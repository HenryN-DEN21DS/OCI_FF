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C85B7A" w14:textId="6FCF1A6B" w:rsidR="00D43C04" w:rsidRPr="0055201D" w:rsidRDefault="00284D10" w:rsidP="00D43C04">
      <w:pPr>
        <w:pStyle w:val="CoverText1"/>
      </w:pPr>
      <w:r w:rsidRPr="00284D10">
        <w:rPr>
          <w:noProof/>
          <w:lang w:val="nl-NL" w:eastAsia="nl-NL" w:bidi="ar-SA"/>
        </w:rPr>
        <w:drawing>
          <wp:inline distT="0" distB="0" distL="0" distR="0" wp14:anchorId="15333B6D" wp14:editId="10BF21D2">
            <wp:extent cx="1154966" cy="630789"/>
            <wp:effectExtent l="0" t="0" r="7620" b="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2"/>
                        </a:ext>
                      </a:extLst>
                    </a:blip>
                    <a:stretch>
                      <a:fillRect/>
                    </a:stretch>
                  </pic:blipFill>
                  <pic:spPr>
                    <a:xfrm>
                      <a:off x="0" y="0"/>
                      <a:ext cx="1181506" cy="645284"/>
                    </a:xfrm>
                    <a:prstGeom prst="rect">
                      <a:avLst/>
                    </a:prstGeom>
                  </pic:spPr>
                </pic:pic>
              </a:graphicData>
            </a:graphic>
          </wp:inline>
        </w:drawing>
      </w:r>
      <w:r w:rsidRPr="00284D10">
        <w:rPr>
          <w:noProof/>
        </w:rPr>
        <w:t xml:space="preserve"> </w:t>
      </w:r>
      <w:r w:rsidR="00AB059D">
        <w:rPr>
          <w:noProof/>
        </w:rPr>
        <w:t xml:space="preserve">  </w:t>
      </w:r>
      <w:r w:rsidR="00AB059D">
        <w:rPr>
          <w:noProof/>
          <w:lang w:val="nl-NL" w:eastAsia="nl-NL" w:bidi="ar-SA"/>
        </w:rPr>
        <w:drawing>
          <wp:inline distT="0" distB="0" distL="0" distR="0" wp14:anchorId="4A4B9912" wp14:editId="5FB64AF8">
            <wp:extent cx="826383" cy="826383"/>
            <wp:effectExtent l="0" t="0" r="0" b="0"/>
            <wp:docPr id="12" name="Afbeelding 12" descr="C:\Users\gma051\AppData\Local\Microsoft\Windows\INetCache\Content.Word\uwvLogo3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a051\AppData\Local\Microsoft\Windows\INetCache\Content.Word\uwvLogo3RG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6383" cy="826383"/>
                    </a:xfrm>
                    <a:prstGeom prst="rect">
                      <a:avLst/>
                    </a:prstGeom>
                    <a:noFill/>
                    <a:ln>
                      <a:noFill/>
                    </a:ln>
                  </pic:spPr>
                </pic:pic>
              </a:graphicData>
            </a:graphic>
          </wp:inline>
        </w:drawing>
      </w:r>
    </w:p>
    <w:p w14:paraId="0C6A4671" w14:textId="1FB29F40" w:rsidR="00D43C04" w:rsidRPr="003C7F0A" w:rsidRDefault="00AE73E9" w:rsidP="00D43C04">
      <w:pPr>
        <w:pStyle w:val="CoverText1"/>
        <w:rPr>
          <w:highlight w:val="yellow"/>
          <w:lang w:val="en-US"/>
        </w:rPr>
      </w:pPr>
      <w:r>
        <w:rPr>
          <w:lang w:val="en-US"/>
        </w:rPr>
        <w:t xml:space="preserve">INFRASTRUCTURE APPLICATION </w:t>
      </w:r>
      <w:r w:rsidR="00151C79">
        <w:rPr>
          <w:lang w:val="en-US"/>
        </w:rPr>
        <w:t>REQUIREMEN</w:t>
      </w:r>
      <w:r w:rsidR="009D4BA1">
        <w:rPr>
          <w:lang w:val="en-US"/>
        </w:rPr>
        <w:t>TS</w:t>
      </w:r>
      <w:r w:rsidR="00F331FE">
        <w:rPr>
          <w:lang w:val="en-US"/>
        </w:rPr>
        <w:t xml:space="preserve"> -</w:t>
      </w:r>
      <w:r w:rsidR="007E4A8A" w:rsidRPr="00BB5F28">
        <w:rPr>
          <w:lang w:val="en-US"/>
        </w:rPr>
        <w:br/>
      </w:r>
      <w:r w:rsidR="00B23C33" w:rsidRPr="00CB34B7">
        <w:rPr>
          <w:lang w:val="en-US"/>
        </w:rPr>
        <w:t>DIM-</w:t>
      </w:r>
      <w:r w:rsidR="00B23C33">
        <w:rPr>
          <w:lang w:val="en-US"/>
        </w:rPr>
        <w:t>Infosphere</w:t>
      </w:r>
      <w:r w:rsidR="00B23C33" w:rsidRPr="00CB34B7">
        <w:rPr>
          <w:lang w:val="en-US"/>
        </w:rPr>
        <w:t xml:space="preserve">  </w:t>
      </w:r>
    </w:p>
    <w:p w14:paraId="18C65602" w14:textId="21CAD9A2" w:rsidR="003C7F0A" w:rsidRPr="003C7F0A" w:rsidRDefault="00B23C33" w:rsidP="00B23C33">
      <w:pPr>
        <w:rPr>
          <w:sz w:val="20"/>
        </w:rPr>
      </w:pPr>
      <w:r>
        <w:rPr>
          <w:b/>
          <w:bCs/>
          <w:lang w:val="en-US"/>
        </w:rPr>
        <w:t xml:space="preserve">(Data Integratie </w:t>
      </w:r>
      <w:proofErr w:type="spellStart"/>
      <w:r>
        <w:rPr>
          <w:b/>
          <w:bCs/>
          <w:lang w:val="en-US"/>
        </w:rPr>
        <w:t>Magazijn</w:t>
      </w:r>
      <w:proofErr w:type="spellEnd"/>
      <w:r>
        <w:rPr>
          <w:b/>
          <w:bCs/>
          <w:lang w:val="en-US"/>
        </w:rPr>
        <w:t xml:space="preserve"> – Infosphere)</w:t>
      </w:r>
    </w:p>
    <w:p w14:paraId="641D1ED6" w14:textId="07B239FB" w:rsidR="00D43C04" w:rsidRPr="00A20342" w:rsidRDefault="00D43C04" w:rsidP="00D43C04">
      <w:pPr>
        <w:pStyle w:val="CoverText2"/>
      </w:pPr>
    </w:p>
    <w:p w14:paraId="0169A798" w14:textId="5F5302AD" w:rsidR="00E82411" w:rsidRDefault="00E82411" w:rsidP="00D43C04">
      <w:pPr>
        <w:pStyle w:val="CoverText2"/>
        <w:rPr>
          <w:lang w:val="en-US"/>
        </w:rPr>
      </w:pPr>
      <w:r w:rsidRPr="003A4B97">
        <w:rPr>
          <w:lang w:val="en-US"/>
        </w:rPr>
        <w:t>Version:</w:t>
      </w:r>
      <w:r w:rsidR="009207EF" w:rsidRPr="003A4B97">
        <w:rPr>
          <w:lang w:val="en-US"/>
        </w:rPr>
        <w:t xml:space="preserve"> </w:t>
      </w:r>
      <w:r w:rsidR="007079FD">
        <w:rPr>
          <w:lang w:val="en-US"/>
        </w:rPr>
        <w:t>1.0</w:t>
      </w:r>
    </w:p>
    <w:p w14:paraId="4C34E403" w14:textId="6DA47264" w:rsidR="00D43C04" w:rsidRPr="0072570E" w:rsidRDefault="00E82411" w:rsidP="00D43C04">
      <w:pPr>
        <w:pStyle w:val="CoverText2"/>
        <w:rPr>
          <w:i/>
          <w:lang w:val="en-US"/>
        </w:rPr>
      </w:pPr>
      <w:r>
        <w:rPr>
          <w:lang w:val="en-US"/>
        </w:rPr>
        <w:t xml:space="preserve">Date: </w:t>
      </w:r>
      <w:r w:rsidR="007079FD">
        <w:rPr>
          <w:i/>
          <w:lang w:val="en-US"/>
        </w:rPr>
        <w:t>30-10-2023</w:t>
      </w:r>
    </w:p>
    <w:p w14:paraId="544BB3A6" w14:textId="7737DC31" w:rsidR="008429AD" w:rsidRPr="008429AD" w:rsidRDefault="008429AD" w:rsidP="008429AD">
      <w:pPr>
        <w:rPr>
          <w:lang w:val="en-US"/>
        </w:rPr>
      </w:pPr>
    </w:p>
    <w:p w14:paraId="68DCDCF7" w14:textId="76A91B7B" w:rsidR="008429AD" w:rsidRPr="008429AD" w:rsidRDefault="00CE05B7" w:rsidP="008429AD">
      <w:pPr>
        <w:rPr>
          <w:sz w:val="48"/>
          <w:lang w:val="en-US"/>
        </w:rPr>
        <w:sectPr w:rsidR="008429AD" w:rsidRPr="008429AD" w:rsidSect="002E6A6C">
          <w:headerReference w:type="default" r:id="rId14"/>
          <w:footerReference w:type="default" r:id="rId15"/>
          <w:headerReference w:type="first" r:id="rId16"/>
          <w:footerReference w:type="first" r:id="rId17"/>
          <w:pgSz w:w="11907" w:h="16839" w:code="9"/>
          <w:pgMar w:top="6912" w:right="1440" w:bottom="1440" w:left="1440" w:header="720" w:footer="432" w:gutter="0"/>
          <w:cols w:space="720"/>
          <w:titlePg/>
          <w:docGrid w:linePitch="360"/>
        </w:sectPr>
      </w:pPr>
      <w:r>
        <w:rPr>
          <w:rFonts w:cs="Arial"/>
          <w:sz w:val="20"/>
        </w:rPr>
        <w:t xml:space="preserve">Based on </w:t>
      </w:r>
      <w:r w:rsidRPr="002429A2">
        <w:rPr>
          <w:rFonts w:cs="Arial"/>
          <w:sz w:val="20"/>
        </w:rPr>
        <w:t xml:space="preserve">Template: </w:t>
      </w:r>
      <w:r w:rsidRPr="007F5AF6">
        <w:rPr>
          <w:rFonts w:cs="Arial"/>
          <w:sz w:val="20"/>
        </w:rPr>
        <w:t xml:space="preserve">UWV </w:t>
      </w:r>
      <w:r>
        <w:rPr>
          <w:rFonts w:cs="Arial"/>
          <w:sz w:val="20"/>
        </w:rPr>
        <w:t>REQ</w:t>
      </w:r>
      <w:r w:rsidRPr="007F5AF6">
        <w:rPr>
          <w:rFonts w:cs="Arial"/>
          <w:sz w:val="20"/>
        </w:rPr>
        <w:t xml:space="preserve"> </w:t>
      </w:r>
      <w:r>
        <w:rPr>
          <w:rFonts w:cs="Arial"/>
          <w:sz w:val="20"/>
        </w:rPr>
        <w:t>–</w:t>
      </w:r>
      <w:r w:rsidRPr="007F5AF6">
        <w:rPr>
          <w:rFonts w:cs="Arial"/>
          <w:sz w:val="20"/>
        </w:rPr>
        <w:t xml:space="preserve"> TEMPLATE </w:t>
      </w:r>
      <w:r>
        <w:rPr>
          <w:rFonts w:cs="Arial"/>
          <w:sz w:val="20"/>
        </w:rPr>
        <w:t>2.0</w:t>
      </w:r>
      <w:r w:rsidRPr="007F5AF6">
        <w:rPr>
          <w:rFonts w:cs="Arial"/>
          <w:sz w:val="20"/>
        </w:rPr>
        <w:t>docx</w:t>
      </w:r>
    </w:p>
    <w:p w14:paraId="56265D3F" w14:textId="7FB1EAF3" w:rsidR="00096A81" w:rsidRPr="00AB059D" w:rsidRDefault="00D43C04" w:rsidP="00AB059D">
      <w:pPr>
        <w:pStyle w:val="Heading2"/>
      </w:pPr>
      <w:bookmarkStart w:id="0" w:name="_Toc149562378"/>
      <w:r w:rsidRPr="00FC7214">
        <w:lastRenderedPageBreak/>
        <w:t>Table of Contents</w:t>
      </w:r>
      <w:bookmarkEnd w:id="0"/>
    </w:p>
    <w:p w14:paraId="7F954DB2" w14:textId="4B1AB0F7" w:rsidR="00C44422" w:rsidRDefault="00D43C04">
      <w:pPr>
        <w:pStyle w:val="Inhopg2"/>
        <w:rPr>
          <w:rFonts w:asciiTheme="minorHAnsi" w:eastAsiaTheme="minorEastAsia" w:hAnsiTheme="minorHAnsi" w:cstheme="minorBidi"/>
          <w:noProof/>
          <w:szCs w:val="22"/>
          <w:lang w:val="nl-NL" w:eastAsia="nl-NL" w:bidi="ar-SA"/>
        </w:rPr>
      </w:pPr>
      <w:r>
        <w:rPr>
          <w:b/>
          <w:lang w:val="cy-GB"/>
        </w:rPr>
        <w:fldChar w:fldCharType="begin"/>
      </w:r>
      <w:r w:rsidR="00164834">
        <w:rPr>
          <w:b/>
        </w:rPr>
        <w:instrText>TOC \o "1-2" \h \z</w:instrText>
      </w:r>
      <w:r>
        <w:rPr>
          <w:b/>
          <w:lang w:val="cy-GB"/>
        </w:rPr>
        <w:fldChar w:fldCharType="separate"/>
      </w:r>
      <w:hyperlink w:anchor="_Toc149562378" w:history="1">
        <w:r w:rsidR="00C44422" w:rsidRPr="00677602">
          <w:rPr>
            <w:rStyle w:val="Hyperlink"/>
            <w:noProof/>
          </w:rPr>
          <w:t>Table of Contents</w:t>
        </w:r>
        <w:r w:rsidR="00C44422">
          <w:rPr>
            <w:noProof/>
            <w:webHidden/>
          </w:rPr>
          <w:tab/>
        </w:r>
        <w:r w:rsidR="00C44422">
          <w:rPr>
            <w:noProof/>
            <w:webHidden/>
          </w:rPr>
          <w:fldChar w:fldCharType="begin"/>
        </w:r>
        <w:r w:rsidR="00C44422">
          <w:rPr>
            <w:noProof/>
            <w:webHidden/>
          </w:rPr>
          <w:instrText xml:space="preserve"> PAGEREF _Toc149562378 \h </w:instrText>
        </w:r>
        <w:r w:rsidR="00C44422">
          <w:rPr>
            <w:noProof/>
            <w:webHidden/>
          </w:rPr>
        </w:r>
        <w:r w:rsidR="00C44422">
          <w:rPr>
            <w:noProof/>
            <w:webHidden/>
          </w:rPr>
          <w:fldChar w:fldCharType="separate"/>
        </w:r>
        <w:r w:rsidR="00C44422">
          <w:rPr>
            <w:noProof/>
            <w:webHidden/>
          </w:rPr>
          <w:t>2</w:t>
        </w:r>
        <w:r w:rsidR="00C44422">
          <w:rPr>
            <w:noProof/>
            <w:webHidden/>
          </w:rPr>
          <w:fldChar w:fldCharType="end"/>
        </w:r>
      </w:hyperlink>
    </w:p>
    <w:p w14:paraId="1DD2AFC2" w14:textId="660A949B" w:rsidR="00C44422" w:rsidRDefault="0003183F">
      <w:pPr>
        <w:pStyle w:val="Inhopg2"/>
        <w:rPr>
          <w:rFonts w:asciiTheme="minorHAnsi" w:eastAsiaTheme="minorEastAsia" w:hAnsiTheme="minorHAnsi" w:cstheme="minorBidi"/>
          <w:noProof/>
          <w:szCs w:val="22"/>
          <w:lang w:val="nl-NL" w:eastAsia="nl-NL" w:bidi="ar-SA"/>
        </w:rPr>
      </w:pPr>
      <w:hyperlink w:anchor="_Toc149562379" w:history="1">
        <w:r w:rsidR="00C44422" w:rsidRPr="00677602">
          <w:rPr>
            <w:rStyle w:val="Hyperlink"/>
            <w:noProof/>
            <w:lang w:val="en-US"/>
          </w:rPr>
          <w:t>Document purpose:</w:t>
        </w:r>
        <w:r w:rsidR="00C44422">
          <w:rPr>
            <w:noProof/>
            <w:webHidden/>
          </w:rPr>
          <w:tab/>
        </w:r>
        <w:r w:rsidR="00C44422">
          <w:rPr>
            <w:noProof/>
            <w:webHidden/>
          </w:rPr>
          <w:fldChar w:fldCharType="begin"/>
        </w:r>
        <w:r w:rsidR="00C44422">
          <w:rPr>
            <w:noProof/>
            <w:webHidden/>
          </w:rPr>
          <w:instrText xml:space="preserve"> PAGEREF _Toc149562379 \h </w:instrText>
        </w:r>
        <w:r w:rsidR="00C44422">
          <w:rPr>
            <w:noProof/>
            <w:webHidden/>
          </w:rPr>
        </w:r>
        <w:r w:rsidR="00C44422">
          <w:rPr>
            <w:noProof/>
            <w:webHidden/>
          </w:rPr>
          <w:fldChar w:fldCharType="separate"/>
        </w:r>
        <w:r w:rsidR="00C44422">
          <w:rPr>
            <w:noProof/>
            <w:webHidden/>
          </w:rPr>
          <w:t>3</w:t>
        </w:r>
        <w:r w:rsidR="00C44422">
          <w:rPr>
            <w:noProof/>
            <w:webHidden/>
          </w:rPr>
          <w:fldChar w:fldCharType="end"/>
        </w:r>
      </w:hyperlink>
    </w:p>
    <w:p w14:paraId="36AD7653" w14:textId="539318D6" w:rsidR="00C44422" w:rsidRDefault="0003183F">
      <w:pPr>
        <w:pStyle w:val="Inhopg2"/>
        <w:rPr>
          <w:rFonts w:asciiTheme="minorHAnsi" w:eastAsiaTheme="minorEastAsia" w:hAnsiTheme="minorHAnsi" w:cstheme="minorBidi"/>
          <w:noProof/>
          <w:szCs w:val="22"/>
          <w:lang w:val="nl-NL" w:eastAsia="nl-NL" w:bidi="ar-SA"/>
        </w:rPr>
      </w:pPr>
      <w:hyperlink w:anchor="_Toc149562380" w:history="1">
        <w:r w:rsidR="00C44422" w:rsidRPr="00677602">
          <w:rPr>
            <w:rStyle w:val="Hyperlink"/>
            <w:noProof/>
            <w:lang w:val="en-US"/>
          </w:rPr>
          <w:t>Relation to other documents</w:t>
        </w:r>
        <w:r w:rsidR="00C44422">
          <w:rPr>
            <w:noProof/>
            <w:webHidden/>
          </w:rPr>
          <w:tab/>
        </w:r>
        <w:r w:rsidR="00C44422">
          <w:rPr>
            <w:noProof/>
            <w:webHidden/>
          </w:rPr>
          <w:fldChar w:fldCharType="begin"/>
        </w:r>
        <w:r w:rsidR="00C44422">
          <w:rPr>
            <w:noProof/>
            <w:webHidden/>
          </w:rPr>
          <w:instrText xml:space="preserve"> PAGEREF _Toc149562380 \h </w:instrText>
        </w:r>
        <w:r w:rsidR="00C44422">
          <w:rPr>
            <w:noProof/>
            <w:webHidden/>
          </w:rPr>
        </w:r>
        <w:r w:rsidR="00C44422">
          <w:rPr>
            <w:noProof/>
            <w:webHidden/>
          </w:rPr>
          <w:fldChar w:fldCharType="separate"/>
        </w:r>
        <w:r w:rsidR="00C44422">
          <w:rPr>
            <w:noProof/>
            <w:webHidden/>
          </w:rPr>
          <w:t>4</w:t>
        </w:r>
        <w:r w:rsidR="00C44422">
          <w:rPr>
            <w:noProof/>
            <w:webHidden/>
          </w:rPr>
          <w:fldChar w:fldCharType="end"/>
        </w:r>
      </w:hyperlink>
    </w:p>
    <w:p w14:paraId="37A1279E" w14:textId="1A30E2C9" w:rsidR="00C44422" w:rsidRDefault="0003183F">
      <w:pPr>
        <w:pStyle w:val="Inhopg2"/>
        <w:rPr>
          <w:rFonts w:asciiTheme="minorHAnsi" w:eastAsiaTheme="minorEastAsia" w:hAnsiTheme="minorHAnsi" w:cstheme="minorBidi"/>
          <w:noProof/>
          <w:szCs w:val="22"/>
          <w:lang w:val="nl-NL" w:eastAsia="nl-NL" w:bidi="ar-SA"/>
        </w:rPr>
      </w:pPr>
      <w:hyperlink w:anchor="_Toc149562381" w:history="1">
        <w:r w:rsidR="00C44422" w:rsidRPr="00677602">
          <w:rPr>
            <w:rStyle w:val="Hyperlink"/>
            <w:noProof/>
            <w:lang w:val="en-US"/>
          </w:rPr>
          <w:t>Content of the document</w:t>
        </w:r>
        <w:r w:rsidR="00C44422">
          <w:rPr>
            <w:noProof/>
            <w:webHidden/>
          </w:rPr>
          <w:tab/>
        </w:r>
        <w:r w:rsidR="00C44422">
          <w:rPr>
            <w:noProof/>
            <w:webHidden/>
          </w:rPr>
          <w:fldChar w:fldCharType="begin"/>
        </w:r>
        <w:r w:rsidR="00C44422">
          <w:rPr>
            <w:noProof/>
            <w:webHidden/>
          </w:rPr>
          <w:instrText xml:space="preserve"> PAGEREF _Toc149562381 \h </w:instrText>
        </w:r>
        <w:r w:rsidR="00C44422">
          <w:rPr>
            <w:noProof/>
            <w:webHidden/>
          </w:rPr>
        </w:r>
        <w:r w:rsidR="00C44422">
          <w:rPr>
            <w:noProof/>
            <w:webHidden/>
          </w:rPr>
          <w:fldChar w:fldCharType="separate"/>
        </w:r>
        <w:r w:rsidR="00C44422">
          <w:rPr>
            <w:noProof/>
            <w:webHidden/>
          </w:rPr>
          <w:t>4</w:t>
        </w:r>
        <w:r w:rsidR="00C44422">
          <w:rPr>
            <w:noProof/>
            <w:webHidden/>
          </w:rPr>
          <w:fldChar w:fldCharType="end"/>
        </w:r>
      </w:hyperlink>
    </w:p>
    <w:p w14:paraId="3C79AD98" w14:textId="27111DE8" w:rsidR="00C44422" w:rsidRDefault="0003183F">
      <w:pPr>
        <w:pStyle w:val="Inhopg2"/>
        <w:rPr>
          <w:rFonts w:asciiTheme="minorHAnsi" w:eastAsiaTheme="minorEastAsia" w:hAnsiTheme="minorHAnsi" w:cstheme="minorBidi"/>
          <w:noProof/>
          <w:szCs w:val="22"/>
          <w:lang w:val="nl-NL" w:eastAsia="nl-NL" w:bidi="ar-SA"/>
        </w:rPr>
      </w:pPr>
      <w:hyperlink w:anchor="_Toc149562382" w:history="1">
        <w:r w:rsidR="00C44422" w:rsidRPr="00677602">
          <w:rPr>
            <w:rStyle w:val="Hyperlink"/>
            <w:noProof/>
          </w:rPr>
          <w:t>Document change history</w:t>
        </w:r>
        <w:r w:rsidR="00C44422">
          <w:rPr>
            <w:noProof/>
            <w:webHidden/>
          </w:rPr>
          <w:tab/>
        </w:r>
        <w:r w:rsidR="00C44422">
          <w:rPr>
            <w:noProof/>
            <w:webHidden/>
          </w:rPr>
          <w:fldChar w:fldCharType="begin"/>
        </w:r>
        <w:r w:rsidR="00C44422">
          <w:rPr>
            <w:noProof/>
            <w:webHidden/>
          </w:rPr>
          <w:instrText xml:space="preserve"> PAGEREF _Toc149562382 \h </w:instrText>
        </w:r>
        <w:r w:rsidR="00C44422">
          <w:rPr>
            <w:noProof/>
            <w:webHidden/>
          </w:rPr>
        </w:r>
        <w:r w:rsidR="00C44422">
          <w:rPr>
            <w:noProof/>
            <w:webHidden/>
          </w:rPr>
          <w:fldChar w:fldCharType="separate"/>
        </w:r>
        <w:r w:rsidR="00C44422">
          <w:rPr>
            <w:noProof/>
            <w:webHidden/>
          </w:rPr>
          <w:t>4</w:t>
        </w:r>
        <w:r w:rsidR="00C44422">
          <w:rPr>
            <w:noProof/>
            <w:webHidden/>
          </w:rPr>
          <w:fldChar w:fldCharType="end"/>
        </w:r>
      </w:hyperlink>
    </w:p>
    <w:p w14:paraId="230567DA" w14:textId="55DB04DC" w:rsidR="00C44422" w:rsidRDefault="0003183F">
      <w:pPr>
        <w:pStyle w:val="Inhopg1"/>
        <w:rPr>
          <w:rFonts w:asciiTheme="minorHAnsi" w:eastAsiaTheme="minorEastAsia" w:hAnsiTheme="minorHAnsi" w:cstheme="minorBidi"/>
          <w:b w:val="0"/>
          <w:szCs w:val="22"/>
          <w:lang w:val="nl-NL" w:eastAsia="nl-NL" w:bidi="ar-SA"/>
        </w:rPr>
      </w:pPr>
      <w:hyperlink w:anchor="_Toc149562383" w:history="1">
        <w:r w:rsidR="00C44422" w:rsidRPr="00677602">
          <w:rPr>
            <w:rStyle w:val="Hyperlink"/>
          </w:rPr>
          <w:t>1</w:t>
        </w:r>
        <w:r w:rsidR="00C44422">
          <w:rPr>
            <w:rFonts w:asciiTheme="minorHAnsi" w:eastAsiaTheme="minorEastAsia" w:hAnsiTheme="minorHAnsi" w:cstheme="minorBidi"/>
            <w:b w:val="0"/>
            <w:szCs w:val="22"/>
            <w:lang w:val="nl-NL" w:eastAsia="nl-NL" w:bidi="ar-SA"/>
          </w:rPr>
          <w:tab/>
        </w:r>
        <w:r w:rsidR="00C44422" w:rsidRPr="00677602">
          <w:rPr>
            <w:rStyle w:val="Hyperlink"/>
          </w:rPr>
          <w:t>Application Overview</w:t>
        </w:r>
        <w:r w:rsidR="00C44422">
          <w:rPr>
            <w:webHidden/>
          </w:rPr>
          <w:tab/>
        </w:r>
        <w:r w:rsidR="00C44422">
          <w:rPr>
            <w:webHidden/>
          </w:rPr>
          <w:fldChar w:fldCharType="begin"/>
        </w:r>
        <w:r w:rsidR="00C44422">
          <w:rPr>
            <w:webHidden/>
          </w:rPr>
          <w:instrText xml:space="preserve"> PAGEREF _Toc149562383 \h </w:instrText>
        </w:r>
        <w:r w:rsidR="00C44422">
          <w:rPr>
            <w:webHidden/>
          </w:rPr>
        </w:r>
        <w:r w:rsidR="00C44422">
          <w:rPr>
            <w:webHidden/>
          </w:rPr>
          <w:fldChar w:fldCharType="separate"/>
        </w:r>
        <w:r w:rsidR="00C44422">
          <w:rPr>
            <w:webHidden/>
          </w:rPr>
          <w:t>5</w:t>
        </w:r>
        <w:r w:rsidR="00C44422">
          <w:rPr>
            <w:webHidden/>
          </w:rPr>
          <w:fldChar w:fldCharType="end"/>
        </w:r>
      </w:hyperlink>
    </w:p>
    <w:p w14:paraId="216DE28D" w14:textId="043209FA" w:rsidR="00C44422" w:rsidRDefault="0003183F">
      <w:pPr>
        <w:pStyle w:val="Inhopg2"/>
        <w:rPr>
          <w:rFonts w:asciiTheme="minorHAnsi" w:eastAsiaTheme="minorEastAsia" w:hAnsiTheme="minorHAnsi" w:cstheme="minorBidi"/>
          <w:noProof/>
          <w:szCs w:val="22"/>
          <w:lang w:val="nl-NL" w:eastAsia="nl-NL" w:bidi="ar-SA"/>
        </w:rPr>
      </w:pPr>
      <w:hyperlink w:anchor="_Toc149562384" w:history="1">
        <w:r w:rsidR="00C44422" w:rsidRPr="00677602">
          <w:rPr>
            <w:rStyle w:val="Hyperlink"/>
            <w:noProof/>
          </w:rPr>
          <w:t>1.1</w:t>
        </w:r>
        <w:r w:rsidR="00C44422">
          <w:rPr>
            <w:rFonts w:asciiTheme="minorHAnsi" w:eastAsiaTheme="minorEastAsia" w:hAnsiTheme="minorHAnsi" w:cstheme="minorBidi"/>
            <w:noProof/>
            <w:szCs w:val="22"/>
            <w:lang w:val="nl-NL" w:eastAsia="nl-NL" w:bidi="ar-SA"/>
          </w:rPr>
          <w:tab/>
        </w:r>
        <w:r w:rsidR="00C44422" w:rsidRPr="00677602">
          <w:rPr>
            <w:rStyle w:val="Hyperlink"/>
            <w:noProof/>
          </w:rPr>
          <w:t>Introduction</w:t>
        </w:r>
        <w:r w:rsidR="00C44422">
          <w:rPr>
            <w:noProof/>
            <w:webHidden/>
          </w:rPr>
          <w:tab/>
        </w:r>
        <w:r w:rsidR="00C44422">
          <w:rPr>
            <w:noProof/>
            <w:webHidden/>
          </w:rPr>
          <w:fldChar w:fldCharType="begin"/>
        </w:r>
        <w:r w:rsidR="00C44422">
          <w:rPr>
            <w:noProof/>
            <w:webHidden/>
          </w:rPr>
          <w:instrText xml:space="preserve"> PAGEREF _Toc149562384 \h </w:instrText>
        </w:r>
        <w:r w:rsidR="00C44422">
          <w:rPr>
            <w:noProof/>
            <w:webHidden/>
          </w:rPr>
        </w:r>
        <w:r w:rsidR="00C44422">
          <w:rPr>
            <w:noProof/>
            <w:webHidden/>
          </w:rPr>
          <w:fldChar w:fldCharType="separate"/>
        </w:r>
        <w:r w:rsidR="00C44422">
          <w:rPr>
            <w:noProof/>
            <w:webHidden/>
          </w:rPr>
          <w:t>5</w:t>
        </w:r>
        <w:r w:rsidR="00C44422">
          <w:rPr>
            <w:noProof/>
            <w:webHidden/>
          </w:rPr>
          <w:fldChar w:fldCharType="end"/>
        </w:r>
      </w:hyperlink>
    </w:p>
    <w:p w14:paraId="0F98F239" w14:textId="5E3FCCB3" w:rsidR="00C44422" w:rsidRDefault="0003183F">
      <w:pPr>
        <w:pStyle w:val="Inhopg2"/>
        <w:rPr>
          <w:rFonts w:asciiTheme="minorHAnsi" w:eastAsiaTheme="minorEastAsia" w:hAnsiTheme="minorHAnsi" w:cstheme="minorBidi"/>
          <w:noProof/>
          <w:szCs w:val="22"/>
          <w:lang w:val="nl-NL" w:eastAsia="nl-NL" w:bidi="ar-SA"/>
        </w:rPr>
      </w:pPr>
      <w:hyperlink w:anchor="_Toc149562385" w:history="1">
        <w:r w:rsidR="00C44422" w:rsidRPr="00677602">
          <w:rPr>
            <w:rStyle w:val="Hyperlink"/>
            <w:noProof/>
          </w:rPr>
          <w:t>1.2</w:t>
        </w:r>
        <w:r w:rsidR="00C44422">
          <w:rPr>
            <w:rFonts w:asciiTheme="minorHAnsi" w:eastAsiaTheme="minorEastAsia" w:hAnsiTheme="minorHAnsi" w:cstheme="minorBidi"/>
            <w:noProof/>
            <w:szCs w:val="22"/>
            <w:lang w:val="nl-NL" w:eastAsia="nl-NL" w:bidi="ar-SA"/>
          </w:rPr>
          <w:tab/>
        </w:r>
        <w:r w:rsidR="00C44422" w:rsidRPr="00677602">
          <w:rPr>
            <w:rStyle w:val="Hyperlink"/>
            <w:noProof/>
          </w:rPr>
          <w:t>Scope of the desired change</w:t>
        </w:r>
        <w:r w:rsidR="00C44422">
          <w:rPr>
            <w:noProof/>
            <w:webHidden/>
          </w:rPr>
          <w:tab/>
        </w:r>
        <w:r w:rsidR="00C44422">
          <w:rPr>
            <w:noProof/>
            <w:webHidden/>
          </w:rPr>
          <w:fldChar w:fldCharType="begin"/>
        </w:r>
        <w:r w:rsidR="00C44422">
          <w:rPr>
            <w:noProof/>
            <w:webHidden/>
          </w:rPr>
          <w:instrText xml:space="preserve"> PAGEREF _Toc149562385 \h </w:instrText>
        </w:r>
        <w:r w:rsidR="00C44422">
          <w:rPr>
            <w:noProof/>
            <w:webHidden/>
          </w:rPr>
        </w:r>
        <w:r w:rsidR="00C44422">
          <w:rPr>
            <w:noProof/>
            <w:webHidden/>
          </w:rPr>
          <w:fldChar w:fldCharType="separate"/>
        </w:r>
        <w:r w:rsidR="00C44422">
          <w:rPr>
            <w:noProof/>
            <w:webHidden/>
          </w:rPr>
          <w:t>5</w:t>
        </w:r>
        <w:r w:rsidR="00C44422">
          <w:rPr>
            <w:noProof/>
            <w:webHidden/>
          </w:rPr>
          <w:fldChar w:fldCharType="end"/>
        </w:r>
      </w:hyperlink>
    </w:p>
    <w:p w14:paraId="7991349E" w14:textId="147B8D7E" w:rsidR="00C44422" w:rsidRDefault="0003183F">
      <w:pPr>
        <w:pStyle w:val="Inhopg2"/>
        <w:rPr>
          <w:rFonts w:asciiTheme="minorHAnsi" w:eastAsiaTheme="minorEastAsia" w:hAnsiTheme="minorHAnsi" w:cstheme="minorBidi"/>
          <w:noProof/>
          <w:szCs w:val="22"/>
          <w:lang w:val="nl-NL" w:eastAsia="nl-NL" w:bidi="ar-SA"/>
        </w:rPr>
      </w:pPr>
      <w:hyperlink w:anchor="_Toc149562386" w:history="1">
        <w:r w:rsidR="00C44422" w:rsidRPr="00677602">
          <w:rPr>
            <w:rStyle w:val="Hyperlink"/>
            <w:noProof/>
          </w:rPr>
          <w:t>1.3</w:t>
        </w:r>
        <w:r w:rsidR="00C44422">
          <w:rPr>
            <w:rFonts w:asciiTheme="minorHAnsi" w:eastAsiaTheme="minorEastAsia" w:hAnsiTheme="minorHAnsi" w:cstheme="minorBidi"/>
            <w:noProof/>
            <w:szCs w:val="22"/>
            <w:lang w:val="nl-NL" w:eastAsia="nl-NL" w:bidi="ar-SA"/>
          </w:rPr>
          <w:tab/>
        </w:r>
        <w:r w:rsidR="00C44422" w:rsidRPr="00677602">
          <w:rPr>
            <w:rStyle w:val="Hyperlink"/>
            <w:noProof/>
          </w:rPr>
          <w:t>Application use cases</w:t>
        </w:r>
        <w:r w:rsidR="00C44422">
          <w:rPr>
            <w:noProof/>
            <w:webHidden/>
          </w:rPr>
          <w:tab/>
        </w:r>
        <w:r w:rsidR="00C44422">
          <w:rPr>
            <w:noProof/>
            <w:webHidden/>
          </w:rPr>
          <w:fldChar w:fldCharType="begin"/>
        </w:r>
        <w:r w:rsidR="00C44422">
          <w:rPr>
            <w:noProof/>
            <w:webHidden/>
          </w:rPr>
          <w:instrText xml:space="preserve"> PAGEREF _Toc149562386 \h </w:instrText>
        </w:r>
        <w:r w:rsidR="00C44422">
          <w:rPr>
            <w:noProof/>
            <w:webHidden/>
          </w:rPr>
        </w:r>
        <w:r w:rsidR="00C44422">
          <w:rPr>
            <w:noProof/>
            <w:webHidden/>
          </w:rPr>
          <w:fldChar w:fldCharType="separate"/>
        </w:r>
        <w:r w:rsidR="00C44422">
          <w:rPr>
            <w:noProof/>
            <w:webHidden/>
          </w:rPr>
          <w:t>5</w:t>
        </w:r>
        <w:r w:rsidR="00C44422">
          <w:rPr>
            <w:noProof/>
            <w:webHidden/>
          </w:rPr>
          <w:fldChar w:fldCharType="end"/>
        </w:r>
      </w:hyperlink>
    </w:p>
    <w:p w14:paraId="529C8F47" w14:textId="570C494D" w:rsidR="00C44422" w:rsidRDefault="0003183F">
      <w:pPr>
        <w:pStyle w:val="Inhopg2"/>
        <w:rPr>
          <w:rFonts w:asciiTheme="minorHAnsi" w:eastAsiaTheme="minorEastAsia" w:hAnsiTheme="minorHAnsi" w:cstheme="minorBidi"/>
          <w:noProof/>
          <w:szCs w:val="22"/>
          <w:lang w:val="nl-NL" w:eastAsia="nl-NL" w:bidi="ar-SA"/>
        </w:rPr>
      </w:pPr>
      <w:hyperlink w:anchor="_Toc149562387" w:history="1">
        <w:r w:rsidR="00C44422" w:rsidRPr="00677602">
          <w:rPr>
            <w:rStyle w:val="Hyperlink"/>
            <w:noProof/>
          </w:rPr>
          <w:t>1.4</w:t>
        </w:r>
        <w:r w:rsidR="00C44422">
          <w:rPr>
            <w:rFonts w:asciiTheme="minorHAnsi" w:eastAsiaTheme="minorEastAsia" w:hAnsiTheme="minorHAnsi" w:cstheme="minorBidi"/>
            <w:noProof/>
            <w:szCs w:val="22"/>
            <w:lang w:val="nl-NL" w:eastAsia="nl-NL" w:bidi="ar-SA"/>
          </w:rPr>
          <w:tab/>
        </w:r>
        <w:r w:rsidR="00C44422" w:rsidRPr="00677602">
          <w:rPr>
            <w:rStyle w:val="Hyperlink"/>
            <w:noProof/>
          </w:rPr>
          <w:t>Out of scope</w:t>
        </w:r>
        <w:r w:rsidR="00C44422">
          <w:rPr>
            <w:noProof/>
            <w:webHidden/>
          </w:rPr>
          <w:tab/>
        </w:r>
        <w:r w:rsidR="00C44422">
          <w:rPr>
            <w:noProof/>
            <w:webHidden/>
          </w:rPr>
          <w:fldChar w:fldCharType="begin"/>
        </w:r>
        <w:r w:rsidR="00C44422">
          <w:rPr>
            <w:noProof/>
            <w:webHidden/>
          </w:rPr>
          <w:instrText xml:space="preserve"> PAGEREF _Toc149562387 \h </w:instrText>
        </w:r>
        <w:r w:rsidR="00C44422">
          <w:rPr>
            <w:noProof/>
            <w:webHidden/>
          </w:rPr>
        </w:r>
        <w:r w:rsidR="00C44422">
          <w:rPr>
            <w:noProof/>
            <w:webHidden/>
          </w:rPr>
          <w:fldChar w:fldCharType="separate"/>
        </w:r>
        <w:r w:rsidR="00C44422">
          <w:rPr>
            <w:noProof/>
            <w:webHidden/>
          </w:rPr>
          <w:t>5</w:t>
        </w:r>
        <w:r w:rsidR="00C44422">
          <w:rPr>
            <w:noProof/>
            <w:webHidden/>
          </w:rPr>
          <w:fldChar w:fldCharType="end"/>
        </w:r>
      </w:hyperlink>
    </w:p>
    <w:p w14:paraId="5B3176A0" w14:textId="1CA7FE14" w:rsidR="00C44422" w:rsidRDefault="0003183F">
      <w:pPr>
        <w:pStyle w:val="Inhopg1"/>
        <w:rPr>
          <w:rFonts w:asciiTheme="minorHAnsi" w:eastAsiaTheme="minorEastAsia" w:hAnsiTheme="minorHAnsi" w:cstheme="minorBidi"/>
          <w:b w:val="0"/>
          <w:szCs w:val="22"/>
          <w:lang w:val="nl-NL" w:eastAsia="nl-NL" w:bidi="ar-SA"/>
        </w:rPr>
      </w:pPr>
      <w:hyperlink w:anchor="_Toc149562388" w:history="1">
        <w:r w:rsidR="00C44422" w:rsidRPr="00677602">
          <w:rPr>
            <w:rStyle w:val="Hyperlink"/>
            <w:lang w:val="en-US"/>
          </w:rPr>
          <w:t>2</w:t>
        </w:r>
        <w:r w:rsidR="00C44422">
          <w:rPr>
            <w:rFonts w:asciiTheme="minorHAnsi" w:eastAsiaTheme="minorEastAsia" w:hAnsiTheme="minorHAnsi" w:cstheme="minorBidi"/>
            <w:b w:val="0"/>
            <w:szCs w:val="22"/>
            <w:lang w:val="nl-NL" w:eastAsia="nl-NL" w:bidi="ar-SA"/>
          </w:rPr>
          <w:tab/>
        </w:r>
        <w:r w:rsidR="00C44422" w:rsidRPr="00677602">
          <w:rPr>
            <w:rStyle w:val="Hyperlink"/>
          </w:rPr>
          <w:t>Architecture</w:t>
        </w:r>
        <w:r w:rsidR="00C44422">
          <w:rPr>
            <w:webHidden/>
          </w:rPr>
          <w:tab/>
        </w:r>
        <w:r w:rsidR="00C44422">
          <w:rPr>
            <w:webHidden/>
          </w:rPr>
          <w:fldChar w:fldCharType="begin"/>
        </w:r>
        <w:r w:rsidR="00C44422">
          <w:rPr>
            <w:webHidden/>
          </w:rPr>
          <w:instrText xml:space="preserve"> PAGEREF _Toc149562388 \h </w:instrText>
        </w:r>
        <w:r w:rsidR="00C44422">
          <w:rPr>
            <w:webHidden/>
          </w:rPr>
        </w:r>
        <w:r w:rsidR="00C44422">
          <w:rPr>
            <w:webHidden/>
          </w:rPr>
          <w:fldChar w:fldCharType="separate"/>
        </w:r>
        <w:r w:rsidR="00C44422">
          <w:rPr>
            <w:webHidden/>
          </w:rPr>
          <w:t>6</w:t>
        </w:r>
        <w:r w:rsidR="00C44422">
          <w:rPr>
            <w:webHidden/>
          </w:rPr>
          <w:fldChar w:fldCharType="end"/>
        </w:r>
      </w:hyperlink>
    </w:p>
    <w:p w14:paraId="13A0BE2E" w14:textId="30E3CCE2" w:rsidR="00C44422" w:rsidRDefault="0003183F">
      <w:pPr>
        <w:pStyle w:val="Inhopg2"/>
        <w:rPr>
          <w:rFonts w:asciiTheme="minorHAnsi" w:eastAsiaTheme="minorEastAsia" w:hAnsiTheme="minorHAnsi" w:cstheme="minorBidi"/>
          <w:noProof/>
          <w:szCs w:val="22"/>
          <w:lang w:val="nl-NL" w:eastAsia="nl-NL" w:bidi="ar-SA"/>
        </w:rPr>
      </w:pPr>
      <w:hyperlink w:anchor="_Toc149562389" w:history="1">
        <w:r w:rsidR="00C44422" w:rsidRPr="00677602">
          <w:rPr>
            <w:rStyle w:val="Hyperlink"/>
            <w:noProof/>
          </w:rPr>
          <w:t>2.1</w:t>
        </w:r>
        <w:r w:rsidR="00C44422">
          <w:rPr>
            <w:rFonts w:asciiTheme="minorHAnsi" w:eastAsiaTheme="minorEastAsia" w:hAnsiTheme="minorHAnsi" w:cstheme="minorBidi"/>
            <w:noProof/>
            <w:szCs w:val="22"/>
            <w:lang w:val="nl-NL" w:eastAsia="nl-NL" w:bidi="ar-SA"/>
          </w:rPr>
          <w:tab/>
        </w:r>
        <w:r w:rsidR="00C44422" w:rsidRPr="00677602">
          <w:rPr>
            <w:rStyle w:val="Hyperlink"/>
            <w:noProof/>
          </w:rPr>
          <w:t>Conceptual</w:t>
        </w:r>
        <w:r w:rsidR="00C44422">
          <w:rPr>
            <w:noProof/>
            <w:webHidden/>
          </w:rPr>
          <w:tab/>
        </w:r>
        <w:r w:rsidR="00C44422">
          <w:rPr>
            <w:noProof/>
            <w:webHidden/>
          </w:rPr>
          <w:fldChar w:fldCharType="begin"/>
        </w:r>
        <w:r w:rsidR="00C44422">
          <w:rPr>
            <w:noProof/>
            <w:webHidden/>
          </w:rPr>
          <w:instrText xml:space="preserve"> PAGEREF _Toc149562389 \h </w:instrText>
        </w:r>
        <w:r w:rsidR="00C44422">
          <w:rPr>
            <w:noProof/>
            <w:webHidden/>
          </w:rPr>
        </w:r>
        <w:r w:rsidR="00C44422">
          <w:rPr>
            <w:noProof/>
            <w:webHidden/>
          </w:rPr>
          <w:fldChar w:fldCharType="separate"/>
        </w:r>
        <w:r w:rsidR="00C44422">
          <w:rPr>
            <w:noProof/>
            <w:webHidden/>
          </w:rPr>
          <w:t>6</w:t>
        </w:r>
        <w:r w:rsidR="00C44422">
          <w:rPr>
            <w:noProof/>
            <w:webHidden/>
          </w:rPr>
          <w:fldChar w:fldCharType="end"/>
        </w:r>
      </w:hyperlink>
    </w:p>
    <w:p w14:paraId="18ACAD53" w14:textId="21C454F0" w:rsidR="00C44422" w:rsidRDefault="0003183F">
      <w:pPr>
        <w:pStyle w:val="Inhopg2"/>
        <w:rPr>
          <w:rFonts w:asciiTheme="minorHAnsi" w:eastAsiaTheme="minorEastAsia" w:hAnsiTheme="minorHAnsi" w:cstheme="minorBidi"/>
          <w:noProof/>
          <w:szCs w:val="22"/>
          <w:lang w:val="nl-NL" w:eastAsia="nl-NL" w:bidi="ar-SA"/>
        </w:rPr>
      </w:pPr>
      <w:hyperlink w:anchor="_Toc149562390" w:history="1">
        <w:r w:rsidR="00C44422" w:rsidRPr="00677602">
          <w:rPr>
            <w:rStyle w:val="Hyperlink"/>
            <w:noProof/>
          </w:rPr>
          <w:t>2.2</w:t>
        </w:r>
        <w:r w:rsidR="00C44422">
          <w:rPr>
            <w:rFonts w:asciiTheme="minorHAnsi" w:eastAsiaTheme="minorEastAsia" w:hAnsiTheme="minorHAnsi" w:cstheme="minorBidi"/>
            <w:noProof/>
            <w:szCs w:val="22"/>
            <w:lang w:val="nl-NL" w:eastAsia="nl-NL" w:bidi="ar-SA"/>
          </w:rPr>
          <w:tab/>
        </w:r>
        <w:r w:rsidR="00C44422" w:rsidRPr="00677602">
          <w:rPr>
            <w:rStyle w:val="Hyperlink"/>
            <w:noProof/>
          </w:rPr>
          <w:t>Context diagram</w:t>
        </w:r>
        <w:r w:rsidR="00C44422">
          <w:rPr>
            <w:noProof/>
            <w:webHidden/>
          </w:rPr>
          <w:tab/>
        </w:r>
        <w:r w:rsidR="00C44422">
          <w:rPr>
            <w:noProof/>
            <w:webHidden/>
          </w:rPr>
          <w:fldChar w:fldCharType="begin"/>
        </w:r>
        <w:r w:rsidR="00C44422">
          <w:rPr>
            <w:noProof/>
            <w:webHidden/>
          </w:rPr>
          <w:instrText xml:space="preserve"> PAGEREF _Toc149562390 \h </w:instrText>
        </w:r>
        <w:r w:rsidR="00C44422">
          <w:rPr>
            <w:noProof/>
            <w:webHidden/>
          </w:rPr>
        </w:r>
        <w:r w:rsidR="00C44422">
          <w:rPr>
            <w:noProof/>
            <w:webHidden/>
          </w:rPr>
          <w:fldChar w:fldCharType="separate"/>
        </w:r>
        <w:r w:rsidR="00C44422">
          <w:rPr>
            <w:noProof/>
            <w:webHidden/>
          </w:rPr>
          <w:t>7</w:t>
        </w:r>
        <w:r w:rsidR="00C44422">
          <w:rPr>
            <w:noProof/>
            <w:webHidden/>
          </w:rPr>
          <w:fldChar w:fldCharType="end"/>
        </w:r>
      </w:hyperlink>
    </w:p>
    <w:p w14:paraId="33820EFD" w14:textId="2583EB63" w:rsidR="00C44422" w:rsidRDefault="0003183F">
      <w:pPr>
        <w:pStyle w:val="Inhopg1"/>
        <w:rPr>
          <w:rFonts w:asciiTheme="minorHAnsi" w:eastAsiaTheme="minorEastAsia" w:hAnsiTheme="minorHAnsi" w:cstheme="minorBidi"/>
          <w:b w:val="0"/>
          <w:szCs w:val="22"/>
          <w:lang w:val="nl-NL" w:eastAsia="nl-NL" w:bidi="ar-SA"/>
        </w:rPr>
      </w:pPr>
      <w:hyperlink w:anchor="_Toc149562391" w:history="1">
        <w:r w:rsidR="00C44422" w:rsidRPr="00677602">
          <w:rPr>
            <w:rStyle w:val="Hyperlink"/>
            <w:lang w:val="en-US"/>
          </w:rPr>
          <w:t>3</w:t>
        </w:r>
        <w:r w:rsidR="00C44422">
          <w:rPr>
            <w:rFonts w:asciiTheme="minorHAnsi" w:eastAsiaTheme="minorEastAsia" w:hAnsiTheme="minorHAnsi" w:cstheme="minorBidi"/>
            <w:b w:val="0"/>
            <w:szCs w:val="22"/>
            <w:lang w:val="nl-NL" w:eastAsia="nl-NL" w:bidi="ar-SA"/>
          </w:rPr>
          <w:tab/>
        </w:r>
        <w:r w:rsidR="00C44422" w:rsidRPr="00677602">
          <w:rPr>
            <w:rStyle w:val="Hyperlink"/>
            <w:lang w:val="en-US"/>
          </w:rPr>
          <w:t>Functional Requirements</w:t>
        </w:r>
        <w:r w:rsidR="00C44422">
          <w:rPr>
            <w:webHidden/>
          </w:rPr>
          <w:tab/>
        </w:r>
        <w:r w:rsidR="00C44422">
          <w:rPr>
            <w:webHidden/>
          </w:rPr>
          <w:fldChar w:fldCharType="begin"/>
        </w:r>
        <w:r w:rsidR="00C44422">
          <w:rPr>
            <w:webHidden/>
          </w:rPr>
          <w:instrText xml:space="preserve"> PAGEREF _Toc149562391 \h </w:instrText>
        </w:r>
        <w:r w:rsidR="00C44422">
          <w:rPr>
            <w:webHidden/>
          </w:rPr>
        </w:r>
        <w:r w:rsidR="00C44422">
          <w:rPr>
            <w:webHidden/>
          </w:rPr>
          <w:fldChar w:fldCharType="separate"/>
        </w:r>
        <w:r w:rsidR="00C44422">
          <w:rPr>
            <w:webHidden/>
          </w:rPr>
          <w:t>38</w:t>
        </w:r>
        <w:r w:rsidR="00C44422">
          <w:rPr>
            <w:webHidden/>
          </w:rPr>
          <w:fldChar w:fldCharType="end"/>
        </w:r>
      </w:hyperlink>
    </w:p>
    <w:p w14:paraId="1F85BE7A" w14:textId="15D06210" w:rsidR="00C44422" w:rsidRDefault="0003183F">
      <w:pPr>
        <w:pStyle w:val="Inhopg1"/>
        <w:rPr>
          <w:rFonts w:asciiTheme="minorHAnsi" w:eastAsiaTheme="minorEastAsia" w:hAnsiTheme="minorHAnsi" w:cstheme="minorBidi"/>
          <w:b w:val="0"/>
          <w:szCs w:val="22"/>
          <w:lang w:val="nl-NL" w:eastAsia="nl-NL" w:bidi="ar-SA"/>
        </w:rPr>
      </w:pPr>
      <w:hyperlink w:anchor="_Toc149562392" w:history="1">
        <w:r w:rsidR="00C44422" w:rsidRPr="00677602">
          <w:rPr>
            <w:rStyle w:val="Hyperlink"/>
            <w:lang w:val="en-US"/>
          </w:rPr>
          <w:t>4</w:t>
        </w:r>
        <w:r w:rsidR="00C44422">
          <w:rPr>
            <w:rFonts w:asciiTheme="minorHAnsi" w:eastAsiaTheme="minorEastAsia" w:hAnsiTheme="minorHAnsi" w:cstheme="minorBidi"/>
            <w:b w:val="0"/>
            <w:szCs w:val="22"/>
            <w:lang w:val="nl-NL" w:eastAsia="nl-NL" w:bidi="ar-SA"/>
          </w:rPr>
          <w:tab/>
        </w:r>
        <w:r w:rsidR="00C44422" w:rsidRPr="00677602">
          <w:rPr>
            <w:rStyle w:val="Hyperlink"/>
            <w:lang w:val="en-US"/>
          </w:rPr>
          <w:t>Non-Functional Requirements</w:t>
        </w:r>
        <w:r w:rsidR="00C44422">
          <w:rPr>
            <w:webHidden/>
          </w:rPr>
          <w:tab/>
        </w:r>
        <w:r w:rsidR="00C44422">
          <w:rPr>
            <w:webHidden/>
          </w:rPr>
          <w:fldChar w:fldCharType="begin"/>
        </w:r>
        <w:r w:rsidR="00C44422">
          <w:rPr>
            <w:webHidden/>
          </w:rPr>
          <w:instrText xml:space="preserve"> PAGEREF _Toc149562392 \h </w:instrText>
        </w:r>
        <w:r w:rsidR="00C44422">
          <w:rPr>
            <w:webHidden/>
          </w:rPr>
        </w:r>
        <w:r w:rsidR="00C44422">
          <w:rPr>
            <w:webHidden/>
          </w:rPr>
          <w:fldChar w:fldCharType="separate"/>
        </w:r>
        <w:r w:rsidR="00C44422">
          <w:rPr>
            <w:webHidden/>
          </w:rPr>
          <w:t>39</w:t>
        </w:r>
        <w:r w:rsidR="00C44422">
          <w:rPr>
            <w:webHidden/>
          </w:rPr>
          <w:fldChar w:fldCharType="end"/>
        </w:r>
      </w:hyperlink>
    </w:p>
    <w:p w14:paraId="68E91B7F" w14:textId="30B5858D" w:rsidR="00C44422" w:rsidRDefault="0003183F">
      <w:pPr>
        <w:pStyle w:val="Inhopg2"/>
        <w:rPr>
          <w:rFonts w:asciiTheme="minorHAnsi" w:eastAsiaTheme="minorEastAsia" w:hAnsiTheme="minorHAnsi" w:cstheme="minorBidi"/>
          <w:noProof/>
          <w:szCs w:val="22"/>
          <w:lang w:val="nl-NL" w:eastAsia="nl-NL" w:bidi="ar-SA"/>
        </w:rPr>
      </w:pPr>
      <w:hyperlink w:anchor="_Toc149562393" w:history="1">
        <w:r w:rsidR="00C44422" w:rsidRPr="00677602">
          <w:rPr>
            <w:rStyle w:val="Hyperlink"/>
            <w:noProof/>
          </w:rPr>
          <w:t>4.1</w:t>
        </w:r>
        <w:r w:rsidR="00C44422">
          <w:rPr>
            <w:rFonts w:asciiTheme="minorHAnsi" w:eastAsiaTheme="minorEastAsia" w:hAnsiTheme="minorHAnsi" w:cstheme="minorBidi"/>
            <w:noProof/>
            <w:szCs w:val="22"/>
            <w:lang w:val="nl-NL" w:eastAsia="nl-NL" w:bidi="ar-SA"/>
          </w:rPr>
          <w:tab/>
        </w:r>
        <w:r w:rsidR="00C44422" w:rsidRPr="00677602">
          <w:rPr>
            <w:rStyle w:val="Hyperlink"/>
            <w:noProof/>
          </w:rPr>
          <w:t>Security &amp; Compliance classifications</w:t>
        </w:r>
        <w:r w:rsidR="00C44422">
          <w:rPr>
            <w:noProof/>
            <w:webHidden/>
          </w:rPr>
          <w:tab/>
        </w:r>
        <w:r w:rsidR="00C44422">
          <w:rPr>
            <w:noProof/>
            <w:webHidden/>
          </w:rPr>
          <w:fldChar w:fldCharType="begin"/>
        </w:r>
        <w:r w:rsidR="00C44422">
          <w:rPr>
            <w:noProof/>
            <w:webHidden/>
          </w:rPr>
          <w:instrText xml:space="preserve"> PAGEREF _Toc149562393 \h </w:instrText>
        </w:r>
        <w:r w:rsidR="00C44422">
          <w:rPr>
            <w:noProof/>
            <w:webHidden/>
          </w:rPr>
        </w:r>
        <w:r w:rsidR="00C44422">
          <w:rPr>
            <w:noProof/>
            <w:webHidden/>
          </w:rPr>
          <w:fldChar w:fldCharType="separate"/>
        </w:r>
        <w:r w:rsidR="00C44422">
          <w:rPr>
            <w:noProof/>
            <w:webHidden/>
          </w:rPr>
          <w:t>39</w:t>
        </w:r>
        <w:r w:rsidR="00C44422">
          <w:rPr>
            <w:noProof/>
            <w:webHidden/>
          </w:rPr>
          <w:fldChar w:fldCharType="end"/>
        </w:r>
      </w:hyperlink>
    </w:p>
    <w:p w14:paraId="51D0B46C" w14:textId="1FFEC720" w:rsidR="00C44422" w:rsidRDefault="0003183F">
      <w:pPr>
        <w:pStyle w:val="Inhopg2"/>
        <w:rPr>
          <w:rFonts w:asciiTheme="minorHAnsi" w:eastAsiaTheme="minorEastAsia" w:hAnsiTheme="minorHAnsi" w:cstheme="minorBidi"/>
          <w:noProof/>
          <w:szCs w:val="22"/>
          <w:lang w:val="nl-NL" w:eastAsia="nl-NL" w:bidi="ar-SA"/>
        </w:rPr>
      </w:pPr>
      <w:hyperlink w:anchor="_Toc149562394" w:history="1">
        <w:r w:rsidR="00C44422" w:rsidRPr="00677602">
          <w:rPr>
            <w:rStyle w:val="Hyperlink"/>
            <w:noProof/>
          </w:rPr>
          <w:t>4.2</w:t>
        </w:r>
        <w:r w:rsidR="00C44422">
          <w:rPr>
            <w:rFonts w:asciiTheme="minorHAnsi" w:eastAsiaTheme="minorEastAsia" w:hAnsiTheme="minorHAnsi" w:cstheme="minorBidi"/>
            <w:noProof/>
            <w:szCs w:val="22"/>
            <w:lang w:val="nl-NL" w:eastAsia="nl-NL" w:bidi="ar-SA"/>
          </w:rPr>
          <w:tab/>
        </w:r>
        <w:r w:rsidR="00C44422" w:rsidRPr="00677602">
          <w:rPr>
            <w:rStyle w:val="Hyperlink"/>
            <w:noProof/>
          </w:rPr>
          <w:t>System and Software requirements</w:t>
        </w:r>
        <w:r w:rsidR="00C44422">
          <w:rPr>
            <w:noProof/>
            <w:webHidden/>
          </w:rPr>
          <w:tab/>
        </w:r>
        <w:r w:rsidR="00C44422">
          <w:rPr>
            <w:noProof/>
            <w:webHidden/>
          </w:rPr>
          <w:fldChar w:fldCharType="begin"/>
        </w:r>
        <w:r w:rsidR="00C44422">
          <w:rPr>
            <w:noProof/>
            <w:webHidden/>
          </w:rPr>
          <w:instrText xml:space="preserve"> PAGEREF _Toc149562394 \h </w:instrText>
        </w:r>
        <w:r w:rsidR="00C44422">
          <w:rPr>
            <w:noProof/>
            <w:webHidden/>
          </w:rPr>
        </w:r>
        <w:r w:rsidR="00C44422">
          <w:rPr>
            <w:noProof/>
            <w:webHidden/>
          </w:rPr>
          <w:fldChar w:fldCharType="separate"/>
        </w:r>
        <w:r w:rsidR="00C44422">
          <w:rPr>
            <w:noProof/>
            <w:webHidden/>
          </w:rPr>
          <w:t>39</w:t>
        </w:r>
        <w:r w:rsidR="00C44422">
          <w:rPr>
            <w:noProof/>
            <w:webHidden/>
          </w:rPr>
          <w:fldChar w:fldCharType="end"/>
        </w:r>
      </w:hyperlink>
    </w:p>
    <w:p w14:paraId="4EA6728B" w14:textId="337A0A74" w:rsidR="00C44422" w:rsidRDefault="0003183F">
      <w:pPr>
        <w:pStyle w:val="Inhopg2"/>
        <w:rPr>
          <w:rFonts w:asciiTheme="minorHAnsi" w:eastAsiaTheme="minorEastAsia" w:hAnsiTheme="minorHAnsi" w:cstheme="minorBidi"/>
          <w:noProof/>
          <w:szCs w:val="22"/>
          <w:lang w:val="nl-NL" w:eastAsia="nl-NL" w:bidi="ar-SA"/>
        </w:rPr>
      </w:pPr>
      <w:hyperlink w:anchor="_Toc149562395" w:history="1">
        <w:r w:rsidR="00C44422" w:rsidRPr="00677602">
          <w:rPr>
            <w:rStyle w:val="Hyperlink"/>
            <w:noProof/>
          </w:rPr>
          <w:t>4.3</w:t>
        </w:r>
        <w:r w:rsidR="00C44422">
          <w:rPr>
            <w:rFonts w:asciiTheme="minorHAnsi" w:eastAsiaTheme="minorEastAsia" w:hAnsiTheme="minorHAnsi" w:cstheme="minorBidi"/>
            <w:noProof/>
            <w:szCs w:val="22"/>
            <w:lang w:val="nl-NL" w:eastAsia="nl-NL" w:bidi="ar-SA"/>
          </w:rPr>
          <w:tab/>
        </w:r>
        <w:r w:rsidR="00C44422" w:rsidRPr="00677602">
          <w:rPr>
            <w:rStyle w:val="Hyperlink"/>
            <w:noProof/>
          </w:rPr>
          <w:t>Performance requirements</w:t>
        </w:r>
        <w:r w:rsidR="00C44422">
          <w:rPr>
            <w:noProof/>
            <w:webHidden/>
          </w:rPr>
          <w:tab/>
        </w:r>
        <w:r w:rsidR="00C44422">
          <w:rPr>
            <w:noProof/>
            <w:webHidden/>
          </w:rPr>
          <w:fldChar w:fldCharType="begin"/>
        </w:r>
        <w:r w:rsidR="00C44422">
          <w:rPr>
            <w:noProof/>
            <w:webHidden/>
          </w:rPr>
          <w:instrText xml:space="preserve"> PAGEREF _Toc149562395 \h </w:instrText>
        </w:r>
        <w:r w:rsidR="00C44422">
          <w:rPr>
            <w:noProof/>
            <w:webHidden/>
          </w:rPr>
        </w:r>
        <w:r w:rsidR="00C44422">
          <w:rPr>
            <w:noProof/>
            <w:webHidden/>
          </w:rPr>
          <w:fldChar w:fldCharType="separate"/>
        </w:r>
        <w:r w:rsidR="00C44422">
          <w:rPr>
            <w:noProof/>
            <w:webHidden/>
          </w:rPr>
          <w:t>45</w:t>
        </w:r>
        <w:r w:rsidR="00C44422">
          <w:rPr>
            <w:noProof/>
            <w:webHidden/>
          </w:rPr>
          <w:fldChar w:fldCharType="end"/>
        </w:r>
      </w:hyperlink>
    </w:p>
    <w:p w14:paraId="62851A22" w14:textId="3D1A451C" w:rsidR="00C44422" w:rsidRDefault="0003183F">
      <w:pPr>
        <w:pStyle w:val="Inhopg2"/>
        <w:rPr>
          <w:rFonts w:asciiTheme="minorHAnsi" w:eastAsiaTheme="minorEastAsia" w:hAnsiTheme="minorHAnsi" w:cstheme="minorBidi"/>
          <w:noProof/>
          <w:szCs w:val="22"/>
          <w:lang w:val="nl-NL" w:eastAsia="nl-NL" w:bidi="ar-SA"/>
        </w:rPr>
      </w:pPr>
      <w:hyperlink w:anchor="_Toc149562396" w:history="1">
        <w:r w:rsidR="00C44422" w:rsidRPr="00677602">
          <w:rPr>
            <w:rStyle w:val="Hyperlink"/>
            <w:noProof/>
          </w:rPr>
          <w:t>4.4</w:t>
        </w:r>
        <w:r w:rsidR="00C44422">
          <w:rPr>
            <w:rFonts w:asciiTheme="minorHAnsi" w:eastAsiaTheme="minorEastAsia" w:hAnsiTheme="minorHAnsi" w:cstheme="minorBidi"/>
            <w:noProof/>
            <w:szCs w:val="22"/>
            <w:lang w:val="nl-NL" w:eastAsia="nl-NL" w:bidi="ar-SA"/>
          </w:rPr>
          <w:tab/>
        </w:r>
        <w:r w:rsidR="00C44422" w:rsidRPr="00677602">
          <w:rPr>
            <w:rStyle w:val="Hyperlink"/>
            <w:noProof/>
          </w:rPr>
          <w:t>Security requirements</w:t>
        </w:r>
        <w:r w:rsidR="00C44422">
          <w:rPr>
            <w:noProof/>
            <w:webHidden/>
          </w:rPr>
          <w:tab/>
        </w:r>
        <w:r w:rsidR="00C44422">
          <w:rPr>
            <w:noProof/>
            <w:webHidden/>
          </w:rPr>
          <w:fldChar w:fldCharType="begin"/>
        </w:r>
        <w:r w:rsidR="00C44422">
          <w:rPr>
            <w:noProof/>
            <w:webHidden/>
          </w:rPr>
          <w:instrText xml:space="preserve"> PAGEREF _Toc149562396 \h </w:instrText>
        </w:r>
        <w:r w:rsidR="00C44422">
          <w:rPr>
            <w:noProof/>
            <w:webHidden/>
          </w:rPr>
        </w:r>
        <w:r w:rsidR="00C44422">
          <w:rPr>
            <w:noProof/>
            <w:webHidden/>
          </w:rPr>
          <w:fldChar w:fldCharType="separate"/>
        </w:r>
        <w:r w:rsidR="00C44422">
          <w:rPr>
            <w:noProof/>
            <w:webHidden/>
          </w:rPr>
          <w:t>45</w:t>
        </w:r>
        <w:r w:rsidR="00C44422">
          <w:rPr>
            <w:noProof/>
            <w:webHidden/>
          </w:rPr>
          <w:fldChar w:fldCharType="end"/>
        </w:r>
      </w:hyperlink>
    </w:p>
    <w:p w14:paraId="274869D0" w14:textId="36E4BD3E" w:rsidR="00C44422" w:rsidRDefault="0003183F">
      <w:pPr>
        <w:pStyle w:val="Inhopg2"/>
        <w:rPr>
          <w:rFonts w:asciiTheme="minorHAnsi" w:eastAsiaTheme="minorEastAsia" w:hAnsiTheme="minorHAnsi" w:cstheme="minorBidi"/>
          <w:noProof/>
          <w:szCs w:val="22"/>
          <w:lang w:val="nl-NL" w:eastAsia="nl-NL" w:bidi="ar-SA"/>
        </w:rPr>
      </w:pPr>
      <w:hyperlink w:anchor="_Toc149562397" w:history="1">
        <w:r w:rsidR="00C44422" w:rsidRPr="00677602">
          <w:rPr>
            <w:rStyle w:val="Hyperlink"/>
            <w:noProof/>
          </w:rPr>
          <w:t>4.5</w:t>
        </w:r>
        <w:r w:rsidR="00C44422">
          <w:rPr>
            <w:rFonts w:asciiTheme="minorHAnsi" w:eastAsiaTheme="minorEastAsia" w:hAnsiTheme="minorHAnsi" w:cstheme="minorBidi"/>
            <w:noProof/>
            <w:szCs w:val="22"/>
            <w:lang w:val="nl-NL" w:eastAsia="nl-NL" w:bidi="ar-SA"/>
          </w:rPr>
          <w:tab/>
        </w:r>
        <w:r w:rsidR="00C44422" w:rsidRPr="00677602">
          <w:rPr>
            <w:rStyle w:val="Hyperlink"/>
            <w:noProof/>
          </w:rPr>
          <w:t>Backup and Recovery</w:t>
        </w:r>
        <w:r w:rsidR="00C44422">
          <w:rPr>
            <w:noProof/>
            <w:webHidden/>
          </w:rPr>
          <w:tab/>
        </w:r>
        <w:r w:rsidR="00C44422">
          <w:rPr>
            <w:noProof/>
            <w:webHidden/>
          </w:rPr>
          <w:fldChar w:fldCharType="begin"/>
        </w:r>
        <w:r w:rsidR="00C44422">
          <w:rPr>
            <w:noProof/>
            <w:webHidden/>
          </w:rPr>
          <w:instrText xml:space="preserve"> PAGEREF _Toc149562397 \h </w:instrText>
        </w:r>
        <w:r w:rsidR="00C44422">
          <w:rPr>
            <w:noProof/>
            <w:webHidden/>
          </w:rPr>
        </w:r>
        <w:r w:rsidR="00C44422">
          <w:rPr>
            <w:noProof/>
            <w:webHidden/>
          </w:rPr>
          <w:fldChar w:fldCharType="separate"/>
        </w:r>
        <w:r w:rsidR="00C44422">
          <w:rPr>
            <w:noProof/>
            <w:webHidden/>
          </w:rPr>
          <w:t>45</w:t>
        </w:r>
        <w:r w:rsidR="00C44422">
          <w:rPr>
            <w:noProof/>
            <w:webHidden/>
          </w:rPr>
          <w:fldChar w:fldCharType="end"/>
        </w:r>
      </w:hyperlink>
    </w:p>
    <w:p w14:paraId="201013C7" w14:textId="71A466B3" w:rsidR="00C44422" w:rsidRDefault="0003183F">
      <w:pPr>
        <w:pStyle w:val="Inhopg2"/>
        <w:rPr>
          <w:rFonts w:asciiTheme="minorHAnsi" w:eastAsiaTheme="minorEastAsia" w:hAnsiTheme="minorHAnsi" w:cstheme="minorBidi"/>
          <w:noProof/>
          <w:szCs w:val="22"/>
          <w:lang w:val="nl-NL" w:eastAsia="nl-NL" w:bidi="ar-SA"/>
        </w:rPr>
      </w:pPr>
      <w:hyperlink w:anchor="_Toc149562398" w:history="1">
        <w:r w:rsidR="00C44422" w:rsidRPr="00677602">
          <w:rPr>
            <w:rStyle w:val="Hyperlink"/>
            <w:noProof/>
          </w:rPr>
          <w:t>4.6</w:t>
        </w:r>
        <w:r w:rsidR="00C44422">
          <w:rPr>
            <w:rFonts w:asciiTheme="minorHAnsi" w:eastAsiaTheme="minorEastAsia" w:hAnsiTheme="minorHAnsi" w:cstheme="minorBidi"/>
            <w:noProof/>
            <w:szCs w:val="22"/>
            <w:lang w:val="nl-NL" w:eastAsia="nl-NL" w:bidi="ar-SA"/>
          </w:rPr>
          <w:tab/>
        </w:r>
        <w:r w:rsidR="00C44422" w:rsidRPr="00677602">
          <w:rPr>
            <w:rStyle w:val="Hyperlink"/>
            <w:noProof/>
          </w:rPr>
          <w:t>Disaster Recovery</w:t>
        </w:r>
        <w:r w:rsidR="00C44422">
          <w:rPr>
            <w:noProof/>
            <w:webHidden/>
          </w:rPr>
          <w:tab/>
        </w:r>
        <w:r w:rsidR="00C44422">
          <w:rPr>
            <w:noProof/>
            <w:webHidden/>
          </w:rPr>
          <w:fldChar w:fldCharType="begin"/>
        </w:r>
        <w:r w:rsidR="00C44422">
          <w:rPr>
            <w:noProof/>
            <w:webHidden/>
          </w:rPr>
          <w:instrText xml:space="preserve"> PAGEREF _Toc149562398 \h </w:instrText>
        </w:r>
        <w:r w:rsidR="00C44422">
          <w:rPr>
            <w:noProof/>
            <w:webHidden/>
          </w:rPr>
        </w:r>
        <w:r w:rsidR="00C44422">
          <w:rPr>
            <w:noProof/>
            <w:webHidden/>
          </w:rPr>
          <w:fldChar w:fldCharType="separate"/>
        </w:r>
        <w:r w:rsidR="00C44422">
          <w:rPr>
            <w:noProof/>
            <w:webHidden/>
          </w:rPr>
          <w:t>47</w:t>
        </w:r>
        <w:r w:rsidR="00C44422">
          <w:rPr>
            <w:noProof/>
            <w:webHidden/>
          </w:rPr>
          <w:fldChar w:fldCharType="end"/>
        </w:r>
      </w:hyperlink>
    </w:p>
    <w:p w14:paraId="23D36A26" w14:textId="7EC6FC54" w:rsidR="00C44422" w:rsidRDefault="0003183F">
      <w:pPr>
        <w:pStyle w:val="Inhopg1"/>
        <w:rPr>
          <w:rFonts w:asciiTheme="minorHAnsi" w:eastAsiaTheme="minorEastAsia" w:hAnsiTheme="minorHAnsi" w:cstheme="minorBidi"/>
          <w:b w:val="0"/>
          <w:szCs w:val="22"/>
          <w:lang w:val="nl-NL" w:eastAsia="nl-NL" w:bidi="ar-SA"/>
        </w:rPr>
      </w:pPr>
      <w:hyperlink w:anchor="_Toc149562399" w:history="1">
        <w:r w:rsidR="00C44422" w:rsidRPr="00677602">
          <w:rPr>
            <w:rStyle w:val="Hyperlink"/>
            <w:lang w:val="nl-NL"/>
          </w:rPr>
          <w:t>Appendix: Legenda Context Diagram</w:t>
        </w:r>
        <w:r w:rsidR="00C44422">
          <w:rPr>
            <w:webHidden/>
          </w:rPr>
          <w:tab/>
        </w:r>
        <w:r w:rsidR="00C44422">
          <w:rPr>
            <w:webHidden/>
          </w:rPr>
          <w:fldChar w:fldCharType="begin"/>
        </w:r>
        <w:r w:rsidR="00C44422">
          <w:rPr>
            <w:webHidden/>
          </w:rPr>
          <w:instrText xml:space="preserve"> PAGEREF _Toc149562399 \h </w:instrText>
        </w:r>
        <w:r w:rsidR="00C44422">
          <w:rPr>
            <w:webHidden/>
          </w:rPr>
        </w:r>
        <w:r w:rsidR="00C44422">
          <w:rPr>
            <w:webHidden/>
          </w:rPr>
          <w:fldChar w:fldCharType="separate"/>
        </w:r>
        <w:r w:rsidR="00C44422">
          <w:rPr>
            <w:webHidden/>
          </w:rPr>
          <w:t>48</w:t>
        </w:r>
        <w:r w:rsidR="00C44422">
          <w:rPr>
            <w:webHidden/>
          </w:rPr>
          <w:fldChar w:fldCharType="end"/>
        </w:r>
      </w:hyperlink>
    </w:p>
    <w:p w14:paraId="4D248552" w14:textId="45739E86"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730EE7C0" w14:textId="77777777" w:rsidR="00CE05B7" w:rsidRDefault="00CE05B7" w:rsidP="00CE05B7">
      <w:pPr>
        <w:pStyle w:val="Heading2"/>
        <w:rPr>
          <w:lang w:val="en-US"/>
        </w:rPr>
      </w:pPr>
      <w:bookmarkStart w:id="1" w:name="_Toc149562379"/>
      <w:bookmarkStart w:id="2" w:name="_Toc491867634"/>
      <w:bookmarkStart w:id="3" w:name="_Hlk491788214"/>
      <w:r w:rsidRPr="00863251">
        <w:rPr>
          <w:lang w:val="en-US"/>
        </w:rPr>
        <w:lastRenderedPageBreak/>
        <w:t>Document purpose</w:t>
      </w:r>
      <w:r>
        <w:rPr>
          <w:lang w:val="en-US"/>
        </w:rPr>
        <w:t>:</w:t>
      </w:r>
      <w:bookmarkEnd w:id="1"/>
      <w:r>
        <w:rPr>
          <w:lang w:val="en-US"/>
        </w:rPr>
        <w:t xml:space="preserve"> </w:t>
      </w:r>
    </w:p>
    <w:p w14:paraId="1DDDA09F" w14:textId="622DF5B1" w:rsidR="00CE05B7" w:rsidRPr="00166FE0" w:rsidRDefault="00166FE0" w:rsidP="00CE05B7">
      <w:pPr>
        <w:pStyle w:val="CvrLtrDetail"/>
        <w:rPr>
          <w:b w:val="0"/>
          <w:color w:val="auto"/>
          <w:sz w:val="20"/>
          <w:u w:val="single"/>
          <w:lang w:val="en-US"/>
        </w:rPr>
      </w:pPr>
      <w:r>
        <w:rPr>
          <w:b w:val="0"/>
          <w:color w:val="auto"/>
          <w:sz w:val="20"/>
          <w:u w:val="single"/>
          <w:lang w:val="en-US"/>
        </w:rPr>
        <w:t>W</w:t>
      </w:r>
      <w:r w:rsidR="00CE05B7" w:rsidRPr="00166FE0">
        <w:rPr>
          <w:b w:val="0"/>
          <w:color w:val="auto"/>
          <w:sz w:val="20"/>
          <w:u w:val="single"/>
          <w:lang w:val="en-US"/>
        </w:rPr>
        <w:t>hat is the Requirement document and why?</w:t>
      </w:r>
    </w:p>
    <w:p w14:paraId="5A67AE94" w14:textId="77777777" w:rsidR="00CE05B7" w:rsidRPr="008B6B98" w:rsidRDefault="00CE05B7" w:rsidP="00DF0DFF">
      <w:pPr>
        <w:pStyle w:val="ConfidentialityNotice"/>
        <w:rPr>
          <w:sz w:val="20"/>
        </w:rPr>
      </w:pPr>
      <w:r w:rsidRPr="00DF0DFF">
        <w:rPr>
          <w:sz w:val="20"/>
          <w:lang w:val="en-US"/>
        </w:rPr>
        <w:t xml:space="preserve">The </w:t>
      </w:r>
      <w:r w:rsidRPr="003069D1">
        <w:rPr>
          <w:sz w:val="20"/>
        </w:rPr>
        <w:t>requirement document is a Word document owned and managed by UWV.</w:t>
      </w:r>
    </w:p>
    <w:p w14:paraId="56A15428" w14:textId="32CDF4B1" w:rsidR="00CE05B7" w:rsidRPr="003069D1" w:rsidRDefault="00CE05B7" w:rsidP="00DF0DFF">
      <w:pPr>
        <w:pStyle w:val="ConfidentialityNotice"/>
        <w:rPr>
          <w:sz w:val="20"/>
        </w:rPr>
      </w:pPr>
      <w:r w:rsidRPr="00D87E01">
        <w:rPr>
          <w:sz w:val="20"/>
        </w:rPr>
        <w:t>The template of the requirement document can be found</w:t>
      </w:r>
      <w:r w:rsidRPr="00166FE0">
        <w:rPr>
          <w:sz w:val="20"/>
        </w:rPr>
        <w:t xml:space="preserve"> at this link: </w:t>
      </w:r>
      <w:r w:rsidR="0045228D">
        <w:rPr>
          <w:sz w:val="20"/>
        </w:rPr>
        <w:t xml:space="preserve"> </w:t>
      </w:r>
      <w:hyperlink r:id="rId18" w:history="1">
        <w:r w:rsidR="0045228D">
          <w:rPr>
            <w:rStyle w:val="Hyperlink"/>
            <w:sz w:val="20"/>
            <w:szCs w:val="20"/>
          </w:rPr>
          <w:t>Joined Collaboration Platform</w:t>
        </w:r>
      </w:hyperlink>
      <w:r w:rsidR="0045228D">
        <w:rPr>
          <w:sz w:val="20"/>
        </w:rPr>
        <w:t xml:space="preserve"> </w:t>
      </w:r>
      <w:r w:rsidRPr="00166FE0">
        <w:rPr>
          <w:sz w:val="20"/>
        </w:rPr>
        <w:t xml:space="preserve">If you cannot access the link, ask access to </w:t>
      </w:r>
      <w:hyperlink r:id="rId19" w:history="1">
        <w:r w:rsidRPr="00166FE0">
          <w:rPr>
            <w:rStyle w:val="Hyperlink"/>
            <w:sz w:val="20"/>
            <w:szCs w:val="20"/>
          </w:rPr>
          <w:t>jcp@uwv.nl</w:t>
        </w:r>
      </w:hyperlink>
    </w:p>
    <w:p w14:paraId="06266E0F" w14:textId="77777777" w:rsidR="00CE05B7" w:rsidRPr="00D87E01" w:rsidRDefault="00CE05B7" w:rsidP="00DF0DFF">
      <w:pPr>
        <w:pStyle w:val="ConfidentialityNotice"/>
        <w:rPr>
          <w:sz w:val="20"/>
        </w:rPr>
      </w:pPr>
      <w:r w:rsidRPr="008B6B98">
        <w:rPr>
          <w:sz w:val="20"/>
        </w:rPr>
        <w:t>If a business division would like to :</w:t>
      </w:r>
    </w:p>
    <w:p w14:paraId="0B58DBAB" w14:textId="77777777" w:rsidR="00CE05B7" w:rsidRPr="0045228D" w:rsidRDefault="00CE05B7" w:rsidP="00617807">
      <w:pPr>
        <w:pStyle w:val="ConfidentialityNotice"/>
        <w:numPr>
          <w:ilvl w:val="0"/>
          <w:numId w:val="63"/>
        </w:numPr>
        <w:rPr>
          <w:sz w:val="20"/>
          <w:lang w:val="fr-FR"/>
        </w:rPr>
      </w:pPr>
      <w:proofErr w:type="spellStart"/>
      <w:r w:rsidRPr="0045228D">
        <w:rPr>
          <w:sz w:val="20"/>
          <w:lang w:val="fr-FR"/>
        </w:rPr>
        <w:t>implement</w:t>
      </w:r>
      <w:proofErr w:type="spellEnd"/>
      <w:r w:rsidRPr="0045228D">
        <w:rPr>
          <w:sz w:val="20"/>
          <w:lang w:val="fr-FR"/>
        </w:rPr>
        <w:t xml:space="preserve"> a new CI (application)</w:t>
      </w:r>
    </w:p>
    <w:p w14:paraId="6AEFD4A8" w14:textId="77777777" w:rsidR="00CE05B7" w:rsidRPr="00DF0DFF" w:rsidRDefault="00CE05B7" w:rsidP="00617807">
      <w:pPr>
        <w:pStyle w:val="ConfidentialityNotice"/>
        <w:numPr>
          <w:ilvl w:val="0"/>
          <w:numId w:val="63"/>
        </w:numPr>
        <w:rPr>
          <w:sz w:val="20"/>
          <w:lang w:val="en-US"/>
        </w:rPr>
      </w:pPr>
      <w:proofErr w:type="spellStart"/>
      <w:r w:rsidRPr="003069D1">
        <w:rPr>
          <w:sz w:val="20"/>
          <w:lang w:val="en-US"/>
        </w:rPr>
        <w:t>modifiy</w:t>
      </w:r>
      <w:proofErr w:type="spellEnd"/>
      <w:r w:rsidRPr="003069D1">
        <w:rPr>
          <w:sz w:val="20"/>
          <w:lang w:val="en-US"/>
        </w:rPr>
        <w:t xml:space="preserve"> an existing CI</w:t>
      </w:r>
      <w:r w:rsidRPr="00166FE0">
        <w:rPr>
          <w:sz w:val="20"/>
          <w:lang w:val="en-US"/>
        </w:rPr>
        <w:t xml:space="preserve"> (for example an upgrade of a server, a new connection request, a new functionality, a new component, a new server, etc.)</w:t>
      </w:r>
    </w:p>
    <w:p w14:paraId="0DBE3150" w14:textId="77777777" w:rsidR="00CE05B7" w:rsidRPr="00166FE0" w:rsidRDefault="00CE05B7" w:rsidP="00DF0DFF">
      <w:pPr>
        <w:pStyle w:val="ConfidentialityNotice"/>
        <w:rPr>
          <w:sz w:val="20"/>
          <w:lang w:val="en-US"/>
        </w:rPr>
      </w:pPr>
      <w:r w:rsidRPr="00166FE0">
        <w:rPr>
          <w:sz w:val="20"/>
          <w:lang w:val="en-US"/>
        </w:rPr>
        <w:t xml:space="preserve">Then the business division (using the template) should fill-in the requirements, which will be reviewed according to the “HLD Fabriek” process. </w:t>
      </w:r>
    </w:p>
    <w:p w14:paraId="54767C57" w14:textId="77777777" w:rsidR="00CE05B7" w:rsidRPr="00166FE0" w:rsidRDefault="00CE05B7" w:rsidP="00DF0DFF">
      <w:pPr>
        <w:pStyle w:val="ConfidentialityNotice"/>
        <w:rPr>
          <w:sz w:val="20"/>
          <w:lang w:val="en-US"/>
        </w:rPr>
      </w:pPr>
      <w:r w:rsidRPr="00166FE0">
        <w:rPr>
          <w:sz w:val="20"/>
          <w:lang w:val="en-US"/>
        </w:rPr>
        <w:t>Special requests – as exceptions – could be handled outside the “HLD Fabriek” process.</w:t>
      </w:r>
    </w:p>
    <w:p w14:paraId="608CEADF" w14:textId="77777777" w:rsidR="00CE05B7" w:rsidRPr="00166FE0" w:rsidRDefault="00CE05B7" w:rsidP="00DF0DFF">
      <w:pPr>
        <w:pStyle w:val="ConfidentialityNotice"/>
        <w:rPr>
          <w:sz w:val="20"/>
          <w:lang w:val="en-US"/>
        </w:rPr>
      </w:pPr>
    </w:p>
    <w:p w14:paraId="191B61FA" w14:textId="77777777" w:rsidR="00CE05B7" w:rsidRPr="00166FE0" w:rsidRDefault="00CE05B7" w:rsidP="00DF0DFF">
      <w:pPr>
        <w:pStyle w:val="ConfidentialityNotice"/>
        <w:rPr>
          <w:sz w:val="20"/>
          <w:lang w:val="en-US"/>
        </w:rPr>
      </w:pPr>
      <w:r w:rsidRPr="00166FE0">
        <w:rPr>
          <w:sz w:val="20"/>
          <w:lang w:val="en-US"/>
        </w:rPr>
        <w:t>Once the requirement document will be filled-in for a new/existing CI, the business division which owns the CI will become also the owner of the requirement document, also for future versions and changes.</w:t>
      </w:r>
    </w:p>
    <w:p w14:paraId="4A8A7C0D" w14:textId="77777777" w:rsidR="00CE05B7" w:rsidRPr="00DF0DFF" w:rsidRDefault="00CE05B7" w:rsidP="00DF0DFF">
      <w:pPr>
        <w:pStyle w:val="ConfidentialityNotice"/>
        <w:rPr>
          <w:sz w:val="20"/>
          <w:u w:val="single"/>
          <w:lang w:val="en-US"/>
        </w:rPr>
      </w:pPr>
      <w:r w:rsidRPr="00DF0DFF">
        <w:rPr>
          <w:sz w:val="20"/>
          <w:u w:val="single"/>
          <w:lang w:val="en-US"/>
        </w:rPr>
        <w:t>Why the requirement document is important ?</w:t>
      </w:r>
    </w:p>
    <w:p w14:paraId="3DC5DC75" w14:textId="77777777" w:rsidR="00CE05B7" w:rsidRPr="00166FE0" w:rsidRDefault="00CE05B7" w:rsidP="00617807">
      <w:pPr>
        <w:pStyle w:val="ConfidentialityNotice"/>
        <w:numPr>
          <w:ilvl w:val="0"/>
          <w:numId w:val="65"/>
        </w:numPr>
        <w:rPr>
          <w:sz w:val="20"/>
          <w:lang w:val="en-US"/>
        </w:rPr>
      </w:pPr>
      <w:r w:rsidRPr="00166FE0">
        <w:rPr>
          <w:sz w:val="20"/>
          <w:lang w:val="en-US"/>
        </w:rPr>
        <w:t xml:space="preserve">The requirement document is a collection of wishes and requirements from the business division to the </w:t>
      </w:r>
      <w:proofErr w:type="spellStart"/>
      <w:r w:rsidRPr="00166FE0">
        <w:rPr>
          <w:sz w:val="20"/>
          <w:lang w:val="en-US"/>
        </w:rPr>
        <w:t>leverancier</w:t>
      </w:r>
      <w:proofErr w:type="spellEnd"/>
      <w:r w:rsidRPr="00166FE0">
        <w:rPr>
          <w:sz w:val="20"/>
          <w:lang w:val="en-US"/>
        </w:rPr>
        <w:t xml:space="preserve"> DXC.</w:t>
      </w:r>
    </w:p>
    <w:p w14:paraId="6AA75742" w14:textId="77777777" w:rsidR="00CE05B7" w:rsidRPr="00166FE0" w:rsidRDefault="00CE05B7" w:rsidP="00DF0DFF">
      <w:pPr>
        <w:pStyle w:val="ConfidentialityNotice"/>
        <w:rPr>
          <w:sz w:val="20"/>
          <w:lang w:val="en-US"/>
        </w:rPr>
      </w:pPr>
      <w:r w:rsidRPr="00166FE0">
        <w:rPr>
          <w:sz w:val="20"/>
          <w:lang w:val="en-US"/>
        </w:rPr>
        <w:t>The document contains requirements:</w:t>
      </w:r>
    </w:p>
    <w:p w14:paraId="30CB6841" w14:textId="77777777" w:rsidR="00CE05B7" w:rsidRPr="00166FE0" w:rsidRDefault="00CE05B7" w:rsidP="00DF0DFF">
      <w:pPr>
        <w:pStyle w:val="ConfidentialityNotice"/>
        <w:ind w:firstLine="720"/>
        <w:rPr>
          <w:sz w:val="20"/>
          <w:lang w:val="en-US"/>
        </w:rPr>
      </w:pPr>
      <w:r w:rsidRPr="00166FE0">
        <w:rPr>
          <w:sz w:val="20"/>
          <w:lang w:val="en-US"/>
        </w:rPr>
        <w:t xml:space="preserve">on hosting (hardware, software) level </w:t>
      </w:r>
    </w:p>
    <w:p w14:paraId="066B40F6" w14:textId="77777777" w:rsidR="00CE05B7" w:rsidRPr="00166FE0" w:rsidRDefault="00CE05B7" w:rsidP="00DF0DFF">
      <w:pPr>
        <w:pStyle w:val="ConfidentialityNotice"/>
        <w:ind w:firstLine="720"/>
        <w:rPr>
          <w:sz w:val="20"/>
          <w:lang w:val="en-US"/>
        </w:rPr>
      </w:pPr>
      <w:r w:rsidRPr="00166FE0">
        <w:rPr>
          <w:sz w:val="20"/>
          <w:lang w:val="en-US"/>
        </w:rPr>
        <w:t xml:space="preserve">on security </w:t>
      </w:r>
      <w:proofErr w:type="spellStart"/>
      <w:r w:rsidRPr="00166FE0">
        <w:rPr>
          <w:sz w:val="20"/>
          <w:lang w:val="en-US"/>
        </w:rPr>
        <w:t>en</w:t>
      </w:r>
      <w:proofErr w:type="spellEnd"/>
      <w:r w:rsidRPr="00166FE0">
        <w:rPr>
          <w:sz w:val="20"/>
          <w:lang w:val="en-US"/>
        </w:rPr>
        <w:t xml:space="preserve"> compliancy level</w:t>
      </w:r>
    </w:p>
    <w:p w14:paraId="5BA7CB72" w14:textId="77777777" w:rsidR="00CE05B7" w:rsidRPr="00166FE0" w:rsidRDefault="00CE05B7" w:rsidP="00DF0DFF">
      <w:pPr>
        <w:pStyle w:val="ConfidentialityNotice"/>
        <w:ind w:firstLine="720"/>
        <w:rPr>
          <w:sz w:val="20"/>
          <w:lang w:val="en-US"/>
        </w:rPr>
      </w:pPr>
      <w:r w:rsidRPr="00166FE0">
        <w:rPr>
          <w:sz w:val="20"/>
          <w:lang w:val="en-US"/>
        </w:rPr>
        <w:t>on network level (connections)</w:t>
      </w:r>
    </w:p>
    <w:p w14:paraId="4F34C974" w14:textId="77777777" w:rsidR="00CE05B7" w:rsidRPr="00166FE0" w:rsidRDefault="00CE05B7" w:rsidP="00DF0DFF">
      <w:pPr>
        <w:pStyle w:val="ConfidentialityNotice"/>
        <w:ind w:firstLine="720"/>
        <w:rPr>
          <w:sz w:val="20"/>
          <w:lang w:val="en-US"/>
        </w:rPr>
      </w:pPr>
      <w:r w:rsidRPr="00166FE0">
        <w:rPr>
          <w:sz w:val="20"/>
          <w:lang w:val="en-US"/>
        </w:rPr>
        <w:t>on functionality level (use cases)</w:t>
      </w:r>
    </w:p>
    <w:p w14:paraId="37213657" w14:textId="77777777" w:rsidR="00CE05B7" w:rsidRPr="00166FE0" w:rsidRDefault="00CE05B7" w:rsidP="00DF0DFF">
      <w:pPr>
        <w:pStyle w:val="ConfidentialityNotice"/>
        <w:ind w:firstLine="720"/>
        <w:rPr>
          <w:sz w:val="20"/>
          <w:lang w:val="en-US"/>
        </w:rPr>
      </w:pPr>
      <w:r w:rsidRPr="00166FE0">
        <w:rPr>
          <w:sz w:val="20"/>
          <w:lang w:val="en-US"/>
        </w:rPr>
        <w:t>on performance level</w:t>
      </w:r>
    </w:p>
    <w:p w14:paraId="102E8139" w14:textId="77777777" w:rsidR="00CE05B7" w:rsidRPr="00DF0DFF" w:rsidRDefault="00CE05B7" w:rsidP="00DF0DFF">
      <w:pPr>
        <w:pStyle w:val="ConfidentialityNotice"/>
        <w:rPr>
          <w:sz w:val="20"/>
          <w:lang w:val="en-US"/>
        </w:rPr>
      </w:pPr>
      <w:r w:rsidRPr="00166FE0">
        <w:rPr>
          <w:sz w:val="20"/>
          <w:lang w:val="en-US"/>
        </w:rPr>
        <w:t xml:space="preserve">and it will be used by DXC to: </w:t>
      </w:r>
    </w:p>
    <w:p w14:paraId="63241BB5" w14:textId="21969ADD" w:rsidR="00CE05B7" w:rsidRPr="00166FE0" w:rsidRDefault="00CE05B7" w:rsidP="00617807">
      <w:pPr>
        <w:pStyle w:val="Lijstalinea"/>
        <w:numPr>
          <w:ilvl w:val="0"/>
          <w:numId w:val="64"/>
        </w:numPr>
        <w:spacing w:line="276" w:lineRule="auto"/>
        <w:rPr>
          <w:color w:val="auto"/>
          <w:sz w:val="20"/>
        </w:rPr>
      </w:pPr>
      <w:r w:rsidRPr="00DF0DFF">
        <w:rPr>
          <w:color w:val="auto"/>
          <w:sz w:val="20"/>
        </w:rPr>
        <w:t>Gain a general understanding of the application requirements</w:t>
      </w:r>
    </w:p>
    <w:p w14:paraId="7B47E237" w14:textId="29BFDC1D" w:rsidR="00CE05B7" w:rsidRPr="00DF0DFF" w:rsidRDefault="00166FE0" w:rsidP="00617807">
      <w:pPr>
        <w:pStyle w:val="Lijstalinea"/>
        <w:numPr>
          <w:ilvl w:val="0"/>
          <w:numId w:val="64"/>
        </w:numPr>
        <w:spacing w:line="276" w:lineRule="auto"/>
        <w:rPr>
          <w:color w:val="auto"/>
          <w:sz w:val="20"/>
        </w:rPr>
      </w:pPr>
      <w:r>
        <w:rPr>
          <w:color w:val="auto"/>
          <w:sz w:val="20"/>
        </w:rPr>
        <w:t>D</w:t>
      </w:r>
      <w:r w:rsidR="00CE05B7" w:rsidRPr="00DF0DFF">
        <w:rPr>
          <w:color w:val="auto"/>
          <w:sz w:val="20"/>
        </w:rPr>
        <w:t>eliver the Infrastructure Application design (IA HLD)</w:t>
      </w:r>
      <w:r w:rsidR="00CE05B7" w:rsidRPr="00166FE0">
        <w:rPr>
          <w:color w:val="auto"/>
          <w:sz w:val="20"/>
        </w:rPr>
        <w:t xml:space="preserve">: </w:t>
      </w:r>
      <w:r w:rsidR="00CE05B7" w:rsidRPr="00166FE0">
        <w:rPr>
          <w:color w:val="auto"/>
          <w:sz w:val="20"/>
          <w:lang w:val="en-US"/>
        </w:rPr>
        <w:t xml:space="preserve">after the validation of the HLD by the UWV Technical Design </w:t>
      </w:r>
      <w:proofErr w:type="spellStart"/>
      <w:r w:rsidR="00CE05B7" w:rsidRPr="00166FE0">
        <w:rPr>
          <w:color w:val="auto"/>
          <w:sz w:val="20"/>
          <w:lang w:val="en-US"/>
        </w:rPr>
        <w:t>autority</w:t>
      </w:r>
      <w:proofErr w:type="spellEnd"/>
      <w:r w:rsidR="00CE05B7" w:rsidRPr="00166FE0">
        <w:rPr>
          <w:color w:val="auto"/>
          <w:sz w:val="20"/>
          <w:lang w:val="en-US"/>
        </w:rPr>
        <w:t xml:space="preserve"> (TDA) a “building </w:t>
      </w:r>
      <w:proofErr w:type="spellStart"/>
      <w:r w:rsidR="00CE05B7" w:rsidRPr="00166FE0">
        <w:rPr>
          <w:color w:val="auto"/>
          <w:sz w:val="20"/>
          <w:lang w:val="en-US"/>
        </w:rPr>
        <w:t>permit”or</w:t>
      </w:r>
      <w:proofErr w:type="spellEnd"/>
      <w:r w:rsidR="00CE05B7" w:rsidRPr="00166FE0">
        <w:rPr>
          <w:color w:val="auto"/>
          <w:sz w:val="20"/>
          <w:lang w:val="en-US"/>
        </w:rPr>
        <w:t xml:space="preserve"> “</w:t>
      </w:r>
      <w:proofErr w:type="spellStart"/>
      <w:r w:rsidR="00CE05B7" w:rsidRPr="00166FE0">
        <w:rPr>
          <w:color w:val="auto"/>
          <w:sz w:val="20"/>
          <w:lang w:val="en-US"/>
        </w:rPr>
        <w:t>Bouwvergunning</w:t>
      </w:r>
      <w:proofErr w:type="spellEnd"/>
      <w:r w:rsidR="00CE05B7" w:rsidRPr="00166FE0">
        <w:rPr>
          <w:color w:val="auto"/>
          <w:sz w:val="20"/>
          <w:lang w:val="en-US"/>
        </w:rPr>
        <w:t>” is issued by the TDA. That is the starting point for projects realization phase. For more info on the TDA please turn to the ICT Services Lead Architect.</w:t>
      </w:r>
    </w:p>
    <w:p w14:paraId="13C2BAD4" w14:textId="77777777" w:rsidR="00CE05B7" w:rsidRPr="00DF0DFF" w:rsidRDefault="00CE05B7" w:rsidP="00617807">
      <w:pPr>
        <w:pStyle w:val="Lijstalinea"/>
        <w:numPr>
          <w:ilvl w:val="0"/>
          <w:numId w:val="65"/>
        </w:numPr>
        <w:rPr>
          <w:color w:val="auto"/>
          <w:sz w:val="20"/>
        </w:rPr>
      </w:pPr>
      <w:r w:rsidRPr="00DF0DFF">
        <w:rPr>
          <w:color w:val="auto"/>
          <w:sz w:val="20"/>
        </w:rPr>
        <w:t xml:space="preserve">The </w:t>
      </w:r>
      <w:r w:rsidRPr="00DF0DFF">
        <w:rPr>
          <w:color w:val="auto"/>
          <w:sz w:val="20"/>
          <w:lang w:val="en-US"/>
        </w:rPr>
        <w:t xml:space="preserve">requirement document is also important because it has a contractual relevance </w:t>
      </w:r>
    </w:p>
    <w:p w14:paraId="30860BEB" w14:textId="77777777" w:rsidR="00CE05B7" w:rsidRPr="00166FE0" w:rsidRDefault="00CE05B7" w:rsidP="00DF0DFF">
      <w:pPr>
        <w:pStyle w:val="Lijstalinea"/>
        <w:rPr>
          <w:color w:val="auto"/>
          <w:sz w:val="20"/>
          <w:lang w:val="en-US"/>
        </w:rPr>
      </w:pPr>
    </w:p>
    <w:p w14:paraId="2183F2FE" w14:textId="77777777" w:rsidR="00CE05B7" w:rsidRPr="00166FE0" w:rsidRDefault="00CE05B7" w:rsidP="00CE05B7">
      <w:pPr>
        <w:pStyle w:val="ConfidentialityNotice"/>
        <w:rPr>
          <w:sz w:val="20"/>
          <w:u w:val="single"/>
          <w:lang w:val="en-US"/>
        </w:rPr>
      </w:pPr>
      <w:r w:rsidRPr="00166FE0">
        <w:rPr>
          <w:sz w:val="20"/>
          <w:u w:val="single"/>
          <w:lang w:val="en-US"/>
        </w:rPr>
        <w:t>Why the requirement document must be written in English ?</w:t>
      </w:r>
    </w:p>
    <w:p w14:paraId="5E0DABB9" w14:textId="77777777" w:rsidR="00CE05B7" w:rsidRPr="00166FE0" w:rsidRDefault="00CE05B7" w:rsidP="00DF0DFF">
      <w:pPr>
        <w:pStyle w:val="Lijstalinea"/>
        <w:rPr>
          <w:color w:val="auto"/>
          <w:sz w:val="20"/>
          <w:lang w:val="en-US"/>
        </w:rPr>
      </w:pPr>
      <w:r w:rsidRPr="00DF0DFF">
        <w:rPr>
          <w:color w:val="auto"/>
          <w:sz w:val="20"/>
          <w:lang w:val="en-US"/>
        </w:rPr>
        <w:t>Because</w:t>
      </w:r>
      <w:r w:rsidRPr="00166FE0">
        <w:rPr>
          <w:color w:val="auto"/>
          <w:sz w:val="20"/>
          <w:lang w:val="en-US"/>
        </w:rPr>
        <w:t xml:space="preserve"> the Requirement document and the HLD are considered technical documents</w:t>
      </w:r>
      <w:r w:rsidRPr="00DF0DFF">
        <w:rPr>
          <w:color w:val="auto"/>
          <w:sz w:val="20"/>
          <w:lang w:val="en-US"/>
        </w:rPr>
        <w:t xml:space="preserve"> </w:t>
      </w:r>
      <w:r w:rsidRPr="00166FE0">
        <w:rPr>
          <w:color w:val="auto"/>
          <w:sz w:val="20"/>
          <w:lang w:val="en-US"/>
        </w:rPr>
        <w:t xml:space="preserve">and </w:t>
      </w:r>
      <w:r w:rsidRPr="00DF0DFF">
        <w:rPr>
          <w:color w:val="auto"/>
          <w:sz w:val="20"/>
          <w:lang w:val="en-US"/>
        </w:rPr>
        <w:t>DXC is a global company with employees from all over the world, thus English is the official language</w:t>
      </w:r>
      <w:r w:rsidRPr="00166FE0">
        <w:rPr>
          <w:color w:val="auto"/>
          <w:sz w:val="20"/>
          <w:lang w:val="en-US"/>
        </w:rPr>
        <w:t>.</w:t>
      </w:r>
    </w:p>
    <w:p w14:paraId="08AB8D94" w14:textId="77777777" w:rsidR="00CE05B7" w:rsidRPr="00166FE0" w:rsidRDefault="00CE05B7" w:rsidP="00CE05B7">
      <w:pPr>
        <w:pStyle w:val="Tekstopmerking"/>
        <w:rPr>
          <w:color w:val="auto"/>
          <w:u w:val="single"/>
          <w:lang w:val="en-US"/>
        </w:rPr>
      </w:pPr>
      <w:r w:rsidRPr="00166FE0">
        <w:rPr>
          <w:color w:val="auto"/>
          <w:u w:val="single"/>
          <w:lang w:val="en-US"/>
        </w:rPr>
        <w:t>Name of this requirement document</w:t>
      </w:r>
    </w:p>
    <w:p w14:paraId="38632AE0" w14:textId="77777777" w:rsidR="00CE05B7" w:rsidRPr="00166FE0" w:rsidRDefault="00CE05B7" w:rsidP="00CE05B7">
      <w:pPr>
        <w:pStyle w:val="Tekstopmerking"/>
        <w:rPr>
          <w:color w:val="auto"/>
          <w:lang w:val="en-US"/>
        </w:rPr>
      </w:pPr>
      <w:r w:rsidRPr="00166FE0">
        <w:rPr>
          <w:color w:val="auto"/>
          <w:lang w:val="en-US"/>
        </w:rPr>
        <w:t>The name of this requirement document = name of the application (CI).</w:t>
      </w:r>
    </w:p>
    <w:p w14:paraId="3155C148" w14:textId="50073E6C" w:rsidR="00CE05B7" w:rsidRPr="00166FE0" w:rsidRDefault="00CE05B7" w:rsidP="00CE05B7">
      <w:pPr>
        <w:pStyle w:val="Tekstopmerking"/>
        <w:rPr>
          <w:color w:val="auto"/>
          <w:lang w:val="en-US"/>
        </w:rPr>
      </w:pPr>
      <w:r w:rsidRPr="00166FE0">
        <w:rPr>
          <w:color w:val="auto"/>
          <w:lang w:val="en-US"/>
        </w:rPr>
        <w:t xml:space="preserve">A correct application name must be used, consistent with </w:t>
      </w:r>
      <w:proofErr w:type="spellStart"/>
      <w:r w:rsidRPr="00166FE0">
        <w:rPr>
          <w:color w:val="auto"/>
          <w:lang w:val="en-US"/>
        </w:rPr>
        <w:t>confipedia</w:t>
      </w:r>
      <w:proofErr w:type="spellEnd"/>
      <w:r w:rsidRPr="00166FE0">
        <w:rPr>
          <w:color w:val="auto"/>
          <w:lang w:val="en-US"/>
        </w:rPr>
        <w:t xml:space="preserve"> (use e</w:t>
      </w:r>
      <w:r w:rsidR="00166FE0" w:rsidRPr="00166FE0">
        <w:rPr>
          <w:color w:val="auto"/>
          <w:lang w:val="en-US"/>
        </w:rPr>
        <w:t xml:space="preserve">xact full name, case sensitive). </w:t>
      </w:r>
      <w:r w:rsidR="00DB1FAD">
        <w:rPr>
          <w:color w:val="auto"/>
          <w:lang w:val="en-US"/>
        </w:rPr>
        <w:t>L</w:t>
      </w:r>
      <w:r w:rsidRPr="00166FE0">
        <w:rPr>
          <w:color w:val="auto"/>
          <w:lang w:val="en-US"/>
        </w:rPr>
        <w:t>ink</w:t>
      </w:r>
      <w:r w:rsidR="00DB1FAD">
        <w:rPr>
          <w:color w:val="auto"/>
          <w:lang w:val="en-US"/>
        </w:rPr>
        <w:t xml:space="preserve"> to site</w:t>
      </w:r>
      <w:r w:rsidRPr="00166FE0">
        <w:rPr>
          <w:color w:val="auto"/>
          <w:lang w:val="en-US"/>
        </w:rPr>
        <w:t xml:space="preserve">: </w:t>
      </w:r>
      <w:hyperlink r:id="rId20" w:history="1">
        <w:proofErr w:type="spellStart"/>
        <w:r w:rsidR="00DB1FAD">
          <w:rPr>
            <w:rStyle w:val="Hyperlink"/>
            <w:sz w:val="20"/>
            <w:szCs w:val="20"/>
            <w:lang w:val="en-US"/>
          </w:rPr>
          <w:t>Confipedia</w:t>
        </w:r>
        <w:proofErr w:type="spellEnd"/>
      </w:hyperlink>
    </w:p>
    <w:p w14:paraId="41E4BBD3" w14:textId="77777777" w:rsidR="00CE05B7" w:rsidRPr="00166FE0" w:rsidRDefault="00CE05B7" w:rsidP="00CE05B7">
      <w:pPr>
        <w:pStyle w:val="Tekstopmerking"/>
        <w:rPr>
          <w:color w:val="auto"/>
          <w:lang w:val="en-US"/>
        </w:rPr>
      </w:pPr>
    </w:p>
    <w:p w14:paraId="7F06713B" w14:textId="77777777" w:rsidR="00CE05B7" w:rsidRPr="00166FE0" w:rsidRDefault="00CE05B7" w:rsidP="00CE05B7">
      <w:pPr>
        <w:pStyle w:val="Tekstopmerking"/>
        <w:rPr>
          <w:color w:val="auto"/>
          <w:lang w:val="en-US"/>
        </w:rPr>
      </w:pPr>
      <w:r w:rsidRPr="00166FE0">
        <w:rPr>
          <w:color w:val="auto"/>
          <w:lang w:val="en-US"/>
        </w:rPr>
        <w:t>In case this document describes a cluster of applications, each application must be mentioned here separately</w:t>
      </w:r>
    </w:p>
    <w:p w14:paraId="3532CDA2" w14:textId="77777777" w:rsidR="00CE05B7" w:rsidRPr="00166FE0" w:rsidRDefault="00CE05B7" w:rsidP="00CE05B7">
      <w:pPr>
        <w:pStyle w:val="Tekstopmerking"/>
        <w:rPr>
          <w:color w:val="auto"/>
          <w:lang w:val="en-US"/>
        </w:rPr>
      </w:pPr>
    </w:p>
    <w:p w14:paraId="79079A96" w14:textId="77777777" w:rsidR="00CE05B7" w:rsidRPr="00166FE0" w:rsidRDefault="00CE05B7" w:rsidP="00CE05B7">
      <w:pPr>
        <w:pStyle w:val="Tekstopmerking"/>
        <w:rPr>
          <w:color w:val="auto"/>
          <w:u w:val="single"/>
          <w:lang w:val="en-US"/>
        </w:rPr>
      </w:pPr>
      <w:r w:rsidRPr="00166FE0">
        <w:rPr>
          <w:color w:val="auto"/>
          <w:u w:val="single"/>
          <w:lang w:val="en-US"/>
        </w:rPr>
        <w:t>Contact:</w:t>
      </w:r>
    </w:p>
    <w:p w14:paraId="33C26B6C" w14:textId="77777777" w:rsidR="00CE05B7" w:rsidRPr="00166FE0" w:rsidRDefault="00CE05B7" w:rsidP="00CE05B7">
      <w:pPr>
        <w:pStyle w:val="Tekstopmerking"/>
        <w:rPr>
          <w:color w:val="auto"/>
          <w:lang w:val="en-US"/>
        </w:rPr>
      </w:pPr>
      <w:r w:rsidRPr="00166FE0">
        <w:rPr>
          <w:color w:val="auto"/>
        </w:rPr>
        <w:t>If you have questions, feedbacks or remarks regarding this template, please contact ict.ior_applicatiehosting@uwv.nl</w:t>
      </w:r>
    </w:p>
    <w:p w14:paraId="50F4FD26" w14:textId="77777777" w:rsidR="00CE05B7" w:rsidRDefault="00CE05B7" w:rsidP="00CE05B7">
      <w:pPr>
        <w:rPr>
          <w:sz w:val="20"/>
        </w:rPr>
      </w:pPr>
    </w:p>
    <w:p w14:paraId="61A08B1F" w14:textId="77777777" w:rsidR="00CE05B7" w:rsidRPr="00950DEC" w:rsidRDefault="00CE05B7" w:rsidP="00166FE0">
      <w:pPr>
        <w:pStyle w:val="Heading2"/>
        <w:rPr>
          <w:lang w:val="en-US"/>
        </w:rPr>
      </w:pPr>
      <w:bookmarkStart w:id="4" w:name="_Toc149562380"/>
      <w:r w:rsidRPr="00950DEC">
        <w:rPr>
          <w:lang w:val="en-US"/>
        </w:rPr>
        <w:lastRenderedPageBreak/>
        <w:t xml:space="preserve">Relation to </w:t>
      </w:r>
      <w:r>
        <w:rPr>
          <w:lang w:val="en-US"/>
        </w:rPr>
        <w:t>other documents</w:t>
      </w:r>
      <w:bookmarkEnd w:id="4"/>
    </w:p>
    <w:p w14:paraId="670608D0" w14:textId="77777777" w:rsidR="00CE05B7" w:rsidRPr="00166FE0" w:rsidRDefault="00CE05B7" w:rsidP="00166FE0">
      <w:pPr>
        <w:pStyle w:val="Plattetekst"/>
        <w:rPr>
          <w:rFonts w:cs="Arial"/>
          <w:color w:val="auto"/>
          <w:sz w:val="20"/>
          <w:lang w:val="en-US"/>
        </w:rPr>
      </w:pPr>
      <w:r w:rsidRPr="00166FE0">
        <w:rPr>
          <w:rFonts w:cs="Arial"/>
          <w:color w:val="auto"/>
          <w:sz w:val="20"/>
          <w:lang w:val="en-US"/>
        </w:rPr>
        <w:t>The following documents may be relevant as context to this REQ:</w:t>
      </w:r>
    </w:p>
    <w:p w14:paraId="6D8D0A9F" w14:textId="59C25A7F" w:rsidR="00CE05B7" w:rsidRPr="00DF0DFF" w:rsidRDefault="00CE05B7" w:rsidP="00617807">
      <w:pPr>
        <w:pStyle w:val="Plattetekst"/>
        <w:numPr>
          <w:ilvl w:val="0"/>
          <w:numId w:val="60"/>
        </w:numPr>
        <w:rPr>
          <w:rFonts w:cs="Arial"/>
          <w:color w:val="auto"/>
          <w:sz w:val="20"/>
        </w:rPr>
      </w:pPr>
      <w:r w:rsidRPr="00166FE0">
        <w:rPr>
          <w:rFonts w:cs="Arial"/>
          <w:color w:val="auto"/>
          <w:sz w:val="20"/>
          <w:lang w:val="en-US"/>
        </w:rPr>
        <w:t xml:space="preserve">The Software Architecture Document (SAD). </w:t>
      </w:r>
      <w:r w:rsidRPr="00DF0DFF">
        <w:rPr>
          <w:color w:val="auto"/>
          <w:sz w:val="20"/>
        </w:rPr>
        <w:t xml:space="preserve">If available deliver the SAD as a separate document. </w:t>
      </w:r>
    </w:p>
    <w:p w14:paraId="56DD67A7" w14:textId="77777777" w:rsidR="00CE05B7" w:rsidRPr="00166FE0" w:rsidRDefault="00CE05B7" w:rsidP="00617807">
      <w:pPr>
        <w:pStyle w:val="Plattetekst"/>
        <w:numPr>
          <w:ilvl w:val="0"/>
          <w:numId w:val="60"/>
        </w:numPr>
        <w:rPr>
          <w:rFonts w:cs="Arial"/>
          <w:color w:val="auto"/>
          <w:sz w:val="20"/>
        </w:rPr>
      </w:pPr>
      <w:r w:rsidRPr="00166FE0">
        <w:rPr>
          <w:rFonts w:cs="Arial"/>
          <w:color w:val="auto"/>
          <w:sz w:val="20"/>
          <w:lang w:val="en-US"/>
        </w:rPr>
        <w:t>The Project Start Architecture (PSA) document</w:t>
      </w:r>
    </w:p>
    <w:p w14:paraId="4B99A38B" w14:textId="12961E0A" w:rsidR="00CE05B7" w:rsidRDefault="00CE05B7" w:rsidP="00166FE0">
      <w:pPr>
        <w:pStyle w:val="Plattetekst"/>
        <w:rPr>
          <w:highlight w:val="yellow"/>
        </w:rPr>
      </w:pPr>
      <w:r w:rsidRPr="00166FE0">
        <w:rPr>
          <w:color w:val="auto"/>
          <w:sz w:val="20"/>
        </w:rPr>
        <w:t xml:space="preserve">Infrastructure Application design </w:t>
      </w:r>
      <w:r w:rsidRPr="00166FE0">
        <w:rPr>
          <w:rFonts w:cs="Arial"/>
          <w:color w:val="auto"/>
          <w:sz w:val="20"/>
          <w:lang w:val="en-US"/>
        </w:rPr>
        <w:t>produced by DXC for related applications (interfaces)</w:t>
      </w:r>
    </w:p>
    <w:p w14:paraId="6023DFDD" w14:textId="77777777" w:rsidR="00CE05B7" w:rsidRPr="00D606C3" w:rsidRDefault="00CE05B7" w:rsidP="00166FE0">
      <w:pPr>
        <w:pStyle w:val="Heading2"/>
        <w:rPr>
          <w:lang w:val="en-US"/>
        </w:rPr>
      </w:pPr>
      <w:bookmarkStart w:id="5" w:name="_Toc149562381"/>
      <w:r w:rsidRPr="00D606C3">
        <w:rPr>
          <w:lang w:val="en-US"/>
        </w:rPr>
        <w:t>Content of the document</w:t>
      </w:r>
      <w:bookmarkEnd w:id="5"/>
    </w:p>
    <w:p w14:paraId="5B500F5A" w14:textId="77777777" w:rsidR="00CE05B7" w:rsidRDefault="00CE05B7" w:rsidP="00CE05B7">
      <w:pPr>
        <w:rPr>
          <w:sz w:val="20"/>
        </w:rPr>
      </w:pPr>
      <w:r>
        <w:rPr>
          <w:sz w:val="20"/>
          <w:lang w:val="en-US"/>
        </w:rPr>
        <w:t>UWV</w:t>
      </w:r>
      <w:r w:rsidRPr="004632E7">
        <w:rPr>
          <w:sz w:val="20"/>
        </w:rPr>
        <w:t xml:space="preserve"> has prepared this document in good faith</w:t>
      </w:r>
      <w:r>
        <w:rPr>
          <w:sz w:val="20"/>
        </w:rPr>
        <w:t xml:space="preserve"> and is </w:t>
      </w:r>
      <w:r w:rsidRPr="004632E7">
        <w:rPr>
          <w:sz w:val="20"/>
        </w:rPr>
        <w:t xml:space="preserve">based on the information </w:t>
      </w:r>
      <w:r>
        <w:rPr>
          <w:sz w:val="20"/>
        </w:rPr>
        <w:t xml:space="preserve">gathered during the requirement determination phase with all parties involved; application vendors, UWV architects, developers and UWV functional management. </w:t>
      </w:r>
    </w:p>
    <w:p w14:paraId="77595083" w14:textId="14E30A6E" w:rsidR="00CE05B7" w:rsidRPr="00166FE0" w:rsidRDefault="00CE05B7" w:rsidP="00166FE0">
      <w:pPr>
        <w:pStyle w:val="Heading2"/>
        <w:rPr>
          <w:rFonts w:eastAsia="Times New Roman" w:cs="Arial"/>
          <w:sz w:val="28"/>
          <w:szCs w:val="36"/>
        </w:rPr>
      </w:pPr>
      <w:bookmarkStart w:id="6" w:name="_Toc149562382"/>
      <w:r>
        <w:t>Document change history</w:t>
      </w:r>
      <w:bookmarkEnd w:id="6"/>
    </w:p>
    <w:p w14:paraId="071B78B1" w14:textId="77777777" w:rsidR="00CE05B7" w:rsidRDefault="00CE05B7" w:rsidP="00CE05B7">
      <w:pPr>
        <w:pStyle w:val="Tekstopmerking"/>
        <w:ind w:left="360"/>
      </w:pPr>
      <w:r>
        <w:t>Please note:</w:t>
      </w:r>
    </w:p>
    <w:p w14:paraId="43F1D9DE" w14:textId="77777777" w:rsidR="00CE05B7" w:rsidRDefault="00CE05B7" w:rsidP="00617807">
      <w:pPr>
        <w:pStyle w:val="Tekstopmerking"/>
        <w:numPr>
          <w:ilvl w:val="0"/>
          <w:numId w:val="62"/>
        </w:numPr>
      </w:pPr>
      <w:r>
        <w:t xml:space="preserve">For brand new applications: UWV needs to deliver to DXC a “major” version 1.0 </w:t>
      </w:r>
    </w:p>
    <w:p w14:paraId="30400300" w14:textId="11DAAB5F" w:rsidR="00CE05B7" w:rsidRPr="00166FE0" w:rsidRDefault="00CE05B7" w:rsidP="00617807">
      <w:pPr>
        <w:pStyle w:val="Tekstopmerking"/>
        <w:numPr>
          <w:ilvl w:val="0"/>
          <w:numId w:val="62"/>
        </w:numPr>
      </w:pPr>
      <w:r>
        <w:t>For existing applications (already implemented in production for example) UWV needs to deliver to DXC a new</w:t>
      </w:r>
      <w:r w:rsidR="00DB64F2">
        <w:t>, updated</w:t>
      </w:r>
      <w:r>
        <w:t xml:space="preserve"> version of the requirement document. </w:t>
      </w:r>
    </w:p>
    <w:p w14:paraId="4D6350B3" w14:textId="2A9CB8DB" w:rsidR="00166FE0" w:rsidRDefault="00166FE0" w:rsidP="00166FE0">
      <w:pPr>
        <w:pStyle w:val="Tekstopmerking"/>
        <w:ind w:left="720"/>
        <w:rPr>
          <w:color w:val="FF0000"/>
        </w:rPr>
      </w:pPr>
    </w:p>
    <w:p w14:paraId="6A385222" w14:textId="77777777" w:rsidR="00166FE0" w:rsidRPr="00CE05B7" w:rsidRDefault="00166FE0" w:rsidP="00166FE0">
      <w:pPr>
        <w:pStyle w:val="Tekstopmerking"/>
        <w:ind w:left="720"/>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CE05B7" w14:paraId="1414C2E7" w14:textId="77777777" w:rsidTr="00FC69EE">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F08195E" w14:textId="77777777" w:rsidR="00CE05B7" w:rsidRDefault="00CE05B7" w:rsidP="00FC69EE">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4C1DDF4" w14:textId="77777777" w:rsidR="00CE05B7" w:rsidRDefault="00CE05B7" w:rsidP="00FC69EE">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6C6C92F5" w14:textId="77777777" w:rsidR="00CE05B7" w:rsidRDefault="00CE05B7" w:rsidP="00FC69EE">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C4EBF7C" w14:textId="77777777" w:rsidR="00CE05B7" w:rsidRDefault="00CE05B7" w:rsidP="00FC69EE">
            <w:pPr>
              <w:pStyle w:val="TableHeading"/>
            </w:pPr>
            <w:r>
              <w:t>Summary of Changes</w:t>
            </w:r>
          </w:p>
        </w:tc>
      </w:tr>
      <w:tr w:rsidR="00CE05B7" w14:paraId="68711CC2" w14:textId="77777777" w:rsidTr="00FC69EE">
        <w:tc>
          <w:tcPr>
            <w:tcW w:w="1530" w:type="dxa"/>
            <w:tcBorders>
              <w:top w:val="single" w:sz="4" w:space="0" w:color="auto"/>
              <w:left w:val="single" w:sz="4" w:space="0" w:color="auto"/>
              <w:bottom w:val="single" w:sz="4" w:space="0" w:color="auto"/>
              <w:right w:val="single" w:sz="4" w:space="0" w:color="auto"/>
            </w:tcBorders>
          </w:tcPr>
          <w:p w14:paraId="7B85DD00" w14:textId="3AA74803" w:rsidR="00CE05B7" w:rsidRDefault="007079FD" w:rsidP="00FC69EE">
            <w:pPr>
              <w:pStyle w:val="Plattetekst"/>
              <w:rPr>
                <w:rFonts w:cs="Arial"/>
                <w:lang w:val="en-US"/>
              </w:rPr>
            </w:pPr>
            <w:r>
              <w:rPr>
                <w:rFonts w:cs="Arial"/>
                <w:lang w:val="en-US"/>
              </w:rPr>
              <w:t>1.0</w:t>
            </w:r>
          </w:p>
        </w:tc>
        <w:tc>
          <w:tcPr>
            <w:tcW w:w="1530" w:type="dxa"/>
            <w:tcBorders>
              <w:top w:val="single" w:sz="4" w:space="0" w:color="auto"/>
              <w:left w:val="single" w:sz="4" w:space="0" w:color="auto"/>
              <w:bottom w:val="single" w:sz="4" w:space="0" w:color="auto"/>
              <w:right w:val="single" w:sz="4" w:space="0" w:color="auto"/>
            </w:tcBorders>
          </w:tcPr>
          <w:p w14:paraId="597C34F8" w14:textId="3EF007DB" w:rsidR="00CE05B7" w:rsidRDefault="007079FD" w:rsidP="00FC69EE">
            <w:pPr>
              <w:pStyle w:val="Plattetekst"/>
              <w:rPr>
                <w:rFonts w:cs="Arial"/>
                <w:lang w:val="en-US"/>
              </w:rPr>
            </w:pPr>
            <w:r>
              <w:rPr>
                <w:rFonts w:cs="Arial"/>
                <w:lang w:val="en-US"/>
              </w:rPr>
              <w:t>30-10-2023</w:t>
            </w:r>
          </w:p>
        </w:tc>
        <w:tc>
          <w:tcPr>
            <w:tcW w:w="1530" w:type="dxa"/>
            <w:tcBorders>
              <w:top w:val="single" w:sz="4" w:space="0" w:color="auto"/>
              <w:left w:val="single" w:sz="4" w:space="0" w:color="auto"/>
              <w:bottom w:val="single" w:sz="4" w:space="0" w:color="auto"/>
              <w:right w:val="single" w:sz="4" w:space="0" w:color="auto"/>
            </w:tcBorders>
          </w:tcPr>
          <w:p w14:paraId="0D09048F" w14:textId="35352253" w:rsidR="00CE05B7" w:rsidRDefault="007079FD" w:rsidP="00FC69EE">
            <w:pPr>
              <w:pStyle w:val="Plattetekst"/>
              <w:rPr>
                <w:rFonts w:cs="Arial"/>
                <w:lang w:val="en-US"/>
              </w:rPr>
            </w:pPr>
            <w:r>
              <w:rPr>
                <w:rFonts w:cs="Arial"/>
                <w:lang w:val="en-US"/>
              </w:rPr>
              <w:t xml:space="preserve">TP de </w:t>
            </w:r>
            <w:proofErr w:type="spellStart"/>
            <w:r>
              <w:rPr>
                <w:rFonts w:cs="Arial"/>
                <w:lang w:val="en-US"/>
              </w:rPr>
              <w:t>Goede</w:t>
            </w:r>
            <w:proofErr w:type="spellEnd"/>
          </w:p>
        </w:tc>
        <w:tc>
          <w:tcPr>
            <w:tcW w:w="5490" w:type="dxa"/>
            <w:tcBorders>
              <w:top w:val="single" w:sz="4" w:space="0" w:color="auto"/>
              <w:left w:val="single" w:sz="4" w:space="0" w:color="auto"/>
              <w:bottom w:val="single" w:sz="4" w:space="0" w:color="auto"/>
              <w:right w:val="single" w:sz="4" w:space="0" w:color="auto"/>
            </w:tcBorders>
          </w:tcPr>
          <w:p w14:paraId="2E009C18" w14:textId="497DD67B" w:rsidR="00CE05B7" w:rsidRDefault="007079FD" w:rsidP="00FC69EE">
            <w:pPr>
              <w:pStyle w:val="Plattetekst"/>
              <w:rPr>
                <w:rFonts w:cs="Arial"/>
                <w:lang w:val="en-US"/>
              </w:rPr>
            </w:pPr>
            <w:r>
              <w:rPr>
                <w:rFonts w:cs="Arial"/>
                <w:lang w:val="en-US"/>
              </w:rPr>
              <w:t>Requi</w:t>
            </w:r>
            <w:r w:rsidR="00B23C33">
              <w:rPr>
                <w:rFonts w:cs="Arial"/>
                <w:lang w:val="en-US"/>
              </w:rPr>
              <w:t>rements document based on HLD v1.2.1</w:t>
            </w:r>
          </w:p>
        </w:tc>
      </w:tr>
      <w:tr w:rsidR="00CE05B7" w14:paraId="6B21FDA2" w14:textId="77777777" w:rsidTr="00FC69EE">
        <w:tc>
          <w:tcPr>
            <w:tcW w:w="1530" w:type="dxa"/>
            <w:tcBorders>
              <w:top w:val="single" w:sz="4" w:space="0" w:color="auto"/>
              <w:left w:val="single" w:sz="4" w:space="0" w:color="auto"/>
              <w:bottom w:val="single" w:sz="4" w:space="0" w:color="auto"/>
              <w:right w:val="single" w:sz="4" w:space="0" w:color="auto"/>
            </w:tcBorders>
          </w:tcPr>
          <w:p w14:paraId="566928B9" w14:textId="3B02961B" w:rsidR="00CE05B7" w:rsidRDefault="006C4245" w:rsidP="00FC69EE">
            <w:pPr>
              <w:pStyle w:val="Plattetekst"/>
              <w:rPr>
                <w:rFonts w:cs="Arial"/>
                <w:lang w:val="en-US"/>
              </w:rPr>
            </w:pPr>
            <w:r>
              <w:rPr>
                <w:rFonts w:cs="Arial"/>
                <w:lang w:val="en-US"/>
              </w:rPr>
              <w:t>1.1</w:t>
            </w:r>
          </w:p>
        </w:tc>
        <w:tc>
          <w:tcPr>
            <w:tcW w:w="1530" w:type="dxa"/>
            <w:tcBorders>
              <w:top w:val="single" w:sz="4" w:space="0" w:color="auto"/>
              <w:left w:val="single" w:sz="4" w:space="0" w:color="auto"/>
              <w:bottom w:val="single" w:sz="4" w:space="0" w:color="auto"/>
              <w:right w:val="single" w:sz="4" w:space="0" w:color="auto"/>
            </w:tcBorders>
          </w:tcPr>
          <w:p w14:paraId="1B4C30C7" w14:textId="5C13A9F0" w:rsidR="00CE05B7" w:rsidRPr="006C4245" w:rsidRDefault="006C4245" w:rsidP="00FC69EE">
            <w:pPr>
              <w:pStyle w:val="Plattetekst"/>
              <w:rPr>
                <w:rFonts w:cs="Arial"/>
                <w:lang w:val="en-US"/>
              </w:rPr>
            </w:pPr>
            <w:r w:rsidRPr="006C4245">
              <w:rPr>
                <w:rFonts w:cs="Arial"/>
                <w:lang w:val="en-US"/>
              </w:rPr>
              <w:t>7-12-2023</w:t>
            </w:r>
          </w:p>
        </w:tc>
        <w:tc>
          <w:tcPr>
            <w:tcW w:w="1530" w:type="dxa"/>
            <w:tcBorders>
              <w:top w:val="single" w:sz="4" w:space="0" w:color="auto"/>
              <w:left w:val="single" w:sz="4" w:space="0" w:color="auto"/>
              <w:bottom w:val="single" w:sz="4" w:space="0" w:color="auto"/>
              <w:right w:val="single" w:sz="4" w:space="0" w:color="auto"/>
            </w:tcBorders>
          </w:tcPr>
          <w:p w14:paraId="54F80787" w14:textId="7BF64BBB" w:rsidR="00CE05B7" w:rsidRPr="006C4245" w:rsidRDefault="006C4245" w:rsidP="00FC69EE">
            <w:pPr>
              <w:pStyle w:val="Plattetekst"/>
              <w:rPr>
                <w:rFonts w:cs="Arial"/>
                <w:lang w:val="en-US"/>
              </w:rPr>
            </w:pPr>
            <w:r w:rsidRPr="006C4245">
              <w:rPr>
                <w:rFonts w:cs="Arial"/>
                <w:lang w:val="en-US"/>
              </w:rPr>
              <w:t>F. Abdul</w:t>
            </w:r>
          </w:p>
        </w:tc>
        <w:tc>
          <w:tcPr>
            <w:tcW w:w="5490" w:type="dxa"/>
            <w:tcBorders>
              <w:top w:val="single" w:sz="4" w:space="0" w:color="auto"/>
              <w:left w:val="single" w:sz="4" w:space="0" w:color="auto"/>
              <w:bottom w:val="single" w:sz="4" w:space="0" w:color="auto"/>
              <w:right w:val="single" w:sz="4" w:space="0" w:color="auto"/>
            </w:tcBorders>
          </w:tcPr>
          <w:p w14:paraId="4A459996" w14:textId="031E060A" w:rsidR="00CE05B7" w:rsidRPr="006C4245" w:rsidRDefault="006C4245" w:rsidP="00FC69EE">
            <w:pPr>
              <w:pStyle w:val="Plattetekst"/>
              <w:spacing w:line="280" w:lineRule="atLeast"/>
              <w:rPr>
                <w:rFonts w:cs="Arial"/>
                <w:lang w:val="en-US"/>
              </w:rPr>
            </w:pPr>
            <w:r w:rsidRPr="006C4245">
              <w:rPr>
                <w:rFonts w:cs="Arial"/>
                <w:lang w:val="en-US"/>
              </w:rPr>
              <w:t>Creation of REQ document based on v1.0</w:t>
            </w:r>
          </w:p>
        </w:tc>
      </w:tr>
      <w:tr w:rsidR="00CE05B7" w14:paraId="476E888B" w14:textId="77777777" w:rsidTr="00FC69EE">
        <w:tc>
          <w:tcPr>
            <w:tcW w:w="1530" w:type="dxa"/>
            <w:tcBorders>
              <w:top w:val="single" w:sz="4" w:space="0" w:color="auto"/>
              <w:left w:val="single" w:sz="4" w:space="0" w:color="auto"/>
              <w:bottom w:val="single" w:sz="4" w:space="0" w:color="auto"/>
              <w:right w:val="single" w:sz="4" w:space="0" w:color="auto"/>
            </w:tcBorders>
          </w:tcPr>
          <w:p w14:paraId="120C3082" w14:textId="773341B0" w:rsidR="00CE05B7" w:rsidRDefault="00BC26F6" w:rsidP="00FC69EE">
            <w:pPr>
              <w:pStyle w:val="Plattetekst"/>
              <w:rPr>
                <w:rFonts w:cs="Arial"/>
                <w:lang w:val="en-US"/>
              </w:rPr>
            </w:pPr>
            <w:r>
              <w:rPr>
                <w:rFonts w:cs="Arial"/>
                <w:lang w:val="en-US"/>
              </w:rPr>
              <w:t>1.2</w:t>
            </w:r>
          </w:p>
        </w:tc>
        <w:tc>
          <w:tcPr>
            <w:tcW w:w="1530" w:type="dxa"/>
            <w:tcBorders>
              <w:top w:val="single" w:sz="4" w:space="0" w:color="auto"/>
              <w:left w:val="single" w:sz="4" w:space="0" w:color="auto"/>
              <w:bottom w:val="single" w:sz="4" w:space="0" w:color="auto"/>
              <w:right w:val="single" w:sz="4" w:space="0" w:color="auto"/>
            </w:tcBorders>
          </w:tcPr>
          <w:p w14:paraId="78AD9A0E" w14:textId="35BCD5A2" w:rsidR="00CE05B7" w:rsidRDefault="00BC26F6" w:rsidP="00FC69EE">
            <w:pPr>
              <w:pStyle w:val="Plattetekst"/>
              <w:rPr>
                <w:rFonts w:cs="Arial"/>
                <w:lang w:val="en-US"/>
              </w:rPr>
            </w:pPr>
            <w:r>
              <w:rPr>
                <w:rFonts w:cs="Arial"/>
                <w:lang w:val="en-US"/>
              </w:rPr>
              <w:t>11-12-203</w:t>
            </w:r>
          </w:p>
        </w:tc>
        <w:tc>
          <w:tcPr>
            <w:tcW w:w="1530" w:type="dxa"/>
            <w:tcBorders>
              <w:top w:val="single" w:sz="4" w:space="0" w:color="auto"/>
              <w:left w:val="single" w:sz="4" w:space="0" w:color="auto"/>
              <w:bottom w:val="single" w:sz="4" w:space="0" w:color="auto"/>
              <w:right w:val="single" w:sz="4" w:space="0" w:color="auto"/>
            </w:tcBorders>
          </w:tcPr>
          <w:p w14:paraId="36FBF915" w14:textId="359A06E4" w:rsidR="00CE05B7" w:rsidRDefault="00BC26F6" w:rsidP="00FC69EE">
            <w:pPr>
              <w:pStyle w:val="Plattetekst"/>
              <w:rPr>
                <w:rFonts w:cs="Arial"/>
                <w:lang w:val="en-US"/>
              </w:rPr>
            </w:pPr>
            <w:proofErr w:type="spellStart"/>
            <w:r>
              <w:rPr>
                <w:rFonts w:cs="Arial"/>
                <w:lang w:val="en-US"/>
              </w:rPr>
              <w:t>R.Stienstra</w:t>
            </w:r>
            <w:proofErr w:type="spellEnd"/>
          </w:p>
        </w:tc>
        <w:tc>
          <w:tcPr>
            <w:tcW w:w="5490" w:type="dxa"/>
            <w:tcBorders>
              <w:top w:val="single" w:sz="4" w:space="0" w:color="auto"/>
              <w:left w:val="single" w:sz="4" w:space="0" w:color="auto"/>
              <w:bottom w:val="single" w:sz="4" w:space="0" w:color="auto"/>
              <w:right w:val="single" w:sz="4" w:space="0" w:color="auto"/>
            </w:tcBorders>
          </w:tcPr>
          <w:p w14:paraId="7B8F66FA" w14:textId="18C5176A" w:rsidR="00CE05B7" w:rsidRPr="003441D8" w:rsidRDefault="00BC26F6" w:rsidP="00FC69EE">
            <w:pPr>
              <w:pStyle w:val="Plattetekst"/>
              <w:spacing w:line="280" w:lineRule="atLeast"/>
              <w:rPr>
                <w:rFonts w:cs="Arial"/>
                <w:highlight w:val="yellow"/>
                <w:lang w:val="en-US"/>
              </w:rPr>
            </w:pPr>
            <w:r>
              <w:rPr>
                <w:rFonts w:cs="Arial"/>
                <w:highlight w:val="yellow"/>
                <w:lang w:val="en-US"/>
              </w:rPr>
              <w:t>Addition of Firewall rules for Oracle Enterprise manager</w:t>
            </w:r>
          </w:p>
        </w:tc>
      </w:tr>
    </w:tbl>
    <w:p w14:paraId="29495F54" w14:textId="77777777" w:rsidR="00CE05B7" w:rsidRDefault="00CE05B7" w:rsidP="00CE05B7">
      <w:pPr>
        <w:pStyle w:val="CvrLtrDetail"/>
      </w:pPr>
    </w:p>
    <w:p w14:paraId="36E61BFA" w14:textId="6638BA21" w:rsidR="00D43C04" w:rsidRDefault="00A425F9" w:rsidP="00774913">
      <w:pPr>
        <w:pStyle w:val="Kop1"/>
      </w:pPr>
      <w:bookmarkStart w:id="7" w:name="_Toc149562383"/>
      <w:r>
        <w:lastRenderedPageBreak/>
        <w:t>Application</w:t>
      </w:r>
      <w:r w:rsidR="00674F4D">
        <w:t xml:space="preserve"> Overview</w:t>
      </w:r>
      <w:bookmarkEnd w:id="7"/>
    </w:p>
    <w:p w14:paraId="34CC0429" w14:textId="3A53D525" w:rsidR="006524B3" w:rsidRDefault="003B14C7" w:rsidP="00CB7060">
      <w:pPr>
        <w:pStyle w:val="Kop2"/>
      </w:pPr>
      <w:bookmarkStart w:id="8" w:name="_Introduction"/>
      <w:bookmarkStart w:id="9" w:name="_Toc149562384"/>
      <w:bookmarkEnd w:id="2"/>
      <w:bookmarkEnd w:id="8"/>
      <w:r>
        <w:t>Introduction</w:t>
      </w:r>
      <w:bookmarkEnd w:id="9"/>
      <w:r>
        <w:t xml:space="preserve"> </w:t>
      </w:r>
    </w:p>
    <w:p w14:paraId="1B9F364E" w14:textId="77777777" w:rsidR="00B23C33" w:rsidRDefault="00B23C33" w:rsidP="00B23C33">
      <w:pPr>
        <w:pStyle w:val="BodyText"/>
      </w:pPr>
      <w:r>
        <w:t>Where in this document “DIM” is mentioned, the “DIM-Infosphere” application is meant.</w:t>
      </w:r>
    </w:p>
    <w:p w14:paraId="45F31824" w14:textId="77777777" w:rsidR="00B23C33" w:rsidRDefault="00B23C33" w:rsidP="00B23C33">
      <w:pPr>
        <w:pStyle w:val="BodyText"/>
      </w:pPr>
      <w:r>
        <w:t xml:space="preserve">The DIM deployment consists of a Linux, AIX and Windows Production, Acceptance, Test and Development environment with interfaces to several input sources for the ETL (Extract Transform Load) of business data. </w:t>
      </w:r>
    </w:p>
    <w:p w14:paraId="19F1F3B3" w14:textId="77777777" w:rsidR="00B23C33" w:rsidRDefault="00B23C33" w:rsidP="00B23C33">
      <w:pPr>
        <w:pStyle w:val="BodyText"/>
      </w:pPr>
      <w:r>
        <w:t xml:space="preserve">DIM provides both a web-based interface for users located in the UWV KA domain and a Windows based FAT client which will be deployed in the DXC </w:t>
      </w:r>
      <w:proofErr w:type="spellStart"/>
      <w:r>
        <w:t>datacenter</w:t>
      </w:r>
      <w:proofErr w:type="spellEnd"/>
      <w:r>
        <w:t>.</w:t>
      </w:r>
    </w:p>
    <w:p w14:paraId="721ECC9A" w14:textId="77777777" w:rsidR="00B23C33" w:rsidRDefault="00B23C33" w:rsidP="00B23C33">
      <w:pPr>
        <w:pStyle w:val="BodyText"/>
      </w:pPr>
      <w:r>
        <w:t xml:space="preserve">Implementation of DIM will be based on the generic services and building blocks. </w:t>
      </w:r>
      <w:r w:rsidRPr="003B14C7">
        <w:t xml:space="preserve"> </w:t>
      </w:r>
    </w:p>
    <w:p w14:paraId="229C2117" w14:textId="77777777" w:rsidR="00B23C33" w:rsidRDefault="00B23C33" w:rsidP="00B23C33">
      <w:pPr>
        <w:pStyle w:val="BodyText"/>
      </w:pPr>
      <w:r>
        <w:t>DIM Infosphere consists of the following components:</w:t>
      </w:r>
    </w:p>
    <w:p w14:paraId="5AAE2D9F" w14:textId="77777777" w:rsidR="00B23C33" w:rsidRDefault="00B23C33" w:rsidP="00617807">
      <w:pPr>
        <w:pStyle w:val="BodyText"/>
        <w:numPr>
          <w:ilvl w:val="0"/>
          <w:numId w:val="67"/>
        </w:numPr>
      </w:pPr>
      <w:r>
        <w:t xml:space="preserve">DIM </w:t>
      </w:r>
      <w:r w:rsidRPr="00813228">
        <w:rPr>
          <w:color w:val="auto"/>
        </w:rPr>
        <w:t>Serv</w:t>
      </w:r>
      <w:r>
        <w:rPr>
          <w:color w:val="auto"/>
        </w:rPr>
        <w:t>ice</w:t>
      </w:r>
      <w:r w:rsidRPr="00813228">
        <w:rPr>
          <w:color w:val="auto"/>
        </w:rPr>
        <w:t>: DIM services servers</w:t>
      </w:r>
    </w:p>
    <w:p w14:paraId="6719046D" w14:textId="77777777" w:rsidR="00B23C33" w:rsidRDefault="00B23C33" w:rsidP="00617807">
      <w:pPr>
        <w:pStyle w:val="BodyText"/>
        <w:numPr>
          <w:ilvl w:val="0"/>
          <w:numId w:val="67"/>
        </w:numPr>
      </w:pPr>
      <w:r>
        <w:t>DIM Search: DIM search servers (zookeeper)</w:t>
      </w:r>
    </w:p>
    <w:p w14:paraId="45CBB75E" w14:textId="77777777" w:rsidR="00B23C33" w:rsidRPr="00010621" w:rsidRDefault="00B23C33" w:rsidP="00617807">
      <w:pPr>
        <w:pStyle w:val="BodyText"/>
        <w:numPr>
          <w:ilvl w:val="0"/>
          <w:numId w:val="67"/>
        </w:numPr>
        <w:rPr>
          <w:lang w:val="nl-NL"/>
        </w:rPr>
      </w:pPr>
      <w:r w:rsidRPr="00010621">
        <w:rPr>
          <w:lang w:val="nl-NL"/>
        </w:rPr>
        <w:t>DIM Engine: DIM Engine s</w:t>
      </w:r>
      <w:r>
        <w:rPr>
          <w:lang w:val="nl-NL"/>
        </w:rPr>
        <w:t>ervers</w:t>
      </w:r>
    </w:p>
    <w:p w14:paraId="33466EF6" w14:textId="77777777" w:rsidR="00B23C33" w:rsidRDefault="00B23C33" w:rsidP="00617807">
      <w:pPr>
        <w:pStyle w:val="BodyText"/>
        <w:numPr>
          <w:ilvl w:val="0"/>
          <w:numId w:val="67"/>
        </w:numPr>
      </w:pPr>
      <w:r>
        <w:t>DIM Bridge: DIM Bridge servers</w:t>
      </w:r>
    </w:p>
    <w:p w14:paraId="301B96BB" w14:textId="77777777" w:rsidR="00B23C33" w:rsidRPr="00010621" w:rsidRDefault="00B23C33" w:rsidP="00617807">
      <w:pPr>
        <w:pStyle w:val="BodyText"/>
        <w:numPr>
          <w:ilvl w:val="0"/>
          <w:numId w:val="67"/>
        </w:numPr>
        <w:rPr>
          <w:lang w:val="en-US"/>
        </w:rPr>
      </w:pPr>
      <w:r w:rsidRPr="00010621">
        <w:rPr>
          <w:lang w:val="en-US"/>
        </w:rPr>
        <w:t>DIM DB: DIM Infosphere data</w:t>
      </w:r>
      <w:r>
        <w:rPr>
          <w:lang w:val="en-US"/>
        </w:rPr>
        <w:t>base server</w:t>
      </w:r>
    </w:p>
    <w:p w14:paraId="2D7242BA" w14:textId="77777777" w:rsidR="00B23C33" w:rsidRDefault="00B23C33" w:rsidP="00617807">
      <w:pPr>
        <w:pStyle w:val="BodyText"/>
        <w:numPr>
          <w:ilvl w:val="0"/>
          <w:numId w:val="67"/>
        </w:numPr>
      </w:pPr>
      <w:r>
        <w:t>DIM FS: DIM Infosphere NFS server (contains hot and cold data share)</w:t>
      </w:r>
    </w:p>
    <w:p w14:paraId="1376954B" w14:textId="77777777" w:rsidR="00B23C33" w:rsidRDefault="00B23C33" w:rsidP="00617807">
      <w:pPr>
        <w:pStyle w:val="BodyText"/>
        <w:numPr>
          <w:ilvl w:val="0"/>
          <w:numId w:val="67"/>
        </w:numPr>
      </w:pPr>
      <w:r>
        <w:t>DIM Deploy: DIM management server used for promotions (deployments)</w:t>
      </w:r>
    </w:p>
    <w:p w14:paraId="474A08CE" w14:textId="77777777" w:rsidR="00B23C33" w:rsidRPr="008B7B6D" w:rsidRDefault="00B23C33" w:rsidP="00617807">
      <w:pPr>
        <w:pStyle w:val="BodyText"/>
        <w:numPr>
          <w:ilvl w:val="0"/>
          <w:numId w:val="67"/>
        </w:numPr>
        <w:rPr>
          <w:lang w:val="nl-NL"/>
        </w:rPr>
      </w:pPr>
      <w:r w:rsidRPr="008B7B6D">
        <w:rPr>
          <w:lang w:val="nl-NL"/>
        </w:rPr>
        <w:t>DBA</w:t>
      </w:r>
      <w:r>
        <w:rPr>
          <w:lang w:val="nl-NL"/>
        </w:rPr>
        <w:t xml:space="preserve">-GD </w:t>
      </w:r>
      <w:r w:rsidRPr="008B7B6D">
        <w:rPr>
          <w:lang w:val="nl-NL"/>
        </w:rPr>
        <w:t xml:space="preserve">RDP: Remote desktop server </w:t>
      </w:r>
      <w:proofErr w:type="spellStart"/>
      <w:r w:rsidRPr="008B7B6D">
        <w:rPr>
          <w:lang w:val="nl-NL"/>
        </w:rPr>
        <w:t>for</w:t>
      </w:r>
      <w:proofErr w:type="spellEnd"/>
      <w:r w:rsidRPr="008B7B6D">
        <w:rPr>
          <w:lang w:val="nl-NL"/>
        </w:rPr>
        <w:t xml:space="preserve"> DBA Gegevensdienste</w:t>
      </w:r>
      <w:r>
        <w:rPr>
          <w:lang w:val="nl-NL"/>
        </w:rPr>
        <w:t>n</w:t>
      </w:r>
    </w:p>
    <w:p w14:paraId="316C1DBB" w14:textId="2D0069D1" w:rsidR="00096A81" w:rsidRPr="00B23C33" w:rsidRDefault="00096A81" w:rsidP="00096A81">
      <w:pPr>
        <w:pStyle w:val="BodyText"/>
        <w:rPr>
          <w:lang w:val="nl-NL"/>
        </w:rPr>
      </w:pPr>
    </w:p>
    <w:p w14:paraId="461400C8" w14:textId="77777777" w:rsidR="00C969BC" w:rsidRPr="00C969BC" w:rsidRDefault="00096A81" w:rsidP="00096A81">
      <w:pPr>
        <w:pStyle w:val="Kop2"/>
        <w:rPr>
          <w:rFonts w:cs="Times New Roman"/>
          <w:color w:val="000000"/>
          <w:szCs w:val="20"/>
        </w:rPr>
      </w:pPr>
      <w:bookmarkStart w:id="10" w:name="_Scope_of_the"/>
      <w:bookmarkStart w:id="11" w:name="_Toc149562385"/>
      <w:bookmarkEnd w:id="10"/>
      <w:r>
        <w:t>Scope of the desired change</w:t>
      </w:r>
      <w:bookmarkEnd w:id="11"/>
    </w:p>
    <w:p w14:paraId="10CB9EDF" w14:textId="04129252" w:rsidR="00096A81" w:rsidRPr="00C969BC" w:rsidRDefault="00BC26F6" w:rsidP="00C969BC">
      <w:pPr>
        <w:pStyle w:val="BodyText"/>
        <w:rPr>
          <w:rStyle w:val="BodyTextZchn"/>
          <w:color w:val="FF0000"/>
        </w:rPr>
      </w:pPr>
      <w:r>
        <w:rPr>
          <w:rStyle w:val="BodyTextZchn"/>
          <w:color w:val="FF0000"/>
        </w:rPr>
        <w:t xml:space="preserve">UWV-TAB (Oracle DBA’s) want to use Oracle Enterprise Manager (OEM) in order to manage the Oracle database landscape. OEM will be installed on the existing </w:t>
      </w:r>
      <w:proofErr w:type="spellStart"/>
      <w:r>
        <w:rPr>
          <w:rStyle w:val="BodyTextZchn"/>
          <w:color w:val="FF0000"/>
        </w:rPr>
        <w:t>aix</w:t>
      </w:r>
      <w:proofErr w:type="spellEnd"/>
      <w:r>
        <w:rPr>
          <w:rStyle w:val="BodyTextZchn"/>
          <w:color w:val="FF0000"/>
        </w:rPr>
        <w:t xml:space="preserve"> management server. This server already serves as interconnectivity platform for deployment purposes, this change involves the addition of specific IP ports for communication between AIX management server and the OTAP-AIX database servers, and also https inbound from the </w:t>
      </w:r>
      <w:r w:rsidR="002326F4" w:rsidRPr="002326F4">
        <w:rPr>
          <w:rStyle w:val="BodyTextZchn"/>
          <w:color w:val="FF0000"/>
        </w:rPr>
        <w:t>DBA-GD RDP</w:t>
      </w:r>
      <w:r w:rsidR="002326F4">
        <w:rPr>
          <w:rStyle w:val="BodyTextZchn"/>
          <w:color w:val="FF0000"/>
        </w:rPr>
        <w:t xml:space="preserve"> server </w:t>
      </w:r>
      <w:r>
        <w:rPr>
          <w:rStyle w:val="BodyTextZchn"/>
          <w:color w:val="FF0000"/>
        </w:rPr>
        <w:t>to the management server over a custom https port.</w:t>
      </w:r>
    </w:p>
    <w:p w14:paraId="72E3C945" w14:textId="77777777" w:rsidR="00166FE0" w:rsidRPr="00166FE0" w:rsidRDefault="00166FE0" w:rsidP="00166FE0">
      <w:pPr>
        <w:pStyle w:val="BodyText"/>
      </w:pPr>
    </w:p>
    <w:p w14:paraId="0223705C" w14:textId="0FFF3336" w:rsidR="00C251C9" w:rsidRDefault="005C6759" w:rsidP="00C251C9">
      <w:pPr>
        <w:pStyle w:val="Kop2"/>
      </w:pPr>
      <w:bookmarkStart w:id="12" w:name="_Application_use_cases"/>
      <w:bookmarkStart w:id="13" w:name="_Toc149562386"/>
      <w:bookmarkEnd w:id="12"/>
      <w:r>
        <w:t>Ap</w:t>
      </w:r>
      <w:r w:rsidR="00924819">
        <w:t>plication use cases</w:t>
      </w:r>
      <w:bookmarkEnd w:id="13"/>
    </w:p>
    <w:p w14:paraId="5183F445" w14:textId="77777777" w:rsidR="00B23C33" w:rsidRDefault="00B23C33" w:rsidP="00B23C33">
      <w:pPr>
        <w:pStyle w:val="BodyText"/>
      </w:pPr>
      <w:r>
        <w:t>Application use cases</w:t>
      </w:r>
      <w:r w:rsidRPr="00CD45BC">
        <w:t xml:space="preserve"> are not defined, not applicable, or unknown to DXC</w:t>
      </w:r>
      <w:r>
        <w:t>.</w:t>
      </w:r>
    </w:p>
    <w:p w14:paraId="58BCED93" w14:textId="77777777" w:rsidR="00166FE0" w:rsidRPr="00166FE0" w:rsidRDefault="00166FE0" w:rsidP="00166FE0">
      <w:pPr>
        <w:pStyle w:val="BodyText"/>
      </w:pPr>
    </w:p>
    <w:p w14:paraId="7D7E9BCE" w14:textId="4F499700" w:rsidR="008211FB" w:rsidRPr="008211FB" w:rsidRDefault="008211FB" w:rsidP="008211FB">
      <w:pPr>
        <w:pStyle w:val="Kop2"/>
      </w:pPr>
      <w:bookmarkStart w:id="14" w:name="_Toc149562387"/>
      <w:r>
        <w:t>Out of scope</w:t>
      </w:r>
      <w:bookmarkEnd w:id="14"/>
    </w:p>
    <w:p w14:paraId="000A7024" w14:textId="77777777" w:rsidR="00B23C33" w:rsidRPr="005139AF" w:rsidRDefault="00B23C33" w:rsidP="00617807">
      <w:pPr>
        <w:numPr>
          <w:ilvl w:val="0"/>
          <w:numId w:val="68"/>
        </w:numPr>
        <w:overflowPunct w:val="0"/>
        <w:autoSpaceDE w:val="0"/>
        <w:autoSpaceDN w:val="0"/>
        <w:adjustRightInd w:val="0"/>
        <w:spacing w:after="120"/>
        <w:textAlignment w:val="baseline"/>
      </w:pPr>
      <w:bookmarkStart w:id="15" w:name="_Toc143504392"/>
      <w:bookmarkStart w:id="16" w:name="_Out_of_Scope"/>
      <w:bookmarkStart w:id="17" w:name="_Toc143504393"/>
      <w:bookmarkStart w:id="18" w:name="_Toc143001182"/>
      <w:bookmarkStart w:id="19" w:name="_Toc143504394"/>
      <w:bookmarkStart w:id="20" w:name="_Toc143001183"/>
      <w:bookmarkStart w:id="21" w:name="_Toc143504395"/>
      <w:bookmarkStart w:id="22" w:name="_Toc143001184"/>
      <w:bookmarkStart w:id="23" w:name="_Toc143504396"/>
      <w:bookmarkStart w:id="24" w:name="_Toc143504397"/>
      <w:bookmarkEnd w:id="15"/>
      <w:bookmarkEnd w:id="16"/>
      <w:bookmarkEnd w:id="17"/>
      <w:bookmarkEnd w:id="18"/>
      <w:bookmarkEnd w:id="19"/>
      <w:bookmarkEnd w:id="20"/>
      <w:bookmarkEnd w:id="21"/>
      <w:bookmarkEnd w:id="22"/>
      <w:bookmarkEnd w:id="23"/>
      <w:bookmarkEnd w:id="24"/>
      <w:r w:rsidRPr="005139AF">
        <w:t>Functional Application Management</w:t>
      </w:r>
      <w:r>
        <w:t xml:space="preserve"> is not in scope for DXC </w:t>
      </w:r>
    </w:p>
    <w:p w14:paraId="2B7CB2C0" w14:textId="77777777" w:rsidR="00B23C33" w:rsidRPr="005139AF" w:rsidRDefault="00B23C33" w:rsidP="00617807">
      <w:pPr>
        <w:numPr>
          <w:ilvl w:val="0"/>
          <w:numId w:val="68"/>
        </w:numPr>
        <w:overflowPunct w:val="0"/>
        <w:autoSpaceDE w:val="0"/>
        <w:autoSpaceDN w:val="0"/>
        <w:adjustRightInd w:val="0"/>
        <w:spacing w:after="120"/>
        <w:textAlignment w:val="baseline"/>
      </w:pPr>
      <w:r w:rsidRPr="005139AF">
        <w:t>Technical Application Management</w:t>
      </w:r>
      <w:r>
        <w:t xml:space="preserve"> is not in scope for DXC</w:t>
      </w:r>
    </w:p>
    <w:p w14:paraId="69E246E4" w14:textId="77777777" w:rsidR="00B23C33" w:rsidRPr="005139AF" w:rsidRDefault="00B23C33" w:rsidP="00617807">
      <w:pPr>
        <w:numPr>
          <w:ilvl w:val="0"/>
          <w:numId w:val="68"/>
        </w:numPr>
        <w:overflowPunct w:val="0"/>
        <w:autoSpaceDE w:val="0"/>
        <w:autoSpaceDN w:val="0"/>
        <w:adjustRightInd w:val="0"/>
        <w:spacing w:after="120"/>
        <w:textAlignment w:val="baseline"/>
      </w:pPr>
      <w:r w:rsidRPr="005139AF">
        <w:t>Database Administration</w:t>
      </w:r>
      <w:r>
        <w:t xml:space="preserve"> is not in scope for DXC</w:t>
      </w:r>
    </w:p>
    <w:p w14:paraId="28C689D2" w14:textId="77777777" w:rsidR="00B23C33" w:rsidRDefault="00B23C33" w:rsidP="00617807">
      <w:pPr>
        <w:numPr>
          <w:ilvl w:val="0"/>
          <w:numId w:val="68"/>
        </w:numPr>
        <w:overflowPunct w:val="0"/>
        <w:autoSpaceDE w:val="0"/>
        <w:autoSpaceDN w:val="0"/>
        <w:adjustRightInd w:val="0"/>
        <w:spacing w:after="120"/>
        <w:textAlignment w:val="baseline"/>
      </w:pPr>
      <w:r>
        <w:t xml:space="preserve">Dim Infosphere </w:t>
      </w:r>
      <w:proofErr w:type="spellStart"/>
      <w:r>
        <w:t>FATclient</w:t>
      </w:r>
      <w:proofErr w:type="spellEnd"/>
      <w:r>
        <w:t xml:space="preserve"> installation on UCRA is out of scope for this HLD and must be considered as part of the UCRA design</w:t>
      </w:r>
    </w:p>
    <w:p w14:paraId="63A213D4" w14:textId="77777777" w:rsidR="00B23C33" w:rsidRPr="00304F83" w:rsidRDefault="00B23C33" w:rsidP="00617807">
      <w:pPr>
        <w:pStyle w:val="Lijstalinea"/>
        <w:numPr>
          <w:ilvl w:val="0"/>
          <w:numId w:val="68"/>
        </w:numPr>
      </w:pPr>
      <w:r w:rsidRPr="00EA1D73">
        <w:rPr>
          <w:rFonts w:eastAsia="Arial" w:cs="Arial"/>
          <w:color w:val="000000" w:themeColor="text1"/>
          <w:szCs w:val="22"/>
        </w:rPr>
        <w:lastRenderedPageBreak/>
        <w:t>All components that belong to the UWV Office Infrastructure such as workstations, web browsers are out of scope</w:t>
      </w:r>
    </w:p>
    <w:p w14:paraId="5BDFA459" w14:textId="77777777" w:rsidR="00B23C33" w:rsidRPr="005139AF" w:rsidRDefault="00B23C33" w:rsidP="00617807">
      <w:pPr>
        <w:pStyle w:val="Lijstalinea"/>
        <w:numPr>
          <w:ilvl w:val="0"/>
          <w:numId w:val="68"/>
        </w:numPr>
      </w:pPr>
      <w:r>
        <w:rPr>
          <w:rFonts w:eastAsia="Arial" w:cs="Arial"/>
          <w:vanish/>
          <w:color w:val="000000" w:themeColor="text1"/>
          <w:szCs w:val="22"/>
        </w:rPr>
        <w:t xml:space="preserve">How </w:t>
      </w:r>
      <w:proofErr w:type="spellStart"/>
      <w:r>
        <w:rPr>
          <w:rFonts w:eastAsia="Arial" w:cs="Arial"/>
          <w:color w:val="000000" w:themeColor="text1"/>
          <w:szCs w:val="22"/>
        </w:rPr>
        <w:t>InfoSphere</w:t>
      </w:r>
      <w:proofErr w:type="spellEnd"/>
      <w:r>
        <w:rPr>
          <w:rFonts w:eastAsia="Arial" w:cs="Arial"/>
          <w:color w:val="000000" w:themeColor="text1"/>
          <w:szCs w:val="22"/>
        </w:rPr>
        <w:t xml:space="preserve"> licensing method</w:t>
      </w:r>
    </w:p>
    <w:p w14:paraId="52270F64" w14:textId="7176A7B8" w:rsidR="00696D03" w:rsidRDefault="00696D03" w:rsidP="00DF0DFF"/>
    <w:p w14:paraId="346FCB64" w14:textId="4A7C1622" w:rsidR="00D7423E" w:rsidRPr="00DF0DFF" w:rsidRDefault="00275C92">
      <w:pPr>
        <w:pStyle w:val="Kop1"/>
        <w:rPr>
          <w:lang w:val="en-US"/>
        </w:rPr>
      </w:pPr>
      <w:bookmarkStart w:id="25" w:name="_Toc149562388"/>
      <w:r w:rsidRPr="00DF0DFF">
        <w:lastRenderedPageBreak/>
        <w:t>Architectur</w:t>
      </w:r>
      <w:r w:rsidR="00F02C43" w:rsidRPr="00DF0DFF">
        <w:t>e</w:t>
      </w:r>
      <w:bookmarkEnd w:id="25"/>
    </w:p>
    <w:p w14:paraId="5B849A8A" w14:textId="740D6705" w:rsidR="00936A59" w:rsidRDefault="005D5DB1" w:rsidP="005D5DB1">
      <w:pPr>
        <w:pStyle w:val="Kop2"/>
      </w:pPr>
      <w:bookmarkStart w:id="26" w:name="_Conceptual"/>
      <w:bookmarkStart w:id="27" w:name="_Toc149562389"/>
      <w:bookmarkEnd w:id="26"/>
      <w:r>
        <w:t>Conceptual</w:t>
      </w:r>
      <w:bookmarkEnd w:id="27"/>
    </w:p>
    <w:p w14:paraId="5325014A" w14:textId="77777777" w:rsidR="00B23C33" w:rsidRDefault="00B23C33" w:rsidP="00B23C33">
      <w:pPr>
        <w:pStyle w:val="BodyText"/>
      </w:pPr>
      <w:r w:rsidRPr="00351CEA">
        <w:t xml:space="preserve">UWV selected IBM </w:t>
      </w:r>
      <w:proofErr w:type="spellStart"/>
      <w:r>
        <w:t>InfoSphere</w:t>
      </w:r>
      <w:proofErr w:type="spellEnd"/>
      <w:r w:rsidRPr="00351CEA">
        <w:t xml:space="preserve"> Information Server as the new target solution for ETL.</w:t>
      </w:r>
      <w:r>
        <w:t xml:space="preserve"> </w:t>
      </w:r>
    </w:p>
    <w:p w14:paraId="4DAF5A4F" w14:textId="77777777" w:rsidR="00B23C33" w:rsidRDefault="00B23C33" w:rsidP="00B23C33">
      <w:pPr>
        <w:pStyle w:val="BodyText"/>
      </w:pPr>
      <w:r w:rsidRPr="00743DFA">
        <w:t xml:space="preserve">IBM® </w:t>
      </w:r>
      <w:proofErr w:type="spellStart"/>
      <w:r>
        <w:t>InfoSphere</w:t>
      </w:r>
      <w:proofErr w:type="spellEnd"/>
      <w:r w:rsidRPr="00743DFA">
        <w:t>® Information Server provides a unified architecture that works with all types of information integration. Common services, unified parallel processing, and unified metadata are at the core of the server architecture.</w:t>
      </w:r>
      <w:r>
        <w:t xml:space="preserve"> </w:t>
      </w:r>
    </w:p>
    <w:p w14:paraId="5B286E27" w14:textId="77777777" w:rsidR="00B23C33" w:rsidRDefault="00B23C33" w:rsidP="00B23C33">
      <w:pPr>
        <w:pStyle w:val="BodyText"/>
      </w:pPr>
      <w:r>
        <w:t xml:space="preserve">The architecture is service-oriented, enabling </w:t>
      </w:r>
      <w:r w:rsidRPr="002270E6">
        <w:t xml:space="preserve">IBM® </w:t>
      </w:r>
      <w:proofErr w:type="spellStart"/>
      <w:r>
        <w:t>InfoSphere</w:t>
      </w:r>
      <w:proofErr w:type="spellEnd"/>
      <w:r w:rsidRPr="002270E6">
        <w:t xml:space="preserve">® Information </w:t>
      </w:r>
      <w:r>
        <w:t xml:space="preserve">Server to work within evolving enterprise service-oriented architectures. A service-oriented architecture also connects the individual suite product modules of </w:t>
      </w:r>
      <w:r w:rsidRPr="002270E6">
        <w:t xml:space="preserve">IBM® </w:t>
      </w:r>
      <w:proofErr w:type="spellStart"/>
      <w:r>
        <w:t>InfoSphere</w:t>
      </w:r>
      <w:proofErr w:type="spellEnd"/>
      <w:r w:rsidRPr="002270E6">
        <w:t xml:space="preserve">® Information </w:t>
      </w:r>
      <w:r>
        <w:t xml:space="preserve">Server.  </w:t>
      </w:r>
    </w:p>
    <w:p w14:paraId="3916A5C3" w14:textId="77777777" w:rsidR="00B23C33" w:rsidRDefault="00B23C33" w:rsidP="00B23C33">
      <w:pPr>
        <w:pStyle w:val="BodyText"/>
      </w:pPr>
      <w:r>
        <w:t>By eliminating duplication of functions, the architecture efficiently uses hardware resources and reduces the amount of development and administrative effort that are required to deploy an integration solution.</w:t>
      </w:r>
    </w:p>
    <w:p w14:paraId="34E1EA47" w14:textId="77777777" w:rsidR="00B23C33" w:rsidRDefault="00B23C33" w:rsidP="00B23C33">
      <w:pPr>
        <w:pStyle w:val="BodyText"/>
      </w:pPr>
      <w:r>
        <w:t>The main concepts are:</w:t>
      </w:r>
    </w:p>
    <w:p w14:paraId="59E587B9" w14:textId="77777777" w:rsidR="00B23C33" w:rsidRPr="0055502C" w:rsidRDefault="00B23C33" w:rsidP="00617807">
      <w:pPr>
        <w:pStyle w:val="Lijstalinea"/>
        <w:numPr>
          <w:ilvl w:val="0"/>
          <w:numId w:val="69"/>
        </w:numPr>
      </w:pPr>
      <w:r w:rsidRPr="0055502C">
        <w:t>Unified parallel processing engin</w:t>
      </w:r>
      <w:r>
        <w:t xml:space="preserve">e </w:t>
      </w:r>
    </w:p>
    <w:p w14:paraId="5594AD8E" w14:textId="77777777" w:rsidR="00B23C33" w:rsidRPr="0078423F" w:rsidRDefault="00B23C33" w:rsidP="00617807">
      <w:pPr>
        <w:pStyle w:val="Lijstalinea"/>
        <w:numPr>
          <w:ilvl w:val="0"/>
          <w:numId w:val="69"/>
        </w:numPr>
      </w:pPr>
      <w:r w:rsidRPr="0078423F">
        <w:t>Common connectivity</w:t>
      </w:r>
      <w:r>
        <w:t xml:space="preserve"> (structured/unstructured data sources)</w:t>
      </w:r>
    </w:p>
    <w:p w14:paraId="43D30943" w14:textId="77777777" w:rsidR="00B23C33" w:rsidRPr="00A70E45" w:rsidRDefault="00B23C33" w:rsidP="00617807">
      <w:pPr>
        <w:pStyle w:val="Lijstalinea"/>
        <w:numPr>
          <w:ilvl w:val="0"/>
          <w:numId w:val="69"/>
        </w:numPr>
      </w:pPr>
      <w:r w:rsidRPr="00A70E45">
        <w:t>Unified metadata</w:t>
      </w:r>
      <w:r>
        <w:t xml:space="preserve"> (</w:t>
      </w:r>
      <w:r w:rsidRPr="00834245">
        <w:t>enables shared understanding between business and technical domains</w:t>
      </w:r>
      <w:r>
        <w:t xml:space="preserve">) </w:t>
      </w:r>
    </w:p>
    <w:p w14:paraId="12171FAB" w14:textId="77777777" w:rsidR="00B23C33" w:rsidRPr="008B4C15" w:rsidRDefault="00B23C33" w:rsidP="00617807">
      <w:pPr>
        <w:pStyle w:val="Lijstalinea"/>
        <w:numPr>
          <w:ilvl w:val="0"/>
          <w:numId w:val="69"/>
        </w:numPr>
      </w:pPr>
      <w:r w:rsidRPr="008B4C15">
        <w:t>Common services</w:t>
      </w:r>
      <w:r>
        <w:t xml:space="preserve"> (</w:t>
      </w:r>
      <w:r w:rsidRPr="00A177C8">
        <w:t>set of shared services that centralize core tasks across the platform</w:t>
      </w:r>
      <w:r>
        <w:t xml:space="preserve">) </w:t>
      </w:r>
    </w:p>
    <w:p w14:paraId="1C268BCF" w14:textId="77777777" w:rsidR="00B23C33" w:rsidRDefault="00B23C33" w:rsidP="00617807">
      <w:pPr>
        <w:pStyle w:val="Lijstalinea"/>
        <w:numPr>
          <w:ilvl w:val="0"/>
          <w:numId w:val="69"/>
        </w:numPr>
      </w:pPr>
      <w:r w:rsidRPr="00EF7CDC">
        <w:t>Unified user interface</w:t>
      </w:r>
      <w:r>
        <w:t xml:space="preserve"> (</w:t>
      </w:r>
      <w:r w:rsidRPr="009511ED">
        <w:t>common graphical interface and tool framework</w:t>
      </w:r>
      <w:r>
        <w:t xml:space="preserve">) </w:t>
      </w:r>
    </w:p>
    <w:p w14:paraId="0DCE4FE1" w14:textId="77777777" w:rsidR="00B23C33" w:rsidRDefault="00B23C33" w:rsidP="00B23C33"/>
    <w:p w14:paraId="3EDB2FBF" w14:textId="77777777" w:rsidR="00B23C33" w:rsidRDefault="00B23C33" w:rsidP="00B23C33">
      <w:r w:rsidRPr="005139AF">
        <w:rPr>
          <w:noProof/>
          <w:lang w:val="nl-NL" w:eastAsia="nl-NL" w:bidi="ar-SA"/>
        </w:rPr>
        <w:lastRenderedPageBreak/>
        <w:drawing>
          <wp:inline distT="0" distB="0" distL="0" distR="0" wp14:anchorId="79C39763" wp14:editId="5F93AB79">
            <wp:extent cx="4022930" cy="46515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4303" cy="4653101"/>
                    </a:xfrm>
                    <a:prstGeom prst="rect">
                      <a:avLst/>
                    </a:prstGeom>
                  </pic:spPr>
                </pic:pic>
              </a:graphicData>
            </a:graphic>
          </wp:inline>
        </w:drawing>
      </w:r>
    </w:p>
    <w:p w14:paraId="32D63283" w14:textId="4272D70D" w:rsidR="00E92C79" w:rsidRDefault="00E92C79" w:rsidP="005D5DB1">
      <w:pPr>
        <w:pStyle w:val="BodyText"/>
      </w:pPr>
    </w:p>
    <w:p w14:paraId="1CE93773" w14:textId="119432B8" w:rsidR="00D7423E" w:rsidRDefault="008E63BB">
      <w:pPr>
        <w:pStyle w:val="Kop2"/>
      </w:pPr>
      <w:bookmarkStart w:id="28" w:name="_Context_diagram"/>
      <w:bookmarkStart w:id="29" w:name="_Toc149562390"/>
      <w:bookmarkEnd w:id="28"/>
      <w:r>
        <w:t>Context</w:t>
      </w:r>
      <w:r w:rsidR="00275C92">
        <w:t xml:space="preserve"> </w:t>
      </w:r>
      <w:r w:rsidR="00F770FF">
        <w:t>d</w:t>
      </w:r>
      <w:r w:rsidR="00BB03F9">
        <w:t>iagram</w:t>
      </w:r>
      <w:bookmarkEnd w:id="29"/>
    </w:p>
    <w:p w14:paraId="18F57503" w14:textId="77777777" w:rsidR="00B23C33" w:rsidRPr="00964E21" w:rsidRDefault="00B23C33" w:rsidP="00B23C33">
      <w:pPr>
        <w:pStyle w:val="BodyText"/>
      </w:pPr>
    </w:p>
    <w:p w14:paraId="1B96C3D1" w14:textId="77777777" w:rsidR="00B23C33" w:rsidRDefault="00B23C33" w:rsidP="00B23C33">
      <w:pPr>
        <w:pStyle w:val="BodyText"/>
      </w:pPr>
      <w:r>
        <w:lastRenderedPageBreak/>
        <w:t xml:space="preserve"> </w:t>
      </w:r>
      <w:r w:rsidRPr="000731D6">
        <w:rPr>
          <w:noProof/>
          <w:lang w:val="nl-NL" w:eastAsia="nl-NL" w:bidi="ar-SA"/>
        </w:rPr>
        <w:drawing>
          <wp:inline distT="0" distB="0" distL="0" distR="0" wp14:anchorId="60042C11" wp14:editId="1B1B8190">
            <wp:extent cx="6467232" cy="490595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6044" cy="4912639"/>
                    </a:xfrm>
                    <a:prstGeom prst="rect">
                      <a:avLst/>
                    </a:prstGeom>
                  </pic:spPr>
                </pic:pic>
              </a:graphicData>
            </a:graphic>
          </wp:inline>
        </w:drawing>
      </w:r>
    </w:p>
    <w:p w14:paraId="01E2E699" w14:textId="77777777" w:rsidR="00B23C33" w:rsidRDefault="00B23C33" w:rsidP="00B23C33">
      <w:pPr>
        <w:pStyle w:val="BodyText"/>
      </w:pPr>
    </w:p>
    <w:p w14:paraId="78B51B80" w14:textId="77777777" w:rsidR="00B23C33" w:rsidRDefault="00B23C33" w:rsidP="00B23C33">
      <w:pPr>
        <w:pStyle w:val="BodyText"/>
        <w:rPr>
          <w:noProof/>
        </w:rPr>
      </w:pPr>
    </w:p>
    <w:p w14:paraId="56ECE5E0" w14:textId="77777777" w:rsidR="00B23C33" w:rsidRDefault="00B23C33" w:rsidP="00B23C33">
      <w:pPr>
        <w:pStyle w:val="BodyText"/>
        <w:rPr>
          <w:noProof/>
        </w:rPr>
      </w:pPr>
    </w:p>
    <w:p w14:paraId="593BB431" w14:textId="77777777" w:rsidR="00B23C33" w:rsidRDefault="00B23C33" w:rsidP="00B23C33">
      <w:pPr>
        <w:pStyle w:val="BodyText"/>
        <w:rPr>
          <w:noProof/>
        </w:rPr>
      </w:pPr>
      <w:r>
        <w:rPr>
          <w:noProof/>
        </w:rPr>
        <w:t>The above diagram shows the Context Diagram and the external entities for the DIM-Infosphere application. Due to the complexicity of the application the application is split in different components. The different components are represented by the small green circles and wil be described in the next chapters in more detail.</w:t>
      </w:r>
    </w:p>
    <w:p w14:paraId="627C9244" w14:textId="77777777" w:rsidR="00B23C33" w:rsidRDefault="00B23C33" w:rsidP="00B23C33">
      <w:pPr>
        <w:pStyle w:val="BodyText"/>
        <w:rPr>
          <w:noProof/>
        </w:rPr>
      </w:pPr>
    </w:p>
    <w:p w14:paraId="3823A089" w14:textId="77777777" w:rsidR="00AD79D6" w:rsidRDefault="00AD79D6" w:rsidP="00AD79D6">
      <w:pPr>
        <w:pStyle w:val="Kop3"/>
        <w:ind w:left="851" w:hanging="851"/>
        <w:rPr>
          <w:noProof/>
        </w:rPr>
      </w:pPr>
      <w:r>
        <w:lastRenderedPageBreak/>
        <w:t>DIM Service</w:t>
      </w:r>
    </w:p>
    <w:p w14:paraId="49D26A75" w14:textId="77777777" w:rsidR="00AD79D6" w:rsidRDefault="00AD79D6" w:rsidP="00AD79D6">
      <w:pPr>
        <w:pStyle w:val="BodyText"/>
      </w:pPr>
      <w:r w:rsidRPr="00034ED2">
        <w:rPr>
          <w:noProof/>
          <w:lang w:val="nl-NL" w:eastAsia="nl-NL" w:bidi="ar-SA"/>
        </w:rPr>
        <w:drawing>
          <wp:inline distT="0" distB="0" distL="0" distR="0" wp14:anchorId="10EFB8BB" wp14:editId="578E97A1">
            <wp:extent cx="5027946" cy="373948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6106" cy="3745555"/>
                    </a:xfrm>
                    <a:prstGeom prst="rect">
                      <a:avLst/>
                    </a:prstGeom>
                  </pic:spPr>
                </pic:pic>
              </a:graphicData>
            </a:graphic>
          </wp:inline>
        </w:drawing>
      </w:r>
    </w:p>
    <w:p w14:paraId="284AD74F" w14:textId="77777777" w:rsidR="00AD79D6" w:rsidRDefault="00AD79D6" w:rsidP="00AD79D6">
      <w:pPr>
        <w:pStyle w:val="Kop4"/>
        <w:tabs>
          <w:tab w:val="num" w:pos="360"/>
        </w:tabs>
        <w:ind w:left="0" w:firstLine="0"/>
      </w:pPr>
      <w:r>
        <w:t>External entities</w:t>
      </w:r>
    </w:p>
    <w:p w14:paraId="5A32AC24" w14:textId="77777777" w:rsidR="00AD79D6" w:rsidRPr="00000272" w:rsidRDefault="00AD79D6" w:rsidP="00AD79D6">
      <w:pPr>
        <w:pStyle w:val="Kop5"/>
        <w:ind w:left="0" w:firstLine="0"/>
      </w:pPr>
      <w:r>
        <w:t>UWV Users</w:t>
      </w:r>
    </w:p>
    <w:tbl>
      <w:tblPr>
        <w:tblW w:w="5344" w:type="pct"/>
        <w:tblLook w:val="0000" w:firstRow="0" w:lastRow="0" w:firstColumn="0" w:lastColumn="0" w:noHBand="0" w:noVBand="0"/>
      </w:tblPr>
      <w:tblGrid>
        <w:gridCol w:w="3033"/>
        <w:gridCol w:w="6362"/>
      </w:tblGrid>
      <w:tr w:rsidR="00AD79D6" w:rsidRPr="008044BD" w14:paraId="1D05C05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502D4FE" w14:textId="77777777" w:rsidR="00AD79D6" w:rsidRPr="00B81AA8" w:rsidRDefault="00AD79D6" w:rsidP="00AD79D6">
            <w:pPr>
              <w:pStyle w:val="TableText0"/>
              <w:keepNext/>
              <w:keepLines/>
              <w:rPr>
                <w:rFonts w:ascii="Arial" w:hAnsi="Arial" w:cs="Arial"/>
                <w:sz w:val="24"/>
              </w:rPr>
            </w:pPr>
            <w:bookmarkStart w:id="30" w:name="_Hlk113437591"/>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8B1EE0A" w14:textId="77777777" w:rsidR="00AD79D6" w:rsidRPr="00B535B8" w:rsidRDefault="00AD79D6" w:rsidP="00AD79D6">
            <w:pPr>
              <w:pStyle w:val="TableText0"/>
              <w:keepNext/>
              <w:keepLines/>
              <w:rPr>
                <w:rFonts w:ascii="Arial" w:hAnsi="Arial" w:cs="Arial"/>
                <w:highlight w:val="yellow"/>
                <w:lang w:val="en-US"/>
              </w:rPr>
            </w:pPr>
            <w:r w:rsidRPr="008E6ACC">
              <w:rPr>
                <w:rFonts w:ascii="Arial" w:hAnsi="Arial" w:cs="Arial"/>
                <w:lang w:val="en-US"/>
              </w:rPr>
              <w:t xml:space="preserve">Developers and Data Engineers as part of UWV Users community </w:t>
            </w:r>
          </w:p>
        </w:tc>
      </w:tr>
      <w:tr w:rsidR="00AD79D6" w:rsidRPr="00712180" w14:paraId="03E4880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0B080C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E4839F8"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HTTPS, port 9443</w:t>
            </w:r>
          </w:p>
        </w:tc>
      </w:tr>
      <w:tr w:rsidR="006C4245" w:rsidRPr="00712180" w14:paraId="70AC7A1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427A72" w14:textId="77777777" w:rsidR="006C4245" w:rsidRDefault="006C4245" w:rsidP="006C424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E605513" w14:textId="02D38871" w:rsidR="006C4245" w:rsidRPr="00BE5BBD" w:rsidRDefault="0003183F" w:rsidP="006C4245">
            <w:pPr>
              <w:pStyle w:val="TableText0"/>
              <w:keepNext/>
              <w:keepLines/>
              <w:rPr>
                <w:rFonts w:ascii="Arial" w:hAnsi="Arial" w:cs="Arial"/>
                <w:lang w:val="en-US"/>
              </w:rPr>
            </w:pPr>
            <w:sdt>
              <w:sdtPr>
                <w:rPr>
                  <w:rFonts w:ascii="Arial" w:hAnsi="Arial" w:cs="Arial"/>
                  <w:lang w:val="en-US"/>
                </w:rPr>
                <w:alias w:val="DC connection"/>
                <w:tag w:val="DC connection"/>
                <w:id w:val="324402670"/>
                <w:placeholder>
                  <w:docPart w:val="2112B451F8B843799716D7129D61189F"/>
                </w:placeholder>
                <w:dropDownList>
                  <w:listItem w:displayText="Select" w:value="Select"/>
                  <w:listItem w:displayText="Internal (within DXC datacenter)" w:value="Internal (within DXC datacenter)"/>
                  <w:listItem w:displayText="External (outside DXC datacenter)" w:value="External (outside DXC datacenter)"/>
                </w:dropDownList>
              </w:sdtPr>
              <w:sdtEndPr/>
              <w:sdtContent>
                <w:r w:rsidR="006C4245">
                  <w:rPr>
                    <w:rFonts w:ascii="Arial" w:hAnsi="Arial" w:cs="Arial"/>
                    <w:lang w:val="en-US"/>
                  </w:rPr>
                  <w:t>Internal (within DXC datacenter)</w:t>
                </w:r>
              </w:sdtContent>
            </w:sdt>
            <w:r w:rsidR="006C4245" w:rsidRPr="00F967EB">
              <w:rPr>
                <w:rFonts w:ascii="Arial" w:hAnsi="Arial" w:cs="Arial"/>
                <w:lang w:val="en-US"/>
              </w:rPr>
              <w:t xml:space="preserve"> </w:t>
            </w:r>
            <w:r w:rsidR="006C4245" w:rsidRPr="006C4245">
              <w:rPr>
                <w:rFonts w:ascii="Arial" w:hAnsi="Arial" w:cs="Arial"/>
                <w:lang w:val="en-US"/>
              </w:rPr>
              <w:t>(mandatory field)</w:t>
            </w:r>
          </w:p>
        </w:tc>
      </w:tr>
      <w:tr w:rsidR="006C4245" w:rsidRPr="006D2395" w14:paraId="229F68F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3D59DED" w14:textId="77777777" w:rsidR="006C4245" w:rsidRDefault="006C4245" w:rsidP="006C424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5185C72" w14:textId="35B8635D" w:rsidR="006C4245" w:rsidRPr="003F1343" w:rsidRDefault="0003183F" w:rsidP="006C4245">
            <w:pPr>
              <w:pStyle w:val="TableText0"/>
              <w:keepNext/>
              <w:keepLines/>
              <w:rPr>
                <w:rFonts w:ascii="Arial" w:hAnsi="Arial" w:cs="Arial"/>
                <w:lang w:val="en-US"/>
              </w:rPr>
            </w:pPr>
            <w:sdt>
              <w:sdtPr>
                <w:rPr>
                  <w:rFonts w:ascii="Arial" w:hAnsi="Arial" w:cs="Arial"/>
                  <w:lang w:val="en-US"/>
                </w:rPr>
                <w:id w:val="838737895"/>
                <w:placeholder>
                  <w:docPart w:val="C6B80555280B49C4BAF553D419E2F042"/>
                </w:placeholder>
                <w:dropDownList>
                  <w:listItem w:displayText="Select" w:value="Select"/>
                  <w:listItem w:displayText="Inbound (connection initiated by the entity)" w:value="Inbound (connection initiated by the entity)"/>
                  <w:listItem w:displayText="Outbound (connection initiated by the application)" w:value="Outbound (connection initiated by the application)"/>
                  <w:listItem w:displayText="Inbound and Outbound (bidirectional)" w:value="Inbound and Outbound (bidirectional)"/>
                </w:dropDownList>
              </w:sdtPr>
              <w:sdtEndPr/>
              <w:sdtContent>
                <w:r w:rsidR="006C4245">
                  <w:rPr>
                    <w:rFonts w:ascii="Arial" w:hAnsi="Arial" w:cs="Arial"/>
                    <w:lang w:val="en-US"/>
                  </w:rPr>
                  <w:t>Inbound (connection initiated by the entity)</w:t>
                </w:r>
              </w:sdtContent>
            </w:sdt>
            <w:r w:rsidR="006C4245" w:rsidRPr="00F967EB">
              <w:rPr>
                <w:rFonts w:ascii="Arial" w:hAnsi="Arial" w:cs="Arial"/>
                <w:lang w:val="en-US"/>
              </w:rPr>
              <w:t xml:space="preserve"> </w:t>
            </w:r>
            <w:r w:rsidR="006C4245" w:rsidRPr="006C4245">
              <w:rPr>
                <w:rFonts w:ascii="Arial" w:hAnsi="Arial" w:cs="Arial"/>
                <w:lang w:val="en-US"/>
              </w:rPr>
              <w:t>(mandatory field)</w:t>
            </w:r>
          </w:p>
        </w:tc>
      </w:tr>
      <w:tr w:rsidR="00AD79D6" w:rsidRPr="00A540D4" w14:paraId="20B520F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88AA69E"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9A4648F" w14:textId="3D404CFB" w:rsidR="006C4245" w:rsidRPr="00F967EB" w:rsidRDefault="0003183F" w:rsidP="006C4245">
            <w:pPr>
              <w:pStyle w:val="TableText0"/>
              <w:keepNext/>
              <w:keepLines/>
              <w:rPr>
                <w:rFonts w:ascii="Arial" w:hAnsi="Arial" w:cs="Arial"/>
                <w:lang w:val="en-US"/>
              </w:rPr>
            </w:pPr>
            <w:sdt>
              <w:sdtPr>
                <w:rPr>
                  <w:rFonts w:ascii="Arial" w:hAnsi="Arial" w:cs="Arial"/>
                  <w:lang w:val="en-US"/>
                </w:rPr>
                <w:alias w:val="Direct connection"/>
                <w:tag w:val="Direct connection"/>
                <w:id w:val="525297656"/>
                <w:placeholder>
                  <w:docPart w:val="B7428A11728D43A19AD9865A73F6C3CD"/>
                </w:placeholder>
                <w:dropDownList>
                  <w:listItem w:displayText="Select" w:value="Select"/>
                  <w:listItem w:displayText="Yes" w:value="Yes"/>
                  <w:listItem w:displayText="No" w:value="No"/>
                </w:dropDownList>
              </w:sdtPr>
              <w:sdtEndPr/>
              <w:sdtContent>
                <w:r w:rsidR="006C4245">
                  <w:rPr>
                    <w:rFonts w:ascii="Arial" w:hAnsi="Arial" w:cs="Arial"/>
                    <w:lang w:val="en-US"/>
                  </w:rPr>
                  <w:t>No</w:t>
                </w:r>
              </w:sdtContent>
            </w:sdt>
            <w:r w:rsidR="006C4245" w:rsidRPr="00F967EB">
              <w:rPr>
                <w:rFonts w:ascii="Arial" w:hAnsi="Arial" w:cs="Arial"/>
                <w:lang w:val="en-US"/>
              </w:rPr>
              <w:t xml:space="preserve"> (mandatory</w:t>
            </w:r>
            <w:r w:rsidR="006C4245">
              <w:rPr>
                <w:rFonts w:ascii="Arial" w:hAnsi="Arial" w:cs="Arial"/>
                <w:lang w:val="en-US"/>
              </w:rPr>
              <w:t xml:space="preserve"> field</w:t>
            </w:r>
            <w:r w:rsidR="006C4245" w:rsidRPr="00F967EB">
              <w:rPr>
                <w:rFonts w:ascii="Arial" w:hAnsi="Arial" w:cs="Arial"/>
                <w:lang w:val="en-US"/>
              </w:rPr>
              <w:t>)</w:t>
            </w:r>
          </w:p>
          <w:p w14:paraId="5A26E1E6" w14:textId="6FBDED11" w:rsidR="00AD79D6" w:rsidRPr="000779C6" w:rsidRDefault="006C4245" w:rsidP="006C4245">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UCRA</w:t>
            </w:r>
          </w:p>
        </w:tc>
      </w:tr>
      <w:tr w:rsidR="00AD79D6" w:rsidRPr="00B931BB" w14:paraId="2C43454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FBEEA4A"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357F83B" w14:textId="74C8434E" w:rsidR="006C4245" w:rsidRPr="00F967EB" w:rsidRDefault="006C4245" w:rsidP="006C424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558445106"/>
                <w:placeholder>
                  <w:docPart w:val="4CA54E631ECD490FA047F991EFB257C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sidRPr="00F967EB">
              <w:rPr>
                <w:rFonts w:ascii="Arial" w:hAnsi="Arial" w:cs="Arial"/>
                <w:lang w:val="en-US"/>
              </w:rPr>
              <w:t xml:space="preserve"> (mandatory)</w:t>
            </w:r>
          </w:p>
          <w:p w14:paraId="38221DDC" w14:textId="5ACC3339"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18687004"/>
                <w:placeholder>
                  <w:docPart w:val="2A6FF3ED18E84201BFB4B8F67F3E533F"/>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Yes (Entrust)</w:t>
                </w:r>
              </w:sdtContent>
            </w:sdt>
          </w:p>
          <w:p w14:paraId="0FE055AB"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12911400"/>
                <w:placeholder>
                  <w:docPart w:val="AB56FFA27C4442DE8E9879FC6B7263DD"/>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1A29A7C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BC6A66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EEB0B9E"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7DF647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B1769F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C492AA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D5A3C6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22A70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86DF4E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7FCCE32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9CB40F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588E52D"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bookmarkEnd w:id="30"/>
    </w:tbl>
    <w:p w14:paraId="72347B3B" w14:textId="77777777" w:rsidR="00AD79D6" w:rsidRPr="00D30BAE" w:rsidRDefault="00AD79D6" w:rsidP="00AD79D6">
      <w:pPr>
        <w:pStyle w:val="BodyText"/>
      </w:pPr>
    </w:p>
    <w:p w14:paraId="62687BB2" w14:textId="77777777" w:rsidR="00AD79D6" w:rsidRPr="00000272" w:rsidRDefault="00AD79D6" w:rsidP="00AD79D6">
      <w:pPr>
        <w:pStyle w:val="Kop5"/>
        <w:ind w:left="0" w:firstLine="0"/>
      </w:pPr>
      <w:r>
        <w:lastRenderedPageBreak/>
        <w:t>UWV FB / UWV TAB</w:t>
      </w:r>
    </w:p>
    <w:tbl>
      <w:tblPr>
        <w:tblW w:w="5344" w:type="pct"/>
        <w:tblLook w:val="0000" w:firstRow="0" w:lastRow="0" w:firstColumn="0" w:lastColumn="0" w:noHBand="0" w:noVBand="0"/>
      </w:tblPr>
      <w:tblGrid>
        <w:gridCol w:w="3033"/>
        <w:gridCol w:w="6362"/>
      </w:tblGrid>
      <w:tr w:rsidR="00AD79D6" w:rsidRPr="008044BD" w14:paraId="1480E11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5E3FD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3C415B1"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22AC4A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F474B1A"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D18FCEF"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HTTPS, port 9443</w:t>
            </w:r>
          </w:p>
        </w:tc>
      </w:tr>
      <w:tr w:rsidR="006C4245" w:rsidRPr="00712180" w14:paraId="7E5C22A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B3A729" w14:textId="77777777" w:rsidR="006C4245" w:rsidRDefault="006C4245" w:rsidP="006C424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5209760" w14:textId="67BFCCB4" w:rsidR="006C4245" w:rsidRPr="00BE5BBD" w:rsidRDefault="0003183F" w:rsidP="006C4245">
            <w:pPr>
              <w:pStyle w:val="TableText0"/>
              <w:keepNext/>
              <w:keepLines/>
              <w:rPr>
                <w:rFonts w:ascii="Arial" w:hAnsi="Arial" w:cs="Arial"/>
                <w:lang w:val="en-US"/>
              </w:rPr>
            </w:pPr>
            <w:sdt>
              <w:sdtPr>
                <w:rPr>
                  <w:rFonts w:ascii="Arial" w:hAnsi="Arial" w:cs="Arial"/>
                  <w:lang w:val="en-US"/>
                </w:rPr>
                <w:alias w:val="DC connection"/>
                <w:tag w:val="DC connection"/>
                <w:id w:val="-794751512"/>
                <w:placeholder>
                  <w:docPart w:val="4C726F7F456049A28750F5E8A041F680"/>
                </w:placeholder>
                <w:dropDownList>
                  <w:listItem w:displayText="Select" w:value="Select"/>
                  <w:listItem w:displayText="Internal" w:value="Internal"/>
                  <w:listItem w:displayText="External" w:value="External"/>
                </w:dropDownList>
              </w:sdtPr>
              <w:sdtEndPr/>
              <w:sdtContent>
                <w:r w:rsidR="006C4245">
                  <w:rPr>
                    <w:rFonts w:ascii="Arial" w:hAnsi="Arial" w:cs="Arial"/>
                    <w:lang w:val="en-US"/>
                  </w:rPr>
                  <w:t>Internal</w:t>
                </w:r>
              </w:sdtContent>
            </w:sdt>
            <w:r w:rsidR="006C4245" w:rsidRPr="00F967EB">
              <w:rPr>
                <w:rFonts w:ascii="Arial" w:hAnsi="Arial" w:cs="Arial"/>
                <w:lang w:val="en-US"/>
              </w:rPr>
              <w:t xml:space="preserve"> </w:t>
            </w:r>
            <w:r w:rsidR="006C4245" w:rsidRPr="00F967EB">
              <w:rPr>
                <w:rFonts w:ascii="Arial" w:hAnsi="Arial" w:cs="Arial"/>
                <w:lang w:val="nl-NL"/>
              </w:rPr>
              <w:t>(</w:t>
            </w:r>
            <w:proofErr w:type="spellStart"/>
            <w:r w:rsidR="006C4245" w:rsidRPr="00F967EB">
              <w:rPr>
                <w:rFonts w:ascii="Arial" w:hAnsi="Arial" w:cs="Arial"/>
                <w:lang w:val="nl-NL"/>
              </w:rPr>
              <w:t>mandatory</w:t>
            </w:r>
            <w:proofErr w:type="spellEnd"/>
            <w:r w:rsidR="006C4245">
              <w:rPr>
                <w:rFonts w:ascii="Arial" w:hAnsi="Arial" w:cs="Arial"/>
                <w:lang w:val="nl-NL"/>
              </w:rPr>
              <w:t xml:space="preserve"> field</w:t>
            </w:r>
            <w:r w:rsidR="006C4245" w:rsidRPr="00F967EB">
              <w:rPr>
                <w:rFonts w:ascii="Arial" w:hAnsi="Arial" w:cs="Arial"/>
                <w:lang w:val="nl-NL"/>
              </w:rPr>
              <w:t>)</w:t>
            </w:r>
          </w:p>
        </w:tc>
      </w:tr>
      <w:tr w:rsidR="006C4245" w:rsidRPr="006D2395" w14:paraId="3024B18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FAA4659" w14:textId="77777777" w:rsidR="006C4245" w:rsidRDefault="006C4245" w:rsidP="006C424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2598A8A" w14:textId="0F71ED8F" w:rsidR="006C4245" w:rsidRPr="003F1343" w:rsidRDefault="0003183F" w:rsidP="006C4245">
            <w:pPr>
              <w:pStyle w:val="TableText0"/>
              <w:keepNext/>
              <w:keepLines/>
              <w:rPr>
                <w:rFonts w:ascii="Arial" w:hAnsi="Arial" w:cs="Arial"/>
                <w:lang w:val="en-US"/>
              </w:rPr>
            </w:pPr>
            <w:sdt>
              <w:sdtPr>
                <w:rPr>
                  <w:rFonts w:ascii="Arial" w:hAnsi="Arial" w:cs="Arial"/>
                  <w:lang w:val="en-US"/>
                </w:rPr>
                <w:id w:val="-1249117442"/>
                <w:placeholder>
                  <w:docPart w:val="89CA86032ECD4A46AF6B491B320CA19D"/>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6C4245">
                  <w:rPr>
                    <w:rFonts w:ascii="Arial" w:hAnsi="Arial" w:cs="Arial"/>
                    <w:lang w:val="en-US"/>
                  </w:rPr>
                  <w:t>Inbound</w:t>
                </w:r>
              </w:sdtContent>
            </w:sdt>
            <w:r w:rsidR="006C4245" w:rsidRPr="00F967EB">
              <w:rPr>
                <w:rFonts w:ascii="Arial" w:hAnsi="Arial" w:cs="Arial"/>
                <w:lang w:val="en-US"/>
              </w:rPr>
              <w:t xml:space="preserve"> </w:t>
            </w:r>
            <w:r w:rsidR="006C4245" w:rsidRPr="00F967EB">
              <w:rPr>
                <w:rFonts w:ascii="Arial" w:hAnsi="Arial" w:cs="Arial"/>
                <w:lang w:val="nl-NL"/>
              </w:rPr>
              <w:t>(</w:t>
            </w:r>
            <w:proofErr w:type="spellStart"/>
            <w:r w:rsidR="006C4245" w:rsidRPr="00F967EB">
              <w:rPr>
                <w:rFonts w:ascii="Arial" w:hAnsi="Arial" w:cs="Arial"/>
                <w:lang w:val="nl-NL"/>
              </w:rPr>
              <w:t>mandatory</w:t>
            </w:r>
            <w:proofErr w:type="spellEnd"/>
            <w:r w:rsidR="006C4245">
              <w:rPr>
                <w:rFonts w:ascii="Arial" w:hAnsi="Arial" w:cs="Arial"/>
                <w:lang w:val="nl-NL"/>
              </w:rPr>
              <w:t xml:space="preserve"> field</w:t>
            </w:r>
            <w:r w:rsidR="006C4245" w:rsidRPr="00F967EB">
              <w:rPr>
                <w:rFonts w:ascii="Arial" w:hAnsi="Arial" w:cs="Arial"/>
                <w:lang w:val="nl-NL"/>
              </w:rPr>
              <w:t>)</w:t>
            </w:r>
          </w:p>
        </w:tc>
      </w:tr>
      <w:tr w:rsidR="00AD79D6" w:rsidRPr="00A540D4" w14:paraId="7D05B9F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BBDA12"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4985187" w14:textId="2E15BBD6" w:rsidR="006C4245" w:rsidRPr="00F967EB" w:rsidRDefault="0003183F" w:rsidP="006C4245">
            <w:pPr>
              <w:pStyle w:val="TableText0"/>
              <w:keepNext/>
              <w:keepLines/>
              <w:rPr>
                <w:rFonts w:ascii="Arial" w:hAnsi="Arial" w:cs="Arial"/>
                <w:lang w:val="en-US"/>
              </w:rPr>
            </w:pPr>
            <w:sdt>
              <w:sdtPr>
                <w:rPr>
                  <w:rFonts w:ascii="Arial" w:hAnsi="Arial" w:cs="Arial"/>
                  <w:lang w:val="en-US"/>
                </w:rPr>
                <w:alias w:val="Direct connection"/>
                <w:tag w:val="Direct connection"/>
                <w:id w:val="1128433149"/>
                <w:placeholder>
                  <w:docPart w:val="33FD7848FF9348D782E3B38054FE3D19"/>
                </w:placeholder>
                <w:dropDownList>
                  <w:listItem w:displayText="Select" w:value="Select"/>
                  <w:listItem w:displayText="Yes" w:value="Yes"/>
                  <w:listItem w:displayText="No" w:value="No"/>
                </w:dropDownList>
              </w:sdtPr>
              <w:sdtEndPr/>
              <w:sdtContent>
                <w:r w:rsidR="006C4245">
                  <w:rPr>
                    <w:rFonts w:ascii="Arial" w:hAnsi="Arial" w:cs="Arial"/>
                    <w:lang w:val="en-US"/>
                  </w:rPr>
                  <w:t>No</w:t>
                </w:r>
              </w:sdtContent>
            </w:sdt>
            <w:r w:rsidR="006C4245" w:rsidRPr="00F967EB">
              <w:rPr>
                <w:rFonts w:ascii="Arial" w:hAnsi="Arial" w:cs="Arial"/>
                <w:lang w:val="en-US"/>
              </w:rPr>
              <w:t xml:space="preserve"> (mandatory</w:t>
            </w:r>
            <w:r w:rsidR="006C4245">
              <w:rPr>
                <w:rFonts w:ascii="Arial" w:hAnsi="Arial" w:cs="Arial"/>
                <w:lang w:val="en-US"/>
              </w:rPr>
              <w:t xml:space="preserve"> field</w:t>
            </w:r>
            <w:r w:rsidR="006C4245" w:rsidRPr="00F967EB">
              <w:rPr>
                <w:rFonts w:ascii="Arial" w:hAnsi="Arial" w:cs="Arial"/>
                <w:lang w:val="en-US"/>
              </w:rPr>
              <w:t>)</w:t>
            </w:r>
          </w:p>
          <w:p w14:paraId="63A99D55" w14:textId="64CE9D2F" w:rsidR="00AD79D6" w:rsidRPr="000779C6" w:rsidRDefault="006C4245" w:rsidP="006C4245">
            <w:pPr>
              <w:pStyle w:val="TableText0"/>
              <w:keepNext/>
              <w:keepLines/>
              <w:rPr>
                <w:rFonts w:ascii="Arial" w:hAnsi="Arial" w:cs="Arial"/>
                <w:lang w:val="en-US"/>
              </w:rPr>
            </w:pPr>
            <w:r>
              <w:rPr>
                <w:rFonts w:ascii="Arial" w:hAnsi="Arial" w:cs="Arial"/>
                <w:lang w:val="en-US"/>
              </w:rPr>
              <w:t>Via: UCRA</w:t>
            </w:r>
          </w:p>
        </w:tc>
      </w:tr>
      <w:tr w:rsidR="00AD79D6" w:rsidRPr="00B931BB" w14:paraId="7FBB6BA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FBB3A40"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DEA86B8" w14:textId="7EBD2C29" w:rsidR="006C4245" w:rsidRPr="00F967EB" w:rsidRDefault="006C4245" w:rsidP="006C424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556550444"/>
                <w:placeholder>
                  <w:docPart w:val="AC2192B7F1F847CB80BD320342FF7F7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sidRPr="00F967EB">
              <w:rPr>
                <w:rFonts w:ascii="Arial" w:hAnsi="Arial" w:cs="Arial"/>
                <w:lang w:val="en-US"/>
              </w:rPr>
              <w:t xml:space="preserve"> (mandatory)</w:t>
            </w:r>
          </w:p>
          <w:p w14:paraId="730EC129"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77936958"/>
                <w:placeholder>
                  <w:docPart w:val="2E6316E8D7024BEF8E5C75F09017571D"/>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Yes (Entrust)</w:t>
                </w:r>
              </w:sdtContent>
            </w:sdt>
          </w:p>
          <w:p w14:paraId="18152F11"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94466471"/>
                <w:placeholder>
                  <w:docPart w:val="B874D52A48454C8782C525B22D22AA25"/>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6E9DF49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1EB72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964E47A"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721E5E0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BCF74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867687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E7E563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209845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225C835"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2F939D0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FBF832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11862D0"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4CFB083A" w14:textId="77777777" w:rsidR="00AD79D6" w:rsidRDefault="00AD79D6" w:rsidP="00AD79D6">
      <w:pPr>
        <w:pStyle w:val="BodyText"/>
      </w:pPr>
    </w:p>
    <w:p w14:paraId="5577833E" w14:textId="77777777" w:rsidR="00AD79D6" w:rsidRPr="00000272" w:rsidRDefault="00AD79D6" w:rsidP="00AD79D6">
      <w:pPr>
        <w:pStyle w:val="Kop5"/>
        <w:ind w:left="0" w:firstLine="0"/>
      </w:pPr>
      <w:r>
        <w:t xml:space="preserve">UWV AD </w:t>
      </w:r>
    </w:p>
    <w:tbl>
      <w:tblPr>
        <w:tblW w:w="5344" w:type="pct"/>
        <w:tblLook w:val="0000" w:firstRow="0" w:lastRow="0" w:firstColumn="0" w:lastColumn="0" w:noHBand="0" w:noVBand="0"/>
      </w:tblPr>
      <w:tblGrid>
        <w:gridCol w:w="3033"/>
        <w:gridCol w:w="6362"/>
      </w:tblGrid>
      <w:tr w:rsidR="00AD79D6" w:rsidRPr="008044BD" w14:paraId="444FCE5B"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4F2CA1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140F6FB" w14:textId="77777777" w:rsidR="00AD79D6" w:rsidRPr="00741943" w:rsidRDefault="00AD79D6" w:rsidP="00AD79D6">
            <w:pPr>
              <w:pStyle w:val="TableText0"/>
              <w:keepNext/>
              <w:keepLines/>
              <w:rPr>
                <w:rFonts w:ascii="Arial" w:hAnsi="Arial" w:cs="Arial"/>
                <w:lang w:val="en-US"/>
              </w:rPr>
            </w:pPr>
            <w:r w:rsidRPr="00950F7C">
              <w:rPr>
                <w:rFonts w:ascii="Arial" w:hAnsi="Arial" w:cs="Arial"/>
              </w:rPr>
              <w:t xml:space="preserve">Windows Active Directory domain containing resource groups of which </w:t>
            </w:r>
            <w:r>
              <w:rPr>
                <w:rFonts w:ascii="Arial" w:hAnsi="Arial" w:cs="Arial"/>
              </w:rPr>
              <w:t>UWV</w:t>
            </w:r>
            <w:r w:rsidRPr="00950F7C">
              <w:rPr>
                <w:rFonts w:ascii="Arial" w:hAnsi="Arial" w:cs="Arial"/>
              </w:rPr>
              <w:t xml:space="preserve"> domain (KA prod or WPOL) user groups are member, and by which UWV accounts are granted rights</w:t>
            </w:r>
            <w:r>
              <w:rPr>
                <w:rFonts w:ascii="Arial" w:hAnsi="Arial" w:cs="Arial"/>
              </w:rPr>
              <w:t>.</w:t>
            </w:r>
          </w:p>
        </w:tc>
      </w:tr>
      <w:tr w:rsidR="00AD79D6" w:rsidRPr="00712180" w14:paraId="409332A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AC445D"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FC76C51" w14:textId="77777777" w:rsidR="00AD79D6" w:rsidRPr="00DF7808" w:rsidRDefault="00AD79D6" w:rsidP="00AD79D6">
            <w:pPr>
              <w:pStyle w:val="TableText0"/>
              <w:keepNext/>
              <w:keepLines/>
              <w:rPr>
                <w:rFonts w:ascii="Arial" w:hAnsi="Arial" w:cs="Arial"/>
                <w:lang w:val="en-US"/>
              </w:rPr>
            </w:pPr>
            <w:r>
              <w:rPr>
                <w:rFonts w:ascii="Arial" w:hAnsi="Arial" w:cs="Arial"/>
                <w:lang w:val="en-US"/>
              </w:rPr>
              <w:t>Kerberos (88), LDAP (389), LDAPS (</w:t>
            </w:r>
            <w:r w:rsidRPr="00D3357B">
              <w:rPr>
                <w:rFonts w:ascii="Arial" w:hAnsi="Arial" w:cs="Arial"/>
                <w:lang w:val="en-US"/>
              </w:rPr>
              <w:t>636</w:t>
            </w:r>
            <w:r>
              <w:rPr>
                <w:rFonts w:ascii="Arial" w:hAnsi="Arial" w:cs="Arial"/>
                <w:lang w:val="en-US"/>
              </w:rPr>
              <w:t>), Global Catalog (3268, 3269)</w:t>
            </w:r>
          </w:p>
        </w:tc>
      </w:tr>
      <w:tr w:rsidR="001601F7" w:rsidRPr="00712180" w14:paraId="5E9AE81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0BC2C1" w14:textId="77777777" w:rsidR="001601F7" w:rsidRDefault="001601F7" w:rsidP="001601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03B50E2" w14:textId="6A842356" w:rsidR="001601F7" w:rsidRPr="00572413" w:rsidRDefault="0003183F" w:rsidP="001601F7">
            <w:pPr>
              <w:pStyle w:val="TableText0"/>
              <w:keepNext/>
              <w:keepLines/>
              <w:rPr>
                <w:rFonts w:ascii="Arial" w:hAnsi="Arial" w:cs="Arial"/>
                <w:lang w:val="en-US"/>
              </w:rPr>
            </w:pPr>
            <w:sdt>
              <w:sdtPr>
                <w:rPr>
                  <w:rFonts w:ascii="Arial" w:hAnsi="Arial" w:cs="Arial"/>
                  <w:lang w:val="en-US"/>
                </w:rPr>
                <w:alias w:val="DC connection"/>
                <w:tag w:val="DC connection"/>
                <w:id w:val="1999382249"/>
                <w:placeholder>
                  <w:docPart w:val="1C8894492B4E49D786FA35417928B398"/>
                </w:placeholder>
                <w:dropDownList>
                  <w:listItem w:displayText="Select" w:value="Select"/>
                  <w:listItem w:displayText="Internal" w:value="Internal"/>
                  <w:listItem w:displayText="External" w:value="External"/>
                </w:dropDownList>
              </w:sdtPr>
              <w:sdtEndPr/>
              <w:sdtContent>
                <w:r w:rsidR="001601F7">
                  <w:rPr>
                    <w:rFonts w:ascii="Arial" w:hAnsi="Arial" w:cs="Arial"/>
                    <w:lang w:val="en-US"/>
                  </w:rPr>
                  <w:t>External</w:t>
                </w:r>
              </w:sdtContent>
            </w:sdt>
            <w:r w:rsidR="001601F7" w:rsidRPr="00F967EB">
              <w:rPr>
                <w:rFonts w:ascii="Arial" w:hAnsi="Arial" w:cs="Arial"/>
                <w:lang w:val="en-US"/>
              </w:rPr>
              <w:t xml:space="preserve"> </w:t>
            </w:r>
            <w:r w:rsidR="001601F7" w:rsidRPr="00F967EB">
              <w:rPr>
                <w:rFonts w:ascii="Arial" w:hAnsi="Arial" w:cs="Arial"/>
                <w:lang w:val="nl-NL"/>
              </w:rPr>
              <w:t>(</w:t>
            </w:r>
            <w:proofErr w:type="spellStart"/>
            <w:r w:rsidR="001601F7" w:rsidRPr="00F967EB">
              <w:rPr>
                <w:rFonts w:ascii="Arial" w:hAnsi="Arial" w:cs="Arial"/>
                <w:lang w:val="nl-NL"/>
              </w:rPr>
              <w:t>mandatory</w:t>
            </w:r>
            <w:proofErr w:type="spellEnd"/>
            <w:r w:rsidR="001601F7">
              <w:rPr>
                <w:rFonts w:ascii="Arial" w:hAnsi="Arial" w:cs="Arial"/>
                <w:lang w:val="nl-NL"/>
              </w:rPr>
              <w:t xml:space="preserve"> field</w:t>
            </w:r>
            <w:r w:rsidR="001601F7" w:rsidRPr="00F967EB">
              <w:rPr>
                <w:rFonts w:ascii="Arial" w:hAnsi="Arial" w:cs="Arial"/>
                <w:lang w:val="nl-NL"/>
              </w:rPr>
              <w:t>)</w:t>
            </w:r>
          </w:p>
        </w:tc>
      </w:tr>
      <w:tr w:rsidR="001601F7" w:rsidRPr="006D2395" w14:paraId="39ECD27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7C662BD" w14:textId="77777777" w:rsidR="001601F7" w:rsidRDefault="001601F7" w:rsidP="001601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0C6E932" w14:textId="55F8F77A" w:rsidR="001601F7" w:rsidRPr="003F1343" w:rsidRDefault="0003183F" w:rsidP="001601F7">
            <w:pPr>
              <w:pStyle w:val="TableText0"/>
              <w:keepNext/>
              <w:keepLines/>
              <w:rPr>
                <w:rFonts w:ascii="Arial" w:hAnsi="Arial" w:cs="Arial"/>
                <w:lang w:val="en-US"/>
              </w:rPr>
            </w:pPr>
            <w:sdt>
              <w:sdtPr>
                <w:rPr>
                  <w:rFonts w:ascii="Arial" w:hAnsi="Arial" w:cs="Arial"/>
                  <w:lang w:val="en-US"/>
                </w:rPr>
                <w:id w:val="122276468"/>
                <w:placeholder>
                  <w:docPart w:val="54FE8E1200454D66B73A277277DE2CFB"/>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1601F7">
                  <w:rPr>
                    <w:rFonts w:ascii="Arial" w:hAnsi="Arial" w:cs="Arial"/>
                    <w:lang w:val="en-US"/>
                  </w:rPr>
                  <w:t>Outbound</w:t>
                </w:r>
              </w:sdtContent>
            </w:sdt>
            <w:r w:rsidR="001601F7" w:rsidRPr="00F967EB">
              <w:rPr>
                <w:rFonts w:ascii="Arial" w:hAnsi="Arial" w:cs="Arial"/>
                <w:lang w:val="en-US"/>
              </w:rPr>
              <w:t xml:space="preserve"> </w:t>
            </w:r>
            <w:r w:rsidR="001601F7" w:rsidRPr="00F967EB">
              <w:rPr>
                <w:rFonts w:ascii="Arial" w:hAnsi="Arial" w:cs="Arial"/>
                <w:lang w:val="nl-NL"/>
              </w:rPr>
              <w:t>(</w:t>
            </w:r>
            <w:proofErr w:type="spellStart"/>
            <w:r w:rsidR="001601F7" w:rsidRPr="00F967EB">
              <w:rPr>
                <w:rFonts w:ascii="Arial" w:hAnsi="Arial" w:cs="Arial"/>
                <w:lang w:val="nl-NL"/>
              </w:rPr>
              <w:t>mandatory</w:t>
            </w:r>
            <w:proofErr w:type="spellEnd"/>
            <w:r w:rsidR="001601F7">
              <w:rPr>
                <w:rFonts w:ascii="Arial" w:hAnsi="Arial" w:cs="Arial"/>
                <w:lang w:val="nl-NL"/>
              </w:rPr>
              <w:t xml:space="preserve"> field</w:t>
            </w:r>
            <w:r w:rsidR="001601F7" w:rsidRPr="00F967EB">
              <w:rPr>
                <w:rFonts w:ascii="Arial" w:hAnsi="Arial" w:cs="Arial"/>
                <w:lang w:val="nl-NL"/>
              </w:rPr>
              <w:t>)</w:t>
            </w:r>
          </w:p>
        </w:tc>
      </w:tr>
      <w:tr w:rsidR="00AD79D6" w:rsidRPr="00A540D4" w14:paraId="5FF8017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522A7E"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9F6C612" w14:textId="3FF7FA0D" w:rsidR="001601F7" w:rsidRPr="00F967EB" w:rsidRDefault="0003183F" w:rsidP="001601F7">
            <w:pPr>
              <w:pStyle w:val="TableText0"/>
              <w:keepNext/>
              <w:keepLines/>
              <w:rPr>
                <w:rFonts w:ascii="Arial" w:hAnsi="Arial" w:cs="Arial"/>
                <w:lang w:val="en-US"/>
              </w:rPr>
            </w:pPr>
            <w:sdt>
              <w:sdtPr>
                <w:rPr>
                  <w:rFonts w:ascii="Arial" w:hAnsi="Arial" w:cs="Arial"/>
                  <w:lang w:val="en-US"/>
                </w:rPr>
                <w:alias w:val="Direct connection"/>
                <w:tag w:val="Direct connection"/>
                <w:id w:val="-1900360135"/>
                <w:placeholder>
                  <w:docPart w:val="389A4A8CC7474C7783556CD715DA37C5"/>
                </w:placeholder>
                <w:dropDownList>
                  <w:listItem w:displayText="Select" w:value="Select"/>
                  <w:listItem w:displayText="Yes" w:value="Yes"/>
                  <w:listItem w:displayText="No" w:value="No"/>
                </w:dropDownList>
              </w:sdtPr>
              <w:sdtEndPr/>
              <w:sdtContent>
                <w:r w:rsidR="001601F7">
                  <w:rPr>
                    <w:rFonts w:ascii="Arial" w:hAnsi="Arial" w:cs="Arial"/>
                    <w:lang w:val="en-US"/>
                  </w:rPr>
                  <w:t>Yes</w:t>
                </w:r>
              </w:sdtContent>
            </w:sdt>
            <w:r w:rsidR="001601F7" w:rsidRPr="00F967EB">
              <w:rPr>
                <w:rFonts w:ascii="Arial" w:hAnsi="Arial" w:cs="Arial"/>
                <w:lang w:val="en-US"/>
              </w:rPr>
              <w:t xml:space="preserve"> (mandatory</w:t>
            </w:r>
            <w:r w:rsidR="001601F7">
              <w:rPr>
                <w:rFonts w:ascii="Arial" w:hAnsi="Arial" w:cs="Arial"/>
                <w:lang w:val="en-US"/>
              </w:rPr>
              <w:t xml:space="preserve"> field</w:t>
            </w:r>
            <w:r w:rsidR="001601F7" w:rsidRPr="00F967EB">
              <w:rPr>
                <w:rFonts w:ascii="Arial" w:hAnsi="Arial" w:cs="Arial"/>
                <w:lang w:val="en-US"/>
              </w:rPr>
              <w:t>)</w:t>
            </w:r>
          </w:p>
          <w:p w14:paraId="6434FDC3" w14:textId="3B198DDC" w:rsidR="00AD79D6" w:rsidRPr="000779C6" w:rsidRDefault="001601F7" w:rsidP="001601F7">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57C9DCE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85C69ED"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58C8D3D" w14:textId="77777777" w:rsidR="001601F7" w:rsidRDefault="001601F7" w:rsidP="00AD79D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66897063"/>
                <w:placeholder>
                  <w:docPart w:val="B9182FF6E9CF41BF8867D531FC99718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sidRPr="00F967EB">
              <w:rPr>
                <w:rFonts w:ascii="Arial" w:hAnsi="Arial" w:cs="Arial"/>
                <w:lang w:val="en-US"/>
              </w:rPr>
              <w:t xml:space="preserve"> (mandatory)</w:t>
            </w:r>
          </w:p>
          <w:p w14:paraId="0903359E" w14:textId="4973ABA4"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793435262"/>
                <w:placeholder>
                  <w:docPart w:val="1F10AAAEE7554CD0933D65A816DF4C83"/>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5B2C912A" w14:textId="772AF4EB"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879962974"/>
                <w:placeholder>
                  <w:docPart w:val="10A1666C485646D6A32A7DE008C09D1E"/>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p>
        </w:tc>
      </w:tr>
      <w:tr w:rsidR="00AD79D6" w:rsidRPr="005220F1" w14:paraId="6AC9FB5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2BC82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8A987C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0B32432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1BCE91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747DE92"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1F3877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463CC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B9583F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272BA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A1EFF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D7FFF51"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674B4AB" w14:textId="77777777" w:rsidR="00AD79D6" w:rsidRDefault="00AD79D6" w:rsidP="00AD79D6">
      <w:pPr>
        <w:pStyle w:val="BodyText"/>
      </w:pPr>
    </w:p>
    <w:p w14:paraId="2643E36F" w14:textId="77777777" w:rsidR="00AD79D6" w:rsidRPr="00000272" w:rsidRDefault="00AD79D6" w:rsidP="00AD79D6">
      <w:pPr>
        <w:pStyle w:val="Kop5"/>
        <w:ind w:left="0" w:firstLine="0"/>
      </w:pPr>
      <w:r>
        <w:lastRenderedPageBreak/>
        <w:t>DIM Search</w:t>
      </w:r>
    </w:p>
    <w:tbl>
      <w:tblPr>
        <w:tblW w:w="5344" w:type="pct"/>
        <w:tblLook w:val="0000" w:firstRow="0" w:lastRow="0" w:firstColumn="0" w:lastColumn="0" w:noHBand="0" w:noVBand="0"/>
      </w:tblPr>
      <w:tblGrid>
        <w:gridCol w:w="3033"/>
        <w:gridCol w:w="6362"/>
      </w:tblGrid>
      <w:tr w:rsidR="00AD79D6" w:rsidRPr="008044BD" w14:paraId="056DA036"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578CE9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69AA30A"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search</w:t>
            </w:r>
          </w:p>
        </w:tc>
      </w:tr>
      <w:tr w:rsidR="00AD79D6" w:rsidRPr="00712180" w14:paraId="7E84608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A7E878"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8E2DEB" w14:textId="77777777" w:rsidR="00AD79D6" w:rsidRPr="00DF7808" w:rsidRDefault="00AD79D6" w:rsidP="00AD79D6">
            <w:pPr>
              <w:pStyle w:val="TableText0"/>
              <w:keepNext/>
              <w:keepLines/>
              <w:rPr>
                <w:rFonts w:ascii="Arial" w:hAnsi="Arial" w:cs="Arial"/>
                <w:lang w:val="en-US"/>
              </w:rPr>
            </w:pPr>
            <w:r>
              <w:rPr>
                <w:rFonts w:ascii="Arial" w:hAnsi="Arial" w:cs="Arial"/>
                <w:lang w:val="en-US"/>
              </w:rPr>
              <w:t>TCP: 2181, 9092</w:t>
            </w:r>
          </w:p>
        </w:tc>
      </w:tr>
      <w:tr w:rsidR="001601F7" w:rsidRPr="00712180" w14:paraId="2ACDF45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7789BF9" w14:textId="77777777" w:rsidR="001601F7" w:rsidRDefault="001601F7" w:rsidP="001601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9047374" w14:textId="2450EEC4" w:rsidR="001601F7" w:rsidRPr="00572413" w:rsidRDefault="0003183F" w:rsidP="001601F7">
            <w:pPr>
              <w:pStyle w:val="TableText0"/>
              <w:keepNext/>
              <w:keepLines/>
              <w:rPr>
                <w:rFonts w:ascii="Arial" w:hAnsi="Arial" w:cs="Arial"/>
                <w:lang w:val="en-US"/>
              </w:rPr>
            </w:pPr>
            <w:sdt>
              <w:sdtPr>
                <w:rPr>
                  <w:rFonts w:ascii="Arial" w:hAnsi="Arial" w:cs="Arial"/>
                  <w:lang w:val="en-US"/>
                </w:rPr>
                <w:alias w:val="DC connection"/>
                <w:tag w:val="DC connection"/>
                <w:id w:val="1053350450"/>
                <w:placeholder>
                  <w:docPart w:val="53D618A34A8E4648B0F49A090184A785"/>
                </w:placeholder>
                <w:dropDownList>
                  <w:listItem w:displayText="Select" w:value="Select"/>
                  <w:listItem w:displayText="Internal" w:value="Internal"/>
                  <w:listItem w:displayText="External" w:value="External"/>
                </w:dropDownList>
              </w:sdtPr>
              <w:sdtEndPr/>
              <w:sdtContent>
                <w:r w:rsidR="001601F7">
                  <w:rPr>
                    <w:rFonts w:ascii="Arial" w:hAnsi="Arial" w:cs="Arial"/>
                    <w:lang w:val="en-US"/>
                  </w:rPr>
                  <w:t>Internal</w:t>
                </w:r>
              </w:sdtContent>
            </w:sdt>
            <w:r w:rsidR="001601F7" w:rsidRPr="00F967EB">
              <w:rPr>
                <w:rFonts w:ascii="Arial" w:hAnsi="Arial" w:cs="Arial"/>
                <w:lang w:val="en-US"/>
              </w:rPr>
              <w:t xml:space="preserve"> </w:t>
            </w:r>
            <w:r w:rsidR="001601F7" w:rsidRPr="00F967EB">
              <w:rPr>
                <w:rFonts w:ascii="Arial" w:hAnsi="Arial" w:cs="Arial"/>
                <w:lang w:val="nl-NL"/>
              </w:rPr>
              <w:t>(</w:t>
            </w:r>
            <w:proofErr w:type="spellStart"/>
            <w:r w:rsidR="001601F7" w:rsidRPr="00F967EB">
              <w:rPr>
                <w:rFonts w:ascii="Arial" w:hAnsi="Arial" w:cs="Arial"/>
                <w:lang w:val="nl-NL"/>
              </w:rPr>
              <w:t>mandatory</w:t>
            </w:r>
            <w:proofErr w:type="spellEnd"/>
            <w:r w:rsidR="001601F7">
              <w:rPr>
                <w:rFonts w:ascii="Arial" w:hAnsi="Arial" w:cs="Arial"/>
                <w:lang w:val="nl-NL"/>
              </w:rPr>
              <w:t xml:space="preserve"> field</w:t>
            </w:r>
            <w:r w:rsidR="001601F7" w:rsidRPr="00F967EB">
              <w:rPr>
                <w:rFonts w:ascii="Arial" w:hAnsi="Arial" w:cs="Arial"/>
                <w:lang w:val="nl-NL"/>
              </w:rPr>
              <w:t>)</w:t>
            </w:r>
          </w:p>
        </w:tc>
      </w:tr>
      <w:tr w:rsidR="001601F7" w:rsidRPr="006D2395" w14:paraId="54474AF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A24A213" w14:textId="77777777" w:rsidR="001601F7" w:rsidRDefault="001601F7" w:rsidP="001601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A6A8A45" w14:textId="52D539B5" w:rsidR="001601F7" w:rsidRPr="003F1343" w:rsidRDefault="0003183F" w:rsidP="001601F7">
            <w:pPr>
              <w:pStyle w:val="TableText0"/>
              <w:keepNext/>
              <w:keepLines/>
              <w:rPr>
                <w:rFonts w:ascii="Arial" w:hAnsi="Arial" w:cs="Arial"/>
                <w:lang w:val="en-US"/>
              </w:rPr>
            </w:pPr>
            <w:sdt>
              <w:sdtPr>
                <w:rPr>
                  <w:rFonts w:ascii="Arial" w:hAnsi="Arial" w:cs="Arial"/>
                  <w:lang w:val="en-US"/>
                </w:rPr>
                <w:id w:val="181875299"/>
                <w:placeholder>
                  <w:docPart w:val="8CD99F5CE7684CF0B3C9014FBCD86141"/>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1601F7">
                  <w:rPr>
                    <w:rFonts w:ascii="Arial" w:hAnsi="Arial" w:cs="Arial"/>
                    <w:lang w:val="en-US"/>
                  </w:rPr>
                  <w:t>Outbound</w:t>
                </w:r>
              </w:sdtContent>
            </w:sdt>
            <w:r w:rsidR="001601F7" w:rsidRPr="00F967EB">
              <w:rPr>
                <w:rFonts w:ascii="Arial" w:hAnsi="Arial" w:cs="Arial"/>
                <w:lang w:val="en-US"/>
              </w:rPr>
              <w:t xml:space="preserve"> </w:t>
            </w:r>
            <w:r w:rsidR="001601F7" w:rsidRPr="00F967EB">
              <w:rPr>
                <w:rFonts w:ascii="Arial" w:hAnsi="Arial" w:cs="Arial"/>
                <w:lang w:val="nl-NL"/>
              </w:rPr>
              <w:t>(</w:t>
            </w:r>
            <w:proofErr w:type="spellStart"/>
            <w:r w:rsidR="001601F7" w:rsidRPr="00F967EB">
              <w:rPr>
                <w:rFonts w:ascii="Arial" w:hAnsi="Arial" w:cs="Arial"/>
                <w:lang w:val="nl-NL"/>
              </w:rPr>
              <w:t>mandatory</w:t>
            </w:r>
            <w:proofErr w:type="spellEnd"/>
            <w:r w:rsidR="001601F7">
              <w:rPr>
                <w:rFonts w:ascii="Arial" w:hAnsi="Arial" w:cs="Arial"/>
                <w:lang w:val="nl-NL"/>
              </w:rPr>
              <w:t xml:space="preserve"> field</w:t>
            </w:r>
            <w:r w:rsidR="001601F7" w:rsidRPr="00F967EB">
              <w:rPr>
                <w:rFonts w:ascii="Arial" w:hAnsi="Arial" w:cs="Arial"/>
                <w:lang w:val="nl-NL"/>
              </w:rPr>
              <w:t>)</w:t>
            </w:r>
          </w:p>
        </w:tc>
      </w:tr>
      <w:tr w:rsidR="00AD79D6" w:rsidRPr="00A540D4" w14:paraId="0BF5E4A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E13ADA9"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5E6299F" w14:textId="70782C5E" w:rsidR="001601F7" w:rsidRPr="00F967EB" w:rsidRDefault="0003183F" w:rsidP="001601F7">
            <w:pPr>
              <w:pStyle w:val="TableText0"/>
              <w:keepNext/>
              <w:keepLines/>
              <w:rPr>
                <w:rFonts w:ascii="Arial" w:hAnsi="Arial" w:cs="Arial"/>
                <w:lang w:val="en-US"/>
              </w:rPr>
            </w:pPr>
            <w:sdt>
              <w:sdtPr>
                <w:rPr>
                  <w:rFonts w:ascii="Arial" w:hAnsi="Arial" w:cs="Arial"/>
                  <w:lang w:val="en-US"/>
                </w:rPr>
                <w:alias w:val="Direct connection"/>
                <w:tag w:val="Direct connection"/>
                <w:id w:val="-1439371936"/>
                <w:placeholder>
                  <w:docPart w:val="878C89452C08467C91CD941539889166"/>
                </w:placeholder>
                <w:dropDownList>
                  <w:listItem w:displayText="Select" w:value="Select"/>
                  <w:listItem w:displayText="Yes" w:value="Yes"/>
                  <w:listItem w:displayText="No" w:value="No"/>
                </w:dropDownList>
              </w:sdtPr>
              <w:sdtEndPr/>
              <w:sdtContent>
                <w:r w:rsidR="001601F7">
                  <w:rPr>
                    <w:rFonts w:ascii="Arial" w:hAnsi="Arial" w:cs="Arial"/>
                    <w:lang w:val="en-US"/>
                  </w:rPr>
                  <w:t>Yes</w:t>
                </w:r>
              </w:sdtContent>
            </w:sdt>
            <w:r w:rsidR="001601F7" w:rsidRPr="00F967EB">
              <w:rPr>
                <w:rFonts w:ascii="Arial" w:hAnsi="Arial" w:cs="Arial"/>
                <w:lang w:val="en-US"/>
              </w:rPr>
              <w:t xml:space="preserve"> (mandatory</w:t>
            </w:r>
            <w:r w:rsidR="001601F7">
              <w:rPr>
                <w:rFonts w:ascii="Arial" w:hAnsi="Arial" w:cs="Arial"/>
                <w:lang w:val="en-US"/>
              </w:rPr>
              <w:t xml:space="preserve"> field</w:t>
            </w:r>
            <w:r w:rsidR="001601F7" w:rsidRPr="00F967EB">
              <w:rPr>
                <w:rFonts w:ascii="Arial" w:hAnsi="Arial" w:cs="Arial"/>
                <w:lang w:val="en-US"/>
              </w:rPr>
              <w:t>)</w:t>
            </w:r>
          </w:p>
          <w:p w14:paraId="63FA149E" w14:textId="19D7BDC3" w:rsidR="00AD79D6" w:rsidRPr="000779C6" w:rsidRDefault="001601F7" w:rsidP="001601F7">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710A81C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35128FD"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9268034" w14:textId="09B23038" w:rsidR="001601F7" w:rsidRPr="00F967EB" w:rsidRDefault="001601F7" w:rsidP="001601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073802899"/>
                <w:placeholder>
                  <w:docPart w:val="171BED85DC8041CABB8052E6832161C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None required</w:t>
                </w:r>
              </w:sdtContent>
            </w:sdt>
            <w:r w:rsidRPr="00F967EB">
              <w:rPr>
                <w:rFonts w:ascii="Arial" w:hAnsi="Arial" w:cs="Arial"/>
                <w:lang w:val="en-US"/>
              </w:rPr>
              <w:t xml:space="preserve"> (mandatory)</w:t>
            </w:r>
          </w:p>
          <w:p w14:paraId="56171087"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23069664"/>
                <w:placeholder>
                  <w:docPart w:val="7C4865CAE6C14241B701DA4D93CEEBF7"/>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4DE1F896"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346398133"/>
                <w:placeholder>
                  <w:docPart w:val="51C3A0A8AB7C42B9AF113DB304899D5E"/>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25545B4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20E59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813A957"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0FC12C8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03D8EC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49B2AA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549A7F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0D51BC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A9806CD"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02329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BD644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DBC695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1FFC9C39" w14:textId="77777777" w:rsidR="00AD79D6" w:rsidRPr="009F563F" w:rsidRDefault="00AD79D6" w:rsidP="00AD79D6">
      <w:pPr>
        <w:pStyle w:val="BodyText"/>
      </w:pPr>
    </w:p>
    <w:p w14:paraId="3902066E" w14:textId="77777777" w:rsidR="00AD79D6" w:rsidRPr="00000272" w:rsidRDefault="00AD79D6" w:rsidP="00AD79D6">
      <w:pPr>
        <w:pStyle w:val="Kop5"/>
        <w:ind w:left="0" w:firstLine="0"/>
      </w:pPr>
      <w:r>
        <w:t>DIM Bridge</w:t>
      </w:r>
    </w:p>
    <w:tbl>
      <w:tblPr>
        <w:tblW w:w="5344" w:type="pct"/>
        <w:tblLook w:val="0000" w:firstRow="0" w:lastRow="0" w:firstColumn="0" w:lastColumn="0" w:noHBand="0" w:noVBand="0"/>
      </w:tblPr>
      <w:tblGrid>
        <w:gridCol w:w="3033"/>
        <w:gridCol w:w="6362"/>
      </w:tblGrid>
      <w:tr w:rsidR="00AD79D6" w:rsidRPr="008044BD" w14:paraId="064AA2F7"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DBD8DF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BFD0F8F"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Bridge</w:t>
            </w:r>
          </w:p>
        </w:tc>
      </w:tr>
      <w:tr w:rsidR="00AD79D6" w:rsidRPr="00712180" w14:paraId="46F56C2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5A922D"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5A6CE3F" w14:textId="77777777" w:rsidR="00AD79D6" w:rsidRDefault="00AD79D6" w:rsidP="00AD79D6">
            <w:pPr>
              <w:pStyle w:val="TableText0"/>
              <w:keepNext/>
              <w:keepLines/>
              <w:rPr>
                <w:rFonts w:ascii="Arial" w:hAnsi="Arial" w:cs="Arial"/>
                <w:lang w:val="en-US"/>
              </w:rPr>
            </w:pPr>
            <w:r>
              <w:rPr>
                <w:rFonts w:ascii="Arial" w:hAnsi="Arial" w:cs="Arial"/>
                <w:lang w:val="en-US"/>
              </w:rPr>
              <w:t>Connection 1: HTTPS, 19433</w:t>
            </w:r>
          </w:p>
          <w:p w14:paraId="2B431124" w14:textId="77777777" w:rsidR="00AD79D6" w:rsidRPr="00DF7808" w:rsidRDefault="00AD79D6" w:rsidP="00AD79D6">
            <w:pPr>
              <w:pStyle w:val="TableText0"/>
              <w:keepNext/>
              <w:keepLines/>
              <w:rPr>
                <w:rFonts w:ascii="Arial" w:hAnsi="Arial" w:cs="Arial"/>
                <w:lang w:val="en-US"/>
              </w:rPr>
            </w:pPr>
            <w:r>
              <w:rPr>
                <w:rFonts w:ascii="Arial" w:hAnsi="Arial" w:cs="Arial"/>
                <w:lang w:val="en-US"/>
              </w:rPr>
              <w:t>Connection 2: HTTPS, 9433</w:t>
            </w:r>
          </w:p>
        </w:tc>
      </w:tr>
      <w:tr w:rsidR="00AD79D6" w:rsidRPr="00712180" w14:paraId="5BDF7CA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04287A7"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35B050F" w14:textId="2DEF6603" w:rsidR="00AD79D6" w:rsidRDefault="001601F7"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alias w:val="DC connection"/>
                <w:tag w:val="DC connection"/>
                <w:id w:val="1550807052"/>
                <w:placeholder>
                  <w:docPart w:val="1883CDC2DA28443AAE198C7407EA7C57"/>
                </w:placeholder>
                <w:dropDownList>
                  <w:listItem w:displayText="Select" w:value="Select"/>
                  <w:listItem w:displayText="Internal" w:value="Internal"/>
                  <w:listItem w:displayText="External" w:value="External"/>
                </w:dropDownList>
              </w:sdtPr>
              <w:sdtEndPr/>
              <w:sdtContent>
                <w:r>
                  <w:rPr>
                    <w:rFonts w:ascii="Arial" w:hAnsi="Arial" w:cs="Arial"/>
                    <w:lang w:val="en-US"/>
                  </w:rPr>
                  <w:t>Internal</w:t>
                </w:r>
              </w:sdtContent>
            </w:sdt>
            <w:r w:rsidRPr="00F967EB">
              <w:rPr>
                <w:rFonts w:ascii="Arial" w:hAnsi="Arial" w:cs="Arial"/>
                <w:lang w:val="en-US"/>
              </w:rPr>
              <w:t xml:space="preserve"> </w:t>
            </w:r>
            <w:r w:rsidRPr="001601F7">
              <w:rPr>
                <w:rFonts w:ascii="Arial" w:hAnsi="Arial" w:cs="Arial"/>
                <w:lang w:val="en-US"/>
              </w:rPr>
              <w:t>(mandatory field)</w:t>
            </w:r>
          </w:p>
          <w:p w14:paraId="75DDDFCC" w14:textId="565E7987" w:rsidR="00AD79D6" w:rsidRPr="001601F7" w:rsidRDefault="001601F7"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C connection"/>
                <w:tag w:val="DC connection"/>
                <w:id w:val="-400525196"/>
                <w:placeholder>
                  <w:docPart w:val="2771AB5BF59D463D92D205EC8C96DF5E"/>
                </w:placeholder>
                <w:dropDownList>
                  <w:listItem w:displayText="Select" w:value="Select"/>
                  <w:listItem w:displayText="Internal" w:value="Internal"/>
                  <w:listItem w:displayText="External" w:value="External"/>
                </w:dropDownList>
              </w:sdtPr>
              <w:sdtEndPr/>
              <w:sdtContent>
                <w:r>
                  <w:rPr>
                    <w:rFonts w:ascii="Arial" w:hAnsi="Arial" w:cs="Arial"/>
                    <w:lang w:val="en-US"/>
                  </w:rPr>
                  <w:t>Internal</w:t>
                </w:r>
              </w:sdtContent>
            </w:sdt>
            <w:r w:rsidRPr="00F967EB">
              <w:rPr>
                <w:rFonts w:ascii="Arial" w:hAnsi="Arial" w:cs="Arial"/>
                <w:lang w:val="en-US"/>
              </w:rPr>
              <w:t xml:space="preserve"> </w:t>
            </w:r>
            <w:r w:rsidRPr="001601F7">
              <w:rPr>
                <w:rFonts w:ascii="Arial" w:hAnsi="Arial" w:cs="Arial"/>
                <w:lang w:val="en-US"/>
              </w:rPr>
              <w:t>(mandatory field)</w:t>
            </w:r>
          </w:p>
        </w:tc>
      </w:tr>
      <w:tr w:rsidR="00AD79D6" w:rsidRPr="006D2395" w14:paraId="6AD43D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7BE3A6F" w14:textId="77777777" w:rsidR="00AD79D6" w:rsidRDefault="00AD79D6" w:rsidP="00AD79D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7D48266" w14:textId="21565B86" w:rsidR="00AD79D6" w:rsidRDefault="001601F7"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id w:val="-2004039042"/>
                <w:placeholder>
                  <w:docPart w:val="C7ADB2DBD68843DD957DA3F10694DF79"/>
                </w:placeholder>
                <w:dropDownList>
                  <w:listItem w:displayText="Select" w:value="Select"/>
                  <w:listItem w:displayText="Inbound" w:value="Inbound"/>
                  <w:listItem w:displayText="Outbound" w:value="Outbound"/>
                  <w:listItem w:displayText="Inbound and Outbound" w:value="Inbound and Outbound"/>
                </w:dropDownList>
              </w:sdtPr>
              <w:sdtEndPr/>
              <w:sdtContent>
                <w:r>
                  <w:rPr>
                    <w:rFonts w:ascii="Arial" w:hAnsi="Arial" w:cs="Arial"/>
                    <w:lang w:val="en-US"/>
                  </w:rPr>
                  <w:t>Outbound</w:t>
                </w:r>
              </w:sdtContent>
            </w:sdt>
            <w:r w:rsidRPr="00F967EB">
              <w:rPr>
                <w:rFonts w:ascii="Arial" w:hAnsi="Arial" w:cs="Arial"/>
                <w:lang w:val="en-US"/>
              </w:rPr>
              <w:t xml:space="preserve"> </w:t>
            </w:r>
            <w:r w:rsidRPr="001601F7">
              <w:rPr>
                <w:rFonts w:ascii="Arial" w:hAnsi="Arial" w:cs="Arial"/>
                <w:lang w:val="en-US"/>
              </w:rPr>
              <w:t>(mandatory field)</w:t>
            </w:r>
          </w:p>
          <w:p w14:paraId="3E9B673C" w14:textId="06F9065C" w:rsidR="00AD79D6" w:rsidRPr="003F1343" w:rsidRDefault="001601F7"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id w:val="-362056812"/>
                <w:placeholder>
                  <w:docPart w:val="6213015E6476445FADC5132AA2FF6733"/>
                </w:placeholder>
                <w:dropDownList>
                  <w:listItem w:displayText="Select" w:value="Select"/>
                  <w:listItem w:displayText="Inbound" w:value="Inbound"/>
                  <w:listItem w:displayText="Outbound" w:value="Outbound"/>
                  <w:listItem w:displayText="Inbound and Outbound" w:value="Inbound and Outbound"/>
                </w:dropDownList>
              </w:sdtPr>
              <w:sdtEndPr/>
              <w:sdtContent>
                <w:r>
                  <w:rPr>
                    <w:rFonts w:ascii="Arial" w:hAnsi="Arial" w:cs="Arial"/>
                    <w:lang w:val="en-US"/>
                  </w:rPr>
                  <w:t>Inbound</w:t>
                </w:r>
              </w:sdtContent>
            </w:sdt>
            <w:r w:rsidRPr="00F967EB">
              <w:rPr>
                <w:rFonts w:ascii="Arial" w:hAnsi="Arial" w:cs="Arial"/>
                <w:lang w:val="en-US"/>
              </w:rPr>
              <w:t xml:space="preserve"> </w:t>
            </w:r>
            <w:r w:rsidRPr="001860CA">
              <w:rPr>
                <w:rFonts w:ascii="Arial" w:hAnsi="Arial" w:cs="Arial"/>
                <w:lang w:val="en-US"/>
              </w:rPr>
              <w:t>(mandatory field)</w:t>
            </w:r>
          </w:p>
        </w:tc>
      </w:tr>
      <w:tr w:rsidR="00AD79D6" w:rsidRPr="00A540D4" w14:paraId="29787BD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B35A295"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3AB3022" w14:textId="4B5D97DC" w:rsidR="00AD79D6" w:rsidRDefault="001601F7"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alias w:val="Direct connection"/>
                <w:tag w:val="Direct connection"/>
                <w:id w:val="-1908594668"/>
                <w:placeholder>
                  <w:docPart w:val="3F69275640EF40B2B49D82EB2BFD0D15"/>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59624185" w14:textId="5EAEFDE5" w:rsidR="00AD79D6" w:rsidRPr="000779C6" w:rsidRDefault="001601F7"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irect connection"/>
                <w:tag w:val="Direct connection"/>
                <w:id w:val="219718618"/>
                <w:placeholder>
                  <w:docPart w:val="A45E26674650433296DD80FE943C0A47"/>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r w:rsidR="00AD79D6">
              <w:rPr>
                <w:rFonts w:ascii="Arial" w:hAnsi="Arial" w:cs="Arial"/>
                <w:lang w:val="en-US"/>
              </w:rPr>
              <w:t xml:space="preserve"> </w:t>
            </w:r>
          </w:p>
        </w:tc>
      </w:tr>
      <w:tr w:rsidR="00AD79D6" w:rsidRPr="00B931BB" w14:paraId="46542BB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E347A05"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1EB045D" w14:textId="77777777" w:rsidR="001601F7" w:rsidRPr="00F967EB" w:rsidRDefault="001601F7" w:rsidP="001601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233542011"/>
                <w:placeholder>
                  <w:docPart w:val="150774C6ECDD475C9CB1612BF551B7D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sidRPr="00F967EB">
              <w:rPr>
                <w:rFonts w:ascii="Arial" w:hAnsi="Arial" w:cs="Arial"/>
                <w:lang w:val="en-US"/>
              </w:rPr>
              <w:t xml:space="preserve"> (mandatory)</w:t>
            </w:r>
          </w:p>
          <w:p w14:paraId="5BD962D1"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66867825"/>
                <w:placeholder>
                  <w:docPart w:val="1AF4D295E1F74E9F9C22FE02DB3D5725"/>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Yes (Entrust)</w:t>
                </w:r>
              </w:sdtContent>
            </w:sdt>
          </w:p>
          <w:p w14:paraId="3DB0E52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813527568"/>
                <w:placeholder>
                  <w:docPart w:val="E20435C00FB1485D8812AD8C0FB65C2E"/>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70F81F5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61CD7F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B957D6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1722C93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9D67D4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490192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13549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8DEBB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99AAA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52DABB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44CA6E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BAB497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420D3A8" w14:textId="77777777" w:rsidR="00AD79D6" w:rsidRDefault="00AD79D6" w:rsidP="00AD79D6">
      <w:pPr>
        <w:pStyle w:val="BodyText"/>
      </w:pPr>
    </w:p>
    <w:p w14:paraId="5A64C7DE" w14:textId="77777777" w:rsidR="00AD79D6" w:rsidRPr="00000272" w:rsidRDefault="00AD79D6" w:rsidP="00AD79D6">
      <w:pPr>
        <w:pStyle w:val="Kop5"/>
        <w:ind w:left="0" w:firstLine="0"/>
      </w:pPr>
      <w:r>
        <w:lastRenderedPageBreak/>
        <w:t>DIM DB</w:t>
      </w:r>
    </w:p>
    <w:tbl>
      <w:tblPr>
        <w:tblW w:w="5344" w:type="pct"/>
        <w:tblLook w:val="0000" w:firstRow="0" w:lastRow="0" w:firstColumn="0" w:lastColumn="0" w:noHBand="0" w:noVBand="0"/>
      </w:tblPr>
      <w:tblGrid>
        <w:gridCol w:w="3033"/>
        <w:gridCol w:w="6362"/>
      </w:tblGrid>
      <w:tr w:rsidR="00AD79D6" w:rsidRPr="008044BD" w14:paraId="7D388F50"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75488C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1113C06"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2AEE687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DEE7CB"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B6F6123" w14:textId="77777777" w:rsidR="00AD79D6" w:rsidRPr="00DF7808" w:rsidRDefault="00AD79D6" w:rsidP="00AD79D6">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1526</w:t>
            </w:r>
          </w:p>
        </w:tc>
      </w:tr>
      <w:tr w:rsidR="00875321" w:rsidRPr="00712180" w14:paraId="391B345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2959BF" w14:textId="77777777" w:rsidR="00875321" w:rsidRDefault="00875321" w:rsidP="0087532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864ABB0" w14:textId="7BE870AB" w:rsidR="00875321" w:rsidRPr="00572413" w:rsidRDefault="0003183F" w:rsidP="00875321">
            <w:pPr>
              <w:pStyle w:val="TableText0"/>
              <w:keepNext/>
              <w:keepLines/>
              <w:rPr>
                <w:rFonts w:ascii="Arial" w:hAnsi="Arial" w:cs="Arial"/>
                <w:lang w:val="en-US"/>
              </w:rPr>
            </w:pPr>
            <w:sdt>
              <w:sdtPr>
                <w:rPr>
                  <w:rFonts w:ascii="Arial" w:hAnsi="Arial" w:cs="Arial"/>
                  <w:lang w:val="en-US"/>
                </w:rPr>
                <w:alias w:val="DC connection"/>
                <w:tag w:val="DC connection"/>
                <w:id w:val="1311057585"/>
                <w:placeholder>
                  <w:docPart w:val="8B178294FDA74D66A4DDE4FA794BCBE5"/>
                </w:placeholder>
                <w:dropDownList>
                  <w:listItem w:displayText="Select" w:value="Select"/>
                  <w:listItem w:displayText="Internal" w:value="Internal"/>
                  <w:listItem w:displayText="External" w:value="External"/>
                </w:dropDownList>
              </w:sdtPr>
              <w:sdtEndPr/>
              <w:sdtContent>
                <w:r w:rsidR="00875321">
                  <w:rPr>
                    <w:rFonts w:ascii="Arial" w:hAnsi="Arial" w:cs="Arial"/>
                    <w:lang w:val="en-US"/>
                  </w:rPr>
                  <w:t>Internal</w:t>
                </w:r>
              </w:sdtContent>
            </w:sdt>
            <w:r w:rsidR="00875321" w:rsidRPr="00F967EB">
              <w:rPr>
                <w:rFonts w:ascii="Arial" w:hAnsi="Arial" w:cs="Arial"/>
                <w:lang w:val="en-US"/>
              </w:rPr>
              <w:t xml:space="preserve"> </w:t>
            </w:r>
            <w:r w:rsidR="00875321" w:rsidRPr="00F967EB">
              <w:rPr>
                <w:rFonts w:ascii="Arial" w:hAnsi="Arial" w:cs="Arial"/>
                <w:lang w:val="nl-NL"/>
              </w:rPr>
              <w:t>(</w:t>
            </w:r>
            <w:proofErr w:type="spellStart"/>
            <w:r w:rsidR="00875321" w:rsidRPr="00F967EB">
              <w:rPr>
                <w:rFonts w:ascii="Arial" w:hAnsi="Arial" w:cs="Arial"/>
                <w:lang w:val="nl-NL"/>
              </w:rPr>
              <w:t>mandatory</w:t>
            </w:r>
            <w:proofErr w:type="spellEnd"/>
            <w:r w:rsidR="00875321">
              <w:rPr>
                <w:rFonts w:ascii="Arial" w:hAnsi="Arial" w:cs="Arial"/>
                <w:lang w:val="nl-NL"/>
              </w:rPr>
              <w:t xml:space="preserve"> field</w:t>
            </w:r>
            <w:r w:rsidR="00875321" w:rsidRPr="00F967EB">
              <w:rPr>
                <w:rFonts w:ascii="Arial" w:hAnsi="Arial" w:cs="Arial"/>
                <w:lang w:val="nl-NL"/>
              </w:rPr>
              <w:t>)</w:t>
            </w:r>
          </w:p>
        </w:tc>
      </w:tr>
      <w:tr w:rsidR="00875321" w:rsidRPr="006D2395" w14:paraId="0E362CF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49AD1" w14:textId="77777777" w:rsidR="00875321" w:rsidRDefault="00875321" w:rsidP="0087532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2A42542" w14:textId="70C5FEFA" w:rsidR="00875321" w:rsidRPr="003F1343" w:rsidRDefault="0003183F" w:rsidP="00875321">
            <w:pPr>
              <w:pStyle w:val="TableText0"/>
              <w:keepNext/>
              <w:keepLines/>
              <w:rPr>
                <w:rFonts w:ascii="Arial" w:hAnsi="Arial" w:cs="Arial"/>
                <w:lang w:val="en-US"/>
              </w:rPr>
            </w:pPr>
            <w:sdt>
              <w:sdtPr>
                <w:rPr>
                  <w:rFonts w:ascii="Arial" w:hAnsi="Arial" w:cs="Arial"/>
                  <w:lang w:val="en-US"/>
                </w:rPr>
                <w:id w:val="-1406524028"/>
                <w:placeholder>
                  <w:docPart w:val="5A8CD96FA8AE445DB206BEFEC218E031"/>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875321">
                  <w:rPr>
                    <w:rFonts w:ascii="Arial" w:hAnsi="Arial" w:cs="Arial"/>
                    <w:lang w:val="en-US"/>
                  </w:rPr>
                  <w:t>Outbound</w:t>
                </w:r>
              </w:sdtContent>
            </w:sdt>
            <w:r w:rsidR="00875321" w:rsidRPr="00F967EB">
              <w:rPr>
                <w:rFonts w:ascii="Arial" w:hAnsi="Arial" w:cs="Arial"/>
                <w:lang w:val="en-US"/>
              </w:rPr>
              <w:t xml:space="preserve"> </w:t>
            </w:r>
            <w:r w:rsidR="00875321" w:rsidRPr="00F967EB">
              <w:rPr>
                <w:rFonts w:ascii="Arial" w:hAnsi="Arial" w:cs="Arial"/>
                <w:lang w:val="nl-NL"/>
              </w:rPr>
              <w:t>(</w:t>
            </w:r>
            <w:proofErr w:type="spellStart"/>
            <w:r w:rsidR="00875321" w:rsidRPr="00F967EB">
              <w:rPr>
                <w:rFonts w:ascii="Arial" w:hAnsi="Arial" w:cs="Arial"/>
                <w:lang w:val="nl-NL"/>
              </w:rPr>
              <w:t>mandatory</w:t>
            </w:r>
            <w:proofErr w:type="spellEnd"/>
            <w:r w:rsidR="00875321">
              <w:rPr>
                <w:rFonts w:ascii="Arial" w:hAnsi="Arial" w:cs="Arial"/>
                <w:lang w:val="nl-NL"/>
              </w:rPr>
              <w:t xml:space="preserve"> field</w:t>
            </w:r>
            <w:r w:rsidR="00875321" w:rsidRPr="00F967EB">
              <w:rPr>
                <w:rFonts w:ascii="Arial" w:hAnsi="Arial" w:cs="Arial"/>
                <w:lang w:val="nl-NL"/>
              </w:rPr>
              <w:t>)</w:t>
            </w:r>
          </w:p>
        </w:tc>
      </w:tr>
      <w:tr w:rsidR="00AD79D6" w:rsidRPr="00A540D4" w14:paraId="019E989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F66FCD5"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350A9AC" w14:textId="3F535E9E" w:rsidR="00875321" w:rsidRPr="00F967EB" w:rsidRDefault="0003183F" w:rsidP="00875321">
            <w:pPr>
              <w:pStyle w:val="TableText0"/>
              <w:keepNext/>
              <w:keepLines/>
              <w:rPr>
                <w:rFonts w:ascii="Arial" w:hAnsi="Arial" w:cs="Arial"/>
                <w:lang w:val="en-US"/>
              </w:rPr>
            </w:pPr>
            <w:sdt>
              <w:sdtPr>
                <w:rPr>
                  <w:rFonts w:ascii="Arial" w:hAnsi="Arial" w:cs="Arial"/>
                  <w:lang w:val="en-US"/>
                </w:rPr>
                <w:alias w:val="Direct connection"/>
                <w:tag w:val="Direct connection"/>
                <w:id w:val="-32348704"/>
                <w:placeholder>
                  <w:docPart w:val="B17CEBCEFD5942358B02F42C5A3C9A5A"/>
                </w:placeholder>
                <w:dropDownList>
                  <w:listItem w:displayText="Select" w:value="Select"/>
                  <w:listItem w:displayText="Yes" w:value="Yes"/>
                  <w:listItem w:displayText="No" w:value="No"/>
                </w:dropDownList>
              </w:sdtPr>
              <w:sdtEndPr/>
              <w:sdtContent>
                <w:r w:rsidR="00875321">
                  <w:rPr>
                    <w:rFonts w:ascii="Arial" w:hAnsi="Arial" w:cs="Arial"/>
                    <w:lang w:val="en-US"/>
                  </w:rPr>
                  <w:t>Yes</w:t>
                </w:r>
              </w:sdtContent>
            </w:sdt>
            <w:r w:rsidR="00875321" w:rsidRPr="00F967EB">
              <w:rPr>
                <w:rFonts w:ascii="Arial" w:hAnsi="Arial" w:cs="Arial"/>
                <w:lang w:val="en-US"/>
              </w:rPr>
              <w:t xml:space="preserve"> (mandatory</w:t>
            </w:r>
            <w:r w:rsidR="00875321">
              <w:rPr>
                <w:rFonts w:ascii="Arial" w:hAnsi="Arial" w:cs="Arial"/>
                <w:lang w:val="en-US"/>
              </w:rPr>
              <w:t xml:space="preserve"> field</w:t>
            </w:r>
            <w:r w:rsidR="00875321" w:rsidRPr="00F967EB">
              <w:rPr>
                <w:rFonts w:ascii="Arial" w:hAnsi="Arial" w:cs="Arial"/>
                <w:lang w:val="en-US"/>
              </w:rPr>
              <w:t>)</w:t>
            </w:r>
          </w:p>
          <w:p w14:paraId="3CFE44B5" w14:textId="588A03C0" w:rsidR="00AD79D6" w:rsidRPr="000779C6" w:rsidRDefault="00875321" w:rsidP="00875321">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324A663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51961A"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8E7B9CA" w14:textId="77777777" w:rsidR="00875321" w:rsidRPr="00F967EB" w:rsidRDefault="00875321" w:rsidP="0087532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03674823"/>
                <w:placeholder>
                  <w:docPart w:val="94A73F5C95AE424BB3F768E8A2032BC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sidRPr="00F967EB">
              <w:rPr>
                <w:rFonts w:ascii="Arial" w:hAnsi="Arial" w:cs="Arial"/>
                <w:lang w:val="en-US"/>
              </w:rPr>
              <w:t xml:space="preserve"> (mandatory)</w:t>
            </w:r>
          </w:p>
          <w:p w14:paraId="6EB5B241"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23542872"/>
                <w:placeholder>
                  <w:docPart w:val="BD7F1509BC4443FCAE2BDBE6A335BED4"/>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4B846CAF"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34317315"/>
                <w:placeholder>
                  <w:docPart w:val="4FFC53CCE828420DBF63B9E41D2B67F6"/>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36A8D66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B3F3FD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481E7DC"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49E3D2A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356A5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A3E0F7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719DF0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14E74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0FA22E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837584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8D9A4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163AED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E428464" w14:textId="77777777" w:rsidR="00AD79D6" w:rsidRPr="009F563F" w:rsidRDefault="00AD79D6" w:rsidP="00AD79D6">
      <w:pPr>
        <w:pStyle w:val="BodyText"/>
      </w:pPr>
    </w:p>
    <w:p w14:paraId="08DDE00D" w14:textId="77777777" w:rsidR="00AD79D6" w:rsidRPr="00000272" w:rsidRDefault="00AD79D6" w:rsidP="00AD79D6">
      <w:pPr>
        <w:pStyle w:val="Kop5"/>
        <w:ind w:left="0" w:firstLine="0"/>
      </w:pPr>
      <w:r>
        <w:t>DIM Deploy</w:t>
      </w:r>
    </w:p>
    <w:tbl>
      <w:tblPr>
        <w:tblW w:w="5344" w:type="pct"/>
        <w:tblLook w:val="0000" w:firstRow="0" w:lastRow="0" w:firstColumn="0" w:lastColumn="0" w:noHBand="0" w:noVBand="0"/>
      </w:tblPr>
      <w:tblGrid>
        <w:gridCol w:w="3033"/>
        <w:gridCol w:w="6362"/>
      </w:tblGrid>
      <w:tr w:rsidR="00AD79D6" w:rsidRPr="008044BD" w14:paraId="1F36AB8A"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2E8FF9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FA2AF94"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246D905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5FA0D5"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2A9BABB"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w:t>
            </w:r>
          </w:p>
        </w:tc>
      </w:tr>
      <w:tr w:rsidR="00875321" w:rsidRPr="00712180" w14:paraId="5D04F73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4755D7" w14:textId="77777777" w:rsidR="00875321" w:rsidRDefault="00875321" w:rsidP="0087532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DB4D2BA" w14:textId="0190211D" w:rsidR="00875321" w:rsidRPr="00572413" w:rsidRDefault="0003183F" w:rsidP="00875321">
            <w:pPr>
              <w:pStyle w:val="TableText0"/>
              <w:keepNext/>
              <w:keepLines/>
              <w:rPr>
                <w:rFonts w:ascii="Arial" w:hAnsi="Arial" w:cs="Arial"/>
                <w:lang w:val="en-US"/>
              </w:rPr>
            </w:pPr>
            <w:sdt>
              <w:sdtPr>
                <w:rPr>
                  <w:rFonts w:ascii="Arial" w:hAnsi="Arial" w:cs="Arial"/>
                  <w:lang w:val="en-US"/>
                </w:rPr>
                <w:alias w:val="DC connection"/>
                <w:tag w:val="DC connection"/>
                <w:id w:val="1472023956"/>
                <w:placeholder>
                  <w:docPart w:val="6F25C94A60864D8CBA8C7F61D860F4B7"/>
                </w:placeholder>
                <w:dropDownList>
                  <w:listItem w:displayText="Select" w:value="Select"/>
                  <w:listItem w:displayText="Internal" w:value="Internal"/>
                  <w:listItem w:displayText="External" w:value="External"/>
                </w:dropDownList>
              </w:sdtPr>
              <w:sdtEndPr/>
              <w:sdtContent>
                <w:r w:rsidR="00875321">
                  <w:rPr>
                    <w:rFonts w:ascii="Arial" w:hAnsi="Arial" w:cs="Arial"/>
                    <w:lang w:val="en-US"/>
                  </w:rPr>
                  <w:t>Internal</w:t>
                </w:r>
              </w:sdtContent>
            </w:sdt>
            <w:r w:rsidR="00875321" w:rsidRPr="00F967EB">
              <w:rPr>
                <w:rFonts w:ascii="Arial" w:hAnsi="Arial" w:cs="Arial"/>
                <w:lang w:val="en-US"/>
              </w:rPr>
              <w:t xml:space="preserve"> </w:t>
            </w:r>
            <w:r w:rsidR="00875321" w:rsidRPr="00F967EB">
              <w:rPr>
                <w:rFonts w:ascii="Arial" w:hAnsi="Arial" w:cs="Arial"/>
                <w:lang w:val="nl-NL"/>
              </w:rPr>
              <w:t>(</w:t>
            </w:r>
            <w:proofErr w:type="spellStart"/>
            <w:r w:rsidR="00875321" w:rsidRPr="00F967EB">
              <w:rPr>
                <w:rFonts w:ascii="Arial" w:hAnsi="Arial" w:cs="Arial"/>
                <w:lang w:val="nl-NL"/>
              </w:rPr>
              <w:t>mandatory</w:t>
            </w:r>
            <w:proofErr w:type="spellEnd"/>
            <w:r w:rsidR="00875321">
              <w:rPr>
                <w:rFonts w:ascii="Arial" w:hAnsi="Arial" w:cs="Arial"/>
                <w:lang w:val="nl-NL"/>
              </w:rPr>
              <w:t xml:space="preserve"> field</w:t>
            </w:r>
            <w:r w:rsidR="00875321" w:rsidRPr="00F967EB">
              <w:rPr>
                <w:rFonts w:ascii="Arial" w:hAnsi="Arial" w:cs="Arial"/>
                <w:lang w:val="nl-NL"/>
              </w:rPr>
              <w:t>)</w:t>
            </w:r>
          </w:p>
        </w:tc>
      </w:tr>
      <w:tr w:rsidR="00875321" w:rsidRPr="006D2395" w14:paraId="33E4439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8C19E6" w14:textId="77777777" w:rsidR="00875321" w:rsidRDefault="00875321" w:rsidP="0087532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3CA5322" w14:textId="033AD2BF" w:rsidR="00875321" w:rsidRPr="003F1343" w:rsidRDefault="0003183F" w:rsidP="00875321">
            <w:pPr>
              <w:pStyle w:val="TableText0"/>
              <w:keepNext/>
              <w:keepLines/>
              <w:rPr>
                <w:rFonts w:ascii="Arial" w:hAnsi="Arial" w:cs="Arial"/>
                <w:lang w:val="en-US"/>
              </w:rPr>
            </w:pPr>
            <w:sdt>
              <w:sdtPr>
                <w:rPr>
                  <w:rFonts w:ascii="Arial" w:hAnsi="Arial" w:cs="Arial"/>
                  <w:lang w:val="en-US"/>
                </w:rPr>
                <w:id w:val="-1964872969"/>
                <w:placeholder>
                  <w:docPart w:val="5C97C3CE6DBD4122B56D098C31258BA1"/>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875321">
                  <w:rPr>
                    <w:rFonts w:ascii="Arial" w:hAnsi="Arial" w:cs="Arial"/>
                    <w:lang w:val="en-US"/>
                  </w:rPr>
                  <w:t>Inbound</w:t>
                </w:r>
              </w:sdtContent>
            </w:sdt>
            <w:r w:rsidR="00875321" w:rsidRPr="00F967EB">
              <w:rPr>
                <w:rFonts w:ascii="Arial" w:hAnsi="Arial" w:cs="Arial"/>
                <w:lang w:val="en-US"/>
              </w:rPr>
              <w:t xml:space="preserve"> </w:t>
            </w:r>
            <w:r w:rsidR="00875321" w:rsidRPr="00F967EB">
              <w:rPr>
                <w:rFonts w:ascii="Arial" w:hAnsi="Arial" w:cs="Arial"/>
                <w:lang w:val="nl-NL"/>
              </w:rPr>
              <w:t>(</w:t>
            </w:r>
            <w:proofErr w:type="spellStart"/>
            <w:r w:rsidR="00875321" w:rsidRPr="00F967EB">
              <w:rPr>
                <w:rFonts w:ascii="Arial" w:hAnsi="Arial" w:cs="Arial"/>
                <w:lang w:val="nl-NL"/>
              </w:rPr>
              <w:t>mandatory</w:t>
            </w:r>
            <w:proofErr w:type="spellEnd"/>
            <w:r w:rsidR="00875321">
              <w:rPr>
                <w:rFonts w:ascii="Arial" w:hAnsi="Arial" w:cs="Arial"/>
                <w:lang w:val="nl-NL"/>
              </w:rPr>
              <w:t xml:space="preserve"> field</w:t>
            </w:r>
            <w:r w:rsidR="00875321" w:rsidRPr="00F967EB">
              <w:rPr>
                <w:rFonts w:ascii="Arial" w:hAnsi="Arial" w:cs="Arial"/>
                <w:lang w:val="nl-NL"/>
              </w:rPr>
              <w:t>)</w:t>
            </w:r>
          </w:p>
        </w:tc>
      </w:tr>
      <w:tr w:rsidR="00AD79D6" w:rsidRPr="00A540D4" w14:paraId="55B2BE3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023559"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2A6B537" w14:textId="7378F13F" w:rsidR="00875321" w:rsidRPr="00F967EB" w:rsidRDefault="0003183F" w:rsidP="00875321">
            <w:pPr>
              <w:pStyle w:val="TableText0"/>
              <w:keepNext/>
              <w:keepLines/>
              <w:rPr>
                <w:rFonts w:ascii="Arial" w:hAnsi="Arial" w:cs="Arial"/>
                <w:lang w:val="en-US"/>
              </w:rPr>
            </w:pPr>
            <w:sdt>
              <w:sdtPr>
                <w:rPr>
                  <w:rFonts w:ascii="Arial" w:hAnsi="Arial" w:cs="Arial"/>
                  <w:lang w:val="en-US"/>
                </w:rPr>
                <w:alias w:val="Direct connection"/>
                <w:tag w:val="Direct connection"/>
                <w:id w:val="-922258856"/>
                <w:placeholder>
                  <w:docPart w:val="BF8B4A57AFA44BC8B990EBFB6846B5B0"/>
                </w:placeholder>
                <w:dropDownList>
                  <w:listItem w:displayText="Select" w:value="Select"/>
                  <w:listItem w:displayText="Yes" w:value="Yes"/>
                  <w:listItem w:displayText="No" w:value="No"/>
                </w:dropDownList>
              </w:sdtPr>
              <w:sdtEndPr/>
              <w:sdtContent>
                <w:r w:rsidR="00875321">
                  <w:rPr>
                    <w:rFonts w:ascii="Arial" w:hAnsi="Arial" w:cs="Arial"/>
                    <w:lang w:val="en-US"/>
                  </w:rPr>
                  <w:t>Yes</w:t>
                </w:r>
              </w:sdtContent>
            </w:sdt>
            <w:r w:rsidR="00875321" w:rsidRPr="00F967EB">
              <w:rPr>
                <w:rFonts w:ascii="Arial" w:hAnsi="Arial" w:cs="Arial"/>
                <w:lang w:val="en-US"/>
              </w:rPr>
              <w:t xml:space="preserve"> (mandatory</w:t>
            </w:r>
            <w:r w:rsidR="00875321">
              <w:rPr>
                <w:rFonts w:ascii="Arial" w:hAnsi="Arial" w:cs="Arial"/>
                <w:lang w:val="en-US"/>
              </w:rPr>
              <w:t xml:space="preserve"> field</w:t>
            </w:r>
            <w:r w:rsidR="00875321" w:rsidRPr="00F967EB">
              <w:rPr>
                <w:rFonts w:ascii="Arial" w:hAnsi="Arial" w:cs="Arial"/>
                <w:lang w:val="en-US"/>
              </w:rPr>
              <w:t>)</w:t>
            </w:r>
          </w:p>
          <w:p w14:paraId="0AC57F56" w14:textId="0082FCA4" w:rsidR="00AD79D6" w:rsidRPr="000779C6" w:rsidRDefault="00875321" w:rsidP="00875321">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5F3CB2B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53811C2"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F79957A" w14:textId="7CE0B428" w:rsidR="00875321" w:rsidRPr="00F967EB" w:rsidRDefault="00875321" w:rsidP="0087532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308009874"/>
                <w:placeholder>
                  <w:docPart w:val="3B49C39474B14A94AF6F5F93BCB24208"/>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1C4D685D"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7460325"/>
                <w:placeholder>
                  <w:docPart w:val="4D061FAD31564979B582AB235759C201"/>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60A9700E"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54279128"/>
                <w:placeholder>
                  <w:docPart w:val="7850DEDE24604FADB77B65A39B1489B1"/>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2EE2AD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6A1B47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495B8E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1EA14BE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914301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686DB8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CF5659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E884D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F3C722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35F375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D4831A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5A5594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6DAB4B5" w14:textId="77777777" w:rsidR="00AD79D6" w:rsidRDefault="00AD79D6" w:rsidP="00AD79D6">
      <w:pPr>
        <w:pStyle w:val="BodyText"/>
      </w:pPr>
    </w:p>
    <w:p w14:paraId="6F53751E" w14:textId="77777777" w:rsidR="00AD79D6" w:rsidRDefault="00AD79D6" w:rsidP="00AD79D6">
      <w:pPr>
        <w:pStyle w:val="BodyText"/>
      </w:pPr>
    </w:p>
    <w:p w14:paraId="6FC0F948" w14:textId="77777777" w:rsidR="00AD79D6" w:rsidRDefault="00AD79D6" w:rsidP="00AD79D6">
      <w:pPr>
        <w:pStyle w:val="BodyText"/>
      </w:pPr>
    </w:p>
    <w:p w14:paraId="592822E2" w14:textId="77777777" w:rsidR="00AD79D6" w:rsidRDefault="00AD79D6" w:rsidP="00AD79D6">
      <w:pPr>
        <w:pStyle w:val="BodyText"/>
      </w:pPr>
    </w:p>
    <w:p w14:paraId="73CF2F4F" w14:textId="77777777" w:rsidR="00AD79D6" w:rsidRDefault="00AD79D6" w:rsidP="00AD79D6">
      <w:pPr>
        <w:pStyle w:val="BodyText"/>
      </w:pPr>
    </w:p>
    <w:p w14:paraId="6E56E986" w14:textId="77777777" w:rsidR="00AD79D6" w:rsidRDefault="00AD79D6" w:rsidP="00AD79D6">
      <w:pPr>
        <w:pStyle w:val="BodyText"/>
      </w:pPr>
    </w:p>
    <w:p w14:paraId="1749B564" w14:textId="77777777" w:rsidR="00AD79D6" w:rsidRDefault="00AD79D6" w:rsidP="00AD79D6">
      <w:pPr>
        <w:pStyle w:val="BodyText"/>
      </w:pPr>
    </w:p>
    <w:p w14:paraId="01C06C9D" w14:textId="77777777" w:rsidR="00AD79D6" w:rsidRDefault="00AD79D6" w:rsidP="00AD79D6">
      <w:pPr>
        <w:pStyle w:val="BodyText"/>
      </w:pPr>
    </w:p>
    <w:p w14:paraId="4E1367C0" w14:textId="77777777" w:rsidR="00AD79D6" w:rsidRDefault="00AD79D6" w:rsidP="00AD79D6">
      <w:pPr>
        <w:pStyle w:val="BodyText"/>
      </w:pPr>
    </w:p>
    <w:p w14:paraId="59800ABD" w14:textId="77777777" w:rsidR="00AD79D6" w:rsidRDefault="00AD79D6" w:rsidP="00AD79D6">
      <w:pPr>
        <w:pStyle w:val="BodyText"/>
      </w:pPr>
    </w:p>
    <w:p w14:paraId="2028EB46" w14:textId="77777777" w:rsidR="00AD79D6" w:rsidRDefault="00AD79D6" w:rsidP="00AD79D6">
      <w:pPr>
        <w:pStyle w:val="BodyText"/>
      </w:pPr>
    </w:p>
    <w:p w14:paraId="5CD6A482" w14:textId="77777777" w:rsidR="00AD79D6" w:rsidRDefault="00AD79D6" w:rsidP="00AD79D6">
      <w:pPr>
        <w:pStyle w:val="BodyText"/>
      </w:pPr>
    </w:p>
    <w:p w14:paraId="31720564" w14:textId="77777777" w:rsidR="00AD79D6" w:rsidRDefault="00AD79D6" w:rsidP="00AD79D6">
      <w:pPr>
        <w:pStyle w:val="Kop3"/>
        <w:ind w:left="851" w:hanging="851"/>
      </w:pPr>
      <w:r>
        <w:t>DIM Search</w:t>
      </w:r>
    </w:p>
    <w:p w14:paraId="7E4591F5" w14:textId="77777777" w:rsidR="00AD79D6" w:rsidRDefault="00AD79D6" w:rsidP="00AD79D6">
      <w:pPr>
        <w:pStyle w:val="BodyText"/>
        <w:rPr>
          <w:noProof/>
          <w:lang w:val="nl-NL" w:eastAsia="nl-NL" w:bidi="ar-SA"/>
        </w:rPr>
      </w:pPr>
    </w:p>
    <w:p w14:paraId="0F2D7DA8" w14:textId="16B3E522" w:rsidR="00AD79D6" w:rsidRDefault="00AD79D6" w:rsidP="00AD79D6">
      <w:pPr>
        <w:pStyle w:val="BodyText"/>
      </w:pPr>
      <w:r w:rsidRPr="00240578">
        <w:rPr>
          <w:noProof/>
          <w:lang w:val="nl-NL" w:eastAsia="nl-NL" w:bidi="ar-SA"/>
        </w:rPr>
        <w:drawing>
          <wp:inline distT="0" distB="0" distL="0" distR="0" wp14:anchorId="145BD016" wp14:editId="214A923E">
            <wp:extent cx="5731510" cy="3876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76675"/>
                    </a:xfrm>
                    <a:prstGeom prst="rect">
                      <a:avLst/>
                    </a:prstGeom>
                  </pic:spPr>
                </pic:pic>
              </a:graphicData>
            </a:graphic>
          </wp:inline>
        </w:drawing>
      </w:r>
    </w:p>
    <w:p w14:paraId="0E6A115C" w14:textId="32828BFF" w:rsidR="001860CA" w:rsidRPr="001860CA" w:rsidRDefault="001860CA" w:rsidP="001860CA">
      <w:pPr>
        <w:pStyle w:val="Kop4"/>
      </w:pPr>
      <w:r w:rsidRPr="001860CA">
        <w:t>External entities</w:t>
      </w:r>
    </w:p>
    <w:p w14:paraId="5ACC6A44" w14:textId="77777777" w:rsidR="00AD79D6" w:rsidRPr="001860CA" w:rsidRDefault="00AD79D6" w:rsidP="001860CA">
      <w:pPr>
        <w:pStyle w:val="Kop5"/>
      </w:pPr>
      <w:r w:rsidRPr="001860CA">
        <w:t>UWV FB / UWV TAB</w:t>
      </w:r>
    </w:p>
    <w:tbl>
      <w:tblPr>
        <w:tblW w:w="5344" w:type="pct"/>
        <w:tblLook w:val="0000" w:firstRow="0" w:lastRow="0" w:firstColumn="0" w:lastColumn="0" w:noHBand="0" w:noVBand="0"/>
      </w:tblPr>
      <w:tblGrid>
        <w:gridCol w:w="3033"/>
        <w:gridCol w:w="6362"/>
      </w:tblGrid>
      <w:tr w:rsidR="00AD79D6" w:rsidRPr="008044BD" w14:paraId="7ACF42A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F15A57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C7AB71B"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09563D8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C3DC5B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8D68918"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HTTPS, port 443</w:t>
            </w:r>
          </w:p>
        </w:tc>
      </w:tr>
      <w:tr w:rsidR="00875321" w:rsidRPr="00712180" w14:paraId="66FA199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C843046" w14:textId="77777777" w:rsidR="00875321" w:rsidRDefault="00875321" w:rsidP="0087532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63CD668" w14:textId="5C048120" w:rsidR="00875321" w:rsidRPr="00BE5BBD" w:rsidRDefault="0003183F" w:rsidP="00875321">
            <w:pPr>
              <w:pStyle w:val="TableText0"/>
              <w:keepNext/>
              <w:keepLines/>
              <w:rPr>
                <w:rFonts w:ascii="Arial" w:hAnsi="Arial" w:cs="Arial"/>
                <w:lang w:val="en-US"/>
              </w:rPr>
            </w:pPr>
            <w:sdt>
              <w:sdtPr>
                <w:rPr>
                  <w:rFonts w:ascii="Arial" w:hAnsi="Arial" w:cs="Arial"/>
                  <w:lang w:val="en-US"/>
                </w:rPr>
                <w:alias w:val="DC connection"/>
                <w:tag w:val="DC connection"/>
                <w:id w:val="937643854"/>
                <w:placeholder>
                  <w:docPart w:val="EEFA84BBA40A42E1B08AD612E2078174"/>
                </w:placeholder>
                <w:dropDownList>
                  <w:listItem w:displayText="Select" w:value="Select"/>
                  <w:listItem w:displayText="Internal" w:value="Internal"/>
                  <w:listItem w:displayText="External" w:value="External"/>
                </w:dropDownList>
              </w:sdtPr>
              <w:sdtEndPr/>
              <w:sdtContent>
                <w:r w:rsidR="00875321">
                  <w:rPr>
                    <w:rFonts w:ascii="Arial" w:hAnsi="Arial" w:cs="Arial"/>
                    <w:lang w:val="en-US"/>
                  </w:rPr>
                  <w:t>Internal</w:t>
                </w:r>
              </w:sdtContent>
            </w:sdt>
            <w:r w:rsidR="00875321" w:rsidRPr="00F967EB">
              <w:rPr>
                <w:rFonts w:ascii="Arial" w:hAnsi="Arial" w:cs="Arial"/>
                <w:lang w:val="en-US"/>
              </w:rPr>
              <w:t xml:space="preserve"> </w:t>
            </w:r>
            <w:r w:rsidR="00875321" w:rsidRPr="00F967EB">
              <w:rPr>
                <w:rFonts w:ascii="Arial" w:hAnsi="Arial" w:cs="Arial"/>
                <w:lang w:val="nl-NL"/>
              </w:rPr>
              <w:t>(</w:t>
            </w:r>
            <w:proofErr w:type="spellStart"/>
            <w:r w:rsidR="00875321" w:rsidRPr="00F967EB">
              <w:rPr>
                <w:rFonts w:ascii="Arial" w:hAnsi="Arial" w:cs="Arial"/>
                <w:lang w:val="nl-NL"/>
              </w:rPr>
              <w:t>mandatory</w:t>
            </w:r>
            <w:proofErr w:type="spellEnd"/>
            <w:r w:rsidR="00875321">
              <w:rPr>
                <w:rFonts w:ascii="Arial" w:hAnsi="Arial" w:cs="Arial"/>
                <w:lang w:val="nl-NL"/>
              </w:rPr>
              <w:t xml:space="preserve"> field</w:t>
            </w:r>
            <w:r w:rsidR="00875321" w:rsidRPr="00F967EB">
              <w:rPr>
                <w:rFonts w:ascii="Arial" w:hAnsi="Arial" w:cs="Arial"/>
                <w:lang w:val="nl-NL"/>
              </w:rPr>
              <w:t>)</w:t>
            </w:r>
          </w:p>
        </w:tc>
      </w:tr>
      <w:tr w:rsidR="00875321" w:rsidRPr="006D2395" w14:paraId="6A29B19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3B580F7" w14:textId="77777777" w:rsidR="00875321" w:rsidRDefault="00875321" w:rsidP="0087532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52150E9" w14:textId="0D57BEE5" w:rsidR="00875321" w:rsidRPr="003F1343" w:rsidRDefault="0003183F" w:rsidP="00875321">
            <w:pPr>
              <w:pStyle w:val="TableText0"/>
              <w:keepNext/>
              <w:keepLines/>
              <w:rPr>
                <w:rFonts w:ascii="Arial" w:hAnsi="Arial" w:cs="Arial"/>
                <w:lang w:val="en-US"/>
              </w:rPr>
            </w:pPr>
            <w:sdt>
              <w:sdtPr>
                <w:rPr>
                  <w:rFonts w:ascii="Arial" w:hAnsi="Arial" w:cs="Arial"/>
                  <w:lang w:val="en-US"/>
                </w:rPr>
                <w:id w:val="-981616481"/>
                <w:placeholder>
                  <w:docPart w:val="94B21258D0944CABA986DE3F376D3A9F"/>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875321">
                  <w:rPr>
                    <w:rFonts w:ascii="Arial" w:hAnsi="Arial" w:cs="Arial"/>
                    <w:lang w:val="en-US"/>
                  </w:rPr>
                  <w:t>Inbound</w:t>
                </w:r>
              </w:sdtContent>
            </w:sdt>
            <w:r w:rsidR="00875321" w:rsidRPr="00F967EB">
              <w:rPr>
                <w:rFonts w:ascii="Arial" w:hAnsi="Arial" w:cs="Arial"/>
                <w:lang w:val="en-US"/>
              </w:rPr>
              <w:t xml:space="preserve"> </w:t>
            </w:r>
            <w:r w:rsidR="00875321" w:rsidRPr="00F967EB">
              <w:rPr>
                <w:rFonts w:ascii="Arial" w:hAnsi="Arial" w:cs="Arial"/>
                <w:lang w:val="nl-NL"/>
              </w:rPr>
              <w:t>(</w:t>
            </w:r>
            <w:proofErr w:type="spellStart"/>
            <w:r w:rsidR="00875321" w:rsidRPr="00F967EB">
              <w:rPr>
                <w:rFonts w:ascii="Arial" w:hAnsi="Arial" w:cs="Arial"/>
                <w:lang w:val="nl-NL"/>
              </w:rPr>
              <w:t>mandatory</w:t>
            </w:r>
            <w:proofErr w:type="spellEnd"/>
            <w:r w:rsidR="00875321">
              <w:rPr>
                <w:rFonts w:ascii="Arial" w:hAnsi="Arial" w:cs="Arial"/>
                <w:lang w:val="nl-NL"/>
              </w:rPr>
              <w:t xml:space="preserve"> field</w:t>
            </w:r>
            <w:r w:rsidR="00875321" w:rsidRPr="00F967EB">
              <w:rPr>
                <w:rFonts w:ascii="Arial" w:hAnsi="Arial" w:cs="Arial"/>
                <w:lang w:val="nl-NL"/>
              </w:rPr>
              <w:t>)</w:t>
            </w:r>
          </w:p>
        </w:tc>
      </w:tr>
      <w:tr w:rsidR="00AD79D6" w:rsidRPr="00A540D4" w14:paraId="0849438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8DE6FC"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71E3F87" w14:textId="77382522" w:rsidR="00875321" w:rsidRPr="00F967EB" w:rsidRDefault="0003183F" w:rsidP="00875321">
            <w:pPr>
              <w:pStyle w:val="TableText0"/>
              <w:keepNext/>
              <w:keepLines/>
              <w:rPr>
                <w:rFonts w:ascii="Arial" w:hAnsi="Arial" w:cs="Arial"/>
                <w:lang w:val="en-US"/>
              </w:rPr>
            </w:pPr>
            <w:sdt>
              <w:sdtPr>
                <w:rPr>
                  <w:rFonts w:ascii="Arial" w:hAnsi="Arial" w:cs="Arial"/>
                  <w:lang w:val="en-US"/>
                </w:rPr>
                <w:alias w:val="Direct connection"/>
                <w:tag w:val="Direct connection"/>
                <w:id w:val="702595046"/>
                <w:placeholder>
                  <w:docPart w:val="5E042B647D0A41329E838C7E5A150F9A"/>
                </w:placeholder>
                <w:dropDownList>
                  <w:listItem w:displayText="Select" w:value="Select"/>
                  <w:listItem w:displayText="Yes" w:value="Yes"/>
                  <w:listItem w:displayText="No" w:value="No"/>
                </w:dropDownList>
              </w:sdtPr>
              <w:sdtEndPr/>
              <w:sdtContent>
                <w:r w:rsidR="00875321">
                  <w:rPr>
                    <w:rFonts w:ascii="Arial" w:hAnsi="Arial" w:cs="Arial"/>
                    <w:lang w:val="en-US"/>
                  </w:rPr>
                  <w:t>No</w:t>
                </w:r>
              </w:sdtContent>
            </w:sdt>
            <w:r w:rsidR="00875321" w:rsidRPr="00F967EB">
              <w:rPr>
                <w:rFonts w:ascii="Arial" w:hAnsi="Arial" w:cs="Arial"/>
                <w:lang w:val="en-US"/>
              </w:rPr>
              <w:t xml:space="preserve"> (mandatory</w:t>
            </w:r>
            <w:r w:rsidR="00875321">
              <w:rPr>
                <w:rFonts w:ascii="Arial" w:hAnsi="Arial" w:cs="Arial"/>
                <w:lang w:val="en-US"/>
              </w:rPr>
              <w:t xml:space="preserve"> field</w:t>
            </w:r>
            <w:r w:rsidR="00875321" w:rsidRPr="00F967EB">
              <w:rPr>
                <w:rFonts w:ascii="Arial" w:hAnsi="Arial" w:cs="Arial"/>
                <w:lang w:val="en-US"/>
              </w:rPr>
              <w:t>)</w:t>
            </w:r>
          </w:p>
          <w:p w14:paraId="4AE32D2F" w14:textId="663A9A42" w:rsidR="00AD79D6" w:rsidRPr="000779C6" w:rsidRDefault="00875321" w:rsidP="00875321">
            <w:pPr>
              <w:pStyle w:val="TableText0"/>
              <w:keepNext/>
              <w:keepLines/>
              <w:rPr>
                <w:rFonts w:ascii="Arial" w:hAnsi="Arial" w:cs="Arial"/>
                <w:lang w:val="en-US"/>
              </w:rPr>
            </w:pPr>
            <w:r>
              <w:rPr>
                <w:rFonts w:ascii="Arial" w:hAnsi="Arial" w:cs="Arial"/>
                <w:lang w:val="en-US"/>
              </w:rPr>
              <w:t>Via: UCRA</w:t>
            </w:r>
            <w:r w:rsidR="00AD79D6" w:rsidRPr="000779C6">
              <w:rPr>
                <w:rFonts w:ascii="Arial" w:hAnsi="Arial" w:cs="Arial"/>
                <w:lang w:val="en-US"/>
              </w:rPr>
              <w:t xml:space="preserve"> </w:t>
            </w:r>
          </w:p>
        </w:tc>
      </w:tr>
      <w:tr w:rsidR="00AD79D6" w:rsidRPr="00B931BB" w14:paraId="07A6987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B0A1FA"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A9A46E6" w14:textId="471BDA9C" w:rsidR="002243BE" w:rsidRPr="00F967EB" w:rsidRDefault="002243BE" w:rsidP="002243BE">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358851633"/>
                <w:placeholder>
                  <w:docPart w:val="38B5AAC0A2FF469C8355CE91248E9E9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2F33C061"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122105550"/>
                <w:placeholder>
                  <w:docPart w:val="D198F7C18BD64229949A8FF8858BAC96"/>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Yes (Entrust)</w:t>
                </w:r>
              </w:sdtContent>
            </w:sdt>
          </w:p>
          <w:p w14:paraId="6F68197C"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800225531"/>
                <w:placeholder>
                  <w:docPart w:val="2C2E0703452C4C6E89E9AEC0A3463541"/>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5317229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34E9B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1F730C8"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674449B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964AE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5C4502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E92F4D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1CC4E3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5E0726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65E7F22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C8119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457586C"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0E420150" w14:textId="77777777" w:rsidR="00AD79D6" w:rsidRDefault="00AD79D6" w:rsidP="00AD79D6">
      <w:pPr>
        <w:pStyle w:val="BodyText"/>
      </w:pPr>
    </w:p>
    <w:p w14:paraId="15391B8E" w14:textId="77777777" w:rsidR="00AD79D6" w:rsidRPr="001860CA" w:rsidRDefault="00AD79D6" w:rsidP="001860CA">
      <w:pPr>
        <w:pStyle w:val="Kop5"/>
      </w:pPr>
      <w:r w:rsidRPr="001860CA">
        <w:lastRenderedPageBreak/>
        <w:t xml:space="preserve">UWV User  </w:t>
      </w:r>
    </w:p>
    <w:tbl>
      <w:tblPr>
        <w:tblW w:w="5344" w:type="pct"/>
        <w:tblLook w:val="0000" w:firstRow="0" w:lastRow="0" w:firstColumn="0" w:lastColumn="0" w:noHBand="0" w:noVBand="0"/>
      </w:tblPr>
      <w:tblGrid>
        <w:gridCol w:w="3033"/>
        <w:gridCol w:w="6362"/>
      </w:tblGrid>
      <w:tr w:rsidR="00AD79D6" w:rsidRPr="008044BD" w14:paraId="698B808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AE2C09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80469C7"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A user interacting with the DIM</w:t>
            </w:r>
            <w:r>
              <w:rPr>
                <w:rFonts w:ascii="Arial" w:hAnsi="Arial" w:cs="Arial"/>
                <w:lang w:val="en-US"/>
              </w:rPr>
              <w:t>-Infosphere</w:t>
            </w:r>
            <w:r w:rsidRPr="00B535B8">
              <w:rPr>
                <w:rFonts w:ascii="Arial" w:hAnsi="Arial" w:cs="Arial"/>
                <w:lang w:val="en-US"/>
              </w:rPr>
              <w:t xml:space="preserve"> Information Services, either by using the FAT client on the terminal server (UCRA) or directly access to the </w:t>
            </w:r>
            <w:proofErr w:type="spellStart"/>
            <w:r w:rsidRPr="00B535B8">
              <w:rPr>
                <w:rFonts w:ascii="Arial" w:hAnsi="Arial" w:cs="Arial"/>
                <w:lang w:val="en-US"/>
              </w:rPr>
              <w:t>Webservices</w:t>
            </w:r>
            <w:proofErr w:type="spellEnd"/>
            <w:r w:rsidRPr="00B535B8">
              <w:rPr>
                <w:rFonts w:ascii="Arial" w:hAnsi="Arial" w:cs="Arial"/>
                <w:lang w:val="en-US"/>
              </w:rPr>
              <w:t>.</w:t>
            </w:r>
          </w:p>
          <w:p w14:paraId="5C5AE536"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There are different kind of users:</w:t>
            </w:r>
          </w:p>
          <w:p w14:paraId="26183471" w14:textId="77777777" w:rsidR="00AD79D6" w:rsidRPr="00B535B8" w:rsidRDefault="00AD79D6" w:rsidP="00617807">
            <w:pPr>
              <w:pStyle w:val="TableText0"/>
              <w:keepNext/>
              <w:keepLines/>
              <w:numPr>
                <w:ilvl w:val="0"/>
                <w:numId w:val="69"/>
              </w:numPr>
              <w:rPr>
                <w:rFonts w:ascii="Arial" w:hAnsi="Arial" w:cs="Arial"/>
                <w:lang w:val="en-US"/>
              </w:rPr>
            </w:pPr>
            <w:r w:rsidRPr="00B535B8">
              <w:rPr>
                <w:rFonts w:ascii="Arial" w:hAnsi="Arial" w:cs="Arial"/>
                <w:lang w:val="en-US"/>
              </w:rPr>
              <w:t>PROD: access the data in the DIM-databases, and not the IIS-environment.</w:t>
            </w:r>
          </w:p>
          <w:p w14:paraId="09A09524" w14:textId="77777777" w:rsidR="00AD79D6" w:rsidRPr="00B535B8" w:rsidRDefault="00AD79D6" w:rsidP="00617807">
            <w:pPr>
              <w:pStyle w:val="TableText0"/>
              <w:keepNext/>
              <w:keepLines/>
              <w:numPr>
                <w:ilvl w:val="0"/>
                <w:numId w:val="69"/>
              </w:numPr>
              <w:rPr>
                <w:rFonts w:ascii="Arial" w:hAnsi="Arial" w:cs="Arial"/>
                <w:lang w:val="en-US"/>
              </w:rPr>
            </w:pPr>
            <w:r w:rsidRPr="00B535B8">
              <w:rPr>
                <w:rFonts w:ascii="Arial" w:hAnsi="Arial" w:cs="Arial"/>
                <w:lang w:val="en-US"/>
              </w:rPr>
              <w:t>ACC: access the data in the DIM-databases, and not the IIS-environment.</w:t>
            </w:r>
          </w:p>
          <w:p w14:paraId="7086417E" w14:textId="77777777" w:rsidR="00AD79D6" w:rsidRPr="00B535B8" w:rsidRDefault="00AD79D6" w:rsidP="00617807">
            <w:pPr>
              <w:pStyle w:val="TableText0"/>
              <w:keepNext/>
              <w:keepLines/>
              <w:numPr>
                <w:ilvl w:val="0"/>
                <w:numId w:val="69"/>
              </w:numPr>
              <w:rPr>
                <w:rFonts w:ascii="Arial" w:hAnsi="Arial" w:cs="Arial"/>
                <w:lang w:val="en-US"/>
              </w:rPr>
            </w:pPr>
            <w:r w:rsidRPr="00B535B8">
              <w:rPr>
                <w:rFonts w:ascii="Arial" w:hAnsi="Arial" w:cs="Arial"/>
                <w:lang w:val="en-US"/>
              </w:rPr>
              <w:t xml:space="preserve">DEV/TEST: No users, but there are developers and testers </w:t>
            </w:r>
          </w:p>
        </w:tc>
      </w:tr>
      <w:tr w:rsidR="00AD79D6" w:rsidRPr="00712180" w14:paraId="066A9AB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7CF6BC7"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B6680DE" w14:textId="77777777" w:rsidR="00AD79D6" w:rsidRPr="00165C05" w:rsidRDefault="00AD79D6" w:rsidP="00AD79D6">
            <w:pPr>
              <w:pStyle w:val="TableText0"/>
              <w:keepNext/>
              <w:keepLines/>
              <w:rPr>
                <w:rFonts w:ascii="Arial" w:hAnsi="Arial" w:cs="Arial"/>
                <w:lang w:val="en-US"/>
              </w:rPr>
            </w:pPr>
            <w:r>
              <w:rPr>
                <w:rFonts w:ascii="Arial" w:hAnsi="Arial" w:cs="Arial"/>
                <w:lang w:val="en-US"/>
              </w:rPr>
              <w:t>HTTPS, port 443 (</w:t>
            </w:r>
            <w:proofErr w:type="spellStart"/>
            <w:r>
              <w:rPr>
                <w:rFonts w:ascii="Arial" w:hAnsi="Arial" w:cs="Arial"/>
                <w:lang w:val="en-US"/>
              </w:rPr>
              <w:t>InfoSphere</w:t>
            </w:r>
            <w:proofErr w:type="spellEnd"/>
            <w:r>
              <w:rPr>
                <w:rFonts w:ascii="Arial" w:hAnsi="Arial" w:cs="Arial"/>
                <w:lang w:val="en-US"/>
              </w:rPr>
              <w:t xml:space="preserve"> </w:t>
            </w:r>
            <w:r w:rsidRPr="00C532EA">
              <w:rPr>
                <w:rFonts w:ascii="Arial" w:hAnsi="Arial" w:cs="Arial"/>
                <w:lang w:val="en-US"/>
              </w:rPr>
              <w:t>Client</w:t>
            </w:r>
            <w:r>
              <w:rPr>
                <w:rFonts w:ascii="Arial" w:hAnsi="Arial" w:cs="Arial"/>
                <w:lang w:val="en-US"/>
              </w:rPr>
              <w:t xml:space="preserve"> </w:t>
            </w:r>
            <w:r w:rsidRPr="00C532EA">
              <w:rPr>
                <w:rFonts w:ascii="Arial" w:hAnsi="Arial" w:cs="Arial"/>
                <w:lang w:val="en-US"/>
              </w:rPr>
              <w:t>to IIS Services server</w:t>
            </w:r>
            <w:r>
              <w:rPr>
                <w:rFonts w:ascii="Arial" w:hAnsi="Arial" w:cs="Arial"/>
                <w:lang w:val="en-US"/>
              </w:rPr>
              <w:t>)</w:t>
            </w:r>
          </w:p>
        </w:tc>
      </w:tr>
      <w:tr w:rsidR="00BE4AA4" w:rsidRPr="00712180" w14:paraId="1A3351E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2BF398C" w14:textId="77777777" w:rsidR="00BE4AA4" w:rsidRDefault="00BE4AA4" w:rsidP="00BE4AA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D0F977C" w14:textId="14DD3DBC" w:rsidR="00BE4AA4" w:rsidRPr="00BE5BBD" w:rsidRDefault="0003183F" w:rsidP="00BE4AA4">
            <w:pPr>
              <w:pStyle w:val="TableText0"/>
              <w:keepNext/>
              <w:keepLines/>
              <w:rPr>
                <w:rFonts w:ascii="Arial" w:hAnsi="Arial" w:cs="Arial"/>
                <w:lang w:val="en-US"/>
              </w:rPr>
            </w:pPr>
            <w:sdt>
              <w:sdtPr>
                <w:rPr>
                  <w:rFonts w:ascii="Arial" w:hAnsi="Arial" w:cs="Arial"/>
                  <w:lang w:val="en-US"/>
                </w:rPr>
                <w:alias w:val="DC connection"/>
                <w:tag w:val="DC connection"/>
                <w:id w:val="1442180508"/>
                <w:placeholder>
                  <w:docPart w:val="2A582B6E1A9D430ABB9C90838DA4476F"/>
                </w:placeholder>
                <w:dropDownList>
                  <w:listItem w:displayText="Select" w:value="Select"/>
                  <w:listItem w:displayText="Internal" w:value="Internal"/>
                  <w:listItem w:displayText="External" w:value="External"/>
                </w:dropDownList>
              </w:sdtPr>
              <w:sdtEndPr/>
              <w:sdtContent>
                <w:r w:rsidR="00BE4AA4">
                  <w:rPr>
                    <w:rFonts w:ascii="Arial" w:hAnsi="Arial" w:cs="Arial"/>
                    <w:lang w:val="en-US"/>
                  </w:rPr>
                  <w:t>External</w:t>
                </w:r>
              </w:sdtContent>
            </w:sdt>
            <w:r w:rsidR="00BE4AA4" w:rsidRPr="00F967EB">
              <w:rPr>
                <w:rFonts w:ascii="Arial" w:hAnsi="Arial" w:cs="Arial"/>
                <w:lang w:val="en-US"/>
              </w:rPr>
              <w:t xml:space="preserve"> </w:t>
            </w:r>
            <w:r w:rsidR="00BE4AA4" w:rsidRPr="00F967EB">
              <w:rPr>
                <w:rFonts w:ascii="Arial" w:hAnsi="Arial" w:cs="Arial"/>
                <w:lang w:val="nl-NL"/>
              </w:rPr>
              <w:t>(</w:t>
            </w:r>
            <w:proofErr w:type="spellStart"/>
            <w:r w:rsidR="00BE4AA4" w:rsidRPr="00F967EB">
              <w:rPr>
                <w:rFonts w:ascii="Arial" w:hAnsi="Arial" w:cs="Arial"/>
                <w:lang w:val="nl-NL"/>
              </w:rPr>
              <w:t>mandatory</w:t>
            </w:r>
            <w:proofErr w:type="spellEnd"/>
            <w:r w:rsidR="00BE4AA4">
              <w:rPr>
                <w:rFonts w:ascii="Arial" w:hAnsi="Arial" w:cs="Arial"/>
                <w:lang w:val="nl-NL"/>
              </w:rPr>
              <w:t xml:space="preserve"> field</w:t>
            </w:r>
            <w:r w:rsidR="00BE4AA4" w:rsidRPr="00F967EB">
              <w:rPr>
                <w:rFonts w:ascii="Arial" w:hAnsi="Arial" w:cs="Arial"/>
                <w:lang w:val="nl-NL"/>
              </w:rPr>
              <w:t>)</w:t>
            </w:r>
          </w:p>
        </w:tc>
      </w:tr>
      <w:tr w:rsidR="00BE4AA4" w:rsidRPr="006D2395" w14:paraId="55E58AB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DD9ED4D" w14:textId="77777777" w:rsidR="00BE4AA4" w:rsidRDefault="00BE4AA4" w:rsidP="00BE4AA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C716967" w14:textId="3533F054" w:rsidR="00BE4AA4" w:rsidRPr="003F1343" w:rsidRDefault="0003183F" w:rsidP="00BE4AA4">
            <w:pPr>
              <w:pStyle w:val="TableText0"/>
              <w:keepNext/>
              <w:keepLines/>
              <w:rPr>
                <w:rFonts w:ascii="Arial" w:hAnsi="Arial" w:cs="Arial"/>
                <w:lang w:val="en-US"/>
              </w:rPr>
            </w:pPr>
            <w:sdt>
              <w:sdtPr>
                <w:rPr>
                  <w:rFonts w:ascii="Arial" w:hAnsi="Arial" w:cs="Arial"/>
                  <w:lang w:val="en-US"/>
                </w:rPr>
                <w:id w:val="-641962377"/>
                <w:placeholder>
                  <w:docPart w:val="2994B58FDFE6462589B5FC59792C2FEC"/>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BE4AA4">
                  <w:rPr>
                    <w:rFonts w:ascii="Arial" w:hAnsi="Arial" w:cs="Arial"/>
                    <w:lang w:val="en-US"/>
                  </w:rPr>
                  <w:t>Inbound</w:t>
                </w:r>
              </w:sdtContent>
            </w:sdt>
            <w:r w:rsidR="00BE4AA4" w:rsidRPr="00F967EB">
              <w:rPr>
                <w:rFonts w:ascii="Arial" w:hAnsi="Arial" w:cs="Arial"/>
                <w:lang w:val="en-US"/>
              </w:rPr>
              <w:t xml:space="preserve"> </w:t>
            </w:r>
            <w:r w:rsidR="00BE4AA4" w:rsidRPr="00F967EB">
              <w:rPr>
                <w:rFonts w:ascii="Arial" w:hAnsi="Arial" w:cs="Arial"/>
                <w:lang w:val="nl-NL"/>
              </w:rPr>
              <w:t>(</w:t>
            </w:r>
            <w:proofErr w:type="spellStart"/>
            <w:r w:rsidR="00BE4AA4" w:rsidRPr="00F967EB">
              <w:rPr>
                <w:rFonts w:ascii="Arial" w:hAnsi="Arial" w:cs="Arial"/>
                <w:lang w:val="nl-NL"/>
              </w:rPr>
              <w:t>mandatory</w:t>
            </w:r>
            <w:proofErr w:type="spellEnd"/>
            <w:r w:rsidR="00BE4AA4">
              <w:rPr>
                <w:rFonts w:ascii="Arial" w:hAnsi="Arial" w:cs="Arial"/>
                <w:lang w:val="nl-NL"/>
              </w:rPr>
              <w:t xml:space="preserve"> field</w:t>
            </w:r>
            <w:r w:rsidR="00BE4AA4" w:rsidRPr="00F967EB">
              <w:rPr>
                <w:rFonts w:ascii="Arial" w:hAnsi="Arial" w:cs="Arial"/>
                <w:lang w:val="nl-NL"/>
              </w:rPr>
              <w:t>)</w:t>
            </w:r>
          </w:p>
        </w:tc>
      </w:tr>
      <w:tr w:rsidR="00AD79D6" w:rsidRPr="00A540D4" w14:paraId="0DBF69D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207FA94"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4F4BF5F" w14:textId="643BFEC8" w:rsidR="00BE4AA4" w:rsidRPr="00F967EB" w:rsidRDefault="0003183F" w:rsidP="00BE4AA4">
            <w:pPr>
              <w:pStyle w:val="TableText0"/>
              <w:keepNext/>
              <w:keepLines/>
              <w:rPr>
                <w:rFonts w:ascii="Arial" w:hAnsi="Arial" w:cs="Arial"/>
                <w:lang w:val="en-US"/>
              </w:rPr>
            </w:pPr>
            <w:sdt>
              <w:sdtPr>
                <w:rPr>
                  <w:rFonts w:ascii="Arial" w:hAnsi="Arial" w:cs="Arial"/>
                  <w:lang w:val="en-US"/>
                </w:rPr>
                <w:alias w:val="Direct connection"/>
                <w:tag w:val="Direct connection"/>
                <w:id w:val="2067297148"/>
                <w:placeholder>
                  <w:docPart w:val="2B2093DF70434398B3ACD8E09D911B38"/>
                </w:placeholder>
                <w:dropDownList>
                  <w:listItem w:displayText="Select" w:value="Select"/>
                  <w:listItem w:displayText="Yes" w:value="Yes"/>
                  <w:listItem w:displayText="No" w:value="No"/>
                </w:dropDownList>
              </w:sdtPr>
              <w:sdtEndPr/>
              <w:sdtContent>
                <w:r w:rsidR="00BE4AA4">
                  <w:rPr>
                    <w:rFonts w:ascii="Arial" w:hAnsi="Arial" w:cs="Arial"/>
                    <w:lang w:val="en-US"/>
                  </w:rPr>
                  <w:t>Yes</w:t>
                </w:r>
              </w:sdtContent>
            </w:sdt>
            <w:r w:rsidR="00BE4AA4" w:rsidRPr="00F967EB">
              <w:rPr>
                <w:rFonts w:ascii="Arial" w:hAnsi="Arial" w:cs="Arial"/>
                <w:lang w:val="en-US"/>
              </w:rPr>
              <w:t xml:space="preserve"> (mandatory</w:t>
            </w:r>
            <w:r w:rsidR="00BE4AA4">
              <w:rPr>
                <w:rFonts w:ascii="Arial" w:hAnsi="Arial" w:cs="Arial"/>
                <w:lang w:val="en-US"/>
              </w:rPr>
              <w:t xml:space="preserve"> field</w:t>
            </w:r>
            <w:r w:rsidR="00BE4AA4" w:rsidRPr="00F967EB">
              <w:rPr>
                <w:rFonts w:ascii="Arial" w:hAnsi="Arial" w:cs="Arial"/>
                <w:lang w:val="en-US"/>
              </w:rPr>
              <w:t>)</w:t>
            </w:r>
          </w:p>
          <w:p w14:paraId="6724E704" w14:textId="4C5E7228" w:rsidR="00AD79D6" w:rsidRPr="000779C6" w:rsidRDefault="00BE4AA4" w:rsidP="00BE4AA4">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53B60C5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34BE101"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1BF6F89" w14:textId="3ED9F98D" w:rsidR="00BE4AA4" w:rsidRPr="00F967EB" w:rsidRDefault="00BE4AA4" w:rsidP="00BE4AA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68978681"/>
                <w:placeholder>
                  <w:docPart w:val="C3A8276C59B3499A9C4DBFA5C990D81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sidRPr="00F967EB">
              <w:rPr>
                <w:rFonts w:ascii="Arial" w:hAnsi="Arial" w:cs="Arial"/>
                <w:lang w:val="en-US"/>
              </w:rPr>
              <w:t xml:space="preserve"> (mandatory)</w:t>
            </w:r>
          </w:p>
          <w:p w14:paraId="544DEA4B"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64347765"/>
                <w:placeholder>
                  <w:docPart w:val="BDFF7EE5CE764D7494998FC7956A1DAF"/>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Yes (Entrust)</w:t>
                </w:r>
              </w:sdtContent>
            </w:sdt>
          </w:p>
          <w:p w14:paraId="4C221CC2"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46116001"/>
                <w:placeholder>
                  <w:docPart w:val="920E00E39A74421D92B9EC0C73084AEC"/>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6EF022F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03C1C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D2E42F7" w14:textId="77777777" w:rsidR="00AD79D6" w:rsidRDefault="00AD79D6" w:rsidP="00AD79D6">
            <w:pPr>
              <w:pStyle w:val="TableText0"/>
              <w:keepNext/>
              <w:keepLines/>
              <w:rPr>
                <w:rFonts w:ascii="Arial" w:hAnsi="Arial" w:cs="Arial"/>
                <w:lang w:val="en-US"/>
              </w:rPr>
            </w:pPr>
            <w:r>
              <w:rPr>
                <w:rFonts w:ascii="Arial" w:hAnsi="Arial" w:cs="Arial"/>
                <w:lang w:val="en-US"/>
              </w:rPr>
              <w:t>PROD: 100</w:t>
            </w:r>
          </w:p>
          <w:p w14:paraId="02CBDCBE" w14:textId="77777777" w:rsidR="00AD79D6" w:rsidRDefault="00AD79D6" w:rsidP="00AD79D6">
            <w:pPr>
              <w:pStyle w:val="TableText0"/>
              <w:keepNext/>
              <w:keepLines/>
              <w:rPr>
                <w:rFonts w:ascii="Arial" w:hAnsi="Arial" w:cs="Arial"/>
                <w:lang w:val="en-US"/>
              </w:rPr>
            </w:pPr>
            <w:r>
              <w:rPr>
                <w:rFonts w:ascii="Arial" w:hAnsi="Arial" w:cs="Arial"/>
                <w:lang w:val="en-US"/>
              </w:rPr>
              <w:t>ACC: 10</w:t>
            </w:r>
          </w:p>
          <w:p w14:paraId="61E024C9" w14:textId="77777777" w:rsidR="00AD79D6" w:rsidRPr="00C1326F" w:rsidRDefault="00AD79D6" w:rsidP="00AD79D6">
            <w:pPr>
              <w:pStyle w:val="TableText0"/>
              <w:keepNext/>
              <w:keepLines/>
              <w:rPr>
                <w:rFonts w:ascii="Arial" w:hAnsi="Arial" w:cs="Arial"/>
                <w:lang w:val="en-US"/>
              </w:rPr>
            </w:pPr>
            <w:r>
              <w:rPr>
                <w:rFonts w:ascii="Arial" w:hAnsi="Arial" w:cs="Arial"/>
                <w:lang w:val="en-US"/>
              </w:rPr>
              <w:t>DEV/TEST: 30</w:t>
            </w:r>
          </w:p>
        </w:tc>
      </w:tr>
      <w:tr w:rsidR="00AD79D6" w:rsidRPr="00B81AA8" w14:paraId="7F9EC42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D7A367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4878FA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191937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D7AE6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54ACC6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1FBC47A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D23D1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47DF8BC"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15156ED1" w14:textId="77777777" w:rsidR="00AD79D6" w:rsidRDefault="00AD79D6" w:rsidP="00AD79D6">
      <w:pPr>
        <w:pStyle w:val="BodyText"/>
      </w:pPr>
    </w:p>
    <w:p w14:paraId="724914A6" w14:textId="77777777" w:rsidR="00AD79D6" w:rsidRDefault="00AD79D6" w:rsidP="00AD79D6">
      <w:pPr>
        <w:pStyle w:val="BodyText"/>
      </w:pPr>
    </w:p>
    <w:p w14:paraId="78AA2481" w14:textId="77777777" w:rsidR="00AD79D6" w:rsidRPr="001860CA" w:rsidRDefault="00AD79D6" w:rsidP="001860CA">
      <w:pPr>
        <w:pStyle w:val="Kop5"/>
      </w:pPr>
      <w:r w:rsidRPr="001860CA">
        <w:t>DIM DB</w:t>
      </w:r>
    </w:p>
    <w:tbl>
      <w:tblPr>
        <w:tblW w:w="5344" w:type="pct"/>
        <w:tblLook w:val="0000" w:firstRow="0" w:lastRow="0" w:firstColumn="0" w:lastColumn="0" w:noHBand="0" w:noVBand="0"/>
      </w:tblPr>
      <w:tblGrid>
        <w:gridCol w:w="3033"/>
        <w:gridCol w:w="6362"/>
      </w:tblGrid>
      <w:tr w:rsidR="00AD79D6" w:rsidRPr="008044BD" w14:paraId="3B74CBE7"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24760F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76010E3"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6D3826F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BF251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1FE20AB" w14:textId="77777777" w:rsidR="00AD79D6" w:rsidRPr="00DF7808" w:rsidRDefault="00AD79D6" w:rsidP="00AD79D6">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1526</w:t>
            </w:r>
          </w:p>
        </w:tc>
      </w:tr>
      <w:tr w:rsidR="00BE4AA4" w:rsidRPr="00712180" w14:paraId="782E70A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E3CED8A" w14:textId="77777777" w:rsidR="00BE4AA4" w:rsidRDefault="00BE4AA4" w:rsidP="00BE4AA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2718600" w14:textId="302E7E6E" w:rsidR="00BE4AA4" w:rsidRPr="00572413" w:rsidRDefault="0003183F" w:rsidP="00BE4AA4">
            <w:pPr>
              <w:pStyle w:val="TableText0"/>
              <w:keepNext/>
              <w:keepLines/>
              <w:rPr>
                <w:rFonts w:ascii="Arial" w:hAnsi="Arial" w:cs="Arial"/>
                <w:lang w:val="en-US"/>
              </w:rPr>
            </w:pPr>
            <w:sdt>
              <w:sdtPr>
                <w:rPr>
                  <w:rFonts w:ascii="Arial" w:hAnsi="Arial" w:cs="Arial"/>
                  <w:lang w:val="en-US"/>
                </w:rPr>
                <w:alias w:val="DC connection"/>
                <w:tag w:val="DC connection"/>
                <w:id w:val="-293829083"/>
                <w:placeholder>
                  <w:docPart w:val="B2D930E078124C96A7162E1A704B33E0"/>
                </w:placeholder>
                <w:dropDownList>
                  <w:listItem w:displayText="Select" w:value="Select"/>
                  <w:listItem w:displayText="Internal" w:value="Internal"/>
                  <w:listItem w:displayText="External" w:value="External"/>
                </w:dropDownList>
              </w:sdtPr>
              <w:sdtEndPr/>
              <w:sdtContent>
                <w:r w:rsidR="00BE4AA4">
                  <w:rPr>
                    <w:rFonts w:ascii="Arial" w:hAnsi="Arial" w:cs="Arial"/>
                    <w:lang w:val="en-US"/>
                  </w:rPr>
                  <w:t>Internal</w:t>
                </w:r>
              </w:sdtContent>
            </w:sdt>
            <w:r w:rsidR="00BE4AA4" w:rsidRPr="00F967EB">
              <w:rPr>
                <w:rFonts w:ascii="Arial" w:hAnsi="Arial" w:cs="Arial"/>
                <w:lang w:val="en-US"/>
              </w:rPr>
              <w:t xml:space="preserve"> </w:t>
            </w:r>
            <w:r w:rsidR="00BE4AA4" w:rsidRPr="00F967EB">
              <w:rPr>
                <w:rFonts w:ascii="Arial" w:hAnsi="Arial" w:cs="Arial"/>
                <w:lang w:val="nl-NL"/>
              </w:rPr>
              <w:t>(</w:t>
            </w:r>
            <w:proofErr w:type="spellStart"/>
            <w:r w:rsidR="00BE4AA4" w:rsidRPr="00F967EB">
              <w:rPr>
                <w:rFonts w:ascii="Arial" w:hAnsi="Arial" w:cs="Arial"/>
                <w:lang w:val="nl-NL"/>
              </w:rPr>
              <w:t>mandatory</w:t>
            </w:r>
            <w:proofErr w:type="spellEnd"/>
            <w:r w:rsidR="00BE4AA4">
              <w:rPr>
                <w:rFonts w:ascii="Arial" w:hAnsi="Arial" w:cs="Arial"/>
                <w:lang w:val="nl-NL"/>
              </w:rPr>
              <w:t xml:space="preserve"> field</w:t>
            </w:r>
            <w:r w:rsidR="00BE4AA4" w:rsidRPr="00F967EB">
              <w:rPr>
                <w:rFonts w:ascii="Arial" w:hAnsi="Arial" w:cs="Arial"/>
                <w:lang w:val="nl-NL"/>
              </w:rPr>
              <w:t>)</w:t>
            </w:r>
          </w:p>
        </w:tc>
      </w:tr>
      <w:tr w:rsidR="00BE4AA4" w:rsidRPr="006D2395" w14:paraId="1850EC0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A5DCBE" w14:textId="77777777" w:rsidR="00BE4AA4" w:rsidRDefault="00BE4AA4" w:rsidP="00BE4AA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E121F8A" w14:textId="0F8DA435" w:rsidR="00BE4AA4" w:rsidRPr="003F1343" w:rsidRDefault="0003183F" w:rsidP="00BE4AA4">
            <w:pPr>
              <w:pStyle w:val="TableText0"/>
              <w:keepNext/>
              <w:keepLines/>
              <w:rPr>
                <w:rFonts w:ascii="Arial" w:hAnsi="Arial" w:cs="Arial"/>
                <w:lang w:val="en-US"/>
              </w:rPr>
            </w:pPr>
            <w:sdt>
              <w:sdtPr>
                <w:rPr>
                  <w:rFonts w:ascii="Arial" w:hAnsi="Arial" w:cs="Arial"/>
                  <w:lang w:val="en-US"/>
                </w:rPr>
                <w:id w:val="-1681886213"/>
                <w:placeholder>
                  <w:docPart w:val="D8CF88F0C44F4EF6A85130EA20D1DEFC"/>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BE4AA4">
                  <w:rPr>
                    <w:rFonts w:ascii="Arial" w:hAnsi="Arial" w:cs="Arial"/>
                    <w:lang w:val="en-US"/>
                  </w:rPr>
                  <w:t>Outbound</w:t>
                </w:r>
              </w:sdtContent>
            </w:sdt>
            <w:r w:rsidR="00BE4AA4" w:rsidRPr="00F967EB">
              <w:rPr>
                <w:rFonts w:ascii="Arial" w:hAnsi="Arial" w:cs="Arial"/>
                <w:lang w:val="en-US"/>
              </w:rPr>
              <w:t xml:space="preserve"> </w:t>
            </w:r>
            <w:r w:rsidR="00BE4AA4" w:rsidRPr="00F967EB">
              <w:rPr>
                <w:rFonts w:ascii="Arial" w:hAnsi="Arial" w:cs="Arial"/>
                <w:lang w:val="nl-NL"/>
              </w:rPr>
              <w:t>(</w:t>
            </w:r>
            <w:proofErr w:type="spellStart"/>
            <w:r w:rsidR="00BE4AA4" w:rsidRPr="00F967EB">
              <w:rPr>
                <w:rFonts w:ascii="Arial" w:hAnsi="Arial" w:cs="Arial"/>
                <w:lang w:val="nl-NL"/>
              </w:rPr>
              <w:t>mandatory</w:t>
            </w:r>
            <w:proofErr w:type="spellEnd"/>
            <w:r w:rsidR="00BE4AA4">
              <w:rPr>
                <w:rFonts w:ascii="Arial" w:hAnsi="Arial" w:cs="Arial"/>
                <w:lang w:val="nl-NL"/>
              </w:rPr>
              <w:t xml:space="preserve"> field</w:t>
            </w:r>
            <w:r w:rsidR="00BE4AA4" w:rsidRPr="00F967EB">
              <w:rPr>
                <w:rFonts w:ascii="Arial" w:hAnsi="Arial" w:cs="Arial"/>
                <w:lang w:val="nl-NL"/>
              </w:rPr>
              <w:t>)</w:t>
            </w:r>
          </w:p>
        </w:tc>
      </w:tr>
      <w:tr w:rsidR="00AD79D6" w:rsidRPr="00A540D4" w14:paraId="1404E40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37B2B18"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AFF3FAE" w14:textId="185C273B" w:rsidR="00BE4AA4" w:rsidRPr="00F967EB" w:rsidRDefault="0003183F" w:rsidP="00BE4AA4">
            <w:pPr>
              <w:pStyle w:val="TableText0"/>
              <w:keepNext/>
              <w:keepLines/>
              <w:rPr>
                <w:rFonts w:ascii="Arial" w:hAnsi="Arial" w:cs="Arial"/>
                <w:lang w:val="en-US"/>
              </w:rPr>
            </w:pPr>
            <w:sdt>
              <w:sdtPr>
                <w:rPr>
                  <w:rFonts w:ascii="Arial" w:hAnsi="Arial" w:cs="Arial"/>
                  <w:lang w:val="en-US"/>
                </w:rPr>
                <w:alias w:val="Direct connection"/>
                <w:tag w:val="Direct connection"/>
                <w:id w:val="-732781517"/>
                <w:placeholder>
                  <w:docPart w:val="966270E79FB845A2B70D037E237503EC"/>
                </w:placeholder>
                <w:dropDownList>
                  <w:listItem w:displayText="Select" w:value="Select"/>
                  <w:listItem w:displayText="Yes" w:value="Yes"/>
                  <w:listItem w:displayText="No" w:value="No"/>
                </w:dropDownList>
              </w:sdtPr>
              <w:sdtEndPr/>
              <w:sdtContent>
                <w:r w:rsidR="00BE4AA4">
                  <w:rPr>
                    <w:rFonts w:ascii="Arial" w:hAnsi="Arial" w:cs="Arial"/>
                    <w:lang w:val="en-US"/>
                  </w:rPr>
                  <w:t>Yes</w:t>
                </w:r>
              </w:sdtContent>
            </w:sdt>
            <w:r w:rsidR="00BE4AA4" w:rsidRPr="00F967EB">
              <w:rPr>
                <w:rFonts w:ascii="Arial" w:hAnsi="Arial" w:cs="Arial"/>
                <w:lang w:val="en-US"/>
              </w:rPr>
              <w:t xml:space="preserve"> (mandatory</w:t>
            </w:r>
            <w:r w:rsidR="00BE4AA4">
              <w:rPr>
                <w:rFonts w:ascii="Arial" w:hAnsi="Arial" w:cs="Arial"/>
                <w:lang w:val="en-US"/>
              </w:rPr>
              <w:t xml:space="preserve"> field</w:t>
            </w:r>
            <w:r w:rsidR="00BE4AA4" w:rsidRPr="00F967EB">
              <w:rPr>
                <w:rFonts w:ascii="Arial" w:hAnsi="Arial" w:cs="Arial"/>
                <w:lang w:val="en-US"/>
              </w:rPr>
              <w:t>)</w:t>
            </w:r>
          </w:p>
          <w:p w14:paraId="57312929" w14:textId="3D3AC197" w:rsidR="00AD79D6" w:rsidRPr="000779C6" w:rsidRDefault="00BE4AA4" w:rsidP="00BE4AA4">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2481E5A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ACF474"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D287A87" w14:textId="77777777" w:rsidR="00BE4AA4" w:rsidRPr="00F967EB" w:rsidRDefault="00BE4AA4" w:rsidP="00BE4AA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034156589"/>
                <w:placeholder>
                  <w:docPart w:val="C3A9ECD67645455B8D64D112CE39203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sidRPr="00F967EB">
              <w:rPr>
                <w:rFonts w:ascii="Arial" w:hAnsi="Arial" w:cs="Arial"/>
                <w:lang w:val="en-US"/>
              </w:rPr>
              <w:t xml:space="preserve"> (mandatory)</w:t>
            </w:r>
          </w:p>
          <w:p w14:paraId="1D55CF16"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82419066"/>
                <w:placeholder>
                  <w:docPart w:val="FD6B04293E2E4AB2800D2B9D2226F513"/>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7FF63CA8"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94482982"/>
                <w:placeholder>
                  <w:docPart w:val="E99847C2365347809E3C5BA008103866"/>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53A108A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655066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6E2534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37D5BC9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D4F9C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C7F39B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A53CE4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B156D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75DF384"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B7977D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1CF33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DAAC5F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DF818AD" w14:textId="77777777" w:rsidR="00AD79D6" w:rsidRDefault="00AD79D6" w:rsidP="00AD79D6">
      <w:pPr>
        <w:pStyle w:val="BodyText"/>
      </w:pPr>
    </w:p>
    <w:p w14:paraId="41D771F3" w14:textId="77777777" w:rsidR="00AD79D6" w:rsidRPr="001860CA" w:rsidRDefault="00AD79D6" w:rsidP="001860CA">
      <w:pPr>
        <w:pStyle w:val="Kop5"/>
      </w:pPr>
      <w:r w:rsidRPr="001860CA">
        <w:lastRenderedPageBreak/>
        <w:t>DIM Deploy</w:t>
      </w:r>
    </w:p>
    <w:tbl>
      <w:tblPr>
        <w:tblW w:w="5344" w:type="pct"/>
        <w:tblLook w:val="0000" w:firstRow="0" w:lastRow="0" w:firstColumn="0" w:lastColumn="0" w:noHBand="0" w:noVBand="0"/>
      </w:tblPr>
      <w:tblGrid>
        <w:gridCol w:w="3033"/>
        <w:gridCol w:w="6362"/>
      </w:tblGrid>
      <w:tr w:rsidR="00AD79D6" w:rsidRPr="008044BD" w14:paraId="74BEF291"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13B4D9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1CA3A6"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6E90D63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6C931E"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C54DC36"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w:t>
            </w:r>
          </w:p>
        </w:tc>
      </w:tr>
      <w:tr w:rsidR="00404022" w:rsidRPr="00712180" w14:paraId="6F8C731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575CFB8" w14:textId="77777777" w:rsidR="00404022" w:rsidRDefault="00404022" w:rsidP="0040402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3AEAF6B" w14:textId="7A68D343" w:rsidR="00404022" w:rsidRPr="00572413" w:rsidRDefault="0003183F" w:rsidP="00404022">
            <w:pPr>
              <w:pStyle w:val="TableText0"/>
              <w:keepNext/>
              <w:keepLines/>
              <w:rPr>
                <w:rFonts w:ascii="Arial" w:hAnsi="Arial" w:cs="Arial"/>
                <w:lang w:val="en-US"/>
              </w:rPr>
            </w:pPr>
            <w:sdt>
              <w:sdtPr>
                <w:rPr>
                  <w:rFonts w:ascii="Arial" w:hAnsi="Arial" w:cs="Arial"/>
                  <w:lang w:val="en-US"/>
                </w:rPr>
                <w:alias w:val="DC connection"/>
                <w:tag w:val="DC connection"/>
                <w:id w:val="598911821"/>
                <w:placeholder>
                  <w:docPart w:val="424765A2F6F94A36AC9DB8D79AB56C2B"/>
                </w:placeholder>
                <w:dropDownList>
                  <w:listItem w:displayText="Select" w:value="Select"/>
                  <w:listItem w:displayText="Internal" w:value="Internal"/>
                  <w:listItem w:displayText="External" w:value="External"/>
                </w:dropDownList>
              </w:sdtPr>
              <w:sdtEndPr/>
              <w:sdtContent>
                <w:r w:rsidR="00404022">
                  <w:rPr>
                    <w:rFonts w:ascii="Arial" w:hAnsi="Arial" w:cs="Arial"/>
                    <w:lang w:val="en-US"/>
                  </w:rPr>
                  <w:t>Internal</w:t>
                </w:r>
              </w:sdtContent>
            </w:sdt>
            <w:r w:rsidR="00404022" w:rsidRPr="00F967EB">
              <w:rPr>
                <w:rFonts w:ascii="Arial" w:hAnsi="Arial" w:cs="Arial"/>
                <w:lang w:val="en-US"/>
              </w:rPr>
              <w:t xml:space="preserve"> </w:t>
            </w:r>
            <w:r w:rsidR="00404022" w:rsidRPr="00F967EB">
              <w:rPr>
                <w:rFonts w:ascii="Arial" w:hAnsi="Arial" w:cs="Arial"/>
                <w:lang w:val="nl-NL"/>
              </w:rPr>
              <w:t>(</w:t>
            </w:r>
            <w:proofErr w:type="spellStart"/>
            <w:r w:rsidR="00404022" w:rsidRPr="00F967EB">
              <w:rPr>
                <w:rFonts w:ascii="Arial" w:hAnsi="Arial" w:cs="Arial"/>
                <w:lang w:val="nl-NL"/>
              </w:rPr>
              <w:t>mandatory</w:t>
            </w:r>
            <w:proofErr w:type="spellEnd"/>
            <w:r w:rsidR="00404022">
              <w:rPr>
                <w:rFonts w:ascii="Arial" w:hAnsi="Arial" w:cs="Arial"/>
                <w:lang w:val="nl-NL"/>
              </w:rPr>
              <w:t xml:space="preserve"> field</w:t>
            </w:r>
            <w:r w:rsidR="00404022" w:rsidRPr="00F967EB">
              <w:rPr>
                <w:rFonts w:ascii="Arial" w:hAnsi="Arial" w:cs="Arial"/>
                <w:lang w:val="nl-NL"/>
              </w:rPr>
              <w:t>)</w:t>
            </w:r>
          </w:p>
        </w:tc>
      </w:tr>
      <w:tr w:rsidR="00404022" w:rsidRPr="006D2395" w14:paraId="5977A10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A27FD50" w14:textId="77777777" w:rsidR="00404022" w:rsidRDefault="00404022" w:rsidP="0040402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B2DDCAC" w14:textId="5665F560" w:rsidR="00404022" w:rsidRPr="003F1343" w:rsidRDefault="0003183F" w:rsidP="00404022">
            <w:pPr>
              <w:pStyle w:val="TableText0"/>
              <w:keepNext/>
              <w:keepLines/>
              <w:rPr>
                <w:rFonts w:ascii="Arial" w:hAnsi="Arial" w:cs="Arial"/>
                <w:lang w:val="en-US"/>
              </w:rPr>
            </w:pPr>
            <w:sdt>
              <w:sdtPr>
                <w:rPr>
                  <w:rFonts w:ascii="Arial" w:hAnsi="Arial" w:cs="Arial"/>
                  <w:lang w:val="en-US"/>
                </w:rPr>
                <w:id w:val="-109673965"/>
                <w:placeholder>
                  <w:docPart w:val="3C26228613BF4191BC0DD3E904A369B9"/>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404022">
                  <w:rPr>
                    <w:rFonts w:ascii="Arial" w:hAnsi="Arial" w:cs="Arial"/>
                    <w:lang w:val="en-US"/>
                  </w:rPr>
                  <w:t>Inbound</w:t>
                </w:r>
              </w:sdtContent>
            </w:sdt>
            <w:r w:rsidR="00404022" w:rsidRPr="00F967EB">
              <w:rPr>
                <w:rFonts w:ascii="Arial" w:hAnsi="Arial" w:cs="Arial"/>
                <w:lang w:val="en-US"/>
              </w:rPr>
              <w:t xml:space="preserve"> </w:t>
            </w:r>
            <w:r w:rsidR="00404022" w:rsidRPr="00F967EB">
              <w:rPr>
                <w:rFonts w:ascii="Arial" w:hAnsi="Arial" w:cs="Arial"/>
                <w:lang w:val="nl-NL"/>
              </w:rPr>
              <w:t>(</w:t>
            </w:r>
            <w:proofErr w:type="spellStart"/>
            <w:r w:rsidR="00404022" w:rsidRPr="00F967EB">
              <w:rPr>
                <w:rFonts w:ascii="Arial" w:hAnsi="Arial" w:cs="Arial"/>
                <w:lang w:val="nl-NL"/>
              </w:rPr>
              <w:t>mandatory</w:t>
            </w:r>
            <w:proofErr w:type="spellEnd"/>
            <w:r w:rsidR="00404022">
              <w:rPr>
                <w:rFonts w:ascii="Arial" w:hAnsi="Arial" w:cs="Arial"/>
                <w:lang w:val="nl-NL"/>
              </w:rPr>
              <w:t xml:space="preserve"> field</w:t>
            </w:r>
            <w:r w:rsidR="00404022" w:rsidRPr="00F967EB">
              <w:rPr>
                <w:rFonts w:ascii="Arial" w:hAnsi="Arial" w:cs="Arial"/>
                <w:lang w:val="nl-NL"/>
              </w:rPr>
              <w:t>)</w:t>
            </w:r>
          </w:p>
        </w:tc>
      </w:tr>
      <w:tr w:rsidR="00AD79D6" w:rsidRPr="00A540D4" w14:paraId="0419B3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687A34"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CDEDDE1" w14:textId="38D1E43C" w:rsidR="00404022" w:rsidRPr="00F967EB" w:rsidRDefault="0003183F" w:rsidP="00404022">
            <w:pPr>
              <w:pStyle w:val="TableText0"/>
              <w:keepNext/>
              <w:keepLines/>
              <w:rPr>
                <w:rFonts w:ascii="Arial" w:hAnsi="Arial" w:cs="Arial"/>
                <w:lang w:val="en-US"/>
              </w:rPr>
            </w:pPr>
            <w:sdt>
              <w:sdtPr>
                <w:rPr>
                  <w:rFonts w:ascii="Arial" w:hAnsi="Arial" w:cs="Arial"/>
                  <w:lang w:val="en-US"/>
                </w:rPr>
                <w:alias w:val="Direct connection"/>
                <w:tag w:val="Direct connection"/>
                <w:id w:val="1528284818"/>
                <w:placeholder>
                  <w:docPart w:val="1E9BA42817D644D09FBBE093B2B57187"/>
                </w:placeholder>
                <w:dropDownList>
                  <w:listItem w:displayText="Select" w:value="Select"/>
                  <w:listItem w:displayText="Yes" w:value="Yes"/>
                  <w:listItem w:displayText="No" w:value="No"/>
                </w:dropDownList>
              </w:sdtPr>
              <w:sdtEndPr/>
              <w:sdtContent>
                <w:r w:rsidR="00404022">
                  <w:rPr>
                    <w:rFonts w:ascii="Arial" w:hAnsi="Arial" w:cs="Arial"/>
                    <w:lang w:val="en-US"/>
                  </w:rPr>
                  <w:t>Yes</w:t>
                </w:r>
              </w:sdtContent>
            </w:sdt>
            <w:r w:rsidR="00404022" w:rsidRPr="00F967EB">
              <w:rPr>
                <w:rFonts w:ascii="Arial" w:hAnsi="Arial" w:cs="Arial"/>
                <w:lang w:val="en-US"/>
              </w:rPr>
              <w:t xml:space="preserve"> (mandatory</w:t>
            </w:r>
            <w:r w:rsidR="00404022">
              <w:rPr>
                <w:rFonts w:ascii="Arial" w:hAnsi="Arial" w:cs="Arial"/>
                <w:lang w:val="en-US"/>
              </w:rPr>
              <w:t xml:space="preserve"> field</w:t>
            </w:r>
            <w:r w:rsidR="00404022" w:rsidRPr="00F967EB">
              <w:rPr>
                <w:rFonts w:ascii="Arial" w:hAnsi="Arial" w:cs="Arial"/>
                <w:lang w:val="en-US"/>
              </w:rPr>
              <w:t>)</w:t>
            </w:r>
          </w:p>
          <w:p w14:paraId="0C250ABD" w14:textId="2CF2B770" w:rsidR="00AD79D6" w:rsidRPr="000779C6" w:rsidRDefault="00404022" w:rsidP="00404022">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75B279B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F7C581"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3CC9469" w14:textId="3A7CD392" w:rsidR="00404022" w:rsidRPr="00F967EB" w:rsidRDefault="00404022" w:rsidP="0040402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399076"/>
                <w:placeholder>
                  <w:docPart w:val="68EC57A29C3648F5B0D8D76EB111BB41"/>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106799E4"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75127505"/>
                <w:placeholder>
                  <w:docPart w:val="D964484031334FF4BF6D40FB64EE4CDD"/>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71877C25"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3940745"/>
                <w:placeholder>
                  <w:docPart w:val="0FCB3C23E79B493A8DECA6B099315B08"/>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3E33F8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AF57A3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65E6421"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3B7C411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DC3D1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E1F8D4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4AF537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DA478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8F6F20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7409B8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52248D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F51FC1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49A7098" w14:textId="77777777" w:rsidR="00AD79D6" w:rsidRDefault="00AD79D6" w:rsidP="00AD79D6">
      <w:pPr>
        <w:pStyle w:val="BodyText"/>
      </w:pPr>
    </w:p>
    <w:p w14:paraId="33DE2AB2" w14:textId="77777777" w:rsidR="00AD79D6" w:rsidRPr="001860CA" w:rsidRDefault="00AD79D6" w:rsidP="001860CA">
      <w:pPr>
        <w:pStyle w:val="Kop5"/>
      </w:pPr>
      <w:r w:rsidRPr="001860CA">
        <w:t>DIM Service</w:t>
      </w:r>
    </w:p>
    <w:tbl>
      <w:tblPr>
        <w:tblW w:w="5344" w:type="pct"/>
        <w:tblLook w:val="0000" w:firstRow="0" w:lastRow="0" w:firstColumn="0" w:lastColumn="0" w:noHBand="0" w:noVBand="0"/>
      </w:tblPr>
      <w:tblGrid>
        <w:gridCol w:w="3033"/>
        <w:gridCol w:w="6362"/>
      </w:tblGrid>
      <w:tr w:rsidR="00AD79D6" w:rsidRPr="008044BD" w14:paraId="73952126"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D18C05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9977CA1"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Services server</w:t>
            </w:r>
          </w:p>
        </w:tc>
      </w:tr>
      <w:tr w:rsidR="00AD79D6" w:rsidRPr="00712180" w14:paraId="48FC23D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25A7E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EA69DB0" w14:textId="77777777" w:rsidR="00AD79D6" w:rsidRPr="00DF7808" w:rsidRDefault="00AD79D6" w:rsidP="00AD79D6">
            <w:pPr>
              <w:pStyle w:val="TableText0"/>
              <w:keepNext/>
              <w:keepLines/>
              <w:rPr>
                <w:rFonts w:ascii="Arial" w:hAnsi="Arial" w:cs="Arial"/>
                <w:lang w:val="en-US"/>
              </w:rPr>
            </w:pPr>
            <w:r>
              <w:rPr>
                <w:rFonts w:ascii="Arial" w:hAnsi="Arial" w:cs="Arial"/>
                <w:lang w:val="en-US"/>
              </w:rPr>
              <w:t>TCP: 2181, 9092</w:t>
            </w:r>
          </w:p>
        </w:tc>
      </w:tr>
      <w:tr w:rsidR="00404022" w:rsidRPr="00712180" w14:paraId="632D9DB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BF77361" w14:textId="77777777" w:rsidR="00404022" w:rsidRDefault="00404022" w:rsidP="0040402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F121147" w14:textId="7C7FB61D" w:rsidR="00404022" w:rsidRPr="00572413" w:rsidRDefault="0003183F" w:rsidP="00404022">
            <w:pPr>
              <w:pStyle w:val="TableText0"/>
              <w:keepNext/>
              <w:keepLines/>
              <w:rPr>
                <w:rFonts w:ascii="Arial" w:hAnsi="Arial" w:cs="Arial"/>
                <w:lang w:val="en-US"/>
              </w:rPr>
            </w:pPr>
            <w:sdt>
              <w:sdtPr>
                <w:rPr>
                  <w:rFonts w:ascii="Arial" w:hAnsi="Arial" w:cs="Arial"/>
                  <w:lang w:val="en-US"/>
                </w:rPr>
                <w:alias w:val="DC connection"/>
                <w:tag w:val="DC connection"/>
                <w:id w:val="500084825"/>
                <w:placeholder>
                  <w:docPart w:val="E14D6BAF309047CE8BFD91265517EDBD"/>
                </w:placeholder>
                <w:dropDownList>
                  <w:listItem w:displayText="Select" w:value="Select"/>
                  <w:listItem w:displayText="Internal" w:value="Internal"/>
                  <w:listItem w:displayText="External" w:value="External"/>
                </w:dropDownList>
              </w:sdtPr>
              <w:sdtEndPr/>
              <w:sdtContent>
                <w:r w:rsidR="00404022">
                  <w:rPr>
                    <w:rFonts w:ascii="Arial" w:hAnsi="Arial" w:cs="Arial"/>
                    <w:lang w:val="en-US"/>
                  </w:rPr>
                  <w:t>Internal</w:t>
                </w:r>
              </w:sdtContent>
            </w:sdt>
            <w:r w:rsidR="00404022" w:rsidRPr="00F967EB">
              <w:rPr>
                <w:rFonts w:ascii="Arial" w:hAnsi="Arial" w:cs="Arial"/>
                <w:lang w:val="en-US"/>
              </w:rPr>
              <w:t xml:space="preserve"> </w:t>
            </w:r>
            <w:r w:rsidR="00404022" w:rsidRPr="00F967EB">
              <w:rPr>
                <w:rFonts w:ascii="Arial" w:hAnsi="Arial" w:cs="Arial"/>
                <w:lang w:val="nl-NL"/>
              </w:rPr>
              <w:t>(</w:t>
            </w:r>
            <w:proofErr w:type="spellStart"/>
            <w:r w:rsidR="00404022" w:rsidRPr="00F967EB">
              <w:rPr>
                <w:rFonts w:ascii="Arial" w:hAnsi="Arial" w:cs="Arial"/>
                <w:lang w:val="nl-NL"/>
              </w:rPr>
              <w:t>mandatory</w:t>
            </w:r>
            <w:proofErr w:type="spellEnd"/>
            <w:r w:rsidR="00404022">
              <w:rPr>
                <w:rFonts w:ascii="Arial" w:hAnsi="Arial" w:cs="Arial"/>
                <w:lang w:val="nl-NL"/>
              </w:rPr>
              <w:t xml:space="preserve"> field</w:t>
            </w:r>
            <w:r w:rsidR="00404022" w:rsidRPr="00F967EB">
              <w:rPr>
                <w:rFonts w:ascii="Arial" w:hAnsi="Arial" w:cs="Arial"/>
                <w:lang w:val="nl-NL"/>
              </w:rPr>
              <w:t>)</w:t>
            </w:r>
          </w:p>
        </w:tc>
      </w:tr>
      <w:tr w:rsidR="00404022" w:rsidRPr="006D2395" w14:paraId="77A03DE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0970C4" w14:textId="77777777" w:rsidR="00404022" w:rsidRDefault="00404022" w:rsidP="0040402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D37FAE0" w14:textId="196D9E18" w:rsidR="00404022" w:rsidRPr="003F1343" w:rsidRDefault="0003183F" w:rsidP="00404022">
            <w:pPr>
              <w:pStyle w:val="TableText0"/>
              <w:keepNext/>
              <w:keepLines/>
              <w:rPr>
                <w:rFonts w:ascii="Arial" w:hAnsi="Arial" w:cs="Arial"/>
                <w:lang w:val="en-US"/>
              </w:rPr>
            </w:pPr>
            <w:sdt>
              <w:sdtPr>
                <w:rPr>
                  <w:rFonts w:ascii="Arial" w:hAnsi="Arial" w:cs="Arial"/>
                  <w:lang w:val="en-US"/>
                </w:rPr>
                <w:id w:val="-1639251195"/>
                <w:placeholder>
                  <w:docPart w:val="361B178368D94689B2484A579E665D73"/>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404022">
                  <w:rPr>
                    <w:rFonts w:ascii="Arial" w:hAnsi="Arial" w:cs="Arial"/>
                    <w:lang w:val="en-US"/>
                  </w:rPr>
                  <w:t>Inbound</w:t>
                </w:r>
              </w:sdtContent>
            </w:sdt>
            <w:r w:rsidR="00404022" w:rsidRPr="00F967EB">
              <w:rPr>
                <w:rFonts w:ascii="Arial" w:hAnsi="Arial" w:cs="Arial"/>
                <w:lang w:val="en-US"/>
              </w:rPr>
              <w:t xml:space="preserve"> </w:t>
            </w:r>
            <w:r w:rsidR="00404022" w:rsidRPr="00F967EB">
              <w:rPr>
                <w:rFonts w:ascii="Arial" w:hAnsi="Arial" w:cs="Arial"/>
                <w:lang w:val="nl-NL"/>
              </w:rPr>
              <w:t>(</w:t>
            </w:r>
            <w:proofErr w:type="spellStart"/>
            <w:r w:rsidR="00404022" w:rsidRPr="00F967EB">
              <w:rPr>
                <w:rFonts w:ascii="Arial" w:hAnsi="Arial" w:cs="Arial"/>
                <w:lang w:val="nl-NL"/>
              </w:rPr>
              <w:t>mandatory</w:t>
            </w:r>
            <w:proofErr w:type="spellEnd"/>
            <w:r w:rsidR="00404022">
              <w:rPr>
                <w:rFonts w:ascii="Arial" w:hAnsi="Arial" w:cs="Arial"/>
                <w:lang w:val="nl-NL"/>
              </w:rPr>
              <w:t xml:space="preserve"> field</w:t>
            </w:r>
            <w:r w:rsidR="00404022" w:rsidRPr="00F967EB">
              <w:rPr>
                <w:rFonts w:ascii="Arial" w:hAnsi="Arial" w:cs="Arial"/>
                <w:lang w:val="nl-NL"/>
              </w:rPr>
              <w:t>)</w:t>
            </w:r>
          </w:p>
        </w:tc>
      </w:tr>
      <w:tr w:rsidR="00AD79D6" w:rsidRPr="00A540D4" w14:paraId="022817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73177D"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20A83A7" w14:textId="69E3581B" w:rsidR="00404022" w:rsidRPr="00F967EB" w:rsidRDefault="0003183F" w:rsidP="00404022">
            <w:pPr>
              <w:pStyle w:val="TableText0"/>
              <w:keepNext/>
              <w:keepLines/>
              <w:rPr>
                <w:rFonts w:ascii="Arial" w:hAnsi="Arial" w:cs="Arial"/>
                <w:lang w:val="en-US"/>
              </w:rPr>
            </w:pPr>
            <w:sdt>
              <w:sdtPr>
                <w:rPr>
                  <w:rFonts w:ascii="Arial" w:hAnsi="Arial" w:cs="Arial"/>
                  <w:lang w:val="en-US"/>
                </w:rPr>
                <w:alias w:val="Direct connection"/>
                <w:tag w:val="Direct connection"/>
                <w:id w:val="-1828745207"/>
                <w:placeholder>
                  <w:docPart w:val="E2754E709A774E458D36A3FA0206AD8F"/>
                </w:placeholder>
                <w:dropDownList>
                  <w:listItem w:displayText="Select" w:value="Select"/>
                  <w:listItem w:displayText="Yes" w:value="Yes"/>
                  <w:listItem w:displayText="No" w:value="No"/>
                </w:dropDownList>
              </w:sdtPr>
              <w:sdtEndPr/>
              <w:sdtContent>
                <w:r w:rsidR="00404022">
                  <w:rPr>
                    <w:rFonts w:ascii="Arial" w:hAnsi="Arial" w:cs="Arial"/>
                    <w:lang w:val="en-US"/>
                  </w:rPr>
                  <w:t>Yes</w:t>
                </w:r>
              </w:sdtContent>
            </w:sdt>
            <w:r w:rsidR="00404022" w:rsidRPr="00F967EB">
              <w:rPr>
                <w:rFonts w:ascii="Arial" w:hAnsi="Arial" w:cs="Arial"/>
                <w:lang w:val="en-US"/>
              </w:rPr>
              <w:t xml:space="preserve"> (mandatory</w:t>
            </w:r>
            <w:r w:rsidR="00404022">
              <w:rPr>
                <w:rFonts w:ascii="Arial" w:hAnsi="Arial" w:cs="Arial"/>
                <w:lang w:val="en-US"/>
              </w:rPr>
              <w:t xml:space="preserve"> field</w:t>
            </w:r>
            <w:r w:rsidR="00404022" w:rsidRPr="00F967EB">
              <w:rPr>
                <w:rFonts w:ascii="Arial" w:hAnsi="Arial" w:cs="Arial"/>
                <w:lang w:val="en-US"/>
              </w:rPr>
              <w:t>)</w:t>
            </w:r>
          </w:p>
          <w:p w14:paraId="2F58F126" w14:textId="686942E8" w:rsidR="00AD79D6" w:rsidRPr="000779C6" w:rsidRDefault="00404022" w:rsidP="00404022">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63663C8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1565D0"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69B341D" w14:textId="6F5A34A6" w:rsidR="00404022" w:rsidRPr="00F967EB" w:rsidRDefault="00404022" w:rsidP="0040402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19950809"/>
                <w:placeholder>
                  <w:docPart w:val="2CA46BC7D7B64FCFBC917E02CB388B78"/>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08246262"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82061231"/>
                <w:placeholder>
                  <w:docPart w:val="42B41DEE53B4459D85EEB4405D784CF9"/>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76DEFB93"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0670176"/>
                <w:placeholder>
                  <w:docPart w:val="F335B93EE2384E408967A2A830831BC8"/>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48AFF86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42CBFE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3CB48AE"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BE71F6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1DA56C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040AAD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8E9EB8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CAC5A5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B1327C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CF1F62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0FCE1D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07112F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797D479A" w14:textId="77777777" w:rsidR="00AD79D6" w:rsidRPr="009F563F" w:rsidRDefault="00AD79D6" w:rsidP="00AD79D6">
      <w:pPr>
        <w:pStyle w:val="BodyText"/>
      </w:pPr>
    </w:p>
    <w:p w14:paraId="5630CE70" w14:textId="77777777" w:rsidR="00AD79D6" w:rsidRPr="001860CA" w:rsidRDefault="00AD79D6" w:rsidP="001860CA">
      <w:pPr>
        <w:pStyle w:val="Kop5"/>
      </w:pPr>
      <w:r w:rsidRPr="001860CA">
        <w:lastRenderedPageBreak/>
        <w:t>DIM Engine</w:t>
      </w:r>
    </w:p>
    <w:tbl>
      <w:tblPr>
        <w:tblW w:w="5344" w:type="pct"/>
        <w:tblLook w:val="0000" w:firstRow="0" w:lastRow="0" w:firstColumn="0" w:lastColumn="0" w:noHBand="0" w:noVBand="0"/>
      </w:tblPr>
      <w:tblGrid>
        <w:gridCol w:w="3033"/>
        <w:gridCol w:w="6362"/>
      </w:tblGrid>
      <w:tr w:rsidR="00AD79D6" w:rsidRPr="008044BD" w14:paraId="084F6A21"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96C835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2F69218"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Engine</w:t>
            </w:r>
          </w:p>
        </w:tc>
      </w:tr>
      <w:tr w:rsidR="00AD79D6" w:rsidRPr="00712180" w14:paraId="4B92508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A72B6F"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D3A2B0C" w14:textId="77777777" w:rsidR="00AD79D6" w:rsidRPr="00DF7808" w:rsidRDefault="00AD79D6" w:rsidP="00AD79D6">
            <w:pPr>
              <w:pStyle w:val="TableText0"/>
              <w:keepNext/>
              <w:keepLines/>
              <w:rPr>
                <w:rFonts w:ascii="Arial" w:hAnsi="Arial" w:cs="Arial"/>
                <w:lang w:val="en-US"/>
              </w:rPr>
            </w:pPr>
            <w:r>
              <w:rPr>
                <w:rFonts w:ascii="Arial" w:hAnsi="Arial" w:cs="Arial"/>
                <w:lang w:val="en-US"/>
              </w:rPr>
              <w:t>TCP: 9092</w:t>
            </w:r>
          </w:p>
        </w:tc>
      </w:tr>
      <w:tr w:rsidR="00697E51" w:rsidRPr="00712180" w14:paraId="7524BC3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72793AC" w14:textId="77777777" w:rsidR="00697E51" w:rsidRDefault="00697E51" w:rsidP="00697E5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458FE68" w14:textId="66BF5950" w:rsidR="00697E51" w:rsidRPr="00572413" w:rsidRDefault="0003183F" w:rsidP="00697E51">
            <w:pPr>
              <w:pStyle w:val="TableText0"/>
              <w:keepNext/>
              <w:keepLines/>
              <w:rPr>
                <w:rFonts w:ascii="Arial" w:hAnsi="Arial" w:cs="Arial"/>
                <w:lang w:val="en-US"/>
              </w:rPr>
            </w:pPr>
            <w:sdt>
              <w:sdtPr>
                <w:rPr>
                  <w:rFonts w:ascii="Arial" w:hAnsi="Arial" w:cs="Arial"/>
                  <w:lang w:val="en-US"/>
                </w:rPr>
                <w:alias w:val="DC connection"/>
                <w:tag w:val="DC connection"/>
                <w:id w:val="1339967164"/>
                <w:placeholder>
                  <w:docPart w:val="A0D5C01B982A416280018F53AC497E67"/>
                </w:placeholder>
                <w:dropDownList>
                  <w:listItem w:displayText="Select" w:value="Select"/>
                  <w:listItem w:displayText="Internal" w:value="Internal"/>
                  <w:listItem w:displayText="External" w:value="External"/>
                </w:dropDownList>
              </w:sdtPr>
              <w:sdtEndPr/>
              <w:sdtContent>
                <w:r w:rsidR="00697E51">
                  <w:rPr>
                    <w:rFonts w:ascii="Arial" w:hAnsi="Arial" w:cs="Arial"/>
                    <w:lang w:val="en-US"/>
                  </w:rPr>
                  <w:t>Internal</w:t>
                </w:r>
              </w:sdtContent>
            </w:sdt>
            <w:r w:rsidR="00697E51" w:rsidRPr="00F967EB">
              <w:rPr>
                <w:rFonts w:ascii="Arial" w:hAnsi="Arial" w:cs="Arial"/>
                <w:lang w:val="en-US"/>
              </w:rPr>
              <w:t xml:space="preserve"> </w:t>
            </w:r>
            <w:r w:rsidR="00697E51" w:rsidRPr="00F967EB">
              <w:rPr>
                <w:rFonts w:ascii="Arial" w:hAnsi="Arial" w:cs="Arial"/>
                <w:lang w:val="nl-NL"/>
              </w:rPr>
              <w:t>(</w:t>
            </w:r>
            <w:proofErr w:type="spellStart"/>
            <w:r w:rsidR="00697E51" w:rsidRPr="00F967EB">
              <w:rPr>
                <w:rFonts w:ascii="Arial" w:hAnsi="Arial" w:cs="Arial"/>
                <w:lang w:val="nl-NL"/>
              </w:rPr>
              <w:t>mandatory</w:t>
            </w:r>
            <w:proofErr w:type="spellEnd"/>
            <w:r w:rsidR="00697E51">
              <w:rPr>
                <w:rFonts w:ascii="Arial" w:hAnsi="Arial" w:cs="Arial"/>
                <w:lang w:val="nl-NL"/>
              </w:rPr>
              <w:t xml:space="preserve"> field</w:t>
            </w:r>
            <w:r w:rsidR="00697E51" w:rsidRPr="00F967EB">
              <w:rPr>
                <w:rFonts w:ascii="Arial" w:hAnsi="Arial" w:cs="Arial"/>
                <w:lang w:val="nl-NL"/>
              </w:rPr>
              <w:t>)</w:t>
            </w:r>
          </w:p>
        </w:tc>
      </w:tr>
      <w:tr w:rsidR="00697E51" w:rsidRPr="006D2395" w14:paraId="1617514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555B0E" w14:textId="77777777" w:rsidR="00697E51" w:rsidRDefault="00697E51" w:rsidP="00697E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E92F03D" w14:textId="18E42596" w:rsidR="00697E51" w:rsidRPr="003F1343" w:rsidRDefault="0003183F" w:rsidP="00697E51">
            <w:pPr>
              <w:pStyle w:val="TableText0"/>
              <w:keepNext/>
              <w:keepLines/>
              <w:rPr>
                <w:rFonts w:ascii="Arial" w:hAnsi="Arial" w:cs="Arial"/>
                <w:lang w:val="en-US"/>
              </w:rPr>
            </w:pPr>
            <w:sdt>
              <w:sdtPr>
                <w:rPr>
                  <w:rFonts w:ascii="Arial" w:hAnsi="Arial" w:cs="Arial"/>
                  <w:lang w:val="en-US"/>
                </w:rPr>
                <w:id w:val="-153762874"/>
                <w:placeholder>
                  <w:docPart w:val="065EBA57BB15455197BD50575549634B"/>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697E51">
                  <w:rPr>
                    <w:rFonts w:ascii="Arial" w:hAnsi="Arial" w:cs="Arial"/>
                    <w:lang w:val="en-US"/>
                  </w:rPr>
                  <w:t>Inbound</w:t>
                </w:r>
              </w:sdtContent>
            </w:sdt>
            <w:r w:rsidR="00697E51" w:rsidRPr="00F967EB">
              <w:rPr>
                <w:rFonts w:ascii="Arial" w:hAnsi="Arial" w:cs="Arial"/>
                <w:lang w:val="en-US"/>
              </w:rPr>
              <w:t xml:space="preserve"> </w:t>
            </w:r>
            <w:r w:rsidR="00697E51" w:rsidRPr="00F967EB">
              <w:rPr>
                <w:rFonts w:ascii="Arial" w:hAnsi="Arial" w:cs="Arial"/>
                <w:lang w:val="nl-NL"/>
              </w:rPr>
              <w:t>(</w:t>
            </w:r>
            <w:proofErr w:type="spellStart"/>
            <w:r w:rsidR="00697E51" w:rsidRPr="00F967EB">
              <w:rPr>
                <w:rFonts w:ascii="Arial" w:hAnsi="Arial" w:cs="Arial"/>
                <w:lang w:val="nl-NL"/>
              </w:rPr>
              <w:t>mandatory</w:t>
            </w:r>
            <w:proofErr w:type="spellEnd"/>
            <w:r w:rsidR="00697E51">
              <w:rPr>
                <w:rFonts w:ascii="Arial" w:hAnsi="Arial" w:cs="Arial"/>
                <w:lang w:val="nl-NL"/>
              </w:rPr>
              <w:t xml:space="preserve"> field</w:t>
            </w:r>
            <w:r w:rsidR="00697E51" w:rsidRPr="00F967EB">
              <w:rPr>
                <w:rFonts w:ascii="Arial" w:hAnsi="Arial" w:cs="Arial"/>
                <w:lang w:val="nl-NL"/>
              </w:rPr>
              <w:t>)</w:t>
            </w:r>
          </w:p>
        </w:tc>
      </w:tr>
      <w:tr w:rsidR="00697E51" w:rsidRPr="00A540D4" w14:paraId="388584E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966AE9" w14:textId="77777777" w:rsidR="00697E51" w:rsidRDefault="00697E51" w:rsidP="00697E5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45793B8" w14:textId="77777777" w:rsidR="00697E51" w:rsidRPr="00F967EB" w:rsidRDefault="0003183F" w:rsidP="00697E51">
            <w:pPr>
              <w:pStyle w:val="TableText0"/>
              <w:keepNext/>
              <w:keepLines/>
              <w:rPr>
                <w:rFonts w:ascii="Arial" w:hAnsi="Arial" w:cs="Arial"/>
                <w:lang w:val="en-US"/>
              </w:rPr>
            </w:pPr>
            <w:sdt>
              <w:sdtPr>
                <w:rPr>
                  <w:rFonts w:ascii="Arial" w:hAnsi="Arial" w:cs="Arial"/>
                  <w:lang w:val="en-US"/>
                </w:rPr>
                <w:alias w:val="Direct connection"/>
                <w:tag w:val="Direct connection"/>
                <w:id w:val="-492264304"/>
                <w:placeholder>
                  <w:docPart w:val="D459F92049C345569A3110EA61807360"/>
                </w:placeholder>
                <w:dropDownList>
                  <w:listItem w:displayText="Select" w:value="Select"/>
                  <w:listItem w:displayText="Yes" w:value="Yes"/>
                  <w:listItem w:displayText="No" w:value="No"/>
                </w:dropDownList>
              </w:sdtPr>
              <w:sdtEndPr/>
              <w:sdtContent>
                <w:r w:rsidR="00697E51">
                  <w:rPr>
                    <w:rFonts w:ascii="Arial" w:hAnsi="Arial" w:cs="Arial"/>
                    <w:lang w:val="en-US"/>
                  </w:rPr>
                  <w:t>Yes</w:t>
                </w:r>
              </w:sdtContent>
            </w:sdt>
            <w:r w:rsidR="00697E51" w:rsidRPr="00F967EB">
              <w:rPr>
                <w:rFonts w:ascii="Arial" w:hAnsi="Arial" w:cs="Arial"/>
                <w:lang w:val="en-US"/>
              </w:rPr>
              <w:t xml:space="preserve"> (mandatory</w:t>
            </w:r>
            <w:r w:rsidR="00697E51">
              <w:rPr>
                <w:rFonts w:ascii="Arial" w:hAnsi="Arial" w:cs="Arial"/>
                <w:lang w:val="en-US"/>
              </w:rPr>
              <w:t xml:space="preserve"> field</w:t>
            </w:r>
            <w:r w:rsidR="00697E51" w:rsidRPr="00F967EB">
              <w:rPr>
                <w:rFonts w:ascii="Arial" w:hAnsi="Arial" w:cs="Arial"/>
                <w:lang w:val="en-US"/>
              </w:rPr>
              <w:t>)</w:t>
            </w:r>
          </w:p>
          <w:p w14:paraId="00903D1F" w14:textId="1ECAB723" w:rsidR="00697E51" w:rsidRPr="000779C6" w:rsidRDefault="00697E51" w:rsidP="00697E51">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Pr>
                <w:rFonts w:ascii="Arial" w:hAnsi="Arial" w:cs="Arial"/>
                <w:lang w:val="en-US"/>
              </w:rPr>
              <w:t xml:space="preserve"> </w:t>
            </w:r>
          </w:p>
        </w:tc>
      </w:tr>
      <w:tr w:rsidR="00AD79D6" w:rsidRPr="00B931BB" w14:paraId="4114C61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47BBE6"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18FCB2A" w14:textId="4DC54821" w:rsidR="00697E51" w:rsidRPr="00F967EB" w:rsidRDefault="00697E51" w:rsidP="00697E5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258296240"/>
                <w:placeholder>
                  <w:docPart w:val="A37847ACC76544B6AE4F06F659441FD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15286106"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26854884"/>
                <w:placeholder>
                  <w:docPart w:val="AC656D1038054EAAA1D51AA0F1E91019"/>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491EE3C5"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435162469"/>
                <w:placeholder>
                  <w:docPart w:val="8176A47AFD64427A8B762562BABD3693"/>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2BD25F6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FF81A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91D805D"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696CD6B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0A3CB2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6B5D9A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7E4A5D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769AB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419ABE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43F96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9BA282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5A3494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66AF425" w14:textId="77777777" w:rsidR="00AD79D6" w:rsidRDefault="00AD79D6" w:rsidP="00AD79D6">
      <w:pPr>
        <w:pStyle w:val="BodyText"/>
      </w:pPr>
    </w:p>
    <w:p w14:paraId="5024D701" w14:textId="77777777" w:rsidR="00AD79D6" w:rsidRDefault="00AD79D6" w:rsidP="00AD79D6">
      <w:pPr>
        <w:pStyle w:val="Kop3"/>
        <w:ind w:left="851" w:hanging="851"/>
      </w:pPr>
      <w:r>
        <w:t>DIM Engine</w:t>
      </w:r>
    </w:p>
    <w:p w14:paraId="3059179B" w14:textId="77777777" w:rsidR="00AD79D6" w:rsidRPr="003E77D7" w:rsidRDefault="00AD79D6" w:rsidP="00AD79D6">
      <w:pPr>
        <w:pStyle w:val="BodyText"/>
      </w:pPr>
    </w:p>
    <w:p w14:paraId="64EB71C5" w14:textId="77777777" w:rsidR="00AD79D6" w:rsidRDefault="00AD79D6" w:rsidP="00AD79D6">
      <w:pPr>
        <w:pStyle w:val="BodyText"/>
      </w:pPr>
      <w:r w:rsidRPr="003E77D7">
        <w:rPr>
          <w:noProof/>
          <w:lang w:val="nl-NL" w:eastAsia="nl-NL" w:bidi="ar-SA"/>
        </w:rPr>
        <w:drawing>
          <wp:inline distT="0" distB="0" distL="0" distR="0" wp14:anchorId="44D91B7B" wp14:editId="5800180C">
            <wp:extent cx="5731510" cy="36296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29660"/>
                    </a:xfrm>
                    <a:prstGeom prst="rect">
                      <a:avLst/>
                    </a:prstGeom>
                  </pic:spPr>
                </pic:pic>
              </a:graphicData>
            </a:graphic>
          </wp:inline>
        </w:drawing>
      </w:r>
    </w:p>
    <w:p w14:paraId="377871F3" w14:textId="77777777" w:rsidR="00AD79D6" w:rsidRDefault="00AD79D6" w:rsidP="00AD79D6">
      <w:pPr>
        <w:pStyle w:val="Kop4"/>
        <w:tabs>
          <w:tab w:val="num" w:pos="360"/>
        </w:tabs>
        <w:ind w:left="0" w:firstLine="0"/>
      </w:pPr>
      <w:r>
        <w:lastRenderedPageBreak/>
        <w:t>External entities</w:t>
      </w:r>
    </w:p>
    <w:p w14:paraId="22B859E3" w14:textId="77777777" w:rsidR="00AD79D6" w:rsidRPr="001860CA" w:rsidRDefault="00AD79D6" w:rsidP="001860CA">
      <w:pPr>
        <w:pStyle w:val="Kop5"/>
      </w:pPr>
      <w:bookmarkStart w:id="31" w:name="_Hlk113437623"/>
      <w:r w:rsidRPr="001860CA">
        <w:t>UWV FB / UWV TAB</w:t>
      </w:r>
    </w:p>
    <w:tbl>
      <w:tblPr>
        <w:tblW w:w="5344" w:type="pct"/>
        <w:tblLook w:val="0000" w:firstRow="0" w:lastRow="0" w:firstColumn="0" w:lastColumn="0" w:noHBand="0" w:noVBand="0"/>
      </w:tblPr>
      <w:tblGrid>
        <w:gridCol w:w="3033"/>
        <w:gridCol w:w="6362"/>
      </w:tblGrid>
      <w:tr w:rsidR="00AD79D6" w:rsidRPr="008044BD" w14:paraId="48C0E8E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bookmarkEnd w:id="31"/>
          <w:p w14:paraId="155D0E7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DFFC8A3"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1ECD264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BB4085D"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4B1A9D5"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xml:space="preserve">; TCP, port </w:t>
            </w:r>
            <w:r w:rsidRPr="00DE7D94">
              <w:rPr>
                <w:rFonts w:ascii="Arial" w:hAnsi="Arial" w:cs="Arial"/>
                <w:lang w:val="en-US"/>
              </w:rPr>
              <w:t>31538</w:t>
            </w:r>
          </w:p>
        </w:tc>
      </w:tr>
      <w:tr w:rsidR="00697E51" w:rsidRPr="00712180" w14:paraId="768633F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411EDF" w14:textId="77777777" w:rsidR="00697E51" w:rsidRDefault="00697E51" w:rsidP="00697E5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04A1EA3" w14:textId="4F778899" w:rsidR="00697E51" w:rsidRPr="00BE5BBD" w:rsidRDefault="0003183F" w:rsidP="00697E51">
            <w:pPr>
              <w:pStyle w:val="TableText0"/>
              <w:keepNext/>
              <w:keepLines/>
              <w:rPr>
                <w:rFonts w:ascii="Arial" w:hAnsi="Arial" w:cs="Arial"/>
                <w:lang w:val="en-US"/>
              </w:rPr>
            </w:pPr>
            <w:sdt>
              <w:sdtPr>
                <w:rPr>
                  <w:rFonts w:ascii="Arial" w:hAnsi="Arial" w:cs="Arial"/>
                  <w:lang w:val="en-US"/>
                </w:rPr>
                <w:alias w:val="DC connection"/>
                <w:tag w:val="DC connection"/>
                <w:id w:val="1737121652"/>
                <w:placeholder>
                  <w:docPart w:val="4797AA8EDB3845D6B4B272E07662E88D"/>
                </w:placeholder>
                <w:dropDownList>
                  <w:listItem w:displayText="Select" w:value="Select"/>
                  <w:listItem w:displayText="Internal" w:value="Internal"/>
                  <w:listItem w:displayText="External" w:value="External"/>
                </w:dropDownList>
              </w:sdtPr>
              <w:sdtEndPr/>
              <w:sdtContent>
                <w:r w:rsidR="00697E51">
                  <w:rPr>
                    <w:rFonts w:ascii="Arial" w:hAnsi="Arial" w:cs="Arial"/>
                    <w:lang w:val="en-US"/>
                  </w:rPr>
                  <w:t>Internal</w:t>
                </w:r>
              </w:sdtContent>
            </w:sdt>
            <w:r w:rsidR="00697E51" w:rsidRPr="00F967EB">
              <w:rPr>
                <w:rFonts w:ascii="Arial" w:hAnsi="Arial" w:cs="Arial"/>
                <w:lang w:val="en-US"/>
              </w:rPr>
              <w:t xml:space="preserve"> </w:t>
            </w:r>
            <w:r w:rsidR="00697E51" w:rsidRPr="00F967EB">
              <w:rPr>
                <w:rFonts w:ascii="Arial" w:hAnsi="Arial" w:cs="Arial"/>
                <w:lang w:val="nl-NL"/>
              </w:rPr>
              <w:t>(</w:t>
            </w:r>
            <w:proofErr w:type="spellStart"/>
            <w:r w:rsidR="00697E51" w:rsidRPr="00F967EB">
              <w:rPr>
                <w:rFonts w:ascii="Arial" w:hAnsi="Arial" w:cs="Arial"/>
                <w:lang w:val="nl-NL"/>
              </w:rPr>
              <w:t>mandatory</w:t>
            </w:r>
            <w:proofErr w:type="spellEnd"/>
            <w:r w:rsidR="00697E51">
              <w:rPr>
                <w:rFonts w:ascii="Arial" w:hAnsi="Arial" w:cs="Arial"/>
                <w:lang w:val="nl-NL"/>
              </w:rPr>
              <w:t xml:space="preserve"> field</w:t>
            </w:r>
            <w:r w:rsidR="00697E51" w:rsidRPr="00F967EB">
              <w:rPr>
                <w:rFonts w:ascii="Arial" w:hAnsi="Arial" w:cs="Arial"/>
                <w:lang w:val="nl-NL"/>
              </w:rPr>
              <w:t>)</w:t>
            </w:r>
          </w:p>
        </w:tc>
      </w:tr>
      <w:tr w:rsidR="00697E51" w:rsidRPr="006D2395" w14:paraId="73FB9F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583B7DD" w14:textId="77777777" w:rsidR="00697E51" w:rsidRDefault="00697E51" w:rsidP="00697E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93150F4" w14:textId="700911AB" w:rsidR="00697E51" w:rsidRPr="003F1343" w:rsidRDefault="0003183F" w:rsidP="00697E51">
            <w:pPr>
              <w:pStyle w:val="TableText0"/>
              <w:keepNext/>
              <w:keepLines/>
              <w:rPr>
                <w:rFonts w:ascii="Arial" w:hAnsi="Arial" w:cs="Arial"/>
                <w:lang w:val="en-US"/>
              </w:rPr>
            </w:pPr>
            <w:sdt>
              <w:sdtPr>
                <w:rPr>
                  <w:rFonts w:ascii="Arial" w:hAnsi="Arial" w:cs="Arial"/>
                  <w:lang w:val="en-US"/>
                </w:rPr>
                <w:id w:val="803427786"/>
                <w:placeholder>
                  <w:docPart w:val="F07BE8C7F8E644BE862326D42CA40E94"/>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697E51">
                  <w:rPr>
                    <w:rFonts w:ascii="Arial" w:hAnsi="Arial" w:cs="Arial"/>
                    <w:lang w:val="en-US"/>
                  </w:rPr>
                  <w:t>Inbound</w:t>
                </w:r>
              </w:sdtContent>
            </w:sdt>
            <w:r w:rsidR="00697E51" w:rsidRPr="00F967EB">
              <w:rPr>
                <w:rFonts w:ascii="Arial" w:hAnsi="Arial" w:cs="Arial"/>
                <w:lang w:val="en-US"/>
              </w:rPr>
              <w:t xml:space="preserve"> </w:t>
            </w:r>
            <w:r w:rsidR="00697E51" w:rsidRPr="00F967EB">
              <w:rPr>
                <w:rFonts w:ascii="Arial" w:hAnsi="Arial" w:cs="Arial"/>
                <w:lang w:val="nl-NL"/>
              </w:rPr>
              <w:t>(</w:t>
            </w:r>
            <w:proofErr w:type="spellStart"/>
            <w:r w:rsidR="00697E51" w:rsidRPr="00F967EB">
              <w:rPr>
                <w:rFonts w:ascii="Arial" w:hAnsi="Arial" w:cs="Arial"/>
                <w:lang w:val="nl-NL"/>
              </w:rPr>
              <w:t>mandatory</w:t>
            </w:r>
            <w:proofErr w:type="spellEnd"/>
            <w:r w:rsidR="00697E51">
              <w:rPr>
                <w:rFonts w:ascii="Arial" w:hAnsi="Arial" w:cs="Arial"/>
                <w:lang w:val="nl-NL"/>
              </w:rPr>
              <w:t xml:space="preserve"> field</w:t>
            </w:r>
            <w:r w:rsidR="00697E51" w:rsidRPr="00F967EB">
              <w:rPr>
                <w:rFonts w:ascii="Arial" w:hAnsi="Arial" w:cs="Arial"/>
                <w:lang w:val="nl-NL"/>
              </w:rPr>
              <w:t>)</w:t>
            </w:r>
          </w:p>
        </w:tc>
      </w:tr>
      <w:tr w:rsidR="00AD79D6" w:rsidRPr="00A540D4" w14:paraId="79153F3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19F302"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A2F400B" w14:textId="153844C0" w:rsidR="00697E51" w:rsidRPr="00F967EB" w:rsidRDefault="0003183F" w:rsidP="00697E51">
            <w:pPr>
              <w:pStyle w:val="TableText0"/>
              <w:keepNext/>
              <w:keepLines/>
              <w:rPr>
                <w:rFonts w:ascii="Arial" w:hAnsi="Arial" w:cs="Arial"/>
                <w:lang w:val="en-US"/>
              </w:rPr>
            </w:pPr>
            <w:sdt>
              <w:sdtPr>
                <w:rPr>
                  <w:rFonts w:ascii="Arial" w:hAnsi="Arial" w:cs="Arial"/>
                  <w:lang w:val="en-US"/>
                </w:rPr>
                <w:alias w:val="Direct connection"/>
                <w:tag w:val="Direct connection"/>
                <w:id w:val="537318796"/>
                <w:placeholder>
                  <w:docPart w:val="49B2402B3DC24ADEAF964B2B2276BE1A"/>
                </w:placeholder>
                <w:dropDownList>
                  <w:listItem w:displayText="Select" w:value="Select"/>
                  <w:listItem w:displayText="Yes" w:value="Yes"/>
                  <w:listItem w:displayText="No" w:value="No"/>
                </w:dropDownList>
              </w:sdtPr>
              <w:sdtEndPr/>
              <w:sdtContent>
                <w:r w:rsidR="00697E51">
                  <w:rPr>
                    <w:rFonts w:ascii="Arial" w:hAnsi="Arial" w:cs="Arial"/>
                    <w:lang w:val="en-US"/>
                  </w:rPr>
                  <w:t>No</w:t>
                </w:r>
              </w:sdtContent>
            </w:sdt>
            <w:r w:rsidR="00697E51" w:rsidRPr="00F967EB">
              <w:rPr>
                <w:rFonts w:ascii="Arial" w:hAnsi="Arial" w:cs="Arial"/>
                <w:lang w:val="en-US"/>
              </w:rPr>
              <w:t xml:space="preserve"> (mandatory</w:t>
            </w:r>
            <w:r w:rsidR="00697E51">
              <w:rPr>
                <w:rFonts w:ascii="Arial" w:hAnsi="Arial" w:cs="Arial"/>
                <w:lang w:val="en-US"/>
              </w:rPr>
              <w:t xml:space="preserve"> field</w:t>
            </w:r>
            <w:r w:rsidR="00697E51" w:rsidRPr="00F967EB">
              <w:rPr>
                <w:rFonts w:ascii="Arial" w:hAnsi="Arial" w:cs="Arial"/>
                <w:lang w:val="en-US"/>
              </w:rPr>
              <w:t>)</w:t>
            </w:r>
          </w:p>
          <w:p w14:paraId="598C5E94" w14:textId="7CBC5FD2" w:rsidR="00AD79D6" w:rsidRPr="000779C6" w:rsidRDefault="00697E51" w:rsidP="00697E51">
            <w:pPr>
              <w:pStyle w:val="TableText0"/>
              <w:keepNext/>
              <w:keepLines/>
              <w:rPr>
                <w:rFonts w:ascii="Arial" w:hAnsi="Arial" w:cs="Arial"/>
                <w:lang w:val="en-US"/>
              </w:rPr>
            </w:pPr>
            <w:r>
              <w:rPr>
                <w:rFonts w:ascii="Arial" w:hAnsi="Arial" w:cs="Arial"/>
                <w:lang w:val="en-US"/>
              </w:rPr>
              <w:t>Via: UCRA</w:t>
            </w:r>
          </w:p>
        </w:tc>
      </w:tr>
      <w:tr w:rsidR="00AD79D6" w:rsidRPr="00B931BB" w14:paraId="56FABCB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26E697"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0D3FF50" w14:textId="2206E508" w:rsidR="00697E51" w:rsidRPr="00F967EB" w:rsidRDefault="00697E51" w:rsidP="00697E5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258550845"/>
                <w:placeholder>
                  <w:docPart w:val="B844EA681A95468C82DDAC6714BDB26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2109B727" w14:textId="4C5B0300"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52056280"/>
                <w:placeholder>
                  <w:docPart w:val="A194F281516B4080923C883CBCA3EF00"/>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Yes (Entrust)</w:t>
                </w:r>
              </w:sdtContent>
            </w:sdt>
          </w:p>
          <w:p w14:paraId="0CC404D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62732319"/>
                <w:placeholder>
                  <w:docPart w:val="355A78ED1F364C78AB3D93AD3D358105"/>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6B15ED8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26A80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209BFF5"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1A1F2D8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347020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624BAC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0C1FA1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2272D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99C003C"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353030D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A49E7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2605882"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14CDA79B" w14:textId="77777777" w:rsidR="00AD79D6" w:rsidRDefault="00AD79D6" w:rsidP="00AD79D6">
      <w:pPr>
        <w:pStyle w:val="BodyText"/>
      </w:pPr>
    </w:p>
    <w:p w14:paraId="30A3AB71" w14:textId="77777777" w:rsidR="00AD79D6" w:rsidRPr="001860CA" w:rsidRDefault="00AD79D6" w:rsidP="001860CA">
      <w:pPr>
        <w:pStyle w:val="Kop5"/>
      </w:pPr>
      <w:r w:rsidRPr="001860CA">
        <w:t>UWV User</w:t>
      </w:r>
    </w:p>
    <w:tbl>
      <w:tblPr>
        <w:tblW w:w="5344" w:type="pct"/>
        <w:tblLook w:val="0000" w:firstRow="0" w:lastRow="0" w:firstColumn="0" w:lastColumn="0" w:noHBand="0" w:noVBand="0"/>
      </w:tblPr>
      <w:tblGrid>
        <w:gridCol w:w="3033"/>
        <w:gridCol w:w="6362"/>
      </w:tblGrid>
      <w:tr w:rsidR="00AD79D6" w:rsidRPr="008044BD" w14:paraId="27A142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F4E87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B87E676" w14:textId="77777777" w:rsidR="00AD79D6" w:rsidRPr="00B535B8" w:rsidRDefault="00AD79D6" w:rsidP="00AD79D6">
            <w:pPr>
              <w:pStyle w:val="TableText0"/>
              <w:keepNext/>
              <w:keepLines/>
              <w:rPr>
                <w:rFonts w:ascii="Arial" w:hAnsi="Arial" w:cs="Arial"/>
                <w:highlight w:val="yellow"/>
                <w:lang w:val="en-US"/>
              </w:rPr>
            </w:pPr>
            <w:r w:rsidRPr="006F0ED6">
              <w:rPr>
                <w:rFonts w:ascii="Arial" w:hAnsi="Arial" w:cs="Arial"/>
                <w:lang w:val="en-US"/>
              </w:rPr>
              <w:t xml:space="preserve">UWV users </w:t>
            </w:r>
            <w:proofErr w:type="spellStart"/>
            <w:r w:rsidRPr="006F0ED6">
              <w:rPr>
                <w:rFonts w:ascii="Arial" w:hAnsi="Arial" w:cs="Arial"/>
                <w:lang w:val="en-US"/>
              </w:rPr>
              <w:t>Developpers</w:t>
            </w:r>
            <w:proofErr w:type="spellEnd"/>
            <w:r w:rsidRPr="006F0ED6">
              <w:rPr>
                <w:rFonts w:ascii="Arial" w:hAnsi="Arial" w:cs="Arial"/>
                <w:lang w:val="en-US"/>
              </w:rPr>
              <w:t xml:space="preserve"> and Data Engineers as part of UWV Users community to connect only on O and T.</w:t>
            </w:r>
          </w:p>
        </w:tc>
      </w:tr>
      <w:tr w:rsidR="00AD79D6" w:rsidRPr="00712180" w14:paraId="09D2943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6E64BF"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61BF6A9"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r>
              <w:rPr>
                <w:rFonts w:ascii="Arial" w:hAnsi="Arial" w:cs="Arial"/>
                <w:lang w:val="en-US"/>
              </w:rPr>
              <w:t xml:space="preserve">; TCP, port </w:t>
            </w:r>
            <w:r w:rsidRPr="00DE7D94">
              <w:rPr>
                <w:rFonts w:ascii="Arial" w:hAnsi="Arial" w:cs="Arial"/>
                <w:lang w:val="en-US"/>
              </w:rPr>
              <w:t>31538</w:t>
            </w:r>
          </w:p>
        </w:tc>
      </w:tr>
      <w:tr w:rsidR="00205B00" w:rsidRPr="00712180" w14:paraId="224A6C2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E8D3EF2" w14:textId="77777777" w:rsidR="00205B00" w:rsidRDefault="00205B00" w:rsidP="00205B00">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BB4CDDD" w14:textId="3195A9B2" w:rsidR="00205B00" w:rsidRPr="00BE5BBD" w:rsidRDefault="0003183F" w:rsidP="00205B00">
            <w:pPr>
              <w:pStyle w:val="TableText0"/>
              <w:keepNext/>
              <w:keepLines/>
              <w:rPr>
                <w:rFonts w:ascii="Arial" w:hAnsi="Arial" w:cs="Arial"/>
                <w:lang w:val="en-US"/>
              </w:rPr>
            </w:pPr>
            <w:sdt>
              <w:sdtPr>
                <w:rPr>
                  <w:rFonts w:ascii="Arial" w:hAnsi="Arial" w:cs="Arial"/>
                  <w:lang w:val="en-US"/>
                </w:rPr>
                <w:alias w:val="DC connection"/>
                <w:tag w:val="DC connection"/>
                <w:id w:val="820002939"/>
                <w:placeholder>
                  <w:docPart w:val="A40635A44F624741AC4EA702DEE1E83B"/>
                </w:placeholder>
                <w:dropDownList>
                  <w:listItem w:displayText="Select" w:value="Select"/>
                  <w:listItem w:displayText="Internal" w:value="Internal"/>
                  <w:listItem w:displayText="External" w:value="External"/>
                </w:dropDownList>
              </w:sdtPr>
              <w:sdtEndPr/>
              <w:sdtContent>
                <w:r w:rsidR="00205B00">
                  <w:rPr>
                    <w:rFonts w:ascii="Arial" w:hAnsi="Arial" w:cs="Arial"/>
                    <w:lang w:val="en-US"/>
                  </w:rPr>
                  <w:t>Internal</w:t>
                </w:r>
              </w:sdtContent>
            </w:sdt>
            <w:r w:rsidR="00205B00" w:rsidRPr="00F967EB">
              <w:rPr>
                <w:rFonts w:ascii="Arial" w:hAnsi="Arial" w:cs="Arial"/>
                <w:lang w:val="en-US"/>
              </w:rPr>
              <w:t xml:space="preserve"> </w:t>
            </w:r>
            <w:r w:rsidR="00205B00" w:rsidRPr="00F967EB">
              <w:rPr>
                <w:rFonts w:ascii="Arial" w:hAnsi="Arial" w:cs="Arial"/>
                <w:lang w:val="nl-NL"/>
              </w:rPr>
              <w:t>(</w:t>
            </w:r>
            <w:proofErr w:type="spellStart"/>
            <w:r w:rsidR="00205B00" w:rsidRPr="00F967EB">
              <w:rPr>
                <w:rFonts w:ascii="Arial" w:hAnsi="Arial" w:cs="Arial"/>
                <w:lang w:val="nl-NL"/>
              </w:rPr>
              <w:t>mandatory</w:t>
            </w:r>
            <w:proofErr w:type="spellEnd"/>
            <w:r w:rsidR="00205B00">
              <w:rPr>
                <w:rFonts w:ascii="Arial" w:hAnsi="Arial" w:cs="Arial"/>
                <w:lang w:val="nl-NL"/>
              </w:rPr>
              <w:t xml:space="preserve"> field</w:t>
            </w:r>
            <w:r w:rsidR="00205B00" w:rsidRPr="00F967EB">
              <w:rPr>
                <w:rFonts w:ascii="Arial" w:hAnsi="Arial" w:cs="Arial"/>
                <w:lang w:val="nl-NL"/>
              </w:rPr>
              <w:t>)</w:t>
            </w:r>
          </w:p>
        </w:tc>
      </w:tr>
      <w:tr w:rsidR="00205B00" w:rsidRPr="006D2395" w14:paraId="0DB5C3D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24F2D6" w14:textId="77777777" w:rsidR="00205B00" w:rsidRDefault="00205B00" w:rsidP="00205B00">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084B237" w14:textId="6ABE15D6" w:rsidR="00205B00" w:rsidRPr="003F1343" w:rsidRDefault="0003183F" w:rsidP="00205B00">
            <w:pPr>
              <w:pStyle w:val="TableText0"/>
              <w:keepNext/>
              <w:keepLines/>
              <w:rPr>
                <w:rFonts w:ascii="Arial" w:hAnsi="Arial" w:cs="Arial"/>
                <w:lang w:val="en-US"/>
              </w:rPr>
            </w:pPr>
            <w:sdt>
              <w:sdtPr>
                <w:rPr>
                  <w:rFonts w:ascii="Arial" w:hAnsi="Arial" w:cs="Arial"/>
                  <w:lang w:val="en-US"/>
                </w:rPr>
                <w:id w:val="42179096"/>
                <w:placeholder>
                  <w:docPart w:val="0534899CFE6D4FEBBE388BA0047266B1"/>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205B00">
                  <w:rPr>
                    <w:rFonts w:ascii="Arial" w:hAnsi="Arial" w:cs="Arial"/>
                    <w:lang w:val="en-US"/>
                  </w:rPr>
                  <w:t>Inbound</w:t>
                </w:r>
              </w:sdtContent>
            </w:sdt>
            <w:r w:rsidR="00205B00" w:rsidRPr="00F967EB">
              <w:rPr>
                <w:rFonts w:ascii="Arial" w:hAnsi="Arial" w:cs="Arial"/>
                <w:lang w:val="en-US"/>
              </w:rPr>
              <w:t xml:space="preserve"> </w:t>
            </w:r>
            <w:r w:rsidR="00205B00" w:rsidRPr="00F967EB">
              <w:rPr>
                <w:rFonts w:ascii="Arial" w:hAnsi="Arial" w:cs="Arial"/>
                <w:lang w:val="nl-NL"/>
              </w:rPr>
              <w:t>(</w:t>
            </w:r>
            <w:proofErr w:type="spellStart"/>
            <w:r w:rsidR="00205B00" w:rsidRPr="00F967EB">
              <w:rPr>
                <w:rFonts w:ascii="Arial" w:hAnsi="Arial" w:cs="Arial"/>
                <w:lang w:val="nl-NL"/>
              </w:rPr>
              <w:t>mandatory</w:t>
            </w:r>
            <w:proofErr w:type="spellEnd"/>
            <w:r w:rsidR="00205B00">
              <w:rPr>
                <w:rFonts w:ascii="Arial" w:hAnsi="Arial" w:cs="Arial"/>
                <w:lang w:val="nl-NL"/>
              </w:rPr>
              <w:t xml:space="preserve"> field</w:t>
            </w:r>
            <w:r w:rsidR="00205B00" w:rsidRPr="00F967EB">
              <w:rPr>
                <w:rFonts w:ascii="Arial" w:hAnsi="Arial" w:cs="Arial"/>
                <w:lang w:val="nl-NL"/>
              </w:rPr>
              <w:t>)</w:t>
            </w:r>
          </w:p>
        </w:tc>
      </w:tr>
      <w:tr w:rsidR="00205B00" w:rsidRPr="00A540D4" w14:paraId="0B488A2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270379" w14:textId="77777777" w:rsidR="00205B00" w:rsidRDefault="00205B00" w:rsidP="00205B00">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AE31BE9" w14:textId="77777777" w:rsidR="00205B00" w:rsidRPr="00F967EB" w:rsidRDefault="0003183F" w:rsidP="00205B00">
            <w:pPr>
              <w:pStyle w:val="TableText0"/>
              <w:keepNext/>
              <w:keepLines/>
              <w:rPr>
                <w:rFonts w:ascii="Arial" w:hAnsi="Arial" w:cs="Arial"/>
                <w:lang w:val="en-US"/>
              </w:rPr>
            </w:pPr>
            <w:sdt>
              <w:sdtPr>
                <w:rPr>
                  <w:rFonts w:ascii="Arial" w:hAnsi="Arial" w:cs="Arial"/>
                  <w:lang w:val="en-US"/>
                </w:rPr>
                <w:alias w:val="Direct connection"/>
                <w:tag w:val="Direct connection"/>
                <w:id w:val="-401450343"/>
                <w:placeholder>
                  <w:docPart w:val="97D64D64DA2C45F6B45F7F88869E404E"/>
                </w:placeholder>
                <w:dropDownList>
                  <w:listItem w:displayText="Select" w:value="Select"/>
                  <w:listItem w:displayText="Yes" w:value="Yes"/>
                  <w:listItem w:displayText="No" w:value="No"/>
                </w:dropDownList>
              </w:sdtPr>
              <w:sdtEndPr/>
              <w:sdtContent>
                <w:r w:rsidR="00205B00">
                  <w:rPr>
                    <w:rFonts w:ascii="Arial" w:hAnsi="Arial" w:cs="Arial"/>
                    <w:lang w:val="en-US"/>
                  </w:rPr>
                  <w:t>No</w:t>
                </w:r>
              </w:sdtContent>
            </w:sdt>
            <w:r w:rsidR="00205B00" w:rsidRPr="00F967EB">
              <w:rPr>
                <w:rFonts w:ascii="Arial" w:hAnsi="Arial" w:cs="Arial"/>
                <w:lang w:val="en-US"/>
              </w:rPr>
              <w:t xml:space="preserve"> (mandatory</w:t>
            </w:r>
            <w:r w:rsidR="00205B00">
              <w:rPr>
                <w:rFonts w:ascii="Arial" w:hAnsi="Arial" w:cs="Arial"/>
                <w:lang w:val="en-US"/>
              </w:rPr>
              <w:t xml:space="preserve"> field</w:t>
            </w:r>
            <w:r w:rsidR="00205B00" w:rsidRPr="00F967EB">
              <w:rPr>
                <w:rFonts w:ascii="Arial" w:hAnsi="Arial" w:cs="Arial"/>
                <w:lang w:val="en-US"/>
              </w:rPr>
              <w:t>)</w:t>
            </w:r>
          </w:p>
          <w:p w14:paraId="20BCEFCF" w14:textId="35B28B18" w:rsidR="00205B00" w:rsidRPr="000779C6" w:rsidRDefault="00205B00" w:rsidP="00205B00">
            <w:pPr>
              <w:pStyle w:val="TableText0"/>
              <w:keepNext/>
              <w:keepLines/>
              <w:rPr>
                <w:rFonts w:ascii="Arial" w:hAnsi="Arial" w:cs="Arial"/>
                <w:lang w:val="en-US"/>
              </w:rPr>
            </w:pPr>
            <w:r>
              <w:rPr>
                <w:rFonts w:ascii="Arial" w:hAnsi="Arial" w:cs="Arial"/>
                <w:lang w:val="en-US"/>
              </w:rPr>
              <w:t>Via: UCRA</w:t>
            </w:r>
          </w:p>
        </w:tc>
      </w:tr>
      <w:tr w:rsidR="00AD79D6" w:rsidRPr="00B931BB" w14:paraId="38F77FE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E9C01A"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C566910" w14:textId="77777777" w:rsidR="00205B00" w:rsidRPr="00F967EB" w:rsidRDefault="00205B00" w:rsidP="00205B00">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977439621"/>
                <w:placeholder>
                  <w:docPart w:val="0ED48CC182B0497285C66C7D4B62828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3557DA00"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94171713"/>
                <w:placeholder>
                  <w:docPart w:val="D5DB38C55A4C400EA8F288943ABF0D91"/>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Yes (Entrust)</w:t>
                </w:r>
              </w:sdtContent>
            </w:sdt>
          </w:p>
          <w:p w14:paraId="0652FE6E"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26056036"/>
                <w:placeholder>
                  <w:docPart w:val="667CBD842D92484F95A2F8078A9C1BF2"/>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1FCDE32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9F3894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EE55A81"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DF195C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9106C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EBE849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8B0FEE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0CF0D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37FCB8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5521484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3072A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2AA94F5"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78DDC9DD" w14:textId="77777777" w:rsidR="00AD79D6" w:rsidRDefault="00AD79D6" w:rsidP="00AD79D6">
      <w:pPr>
        <w:pStyle w:val="BodyText"/>
      </w:pPr>
    </w:p>
    <w:p w14:paraId="6F9624D5" w14:textId="77777777" w:rsidR="00AD79D6" w:rsidRDefault="00AD79D6" w:rsidP="00AD79D6">
      <w:pPr>
        <w:pStyle w:val="BodyText"/>
      </w:pPr>
    </w:p>
    <w:p w14:paraId="6E1001D4" w14:textId="77777777" w:rsidR="00AD79D6" w:rsidRDefault="00AD79D6" w:rsidP="00AD79D6">
      <w:pPr>
        <w:pStyle w:val="BodyText"/>
      </w:pPr>
    </w:p>
    <w:p w14:paraId="772304FE" w14:textId="77777777" w:rsidR="00AD79D6" w:rsidRPr="001860CA" w:rsidRDefault="00AD79D6" w:rsidP="001860CA">
      <w:pPr>
        <w:pStyle w:val="Kop5"/>
      </w:pPr>
      <w:r w:rsidRPr="001860CA">
        <w:lastRenderedPageBreak/>
        <w:t xml:space="preserve">GIT Repository  </w:t>
      </w:r>
    </w:p>
    <w:tbl>
      <w:tblPr>
        <w:tblW w:w="5344" w:type="pct"/>
        <w:tblLook w:val="0000" w:firstRow="0" w:lastRow="0" w:firstColumn="0" w:lastColumn="0" w:noHBand="0" w:noVBand="0"/>
      </w:tblPr>
      <w:tblGrid>
        <w:gridCol w:w="3033"/>
        <w:gridCol w:w="6362"/>
      </w:tblGrid>
      <w:tr w:rsidR="00AD79D6" w:rsidRPr="008044BD" w14:paraId="58C7C1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583828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133516D" w14:textId="77777777" w:rsidR="00AD79D6" w:rsidRPr="00472C59" w:rsidRDefault="00AD79D6" w:rsidP="00AD79D6">
            <w:pPr>
              <w:pStyle w:val="TableText0"/>
              <w:keepNext/>
              <w:keepLines/>
              <w:rPr>
                <w:rFonts w:ascii="Arial" w:hAnsi="Arial" w:cs="Arial"/>
                <w:lang w:val="nl-NL"/>
              </w:rPr>
            </w:pPr>
            <w:r w:rsidRPr="00741943">
              <w:rPr>
                <w:rFonts w:ascii="Arial" w:hAnsi="Arial" w:cs="Arial"/>
                <w:lang w:val="en-US"/>
              </w:rPr>
              <w:t xml:space="preserve">UWV GIT software version control and source code system in </w:t>
            </w:r>
            <w:proofErr w:type="spellStart"/>
            <w:r w:rsidRPr="00741943">
              <w:rPr>
                <w:rFonts w:ascii="Arial" w:hAnsi="Arial" w:cs="Arial"/>
                <w:lang w:val="en-US"/>
              </w:rPr>
              <w:t>OToD</w:t>
            </w:r>
            <w:proofErr w:type="spellEnd"/>
            <w:r w:rsidRPr="00741943">
              <w:rPr>
                <w:rFonts w:ascii="Arial" w:hAnsi="Arial" w:cs="Arial"/>
                <w:lang w:val="en-US"/>
              </w:rPr>
              <w:t xml:space="preserve">. </w:t>
            </w:r>
            <w:proofErr w:type="spellStart"/>
            <w:r w:rsidRPr="00653672">
              <w:rPr>
                <w:rFonts w:ascii="Arial" w:hAnsi="Arial" w:cs="Arial"/>
                <w:lang w:val="nl-NL"/>
              </w:rPr>
              <w:t>Used</w:t>
            </w:r>
            <w:proofErr w:type="spellEnd"/>
            <w:r w:rsidRPr="00653672">
              <w:rPr>
                <w:rFonts w:ascii="Arial" w:hAnsi="Arial" w:cs="Arial"/>
                <w:lang w:val="nl-NL"/>
              </w:rPr>
              <w:t xml:space="preserve"> </w:t>
            </w:r>
            <w:proofErr w:type="spellStart"/>
            <w:r w:rsidRPr="00653672">
              <w:rPr>
                <w:rFonts w:ascii="Arial" w:hAnsi="Arial" w:cs="Arial"/>
                <w:lang w:val="nl-NL"/>
              </w:rPr>
              <w:t>from</w:t>
            </w:r>
            <w:proofErr w:type="spellEnd"/>
            <w:r w:rsidRPr="00653672">
              <w:rPr>
                <w:rFonts w:ascii="Arial" w:hAnsi="Arial" w:cs="Arial"/>
                <w:lang w:val="nl-NL"/>
              </w:rPr>
              <w:t xml:space="preserve"> Test </w:t>
            </w:r>
            <w:proofErr w:type="spellStart"/>
            <w:r w:rsidRPr="00653672">
              <w:rPr>
                <w:rFonts w:ascii="Arial" w:hAnsi="Arial" w:cs="Arial"/>
                <w:lang w:val="nl-NL"/>
              </w:rPr>
              <w:t>and</w:t>
            </w:r>
            <w:proofErr w:type="spellEnd"/>
            <w:r w:rsidRPr="00653672">
              <w:rPr>
                <w:rFonts w:ascii="Arial" w:hAnsi="Arial" w:cs="Arial"/>
                <w:lang w:val="nl-NL"/>
              </w:rPr>
              <w:t xml:space="preserve"> Development </w:t>
            </w:r>
            <w:proofErr w:type="spellStart"/>
            <w:r w:rsidRPr="00653672">
              <w:rPr>
                <w:rFonts w:ascii="Arial" w:hAnsi="Arial" w:cs="Arial"/>
                <w:lang w:val="nl-NL"/>
              </w:rPr>
              <w:t>only</w:t>
            </w:r>
            <w:proofErr w:type="spellEnd"/>
            <w:r w:rsidRPr="00653672">
              <w:rPr>
                <w:rFonts w:ascii="Arial" w:hAnsi="Arial" w:cs="Arial"/>
                <w:lang w:val="nl-NL"/>
              </w:rPr>
              <w:t>.</w:t>
            </w:r>
            <w:r>
              <w:rPr>
                <w:rFonts w:ascii="Arial" w:hAnsi="Arial" w:cs="Arial"/>
                <w:lang w:val="nl-NL"/>
              </w:rPr>
              <w:t xml:space="preserve"> </w:t>
            </w:r>
          </w:p>
        </w:tc>
      </w:tr>
      <w:tr w:rsidR="00AD79D6" w:rsidRPr="00712180" w14:paraId="0E913DC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252669B"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E36FCE9" w14:textId="77777777" w:rsidR="00AD79D6" w:rsidRPr="00DF7808" w:rsidRDefault="00AD79D6" w:rsidP="00AD79D6">
            <w:pPr>
              <w:pStyle w:val="TableText0"/>
              <w:keepNext/>
              <w:keepLines/>
              <w:rPr>
                <w:rFonts w:ascii="Arial" w:hAnsi="Arial" w:cs="Arial"/>
                <w:lang w:val="en-US"/>
              </w:rPr>
            </w:pPr>
            <w:r>
              <w:rPr>
                <w:rFonts w:ascii="Arial" w:hAnsi="Arial" w:cs="Arial"/>
                <w:lang w:val="en-US"/>
              </w:rPr>
              <w:t>HTTPS, port 443, 7070</w:t>
            </w:r>
            <w:r w:rsidRPr="00DF7808">
              <w:rPr>
                <w:rFonts w:ascii="Arial" w:hAnsi="Arial" w:cs="Arial"/>
                <w:lang w:val="en-US"/>
              </w:rPr>
              <w:t xml:space="preserve"> </w:t>
            </w:r>
          </w:p>
        </w:tc>
      </w:tr>
      <w:tr w:rsidR="00A454E5" w:rsidRPr="00712180" w14:paraId="520357E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4FAEE0D" w14:textId="77777777" w:rsidR="00A454E5" w:rsidRDefault="00A454E5" w:rsidP="00A454E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98B59DD" w14:textId="360AFB1F" w:rsidR="00A454E5" w:rsidRPr="00572413" w:rsidRDefault="0003183F" w:rsidP="00A454E5">
            <w:pPr>
              <w:pStyle w:val="TableText0"/>
              <w:keepNext/>
              <w:keepLines/>
              <w:rPr>
                <w:rFonts w:ascii="Arial" w:hAnsi="Arial" w:cs="Arial"/>
                <w:lang w:val="en-US"/>
              </w:rPr>
            </w:pPr>
            <w:sdt>
              <w:sdtPr>
                <w:rPr>
                  <w:rFonts w:ascii="Arial" w:hAnsi="Arial" w:cs="Arial"/>
                  <w:lang w:val="en-US"/>
                </w:rPr>
                <w:alias w:val="DC connection"/>
                <w:tag w:val="DC connection"/>
                <w:id w:val="-1761208672"/>
                <w:placeholder>
                  <w:docPart w:val="AC6FEDBCEEF04D03BB5F124C61A9D2E5"/>
                </w:placeholder>
                <w:dropDownList>
                  <w:listItem w:displayText="Select" w:value="Select"/>
                  <w:listItem w:displayText="Internal" w:value="Internal"/>
                  <w:listItem w:displayText="External" w:value="External"/>
                </w:dropDownList>
              </w:sdtPr>
              <w:sdtEndPr/>
              <w:sdtContent>
                <w:r w:rsidR="00A454E5">
                  <w:rPr>
                    <w:rFonts w:ascii="Arial" w:hAnsi="Arial" w:cs="Arial"/>
                    <w:lang w:val="en-US"/>
                  </w:rPr>
                  <w:t>Internal</w:t>
                </w:r>
              </w:sdtContent>
            </w:sdt>
            <w:r w:rsidR="00A454E5" w:rsidRPr="00F967EB">
              <w:rPr>
                <w:rFonts w:ascii="Arial" w:hAnsi="Arial" w:cs="Arial"/>
                <w:lang w:val="en-US"/>
              </w:rPr>
              <w:t xml:space="preserve"> </w:t>
            </w:r>
            <w:r w:rsidR="00A454E5" w:rsidRPr="00F967EB">
              <w:rPr>
                <w:rFonts w:ascii="Arial" w:hAnsi="Arial" w:cs="Arial"/>
                <w:lang w:val="nl-NL"/>
              </w:rPr>
              <w:t>(</w:t>
            </w:r>
            <w:proofErr w:type="spellStart"/>
            <w:r w:rsidR="00A454E5" w:rsidRPr="00F967EB">
              <w:rPr>
                <w:rFonts w:ascii="Arial" w:hAnsi="Arial" w:cs="Arial"/>
                <w:lang w:val="nl-NL"/>
              </w:rPr>
              <w:t>mandatory</w:t>
            </w:r>
            <w:proofErr w:type="spellEnd"/>
            <w:r w:rsidR="00A454E5">
              <w:rPr>
                <w:rFonts w:ascii="Arial" w:hAnsi="Arial" w:cs="Arial"/>
                <w:lang w:val="nl-NL"/>
              </w:rPr>
              <w:t xml:space="preserve"> field</w:t>
            </w:r>
            <w:r w:rsidR="00A454E5" w:rsidRPr="00F967EB">
              <w:rPr>
                <w:rFonts w:ascii="Arial" w:hAnsi="Arial" w:cs="Arial"/>
                <w:lang w:val="nl-NL"/>
              </w:rPr>
              <w:t>)</w:t>
            </w:r>
          </w:p>
        </w:tc>
      </w:tr>
      <w:tr w:rsidR="00A454E5" w:rsidRPr="006D2395" w14:paraId="70CBDA6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55083AC" w14:textId="77777777" w:rsidR="00A454E5" w:rsidRDefault="00A454E5" w:rsidP="00A454E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CD84B41" w14:textId="72713BC3" w:rsidR="00A454E5" w:rsidRPr="003F1343" w:rsidRDefault="0003183F" w:rsidP="00A454E5">
            <w:pPr>
              <w:pStyle w:val="TableText0"/>
              <w:keepNext/>
              <w:keepLines/>
              <w:rPr>
                <w:rFonts w:ascii="Arial" w:hAnsi="Arial" w:cs="Arial"/>
                <w:lang w:val="en-US"/>
              </w:rPr>
            </w:pPr>
            <w:sdt>
              <w:sdtPr>
                <w:rPr>
                  <w:rFonts w:ascii="Arial" w:hAnsi="Arial" w:cs="Arial"/>
                  <w:lang w:val="en-US"/>
                </w:rPr>
                <w:id w:val="1043412304"/>
                <w:placeholder>
                  <w:docPart w:val="51EED9EE6F664F1B850218F1C8FB856E"/>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A454E5">
                  <w:rPr>
                    <w:rFonts w:ascii="Arial" w:hAnsi="Arial" w:cs="Arial"/>
                    <w:lang w:val="en-US"/>
                  </w:rPr>
                  <w:t>Outbound</w:t>
                </w:r>
              </w:sdtContent>
            </w:sdt>
            <w:r w:rsidR="00A454E5" w:rsidRPr="00F967EB">
              <w:rPr>
                <w:rFonts w:ascii="Arial" w:hAnsi="Arial" w:cs="Arial"/>
                <w:lang w:val="en-US"/>
              </w:rPr>
              <w:t xml:space="preserve"> </w:t>
            </w:r>
            <w:r w:rsidR="00A454E5" w:rsidRPr="00F967EB">
              <w:rPr>
                <w:rFonts w:ascii="Arial" w:hAnsi="Arial" w:cs="Arial"/>
                <w:lang w:val="nl-NL"/>
              </w:rPr>
              <w:t>(</w:t>
            </w:r>
            <w:proofErr w:type="spellStart"/>
            <w:r w:rsidR="00A454E5" w:rsidRPr="00F967EB">
              <w:rPr>
                <w:rFonts w:ascii="Arial" w:hAnsi="Arial" w:cs="Arial"/>
                <w:lang w:val="nl-NL"/>
              </w:rPr>
              <w:t>mandatory</w:t>
            </w:r>
            <w:proofErr w:type="spellEnd"/>
            <w:r w:rsidR="00A454E5">
              <w:rPr>
                <w:rFonts w:ascii="Arial" w:hAnsi="Arial" w:cs="Arial"/>
                <w:lang w:val="nl-NL"/>
              </w:rPr>
              <w:t xml:space="preserve"> field</w:t>
            </w:r>
            <w:r w:rsidR="00A454E5" w:rsidRPr="00F967EB">
              <w:rPr>
                <w:rFonts w:ascii="Arial" w:hAnsi="Arial" w:cs="Arial"/>
                <w:lang w:val="nl-NL"/>
              </w:rPr>
              <w:t>)</w:t>
            </w:r>
          </w:p>
        </w:tc>
      </w:tr>
      <w:tr w:rsidR="00AD79D6" w:rsidRPr="00A540D4" w14:paraId="2A1E86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874AF5"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D36A885" w14:textId="36AB4418" w:rsidR="00A454E5" w:rsidRPr="00F967EB" w:rsidRDefault="0003183F" w:rsidP="00A454E5">
            <w:pPr>
              <w:pStyle w:val="TableText0"/>
              <w:keepNext/>
              <w:keepLines/>
              <w:rPr>
                <w:rFonts w:ascii="Arial" w:hAnsi="Arial" w:cs="Arial"/>
                <w:lang w:val="en-US"/>
              </w:rPr>
            </w:pPr>
            <w:sdt>
              <w:sdtPr>
                <w:rPr>
                  <w:rFonts w:ascii="Arial" w:hAnsi="Arial" w:cs="Arial"/>
                  <w:lang w:val="en-US"/>
                </w:rPr>
                <w:alias w:val="Direct connection"/>
                <w:tag w:val="Direct connection"/>
                <w:id w:val="-1403747907"/>
                <w:placeholder>
                  <w:docPart w:val="32FE2D7BFDD54FB4A524167CACC4C87D"/>
                </w:placeholder>
                <w:dropDownList>
                  <w:listItem w:displayText="Select" w:value="Select"/>
                  <w:listItem w:displayText="Yes" w:value="Yes"/>
                  <w:listItem w:displayText="No" w:value="No"/>
                </w:dropDownList>
              </w:sdtPr>
              <w:sdtEndPr/>
              <w:sdtContent>
                <w:r w:rsidR="00A454E5">
                  <w:rPr>
                    <w:rFonts w:ascii="Arial" w:hAnsi="Arial" w:cs="Arial"/>
                    <w:lang w:val="en-US"/>
                  </w:rPr>
                  <w:t>Yes</w:t>
                </w:r>
              </w:sdtContent>
            </w:sdt>
            <w:r w:rsidR="00A454E5" w:rsidRPr="00F967EB">
              <w:rPr>
                <w:rFonts w:ascii="Arial" w:hAnsi="Arial" w:cs="Arial"/>
                <w:lang w:val="en-US"/>
              </w:rPr>
              <w:t xml:space="preserve"> (mandatory</w:t>
            </w:r>
            <w:r w:rsidR="00A454E5">
              <w:rPr>
                <w:rFonts w:ascii="Arial" w:hAnsi="Arial" w:cs="Arial"/>
                <w:lang w:val="en-US"/>
              </w:rPr>
              <w:t xml:space="preserve"> field</w:t>
            </w:r>
            <w:r w:rsidR="00A454E5" w:rsidRPr="00F967EB">
              <w:rPr>
                <w:rFonts w:ascii="Arial" w:hAnsi="Arial" w:cs="Arial"/>
                <w:lang w:val="en-US"/>
              </w:rPr>
              <w:t>)</w:t>
            </w:r>
          </w:p>
          <w:p w14:paraId="7C537E3B" w14:textId="74EBD506" w:rsidR="00AD79D6" w:rsidRPr="000779C6" w:rsidRDefault="00A454E5" w:rsidP="00A454E5">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65A1595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1A0FFF"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F7C7FF1" w14:textId="461752E7" w:rsidR="00A454E5" w:rsidRPr="00F967EB" w:rsidRDefault="00A454E5" w:rsidP="00A454E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108583613"/>
                <w:placeholder>
                  <w:docPart w:val="7FAE4F5EB85349BCAFEA7FDE413B729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06B6AD10"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40758700"/>
                <w:placeholder>
                  <w:docPart w:val="CA86C31900C9450A94DAF8834BAAB364"/>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291A00E7"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065714467"/>
                <w:placeholder>
                  <w:docPart w:val="07B6B827D06E45EE8F975D76791A54A0"/>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09C2F02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9ED13A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717DE96"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6A12EBA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683722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BBE997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26575B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2E876E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26966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F35C7A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60D39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2A1AB4F"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6D39E062" w14:textId="77777777" w:rsidR="00AD79D6" w:rsidRDefault="00AD79D6" w:rsidP="00AD79D6">
      <w:pPr>
        <w:pStyle w:val="BodyText"/>
      </w:pPr>
    </w:p>
    <w:p w14:paraId="6061F3B4" w14:textId="77777777" w:rsidR="00AD79D6" w:rsidRPr="001860CA" w:rsidRDefault="00AD79D6" w:rsidP="001860CA">
      <w:pPr>
        <w:pStyle w:val="Kop5"/>
      </w:pPr>
      <w:r w:rsidRPr="001860CA">
        <w:t xml:space="preserve">UWV Mail </w:t>
      </w:r>
    </w:p>
    <w:tbl>
      <w:tblPr>
        <w:tblW w:w="5344" w:type="pct"/>
        <w:tblLook w:val="0000" w:firstRow="0" w:lastRow="0" w:firstColumn="0" w:lastColumn="0" w:noHBand="0" w:noVBand="0"/>
      </w:tblPr>
      <w:tblGrid>
        <w:gridCol w:w="3033"/>
        <w:gridCol w:w="6362"/>
      </w:tblGrid>
      <w:tr w:rsidR="00AD79D6" w:rsidRPr="008044BD" w14:paraId="2E70FE9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CF340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00AEE9E"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 xml:space="preserve">UWV </w:t>
            </w:r>
            <w:proofErr w:type="spellStart"/>
            <w:r w:rsidRPr="00B535B8">
              <w:rPr>
                <w:rFonts w:ascii="Arial" w:hAnsi="Arial" w:cs="Arial"/>
                <w:lang w:val="en-US"/>
              </w:rPr>
              <w:t>MailRelay</w:t>
            </w:r>
            <w:proofErr w:type="spellEnd"/>
            <w:r w:rsidRPr="00B535B8">
              <w:rPr>
                <w:rFonts w:ascii="Arial" w:hAnsi="Arial" w:cs="Arial"/>
                <w:lang w:val="en-US"/>
              </w:rPr>
              <w:t xml:space="preserve"> service used by </w:t>
            </w:r>
            <w:proofErr w:type="spellStart"/>
            <w:r w:rsidRPr="00B535B8">
              <w:rPr>
                <w:rFonts w:ascii="Arial" w:hAnsi="Arial" w:cs="Arial"/>
                <w:lang w:val="en-US"/>
              </w:rPr>
              <w:t>Datastage</w:t>
            </w:r>
            <w:proofErr w:type="spellEnd"/>
            <w:r w:rsidRPr="00B535B8">
              <w:rPr>
                <w:rFonts w:ascii="Arial" w:hAnsi="Arial" w:cs="Arial"/>
                <w:lang w:val="en-US"/>
              </w:rPr>
              <w:t xml:space="preserve"> to send notification mails. </w:t>
            </w:r>
          </w:p>
        </w:tc>
      </w:tr>
      <w:tr w:rsidR="00AD79D6" w:rsidRPr="00712180" w14:paraId="54DE797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E39C81"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F7DCCE"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SMTP, port 25</w:t>
            </w:r>
            <w:r w:rsidRPr="00DF7808">
              <w:rPr>
                <w:rFonts w:ascii="Arial" w:hAnsi="Arial" w:cs="Arial"/>
                <w:lang w:val="en-US"/>
              </w:rPr>
              <w:t xml:space="preserve"> </w:t>
            </w:r>
            <w:r>
              <w:rPr>
                <w:rFonts w:ascii="Arial" w:hAnsi="Arial" w:cs="Arial"/>
                <w:lang w:val="en-US"/>
              </w:rPr>
              <w:t>(STARTTLS Option see 4.5.1)</w:t>
            </w:r>
          </w:p>
        </w:tc>
      </w:tr>
      <w:tr w:rsidR="001A549B" w:rsidRPr="00712180" w14:paraId="56C3D5F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E5BD23" w14:textId="77777777" w:rsidR="001A549B" w:rsidRDefault="001A549B" w:rsidP="001A549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995E6CC" w14:textId="13E591E0" w:rsidR="001A549B" w:rsidRPr="00572413" w:rsidRDefault="0003183F" w:rsidP="001A549B">
            <w:pPr>
              <w:pStyle w:val="TableText0"/>
              <w:keepNext/>
              <w:keepLines/>
              <w:rPr>
                <w:rFonts w:ascii="Arial" w:hAnsi="Arial" w:cs="Arial"/>
                <w:lang w:val="en-US"/>
              </w:rPr>
            </w:pPr>
            <w:sdt>
              <w:sdtPr>
                <w:rPr>
                  <w:rFonts w:ascii="Arial" w:hAnsi="Arial" w:cs="Arial"/>
                  <w:lang w:val="en-US"/>
                </w:rPr>
                <w:alias w:val="DC connection"/>
                <w:tag w:val="DC connection"/>
                <w:id w:val="-1023701359"/>
                <w:placeholder>
                  <w:docPart w:val="7796134008CE4FC499A798F8AB641B70"/>
                </w:placeholder>
                <w:dropDownList>
                  <w:listItem w:displayText="Select" w:value="Select"/>
                  <w:listItem w:displayText="Internal" w:value="Internal"/>
                  <w:listItem w:displayText="External" w:value="External"/>
                </w:dropDownList>
              </w:sdtPr>
              <w:sdtEndPr/>
              <w:sdtContent>
                <w:r w:rsidR="001A549B">
                  <w:rPr>
                    <w:rFonts w:ascii="Arial" w:hAnsi="Arial" w:cs="Arial"/>
                    <w:lang w:val="en-US"/>
                  </w:rPr>
                  <w:t>External</w:t>
                </w:r>
              </w:sdtContent>
            </w:sdt>
            <w:r w:rsidR="001A549B" w:rsidRPr="00F967EB">
              <w:rPr>
                <w:rFonts w:ascii="Arial" w:hAnsi="Arial" w:cs="Arial"/>
                <w:lang w:val="en-US"/>
              </w:rPr>
              <w:t xml:space="preserve"> </w:t>
            </w:r>
            <w:r w:rsidR="001A549B" w:rsidRPr="00F967EB">
              <w:rPr>
                <w:rFonts w:ascii="Arial" w:hAnsi="Arial" w:cs="Arial"/>
                <w:lang w:val="nl-NL"/>
              </w:rPr>
              <w:t>(</w:t>
            </w:r>
            <w:proofErr w:type="spellStart"/>
            <w:r w:rsidR="001A549B" w:rsidRPr="00F967EB">
              <w:rPr>
                <w:rFonts w:ascii="Arial" w:hAnsi="Arial" w:cs="Arial"/>
                <w:lang w:val="nl-NL"/>
              </w:rPr>
              <w:t>mandatory</w:t>
            </w:r>
            <w:proofErr w:type="spellEnd"/>
            <w:r w:rsidR="001A549B">
              <w:rPr>
                <w:rFonts w:ascii="Arial" w:hAnsi="Arial" w:cs="Arial"/>
                <w:lang w:val="nl-NL"/>
              </w:rPr>
              <w:t xml:space="preserve"> field</w:t>
            </w:r>
            <w:r w:rsidR="001A549B" w:rsidRPr="00F967EB">
              <w:rPr>
                <w:rFonts w:ascii="Arial" w:hAnsi="Arial" w:cs="Arial"/>
                <w:lang w:val="nl-NL"/>
              </w:rPr>
              <w:t>)</w:t>
            </w:r>
          </w:p>
        </w:tc>
      </w:tr>
      <w:tr w:rsidR="001A549B" w:rsidRPr="006D2395" w14:paraId="5B7994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1F4EF07" w14:textId="77777777" w:rsidR="001A549B" w:rsidRDefault="001A549B" w:rsidP="001A549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C82A827" w14:textId="4E17B928" w:rsidR="001A549B" w:rsidRPr="003F1343" w:rsidRDefault="0003183F" w:rsidP="001A549B">
            <w:pPr>
              <w:pStyle w:val="TableText0"/>
              <w:keepNext/>
              <w:keepLines/>
              <w:rPr>
                <w:rFonts w:ascii="Arial" w:hAnsi="Arial" w:cs="Arial"/>
                <w:lang w:val="en-US"/>
              </w:rPr>
            </w:pPr>
            <w:sdt>
              <w:sdtPr>
                <w:rPr>
                  <w:rFonts w:ascii="Arial" w:hAnsi="Arial" w:cs="Arial"/>
                  <w:lang w:val="en-US"/>
                </w:rPr>
                <w:id w:val="-1054543275"/>
                <w:placeholder>
                  <w:docPart w:val="7B44DA6A4D5A472186CBBC99D0F72397"/>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1A549B">
                  <w:rPr>
                    <w:rFonts w:ascii="Arial" w:hAnsi="Arial" w:cs="Arial"/>
                    <w:lang w:val="en-US"/>
                  </w:rPr>
                  <w:t>Outbound</w:t>
                </w:r>
              </w:sdtContent>
            </w:sdt>
            <w:r w:rsidR="001A549B" w:rsidRPr="00F967EB">
              <w:rPr>
                <w:rFonts w:ascii="Arial" w:hAnsi="Arial" w:cs="Arial"/>
                <w:lang w:val="en-US"/>
              </w:rPr>
              <w:t xml:space="preserve"> </w:t>
            </w:r>
            <w:r w:rsidR="001A549B" w:rsidRPr="00F967EB">
              <w:rPr>
                <w:rFonts w:ascii="Arial" w:hAnsi="Arial" w:cs="Arial"/>
                <w:lang w:val="nl-NL"/>
              </w:rPr>
              <w:t>(</w:t>
            </w:r>
            <w:proofErr w:type="spellStart"/>
            <w:r w:rsidR="001A549B" w:rsidRPr="00F967EB">
              <w:rPr>
                <w:rFonts w:ascii="Arial" w:hAnsi="Arial" w:cs="Arial"/>
                <w:lang w:val="nl-NL"/>
              </w:rPr>
              <w:t>mandatory</w:t>
            </w:r>
            <w:proofErr w:type="spellEnd"/>
            <w:r w:rsidR="001A549B">
              <w:rPr>
                <w:rFonts w:ascii="Arial" w:hAnsi="Arial" w:cs="Arial"/>
                <w:lang w:val="nl-NL"/>
              </w:rPr>
              <w:t xml:space="preserve"> field</w:t>
            </w:r>
            <w:r w:rsidR="001A549B" w:rsidRPr="00F967EB">
              <w:rPr>
                <w:rFonts w:ascii="Arial" w:hAnsi="Arial" w:cs="Arial"/>
                <w:lang w:val="nl-NL"/>
              </w:rPr>
              <w:t>)</w:t>
            </w:r>
          </w:p>
        </w:tc>
      </w:tr>
      <w:tr w:rsidR="001A549B" w:rsidRPr="00A540D4" w14:paraId="186296D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23051F7" w14:textId="77777777" w:rsidR="001A549B" w:rsidRDefault="001A549B" w:rsidP="001A549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45F93CD" w14:textId="540E2A15" w:rsidR="001A549B" w:rsidRPr="00F967EB" w:rsidRDefault="001A549B" w:rsidP="001A549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37313399"/>
                <w:placeholder>
                  <w:docPart w:val="9400A2E4DF4A40C980BA8181DFABB449"/>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72C55BE0" w14:textId="11B60827" w:rsidR="001A549B" w:rsidRPr="000779C6" w:rsidRDefault="001A549B" w:rsidP="001A549B">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1A549B" w:rsidRPr="00B931BB" w14:paraId="59E50B6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9417054" w14:textId="77777777" w:rsidR="001A549B" w:rsidRDefault="001A549B" w:rsidP="001A549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E7EFF28" w14:textId="7302D8DE" w:rsidR="001A549B" w:rsidRDefault="001A549B" w:rsidP="001A549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599766092"/>
                <w:placeholder>
                  <w:docPart w:val="55F22D422C20417B8FAB631CD3DE13C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sidR="001F1CF4">
              <w:rPr>
                <w:rFonts w:ascii="Arial" w:hAnsi="Arial" w:cs="Arial"/>
                <w:lang w:val="en-US"/>
              </w:rPr>
              <w:t xml:space="preserve"> (s</w:t>
            </w:r>
            <w:r w:rsidR="001F1CF4" w:rsidRPr="006023E4">
              <w:rPr>
                <w:rFonts w:ascii="Arial" w:hAnsi="Arial" w:cs="Arial"/>
                <w:lang w:val="en-US"/>
              </w:rPr>
              <w:t xml:space="preserve">erver </w:t>
            </w:r>
            <w:r w:rsidR="001F1CF4">
              <w:rPr>
                <w:rFonts w:ascii="Arial" w:hAnsi="Arial" w:cs="Arial"/>
                <w:lang w:val="en-US"/>
              </w:rPr>
              <w:t>must</w:t>
            </w:r>
            <w:r w:rsidR="001F1CF4" w:rsidRPr="006023E4">
              <w:rPr>
                <w:rFonts w:ascii="Arial" w:hAnsi="Arial" w:cs="Arial"/>
                <w:lang w:val="en-US"/>
              </w:rPr>
              <w:t xml:space="preserve"> be added to Mail ACL</w:t>
            </w:r>
            <w:r w:rsidRPr="00F967EB">
              <w:rPr>
                <w:rFonts w:ascii="Arial" w:hAnsi="Arial" w:cs="Arial"/>
                <w:lang w:val="en-US"/>
              </w:rPr>
              <w:t>)</w:t>
            </w:r>
          </w:p>
          <w:p w14:paraId="690FAE05" w14:textId="77777777" w:rsidR="001A549B" w:rsidRDefault="001A549B" w:rsidP="001A549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03010563"/>
                <w:placeholder>
                  <w:docPart w:val="B062B847FB53442E86B237FB3EE2DF0C"/>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1993E5D6" w14:textId="77777777" w:rsidR="001A549B" w:rsidRPr="000E6DB9" w:rsidRDefault="001A549B" w:rsidP="001A549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131230246"/>
                <w:placeholder>
                  <w:docPart w:val="CC4091E8490F49FDBFE4131B8424CE4A"/>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1A549B" w:rsidRPr="005220F1" w14:paraId="2D8674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2F40F6B" w14:textId="77777777" w:rsidR="001A549B" w:rsidRPr="00B81AA8" w:rsidRDefault="001A549B" w:rsidP="001A549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80045E7" w14:textId="77777777" w:rsidR="001A549B" w:rsidRPr="00C1326F" w:rsidRDefault="001A549B" w:rsidP="001A549B">
            <w:pPr>
              <w:pStyle w:val="TableText0"/>
              <w:keepNext/>
              <w:keepLines/>
              <w:rPr>
                <w:rFonts w:ascii="Arial" w:hAnsi="Arial" w:cs="Arial"/>
                <w:lang w:val="en-US"/>
              </w:rPr>
            </w:pPr>
            <w:r>
              <w:rPr>
                <w:rFonts w:ascii="Arial" w:hAnsi="Arial" w:cs="Arial"/>
                <w:lang w:val="en-US"/>
              </w:rPr>
              <w:t xml:space="preserve">4 </w:t>
            </w:r>
          </w:p>
        </w:tc>
      </w:tr>
      <w:tr w:rsidR="001A549B" w:rsidRPr="00B81AA8" w14:paraId="1644FF6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1FEFD8" w14:textId="77777777" w:rsidR="001A549B" w:rsidRPr="00B81AA8" w:rsidRDefault="001A549B" w:rsidP="001A549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640FD5F" w14:textId="77777777" w:rsidR="001A549B" w:rsidRPr="00B81AA8" w:rsidRDefault="001A549B" w:rsidP="001A549B">
            <w:pPr>
              <w:pStyle w:val="TableText0"/>
              <w:keepNext/>
              <w:keepLines/>
              <w:rPr>
                <w:rFonts w:ascii="Arial" w:hAnsi="Arial" w:cs="Arial"/>
              </w:rPr>
            </w:pPr>
            <w:r>
              <w:rPr>
                <w:rFonts w:ascii="Arial" w:hAnsi="Arial" w:cs="Arial"/>
                <w:lang w:val="en-US"/>
              </w:rPr>
              <w:t xml:space="preserve">Not specified </w:t>
            </w:r>
          </w:p>
        </w:tc>
      </w:tr>
      <w:tr w:rsidR="001A549B" w:rsidRPr="00B81AA8" w14:paraId="5F7ED8B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07D13C" w14:textId="77777777" w:rsidR="001A549B" w:rsidRPr="00B81AA8" w:rsidRDefault="001A549B" w:rsidP="001A549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6F2E66D" w14:textId="77777777" w:rsidR="001A549B" w:rsidRPr="00B81AA8" w:rsidRDefault="001A549B" w:rsidP="001A549B">
            <w:pPr>
              <w:pStyle w:val="TableText0"/>
              <w:keepNext/>
              <w:keepLines/>
              <w:rPr>
                <w:rFonts w:ascii="Arial" w:hAnsi="Arial" w:cs="Arial"/>
              </w:rPr>
            </w:pPr>
            <w:r>
              <w:rPr>
                <w:rFonts w:ascii="Arial" w:hAnsi="Arial" w:cs="Arial"/>
                <w:lang w:val="en-US"/>
              </w:rPr>
              <w:t>Not specified</w:t>
            </w:r>
          </w:p>
        </w:tc>
      </w:tr>
      <w:tr w:rsidR="001A549B" w:rsidRPr="00B81AA8" w14:paraId="39BEE2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4C945D" w14:textId="77777777" w:rsidR="001A549B" w:rsidRPr="00B81AA8" w:rsidRDefault="001A549B" w:rsidP="001A549B">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4E469E2" w14:textId="77777777" w:rsidR="001A549B" w:rsidRPr="00B81AA8" w:rsidRDefault="001A549B" w:rsidP="001A549B">
            <w:pPr>
              <w:pStyle w:val="TableText0"/>
              <w:keepNext/>
              <w:keepLines/>
              <w:rPr>
                <w:rFonts w:ascii="Arial" w:hAnsi="Arial" w:cs="Arial"/>
              </w:rPr>
            </w:pPr>
            <w:r>
              <w:rPr>
                <w:rFonts w:ascii="Arial" w:hAnsi="Arial" w:cs="Arial"/>
                <w:lang w:val="en-US"/>
              </w:rPr>
              <w:t xml:space="preserve">Not significant </w:t>
            </w:r>
          </w:p>
        </w:tc>
      </w:tr>
    </w:tbl>
    <w:p w14:paraId="6B0391A6" w14:textId="77777777" w:rsidR="00AD79D6" w:rsidRDefault="00AD79D6" w:rsidP="00AD79D6">
      <w:pPr>
        <w:pStyle w:val="BodyText"/>
      </w:pPr>
    </w:p>
    <w:p w14:paraId="02F78F02" w14:textId="77777777" w:rsidR="00AD79D6" w:rsidRPr="001860CA" w:rsidRDefault="00AD79D6" w:rsidP="001860CA">
      <w:pPr>
        <w:pStyle w:val="Kop5"/>
      </w:pPr>
      <w:r w:rsidRPr="001860CA">
        <w:lastRenderedPageBreak/>
        <w:t xml:space="preserve">TWS </w:t>
      </w:r>
      <w:proofErr w:type="spellStart"/>
      <w:r w:rsidRPr="001860CA">
        <w:t>Generiek</w:t>
      </w:r>
      <w:proofErr w:type="spellEnd"/>
      <w:r w:rsidRPr="001860CA">
        <w:t xml:space="preserve">   </w:t>
      </w:r>
    </w:p>
    <w:tbl>
      <w:tblPr>
        <w:tblW w:w="5344" w:type="pct"/>
        <w:tblLook w:val="0000" w:firstRow="0" w:lastRow="0" w:firstColumn="0" w:lastColumn="0" w:noHBand="0" w:noVBand="0"/>
      </w:tblPr>
      <w:tblGrid>
        <w:gridCol w:w="3033"/>
        <w:gridCol w:w="6362"/>
      </w:tblGrid>
      <w:tr w:rsidR="00AD79D6" w:rsidRPr="008044BD" w14:paraId="35F3542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E36036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92CC7A2"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Generic Workload Scheduler facility for UWV applications</w:t>
            </w:r>
            <w:r>
              <w:rPr>
                <w:rFonts w:ascii="Arial" w:hAnsi="Arial" w:cs="Arial"/>
                <w:lang w:val="en-US"/>
              </w:rPr>
              <w:t>, communication over the default TWS ports</w:t>
            </w:r>
            <w:r w:rsidRPr="00B535B8">
              <w:rPr>
                <w:rFonts w:ascii="Arial" w:hAnsi="Arial" w:cs="Arial"/>
                <w:lang w:val="en-US"/>
              </w:rPr>
              <w:t xml:space="preserve"> </w:t>
            </w:r>
          </w:p>
        </w:tc>
      </w:tr>
      <w:tr w:rsidR="00AD79D6" w:rsidRPr="00712180" w14:paraId="61BB47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2F09F95"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426E62D" w14:textId="77777777" w:rsidR="00AD79D6" w:rsidRDefault="00AD79D6" w:rsidP="00AD79D6">
            <w:pPr>
              <w:pStyle w:val="TableText0"/>
              <w:keepNext/>
              <w:keepLines/>
              <w:rPr>
                <w:rFonts w:ascii="Arial" w:hAnsi="Arial" w:cs="Arial"/>
                <w:lang w:val="en-US"/>
              </w:rPr>
            </w:pPr>
            <w:r>
              <w:rPr>
                <w:rFonts w:ascii="Arial" w:hAnsi="Arial" w:cs="Arial"/>
                <w:lang w:val="en-US"/>
              </w:rPr>
              <w:t xml:space="preserve">Connection 1: </w:t>
            </w:r>
            <w:r w:rsidRPr="00027BB5">
              <w:rPr>
                <w:rFonts w:ascii="Arial" w:hAnsi="Arial" w:cs="Arial"/>
                <w:lang w:val="en-US"/>
              </w:rPr>
              <w:t>TCP, port 31111, 31116</w:t>
            </w:r>
            <w:r>
              <w:rPr>
                <w:rFonts w:ascii="Arial" w:hAnsi="Arial" w:cs="Arial"/>
                <w:lang w:val="en-US"/>
              </w:rPr>
              <w:t xml:space="preserve"> (outbound)</w:t>
            </w:r>
          </w:p>
          <w:p w14:paraId="13593E64" w14:textId="77777777" w:rsidR="00AD79D6" w:rsidRPr="002E0412" w:rsidRDefault="00AD79D6" w:rsidP="00AD79D6">
            <w:pPr>
              <w:pStyle w:val="TableText0"/>
              <w:keepNext/>
              <w:keepLines/>
              <w:rPr>
                <w:rFonts w:ascii="Arial" w:hAnsi="Arial" w:cs="Arial"/>
                <w:highlight w:val="yellow"/>
                <w:lang w:val="en-US"/>
              </w:rPr>
            </w:pPr>
            <w:r>
              <w:rPr>
                <w:rFonts w:ascii="Arial" w:hAnsi="Arial" w:cs="Arial"/>
                <w:lang w:val="en-US"/>
              </w:rPr>
              <w:t xml:space="preserve">Connection 2: </w:t>
            </w:r>
            <w:r w:rsidRPr="00DE424C">
              <w:rPr>
                <w:rFonts w:ascii="Arial" w:hAnsi="Arial" w:cs="Arial"/>
                <w:lang w:val="en-US"/>
              </w:rPr>
              <w:t>TCP, port 34243 (inbound)</w:t>
            </w:r>
          </w:p>
        </w:tc>
      </w:tr>
      <w:tr w:rsidR="00AD79D6" w:rsidRPr="00712180" w14:paraId="49D7A8F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B252FC"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C267FD1" w14:textId="60FF411F" w:rsidR="00AD79D6" w:rsidRDefault="00AD79D6" w:rsidP="00AD79D6">
            <w:pPr>
              <w:pStyle w:val="TableText0"/>
              <w:keepNext/>
              <w:keepLines/>
              <w:rPr>
                <w:rFonts w:ascii="Arial" w:hAnsi="Arial" w:cs="Arial"/>
                <w:lang w:val="en-US"/>
              </w:rPr>
            </w:pPr>
            <w:r>
              <w:rPr>
                <w:rFonts w:ascii="Arial" w:hAnsi="Arial" w:cs="Arial"/>
                <w:lang w:val="en-US"/>
              </w:rPr>
              <w:t xml:space="preserve">Connection 1: </w:t>
            </w:r>
            <w:r w:rsidR="001F1CF4">
              <w:rPr>
                <w:rFonts w:ascii="Arial" w:hAnsi="Arial" w:cs="Arial"/>
                <w:lang w:val="en-US"/>
              </w:rPr>
              <w:t xml:space="preserve"> </w:t>
            </w:r>
            <w:sdt>
              <w:sdtPr>
                <w:rPr>
                  <w:rFonts w:ascii="Arial" w:hAnsi="Arial" w:cs="Arial"/>
                  <w:lang w:val="en-US"/>
                </w:rPr>
                <w:alias w:val="DC connection"/>
                <w:tag w:val="DC connection"/>
                <w:id w:val="-1739624166"/>
                <w:placeholder>
                  <w:docPart w:val="FBBD70957EBB41398848B3A24788738A"/>
                </w:placeholder>
                <w:dropDownList>
                  <w:listItem w:displayText="Select" w:value="Select"/>
                  <w:listItem w:displayText="Internal" w:value="Internal"/>
                  <w:listItem w:displayText="External" w:value="External"/>
                </w:dropDownList>
              </w:sdtPr>
              <w:sdtEndPr/>
              <w:sdtContent>
                <w:r w:rsidR="001F1CF4">
                  <w:rPr>
                    <w:rFonts w:ascii="Arial" w:hAnsi="Arial" w:cs="Arial"/>
                    <w:lang w:val="en-US"/>
                  </w:rPr>
                  <w:t>Internal</w:t>
                </w:r>
              </w:sdtContent>
            </w:sdt>
            <w:r w:rsidR="001F1CF4" w:rsidRPr="00F967EB">
              <w:rPr>
                <w:rFonts w:ascii="Arial" w:hAnsi="Arial" w:cs="Arial"/>
                <w:lang w:val="en-US"/>
              </w:rPr>
              <w:t xml:space="preserve"> </w:t>
            </w:r>
            <w:r w:rsidR="001F1CF4" w:rsidRPr="001F1CF4">
              <w:rPr>
                <w:rFonts w:ascii="Arial" w:hAnsi="Arial" w:cs="Arial"/>
                <w:lang w:val="en-US"/>
              </w:rPr>
              <w:t>(mandatory field)</w:t>
            </w:r>
          </w:p>
          <w:p w14:paraId="0C02287B" w14:textId="3CA7D532" w:rsidR="00AD79D6" w:rsidRPr="00572413" w:rsidRDefault="001F1CF4"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C connection"/>
                <w:tag w:val="DC connection"/>
                <w:id w:val="-744339488"/>
                <w:placeholder>
                  <w:docPart w:val="21D777B96CB24E19A1D98F5084EE7365"/>
                </w:placeholder>
                <w:dropDownList>
                  <w:listItem w:displayText="Select" w:value="Select"/>
                  <w:listItem w:displayText="Internal" w:value="Internal"/>
                  <w:listItem w:displayText="External" w:value="External"/>
                </w:dropDownList>
              </w:sdtPr>
              <w:sdtEndPr/>
              <w:sdtContent>
                <w:r>
                  <w:rPr>
                    <w:rFonts w:ascii="Arial" w:hAnsi="Arial" w:cs="Arial"/>
                    <w:lang w:val="en-US"/>
                  </w:rPr>
                  <w:t>Internal</w:t>
                </w:r>
              </w:sdtContent>
            </w:sdt>
            <w:r w:rsidRPr="00F967EB">
              <w:rPr>
                <w:rFonts w:ascii="Arial" w:hAnsi="Arial" w:cs="Arial"/>
                <w:lang w:val="en-US"/>
              </w:rPr>
              <w:t xml:space="preserve"> </w:t>
            </w:r>
            <w:r w:rsidRPr="001860CA">
              <w:rPr>
                <w:rFonts w:ascii="Arial" w:hAnsi="Arial" w:cs="Arial"/>
                <w:lang w:val="en-US"/>
              </w:rPr>
              <w:t>(mandatory field)</w:t>
            </w:r>
          </w:p>
        </w:tc>
      </w:tr>
      <w:tr w:rsidR="00AD79D6" w:rsidRPr="006D2395" w14:paraId="7672232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79BAA2" w14:textId="77777777" w:rsidR="00AD79D6" w:rsidRDefault="00AD79D6" w:rsidP="00AD79D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5F9CDD0" w14:textId="7F23C4CE" w:rsidR="00AD79D6" w:rsidRDefault="001F1CF4"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id w:val="1791004714"/>
                <w:placeholder>
                  <w:docPart w:val="85A6FC1C2C0F4476855CE29C436EE6EB"/>
                </w:placeholder>
                <w:dropDownList>
                  <w:listItem w:displayText="Select" w:value="Select"/>
                  <w:listItem w:displayText="Inbound" w:value="Inbound"/>
                  <w:listItem w:displayText="Outbound" w:value="Outbound"/>
                  <w:listItem w:displayText="Inbound and Outbound" w:value="Inbound and Outbound"/>
                </w:dropDownList>
              </w:sdtPr>
              <w:sdtEndPr/>
              <w:sdtContent>
                <w:r>
                  <w:rPr>
                    <w:rFonts w:ascii="Arial" w:hAnsi="Arial" w:cs="Arial"/>
                    <w:lang w:val="en-US"/>
                  </w:rPr>
                  <w:t>Outbound</w:t>
                </w:r>
              </w:sdtContent>
            </w:sdt>
            <w:r w:rsidRPr="00F967EB">
              <w:rPr>
                <w:rFonts w:ascii="Arial" w:hAnsi="Arial" w:cs="Arial"/>
                <w:lang w:val="en-US"/>
              </w:rPr>
              <w:t xml:space="preserve"> </w:t>
            </w:r>
            <w:r w:rsidRPr="001F1CF4">
              <w:rPr>
                <w:rFonts w:ascii="Arial" w:hAnsi="Arial" w:cs="Arial"/>
                <w:lang w:val="en-US"/>
              </w:rPr>
              <w:t>(mandatory field)</w:t>
            </w:r>
          </w:p>
          <w:p w14:paraId="3B59933B" w14:textId="64C7A08C" w:rsidR="00AD79D6" w:rsidRPr="003F1343" w:rsidRDefault="00AD79D6" w:rsidP="00AD79D6">
            <w:pPr>
              <w:pStyle w:val="TableText0"/>
              <w:keepNext/>
              <w:keepLines/>
              <w:rPr>
                <w:rFonts w:ascii="Arial" w:hAnsi="Arial" w:cs="Arial"/>
                <w:lang w:val="en-US"/>
              </w:rPr>
            </w:pPr>
            <w:r>
              <w:rPr>
                <w:rFonts w:ascii="Arial" w:hAnsi="Arial" w:cs="Arial"/>
                <w:lang w:val="en-US"/>
              </w:rPr>
              <w:t xml:space="preserve">Connection 2: </w:t>
            </w:r>
            <w:r w:rsidR="001F1CF4">
              <w:rPr>
                <w:rFonts w:ascii="Arial" w:hAnsi="Arial" w:cs="Arial"/>
                <w:lang w:val="en-US"/>
              </w:rPr>
              <w:t xml:space="preserve"> </w:t>
            </w:r>
            <w:sdt>
              <w:sdtPr>
                <w:rPr>
                  <w:rFonts w:ascii="Arial" w:hAnsi="Arial" w:cs="Arial"/>
                  <w:lang w:val="en-US"/>
                </w:rPr>
                <w:id w:val="-1755036040"/>
                <w:placeholder>
                  <w:docPart w:val="FE532F35E9FC40FF809D49AE9F377067"/>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1F1CF4">
                  <w:rPr>
                    <w:rFonts w:ascii="Arial" w:hAnsi="Arial" w:cs="Arial"/>
                    <w:lang w:val="en-US"/>
                  </w:rPr>
                  <w:t>Inbound</w:t>
                </w:r>
              </w:sdtContent>
            </w:sdt>
            <w:r w:rsidR="001F1CF4" w:rsidRPr="00F967EB">
              <w:rPr>
                <w:rFonts w:ascii="Arial" w:hAnsi="Arial" w:cs="Arial"/>
                <w:lang w:val="en-US"/>
              </w:rPr>
              <w:t xml:space="preserve"> </w:t>
            </w:r>
            <w:r w:rsidR="001F1CF4" w:rsidRPr="001860CA">
              <w:rPr>
                <w:rFonts w:ascii="Arial" w:hAnsi="Arial" w:cs="Arial"/>
                <w:lang w:val="en-US"/>
              </w:rPr>
              <w:t>(mandatory field)</w:t>
            </w:r>
          </w:p>
        </w:tc>
      </w:tr>
      <w:tr w:rsidR="00AD79D6" w:rsidRPr="00A540D4" w14:paraId="265EB03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BAD45A"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171440F" w14:textId="2D452B94" w:rsidR="00AD79D6" w:rsidRDefault="00AD79D6" w:rsidP="00AD79D6">
            <w:pPr>
              <w:pStyle w:val="TableText0"/>
              <w:keepNext/>
              <w:keepLines/>
              <w:rPr>
                <w:rFonts w:ascii="Arial" w:hAnsi="Arial" w:cs="Arial"/>
                <w:lang w:val="en-US"/>
              </w:rPr>
            </w:pPr>
            <w:r>
              <w:rPr>
                <w:rFonts w:ascii="Arial" w:hAnsi="Arial" w:cs="Arial"/>
                <w:lang w:val="en-US"/>
              </w:rPr>
              <w:t xml:space="preserve">Connection 1: </w:t>
            </w:r>
            <w:r w:rsidR="001F1CF4">
              <w:rPr>
                <w:rFonts w:ascii="Arial" w:hAnsi="Arial" w:cs="Arial"/>
                <w:lang w:val="en-US"/>
              </w:rPr>
              <w:t xml:space="preserve"> </w:t>
            </w:r>
            <w:sdt>
              <w:sdtPr>
                <w:rPr>
                  <w:rFonts w:ascii="Arial" w:hAnsi="Arial" w:cs="Arial"/>
                  <w:lang w:val="en-US"/>
                </w:rPr>
                <w:alias w:val="Direct connection"/>
                <w:tag w:val="Direct connection"/>
                <w:id w:val="1093747687"/>
                <w:placeholder>
                  <w:docPart w:val="949A9049DA494519B8D89A223FECCDEB"/>
                </w:placeholder>
                <w:dropDownList>
                  <w:listItem w:displayText="Select" w:value="Select"/>
                  <w:listItem w:displayText="Yes" w:value="Yes"/>
                  <w:listItem w:displayText="No" w:value="No"/>
                </w:dropDownList>
              </w:sdtPr>
              <w:sdtEndPr/>
              <w:sdtContent>
                <w:r w:rsidR="001F1CF4">
                  <w:rPr>
                    <w:rFonts w:ascii="Arial" w:hAnsi="Arial" w:cs="Arial"/>
                    <w:lang w:val="en-US"/>
                  </w:rPr>
                  <w:t>Yes</w:t>
                </w:r>
              </w:sdtContent>
            </w:sdt>
            <w:r w:rsidR="001F1CF4" w:rsidRPr="00F967EB">
              <w:rPr>
                <w:rFonts w:ascii="Arial" w:hAnsi="Arial" w:cs="Arial"/>
                <w:lang w:val="en-US"/>
              </w:rPr>
              <w:t xml:space="preserve"> (mandatory</w:t>
            </w:r>
            <w:r w:rsidR="001F1CF4">
              <w:rPr>
                <w:rFonts w:ascii="Arial" w:hAnsi="Arial" w:cs="Arial"/>
                <w:lang w:val="en-US"/>
              </w:rPr>
              <w:t xml:space="preserve"> field</w:t>
            </w:r>
            <w:r w:rsidR="001F1CF4" w:rsidRPr="00F967EB">
              <w:rPr>
                <w:rFonts w:ascii="Arial" w:hAnsi="Arial" w:cs="Arial"/>
                <w:lang w:val="en-US"/>
              </w:rPr>
              <w:t>)</w:t>
            </w:r>
          </w:p>
          <w:p w14:paraId="714CB23D" w14:textId="0AE7AD3F" w:rsidR="00AD79D6" w:rsidRPr="000779C6" w:rsidRDefault="001F1CF4"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irect connection"/>
                <w:tag w:val="Direct connection"/>
                <w:id w:val="2008323365"/>
                <w:placeholder>
                  <w:docPart w:val="9D73910F52124FEDA04FA9CA02402B04"/>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tc>
      </w:tr>
      <w:tr w:rsidR="00AD79D6" w:rsidRPr="00B931BB" w14:paraId="35B0A2E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99C1710"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69073B2" w14:textId="566C4DCB" w:rsidR="001F1CF4" w:rsidRPr="00F967EB" w:rsidRDefault="001F1CF4" w:rsidP="001F1CF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879131717"/>
                <w:placeholder>
                  <w:docPart w:val="B829DB4A54F94ECBAB4F699D4307A45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30B316F5"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035383760"/>
                <w:placeholder>
                  <w:docPart w:val="DA4AD3A52B4D4306810288F58677AEAB"/>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618490B7"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6705074"/>
                <w:placeholder>
                  <w:docPart w:val="94E921F5DF234B26923C338595395BF8"/>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3FBADD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6683B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D89AE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1</w:t>
            </w:r>
          </w:p>
        </w:tc>
      </w:tr>
      <w:tr w:rsidR="00AD79D6" w:rsidRPr="00B81AA8" w14:paraId="1A6C705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EC75BA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1133F3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2753AF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1F0AF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AF41FD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AD79D6" w:rsidRPr="00B81AA8" w14:paraId="7591095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664E03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6FB6652"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581F44BC" w14:textId="77777777" w:rsidR="00AD79D6" w:rsidRPr="001860CA" w:rsidRDefault="00AD79D6" w:rsidP="001860CA">
      <w:pPr>
        <w:pStyle w:val="Kop5"/>
      </w:pPr>
      <w:r w:rsidRPr="001860CA">
        <w:t xml:space="preserve">SI-FT   </w:t>
      </w:r>
    </w:p>
    <w:tbl>
      <w:tblPr>
        <w:tblW w:w="5156" w:type="pct"/>
        <w:tblLook w:val="0000" w:firstRow="0" w:lastRow="0" w:firstColumn="0" w:lastColumn="0" w:noHBand="0" w:noVBand="0"/>
      </w:tblPr>
      <w:tblGrid>
        <w:gridCol w:w="2926"/>
        <w:gridCol w:w="6138"/>
      </w:tblGrid>
      <w:tr w:rsidR="00AD79D6" w:rsidRPr="008044BD" w14:paraId="27B885FC" w14:textId="77777777" w:rsidTr="001860CA">
        <w:trPr>
          <w:trHeight w:val="2090"/>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29CD81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lastRenderedPageBreak/>
              <w:t>Description</w:t>
            </w:r>
          </w:p>
        </w:tc>
        <w:tc>
          <w:tcPr>
            <w:tcW w:w="3386" w:type="pct"/>
            <w:tcBorders>
              <w:top w:val="single" w:sz="6" w:space="0" w:color="auto"/>
              <w:left w:val="single" w:sz="6" w:space="0" w:color="auto"/>
              <w:bottom w:val="single" w:sz="6" w:space="0" w:color="auto"/>
              <w:right w:val="single" w:sz="12" w:space="0" w:color="auto"/>
            </w:tcBorders>
          </w:tcPr>
          <w:p w14:paraId="161B6EA9"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Connection with SI-</w:t>
            </w:r>
            <w:proofErr w:type="spellStart"/>
            <w:r w:rsidRPr="00B535B8">
              <w:rPr>
                <w:rFonts w:ascii="Arial" w:hAnsi="Arial" w:cs="Arial"/>
                <w:lang w:val="en-US"/>
              </w:rPr>
              <w:t>Filetransfer</w:t>
            </w:r>
            <w:proofErr w:type="spellEnd"/>
            <w:r w:rsidRPr="00B535B8">
              <w:rPr>
                <w:rFonts w:ascii="Arial" w:hAnsi="Arial" w:cs="Arial"/>
                <w:lang w:val="en-US"/>
              </w:rPr>
              <w:t xml:space="preserve">. SI-FT connects with UWV </w:t>
            </w:r>
            <w:r>
              <w:rPr>
                <w:rFonts w:ascii="Arial" w:hAnsi="Arial" w:cs="Arial"/>
                <w:lang w:val="en-US"/>
              </w:rPr>
              <w:t>d</w:t>
            </w:r>
            <w:r w:rsidRPr="00B535B8">
              <w:rPr>
                <w:rFonts w:ascii="Arial" w:hAnsi="Arial" w:cs="Arial"/>
                <w:lang w:val="en-US"/>
              </w:rPr>
              <w:t xml:space="preserve">ata </w:t>
            </w:r>
            <w:r>
              <w:rPr>
                <w:rFonts w:ascii="Arial" w:hAnsi="Arial" w:cs="Arial"/>
                <w:lang w:val="en-US"/>
              </w:rPr>
              <w:t>s</w:t>
            </w:r>
            <w:r w:rsidRPr="00B535B8">
              <w:rPr>
                <w:rFonts w:ascii="Arial" w:hAnsi="Arial" w:cs="Arial"/>
                <w:lang w:val="en-US"/>
              </w:rPr>
              <w:t xml:space="preserve">ource </w:t>
            </w:r>
            <w:r>
              <w:rPr>
                <w:rFonts w:ascii="Arial" w:hAnsi="Arial" w:cs="Arial"/>
                <w:lang w:val="en-US"/>
              </w:rPr>
              <w:t>s</w:t>
            </w:r>
            <w:r w:rsidRPr="00B535B8">
              <w:rPr>
                <w:rFonts w:ascii="Arial" w:hAnsi="Arial" w:cs="Arial"/>
                <w:lang w:val="en-US"/>
              </w:rPr>
              <w:t>ystems. It concerns systems with UWV business data from which the DIM fetches data for processing. This concerns only the file pattern.</w:t>
            </w:r>
          </w:p>
          <w:p w14:paraId="3570FD9F"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 xml:space="preserve">Currently and during migration project SI-FT puts data only on </w:t>
            </w:r>
            <w:r>
              <w:rPr>
                <w:rFonts w:ascii="Arial" w:hAnsi="Arial" w:cs="Arial"/>
                <w:lang w:val="en-US"/>
              </w:rPr>
              <w:t xml:space="preserve">the </w:t>
            </w:r>
            <w:r w:rsidRPr="00B535B8">
              <w:rPr>
                <w:rFonts w:ascii="Arial" w:hAnsi="Arial" w:cs="Arial"/>
                <w:lang w:val="en-US"/>
              </w:rPr>
              <w:t>DIM Engine server. SI-FT is used for file and dump accesses.</w:t>
            </w:r>
          </w:p>
          <w:p w14:paraId="4ABE8764"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The next data source systems will be accessed:</w:t>
            </w:r>
          </w:p>
          <w:p w14:paraId="0A5CDDE0" w14:textId="77777777" w:rsidR="00AD79D6" w:rsidRPr="00B535B8" w:rsidRDefault="00AD79D6" w:rsidP="00AD79D6">
            <w:pPr>
              <w:pStyle w:val="TableText0"/>
              <w:keepNext/>
              <w:keepLines/>
              <w:rPr>
                <w:rFonts w:ascii="Arial" w:hAnsi="Arial" w:cs="Arial"/>
                <w:lang w:val="en-US"/>
              </w:rPr>
            </w:pPr>
            <w:r w:rsidRPr="00B535B8">
              <w:rPr>
                <w:rFonts w:ascii="Arial" w:hAnsi="Arial" w:cs="Arial"/>
                <w:lang w:val="en-US"/>
              </w:rPr>
              <w:t>Gina, UPA, SMF, FA-</w:t>
            </w:r>
            <w:proofErr w:type="spellStart"/>
            <w:r w:rsidRPr="00B535B8">
              <w:rPr>
                <w:rFonts w:ascii="Arial" w:hAnsi="Arial" w:cs="Arial"/>
                <w:lang w:val="en-US"/>
              </w:rPr>
              <w:t>Excasso</w:t>
            </w:r>
            <w:proofErr w:type="spellEnd"/>
            <w:r w:rsidRPr="00B535B8">
              <w:rPr>
                <w:rFonts w:ascii="Arial" w:hAnsi="Arial" w:cs="Arial"/>
                <w:lang w:val="en-US"/>
              </w:rPr>
              <w:t xml:space="preserve">, CBBS, </w:t>
            </w:r>
            <w:proofErr w:type="spellStart"/>
            <w:r w:rsidRPr="00B535B8">
              <w:rPr>
                <w:rFonts w:ascii="Arial" w:hAnsi="Arial" w:cs="Arial"/>
                <w:lang w:val="en-US"/>
              </w:rPr>
              <w:t>Peercode</w:t>
            </w:r>
            <w:proofErr w:type="spellEnd"/>
            <w:r w:rsidRPr="00B535B8">
              <w:rPr>
                <w:rFonts w:ascii="Arial" w:hAnsi="Arial" w:cs="Arial"/>
                <w:lang w:val="en-US"/>
              </w:rPr>
              <w:t xml:space="preserve">, IMF, UZS, </w:t>
            </w:r>
            <w:proofErr w:type="spellStart"/>
            <w:r w:rsidRPr="00B535B8">
              <w:rPr>
                <w:rFonts w:ascii="Arial" w:hAnsi="Arial" w:cs="Arial"/>
                <w:lang w:val="en-US"/>
              </w:rPr>
              <w:t>Peoplesoft</w:t>
            </w:r>
            <w:proofErr w:type="spellEnd"/>
            <w:r w:rsidRPr="00B535B8">
              <w:rPr>
                <w:rFonts w:ascii="Arial" w:hAnsi="Arial" w:cs="Arial"/>
                <w:lang w:val="en-US"/>
              </w:rPr>
              <w:t>, RESAFASA, BAS</w:t>
            </w:r>
          </w:p>
        </w:tc>
      </w:tr>
      <w:tr w:rsidR="00AD79D6" w:rsidRPr="00712180" w14:paraId="13FB6B92" w14:textId="77777777" w:rsidTr="001860CA">
        <w:trPr>
          <w:trHeight w:val="286"/>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CF8E37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33A7085"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SFTP, port 22</w:t>
            </w:r>
            <w:r w:rsidRPr="00DF7808">
              <w:rPr>
                <w:rFonts w:ascii="Arial" w:hAnsi="Arial" w:cs="Arial"/>
                <w:lang w:val="en-US"/>
              </w:rPr>
              <w:t xml:space="preserve"> </w:t>
            </w:r>
          </w:p>
        </w:tc>
      </w:tr>
      <w:tr w:rsidR="00AD79D6" w:rsidRPr="00712180" w14:paraId="6ED93250" w14:textId="77777777" w:rsidTr="001860CA">
        <w:trPr>
          <w:trHeight w:val="27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F5A7DEE"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D9DEEA6" w14:textId="594B05B3" w:rsidR="00AD79D6" w:rsidRPr="00572413" w:rsidRDefault="0003183F" w:rsidP="00AD79D6">
            <w:pPr>
              <w:pStyle w:val="TableText0"/>
              <w:keepNext/>
              <w:keepLines/>
              <w:rPr>
                <w:rFonts w:ascii="Arial" w:hAnsi="Arial" w:cs="Arial"/>
                <w:lang w:val="en-US"/>
              </w:rPr>
            </w:pPr>
            <w:sdt>
              <w:sdtPr>
                <w:rPr>
                  <w:rFonts w:ascii="Arial" w:hAnsi="Arial" w:cs="Arial"/>
                  <w:lang w:val="en-US"/>
                </w:rPr>
                <w:alias w:val="DC connection"/>
                <w:tag w:val="DC connection"/>
                <w:id w:val="457311609"/>
                <w:placeholder>
                  <w:docPart w:val="FF4F2D1E311742729E870BCF49A721BD"/>
                </w:placeholder>
                <w:dropDownList>
                  <w:listItem w:displayText="Select" w:value="Select"/>
                  <w:listItem w:displayText="Internal" w:value="Internal"/>
                  <w:listItem w:displayText="External" w:value="External"/>
                </w:dropDownList>
              </w:sdtPr>
              <w:sdtEndPr/>
              <w:sdtContent>
                <w:r w:rsidR="00976993">
                  <w:rPr>
                    <w:rFonts w:ascii="Arial" w:hAnsi="Arial" w:cs="Arial"/>
                    <w:lang w:val="en-US"/>
                  </w:rPr>
                  <w:t>Internal</w:t>
                </w:r>
              </w:sdtContent>
            </w:sdt>
            <w:r w:rsidR="00976993" w:rsidRPr="00F967EB">
              <w:rPr>
                <w:rFonts w:ascii="Arial" w:hAnsi="Arial" w:cs="Arial"/>
                <w:lang w:val="en-US"/>
              </w:rPr>
              <w:t xml:space="preserve"> </w:t>
            </w:r>
            <w:r w:rsidR="00976993" w:rsidRPr="00F967EB">
              <w:rPr>
                <w:rFonts w:ascii="Arial" w:hAnsi="Arial" w:cs="Arial"/>
                <w:lang w:val="nl-NL"/>
              </w:rPr>
              <w:t>(</w:t>
            </w:r>
            <w:proofErr w:type="spellStart"/>
            <w:r w:rsidR="00976993" w:rsidRPr="00F967EB">
              <w:rPr>
                <w:rFonts w:ascii="Arial" w:hAnsi="Arial" w:cs="Arial"/>
                <w:lang w:val="nl-NL"/>
              </w:rPr>
              <w:t>mandatory</w:t>
            </w:r>
            <w:proofErr w:type="spellEnd"/>
            <w:r w:rsidR="00976993">
              <w:rPr>
                <w:rFonts w:ascii="Arial" w:hAnsi="Arial" w:cs="Arial"/>
                <w:lang w:val="nl-NL"/>
              </w:rPr>
              <w:t xml:space="preserve"> field</w:t>
            </w:r>
            <w:r w:rsidR="00976993" w:rsidRPr="00F967EB">
              <w:rPr>
                <w:rFonts w:ascii="Arial" w:hAnsi="Arial" w:cs="Arial"/>
                <w:lang w:val="nl-NL"/>
              </w:rPr>
              <w:t>)</w:t>
            </w:r>
            <w:r w:rsidR="00AD79D6" w:rsidRPr="00572413">
              <w:rPr>
                <w:rFonts w:ascii="Arial" w:hAnsi="Arial" w:cs="Arial"/>
                <w:lang w:val="en-US"/>
              </w:rPr>
              <w:t xml:space="preserve"> </w:t>
            </w:r>
          </w:p>
        </w:tc>
      </w:tr>
      <w:tr w:rsidR="00AD79D6" w:rsidRPr="006D2395" w14:paraId="782F0A12" w14:textId="77777777" w:rsidTr="001860CA">
        <w:trPr>
          <w:trHeight w:val="286"/>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D6C295E" w14:textId="77777777" w:rsidR="00AD79D6" w:rsidRDefault="00AD79D6" w:rsidP="00AD79D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97BA9D4" w14:textId="73348F9F" w:rsidR="00AD79D6" w:rsidRPr="003F1343" w:rsidRDefault="0003183F" w:rsidP="00AD79D6">
            <w:pPr>
              <w:pStyle w:val="TableText0"/>
              <w:keepNext/>
              <w:keepLines/>
              <w:rPr>
                <w:rFonts w:ascii="Arial" w:hAnsi="Arial" w:cs="Arial"/>
                <w:lang w:val="en-US"/>
              </w:rPr>
            </w:pPr>
            <w:sdt>
              <w:sdtPr>
                <w:rPr>
                  <w:rFonts w:ascii="Arial" w:hAnsi="Arial" w:cs="Arial"/>
                  <w:lang w:val="en-US"/>
                </w:rPr>
                <w:id w:val="979503633"/>
                <w:placeholder>
                  <w:docPart w:val="50536A7D4BAB43408A33C6631A33E922"/>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976993">
                  <w:rPr>
                    <w:rFonts w:ascii="Arial" w:hAnsi="Arial" w:cs="Arial"/>
                    <w:lang w:val="en-US"/>
                  </w:rPr>
                  <w:t>Inbound and Outbound</w:t>
                </w:r>
              </w:sdtContent>
            </w:sdt>
            <w:r w:rsidR="00976993" w:rsidRPr="00F967EB">
              <w:rPr>
                <w:rFonts w:ascii="Arial" w:hAnsi="Arial" w:cs="Arial"/>
                <w:lang w:val="en-US"/>
              </w:rPr>
              <w:t xml:space="preserve"> </w:t>
            </w:r>
            <w:r w:rsidR="00976993" w:rsidRPr="00976993">
              <w:rPr>
                <w:rFonts w:ascii="Arial" w:hAnsi="Arial" w:cs="Arial"/>
                <w:lang w:val="en-US"/>
              </w:rPr>
              <w:t>(mandatory field)</w:t>
            </w:r>
          </w:p>
        </w:tc>
      </w:tr>
      <w:tr w:rsidR="00AD79D6" w:rsidRPr="00A540D4" w14:paraId="6D5D4793" w14:textId="77777777" w:rsidTr="001860CA">
        <w:trPr>
          <w:trHeight w:val="52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FA24F7F"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F648D9B" w14:textId="4AB42DDB" w:rsidR="00976993" w:rsidRPr="00F967EB" w:rsidRDefault="0003183F" w:rsidP="00976993">
            <w:pPr>
              <w:pStyle w:val="TableText0"/>
              <w:keepNext/>
              <w:keepLines/>
              <w:rPr>
                <w:rFonts w:ascii="Arial" w:hAnsi="Arial" w:cs="Arial"/>
                <w:lang w:val="en-US"/>
              </w:rPr>
            </w:pPr>
            <w:sdt>
              <w:sdtPr>
                <w:rPr>
                  <w:rFonts w:ascii="Arial" w:hAnsi="Arial" w:cs="Arial"/>
                  <w:lang w:val="en-US"/>
                </w:rPr>
                <w:alias w:val="Direct connection"/>
                <w:tag w:val="Direct connection"/>
                <w:id w:val="1964850913"/>
                <w:placeholder>
                  <w:docPart w:val="B0F1507BE8614C96AA4145D34FE7D348"/>
                </w:placeholder>
                <w:dropDownList>
                  <w:listItem w:displayText="Select" w:value="Select"/>
                  <w:listItem w:displayText="Yes" w:value="Yes"/>
                  <w:listItem w:displayText="No" w:value="No"/>
                </w:dropDownList>
              </w:sdtPr>
              <w:sdtEndPr/>
              <w:sdtContent>
                <w:r w:rsidR="00976993">
                  <w:rPr>
                    <w:rFonts w:ascii="Arial" w:hAnsi="Arial" w:cs="Arial"/>
                    <w:lang w:val="en-US"/>
                  </w:rPr>
                  <w:t>Yes</w:t>
                </w:r>
              </w:sdtContent>
            </w:sdt>
            <w:r w:rsidR="00976993" w:rsidRPr="00F967EB">
              <w:rPr>
                <w:rFonts w:ascii="Arial" w:hAnsi="Arial" w:cs="Arial"/>
                <w:lang w:val="en-US"/>
              </w:rPr>
              <w:t xml:space="preserve"> (mandatory</w:t>
            </w:r>
            <w:r w:rsidR="00976993">
              <w:rPr>
                <w:rFonts w:ascii="Arial" w:hAnsi="Arial" w:cs="Arial"/>
                <w:lang w:val="en-US"/>
              </w:rPr>
              <w:t xml:space="preserve"> field</w:t>
            </w:r>
            <w:r w:rsidR="00976993" w:rsidRPr="00F967EB">
              <w:rPr>
                <w:rFonts w:ascii="Arial" w:hAnsi="Arial" w:cs="Arial"/>
                <w:lang w:val="en-US"/>
              </w:rPr>
              <w:t>)</w:t>
            </w:r>
          </w:p>
          <w:p w14:paraId="50D097D3" w14:textId="5F995996" w:rsidR="00AD79D6" w:rsidRPr="000779C6" w:rsidRDefault="00976993" w:rsidP="00976993">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6F7F8ABB" w14:textId="77777777" w:rsidTr="001860CA">
        <w:trPr>
          <w:trHeight w:val="999"/>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E8FCF02"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B29B58F" w14:textId="79E02CF6" w:rsidR="00976993" w:rsidRPr="00F967EB" w:rsidRDefault="00976993" w:rsidP="00976993">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615174373"/>
                <w:placeholder>
                  <w:docPart w:val="140A170D9CCB4E0886AA0FF5D97687E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w:t>
            </w:r>
            <w:r w:rsidRPr="00703C81">
              <w:rPr>
                <w:rFonts w:ascii="Arial" w:hAnsi="Arial" w:cs="Arial"/>
                <w:lang w:val="en-US"/>
              </w:rPr>
              <w:t>Database or domain account giving access to the data object</w:t>
            </w:r>
            <w:r w:rsidRPr="00F967EB">
              <w:rPr>
                <w:rFonts w:ascii="Arial" w:hAnsi="Arial" w:cs="Arial"/>
                <w:lang w:val="en-US"/>
              </w:rPr>
              <w:t>)</w:t>
            </w:r>
          </w:p>
          <w:p w14:paraId="0EB15CB2" w14:textId="10D9E185"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r w:rsidR="00976993">
              <w:rPr>
                <w:rFonts w:ascii="Arial" w:hAnsi="Arial" w:cs="Arial"/>
                <w:lang w:val="en-US"/>
              </w:rPr>
              <w:t xml:space="preserve"> </w:t>
            </w:r>
            <w:sdt>
              <w:sdtPr>
                <w:rPr>
                  <w:rFonts w:ascii="Arial" w:hAnsi="Arial" w:cs="Arial"/>
                  <w:lang w:val="en-US"/>
                </w:rPr>
                <w:alias w:val="Service account"/>
                <w:tag w:val="Service account"/>
                <w:id w:val="2027521099"/>
                <w:placeholder>
                  <w:docPart w:val="3C82B877126D4917ACA05AAFF63D341A"/>
                </w:placeholder>
                <w:dropDownList>
                  <w:listItem w:displayText="Select" w:value="Select"/>
                  <w:listItem w:displayText="Yes" w:value="Yes"/>
                  <w:listItem w:displayText="No" w:value="No"/>
                </w:dropDownList>
              </w:sdtPr>
              <w:sdtEndPr/>
              <w:sdtContent>
                <w:r w:rsidR="00976993">
                  <w:rPr>
                    <w:rFonts w:ascii="Arial" w:hAnsi="Arial" w:cs="Arial"/>
                    <w:lang w:val="en-US"/>
                  </w:rPr>
                  <w:t>No</w:t>
                </w:r>
              </w:sdtContent>
            </w:sdt>
            <w:r w:rsidR="00976993" w:rsidRPr="00F967EB">
              <w:rPr>
                <w:rFonts w:ascii="Arial" w:hAnsi="Arial" w:cs="Arial"/>
                <w:lang w:val="en-US"/>
              </w:rPr>
              <w:t xml:space="preserve"> (mandatory)</w:t>
            </w:r>
          </w:p>
          <w:p w14:paraId="453DD0C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78679934"/>
                <w:placeholder>
                  <w:docPart w:val="E7BE071DF09F4FF494ADDEB046B73FA7"/>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16617CD7" w14:textId="77777777" w:rsidTr="001860CA">
        <w:trPr>
          <w:trHeight w:val="27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AFA0E5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605C4F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Not specified </w:t>
            </w:r>
          </w:p>
        </w:tc>
      </w:tr>
      <w:tr w:rsidR="00AD79D6" w:rsidRPr="00B81AA8" w14:paraId="246DC0F6" w14:textId="77777777" w:rsidTr="001860CA">
        <w:trPr>
          <w:trHeight w:val="286"/>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4FF006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5C0118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6A16CE8" w14:textId="77777777" w:rsidTr="001860CA">
        <w:trPr>
          <w:trHeight w:val="27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190717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D5CA7E2" w14:textId="77777777" w:rsidR="00AD79D6" w:rsidRPr="00B81AA8" w:rsidRDefault="00AD79D6" w:rsidP="00AD79D6">
            <w:pPr>
              <w:pStyle w:val="TableText0"/>
              <w:keepNext/>
              <w:keepLines/>
              <w:rPr>
                <w:rFonts w:ascii="Arial" w:hAnsi="Arial" w:cs="Arial"/>
              </w:rPr>
            </w:pPr>
            <w:r>
              <w:rPr>
                <w:rFonts w:ascii="Arial" w:hAnsi="Arial" w:cs="Arial"/>
              </w:rPr>
              <w:t xml:space="preserve">Daily  </w:t>
            </w:r>
          </w:p>
        </w:tc>
      </w:tr>
      <w:tr w:rsidR="00AD79D6" w:rsidRPr="00B81AA8" w14:paraId="335C4CAD" w14:textId="77777777" w:rsidTr="001860CA">
        <w:trPr>
          <w:trHeight w:val="2266"/>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9DBD80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1FB2C8F" w14:textId="77777777" w:rsidR="00AD79D6" w:rsidRPr="00D4315F" w:rsidRDefault="00AD79D6" w:rsidP="00AD79D6">
            <w:pPr>
              <w:pStyle w:val="TableText0"/>
              <w:keepNext/>
              <w:keepLines/>
              <w:rPr>
                <w:rFonts w:ascii="Arial" w:hAnsi="Arial" w:cs="Arial"/>
                <w:lang w:val="en-US"/>
              </w:rPr>
            </w:pPr>
            <w:r w:rsidRPr="00D4315F">
              <w:rPr>
                <w:rFonts w:ascii="Arial" w:hAnsi="Arial" w:cs="Arial"/>
                <w:lang w:val="en-US"/>
              </w:rPr>
              <w:t>All UWV systems can become a source system for DIM. This sizing based on DIM having roughly the same source systems as the combination of the current DWH's DWARFS, UDS and NGP (32 in total).</w:t>
            </w:r>
            <w:r>
              <w:rPr>
                <w:rFonts w:ascii="Arial" w:hAnsi="Arial" w:cs="Arial"/>
                <w:lang w:val="en-US"/>
              </w:rPr>
              <w:t xml:space="preserve"> </w:t>
            </w:r>
            <w:r w:rsidRPr="00D4315F">
              <w:rPr>
                <w:rFonts w:ascii="Arial" w:hAnsi="Arial" w:cs="Arial"/>
                <w:lang w:val="en-US"/>
              </w:rPr>
              <w:t xml:space="preserve">Total volume of input data: </w:t>
            </w:r>
            <w:r>
              <w:rPr>
                <w:rFonts w:ascii="Arial" w:hAnsi="Arial" w:cs="Arial"/>
                <w:lang w:val="en-US"/>
              </w:rPr>
              <w:t>t</w:t>
            </w:r>
            <w:r w:rsidRPr="00D4315F">
              <w:rPr>
                <w:rFonts w:ascii="Arial" w:hAnsi="Arial" w:cs="Arial"/>
                <w:lang w:val="en-US"/>
              </w:rPr>
              <w:t>ypically, 2 TB/day, peaks at 5 TB/day</w:t>
            </w:r>
            <w:r>
              <w:rPr>
                <w:rFonts w:ascii="Arial" w:hAnsi="Arial" w:cs="Arial"/>
                <w:lang w:val="en-US"/>
              </w:rPr>
              <w:t xml:space="preserve"> </w:t>
            </w:r>
            <w:r w:rsidRPr="00D4315F">
              <w:rPr>
                <w:rFonts w:ascii="Arial" w:hAnsi="Arial" w:cs="Arial"/>
                <w:lang w:val="en-US"/>
              </w:rPr>
              <w:t>(worst case; assumes all data processed using ETL-pattern)</w:t>
            </w:r>
            <w:r>
              <w:rPr>
                <w:rFonts w:ascii="Arial" w:hAnsi="Arial" w:cs="Arial"/>
                <w:lang w:val="en-US"/>
              </w:rPr>
              <w:t>.</w:t>
            </w:r>
          </w:p>
          <w:p w14:paraId="3BE91D47" w14:textId="77777777" w:rsidR="00AD79D6" w:rsidRPr="00D4315F" w:rsidRDefault="00AD79D6" w:rsidP="00AD79D6">
            <w:pPr>
              <w:pStyle w:val="TableText0"/>
              <w:keepNext/>
              <w:keepLines/>
              <w:rPr>
                <w:rFonts w:ascii="Arial" w:hAnsi="Arial" w:cs="Arial"/>
                <w:lang w:val="en-US"/>
              </w:rPr>
            </w:pPr>
            <w:r w:rsidRPr="00D4315F">
              <w:rPr>
                <w:rFonts w:ascii="Arial" w:hAnsi="Arial" w:cs="Arial"/>
                <w:lang w:val="en-US"/>
              </w:rPr>
              <w:t>Existing sourcing currently divided in equal parts export/import, bespoke extracts, and database links. Considering that not all sources will be able to deliver their data via SI FT, sourcing will therefore be roughly evenly split between direct transport and SI FT.</w:t>
            </w:r>
          </w:p>
          <w:p w14:paraId="7914F086" w14:textId="77777777" w:rsidR="00AD79D6" w:rsidRPr="00B81AA8" w:rsidRDefault="00AD79D6" w:rsidP="00AD79D6">
            <w:pPr>
              <w:pStyle w:val="TableText0"/>
              <w:keepNext/>
              <w:keepLines/>
              <w:rPr>
                <w:rFonts w:ascii="Arial" w:hAnsi="Arial" w:cs="Arial"/>
              </w:rPr>
            </w:pPr>
            <w:r w:rsidRPr="00D4315F">
              <w:rPr>
                <w:rFonts w:ascii="Arial" w:hAnsi="Arial" w:cs="Arial"/>
                <w:lang w:val="en-US"/>
              </w:rPr>
              <w:t>Volume of data (direct connection): 1TB/day, peaking at 2,5 TB/day</w:t>
            </w:r>
          </w:p>
        </w:tc>
      </w:tr>
    </w:tbl>
    <w:p w14:paraId="76F65665" w14:textId="77777777" w:rsidR="00AD79D6" w:rsidRDefault="00AD79D6" w:rsidP="00AD79D6">
      <w:pPr>
        <w:pStyle w:val="BodyText"/>
      </w:pPr>
    </w:p>
    <w:p w14:paraId="635D60D1" w14:textId="77777777" w:rsidR="00AD79D6" w:rsidRPr="00000272" w:rsidRDefault="00AD79D6" w:rsidP="00AD79D6">
      <w:pPr>
        <w:pStyle w:val="Kop5"/>
        <w:ind w:left="0" w:firstLine="0"/>
      </w:pPr>
      <w:r>
        <w:lastRenderedPageBreak/>
        <w:t>DIM Search</w:t>
      </w:r>
    </w:p>
    <w:tbl>
      <w:tblPr>
        <w:tblW w:w="5344" w:type="pct"/>
        <w:tblLook w:val="0000" w:firstRow="0" w:lastRow="0" w:firstColumn="0" w:lastColumn="0" w:noHBand="0" w:noVBand="0"/>
      </w:tblPr>
      <w:tblGrid>
        <w:gridCol w:w="3033"/>
        <w:gridCol w:w="6362"/>
      </w:tblGrid>
      <w:tr w:rsidR="00AD79D6" w:rsidRPr="008044BD" w14:paraId="2CB28BA7"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058232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0490787"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search</w:t>
            </w:r>
          </w:p>
        </w:tc>
      </w:tr>
      <w:tr w:rsidR="00AD79D6" w:rsidRPr="00712180" w14:paraId="275C544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8A455B1"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37840D7" w14:textId="77777777" w:rsidR="00AD79D6" w:rsidRPr="00DF7808" w:rsidRDefault="00AD79D6" w:rsidP="00AD79D6">
            <w:pPr>
              <w:pStyle w:val="TableText0"/>
              <w:keepNext/>
              <w:keepLines/>
              <w:rPr>
                <w:rFonts w:ascii="Arial" w:hAnsi="Arial" w:cs="Arial"/>
                <w:lang w:val="en-US"/>
              </w:rPr>
            </w:pPr>
            <w:r>
              <w:rPr>
                <w:rFonts w:ascii="Arial" w:hAnsi="Arial" w:cs="Arial"/>
                <w:lang w:val="en-US"/>
              </w:rPr>
              <w:t>TCP: 9092</w:t>
            </w:r>
          </w:p>
        </w:tc>
      </w:tr>
      <w:tr w:rsidR="00870151" w:rsidRPr="00712180" w14:paraId="03B39B9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99E94" w14:textId="77777777" w:rsidR="00870151" w:rsidRDefault="00870151" w:rsidP="0087015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DE5607F" w14:textId="33259B0A" w:rsidR="00870151" w:rsidRPr="00572413" w:rsidRDefault="0003183F" w:rsidP="00870151">
            <w:pPr>
              <w:pStyle w:val="TableText0"/>
              <w:keepNext/>
              <w:keepLines/>
              <w:rPr>
                <w:rFonts w:ascii="Arial" w:hAnsi="Arial" w:cs="Arial"/>
                <w:lang w:val="en-US"/>
              </w:rPr>
            </w:pPr>
            <w:sdt>
              <w:sdtPr>
                <w:rPr>
                  <w:rFonts w:ascii="Arial" w:hAnsi="Arial" w:cs="Arial"/>
                  <w:lang w:val="en-US"/>
                </w:rPr>
                <w:alias w:val="DC connection"/>
                <w:tag w:val="DC connection"/>
                <w:id w:val="417680937"/>
                <w:placeholder>
                  <w:docPart w:val="247E051BCC10490AA21694F84A392C8A"/>
                </w:placeholder>
                <w:dropDownList>
                  <w:listItem w:displayText="Select" w:value="Select"/>
                  <w:listItem w:displayText="Internal" w:value="Internal"/>
                  <w:listItem w:displayText="External" w:value="External"/>
                </w:dropDownList>
              </w:sdtPr>
              <w:sdtEndPr/>
              <w:sdtContent>
                <w:r w:rsidR="00870151">
                  <w:rPr>
                    <w:rFonts w:ascii="Arial" w:hAnsi="Arial" w:cs="Arial"/>
                    <w:lang w:val="en-US"/>
                  </w:rPr>
                  <w:t>Internal</w:t>
                </w:r>
              </w:sdtContent>
            </w:sdt>
            <w:r w:rsidR="00870151" w:rsidRPr="00F967EB">
              <w:rPr>
                <w:rFonts w:ascii="Arial" w:hAnsi="Arial" w:cs="Arial"/>
                <w:lang w:val="en-US"/>
              </w:rPr>
              <w:t xml:space="preserve"> </w:t>
            </w:r>
            <w:r w:rsidR="00870151" w:rsidRPr="00F967EB">
              <w:rPr>
                <w:rFonts w:ascii="Arial" w:hAnsi="Arial" w:cs="Arial"/>
                <w:lang w:val="nl-NL"/>
              </w:rPr>
              <w:t>(</w:t>
            </w:r>
            <w:proofErr w:type="spellStart"/>
            <w:r w:rsidR="00870151" w:rsidRPr="00F967EB">
              <w:rPr>
                <w:rFonts w:ascii="Arial" w:hAnsi="Arial" w:cs="Arial"/>
                <w:lang w:val="nl-NL"/>
              </w:rPr>
              <w:t>mandatory</w:t>
            </w:r>
            <w:proofErr w:type="spellEnd"/>
            <w:r w:rsidR="00870151">
              <w:rPr>
                <w:rFonts w:ascii="Arial" w:hAnsi="Arial" w:cs="Arial"/>
                <w:lang w:val="nl-NL"/>
              </w:rPr>
              <w:t xml:space="preserve"> field</w:t>
            </w:r>
            <w:r w:rsidR="00870151" w:rsidRPr="00F967EB">
              <w:rPr>
                <w:rFonts w:ascii="Arial" w:hAnsi="Arial" w:cs="Arial"/>
                <w:lang w:val="nl-NL"/>
              </w:rPr>
              <w:t>)</w:t>
            </w:r>
          </w:p>
        </w:tc>
      </w:tr>
      <w:tr w:rsidR="00870151" w:rsidRPr="006D2395" w14:paraId="58A8EDA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65A7B6" w14:textId="77777777" w:rsidR="00870151" w:rsidRDefault="00870151" w:rsidP="008701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2DFA426" w14:textId="28385CE8" w:rsidR="00870151" w:rsidRPr="003F1343" w:rsidRDefault="0003183F" w:rsidP="00870151">
            <w:pPr>
              <w:pStyle w:val="TableText0"/>
              <w:keepNext/>
              <w:keepLines/>
              <w:rPr>
                <w:rFonts w:ascii="Arial" w:hAnsi="Arial" w:cs="Arial"/>
                <w:lang w:val="en-US"/>
              </w:rPr>
            </w:pPr>
            <w:sdt>
              <w:sdtPr>
                <w:rPr>
                  <w:rFonts w:ascii="Arial" w:hAnsi="Arial" w:cs="Arial"/>
                  <w:lang w:val="en-US"/>
                </w:rPr>
                <w:id w:val="-557625454"/>
                <w:placeholder>
                  <w:docPart w:val="77BADBBFC64148668F97BB2105079BA7"/>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870151">
                  <w:rPr>
                    <w:rFonts w:ascii="Arial" w:hAnsi="Arial" w:cs="Arial"/>
                    <w:lang w:val="en-US"/>
                  </w:rPr>
                  <w:t>Outbound</w:t>
                </w:r>
              </w:sdtContent>
            </w:sdt>
            <w:r w:rsidR="00870151" w:rsidRPr="00F967EB">
              <w:rPr>
                <w:rFonts w:ascii="Arial" w:hAnsi="Arial" w:cs="Arial"/>
                <w:lang w:val="en-US"/>
              </w:rPr>
              <w:t xml:space="preserve"> </w:t>
            </w:r>
            <w:r w:rsidR="00870151" w:rsidRPr="00F967EB">
              <w:rPr>
                <w:rFonts w:ascii="Arial" w:hAnsi="Arial" w:cs="Arial"/>
                <w:lang w:val="nl-NL"/>
              </w:rPr>
              <w:t>(</w:t>
            </w:r>
            <w:proofErr w:type="spellStart"/>
            <w:r w:rsidR="00870151" w:rsidRPr="00F967EB">
              <w:rPr>
                <w:rFonts w:ascii="Arial" w:hAnsi="Arial" w:cs="Arial"/>
                <w:lang w:val="nl-NL"/>
              </w:rPr>
              <w:t>mandatory</w:t>
            </w:r>
            <w:proofErr w:type="spellEnd"/>
            <w:r w:rsidR="00870151">
              <w:rPr>
                <w:rFonts w:ascii="Arial" w:hAnsi="Arial" w:cs="Arial"/>
                <w:lang w:val="nl-NL"/>
              </w:rPr>
              <w:t xml:space="preserve"> field</w:t>
            </w:r>
            <w:r w:rsidR="00870151" w:rsidRPr="00F967EB">
              <w:rPr>
                <w:rFonts w:ascii="Arial" w:hAnsi="Arial" w:cs="Arial"/>
                <w:lang w:val="nl-NL"/>
              </w:rPr>
              <w:t>)</w:t>
            </w:r>
          </w:p>
        </w:tc>
      </w:tr>
      <w:tr w:rsidR="00AD79D6" w:rsidRPr="00A540D4" w14:paraId="6ED042D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284E0"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7C551F8" w14:textId="74D83C41" w:rsidR="00870151" w:rsidRPr="00F967EB" w:rsidRDefault="0003183F" w:rsidP="00870151">
            <w:pPr>
              <w:pStyle w:val="TableText0"/>
              <w:keepNext/>
              <w:keepLines/>
              <w:rPr>
                <w:rFonts w:ascii="Arial" w:hAnsi="Arial" w:cs="Arial"/>
                <w:lang w:val="en-US"/>
              </w:rPr>
            </w:pPr>
            <w:sdt>
              <w:sdtPr>
                <w:rPr>
                  <w:rFonts w:ascii="Arial" w:hAnsi="Arial" w:cs="Arial"/>
                  <w:lang w:val="en-US"/>
                </w:rPr>
                <w:alias w:val="Direct connection"/>
                <w:tag w:val="Direct connection"/>
                <w:id w:val="-492572651"/>
                <w:placeholder>
                  <w:docPart w:val="BCD96FE3E32C4E1DA433CDDEF4B418F5"/>
                </w:placeholder>
                <w:dropDownList>
                  <w:listItem w:displayText="Select" w:value="Select"/>
                  <w:listItem w:displayText="Yes" w:value="Yes"/>
                  <w:listItem w:displayText="No" w:value="No"/>
                </w:dropDownList>
              </w:sdtPr>
              <w:sdtEndPr/>
              <w:sdtContent>
                <w:r w:rsidR="00870151">
                  <w:rPr>
                    <w:rFonts w:ascii="Arial" w:hAnsi="Arial" w:cs="Arial"/>
                    <w:lang w:val="en-US"/>
                  </w:rPr>
                  <w:t>Yes</w:t>
                </w:r>
              </w:sdtContent>
            </w:sdt>
            <w:r w:rsidR="00870151" w:rsidRPr="00F967EB">
              <w:rPr>
                <w:rFonts w:ascii="Arial" w:hAnsi="Arial" w:cs="Arial"/>
                <w:lang w:val="en-US"/>
              </w:rPr>
              <w:t xml:space="preserve"> (mandatory</w:t>
            </w:r>
            <w:r w:rsidR="00870151">
              <w:rPr>
                <w:rFonts w:ascii="Arial" w:hAnsi="Arial" w:cs="Arial"/>
                <w:lang w:val="en-US"/>
              </w:rPr>
              <w:t xml:space="preserve"> field</w:t>
            </w:r>
            <w:r w:rsidR="00870151" w:rsidRPr="00F967EB">
              <w:rPr>
                <w:rFonts w:ascii="Arial" w:hAnsi="Arial" w:cs="Arial"/>
                <w:lang w:val="en-US"/>
              </w:rPr>
              <w:t>)</w:t>
            </w:r>
          </w:p>
          <w:p w14:paraId="52A0685B" w14:textId="17E688C3" w:rsidR="00AD79D6" w:rsidRPr="000779C6" w:rsidRDefault="00870151" w:rsidP="00870151">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019BE7B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A260B8"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22464B0" w14:textId="7766816D" w:rsidR="00870151" w:rsidRPr="00F967EB" w:rsidRDefault="00870151" w:rsidP="0087015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461776390"/>
                <w:placeholder>
                  <w:docPart w:val="593D4C8419F74E08B80C3B905984B97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6E9AAE7C"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10744666"/>
                <w:placeholder>
                  <w:docPart w:val="2BF1F4654A6A426AB02C9ABFCBD65CF5"/>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3F24CB66"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588039275"/>
                <w:placeholder>
                  <w:docPart w:val="D78778A9F5EE4E9DAE36931F0E7966F0"/>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13B3085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51615C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B4E3E26"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4C7DA2A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65448A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A73EDF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F51BE3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D6C7A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CB60E5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9AE492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FAC88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8ECA622"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5E3A59F4" w14:textId="77777777" w:rsidR="00AD79D6" w:rsidRDefault="00AD79D6" w:rsidP="00AD79D6">
      <w:pPr>
        <w:pStyle w:val="BodyText"/>
      </w:pPr>
    </w:p>
    <w:p w14:paraId="7F99C339" w14:textId="77777777" w:rsidR="00AD79D6" w:rsidRPr="00000272" w:rsidRDefault="00AD79D6" w:rsidP="00AD79D6">
      <w:pPr>
        <w:pStyle w:val="Kop5"/>
        <w:ind w:left="0" w:firstLine="0"/>
      </w:pPr>
      <w:r>
        <w:t>DIM DB</w:t>
      </w:r>
    </w:p>
    <w:tbl>
      <w:tblPr>
        <w:tblW w:w="5344" w:type="pct"/>
        <w:tblLook w:val="0000" w:firstRow="0" w:lastRow="0" w:firstColumn="0" w:lastColumn="0" w:noHBand="0" w:noVBand="0"/>
      </w:tblPr>
      <w:tblGrid>
        <w:gridCol w:w="3033"/>
        <w:gridCol w:w="6362"/>
      </w:tblGrid>
      <w:tr w:rsidR="00AD79D6" w:rsidRPr="008044BD" w14:paraId="2D0EBB24"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8E35CE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56F61FB"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165F32F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92E2F91"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BE39F32" w14:textId="77777777" w:rsidR="00AD79D6" w:rsidRPr="00DF7808" w:rsidRDefault="00AD79D6" w:rsidP="00AD79D6">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1526</w:t>
            </w:r>
          </w:p>
        </w:tc>
      </w:tr>
      <w:tr w:rsidR="00870151" w:rsidRPr="00712180" w14:paraId="6E9F356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339DB9" w14:textId="77777777" w:rsidR="00870151" w:rsidRDefault="00870151" w:rsidP="0087015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036BA8B" w14:textId="5E1E66AB" w:rsidR="00870151" w:rsidRPr="00572413" w:rsidRDefault="0003183F" w:rsidP="00870151">
            <w:pPr>
              <w:pStyle w:val="TableText0"/>
              <w:keepNext/>
              <w:keepLines/>
              <w:rPr>
                <w:rFonts w:ascii="Arial" w:hAnsi="Arial" w:cs="Arial"/>
                <w:lang w:val="en-US"/>
              </w:rPr>
            </w:pPr>
            <w:sdt>
              <w:sdtPr>
                <w:rPr>
                  <w:rFonts w:ascii="Arial" w:hAnsi="Arial" w:cs="Arial"/>
                  <w:lang w:val="en-US"/>
                </w:rPr>
                <w:alias w:val="DC connection"/>
                <w:tag w:val="DC connection"/>
                <w:id w:val="375582773"/>
                <w:placeholder>
                  <w:docPart w:val="49E960B1902D459DA1E7C69A9F7438A5"/>
                </w:placeholder>
                <w:dropDownList>
                  <w:listItem w:displayText="Select" w:value="Select"/>
                  <w:listItem w:displayText="Internal" w:value="Internal"/>
                  <w:listItem w:displayText="External" w:value="External"/>
                </w:dropDownList>
              </w:sdtPr>
              <w:sdtEndPr/>
              <w:sdtContent>
                <w:r w:rsidR="00870151">
                  <w:rPr>
                    <w:rFonts w:ascii="Arial" w:hAnsi="Arial" w:cs="Arial"/>
                    <w:lang w:val="en-US"/>
                  </w:rPr>
                  <w:t>Internal</w:t>
                </w:r>
              </w:sdtContent>
            </w:sdt>
            <w:r w:rsidR="00870151" w:rsidRPr="00F967EB">
              <w:rPr>
                <w:rFonts w:ascii="Arial" w:hAnsi="Arial" w:cs="Arial"/>
                <w:lang w:val="en-US"/>
              </w:rPr>
              <w:t xml:space="preserve"> </w:t>
            </w:r>
            <w:r w:rsidR="00870151" w:rsidRPr="00F967EB">
              <w:rPr>
                <w:rFonts w:ascii="Arial" w:hAnsi="Arial" w:cs="Arial"/>
                <w:lang w:val="nl-NL"/>
              </w:rPr>
              <w:t>(</w:t>
            </w:r>
            <w:proofErr w:type="spellStart"/>
            <w:r w:rsidR="00870151" w:rsidRPr="00F967EB">
              <w:rPr>
                <w:rFonts w:ascii="Arial" w:hAnsi="Arial" w:cs="Arial"/>
                <w:lang w:val="nl-NL"/>
              </w:rPr>
              <w:t>mandatory</w:t>
            </w:r>
            <w:proofErr w:type="spellEnd"/>
            <w:r w:rsidR="00870151">
              <w:rPr>
                <w:rFonts w:ascii="Arial" w:hAnsi="Arial" w:cs="Arial"/>
                <w:lang w:val="nl-NL"/>
              </w:rPr>
              <w:t xml:space="preserve"> field</w:t>
            </w:r>
            <w:r w:rsidR="00870151" w:rsidRPr="00F967EB">
              <w:rPr>
                <w:rFonts w:ascii="Arial" w:hAnsi="Arial" w:cs="Arial"/>
                <w:lang w:val="nl-NL"/>
              </w:rPr>
              <w:t>)</w:t>
            </w:r>
          </w:p>
        </w:tc>
      </w:tr>
      <w:tr w:rsidR="00870151" w:rsidRPr="006D2395" w14:paraId="16E8EFC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D047CB" w14:textId="77777777" w:rsidR="00870151" w:rsidRDefault="00870151" w:rsidP="008701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D5F2A5D" w14:textId="30CEC1F5" w:rsidR="00870151" w:rsidRPr="003F1343" w:rsidRDefault="0003183F" w:rsidP="00870151">
            <w:pPr>
              <w:pStyle w:val="TableText0"/>
              <w:keepNext/>
              <w:keepLines/>
              <w:rPr>
                <w:rFonts w:ascii="Arial" w:hAnsi="Arial" w:cs="Arial"/>
                <w:lang w:val="en-US"/>
              </w:rPr>
            </w:pPr>
            <w:sdt>
              <w:sdtPr>
                <w:rPr>
                  <w:rFonts w:ascii="Arial" w:hAnsi="Arial" w:cs="Arial"/>
                  <w:lang w:val="en-US"/>
                </w:rPr>
                <w:id w:val="-1921863705"/>
                <w:placeholder>
                  <w:docPart w:val="C9CDC686515A4E54B133B154A078549F"/>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870151">
                  <w:rPr>
                    <w:rFonts w:ascii="Arial" w:hAnsi="Arial" w:cs="Arial"/>
                    <w:lang w:val="en-US"/>
                  </w:rPr>
                  <w:t>Outbound</w:t>
                </w:r>
              </w:sdtContent>
            </w:sdt>
            <w:r w:rsidR="00870151" w:rsidRPr="00F967EB">
              <w:rPr>
                <w:rFonts w:ascii="Arial" w:hAnsi="Arial" w:cs="Arial"/>
                <w:lang w:val="en-US"/>
              </w:rPr>
              <w:t xml:space="preserve"> </w:t>
            </w:r>
            <w:r w:rsidR="00870151" w:rsidRPr="00F967EB">
              <w:rPr>
                <w:rFonts w:ascii="Arial" w:hAnsi="Arial" w:cs="Arial"/>
                <w:lang w:val="nl-NL"/>
              </w:rPr>
              <w:t>(</w:t>
            </w:r>
            <w:proofErr w:type="spellStart"/>
            <w:r w:rsidR="00870151" w:rsidRPr="00F967EB">
              <w:rPr>
                <w:rFonts w:ascii="Arial" w:hAnsi="Arial" w:cs="Arial"/>
                <w:lang w:val="nl-NL"/>
              </w:rPr>
              <w:t>mandatory</w:t>
            </w:r>
            <w:proofErr w:type="spellEnd"/>
            <w:r w:rsidR="00870151">
              <w:rPr>
                <w:rFonts w:ascii="Arial" w:hAnsi="Arial" w:cs="Arial"/>
                <w:lang w:val="nl-NL"/>
              </w:rPr>
              <w:t xml:space="preserve"> field</w:t>
            </w:r>
            <w:r w:rsidR="00870151" w:rsidRPr="00F967EB">
              <w:rPr>
                <w:rFonts w:ascii="Arial" w:hAnsi="Arial" w:cs="Arial"/>
                <w:lang w:val="nl-NL"/>
              </w:rPr>
              <w:t>)</w:t>
            </w:r>
          </w:p>
        </w:tc>
      </w:tr>
      <w:tr w:rsidR="00AD79D6" w:rsidRPr="00A540D4" w14:paraId="23CAEA4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1427AE9"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223AE69" w14:textId="1C7D9E48" w:rsidR="00870151" w:rsidRPr="00F967EB" w:rsidRDefault="0003183F" w:rsidP="00870151">
            <w:pPr>
              <w:pStyle w:val="TableText0"/>
              <w:keepNext/>
              <w:keepLines/>
              <w:rPr>
                <w:rFonts w:ascii="Arial" w:hAnsi="Arial" w:cs="Arial"/>
                <w:lang w:val="en-US"/>
              </w:rPr>
            </w:pPr>
            <w:sdt>
              <w:sdtPr>
                <w:rPr>
                  <w:rFonts w:ascii="Arial" w:hAnsi="Arial" w:cs="Arial"/>
                  <w:lang w:val="en-US"/>
                </w:rPr>
                <w:alias w:val="Direct connection"/>
                <w:tag w:val="Direct connection"/>
                <w:id w:val="-46466556"/>
                <w:placeholder>
                  <w:docPart w:val="0EE4E3CAB698457EB98578DADFB6E4DC"/>
                </w:placeholder>
                <w:dropDownList>
                  <w:listItem w:displayText="Select" w:value="Select"/>
                  <w:listItem w:displayText="Yes" w:value="Yes"/>
                  <w:listItem w:displayText="No" w:value="No"/>
                </w:dropDownList>
              </w:sdtPr>
              <w:sdtEndPr/>
              <w:sdtContent>
                <w:r w:rsidR="00870151">
                  <w:rPr>
                    <w:rFonts w:ascii="Arial" w:hAnsi="Arial" w:cs="Arial"/>
                    <w:lang w:val="en-US"/>
                  </w:rPr>
                  <w:t>Yes</w:t>
                </w:r>
              </w:sdtContent>
            </w:sdt>
            <w:r w:rsidR="00870151" w:rsidRPr="00F967EB">
              <w:rPr>
                <w:rFonts w:ascii="Arial" w:hAnsi="Arial" w:cs="Arial"/>
                <w:lang w:val="en-US"/>
              </w:rPr>
              <w:t xml:space="preserve"> (mandatory</w:t>
            </w:r>
            <w:r w:rsidR="00870151">
              <w:rPr>
                <w:rFonts w:ascii="Arial" w:hAnsi="Arial" w:cs="Arial"/>
                <w:lang w:val="en-US"/>
              </w:rPr>
              <w:t xml:space="preserve"> field</w:t>
            </w:r>
            <w:r w:rsidR="00870151" w:rsidRPr="00F967EB">
              <w:rPr>
                <w:rFonts w:ascii="Arial" w:hAnsi="Arial" w:cs="Arial"/>
                <w:lang w:val="en-US"/>
              </w:rPr>
              <w:t>)</w:t>
            </w:r>
          </w:p>
          <w:p w14:paraId="6E71EE2B" w14:textId="5DE6EFF3" w:rsidR="00AD79D6" w:rsidRPr="000779C6" w:rsidRDefault="00870151" w:rsidP="00870151">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78CDB6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A8B4299"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642083F" w14:textId="65403920" w:rsidR="00870151" w:rsidRPr="00F967EB" w:rsidRDefault="00870151" w:rsidP="0087015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616795349"/>
                <w:placeholder>
                  <w:docPart w:val="68D44269244F42F5BA2DDD0C338CBD0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485BA493"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94071165"/>
                <w:placeholder>
                  <w:docPart w:val="929350C4EF6E4FDBA676A9DC522B9CF3"/>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7EC5795C"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679534249"/>
                <w:placeholder>
                  <w:docPart w:val="104B141EC4224D6D8BA810A2584BCF68"/>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034C87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CF209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32310E8"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2BB6458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9F2215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8F64B5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CB31B9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96AAA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11DBB9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3A21D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E35B05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CB9EC1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6D534CF5" w14:textId="77777777" w:rsidR="00AD79D6" w:rsidRDefault="00AD79D6" w:rsidP="00AD79D6">
      <w:pPr>
        <w:pStyle w:val="BodyText"/>
      </w:pPr>
    </w:p>
    <w:p w14:paraId="2FBC4472" w14:textId="77777777" w:rsidR="00AD79D6" w:rsidRPr="00000272" w:rsidRDefault="00AD79D6" w:rsidP="00AD79D6">
      <w:pPr>
        <w:pStyle w:val="Kop5"/>
        <w:ind w:left="0" w:firstLine="0"/>
      </w:pPr>
      <w:r>
        <w:lastRenderedPageBreak/>
        <w:t>DIM FS</w:t>
      </w:r>
    </w:p>
    <w:tbl>
      <w:tblPr>
        <w:tblW w:w="5344" w:type="pct"/>
        <w:tblLook w:val="0000" w:firstRow="0" w:lastRow="0" w:firstColumn="0" w:lastColumn="0" w:noHBand="0" w:noVBand="0"/>
      </w:tblPr>
      <w:tblGrid>
        <w:gridCol w:w="3033"/>
        <w:gridCol w:w="6362"/>
      </w:tblGrid>
      <w:tr w:rsidR="00AD79D6" w:rsidRPr="008044BD" w14:paraId="495E5F79"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49AA38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B8145C5" w14:textId="77777777" w:rsidR="00AD79D6" w:rsidRPr="00741943" w:rsidRDefault="00AD79D6" w:rsidP="00AD79D6">
            <w:pPr>
              <w:pStyle w:val="TableText0"/>
              <w:keepNext/>
              <w:keepLines/>
              <w:rPr>
                <w:rFonts w:ascii="Arial" w:hAnsi="Arial" w:cs="Arial"/>
                <w:lang w:val="en-US"/>
              </w:rPr>
            </w:pPr>
            <w:r w:rsidRPr="00516DB3">
              <w:rPr>
                <w:rFonts w:ascii="Arial" w:hAnsi="Arial" w:cs="Arial"/>
                <w:lang w:val="en-US"/>
              </w:rPr>
              <w:t>DIM-Infosphere NFS servers are setup to provide cold and hot storage for the engine and database servers.</w:t>
            </w:r>
          </w:p>
        </w:tc>
      </w:tr>
      <w:tr w:rsidR="00AD79D6" w:rsidRPr="00712180" w14:paraId="292FDFC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8174AE"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5661B3E" w14:textId="77777777" w:rsidR="00AD79D6" w:rsidRPr="00DF7808" w:rsidRDefault="00AD79D6" w:rsidP="00AD79D6">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A377C9" w:rsidRPr="00712180" w14:paraId="2F16DF7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A9CA36" w14:textId="77777777" w:rsidR="00A377C9" w:rsidRDefault="00A377C9" w:rsidP="00A377C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8BF546F" w14:textId="66C22B75" w:rsidR="00A377C9" w:rsidRPr="00572413" w:rsidRDefault="0003183F" w:rsidP="00A377C9">
            <w:pPr>
              <w:pStyle w:val="TableText0"/>
              <w:keepNext/>
              <w:keepLines/>
              <w:rPr>
                <w:rFonts w:ascii="Arial" w:hAnsi="Arial" w:cs="Arial"/>
                <w:lang w:val="en-US"/>
              </w:rPr>
            </w:pPr>
            <w:sdt>
              <w:sdtPr>
                <w:rPr>
                  <w:rFonts w:ascii="Arial" w:hAnsi="Arial" w:cs="Arial"/>
                  <w:lang w:val="en-US"/>
                </w:rPr>
                <w:alias w:val="DC connection"/>
                <w:tag w:val="DC connection"/>
                <w:id w:val="-913853154"/>
                <w:placeholder>
                  <w:docPart w:val="3F75C6ECC7D34D0296A0DF89C2AF5B69"/>
                </w:placeholder>
                <w:dropDownList>
                  <w:listItem w:displayText="Select" w:value="Select"/>
                  <w:listItem w:displayText="Internal" w:value="Internal"/>
                  <w:listItem w:displayText="External" w:value="External"/>
                </w:dropDownList>
              </w:sdtPr>
              <w:sdtEndPr/>
              <w:sdtContent>
                <w:r w:rsidR="00A377C9">
                  <w:rPr>
                    <w:rFonts w:ascii="Arial" w:hAnsi="Arial" w:cs="Arial"/>
                    <w:lang w:val="en-US"/>
                  </w:rPr>
                  <w:t>Internal</w:t>
                </w:r>
              </w:sdtContent>
            </w:sdt>
            <w:r w:rsidR="00A377C9" w:rsidRPr="00F967EB">
              <w:rPr>
                <w:rFonts w:ascii="Arial" w:hAnsi="Arial" w:cs="Arial"/>
                <w:lang w:val="en-US"/>
              </w:rPr>
              <w:t xml:space="preserve"> </w:t>
            </w:r>
            <w:r w:rsidR="00A377C9" w:rsidRPr="00F967EB">
              <w:rPr>
                <w:rFonts w:ascii="Arial" w:hAnsi="Arial" w:cs="Arial"/>
                <w:lang w:val="nl-NL"/>
              </w:rPr>
              <w:t>(</w:t>
            </w:r>
            <w:proofErr w:type="spellStart"/>
            <w:r w:rsidR="00A377C9" w:rsidRPr="00F967EB">
              <w:rPr>
                <w:rFonts w:ascii="Arial" w:hAnsi="Arial" w:cs="Arial"/>
                <w:lang w:val="nl-NL"/>
              </w:rPr>
              <w:t>mandatory</w:t>
            </w:r>
            <w:proofErr w:type="spellEnd"/>
            <w:r w:rsidR="00A377C9">
              <w:rPr>
                <w:rFonts w:ascii="Arial" w:hAnsi="Arial" w:cs="Arial"/>
                <w:lang w:val="nl-NL"/>
              </w:rPr>
              <w:t xml:space="preserve"> field</w:t>
            </w:r>
            <w:r w:rsidR="00A377C9" w:rsidRPr="00F967EB">
              <w:rPr>
                <w:rFonts w:ascii="Arial" w:hAnsi="Arial" w:cs="Arial"/>
                <w:lang w:val="nl-NL"/>
              </w:rPr>
              <w:t>)</w:t>
            </w:r>
          </w:p>
        </w:tc>
      </w:tr>
      <w:tr w:rsidR="00A377C9" w:rsidRPr="006D2395" w14:paraId="366674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88D551" w14:textId="77777777" w:rsidR="00A377C9" w:rsidRDefault="00A377C9" w:rsidP="00A377C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B6C5785" w14:textId="47B03137" w:rsidR="00A377C9" w:rsidRPr="003F1343" w:rsidRDefault="0003183F" w:rsidP="00A377C9">
            <w:pPr>
              <w:pStyle w:val="TableText0"/>
              <w:keepNext/>
              <w:keepLines/>
              <w:rPr>
                <w:rFonts w:ascii="Arial" w:hAnsi="Arial" w:cs="Arial"/>
                <w:lang w:val="en-US"/>
              </w:rPr>
            </w:pPr>
            <w:sdt>
              <w:sdtPr>
                <w:rPr>
                  <w:rFonts w:ascii="Arial" w:hAnsi="Arial" w:cs="Arial"/>
                  <w:lang w:val="en-US"/>
                </w:rPr>
                <w:id w:val="-1500885037"/>
                <w:placeholder>
                  <w:docPart w:val="DBDD57040D814073AC91138D4348BC2B"/>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A377C9">
                  <w:rPr>
                    <w:rFonts w:ascii="Arial" w:hAnsi="Arial" w:cs="Arial"/>
                    <w:lang w:val="en-US"/>
                  </w:rPr>
                  <w:t>Outbound</w:t>
                </w:r>
              </w:sdtContent>
            </w:sdt>
            <w:r w:rsidR="00A377C9" w:rsidRPr="00F967EB">
              <w:rPr>
                <w:rFonts w:ascii="Arial" w:hAnsi="Arial" w:cs="Arial"/>
                <w:lang w:val="en-US"/>
              </w:rPr>
              <w:t xml:space="preserve"> </w:t>
            </w:r>
            <w:r w:rsidR="00A377C9" w:rsidRPr="00F967EB">
              <w:rPr>
                <w:rFonts w:ascii="Arial" w:hAnsi="Arial" w:cs="Arial"/>
                <w:lang w:val="nl-NL"/>
              </w:rPr>
              <w:t>(</w:t>
            </w:r>
            <w:proofErr w:type="spellStart"/>
            <w:r w:rsidR="00A377C9" w:rsidRPr="00F967EB">
              <w:rPr>
                <w:rFonts w:ascii="Arial" w:hAnsi="Arial" w:cs="Arial"/>
                <w:lang w:val="nl-NL"/>
              </w:rPr>
              <w:t>mandatory</w:t>
            </w:r>
            <w:proofErr w:type="spellEnd"/>
            <w:r w:rsidR="00A377C9">
              <w:rPr>
                <w:rFonts w:ascii="Arial" w:hAnsi="Arial" w:cs="Arial"/>
                <w:lang w:val="nl-NL"/>
              </w:rPr>
              <w:t xml:space="preserve"> field</w:t>
            </w:r>
            <w:r w:rsidR="00A377C9" w:rsidRPr="00F967EB">
              <w:rPr>
                <w:rFonts w:ascii="Arial" w:hAnsi="Arial" w:cs="Arial"/>
                <w:lang w:val="nl-NL"/>
              </w:rPr>
              <w:t>)</w:t>
            </w:r>
          </w:p>
        </w:tc>
      </w:tr>
      <w:tr w:rsidR="00AD79D6" w:rsidRPr="00A540D4" w14:paraId="63AEE90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7D8A1C"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4ADA2EA" w14:textId="77777777" w:rsidR="00A377C9" w:rsidRPr="00F967EB" w:rsidRDefault="0003183F" w:rsidP="00A377C9">
            <w:pPr>
              <w:pStyle w:val="TableText0"/>
              <w:keepNext/>
              <w:keepLines/>
              <w:rPr>
                <w:rFonts w:ascii="Arial" w:hAnsi="Arial" w:cs="Arial"/>
                <w:lang w:val="en-US"/>
              </w:rPr>
            </w:pPr>
            <w:sdt>
              <w:sdtPr>
                <w:rPr>
                  <w:rFonts w:ascii="Arial" w:hAnsi="Arial" w:cs="Arial"/>
                  <w:lang w:val="en-US"/>
                </w:rPr>
                <w:alias w:val="Direct connection"/>
                <w:tag w:val="Direct connection"/>
                <w:id w:val="75408754"/>
                <w:placeholder>
                  <w:docPart w:val="47E18CD4EAD14624824CF490E1AA71A6"/>
                </w:placeholder>
                <w:dropDownList>
                  <w:listItem w:displayText="Select" w:value="Select"/>
                  <w:listItem w:displayText="Yes" w:value="Yes"/>
                  <w:listItem w:displayText="No" w:value="No"/>
                </w:dropDownList>
              </w:sdtPr>
              <w:sdtEndPr/>
              <w:sdtContent>
                <w:r w:rsidR="00A377C9">
                  <w:rPr>
                    <w:rFonts w:ascii="Arial" w:hAnsi="Arial" w:cs="Arial"/>
                    <w:lang w:val="en-US"/>
                  </w:rPr>
                  <w:t>Yes</w:t>
                </w:r>
              </w:sdtContent>
            </w:sdt>
            <w:r w:rsidR="00A377C9" w:rsidRPr="00F967EB">
              <w:rPr>
                <w:rFonts w:ascii="Arial" w:hAnsi="Arial" w:cs="Arial"/>
                <w:lang w:val="en-US"/>
              </w:rPr>
              <w:t xml:space="preserve"> (mandatory</w:t>
            </w:r>
            <w:r w:rsidR="00A377C9">
              <w:rPr>
                <w:rFonts w:ascii="Arial" w:hAnsi="Arial" w:cs="Arial"/>
                <w:lang w:val="en-US"/>
              </w:rPr>
              <w:t xml:space="preserve"> field</w:t>
            </w:r>
            <w:r w:rsidR="00A377C9" w:rsidRPr="00F967EB">
              <w:rPr>
                <w:rFonts w:ascii="Arial" w:hAnsi="Arial" w:cs="Arial"/>
                <w:lang w:val="en-US"/>
              </w:rPr>
              <w:t>)</w:t>
            </w:r>
          </w:p>
          <w:p w14:paraId="522800AE" w14:textId="044FB903" w:rsidR="00AD79D6" w:rsidRPr="000779C6" w:rsidRDefault="00A377C9" w:rsidP="00A377C9">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Pr>
                <w:rFonts w:ascii="Arial" w:hAnsi="Arial" w:cs="Arial"/>
                <w:lang w:val="en-US"/>
              </w:rPr>
              <w:t xml:space="preserve"> </w:t>
            </w:r>
            <w:r w:rsidR="00AD79D6">
              <w:rPr>
                <w:rFonts w:ascii="Arial" w:hAnsi="Arial" w:cs="Arial"/>
                <w:lang w:val="en-US"/>
              </w:rPr>
              <w:t xml:space="preserve"> </w:t>
            </w:r>
          </w:p>
        </w:tc>
      </w:tr>
      <w:tr w:rsidR="00AD79D6" w:rsidRPr="00B931BB" w14:paraId="42A6D91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82DA461"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9C5DF1B" w14:textId="2AD7AD8E" w:rsidR="00A377C9" w:rsidRPr="00F967EB" w:rsidRDefault="00A377C9" w:rsidP="00A377C9">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75103724"/>
                <w:placeholder>
                  <w:docPart w:val="077011E118F54789A4815DA868ADBA2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3D6819E8"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76798287"/>
                <w:placeholder>
                  <w:docPart w:val="F7C5305F37E643A39A3E805F4C841258"/>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5DB6A362"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63965739"/>
                <w:placeholder>
                  <w:docPart w:val="6D19930961734C33A80AE5B614FF5495"/>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0FFD588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5E3362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8A228A0"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ED7961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39AA5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04915D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3E22C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A6116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0F576F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413904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C8DF4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32A97E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D93CA12" w14:textId="77777777" w:rsidR="00AD79D6" w:rsidRDefault="00AD79D6" w:rsidP="00AD79D6">
      <w:pPr>
        <w:pStyle w:val="BodyText"/>
      </w:pPr>
    </w:p>
    <w:p w14:paraId="79BBBDD2" w14:textId="77777777" w:rsidR="00AD79D6" w:rsidRPr="00000272" w:rsidRDefault="00AD79D6" w:rsidP="00AD79D6">
      <w:pPr>
        <w:pStyle w:val="Kop5"/>
        <w:ind w:left="0" w:firstLine="0"/>
      </w:pPr>
      <w:r>
        <w:t>DIM Deploy</w:t>
      </w:r>
    </w:p>
    <w:tbl>
      <w:tblPr>
        <w:tblW w:w="5344" w:type="pct"/>
        <w:tblLook w:val="0000" w:firstRow="0" w:lastRow="0" w:firstColumn="0" w:lastColumn="0" w:noHBand="0" w:noVBand="0"/>
      </w:tblPr>
      <w:tblGrid>
        <w:gridCol w:w="3033"/>
        <w:gridCol w:w="6362"/>
      </w:tblGrid>
      <w:tr w:rsidR="00AD79D6" w:rsidRPr="008044BD" w14:paraId="35E267D8"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326E24B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6834B09"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65FC6A5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9B69F9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E1425D5"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w:t>
            </w:r>
          </w:p>
        </w:tc>
      </w:tr>
      <w:tr w:rsidR="00287C09" w:rsidRPr="00712180" w14:paraId="145E81B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897A15" w14:textId="77777777" w:rsidR="00287C09" w:rsidRDefault="00287C09" w:rsidP="00287C0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81D3A9D" w14:textId="65315D25" w:rsidR="00287C09" w:rsidRPr="00572413" w:rsidRDefault="0003183F" w:rsidP="00287C09">
            <w:pPr>
              <w:pStyle w:val="TableText0"/>
              <w:keepNext/>
              <w:keepLines/>
              <w:rPr>
                <w:rFonts w:ascii="Arial" w:hAnsi="Arial" w:cs="Arial"/>
                <w:lang w:val="en-US"/>
              </w:rPr>
            </w:pPr>
            <w:sdt>
              <w:sdtPr>
                <w:rPr>
                  <w:rFonts w:ascii="Arial" w:hAnsi="Arial" w:cs="Arial"/>
                  <w:lang w:val="en-US"/>
                </w:rPr>
                <w:alias w:val="DC connection"/>
                <w:tag w:val="DC connection"/>
                <w:id w:val="-450547937"/>
                <w:placeholder>
                  <w:docPart w:val="C61156932D024DD18CF68A35F7DD875C"/>
                </w:placeholder>
                <w:dropDownList>
                  <w:listItem w:displayText="Select" w:value="Select"/>
                  <w:listItem w:displayText="Internal" w:value="Internal"/>
                  <w:listItem w:displayText="External" w:value="External"/>
                </w:dropDownList>
              </w:sdtPr>
              <w:sdtEndPr/>
              <w:sdtContent>
                <w:r w:rsidR="00287C09">
                  <w:rPr>
                    <w:rFonts w:ascii="Arial" w:hAnsi="Arial" w:cs="Arial"/>
                    <w:lang w:val="en-US"/>
                  </w:rPr>
                  <w:t>Internal</w:t>
                </w:r>
              </w:sdtContent>
            </w:sdt>
            <w:r w:rsidR="00287C09" w:rsidRPr="00F967EB">
              <w:rPr>
                <w:rFonts w:ascii="Arial" w:hAnsi="Arial" w:cs="Arial"/>
                <w:lang w:val="en-US"/>
              </w:rPr>
              <w:t xml:space="preserve"> </w:t>
            </w:r>
            <w:r w:rsidR="00287C09" w:rsidRPr="00F967EB">
              <w:rPr>
                <w:rFonts w:ascii="Arial" w:hAnsi="Arial" w:cs="Arial"/>
                <w:lang w:val="nl-NL"/>
              </w:rPr>
              <w:t>(</w:t>
            </w:r>
            <w:proofErr w:type="spellStart"/>
            <w:r w:rsidR="00287C09" w:rsidRPr="00F967EB">
              <w:rPr>
                <w:rFonts w:ascii="Arial" w:hAnsi="Arial" w:cs="Arial"/>
                <w:lang w:val="nl-NL"/>
              </w:rPr>
              <w:t>mandatory</w:t>
            </w:r>
            <w:proofErr w:type="spellEnd"/>
            <w:r w:rsidR="00287C09">
              <w:rPr>
                <w:rFonts w:ascii="Arial" w:hAnsi="Arial" w:cs="Arial"/>
                <w:lang w:val="nl-NL"/>
              </w:rPr>
              <w:t xml:space="preserve"> field</w:t>
            </w:r>
            <w:r w:rsidR="00287C09" w:rsidRPr="00F967EB">
              <w:rPr>
                <w:rFonts w:ascii="Arial" w:hAnsi="Arial" w:cs="Arial"/>
                <w:lang w:val="nl-NL"/>
              </w:rPr>
              <w:t>)</w:t>
            </w:r>
          </w:p>
        </w:tc>
      </w:tr>
      <w:tr w:rsidR="00287C09" w:rsidRPr="006D2395" w14:paraId="2FB0EC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A2F385" w14:textId="77777777" w:rsidR="00287C09" w:rsidRDefault="00287C09" w:rsidP="00287C0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E64E4F8" w14:textId="6B17A392" w:rsidR="00287C09" w:rsidRPr="003F1343" w:rsidRDefault="0003183F" w:rsidP="00287C09">
            <w:pPr>
              <w:pStyle w:val="TableText0"/>
              <w:keepNext/>
              <w:keepLines/>
              <w:rPr>
                <w:rFonts w:ascii="Arial" w:hAnsi="Arial" w:cs="Arial"/>
                <w:lang w:val="en-US"/>
              </w:rPr>
            </w:pPr>
            <w:sdt>
              <w:sdtPr>
                <w:rPr>
                  <w:rFonts w:ascii="Arial" w:hAnsi="Arial" w:cs="Arial"/>
                  <w:lang w:val="en-US"/>
                </w:rPr>
                <w:id w:val="180171516"/>
                <w:placeholder>
                  <w:docPart w:val="02B11A3F8F6A4B2AAF7A7875DF732F63"/>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287C09">
                  <w:rPr>
                    <w:rFonts w:ascii="Arial" w:hAnsi="Arial" w:cs="Arial"/>
                    <w:lang w:val="en-US"/>
                  </w:rPr>
                  <w:t>Inbound</w:t>
                </w:r>
              </w:sdtContent>
            </w:sdt>
            <w:r w:rsidR="00287C09" w:rsidRPr="00F967EB">
              <w:rPr>
                <w:rFonts w:ascii="Arial" w:hAnsi="Arial" w:cs="Arial"/>
                <w:lang w:val="en-US"/>
              </w:rPr>
              <w:t xml:space="preserve"> </w:t>
            </w:r>
            <w:r w:rsidR="00287C09" w:rsidRPr="00F967EB">
              <w:rPr>
                <w:rFonts w:ascii="Arial" w:hAnsi="Arial" w:cs="Arial"/>
                <w:lang w:val="nl-NL"/>
              </w:rPr>
              <w:t>(</w:t>
            </w:r>
            <w:proofErr w:type="spellStart"/>
            <w:r w:rsidR="00287C09" w:rsidRPr="00F967EB">
              <w:rPr>
                <w:rFonts w:ascii="Arial" w:hAnsi="Arial" w:cs="Arial"/>
                <w:lang w:val="nl-NL"/>
              </w:rPr>
              <w:t>mandatory</w:t>
            </w:r>
            <w:proofErr w:type="spellEnd"/>
            <w:r w:rsidR="00287C09">
              <w:rPr>
                <w:rFonts w:ascii="Arial" w:hAnsi="Arial" w:cs="Arial"/>
                <w:lang w:val="nl-NL"/>
              </w:rPr>
              <w:t xml:space="preserve"> field</w:t>
            </w:r>
            <w:r w:rsidR="00287C09" w:rsidRPr="00F967EB">
              <w:rPr>
                <w:rFonts w:ascii="Arial" w:hAnsi="Arial" w:cs="Arial"/>
                <w:lang w:val="nl-NL"/>
              </w:rPr>
              <w:t>)</w:t>
            </w:r>
          </w:p>
        </w:tc>
      </w:tr>
      <w:tr w:rsidR="00AD79D6" w:rsidRPr="00A540D4" w14:paraId="7D7B8B7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15B1AEA"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B2C6DCE" w14:textId="66DE25C7" w:rsidR="00287C09" w:rsidRPr="00F967EB" w:rsidRDefault="0003183F" w:rsidP="00287C09">
            <w:pPr>
              <w:pStyle w:val="TableText0"/>
              <w:keepNext/>
              <w:keepLines/>
              <w:rPr>
                <w:rFonts w:ascii="Arial" w:hAnsi="Arial" w:cs="Arial"/>
                <w:lang w:val="en-US"/>
              </w:rPr>
            </w:pPr>
            <w:sdt>
              <w:sdtPr>
                <w:rPr>
                  <w:rFonts w:ascii="Arial" w:hAnsi="Arial" w:cs="Arial"/>
                  <w:lang w:val="en-US"/>
                </w:rPr>
                <w:alias w:val="Direct connection"/>
                <w:tag w:val="Direct connection"/>
                <w:id w:val="1351764494"/>
                <w:placeholder>
                  <w:docPart w:val="78EACC7D7B314B95A836D937659182F2"/>
                </w:placeholder>
                <w:dropDownList>
                  <w:listItem w:displayText="Select" w:value="Select"/>
                  <w:listItem w:displayText="Yes" w:value="Yes"/>
                  <w:listItem w:displayText="No" w:value="No"/>
                </w:dropDownList>
              </w:sdtPr>
              <w:sdtEndPr/>
              <w:sdtContent>
                <w:r w:rsidR="00287C09">
                  <w:rPr>
                    <w:rFonts w:ascii="Arial" w:hAnsi="Arial" w:cs="Arial"/>
                    <w:lang w:val="en-US"/>
                  </w:rPr>
                  <w:t>Yes</w:t>
                </w:r>
              </w:sdtContent>
            </w:sdt>
            <w:r w:rsidR="00287C09" w:rsidRPr="00F967EB">
              <w:rPr>
                <w:rFonts w:ascii="Arial" w:hAnsi="Arial" w:cs="Arial"/>
                <w:lang w:val="en-US"/>
              </w:rPr>
              <w:t xml:space="preserve"> (mandatory</w:t>
            </w:r>
            <w:r w:rsidR="00287C09">
              <w:rPr>
                <w:rFonts w:ascii="Arial" w:hAnsi="Arial" w:cs="Arial"/>
                <w:lang w:val="en-US"/>
              </w:rPr>
              <w:t xml:space="preserve"> field</w:t>
            </w:r>
            <w:r w:rsidR="00287C09" w:rsidRPr="00F967EB">
              <w:rPr>
                <w:rFonts w:ascii="Arial" w:hAnsi="Arial" w:cs="Arial"/>
                <w:lang w:val="en-US"/>
              </w:rPr>
              <w:t>)</w:t>
            </w:r>
          </w:p>
          <w:p w14:paraId="0F244519" w14:textId="627D49F5" w:rsidR="00AD79D6" w:rsidRPr="000779C6" w:rsidRDefault="00287C09" w:rsidP="00287C09">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71DB787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7A388EB"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FC1955F" w14:textId="5A922E01" w:rsidR="00287C09" w:rsidRPr="00F967EB" w:rsidRDefault="00287C09" w:rsidP="00287C09">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12508300"/>
                <w:placeholder>
                  <w:docPart w:val="AC67D00779CF4B28BD0D106E71A8F1C0"/>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48D4BAE3"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892191919"/>
                <w:placeholder>
                  <w:docPart w:val="9FE83D3E15694BF4836B4F33454205D2"/>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24126C8F"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07385258"/>
                <w:placeholder>
                  <w:docPart w:val="96E592FB73F143568C3A29CC98F1B430"/>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33EA2FC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BA9A19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5A8B310"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02AC870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A388DC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6A4285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C25C67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FC4967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3CE4B2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2888D7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03AF4D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0D04F8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1BA805BE" w14:textId="77777777" w:rsidR="00AD79D6" w:rsidRDefault="00AD79D6" w:rsidP="00AD79D6">
      <w:pPr>
        <w:pStyle w:val="BodyText"/>
      </w:pPr>
    </w:p>
    <w:p w14:paraId="17F11900" w14:textId="77777777" w:rsidR="00AD79D6" w:rsidRDefault="00AD79D6" w:rsidP="00AD79D6">
      <w:pPr>
        <w:pStyle w:val="BodyText"/>
      </w:pPr>
    </w:p>
    <w:p w14:paraId="1758D9B6" w14:textId="77777777" w:rsidR="00AD79D6" w:rsidRDefault="00AD79D6" w:rsidP="00AD79D6">
      <w:pPr>
        <w:pStyle w:val="BodyText"/>
      </w:pPr>
    </w:p>
    <w:p w14:paraId="46A4E43F" w14:textId="77777777" w:rsidR="00AD79D6" w:rsidRDefault="00AD79D6" w:rsidP="00AD79D6">
      <w:pPr>
        <w:pStyle w:val="BodyText"/>
      </w:pPr>
    </w:p>
    <w:p w14:paraId="3ED52984" w14:textId="77777777" w:rsidR="00AD79D6" w:rsidRDefault="00AD79D6" w:rsidP="00AD79D6">
      <w:pPr>
        <w:pStyle w:val="BodyText"/>
      </w:pPr>
    </w:p>
    <w:p w14:paraId="12A6849F" w14:textId="77777777" w:rsidR="00AD79D6" w:rsidRDefault="00AD79D6" w:rsidP="00AD79D6">
      <w:pPr>
        <w:pStyle w:val="BodyText"/>
      </w:pPr>
    </w:p>
    <w:p w14:paraId="193A8F2C" w14:textId="77777777" w:rsidR="00AD79D6" w:rsidRDefault="00AD79D6" w:rsidP="00AD79D6">
      <w:pPr>
        <w:pStyle w:val="BodyText"/>
      </w:pPr>
    </w:p>
    <w:p w14:paraId="7693426E" w14:textId="77777777" w:rsidR="00AD79D6" w:rsidRDefault="00AD79D6" w:rsidP="00AD79D6">
      <w:pPr>
        <w:pStyle w:val="BodyText"/>
      </w:pPr>
    </w:p>
    <w:p w14:paraId="0A685FB0" w14:textId="77777777" w:rsidR="00AD79D6" w:rsidRDefault="00AD79D6" w:rsidP="00AD79D6">
      <w:pPr>
        <w:pStyle w:val="BodyText"/>
      </w:pPr>
    </w:p>
    <w:p w14:paraId="612BA1CD" w14:textId="77777777" w:rsidR="00AD79D6" w:rsidRDefault="00AD79D6" w:rsidP="00AD79D6">
      <w:pPr>
        <w:pStyle w:val="BodyText"/>
      </w:pPr>
    </w:p>
    <w:p w14:paraId="61EB1E85" w14:textId="77777777" w:rsidR="00AD79D6" w:rsidRDefault="00AD79D6" w:rsidP="00AD79D6">
      <w:pPr>
        <w:pStyle w:val="BodyText"/>
      </w:pPr>
    </w:p>
    <w:p w14:paraId="13FEC77C" w14:textId="77777777" w:rsidR="00AD79D6" w:rsidRDefault="00AD79D6" w:rsidP="00AD79D6">
      <w:pPr>
        <w:pStyle w:val="Kop3"/>
        <w:ind w:left="851" w:hanging="851"/>
      </w:pPr>
      <w:r>
        <w:lastRenderedPageBreak/>
        <w:t>DIM Bridge</w:t>
      </w:r>
    </w:p>
    <w:p w14:paraId="30379A7E" w14:textId="77777777" w:rsidR="00AD79D6" w:rsidRDefault="00AD79D6" w:rsidP="00AD79D6">
      <w:pPr>
        <w:pStyle w:val="BodyText"/>
        <w:rPr>
          <w:noProof/>
        </w:rPr>
      </w:pPr>
    </w:p>
    <w:p w14:paraId="602EA153" w14:textId="77777777" w:rsidR="00AD79D6" w:rsidRDefault="00AD79D6" w:rsidP="00AD79D6">
      <w:pPr>
        <w:pStyle w:val="BodyText"/>
      </w:pPr>
      <w:r w:rsidRPr="00AB0AD6">
        <w:rPr>
          <w:noProof/>
          <w:lang w:val="nl-NL" w:eastAsia="nl-NL" w:bidi="ar-SA"/>
        </w:rPr>
        <w:drawing>
          <wp:inline distT="0" distB="0" distL="0" distR="0" wp14:anchorId="16A76073" wp14:editId="2E2BD852">
            <wp:extent cx="3470220" cy="3493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4771" cy="3498409"/>
                    </a:xfrm>
                    <a:prstGeom prst="rect">
                      <a:avLst/>
                    </a:prstGeom>
                  </pic:spPr>
                </pic:pic>
              </a:graphicData>
            </a:graphic>
          </wp:inline>
        </w:drawing>
      </w:r>
    </w:p>
    <w:p w14:paraId="77EFC6EA" w14:textId="77777777" w:rsidR="00AD79D6" w:rsidRDefault="00AD79D6" w:rsidP="00AD79D6">
      <w:pPr>
        <w:pStyle w:val="Kop4"/>
        <w:tabs>
          <w:tab w:val="num" w:pos="360"/>
        </w:tabs>
        <w:ind w:left="0" w:firstLine="0"/>
      </w:pPr>
      <w:r>
        <w:t>External entities</w:t>
      </w:r>
    </w:p>
    <w:p w14:paraId="44AEF013"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1A8B889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3CE67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9631E3A"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595A784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03C37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96DEE45" w14:textId="77777777" w:rsidR="00AD79D6" w:rsidRPr="00457E24" w:rsidRDefault="00AD79D6" w:rsidP="00AD79D6">
            <w:pPr>
              <w:pStyle w:val="TableText0"/>
              <w:keepNext/>
              <w:keepLines/>
              <w:rPr>
                <w:rFonts w:ascii="Arial" w:hAnsi="Arial" w:cs="Arial"/>
                <w:lang w:val="en-US"/>
              </w:rPr>
            </w:pPr>
            <w:r>
              <w:rPr>
                <w:rFonts w:ascii="Arial" w:hAnsi="Arial" w:cs="Arial"/>
                <w:lang w:val="en-US"/>
              </w:rPr>
              <w:t>RDP 3389</w:t>
            </w:r>
          </w:p>
        </w:tc>
      </w:tr>
      <w:tr w:rsidR="00C02B79" w:rsidRPr="00712180" w14:paraId="5524E01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EC5F464" w14:textId="77777777" w:rsidR="00C02B79" w:rsidRDefault="00C02B79" w:rsidP="00C02B7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B3D990B" w14:textId="3CA7C5A0" w:rsidR="00C02B79" w:rsidRPr="00BE5BBD" w:rsidRDefault="0003183F" w:rsidP="00C02B79">
            <w:pPr>
              <w:pStyle w:val="TableText0"/>
              <w:keepNext/>
              <w:keepLines/>
              <w:rPr>
                <w:rFonts w:ascii="Arial" w:hAnsi="Arial" w:cs="Arial"/>
                <w:lang w:val="en-US"/>
              </w:rPr>
            </w:pPr>
            <w:sdt>
              <w:sdtPr>
                <w:rPr>
                  <w:rFonts w:ascii="Arial" w:hAnsi="Arial" w:cs="Arial"/>
                  <w:lang w:val="en-US"/>
                </w:rPr>
                <w:alias w:val="DC connection"/>
                <w:tag w:val="DC connection"/>
                <w:id w:val="880834125"/>
                <w:placeholder>
                  <w:docPart w:val="97355E83960C434A8AD5ABE17375ED94"/>
                </w:placeholder>
                <w:dropDownList>
                  <w:listItem w:displayText="Select" w:value="Select"/>
                  <w:listItem w:displayText="Internal" w:value="Internal"/>
                  <w:listItem w:displayText="External" w:value="External"/>
                </w:dropDownList>
              </w:sdtPr>
              <w:sdtEndPr/>
              <w:sdtContent>
                <w:r w:rsidR="00C02B79">
                  <w:rPr>
                    <w:rFonts w:ascii="Arial" w:hAnsi="Arial" w:cs="Arial"/>
                    <w:lang w:val="en-US"/>
                  </w:rPr>
                  <w:t>Internal</w:t>
                </w:r>
              </w:sdtContent>
            </w:sdt>
            <w:r w:rsidR="00C02B79" w:rsidRPr="00F967EB">
              <w:rPr>
                <w:rFonts w:ascii="Arial" w:hAnsi="Arial" w:cs="Arial"/>
                <w:lang w:val="en-US"/>
              </w:rPr>
              <w:t xml:space="preserve"> </w:t>
            </w:r>
            <w:r w:rsidR="00C02B79" w:rsidRPr="00F967EB">
              <w:rPr>
                <w:rFonts w:ascii="Arial" w:hAnsi="Arial" w:cs="Arial"/>
                <w:lang w:val="nl-NL"/>
              </w:rPr>
              <w:t>(</w:t>
            </w:r>
            <w:proofErr w:type="spellStart"/>
            <w:r w:rsidR="00C02B79" w:rsidRPr="00F967EB">
              <w:rPr>
                <w:rFonts w:ascii="Arial" w:hAnsi="Arial" w:cs="Arial"/>
                <w:lang w:val="nl-NL"/>
              </w:rPr>
              <w:t>mandatory</w:t>
            </w:r>
            <w:proofErr w:type="spellEnd"/>
            <w:r w:rsidR="00C02B79">
              <w:rPr>
                <w:rFonts w:ascii="Arial" w:hAnsi="Arial" w:cs="Arial"/>
                <w:lang w:val="nl-NL"/>
              </w:rPr>
              <w:t xml:space="preserve"> field</w:t>
            </w:r>
            <w:r w:rsidR="00C02B79" w:rsidRPr="00F967EB">
              <w:rPr>
                <w:rFonts w:ascii="Arial" w:hAnsi="Arial" w:cs="Arial"/>
                <w:lang w:val="nl-NL"/>
              </w:rPr>
              <w:t>)</w:t>
            </w:r>
          </w:p>
        </w:tc>
      </w:tr>
      <w:tr w:rsidR="00C02B79" w:rsidRPr="006D2395" w14:paraId="1AB3450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2B58277" w14:textId="77777777" w:rsidR="00C02B79" w:rsidRDefault="00C02B79" w:rsidP="00C02B7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85AB3E0" w14:textId="6E7D52DA" w:rsidR="00C02B79" w:rsidRPr="003F1343" w:rsidRDefault="0003183F" w:rsidP="00C02B79">
            <w:pPr>
              <w:pStyle w:val="TableText0"/>
              <w:keepNext/>
              <w:keepLines/>
              <w:rPr>
                <w:rFonts w:ascii="Arial" w:hAnsi="Arial" w:cs="Arial"/>
                <w:lang w:val="en-US"/>
              </w:rPr>
            </w:pPr>
            <w:sdt>
              <w:sdtPr>
                <w:rPr>
                  <w:rFonts w:ascii="Arial" w:hAnsi="Arial" w:cs="Arial"/>
                  <w:lang w:val="en-US"/>
                </w:rPr>
                <w:id w:val="-1174331309"/>
                <w:placeholder>
                  <w:docPart w:val="6C1A5A595E554E4CBEBBCF6A74EF0212"/>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C02B79">
                  <w:rPr>
                    <w:rFonts w:ascii="Arial" w:hAnsi="Arial" w:cs="Arial"/>
                    <w:lang w:val="en-US"/>
                  </w:rPr>
                  <w:t>Inbound</w:t>
                </w:r>
              </w:sdtContent>
            </w:sdt>
            <w:r w:rsidR="00C02B79" w:rsidRPr="00F967EB">
              <w:rPr>
                <w:rFonts w:ascii="Arial" w:hAnsi="Arial" w:cs="Arial"/>
                <w:lang w:val="en-US"/>
              </w:rPr>
              <w:t xml:space="preserve"> </w:t>
            </w:r>
            <w:r w:rsidR="00C02B79" w:rsidRPr="00F967EB">
              <w:rPr>
                <w:rFonts w:ascii="Arial" w:hAnsi="Arial" w:cs="Arial"/>
                <w:lang w:val="nl-NL"/>
              </w:rPr>
              <w:t>(</w:t>
            </w:r>
            <w:proofErr w:type="spellStart"/>
            <w:r w:rsidR="00C02B79" w:rsidRPr="00F967EB">
              <w:rPr>
                <w:rFonts w:ascii="Arial" w:hAnsi="Arial" w:cs="Arial"/>
                <w:lang w:val="nl-NL"/>
              </w:rPr>
              <w:t>mandatory</w:t>
            </w:r>
            <w:proofErr w:type="spellEnd"/>
            <w:r w:rsidR="00C02B79">
              <w:rPr>
                <w:rFonts w:ascii="Arial" w:hAnsi="Arial" w:cs="Arial"/>
                <w:lang w:val="nl-NL"/>
              </w:rPr>
              <w:t xml:space="preserve"> field</w:t>
            </w:r>
            <w:r w:rsidR="00C02B79" w:rsidRPr="00F967EB">
              <w:rPr>
                <w:rFonts w:ascii="Arial" w:hAnsi="Arial" w:cs="Arial"/>
                <w:lang w:val="nl-NL"/>
              </w:rPr>
              <w:t>)</w:t>
            </w:r>
          </w:p>
        </w:tc>
      </w:tr>
      <w:tr w:rsidR="00AD79D6" w:rsidRPr="00A540D4" w14:paraId="30260F8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6C3EA1"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A7D7E8D" w14:textId="5E422FC0" w:rsidR="00C02B79" w:rsidRPr="00F967EB" w:rsidRDefault="0003183F" w:rsidP="00C02B79">
            <w:pPr>
              <w:pStyle w:val="TableText0"/>
              <w:keepNext/>
              <w:keepLines/>
              <w:rPr>
                <w:rFonts w:ascii="Arial" w:hAnsi="Arial" w:cs="Arial"/>
                <w:lang w:val="en-US"/>
              </w:rPr>
            </w:pPr>
            <w:sdt>
              <w:sdtPr>
                <w:rPr>
                  <w:rFonts w:ascii="Arial" w:hAnsi="Arial" w:cs="Arial"/>
                  <w:lang w:val="en-US"/>
                </w:rPr>
                <w:alias w:val="Direct connection"/>
                <w:tag w:val="Direct connection"/>
                <w:id w:val="274527250"/>
                <w:placeholder>
                  <w:docPart w:val="C92975B54736471A81B94ADBA4FDDFBE"/>
                </w:placeholder>
                <w:dropDownList>
                  <w:listItem w:displayText="Select" w:value="Select"/>
                  <w:listItem w:displayText="Yes" w:value="Yes"/>
                  <w:listItem w:displayText="No" w:value="No"/>
                </w:dropDownList>
              </w:sdtPr>
              <w:sdtEndPr/>
              <w:sdtContent>
                <w:r w:rsidR="00C02B79">
                  <w:rPr>
                    <w:rFonts w:ascii="Arial" w:hAnsi="Arial" w:cs="Arial"/>
                    <w:lang w:val="en-US"/>
                  </w:rPr>
                  <w:t>No</w:t>
                </w:r>
              </w:sdtContent>
            </w:sdt>
            <w:r w:rsidR="00C02B79" w:rsidRPr="00F967EB">
              <w:rPr>
                <w:rFonts w:ascii="Arial" w:hAnsi="Arial" w:cs="Arial"/>
                <w:lang w:val="en-US"/>
              </w:rPr>
              <w:t xml:space="preserve"> (mandatory</w:t>
            </w:r>
            <w:r w:rsidR="00C02B79">
              <w:rPr>
                <w:rFonts w:ascii="Arial" w:hAnsi="Arial" w:cs="Arial"/>
                <w:lang w:val="en-US"/>
              </w:rPr>
              <w:t xml:space="preserve"> field</w:t>
            </w:r>
            <w:r w:rsidR="00C02B79" w:rsidRPr="00F967EB">
              <w:rPr>
                <w:rFonts w:ascii="Arial" w:hAnsi="Arial" w:cs="Arial"/>
                <w:lang w:val="en-US"/>
              </w:rPr>
              <w:t>)</w:t>
            </w:r>
          </w:p>
          <w:p w14:paraId="55AB854F" w14:textId="2FAD436C" w:rsidR="00AD79D6" w:rsidRPr="000779C6" w:rsidRDefault="00C02B79" w:rsidP="00C02B79">
            <w:pPr>
              <w:pStyle w:val="TableText0"/>
              <w:keepNext/>
              <w:keepLines/>
              <w:rPr>
                <w:rFonts w:ascii="Arial" w:hAnsi="Arial" w:cs="Arial"/>
                <w:lang w:val="en-US"/>
              </w:rPr>
            </w:pPr>
            <w:r>
              <w:rPr>
                <w:rFonts w:ascii="Arial" w:hAnsi="Arial" w:cs="Arial"/>
                <w:lang w:val="en-US"/>
              </w:rPr>
              <w:t>Via: UCRA</w:t>
            </w:r>
          </w:p>
        </w:tc>
      </w:tr>
      <w:tr w:rsidR="00AD79D6" w:rsidRPr="00B931BB" w14:paraId="522B99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2F649F"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59F327C" w14:textId="3CDDFB42" w:rsidR="00C02B79" w:rsidRPr="00F967EB" w:rsidRDefault="00C02B79" w:rsidP="00C02B79">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00058362"/>
                <w:placeholder>
                  <w:docPart w:val="B36320CD6FCB4ECC9852FE24638B508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1D9BA937" w14:textId="46177C61"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28938376"/>
                <w:placeholder>
                  <w:docPart w:val="78E22FF9CC3F42398A8A86DA1FA36773"/>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Yes (Entrust)</w:t>
                </w:r>
              </w:sdtContent>
            </w:sdt>
          </w:p>
          <w:p w14:paraId="77B7685C"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360093384"/>
                <w:placeholder>
                  <w:docPart w:val="D1FE2EB586BE4A5AB4DB9226C567FAF1"/>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405A724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DA3ABA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AFE1438"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1331138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DFB22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8C2C5F4"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7ABCE1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C725D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F039659"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57DB78D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0E289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B36FED9"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19B797D1" w14:textId="77777777" w:rsidR="00AD79D6" w:rsidRDefault="00AD79D6" w:rsidP="00AD79D6">
      <w:pPr>
        <w:pStyle w:val="BodyText"/>
      </w:pPr>
    </w:p>
    <w:p w14:paraId="3347D9E2" w14:textId="77777777" w:rsidR="00AD79D6" w:rsidRPr="00000272" w:rsidRDefault="00AD79D6" w:rsidP="00AD79D6">
      <w:pPr>
        <w:pStyle w:val="Kop5"/>
        <w:ind w:left="0" w:firstLine="0"/>
      </w:pPr>
      <w:r>
        <w:lastRenderedPageBreak/>
        <w:t>DIM Service</w:t>
      </w:r>
    </w:p>
    <w:tbl>
      <w:tblPr>
        <w:tblW w:w="5344" w:type="pct"/>
        <w:tblLook w:val="0000" w:firstRow="0" w:lastRow="0" w:firstColumn="0" w:lastColumn="0" w:noHBand="0" w:noVBand="0"/>
      </w:tblPr>
      <w:tblGrid>
        <w:gridCol w:w="3033"/>
        <w:gridCol w:w="6362"/>
      </w:tblGrid>
      <w:tr w:rsidR="00AD79D6" w:rsidRPr="008044BD" w14:paraId="27DAD3F9"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67E8C5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FDACC42"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DIM Bridge</w:t>
            </w:r>
          </w:p>
        </w:tc>
      </w:tr>
      <w:tr w:rsidR="00AD79D6" w:rsidRPr="00712180" w14:paraId="6D419A8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02C2B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1F39B80" w14:textId="77777777" w:rsidR="00AD79D6" w:rsidRDefault="00AD79D6" w:rsidP="00AD79D6">
            <w:pPr>
              <w:pStyle w:val="TableText0"/>
              <w:keepNext/>
              <w:keepLines/>
              <w:rPr>
                <w:rFonts w:ascii="Arial" w:hAnsi="Arial" w:cs="Arial"/>
                <w:lang w:val="en-US"/>
              </w:rPr>
            </w:pPr>
            <w:r>
              <w:rPr>
                <w:rFonts w:ascii="Arial" w:hAnsi="Arial" w:cs="Arial"/>
                <w:lang w:val="en-US"/>
              </w:rPr>
              <w:t>Connection 1: HTTPS, 19433</w:t>
            </w:r>
          </w:p>
          <w:p w14:paraId="69A154DD" w14:textId="77777777" w:rsidR="00AD79D6" w:rsidRPr="00DF7808" w:rsidRDefault="00AD79D6" w:rsidP="00AD79D6">
            <w:pPr>
              <w:pStyle w:val="TableText0"/>
              <w:keepNext/>
              <w:keepLines/>
              <w:rPr>
                <w:rFonts w:ascii="Arial" w:hAnsi="Arial" w:cs="Arial"/>
                <w:lang w:val="en-US"/>
              </w:rPr>
            </w:pPr>
            <w:r>
              <w:rPr>
                <w:rFonts w:ascii="Arial" w:hAnsi="Arial" w:cs="Arial"/>
                <w:lang w:val="en-US"/>
              </w:rPr>
              <w:t>Connection 2: HTTPS, 9433</w:t>
            </w:r>
          </w:p>
        </w:tc>
      </w:tr>
      <w:tr w:rsidR="00AD79D6" w:rsidRPr="00712180" w14:paraId="42D114A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D2B4CB"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66E919C" w14:textId="0BE17EEF" w:rsidR="00AD79D6" w:rsidRDefault="00F774A7"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alias w:val="DC connection"/>
                <w:tag w:val="DC connection"/>
                <w:id w:val="1150940874"/>
                <w:placeholder>
                  <w:docPart w:val="4284617F1B4547A491C9FA18ADF868E1"/>
                </w:placeholder>
                <w:dropDownList>
                  <w:listItem w:displayText="Select" w:value="Select"/>
                  <w:listItem w:displayText="Internal" w:value="Internal"/>
                  <w:listItem w:displayText="External" w:value="External"/>
                </w:dropDownList>
              </w:sdtPr>
              <w:sdtEndPr/>
              <w:sdtContent>
                <w:r>
                  <w:rPr>
                    <w:rFonts w:ascii="Arial" w:hAnsi="Arial" w:cs="Arial"/>
                    <w:lang w:val="en-US"/>
                  </w:rPr>
                  <w:t>Internal</w:t>
                </w:r>
              </w:sdtContent>
            </w:sdt>
            <w:r w:rsidRPr="00F967EB">
              <w:rPr>
                <w:rFonts w:ascii="Arial" w:hAnsi="Arial" w:cs="Arial"/>
                <w:lang w:val="en-US"/>
              </w:rPr>
              <w:t xml:space="preserve"> </w:t>
            </w:r>
            <w:r w:rsidRPr="00F774A7">
              <w:rPr>
                <w:rFonts w:ascii="Arial" w:hAnsi="Arial" w:cs="Arial"/>
                <w:lang w:val="en-US"/>
              </w:rPr>
              <w:t>(mandatory field)</w:t>
            </w:r>
          </w:p>
          <w:p w14:paraId="2AD4DA8D" w14:textId="744D1D57" w:rsidR="00AD79D6" w:rsidRPr="00572413" w:rsidRDefault="00F774A7"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C connection"/>
                <w:tag w:val="DC connection"/>
                <w:id w:val="-327289012"/>
                <w:placeholder>
                  <w:docPart w:val="A22501E1B76F435E8669918D9BB28ED7"/>
                </w:placeholder>
                <w:dropDownList>
                  <w:listItem w:displayText="Select" w:value="Select"/>
                  <w:listItem w:displayText="Internal" w:value="Internal"/>
                  <w:listItem w:displayText="External" w:value="External"/>
                </w:dropDownList>
              </w:sdtPr>
              <w:sdtEndPr/>
              <w:sdtContent>
                <w:r>
                  <w:rPr>
                    <w:rFonts w:ascii="Arial" w:hAnsi="Arial" w:cs="Arial"/>
                    <w:lang w:val="en-US"/>
                  </w:rPr>
                  <w:t>Internal</w:t>
                </w:r>
              </w:sdtContent>
            </w:sdt>
            <w:r w:rsidRPr="00F967EB">
              <w:rPr>
                <w:rFonts w:ascii="Arial" w:hAnsi="Arial" w:cs="Arial"/>
                <w:lang w:val="en-US"/>
              </w:rPr>
              <w:t xml:space="preserve"> </w:t>
            </w:r>
            <w:r w:rsidRPr="001860CA">
              <w:rPr>
                <w:rFonts w:ascii="Arial" w:hAnsi="Arial" w:cs="Arial"/>
                <w:lang w:val="en-US"/>
              </w:rPr>
              <w:t>(mandatory field)</w:t>
            </w:r>
          </w:p>
        </w:tc>
      </w:tr>
      <w:tr w:rsidR="00AD79D6" w:rsidRPr="006D2395" w14:paraId="0F69467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117AA4" w14:textId="77777777" w:rsidR="00AD79D6" w:rsidRDefault="00AD79D6" w:rsidP="00AD79D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B9AE615" w14:textId="52CC5CB9" w:rsidR="00AD79D6" w:rsidRDefault="001321B6"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id w:val="-1068726671"/>
                <w:placeholder>
                  <w:docPart w:val="9CE739A4C6984852B9558F4871832FE1"/>
                </w:placeholder>
                <w:dropDownList>
                  <w:listItem w:displayText="Select" w:value="Select"/>
                  <w:listItem w:displayText="Inbound" w:value="Inbound"/>
                  <w:listItem w:displayText="Outbound" w:value="Outbound"/>
                  <w:listItem w:displayText="Inbound and Outbound" w:value="Inbound and Outbound"/>
                </w:dropDownList>
              </w:sdtPr>
              <w:sdtEndPr/>
              <w:sdtContent>
                <w:r>
                  <w:rPr>
                    <w:rFonts w:ascii="Arial" w:hAnsi="Arial" w:cs="Arial"/>
                    <w:lang w:val="en-US"/>
                  </w:rPr>
                  <w:t>Inbound</w:t>
                </w:r>
              </w:sdtContent>
            </w:sdt>
            <w:r w:rsidRPr="00F967EB">
              <w:rPr>
                <w:rFonts w:ascii="Arial" w:hAnsi="Arial" w:cs="Arial"/>
                <w:lang w:val="en-US"/>
              </w:rPr>
              <w:t xml:space="preserve"> </w:t>
            </w:r>
            <w:r w:rsidRPr="001321B6">
              <w:rPr>
                <w:rFonts w:ascii="Arial" w:hAnsi="Arial" w:cs="Arial"/>
                <w:lang w:val="en-US"/>
              </w:rPr>
              <w:t>(mandatory field)</w:t>
            </w:r>
          </w:p>
          <w:p w14:paraId="40797AD0" w14:textId="479FA3D9" w:rsidR="00AD79D6" w:rsidRPr="003F1343" w:rsidRDefault="001321B6"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id w:val="-1420475826"/>
                <w:placeholder>
                  <w:docPart w:val="58C4A85140E14A009634C2C8D00FAFD7"/>
                </w:placeholder>
                <w:dropDownList>
                  <w:listItem w:displayText="Select" w:value="Select"/>
                  <w:listItem w:displayText="Inbound" w:value="Inbound"/>
                  <w:listItem w:displayText="Outbound" w:value="Outbound"/>
                  <w:listItem w:displayText="Inbound and Outbound" w:value="Inbound and Outbound"/>
                </w:dropDownList>
              </w:sdtPr>
              <w:sdtEndPr/>
              <w:sdtContent>
                <w:r>
                  <w:rPr>
                    <w:rFonts w:ascii="Arial" w:hAnsi="Arial" w:cs="Arial"/>
                    <w:lang w:val="en-US"/>
                  </w:rPr>
                  <w:t>Outbound</w:t>
                </w:r>
              </w:sdtContent>
            </w:sdt>
            <w:r w:rsidRPr="00F967EB">
              <w:rPr>
                <w:rFonts w:ascii="Arial" w:hAnsi="Arial" w:cs="Arial"/>
                <w:lang w:val="en-US"/>
              </w:rPr>
              <w:t xml:space="preserve"> </w:t>
            </w:r>
            <w:r w:rsidRPr="001860CA">
              <w:rPr>
                <w:rFonts w:ascii="Arial" w:hAnsi="Arial" w:cs="Arial"/>
                <w:lang w:val="en-US"/>
              </w:rPr>
              <w:t>(mandatory field)</w:t>
            </w:r>
          </w:p>
        </w:tc>
      </w:tr>
      <w:tr w:rsidR="00AD79D6" w:rsidRPr="00A540D4" w14:paraId="05E0F96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C13951"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3C0BC75" w14:textId="7A7EA455" w:rsidR="00AD79D6" w:rsidRDefault="001321B6" w:rsidP="00AD79D6">
            <w:pPr>
              <w:pStyle w:val="TableText0"/>
              <w:keepNext/>
              <w:keepLines/>
              <w:rPr>
                <w:rFonts w:ascii="Arial" w:hAnsi="Arial" w:cs="Arial"/>
                <w:lang w:val="en-US"/>
              </w:rPr>
            </w:pPr>
            <w:r>
              <w:rPr>
                <w:rFonts w:ascii="Arial" w:hAnsi="Arial" w:cs="Arial"/>
                <w:lang w:val="en-US"/>
              </w:rPr>
              <w:t xml:space="preserve">Connection 1:  </w:t>
            </w:r>
            <w:sdt>
              <w:sdtPr>
                <w:rPr>
                  <w:rFonts w:ascii="Arial" w:hAnsi="Arial" w:cs="Arial"/>
                  <w:lang w:val="en-US"/>
                </w:rPr>
                <w:alias w:val="Direct connection"/>
                <w:tag w:val="Direct connection"/>
                <w:id w:val="569391402"/>
                <w:placeholder>
                  <w:docPart w:val="4F04979C3E2F4FCF8B4D6C173808F1A7"/>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640A9AC9" w14:textId="070E92BF" w:rsidR="00AD79D6" w:rsidRPr="000779C6" w:rsidRDefault="001321B6" w:rsidP="00AD79D6">
            <w:pPr>
              <w:pStyle w:val="TableText0"/>
              <w:keepNext/>
              <w:keepLines/>
              <w:rPr>
                <w:rFonts w:ascii="Arial" w:hAnsi="Arial" w:cs="Arial"/>
                <w:lang w:val="en-US"/>
              </w:rPr>
            </w:pPr>
            <w:r>
              <w:rPr>
                <w:rFonts w:ascii="Arial" w:hAnsi="Arial" w:cs="Arial"/>
                <w:lang w:val="en-US"/>
              </w:rPr>
              <w:t xml:space="preserve">Connection 2:  </w:t>
            </w:r>
            <w:sdt>
              <w:sdtPr>
                <w:rPr>
                  <w:rFonts w:ascii="Arial" w:hAnsi="Arial" w:cs="Arial"/>
                  <w:lang w:val="en-US"/>
                </w:rPr>
                <w:alias w:val="Direct connection"/>
                <w:tag w:val="Direct connection"/>
                <w:id w:val="-1651975192"/>
                <w:placeholder>
                  <w:docPart w:val="14F5B5BBB6B549CE962CBB0BDA54CD14"/>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r w:rsidR="00AD79D6">
              <w:rPr>
                <w:rFonts w:ascii="Arial" w:hAnsi="Arial" w:cs="Arial"/>
                <w:lang w:val="en-US"/>
              </w:rPr>
              <w:t xml:space="preserve"> </w:t>
            </w:r>
          </w:p>
        </w:tc>
      </w:tr>
      <w:tr w:rsidR="00AD79D6" w:rsidRPr="00B931BB" w14:paraId="5615A68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CC7282"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A6293F6" w14:textId="24AB145F" w:rsidR="001321B6" w:rsidRPr="00F967EB" w:rsidRDefault="001321B6" w:rsidP="001321B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889033855"/>
                <w:placeholder>
                  <w:docPart w:val="8BFEAA4A1D2B4360A68AE3CE3704BA5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0E36793D"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45892018"/>
                <w:placeholder>
                  <w:docPart w:val="511F00E120214CD5A4F3AB62F47A2599"/>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Yes (Entrust)</w:t>
                </w:r>
              </w:sdtContent>
            </w:sdt>
          </w:p>
          <w:p w14:paraId="5AD5C5E4"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61735365"/>
                <w:placeholder>
                  <w:docPart w:val="779AE650A36D42B59A1DDBEB62388CE3"/>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278A3D9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A255B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9BE6089"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09D78C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68965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05BE644"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099F85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2F150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D458F5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1009C5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DD910B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B63715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F7A2E69" w14:textId="77777777" w:rsidR="00AD79D6" w:rsidRDefault="00AD79D6" w:rsidP="00AD79D6">
      <w:pPr>
        <w:pStyle w:val="BodyText"/>
      </w:pPr>
    </w:p>
    <w:p w14:paraId="1D536191" w14:textId="77777777" w:rsidR="00AD79D6" w:rsidRPr="00000272" w:rsidRDefault="00AD79D6" w:rsidP="00AD79D6">
      <w:pPr>
        <w:pStyle w:val="Kop5"/>
        <w:ind w:left="0" w:firstLine="0"/>
      </w:pPr>
      <w:r>
        <w:t>DIM DB</w:t>
      </w:r>
    </w:p>
    <w:tbl>
      <w:tblPr>
        <w:tblW w:w="5344" w:type="pct"/>
        <w:tblLook w:val="0000" w:firstRow="0" w:lastRow="0" w:firstColumn="0" w:lastColumn="0" w:noHBand="0" w:noVBand="0"/>
      </w:tblPr>
      <w:tblGrid>
        <w:gridCol w:w="3033"/>
        <w:gridCol w:w="6362"/>
      </w:tblGrid>
      <w:tr w:rsidR="00AD79D6" w:rsidRPr="008044BD" w14:paraId="22B8D1EC"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2D2AEF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78F623F"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77F6605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75A05B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399A25B" w14:textId="77777777" w:rsidR="00AD79D6" w:rsidRPr="00DF7808" w:rsidRDefault="00AD79D6" w:rsidP="00AD79D6">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1526</w:t>
            </w:r>
          </w:p>
        </w:tc>
      </w:tr>
      <w:tr w:rsidR="00223594" w:rsidRPr="00712180" w14:paraId="290217A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1DAB6EF" w14:textId="77777777" w:rsidR="00223594" w:rsidRDefault="00223594" w:rsidP="0022359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EA8B3AE" w14:textId="6EF5A943" w:rsidR="00223594" w:rsidRPr="00572413" w:rsidRDefault="0003183F" w:rsidP="00223594">
            <w:pPr>
              <w:pStyle w:val="TableText0"/>
              <w:keepNext/>
              <w:keepLines/>
              <w:rPr>
                <w:rFonts w:ascii="Arial" w:hAnsi="Arial" w:cs="Arial"/>
                <w:lang w:val="en-US"/>
              </w:rPr>
            </w:pPr>
            <w:sdt>
              <w:sdtPr>
                <w:rPr>
                  <w:rFonts w:ascii="Arial" w:hAnsi="Arial" w:cs="Arial"/>
                  <w:lang w:val="en-US"/>
                </w:rPr>
                <w:alias w:val="DC connection"/>
                <w:tag w:val="DC connection"/>
                <w:id w:val="-1043201367"/>
                <w:placeholder>
                  <w:docPart w:val="939D28F333C14CF6BBE84486D63C4DAF"/>
                </w:placeholder>
                <w:dropDownList>
                  <w:listItem w:displayText="Select" w:value="Select"/>
                  <w:listItem w:displayText="Internal" w:value="Internal"/>
                  <w:listItem w:displayText="External" w:value="External"/>
                </w:dropDownList>
              </w:sdtPr>
              <w:sdtEndPr/>
              <w:sdtContent>
                <w:r w:rsidR="00223594">
                  <w:rPr>
                    <w:rFonts w:ascii="Arial" w:hAnsi="Arial" w:cs="Arial"/>
                    <w:lang w:val="en-US"/>
                  </w:rPr>
                  <w:t>Internal</w:t>
                </w:r>
              </w:sdtContent>
            </w:sdt>
            <w:r w:rsidR="00223594" w:rsidRPr="00F967EB">
              <w:rPr>
                <w:rFonts w:ascii="Arial" w:hAnsi="Arial" w:cs="Arial"/>
                <w:lang w:val="en-US"/>
              </w:rPr>
              <w:t xml:space="preserve"> </w:t>
            </w:r>
            <w:r w:rsidR="00223594" w:rsidRPr="00F967EB">
              <w:rPr>
                <w:rFonts w:ascii="Arial" w:hAnsi="Arial" w:cs="Arial"/>
                <w:lang w:val="nl-NL"/>
              </w:rPr>
              <w:t>(</w:t>
            </w:r>
            <w:proofErr w:type="spellStart"/>
            <w:r w:rsidR="00223594" w:rsidRPr="00F967EB">
              <w:rPr>
                <w:rFonts w:ascii="Arial" w:hAnsi="Arial" w:cs="Arial"/>
                <w:lang w:val="nl-NL"/>
              </w:rPr>
              <w:t>mandatory</w:t>
            </w:r>
            <w:proofErr w:type="spellEnd"/>
            <w:r w:rsidR="00223594">
              <w:rPr>
                <w:rFonts w:ascii="Arial" w:hAnsi="Arial" w:cs="Arial"/>
                <w:lang w:val="nl-NL"/>
              </w:rPr>
              <w:t xml:space="preserve"> field</w:t>
            </w:r>
            <w:r w:rsidR="00223594" w:rsidRPr="00F967EB">
              <w:rPr>
                <w:rFonts w:ascii="Arial" w:hAnsi="Arial" w:cs="Arial"/>
                <w:lang w:val="nl-NL"/>
              </w:rPr>
              <w:t>)</w:t>
            </w:r>
          </w:p>
        </w:tc>
      </w:tr>
      <w:tr w:rsidR="00223594" w:rsidRPr="006D2395" w14:paraId="67BDCBF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051CB1D" w14:textId="77777777" w:rsidR="00223594" w:rsidRDefault="00223594" w:rsidP="0022359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CE9FDE3" w14:textId="31E53AF5" w:rsidR="00223594" w:rsidRPr="003F1343" w:rsidRDefault="0003183F" w:rsidP="00223594">
            <w:pPr>
              <w:pStyle w:val="TableText0"/>
              <w:keepNext/>
              <w:keepLines/>
              <w:rPr>
                <w:rFonts w:ascii="Arial" w:hAnsi="Arial" w:cs="Arial"/>
                <w:lang w:val="en-US"/>
              </w:rPr>
            </w:pPr>
            <w:sdt>
              <w:sdtPr>
                <w:rPr>
                  <w:rFonts w:ascii="Arial" w:hAnsi="Arial" w:cs="Arial"/>
                  <w:lang w:val="en-US"/>
                </w:rPr>
                <w:id w:val="1513873395"/>
                <w:placeholder>
                  <w:docPart w:val="F14399DE1F6747649186D2900D4AFBFB"/>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223594">
                  <w:rPr>
                    <w:rFonts w:ascii="Arial" w:hAnsi="Arial" w:cs="Arial"/>
                    <w:lang w:val="en-US"/>
                  </w:rPr>
                  <w:t>Outbound</w:t>
                </w:r>
              </w:sdtContent>
            </w:sdt>
            <w:r w:rsidR="00223594" w:rsidRPr="00F967EB">
              <w:rPr>
                <w:rFonts w:ascii="Arial" w:hAnsi="Arial" w:cs="Arial"/>
                <w:lang w:val="en-US"/>
              </w:rPr>
              <w:t xml:space="preserve"> </w:t>
            </w:r>
            <w:r w:rsidR="00223594" w:rsidRPr="00F967EB">
              <w:rPr>
                <w:rFonts w:ascii="Arial" w:hAnsi="Arial" w:cs="Arial"/>
                <w:lang w:val="nl-NL"/>
              </w:rPr>
              <w:t>(</w:t>
            </w:r>
            <w:proofErr w:type="spellStart"/>
            <w:r w:rsidR="00223594" w:rsidRPr="00F967EB">
              <w:rPr>
                <w:rFonts w:ascii="Arial" w:hAnsi="Arial" w:cs="Arial"/>
                <w:lang w:val="nl-NL"/>
              </w:rPr>
              <w:t>mandatory</w:t>
            </w:r>
            <w:proofErr w:type="spellEnd"/>
            <w:r w:rsidR="00223594">
              <w:rPr>
                <w:rFonts w:ascii="Arial" w:hAnsi="Arial" w:cs="Arial"/>
                <w:lang w:val="nl-NL"/>
              </w:rPr>
              <w:t xml:space="preserve"> field</w:t>
            </w:r>
            <w:r w:rsidR="00223594" w:rsidRPr="00F967EB">
              <w:rPr>
                <w:rFonts w:ascii="Arial" w:hAnsi="Arial" w:cs="Arial"/>
                <w:lang w:val="nl-NL"/>
              </w:rPr>
              <w:t>)</w:t>
            </w:r>
          </w:p>
        </w:tc>
      </w:tr>
      <w:tr w:rsidR="00AD79D6" w:rsidRPr="00A540D4" w14:paraId="48A2E69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7460510"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530FE8B" w14:textId="34560368" w:rsidR="00223594" w:rsidRPr="00F967EB" w:rsidRDefault="0003183F" w:rsidP="00223594">
            <w:pPr>
              <w:pStyle w:val="TableText0"/>
              <w:keepNext/>
              <w:keepLines/>
              <w:rPr>
                <w:rFonts w:ascii="Arial" w:hAnsi="Arial" w:cs="Arial"/>
                <w:lang w:val="en-US"/>
              </w:rPr>
            </w:pPr>
            <w:sdt>
              <w:sdtPr>
                <w:rPr>
                  <w:rFonts w:ascii="Arial" w:hAnsi="Arial" w:cs="Arial"/>
                  <w:lang w:val="en-US"/>
                </w:rPr>
                <w:alias w:val="Direct connection"/>
                <w:tag w:val="Direct connection"/>
                <w:id w:val="-1183277350"/>
                <w:placeholder>
                  <w:docPart w:val="1D1E1D6438C44ABB91C1B04FFC4B7412"/>
                </w:placeholder>
                <w:dropDownList>
                  <w:listItem w:displayText="Select" w:value="Select"/>
                  <w:listItem w:displayText="Yes" w:value="Yes"/>
                  <w:listItem w:displayText="No" w:value="No"/>
                </w:dropDownList>
              </w:sdtPr>
              <w:sdtEndPr/>
              <w:sdtContent>
                <w:r w:rsidR="00223594">
                  <w:rPr>
                    <w:rFonts w:ascii="Arial" w:hAnsi="Arial" w:cs="Arial"/>
                    <w:lang w:val="en-US"/>
                  </w:rPr>
                  <w:t>Yes</w:t>
                </w:r>
              </w:sdtContent>
            </w:sdt>
            <w:r w:rsidR="00223594" w:rsidRPr="00F967EB">
              <w:rPr>
                <w:rFonts w:ascii="Arial" w:hAnsi="Arial" w:cs="Arial"/>
                <w:lang w:val="en-US"/>
              </w:rPr>
              <w:t xml:space="preserve"> (mandatory</w:t>
            </w:r>
            <w:r w:rsidR="00223594">
              <w:rPr>
                <w:rFonts w:ascii="Arial" w:hAnsi="Arial" w:cs="Arial"/>
                <w:lang w:val="en-US"/>
              </w:rPr>
              <w:t xml:space="preserve"> field</w:t>
            </w:r>
            <w:r w:rsidR="00223594" w:rsidRPr="00F967EB">
              <w:rPr>
                <w:rFonts w:ascii="Arial" w:hAnsi="Arial" w:cs="Arial"/>
                <w:lang w:val="en-US"/>
              </w:rPr>
              <w:t>)</w:t>
            </w:r>
          </w:p>
          <w:p w14:paraId="543D2435" w14:textId="33A1ED85" w:rsidR="00AD79D6" w:rsidRPr="000779C6" w:rsidRDefault="00223594" w:rsidP="00223594">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3A3C40D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74E076"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2227F9C" w14:textId="076B16DA" w:rsidR="00223594" w:rsidRPr="00F967EB" w:rsidRDefault="00223594" w:rsidP="0022359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29409426"/>
                <w:placeholder>
                  <w:docPart w:val="3763AA28446A4FBE8BA362601E963F5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4A3DAB58"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95688914"/>
                <w:placeholder>
                  <w:docPart w:val="3D5DD185C3DA4D408937473CA7D3107C"/>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3AE33A31"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248542096"/>
                <w:placeholder>
                  <w:docPart w:val="281B522B363F4873B556A77DBF30D713"/>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0457164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491610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8446EAF"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CDF1D8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FF62F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F83584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DFC2E5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7D57B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19A780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988DF9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E89979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F8A591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2F7411D" w14:textId="77777777" w:rsidR="00AD79D6" w:rsidRDefault="00AD79D6" w:rsidP="00AD79D6">
      <w:pPr>
        <w:pStyle w:val="BodyText"/>
      </w:pPr>
    </w:p>
    <w:p w14:paraId="6289960D" w14:textId="77777777" w:rsidR="00AD79D6" w:rsidRDefault="00AD79D6" w:rsidP="00AD79D6">
      <w:pPr>
        <w:pStyle w:val="BodyText"/>
      </w:pPr>
    </w:p>
    <w:p w14:paraId="534E6A7C" w14:textId="77777777" w:rsidR="00AD79D6" w:rsidRDefault="00AD79D6" w:rsidP="00AD79D6">
      <w:pPr>
        <w:pStyle w:val="BodyText"/>
      </w:pPr>
    </w:p>
    <w:p w14:paraId="0257E7E6" w14:textId="77777777" w:rsidR="00AD79D6" w:rsidRDefault="00AD79D6" w:rsidP="00AD79D6">
      <w:pPr>
        <w:pStyle w:val="BodyText"/>
      </w:pPr>
    </w:p>
    <w:p w14:paraId="016815A9" w14:textId="77777777" w:rsidR="00AD79D6" w:rsidRDefault="00AD79D6" w:rsidP="00AD79D6">
      <w:pPr>
        <w:pStyle w:val="BodyText"/>
      </w:pPr>
    </w:p>
    <w:p w14:paraId="1113A33B" w14:textId="77777777" w:rsidR="00AD79D6" w:rsidRDefault="00AD79D6" w:rsidP="00AD79D6">
      <w:pPr>
        <w:pStyle w:val="BodyText"/>
      </w:pPr>
    </w:p>
    <w:p w14:paraId="3969C6B3" w14:textId="77777777" w:rsidR="00AD79D6" w:rsidRDefault="00AD79D6" w:rsidP="00AD79D6">
      <w:pPr>
        <w:pStyle w:val="BodyText"/>
      </w:pPr>
    </w:p>
    <w:p w14:paraId="29F8978D" w14:textId="77777777" w:rsidR="00AD79D6" w:rsidRDefault="00AD79D6" w:rsidP="00AD79D6">
      <w:pPr>
        <w:pStyle w:val="BodyText"/>
      </w:pPr>
    </w:p>
    <w:p w14:paraId="40DAD610" w14:textId="77777777" w:rsidR="00AD79D6" w:rsidRDefault="00AD79D6" w:rsidP="00AD79D6">
      <w:pPr>
        <w:pStyle w:val="BodyText"/>
      </w:pPr>
    </w:p>
    <w:p w14:paraId="2652F57C" w14:textId="77777777" w:rsidR="00AD79D6" w:rsidRDefault="00AD79D6" w:rsidP="00AD79D6">
      <w:pPr>
        <w:pStyle w:val="Kop3"/>
        <w:ind w:left="851" w:hanging="851"/>
      </w:pPr>
      <w:r>
        <w:lastRenderedPageBreak/>
        <w:t>DIM DB</w:t>
      </w:r>
    </w:p>
    <w:p w14:paraId="57A06F6F" w14:textId="77777777" w:rsidR="00AD79D6" w:rsidRDefault="00AD79D6" w:rsidP="00AD79D6">
      <w:pPr>
        <w:pStyle w:val="BodyText"/>
      </w:pPr>
      <w:r w:rsidRPr="00362D62">
        <w:rPr>
          <w:noProof/>
          <w:lang w:val="nl-NL" w:eastAsia="nl-NL" w:bidi="ar-SA"/>
        </w:rPr>
        <w:drawing>
          <wp:inline distT="0" distB="0" distL="0" distR="0" wp14:anchorId="631692A3" wp14:editId="740450AD">
            <wp:extent cx="5398936" cy="44024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068" cy="4404150"/>
                    </a:xfrm>
                    <a:prstGeom prst="rect">
                      <a:avLst/>
                    </a:prstGeom>
                  </pic:spPr>
                </pic:pic>
              </a:graphicData>
            </a:graphic>
          </wp:inline>
        </w:drawing>
      </w:r>
    </w:p>
    <w:p w14:paraId="40DFE9EA" w14:textId="77777777" w:rsidR="00AD79D6" w:rsidRDefault="00AD79D6" w:rsidP="00AD79D6">
      <w:pPr>
        <w:pStyle w:val="BodyText"/>
      </w:pPr>
    </w:p>
    <w:p w14:paraId="691D81C2" w14:textId="77777777" w:rsidR="00AD79D6" w:rsidRDefault="00AD79D6" w:rsidP="00AD79D6">
      <w:pPr>
        <w:pStyle w:val="Kop4"/>
        <w:tabs>
          <w:tab w:val="num" w:pos="360"/>
        </w:tabs>
        <w:ind w:left="0" w:firstLine="0"/>
      </w:pPr>
      <w:r>
        <w:lastRenderedPageBreak/>
        <w:t>External entities</w:t>
      </w:r>
    </w:p>
    <w:p w14:paraId="2C07E1D2"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37D8E47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56EEFC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BF2ACB8"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03183F" w14:paraId="26BDF3A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6C25A7E"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9164766" w14:textId="77777777" w:rsidR="00AD79D6" w:rsidRPr="00AB04E9" w:rsidRDefault="00AD79D6" w:rsidP="00AD79D6">
            <w:pPr>
              <w:pStyle w:val="TableText0"/>
              <w:keepNext/>
              <w:keepLines/>
              <w:rPr>
                <w:rFonts w:ascii="Arial" w:hAnsi="Arial" w:cs="Arial"/>
                <w:lang w:val="fr-FR"/>
              </w:rPr>
            </w:pPr>
            <w:r w:rsidRPr="00AB04E9">
              <w:rPr>
                <w:rFonts w:ascii="Arial" w:hAnsi="Arial" w:cs="Arial"/>
                <w:lang w:val="fr-FR"/>
              </w:rPr>
              <w:t>SSH, port 22; Oracle client, port 1526</w:t>
            </w:r>
          </w:p>
        </w:tc>
      </w:tr>
      <w:tr w:rsidR="00733B76" w:rsidRPr="00712180" w14:paraId="4770E8B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03991E7" w14:textId="77777777" w:rsidR="00733B76" w:rsidRDefault="00733B76" w:rsidP="00733B7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B9F4042" w14:textId="4BFA9B88" w:rsidR="00733B76" w:rsidRPr="00BE5BBD" w:rsidRDefault="0003183F" w:rsidP="00733B76">
            <w:pPr>
              <w:pStyle w:val="TableText0"/>
              <w:keepNext/>
              <w:keepLines/>
              <w:rPr>
                <w:rFonts w:ascii="Arial" w:hAnsi="Arial" w:cs="Arial"/>
                <w:lang w:val="en-US"/>
              </w:rPr>
            </w:pPr>
            <w:sdt>
              <w:sdtPr>
                <w:rPr>
                  <w:rFonts w:ascii="Arial" w:hAnsi="Arial" w:cs="Arial"/>
                  <w:lang w:val="en-US"/>
                </w:rPr>
                <w:alias w:val="DC connection"/>
                <w:tag w:val="DC connection"/>
                <w:id w:val="-1097561577"/>
                <w:placeholder>
                  <w:docPart w:val="6BDA4F67205145F8808B1BFC060D6BE5"/>
                </w:placeholder>
                <w:dropDownList>
                  <w:listItem w:displayText="Select" w:value="Select"/>
                  <w:listItem w:displayText="Internal" w:value="Internal"/>
                  <w:listItem w:displayText="External" w:value="External"/>
                </w:dropDownList>
              </w:sdtPr>
              <w:sdtEndPr/>
              <w:sdtContent>
                <w:r w:rsidR="00733B76">
                  <w:rPr>
                    <w:rFonts w:ascii="Arial" w:hAnsi="Arial" w:cs="Arial"/>
                    <w:lang w:val="en-US"/>
                  </w:rPr>
                  <w:t>Internal</w:t>
                </w:r>
              </w:sdtContent>
            </w:sdt>
            <w:r w:rsidR="00733B76" w:rsidRPr="00F967EB">
              <w:rPr>
                <w:rFonts w:ascii="Arial" w:hAnsi="Arial" w:cs="Arial"/>
                <w:lang w:val="en-US"/>
              </w:rPr>
              <w:t xml:space="preserve"> </w:t>
            </w:r>
            <w:r w:rsidR="00733B76" w:rsidRPr="00F967EB">
              <w:rPr>
                <w:rFonts w:ascii="Arial" w:hAnsi="Arial" w:cs="Arial"/>
                <w:lang w:val="nl-NL"/>
              </w:rPr>
              <w:t>(</w:t>
            </w:r>
            <w:proofErr w:type="spellStart"/>
            <w:r w:rsidR="00733B76" w:rsidRPr="00F967EB">
              <w:rPr>
                <w:rFonts w:ascii="Arial" w:hAnsi="Arial" w:cs="Arial"/>
                <w:lang w:val="nl-NL"/>
              </w:rPr>
              <w:t>mandatory</w:t>
            </w:r>
            <w:proofErr w:type="spellEnd"/>
            <w:r w:rsidR="00733B76">
              <w:rPr>
                <w:rFonts w:ascii="Arial" w:hAnsi="Arial" w:cs="Arial"/>
                <w:lang w:val="nl-NL"/>
              </w:rPr>
              <w:t xml:space="preserve"> field</w:t>
            </w:r>
            <w:r w:rsidR="00733B76" w:rsidRPr="00F967EB">
              <w:rPr>
                <w:rFonts w:ascii="Arial" w:hAnsi="Arial" w:cs="Arial"/>
                <w:lang w:val="nl-NL"/>
              </w:rPr>
              <w:t>)</w:t>
            </w:r>
          </w:p>
        </w:tc>
      </w:tr>
      <w:tr w:rsidR="00733B76" w:rsidRPr="006D2395" w14:paraId="5EE01F8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19B7111" w14:textId="77777777" w:rsidR="00733B76" w:rsidRDefault="00733B76" w:rsidP="00733B7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34D7DCE" w14:textId="46863483" w:rsidR="00733B76" w:rsidRPr="003F1343" w:rsidRDefault="0003183F" w:rsidP="00733B76">
            <w:pPr>
              <w:pStyle w:val="TableText0"/>
              <w:keepNext/>
              <w:keepLines/>
              <w:rPr>
                <w:rFonts w:ascii="Arial" w:hAnsi="Arial" w:cs="Arial"/>
                <w:lang w:val="en-US"/>
              </w:rPr>
            </w:pPr>
            <w:sdt>
              <w:sdtPr>
                <w:rPr>
                  <w:rFonts w:ascii="Arial" w:hAnsi="Arial" w:cs="Arial"/>
                  <w:lang w:val="en-US"/>
                </w:rPr>
                <w:id w:val="-381567761"/>
                <w:placeholder>
                  <w:docPart w:val="729B79F7A88042138567D8D022246364"/>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733B76">
                  <w:rPr>
                    <w:rFonts w:ascii="Arial" w:hAnsi="Arial" w:cs="Arial"/>
                    <w:lang w:val="en-US"/>
                  </w:rPr>
                  <w:t>Inbound</w:t>
                </w:r>
              </w:sdtContent>
            </w:sdt>
            <w:r w:rsidR="00733B76" w:rsidRPr="00F967EB">
              <w:rPr>
                <w:rFonts w:ascii="Arial" w:hAnsi="Arial" w:cs="Arial"/>
                <w:lang w:val="en-US"/>
              </w:rPr>
              <w:t xml:space="preserve"> </w:t>
            </w:r>
            <w:r w:rsidR="00733B76" w:rsidRPr="00F967EB">
              <w:rPr>
                <w:rFonts w:ascii="Arial" w:hAnsi="Arial" w:cs="Arial"/>
                <w:lang w:val="nl-NL"/>
              </w:rPr>
              <w:t>(</w:t>
            </w:r>
            <w:proofErr w:type="spellStart"/>
            <w:r w:rsidR="00733B76" w:rsidRPr="00F967EB">
              <w:rPr>
                <w:rFonts w:ascii="Arial" w:hAnsi="Arial" w:cs="Arial"/>
                <w:lang w:val="nl-NL"/>
              </w:rPr>
              <w:t>mandatory</w:t>
            </w:r>
            <w:proofErr w:type="spellEnd"/>
            <w:r w:rsidR="00733B76">
              <w:rPr>
                <w:rFonts w:ascii="Arial" w:hAnsi="Arial" w:cs="Arial"/>
                <w:lang w:val="nl-NL"/>
              </w:rPr>
              <w:t xml:space="preserve"> field</w:t>
            </w:r>
            <w:r w:rsidR="00733B76" w:rsidRPr="00F967EB">
              <w:rPr>
                <w:rFonts w:ascii="Arial" w:hAnsi="Arial" w:cs="Arial"/>
                <w:lang w:val="nl-NL"/>
              </w:rPr>
              <w:t>)</w:t>
            </w:r>
          </w:p>
        </w:tc>
      </w:tr>
      <w:tr w:rsidR="00AD79D6" w:rsidRPr="00A540D4" w14:paraId="48CEF61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255F45"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390CFDF" w14:textId="25ED1B11" w:rsidR="00733B76" w:rsidRPr="00F967EB" w:rsidRDefault="0003183F" w:rsidP="00733B76">
            <w:pPr>
              <w:pStyle w:val="TableText0"/>
              <w:keepNext/>
              <w:keepLines/>
              <w:rPr>
                <w:rFonts w:ascii="Arial" w:hAnsi="Arial" w:cs="Arial"/>
                <w:lang w:val="en-US"/>
              </w:rPr>
            </w:pPr>
            <w:sdt>
              <w:sdtPr>
                <w:rPr>
                  <w:rFonts w:ascii="Arial" w:hAnsi="Arial" w:cs="Arial"/>
                  <w:lang w:val="en-US"/>
                </w:rPr>
                <w:alias w:val="Direct connection"/>
                <w:tag w:val="Direct connection"/>
                <w:id w:val="-477994672"/>
                <w:placeholder>
                  <w:docPart w:val="1E2FE1794A62413FA040D7CDFD5259D3"/>
                </w:placeholder>
                <w:dropDownList>
                  <w:listItem w:displayText="Select" w:value="Select"/>
                  <w:listItem w:displayText="Yes" w:value="Yes"/>
                  <w:listItem w:displayText="No" w:value="No"/>
                </w:dropDownList>
              </w:sdtPr>
              <w:sdtEndPr/>
              <w:sdtContent>
                <w:r w:rsidR="00733B76">
                  <w:rPr>
                    <w:rFonts w:ascii="Arial" w:hAnsi="Arial" w:cs="Arial"/>
                    <w:lang w:val="en-US"/>
                  </w:rPr>
                  <w:t>No</w:t>
                </w:r>
              </w:sdtContent>
            </w:sdt>
            <w:r w:rsidR="00733B76" w:rsidRPr="00F967EB">
              <w:rPr>
                <w:rFonts w:ascii="Arial" w:hAnsi="Arial" w:cs="Arial"/>
                <w:lang w:val="en-US"/>
              </w:rPr>
              <w:t xml:space="preserve"> (mandatory</w:t>
            </w:r>
            <w:r w:rsidR="00733B76">
              <w:rPr>
                <w:rFonts w:ascii="Arial" w:hAnsi="Arial" w:cs="Arial"/>
                <w:lang w:val="en-US"/>
              </w:rPr>
              <w:t xml:space="preserve"> field</w:t>
            </w:r>
            <w:r w:rsidR="00733B76" w:rsidRPr="00F967EB">
              <w:rPr>
                <w:rFonts w:ascii="Arial" w:hAnsi="Arial" w:cs="Arial"/>
                <w:lang w:val="en-US"/>
              </w:rPr>
              <w:t>)</w:t>
            </w:r>
          </w:p>
          <w:p w14:paraId="4FC4B7E0" w14:textId="01D5BF6D" w:rsidR="00AD79D6" w:rsidRPr="000779C6" w:rsidRDefault="00733B76" w:rsidP="00AD79D6">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UCRA/TWDA</w:t>
            </w:r>
          </w:p>
        </w:tc>
      </w:tr>
      <w:tr w:rsidR="00AD79D6" w:rsidRPr="00B931BB" w14:paraId="1B08E22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C4023C"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73D6E28" w14:textId="6C68BF23" w:rsidR="00733B76" w:rsidRPr="00F967EB" w:rsidRDefault="00733B76" w:rsidP="00733B7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102402680"/>
                <w:placeholder>
                  <w:docPart w:val="455C044F496945A4BBA9E240ADCE72A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Pr>
                <w:rFonts w:ascii="Arial" w:hAnsi="Arial" w:cs="Arial"/>
                <w:lang w:val="en-US"/>
              </w:rPr>
              <w:t xml:space="preserve"> (KA AD group membership</w:t>
            </w:r>
            <w:r w:rsidRPr="00F967EB">
              <w:rPr>
                <w:rFonts w:ascii="Arial" w:hAnsi="Arial" w:cs="Arial"/>
                <w:lang w:val="en-US"/>
              </w:rPr>
              <w:t>)</w:t>
            </w:r>
          </w:p>
          <w:p w14:paraId="749A1DA8" w14:textId="41898981"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77565673"/>
                <w:placeholder>
                  <w:docPart w:val="CB6B619D13784D17BA350116B62DA404"/>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5770BCD3"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93282521"/>
                <w:placeholder>
                  <w:docPart w:val="86F913370A0B4332A07F4C14BBC4BF1F"/>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2CC1925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ED9343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DB5A68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50E3D5B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91891B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E99E49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BFB627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F8AAB4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5DA1F9C"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5C83CDD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5FD2AF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C657D45"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477C3155" w14:textId="77777777" w:rsidR="00AD79D6" w:rsidRDefault="00AD79D6" w:rsidP="00AD79D6">
      <w:pPr>
        <w:pStyle w:val="BodyText"/>
      </w:pPr>
    </w:p>
    <w:p w14:paraId="027D5244" w14:textId="77777777" w:rsidR="00AD79D6" w:rsidRPr="00000272" w:rsidRDefault="00AD79D6" w:rsidP="00AD79D6">
      <w:pPr>
        <w:pStyle w:val="Kop5"/>
        <w:ind w:left="0" w:firstLine="0"/>
      </w:pPr>
      <w:r>
        <w:t xml:space="preserve">KDB-WWO </w:t>
      </w:r>
    </w:p>
    <w:tbl>
      <w:tblPr>
        <w:tblW w:w="5344" w:type="pct"/>
        <w:tblLook w:val="0000" w:firstRow="0" w:lastRow="0" w:firstColumn="0" w:lastColumn="0" w:noHBand="0" w:noVBand="0"/>
      </w:tblPr>
      <w:tblGrid>
        <w:gridCol w:w="3033"/>
        <w:gridCol w:w="6362"/>
      </w:tblGrid>
      <w:tr w:rsidR="00AD79D6" w:rsidRPr="00D44F5E" w14:paraId="28BB05F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C999A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D184FD1" w14:textId="77777777" w:rsidR="00AD79D6" w:rsidRPr="00334629" w:rsidRDefault="00AD79D6" w:rsidP="00AD79D6">
            <w:pPr>
              <w:pStyle w:val="TableText0"/>
              <w:keepNext/>
              <w:keepLines/>
              <w:rPr>
                <w:rFonts w:ascii="Arial" w:hAnsi="Arial" w:cs="Arial"/>
                <w:color w:val="FF0000"/>
                <w:lang w:val="nl-NL"/>
              </w:rPr>
            </w:pPr>
            <w:r w:rsidRPr="00665F4F">
              <w:rPr>
                <w:rFonts w:ascii="Arial" w:hAnsi="Arial" w:cs="Arial"/>
                <w:lang w:val="en-US"/>
              </w:rPr>
              <w:t>The KDB-WWO is a copy database from the WWO-databas</w:t>
            </w:r>
            <w:r>
              <w:rPr>
                <w:rFonts w:ascii="Arial" w:hAnsi="Arial" w:cs="Arial"/>
                <w:lang w:val="en-US"/>
              </w:rPr>
              <w:t>e</w:t>
            </w:r>
            <w:r w:rsidRPr="00665F4F">
              <w:rPr>
                <w:rFonts w:ascii="Arial" w:hAnsi="Arial" w:cs="Arial"/>
                <w:lang w:val="en-US"/>
              </w:rPr>
              <w:t xml:space="preserve"> </w:t>
            </w:r>
            <w:r>
              <w:rPr>
                <w:rFonts w:ascii="Arial" w:hAnsi="Arial" w:cs="Arial"/>
                <w:lang w:val="en-US"/>
              </w:rPr>
              <w:t>(</w:t>
            </w:r>
            <w:r w:rsidRPr="00665F4F">
              <w:rPr>
                <w:rFonts w:ascii="Arial" w:hAnsi="Arial" w:cs="Arial"/>
                <w:lang w:val="en-US"/>
              </w:rPr>
              <w:t xml:space="preserve">DK </w:t>
            </w:r>
            <w:r>
              <w:rPr>
                <w:rFonts w:ascii="Arial" w:hAnsi="Arial" w:cs="Arial"/>
                <w:lang w:val="en-US"/>
              </w:rPr>
              <w:t xml:space="preserve">instances </w:t>
            </w:r>
            <w:r w:rsidRPr="00665F4F">
              <w:rPr>
                <w:rFonts w:ascii="Arial" w:hAnsi="Arial" w:cs="Arial"/>
                <w:lang w:val="en-US"/>
              </w:rPr>
              <w:t>and HK</w:t>
            </w:r>
            <w:r>
              <w:rPr>
                <w:rFonts w:ascii="Arial" w:hAnsi="Arial" w:cs="Arial"/>
                <w:lang w:val="en-US"/>
              </w:rPr>
              <w:t xml:space="preserve"> Instance) </w:t>
            </w:r>
            <w:r w:rsidRPr="00665F4F">
              <w:rPr>
                <w:rFonts w:ascii="Arial" w:hAnsi="Arial" w:cs="Arial"/>
                <w:lang w:val="en-US"/>
              </w:rPr>
              <w:t xml:space="preserve">which is </w:t>
            </w:r>
            <w:proofErr w:type="spellStart"/>
            <w:r w:rsidRPr="00665F4F">
              <w:rPr>
                <w:rFonts w:ascii="Arial" w:hAnsi="Arial" w:cs="Arial"/>
                <w:lang w:val="en-US"/>
              </w:rPr>
              <w:t>synchonized</w:t>
            </w:r>
            <w:proofErr w:type="spellEnd"/>
            <w:r w:rsidRPr="00665F4F">
              <w:rPr>
                <w:rFonts w:ascii="Arial" w:hAnsi="Arial" w:cs="Arial"/>
                <w:lang w:val="en-US"/>
              </w:rPr>
              <w:t xml:space="preserve"> to </w:t>
            </w:r>
            <w:proofErr w:type="spellStart"/>
            <w:r w:rsidRPr="00665F4F">
              <w:rPr>
                <w:rFonts w:ascii="Arial" w:hAnsi="Arial" w:cs="Arial"/>
                <w:lang w:val="en-US"/>
              </w:rPr>
              <w:t>realtime</w:t>
            </w:r>
            <w:proofErr w:type="spellEnd"/>
            <w:r w:rsidRPr="00665F4F">
              <w:rPr>
                <w:rFonts w:ascii="Arial" w:hAnsi="Arial" w:cs="Arial"/>
                <w:lang w:val="en-US"/>
              </w:rPr>
              <w:t xml:space="preserve">. </w:t>
            </w:r>
            <w:r w:rsidRPr="00E00189">
              <w:rPr>
                <w:rFonts w:ascii="Arial" w:hAnsi="Arial" w:cs="Arial"/>
                <w:lang w:val="nl-NL"/>
              </w:rPr>
              <w:t xml:space="preserve">Database </w:t>
            </w:r>
            <w:proofErr w:type="spellStart"/>
            <w:r w:rsidRPr="00E00189">
              <w:rPr>
                <w:rFonts w:ascii="Arial" w:hAnsi="Arial" w:cs="Arial"/>
                <w:lang w:val="nl-NL"/>
              </w:rPr>
              <w:t>schemas</w:t>
            </w:r>
            <w:proofErr w:type="spellEnd"/>
            <w:r w:rsidRPr="00E00189">
              <w:rPr>
                <w:rFonts w:ascii="Arial" w:hAnsi="Arial" w:cs="Arial"/>
                <w:lang w:val="nl-NL"/>
              </w:rPr>
              <w:t xml:space="preserve"> are </w:t>
            </w:r>
            <w:proofErr w:type="spellStart"/>
            <w:r w:rsidRPr="00E00189">
              <w:rPr>
                <w:rFonts w:ascii="Arial" w:hAnsi="Arial" w:cs="Arial"/>
                <w:lang w:val="nl-NL"/>
              </w:rPr>
              <w:t>equal</w:t>
            </w:r>
            <w:proofErr w:type="spellEnd"/>
            <w:r w:rsidRPr="00E00189">
              <w:rPr>
                <w:rFonts w:ascii="Arial" w:hAnsi="Arial" w:cs="Arial"/>
                <w:lang w:val="nl-NL"/>
              </w:rPr>
              <w:t xml:space="preserve"> </w:t>
            </w:r>
            <w:proofErr w:type="spellStart"/>
            <w:r w:rsidRPr="00E00189">
              <w:rPr>
                <w:rFonts w:ascii="Arial" w:hAnsi="Arial" w:cs="Arial"/>
                <w:lang w:val="nl-NL"/>
              </w:rPr>
              <w:t>to</w:t>
            </w:r>
            <w:proofErr w:type="spellEnd"/>
            <w:r w:rsidRPr="00E00189">
              <w:rPr>
                <w:rFonts w:ascii="Arial" w:hAnsi="Arial" w:cs="Arial"/>
                <w:lang w:val="nl-NL"/>
              </w:rPr>
              <w:t xml:space="preserve"> </w:t>
            </w:r>
            <w:proofErr w:type="spellStart"/>
            <w:r w:rsidRPr="00E00189">
              <w:rPr>
                <w:rFonts w:ascii="Arial" w:hAnsi="Arial" w:cs="Arial"/>
                <w:lang w:val="nl-NL"/>
              </w:rPr>
              <w:t>the</w:t>
            </w:r>
            <w:proofErr w:type="spellEnd"/>
            <w:r w:rsidRPr="00E00189">
              <w:rPr>
                <w:rFonts w:ascii="Arial" w:hAnsi="Arial" w:cs="Arial"/>
                <w:lang w:val="nl-NL"/>
              </w:rPr>
              <w:t xml:space="preserve"> </w:t>
            </w:r>
            <w:proofErr w:type="spellStart"/>
            <w:r w:rsidRPr="00E00189">
              <w:rPr>
                <w:rFonts w:ascii="Arial" w:hAnsi="Arial" w:cs="Arial"/>
                <w:lang w:val="nl-NL"/>
              </w:rPr>
              <w:t>schemas</w:t>
            </w:r>
            <w:proofErr w:type="spellEnd"/>
            <w:r w:rsidRPr="00E00189">
              <w:rPr>
                <w:rFonts w:ascii="Arial" w:hAnsi="Arial" w:cs="Arial"/>
                <w:lang w:val="nl-NL"/>
              </w:rPr>
              <w:t xml:space="preserve"> of WWO.</w:t>
            </w:r>
          </w:p>
        </w:tc>
      </w:tr>
      <w:tr w:rsidR="00AD79D6" w:rsidRPr="00712180" w14:paraId="04DD634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9E0336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203D53" w14:textId="77777777" w:rsidR="00AD79D6" w:rsidRPr="00DF7808" w:rsidRDefault="00AD79D6" w:rsidP="00AD79D6">
            <w:pPr>
              <w:pStyle w:val="TableText0"/>
              <w:keepNext/>
              <w:keepLines/>
              <w:rPr>
                <w:rFonts w:ascii="Arial" w:hAnsi="Arial" w:cs="Arial"/>
                <w:lang w:val="en-US"/>
              </w:rPr>
            </w:pPr>
            <w:r>
              <w:rPr>
                <w:rFonts w:ascii="Arial" w:hAnsi="Arial" w:cs="Arial"/>
                <w:lang w:val="en-US"/>
              </w:rPr>
              <w:t>Oracle client, 1526</w:t>
            </w:r>
          </w:p>
        </w:tc>
      </w:tr>
      <w:tr w:rsidR="00A826E8" w:rsidRPr="00712180" w14:paraId="6B171FF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35A71B" w14:textId="77777777" w:rsidR="00A826E8" w:rsidRDefault="00A826E8" w:rsidP="00A826E8">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1587F43" w14:textId="0E91EAA9" w:rsidR="00A826E8" w:rsidRPr="00572413" w:rsidRDefault="0003183F" w:rsidP="00A826E8">
            <w:pPr>
              <w:pStyle w:val="TableText0"/>
              <w:keepNext/>
              <w:keepLines/>
              <w:rPr>
                <w:rFonts w:ascii="Arial" w:hAnsi="Arial" w:cs="Arial"/>
                <w:lang w:val="en-US"/>
              </w:rPr>
            </w:pPr>
            <w:sdt>
              <w:sdtPr>
                <w:rPr>
                  <w:rFonts w:ascii="Arial" w:hAnsi="Arial" w:cs="Arial"/>
                  <w:lang w:val="en-US"/>
                </w:rPr>
                <w:alias w:val="DC connection"/>
                <w:tag w:val="DC connection"/>
                <w:id w:val="979416915"/>
                <w:placeholder>
                  <w:docPart w:val="B025421F60CC4AA79914DF0C843DD505"/>
                </w:placeholder>
                <w:dropDownList>
                  <w:listItem w:displayText="Select" w:value="Select"/>
                  <w:listItem w:displayText="Internal" w:value="Internal"/>
                  <w:listItem w:displayText="External" w:value="External"/>
                </w:dropDownList>
              </w:sdtPr>
              <w:sdtEndPr/>
              <w:sdtContent>
                <w:r w:rsidR="00A826E8" w:rsidRPr="00F967EB">
                  <w:rPr>
                    <w:rFonts w:ascii="Arial" w:hAnsi="Arial" w:cs="Arial"/>
                    <w:lang w:val="en-US"/>
                  </w:rPr>
                  <w:t>Select</w:t>
                </w:r>
              </w:sdtContent>
            </w:sdt>
            <w:r w:rsidR="00A826E8" w:rsidRPr="00F967EB">
              <w:rPr>
                <w:rFonts w:ascii="Arial" w:hAnsi="Arial" w:cs="Arial"/>
                <w:lang w:val="en-US"/>
              </w:rPr>
              <w:t xml:space="preserve"> </w:t>
            </w:r>
            <w:r w:rsidR="00A826E8" w:rsidRPr="00F967EB">
              <w:rPr>
                <w:rFonts w:ascii="Arial" w:hAnsi="Arial" w:cs="Arial"/>
                <w:lang w:val="nl-NL"/>
              </w:rPr>
              <w:t>(</w:t>
            </w:r>
            <w:proofErr w:type="spellStart"/>
            <w:r w:rsidR="00A826E8" w:rsidRPr="00F967EB">
              <w:rPr>
                <w:rFonts w:ascii="Arial" w:hAnsi="Arial" w:cs="Arial"/>
                <w:lang w:val="nl-NL"/>
              </w:rPr>
              <w:t>mandatory</w:t>
            </w:r>
            <w:proofErr w:type="spellEnd"/>
            <w:r w:rsidR="00A826E8">
              <w:rPr>
                <w:rFonts w:ascii="Arial" w:hAnsi="Arial" w:cs="Arial"/>
                <w:lang w:val="nl-NL"/>
              </w:rPr>
              <w:t xml:space="preserve"> field</w:t>
            </w:r>
            <w:r w:rsidR="00A826E8" w:rsidRPr="00F967EB">
              <w:rPr>
                <w:rFonts w:ascii="Arial" w:hAnsi="Arial" w:cs="Arial"/>
                <w:lang w:val="nl-NL"/>
              </w:rPr>
              <w:t>)</w:t>
            </w:r>
          </w:p>
        </w:tc>
      </w:tr>
      <w:tr w:rsidR="00A826E8" w:rsidRPr="006D2395" w14:paraId="1E61B65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32B6B9" w14:textId="77777777" w:rsidR="00A826E8" w:rsidRDefault="00A826E8" w:rsidP="00A826E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198CF9E" w14:textId="2B9814C8" w:rsidR="00A826E8" w:rsidRPr="003F1343" w:rsidRDefault="0003183F" w:rsidP="00A826E8">
            <w:pPr>
              <w:pStyle w:val="TableText0"/>
              <w:keepNext/>
              <w:keepLines/>
              <w:rPr>
                <w:rFonts w:ascii="Arial" w:hAnsi="Arial" w:cs="Arial"/>
                <w:lang w:val="en-US"/>
              </w:rPr>
            </w:pPr>
            <w:sdt>
              <w:sdtPr>
                <w:rPr>
                  <w:rFonts w:ascii="Arial" w:hAnsi="Arial" w:cs="Arial"/>
                  <w:lang w:val="en-US"/>
                </w:rPr>
                <w:id w:val="1299653333"/>
                <w:placeholder>
                  <w:docPart w:val="7D3DC46E4D0949A0881F1E25B19510AA"/>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A826E8">
                  <w:rPr>
                    <w:rFonts w:ascii="Arial" w:hAnsi="Arial" w:cs="Arial"/>
                    <w:lang w:val="en-US"/>
                  </w:rPr>
                  <w:t>Outbound</w:t>
                </w:r>
              </w:sdtContent>
            </w:sdt>
            <w:r w:rsidR="00A826E8" w:rsidRPr="00F967EB">
              <w:rPr>
                <w:rFonts w:ascii="Arial" w:hAnsi="Arial" w:cs="Arial"/>
                <w:lang w:val="en-US"/>
              </w:rPr>
              <w:t xml:space="preserve"> </w:t>
            </w:r>
            <w:r w:rsidR="00A826E8" w:rsidRPr="00F967EB">
              <w:rPr>
                <w:rFonts w:ascii="Arial" w:hAnsi="Arial" w:cs="Arial"/>
                <w:lang w:val="nl-NL"/>
              </w:rPr>
              <w:t>(</w:t>
            </w:r>
            <w:proofErr w:type="spellStart"/>
            <w:r w:rsidR="00A826E8" w:rsidRPr="00F967EB">
              <w:rPr>
                <w:rFonts w:ascii="Arial" w:hAnsi="Arial" w:cs="Arial"/>
                <w:lang w:val="nl-NL"/>
              </w:rPr>
              <w:t>mandatory</w:t>
            </w:r>
            <w:proofErr w:type="spellEnd"/>
            <w:r w:rsidR="00A826E8">
              <w:rPr>
                <w:rFonts w:ascii="Arial" w:hAnsi="Arial" w:cs="Arial"/>
                <w:lang w:val="nl-NL"/>
              </w:rPr>
              <w:t xml:space="preserve"> field</w:t>
            </w:r>
            <w:r w:rsidR="00A826E8" w:rsidRPr="00F967EB">
              <w:rPr>
                <w:rFonts w:ascii="Arial" w:hAnsi="Arial" w:cs="Arial"/>
                <w:lang w:val="nl-NL"/>
              </w:rPr>
              <w:t>)</w:t>
            </w:r>
          </w:p>
        </w:tc>
      </w:tr>
      <w:tr w:rsidR="00AD79D6" w:rsidRPr="00A540D4" w14:paraId="785C3C3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59D0E8F"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C2C4F8D" w14:textId="68ED0A2C" w:rsidR="00A826E8" w:rsidRPr="00F967EB" w:rsidRDefault="0003183F" w:rsidP="00A826E8">
            <w:pPr>
              <w:pStyle w:val="TableText0"/>
              <w:keepNext/>
              <w:keepLines/>
              <w:rPr>
                <w:rFonts w:ascii="Arial" w:hAnsi="Arial" w:cs="Arial"/>
                <w:lang w:val="en-US"/>
              </w:rPr>
            </w:pPr>
            <w:sdt>
              <w:sdtPr>
                <w:rPr>
                  <w:rFonts w:ascii="Arial" w:hAnsi="Arial" w:cs="Arial"/>
                  <w:lang w:val="en-US"/>
                </w:rPr>
                <w:alias w:val="Direct connection"/>
                <w:tag w:val="Direct connection"/>
                <w:id w:val="-1593307033"/>
                <w:placeholder>
                  <w:docPart w:val="B4ACABEC817D49B7862D6F5CF77152C7"/>
                </w:placeholder>
                <w:dropDownList>
                  <w:listItem w:displayText="Select" w:value="Select"/>
                  <w:listItem w:displayText="Yes" w:value="Yes"/>
                  <w:listItem w:displayText="No" w:value="No"/>
                </w:dropDownList>
              </w:sdtPr>
              <w:sdtEndPr/>
              <w:sdtContent>
                <w:r w:rsidR="00A826E8">
                  <w:rPr>
                    <w:rFonts w:ascii="Arial" w:hAnsi="Arial" w:cs="Arial"/>
                    <w:lang w:val="en-US"/>
                  </w:rPr>
                  <w:t>Yes</w:t>
                </w:r>
              </w:sdtContent>
            </w:sdt>
            <w:r w:rsidR="00A826E8" w:rsidRPr="00F967EB">
              <w:rPr>
                <w:rFonts w:ascii="Arial" w:hAnsi="Arial" w:cs="Arial"/>
                <w:lang w:val="en-US"/>
              </w:rPr>
              <w:t xml:space="preserve"> (mandatory</w:t>
            </w:r>
            <w:r w:rsidR="00A826E8">
              <w:rPr>
                <w:rFonts w:ascii="Arial" w:hAnsi="Arial" w:cs="Arial"/>
                <w:lang w:val="en-US"/>
              </w:rPr>
              <w:t xml:space="preserve"> field</w:t>
            </w:r>
            <w:r w:rsidR="00A826E8" w:rsidRPr="00F967EB">
              <w:rPr>
                <w:rFonts w:ascii="Arial" w:hAnsi="Arial" w:cs="Arial"/>
                <w:lang w:val="en-US"/>
              </w:rPr>
              <w:t>)</w:t>
            </w:r>
          </w:p>
          <w:p w14:paraId="15444D75" w14:textId="0AF4A11A" w:rsidR="00AD79D6" w:rsidRPr="000779C6" w:rsidRDefault="00A826E8" w:rsidP="00A826E8">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3146FF8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802651"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4567696" w14:textId="46FCC8A7" w:rsidR="00A826E8" w:rsidRPr="00F967EB" w:rsidRDefault="00A826E8" w:rsidP="00A826E8">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60090634"/>
                <w:placeholder>
                  <w:docPart w:val="22C56398A291431281AC03DCD21300E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sidR="00EE4CD5">
              <w:rPr>
                <w:rFonts w:ascii="Arial" w:hAnsi="Arial" w:cs="Arial"/>
                <w:lang w:val="en-US"/>
              </w:rPr>
              <w:t xml:space="preserve"> (not specified</w:t>
            </w:r>
            <w:r w:rsidRPr="00F967EB">
              <w:rPr>
                <w:rFonts w:ascii="Arial" w:hAnsi="Arial" w:cs="Arial"/>
                <w:lang w:val="en-US"/>
              </w:rPr>
              <w:t>)</w:t>
            </w:r>
          </w:p>
          <w:p w14:paraId="682CA00A"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978793692"/>
                <w:placeholder>
                  <w:docPart w:val="FA0985EB39F8421C9B05245E105167E6"/>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1304914D"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40422361"/>
                <w:placeholder>
                  <w:docPart w:val="99AD6343837F4D6FAC73113F7B6C4448"/>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7346B0D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BC4CB1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7B0C37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25C348F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9FA624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598E62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CB3D89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FD2951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CAEE5D4"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AD79D6" w:rsidRPr="00B81AA8" w14:paraId="17750A9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A8A271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10AD40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00248BAB" w14:textId="77777777" w:rsidR="00AD79D6" w:rsidRDefault="00AD79D6" w:rsidP="00AD79D6">
      <w:pPr>
        <w:pStyle w:val="BodyText"/>
      </w:pPr>
    </w:p>
    <w:p w14:paraId="150ED64F" w14:textId="77777777" w:rsidR="00AD79D6" w:rsidRPr="00000272" w:rsidRDefault="00AD79D6" w:rsidP="00AD79D6">
      <w:pPr>
        <w:pStyle w:val="Kop5"/>
        <w:ind w:left="0" w:firstLine="0"/>
      </w:pPr>
      <w:proofErr w:type="spellStart"/>
      <w:r>
        <w:lastRenderedPageBreak/>
        <w:t>DatProf</w:t>
      </w:r>
      <w:proofErr w:type="spellEnd"/>
    </w:p>
    <w:tbl>
      <w:tblPr>
        <w:tblW w:w="5344" w:type="pct"/>
        <w:tblLook w:val="0000" w:firstRow="0" w:lastRow="0" w:firstColumn="0" w:lastColumn="0" w:noHBand="0" w:noVBand="0"/>
      </w:tblPr>
      <w:tblGrid>
        <w:gridCol w:w="3033"/>
        <w:gridCol w:w="6362"/>
      </w:tblGrid>
      <w:tr w:rsidR="00AD79D6" w:rsidRPr="00D44F5E" w14:paraId="798291E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4052D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FB763F5" w14:textId="77777777" w:rsidR="00AD79D6" w:rsidRPr="00362D62" w:rsidRDefault="00AD79D6" w:rsidP="00AD79D6">
            <w:pPr>
              <w:pStyle w:val="TableText0"/>
              <w:keepNext/>
              <w:keepLines/>
              <w:rPr>
                <w:rFonts w:ascii="Arial" w:hAnsi="Arial" w:cs="Arial"/>
                <w:color w:val="FF0000"/>
                <w:lang w:val="en-US"/>
              </w:rPr>
            </w:pPr>
            <w:proofErr w:type="spellStart"/>
            <w:r>
              <w:rPr>
                <w:rFonts w:ascii="Arial" w:hAnsi="Arial" w:cs="Arial"/>
                <w:lang w:val="en-US"/>
              </w:rPr>
              <w:t>DatProf</w:t>
            </w:r>
            <w:proofErr w:type="spellEnd"/>
            <w:r>
              <w:rPr>
                <w:rFonts w:ascii="Arial" w:hAnsi="Arial" w:cs="Arial"/>
                <w:lang w:val="en-US"/>
              </w:rPr>
              <w:t xml:space="preserve"> connection, used for anonymizing the database</w:t>
            </w:r>
          </w:p>
        </w:tc>
      </w:tr>
      <w:tr w:rsidR="00AD79D6" w:rsidRPr="00712180" w14:paraId="00D49DF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12369D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69F1AD0" w14:textId="23AB5A1F" w:rsidR="00AD79D6" w:rsidRPr="00DF7808" w:rsidRDefault="002326F4" w:rsidP="00AD79D6">
            <w:pPr>
              <w:pStyle w:val="TableText0"/>
              <w:keepNext/>
              <w:keepLines/>
              <w:rPr>
                <w:rFonts w:ascii="Arial" w:hAnsi="Arial" w:cs="Arial"/>
                <w:lang w:val="en-US"/>
              </w:rPr>
            </w:pPr>
            <w:r w:rsidRPr="002326F4">
              <w:rPr>
                <w:rFonts w:ascii="Arial" w:hAnsi="Arial" w:cs="Arial"/>
                <w:lang w:val="en-US"/>
              </w:rPr>
              <w:t>FTP, 21</w:t>
            </w:r>
          </w:p>
        </w:tc>
      </w:tr>
      <w:tr w:rsidR="00A64F4B" w:rsidRPr="00712180" w14:paraId="38066C9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7BDD97C" w14:textId="77777777" w:rsidR="00A64F4B" w:rsidRDefault="00A64F4B" w:rsidP="00A64F4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94D5D70" w14:textId="39181AFE" w:rsidR="00A64F4B" w:rsidRPr="00572413" w:rsidRDefault="0003183F" w:rsidP="00A64F4B">
            <w:pPr>
              <w:pStyle w:val="TableText0"/>
              <w:keepNext/>
              <w:keepLines/>
              <w:rPr>
                <w:rFonts w:ascii="Arial" w:hAnsi="Arial" w:cs="Arial"/>
                <w:lang w:val="en-US"/>
              </w:rPr>
            </w:pPr>
            <w:sdt>
              <w:sdtPr>
                <w:rPr>
                  <w:rFonts w:ascii="Arial" w:hAnsi="Arial" w:cs="Arial"/>
                  <w:lang w:val="en-US"/>
                </w:rPr>
                <w:alias w:val="DC connection"/>
                <w:tag w:val="DC connection"/>
                <w:id w:val="-781345576"/>
                <w:placeholder>
                  <w:docPart w:val="B3FFF2FE291B470BA487488FDC04FE8A"/>
                </w:placeholder>
                <w:dropDownList>
                  <w:listItem w:displayText="Select" w:value="Select"/>
                  <w:listItem w:displayText="Internal" w:value="Internal"/>
                  <w:listItem w:displayText="External" w:value="External"/>
                </w:dropDownList>
              </w:sdtPr>
              <w:sdtEndPr/>
              <w:sdtContent>
                <w:r w:rsidR="00A64F4B" w:rsidRPr="00F967EB">
                  <w:rPr>
                    <w:rFonts w:ascii="Arial" w:hAnsi="Arial" w:cs="Arial"/>
                    <w:lang w:val="en-US"/>
                  </w:rPr>
                  <w:t>Select</w:t>
                </w:r>
              </w:sdtContent>
            </w:sdt>
            <w:r w:rsidR="00A64F4B" w:rsidRPr="00F967EB">
              <w:rPr>
                <w:rFonts w:ascii="Arial" w:hAnsi="Arial" w:cs="Arial"/>
                <w:lang w:val="en-US"/>
              </w:rPr>
              <w:t xml:space="preserve"> </w:t>
            </w:r>
            <w:r w:rsidR="00A64F4B">
              <w:rPr>
                <w:rFonts w:ascii="Arial" w:hAnsi="Arial" w:cs="Arial"/>
                <w:lang w:val="nl-NL"/>
              </w:rPr>
              <w:t>(yes</w:t>
            </w:r>
            <w:r w:rsidR="00A64F4B" w:rsidRPr="00F967EB">
              <w:rPr>
                <w:rFonts w:ascii="Arial" w:hAnsi="Arial" w:cs="Arial"/>
                <w:lang w:val="nl-NL"/>
              </w:rPr>
              <w:t>)</w:t>
            </w:r>
          </w:p>
        </w:tc>
      </w:tr>
      <w:tr w:rsidR="00A64F4B" w:rsidRPr="006D2395" w14:paraId="14C030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8029E7" w14:textId="77777777" w:rsidR="00A64F4B" w:rsidRDefault="00A64F4B" w:rsidP="00A64F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4D46F56" w14:textId="76DA83B2" w:rsidR="00A64F4B" w:rsidRPr="003F1343" w:rsidRDefault="0003183F" w:rsidP="00A64F4B">
            <w:pPr>
              <w:pStyle w:val="TableText0"/>
              <w:keepNext/>
              <w:keepLines/>
              <w:rPr>
                <w:rFonts w:ascii="Arial" w:hAnsi="Arial" w:cs="Arial"/>
                <w:lang w:val="en-US"/>
              </w:rPr>
            </w:pPr>
            <w:sdt>
              <w:sdtPr>
                <w:rPr>
                  <w:rFonts w:ascii="Arial" w:hAnsi="Arial" w:cs="Arial"/>
                  <w:lang w:val="en-US"/>
                </w:rPr>
                <w:id w:val="2078392379"/>
                <w:placeholder>
                  <w:docPart w:val="3F988DDF47914361B675F27419EF922A"/>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A64F4B">
                  <w:rPr>
                    <w:rFonts w:ascii="Arial" w:hAnsi="Arial" w:cs="Arial"/>
                    <w:lang w:val="en-US"/>
                  </w:rPr>
                  <w:t>Inbound and Outbound</w:t>
                </w:r>
              </w:sdtContent>
            </w:sdt>
            <w:r w:rsidR="00A64F4B" w:rsidRPr="00F967EB">
              <w:rPr>
                <w:rFonts w:ascii="Arial" w:hAnsi="Arial" w:cs="Arial"/>
                <w:lang w:val="en-US"/>
              </w:rPr>
              <w:t xml:space="preserve"> </w:t>
            </w:r>
            <w:r w:rsidR="00A64F4B" w:rsidRPr="00A64F4B">
              <w:rPr>
                <w:rFonts w:ascii="Arial" w:hAnsi="Arial" w:cs="Arial"/>
                <w:lang w:val="en-US"/>
              </w:rPr>
              <w:t>(mandatory field)</w:t>
            </w:r>
          </w:p>
        </w:tc>
      </w:tr>
      <w:tr w:rsidR="00AD79D6" w:rsidRPr="00A540D4" w14:paraId="64A38E5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01303B"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53922F0" w14:textId="7E36D780" w:rsidR="00A64F4B" w:rsidRPr="00F967EB" w:rsidRDefault="0003183F" w:rsidP="00A64F4B">
            <w:pPr>
              <w:pStyle w:val="TableText0"/>
              <w:keepNext/>
              <w:keepLines/>
              <w:rPr>
                <w:rFonts w:ascii="Arial" w:hAnsi="Arial" w:cs="Arial"/>
                <w:lang w:val="en-US"/>
              </w:rPr>
            </w:pPr>
            <w:sdt>
              <w:sdtPr>
                <w:rPr>
                  <w:rFonts w:ascii="Arial" w:hAnsi="Arial" w:cs="Arial"/>
                  <w:lang w:val="en-US"/>
                </w:rPr>
                <w:alias w:val="Direct connection"/>
                <w:tag w:val="Direct connection"/>
                <w:id w:val="-838771285"/>
                <w:placeholder>
                  <w:docPart w:val="400724F470DB4D0F90AE715D5466B475"/>
                </w:placeholder>
                <w:dropDownList>
                  <w:listItem w:displayText="Select" w:value="Select"/>
                  <w:listItem w:displayText="Yes" w:value="Yes"/>
                  <w:listItem w:displayText="No" w:value="No"/>
                </w:dropDownList>
              </w:sdtPr>
              <w:sdtEndPr/>
              <w:sdtContent>
                <w:r w:rsidR="00A64F4B">
                  <w:rPr>
                    <w:rFonts w:ascii="Arial" w:hAnsi="Arial" w:cs="Arial"/>
                    <w:lang w:val="en-US"/>
                  </w:rPr>
                  <w:t>Yes</w:t>
                </w:r>
              </w:sdtContent>
            </w:sdt>
            <w:r w:rsidR="00A64F4B" w:rsidRPr="00F967EB">
              <w:rPr>
                <w:rFonts w:ascii="Arial" w:hAnsi="Arial" w:cs="Arial"/>
                <w:lang w:val="en-US"/>
              </w:rPr>
              <w:t xml:space="preserve"> (mandatory</w:t>
            </w:r>
            <w:r w:rsidR="00A64F4B">
              <w:rPr>
                <w:rFonts w:ascii="Arial" w:hAnsi="Arial" w:cs="Arial"/>
                <w:lang w:val="en-US"/>
              </w:rPr>
              <w:t xml:space="preserve"> field</w:t>
            </w:r>
            <w:r w:rsidR="00A64F4B" w:rsidRPr="00F967EB">
              <w:rPr>
                <w:rFonts w:ascii="Arial" w:hAnsi="Arial" w:cs="Arial"/>
                <w:lang w:val="en-US"/>
              </w:rPr>
              <w:t>)</w:t>
            </w:r>
          </w:p>
          <w:p w14:paraId="44A40D6B" w14:textId="5BFE2EEC" w:rsidR="00AD79D6" w:rsidRPr="000779C6" w:rsidRDefault="00A64F4B" w:rsidP="00A64F4B">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520CA90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99BDCE"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4A390D4" w14:textId="5B080E28" w:rsidR="00A64F4B" w:rsidRPr="00F967EB" w:rsidRDefault="00A64F4B" w:rsidP="00A64F4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82506074"/>
                <w:placeholder>
                  <w:docPart w:val="911C601735E947FB8CEABFC927CF739B"/>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32F7B223"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85797065"/>
                <w:placeholder>
                  <w:docPart w:val="B444B2EA56404D1792088FCB97AA30C8"/>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6379C87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912813263"/>
                <w:placeholder>
                  <w:docPart w:val="286E9A1B88604C6FBB916A19B7FEC3BD"/>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4865BCC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ABDD1B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F23B864"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215A25C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208003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7FD740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DDE698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67912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23888A2"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r>
              <w:rPr>
                <w:rFonts w:ascii="Arial" w:hAnsi="Arial" w:cs="Arial"/>
              </w:rPr>
              <w:t xml:space="preserve"> </w:t>
            </w:r>
          </w:p>
        </w:tc>
      </w:tr>
      <w:tr w:rsidR="00AD79D6" w:rsidRPr="00B81AA8" w14:paraId="21D702D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8465B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A3EAF4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50950052" w14:textId="77777777" w:rsidR="00AD79D6" w:rsidRDefault="00AD79D6" w:rsidP="00AD79D6">
      <w:pPr>
        <w:pStyle w:val="BodyText"/>
      </w:pPr>
    </w:p>
    <w:p w14:paraId="7F3A1A2F" w14:textId="77777777" w:rsidR="00AD79D6" w:rsidRDefault="00AD79D6" w:rsidP="00AD79D6">
      <w:pPr>
        <w:pStyle w:val="BodyText"/>
      </w:pPr>
    </w:p>
    <w:p w14:paraId="730B7974" w14:textId="77777777" w:rsidR="00AD79D6" w:rsidRPr="00000272" w:rsidRDefault="00AD79D6" w:rsidP="00AD79D6">
      <w:pPr>
        <w:pStyle w:val="Kop5"/>
        <w:ind w:left="0" w:firstLine="0"/>
      </w:pPr>
      <w:r>
        <w:t>DIM FS</w:t>
      </w:r>
    </w:p>
    <w:tbl>
      <w:tblPr>
        <w:tblW w:w="5344" w:type="pct"/>
        <w:tblLook w:val="0000" w:firstRow="0" w:lastRow="0" w:firstColumn="0" w:lastColumn="0" w:noHBand="0" w:noVBand="0"/>
      </w:tblPr>
      <w:tblGrid>
        <w:gridCol w:w="3033"/>
        <w:gridCol w:w="6362"/>
      </w:tblGrid>
      <w:tr w:rsidR="00AD79D6" w:rsidRPr="008044BD" w14:paraId="7C9A0B83"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A3F451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8493C46" w14:textId="77777777" w:rsidR="00AD79D6" w:rsidRPr="00741943" w:rsidRDefault="00AD79D6" w:rsidP="00AD79D6">
            <w:pPr>
              <w:pStyle w:val="TableText0"/>
              <w:keepNext/>
              <w:keepLines/>
              <w:rPr>
                <w:rFonts w:ascii="Arial" w:hAnsi="Arial" w:cs="Arial"/>
                <w:lang w:val="en-US"/>
              </w:rPr>
            </w:pPr>
            <w:r w:rsidRPr="00516DB3">
              <w:rPr>
                <w:rFonts w:ascii="Arial" w:hAnsi="Arial" w:cs="Arial"/>
                <w:lang w:val="en-US"/>
              </w:rPr>
              <w:t>DIM-Infosphere NFS servers are setup to provide cold and hot storage for the engine and database servers.</w:t>
            </w:r>
          </w:p>
        </w:tc>
      </w:tr>
      <w:tr w:rsidR="00AD79D6" w:rsidRPr="00712180" w14:paraId="6920638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B8A8BC"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32E0FCA" w14:textId="77777777" w:rsidR="00AD79D6" w:rsidRPr="00DF7808" w:rsidRDefault="00AD79D6" w:rsidP="00AD79D6">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86013E" w:rsidRPr="00712180" w14:paraId="0050706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9796F4" w14:textId="77777777" w:rsidR="0086013E" w:rsidRDefault="0086013E" w:rsidP="0086013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486BEBF" w14:textId="38D024B1" w:rsidR="0086013E" w:rsidRPr="00572413" w:rsidRDefault="0003183F" w:rsidP="0086013E">
            <w:pPr>
              <w:pStyle w:val="TableText0"/>
              <w:keepNext/>
              <w:keepLines/>
              <w:rPr>
                <w:rFonts w:ascii="Arial" w:hAnsi="Arial" w:cs="Arial"/>
                <w:lang w:val="en-US"/>
              </w:rPr>
            </w:pPr>
            <w:sdt>
              <w:sdtPr>
                <w:rPr>
                  <w:rFonts w:ascii="Arial" w:hAnsi="Arial" w:cs="Arial"/>
                  <w:lang w:val="en-US"/>
                </w:rPr>
                <w:alias w:val="DC connection"/>
                <w:tag w:val="DC connection"/>
                <w:id w:val="933399397"/>
                <w:placeholder>
                  <w:docPart w:val="659C5FACB54146DD8ED58F993870A2C3"/>
                </w:placeholder>
                <w:dropDownList>
                  <w:listItem w:displayText="Select" w:value="Select"/>
                  <w:listItem w:displayText="Internal" w:value="Internal"/>
                  <w:listItem w:displayText="External" w:value="External"/>
                </w:dropDownList>
              </w:sdtPr>
              <w:sdtEndPr/>
              <w:sdtContent>
                <w:r w:rsidR="0086013E">
                  <w:rPr>
                    <w:rFonts w:ascii="Arial" w:hAnsi="Arial" w:cs="Arial"/>
                    <w:lang w:val="en-US"/>
                  </w:rPr>
                  <w:t>Internal</w:t>
                </w:r>
              </w:sdtContent>
            </w:sdt>
            <w:r w:rsidR="0086013E" w:rsidRPr="00F967EB">
              <w:rPr>
                <w:rFonts w:ascii="Arial" w:hAnsi="Arial" w:cs="Arial"/>
                <w:lang w:val="en-US"/>
              </w:rPr>
              <w:t xml:space="preserve"> </w:t>
            </w:r>
            <w:r w:rsidR="0086013E" w:rsidRPr="00F967EB">
              <w:rPr>
                <w:rFonts w:ascii="Arial" w:hAnsi="Arial" w:cs="Arial"/>
                <w:lang w:val="nl-NL"/>
              </w:rPr>
              <w:t>(</w:t>
            </w:r>
            <w:proofErr w:type="spellStart"/>
            <w:r w:rsidR="0086013E" w:rsidRPr="00F967EB">
              <w:rPr>
                <w:rFonts w:ascii="Arial" w:hAnsi="Arial" w:cs="Arial"/>
                <w:lang w:val="nl-NL"/>
              </w:rPr>
              <w:t>mandatory</w:t>
            </w:r>
            <w:proofErr w:type="spellEnd"/>
            <w:r w:rsidR="0086013E">
              <w:rPr>
                <w:rFonts w:ascii="Arial" w:hAnsi="Arial" w:cs="Arial"/>
                <w:lang w:val="nl-NL"/>
              </w:rPr>
              <w:t xml:space="preserve"> field</w:t>
            </w:r>
            <w:r w:rsidR="0086013E" w:rsidRPr="00F967EB">
              <w:rPr>
                <w:rFonts w:ascii="Arial" w:hAnsi="Arial" w:cs="Arial"/>
                <w:lang w:val="nl-NL"/>
              </w:rPr>
              <w:t>)</w:t>
            </w:r>
          </w:p>
        </w:tc>
      </w:tr>
      <w:tr w:rsidR="0086013E" w:rsidRPr="006D2395" w14:paraId="42ED0DF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F47F5A" w14:textId="77777777" w:rsidR="0086013E" w:rsidRDefault="0086013E" w:rsidP="0086013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6C65D10" w14:textId="44F9620F" w:rsidR="0086013E" w:rsidRPr="003F1343" w:rsidRDefault="0003183F" w:rsidP="0086013E">
            <w:pPr>
              <w:pStyle w:val="TableText0"/>
              <w:keepNext/>
              <w:keepLines/>
              <w:rPr>
                <w:rFonts w:ascii="Arial" w:hAnsi="Arial" w:cs="Arial"/>
                <w:lang w:val="en-US"/>
              </w:rPr>
            </w:pPr>
            <w:sdt>
              <w:sdtPr>
                <w:rPr>
                  <w:rFonts w:ascii="Arial" w:hAnsi="Arial" w:cs="Arial"/>
                  <w:lang w:val="en-US"/>
                </w:rPr>
                <w:id w:val="229964927"/>
                <w:placeholder>
                  <w:docPart w:val="47FF21554FAE4760B58F46151EB1F626"/>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86013E">
                  <w:rPr>
                    <w:rFonts w:ascii="Arial" w:hAnsi="Arial" w:cs="Arial"/>
                    <w:lang w:val="en-US"/>
                  </w:rPr>
                  <w:t>Outbound</w:t>
                </w:r>
              </w:sdtContent>
            </w:sdt>
            <w:r w:rsidR="0086013E" w:rsidRPr="00F967EB">
              <w:rPr>
                <w:rFonts w:ascii="Arial" w:hAnsi="Arial" w:cs="Arial"/>
                <w:lang w:val="en-US"/>
              </w:rPr>
              <w:t xml:space="preserve"> </w:t>
            </w:r>
            <w:r w:rsidR="0086013E" w:rsidRPr="00F967EB">
              <w:rPr>
                <w:rFonts w:ascii="Arial" w:hAnsi="Arial" w:cs="Arial"/>
                <w:lang w:val="nl-NL"/>
              </w:rPr>
              <w:t>(</w:t>
            </w:r>
            <w:proofErr w:type="spellStart"/>
            <w:r w:rsidR="0086013E" w:rsidRPr="00F967EB">
              <w:rPr>
                <w:rFonts w:ascii="Arial" w:hAnsi="Arial" w:cs="Arial"/>
                <w:lang w:val="nl-NL"/>
              </w:rPr>
              <w:t>mandatory</w:t>
            </w:r>
            <w:proofErr w:type="spellEnd"/>
            <w:r w:rsidR="0086013E">
              <w:rPr>
                <w:rFonts w:ascii="Arial" w:hAnsi="Arial" w:cs="Arial"/>
                <w:lang w:val="nl-NL"/>
              </w:rPr>
              <w:t xml:space="preserve"> field</w:t>
            </w:r>
            <w:r w:rsidR="0086013E" w:rsidRPr="00F967EB">
              <w:rPr>
                <w:rFonts w:ascii="Arial" w:hAnsi="Arial" w:cs="Arial"/>
                <w:lang w:val="nl-NL"/>
              </w:rPr>
              <w:t>)</w:t>
            </w:r>
          </w:p>
        </w:tc>
      </w:tr>
      <w:tr w:rsidR="0086013E" w:rsidRPr="00A540D4" w14:paraId="33601D4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3DD729" w14:textId="77777777" w:rsidR="0086013E" w:rsidRDefault="0086013E" w:rsidP="0086013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C6D12BF" w14:textId="2D51D9C3" w:rsidR="0086013E" w:rsidRPr="00F967EB" w:rsidRDefault="0086013E" w:rsidP="0086013E">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84836890"/>
                <w:placeholder>
                  <w:docPart w:val="7800F02EC03B48EFB76738B85D25D6D2"/>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E74013C" w14:textId="2F752000" w:rsidR="0086013E" w:rsidRPr="000779C6" w:rsidRDefault="0086013E" w:rsidP="0086013E">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013CD91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94F4B3D"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A0094EE" w14:textId="248F6E6E" w:rsidR="0086013E" w:rsidRPr="00F967EB" w:rsidRDefault="0086013E" w:rsidP="0086013E">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15392586"/>
                <w:placeholder>
                  <w:docPart w:val="CF9EDA3179484413BAFDE72A2255968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0184DB86"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18319629"/>
                <w:placeholder>
                  <w:docPart w:val="F53100157A4E42E4AF3B42C4CE7BB56E"/>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60E661A5"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88982850"/>
                <w:placeholder>
                  <w:docPart w:val="97F6A415729F4D1093AFFF2690AA7DC3"/>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2A7DAA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661777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42FD7FC"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69AD50B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20DC71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59C567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B4672D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FEFB1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8F35D1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C5ACE5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AFE91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F8DC211"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52AA69A5" w14:textId="77777777" w:rsidR="00AD79D6" w:rsidRDefault="00AD79D6" w:rsidP="00AD79D6">
      <w:pPr>
        <w:pStyle w:val="BodyText"/>
      </w:pPr>
    </w:p>
    <w:p w14:paraId="6EA3C5D1" w14:textId="77777777" w:rsidR="00AD79D6" w:rsidRPr="00000272" w:rsidRDefault="00AD79D6" w:rsidP="00AD79D6">
      <w:pPr>
        <w:pStyle w:val="Kop5"/>
        <w:ind w:left="0" w:firstLine="0"/>
      </w:pPr>
      <w:r>
        <w:lastRenderedPageBreak/>
        <w:t xml:space="preserve">UWV AD </w:t>
      </w:r>
    </w:p>
    <w:tbl>
      <w:tblPr>
        <w:tblW w:w="5344" w:type="pct"/>
        <w:tblLook w:val="0000" w:firstRow="0" w:lastRow="0" w:firstColumn="0" w:lastColumn="0" w:noHBand="0" w:noVBand="0"/>
      </w:tblPr>
      <w:tblGrid>
        <w:gridCol w:w="3033"/>
        <w:gridCol w:w="6362"/>
      </w:tblGrid>
      <w:tr w:rsidR="00AD79D6" w:rsidRPr="008044BD" w14:paraId="11A90430"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BE8CBD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CE042E1" w14:textId="77777777" w:rsidR="00AD79D6" w:rsidRDefault="00AD79D6" w:rsidP="00AD79D6">
            <w:pPr>
              <w:pStyle w:val="TableText0"/>
              <w:keepNext/>
              <w:keepLines/>
              <w:rPr>
                <w:rFonts w:ascii="Arial" w:hAnsi="Arial" w:cs="Arial"/>
              </w:rPr>
            </w:pPr>
            <w:r w:rsidRPr="00950F7C">
              <w:rPr>
                <w:rFonts w:ascii="Arial" w:hAnsi="Arial" w:cs="Arial"/>
              </w:rPr>
              <w:t xml:space="preserve">Windows Active Directory domain containing resource groups of which </w:t>
            </w:r>
            <w:r>
              <w:rPr>
                <w:rFonts w:ascii="Arial" w:hAnsi="Arial" w:cs="Arial"/>
              </w:rPr>
              <w:t>UWV</w:t>
            </w:r>
            <w:r w:rsidRPr="00950F7C">
              <w:rPr>
                <w:rFonts w:ascii="Arial" w:hAnsi="Arial" w:cs="Arial"/>
              </w:rPr>
              <w:t xml:space="preserve"> domain (KA prod or WPOL) user groups are member, and by which UWV accounts are granted rights</w:t>
            </w:r>
            <w:r>
              <w:rPr>
                <w:rFonts w:ascii="Arial" w:hAnsi="Arial" w:cs="Arial"/>
              </w:rPr>
              <w:t xml:space="preserve">. </w:t>
            </w:r>
          </w:p>
          <w:p w14:paraId="52729AC9" w14:textId="77777777" w:rsidR="00AD79D6" w:rsidRPr="00741943" w:rsidRDefault="00AD79D6" w:rsidP="00AD79D6">
            <w:pPr>
              <w:pStyle w:val="TableText0"/>
              <w:keepNext/>
              <w:keepLines/>
              <w:rPr>
                <w:rFonts w:ascii="Arial" w:hAnsi="Arial" w:cs="Arial"/>
                <w:lang w:val="en-US"/>
              </w:rPr>
            </w:pPr>
            <w:r>
              <w:rPr>
                <w:rFonts w:ascii="Arial" w:hAnsi="Arial" w:cs="Arial"/>
              </w:rPr>
              <w:t>Kerberos implementation required to use Global groups</w:t>
            </w:r>
          </w:p>
        </w:tc>
      </w:tr>
      <w:tr w:rsidR="00AD79D6" w:rsidRPr="00712180" w14:paraId="640B966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25FE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7F52EA8" w14:textId="77777777" w:rsidR="00AD79D6" w:rsidRPr="00DF7808" w:rsidRDefault="00AD79D6" w:rsidP="00AD79D6">
            <w:pPr>
              <w:pStyle w:val="TableText0"/>
              <w:keepNext/>
              <w:keepLines/>
              <w:rPr>
                <w:rFonts w:ascii="Arial" w:hAnsi="Arial" w:cs="Arial"/>
                <w:lang w:val="en-US"/>
              </w:rPr>
            </w:pPr>
            <w:r>
              <w:rPr>
                <w:rFonts w:ascii="Arial" w:hAnsi="Arial" w:cs="Arial"/>
                <w:lang w:val="en-US"/>
              </w:rPr>
              <w:t>Kerberos (88), LDAP (389), LDAPS (</w:t>
            </w:r>
            <w:r w:rsidRPr="00D3357B">
              <w:rPr>
                <w:rFonts w:ascii="Arial" w:hAnsi="Arial" w:cs="Arial"/>
                <w:lang w:val="en-US"/>
              </w:rPr>
              <w:t>636</w:t>
            </w:r>
            <w:r>
              <w:rPr>
                <w:rFonts w:ascii="Arial" w:hAnsi="Arial" w:cs="Arial"/>
                <w:lang w:val="en-US"/>
              </w:rPr>
              <w:t>)</w:t>
            </w:r>
          </w:p>
        </w:tc>
      </w:tr>
      <w:tr w:rsidR="00AA57D4" w:rsidRPr="00712180" w14:paraId="79D66BE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B96EB08" w14:textId="77777777" w:rsidR="00AA57D4" w:rsidRDefault="00AA57D4" w:rsidP="00AA57D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7C3490D" w14:textId="6A0A5D22" w:rsidR="00AA57D4" w:rsidRPr="00572413" w:rsidRDefault="0003183F" w:rsidP="00AA57D4">
            <w:pPr>
              <w:pStyle w:val="TableText0"/>
              <w:keepNext/>
              <w:keepLines/>
              <w:rPr>
                <w:rFonts w:ascii="Arial" w:hAnsi="Arial" w:cs="Arial"/>
                <w:lang w:val="en-US"/>
              </w:rPr>
            </w:pPr>
            <w:sdt>
              <w:sdtPr>
                <w:rPr>
                  <w:rFonts w:ascii="Arial" w:hAnsi="Arial" w:cs="Arial"/>
                  <w:lang w:val="en-US"/>
                </w:rPr>
                <w:alias w:val="DC connection"/>
                <w:tag w:val="DC connection"/>
                <w:id w:val="-1331209926"/>
                <w:placeholder>
                  <w:docPart w:val="F1FB8A5996314D53B301A3CEF536EC80"/>
                </w:placeholder>
                <w:dropDownList>
                  <w:listItem w:displayText="Select" w:value="Select"/>
                  <w:listItem w:displayText="Internal" w:value="Internal"/>
                  <w:listItem w:displayText="External" w:value="External"/>
                </w:dropDownList>
              </w:sdtPr>
              <w:sdtEndPr/>
              <w:sdtContent>
                <w:r w:rsidR="00AA57D4">
                  <w:rPr>
                    <w:rFonts w:ascii="Arial" w:hAnsi="Arial" w:cs="Arial"/>
                    <w:lang w:val="en-US"/>
                  </w:rPr>
                  <w:t>External</w:t>
                </w:r>
              </w:sdtContent>
            </w:sdt>
            <w:r w:rsidR="00AA57D4" w:rsidRPr="00F967EB">
              <w:rPr>
                <w:rFonts w:ascii="Arial" w:hAnsi="Arial" w:cs="Arial"/>
                <w:lang w:val="en-US"/>
              </w:rPr>
              <w:t xml:space="preserve"> </w:t>
            </w:r>
            <w:r w:rsidR="00AA57D4" w:rsidRPr="00F967EB">
              <w:rPr>
                <w:rFonts w:ascii="Arial" w:hAnsi="Arial" w:cs="Arial"/>
                <w:lang w:val="nl-NL"/>
              </w:rPr>
              <w:t>(</w:t>
            </w:r>
            <w:proofErr w:type="spellStart"/>
            <w:r w:rsidR="00AA57D4" w:rsidRPr="00F967EB">
              <w:rPr>
                <w:rFonts w:ascii="Arial" w:hAnsi="Arial" w:cs="Arial"/>
                <w:lang w:val="nl-NL"/>
              </w:rPr>
              <w:t>mandatory</w:t>
            </w:r>
            <w:proofErr w:type="spellEnd"/>
            <w:r w:rsidR="00AA57D4">
              <w:rPr>
                <w:rFonts w:ascii="Arial" w:hAnsi="Arial" w:cs="Arial"/>
                <w:lang w:val="nl-NL"/>
              </w:rPr>
              <w:t xml:space="preserve"> field</w:t>
            </w:r>
            <w:r w:rsidR="00AA57D4" w:rsidRPr="00F967EB">
              <w:rPr>
                <w:rFonts w:ascii="Arial" w:hAnsi="Arial" w:cs="Arial"/>
                <w:lang w:val="nl-NL"/>
              </w:rPr>
              <w:t>)</w:t>
            </w:r>
          </w:p>
        </w:tc>
      </w:tr>
      <w:tr w:rsidR="00AA57D4" w:rsidRPr="006D2395" w14:paraId="29B95A8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1F7A576" w14:textId="77777777" w:rsidR="00AA57D4" w:rsidRDefault="00AA57D4" w:rsidP="00AA57D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493809B" w14:textId="5782125D" w:rsidR="00AA57D4" w:rsidRPr="003F1343" w:rsidRDefault="0003183F" w:rsidP="00AA57D4">
            <w:pPr>
              <w:pStyle w:val="TableText0"/>
              <w:keepNext/>
              <w:keepLines/>
              <w:rPr>
                <w:rFonts w:ascii="Arial" w:hAnsi="Arial" w:cs="Arial"/>
                <w:lang w:val="en-US"/>
              </w:rPr>
            </w:pPr>
            <w:sdt>
              <w:sdtPr>
                <w:rPr>
                  <w:rFonts w:ascii="Arial" w:hAnsi="Arial" w:cs="Arial"/>
                  <w:lang w:val="en-US"/>
                </w:rPr>
                <w:id w:val="1492993704"/>
                <w:placeholder>
                  <w:docPart w:val="061BD26FA6604F13A68FEC9BE10208CF"/>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AA57D4">
                  <w:rPr>
                    <w:rFonts w:ascii="Arial" w:hAnsi="Arial" w:cs="Arial"/>
                    <w:lang w:val="en-US"/>
                  </w:rPr>
                  <w:t>Outbound</w:t>
                </w:r>
              </w:sdtContent>
            </w:sdt>
            <w:r w:rsidR="00AA57D4" w:rsidRPr="00F967EB">
              <w:rPr>
                <w:rFonts w:ascii="Arial" w:hAnsi="Arial" w:cs="Arial"/>
                <w:lang w:val="en-US"/>
              </w:rPr>
              <w:t xml:space="preserve"> </w:t>
            </w:r>
            <w:r w:rsidR="00AA57D4" w:rsidRPr="00F967EB">
              <w:rPr>
                <w:rFonts w:ascii="Arial" w:hAnsi="Arial" w:cs="Arial"/>
                <w:lang w:val="nl-NL"/>
              </w:rPr>
              <w:t>(</w:t>
            </w:r>
            <w:proofErr w:type="spellStart"/>
            <w:r w:rsidR="00AA57D4" w:rsidRPr="00F967EB">
              <w:rPr>
                <w:rFonts w:ascii="Arial" w:hAnsi="Arial" w:cs="Arial"/>
                <w:lang w:val="nl-NL"/>
              </w:rPr>
              <w:t>mandatory</w:t>
            </w:r>
            <w:proofErr w:type="spellEnd"/>
            <w:r w:rsidR="00AA57D4">
              <w:rPr>
                <w:rFonts w:ascii="Arial" w:hAnsi="Arial" w:cs="Arial"/>
                <w:lang w:val="nl-NL"/>
              </w:rPr>
              <w:t xml:space="preserve"> field</w:t>
            </w:r>
            <w:r w:rsidR="00AA57D4" w:rsidRPr="00F967EB">
              <w:rPr>
                <w:rFonts w:ascii="Arial" w:hAnsi="Arial" w:cs="Arial"/>
                <w:lang w:val="nl-NL"/>
              </w:rPr>
              <w:t>)</w:t>
            </w:r>
          </w:p>
        </w:tc>
      </w:tr>
      <w:tr w:rsidR="00AA57D4" w:rsidRPr="00A540D4" w14:paraId="1D9FE46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6D2CAEE" w14:textId="77777777" w:rsidR="00AA57D4" w:rsidRDefault="00AA57D4" w:rsidP="00AA57D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E302448" w14:textId="23E3919F" w:rsidR="00AA57D4" w:rsidRPr="00F967EB" w:rsidRDefault="00AA57D4" w:rsidP="00AA57D4">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7839247"/>
                <w:placeholder>
                  <w:docPart w:val="DFE1440ABF364C4AA223CEF7EB0947DF"/>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1FBFD6CB" w14:textId="57ECAA82" w:rsidR="00AA57D4" w:rsidRPr="000779C6" w:rsidRDefault="00AA57D4" w:rsidP="00AA57D4">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2CE8B5C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0A98F7"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74E1821" w14:textId="567E0CC6" w:rsidR="00AA57D4" w:rsidRPr="00F967EB" w:rsidRDefault="00AA57D4" w:rsidP="00AA57D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083479571"/>
                <w:placeholder>
                  <w:docPart w:val="FF29FF7B7D154F6B86DFBDA3F517C38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sidRPr="00F967EB">
              <w:rPr>
                <w:rFonts w:ascii="Arial" w:hAnsi="Arial" w:cs="Arial"/>
                <w:lang w:val="en-US"/>
              </w:rPr>
              <w:t xml:space="preserve"> (mandatory)</w:t>
            </w:r>
          </w:p>
          <w:p w14:paraId="0DBA292F"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102378832"/>
                <w:placeholder>
                  <w:docPart w:val="1F148B20887C4FD6ACC521F5DAE0AFA9"/>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39CA9CA8"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65575972"/>
                <w:placeholder>
                  <w:docPart w:val="7F939189B18D4D23804423575F097D0C"/>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p>
        </w:tc>
      </w:tr>
      <w:tr w:rsidR="00AD79D6" w:rsidRPr="005220F1" w14:paraId="64E429D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9301A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0B2C2B4"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039DC24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26DF2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E4B8E4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063F19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6324BF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2995BC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F596B5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36E13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56B4597"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4773534" w14:textId="77777777" w:rsidR="00AD79D6" w:rsidRDefault="00AD79D6" w:rsidP="00AD79D6">
      <w:pPr>
        <w:pStyle w:val="BodyText"/>
      </w:pPr>
    </w:p>
    <w:p w14:paraId="2C40F4DE" w14:textId="77777777" w:rsidR="00AD79D6" w:rsidRPr="00000272" w:rsidRDefault="00AD79D6" w:rsidP="00AD79D6">
      <w:pPr>
        <w:pStyle w:val="Kop5"/>
        <w:ind w:left="0" w:firstLine="0"/>
      </w:pPr>
      <w:r>
        <w:t>DIM Bridge</w:t>
      </w:r>
    </w:p>
    <w:tbl>
      <w:tblPr>
        <w:tblW w:w="5344" w:type="pct"/>
        <w:tblLook w:val="0000" w:firstRow="0" w:lastRow="0" w:firstColumn="0" w:lastColumn="0" w:noHBand="0" w:noVBand="0"/>
      </w:tblPr>
      <w:tblGrid>
        <w:gridCol w:w="3033"/>
        <w:gridCol w:w="6362"/>
      </w:tblGrid>
      <w:tr w:rsidR="00AD79D6" w:rsidRPr="008044BD" w14:paraId="1E441937"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2FEAE7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F78899E"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355806B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58809E7"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EF0C23A" w14:textId="77777777" w:rsidR="00AD79D6" w:rsidRPr="00DF7808" w:rsidRDefault="00AD79D6" w:rsidP="00AD79D6">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1526</w:t>
            </w:r>
          </w:p>
        </w:tc>
      </w:tr>
      <w:tr w:rsidR="00AA57D4" w:rsidRPr="00712180" w14:paraId="6BEDE10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D062D37" w14:textId="77777777" w:rsidR="00AA57D4" w:rsidRDefault="00AA57D4" w:rsidP="00AA57D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1015A31" w14:textId="2EFD9506" w:rsidR="00AA57D4" w:rsidRPr="00572413" w:rsidRDefault="0003183F" w:rsidP="00AA57D4">
            <w:pPr>
              <w:pStyle w:val="TableText0"/>
              <w:keepNext/>
              <w:keepLines/>
              <w:rPr>
                <w:rFonts w:ascii="Arial" w:hAnsi="Arial" w:cs="Arial"/>
                <w:lang w:val="en-US"/>
              </w:rPr>
            </w:pPr>
            <w:sdt>
              <w:sdtPr>
                <w:rPr>
                  <w:rFonts w:ascii="Arial" w:hAnsi="Arial" w:cs="Arial"/>
                  <w:lang w:val="en-US"/>
                </w:rPr>
                <w:alias w:val="DC connection"/>
                <w:tag w:val="DC connection"/>
                <w:id w:val="415909712"/>
                <w:placeholder>
                  <w:docPart w:val="A02FE557B91E4BFD849CC1955D078556"/>
                </w:placeholder>
                <w:dropDownList>
                  <w:listItem w:displayText="Select" w:value="Select"/>
                  <w:listItem w:displayText="Internal" w:value="Internal"/>
                  <w:listItem w:displayText="External" w:value="External"/>
                </w:dropDownList>
              </w:sdtPr>
              <w:sdtEndPr/>
              <w:sdtContent>
                <w:r w:rsidR="00AA57D4">
                  <w:rPr>
                    <w:rFonts w:ascii="Arial" w:hAnsi="Arial" w:cs="Arial"/>
                    <w:lang w:val="en-US"/>
                  </w:rPr>
                  <w:t>Internal</w:t>
                </w:r>
              </w:sdtContent>
            </w:sdt>
            <w:r w:rsidR="00AA57D4" w:rsidRPr="00F967EB">
              <w:rPr>
                <w:rFonts w:ascii="Arial" w:hAnsi="Arial" w:cs="Arial"/>
                <w:lang w:val="en-US"/>
              </w:rPr>
              <w:t xml:space="preserve"> </w:t>
            </w:r>
            <w:r w:rsidR="00AA57D4" w:rsidRPr="00F967EB">
              <w:rPr>
                <w:rFonts w:ascii="Arial" w:hAnsi="Arial" w:cs="Arial"/>
                <w:lang w:val="nl-NL"/>
              </w:rPr>
              <w:t>(</w:t>
            </w:r>
            <w:proofErr w:type="spellStart"/>
            <w:r w:rsidR="00AA57D4" w:rsidRPr="00F967EB">
              <w:rPr>
                <w:rFonts w:ascii="Arial" w:hAnsi="Arial" w:cs="Arial"/>
                <w:lang w:val="nl-NL"/>
              </w:rPr>
              <w:t>mandatory</w:t>
            </w:r>
            <w:proofErr w:type="spellEnd"/>
            <w:r w:rsidR="00AA57D4">
              <w:rPr>
                <w:rFonts w:ascii="Arial" w:hAnsi="Arial" w:cs="Arial"/>
                <w:lang w:val="nl-NL"/>
              </w:rPr>
              <w:t xml:space="preserve"> field</w:t>
            </w:r>
            <w:r w:rsidR="00AA57D4" w:rsidRPr="00F967EB">
              <w:rPr>
                <w:rFonts w:ascii="Arial" w:hAnsi="Arial" w:cs="Arial"/>
                <w:lang w:val="nl-NL"/>
              </w:rPr>
              <w:t>)</w:t>
            </w:r>
          </w:p>
        </w:tc>
      </w:tr>
      <w:tr w:rsidR="00AA57D4" w:rsidRPr="006D2395" w14:paraId="286AB69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DE40C7" w14:textId="77777777" w:rsidR="00AA57D4" w:rsidRDefault="00AA57D4" w:rsidP="00AA57D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C67E28B" w14:textId="5B762771" w:rsidR="00AA57D4" w:rsidRPr="003F1343" w:rsidRDefault="0003183F" w:rsidP="00AA57D4">
            <w:pPr>
              <w:pStyle w:val="TableText0"/>
              <w:keepNext/>
              <w:keepLines/>
              <w:rPr>
                <w:rFonts w:ascii="Arial" w:hAnsi="Arial" w:cs="Arial"/>
                <w:lang w:val="en-US"/>
              </w:rPr>
            </w:pPr>
            <w:sdt>
              <w:sdtPr>
                <w:rPr>
                  <w:rFonts w:ascii="Arial" w:hAnsi="Arial" w:cs="Arial"/>
                  <w:lang w:val="en-US"/>
                </w:rPr>
                <w:id w:val="375674407"/>
                <w:placeholder>
                  <w:docPart w:val="23158388EBAB409DA32B8DA4ECC45BFF"/>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AA57D4">
                  <w:rPr>
                    <w:rFonts w:ascii="Arial" w:hAnsi="Arial" w:cs="Arial"/>
                    <w:lang w:val="en-US"/>
                  </w:rPr>
                  <w:t>Inbound</w:t>
                </w:r>
              </w:sdtContent>
            </w:sdt>
            <w:r w:rsidR="00AA57D4" w:rsidRPr="00F967EB">
              <w:rPr>
                <w:rFonts w:ascii="Arial" w:hAnsi="Arial" w:cs="Arial"/>
                <w:lang w:val="en-US"/>
              </w:rPr>
              <w:t xml:space="preserve"> </w:t>
            </w:r>
            <w:r w:rsidR="00AA57D4" w:rsidRPr="00F967EB">
              <w:rPr>
                <w:rFonts w:ascii="Arial" w:hAnsi="Arial" w:cs="Arial"/>
                <w:lang w:val="nl-NL"/>
              </w:rPr>
              <w:t>(</w:t>
            </w:r>
            <w:proofErr w:type="spellStart"/>
            <w:r w:rsidR="00AA57D4" w:rsidRPr="00F967EB">
              <w:rPr>
                <w:rFonts w:ascii="Arial" w:hAnsi="Arial" w:cs="Arial"/>
                <w:lang w:val="nl-NL"/>
              </w:rPr>
              <w:t>mandatory</w:t>
            </w:r>
            <w:proofErr w:type="spellEnd"/>
            <w:r w:rsidR="00AA57D4">
              <w:rPr>
                <w:rFonts w:ascii="Arial" w:hAnsi="Arial" w:cs="Arial"/>
                <w:lang w:val="nl-NL"/>
              </w:rPr>
              <w:t xml:space="preserve"> field</w:t>
            </w:r>
            <w:r w:rsidR="00AA57D4" w:rsidRPr="00F967EB">
              <w:rPr>
                <w:rFonts w:ascii="Arial" w:hAnsi="Arial" w:cs="Arial"/>
                <w:lang w:val="nl-NL"/>
              </w:rPr>
              <w:t>)</w:t>
            </w:r>
          </w:p>
        </w:tc>
      </w:tr>
      <w:tr w:rsidR="00AA57D4" w:rsidRPr="00A540D4" w14:paraId="2602153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EB1B91" w14:textId="77777777" w:rsidR="00AA57D4" w:rsidRDefault="00AA57D4" w:rsidP="00AA57D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F8D3E45" w14:textId="422E17DA" w:rsidR="00AA57D4" w:rsidRPr="00F967EB" w:rsidRDefault="00AA57D4" w:rsidP="00AA57D4">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2023273422"/>
                <w:placeholder>
                  <w:docPart w:val="19455D46430243EC831E93DE7B0D8D43"/>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768D4E4F" w14:textId="189AC512" w:rsidR="00AA57D4" w:rsidRPr="000779C6" w:rsidRDefault="00AA57D4" w:rsidP="00AA57D4">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7AC16B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F51488"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AD2CFE3" w14:textId="0BB3E328" w:rsidR="00AA57D4" w:rsidRPr="00F967EB" w:rsidRDefault="00AA57D4" w:rsidP="00AA57D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285398"/>
                <w:placeholder>
                  <w:docPart w:val="9F12C7CE775D400081F04D7C38432DD1"/>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79C4FDED"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51227366"/>
                <w:placeholder>
                  <w:docPart w:val="8E414689B8874B5585DAEB565C08ADFA"/>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154E5FE4"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86427841"/>
                <w:placeholder>
                  <w:docPart w:val="F4CEF6871CBC4285A0CABB093E690B55"/>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7904AE4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512CE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A3471F5"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9E88D1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39DBCD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561899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01F2B8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979BBB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E2442A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3D77402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6D5F93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9C59F2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22E61A93" w14:textId="77777777" w:rsidR="00AD79D6" w:rsidRDefault="00AD79D6" w:rsidP="00AD79D6">
      <w:pPr>
        <w:pStyle w:val="BodyText"/>
      </w:pPr>
    </w:p>
    <w:p w14:paraId="70964886" w14:textId="77777777" w:rsidR="00AD79D6" w:rsidRPr="00000272" w:rsidRDefault="00AD79D6" w:rsidP="00AD79D6">
      <w:pPr>
        <w:pStyle w:val="Kop5"/>
        <w:ind w:left="0" w:firstLine="0"/>
      </w:pPr>
      <w:r>
        <w:lastRenderedPageBreak/>
        <w:t>DIM Engine</w:t>
      </w:r>
    </w:p>
    <w:tbl>
      <w:tblPr>
        <w:tblW w:w="5344" w:type="pct"/>
        <w:tblLook w:val="0000" w:firstRow="0" w:lastRow="0" w:firstColumn="0" w:lastColumn="0" w:noHBand="0" w:noVBand="0"/>
      </w:tblPr>
      <w:tblGrid>
        <w:gridCol w:w="3033"/>
        <w:gridCol w:w="6362"/>
      </w:tblGrid>
      <w:tr w:rsidR="00AD79D6" w:rsidRPr="008044BD" w14:paraId="26A15EB0"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506935B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F3D8843"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17EFDE5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7BA5298"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1FF3DB9" w14:textId="77777777" w:rsidR="00AD79D6" w:rsidRPr="00DF7808" w:rsidRDefault="00AD79D6" w:rsidP="00AD79D6">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1526</w:t>
            </w:r>
          </w:p>
        </w:tc>
      </w:tr>
      <w:tr w:rsidR="0068654B" w:rsidRPr="00712180" w14:paraId="0D30C4B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326ECC" w14:textId="77777777" w:rsidR="0068654B" w:rsidRDefault="0068654B" w:rsidP="0068654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1D18037" w14:textId="7F608EDA" w:rsidR="0068654B" w:rsidRPr="00572413" w:rsidRDefault="0003183F" w:rsidP="0068654B">
            <w:pPr>
              <w:pStyle w:val="TableText0"/>
              <w:keepNext/>
              <w:keepLines/>
              <w:rPr>
                <w:rFonts w:ascii="Arial" w:hAnsi="Arial" w:cs="Arial"/>
                <w:lang w:val="en-US"/>
              </w:rPr>
            </w:pPr>
            <w:sdt>
              <w:sdtPr>
                <w:rPr>
                  <w:rFonts w:ascii="Arial" w:hAnsi="Arial" w:cs="Arial"/>
                  <w:lang w:val="en-US"/>
                </w:rPr>
                <w:alias w:val="DC connection"/>
                <w:tag w:val="DC connection"/>
                <w:id w:val="942042676"/>
                <w:placeholder>
                  <w:docPart w:val="F940253B5F75409CBB72EB3B07C92B79"/>
                </w:placeholder>
                <w:dropDownList>
                  <w:listItem w:displayText="Select" w:value="Select"/>
                  <w:listItem w:displayText="Internal" w:value="Internal"/>
                  <w:listItem w:displayText="External" w:value="External"/>
                </w:dropDownList>
              </w:sdtPr>
              <w:sdtEnd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1CEEBFF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F6F7A6"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7874F01" w14:textId="77CB9BC6" w:rsidR="0068654B" w:rsidRPr="003F1343" w:rsidRDefault="0003183F" w:rsidP="0068654B">
            <w:pPr>
              <w:pStyle w:val="TableText0"/>
              <w:keepNext/>
              <w:keepLines/>
              <w:rPr>
                <w:rFonts w:ascii="Arial" w:hAnsi="Arial" w:cs="Arial"/>
                <w:lang w:val="en-US"/>
              </w:rPr>
            </w:pPr>
            <w:sdt>
              <w:sdtPr>
                <w:rPr>
                  <w:rFonts w:ascii="Arial" w:hAnsi="Arial" w:cs="Arial"/>
                  <w:lang w:val="en-US"/>
                </w:rPr>
                <w:id w:val="688266551"/>
                <w:placeholder>
                  <w:docPart w:val="104FBF50836E40C5966F65C5C71BC9E3"/>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25A707F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E464DA8"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A52E475" w14:textId="319476B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43722070"/>
                <w:placeholder>
                  <w:docPart w:val="F04182FC350F4158A2E835E92B7D39A4"/>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3A1DD5FC" w14:textId="0913572A" w:rsidR="0068654B" w:rsidRPr="000779C6" w:rsidRDefault="0068654B" w:rsidP="0068654B">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19319EC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E9DD16"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E9B7139" w14:textId="703365DB" w:rsidR="0068654B" w:rsidRPr="00F967EB" w:rsidRDefault="0068654B" w:rsidP="0068654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617213315"/>
                <w:placeholder>
                  <w:docPart w:val="37664F6395A246FE902AC04A40E36C8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7EEEA57C"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71413256"/>
                <w:placeholder>
                  <w:docPart w:val="29E9656BA5A6466C91EAC4FA98BAB5FB"/>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244F81C1"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34252164"/>
                <w:placeholder>
                  <w:docPart w:val="987B4846FB4144D6BB0295F912410443"/>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21DE7F0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A4438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C0789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224C299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FBB673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3745E2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E1BAB9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EE3C37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2CEAEF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12C590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92F34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E8CF8A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1D5FBE67" w14:textId="77777777" w:rsidR="00AD79D6" w:rsidRDefault="00AD79D6" w:rsidP="00AD79D6">
      <w:pPr>
        <w:pStyle w:val="BodyText"/>
      </w:pPr>
    </w:p>
    <w:p w14:paraId="7D1847FD" w14:textId="77777777" w:rsidR="00AD79D6" w:rsidRPr="00000272" w:rsidRDefault="00AD79D6" w:rsidP="00AD79D6">
      <w:pPr>
        <w:pStyle w:val="Kop5"/>
        <w:ind w:left="0" w:firstLine="0"/>
      </w:pPr>
      <w:r>
        <w:t>DIM Search</w:t>
      </w:r>
    </w:p>
    <w:tbl>
      <w:tblPr>
        <w:tblW w:w="5344" w:type="pct"/>
        <w:tblLook w:val="0000" w:firstRow="0" w:lastRow="0" w:firstColumn="0" w:lastColumn="0" w:noHBand="0" w:noVBand="0"/>
      </w:tblPr>
      <w:tblGrid>
        <w:gridCol w:w="3033"/>
        <w:gridCol w:w="6362"/>
      </w:tblGrid>
      <w:tr w:rsidR="00AD79D6" w:rsidRPr="008044BD" w14:paraId="104AC23F"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78EA0B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5B79E90"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3947F7E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0AACC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7920EA0" w14:textId="77777777" w:rsidR="00AD79D6" w:rsidRPr="00DF7808" w:rsidRDefault="00AD79D6" w:rsidP="00AD79D6">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1526</w:t>
            </w:r>
          </w:p>
        </w:tc>
      </w:tr>
      <w:tr w:rsidR="0068654B" w:rsidRPr="00712180" w14:paraId="61AB750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FE226D" w14:textId="77777777" w:rsidR="0068654B" w:rsidRDefault="0068654B" w:rsidP="0068654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87B6A57" w14:textId="3F6B7439" w:rsidR="0068654B" w:rsidRPr="00572413" w:rsidRDefault="0003183F" w:rsidP="0068654B">
            <w:pPr>
              <w:pStyle w:val="TableText0"/>
              <w:keepNext/>
              <w:keepLines/>
              <w:rPr>
                <w:rFonts w:ascii="Arial" w:hAnsi="Arial" w:cs="Arial"/>
                <w:lang w:val="en-US"/>
              </w:rPr>
            </w:pPr>
            <w:sdt>
              <w:sdtPr>
                <w:rPr>
                  <w:rFonts w:ascii="Arial" w:hAnsi="Arial" w:cs="Arial"/>
                  <w:lang w:val="en-US"/>
                </w:rPr>
                <w:alias w:val="DC connection"/>
                <w:tag w:val="DC connection"/>
                <w:id w:val="-1830810332"/>
                <w:placeholder>
                  <w:docPart w:val="596DDFFDB0A448B699BCD7F4065342E9"/>
                </w:placeholder>
                <w:dropDownList>
                  <w:listItem w:displayText="Select" w:value="Select"/>
                  <w:listItem w:displayText="Internal" w:value="Internal"/>
                  <w:listItem w:displayText="External" w:value="External"/>
                </w:dropDownList>
              </w:sdtPr>
              <w:sdtEnd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48BE710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9B57D31"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29066A5" w14:textId="42B6C698" w:rsidR="0068654B" w:rsidRPr="003F1343" w:rsidRDefault="0003183F" w:rsidP="0068654B">
            <w:pPr>
              <w:pStyle w:val="TableText0"/>
              <w:keepNext/>
              <w:keepLines/>
              <w:rPr>
                <w:rFonts w:ascii="Arial" w:hAnsi="Arial" w:cs="Arial"/>
                <w:lang w:val="en-US"/>
              </w:rPr>
            </w:pPr>
            <w:sdt>
              <w:sdtPr>
                <w:rPr>
                  <w:rFonts w:ascii="Arial" w:hAnsi="Arial" w:cs="Arial"/>
                  <w:lang w:val="en-US"/>
                </w:rPr>
                <w:id w:val="2040625452"/>
                <w:placeholder>
                  <w:docPart w:val="19CD780F377F4730AB5C386F3AEE9C9C"/>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0512B08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01FB85"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F05BDFF" w14:textId="7777777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02124448"/>
                <w:placeholder>
                  <w:docPart w:val="8C5F8BCBE2504511B1A660787B409D6E"/>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601AF415" w14:textId="3A56A206" w:rsidR="0068654B" w:rsidRPr="000779C6" w:rsidRDefault="0068654B" w:rsidP="0068654B">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68654B" w:rsidRPr="00B931BB" w14:paraId="08BAE4D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0A2DC3" w14:textId="77777777" w:rsidR="0068654B" w:rsidRDefault="0068654B" w:rsidP="0068654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71F9D7B" w14:textId="77777777" w:rsidR="0068654B" w:rsidRPr="00F967EB" w:rsidRDefault="0068654B" w:rsidP="0068654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680399669"/>
                <w:placeholder>
                  <w:docPart w:val="2FB1F49712124BEC99862754AC0B57C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42E96381" w14:textId="77777777" w:rsidR="0068654B" w:rsidRDefault="0068654B" w:rsidP="0068654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51085812"/>
                <w:placeholder>
                  <w:docPart w:val="471FFF89EC2B4F28A870ED43B6332A99"/>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30A36DE0" w14:textId="0E9B3451" w:rsidR="0068654B" w:rsidRPr="000E6DB9" w:rsidRDefault="0068654B" w:rsidP="0068654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94669997"/>
                <w:placeholder>
                  <w:docPart w:val="01918E8A79944DEC907D60469C6984A6"/>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448D03B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4E919D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D9126DE"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79660AC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D4611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E9C9DF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A3962F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AB8C85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DEA8D3D"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DCC098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9720E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ED6497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37976B72" w14:textId="77777777" w:rsidR="00AD79D6" w:rsidRDefault="00AD79D6" w:rsidP="00AD79D6">
      <w:pPr>
        <w:pStyle w:val="BodyText"/>
      </w:pPr>
    </w:p>
    <w:p w14:paraId="4701CC9B" w14:textId="77777777" w:rsidR="00AD79D6" w:rsidRPr="00000272" w:rsidRDefault="00AD79D6" w:rsidP="00AD79D6">
      <w:pPr>
        <w:pStyle w:val="Kop5"/>
        <w:ind w:left="0" w:firstLine="0"/>
      </w:pPr>
      <w:r>
        <w:lastRenderedPageBreak/>
        <w:t>DIM Service</w:t>
      </w:r>
    </w:p>
    <w:tbl>
      <w:tblPr>
        <w:tblW w:w="5344" w:type="pct"/>
        <w:tblLook w:val="0000" w:firstRow="0" w:lastRow="0" w:firstColumn="0" w:lastColumn="0" w:noHBand="0" w:noVBand="0"/>
      </w:tblPr>
      <w:tblGrid>
        <w:gridCol w:w="3033"/>
        <w:gridCol w:w="6362"/>
      </w:tblGrid>
      <w:tr w:rsidR="00AD79D6" w:rsidRPr="008044BD" w14:paraId="655D2668"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2B13282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8F76151" w14:textId="77777777" w:rsidR="00AD79D6" w:rsidRPr="00741943" w:rsidRDefault="00AD79D6" w:rsidP="00AD79D6">
            <w:pPr>
              <w:pStyle w:val="TableText0"/>
              <w:keepNext/>
              <w:keepLines/>
              <w:rPr>
                <w:rFonts w:ascii="Arial" w:hAnsi="Arial" w:cs="Arial"/>
                <w:lang w:val="en-US"/>
              </w:rPr>
            </w:pPr>
            <w:r>
              <w:rPr>
                <w:rFonts w:ascii="Arial" w:hAnsi="Arial" w:cs="Arial"/>
              </w:rPr>
              <w:t>Database connection to Infosphere DB</w:t>
            </w:r>
          </w:p>
        </w:tc>
      </w:tr>
      <w:tr w:rsidR="00AD79D6" w:rsidRPr="00712180" w14:paraId="7291793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19756A6"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5E3E33D" w14:textId="77777777" w:rsidR="00AD79D6" w:rsidRPr="00DF7808" w:rsidRDefault="00AD79D6" w:rsidP="00AD79D6">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1526</w:t>
            </w:r>
          </w:p>
        </w:tc>
      </w:tr>
      <w:tr w:rsidR="0068654B" w:rsidRPr="00712180" w14:paraId="5E23CFB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1E34B6E" w14:textId="77777777" w:rsidR="0068654B" w:rsidRDefault="0068654B" w:rsidP="0068654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7D193E7" w14:textId="365F297D" w:rsidR="0068654B" w:rsidRPr="00572413" w:rsidRDefault="0003183F" w:rsidP="0068654B">
            <w:pPr>
              <w:pStyle w:val="TableText0"/>
              <w:keepNext/>
              <w:keepLines/>
              <w:rPr>
                <w:rFonts w:ascii="Arial" w:hAnsi="Arial" w:cs="Arial"/>
                <w:lang w:val="en-US"/>
              </w:rPr>
            </w:pPr>
            <w:sdt>
              <w:sdtPr>
                <w:rPr>
                  <w:rFonts w:ascii="Arial" w:hAnsi="Arial" w:cs="Arial"/>
                  <w:lang w:val="en-US"/>
                </w:rPr>
                <w:alias w:val="DC connection"/>
                <w:tag w:val="DC connection"/>
                <w:id w:val="1353463656"/>
                <w:placeholder>
                  <w:docPart w:val="F54BD456966E467F914FDB70FE5C5F1B"/>
                </w:placeholder>
                <w:dropDownList>
                  <w:listItem w:displayText="Select" w:value="Select"/>
                  <w:listItem w:displayText="Internal" w:value="Internal"/>
                  <w:listItem w:displayText="External" w:value="External"/>
                </w:dropDownList>
              </w:sdtPr>
              <w:sdtEnd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4DE32CA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EE3C425"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2E8892C" w14:textId="633F6389" w:rsidR="0068654B" w:rsidRPr="003F1343" w:rsidRDefault="0003183F" w:rsidP="0068654B">
            <w:pPr>
              <w:pStyle w:val="TableText0"/>
              <w:keepNext/>
              <w:keepLines/>
              <w:rPr>
                <w:rFonts w:ascii="Arial" w:hAnsi="Arial" w:cs="Arial"/>
                <w:lang w:val="en-US"/>
              </w:rPr>
            </w:pPr>
            <w:sdt>
              <w:sdtPr>
                <w:rPr>
                  <w:rFonts w:ascii="Arial" w:hAnsi="Arial" w:cs="Arial"/>
                  <w:lang w:val="en-US"/>
                </w:rPr>
                <w:id w:val="-436831045"/>
                <w:placeholder>
                  <w:docPart w:val="FFC300002CF442A690856A12449D448F"/>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31D08A2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341FEA"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E78DCCC" w14:textId="7777777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804271952"/>
                <w:placeholder>
                  <w:docPart w:val="B365A182AB3C4DE7BCC2781A40753E36"/>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DB91E6A" w14:textId="4DBB2C0A" w:rsidR="0068654B" w:rsidRPr="000779C6" w:rsidRDefault="0068654B" w:rsidP="0068654B">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68654B" w:rsidRPr="00B931BB" w14:paraId="4B33329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508BC7" w14:textId="77777777" w:rsidR="0068654B" w:rsidRDefault="0068654B" w:rsidP="0068654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D108C67" w14:textId="77777777" w:rsidR="0068654B" w:rsidRPr="00F967EB" w:rsidRDefault="0068654B" w:rsidP="0068654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643732405"/>
                <w:placeholder>
                  <w:docPart w:val="0DF8F61CE19D43968406E57FC0EF227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1EE716B9" w14:textId="77777777" w:rsidR="0068654B" w:rsidRDefault="0068654B" w:rsidP="0068654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911657949"/>
                <w:placeholder>
                  <w:docPart w:val="8DFC1EF756894D2BAA4306CB32028B0A"/>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2FAAEC2C" w14:textId="225F7FBD" w:rsidR="0068654B" w:rsidRPr="000E6DB9" w:rsidRDefault="0068654B" w:rsidP="0068654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709327189"/>
                <w:placeholder>
                  <w:docPart w:val="83380C69C77B4491894A80FFBA4A6CD4"/>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45F705B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29C10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ADFC78C"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50DCFBB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0A2749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35F0F5B"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1951B2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8B247C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A79112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22AC1E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3E9FE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D89FFE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D5D2F87" w14:textId="77777777" w:rsidR="00AD79D6" w:rsidRDefault="00AD79D6" w:rsidP="00AD79D6">
      <w:pPr>
        <w:pStyle w:val="BodyText"/>
      </w:pPr>
    </w:p>
    <w:p w14:paraId="0AF536DF" w14:textId="77777777" w:rsidR="00AD79D6" w:rsidRDefault="00AD79D6" w:rsidP="00AD79D6">
      <w:pPr>
        <w:pStyle w:val="BodyText"/>
      </w:pPr>
    </w:p>
    <w:p w14:paraId="7C46C0E8" w14:textId="77777777" w:rsidR="00AD79D6" w:rsidRPr="00000272" w:rsidRDefault="00AD79D6" w:rsidP="00AD79D6">
      <w:pPr>
        <w:pStyle w:val="Kop5"/>
        <w:ind w:left="0" w:firstLine="0"/>
      </w:pPr>
      <w:r>
        <w:t>DIM Deploy</w:t>
      </w:r>
    </w:p>
    <w:tbl>
      <w:tblPr>
        <w:tblW w:w="5344" w:type="pct"/>
        <w:tblLook w:val="0000" w:firstRow="0" w:lastRow="0" w:firstColumn="0" w:lastColumn="0" w:noHBand="0" w:noVBand="0"/>
      </w:tblPr>
      <w:tblGrid>
        <w:gridCol w:w="3033"/>
        <w:gridCol w:w="6362"/>
      </w:tblGrid>
      <w:tr w:rsidR="00AD79D6" w:rsidRPr="008044BD" w14:paraId="0070EDE1"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163717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F043BA5"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353B2C7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762886A"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A17FC69" w14:textId="77777777" w:rsidR="00AD79D6" w:rsidRPr="00DF7808" w:rsidRDefault="00AD79D6" w:rsidP="00AD79D6">
            <w:pPr>
              <w:pStyle w:val="TableText0"/>
              <w:keepNext/>
              <w:keepLines/>
              <w:rPr>
                <w:rFonts w:ascii="Arial" w:hAnsi="Arial" w:cs="Arial"/>
                <w:lang w:val="en-US"/>
              </w:rPr>
            </w:pPr>
            <w:r>
              <w:rPr>
                <w:rFonts w:ascii="Arial" w:hAnsi="Arial" w:cs="Arial"/>
                <w:lang w:val="en-US"/>
              </w:rPr>
              <w:t>Oracle client, 1526</w:t>
            </w:r>
          </w:p>
        </w:tc>
      </w:tr>
      <w:tr w:rsidR="0068654B" w:rsidRPr="00712180" w14:paraId="28CEAEC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A249037" w14:textId="77777777" w:rsidR="0068654B" w:rsidRDefault="0068654B" w:rsidP="0068654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7BD6B6B" w14:textId="09B4ECDE" w:rsidR="0068654B" w:rsidRPr="00572413" w:rsidRDefault="0003183F" w:rsidP="0068654B">
            <w:pPr>
              <w:pStyle w:val="TableText0"/>
              <w:keepNext/>
              <w:keepLines/>
              <w:rPr>
                <w:rFonts w:ascii="Arial" w:hAnsi="Arial" w:cs="Arial"/>
                <w:lang w:val="en-US"/>
              </w:rPr>
            </w:pPr>
            <w:sdt>
              <w:sdtPr>
                <w:rPr>
                  <w:rFonts w:ascii="Arial" w:hAnsi="Arial" w:cs="Arial"/>
                  <w:lang w:val="en-US"/>
                </w:rPr>
                <w:alias w:val="DC connection"/>
                <w:tag w:val="DC connection"/>
                <w:id w:val="1979414879"/>
                <w:placeholder>
                  <w:docPart w:val="FC2FA83078A546C3A010BDF1F5EEFDAD"/>
                </w:placeholder>
                <w:dropDownList>
                  <w:listItem w:displayText="Select" w:value="Select"/>
                  <w:listItem w:displayText="Internal" w:value="Internal"/>
                  <w:listItem w:displayText="External" w:value="External"/>
                </w:dropDownList>
              </w:sdtPr>
              <w:sdtEnd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1823F0D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2F583"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E615C70" w14:textId="73E73073" w:rsidR="0068654B" w:rsidRPr="003F1343" w:rsidRDefault="0003183F" w:rsidP="0068654B">
            <w:pPr>
              <w:pStyle w:val="TableText0"/>
              <w:keepNext/>
              <w:keepLines/>
              <w:rPr>
                <w:rFonts w:ascii="Arial" w:hAnsi="Arial" w:cs="Arial"/>
                <w:lang w:val="en-US"/>
              </w:rPr>
            </w:pPr>
            <w:sdt>
              <w:sdtPr>
                <w:rPr>
                  <w:rFonts w:ascii="Arial" w:hAnsi="Arial" w:cs="Arial"/>
                  <w:lang w:val="en-US"/>
                </w:rPr>
                <w:id w:val="-1656673476"/>
                <w:placeholder>
                  <w:docPart w:val="CC1C2F09C9224985B885D1A0636EF500"/>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2D73EBF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5DBD5EE"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E702306" w14:textId="77777777"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03432061"/>
                <w:placeholder>
                  <w:docPart w:val="A5B68E2E64964DC7BEB0056A68CBF1D2"/>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4DAAD32B" w14:textId="0EFC8782" w:rsidR="0068654B" w:rsidRPr="000779C6" w:rsidRDefault="0068654B" w:rsidP="0068654B">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68654B" w:rsidRPr="00B931BB" w14:paraId="3F35576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32F55CA" w14:textId="77777777" w:rsidR="0068654B" w:rsidRDefault="0068654B" w:rsidP="0068654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E5ED6A4" w14:textId="77A33065" w:rsidR="0068654B" w:rsidRPr="00F967EB" w:rsidRDefault="0068654B" w:rsidP="0068654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048988712"/>
                <w:placeholder>
                  <w:docPart w:val="E7F8AE99FB354A4EB5E536DFDC1A7CA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275D25E0" w14:textId="77777777" w:rsidR="0068654B" w:rsidRDefault="0068654B" w:rsidP="0068654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941676558"/>
                <w:placeholder>
                  <w:docPart w:val="19279B75BBF84AA89226BED401BA3729"/>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3BA189EF" w14:textId="3B82C31D" w:rsidR="0068654B" w:rsidRPr="000E6DB9" w:rsidRDefault="0068654B" w:rsidP="0068654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91220392"/>
                <w:placeholder>
                  <w:docPart w:val="B8C64D2636FF4A22ACE46259528193FC"/>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25FDB84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C66485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AF1B6C6"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696697E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942AE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C3DC97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AE36D9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DE18E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66E91FD"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06F46D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1F08CD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458743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57FD5CF1" w14:textId="57513BCC" w:rsidR="00AD79D6" w:rsidRDefault="00AD79D6" w:rsidP="00AD79D6">
      <w:pPr>
        <w:pStyle w:val="BodyText"/>
      </w:pPr>
    </w:p>
    <w:p w14:paraId="626FF0AD" w14:textId="23B62FAD" w:rsidR="002326F4" w:rsidRDefault="002326F4" w:rsidP="00AD79D6">
      <w:pPr>
        <w:pStyle w:val="BodyText"/>
      </w:pPr>
    </w:p>
    <w:p w14:paraId="3CAC8E9B" w14:textId="77777777" w:rsidR="002326F4" w:rsidRPr="002326F4" w:rsidRDefault="002326F4" w:rsidP="002326F4">
      <w:pPr>
        <w:pStyle w:val="Kop5"/>
        <w:ind w:left="0" w:firstLine="0"/>
        <w:rPr>
          <w:color w:val="FF0000"/>
        </w:rPr>
      </w:pPr>
      <w:r w:rsidRPr="002326F4">
        <w:rPr>
          <w:color w:val="FF0000"/>
        </w:rPr>
        <w:lastRenderedPageBreak/>
        <w:t>DIM Deploy</w:t>
      </w:r>
    </w:p>
    <w:tbl>
      <w:tblPr>
        <w:tblW w:w="5344" w:type="pct"/>
        <w:tblLook w:val="0000" w:firstRow="0" w:lastRow="0" w:firstColumn="0" w:lastColumn="0" w:noHBand="0" w:noVBand="0"/>
      </w:tblPr>
      <w:tblGrid>
        <w:gridCol w:w="3033"/>
        <w:gridCol w:w="6362"/>
      </w:tblGrid>
      <w:tr w:rsidR="002326F4" w:rsidRPr="002326F4" w14:paraId="5FDBC688" w14:textId="77777777" w:rsidTr="00542003">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2E79DEF" w14:textId="77777777" w:rsidR="002326F4" w:rsidRPr="002326F4" w:rsidRDefault="002326F4" w:rsidP="00542003">
            <w:pPr>
              <w:pStyle w:val="TableText0"/>
              <w:keepNext/>
              <w:keepLines/>
              <w:rPr>
                <w:rFonts w:ascii="Arial" w:hAnsi="Arial" w:cs="Arial"/>
                <w:color w:val="FF0000"/>
                <w:sz w:val="24"/>
              </w:rPr>
            </w:pPr>
            <w:r w:rsidRPr="002326F4">
              <w:rPr>
                <w:rFonts w:ascii="Arial" w:hAnsi="Arial" w:cs="Arial"/>
                <w:b/>
                <w:color w:val="FF0000"/>
              </w:rPr>
              <w:t>Description</w:t>
            </w:r>
          </w:p>
        </w:tc>
        <w:tc>
          <w:tcPr>
            <w:tcW w:w="3386" w:type="pct"/>
            <w:tcBorders>
              <w:top w:val="single" w:sz="6" w:space="0" w:color="auto"/>
              <w:left w:val="single" w:sz="6" w:space="0" w:color="auto"/>
              <w:bottom w:val="single" w:sz="6" w:space="0" w:color="auto"/>
              <w:right w:val="single" w:sz="12" w:space="0" w:color="auto"/>
            </w:tcBorders>
          </w:tcPr>
          <w:p w14:paraId="4AA2BA8E" w14:textId="77777777" w:rsidR="002326F4" w:rsidRPr="002326F4" w:rsidRDefault="002326F4" w:rsidP="00542003">
            <w:pPr>
              <w:pStyle w:val="TableText0"/>
              <w:keepNext/>
              <w:keepLines/>
              <w:rPr>
                <w:rFonts w:ascii="Arial" w:hAnsi="Arial" w:cs="Arial"/>
                <w:color w:val="FF0000"/>
                <w:lang w:val="en-US"/>
              </w:rPr>
            </w:pPr>
            <w:r w:rsidRPr="002326F4">
              <w:rPr>
                <w:rFonts w:ascii="Arial" w:hAnsi="Arial" w:cs="Arial"/>
                <w:color w:val="FF0000"/>
              </w:rPr>
              <w:t>Internal Application communication with the DIM Management server</w:t>
            </w:r>
          </w:p>
        </w:tc>
      </w:tr>
      <w:tr w:rsidR="002326F4" w:rsidRPr="002326F4" w14:paraId="217FC870"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0D5C2D4B" w14:textId="77777777" w:rsidR="002326F4" w:rsidRPr="002326F4" w:rsidRDefault="002326F4" w:rsidP="00542003">
            <w:pPr>
              <w:pStyle w:val="TableText0"/>
              <w:keepNext/>
              <w:keepLines/>
              <w:rPr>
                <w:rFonts w:ascii="Arial" w:hAnsi="Arial" w:cs="Arial"/>
                <w:b/>
                <w:color w:val="FF0000"/>
              </w:rPr>
            </w:pPr>
            <w:r w:rsidRPr="002326F4">
              <w:rPr>
                <w:rFonts w:ascii="Arial" w:hAnsi="Arial" w:cs="Arial"/>
                <w:b/>
                <w:color w:val="FF0000"/>
              </w:rPr>
              <w:t>Protocol and Port</w:t>
            </w:r>
          </w:p>
        </w:tc>
        <w:tc>
          <w:tcPr>
            <w:tcW w:w="3386" w:type="pct"/>
            <w:tcBorders>
              <w:top w:val="single" w:sz="6" w:space="0" w:color="auto"/>
              <w:left w:val="single" w:sz="6" w:space="0" w:color="auto"/>
              <w:bottom w:val="single" w:sz="6" w:space="0" w:color="auto"/>
              <w:right w:val="single" w:sz="12" w:space="0" w:color="auto"/>
            </w:tcBorders>
          </w:tcPr>
          <w:p w14:paraId="24426094" w14:textId="0748A7CE" w:rsidR="002326F4" w:rsidRPr="002326F4" w:rsidRDefault="004A68D8" w:rsidP="002326F4">
            <w:pPr>
              <w:pStyle w:val="TableText0"/>
              <w:keepNext/>
              <w:keepLines/>
              <w:rPr>
                <w:rFonts w:ascii="Arial" w:hAnsi="Arial" w:cs="Arial"/>
                <w:color w:val="FF0000"/>
                <w:lang w:val="en-US"/>
              </w:rPr>
            </w:pPr>
            <w:r>
              <w:rPr>
                <w:rFonts w:ascii="Arial" w:hAnsi="Arial" w:cs="Arial"/>
                <w:color w:val="FF0000"/>
                <w:lang w:val="en-US"/>
              </w:rPr>
              <w:t>Oracle Enterprise Manager</w:t>
            </w:r>
            <w:r w:rsidR="002326F4" w:rsidRPr="002326F4">
              <w:rPr>
                <w:rFonts w:ascii="Arial" w:hAnsi="Arial" w:cs="Arial"/>
                <w:color w:val="FF0000"/>
                <w:lang w:val="en-US"/>
              </w:rPr>
              <w:t xml:space="preserve">, </w:t>
            </w:r>
            <w:r w:rsidR="002326F4">
              <w:rPr>
                <w:rFonts w:ascii="Arial" w:hAnsi="Arial" w:cs="Arial"/>
                <w:color w:val="FF0000"/>
                <w:lang w:val="en-US"/>
              </w:rPr>
              <w:t>3872</w:t>
            </w:r>
          </w:p>
        </w:tc>
      </w:tr>
      <w:tr w:rsidR="002326F4" w:rsidRPr="002326F4" w14:paraId="375C8547"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3E392CC8" w14:textId="77777777" w:rsidR="002326F4" w:rsidRPr="002326F4" w:rsidRDefault="002326F4" w:rsidP="00542003">
            <w:pPr>
              <w:pStyle w:val="TableText0"/>
              <w:keepNext/>
              <w:keepLines/>
              <w:rPr>
                <w:rFonts w:ascii="Arial" w:hAnsi="Arial" w:cs="Arial"/>
                <w:b/>
                <w:color w:val="FF0000"/>
              </w:rPr>
            </w:pPr>
            <w:r w:rsidRPr="002326F4">
              <w:rPr>
                <w:rFonts w:ascii="Arial" w:hAnsi="Arial" w:cs="Arial"/>
                <w:b/>
                <w:color w:val="FF0000"/>
              </w:rPr>
              <w:t>DC (</w:t>
            </w:r>
            <w:proofErr w:type="spellStart"/>
            <w:r w:rsidRPr="002326F4">
              <w:rPr>
                <w:rFonts w:ascii="Arial" w:hAnsi="Arial" w:cs="Arial"/>
                <w:b/>
                <w:color w:val="FF0000"/>
              </w:rPr>
              <w:t>Datacenter</w:t>
            </w:r>
            <w:proofErr w:type="spellEnd"/>
            <w:r w:rsidRPr="002326F4">
              <w:rPr>
                <w:rFonts w:ascii="Arial" w:hAnsi="Arial" w:cs="Arial"/>
                <w:b/>
                <w:color w:val="FF0000"/>
              </w:rPr>
              <w:t>) connection</w:t>
            </w:r>
          </w:p>
        </w:tc>
        <w:tc>
          <w:tcPr>
            <w:tcW w:w="3386" w:type="pct"/>
            <w:tcBorders>
              <w:top w:val="single" w:sz="6" w:space="0" w:color="auto"/>
              <w:left w:val="single" w:sz="6" w:space="0" w:color="auto"/>
              <w:bottom w:val="single" w:sz="6" w:space="0" w:color="auto"/>
              <w:right w:val="single" w:sz="12" w:space="0" w:color="auto"/>
            </w:tcBorders>
          </w:tcPr>
          <w:p w14:paraId="3277C20F" w14:textId="77777777" w:rsidR="002326F4" w:rsidRPr="002326F4" w:rsidRDefault="0003183F" w:rsidP="00542003">
            <w:pPr>
              <w:pStyle w:val="TableText0"/>
              <w:keepNext/>
              <w:keepLines/>
              <w:rPr>
                <w:rFonts w:ascii="Arial" w:hAnsi="Arial" w:cs="Arial"/>
                <w:color w:val="FF0000"/>
                <w:lang w:val="en-US"/>
              </w:rPr>
            </w:pPr>
            <w:sdt>
              <w:sdtPr>
                <w:rPr>
                  <w:rFonts w:ascii="Arial" w:hAnsi="Arial" w:cs="Arial"/>
                  <w:color w:val="FF0000"/>
                  <w:lang w:val="en-US"/>
                </w:rPr>
                <w:alias w:val="DC connection"/>
                <w:tag w:val="DC connection"/>
                <w:id w:val="1544251865"/>
                <w:placeholder>
                  <w:docPart w:val="D351386722B94B04A97992C9B3303417"/>
                </w:placeholder>
                <w:dropDownList>
                  <w:listItem w:displayText="Select" w:value="Select"/>
                  <w:listItem w:displayText="Internal" w:value="Internal"/>
                  <w:listItem w:displayText="External" w:value="External"/>
                </w:dropDownList>
              </w:sdtPr>
              <w:sdtEndPr/>
              <w:sdtContent>
                <w:r w:rsidR="002326F4" w:rsidRPr="002326F4">
                  <w:rPr>
                    <w:rFonts w:ascii="Arial" w:hAnsi="Arial" w:cs="Arial"/>
                    <w:color w:val="FF0000"/>
                    <w:lang w:val="en-US"/>
                  </w:rPr>
                  <w:t>Internal</w:t>
                </w:r>
              </w:sdtContent>
            </w:sdt>
            <w:r w:rsidR="002326F4" w:rsidRPr="002326F4">
              <w:rPr>
                <w:rFonts w:ascii="Arial" w:hAnsi="Arial" w:cs="Arial"/>
                <w:color w:val="FF0000"/>
                <w:lang w:val="en-US"/>
              </w:rPr>
              <w:t xml:space="preserve"> </w:t>
            </w:r>
            <w:r w:rsidR="002326F4" w:rsidRPr="002326F4">
              <w:rPr>
                <w:rFonts w:ascii="Arial" w:hAnsi="Arial" w:cs="Arial"/>
                <w:color w:val="FF0000"/>
                <w:lang w:val="nl-NL"/>
              </w:rPr>
              <w:t>(</w:t>
            </w:r>
            <w:proofErr w:type="spellStart"/>
            <w:r w:rsidR="002326F4" w:rsidRPr="002326F4">
              <w:rPr>
                <w:rFonts w:ascii="Arial" w:hAnsi="Arial" w:cs="Arial"/>
                <w:color w:val="FF0000"/>
                <w:lang w:val="nl-NL"/>
              </w:rPr>
              <w:t>mandatory</w:t>
            </w:r>
            <w:proofErr w:type="spellEnd"/>
            <w:r w:rsidR="002326F4" w:rsidRPr="002326F4">
              <w:rPr>
                <w:rFonts w:ascii="Arial" w:hAnsi="Arial" w:cs="Arial"/>
                <w:color w:val="FF0000"/>
                <w:lang w:val="nl-NL"/>
              </w:rPr>
              <w:t xml:space="preserve"> field)</w:t>
            </w:r>
          </w:p>
        </w:tc>
      </w:tr>
      <w:tr w:rsidR="002326F4" w:rsidRPr="002326F4" w14:paraId="334D5647"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7371C7BC" w14:textId="77777777" w:rsidR="002326F4" w:rsidRPr="002326F4" w:rsidRDefault="002326F4" w:rsidP="00542003">
            <w:pPr>
              <w:pStyle w:val="TableText0"/>
              <w:keepNext/>
              <w:keepLines/>
              <w:rPr>
                <w:rFonts w:ascii="Arial" w:hAnsi="Arial" w:cs="Arial"/>
                <w:b/>
                <w:color w:val="FF0000"/>
              </w:rPr>
            </w:pPr>
            <w:r w:rsidRPr="002326F4">
              <w:rPr>
                <w:rFonts w:ascii="Arial" w:hAnsi="Arial" w:cs="Arial"/>
                <w:b/>
                <w:color w:val="FF0000"/>
              </w:rPr>
              <w:t>Direction</w:t>
            </w:r>
          </w:p>
        </w:tc>
        <w:tc>
          <w:tcPr>
            <w:tcW w:w="3386" w:type="pct"/>
            <w:tcBorders>
              <w:top w:val="single" w:sz="6" w:space="0" w:color="auto"/>
              <w:left w:val="single" w:sz="6" w:space="0" w:color="auto"/>
              <w:bottom w:val="single" w:sz="6" w:space="0" w:color="auto"/>
              <w:right w:val="single" w:sz="12" w:space="0" w:color="auto"/>
            </w:tcBorders>
          </w:tcPr>
          <w:p w14:paraId="6F087A6B" w14:textId="77777777" w:rsidR="002326F4" w:rsidRPr="002326F4" w:rsidRDefault="0003183F" w:rsidP="00542003">
            <w:pPr>
              <w:pStyle w:val="TableText0"/>
              <w:keepNext/>
              <w:keepLines/>
              <w:rPr>
                <w:rFonts w:ascii="Arial" w:hAnsi="Arial" w:cs="Arial"/>
                <w:color w:val="FF0000"/>
                <w:lang w:val="en-US"/>
              </w:rPr>
            </w:pPr>
            <w:sdt>
              <w:sdtPr>
                <w:rPr>
                  <w:rFonts w:ascii="Arial" w:hAnsi="Arial" w:cs="Arial"/>
                  <w:color w:val="FF0000"/>
                  <w:lang w:val="en-US"/>
                </w:rPr>
                <w:id w:val="-106970918"/>
                <w:placeholder>
                  <w:docPart w:val="5EEEB23E17E6465D900A62BB0FC129F8"/>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2326F4" w:rsidRPr="002326F4">
                  <w:rPr>
                    <w:rFonts w:ascii="Arial" w:hAnsi="Arial" w:cs="Arial"/>
                    <w:color w:val="FF0000"/>
                    <w:lang w:val="en-US"/>
                  </w:rPr>
                  <w:t>Inbound</w:t>
                </w:r>
              </w:sdtContent>
            </w:sdt>
            <w:r w:rsidR="002326F4" w:rsidRPr="002326F4">
              <w:rPr>
                <w:rFonts w:ascii="Arial" w:hAnsi="Arial" w:cs="Arial"/>
                <w:color w:val="FF0000"/>
                <w:lang w:val="en-US"/>
              </w:rPr>
              <w:t xml:space="preserve"> </w:t>
            </w:r>
            <w:r w:rsidR="002326F4" w:rsidRPr="002326F4">
              <w:rPr>
                <w:rFonts w:ascii="Arial" w:hAnsi="Arial" w:cs="Arial"/>
                <w:color w:val="FF0000"/>
                <w:lang w:val="nl-NL"/>
              </w:rPr>
              <w:t>(</w:t>
            </w:r>
            <w:proofErr w:type="spellStart"/>
            <w:r w:rsidR="002326F4" w:rsidRPr="002326F4">
              <w:rPr>
                <w:rFonts w:ascii="Arial" w:hAnsi="Arial" w:cs="Arial"/>
                <w:color w:val="FF0000"/>
                <w:lang w:val="nl-NL"/>
              </w:rPr>
              <w:t>mandatory</w:t>
            </w:r>
            <w:proofErr w:type="spellEnd"/>
            <w:r w:rsidR="002326F4" w:rsidRPr="002326F4">
              <w:rPr>
                <w:rFonts w:ascii="Arial" w:hAnsi="Arial" w:cs="Arial"/>
                <w:color w:val="FF0000"/>
                <w:lang w:val="nl-NL"/>
              </w:rPr>
              <w:t xml:space="preserve"> field)</w:t>
            </w:r>
          </w:p>
        </w:tc>
      </w:tr>
      <w:tr w:rsidR="002326F4" w:rsidRPr="002326F4" w14:paraId="3116C6DF"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38F3C1ED" w14:textId="77777777" w:rsidR="002326F4" w:rsidRPr="002326F4" w:rsidRDefault="002326F4" w:rsidP="00542003">
            <w:pPr>
              <w:pStyle w:val="TableText0"/>
              <w:keepNext/>
              <w:keepLines/>
              <w:rPr>
                <w:rFonts w:ascii="Arial" w:hAnsi="Arial" w:cs="Arial"/>
                <w:b/>
                <w:color w:val="FF0000"/>
              </w:rPr>
            </w:pPr>
            <w:r w:rsidRPr="002326F4">
              <w:rPr>
                <w:rFonts w:ascii="Arial" w:hAnsi="Arial" w:cs="Arial"/>
                <w:b/>
                <w:color w:val="FF0000"/>
              </w:rPr>
              <w:t>Direct connection</w:t>
            </w:r>
          </w:p>
        </w:tc>
        <w:tc>
          <w:tcPr>
            <w:tcW w:w="3386" w:type="pct"/>
            <w:tcBorders>
              <w:top w:val="single" w:sz="6" w:space="0" w:color="auto"/>
              <w:left w:val="single" w:sz="6" w:space="0" w:color="auto"/>
              <w:bottom w:val="single" w:sz="6" w:space="0" w:color="auto"/>
              <w:right w:val="single" w:sz="12" w:space="0" w:color="auto"/>
            </w:tcBorders>
          </w:tcPr>
          <w:p w14:paraId="7A637CA8" w14:textId="77777777" w:rsidR="002326F4" w:rsidRPr="002326F4" w:rsidRDefault="002326F4" w:rsidP="00542003">
            <w:pPr>
              <w:pStyle w:val="TableText0"/>
              <w:keepNext/>
              <w:keepLines/>
              <w:rPr>
                <w:rFonts w:ascii="Arial" w:hAnsi="Arial" w:cs="Arial"/>
                <w:color w:val="FF0000"/>
                <w:lang w:val="en-US"/>
              </w:rPr>
            </w:pPr>
            <w:r w:rsidRPr="002326F4">
              <w:rPr>
                <w:rFonts w:ascii="Arial" w:hAnsi="Arial" w:cs="Arial"/>
                <w:color w:val="FF0000"/>
                <w:lang w:val="en-US"/>
              </w:rPr>
              <w:t xml:space="preserve"> </w:t>
            </w:r>
            <w:sdt>
              <w:sdtPr>
                <w:rPr>
                  <w:rFonts w:ascii="Arial" w:hAnsi="Arial" w:cs="Arial"/>
                  <w:color w:val="FF0000"/>
                  <w:lang w:val="en-US"/>
                </w:rPr>
                <w:alias w:val="Direct connection"/>
                <w:tag w:val="Direct connection"/>
                <w:id w:val="-551700918"/>
                <w:placeholder>
                  <w:docPart w:val="ED417EA6DEA547F5AA23379054FA6988"/>
                </w:placeholder>
                <w:dropDownList>
                  <w:listItem w:displayText="Select" w:value="Select"/>
                  <w:listItem w:displayText="Yes" w:value="Yes"/>
                  <w:listItem w:displayText="No" w:value="No"/>
                </w:dropDownList>
              </w:sdtPr>
              <w:sdtEndPr/>
              <w:sdtContent>
                <w:r w:rsidRPr="002326F4">
                  <w:rPr>
                    <w:rFonts w:ascii="Arial" w:hAnsi="Arial" w:cs="Arial"/>
                    <w:color w:val="FF0000"/>
                    <w:lang w:val="en-US"/>
                  </w:rPr>
                  <w:t>Yes</w:t>
                </w:r>
              </w:sdtContent>
            </w:sdt>
            <w:r w:rsidRPr="002326F4">
              <w:rPr>
                <w:rFonts w:ascii="Arial" w:hAnsi="Arial" w:cs="Arial"/>
                <w:color w:val="FF0000"/>
                <w:lang w:val="en-US"/>
              </w:rPr>
              <w:t xml:space="preserve"> (mandatory field)</w:t>
            </w:r>
          </w:p>
          <w:p w14:paraId="55B237E2" w14:textId="0DAD95F7" w:rsidR="002326F4" w:rsidRPr="002326F4" w:rsidRDefault="002326F4" w:rsidP="00542003">
            <w:pPr>
              <w:pStyle w:val="TableText0"/>
              <w:keepNext/>
              <w:keepLines/>
              <w:rPr>
                <w:rFonts w:ascii="Arial" w:hAnsi="Arial" w:cs="Arial"/>
                <w:color w:val="FF0000"/>
                <w:lang w:val="en-US"/>
              </w:rPr>
            </w:pPr>
          </w:p>
        </w:tc>
      </w:tr>
      <w:tr w:rsidR="002326F4" w:rsidRPr="002326F4" w14:paraId="05DDDEFA"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51D836D2" w14:textId="77777777" w:rsidR="002326F4" w:rsidRPr="002326F4" w:rsidRDefault="002326F4" w:rsidP="00542003">
            <w:pPr>
              <w:pStyle w:val="TableText0"/>
              <w:keepNext/>
              <w:keepLines/>
              <w:rPr>
                <w:rFonts w:ascii="Arial" w:hAnsi="Arial" w:cs="Arial"/>
                <w:b/>
                <w:color w:val="FF0000"/>
              </w:rPr>
            </w:pPr>
            <w:r w:rsidRPr="002326F4">
              <w:rPr>
                <w:rFonts w:ascii="Arial" w:hAnsi="Arial" w:cs="Arial"/>
                <w:b/>
                <w:color w:val="FF0000"/>
              </w:rPr>
              <w:t>Security Controls</w:t>
            </w:r>
          </w:p>
        </w:tc>
        <w:tc>
          <w:tcPr>
            <w:tcW w:w="3386" w:type="pct"/>
            <w:tcBorders>
              <w:top w:val="single" w:sz="6" w:space="0" w:color="auto"/>
              <w:left w:val="single" w:sz="6" w:space="0" w:color="auto"/>
              <w:bottom w:val="single" w:sz="6" w:space="0" w:color="auto"/>
              <w:right w:val="single" w:sz="12" w:space="0" w:color="auto"/>
            </w:tcBorders>
          </w:tcPr>
          <w:p w14:paraId="6EBC0003" w14:textId="77777777" w:rsidR="002326F4" w:rsidRPr="002326F4" w:rsidRDefault="002326F4" w:rsidP="00542003">
            <w:pPr>
              <w:pStyle w:val="TableText0"/>
              <w:keepNext/>
              <w:keepLines/>
              <w:rPr>
                <w:rFonts w:ascii="Arial" w:hAnsi="Arial" w:cs="Arial"/>
                <w:color w:val="FF0000"/>
                <w:lang w:val="en-US"/>
              </w:rPr>
            </w:pPr>
            <w:proofErr w:type="spellStart"/>
            <w:r w:rsidRPr="002326F4">
              <w:rPr>
                <w:rFonts w:ascii="Arial" w:hAnsi="Arial" w:cs="Arial"/>
                <w:color w:val="FF0000"/>
                <w:lang w:val="en-US"/>
              </w:rPr>
              <w:t>Authorisation</w:t>
            </w:r>
            <w:proofErr w:type="spellEnd"/>
            <w:r w:rsidRPr="002326F4">
              <w:rPr>
                <w:rFonts w:ascii="Arial" w:hAnsi="Arial" w:cs="Arial"/>
                <w:color w:val="FF0000"/>
                <w:lang w:val="en-US"/>
              </w:rPr>
              <w:t xml:space="preserve"> method or authentication method: </w:t>
            </w:r>
            <w:sdt>
              <w:sdtPr>
                <w:rPr>
                  <w:rFonts w:ascii="Arial" w:hAnsi="Arial" w:cs="Arial"/>
                  <w:color w:val="FF0000"/>
                  <w:lang w:val="en-US"/>
                </w:rPr>
                <w:alias w:val="Authorisation"/>
                <w:tag w:val="Authorisation"/>
                <w:id w:val="-1405595379"/>
                <w:placeholder>
                  <w:docPart w:val="753681C67B0044D4AD48E6C2EC9EE821"/>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2326F4">
                  <w:rPr>
                    <w:rFonts w:ascii="Arial" w:hAnsi="Arial" w:cs="Arial"/>
                    <w:color w:val="FF0000"/>
                    <w:lang w:val="en-US"/>
                  </w:rPr>
                  <w:t>Select</w:t>
                </w:r>
              </w:sdtContent>
            </w:sdt>
            <w:r w:rsidRPr="002326F4">
              <w:rPr>
                <w:rFonts w:ascii="Arial" w:hAnsi="Arial" w:cs="Arial"/>
                <w:color w:val="FF0000"/>
                <w:lang w:val="en-US"/>
              </w:rPr>
              <w:t xml:space="preserve"> (local users)</w:t>
            </w:r>
          </w:p>
          <w:p w14:paraId="3D59583E" w14:textId="77777777" w:rsidR="002326F4" w:rsidRPr="002326F4" w:rsidRDefault="002326F4" w:rsidP="00542003">
            <w:pPr>
              <w:pStyle w:val="TableText0"/>
              <w:keepNext/>
              <w:keepLines/>
              <w:rPr>
                <w:rFonts w:ascii="Arial" w:hAnsi="Arial" w:cs="Arial"/>
                <w:color w:val="FF0000"/>
                <w:lang w:val="en-US"/>
              </w:rPr>
            </w:pPr>
            <w:r w:rsidRPr="002326F4">
              <w:rPr>
                <w:rFonts w:ascii="Arial" w:hAnsi="Arial" w:cs="Arial"/>
                <w:color w:val="FF0000"/>
                <w:lang w:val="en-US"/>
              </w:rPr>
              <w:t xml:space="preserve">Use certificates:  </w:t>
            </w:r>
            <w:sdt>
              <w:sdtPr>
                <w:rPr>
                  <w:rFonts w:ascii="Arial" w:hAnsi="Arial" w:cs="Arial"/>
                  <w:color w:val="FF0000"/>
                  <w:lang w:val="en-US"/>
                </w:rPr>
                <w:alias w:val="Certificates"/>
                <w:tag w:val="Certificates"/>
                <w:id w:val="-1480681976"/>
                <w:placeholder>
                  <w:docPart w:val="B8FFE57DE997487EBBE92F51DD24D948"/>
                </w:placeholder>
                <w:dropDownList>
                  <w:listItem w:displayText="Select" w:value="Select"/>
                  <w:listItem w:displayText="No" w:value="No"/>
                  <w:listItem w:displayText="Yes (Entrust)" w:value="Yes (Entrust)"/>
                  <w:listItem w:displayText="Yes (PKI Overheid)" w:value="Yes (PKI Overheid)"/>
                </w:dropDownList>
              </w:sdtPr>
              <w:sdtEndPr/>
              <w:sdtContent>
                <w:r w:rsidRPr="002326F4">
                  <w:rPr>
                    <w:rFonts w:ascii="Arial" w:hAnsi="Arial" w:cs="Arial"/>
                    <w:color w:val="FF0000"/>
                    <w:lang w:val="en-US"/>
                  </w:rPr>
                  <w:t>No</w:t>
                </w:r>
              </w:sdtContent>
            </w:sdt>
          </w:p>
          <w:p w14:paraId="279B24C2" w14:textId="77777777" w:rsidR="002326F4" w:rsidRPr="002326F4" w:rsidRDefault="002326F4" w:rsidP="00542003">
            <w:pPr>
              <w:pStyle w:val="TableText0"/>
              <w:keepNext/>
              <w:keepLines/>
              <w:rPr>
                <w:rFonts w:ascii="Arial" w:hAnsi="Arial" w:cs="Arial"/>
                <w:color w:val="FF0000"/>
                <w:lang w:val="en-US"/>
              </w:rPr>
            </w:pPr>
            <w:r w:rsidRPr="002326F4">
              <w:rPr>
                <w:rFonts w:ascii="Arial" w:hAnsi="Arial" w:cs="Arial"/>
                <w:color w:val="FF0000"/>
                <w:lang w:val="en-US"/>
              </w:rPr>
              <w:t xml:space="preserve">Service account:  </w:t>
            </w:r>
            <w:sdt>
              <w:sdtPr>
                <w:rPr>
                  <w:rFonts w:ascii="Arial" w:hAnsi="Arial" w:cs="Arial"/>
                  <w:color w:val="FF0000"/>
                  <w:lang w:val="en-US"/>
                </w:rPr>
                <w:alias w:val="Service account"/>
                <w:tag w:val="Service account"/>
                <w:id w:val="153427104"/>
                <w:placeholder>
                  <w:docPart w:val="32F102CAC0464A02B439FACBD315ECB7"/>
                </w:placeholder>
                <w:dropDownList>
                  <w:listItem w:displayText="Select" w:value="Select"/>
                  <w:listItem w:displayText="Yes" w:value="Yes"/>
                  <w:listItem w:displayText="No" w:value="No"/>
                </w:dropDownList>
              </w:sdtPr>
              <w:sdtEndPr/>
              <w:sdtContent>
                <w:r w:rsidRPr="002326F4">
                  <w:rPr>
                    <w:rFonts w:ascii="Arial" w:hAnsi="Arial" w:cs="Arial"/>
                    <w:color w:val="FF0000"/>
                    <w:lang w:val="en-US"/>
                  </w:rPr>
                  <w:t>No</w:t>
                </w:r>
              </w:sdtContent>
            </w:sdt>
          </w:p>
        </w:tc>
      </w:tr>
      <w:tr w:rsidR="002326F4" w:rsidRPr="002326F4" w14:paraId="36DE1AF4"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2BBFCEA6" w14:textId="77777777" w:rsidR="002326F4" w:rsidRPr="002326F4" w:rsidRDefault="002326F4" w:rsidP="00542003">
            <w:pPr>
              <w:pStyle w:val="TableText0"/>
              <w:keepNext/>
              <w:keepLines/>
              <w:rPr>
                <w:rFonts w:ascii="Arial" w:hAnsi="Arial" w:cs="Arial"/>
                <w:color w:val="FF0000"/>
                <w:sz w:val="24"/>
              </w:rPr>
            </w:pPr>
            <w:r w:rsidRPr="002326F4">
              <w:rPr>
                <w:rFonts w:ascii="Arial" w:hAnsi="Arial" w:cs="Arial"/>
                <w:b/>
                <w:color w:val="FF0000"/>
              </w:rPr>
              <w:t>Number of users</w:t>
            </w:r>
          </w:p>
        </w:tc>
        <w:tc>
          <w:tcPr>
            <w:tcW w:w="3386" w:type="pct"/>
            <w:tcBorders>
              <w:top w:val="single" w:sz="6" w:space="0" w:color="auto"/>
              <w:left w:val="single" w:sz="6" w:space="0" w:color="auto"/>
              <w:bottom w:val="single" w:sz="6" w:space="0" w:color="auto"/>
              <w:right w:val="single" w:sz="12" w:space="0" w:color="auto"/>
            </w:tcBorders>
          </w:tcPr>
          <w:p w14:paraId="78678820" w14:textId="77777777" w:rsidR="002326F4" w:rsidRPr="002326F4" w:rsidRDefault="002326F4" w:rsidP="00542003">
            <w:pPr>
              <w:pStyle w:val="TableText0"/>
              <w:keepNext/>
              <w:keepLines/>
              <w:rPr>
                <w:rFonts w:ascii="Arial" w:hAnsi="Arial" w:cs="Arial"/>
                <w:color w:val="FF0000"/>
                <w:lang w:val="en-US"/>
              </w:rPr>
            </w:pPr>
            <w:r w:rsidRPr="002326F4">
              <w:rPr>
                <w:rFonts w:ascii="Arial" w:hAnsi="Arial" w:cs="Arial"/>
                <w:color w:val="FF0000"/>
                <w:lang w:val="en-US"/>
              </w:rPr>
              <w:t>Not specified</w:t>
            </w:r>
          </w:p>
        </w:tc>
      </w:tr>
      <w:tr w:rsidR="002326F4" w:rsidRPr="002326F4" w14:paraId="500C4551"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01BCC8B4" w14:textId="77777777" w:rsidR="002326F4" w:rsidRPr="002326F4" w:rsidRDefault="002326F4" w:rsidP="00542003">
            <w:pPr>
              <w:pStyle w:val="TableText0"/>
              <w:keepNext/>
              <w:keepLines/>
              <w:rPr>
                <w:rFonts w:ascii="Arial" w:hAnsi="Arial" w:cs="Arial"/>
                <w:color w:val="FF0000"/>
                <w:sz w:val="24"/>
              </w:rPr>
            </w:pPr>
            <w:r w:rsidRPr="002326F4">
              <w:rPr>
                <w:rFonts w:ascii="Arial" w:hAnsi="Arial" w:cs="Arial"/>
                <w:b/>
                <w:color w:val="FF0000"/>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26C4E7F" w14:textId="77777777" w:rsidR="002326F4" w:rsidRPr="002326F4" w:rsidRDefault="002326F4" w:rsidP="00542003">
            <w:pPr>
              <w:pStyle w:val="TableText0"/>
              <w:keepNext/>
              <w:keepLines/>
              <w:rPr>
                <w:rFonts w:ascii="Arial" w:hAnsi="Arial" w:cs="Arial"/>
                <w:color w:val="FF0000"/>
              </w:rPr>
            </w:pPr>
            <w:r w:rsidRPr="002326F4">
              <w:rPr>
                <w:rFonts w:ascii="Arial" w:hAnsi="Arial" w:cs="Arial"/>
                <w:color w:val="FF0000"/>
                <w:lang w:val="en-US"/>
              </w:rPr>
              <w:t>Not specified</w:t>
            </w:r>
          </w:p>
        </w:tc>
      </w:tr>
      <w:tr w:rsidR="002326F4" w:rsidRPr="002326F4" w14:paraId="56B46403"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01CC037B" w14:textId="77777777" w:rsidR="002326F4" w:rsidRPr="002326F4" w:rsidRDefault="002326F4" w:rsidP="00542003">
            <w:pPr>
              <w:pStyle w:val="TableText0"/>
              <w:keepNext/>
              <w:keepLines/>
              <w:rPr>
                <w:rFonts w:ascii="Arial" w:hAnsi="Arial" w:cs="Arial"/>
                <w:color w:val="FF0000"/>
                <w:sz w:val="24"/>
              </w:rPr>
            </w:pPr>
            <w:r w:rsidRPr="002326F4">
              <w:rPr>
                <w:rFonts w:ascii="Arial" w:hAnsi="Arial" w:cs="Arial"/>
                <w:b/>
                <w:color w:val="FF0000"/>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AAE2B00" w14:textId="77777777" w:rsidR="002326F4" w:rsidRPr="002326F4" w:rsidRDefault="002326F4" w:rsidP="00542003">
            <w:pPr>
              <w:pStyle w:val="TableText0"/>
              <w:keepNext/>
              <w:keepLines/>
              <w:rPr>
                <w:rFonts w:ascii="Arial" w:hAnsi="Arial" w:cs="Arial"/>
                <w:color w:val="FF0000"/>
              </w:rPr>
            </w:pPr>
            <w:r w:rsidRPr="002326F4">
              <w:rPr>
                <w:rFonts w:ascii="Arial" w:hAnsi="Arial" w:cs="Arial"/>
                <w:color w:val="FF0000"/>
                <w:lang w:val="en-US"/>
              </w:rPr>
              <w:t>Not specified</w:t>
            </w:r>
          </w:p>
        </w:tc>
      </w:tr>
      <w:tr w:rsidR="002326F4" w:rsidRPr="002326F4" w14:paraId="4F1892AD"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616D9CB9" w14:textId="77777777" w:rsidR="002326F4" w:rsidRPr="002326F4" w:rsidRDefault="002326F4" w:rsidP="00542003">
            <w:pPr>
              <w:pStyle w:val="TableText0"/>
              <w:keepNext/>
              <w:keepLines/>
              <w:rPr>
                <w:rFonts w:ascii="Arial" w:hAnsi="Arial" w:cs="Arial"/>
                <w:color w:val="FF0000"/>
                <w:sz w:val="24"/>
              </w:rPr>
            </w:pPr>
            <w:r w:rsidRPr="002326F4">
              <w:rPr>
                <w:rFonts w:ascii="Arial" w:hAnsi="Arial" w:cs="Arial"/>
                <w:b/>
                <w:color w:val="FF0000"/>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522475D" w14:textId="77777777" w:rsidR="002326F4" w:rsidRPr="002326F4" w:rsidRDefault="002326F4" w:rsidP="00542003">
            <w:pPr>
              <w:pStyle w:val="TableText0"/>
              <w:keepNext/>
              <w:keepLines/>
              <w:rPr>
                <w:rFonts w:ascii="Arial" w:hAnsi="Arial" w:cs="Arial"/>
                <w:color w:val="FF0000"/>
              </w:rPr>
            </w:pPr>
            <w:r w:rsidRPr="002326F4">
              <w:rPr>
                <w:rFonts w:ascii="Arial" w:hAnsi="Arial" w:cs="Arial"/>
                <w:color w:val="FF0000"/>
                <w:lang w:val="en-US"/>
              </w:rPr>
              <w:t>Not specified</w:t>
            </w:r>
          </w:p>
        </w:tc>
      </w:tr>
    </w:tbl>
    <w:p w14:paraId="7CBFD328" w14:textId="706FE8BD" w:rsidR="002326F4" w:rsidRDefault="002326F4" w:rsidP="002326F4">
      <w:pPr>
        <w:pStyle w:val="BodyText"/>
        <w:rPr>
          <w:color w:val="FF0000"/>
        </w:rPr>
      </w:pPr>
    </w:p>
    <w:p w14:paraId="1040806B" w14:textId="5106924E" w:rsidR="004A68D8" w:rsidRDefault="004A68D8" w:rsidP="002326F4">
      <w:pPr>
        <w:pStyle w:val="BodyText"/>
        <w:rPr>
          <w:color w:val="FF0000"/>
        </w:rPr>
      </w:pPr>
    </w:p>
    <w:p w14:paraId="2A240452" w14:textId="77777777" w:rsidR="004A68D8" w:rsidRPr="002326F4" w:rsidRDefault="004A68D8" w:rsidP="004A68D8">
      <w:pPr>
        <w:pStyle w:val="Kop5"/>
        <w:ind w:left="0" w:firstLine="0"/>
        <w:rPr>
          <w:color w:val="FF0000"/>
        </w:rPr>
      </w:pPr>
      <w:r w:rsidRPr="002326F4">
        <w:rPr>
          <w:color w:val="FF0000"/>
        </w:rPr>
        <w:t>DIM Deploy</w:t>
      </w:r>
    </w:p>
    <w:tbl>
      <w:tblPr>
        <w:tblW w:w="5344" w:type="pct"/>
        <w:tblLook w:val="0000" w:firstRow="0" w:lastRow="0" w:firstColumn="0" w:lastColumn="0" w:noHBand="0" w:noVBand="0"/>
      </w:tblPr>
      <w:tblGrid>
        <w:gridCol w:w="3033"/>
        <w:gridCol w:w="6362"/>
      </w:tblGrid>
      <w:tr w:rsidR="004A68D8" w:rsidRPr="002326F4" w14:paraId="39AB2A80" w14:textId="77777777" w:rsidTr="00542003">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42C692AF" w14:textId="77777777" w:rsidR="004A68D8" w:rsidRPr="002326F4" w:rsidRDefault="004A68D8" w:rsidP="00542003">
            <w:pPr>
              <w:pStyle w:val="TableText0"/>
              <w:keepNext/>
              <w:keepLines/>
              <w:rPr>
                <w:rFonts w:ascii="Arial" w:hAnsi="Arial" w:cs="Arial"/>
                <w:color w:val="FF0000"/>
                <w:sz w:val="24"/>
              </w:rPr>
            </w:pPr>
            <w:r w:rsidRPr="002326F4">
              <w:rPr>
                <w:rFonts w:ascii="Arial" w:hAnsi="Arial" w:cs="Arial"/>
                <w:b/>
                <w:color w:val="FF0000"/>
              </w:rPr>
              <w:t>Description</w:t>
            </w:r>
          </w:p>
        </w:tc>
        <w:tc>
          <w:tcPr>
            <w:tcW w:w="3386" w:type="pct"/>
            <w:tcBorders>
              <w:top w:val="single" w:sz="6" w:space="0" w:color="auto"/>
              <w:left w:val="single" w:sz="6" w:space="0" w:color="auto"/>
              <w:bottom w:val="single" w:sz="6" w:space="0" w:color="auto"/>
              <w:right w:val="single" w:sz="12" w:space="0" w:color="auto"/>
            </w:tcBorders>
          </w:tcPr>
          <w:p w14:paraId="56F615B2" w14:textId="77777777" w:rsidR="004A68D8" w:rsidRPr="002326F4" w:rsidRDefault="004A68D8" w:rsidP="00542003">
            <w:pPr>
              <w:pStyle w:val="TableText0"/>
              <w:keepNext/>
              <w:keepLines/>
              <w:rPr>
                <w:rFonts w:ascii="Arial" w:hAnsi="Arial" w:cs="Arial"/>
                <w:color w:val="FF0000"/>
                <w:lang w:val="en-US"/>
              </w:rPr>
            </w:pPr>
            <w:r w:rsidRPr="002326F4">
              <w:rPr>
                <w:rFonts w:ascii="Arial" w:hAnsi="Arial" w:cs="Arial"/>
                <w:color w:val="FF0000"/>
              </w:rPr>
              <w:t>Internal Application communication with the DIM Management server</w:t>
            </w:r>
          </w:p>
        </w:tc>
      </w:tr>
      <w:tr w:rsidR="004A68D8" w:rsidRPr="002326F4" w14:paraId="4CA1514E"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768A4C5C" w14:textId="77777777" w:rsidR="004A68D8" w:rsidRPr="002326F4" w:rsidRDefault="004A68D8" w:rsidP="00542003">
            <w:pPr>
              <w:pStyle w:val="TableText0"/>
              <w:keepNext/>
              <w:keepLines/>
              <w:rPr>
                <w:rFonts w:ascii="Arial" w:hAnsi="Arial" w:cs="Arial"/>
                <w:b/>
                <w:color w:val="FF0000"/>
              </w:rPr>
            </w:pPr>
            <w:r w:rsidRPr="002326F4">
              <w:rPr>
                <w:rFonts w:ascii="Arial" w:hAnsi="Arial" w:cs="Arial"/>
                <w:b/>
                <w:color w:val="FF0000"/>
              </w:rPr>
              <w:t>Protocol and Port</w:t>
            </w:r>
          </w:p>
        </w:tc>
        <w:tc>
          <w:tcPr>
            <w:tcW w:w="3386" w:type="pct"/>
            <w:tcBorders>
              <w:top w:val="single" w:sz="6" w:space="0" w:color="auto"/>
              <w:left w:val="single" w:sz="6" w:space="0" w:color="auto"/>
              <w:bottom w:val="single" w:sz="6" w:space="0" w:color="auto"/>
              <w:right w:val="single" w:sz="12" w:space="0" w:color="auto"/>
            </w:tcBorders>
          </w:tcPr>
          <w:p w14:paraId="32A059C9" w14:textId="1C4AD2E6" w:rsidR="004A68D8" w:rsidRPr="002326F4" w:rsidRDefault="004A68D8" w:rsidP="00542003">
            <w:pPr>
              <w:pStyle w:val="TableText0"/>
              <w:keepNext/>
              <w:keepLines/>
              <w:rPr>
                <w:rFonts w:ascii="Arial" w:hAnsi="Arial" w:cs="Arial"/>
                <w:color w:val="FF0000"/>
                <w:lang w:val="en-US"/>
              </w:rPr>
            </w:pPr>
            <w:r>
              <w:rPr>
                <w:rFonts w:ascii="Arial" w:hAnsi="Arial" w:cs="Arial"/>
                <w:color w:val="FF0000"/>
                <w:lang w:val="en-US"/>
              </w:rPr>
              <w:t>Oracle Enterprise manager Agent</w:t>
            </w:r>
            <w:r w:rsidRPr="002326F4">
              <w:rPr>
                <w:rFonts w:ascii="Arial" w:hAnsi="Arial" w:cs="Arial"/>
                <w:color w:val="FF0000"/>
                <w:lang w:val="en-US"/>
              </w:rPr>
              <w:t xml:space="preserve">, </w:t>
            </w:r>
            <w:r>
              <w:rPr>
                <w:rFonts w:ascii="Arial" w:hAnsi="Arial" w:cs="Arial"/>
                <w:color w:val="FF0000"/>
                <w:lang w:val="en-US"/>
              </w:rPr>
              <w:t>1159 and 4889</w:t>
            </w:r>
          </w:p>
        </w:tc>
      </w:tr>
      <w:tr w:rsidR="004A68D8" w:rsidRPr="002326F4" w14:paraId="6E320A39"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8FCA5" w14:textId="77777777" w:rsidR="004A68D8" w:rsidRPr="002326F4" w:rsidRDefault="004A68D8" w:rsidP="00542003">
            <w:pPr>
              <w:pStyle w:val="TableText0"/>
              <w:keepNext/>
              <w:keepLines/>
              <w:rPr>
                <w:rFonts w:ascii="Arial" w:hAnsi="Arial" w:cs="Arial"/>
                <w:b/>
                <w:color w:val="FF0000"/>
              </w:rPr>
            </w:pPr>
            <w:r w:rsidRPr="002326F4">
              <w:rPr>
                <w:rFonts w:ascii="Arial" w:hAnsi="Arial" w:cs="Arial"/>
                <w:b/>
                <w:color w:val="FF0000"/>
              </w:rPr>
              <w:t>DC (</w:t>
            </w:r>
            <w:proofErr w:type="spellStart"/>
            <w:r w:rsidRPr="002326F4">
              <w:rPr>
                <w:rFonts w:ascii="Arial" w:hAnsi="Arial" w:cs="Arial"/>
                <w:b/>
                <w:color w:val="FF0000"/>
              </w:rPr>
              <w:t>Datacenter</w:t>
            </w:r>
            <w:proofErr w:type="spellEnd"/>
            <w:r w:rsidRPr="002326F4">
              <w:rPr>
                <w:rFonts w:ascii="Arial" w:hAnsi="Arial" w:cs="Arial"/>
                <w:b/>
                <w:color w:val="FF0000"/>
              </w:rPr>
              <w:t>) connection</w:t>
            </w:r>
          </w:p>
        </w:tc>
        <w:tc>
          <w:tcPr>
            <w:tcW w:w="3386" w:type="pct"/>
            <w:tcBorders>
              <w:top w:val="single" w:sz="6" w:space="0" w:color="auto"/>
              <w:left w:val="single" w:sz="6" w:space="0" w:color="auto"/>
              <w:bottom w:val="single" w:sz="6" w:space="0" w:color="auto"/>
              <w:right w:val="single" w:sz="12" w:space="0" w:color="auto"/>
            </w:tcBorders>
          </w:tcPr>
          <w:p w14:paraId="4AC12194" w14:textId="77777777" w:rsidR="004A68D8" w:rsidRPr="002326F4" w:rsidRDefault="0003183F" w:rsidP="00542003">
            <w:pPr>
              <w:pStyle w:val="TableText0"/>
              <w:keepNext/>
              <w:keepLines/>
              <w:rPr>
                <w:rFonts w:ascii="Arial" w:hAnsi="Arial" w:cs="Arial"/>
                <w:color w:val="FF0000"/>
                <w:lang w:val="en-US"/>
              </w:rPr>
            </w:pPr>
            <w:sdt>
              <w:sdtPr>
                <w:rPr>
                  <w:rFonts w:ascii="Arial" w:hAnsi="Arial" w:cs="Arial"/>
                  <w:color w:val="FF0000"/>
                  <w:lang w:val="en-US"/>
                </w:rPr>
                <w:alias w:val="DC connection"/>
                <w:tag w:val="DC connection"/>
                <w:id w:val="892163877"/>
                <w:placeholder>
                  <w:docPart w:val="8BDD1D2F3AC34B00AF020B5D365C058B"/>
                </w:placeholder>
                <w:dropDownList>
                  <w:listItem w:displayText="Select" w:value="Select"/>
                  <w:listItem w:displayText="Internal" w:value="Internal"/>
                  <w:listItem w:displayText="External" w:value="External"/>
                </w:dropDownList>
              </w:sdtPr>
              <w:sdtEndPr/>
              <w:sdtContent>
                <w:r w:rsidR="004A68D8" w:rsidRPr="002326F4">
                  <w:rPr>
                    <w:rFonts w:ascii="Arial" w:hAnsi="Arial" w:cs="Arial"/>
                    <w:color w:val="FF0000"/>
                    <w:lang w:val="en-US"/>
                  </w:rPr>
                  <w:t>Internal</w:t>
                </w:r>
              </w:sdtContent>
            </w:sdt>
            <w:r w:rsidR="004A68D8" w:rsidRPr="002326F4">
              <w:rPr>
                <w:rFonts w:ascii="Arial" w:hAnsi="Arial" w:cs="Arial"/>
                <w:color w:val="FF0000"/>
                <w:lang w:val="en-US"/>
              </w:rPr>
              <w:t xml:space="preserve"> </w:t>
            </w:r>
            <w:r w:rsidR="004A68D8" w:rsidRPr="002326F4">
              <w:rPr>
                <w:rFonts w:ascii="Arial" w:hAnsi="Arial" w:cs="Arial"/>
                <w:color w:val="FF0000"/>
                <w:lang w:val="nl-NL"/>
              </w:rPr>
              <w:t>(</w:t>
            </w:r>
            <w:proofErr w:type="spellStart"/>
            <w:r w:rsidR="004A68D8" w:rsidRPr="002326F4">
              <w:rPr>
                <w:rFonts w:ascii="Arial" w:hAnsi="Arial" w:cs="Arial"/>
                <w:color w:val="FF0000"/>
                <w:lang w:val="nl-NL"/>
              </w:rPr>
              <w:t>mandatory</w:t>
            </w:r>
            <w:proofErr w:type="spellEnd"/>
            <w:r w:rsidR="004A68D8" w:rsidRPr="002326F4">
              <w:rPr>
                <w:rFonts w:ascii="Arial" w:hAnsi="Arial" w:cs="Arial"/>
                <w:color w:val="FF0000"/>
                <w:lang w:val="nl-NL"/>
              </w:rPr>
              <w:t xml:space="preserve"> field)</w:t>
            </w:r>
          </w:p>
        </w:tc>
      </w:tr>
      <w:tr w:rsidR="004A68D8" w:rsidRPr="002326F4" w14:paraId="17DFC9B5"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10BF1649" w14:textId="77777777" w:rsidR="004A68D8" w:rsidRPr="002326F4" w:rsidRDefault="004A68D8" w:rsidP="00542003">
            <w:pPr>
              <w:pStyle w:val="TableText0"/>
              <w:keepNext/>
              <w:keepLines/>
              <w:rPr>
                <w:rFonts w:ascii="Arial" w:hAnsi="Arial" w:cs="Arial"/>
                <w:b/>
                <w:color w:val="FF0000"/>
              </w:rPr>
            </w:pPr>
            <w:r w:rsidRPr="002326F4">
              <w:rPr>
                <w:rFonts w:ascii="Arial" w:hAnsi="Arial" w:cs="Arial"/>
                <w:b/>
                <w:color w:val="FF0000"/>
              </w:rPr>
              <w:t>Direction</w:t>
            </w:r>
          </w:p>
        </w:tc>
        <w:tc>
          <w:tcPr>
            <w:tcW w:w="3386" w:type="pct"/>
            <w:tcBorders>
              <w:top w:val="single" w:sz="6" w:space="0" w:color="auto"/>
              <w:left w:val="single" w:sz="6" w:space="0" w:color="auto"/>
              <w:bottom w:val="single" w:sz="6" w:space="0" w:color="auto"/>
              <w:right w:val="single" w:sz="12" w:space="0" w:color="auto"/>
            </w:tcBorders>
          </w:tcPr>
          <w:p w14:paraId="0DC69F73" w14:textId="6C5038A8" w:rsidR="004A68D8" w:rsidRPr="002326F4" w:rsidRDefault="0003183F" w:rsidP="00542003">
            <w:pPr>
              <w:pStyle w:val="TableText0"/>
              <w:keepNext/>
              <w:keepLines/>
              <w:rPr>
                <w:rFonts w:ascii="Arial" w:hAnsi="Arial" w:cs="Arial"/>
                <w:color w:val="FF0000"/>
                <w:lang w:val="en-US"/>
              </w:rPr>
            </w:pPr>
            <w:sdt>
              <w:sdtPr>
                <w:rPr>
                  <w:rFonts w:ascii="Arial" w:hAnsi="Arial" w:cs="Arial"/>
                  <w:color w:val="FF0000"/>
                  <w:lang w:val="en-US"/>
                </w:rPr>
                <w:id w:val="-2103636664"/>
                <w:placeholder>
                  <w:docPart w:val="1B077218E3034E60AC65FD8816DB359F"/>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4A68D8">
                  <w:rPr>
                    <w:rFonts w:ascii="Arial" w:hAnsi="Arial" w:cs="Arial"/>
                    <w:color w:val="FF0000"/>
                    <w:lang w:val="en-US"/>
                  </w:rPr>
                  <w:t>Outbound</w:t>
                </w:r>
              </w:sdtContent>
            </w:sdt>
            <w:r w:rsidR="004A68D8" w:rsidRPr="002326F4">
              <w:rPr>
                <w:rFonts w:ascii="Arial" w:hAnsi="Arial" w:cs="Arial"/>
                <w:color w:val="FF0000"/>
                <w:lang w:val="en-US"/>
              </w:rPr>
              <w:t xml:space="preserve"> </w:t>
            </w:r>
            <w:r w:rsidR="004A68D8" w:rsidRPr="002326F4">
              <w:rPr>
                <w:rFonts w:ascii="Arial" w:hAnsi="Arial" w:cs="Arial"/>
                <w:color w:val="FF0000"/>
                <w:lang w:val="nl-NL"/>
              </w:rPr>
              <w:t>(</w:t>
            </w:r>
            <w:proofErr w:type="spellStart"/>
            <w:r w:rsidR="004A68D8" w:rsidRPr="002326F4">
              <w:rPr>
                <w:rFonts w:ascii="Arial" w:hAnsi="Arial" w:cs="Arial"/>
                <w:color w:val="FF0000"/>
                <w:lang w:val="nl-NL"/>
              </w:rPr>
              <w:t>mandatory</w:t>
            </w:r>
            <w:proofErr w:type="spellEnd"/>
            <w:r w:rsidR="004A68D8" w:rsidRPr="002326F4">
              <w:rPr>
                <w:rFonts w:ascii="Arial" w:hAnsi="Arial" w:cs="Arial"/>
                <w:color w:val="FF0000"/>
                <w:lang w:val="nl-NL"/>
              </w:rPr>
              <w:t xml:space="preserve"> field)</w:t>
            </w:r>
          </w:p>
        </w:tc>
      </w:tr>
      <w:tr w:rsidR="004A68D8" w:rsidRPr="002326F4" w14:paraId="39FA0F00"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7F49F0CD" w14:textId="77777777" w:rsidR="004A68D8" w:rsidRPr="002326F4" w:rsidRDefault="004A68D8" w:rsidP="00542003">
            <w:pPr>
              <w:pStyle w:val="TableText0"/>
              <w:keepNext/>
              <w:keepLines/>
              <w:rPr>
                <w:rFonts w:ascii="Arial" w:hAnsi="Arial" w:cs="Arial"/>
                <w:b/>
                <w:color w:val="FF0000"/>
              </w:rPr>
            </w:pPr>
            <w:r w:rsidRPr="002326F4">
              <w:rPr>
                <w:rFonts w:ascii="Arial" w:hAnsi="Arial" w:cs="Arial"/>
                <w:b/>
                <w:color w:val="FF0000"/>
              </w:rPr>
              <w:t>Direct connection</w:t>
            </w:r>
          </w:p>
        </w:tc>
        <w:tc>
          <w:tcPr>
            <w:tcW w:w="3386" w:type="pct"/>
            <w:tcBorders>
              <w:top w:val="single" w:sz="6" w:space="0" w:color="auto"/>
              <w:left w:val="single" w:sz="6" w:space="0" w:color="auto"/>
              <w:bottom w:val="single" w:sz="6" w:space="0" w:color="auto"/>
              <w:right w:val="single" w:sz="12" w:space="0" w:color="auto"/>
            </w:tcBorders>
          </w:tcPr>
          <w:p w14:paraId="52A7F6B0" w14:textId="77777777" w:rsidR="004A68D8" w:rsidRPr="002326F4" w:rsidRDefault="004A68D8" w:rsidP="00542003">
            <w:pPr>
              <w:pStyle w:val="TableText0"/>
              <w:keepNext/>
              <w:keepLines/>
              <w:rPr>
                <w:rFonts w:ascii="Arial" w:hAnsi="Arial" w:cs="Arial"/>
                <w:color w:val="FF0000"/>
                <w:lang w:val="en-US"/>
              </w:rPr>
            </w:pPr>
            <w:r w:rsidRPr="002326F4">
              <w:rPr>
                <w:rFonts w:ascii="Arial" w:hAnsi="Arial" w:cs="Arial"/>
                <w:color w:val="FF0000"/>
                <w:lang w:val="en-US"/>
              </w:rPr>
              <w:t xml:space="preserve"> </w:t>
            </w:r>
            <w:sdt>
              <w:sdtPr>
                <w:rPr>
                  <w:rFonts w:ascii="Arial" w:hAnsi="Arial" w:cs="Arial"/>
                  <w:color w:val="FF0000"/>
                  <w:lang w:val="en-US"/>
                </w:rPr>
                <w:alias w:val="Direct connection"/>
                <w:tag w:val="Direct connection"/>
                <w:id w:val="-910702861"/>
                <w:placeholder>
                  <w:docPart w:val="0924922444074490A3F3EA57DC3C24FB"/>
                </w:placeholder>
                <w:dropDownList>
                  <w:listItem w:displayText="Select" w:value="Select"/>
                  <w:listItem w:displayText="Yes" w:value="Yes"/>
                  <w:listItem w:displayText="No" w:value="No"/>
                </w:dropDownList>
              </w:sdtPr>
              <w:sdtEndPr/>
              <w:sdtContent>
                <w:r w:rsidRPr="002326F4">
                  <w:rPr>
                    <w:rFonts w:ascii="Arial" w:hAnsi="Arial" w:cs="Arial"/>
                    <w:color w:val="FF0000"/>
                    <w:lang w:val="en-US"/>
                  </w:rPr>
                  <w:t>Yes</w:t>
                </w:r>
              </w:sdtContent>
            </w:sdt>
            <w:r w:rsidRPr="002326F4">
              <w:rPr>
                <w:rFonts w:ascii="Arial" w:hAnsi="Arial" w:cs="Arial"/>
                <w:color w:val="FF0000"/>
                <w:lang w:val="en-US"/>
              </w:rPr>
              <w:t xml:space="preserve"> (mandatory field)</w:t>
            </w:r>
          </w:p>
          <w:p w14:paraId="10AF8E7D" w14:textId="77777777" w:rsidR="004A68D8" w:rsidRPr="002326F4" w:rsidRDefault="004A68D8" w:rsidP="00542003">
            <w:pPr>
              <w:pStyle w:val="TableText0"/>
              <w:keepNext/>
              <w:keepLines/>
              <w:rPr>
                <w:rFonts w:ascii="Arial" w:hAnsi="Arial" w:cs="Arial"/>
                <w:color w:val="FF0000"/>
                <w:lang w:val="en-US"/>
              </w:rPr>
            </w:pPr>
          </w:p>
        </w:tc>
      </w:tr>
      <w:tr w:rsidR="004A68D8" w:rsidRPr="002326F4" w14:paraId="48A07787"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491E58AD" w14:textId="77777777" w:rsidR="004A68D8" w:rsidRPr="002326F4" w:rsidRDefault="004A68D8" w:rsidP="00542003">
            <w:pPr>
              <w:pStyle w:val="TableText0"/>
              <w:keepNext/>
              <w:keepLines/>
              <w:rPr>
                <w:rFonts w:ascii="Arial" w:hAnsi="Arial" w:cs="Arial"/>
                <w:b/>
                <w:color w:val="FF0000"/>
              </w:rPr>
            </w:pPr>
            <w:r w:rsidRPr="002326F4">
              <w:rPr>
                <w:rFonts w:ascii="Arial" w:hAnsi="Arial" w:cs="Arial"/>
                <w:b/>
                <w:color w:val="FF0000"/>
              </w:rPr>
              <w:t>Security Controls</w:t>
            </w:r>
          </w:p>
        </w:tc>
        <w:tc>
          <w:tcPr>
            <w:tcW w:w="3386" w:type="pct"/>
            <w:tcBorders>
              <w:top w:val="single" w:sz="6" w:space="0" w:color="auto"/>
              <w:left w:val="single" w:sz="6" w:space="0" w:color="auto"/>
              <w:bottom w:val="single" w:sz="6" w:space="0" w:color="auto"/>
              <w:right w:val="single" w:sz="12" w:space="0" w:color="auto"/>
            </w:tcBorders>
          </w:tcPr>
          <w:p w14:paraId="2C3CD158" w14:textId="77777777" w:rsidR="004A68D8" w:rsidRPr="002326F4" w:rsidRDefault="004A68D8" w:rsidP="00542003">
            <w:pPr>
              <w:pStyle w:val="TableText0"/>
              <w:keepNext/>
              <w:keepLines/>
              <w:rPr>
                <w:rFonts w:ascii="Arial" w:hAnsi="Arial" w:cs="Arial"/>
                <w:color w:val="FF0000"/>
                <w:lang w:val="en-US"/>
              </w:rPr>
            </w:pPr>
            <w:proofErr w:type="spellStart"/>
            <w:r w:rsidRPr="002326F4">
              <w:rPr>
                <w:rFonts w:ascii="Arial" w:hAnsi="Arial" w:cs="Arial"/>
                <w:color w:val="FF0000"/>
                <w:lang w:val="en-US"/>
              </w:rPr>
              <w:t>Authorisation</w:t>
            </w:r>
            <w:proofErr w:type="spellEnd"/>
            <w:r w:rsidRPr="002326F4">
              <w:rPr>
                <w:rFonts w:ascii="Arial" w:hAnsi="Arial" w:cs="Arial"/>
                <w:color w:val="FF0000"/>
                <w:lang w:val="en-US"/>
              </w:rPr>
              <w:t xml:space="preserve"> method or authentication method: </w:t>
            </w:r>
            <w:sdt>
              <w:sdtPr>
                <w:rPr>
                  <w:rFonts w:ascii="Arial" w:hAnsi="Arial" w:cs="Arial"/>
                  <w:color w:val="FF0000"/>
                  <w:lang w:val="en-US"/>
                </w:rPr>
                <w:alias w:val="Authorisation"/>
                <w:tag w:val="Authorisation"/>
                <w:id w:val="-975600385"/>
                <w:placeholder>
                  <w:docPart w:val="EF3640D5748A471FAE8287199F3330B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2326F4">
                  <w:rPr>
                    <w:rFonts w:ascii="Arial" w:hAnsi="Arial" w:cs="Arial"/>
                    <w:color w:val="FF0000"/>
                    <w:lang w:val="en-US"/>
                  </w:rPr>
                  <w:t>Select</w:t>
                </w:r>
              </w:sdtContent>
            </w:sdt>
            <w:r w:rsidRPr="002326F4">
              <w:rPr>
                <w:rFonts w:ascii="Arial" w:hAnsi="Arial" w:cs="Arial"/>
                <w:color w:val="FF0000"/>
                <w:lang w:val="en-US"/>
              </w:rPr>
              <w:t xml:space="preserve"> (local users)</w:t>
            </w:r>
          </w:p>
          <w:p w14:paraId="3437F769" w14:textId="77777777" w:rsidR="004A68D8" w:rsidRPr="002326F4" w:rsidRDefault="004A68D8" w:rsidP="00542003">
            <w:pPr>
              <w:pStyle w:val="TableText0"/>
              <w:keepNext/>
              <w:keepLines/>
              <w:rPr>
                <w:rFonts w:ascii="Arial" w:hAnsi="Arial" w:cs="Arial"/>
                <w:color w:val="FF0000"/>
                <w:lang w:val="en-US"/>
              </w:rPr>
            </w:pPr>
            <w:r w:rsidRPr="002326F4">
              <w:rPr>
                <w:rFonts w:ascii="Arial" w:hAnsi="Arial" w:cs="Arial"/>
                <w:color w:val="FF0000"/>
                <w:lang w:val="en-US"/>
              </w:rPr>
              <w:t xml:space="preserve">Use certificates:  </w:t>
            </w:r>
            <w:sdt>
              <w:sdtPr>
                <w:rPr>
                  <w:rFonts w:ascii="Arial" w:hAnsi="Arial" w:cs="Arial"/>
                  <w:color w:val="FF0000"/>
                  <w:lang w:val="en-US"/>
                </w:rPr>
                <w:alias w:val="Certificates"/>
                <w:tag w:val="Certificates"/>
                <w:id w:val="-1851485955"/>
                <w:placeholder>
                  <w:docPart w:val="23B6DB1536C745E9BBAA41F1AEB7E97E"/>
                </w:placeholder>
                <w:dropDownList>
                  <w:listItem w:displayText="Select" w:value="Select"/>
                  <w:listItem w:displayText="No" w:value="No"/>
                  <w:listItem w:displayText="Yes (Entrust)" w:value="Yes (Entrust)"/>
                  <w:listItem w:displayText="Yes (PKI Overheid)" w:value="Yes (PKI Overheid)"/>
                </w:dropDownList>
              </w:sdtPr>
              <w:sdtEndPr/>
              <w:sdtContent>
                <w:r w:rsidRPr="002326F4">
                  <w:rPr>
                    <w:rFonts w:ascii="Arial" w:hAnsi="Arial" w:cs="Arial"/>
                    <w:color w:val="FF0000"/>
                    <w:lang w:val="en-US"/>
                  </w:rPr>
                  <w:t>No</w:t>
                </w:r>
              </w:sdtContent>
            </w:sdt>
          </w:p>
          <w:p w14:paraId="621B33D6" w14:textId="77777777" w:rsidR="004A68D8" w:rsidRPr="002326F4" w:rsidRDefault="004A68D8" w:rsidP="00542003">
            <w:pPr>
              <w:pStyle w:val="TableText0"/>
              <w:keepNext/>
              <w:keepLines/>
              <w:rPr>
                <w:rFonts w:ascii="Arial" w:hAnsi="Arial" w:cs="Arial"/>
                <w:color w:val="FF0000"/>
                <w:lang w:val="en-US"/>
              </w:rPr>
            </w:pPr>
            <w:r w:rsidRPr="002326F4">
              <w:rPr>
                <w:rFonts w:ascii="Arial" w:hAnsi="Arial" w:cs="Arial"/>
                <w:color w:val="FF0000"/>
                <w:lang w:val="en-US"/>
              </w:rPr>
              <w:t xml:space="preserve">Service account:  </w:t>
            </w:r>
            <w:sdt>
              <w:sdtPr>
                <w:rPr>
                  <w:rFonts w:ascii="Arial" w:hAnsi="Arial" w:cs="Arial"/>
                  <w:color w:val="FF0000"/>
                  <w:lang w:val="en-US"/>
                </w:rPr>
                <w:alias w:val="Service account"/>
                <w:tag w:val="Service account"/>
                <w:id w:val="-1413996548"/>
                <w:placeholder>
                  <w:docPart w:val="1E70321047DF44FCBE506E02D71E4C2E"/>
                </w:placeholder>
                <w:dropDownList>
                  <w:listItem w:displayText="Select" w:value="Select"/>
                  <w:listItem w:displayText="Yes" w:value="Yes"/>
                  <w:listItem w:displayText="No" w:value="No"/>
                </w:dropDownList>
              </w:sdtPr>
              <w:sdtEndPr/>
              <w:sdtContent>
                <w:r w:rsidRPr="002326F4">
                  <w:rPr>
                    <w:rFonts w:ascii="Arial" w:hAnsi="Arial" w:cs="Arial"/>
                    <w:color w:val="FF0000"/>
                    <w:lang w:val="en-US"/>
                  </w:rPr>
                  <w:t>No</w:t>
                </w:r>
              </w:sdtContent>
            </w:sdt>
          </w:p>
        </w:tc>
      </w:tr>
      <w:tr w:rsidR="004A68D8" w:rsidRPr="002326F4" w14:paraId="614F8DE4"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4F164744" w14:textId="77777777" w:rsidR="004A68D8" w:rsidRPr="002326F4" w:rsidRDefault="004A68D8" w:rsidP="00542003">
            <w:pPr>
              <w:pStyle w:val="TableText0"/>
              <w:keepNext/>
              <w:keepLines/>
              <w:rPr>
                <w:rFonts w:ascii="Arial" w:hAnsi="Arial" w:cs="Arial"/>
                <w:color w:val="FF0000"/>
                <w:sz w:val="24"/>
              </w:rPr>
            </w:pPr>
            <w:r w:rsidRPr="002326F4">
              <w:rPr>
                <w:rFonts w:ascii="Arial" w:hAnsi="Arial" w:cs="Arial"/>
                <w:b/>
                <w:color w:val="FF0000"/>
              </w:rPr>
              <w:t>Number of users</w:t>
            </w:r>
          </w:p>
        </w:tc>
        <w:tc>
          <w:tcPr>
            <w:tcW w:w="3386" w:type="pct"/>
            <w:tcBorders>
              <w:top w:val="single" w:sz="6" w:space="0" w:color="auto"/>
              <w:left w:val="single" w:sz="6" w:space="0" w:color="auto"/>
              <w:bottom w:val="single" w:sz="6" w:space="0" w:color="auto"/>
              <w:right w:val="single" w:sz="12" w:space="0" w:color="auto"/>
            </w:tcBorders>
          </w:tcPr>
          <w:p w14:paraId="24B8D1A6" w14:textId="77777777" w:rsidR="004A68D8" w:rsidRPr="002326F4" w:rsidRDefault="004A68D8" w:rsidP="00542003">
            <w:pPr>
              <w:pStyle w:val="TableText0"/>
              <w:keepNext/>
              <w:keepLines/>
              <w:rPr>
                <w:rFonts w:ascii="Arial" w:hAnsi="Arial" w:cs="Arial"/>
                <w:color w:val="FF0000"/>
                <w:lang w:val="en-US"/>
              </w:rPr>
            </w:pPr>
            <w:r w:rsidRPr="002326F4">
              <w:rPr>
                <w:rFonts w:ascii="Arial" w:hAnsi="Arial" w:cs="Arial"/>
                <w:color w:val="FF0000"/>
                <w:lang w:val="en-US"/>
              </w:rPr>
              <w:t>Not specified</w:t>
            </w:r>
          </w:p>
        </w:tc>
      </w:tr>
      <w:tr w:rsidR="004A68D8" w:rsidRPr="002326F4" w14:paraId="1F59D2FE"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440353B2" w14:textId="77777777" w:rsidR="004A68D8" w:rsidRPr="002326F4" w:rsidRDefault="004A68D8" w:rsidP="00542003">
            <w:pPr>
              <w:pStyle w:val="TableText0"/>
              <w:keepNext/>
              <w:keepLines/>
              <w:rPr>
                <w:rFonts w:ascii="Arial" w:hAnsi="Arial" w:cs="Arial"/>
                <w:color w:val="FF0000"/>
                <w:sz w:val="24"/>
              </w:rPr>
            </w:pPr>
            <w:r w:rsidRPr="002326F4">
              <w:rPr>
                <w:rFonts w:ascii="Arial" w:hAnsi="Arial" w:cs="Arial"/>
                <w:b/>
                <w:color w:val="FF0000"/>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EAEB4C5" w14:textId="77777777" w:rsidR="004A68D8" w:rsidRPr="002326F4" w:rsidRDefault="004A68D8" w:rsidP="00542003">
            <w:pPr>
              <w:pStyle w:val="TableText0"/>
              <w:keepNext/>
              <w:keepLines/>
              <w:rPr>
                <w:rFonts w:ascii="Arial" w:hAnsi="Arial" w:cs="Arial"/>
                <w:color w:val="FF0000"/>
              </w:rPr>
            </w:pPr>
            <w:r w:rsidRPr="002326F4">
              <w:rPr>
                <w:rFonts w:ascii="Arial" w:hAnsi="Arial" w:cs="Arial"/>
                <w:color w:val="FF0000"/>
                <w:lang w:val="en-US"/>
              </w:rPr>
              <w:t>Not specified</w:t>
            </w:r>
          </w:p>
        </w:tc>
      </w:tr>
      <w:tr w:rsidR="004A68D8" w:rsidRPr="002326F4" w14:paraId="305076CF"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5400238D" w14:textId="77777777" w:rsidR="004A68D8" w:rsidRPr="002326F4" w:rsidRDefault="004A68D8" w:rsidP="00542003">
            <w:pPr>
              <w:pStyle w:val="TableText0"/>
              <w:keepNext/>
              <w:keepLines/>
              <w:rPr>
                <w:rFonts w:ascii="Arial" w:hAnsi="Arial" w:cs="Arial"/>
                <w:color w:val="FF0000"/>
                <w:sz w:val="24"/>
              </w:rPr>
            </w:pPr>
            <w:r w:rsidRPr="002326F4">
              <w:rPr>
                <w:rFonts w:ascii="Arial" w:hAnsi="Arial" w:cs="Arial"/>
                <w:b/>
                <w:color w:val="FF0000"/>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460CACA" w14:textId="77777777" w:rsidR="004A68D8" w:rsidRPr="002326F4" w:rsidRDefault="004A68D8" w:rsidP="00542003">
            <w:pPr>
              <w:pStyle w:val="TableText0"/>
              <w:keepNext/>
              <w:keepLines/>
              <w:rPr>
                <w:rFonts w:ascii="Arial" w:hAnsi="Arial" w:cs="Arial"/>
                <w:color w:val="FF0000"/>
              </w:rPr>
            </w:pPr>
            <w:r w:rsidRPr="002326F4">
              <w:rPr>
                <w:rFonts w:ascii="Arial" w:hAnsi="Arial" w:cs="Arial"/>
                <w:color w:val="FF0000"/>
                <w:lang w:val="en-US"/>
              </w:rPr>
              <w:t>Not specified</w:t>
            </w:r>
          </w:p>
        </w:tc>
      </w:tr>
      <w:tr w:rsidR="004A68D8" w:rsidRPr="002326F4" w14:paraId="103FBD88"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19EAAB5C" w14:textId="77777777" w:rsidR="004A68D8" w:rsidRPr="002326F4" w:rsidRDefault="004A68D8" w:rsidP="00542003">
            <w:pPr>
              <w:pStyle w:val="TableText0"/>
              <w:keepNext/>
              <w:keepLines/>
              <w:rPr>
                <w:rFonts w:ascii="Arial" w:hAnsi="Arial" w:cs="Arial"/>
                <w:color w:val="FF0000"/>
                <w:sz w:val="24"/>
              </w:rPr>
            </w:pPr>
            <w:r w:rsidRPr="002326F4">
              <w:rPr>
                <w:rFonts w:ascii="Arial" w:hAnsi="Arial" w:cs="Arial"/>
                <w:b/>
                <w:color w:val="FF0000"/>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ABC98D3" w14:textId="77777777" w:rsidR="004A68D8" w:rsidRPr="002326F4" w:rsidRDefault="004A68D8" w:rsidP="00542003">
            <w:pPr>
              <w:pStyle w:val="TableText0"/>
              <w:keepNext/>
              <w:keepLines/>
              <w:rPr>
                <w:rFonts w:ascii="Arial" w:hAnsi="Arial" w:cs="Arial"/>
                <w:color w:val="FF0000"/>
              </w:rPr>
            </w:pPr>
            <w:r w:rsidRPr="002326F4">
              <w:rPr>
                <w:rFonts w:ascii="Arial" w:hAnsi="Arial" w:cs="Arial"/>
                <w:color w:val="FF0000"/>
                <w:lang w:val="en-US"/>
              </w:rPr>
              <w:t>Not specified</w:t>
            </w:r>
          </w:p>
        </w:tc>
      </w:tr>
    </w:tbl>
    <w:p w14:paraId="7856CCF1" w14:textId="77777777" w:rsidR="004A68D8" w:rsidRPr="002326F4" w:rsidRDefault="004A68D8" w:rsidP="004A68D8">
      <w:pPr>
        <w:pStyle w:val="BodyText"/>
        <w:rPr>
          <w:color w:val="FF0000"/>
        </w:rPr>
      </w:pPr>
    </w:p>
    <w:p w14:paraId="0427AA22" w14:textId="77777777" w:rsidR="004A68D8" w:rsidRPr="002326F4" w:rsidRDefault="004A68D8" w:rsidP="002326F4">
      <w:pPr>
        <w:pStyle w:val="BodyText"/>
        <w:rPr>
          <w:color w:val="FF0000"/>
        </w:rPr>
      </w:pPr>
    </w:p>
    <w:p w14:paraId="1F4FD545" w14:textId="77777777" w:rsidR="002326F4" w:rsidRDefault="002326F4" w:rsidP="00AD79D6">
      <w:pPr>
        <w:pStyle w:val="BodyText"/>
      </w:pPr>
    </w:p>
    <w:p w14:paraId="2DE378F8" w14:textId="77777777" w:rsidR="00AD79D6" w:rsidRDefault="00AD79D6" w:rsidP="00AD79D6">
      <w:pPr>
        <w:pStyle w:val="Kop3"/>
        <w:ind w:left="851" w:hanging="851"/>
      </w:pPr>
      <w:r>
        <w:t>DIM FS</w:t>
      </w:r>
    </w:p>
    <w:p w14:paraId="0AA49FC2" w14:textId="77777777" w:rsidR="00AD79D6" w:rsidRDefault="00AD79D6" w:rsidP="00AD79D6">
      <w:pPr>
        <w:pStyle w:val="BodyText"/>
      </w:pPr>
    </w:p>
    <w:p w14:paraId="68918AE6" w14:textId="77777777" w:rsidR="00AD79D6" w:rsidRDefault="00AD79D6" w:rsidP="00AD79D6">
      <w:pPr>
        <w:pStyle w:val="BodyText"/>
      </w:pPr>
      <w:r w:rsidRPr="00AC14B8">
        <w:rPr>
          <w:noProof/>
          <w:lang w:val="nl-NL" w:eastAsia="nl-NL" w:bidi="ar-SA"/>
        </w:rPr>
        <w:lastRenderedPageBreak/>
        <w:drawing>
          <wp:inline distT="0" distB="0" distL="0" distR="0" wp14:anchorId="6497F867" wp14:editId="3521757D">
            <wp:extent cx="4239217" cy="363905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9217" cy="3639058"/>
                    </a:xfrm>
                    <a:prstGeom prst="rect">
                      <a:avLst/>
                    </a:prstGeom>
                  </pic:spPr>
                </pic:pic>
              </a:graphicData>
            </a:graphic>
          </wp:inline>
        </w:drawing>
      </w:r>
    </w:p>
    <w:p w14:paraId="328A86F3" w14:textId="77777777" w:rsidR="00AD79D6" w:rsidRDefault="00AD79D6" w:rsidP="00AD79D6">
      <w:pPr>
        <w:pStyle w:val="BodyText"/>
      </w:pPr>
    </w:p>
    <w:p w14:paraId="0767F99D" w14:textId="77777777" w:rsidR="00AD79D6" w:rsidRDefault="00AD79D6" w:rsidP="00AD79D6">
      <w:pPr>
        <w:pStyle w:val="Kop4"/>
        <w:tabs>
          <w:tab w:val="num" w:pos="360"/>
        </w:tabs>
        <w:ind w:left="0" w:firstLine="0"/>
      </w:pPr>
      <w:r>
        <w:t>External entities</w:t>
      </w:r>
    </w:p>
    <w:p w14:paraId="3ADFADA3"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382F2C1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215297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0E5BA76"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2694421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4BB458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F65FC7E"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p>
        </w:tc>
      </w:tr>
      <w:tr w:rsidR="0068654B" w:rsidRPr="00712180" w14:paraId="5D5D1AA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B76D48" w14:textId="77777777" w:rsidR="0068654B" w:rsidRDefault="0068654B" w:rsidP="0068654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7E8143C" w14:textId="4B47075B" w:rsidR="0068654B" w:rsidRPr="00BE5BBD" w:rsidRDefault="0003183F" w:rsidP="0068654B">
            <w:pPr>
              <w:pStyle w:val="TableText0"/>
              <w:keepNext/>
              <w:keepLines/>
              <w:rPr>
                <w:rFonts w:ascii="Arial" w:hAnsi="Arial" w:cs="Arial"/>
                <w:lang w:val="en-US"/>
              </w:rPr>
            </w:pPr>
            <w:sdt>
              <w:sdtPr>
                <w:rPr>
                  <w:rFonts w:ascii="Arial" w:hAnsi="Arial" w:cs="Arial"/>
                  <w:lang w:val="en-US"/>
                </w:rPr>
                <w:alias w:val="DC connection"/>
                <w:tag w:val="DC connection"/>
                <w:id w:val="223956447"/>
                <w:placeholder>
                  <w:docPart w:val="81A33AAE584D4610A848C4118764C8F8"/>
                </w:placeholder>
                <w:dropDownList>
                  <w:listItem w:displayText="Select" w:value="Select"/>
                  <w:listItem w:displayText="Internal" w:value="Internal"/>
                  <w:listItem w:displayText="External" w:value="External"/>
                </w:dropDownList>
              </w:sdtPr>
              <w:sdtEndPr/>
              <w:sdtContent>
                <w:r w:rsidR="0068654B">
                  <w:rPr>
                    <w:rFonts w:ascii="Arial" w:hAnsi="Arial" w:cs="Arial"/>
                    <w:lang w:val="en-US"/>
                  </w:rPr>
                  <w:t>Internal</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6D2395" w14:paraId="270F0B2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D4AF91" w14:textId="77777777" w:rsidR="0068654B" w:rsidRDefault="0068654B" w:rsidP="0068654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5603647" w14:textId="06645241" w:rsidR="0068654B" w:rsidRPr="003F1343" w:rsidRDefault="0003183F" w:rsidP="0068654B">
            <w:pPr>
              <w:pStyle w:val="TableText0"/>
              <w:keepNext/>
              <w:keepLines/>
              <w:rPr>
                <w:rFonts w:ascii="Arial" w:hAnsi="Arial" w:cs="Arial"/>
                <w:lang w:val="en-US"/>
              </w:rPr>
            </w:pPr>
            <w:sdt>
              <w:sdtPr>
                <w:rPr>
                  <w:rFonts w:ascii="Arial" w:hAnsi="Arial" w:cs="Arial"/>
                  <w:lang w:val="en-US"/>
                </w:rPr>
                <w:id w:val="-1084292683"/>
                <w:placeholder>
                  <w:docPart w:val="2AD47EEFB4EE4153ABA252BD4272C676"/>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68654B">
                  <w:rPr>
                    <w:rFonts w:ascii="Arial" w:hAnsi="Arial" w:cs="Arial"/>
                    <w:lang w:val="en-US"/>
                  </w:rPr>
                  <w:t>Inbound</w:t>
                </w:r>
              </w:sdtContent>
            </w:sdt>
            <w:r w:rsidR="0068654B" w:rsidRPr="00F967EB">
              <w:rPr>
                <w:rFonts w:ascii="Arial" w:hAnsi="Arial" w:cs="Arial"/>
                <w:lang w:val="en-US"/>
              </w:rPr>
              <w:t xml:space="preserve"> </w:t>
            </w:r>
            <w:r w:rsidR="0068654B" w:rsidRPr="00F967EB">
              <w:rPr>
                <w:rFonts w:ascii="Arial" w:hAnsi="Arial" w:cs="Arial"/>
                <w:lang w:val="nl-NL"/>
              </w:rPr>
              <w:t>(</w:t>
            </w:r>
            <w:proofErr w:type="spellStart"/>
            <w:r w:rsidR="0068654B" w:rsidRPr="00F967EB">
              <w:rPr>
                <w:rFonts w:ascii="Arial" w:hAnsi="Arial" w:cs="Arial"/>
                <w:lang w:val="nl-NL"/>
              </w:rPr>
              <w:t>mandatory</w:t>
            </w:r>
            <w:proofErr w:type="spellEnd"/>
            <w:r w:rsidR="0068654B">
              <w:rPr>
                <w:rFonts w:ascii="Arial" w:hAnsi="Arial" w:cs="Arial"/>
                <w:lang w:val="nl-NL"/>
              </w:rPr>
              <w:t xml:space="preserve"> field</w:t>
            </w:r>
            <w:r w:rsidR="0068654B" w:rsidRPr="00F967EB">
              <w:rPr>
                <w:rFonts w:ascii="Arial" w:hAnsi="Arial" w:cs="Arial"/>
                <w:lang w:val="nl-NL"/>
              </w:rPr>
              <w:t>)</w:t>
            </w:r>
          </w:p>
        </w:tc>
      </w:tr>
      <w:tr w:rsidR="0068654B" w:rsidRPr="00A540D4" w14:paraId="7000692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72B83FB" w14:textId="77777777" w:rsidR="0068654B" w:rsidRDefault="0068654B" w:rsidP="0068654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322B63B" w14:textId="002F479D" w:rsidR="0068654B" w:rsidRPr="00F967EB" w:rsidRDefault="0068654B" w:rsidP="0068654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973977823"/>
                <w:placeholder>
                  <w:docPart w:val="945A70F3CDA74D3C975AD6550D66DDE7"/>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B72D920" w14:textId="61A134C2" w:rsidR="0068654B" w:rsidRPr="000779C6" w:rsidRDefault="0068654B" w:rsidP="0068654B">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UCRA</w:t>
            </w:r>
          </w:p>
        </w:tc>
      </w:tr>
      <w:tr w:rsidR="0068654B" w:rsidRPr="00B931BB" w14:paraId="0AA4AA1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ACEF6C6" w14:textId="77777777" w:rsidR="0068654B" w:rsidRDefault="0068654B" w:rsidP="0068654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4A4B138" w14:textId="38991CEE" w:rsidR="0068654B" w:rsidRPr="00F967EB" w:rsidRDefault="0068654B" w:rsidP="0068654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425270940"/>
                <w:placeholder>
                  <w:docPart w:val="F08F56B9F7AB40B1916AE7398018875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701818F4" w14:textId="5D30657A" w:rsidR="0068654B" w:rsidRDefault="0068654B" w:rsidP="0068654B">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9271657"/>
                <w:placeholder>
                  <w:docPart w:val="CF110745D35C49B698D610E8789BB48A"/>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67823E80" w14:textId="77777777" w:rsidR="0068654B" w:rsidRPr="000E6DB9" w:rsidRDefault="0068654B" w:rsidP="0068654B">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659123256"/>
                <w:placeholder>
                  <w:docPart w:val="912044DEAD424F0097F925B4E6083DA8"/>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68654B" w:rsidRPr="005220F1" w14:paraId="4498E65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1D016D" w14:textId="77777777" w:rsidR="0068654B" w:rsidRPr="00B81AA8" w:rsidRDefault="0068654B" w:rsidP="0068654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5CC95BA" w14:textId="77777777" w:rsidR="0068654B" w:rsidRPr="00C1326F" w:rsidRDefault="0068654B" w:rsidP="0068654B">
            <w:pPr>
              <w:pStyle w:val="TableText0"/>
              <w:keepNext/>
              <w:keepLines/>
              <w:rPr>
                <w:rFonts w:ascii="Arial" w:hAnsi="Arial" w:cs="Arial"/>
                <w:lang w:val="en-US"/>
              </w:rPr>
            </w:pPr>
            <w:r>
              <w:rPr>
                <w:rFonts w:ascii="Arial" w:hAnsi="Arial" w:cs="Arial"/>
                <w:lang w:val="en-US"/>
              </w:rPr>
              <w:t>2-5</w:t>
            </w:r>
          </w:p>
        </w:tc>
      </w:tr>
      <w:tr w:rsidR="0068654B" w:rsidRPr="00B81AA8" w14:paraId="71492BA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8C8CB67" w14:textId="77777777" w:rsidR="0068654B" w:rsidRPr="00B81AA8" w:rsidRDefault="0068654B" w:rsidP="0068654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A3012AD" w14:textId="77777777" w:rsidR="0068654B" w:rsidRPr="00B81AA8" w:rsidRDefault="0068654B" w:rsidP="0068654B">
            <w:pPr>
              <w:pStyle w:val="TableText0"/>
              <w:keepNext/>
              <w:keepLines/>
              <w:rPr>
                <w:rFonts w:ascii="Arial" w:hAnsi="Arial" w:cs="Arial"/>
              </w:rPr>
            </w:pPr>
            <w:r>
              <w:rPr>
                <w:rFonts w:ascii="Arial" w:hAnsi="Arial" w:cs="Arial"/>
                <w:lang w:val="en-US"/>
              </w:rPr>
              <w:t>Not specified</w:t>
            </w:r>
          </w:p>
        </w:tc>
      </w:tr>
      <w:tr w:rsidR="0068654B" w:rsidRPr="00B81AA8" w14:paraId="37728AD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1D4180" w14:textId="77777777" w:rsidR="0068654B" w:rsidRPr="00B81AA8" w:rsidRDefault="0068654B" w:rsidP="0068654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0668113" w14:textId="77777777" w:rsidR="0068654B" w:rsidRPr="00B81AA8" w:rsidRDefault="0068654B" w:rsidP="0068654B">
            <w:pPr>
              <w:pStyle w:val="TableText0"/>
              <w:keepNext/>
              <w:keepLines/>
              <w:rPr>
                <w:rFonts w:ascii="Arial" w:hAnsi="Arial" w:cs="Arial"/>
              </w:rPr>
            </w:pPr>
            <w:r>
              <w:rPr>
                <w:rFonts w:ascii="Arial" w:hAnsi="Arial" w:cs="Arial"/>
                <w:lang w:val="en-US"/>
              </w:rPr>
              <w:t xml:space="preserve">Daily </w:t>
            </w:r>
          </w:p>
        </w:tc>
      </w:tr>
      <w:tr w:rsidR="0068654B" w:rsidRPr="00B81AA8" w14:paraId="76F01D2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046661A" w14:textId="77777777" w:rsidR="0068654B" w:rsidRPr="00B81AA8" w:rsidRDefault="0068654B" w:rsidP="0068654B">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7C7CC29" w14:textId="77777777" w:rsidR="0068654B" w:rsidRPr="00B81AA8" w:rsidRDefault="0068654B" w:rsidP="0068654B">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749A6BD4" w14:textId="77777777" w:rsidR="00AD79D6" w:rsidRDefault="00AD79D6" w:rsidP="00AD79D6">
      <w:pPr>
        <w:pStyle w:val="BodyText"/>
      </w:pPr>
    </w:p>
    <w:p w14:paraId="63279322" w14:textId="77777777" w:rsidR="00AD79D6" w:rsidRPr="00000272" w:rsidRDefault="00AD79D6" w:rsidP="00AD79D6">
      <w:pPr>
        <w:pStyle w:val="Kop5"/>
        <w:ind w:left="0" w:firstLine="0"/>
      </w:pPr>
      <w:r>
        <w:lastRenderedPageBreak/>
        <w:t>DIM Engine</w:t>
      </w:r>
    </w:p>
    <w:tbl>
      <w:tblPr>
        <w:tblW w:w="5344" w:type="pct"/>
        <w:tblLook w:val="0000" w:firstRow="0" w:lastRow="0" w:firstColumn="0" w:lastColumn="0" w:noHBand="0" w:noVBand="0"/>
      </w:tblPr>
      <w:tblGrid>
        <w:gridCol w:w="3033"/>
        <w:gridCol w:w="6362"/>
      </w:tblGrid>
      <w:tr w:rsidR="00AD79D6" w:rsidRPr="008044BD" w14:paraId="36B62C5B"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0044679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4665A4" w14:textId="77777777" w:rsidR="00AD79D6" w:rsidRPr="00741943" w:rsidRDefault="00AD79D6" w:rsidP="00AD79D6">
            <w:pPr>
              <w:pStyle w:val="TableText0"/>
              <w:keepNext/>
              <w:keepLines/>
              <w:rPr>
                <w:rFonts w:ascii="Arial" w:hAnsi="Arial" w:cs="Arial"/>
                <w:lang w:val="en-US"/>
              </w:rPr>
            </w:pPr>
            <w:r>
              <w:rPr>
                <w:rFonts w:ascii="Arial" w:hAnsi="Arial" w:cs="Arial"/>
                <w:lang w:val="en-US"/>
              </w:rPr>
              <w:t xml:space="preserve">DIM FS (NFS  server connection) connection to </w:t>
            </w:r>
            <w:r w:rsidRPr="00516DB3">
              <w:rPr>
                <w:rFonts w:ascii="Arial" w:hAnsi="Arial" w:cs="Arial"/>
                <w:lang w:val="en-US"/>
              </w:rPr>
              <w:t>cold and hot storage</w:t>
            </w:r>
          </w:p>
        </w:tc>
      </w:tr>
      <w:tr w:rsidR="00AD79D6" w:rsidRPr="00712180" w14:paraId="5FF21C6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5D076E1"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96D44B8" w14:textId="77777777" w:rsidR="00AD79D6" w:rsidRPr="00DF7808" w:rsidRDefault="00AD79D6" w:rsidP="00AD79D6">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821D98" w:rsidRPr="00712180" w14:paraId="47AFBB7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38D29E" w14:textId="77777777" w:rsidR="00821D98" w:rsidRDefault="00821D98" w:rsidP="00821D98">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CF4D583" w14:textId="7D5A4619" w:rsidR="00821D98" w:rsidRPr="00572413" w:rsidRDefault="0003183F" w:rsidP="00821D98">
            <w:pPr>
              <w:pStyle w:val="TableText0"/>
              <w:keepNext/>
              <w:keepLines/>
              <w:rPr>
                <w:rFonts w:ascii="Arial" w:hAnsi="Arial" w:cs="Arial"/>
                <w:lang w:val="en-US"/>
              </w:rPr>
            </w:pPr>
            <w:sdt>
              <w:sdtPr>
                <w:rPr>
                  <w:rFonts w:ascii="Arial" w:hAnsi="Arial" w:cs="Arial"/>
                  <w:lang w:val="en-US"/>
                </w:rPr>
                <w:alias w:val="DC connection"/>
                <w:tag w:val="DC connection"/>
                <w:id w:val="-791595033"/>
                <w:placeholder>
                  <w:docPart w:val="DFC683B4444941F5B82B45D51418E302"/>
                </w:placeholder>
                <w:dropDownList>
                  <w:listItem w:displayText="Select" w:value="Select"/>
                  <w:listItem w:displayText="Internal" w:value="Internal"/>
                  <w:listItem w:displayText="External" w:value="External"/>
                </w:dropDownList>
              </w:sdtPr>
              <w:sdtEndPr/>
              <w:sdtContent>
                <w:r w:rsidR="00821D98">
                  <w:rPr>
                    <w:rFonts w:ascii="Arial" w:hAnsi="Arial" w:cs="Arial"/>
                    <w:lang w:val="en-US"/>
                  </w:rPr>
                  <w:t>Internal</w:t>
                </w:r>
              </w:sdtContent>
            </w:sdt>
            <w:r w:rsidR="00821D98" w:rsidRPr="00F967EB">
              <w:rPr>
                <w:rFonts w:ascii="Arial" w:hAnsi="Arial" w:cs="Arial"/>
                <w:lang w:val="en-US"/>
              </w:rPr>
              <w:t xml:space="preserve"> </w:t>
            </w:r>
            <w:r w:rsidR="00821D98" w:rsidRPr="00F967EB">
              <w:rPr>
                <w:rFonts w:ascii="Arial" w:hAnsi="Arial" w:cs="Arial"/>
                <w:lang w:val="nl-NL"/>
              </w:rPr>
              <w:t>(</w:t>
            </w:r>
            <w:proofErr w:type="spellStart"/>
            <w:r w:rsidR="00821D98" w:rsidRPr="00F967EB">
              <w:rPr>
                <w:rFonts w:ascii="Arial" w:hAnsi="Arial" w:cs="Arial"/>
                <w:lang w:val="nl-NL"/>
              </w:rPr>
              <w:t>mandatory</w:t>
            </w:r>
            <w:proofErr w:type="spellEnd"/>
            <w:r w:rsidR="00821D98">
              <w:rPr>
                <w:rFonts w:ascii="Arial" w:hAnsi="Arial" w:cs="Arial"/>
                <w:lang w:val="nl-NL"/>
              </w:rPr>
              <w:t xml:space="preserve"> field</w:t>
            </w:r>
            <w:r w:rsidR="00821D98" w:rsidRPr="00F967EB">
              <w:rPr>
                <w:rFonts w:ascii="Arial" w:hAnsi="Arial" w:cs="Arial"/>
                <w:lang w:val="nl-NL"/>
              </w:rPr>
              <w:t>)</w:t>
            </w:r>
          </w:p>
        </w:tc>
      </w:tr>
      <w:tr w:rsidR="00821D98" w:rsidRPr="006D2395" w14:paraId="4C52A08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B77289" w14:textId="77777777" w:rsidR="00821D98" w:rsidRDefault="00821D98" w:rsidP="00821D9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7B1D55A" w14:textId="47EEC591" w:rsidR="00821D98" w:rsidRPr="003F1343" w:rsidRDefault="0003183F" w:rsidP="00821D98">
            <w:pPr>
              <w:pStyle w:val="TableText0"/>
              <w:keepNext/>
              <w:keepLines/>
              <w:rPr>
                <w:rFonts w:ascii="Arial" w:hAnsi="Arial" w:cs="Arial"/>
                <w:lang w:val="en-US"/>
              </w:rPr>
            </w:pPr>
            <w:sdt>
              <w:sdtPr>
                <w:rPr>
                  <w:rFonts w:ascii="Arial" w:hAnsi="Arial" w:cs="Arial"/>
                  <w:lang w:val="en-US"/>
                </w:rPr>
                <w:id w:val="-539515679"/>
                <w:placeholder>
                  <w:docPart w:val="92FF8B06017C498AB2B0A13D13374305"/>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821D98">
                  <w:rPr>
                    <w:rFonts w:ascii="Arial" w:hAnsi="Arial" w:cs="Arial"/>
                    <w:lang w:val="en-US"/>
                  </w:rPr>
                  <w:t>Inbound</w:t>
                </w:r>
              </w:sdtContent>
            </w:sdt>
            <w:r w:rsidR="00821D98" w:rsidRPr="00F967EB">
              <w:rPr>
                <w:rFonts w:ascii="Arial" w:hAnsi="Arial" w:cs="Arial"/>
                <w:lang w:val="en-US"/>
              </w:rPr>
              <w:t xml:space="preserve"> </w:t>
            </w:r>
            <w:r w:rsidR="00821D98" w:rsidRPr="00F967EB">
              <w:rPr>
                <w:rFonts w:ascii="Arial" w:hAnsi="Arial" w:cs="Arial"/>
                <w:lang w:val="nl-NL"/>
              </w:rPr>
              <w:t>(</w:t>
            </w:r>
            <w:proofErr w:type="spellStart"/>
            <w:r w:rsidR="00821D98" w:rsidRPr="00F967EB">
              <w:rPr>
                <w:rFonts w:ascii="Arial" w:hAnsi="Arial" w:cs="Arial"/>
                <w:lang w:val="nl-NL"/>
              </w:rPr>
              <w:t>mandatory</w:t>
            </w:r>
            <w:proofErr w:type="spellEnd"/>
            <w:r w:rsidR="00821D98">
              <w:rPr>
                <w:rFonts w:ascii="Arial" w:hAnsi="Arial" w:cs="Arial"/>
                <w:lang w:val="nl-NL"/>
              </w:rPr>
              <w:t xml:space="preserve"> field</w:t>
            </w:r>
            <w:r w:rsidR="00821D98" w:rsidRPr="00F967EB">
              <w:rPr>
                <w:rFonts w:ascii="Arial" w:hAnsi="Arial" w:cs="Arial"/>
                <w:lang w:val="nl-NL"/>
              </w:rPr>
              <w:t>)</w:t>
            </w:r>
          </w:p>
        </w:tc>
      </w:tr>
      <w:tr w:rsidR="00821D98" w:rsidRPr="00A540D4" w14:paraId="3094AB0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E55C26" w14:textId="77777777" w:rsidR="00821D98" w:rsidRDefault="00821D98" w:rsidP="00821D9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7A4AC18" w14:textId="79A3252D" w:rsidR="00821D98" w:rsidRPr="00F967EB" w:rsidRDefault="00821D98" w:rsidP="00821D9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463409691"/>
                <w:placeholder>
                  <w:docPart w:val="BC36D442E49F4182BEEE7EAD7CB23EE1"/>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320CD002" w14:textId="636B0110" w:rsidR="00821D98" w:rsidRPr="000779C6" w:rsidRDefault="00821D98" w:rsidP="00821D98">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672AF56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271FE43"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1A05ABC" w14:textId="19714234" w:rsidR="00821D98" w:rsidRPr="00F967EB" w:rsidRDefault="00821D98" w:rsidP="00821D98">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57413128"/>
                <w:placeholder>
                  <w:docPart w:val="12703AB197B74AB0A052131AE3B7025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w:t>
            </w:r>
            <w:proofErr w:type="spellStart"/>
            <w:r>
              <w:rPr>
                <w:rFonts w:ascii="Arial" w:hAnsi="Arial" w:cs="Arial"/>
                <w:lang w:val="en-US"/>
              </w:rPr>
              <w:t>specfied</w:t>
            </w:r>
            <w:proofErr w:type="spellEnd"/>
            <w:r w:rsidRPr="00F967EB">
              <w:rPr>
                <w:rFonts w:ascii="Arial" w:hAnsi="Arial" w:cs="Arial"/>
                <w:lang w:val="en-US"/>
              </w:rPr>
              <w:t>)</w:t>
            </w:r>
          </w:p>
          <w:p w14:paraId="4150D535"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074737084"/>
                <w:placeholder>
                  <w:docPart w:val="6F1346CAD8614F1EA66B5F830A6314B0"/>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55102366"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787782983"/>
                <w:placeholder>
                  <w:docPart w:val="73C904195C2B4A8F8FE7A8885AE9332D"/>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62645F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614E86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B24808D"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32C4D84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B01614"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14BC4A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D1BD3F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AA9EF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0A1753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7BF9FC8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9FA20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A1753E3"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05A0224" w14:textId="77777777" w:rsidR="00AD79D6" w:rsidRDefault="00AD79D6" w:rsidP="00AD79D6">
      <w:pPr>
        <w:pStyle w:val="BodyText"/>
      </w:pPr>
    </w:p>
    <w:p w14:paraId="5810E7FB" w14:textId="77777777" w:rsidR="00AD79D6" w:rsidRPr="00000272" w:rsidRDefault="00AD79D6" w:rsidP="00AD79D6">
      <w:pPr>
        <w:pStyle w:val="Kop5"/>
        <w:ind w:left="0" w:firstLine="0"/>
      </w:pPr>
      <w:r>
        <w:t>DIM DB</w:t>
      </w:r>
    </w:p>
    <w:tbl>
      <w:tblPr>
        <w:tblW w:w="5344" w:type="pct"/>
        <w:tblLook w:val="0000" w:firstRow="0" w:lastRow="0" w:firstColumn="0" w:lastColumn="0" w:noHBand="0" w:noVBand="0"/>
      </w:tblPr>
      <w:tblGrid>
        <w:gridCol w:w="3033"/>
        <w:gridCol w:w="6362"/>
      </w:tblGrid>
      <w:tr w:rsidR="00AD79D6" w:rsidRPr="008044BD" w14:paraId="154BE25E"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BA07E4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7190118" w14:textId="77777777" w:rsidR="00AD79D6" w:rsidRPr="00741943" w:rsidRDefault="00AD79D6" w:rsidP="00AD79D6">
            <w:pPr>
              <w:pStyle w:val="TableText0"/>
              <w:keepNext/>
              <w:keepLines/>
              <w:rPr>
                <w:rFonts w:ascii="Arial" w:hAnsi="Arial" w:cs="Arial"/>
                <w:lang w:val="en-US"/>
              </w:rPr>
            </w:pPr>
            <w:r>
              <w:rPr>
                <w:rFonts w:ascii="Arial" w:hAnsi="Arial" w:cs="Arial"/>
                <w:lang w:val="en-US"/>
              </w:rPr>
              <w:t xml:space="preserve">DIM FS (NFS server connection) connection to </w:t>
            </w:r>
            <w:r w:rsidRPr="00516DB3">
              <w:rPr>
                <w:rFonts w:ascii="Arial" w:hAnsi="Arial" w:cs="Arial"/>
                <w:lang w:val="en-US"/>
              </w:rPr>
              <w:t>cold and hot storage</w:t>
            </w:r>
          </w:p>
        </w:tc>
      </w:tr>
      <w:tr w:rsidR="00AD79D6" w:rsidRPr="00712180" w14:paraId="5A0C781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37F250"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C57A973" w14:textId="77777777" w:rsidR="00AD79D6" w:rsidRPr="00DF7808" w:rsidRDefault="00AD79D6" w:rsidP="00AD79D6">
            <w:pPr>
              <w:pStyle w:val="TableText0"/>
              <w:keepNext/>
              <w:keepLines/>
              <w:rPr>
                <w:rFonts w:ascii="Arial" w:hAnsi="Arial" w:cs="Arial"/>
                <w:lang w:val="en-US"/>
              </w:rPr>
            </w:pPr>
            <w:r>
              <w:rPr>
                <w:rFonts w:ascii="Arial" w:hAnsi="Arial" w:cs="Arial"/>
                <w:lang w:val="en-US"/>
              </w:rPr>
              <w:t xml:space="preserve">NFS: </w:t>
            </w:r>
            <w:r w:rsidRPr="00FB7CA3">
              <w:rPr>
                <w:rFonts w:ascii="Arial" w:hAnsi="Arial" w:cs="Arial"/>
                <w:lang w:val="en-US"/>
              </w:rPr>
              <w:t>111, 635,</w:t>
            </w:r>
            <w:r>
              <w:rPr>
                <w:rFonts w:ascii="Arial" w:hAnsi="Arial" w:cs="Arial"/>
                <w:lang w:val="en-US"/>
              </w:rPr>
              <w:t xml:space="preserve"> </w:t>
            </w:r>
            <w:r w:rsidRPr="00FB7CA3">
              <w:rPr>
                <w:rFonts w:ascii="Arial" w:hAnsi="Arial" w:cs="Arial"/>
                <w:lang w:val="en-US"/>
              </w:rPr>
              <w:t>2049,</w:t>
            </w:r>
            <w:r>
              <w:rPr>
                <w:rFonts w:ascii="Arial" w:hAnsi="Arial" w:cs="Arial"/>
                <w:lang w:val="en-US"/>
              </w:rPr>
              <w:t xml:space="preserve"> </w:t>
            </w:r>
            <w:r w:rsidRPr="00FB7CA3">
              <w:rPr>
                <w:rFonts w:ascii="Arial" w:hAnsi="Arial" w:cs="Arial"/>
                <w:lang w:val="en-US"/>
              </w:rPr>
              <w:t>4045,</w:t>
            </w:r>
            <w:r>
              <w:rPr>
                <w:rFonts w:ascii="Arial" w:hAnsi="Arial" w:cs="Arial"/>
                <w:lang w:val="en-US"/>
              </w:rPr>
              <w:t xml:space="preserve"> </w:t>
            </w:r>
            <w:r w:rsidRPr="00FB7CA3">
              <w:rPr>
                <w:rFonts w:ascii="Arial" w:hAnsi="Arial" w:cs="Arial"/>
                <w:lang w:val="en-US"/>
              </w:rPr>
              <w:t>4046</w:t>
            </w:r>
          </w:p>
        </w:tc>
      </w:tr>
      <w:tr w:rsidR="00821D98" w:rsidRPr="00712180" w14:paraId="604E69C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B671578" w14:textId="77777777" w:rsidR="00821D98" w:rsidRDefault="00821D98" w:rsidP="00821D98">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CAF68A6" w14:textId="53B300A3" w:rsidR="00821D98" w:rsidRPr="00572413" w:rsidRDefault="0003183F" w:rsidP="00821D98">
            <w:pPr>
              <w:pStyle w:val="TableText0"/>
              <w:keepNext/>
              <w:keepLines/>
              <w:rPr>
                <w:rFonts w:ascii="Arial" w:hAnsi="Arial" w:cs="Arial"/>
                <w:lang w:val="en-US"/>
              </w:rPr>
            </w:pPr>
            <w:sdt>
              <w:sdtPr>
                <w:rPr>
                  <w:rFonts w:ascii="Arial" w:hAnsi="Arial" w:cs="Arial"/>
                  <w:lang w:val="en-US"/>
                </w:rPr>
                <w:alias w:val="DC connection"/>
                <w:tag w:val="DC connection"/>
                <w:id w:val="-330674272"/>
                <w:placeholder>
                  <w:docPart w:val="BDE805FEFA5044C9BC144CBCB87AB941"/>
                </w:placeholder>
                <w:dropDownList>
                  <w:listItem w:displayText="Select" w:value="Select"/>
                  <w:listItem w:displayText="Internal" w:value="Internal"/>
                  <w:listItem w:displayText="External" w:value="External"/>
                </w:dropDownList>
              </w:sdtPr>
              <w:sdtEndPr/>
              <w:sdtContent>
                <w:r w:rsidR="00821D98">
                  <w:rPr>
                    <w:rFonts w:ascii="Arial" w:hAnsi="Arial" w:cs="Arial"/>
                    <w:lang w:val="en-US"/>
                  </w:rPr>
                  <w:t>Internal</w:t>
                </w:r>
              </w:sdtContent>
            </w:sdt>
            <w:r w:rsidR="00821D98" w:rsidRPr="00F967EB">
              <w:rPr>
                <w:rFonts w:ascii="Arial" w:hAnsi="Arial" w:cs="Arial"/>
                <w:lang w:val="en-US"/>
              </w:rPr>
              <w:t xml:space="preserve"> </w:t>
            </w:r>
            <w:r w:rsidR="00821D98" w:rsidRPr="00F967EB">
              <w:rPr>
                <w:rFonts w:ascii="Arial" w:hAnsi="Arial" w:cs="Arial"/>
                <w:lang w:val="nl-NL"/>
              </w:rPr>
              <w:t>(</w:t>
            </w:r>
            <w:proofErr w:type="spellStart"/>
            <w:r w:rsidR="00821D98" w:rsidRPr="00F967EB">
              <w:rPr>
                <w:rFonts w:ascii="Arial" w:hAnsi="Arial" w:cs="Arial"/>
                <w:lang w:val="nl-NL"/>
              </w:rPr>
              <w:t>mandatory</w:t>
            </w:r>
            <w:proofErr w:type="spellEnd"/>
            <w:r w:rsidR="00821D98">
              <w:rPr>
                <w:rFonts w:ascii="Arial" w:hAnsi="Arial" w:cs="Arial"/>
                <w:lang w:val="nl-NL"/>
              </w:rPr>
              <w:t xml:space="preserve"> field</w:t>
            </w:r>
            <w:r w:rsidR="00821D98" w:rsidRPr="00F967EB">
              <w:rPr>
                <w:rFonts w:ascii="Arial" w:hAnsi="Arial" w:cs="Arial"/>
                <w:lang w:val="nl-NL"/>
              </w:rPr>
              <w:t>)</w:t>
            </w:r>
          </w:p>
        </w:tc>
      </w:tr>
      <w:tr w:rsidR="00821D98" w:rsidRPr="006D2395" w14:paraId="5DFFDC6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3D6125" w14:textId="77777777" w:rsidR="00821D98" w:rsidRDefault="00821D98" w:rsidP="00821D9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CC49E76" w14:textId="628033F3" w:rsidR="00821D98" w:rsidRPr="003F1343" w:rsidRDefault="0003183F" w:rsidP="00821D98">
            <w:pPr>
              <w:pStyle w:val="TableText0"/>
              <w:keepNext/>
              <w:keepLines/>
              <w:rPr>
                <w:rFonts w:ascii="Arial" w:hAnsi="Arial" w:cs="Arial"/>
                <w:lang w:val="en-US"/>
              </w:rPr>
            </w:pPr>
            <w:sdt>
              <w:sdtPr>
                <w:rPr>
                  <w:rFonts w:ascii="Arial" w:hAnsi="Arial" w:cs="Arial"/>
                  <w:lang w:val="en-US"/>
                </w:rPr>
                <w:id w:val="-67499400"/>
                <w:placeholder>
                  <w:docPart w:val="2C455FDCD08C402698171BB6D321D217"/>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821D98">
                  <w:rPr>
                    <w:rFonts w:ascii="Arial" w:hAnsi="Arial" w:cs="Arial"/>
                    <w:lang w:val="en-US"/>
                  </w:rPr>
                  <w:t>Inbound</w:t>
                </w:r>
              </w:sdtContent>
            </w:sdt>
            <w:r w:rsidR="00821D98" w:rsidRPr="00F967EB">
              <w:rPr>
                <w:rFonts w:ascii="Arial" w:hAnsi="Arial" w:cs="Arial"/>
                <w:lang w:val="en-US"/>
              </w:rPr>
              <w:t xml:space="preserve"> </w:t>
            </w:r>
            <w:r w:rsidR="00821D98" w:rsidRPr="00F967EB">
              <w:rPr>
                <w:rFonts w:ascii="Arial" w:hAnsi="Arial" w:cs="Arial"/>
                <w:lang w:val="nl-NL"/>
              </w:rPr>
              <w:t>(</w:t>
            </w:r>
            <w:proofErr w:type="spellStart"/>
            <w:r w:rsidR="00821D98" w:rsidRPr="00F967EB">
              <w:rPr>
                <w:rFonts w:ascii="Arial" w:hAnsi="Arial" w:cs="Arial"/>
                <w:lang w:val="nl-NL"/>
              </w:rPr>
              <w:t>mandatory</w:t>
            </w:r>
            <w:proofErr w:type="spellEnd"/>
            <w:r w:rsidR="00821D98">
              <w:rPr>
                <w:rFonts w:ascii="Arial" w:hAnsi="Arial" w:cs="Arial"/>
                <w:lang w:val="nl-NL"/>
              </w:rPr>
              <w:t xml:space="preserve"> field</w:t>
            </w:r>
            <w:r w:rsidR="00821D98" w:rsidRPr="00F967EB">
              <w:rPr>
                <w:rFonts w:ascii="Arial" w:hAnsi="Arial" w:cs="Arial"/>
                <w:lang w:val="nl-NL"/>
              </w:rPr>
              <w:t>)</w:t>
            </w:r>
          </w:p>
        </w:tc>
      </w:tr>
      <w:tr w:rsidR="00821D98" w:rsidRPr="00A540D4" w14:paraId="351CDBA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B806FB" w14:textId="77777777" w:rsidR="00821D98" w:rsidRDefault="00821D98" w:rsidP="00821D9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E98EF4B" w14:textId="77777777" w:rsidR="00821D98" w:rsidRPr="00F967EB" w:rsidRDefault="00821D98" w:rsidP="00821D9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98406591"/>
                <w:placeholder>
                  <w:docPart w:val="13832611C5C94941B23D2EE4B0F0B950"/>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1DF0ACAB" w14:textId="3C20E66A" w:rsidR="00821D98" w:rsidRPr="000779C6" w:rsidRDefault="00821D98" w:rsidP="00821D98">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821D98" w:rsidRPr="00B931BB" w14:paraId="2CCA959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F23BD6F" w14:textId="77777777" w:rsidR="00821D98" w:rsidRDefault="00821D98" w:rsidP="00821D9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3E011FB" w14:textId="77777777" w:rsidR="00821D98" w:rsidRPr="00F967EB" w:rsidRDefault="00821D98" w:rsidP="00821D98">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16736690"/>
                <w:placeholder>
                  <w:docPart w:val="7AC9E770A50D4ED2BD9AF3DEB3F35BC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w:t>
            </w:r>
            <w:proofErr w:type="spellStart"/>
            <w:r>
              <w:rPr>
                <w:rFonts w:ascii="Arial" w:hAnsi="Arial" w:cs="Arial"/>
                <w:lang w:val="en-US"/>
              </w:rPr>
              <w:t>specfied</w:t>
            </w:r>
            <w:proofErr w:type="spellEnd"/>
            <w:r w:rsidRPr="00F967EB">
              <w:rPr>
                <w:rFonts w:ascii="Arial" w:hAnsi="Arial" w:cs="Arial"/>
                <w:lang w:val="en-US"/>
              </w:rPr>
              <w:t>)</w:t>
            </w:r>
          </w:p>
          <w:p w14:paraId="661E902A" w14:textId="77777777" w:rsidR="00821D98" w:rsidRDefault="00821D98" w:rsidP="00821D98">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88704465"/>
                <w:placeholder>
                  <w:docPart w:val="F2DF9A7F84CF420199AC496E5D081596"/>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5727CC04" w14:textId="3D8D8E20" w:rsidR="00821D98" w:rsidRPr="000E6DB9" w:rsidRDefault="00821D98" w:rsidP="00821D98">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07359657"/>
                <w:placeholder>
                  <w:docPart w:val="8EC3D0DCA0BC4E39851356DEBAA523C3"/>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29EFF12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2D9770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BB92C94"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3C1A53D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0402C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5EC0F7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813FC9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0E885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D913E69"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F3B629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1CDFA6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60C418C"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74410BD2" w14:textId="77777777" w:rsidR="00AD79D6" w:rsidRPr="00CA31D2" w:rsidRDefault="00AD79D6" w:rsidP="00AD79D6">
      <w:pPr>
        <w:pStyle w:val="BodyText"/>
      </w:pPr>
    </w:p>
    <w:p w14:paraId="7E6F6B80" w14:textId="77777777" w:rsidR="00AD79D6" w:rsidRPr="00000272" w:rsidRDefault="00AD79D6" w:rsidP="00AD79D6">
      <w:pPr>
        <w:pStyle w:val="Kop5"/>
        <w:ind w:left="0" w:firstLine="0"/>
      </w:pPr>
      <w:r>
        <w:lastRenderedPageBreak/>
        <w:t>DIM Deploy</w:t>
      </w:r>
    </w:p>
    <w:tbl>
      <w:tblPr>
        <w:tblW w:w="5344" w:type="pct"/>
        <w:tblLook w:val="0000" w:firstRow="0" w:lastRow="0" w:firstColumn="0" w:lastColumn="0" w:noHBand="0" w:noVBand="0"/>
      </w:tblPr>
      <w:tblGrid>
        <w:gridCol w:w="3033"/>
        <w:gridCol w:w="6362"/>
      </w:tblGrid>
      <w:tr w:rsidR="00AD79D6" w:rsidRPr="008044BD" w14:paraId="27262A62" w14:textId="77777777" w:rsidTr="00AD79D6">
        <w:trPr>
          <w:trHeight w:val="487"/>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137C033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794163F" w14:textId="77777777" w:rsidR="00AD79D6" w:rsidRPr="00741943" w:rsidRDefault="00AD79D6" w:rsidP="00AD79D6">
            <w:pPr>
              <w:pStyle w:val="TableText0"/>
              <w:keepNext/>
              <w:keepLines/>
              <w:rPr>
                <w:rFonts w:ascii="Arial" w:hAnsi="Arial" w:cs="Arial"/>
                <w:lang w:val="en-US"/>
              </w:rPr>
            </w:pPr>
            <w:r>
              <w:rPr>
                <w:rFonts w:ascii="Arial" w:hAnsi="Arial" w:cs="Arial"/>
              </w:rPr>
              <w:t>Internal Application communication with the DIM Management server</w:t>
            </w:r>
          </w:p>
        </w:tc>
      </w:tr>
      <w:tr w:rsidR="00AD79D6" w:rsidRPr="00712180" w14:paraId="7451151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E34AD9E"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5F57332"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w:t>
            </w:r>
          </w:p>
        </w:tc>
      </w:tr>
      <w:tr w:rsidR="000470A2" w:rsidRPr="00712180" w14:paraId="627B039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5A3CC1B" w14:textId="77777777" w:rsidR="000470A2" w:rsidRDefault="000470A2" w:rsidP="000470A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7DA083D" w14:textId="54C12A44" w:rsidR="000470A2" w:rsidRPr="00572413" w:rsidRDefault="0003183F" w:rsidP="000470A2">
            <w:pPr>
              <w:pStyle w:val="TableText0"/>
              <w:keepNext/>
              <w:keepLines/>
              <w:rPr>
                <w:rFonts w:ascii="Arial" w:hAnsi="Arial" w:cs="Arial"/>
                <w:lang w:val="en-US"/>
              </w:rPr>
            </w:pPr>
            <w:sdt>
              <w:sdtPr>
                <w:rPr>
                  <w:rFonts w:ascii="Arial" w:hAnsi="Arial" w:cs="Arial"/>
                  <w:lang w:val="en-US"/>
                </w:rPr>
                <w:alias w:val="DC connection"/>
                <w:tag w:val="DC connection"/>
                <w:id w:val="1500839342"/>
                <w:placeholder>
                  <w:docPart w:val="C20A4775C3F545FEA07CE94EB0FFC22C"/>
                </w:placeholder>
                <w:dropDownList>
                  <w:listItem w:displayText="Select" w:value="Select"/>
                  <w:listItem w:displayText="Internal" w:value="Internal"/>
                  <w:listItem w:displayText="External" w:value="External"/>
                </w:dropDownList>
              </w:sdtPr>
              <w:sdtEndPr/>
              <w:sdtContent>
                <w:r w:rsidR="000470A2">
                  <w:rPr>
                    <w:rFonts w:ascii="Arial" w:hAnsi="Arial" w:cs="Arial"/>
                    <w:lang w:val="en-US"/>
                  </w:rPr>
                  <w:t>Internal</w:t>
                </w:r>
              </w:sdtContent>
            </w:sdt>
            <w:r w:rsidR="000470A2" w:rsidRPr="00F967EB">
              <w:rPr>
                <w:rFonts w:ascii="Arial" w:hAnsi="Arial" w:cs="Arial"/>
                <w:lang w:val="en-US"/>
              </w:rPr>
              <w:t xml:space="preserve"> </w:t>
            </w:r>
            <w:r w:rsidR="000470A2" w:rsidRPr="00F967EB">
              <w:rPr>
                <w:rFonts w:ascii="Arial" w:hAnsi="Arial" w:cs="Arial"/>
                <w:lang w:val="nl-NL"/>
              </w:rPr>
              <w:t>(</w:t>
            </w:r>
            <w:proofErr w:type="spellStart"/>
            <w:r w:rsidR="000470A2" w:rsidRPr="00F967EB">
              <w:rPr>
                <w:rFonts w:ascii="Arial" w:hAnsi="Arial" w:cs="Arial"/>
                <w:lang w:val="nl-NL"/>
              </w:rPr>
              <w:t>mandatory</w:t>
            </w:r>
            <w:proofErr w:type="spellEnd"/>
            <w:r w:rsidR="000470A2">
              <w:rPr>
                <w:rFonts w:ascii="Arial" w:hAnsi="Arial" w:cs="Arial"/>
                <w:lang w:val="nl-NL"/>
              </w:rPr>
              <w:t xml:space="preserve"> field</w:t>
            </w:r>
            <w:r w:rsidR="000470A2" w:rsidRPr="00F967EB">
              <w:rPr>
                <w:rFonts w:ascii="Arial" w:hAnsi="Arial" w:cs="Arial"/>
                <w:lang w:val="nl-NL"/>
              </w:rPr>
              <w:t>)</w:t>
            </w:r>
          </w:p>
        </w:tc>
      </w:tr>
      <w:tr w:rsidR="000470A2" w:rsidRPr="006D2395" w14:paraId="6F0379B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445CC97" w14:textId="77777777" w:rsidR="000470A2" w:rsidRDefault="000470A2" w:rsidP="000470A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4C685B0" w14:textId="2BB6BF42" w:rsidR="000470A2" w:rsidRPr="003F1343" w:rsidRDefault="0003183F" w:rsidP="000470A2">
            <w:pPr>
              <w:pStyle w:val="TableText0"/>
              <w:keepNext/>
              <w:keepLines/>
              <w:rPr>
                <w:rFonts w:ascii="Arial" w:hAnsi="Arial" w:cs="Arial"/>
                <w:lang w:val="en-US"/>
              </w:rPr>
            </w:pPr>
            <w:sdt>
              <w:sdtPr>
                <w:rPr>
                  <w:rFonts w:ascii="Arial" w:hAnsi="Arial" w:cs="Arial"/>
                  <w:lang w:val="en-US"/>
                </w:rPr>
                <w:id w:val="1805422354"/>
                <w:placeholder>
                  <w:docPart w:val="9B155AAC562A4B60B03C76D9B895B7E5"/>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0470A2">
                  <w:rPr>
                    <w:rFonts w:ascii="Arial" w:hAnsi="Arial" w:cs="Arial"/>
                    <w:lang w:val="en-US"/>
                  </w:rPr>
                  <w:t>Inbound</w:t>
                </w:r>
              </w:sdtContent>
            </w:sdt>
            <w:r w:rsidR="000470A2" w:rsidRPr="00F967EB">
              <w:rPr>
                <w:rFonts w:ascii="Arial" w:hAnsi="Arial" w:cs="Arial"/>
                <w:lang w:val="en-US"/>
              </w:rPr>
              <w:t xml:space="preserve"> </w:t>
            </w:r>
            <w:r w:rsidR="000470A2" w:rsidRPr="00F967EB">
              <w:rPr>
                <w:rFonts w:ascii="Arial" w:hAnsi="Arial" w:cs="Arial"/>
                <w:lang w:val="nl-NL"/>
              </w:rPr>
              <w:t>(</w:t>
            </w:r>
            <w:proofErr w:type="spellStart"/>
            <w:r w:rsidR="000470A2" w:rsidRPr="00F967EB">
              <w:rPr>
                <w:rFonts w:ascii="Arial" w:hAnsi="Arial" w:cs="Arial"/>
                <w:lang w:val="nl-NL"/>
              </w:rPr>
              <w:t>mandatory</w:t>
            </w:r>
            <w:proofErr w:type="spellEnd"/>
            <w:r w:rsidR="000470A2">
              <w:rPr>
                <w:rFonts w:ascii="Arial" w:hAnsi="Arial" w:cs="Arial"/>
                <w:lang w:val="nl-NL"/>
              </w:rPr>
              <w:t xml:space="preserve"> field</w:t>
            </w:r>
            <w:r w:rsidR="000470A2" w:rsidRPr="00F967EB">
              <w:rPr>
                <w:rFonts w:ascii="Arial" w:hAnsi="Arial" w:cs="Arial"/>
                <w:lang w:val="nl-NL"/>
              </w:rPr>
              <w:t>)</w:t>
            </w:r>
          </w:p>
        </w:tc>
      </w:tr>
      <w:tr w:rsidR="000470A2" w:rsidRPr="00A540D4" w14:paraId="0BBDBB1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3606373" w14:textId="77777777" w:rsidR="000470A2" w:rsidRDefault="000470A2" w:rsidP="000470A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0DE1299" w14:textId="77777777" w:rsidR="000470A2" w:rsidRPr="00F967EB" w:rsidRDefault="000470A2" w:rsidP="000470A2">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316381484"/>
                <w:placeholder>
                  <w:docPart w:val="18E6D88A97D64F328ED1D3EA4B14F676"/>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53D41F33" w14:textId="027C4879" w:rsidR="000470A2" w:rsidRPr="000779C6" w:rsidRDefault="000470A2" w:rsidP="000470A2">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0470A2" w:rsidRPr="00B931BB" w14:paraId="205F0CE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BE8FB0" w14:textId="77777777" w:rsidR="000470A2" w:rsidRDefault="000470A2" w:rsidP="000470A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391D07F" w14:textId="6B1BF7BE" w:rsidR="000470A2" w:rsidRPr="00F967EB" w:rsidRDefault="000470A2" w:rsidP="000470A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64205746"/>
                <w:placeholder>
                  <w:docPart w:val="4083AAC9A5F34AB986E00EFFE3D39C0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(local users</w:t>
            </w:r>
            <w:r w:rsidRPr="00F967EB">
              <w:rPr>
                <w:rFonts w:ascii="Arial" w:hAnsi="Arial" w:cs="Arial"/>
                <w:lang w:val="en-US"/>
              </w:rPr>
              <w:t>)</w:t>
            </w:r>
          </w:p>
          <w:p w14:paraId="2BF84C83" w14:textId="77777777" w:rsidR="000470A2" w:rsidRDefault="000470A2" w:rsidP="000470A2">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55688928"/>
                <w:placeholder>
                  <w:docPart w:val="E19F44BA71264ABAB7A6D9B2A9D562AB"/>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0D055373" w14:textId="6F9C1627" w:rsidR="000470A2" w:rsidRPr="000E6DB9" w:rsidRDefault="000470A2" w:rsidP="000470A2">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58498408"/>
                <w:placeholder>
                  <w:docPart w:val="9FC25EE2E383410297C253550D90CD9D"/>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AD79D6" w:rsidRPr="005220F1" w14:paraId="08BB498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97E3D7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084E93" w14:textId="77777777" w:rsidR="00AD79D6" w:rsidRPr="00C1326F" w:rsidRDefault="00AD79D6" w:rsidP="00AD79D6">
            <w:pPr>
              <w:pStyle w:val="TableText0"/>
              <w:keepNext/>
              <w:keepLines/>
              <w:rPr>
                <w:rFonts w:ascii="Arial" w:hAnsi="Arial" w:cs="Arial"/>
                <w:lang w:val="en-US"/>
              </w:rPr>
            </w:pPr>
            <w:r>
              <w:rPr>
                <w:rFonts w:ascii="Arial" w:hAnsi="Arial" w:cs="Arial"/>
                <w:lang w:val="en-US"/>
              </w:rPr>
              <w:t>Not specified</w:t>
            </w:r>
          </w:p>
        </w:tc>
      </w:tr>
      <w:tr w:rsidR="00AD79D6" w:rsidRPr="00B81AA8" w14:paraId="481A9B2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40077B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0FD7FBE"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4A79FC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FBFF0A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17F1DD1"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4C12AB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DA9B91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32E5D62"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bl>
    <w:p w14:paraId="41910F44" w14:textId="77777777" w:rsidR="00AD79D6" w:rsidRDefault="00AD79D6" w:rsidP="00AD79D6">
      <w:pPr>
        <w:pStyle w:val="BodyText"/>
      </w:pPr>
    </w:p>
    <w:p w14:paraId="75037A8B" w14:textId="77777777" w:rsidR="00AD79D6" w:rsidRDefault="00AD79D6" w:rsidP="00AD79D6">
      <w:pPr>
        <w:spacing w:after="160" w:line="259" w:lineRule="auto"/>
      </w:pPr>
    </w:p>
    <w:p w14:paraId="21811458" w14:textId="77777777" w:rsidR="00AD79D6" w:rsidRDefault="00AD79D6" w:rsidP="00AD79D6">
      <w:pPr>
        <w:spacing w:after="160" w:line="259" w:lineRule="auto"/>
      </w:pPr>
    </w:p>
    <w:p w14:paraId="6FF63288" w14:textId="77777777" w:rsidR="00AD79D6" w:rsidRDefault="00AD79D6" w:rsidP="00AD79D6">
      <w:pPr>
        <w:spacing w:after="160" w:line="259" w:lineRule="auto"/>
      </w:pPr>
    </w:p>
    <w:p w14:paraId="52FD7EF2" w14:textId="77777777" w:rsidR="00AD79D6" w:rsidRDefault="00AD79D6" w:rsidP="00AD79D6">
      <w:pPr>
        <w:spacing w:after="160" w:line="259" w:lineRule="auto"/>
      </w:pPr>
    </w:p>
    <w:p w14:paraId="61FBE759" w14:textId="77777777" w:rsidR="00AD79D6" w:rsidRDefault="00AD79D6" w:rsidP="00AD79D6">
      <w:pPr>
        <w:spacing w:after="160" w:line="259" w:lineRule="auto"/>
      </w:pPr>
    </w:p>
    <w:p w14:paraId="17E72E95" w14:textId="77777777" w:rsidR="00AD79D6" w:rsidRDefault="00AD79D6" w:rsidP="00AD79D6">
      <w:pPr>
        <w:pStyle w:val="Kop3"/>
        <w:ind w:left="851" w:hanging="851"/>
      </w:pPr>
      <w:r>
        <w:t>DIM Deploy</w:t>
      </w:r>
    </w:p>
    <w:p w14:paraId="1AF2B72A" w14:textId="77777777" w:rsidR="00AD79D6" w:rsidRPr="009B2FBA" w:rsidRDefault="00AD79D6" w:rsidP="00AD79D6">
      <w:pPr>
        <w:pStyle w:val="BodyText"/>
      </w:pPr>
    </w:p>
    <w:p w14:paraId="6C69801A" w14:textId="77777777" w:rsidR="00AD79D6" w:rsidRDefault="00AD79D6" w:rsidP="00AD79D6">
      <w:pPr>
        <w:pStyle w:val="BodyText"/>
      </w:pPr>
      <w:r w:rsidRPr="002F2D25">
        <w:rPr>
          <w:noProof/>
          <w:lang w:val="nl-NL" w:eastAsia="nl-NL" w:bidi="ar-SA"/>
        </w:rPr>
        <w:drawing>
          <wp:inline distT="0" distB="0" distL="0" distR="0" wp14:anchorId="5FA50FBB" wp14:editId="5A59522C">
            <wp:extent cx="6438281" cy="264778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47734" cy="2651672"/>
                    </a:xfrm>
                    <a:prstGeom prst="rect">
                      <a:avLst/>
                    </a:prstGeom>
                  </pic:spPr>
                </pic:pic>
              </a:graphicData>
            </a:graphic>
          </wp:inline>
        </w:drawing>
      </w:r>
    </w:p>
    <w:p w14:paraId="266447FA" w14:textId="77777777" w:rsidR="00AD79D6" w:rsidRPr="009B2FBA" w:rsidRDefault="00AD79D6" w:rsidP="00AD79D6">
      <w:pPr>
        <w:pStyle w:val="BodyText"/>
      </w:pPr>
    </w:p>
    <w:p w14:paraId="702A1643" w14:textId="77777777" w:rsidR="00AD79D6" w:rsidRDefault="00AD79D6" w:rsidP="00AD79D6">
      <w:pPr>
        <w:pStyle w:val="Kop4"/>
        <w:tabs>
          <w:tab w:val="num" w:pos="360"/>
        </w:tabs>
        <w:ind w:left="0" w:firstLine="0"/>
      </w:pPr>
      <w:r>
        <w:lastRenderedPageBreak/>
        <w:t>External entities</w:t>
      </w:r>
    </w:p>
    <w:p w14:paraId="19A4FD61"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44C623E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99419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775FF0B" w14:textId="77777777" w:rsidR="00AD79D6" w:rsidRPr="00B535B8" w:rsidRDefault="00AD79D6" w:rsidP="00AD79D6">
            <w:pPr>
              <w:pStyle w:val="TableText0"/>
              <w:keepNext/>
              <w:keepLines/>
              <w:rPr>
                <w:rFonts w:ascii="Arial" w:hAnsi="Arial" w:cs="Arial"/>
                <w:highlight w:val="yellow"/>
                <w:lang w:val="en-US"/>
              </w:rPr>
            </w:pPr>
            <w:r w:rsidRPr="00B535B8">
              <w:rPr>
                <w:rFonts w:ascii="Arial" w:hAnsi="Arial" w:cs="Arial"/>
                <w:lang w:val="en-US"/>
              </w:rPr>
              <w:t xml:space="preserve">A user performing functional and technical Application Management </w:t>
            </w:r>
            <w:r>
              <w:rPr>
                <w:rFonts w:ascii="Arial" w:hAnsi="Arial" w:cs="Arial"/>
                <w:lang w:val="en-US"/>
              </w:rPr>
              <w:t>t</w:t>
            </w:r>
            <w:r w:rsidRPr="00B535B8">
              <w:rPr>
                <w:rFonts w:ascii="Arial" w:hAnsi="Arial" w:cs="Arial"/>
                <w:lang w:val="en-US"/>
              </w:rPr>
              <w:t xml:space="preserve">asks. This is mainly related to the configuration of ETL processes and </w:t>
            </w:r>
            <w:r>
              <w:rPr>
                <w:rFonts w:ascii="Arial" w:hAnsi="Arial" w:cs="Arial"/>
                <w:lang w:val="en-US"/>
              </w:rPr>
              <w:t>r</w:t>
            </w:r>
            <w:r w:rsidRPr="00B535B8">
              <w:rPr>
                <w:rFonts w:ascii="Arial" w:hAnsi="Arial" w:cs="Arial"/>
                <w:lang w:val="en-US"/>
              </w:rPr>
              <w:t xml:space="preserve">eports, but also management of the application itself. Web Browser and several IIS </w:t>
            </w:r>
            <w:r>
              <w:rPr>
                <w:rFonts w:ascii="Arial" w:hAnsi="Arial" w:cs="Arial"/>
                <w:lang w:val="en-US"/>
              </w:rPr>
              <w:t>c</w:t>
            </w:r>
            <w:r w:rsidRPr="00B535B8">
              <w:rPr>
                <w:rFonts w:ascii="Arial" w:hAnsi="Arial" w:cs="Arial"/>
                <w:lang w:val="en-US"/>
              </w:rPr>
              <w:t xml:space="preserve">lients are used for performing these tasks. </w:t>
            </w:r>
          </w:p>
        </w:tc>
      </w:tr>
      <w:tr w:rsidR="00AD79D6" w:rsidRPr="00712180" w14:paraId="65D17C9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05B7B9C"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0A1AF5E" w14:textId="77777777" w:rsidR="00AD79D6" w:rsidRPr="00457E24" w:rsidRDefault="00AD79D6" w:rsidP="00AD79D6">
            <w:pPr>
              <w:pStyle w:val="TableText0"/>
              <w:keepNext/>
              <w:keepLines/>
              <w:rPr>
                <w:rFonts w:ascii="Arial" w:hAnsi="Arial" w:cs="Arial"/>
                <w:lang w:val="en-US"/>
              </w:rPr>
            </w:pPr>
            <w:r w:rsidRPr="00BE5BBD">
              <w:rPr>
                <w:rFonts w:ascii="Arial" w:hAnsi="Arial" w:cs="Arial"/>
                <w:lang w:val="en-US"/>
              </w:rPr>
              <w:t>SSH</w:t>
            </w:r>
            <w:r>
              <w:rPr>
                <w:rFonts w:ascii="Arial" w:hAnsi="Arial" w:cs="Arial"/>
                <w:lang w:val="en-US"/>
              </w:rPr>
              <w:t>,</w:t>
            </w:r>
            <w:r w:rsidRPr="00BE5BBD">
              <w:rPr>
                <w:rFonts w:ascii="Arial" w:hAnsi="Arial" w:cs="Arial"/>
                <w:lang w:val="en-US"/>
              </w:rPr>
              <w:t xml:space="preserve"> port 22</w:t>
            </w:r>
          </w:p>
        </w:tc>
      </w:tr>
      <w:tr w:rsidR="000470A2" w:rsidRPr="00712180" w14:paraId="709A3C5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0A6AEF6" w14:textId="77777777" w:rsidR="000470A2" w:rsidRDefault="000470A2" w:rsidP="000470A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592ECFC" w14:textId="5C87C4E9" w:rsidR="000470A2" w:rsidRPr="00BE5BBD" w:rsidRDefault="0003183F" w:rsidP="000470A2">
            <w:pPr>
              <w:pStyle w:val="TableText0"/>
              <w:keepNext/>
              <w:keepLines/>
              <w:rPr>
                <w:rFonts w:ascii="Arial" w:hAnsi="Arial" w:cs="Arial"/>
                <w:lang w:val="en-US"/>
              </w:rPr>
            </w:pPr>
            <w:sdt>
              <w:sdtPr>
                <w:rPr>
                  <w:rFonts w:ascii="Arial" w:hAnsi="Arial" w:cs="Arial"/>
                  <w:lang w:val="en-US"/>
                </w:rPr>
                <w:alias w:val="DC connection"/>
                <w:tag w:val="DC connection"/>
                <w:id w:val="-2103334343"/>
                <w:placeholder>
                  <w:docPart w:val="3860E3FFF63B424EB46827821912D4EE"/>
                </w:placeholder>
                <w:dropDownList>
                  <w:listItem w:displayText="Select" w:value="Select"/>
                  <w:listItem w:displayText="Internal" w:value="Internal"/>
                  <w:listItem w:displayText="External" w:value="External"/>
                </w:dropDownList>
              </w:sdtPr>
              <w:sdtEndPr/>
              <w:sdtContent>
                <w:r w:rsidR="000470A2">
                  <w:rPr>
                    <w:rFonts w:ascii="Arial" w:hAnsi="Arial" w:cs="Arial"/>
                    <w:lang w:val="en-US"/>
                  </w:rPr>
                  <w:t>Internal</w:t>
                </w:r>
              </w:sdtContent>
            </w:sdt>
            <w:r w:rsidR="000470A2" w:rsidRPr="00F967EB">
              <w:rPr>
                <w:rFonts w:ascii="Arial" w:hAnsi="Arial" w:cs="Arial"/>
                <w:lang w:val="en-US"/>
              </w:rPr>
              <w:t xml:space="preserve"> </w:t>
            </w:r>
            <w:r w:rsidR="000470A2" w:rsidRPr="00F967EB">
              <w:rPr>
                <w:rFonts w:ascii="Arial" w:hAnsi="Arial" w:cs="Arial"/>
                <w:lang w:val="nl-NL"/>
              </w:rPr>
              <w:t>(</w:t>
            </w:r>
            <w:proofErr w:type="spellStart"/>
            <w:r w:rsidR="000470A2" w:rsidRPr="00F967EB">
              <w:rPr>
                <w:rFonts w:ascii="Arial" w:hAnsi="Arial" w:cs="Arial"/>
                <w:lang w:val="nl-NL"/>
              </w:rPr>
              <w:t>mandatory</w:t>
            </w:r>
            <w:proofErr w:type="spellEnd"/>
            <w:r w:rsidR="000470A2">
              <w:rPr>
                <w:rFonts w:ascii="Arial" w:hAnsi="Arial" w:cs="Arial"/>
                <w:lang w:val="nl-NL"/>
              </w:rPr>
              <w:t xml:space="preserve"> field</w:t>
            </w:r>
            <w:r w:rsidR="000470A2" w:rsidRPr="00F967EB">
              <w:rPr>
                <w:rFonts w:ascii="Arial" w:hAnsi="Arial" w:cs="Arial"/>
                <w:lang w:val="nl-NL"/>
              </w:rPr>
              <w:t>)</w:t>
            </w:r>
          </w:p>
        </w:tc>
      </w:tr>
      <w:tr w:rsidR="000470A2" w:rsidRPr="006D2395" w14:paraId="6FFB839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808AED0" w14:textId="77777777" w:rsidR="000470A2" w:rsidRDefault="000470A2" w:rsidP="000470A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027552E" w14:textId="0AD0AB10" w:rsidR="000470A2" w:rsidRPr="003F1343" w:rsidRDefault="0003183F" w:rsidP="000470A2">
            <w:pPr>
              <w:pStyle w:val="TableText0"/>
              <w:keepNext/>
              <w:keepLines/>
              <w:rPr>
                <w:rFonts w:ascii="Arial" w:hAnsi="Arial" w:cs="Arial"/>
                <w:lang w:val="en-US"/>
              </w:rPr>
            </w:pPr>
            <w:sdt>
              <w:sdtPr>
                <w:rPr>
                  <w:rFonts w:ascii="Arial" w:hAnsi="Arial" w:cs="Arial"/>
                  <w:lang w:val="en-US"/>
                </w:rPr>
                <w:id w:val="-1363507733"/>
                <w:placeholder>
                  <w:docPart w:val="BEAAE53866664CFD8E81AD66AAAB4E39"/>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0470A2">
                  <w:rPr>
                    <w:rFonts w:ascii="Arial" w:hAnsi="Arial" w:cs="Arial"/>
                    <w:lang w:val="en-US"/>
                  </w:rPr>
                  <w:t>Inbound</w:t>
                </w:r>
              </w:sdtContent>
            </w:sdt>
            <w:r w:rsidR="000470A2" w:rsidRPr="00F967EB">
              <w:rPr>
                <w:rFonts w:ascii="Arial" w:hAnsi="Arial" w:cs="Arial"/>
                <w:lang w:val="en-US"/>
              </w:rPr>
              <w:t xml:space="preserve"> </w:t>
            </w:r>
            <w:r w:rsidR="000470A2" w:rsidRPr="00F967EB">
              <w:rPr>
                <w:rFonts w:ascii="Arial" w:hAnsi="Arial" w:cs="Arial"/>
                <w:lang w:val="nl-NL"/>
              </w:rPr>
              <w:t>(</w:t>
            </w:r>
            <w:proofErr w:type="spellStart"/>
            <w:r w:rsidR="000470A2" w:rsidRPr="00F967EB">
              <w:rPr>
                <w:rFonts w:ascii="Arial" w:hAnsi="Arial" w:cs="Arial"/>
                <w:lang w:val="nl-NL"/>
              </w:rPr>
              <w:t>mandatory</w:t>
            </w:r>
            <w:proofErr w:type="spellEnd"/>
            <w:r w:rsidR="000470A2">
              <w:rPr>
                <w:rFonts w:ascii="Arial" w:hAnsi="Arial" w:cs="Arial"/>
                <w:lang w:val="nl-NL"/>
              </w:rPr>
              <w:t xml:space="preserve"> field</w:t>
            </w:r>
            <w:r w:rsidR="000470A2" w:rsidRPr="00F967EB">
              <w:rPr>
                <w:rFonts w:ascii="Arial" w:hAnsi="Arial" w:cs="Arial"/>
                <w:lang w:val="nl-NL"/>
              </w:rPr>
              <w:t>)</w:t>
            </w:r>
          </w:p>
        </w:tc>
      </w:tr>
      <w:tr w:rsidR="000470A2" w:rsidRPr="00A540D4" w14:paraId="69C6859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EF48623" w14:textId="77777777" w:rsidR="000470A2" w:rsidRDefault="000470A2" w:rsidP="000470A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8367839" w14:textId="1E11F612" w:rsidR="000470A2" w:rsidRPr="00F967EB" w:rsidRDefault="000470A2" w:rsidP="000470A2">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623304197"/>
                <w:placeholder>
                  <w:docPart w:val="03523457688440C89F614C13AB9B13CD"/>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25CAA271" w14:textId="55F92CC6" w:rsidR="000470A2" w:rsidRPr="000779C6" w:rsidRDefault="000470A2" w:rsidP="000470A2">
            <w:pPr>
              <w:pStyle w:val="TableText0"/>
              <w:keepNext/>
              <w:keepLines/>
              <w:rPr>
                <w:rFonts w:ascii="Arial" w:hAnsi="Arial" w:cs="Arial"/>
                <w:lang w:val="en-US"/>
              </w:rPr>
            </w:pPr>
            <w:r w:rsidRPr="00F967EB">
              <w:rPr>
                <w:rFonts w:ascii="Arial" w:hAnsi="Arial" w:cs="Arial"/>
                <w:lang w:val="en-US"/>
              </w:rPr>
              <w:t xml:space="preserve">Via: </w:t>
            </w:r>
            <w:r>
              <w:rPr>
                <w:rFonts w:ascii="Arial" w:hAnsi="Arial" w:cs="Arial"/>
                <w:lang w:val="en-US"/>
              </w:rPr>
              <w:t>UCRA</w:t>
            </w:r>
          </w:p>
        </w:tc>
      </w:tr>
      <w:tr w:rsidR="00AD79D6" w:rsidRPr="00B931BB" w14:paraId="0D34D59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FFFE910"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3AAD7F4" w14:textId="62D8E948" w:rsidR="000470A2" w:rsidRPr="00F967EB" w:rsidRDefault="000470A2" w:rsidP="000470A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303690807"/>
                <w:placeholder>
                  <w:docPart w:val="746E1B8BDF0C4459BCC9791CF2597CA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7EAE0AEB" w14:textId="7A3AD77E"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376593229"/>
                <w:placeholder>
                  <w:docPart w:val="C4C1A5A1FFA74DBF8882AA58B2BA25B2"/>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75E5D54D"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2146539"/>
                <w:placeholder>
                  <w:docPart w:val="11EEB12E0B7C423F96608ABCEE30D602"/>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1A742AF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EF3145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E602B92" w14:textId="77777777" w:rsidR="00AD79D6" w:rsidRPr="00C1326F" w:rsidRDefault="00AD79D6" w:rsidP="00AD79D6">
            <w:pPr>
              <w:pStyle w:val="TableText0"/>
              <w:keepNext/>
              <w:keepLines/>
              <w:rPr>
                <w:rFonts w:ascii="Arial" w:hAnsi="Arial" w:cs="Arial"/>
                <w:lang w:val="en-US"/>
              </w:rPr>
            </w:pPr>
            <w:r>
              <w:rPr>
                <w:rFonts w:ascii="Arial" w:hAnsi="Arial" w:cs="Arial"/>
                <w:lang w:val="en-US"/>
              </w:rPr>
              <w:t>2-5</w:t>
            </w:r>
          </w:p>
        </w:tc>
      </w:tr>
      <w:tr w:rsidR="00AD79D6" w:rsidRPr="00B81AA8" w14:paraId="5081A62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5A16F5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D3A4BF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2AA0EB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CF714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93934C3"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58518E1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103F95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0827864"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4BC4C246" w14:textId="77777777" w:rsidR="00AD79D6" w:rsidRPr="009B2FBA" w:rsidRDefault="00AD79D6" w:rsidP="00AD79D6">
      <w:pPr>
        <w:pStyle w:val="BodyText"/>
      </w:pPr>
    </w:p>
    <w:p w14:paraId="565DE0ED" w14:textId="77777777" w:rsidR="00AD79D6" w:rsidRPr="009B2FBA" w:rsidRDefault="00AD79D6" w:rsidP="00AD79D6">
      <w:pPr>
        <w:pStyle w:val="BodyText"/>
      </w:pPr>
    </w:p>
    <w:p w14:paraId="6A8ADAB5" w14:textId="77777777" w:rsidR="00AD79D6" w:rsidRPr="00000272" w:rsidRDefault="00AD79D6" w:rsidP="00AD79D6">
      <w:pPr>
        <w:pStyle w:val="Kop5"/>
        <w:ind w:left="0" w:firstLine="0"/>
      </w:pPr>
      <w:r>
        <w:t>DIM-Infosphere servers O – T – A - P</w:t>
      </w:r>
    </w:p>
    <w:tbl>
      <w:tblPr>
        <w:tblW w:w="5344" w:type="pct"/>
        <w:tblLook w:val="0000" w:firstRow="0" w:lastRow="0" w:firstColumn="0" w:lastColumn="0" w:noHBand="0" w:noVBand="0"/>
      </w:tblPr>
      <w:tblGrid>
        <w:gridCol w:w="3033"/>
        <w:gridCol w:w="6362"/>
      </w:tblGrid>
      <w:tr w:rsidR="00AD79D6" w:rsidRPr="008044BD" w14:paraId="7414D22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BF5403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AACB454"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0E8EBF3A" w14:textId="77777777" w:rsidR="00AD79D6" w:rsidRDefault="00AD79D6" w:rsidP="00AD79D6">
            <w:pPr>
              <w:pStyle w:val="TableText0"/>
              <w:keepNext/>
              <w:keepLines/>
              <w:rPr>
                <w:rFonts w:ascii="Arial" w:hAnsi="Arial" w:cs="Arial"/>
                <w:lang w:val="en-US"/>
              </w:rPr>
            </w:pPr>
          </w:p>
          <w:p w14:paraId="154ADD34"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Infosphere servers in the Deployment, Test, Acceptance and Production environment</w:t>
            </w:r>
          </w:p>
        </w:tc>
      </w:tr>
      <w:tr w:rsidR="00AD79D6" w:rsidRPr="00712180" w14:paraId="6BC36D6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CF203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E130C15" w14:textId="77777777" w:rsidR="00AD79D6" w:rsidRPr="00DF7808" w:rsidRDefault="00AD79D6" w:rsidP="00AD79D6">
            <w:pPr>
              <w:pStyle w:val="TableText0"/>
              <w:keepNext/>
              <w:keepLines/>
              <w:rPr>
                <w:rFonts w:ascii="Arial" w:hAnsi="Arial" w:cs="Arial"/>
                <w:lang w:val="en-US"/>
              </w:rPr>
            </w:pPr>
            <w:r w:rsidRPr="00DF7808">
              <w:rPr>
                <w:rFonts w:ascii="Arial" w:hAnsi="Arial" w:cs="Arial"/>
                <w:lang w:val="en-US"/>
              </w:rPr>
              <w:t xml:space="preserve">SSH, port 22 </w:t>
            </w:r>
          </w:p>
        </w:tc>
      </w:tr>
      <w:tr w:rsidR="00AD79D6" w:rsidRPr="00712180" w14:paraId="052A591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347DD82"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70991C7" w14:textId="48A7E4DB" w:rsidR="00AD79D6" w:rsidRPr="00572413" w:rsidRDefault="0003183F" w:rsidP="00A3149C">
            <w:pPr>
              <w:pStyle w:val="TableText0"/>
              <w:keepNext/>
              <w:keepLines/>
              <w:rPr>
                <w:rFonts w:ascii="Arial" w:hAnsi="Arial" w:cs="Arial"/>
                <w:lang w:val="en-US"/>
              </w:rPr>
            </w:pPr>
            <w:sdt>
              <w:sdtPr>
                <w:rPr>
                  <w:rFonts w:ascii="Arial" w:hAnsi="Arial" w:cs="Arial"/>
                  <w:lang w:val="en-US"/>
                </w:rPr>
                <w:alias w:val="DC connection"/>
                <w:tag w:val="DC connection"/>
                <w:id w:val="-717658688"/>
                <w:placeholder>
                  <w:docPart w:val="D85B085C7CDD41789EA277E7A784EE1B"/>
                </w:placeholder>
                <w:dropDownList>
                  <w:listItem w:displayText="Select" w:value="Select"/>
                  <w:listItem w:displayText="Internal" w:value="Internal"/>
                  <w:listItem w:displayText="External" w:value="External"/>
                </w:dropDownList>
              </w:sdtPr>
              <w:sdtEndPr/>
              <w:sdtContent>
                <w:r w:rsidR="00A3149C">
                  <w:rPr>
                    <w:rFonts w:ascii="Arial" w:hAnsi="Arial" w:cs="Arial"/>
                    <w:lang w:val="en-US"/>
                  </w:rPr>
                  <w:t>Internal</w:t>
                </w:r>
              </w:sdtContent>
            </w:sdt>
            <w:r w:rsidR="00A3149C" w:rsidRPr="00F967EB">
              <w:rPr>
                <w:rFonts w:ascii="Arial" w:hAnsi="Arial" w:cs="Arial"/>
                <w:lang w:val="en-US"/>
              </w:rPr>
              <w:t xml:space="preserve"> </w:t>
            </w:r>
            <w:r w:rsidR="00A3149C" w:rsidRPr="00F967EB">
              <w:rPr>
                <w:rFonts w:ascii="Arial" w:hAnsi="Arial" w:cs="Arial"/>
                <w:lang w:val="nl-NL"/>
              </w:rPr>
              <w:t>(</w:t>
            </w:r>
            <w:proofErr w:type="spellStart"/>
            <w:r w:rsidR="00A3149C" w:rsidRPr="00F967EB">
              <w:rPr>
                <w:rFonts w:ascii="Arial" w:hAnsi="Arial" w:cs="Arial"/>
                <w:lang w:val="nl-NL"/>
              </w:rPr>
              <w:t>mandatory</w:t>
            </w:r>
            <w:proofErr w:type="spellEnd"/>
            <w:r w:rsidR="00A3149C">
              <w:rPr>
                <w:rFonts w:ascii="Arial" w:hAnsi="Arial" w:cs="Arial"/>
                <w:lang w:val="nl-NL"/>
              </w:rPr>
              <w:t xml:space="preserve"> field</w:t>
            </w:r>
            <w:r w:rsidR="00A3149C" w:rsidRPr="00F967EB">
              <w:rPr>
                <w:rFonts w:ascii="Arial" w:hAnsi="Arial" w:cs="Arial"/>
                <w:lang w:val="nl-NL"/>
              </w:rPr>
              <w:t>)</w:t>
            </w:r>
          </w:p>
        </w:tc>
      </w:tr>
      <w:tr w:rsidR="00AD79D6" w:rsidRPr="006D2395" w14:paraId="115D391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A75F27"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527141316"/>
            <w:placeholder>
              <w:docPart w:val="E9B28A2F4F3348C9A318E95E02A9B829"/>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63FA38AD" w14:textId="77777777" w:rsidR="00AD79D6" w:rsidRPr="000D175B" w:rsidRDefault="00AD79D6" w:rsidP="00AD79D6">
                <w:pPr>
                  <w:pStyle w:val="TableText0"/>
                  <w:keepNext/>
                  <w:keepLines/>
                  <w:rPr>
                    <w:rFonts w:ascii="Arial" w:hAnsi="Arial" w:cs="Arial"/>
                    <w:lang w:val="en-US"/>
                  </w:rPr>
                </w:pPr>
                <w:r>
                  <w:rPr>
                    <w:rFonts w:ascii="Arial" w:hAnsi="Arial" w:cs="Arial"/>
                    <w:lang w:val="en-US"/>
                  </w:rPr>
                  <w:t>Inbound and Outbound</w:t>
                </w:r>
              </w:p>
            </w:tc>
          </w:sdtContent>
        </w:sdt>
      </w:tr>
      <w:tr w:rsidR="00AD79D6" w:rsidRPr="00A540D4" w14:paraId="00F69C6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062EA16"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DB143ED" w14:textId="1BDFF09D" w:rsidR="00A3149C" w:rsidRPr="00F967EB" w:rsidRDefault="0003183F" w:rsidP="00A3149C">
            <w:pPr>
              <w:pStyle w:val="TableText0"/>
              <w:keepNext/>
              <w:keepLines/>
              <w:rPr>
                <w:rFonts w:ascii="Arial" w:hAnsi="Arial" w:cs="Arial"/>
                <w:lang w:val="en-US"/>
              </w:rPr>
            </w:pPr>
            <w:sdt>
              <w:sdtPr>
                <w:rPr>
                  <w:rFonts w:ascii="Arial" w:hAnsi="Arial" w:cs="Arial"/>
                  <w:lang w:val="en-US"/>
                </w:rPr>
                <w:alias w:val="Direct connection"/>
                <w:tag w:val="Direct connection"/>
                <w:id w:val="1815593111"/>
                <w:placeholder>
                  <w:docPart w:val="8F2DBDB789A6419E843B6115A12ED97B"/>
                </w:placeholder>
                <w:dropDownList>
                  <w:listItem w:displayText="Select" w:value="Select"/>
                  <w:listItem w:displayText="Yes" w:value="Yes"/>
                  <w:listItem w:displayText="No" w:value="No"/>
                </w:dropDownList>
              </w:sdtPr>
              <w:sdtEndPr/>
              <w:sdtContent>
                <w:r w:rsidR="00A3149C">
                  <w:rPr>
                    <w:rFonts w:ascii="Arial" w:hAnsi="Arial" w:cs="Arial"/>
                    <w:lang w:val="en-US"/>
                  </w:rPr>
                  <w:t>Yes</w:t>
                </w:r>
              </w:sdtContent>
            </w:sdt>
            <w:r w:rsidR="00A3149C" w:rsidRPr="00F967EB">
              <w:rPr>
                <w:rFonts w:ascii="Arial" w:hAnsi="Arial" w:cs="Arial"/>
                <w:lang w:val="en-US"/>
              </w:rPr>
              <w:t xml:space="preserve"> (mandatory</w:t>
            </w:r>
            <w:r w:rsidR="00A3149C">
              <w:rPr>
                <w:rFonts w:ascii="Arial" w:hAnsi="Arial" w:cs="Arial"/>
                <w:lang w:val="en-US"/>
              </w:rPr>
              <w:t xml:space="preserve"> field</w:t>
            </w:r>
            <w:r w:rsidR="00A3149C" w:rsidRPr="00F967EB">
              <w:rPr>
                <w:rFonts w:ascii="Arial" w:hAnsi="Arial" w:cs="Arial"/>
                <w:lang w:val="en-US"/>
              </w:rPr>
              <w:t>)</w:t>
            </w:r>
          </w:p>
          <w:p w14:paraId="2DBB2E94" w14:textId="7487D3A8" w:rsidR="00AD79D6" w:rsidRPr="000779C6" w:rsidRDefault="00A3149C" w:rsidP="00A3149C">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r w:rsidR="00AD79D6">
              <w:rPr>
                <w:rFonts w:ascii="Arial" w:hAnsi="Arial" w:cs="Arial"/>
                <w:lang w:val="en-US"/>
              </w:rPr>
              <w:t xml:space="preserve"> </w:t>
            </w:r>
          </w:p>
        </w:tc>
      </w:tr>
      <w:tr w:rsidR="00AD79D6" w:rsidRPr="00B931BB" w14:paraId="05A8580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DB4E46"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2615C63" w14:textId="1CFADEC0" w:rsidR="00A3149C" w:rsidRPr="00F967EB" w:rsidRDefault="00A3149C" w:rsidP="00A3149C">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131073710"/>
                <w:placeholder>
                  <w:docPart w:val="74CC01D4030D44BF877388AEDEDE647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74D2494D"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639339120"/>
                <w:placeholder>
                  <w:docPart w:val="FC62C17E2D21440F919DA141C65E52C3"/>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42530309"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2027294362"/>
                <w:placeholder>
                  <w:docPart w:val="69054FFA99244E8C92BDD455107B2A21"/>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36E2D3D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6468DC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BA5885"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0FA5757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6E68E57"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5EF7D44"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7BFE3A9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9929C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3E5A52A"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6C31A4B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1A6FC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83ECC56"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478886B3" w14:textId="77777777" w:rsidR="00AD79D6" w:rsidRPr="009B2FBA" w:rsidRDefault="00AD79D6" w:rsidP="00AD79D6">
      <w:pPr>
        <w:pStyle w:val="BodyText"/>
      </w:pPr>
    </w:p>
    <w:p w14:paraId="5BA45DDD" w14:textId="77777777" w:rsidR="00AD79D6" w:rsidRDefault="00AD79D6" w:rsidP="00AD79D6">
      <w:pPr>
        <w:pStyle w:val="BodyText"/>
        <w:rPr>
          <w:rFonts w:ascii="Helvetica-Bold" w:hAnsi="Helvetica-Bold" w:hint="eastAsia"/>
          <w:b/>
          <w:bCs/>
          <w:color w:val="0A080D"/>
        </w:rPr>
      </w:pPr>
    </w:p>
    <w:p w14:paraId="4BB1C326" w14:textId="77777777" w:rsidR="00AD79D6" w:rsidRPr="00000272" w:rsidRDefault="00AD79D6" w:rsidP="00AD79D6">
      <w:pPr>
        <w:pStyle w:val="Kop5"/>
        <w:ind w:left="0" w:firstLine="0"/>
      </w:pPr>
      <w:r>
        <w:lastRenderedPageBreak/>
        <w:t xml:space="preserve">DIM-database server  O -T -A - P </w:t>
      </w:r>
    </w:p>
    <w:tbl>
      <w:tblPr>
        <w:tblW w:w="5344" w:type="pct"/>
        <w:tblLook w:val="0000" w:firstRow="0" w:lastRow="0" w:firstColumn="0" w:lastColumn="0" w:noHBand="0" w:noVBand="0"/>
      </w:tblPr>
      <w:tblGrid>
        <w:gridCol w:w="3033"/>
        <w:gridCol w:w="6362"/>
      </w:tblGrid>
      <w:tr w:rsidR="00AD79D6" w:rsidRPr="008044BD" w14:paraId="01484E1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9856C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846FA0C"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35F376B3" w14:textId="77777777" w:rsidR="00AD79D6" w:rsidRDefault="00AD79D6" w:rsidP="00AD79D6">
            <w:pPr>
              <w:pStyle w:val="TableText0"/>
              <w:keepNext/>
              <w:keepLines/>
              <w:rPr>
                <w:rFonts w:ascii="Arial" w:hAnsi="Arial" w:cs="Arial"/>
                <w:lang w:val="en-US"/>
              </w:rPr>
            </w:pPr>
          </w:p>
          <w:p w14:paraId="581D90C9"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AD79D6" w:rsidRPr="00712180" w14:paraId="19B4818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E9288A"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4C521F6" w14:textId="77777777" w:rsidR="00AD79D6" w:rsidRPr="00DF7808" w:rsidRDefault="00AD79D6" w:rsidP="00AD79D6">
            <w:pPr>
              <w:pStyle w:val="TableText0"/>
              <w:keepNext/>
              <w:keepLines/>
              <w:rPr>
                <w:rFonts w:ascii="Arial" w:hAnsi="Arial" w:cs="Arial"/>
                <w:lang w:val="en-US"/>
              </w:rPr>
            </w:pPr>
            <w:r>
              <w:rPr>
                <w:rFonts w:ascii="Arial" w:hAnsi="Arial" w:cs="Arial"/>
                <w:lang w:val="en-US"/>
              </w:rPr>
              <w:t>Oracle Client</w:t>
            </w:r>
            <w:r w:rsidRPr="00DF7808">
              <w:rPr>
                <w:rFonts w:ascii="Arial" w:hAnsi="Arial" w:cs="Arial"/>
                <w:lang w:val="en-US"/>
              </w:rPr>
              <w:t xml:space="preserve">, port </w:t>
            </w:r>
            <w:r>
              <w:rPr>
                <w:rFonts w:ascii="Arial" w:hAnsi="Arial" w:cs="Arial"/>
                <w:lang w:val="en-US"/>
              </w:rPr>
              <w:t>1526</w:t>
            </w:r>
          </w:p>
        </w:tc>
      </w:tr>
      <w:tr w:rsidR="00AD79D6" w:rsidRPr="00712180" w14:paraId="51A95F9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DAFE5A"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85C8D66" w14:textId="0A29F52D" w:rsidR="00AD79D6" w:rsidRPr="00572413" w:rsidRDefault="0003183F" w:rsidP="00AD79D6">
            <w:pPr>
              <w:pStyle w:val="TableText0"/>
              <w:keepNext/>
              <w:keepLines/>
              <w:rPr>
                <w:rFonts w:ascii="Arial" w:hAnsi="Arial" w:cs="Arial"/>
                <w:lang w:val="en-US"/>
              </w:rPr>
            </w:pPr>
            <w:sdt>
              <w:sdtPr>
                <w:rPr>
                  <w:rFonts w:ascii="Arial" w:hAnsi="Arial" w:cs="Arial"/>
                  <w:lang w:val="en-US"/>
                </w:rPr>
                <w:alias w:val="DC connection"/>
                <w:tag w:val="DC connection"/>
                <w:id w:val="797956677"/>
                <w:placeholder>
                  <w:docPart w:val="1ABABD09C9644B0C83C3D60BEE0DF5EA"/>
                </w:placeholder>
                <w:dropDownList>
                  <w:listItem w:displayText="Select" w:value="Select"/>
                  <w:listItem w:displayText="Internal" w:value="Internal"/>
                  <w:listItem w:displayText="External" w:value="External"/>
                </w:dropDownList>
              </w:sdtPr>
              <w:sdtEndPr/>
              <w:sdtContent>
                <w:r w:rsidR="00D1458F">
                  <w:rPr>
                    <w:rFonts w:ascii="Arial" w:hAnsi="Arial" w:cs="Arial"/>
                    <w:lang w:val="en-US"/>
                  </w:rPr>
                  <w:t>Internal</w:t>
                </w:r>
              </w:sdtContent>
            </w:sdt>
            <w:r w:rsidR="00D1458F" w:rsidRPr="00F967EB">
              <w:rPr>
                <w:rFonts w:ascii="Arial" w:hAnsi="Arial" w:cs="Arial"/>
                <w:lang w:val="en-US"/>
              </w:rPr>
              <w:t xml:space="preserve"> </w:t>
            </w:r>
            <w:r w:rsidR="00D1458F" w:rsidRPr="00F967EB">
              <w:rPr>
                <w:rFonts w:ascii="Arial" w:hAnsi="Arial" w:cs="Arial"/>
                <w:lang w:val="nl-NL"/>
              </w:rPr>
              <w:t>(</w:t>
            </w:r>
            <w:proofErr w:type="spellStart"/>
            <w:r w:rsidR="00D1458F" w:rsidRPr="00F967EB">
              <w:rPr>
                <w:rFonts w:ascii="Arial" w:hAnsi="Arial" w:cs="Arial"/>
                <w:lang w:val="nl-NL"/>
              </w:rPr>
              <w:t>mandatory</w:t>
            </w:r>
            <w:proofErr w:type="spellEnd"/>
            <w:r w:rsidR="00D1458F">
              <w:rPr>
                <w:rFonts w:ascii="Arial" w:hAnsi="Arial" w:cs="Arial"/>
                <w:lang w:val="nl-NL"/>
              </w:rPr>
              <w:t xml:space="preserve"> field</w:t>
            </w:r>
            <w:r w:rsidR="00D1458F" w:rsidRPr="00F967EB">
              <w:rPr>
                <w:rFonts w:ascii="Arial" w:hAnsi="Arial" w:cs="Arial"/>
                <w:lang w:val="nl-NL"/>
              </w:rPr>
              <w:t>)</w:t>
            </w:r>
          </w:p>
        </w:tc>
      </w:tr>
      <w:tr w:rsidR="00AD79D6" w:rsidRPr="006D2395" w14:paraId="59A1490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9C40B86"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1123122533"/>
            <w:placeholder>
              <w:docPart w:val="A981129D976C4B5FA236263AB6DBB77D"/>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20FB0952" w14:textId="77777777" w:rsidR="00AD79D6" w:rsidRPr="003F1343" w:rsidRDefault="00AD79D6" w:rsidP="00AD79D6">
                <w:pPr>
                  <w:pStyle w:val="TableText0"/>
                  <w:keepNext/>
                  <w:keepLines/>
                  <w:rPr>
                    <w:rFonts w:ascii="Arial" w:hAnsi="Arial" w:cs="Arial"/>
                    <w:lang w:val="en-US"/>
                  </w:rPr>
                </w:pPr>
                <w:r>
                  <w:rPr>
                    <w:rFonts w:ascii="Arial" w:hAnsi="Arial" w:cs="Arial"/>
                    <w:lang w:val="en-US"/>
                  </w:rPr>
                  <w:t>Outbound</w:t>
                </w:r>
              </w:p>
            </w:tc>
          </w:sdtContent>
        </w:sdt>
      </w:tr>
      <w:tr w:rsidR="00D1458F" w:rsidRPr="00A540D4" w14:paraId="08F8D92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B7AB0BD" w14:textId="77777777" w:rsidR="00D1458F" w:rsidRDefault="00D1458F" w:rsidP="00D1458F">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1F31D1B" w14:textId="2D069C12" w:rsidR="00D1458F" w:rsidRPr="00F967EB" w:rsidRDefault="00D1458F" w:rsidP="00D1458F">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380744879"/>
                <w:placeholder>
                  <w:docPart w:val="D187BA8E90B841819EE4AA90E79D8D73"/>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4CDB026C" w14:textId="06B06B94" w:rsidR="00D1458F" w:rsidRPr="000779C6" w:rsidRDefault="00D1458F" w:rsidP="00D1458F">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D1458F" w:rsidRPr="00B931BB" w14:paraId="32AB9AF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B07B6C" w14:textId="77777777" w:rsidR="00D1458F" w:rsidRDefault="00D1458F" w:rsidP="00D1458F">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7902AF9" w14:textId="7E60DB6C" w:rsidR="00D1458F" w:rsidRPr="00F967EB" w:rsidRDefault="00D1458F" w:rsidP="00D1458F">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57095013"/>
                <w:placeholder>
                  <w:docPart w:val="AB312280E0394375B842492BD27BEBB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55094EC9" w14:textId="77777777" w:rsidR="00D1458F" w:rsidRDefault="00D1458F" w:rsidP="00D1458F">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412998318"/>
                <w:placeholder>
                  <w:docPart w:val="56A2CE6E613C4A2580A6C1BB9897F7EE"/>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61206410" w14:textId="77777777" w:rsidR="00D1458F" w:rsidRPr="000E6DB9" w:rsidRDefault="00D1458F" w:rsidP="00D1458F">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130084846"/>
                <w:placeholder>
                  <w:docPart w:val="B7139E467781449295B259CB686794DF"/>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D1458F" w:rsidRPr="005220F1" w14:paraId="28BD49C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C65F2AA" w14:textId="77777777" w:rsidR="00D1458F" w:rsidRPr="00B81AA8" w:rsidRDefault="00D1458F" w:rsidP="00D1458F">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E1B4F47" w14:textId="77777777" w:rsidR="00D1458F" w:rsidRPr="00C1326F" w:rsidRDefault="00D1458F" w:rsidP="00D1458F">
            <w:pPr>
              <w:pStyle w:val="TableText0"/>
              <w:keepNext/>
              <w:keepLines/>
              <w:rPr>
                <w:rFonts w:ascii="Arial" w:hAnsi="Arial" w:cs="Arial"/>
                <w:lang w:val="en-US"/>
              </w:rPr>
            </w:pPr>
            <w:r>
              <w:rPr>
                <w:rFonts w:ascii="Arial" w:hAnsi="Arial" w:cs="Arial"/>
                <w:lang w:val="en-US"/>
              </w:rPr>
              <w:t xml:space="preserve">2 </w:t>
            </w:r>
          </w:p>
        </w:tc>
      </w:tr>
      <w:tr w:rsidR="00D1458F" w:rsidRPr="00B81AA8" w14:paraId="5FD36CC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0C55D26" w14:textId="77777777" w:rsidR="00D1458F" w:rsidRPr="00B81AA8" w:rsidRDefault="00D1458F" w:rsidP="00D1458F">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E933134" w14:textId="77777777" w:rsidR="00D1458F" w:rsidRPr="00B81AA8" w:rsidRDefault="00D1458F" w:rsidP="00D1458F">
            <w:pPr>
              <w:pStyle w:val="TableText0"/>
              <w:keepNext/>
              <w:keepLines/>
              <w:rPr>
                <w:rFonts w:ascii="Arial" w:hAnsi="Arial" w:cs="Arial"/>
              </w:rPr>
            </w:pPr>
            <w:r>
              <w:rPr>
                <w:rFonts w:ascii="Arial" w:hAnsi="Arial" w:cs="Arial"/>
                <w:lang w:val="en-US"/>
              </w:rPr>
              <w:t xml:space="preserve">Not specified </w:t>
            </w:r>
          </w:p>
        </w:tc>
      </w:tr>
      <w:tr w:rsidR="00D1458F" w:rsidRPr="00B81AA8" w14:paraId="2CD3ED2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0138A4" w14:textId="77777777" w:rsidR="00D1458F" w:rsidRPr="00B81AA8" w:rsidRDefault="00D1458F" w:rsidP="00D1458F">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2E6D707" w14:textId="77777777" w:rsidR="00D1458F" w:rsidRPr="00B81AA8" w:rsidRDefault="00D1458F" w:rsidP="00D1458F">
            <w:pPr>
              <w:pStyle w:val="TableText0"/>
              <w:keepNext/>
              <w:keepLines/>
              <w:rPr>
                <w:rFonts w:ascii="Arial" w:hAnsi="Arial" w:cs="Arial"/>
              </w:rPr>
            </w:pPr>
            <w:r>
              <w:rPr>
                <w:rFonts w:ascii="Arial" w:hAnsi="Arial" w:cs="Arial"/>
                <w:lang w:val="en-US"/>
              </w:rPr>
              <w:t>Not specified</w:t>
            </w:r>
          </w:p>
        </w:tc>
      </w:tr>
      <w:tr w:rsidR="00D1458F" w:rsidRPr="00B81AA8" w14:paraId="18AF3BC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3DC131" w14:textId="77777777" w:rsidR="00D1458F" w:rsidRPr="00B81AA8" w:rsidRDefault="00D1458F" w:rsidP="00D1458F">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1294E57" w14:textId="77777777" w:rsidR="00D1458F" w:rsidRPr="00B81AA8" w:rsidRDefault="00D1458F" w:rsidP="00D1458F">
            <w:pPr>
              <w:pStyle w:val="TableText0"/>
              <w:keepNext/>
              <w:keepLines/>
              <w:rPr>
                <w:rFonts w:ascii="Arial" w:hAnsi="Arial" w:cs="Arial"/>
              </w:rPr>
            </w:pPr>
            <w:r>
              <w:rPr>
                <w:rFonts w:ascii="Arial" w:hAnsi="Arial" w:cs="Arial"/>
                <w:lang w:val="en-US"/>
              </w:rPr>
              <w:t xml:space="preserve">Not significant </w:t>
            </w:r>
          </w:p>
        </w:tc>
      </w:tr>
    </w:tbl>
    <w:p w14:paraId="1594B814" w14:textId="175FE5C2" w:rsidR="00AD79D6" w:rsidRDefault="00AD79D6" w:rsidP="00AD79D6">
      <w:pPr>
        <w:pStyle w:val="BodyText"/>
        <w:rPr>
          <w:rFonts w:ascii="Helvetica-Bold" w:hAnsi="Helvetica-Bold" w:hint="eastAsia"/>
          <w:b/>
          <w:bCs/>
          <w:color w:val="0A080D"/>
        </w:rPr>
      </w:pPr>
    </w:p>
    <w:p w14:paraId="06114100" w14:textId="77777777" w:rsidR="004A68D8" w:rsidRPr="004A68D8" w:rsidRDefault="004A68D8" w:rsidP="004A68D8">
      <w:pPr>
        <w:pStyle w:val="Kop5"/>
        <w:ind w:left="0" w:firstLine="0"/>
        <w:rPr>
          <w:color w:val="FF0000"/>
        </w:rPr>
      </w:pPr>
      <w:r w:rsidRPr="004A68D8">
        <w:rPr>
          <w:color w:val="FF0000"/>
        </w:rPr>
        <w:t xml:space="preserve">DIM-database server  O -T -A - P </w:t>
      </w:r>
    </w:p>
    <w:tbl>
      <w:tblPr>
        <w:tblW w:w="5344" w:type="pct"/>
        <w:tblLook w:val="0000" w:firstRow="0" w:lastRow="0" w:firstColumn="0" w:lastColumn="0" w:noHBand="0" w:noVBand="0"/>
      </w:tblPr>
      <w:tblGrid>
        <w:gridCol w:w="3033"/>
        <w:gridCol w:w="6362"/>
      </w:tblGrid>
      <w:tr w:rsidR="004A68D8" w:rsidRPr="004A68D8" w14:paraId="3D377548"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5EF74755" w14:textId="77777777" w:rsidR="004A68D8" w:rsidRPr="004A68D8" w:rsidRDefault="004A68D8" w:rsidP="00542003">
            <w:pPr>
              <w:pStyle w:val="TableText0"/>
              <w:keepNext/>
              <w:keepLines/>
              <w:rPr>
                <w:rFonts w:ascii="Arial" w:hAnsi="Arial" w:cs="Arial"/>
                <w:color w:val="FF0000"/>
                <w:sz w:val="24"/>
              </w:rPr>
            </w:pPr>
            <w:r w:rsidRPr="004A68D8">
              <w:rPr>
                <w:rFonts w:ascii="Arial" w:hAnsi="Arial" w:cs="Arial"/>
                <w:b/>
                <w:color w:val="FF0000"/>
              </w:rPr>
              <w:t>Description</w:t>
            </w:r>
          </w:p>
        </w:tc>
        <w:tc>
          <w:tcPr>
            <w:tcW w:w="3386" w:type="pct"/>
            <w:tcBorders>
              <w:top w:val="single" w:sz="6" w:space="0" w:color="auto"/>
              <w:left w:val="single" w:sz="6" w:space="0" w:color="auto"/>
              <w:bottom w:val="single" w:sz="6" w:space="0" w:color="auto"/>
              <w:right w:val="single" w:sz="12" w:space="0" w:color="auto"/>
            </w:tcBorders>
          </w:tcPr>
          <w:p w14:paraId="4F7879C5" w14:textId="13805553" w:rsidR="004A68D8" w:rsidRPr="004A68D8" w:rsidRDefault="004A68D8" w:rsidP="00542003">
            <w:pPr>
              <w:pStyle w:val="TableText0"/>
              <w:keepNext/>
              <w:keepLines/>
              <w:rPr>
                <w:rFonts w:ascii="Arial" w:hAnsi="Arial" w:cs="Arial"/>
                <w:color w:val="FF0000"/>
                <w:lang w:val="en-US"/>
              </w:rPr>
            </w:pPr>
            <w:r>
              <w:rPr>
                <w:rFonts w:ascii="Arial" w:hAnsi="Arial" w:cs="Arial"/>
                <w:color w:val="FF0000"/>
                <w:lang w:val="en-US"/>
              </w:rPr>
              <w:t>Oracle Enterprise Manager connects to all databases for management and monitoring tasks.</w:t>
            </w:r>
          </w:p>
          <w:p w14:paraId="5BE45800" w14:textId="77777777" w:rsidR="004A68D8" w:rsidRPr="004A68D8" w:rsidRDefault="004A68D8" w:rsidP="00542003">
            <w:pPr>
              <w:pStyle w:val="TableText0"/>
              <w:keepNext/>
              <w:keepLines/>
              <w:rPr>
                <w:rFonts w:ascii="Arial" w:hAnsi="Arial" w:cs="Arial"/>
                <w:color w:val="FF0000"/>
                <w:lang w:val="en-US"/>
              </w:rPr>
            </w:pPr>
          </w:p>
          <w:p w14:paraId="6210E53E" w14:textId="77777777" w:rsidR="004A68D8" w:rsidRPr="004A68D8" w:rsidRDefault="004A68D8" w:rsidP="00542003">
            <w:pPr>
              <w:pStyle w:val="TableText0"/>
              <w:keepNext/>
              <w:keepLines/>
              <w:rPr>
                <w:rFonts w:ascii="Arial" w:hAnsi="Arial" w:cs="Arial"/>
                <w:color w:val="FF0000"/>
                <w:lang w:val="en-US"/>
              </w:rPr>
            </w:pPr>
            <w:r w:rsidRPr="004A68D8">
              <w:rPr>
                <w:rFonts w:ascii="Arial" w:hAnsi="Arial" w:cs="Arial"/>
                <w:color w:val="FF0000"/>
                <w:lang w:val="en-US"/>
              </w:rPr>
              <w:t>This is the connection to all DIM database servers in the Deployment, Test, Acceptance and Production environment</w:t>
            </w:r>
          </w:p>
        </w:tc>
      </w:tr>
      <w:tr w:rsidR="004A68D8" w:rsidRPr="004A68D8" w14:paraId="779704CB"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139B2B5E" w14:textId="77777777" w:rsidR="004A68D8" w:rsidRPr="004A68D8" w:rsidRDefault="004A68D8" w:rsidP="00542003">
            <w:pPr>
              <w:pStyle w:val="TableText0"/>
              <w:keepNext/>
              <w:keepLines/>
              <w:rPr>
                <w:rFonts w:ascii="Arial" w:hAnsi="Arial" w:cs="Arial"/>
                <w:b/>
                <w:color w:val="FF0000"/>
              </w:rPr>
            </w:pPr>
            <w:r w:rsidRPr="004A68D8">
              <w:rPr>
                <w:rFonts w:ascii="Arial" w:hAnsi="Arial" w:cs="Arial"/>
                <w:b/>
                <w:color w:val="FF0000"/>
              </w:rPr>
              <w:t>Protocol and Port</w:t>
            </w:r>
          </w:p>
        </w:tc>
        <w:tc>
          <w:tcPr>
            <w:tcW w:w="3386" w:type="pct"/>
            <w:tcBorders>
              <w:top w:val="single" w:sz="6" w:space="0" w:color="auto"/>
              <w:left w:val="single" w:sz="6" w:space="0" w:color="auto"/>
              <w:bottom w:val="single" w:sz="6" w:space="0" w:color="auto"/>
              <w:right w:val="single" w:sz="12" w:space="0" w:color="auto"/>
            </w:tcBorders>
          </w:tcPr>
          <w:p w14:paraId="42DB7151" w14:textId="7E1932ED" w:rsidR="004A68D8" w:rsidRPr="004A68D8" w:rsidRDefault="00002B2C" w:rsidP="004A68D8">
            <w:pPr>
              <w:pStyle w:val="TableText0"/>
              <w:keepNext/>
              <w:keepLines/>
              <w:rPr>
                <w:rFonts w:ascii="Arial" w:hAnsi="Arial" w:cs="Arial"/>
                <w:color w:val="FF0000"/>
                <w:lang w:val="en-US"/>
              </w:rPr>
            </w:pPr>
            <w:r>
              <w:rPr>
                <w:rFonts w:ascii="Arial" w:hAnsi="Arial" w:cs="Arial"/>
                <w:color w:val="FF0000"/>
                <w:lang w:val="en-US"/>
              </w:rPr>
              <w:t>Oracle Enterprise Manager</w:t>
            </w:r>
            <w:r w:rsidR="004A68D8" w:rsidRPr="004A68D8">
              <w:rPr>
                <w:rFonts w:ascii="Arial" w:hAnsi="Arial" w:cs="Arial"/>
                <w:color w:val="FF0000"/>
                <w:lang w:val="en-US"/>
              </w:rPr>
              <w:t xml:space="preserve">, port </w:t>
            </w:r>
            <w:r w:rsidR="004A68D8">
              <w:rPr>
                <w:rFonts w:ascii="Arial" w:hAnsi="Arial" w:cs="Arial"/>
                <w:color w:val="FF0000"/>
                <w:lang w:val="en-US"/>
              </w:rPr>
              <w:t>3872</w:t>
            </w:r>
          </w:p>
        </w:tc>
      </w:tr>
      <w:tr w:rsidR="004A68D8" w:rsidRPr="004A68D8" w14:paraId="61719012"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779FCDD0" w14:textId="77777777" w:rsidR="004A68D8" w:rsidRPr="004A68D8" w:rsidRDefault="004A68D8" w:rsidP="00542003">
            <w:pPr>
              <w:pStyle w:val="TableText0"/>
              <w:keepNext/>
              <w:keepLines/>
              <w:rPr>
                <w:rFonts w:ascii="Arial" w:hAnsi="Arial" w:cs="Arial"/>
                <w:b/>
                <w:color w:val="FF0000"/>
              </w:rPr>
            </w:pPr>
            <w:r w:rsidRPr="004A68D8">
              <w:rPr>
                <w:rFonts w:ascii="Arial" w:hAnsi="Arial" w:cs="Arial"/>
                <w:b/>
                <w:color w:val="FF0000"/>
              </w:rPr>
              <w:t>DC (</w:t>
            </w:r>
            <w:proofErr w:type="spellStart"/>
            <w:r w:rsidRPr="004A68D8">
              <w:rPr>
                <w:rFonts w:ascii="Arial" w:hAnsi="Arial" w:cs="Arial"/>
                <w:b/>
                <w:color w:val="FF0000"/>
              </w:rPr>
              <w:t>Datacenter</w:t>
            </w:r>
            <w:proofErr w:type="spellEnd"/>
            <w:r w:rsidRPr="004A68D8">
              <w:rPr>
                <w:rFonts w:ascii="Arial" w:hAnsi="Arial" w:cs="Arial"/>
                <w:b/>
                <w:color w:val="FF0000"/>
              </w:rPr>
              <w:t>) connection</w:t>
            </w:r>
          </w:p>
        </w:tc>
        <w:tc>
          <w:tcPr>
            <w:tcW w:w="3386" w:type="pct"/>
            <w:tcBorders>
              <w:top w:val="single" w:sz="6" w:space="0" w:color="auto"/>
              <w:left w:val="single" w:sz="6" w:space="0" w:color="auto"/>
              <w:bottom w:val="single" w:sz="6" w:space="0" w:color="auto"/>
              <w:right w:val="single" w:sz="12" w:space="0" w:color="auto"/>
            </w:tcBorders>
          </w:tcPr>
          <w:p w14:paraId="48A79E52" w14:textId="77777777" w:rsidR="004A68D8" w:rsidRPr="004A68D8" w:rsidRDefault="0003183F" w:rsidP="00542003">
            <w:pPr>
              <w:pStyle w:val="TableText0"/>
              <w:keepNext/>
              <w:keepLines/>
              <w:rPr>
                <w:rFonts w:ascii="Arial" w:hAnsi="Arial" w:cs="Arial"/>
                <w:color w:val="FF0000"/>
                <w:lang w:val="en-US"/>
              </w:rPr>
            </w:pPr>
            <w:sdt>
              <w:sdtPr>
                <w:rPr>
                  <w:rFonts w:ascii="Arial" w:hAnsi="Arial" w:cs="Arial"/>
                  <w:color w:val="FF0000"/>
                  <w:lang w:val="en-US"/>
                </w:rPr>
                <w:alias w:val="DC connection"/>
                <w:tag w:val="DC connection"/>
                <w:id w:val="-179132011"/>
                <w:placeholder>
                  <w:docPart w:val="B36B555709F5496FBF8FE5FC86EE785D"/>
                </w:placeholder>
                <w:dropDownList>
                  <w:listItem w:displayText="Select" w:value="Select"/>
                  <w:listItem w:displayText="Internal" w:value="Internal"/>
                  <w:listItem w:displayText="External" w:value="External"/>
                </w:dropDownList>
              </w:sdtPr>
              <w:sdtEndPr/>
              <w:sdtContent>
                <w:r w:rsidR="004A68D8" w:rsidRPr="004A68D8">
                  <w:rPr>
                    <w:rFonts w:ascii="Arial" w:hAnsi="Arial" w:cs="Arial"/>
                    <w:color w:val="FF0000"/>
                    <w:lang w:val="en-US"/>
                  </w:rPr>
                  <w:t>Internal</w:t>
                </w:r>
              </w:sdtContent>
            </w:sdt>
            <w:r w:rsidR="004A68D8" w:rsidRPr="004A68D8">
              <w:rPr>
                <w:rFonts w:ascii="Arial" w:hAnsi="Arial" w:cs="Arial"/>
                <w:color w:val="FF0000"/>
                <w:lang w:val="en-US"/>
              </w:rPr>
              <w:t xml:space="preserve"> </w:t>
            </w:r>
            <w:r w:rsidR="004A68D8" w:rsidRPr="004A68D8">
              <w:rPr>
                <w:rFonts w:ascii="Arial" w:hAnsi="Arial" w:cs="Arial"/>
                <w:color w:val="FF0000"/>
                <w:lang w:val="nl-NL"/>
              </w:rPr>
              <w:t>(</w:t>
            </w:r>
            <w:proofErr w:type="spellStart"/>
            <w:r w:rsidR="004A68D8" w:rsidRPr="004A68D8">
              <w:rPr>
                <w:rFonts w:ascii="Arial" w:hAnsi="Arial" w:cs="Arial"/>
                <w:color w:val="FF0000"/>
                <w:lang w:val="nl-NL"/>
              </w:rPr>
              <w:t>mandatory</w:t>
            </w:r>
            <w:proofErr w:type="spellEnd"/>
            <w:r w:rsidR="004A68D8" w:rsidRPr="004A68D8">
              <w:rPr>
                <w:rFonts w:ascii="Arial" w:hAnsi="Arial" w:cs="Arial"/>
                <w:color w:val="FF0000"/>
                <w:lang w:val="nl-NL"/>
              </w:rPr>
              <w:t xml:space="preserve"> field)</w:t>
            </w:r>
          </w:p>
        </w:tc>
      </w:tr>
      <w:tr w:rsidR="004A68D8" w:rsidRPr="004A68D8" w14:paraId="0840A530"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5CB0EC09" w14:textId="77777777" w:rsidR="004A68D8" w:rsidRPr="004A68D8" w:rsidRDefault="004A68D8" w:rsidP="00542003">
            <w:pPr>
              <w:pStyle w:val="TableText0"/>
              <w:keepNext/>
              <w:keepLines/>
              <w:rPr>
                <w:rFonts w:ascii="Arial" w:hAnsi="Arial" w:cs="Arial"/>
                <w:b/>
                <w:color w:val="FF0000"/>
              </w:rPr>
            </w:pPr>
            <w:r w:rsidRPr="004A68D8">
              <w:rPr>
                <w:rFonts w:ascii="Arial" w:hAnsi="Arial" w:cs="Arial"/>
                <w:b/>
                <w:color w:val="FF0000"/>
              </w:rPr>
              <w:t>Direction</w:t>
            </w:r>
          </w:p>
        </w:tc>
        <w:sdt>
          <w:sdtPr>
            <w:rPr>
              <w:rFonts w:ascii="Arial" w:hAnsi="Arial" w:cs="Arial"/>
              <w:color w:val="FF0000"/>
              <w:lang w:val="en-US"/>
            </w:rPr>
            <w:id w:val="393323912"/>
            <w:placeholder>
              <w:docPart w:val="A33C56F9A71A4EA2B8B91C949C67527E"/>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0A5C0BE2" w14:textId="77777777" w:rsidR="004A68D8" w:rsidRPr="004A68D8" w:rsidRDefault="004A68D8" w:rsidP="00542003">
                <w:pPr>
                  <w:pStyle w:val="TableText0"/>
                  <w:keepNext/>
                  <w:keepLines/>
                  <w:rPr>
                    <w:rFonts w:ascii="Arial" w:hAnsi="Arial" w:cs="Arial"/>
                    <w:color w:val="FF0000"/>
                    <w:lang w:val="en-US"/>
                  </w:rPr>
                </w:pPr>
                <w:r w:rsidRPr="004A68D8">
                  <w:rPr>
                    <w:rFonts w:ascii="Arial" w:hAnsi="Arial" w:cs="Arial"/>
                    <w:color w:val="FF0000"/>
                    <w:lang w:val="en-US"/>
                  </w:rPr>
                  <w:t>Outbound</w:t>
                </w:r>
              </w:p>
            </w:tc>
          </w:sdtContent>
        </w:sdt>
      </w:tr>
      <w:tr w:rsidR="004A68D8" w:rsidRPr="004A68D8" w14:paraId="327D3E00"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330DCBE0" w14:textId="77777777" w:rsidR="004A68D8" w:rsidRPr="004A68D8" w:rsidRDefault="004A68D8" w:rsidP="00542003">
            <w:pPr>
              <w:pStyle w:val="TableText0"/>
              <w:keepNext/>
              <w:keepLines/>
              <w:rPr>
                <w:rFonts w:ascii="Arial" w:hAnsi="Arial" w:cs="Arial"/>
                <w:b/>
                <w:color w:val="FF0000"/>
              </w:rPr>
            </w:pPr>
            <w:r w:rsidRPr="004A68D8">
              <w:rPr>
                <w:rFonts w:ascii="Arial" w:hAnsi="Arial" w:cs="Arial"/>
                <w:b/>
                <w:color w:val="FF0000"/>
              </w:rPr>
              <w:t>Direct connection</w:t>
            </w:r>
          </w:p>
        </w:tc>
        <w:tc>
          <w:tcPr>
            <w:tcW w:w="3386" w:type="pct"/>
            <w:tcBorders>
              <w:top w:val="single" w:sz="6" w:space="0" w:color="auto"/>
              <w:left w:val="single" w:sz="6" w:space="0" w:color="auto"/>
              <w:bottom w:val="single" w:sz="6" w:space="0" w:color="auto"/>
              <w:right w:val="single" w:sz="12" w:space="0" w:color="auto"/>
            </w:tcBorders>
          </w:tcPr>
          <w:p w14:paraId="33531503" w14:textId="77777777" w:rsidR="004A68D8" w:rsidRPr="004A68D8" w:rsidRDefault="004A68D8" w:rsidP="00542003">
            <w:pPr>
              <w:pStyle w:val="TableText0"/>
              <w:keepNext/>
              <w:keepLines/>
              <w:rPr>
                <w:rFonts w:ascii="Arial" w:hAnsi="Arial" w:cs="Arial"/>
                <w:color w:val="FF0000"/>
                <w:lang w:val="en-US"/>
              </w:rPr>
            </w:pPr>
            <w:r w:rsidRPr="004A68D8">
              <w:rPr>
                <w:rFonts w:ascii="Arial" w:hAnsi="Arial" w:cs="Arial"/>
                <w:color w:val="FF0000"/>
                <w:lang w:val="en-US"/>
              </w:rPr>
              <w:t xml:space="preserve"> </w:t>
            </w:r>
            <w:sdt>
              <w:sdtPr>
                <w:rPr>
                  <w:rFonts w:ascii="Arial" w:hAnsi="Arial" w:cs="Arial"/>
                  <w:color w:val="FF0000"/>
                  <w:lang w:val="en-US"/>
                </w:rPr>
                <w:alias w:val="Direct connection"/>
                <w:tag w:val="Direct connection"/>
                <w:id w:val="-1265841052"/>
                <w:placeholder>
                  <w:docPart w:val="826AAD73DAE84053BB0C9A6E33409EA8"/>
                </w:placeholder>
                <w:dropDownList>
                  <w:listItem w:displayText="Select" w:value="Select"/>
                  <w:listItem w:displayText="Yes" w:value="Yes"/>
                  <w:listItem w:displayText="No" w:value="No"/>
                </w:dropDownList>
              </w:sdtPr>
              <w:sdtEndPr/>
              <w:sdtContent>
                <w:r w:rsidRPr="004A68D8">
                  <w:rPr>
                    <w:rFonts w:ascii="Arial" w:hAnsi="Arial" w:cs="Arial"/>
                    <w:color w:val="FF0000"/>
                    <w:lang w:val="en-US"/>
                  </w:rPr>
                  <w:t>Yes</w:t>
                </w:r>
              </w:sdtContent>
            </w:sdt>
            <w:r w:rsidRPr="004A68D8">
              <w:rPr>
                <w:rFonts w:ascii="Arial" w:hAnsi="Arial" w:cs="Arial"/>
                <w:color w:val="FF0000"/>
                <w:lang w:val="en-US"/>
              </w:rPr>
              <w:t xml:space="preserve"> (mandatory field)</w:t>
            </w:r>
          </w:p>
          <w:p w14:paraId="1559D641" w14:textId="77777777" w:rsidR="004A68D8" w:rsidRPr="004A68D8" w:rsidRDefault="004A68D8" w:rsidP="00542003">
            <w:pPr>
              <w:pStyle w:val="TableText0"/>
              <w:keepNext/>
              <w:keepLines/>
              <w:rPr>
                <w:rFonts w:ascii="Arial" w:hAnsi="Arial" w:cs="Arial"/>
                <w:color w:val="FF0000"/>
                <w:lang w:val="en-US"/>
              </w:rPr>
            </w:pPr>
            <w:r w:rsidRPr="004A68D8">
              <w:rPr>
                <w:rFonts w:ascii="Arial" w:hAnsi="Arial" w:cs="Arial"/>
                <w:color w:val="FF0000"/>
                <w:lang w:val="en-US"/>
              </w:rPr>
              <w:t xml:space="preserve">Via: &lt;If No is selected </w:t>
            </w:r>
            <w:proofErr w:type="spellStart"/>
            <w:r w:rsidRPr="004A68D8">
              <w:rPr>
                <w:rFonts w:ascii="Arial" w:hAnsi="Arial" w:cs="Arial"/>
                <w:color w:val="FF0000"/>
                <w:lang w:val="en-US"/>
              </w:rPr>
              <w:t>specifiy</w:t>
            </w:r>
            <w:proofErr w:type="spellEnd"/>
            <w:r w:rsidRPr="004A68D8">
              <w:rPr>
                <w:rFonts w:ascii="Arial" w:hAnsi="Arial" w:cs="Arial"/>
                <w:color w:val="FF0000"/>
                <w:lang w:val="en-US"/>
              </w:rPr>
              <w:t xml:space="preserve"> otherwise mention not applicable&gt;</w:t>
            </w:r>
          </w:p>
        </w:tc>
      </w:tr>
      <w:tr w:rsidR="004A68D8" w:rsidRPr="004A68D8" w14:paraId="29F573AE"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09C05D4C" w14:textId="77777777" w:rsidR="004A68D8" w:rsidRPr="004A68D8" w:rsidRDefault="004A68D8" w:rsidP="00542003">
            <w:pPr>
              <w:pStyle w:val="TableText0"/>
              <w:keepNext/>
              <w:keepLines/>
              <w:rPr>
                <w:rFonts w:ascii="Arial" w:hAnsi="Arial" w:cs="Arial"/>
                <w:b/>
                <w:color w:val="FF0000"/>
              </w:rPr>
            </w:pPr>
            <w:r w:rsidRPr="004A68D8">
              <w:rPr>
                <w:rFonts w:ascii="Arial" w:hAnsi="Arial" w:cs="Arial"/>
                <w:b/>
                <w:color w:val="FF0000"/>
              </w:rPr>
              <w:t>Security Controls</w:t>
            </w:r>
          </w:p>
        </w:tc>
        <w:tc>
          <w:tcPr>
            <w:tcW w:w="3386" w:type="pct"/>
            <w:tcBorders>
              <w:top w:val="single" w:sz="6" w:space="0" w:color="auto"/>
              <w:left w:val="single" w:sz="6" w:space="0" w:color="auto"/>
              <w:bottom w:val="single" w:sz="6" w:space="0" w:color="auto"/>
              <w:right w:val="single" w:sz="12" w:space="0" w:color="auto"/>
            </w:tcBorders>
          </w:tcPr>
          <w:p w14:paraId="33C7D12D" w14:textId="77777777" w:rsidR="004A68D8" w:rsidRPr="004A68D8" w:rsidRDefault="004A68D8" w:rsidP="00542003">
            <w:pPr>
              <w:pStyle w:val="TableText0"/>
              <w:keepNext/>
              <w:keepLines/>
              <w:rPr>
                <w:rFonts w:ascii="Arial" w:hAnsi="Arial" w:cs="Arial"/>
                <w:color w:val="FF0000"/>
                <w:lang w:val="en-US"/>
              </w:rPr>
            </w:pPr>
            <w:proofErr w:type="spellStart"/>
            <w:r w:rsidRPr="004A68D8">
              <w:rPr>
                <w:rFonts w:ascii="Arial" w:hAnsi="Arial" w:cs="Arial"/>
                <w:color w:val="FF0000"/>
                <w:lang w:val="en-US"/>
              </w:rPr>
              <w:t>Authorisation</w:t>
            </w:r>
            <w:proofErr w:type="spellEnd"/>
            <w:r w:rsidRPr="004A68D8">
              <w:rPr>
                <w:rFonts w:ascii="Arial" w:hAnsi="Arial" w:cs="Arial"/>
                <w:color w:val="FF0000"/>
                <w:lang w:val="en-US"/>
              </w:rPr>
              <w:t xml:space="preserve"> method or authentication method: </w:t>
            </w:r>
            <w:sdt>
              <w:sdtPr>
                <w:rPr>
                  <w:rFonts w:ascii="Arial" w:hAnsi="Arial" w:cs="Arial"/>
                  <w:color w:val="FF0000"/>
                  <w:lang w:val="en-US"/>
                </w:rPr>
                <w:alias w:val="Authorisation"/>
                <w:tag w:val="Authorisation"/>
                <w:id w:val="-2103484215"/>
                <w:placeholder>
                  <w:docPart w:val="FF7365FDD74E411590E02407E675D28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4A68D8">
                  <w:rPr>
                    <w:rFonts w:ascii="Arial" w:hAnsi="Arial" w:cs="Arial"/>
                    <w:color w:val="FF0000"/>
                    <w:lang w:val="en-US"/>
                  </w:rPr>
                  <w:t>Select</w:t>
                </w:r>
              </w:sdtContent>
            </w:sdt>
            <w:r w:rsidRPr="004A68D8">
              <w:rPr>
                <w:rFonts w:ascii="Arial" w:hAnsi="Arial" w:cs="Arial"/>
                <w:color w:val="FF0000"/>
                <w:lang w:val="en-US"/>
              </w:rPr>
              <w:t xml:space="preserve"> (not specified)</w:t>
            </w:r>
          </w:p>
          <w:p w14:paraId="13B07767" w14:textId="77777777" w:rsidR="004A68D8" w:rsidRPr="004A68D8" w:rsidRDefault="004A68D8" w:rsidP="00542003">
            <w:pPr>
              <w:pStyle w:val="TableText0"/>
              <w:keepNext/>
              <w:keepLines/>
              <w:rPr>
                <w:rFonts w:ascii="Arial" w:hAnsi="Arial" w:cs="Arial"/>
                <w:color w:val="FF0000"/>
                <w:lang w:val="en-US"/>
              </w:rPr>
            </w:pPr>
            <w:r w:rsidRPr="004A68D8">
              <w:rPr>
                <w:rFonts w:ascii="Arial" w:hAnsi="Arial" w:cs="Arial"/>
                <w:color w:val="FF0000"/>
                <w:lang w:val="en-US"/>
              </w:rPr>
              <w:t xml:space="preserve">Use certificates:  </w:t>
            </w:r>
            <w:sdt>
              <w:sdtPr>
                <w:rPr>
                  <w:rFonts w:ascii="Arial" w:hAnsi="Arial" w:cs="Arial"/>
                  <w:color w:val="FF0000"/>
                  <w:lang w:val="en-US"/>
                </w:rPr>
                <w:alias w:val="Certificates"/>
                <w:tag w:val="Certificates"/>
                <w:id w:val="1471095721"/>
                <w:placeholder>
                  <w:docPart w:val="D3E28F02337C49628B4AF272624CE6D6"/>
                </w:placeholder>
                <w:dropDownList>
                  <w:listItem w:displayText="Select" w:value="Select"/>
                  <w:listItem w:displayText="No" w:value="No"/>
                  <w:listItem w:displayText="Yes (Entrust)" w:value="Yes (Entrust)"/>
                  <w:listItem w:displayText="Yes (PKI Overheid)" w:value="Yes (PKI Overheid)"/>
                </w:dropDownList>
              </w:sdtPr>
              <w:sdtEndPr/>
              <w:sdtContent>
                <w:r w:rsidRPr="004A68D8">
                  <w:rPr>
                    <w:rFonts w:ascii="Arial" w:hAnsi="Arial" w:cs="Arial"/>
                    <w:color w:val="FF0000"/>
                    <w:lang w:val="en-US"/>
                  </w:rPr>
                  <w:t>No</w:t>
                </w:r>
              </w:sdtContent>
            </w:sdt>
          </w:p>
          <w:p w14:paraId="73E16BE7" w14:textId="77777777" w:rsidR="004A68D8" w:rsidRPr="004A68D8" w:rsidRDefault="004A68D8" w:rsidP="00542003">
            <w:pPr>
              <w:pStyle w:val="TableText0"/>
              <w:keepNext/>
              <w:keepLines/>
              <w:rPr>
                <w:rFonts w:ascii="Arial" w:hAnsi="Arial" w:cs="Arial"/>
                <w:color w:val="FF0000"/>
                <w:lang w:val="en-US"/>
              </w:rPr>
            </w:pPr>
            <w:r w:rsidRPr="004A68D8">
              <w:rPr>
                <w:rFonts w:ascii="Arial" w:hAnsi="Arial" w:cs="Arial"/>
                <w:color w:val="FF0000"/>
                <w:lang w:val="en-US"/>
              </w:rPr>
              <w:t xml:space="preserve">Service account:  </w:t>
            </w:r>
            <w:sdt>
              <w:sdtPr>
                <w:rPr>
                  <w:rFonts w:ascii="Arial" w:hAnsi="Arial" w:cs="Arial"/>
                  <w:color w:val="FF0000"/>
                  <w:lang w:val="en-US"/>
                </w:rPr>
                <w:alias w:val="Service account"/>
                <w:tag w:val="Service account"/>
                <w:id w:val="1722473537"/>
                <w:placeholder>
                  <w:docPart w:val="C6E28BBA575243109FAFD87ADEDCFCE0"/>
                </w:placeholder>
                <w:dropDownList>
                  <w:listItem w:displayText="Select" w:value="Select"/>
                  <w:listItem w:displayText="Yes" w:value="Yes"/>
                  <w:listItem w:displayText="No" w:value="No"/>
                </w:dropDownList>
              </w:sdtPr>
              <w:sdtEndPr/>
              <w:sdtContent>
                <w:r w:rsidRPr="004A68D8">
                  <w:rPr>
                    <w:rFonts w:ascii="Arial" w:hAnsi="Arial" w:cs="Arial"/>
                    <w:color w:val="FF0000"/>
                    <w:lang w:val="en-US"/>
                  </w:rPr>
                  <w:t>No</w:t>
                </w:r>
              </w:sdtContent>
            </w:sdt>
          </w:p>
        </w:tc>
      </w:tr>
      <w:tr w:rsidR="004A68D8" w:rsidRPr="004A68D8" w14:paraId="54FCD58C"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4863B04E" w14:textId="77777777" w:rsidR="004A68D8" w:rsidRPr="004A68D8" w:rsidRDefault="004A68D8" w:rsidP="00542003">
            <w:pPr>
              <w:pStyle w:val="TableText0"/>
              <w:keepNext/>
              <w:keepLines/>
              <w:rPr>
                <w:rFonts w:ascii="Arial" w:hAnsi="Arial" w:cs="Arial"/>
                <w:color w:val="FF0000"/>
                <w:sz w:val="24"/>
              </w:rPr>
            </w:pPr>
            <w:r w:rsidRPr="004A68D8">
              <w:rPr>
                <w:rFonts w:ascii="Arial" w:hAnsi="Arial" w:cs="Arial"/>
                <w:b/>
                <w:color w:val="FF0000"/>
              </w:rPr>
              <w:t>Number of users</w:t>
            </w:r>
          </w:p>
        </w:tc>
        <w:tc>
          <w:tcPr>
            <w:tcW w:w="3386" w:type="pct"/>
            <w:tcBorders>
              <w:top w:val="single" w:sz="6" w:space="0" w:color="auto"/>
              <w:left w:val="single" w:sz="6" w:space="0" w:color="auto"/>
              <w:bottom w:val="single" w:sz="6" w:space="0" w:color="auto"/>
              <w:right w:val="single" w:sz="12" w:space="0" w:color="auto"/>
            </w:tcBorders>
          </w:tcPr>
          <w:p w14:paraId="336F6EDD" w14:textId="075D54C6" w:rsidR="004A68D8" w:rsidRPr="004A68D8" w:rsidRDefault="00002B2C" w:rsidP="00542003">
            <w:pPr>
              <w:pStyle w:val="TableText0"/>
              <w:keepNext/>
              <w:keepLines/>
              <w:rPr>
                <w:rFonts w:ascii="Arial" w:hAnsi="Arial" w:cs="Arial"/>
                <w:color w:val="FF0000"/>
                <w:lang w:val="en-US"/>
              </w:rPr>
            </w:pPr>
            <w:r>
              <w:rPr>
                <w:rFonts w:ascii="Arial" w:hAnsi="Arial" w:cs="Arial"/>
                <w:color w:val="FF0000"/>
                <w:lang w:val="en-US"/>
              </w:rPr>
              <w:t>N/A</w:t>
            </w:r>
          </w:p>
        </w:tc>
      </w:tr>
      <w:tr w:rsidR="004A68D8" w:rsidRPr="004A68D8" w14:paraId="23C01FB9"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02993DB8" w14:textId="77777777" w:rsidR="004A68D8" w:rsidRPr="004A68D8" w:rsidRDefault="004A68D8" w:rsidP="00542003">
            <w:pPr>
              <w:pStyle w:val="TableText0"/>
              <w:keepNext/>
              <w:keepLines/>
              <w:rPr>
                <w:rFonts w:ascii="Arial" w:hAnsi="Arial" w:cs="Arial"/>
                <w:color w:val="FF0000"/>
                <w:sz w:val="24"/>
              </w:rPr>
            </w:pPr>
            <w:r w:rsidRPr="004A68D8">
              <w:rPr>
                <w:rFonts w:ascii="Arial" w:hAnsi="Arial" w:cs="Arial"/>
                <w:b/>
                <w:color w:val="FF0000"/>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BE177DC" w14:textId="77777777" w:rsidR="004A68D8" w:rsidRPr="004A68D8" w:rsidRDefault="004A68D8" w:rsidP="00542003">
            <w:pPr>
              <w:pStyle w:val="TableText0"/>
              <w:keepNext/>
              <w:keepLines/>
              <w:rPr>
                <w:rFonts w:ascii="Arial" w:hAnsi="Arial" w:cs="Arial"/>
                <w:color w:val="FF0000"/>
              </w:rPr>
            </w:pPr>
            <w:r w:rsidRPr="004A68D8">
              <w:rPr>
                <w:rFonts w:ascii="Arial" w:hAnsi="Arial" w:cs="Arial"/>
                <w:color w:val="FF0000"/>
                <w:lang w:val="en-US"/>
              </w:rPr>
              <w:t xml:space="preserve">Not specified </w:t>
            </w:r>
          </w:p>
        </w:tc>
      </w:tr>
      <w:tr w:rsidR="004A68D8" w:rsidRPr="004A68D8" w14:paraId="3C7B1325"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1C8DBCCC" w14:textId="77777777" w:rsidR="004A68D8" w:rsidRPr="004A68D8" w:rsidRDefault="004A68D8" w:rsidP="00542003">
            <w:pPr>
              <w:pStyle w:val="TableText0"/>
              <w:keepNext/>
              <w:keepLines/>
              <w:rPr>
                <w:rFonts w:ascii="Arial" w:hAnsi="Arial" w:cs="Arial"/>
                <w:color w:val="FF0000"/>
                <w:sz w:val="24"/>
              </w:rPr>
            </w:pPr>
            <w:r w:rsidRPr="004A68D8">
              <w:rPr>
                <w:rFonts w:ascii="Arial" w:hAnsi="Arial" w:cs="Arial"/>
                <w:b/>
                <w:color w:val="FF0000"/>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490A79E" w14:textId="77777777" w:rsidR="004A68D8" w:rsidRPr="004A68D8" w:rsidRDefault="004A68D8" w:rsidP="00542003">
            <w:pPr>
              <w:pStyle w:val="TableText0"/>
              <w:keepNext/>
              <w:keepLines/>
              <w:rPr>
                <w:rFonts w:ascii="Arial" w:hAnsi="Arial" w:cs="Arial"/>
                <w:color w:val="FF0000"/>
              </w:rPr>
            </w:pPr>
            <w:r w:rsidRPr="004A68D8">
              <w:rPr>
                <w:rFonts w:ascii="Arial" w:hAnsi="Arial" w:cs="Arial"/>
                <w:color w:val="FF0000"/>
                <w:lang w:val="en-US"/>
              </w:rPr>
              <w:t>Not specified</w:t>
            </w:r>
          </w:p>
        </w:tc>
      </w:tr>
      <w:tr w:rsidR="004A68D8" w:rsidRPr="004A68D8" w14:paraId="2F65DAA5"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589A3580" w14:textId="77777777" w:rsidR="004A68D8" w:rsidRPr="004A68D8" w:rsidRDefault="004A68D8" w:rsidP="00542003">
            <w:pPr>
              <w:pStyle w:val="TableText0"/>
              <w:keepNext/>
              <w:keepLines/>
              <w:rPr>
                <w:rFonts w:ascii="Arial" w:hAnsi="Arial" w:cs="Arial"/>
                <w:color w:val="FF0000"/>
                <w:sz w:val="24"/>
              </w:rPr>
            </w:pPr>
            <w:r w:rsidRPr="004A68D8">
              <w:rPr>
                <w:rFonts w:ascii="Arial" w:hAnsi="Arial" w:cs="Arial"/>
                <w:b/>
                <w:color w:val="FF0000"/>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F035F25" w14:textId="77777777" w:rsidR="004A68D8" w:rsidRPr="004A68D8" w:rsidRDefault="004A68D8" w:rsidP="00542003">
            <w:pPr>
              <w:pStyle w:val="TableText0"/>
              <w:keepNext/>
              <w:keepLines/>
              <w:rPr>
                <w:rFonts w:ascii="Arial" w:hAnsi="Arial" w:cs="Arial"/>
                <w:color w:val="FF0000"/>
              </w:rPr>
            </w:pPr>
            <w:r w:rsidRPr="004A68D8">
              <w:rPr>
                <w:rFonts w:ascii="Arial" w:hAnsi="Arial" w:cs="Arial"/>
                <w:color w:val="FF0000"/>
                <w:lang w:val="en-US"/>
              </w:rPr>
              <w:t xml:space="preserve">Not significant </w:t>
            </w:r>
          </w:p>
        </w:tc>
      </w:tr>
    </w:tbl>
    <w:p w14:paraId="7181BB5D" w14:textId="77777777" w:rsidR="004A68D8" w:rsidRDefault="004A68D8" w:rsidP="004A68D8">
      <w:pPr>
        <w:pStyle w:val="BodyText"/>
        <w:rPr>
          <w:rFonts w:ascii="Helvetica-Bold" w:hAnsi="Helvetica-Bold" w:hint="eastAsia"/>
          <w:b/>
          <w:bCs/>
          <w:color w:val="0A080D"/>
        </w:rPr>
      </w:pPr>
    </w:p>
    <w:p w14:paraId="54FDFFCB" w14:textId="77777777" w:rsidR="004A68D8" w:rsidRDefault="004A68D8" w:rsidP="00AD79D6">
      <w:pPr>
        <w:pStyle w:val="BodyText"/>
        <w:rPr>
          <w:rFonts w:ascii="Helvetica-Bold" w:hAnsi="Helvetica-Bold" w:hint="eastAsia"/>
          <w:b/>
          <w:bCs/>
          <w:color w:val="0A080D"/>
        </w:rPr>
      </w:pPr>
    </w:p>
    <w:p w14:paraId="3283C935" w14:textId="77777777" w:rsidR="00002B2C" w:rsidRPr="004A68D8" w:rsidRDefault="00002B2C" w:rsidP="00002B2C">
      <w:pPr>
        <w:pStyle w:val="Kop5"/>
        <w:ind w:left="0" w:firstLine="0"/>
        <w:rPr>
          <w:color w:val="FF0000"/>
        </w:rPr>
      </w:pPr>
      <w:r w:rsidRPr="004A68D8">
        <w:rPr>
          <w:color w:val="FF0000"/>
        </w:rPr>
        <w:lastRenderedPageBreak/>
        <w:t xml:space="preserve">DIM-database server  O -T -A - P </w:t>
      </w:r>
    </w:p>
    <w:tbl>
      <w:tblPr>
        <w:tblW w:w="5344" w:type="pct"/>
        <w:tblLook w:val="0000" w:firstRow="0" w:lastRow="0" w:firstColumn="0" w:lastColumn="0" w:noHBand="0" w:noVBand="0"/>
      </w:tblPr>
      <w:tblGrid>
        <w:gridCol w:w="3033"/>
        <w:gridCol w:w="6362"/>
      </w:tblGrid>
      <w:tr w:rsidR="00002B2C" w:rsidRPr="004A68D8" w14:paraId="2506B0B5"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04CAB69F" w14:textId="77777777" w:rsidR="00002B2C" w:rsidRPr="004A68D8" w:rsidRDefault="00002B2C" w:rsidP="00542003">
            <w:pPr>
              <w:pStyle w:val="TableText0"/>
              <w:keepNext/>
              <w:keepLines/>
              <w:rPr>
                <w:rFonts w:ascii="Arial" w:hAnsi="Arial" w:cs="Arial"/>
                <w:color w:val="FF0000"/>
                <w:sz w:val="24"/>
              </w:rPr>
            </w:pPr>
            <w:r w:rsidRPr="004A68D8">
              <w:rPr>
                <w:rFonts w:ascii="Arial" w:hAnsi="Arial" w:cs="Arial"/>
                <w:b/>
                <w:color w:val="FF0000"/>
              </w:rPr>
              <w:t>Description</w:t>
            </w:r>
          </w:p>
        </w:tc>
        <w:tc>
          <w:tcPr>
            <w:tcW w:w="3386" w:type="pct"/>
            <w:tcBorders>
              <w:top w:val="single" w:sz="6" w:space="0" w:color="auto"/>
              <w:left w:val="single" w:sz="6" w:space="0" w:color="auto"/>
              <w:bottom w:val="single" w:sz="6" w:space="0" w:color="auto"/>
              <w:right w:val="single" w:sz="12" w:space="0" w:color="auto"/>
            </w:tcBorders>
          </w:tcPr>
          <w:p w14:paraId="6FCCA65C" w14:textId="73398F02" w:rsidR="00002B2C" w:rsidRPr="004A68D8" w:rsidRDefault="00002B2C" w:rsidP="00542003">
            <w:pPr>
              <w:pStyle w:val="TableText0"/>
              <w:keepNext/>
              <w:keepLines/>
              <w:rPr>
                <w:rFonts w:ascii="Arial" w:hAnsi="Arial" w:cs="Arial"/>
                <w:color w:val="FF0000"/>
                <w:lang w:val="en-US"/>
              </w:rPr>
            </w:pPr>
            <w:r>
              <w:rPr>
                <w:rFonts w:ascii="Arial" w:hAnsi="Arial" w:cs="Arial"/>
                <w:color w:val="FF0000"/>
                <w:lang w:val="en-US"/>
              </w:rPr>
              <w:t>Oracle Enterprise Manager incoming traffic from OEM Agents.</w:t>
            </w:r>
          </w:p>
          <w:p w14:paraId="191704E5" w14:textId="77777777" w:rsidR="00002B2C" w:rsidRPr="004A68D8" w:rsidRDefault="00002B2C" w:rsidP="00542003">
            <w:pPr>
              <w:pStyle w:val="TableText0"/>
              <w:keepNext/>
              <w:keepLines/>
              <w:rPr>
                <w:rFonts w:ascii="Arial" w:hAnsi="Arial" w:cs="Arial"/>
                <w:color w:val="FF0000"/>
                <w:lang w:val="en-US"/>
              </w:rPr>
            </w:pPr>
          </w:p>
          <w:p w14:paraId="23238735" w14:textId="0D00053D" w:rsidR="00002B2C" w:rsidRPr="004A68D8" w:rsidRDefault="00002B2C" w:rsidP="00002B2C">
            <w:pPr>
              <w:pStyle w:val="TableText0"/>
              <w:keepNext/>
              <w:keepLines/>
              <w:rPr>
                <w:rFonts w:ascii="Arial" w:hAnsi="Arial" w:cs="Arial"/>
                <w:color w:val="FF0000"/>
                <w:lang w:val="en-US"/>
              </w:rPr>
            </w:pPr>
            <w:r w:rsidRPr="004A68D8">
              <w:rPr>
                <w:rFonts w:ascii="Arial" w:hAnsi="Arial" w:cs="Arial"/>
                <w:color w:val="FF0000"/>
                <w:lang w:val="en-US"/>
              </w:rPr>
              <w:t xml:space="preserve">This is the connection </w:t>
            </w:r>
            <w:r>
              <w:rPr>
                <w:rFonts w:ascii="Arial" w:hAnsi="Arial" w:cs="Arial"/>
                <w:color w:val="FF0000"/>
                <w:lang w:val="en-US"/>
              </w:rPr>
              <w:t>from</w:t>
            </w:r>
            <w:r w:rsidRPr="004A68D8">
              <w:rPr>
                <w:rFonts w:ascii="Arial" w:hAnsi="Arial" w:cs="Arial"/>
                <w:color w:val="FF0000"/>
                <w:lang w:val="en-US"/>
              </w:rPr>
              <w:t xml:space="preserve"> all DIM database servers in the Deployment, Test, Acceptance and Production environment</w:t>
            </w:r>
          </w:p>
        </w:tc>
      </w:tr>
      <w:tr w:rsidR="00002B2C" w:rsidRPr="0003183F" w14:paraId="0E99D4E4"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0CB5C8ED" w14:textId="77777777" w:rsidR="00002B2C" w:rsidRPr="004A68D8" w:rsidRDefault="00002B2C" w:rsidP="00542003">
            <w:pPr>
              <w:pStyle w:val="TableText0"/>
              <w:keepNext/>
              <w:keepLines/>
              <w:rPr>
                <w:rFonts w:ascii="Arial" w:hAnsi="Arial" w:cs="Arial"/>
                <w:b/>
                <w:color w:val="FF0000"/>
              </w:rPr>
            </w:pPr>
            <w:r w:rsidRPr="004A68D8">
              <w:rPr>
                <w:rFonts w:ascii="Arial" w:hAnsi="Arial" w:cs="Arial"/>
                <w:b/>
                <w:color w:val="FF0000"/>
              </w:rPr>
              <w:t>Protocol and Port</w:t>
            </w:r>
          </w:p>
        </w:tc>
        <w:tc>
          <w:tcPr>
            <w:tcW w:w="3386" w:type="pct"/>
            <w:tcBorders>
              <w:top w:val="single" w:sz="6" w:space="0" w:color="auto"/>
              <w:left w:val="single" w:sz="6" w:space="0" w:color="auto"/>
              <w:bottom w:val="single" w:sz="6" w:space="0" w:color="auto"/>
              <w:right w:val="single" w:sz="12" w:space="0" w:color="auto"/>
            </w:tcBorders>
          </w:tcPr>
          <w:p w14:paraId="34E9F647" w14:textId="1D19B888" w:rsidR="00002B2C" w:rsidRPr="00002B2C" w:rsidRDefault="00002B2C" w:rsidP="00542003">
            <w:pPr>
              <w:pStyle w:val="TableText0"/>
              <w:keepNext/>
              <w:keepLines/>
              <w:rPr>
                <w:rFonts w:ascii="Arial" w:hAnsi="Arial" w:cs="Arial"/>
                <w:color w:val="FF0000"/>
                <w:lang w:val="fr-FR"/>
              </w:rPr>
            </w:pPr>
            <w:r w:rsidRPr="00002B2C">
              <w:rPr>
                <w:rFonts w:ascii="Arial" w:hAnsi="Arial" w:cs="Arial"/>
                <w:color w:val="FF0000"/>
                <w:lang w:val="fr-FR"/>
              </w:rPr>
              <w:t>Oracle Enterprise Manager Agent</w:t>
            </w:r>
            <w:r>
              <w:rPr>
                <w:rFonts w:ascii="Arial" w:hAnsi="Arial" w:cs="Arial"/>
                <w:color w:val="FF0000"/>
                <w:lang w:val="fr-FR"/>
              </w:rPr>
              <w:t>, port 1159 and 4889</w:t>
            </w:r>
          </w:p>
        </w:tc>
      </w:tr>
      <w:tr w:rsidR="00002B2C" w:rsidRPr="004A68D8" w14:paraId="4876E384"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3E88F32A" w14:textId="77777777" w:rsidR="00002B2C" w:rsidRPr="004A68D8" w:rsidRDefault="00002B2C" w:rsidP="00542003">
            <w:pPr>
              <w:pStyle w:val="TableText0"/>
              <w:keepNext/>
              <w:keepLines/>
              <w:rPr>
                <w:rFonts w:ascii="Arial" w:hAnsi="Arial" w:cs="Arial"/>
                <w:b/>
                <w:color w:val="FF0000"/>
              </w:rPr>
            </w:pPr>
            <w:r w:rsidRPr="004A68D8">
              <w:rPr>
                <w:rFonts w:ascii="Arial" w:hAnsi="Arial" w:cs="Arial"/>
                <w:b/>
                <w:color w:val="FF0000"/>
              </w:rPr>
              <w:t>DC (</w:t>
            </w:r>
            <w:proofErr w:type="spellStart"/>
            <w:r w:rsidRPr="004A68D8">
              <w:rPr>
                <w:rFonts w:ascii="Arial" w:hAnsi="Arial" w:cs="Arial"/>
                <w:b/>
                <w:color w:val="FF0000"/>
              </w:rPr>
              <w:t>Datacenter</w:t>
            </w:r>
            <w:proofErr w:type="spellEnd"/>
            <w:r w:rsidRPr="004A68D8">
              <w:rPr>
                <w:rFonts w:ascii="Arial" w:hAnsi="Arial" w:cs="Arial"/>
                <w:b/>
                <w:color w:val="FF0000"/>
              </w:rPr>
              <w:t>) connection</w:t>
            </w:r>
          </w:p>
        </w:tc>
        <w:tc>
          <w:tcPr>
            <w:tcW w:w="3386" w:type="pct"/>
            <w:tcBorders>
              <w:top w:val="single" w:sz="6" w:space="0" w:color="auto"/>
              <w:left w:val="single" w:sz="6" w:space="0" w:color="auto"/>
              <w:bottom w:val="single" w:sz="6" w:space="0" w:color="auto"/>
              <w:right w:val="single" w:sz="12" w:space="0" w:color="auto"/>
            </w:tcBorders>
          </w:tcPr>
          <w:p w14:paraId="26E55EE9" w14:textId="77777777" w:rsidR="00002B2C" w:rsidRPr="004A68D8" w:rsidRDefault="0003183F" w:rsidP="00542003">
            <w:pPr>
              <w:pStyle w:val="TableText0"/>
              <w:keepNext/>
              <w:keepLines/>
              <w:rPr>
                <w:rFonts w:ascii="Arial" w:hAnsi="Arial" w:cs="Arial"/>
                <w:color w:val="FF0000"/>
                <w:lang w:val="en-US"/>
              </w:rPr>
            </w:pPr>
            <w:sdt>
              <w:sdtPr>
                <w:rPr>
                  <w:rFonts w:ascii="Arial" w:hAnsi="Arial" w:cs="Arial"/>
                  <w:color w:val="FF0000"/>
                  <w:lang w:val="en-US"/>
                </w:rPr>
                <w:alias w:val="DC connection"/>
                <w:tag w:val="DC connection"/>
                <w:id w:val="-871306360"/>
                <w:placeholder>
                  <w:docPart w:val="38F4B24074FD4B98BF64DB0A25A69137"/>
                </w:placeholder>
                <w:dropDownList>
                  <w:listItem w:displayText="Select" w:value="Select"/>
                  <w:listItem w:displayText="Internal" w:value="Internal"/>
                  <w:listItem w:displayText="External" w:value="External"/>
                </w:dropDownList>
              </w:sdtPr>
              <w:sdtEndPr/>
              <w:sdtContent>
                <w:r w:rsidR="00002B2C" w:rsidRPr="004A68D8">
                  <w:rPr>
                    <w:rFonts w:ascii="Arial" w:hAnsi="Arial" w:cs="Arial"/>
                    <w:color w:val="FF0000"/>
                    <w:lang w:val="en-US"/>
                  </w:rPr>
                  <w:t>Internal</w:t>
                </w:r>
              </w:sdtContent>
            </w:sdt>
            <w:r w:rsidR="00002B2C" w:rsidRPr="004A68D8">
              <w:rPr>
                <w:rFonts w:ascii="Arial" w:hAnsi="Arial" w:cs="Arial"/>
                <w:color w:val="FF0000"/>
                <w:lang w:val="en-US"/>
              </w:rPr>
              <w:t xml:space="preserve"> </w:t>
            </w:r>
            <w:r w:rsidR="00002B2C" w:rsidRPr="004A68D8">
              <w:rPr>
                <w:rFonts w:ascii="Arial" w:hAnsi="Arial" w:cs="Arial"/>
                <w:color w:val="FF0000"/>
                <w:lang w:val="nl-NL"/>
              </w:rPr>
              <w:t>(</w:t>
            </w:r>
            <w:proofErr w:type="spellStart"/>
            <w:r w:rsidR="00002B2C" w:rsidRPr="004A68D8">
              <w:rPr>
                <w:rFonts w:ascii="Arial" w:hAnsi="Arial" w:cs="Arial"/>
                <w:color w:val="FF0000"/>
                <w:lang w:val="nl-NL"/>
              </w:rPr>
              <w:t>mandatory</w:t>
            </w:r>
            <w:proofErr w:type="spellEnd"/>
            <w:r w:rsidR="00002B2C" w:rsidRPr="004A68D8">
              <w:rPr>
                <w:rFonts w:ascii="Arial" w:hAnsi="Arial" w:cs="Arial"/>
                <w:color w:val="FF0000"/>
                <w:lang w:val="nl-NL"/>
              </w:rPr>
              <w:t xml:space="preserve"> field)</w:t>
            </w:r>
          </w:p>
        </w:tc>
      </w:tr>
      <w:tr w:rsidR="00002B2C" w:rsidRPr="004A68D8" w14:paraId="092B8D2B"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140314C0" w14:textId="77777777" w:rsidR="00002B2C" w:rsidRPr="004A68D8" w:rsidRDefault="00002B2C" w:rsidP="00542003">
            <w:pPr>
              <w:pStyle w:val="TableText0"/>
              <w:keepNext/>
              <w:keepLines/>
              <w:rPr>
                <w:rFonts w:ascii="Arial" w:hAnsi="Arial" w:cs="Arial"/>
                <w:b/>
                <w:color w:val="FF0000"/>
              </w:rPr>
            </w:pPr>
            <w:r w:rsidRPr="004A68D8">
              <w:rPr>
                <w:rFonts w:ascii="Arial" w:hAnsi="Arial" w:cs="Arial"/>
                <w:b/>
                <w:color w:val="FF0000"/>
              </w:rPr>
              <w:t>Direction</w:t>
            </w:r>
          </w:p>
        </w:tc>
        <w:sdt>
          <w:sdtPr>
            <w:rPr>
              <w:rFonts w:ascii="Arial" w:hAnsi="Arial" w:cs="Arial"/>
              <w:color w:val="FF0000"/>
              <w:lang w:val="en-US"/>
            </w:rPr>
            <w:id w:val="1066065843"/>
            <w:placeholder>
              <w:docPart w:val="34255DDCE53A41ABAD4E27CC448D8F3A"/>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553FBC67" w14:textId="37B83F18" w:rsidR="00002B2C" w:rsidRPr="004A68D8" w:rsidRDefault="00002B2C" w:rsidP="00542003">
                <w:pPr>
                  <w:pStyle w:val="TableText0"/>
                  <w:keepNext/>
                  <w:keepLines/>
                  <w:rPr>
                    <w:rFonts w:ascii="Arial" w:hAnsi="Arial" w:cs="Arial"/>
                    <w:color w:val="FF0000"/>
                    <w:lang w:val="en-US"/>
                  </w:rPr>
                </w:pPr>
                <w:r>
                  <w:rPr>
                    <w:rFonts w:ascii="Arial" w:hAnsi="Arial" w:cs="Arial"/>
                    <w:color w:val="FF0000"/>
                    <w:lang w:val="en-US"/>
                  </w:rPr>
                  <w:t>Inbound</w:t>
                </w:r>
              </w:p>
            </w:tc>
          </w:sdtContent>
        </w:sdt>
      </w:tr>
      <w:tr w:rsidR="00002B2C" w:rsidRPr="004A68D8" w14:paraId="535BDBBA"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66D3649D" w14:textId="77777777" w:rsidR="00002B2C" w:rsidRPr="004A68D8" w:rsidRDefault="00002B2C" w:rsidP="00542003">
            <w:pPr>
              <w:pStyle w:val="TableText0"/>
              <w:keepNext/>
              <w:keepLines/>
              <w:rPr>
                <w:rFonts w:ascii="Arial" w:hAnsi="Arial" w:cs="Arial"/>
                <w:b/>
                <w:color w:val="FF0000"/>
              </w:rPr>
            </w:pPr>
            <w:r w:rsidRPr="004A68D8">
              <w:rPr>
                <w:rFonts w:ascii="Arial" w:hAnsi="Arial" w:cs="Arial"/>
                <w:b/>
                <w:color w:val="FF0000"/>
              </w:rPr>
              <w:t>Direct connection</w:t>
            </w:r>
          </w:p>
        </w:tc>
        <w:tc>
          <w:tcPr>
            <w:tcW w:w="3386" w:type="pct"/>
            <w:tcBorders>
              <w:top w:val="single" w:sz="6" w:space="0" w:color="auto"/>
              <w:left w:val="single" w:sz="6" w:space="0" w:color="auto"/>
              <w:bottom w:val="single" w:sz="6" w:space="0" w:color="auto"/>
              <w:right w:val="single" w:sz="12" w:space="0" w:color="auto"/>
            </w:tcBorders>
          </w:tcPr>
          <w:p w14:paraId="56C7CB80" w14:textId="77777777" w:rsidR="00002B2C" w:rsidRPr="004A68D8" w:rsidRDefault="00002B2C" w:rsidP="00542003">
            <w:pPr>
              <w:pStyle w:val="TableText0"/>
              <w:keepNext/>
              <w:keepLines/>
              <w:rPr>
                <w:rFonts w:ascii="Arial" w:hAnsi="Arial" w:cs="Arial"/>
                <w:color w:val="FF0000"/>
                <w:lang w:val="en-US"/>
              </w:rPr>
            </w:pPr>
            <w:r w:rsidRPr="004A68D8">
              <w:rPr>
                <w:rFonts w:ascii="Arial" w:hAnsi="Arial" w:cs="Arial"/>
                <w:color w:val="FF0000"/>
                <w:lang w:val="en-US"/>
              </w:rPr>
              <w:t xml:space="preserve"> </w:t>
            </w:r>
            <w:sdt>
              <w:sdtPr>
                <w:rPr>
                  <w:rFonts w:ascii="Arial" w:hAnsi="Arial" w:cs="Arial"/>
                  <w:color w:val="FF0000"/>
                  <w:lang w:val="en-US"/>
                </w:rPr>
                <w:alias w:val="Direct connection"/>
                <w:tag w:val="Direct connection"/>
                <w:id w:val="955053929"/>
                <w:placeholder>
                  <w:docPart w:val="D2AEC55137BC4EBEB50008861CAEACDC"/>
                </w:placeholder>
                <w:dropDownList>
                  <w:listItem w:displayText="Select" w:value="Select"/>
                  <w:listItem w:displayText="Yes" w:value="Yes"/>
                  <w:listItem w:displayText="No" w:value="No"/>
                </w:dropDownList>
              </w:sdtPr>
              <w:sdtEndPr/>
              <w:sdtContent>
                <w:r w:rsidRPr="004A68D8">
                  <w:rPr>
                    <w:rFonts w:ascii="Arial" w:hAnsi="Arial" w:cs="Arial"/>
                    <w:color w:val="FF0000"/>
                    <w:lang w:val="en-US"/>
                  </w:rPr>
                  <w:t>Yes</w:t>
                </w:r>
              </w:sdtContent>
            </w:sdt>
            <w:r w:rsidRPr="004A68D8">
              <w:rPr>
                <w:rFonts w:ascii="Arial" w:hAnsi="Arial" w:cs="Arial"/>
                <w:color w:val="FF0000"/>
                <w:lang w:val="en-US"/>
              </w:rPr>
              <w:t xml:space="preserve"> (mandatory field)</w:t>
            </w:r>
          </w:p>
          <w:p w14:paraId="49D6DFFD" w14:textId="77777777" w:rsidR="00002B2C" w:rsidRPr="004A68D8" w:rsidRDefault="00002B2C" w:rsidP="00542003">
            <w:pPr>
              <w:pStyle w:val="TableText0"/>
              <w:keepNext/>
              <w:keepLines/>
              <w:rPr>
                <w:rFonts w:ascii="Arial" w:hAnsi="Arial" w:cs="Arial"/>
                <w:color w:val="FF0000"/>
                <w:lang w:val="en-US"/>
              </w:rPr>
            </w:pPr>
            <w:r w:rsidRPr="004A68D8">
              <w:rPr>
                <w:rFonts w:ascii="Arial" w:hAnsi="Arial" w:cs="Arial"/>
                <w:color w:val="FF0000"/>
                <w:lang w:val="en-US"/>
              </w:rPr>
              <w:t xml:space="preserve">Via: &lt;If No is selected </w:t>
            </w:r>
            <w:proofErr w:type="spellStart"/>
            <w:r w:rsidRPr="004A68D8">
              <w:rPr>
                <w:rFonts w:ascii="Arial" w:hAnsi="Arial" w:cs="Arial"/>
                <w:color w:val="FF0000"/>
                <w:lang w:val="en-US"/>
              </w:rPr>
              <w:t>specifiy</w:t>
            </w:r>
            <w:proofErr w:type="spellEnd"/>
            <w:r w:rsidRPr="004A68D8">
              <w:rPr>
                <w:rFonts w:ascii="Arial" w:hAnsi="Arial" w:cs="Arial"/>
                <w:color w:val="FF0000"/>
                <w:lang w:val="en-US"/>
              </w:rPr>
              <w:t xml:space="preserve"> otherwise mention not applicable&gt;</w:t>
            </w:r>
          </w:p>
        </w:tc>
      </w:tr>
      <w:tr w:rsidR="00002B2C" w:rsidRPr="004A68D8" w14:paraId="75A1228E"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06096137" w14:textId="77777777" w:rsidR="00002B2C" w:rsidRPr="004A68D8" w:rsidRDefault="00002B2C" w:rsidP="00542003">
            <w:pPr>
              <w:pStyle w:val="TableText0"/>
              <w:keepNext/>
              <w:keepLines/>
              <w:rPr>
                <w:rFonts w:ascii="Arial" w:hAnsi="Arial" w:cs="Arial"/>
                <w:b/>
                <w:color w:val="FF0000"/>
              </w:rPr>
            </w:pPr>
            <w:r w:rsidRPr="004A68D8">
              <w:rPr>
                <w:rFonts w:ascii="Arial" w:hAnsi="Arial" w:cs="Arial"/>
                <w:b/>
                <w:color w:val="FF0000"/>
              </w:rPr>
              <w:t>Security Controls</w:t>
            </w:r>
          </w:p>
        </w:tc>
        <w:tc>
          <w:tcPr>
            <w:tcW w:w="3386" w:type="pct"/>
            <w:tcBorders>
              <w:top w:val="single" w:sz="6" w:space="0" w:color="auto"/>
              <w:left w:val="single" w:sz="6" w:space="0" w:color="auto"/>
              <w:bottom w:val="single" w:sz="6" w:space="0" w:color="auto"/>
              <w:right w:val="single" w:sz="12" w:space="0" w:color="auto"/>
            </w:tcBorders>
          </w:tcPr>
          <w:p w14:paraId="30E32B03" w14:textId="77777777" w:rsidR="00002B2C" w:rsidRPr="004A68D8" w:rsidRDefault="00002B2C" w:rsidP="00542003">
            <w:pPr>
              <w:pStyle w:val="TableText0"/>
              <w:keepNext/>
              <w:keepLines/>
              <w:rPr>
                <w:rFonts w:ascii="Arial" w:hAnsi="Arial" w:cs="Arial"/>
                <w:color w:val="FF0000"/>
                <w:lang w:val="en-US"/>
              </w:rPr>
            </w:pPr>
            <w:proofErr w:type="spellStart"/>
            <w:r w:rsidRPr="004A68D8">
              <w:rPr>
                <w:rFonts w:ascii="Arial" w:hAnsi="Arial" w:cs="Arial"/>
                <w:color w:val="FF0000"/>
                <w:lang w:val="en-US"/>
              </w:rPr>
              <w:t>Authorisation</w:t>
            </w:r>
            <w:proofErr w:type="spellEnd"/>
            <w:r w:rsidRPr="004A68D8">
              <w:rPr>
                <w:rFonts w:ascii="Arial" w:hAnsi="Arial" w:cs="Arial"/>
                <w:color w:val="FF0000"/>
                <w:lang w:val="en-US"/>
              </w:rPr>
              <w:t xml:space="preserve"> method or authentication method: </w:t>
            </w:r>
            <w:sdt>
              <w:sdtPr>
                <w:rPr>
                  <w:rFonts w:ascii="Arial" w:hAnsi="Arial" w:cs="Arial"/>
                  <w:color w:val="FF0000"/>
                  <w:lang w:val="en-US"/>
                </w:rPr>
                <w:alias w:val="Authorisation"/>
                <w:tag w:val="Authorisation"/>
                <w:id w:val="-765539032"/>
                <w:placeholder>
                  <w:docPart w:val="13818CCABB7D45E892941F0A6EFE932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4A68D8">
                  <w:rPr>
                    <w:rFonts w:ascii="Arial" w:hAnsi="Arial" w:cs="Arial"/>
                    <w:color w:val="FF0000"/>
                    <w:lang w:val="en-US"/>
                  </w:rPr>
                  <w:t>Select</w:t>
                </w:r>
              </w:sdtContent>
            </w:sdt>
            <w:r w:rsidRPr="004A68D8">
              <w:rPr>
                <w:rFonts w:ascii="Arial" w:hAnsi="Arial" w:cs="Arial"/>
                <w:color w:val="FF0000"/>
                <w:lang w:val="en-US"/>
              </w:rPr>
              <w:t xml:space="preserve"> (not specified)</w:t>
            </w:r>
          </w:p>
          <w:p w14:paraId="15F5D621" w14:textId="77777777" w:rsidR="00002B2C" w:rsidRPr="004A68D8" w:rsidRDefault="00002B2C" w:rsidP="00542003">
            <w:pPr>
              <w:pStyle w:val="TableText0"/>
              <w:keepNext/>
              <w:keepLines/>
              <w:rPr>
                <w:rFonts w:ascii="Arial" w:hAnsi="Arial" w:cs="Arial"/>
                <w:color w:val="FF0000"/>
                <w:lang w:val="en-US"/>
              </w:rPr>
            </w:pPr>
            <w:r w:rsidRPr="004A68D8">
              <w:rPr>
                <w:rFonts w:ascii="Arial" w:hAnsi="Arial" w:cs="Arial"/>
                <w:color w:val="FF0000"/>
                <w:lang w:val="en-US"/>
              </w:rPr>
              <w:t xml:space="preserve">Use certificates:  </w:t>
            </w:r>
            <w:sdt>
              <w:sdtPr>
                <w:rPr>
                  <w:rFonts w:ascii="Arial" w:hAnsi="Arial" w:cs="Arial"/>
                  <w:color w:val="FF0000"/>
                  <w:lang w:val="en-US"/>
                </w:rPr>
                <w:alias w:val="Certificates"/>
                <w:tag w:val="Certificates"/>
                <w:id w:val="-820037206"/>
                <w:placeholder>
                  <w:docPart w:val="0FF14BFF38A242FF9EE1C55BA9875891"/>
                </w:placeholder>
                <w:dropDownList>
                  <w:listItem w:displayText="Select" w:value="Select"/>
                  <w:listItem w:displayText="No" w:value="No"/>
                  <w:listItem w:displayText="Yes (Entrust)" w:value="Yes (Entrust)"/>
                  <w:listItem w:displayText="Yes (PKI Overheid)" w:value="Yes (PKI Overheid)"/>
                </w:dropDownList>
              </w:sdtPr>
              <w:sdtEndPr/>
              <w:sdtContent>
                <w:r w:rsidRPr="004A68D8">
                  <w:rPr>
                    <w:rFonts w:ascii="Arial" w:hAnsi="Arial" w:cs="Arial"/>
                    <w:color w:val="FF0000"/>
                    <w:lang w:val="en-US"/>
                  </w:rPr>
                  <w:t>No</w:t>
                </w:r>
              </w:sdtContent>
            </w:sdt>
          </w:p>
          <w:p w14:paraId="132460C5" w14:textId="77777777" w:rsidR="00002B2C" w:rsidRPr="004A68D8" w:rsidRDefault="00002B2C" w:rsidP="00542003">
            <w:pPr>
              <w:pStyle w:val="TableText0"/>
              <w:keepNext/>
              <w:keepLines/>
              <w:rPr>
                <w:rFonts w:ascii="Arial" w:hAnsi="Arial" w:cs="Arial"/>
                <w:color w:val="FF0000"/>
                <w:lang w:val="en-US"/>
              </w:rPr>
            </w:pPr>
            <w:r w:rsidRPr="004A68D8">
              <w:rPr>
                <w:rFonts w:ascii="Arial" w:hAnsi="Arial" w:cs="Arial"/>
                <w:color w:val="FF0000"/>
                <w:lang w:val="en-US"/>
              </w:rPr>
              <w:t xml:space="preserve">Service account:  </w:t>
            </w:r>
            <w:sdt>
              <w:sdtPr>
                <w:rPr>
                  <w:rFonts w:ascii="Arial" w:hAnsi="Arial" w:cs="Arial"/>
                  <w:color w:val="FF0000"/>
                  <w:lang w:val="en-US"/>
                </w:rPr>
                <w:alias w:val="Service account"/>
                <w:tag w:val="Service account"/>
                <w:id w:val="2058811344"/>
                <w:placeholder>
                  <w:docPart w:val="4F5B2AE9AE574993849B3CD532A96C2E"/>
                </w:placeholder>
                <w:dropDownList>
                  <w:listItem w:displayText="Select" w:value="Select"/>
                  <w:listItem w:displayText="Yes" w:value="Yes"/>
                  <w:listItem w:displayText="No" w:value="No"/>
                </w:dropDownList>
              </w:sdtPr>
              <w:sdtEndPr/>
              <w:sdtContent>
                <w:r w:rsidRPr="004A68D8">
                  <w:rPr>
                    <w:rFonts w:ascii="Arial" w:hAnsi="Arial" w:cs="Arial"/>
                    <w:color w:val="FF0000"/>
                    <w:lang w:val="en-US"/>
                  </w:rPr>
                  <w:t>No</w:t>
                </w:r>
              </w:sdtContent>
            </w:sdt>
          </w:p>
        </w:tc>
      </w:tr>
      <w:tr w:rsidR="00002B2C" w:rsidRPr="004A68D8" w14:paraId="48D2FA70"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41B79C3E" w14:textId="77777777" w:rsidR="00002B2C" w:rsidRPr="004A68D8" w:rsidRDefault="00002B2C" w:rsidP="00542003">
            <w:pPr>
              <w:pStyle w:val="TableText0"/>
              <w:keepNext/>
              <w:keepLines/>
              <w:rPr>
                <w:rFonts w:ascii="Arial" w:hAnsi="Arial" w:cs="Arial"/>
                <w:color w:val="FF0000"/>
                <w:sz w:val="24"/>
              </w:rPr>
            </w:pPr>
            <w:r w:rsidRPr="004A68D8">
              <w:rPr>
                <w:rFonts w:ascii="Arial" w:hAnsi="Arial" w:cs="Arial"/>
                <w:b/>
                <w:color w:val="FF0000"/>
              </w:rPr>
              <w:t>Number of users</w:t>
            </w:r>
          </w:p>
        </w:tc>
        <w:tc>
          <w:tcPr>
            <w:tcW w:w="3386" w:type="pct"/>
            <w:tcBorders>
              <w:top w:val="single" w:sz="6" w:space="0" w:color="auto"/>
              <w:left w:val="single" w:sz="6" w:space="0" w:color="auto"/>
              <w:bottom w:val="single" w:sz="6" w:space="0" w:color="auto"/>
              <w:right w:val="single" w:sz="12" w:space="0" w:color="auto"/>
            </w:tcBorders>
          </w:tcPr>
          <w:p w14:paraId="3BF1DDB3" w14:textId="5C78ACDA" w:rsidR="00002B2C" w:rsidRPr="004A68D8" w:rsidRDefault="00002B2C" w:rsidP="00542003">
            <w:pPr>
              <w:pStyle w:val="TableText0"/>
              <w:keepNext/>
              <w:keepLines/>
              <w:rPr>
                <w:rFonts w:ascii="Arial" w:hAnsi="Arial" w:cs="Arial"/>
                <w:color w:val="FF0000"/>
                <w:lang w:val="en-US"/>
              </w:rPr>
            </w:pPr>
            <w:r>
              <w:rPr>
                <w:rFonts w:ascii="Arial" w:hAnsi="Arial" w:cs="Arial"/>
                <w:color w:val="FF0000"/>
                <w:lang w:val="en-US"/>
              </w:rPr>
              <w:t>N/A</w:t>
            </w:r>
          </w:p>
        </w:tc>
      </w:tr>
      <w:tr w:rsidR="00002B2C" w:rsidRPr="004A68D8" w14:paraId="698A954D"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60DE6F6E" w14:textId="77777777" w:rsidR="00002B2C" w:rsidRPr="004A68D8" w:rsidRDefault="00002B2C" w:rsidP="00542003">
            <w:pPr>
              <w:pStyle w:val="TableText0"/>
              <w:keepNext/>
              <w:keepLines/>
              <w:rPr>
                <w:rFonts w:ascii="Arial" w:hAnsi="Arial" w:cs="Arial"/>
                <w:color w:val="FF0000"/>
                <w:sz w:val="24"/>
              </w:rPr>
            </w:pPr>
            <w:r w:rsidRPr="004A68D8">
              <w:rPr>
                <w:rFonts w:ascii="Arial" w:hAnsi="Arial" w:cs="Arial"/>
                <w:b/>
                <w:color w:val="FF0000"/>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065B982" w14:textId="77777777" w:rsidR="00002B2C" w:rsidRPr="004A68D8" w:rsidRDefault="00002B2C" w:rsidP="00542003">
            <w:pPr>
              <w:pStyle w:val="TableText0"/>
              <w:keepNext/>
              <w:keepLines/>
              <w:rPr>
                <w:rFonts w:ascii="Arial" w:hAnsi="Arial" w:cs="Arial"/>
                <w:color w:val="FF0000"/>
              </w:rPr>
            </w:pPr>
            <w:r w:rsidRPr="004A68D8">
              <w:rPr>
                <w:rFonts w:ascii="Arial" w:hAnsi="Arial" w:cs="Arial"/>
                <w:color w:val="FF0000"/>
                <w:lang w:val="en-US"/>
              </w:rPr>
              <w:t xml:space="preserve">Not specified </w:t>
            </w:r>
          </w:p>
        </w:tc>
      </w:tr>
      <w:tr w:rsidR="00002B2C" w:rsidRPr="004A68D8" w14:paraId="28793459"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048EAC74" w14:textId="77777777" w:rsidR="00002B2C" w:rsidRPr="004A68D8" w:rsidRDefault="00002B2C" w:rsidP="00542003">
            <w:pPr>
              <w:pStyle w:val="TableText0"/>
              <w:keepNext/>
              <w:keepLines/>
              <w:rPr>
                <w:rFonts w:ascii="Arial" w:hAnsi="Arial" w:cs="Arial"/>
                <w:color w:val="FF0000"/>
                <w:sz w:val="24"/>
              </w:rPr>
            </w:pPr>
            <w:r w:rsidRPr="004A68D8">
              <w:rPr>
                <w:rFonts w:ascii="Arial" w:hAnsi="Arial" w:cs="Arial"/>
                <w:b/>
                <w:color w:val="FF0000"/>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07A8CD1" w14:textId="77777777" w:rsidR="00002B2C" w:rsidRPr="004A68D8" w:rsidRDefault="00002B2C" w:rsidP="00542003">
            <w:pPr>
              <w:pStyle w:val="TableText0"/>
              <w:keepNext/>
              <w:keepLines/>
              <w:rPr>
                <w:rFonts w:ascii="Arial" w:hAnsi="Arial" w:cs="Arial"/>
                <w:color w:val="FF0000"/>
              </w:rPr>
            </w:pPr>
            <w:r w:rsidRPr="004A68D8">
              <w:rPr>
                <w:rFonts w:ascii="Arial" w:hAnsi="Arial" w:cs="Arial"/>
                <w:color w:val="FF0000"/>
                <w:lang w:val="en-US"/>
              </w:rPr>
              <w:t>Not specified</w:t>
            </w:r>
          </w:p>
        </w:tc>
      </w:tr>
      <w:tr w:rsidR="00002B2C" w:rsidRPr="004A68D8" w14:paraId="4C12BEDB"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4CDA0F13" w14:textId="77777777" w:rsidR="00002B2C" w:rsidRPr="004A68D8" w:rsidRDefault="00002B2C" w:rsidP="00542003">
            <w:pPr>
              <w:pStyle w:val="TableText0"/>
              <w:keepNext/>
              <w:keepLines/>
              <w:rPr>
                <w:rFonts w:ascii="Arial" w:hAnsi="Arial" w:cs="Arial"/>
                <w:color w:val="FF0000"/>
                <w:sz w:val="24"/>
              </w:rPr>
            </w:pPr>
            <w:r w:rsidRPr="004A68D8">
              <w:rPr>
                <w:rFonts w:ascii="Arial" w:hAnsi="Arial" w:cs="Arial"/>
                <w:b/>
                <w:color w:val="FF0000"/>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4813673" w14:textId="77777777" w:rsidR="00002B2C" w:rsidRPr="004A68D8" w:rsidRDefault="00002B2C" w:rsidP="00542003">
            <w:pPr>
              <w:pStyle w:val="TableText0"/>
              <w:keepNext/>
              <w:keepLines/>
              <w:rPr>
                <w:rFonts w:ascii="Arial" w:hAnsi="Arial" w:cs="Arial"/>
                <w:color w:val="FF0000"/>
              </w:rPr>
            </w:pPr>
            <w:r w:rsidRPr="004A68D8">
              <w:rPr>
                <w:rFonts w:ascii="Arial" w:hAnsi="Arial" w:cs="Arial"/>
                <w:color w:val="FF0000"/>
                <w:lang w:val="en-US"/>
              </w:rPr>
              <w:t xml:space="preserve">Not significant </w:t>
            </w:r>
          </w:p>
        </w:tc>
      </w:tr>
    </w:tbl>
    <w:p w14:paraId="0630B2AD" w14:textId="77777777" w:rsidR="00002B2C" w:rsidRDefault="00002B2C" w:rsidP="00002B2C">
      <w:pPr>
        <w:pStyle w:val="BodyText"/>
        <w:rPr>
          <w:rFonts w:ascii="Helvetica-Bold" w:hAnsi="Helvetica-Bold" w:hint="eastAsia"/>
          <w:b/>
          <w:bCs/>
          <w:color w:val="0A080D"/>
        </w:rPr>
      </w:pPr>
    </w:p>
    <w:p w14:paraId="5214BA81" w14:textId="086226F3" w:rsidR="0003183F" w:rsidRPr="004A68D8" w:rsidRDefault="0003183F" w:rsidP="0003183F">
      <w:pPr>
        <w:pStyle w:val="Kop5"/>
        <w:rPr>
          <w:color w:val="FF0000"/>
        </w:rPr>
      </w:pPr>
      <w:r>
        <w:rPr>
          <w:color w:val="FF0000"/>
        </w:rPr>
        <w:t xml:space="preserve">  </w:t>
      </w:r>
      <w:r w:rsidRPr="0003183F">
        <w:rPr>
          <w:color w:val="FF0000"/>
        </w:rPr>
        <w:t>DBA-GD RDP</w:t>
      </w:r>
    </w:p>
    <w:tbl>
      <w:tblPr>
        <w:tblW w:w="5344" w:type="pct"/>
        <w:tblLook w:val="0000" w:firstRow="0" w:lastRow="0" w:firstColumn="0" w:lastColumn="0" w:noHBand="0" w:noVBand="0"/>
      </w:tblPr>
      <w:tblGrid>
        <w:gridCol w:w="3033"/>
        <w:gridCol w:w="6362"/>
      </w:tblGrid>
      <w:tr w:rsidR="0003183F" w:rsidRPr="008A101A" w14:paraId="3E9498D9"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21AAB4BF" w14:textId="77777777" w:rsidR="0003183F" w:rsidRPr="008A101A" w:rsidRDefault="0003183F" w:rsidP="008D04D1">
            <w:pPr>
              <w:pStyle w:val="TableText0"/>
              <w:keepNext/>
              <w:keepLines/>
              <w:rPr>
                <w:rFonts w:ascii="Arial" w:hAnsi="Arial" w:cs="Arial"/>
                <w:color w:val="FF0000"/>
                <w:sz w:val="24"/>
              </w:rPr>
            </w:pPr>
            <w:r w:rsidRPr="008A101A">
              <w:rPr>
                <w:rFonts w:ascii="Arial" w:hAnsi="Arial" w:cs="Arial"/>
                <w:b/>
                <w:color w:val="FF0000"/>
              </w:rPr>
              <w:t>Description</w:t>
            </w:r>
          </w:p>
        </w:tc>
        <w:tc>
          <w:tcPr>
            <w:tcW w:w="3386" w:type="pct"/>
            <w:tcBorders>
              <w:top w:val="single" w:sz="6" w:space="0" w:color="auto"/>
              <w:left w:val="single" w:sz="6" w:space="0" w:color="auto"/>
              <w:bottom w:val="single" w:sz="6" w:space="0" w:color="auto"/>
              <w:right w:val="single" w:sz="12" w:space="0" w:color="auto"/>
            </w:tcBorders>
          </w:tcPr>
          <w:p w14:paraId="2CE4D582" w14:textId="77777777" w:rsidR="0003183F" w:rsidRPr="008A101A" w:rsidRDefault="0003183F" w:rsidP="008D04D1">
            <w:pPr>
              <w:pStyle w:val="TableText0"/>
              <w:keepNext/>
              <w:keepLines/>
              <w:rPr>
                <w:rFonts w:ascii="Arial" w:hAnsi="Arial" w:cs="Arial"/>
                <w:color w:val="FF0000"/>
                <w:lang w:val="en-US"/>
              </w:rPr>
            </w:pPr>
            <w:r w:rsidRPr="008A101A">
              <w:rPr>
                <w:rFonts w:ascii="Arial" w:hAnsi="Arial" w:cs="Arial"/>
                <w:color w:val="FF0000"/>
                <w:lang w:val="en-US"/>
              </w:rPr>
              <w:t>Access to the Oracle Enterprise Manager Management Interface</w:t>
            </w:r>
          </w:p>
          <w:p w14:paraId="61DFB910" w14:textId="77777777" w:rsidR="0003183F" w:rsidRPr="008A101A" w:rsidRDefault="0003183F" w:rsidP="008D04D1">
            <w:pPr>
              <w:pStyle w:val="TableText0"/>
              <w:keepNext/>
              <w:keepLines/>
              <w:rPr>
                <w:rFonts w:ascii="Arial" w:hAnsi="Arial" w:cs="Arial"/>
                <w:color w:val="FF0000"/>
                <w:lang w:val="en-US"/>
              </w:rPr>
            </w:pPr>
          </w:p>
          <w:p w14:paraId="5ECB76AC" w14:textId="77777777" w:rsidR="0003183F" w:rsidRPr="008A101A" w:rsidRDefault="0003183F" w:rsidP="008D04D1">
            <w:pPr>
              <w:pStyle w:val="TableText0"/>
              <w:keepNext/>
              <w:keepLines/>
              <w:rPr>
                <w:rFonts w:ascii="Arial" w:hAnsi="Arial" w:cs="Arial"/>
                <w:color w:val="FF0000"/>
                <w:lang w:val="en-US"/>
              </w:rPr>
            </w:pPr>
            <w:r w:rsidRPr="008A101A">
              <w:rPr>
                <w:rFonts w:ascii="Arial" w:hAnsi="Arial" w:cs="Arial"/>
                <w:color w:val="FF0000"/>
                <w:lang w:val="en-US"/>
              </w:rPr>
              <w:t>This is the connection from DBA-GD RDP to DIM Management server</w:t>
            </w:r>
          </w:p>
        </w:tc>
      </w:tr>
      <w:tr w:rsidR="0003183F" w:rsidRPr="008A101A" w14:paraId="23B47301"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65B89A0A" w14:textId="77777777" w:rsidR="0003183F" w:rsidRPr="008A101A" w:rsidRDefault="0003183F" w:rsidP="008D04D1">
            <w:pPr>
              <w:pStyle w:val="TableText0"/>
              <w:keepNext/>
              <w:keepLines/>
              <w:rPr>
                <w:rFonts w:ascii="Arial" w:hAnsi="Arial" w:cs="Arial"/>
                <w:b/>
                <w:color w:val="FF0000"/>
              </w:rPr>
            </w:pPr>
            <w:r w:rsidRPr="008A101A">
              <w:rPr>
                <w:rFonts w:ascii="Arial" w:hAnsi="Arial" w:cs="Arial"/>
                <w:b/>
                <w:color w:val="FF0000"/>
              </w:rPr>
              <w:t>Protocol and Port</w:t>
            </w:r>
          </w:p>
        </w:tc>
        <w:tc>
          <w:tcPr>
            <w:tcW w:w="3386" w:type="pct"/>
            <w:tcBorders>
              <w:top w:val="single" w:sz="6" w:space="0" w:color="auto"/>
              <w:left w:val="single" w:sz="6" w:space="0" w:color="auto"/>
              <w:bottom w:val="single" w:sz="6" w:space="0" w:color="auto"/>
              <w:right w:val="single" w:sz="12" w:space="0" w:color="auto"/>
            </w:tcBorders>
          </w:tcPr>
          <w:p w14:paraId="75FA7055" w14:textId="77777777" w:rsidR="0003183F" w:rsidRPr="008A101A" w:rsidRDefault="0003183F" w:rsidP="008D04D1">
            <w:pPr>
              <w:pStyle w:val="TableText0"/>
              <w:keepNext/>
              <w:keepLines/>
              <w:rPr>
                <w:rFonts w:ascii="Arial" w:hAnsi="Arial" w:cs="Arial"/>
                <w:color w:val="FF0000"/>
                <w:lang w:val="en-US"/>
              </w:rPr>
            </w:pPr>
            <w:r w:rsidRPr="008A101A">
              <w:rPr>
                <w:rFonts w:ascii="Arial" w:hAnsi="Arial" w:cs="Arial"/>
                <w:color w:val="FF0000"/>
                <w:lang w:val="en-US"/>
              </w:rPr>
              <w:t>Oracle Enterprise Manager HTTP(S), port 7799 and 7788</w:t>
            </w:r>
          </w:p>
        </w:tc>
      </w:tr>
      <w:tr w:rsidR="0003183F" w:rsidRPr="008A101A" w14:paraId="435458CF"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5CACA63C" w14:textId="77777777" w:rsidR="0003183F" w:rsidRPr="008A101A" w:rsidRDefault="0003183F" w:rsidP="008D04D1">
            <w:pPr>
              <w:pStyle w:val="TableText0"/>
              <w:keepNext/>
              <w:keepLines/>
              <w:rPr>
                <w:rFonts w:ascii="Arial" w:hAnsi="Arial" w:cs="Arial"/>
                <w:b/>
                <w:color w:val="FF0000"/>
              </w:rPr>
            </w:pPr>
            <w:r w:rsidRPr="008A101A">
              <w:rPr>
                <w:rFonts w:ascii="Arial" w:hAnsi="Arial" w:cs="Arial"/>
                <w:b/>
                <w:color w:val="FF0000"/>
              </w:rPr>
              <w:t>DC (</w:t>
            </w:r>
            <w:proofErr w:type="spellStart"/>
            <w:r w:rsidRPr="008A101A">
              <w:rPr>
                <w:rFonts w:ascii="Arial" w:hAnsi="Arial" w:cs="Arial"/>
                <w:b/>
                <w:color w:val="FF0000"/>
              </w:rPr>
              <w:t>Datacenter</w:t>
            </w:r>
            <w:proofErr w:type="spellEnd"/>
            <w:r w:rsidRPr="008A101A">
              <w:rPr>
                <w:rFonts w:ascii="Arial" w:hAnsi="Arial" w:cs="Arial"/>
                <w:b/>
                <w:color w:val="FF0000"/>
              </w:rPr>
              <w:t>) connection</w:t>
            </w:r>
          </w:p>
        </w:tc>
        <w:tc>
          <w:tcPr>
            <w:tcW w:w="3386" w:type="pct"/>
            <w:tcBorders>
              <w:top w:val="single" w:sz="6" w:space="0" w:color="auto"/>
              <w:left w:val="single" w:sz="6" w:space="0" w:color="auto"/>
              <w:bottom w:val="single" w:sz="6" w:space="0" w:color="auto"/>
              <w:right w:val="single" w:sz="12" w:space="0" w:color="auto"/>
            </w:tcBorders>
          </w:tcPr>
          <w:p w14:paraId="66722077" w14:textId="77777777" w:rsidR="0003183F" w:rsidRPr="008A101A" w:rsidRDefault="0003183F" w:rsidP="008D04D1">
            <w:pPr>
              <w:pStyle w:val="TableText0"/>
              <w:keepNext/>
              <w:keepLines/>
              <w:rPr>
                <w:rFonts w:ascii="Arial" w:hAnsi="Arial" w:cs="Arial"/>
                <w:color w:val="FF0000"/>
                <w:lang w:val="en-US"/>
              </w:rPr>
            </w:pPr>
            <w:sdt>
              <w:sdtPr>
                <w:rPr>
                  <w:rFonts w:ascii="Arial" w:hAnsi="Arial" w:cs="Arial"/>
                  <w:color w:val="FF0000"/>
                  <w:lang w:val="en-US"/>
                </w:rPr>
                <w:alias w:val="DC connection"/>
                <w:tag w:val="DC connection"/>
                <w:id w:val="-2013443012"/>
                <w:placeholder>
                  <w:docPart w:val="7EDE152FAF864D67ACC91EA12939F55A"/>
                </w:placeholder>
                <w:dropDownList>
                  <w:listItem w:displayText="Select" w:value="Select"/>
                  <w:listItem w:displayText="Internal" w:value="Internal"/>
                  <w:listItem w:displayText="External" w:value="External"/>
                </w:dropDownList>
              </w:sdtPr>
              <w:sdtContent>
                <w:r w:rsidRPr="008A101A">
                  <w:rPr>
                    <w:rFonts w:ascii="Arial" w:hAnsi="Arial" w:cs="Arial"/>
                    <w:color w:val="FF0000"/>
                    <w:lang w:val="en-US"/>
                  </w:rPr>
                  <w:t>Internal</w:t>
                </w:r>
              </w:sdtContent>
            </w:sdt>
            <w:r w:rsidRPr="008A101A">
              <w:rPr>
                <w:rFonts w:ascii="Arial" w:hAnsi="Arial" w:cs="Arial"/>
                <w:color w:val="FF0000"/>
                <w:lang w:val="en-US"/>
              </w:rPr>
              <w:t xml:space="preserve"> </w:t>
            </w:r>
            <w:r w:rsidRPr="008A101A">
              <w:rPr>
                <w:rFonts w:ascii="Arial" w:hAnsi="Arial" w:cs="Arial"/>
                <w:color w:val="FF0000"/>
                <w:lang w:val="nl-NL"/>
              </w:rPr>
              <w:t>(</w:t>
            </w:r>
            <w:proofErr w:type="spellStart"/>
            <w:r w:rsidRPr="008A101A">
              <w:rPr>
                <w:rFonts w:ascii="Arial" w:hAnsi="Arial" w:cs="Arial"/>
                <w:color w:val="FF0000"/>
                <w:lang w:val="nl-NL"/>
              </w:rPr>
              <w:t>mandatory</w:t>
            </w:r>
            <w:proofErr w:type="spellEnd"/>
            <w:r w:rsidRPr="008A101A">
              <w:rPr>
                <w:rFonts w:ascii="Arial" w:hAnsi="Arial" w:cs="Arial"/>
                <w:color w:val="FF0000"/>
                <w:lang w:val="nl-NL"/>
              </w:rPr>
              <w:t xml:space="preserve"> field)</w:t>
            </w:r>
          </w:p>
        </w:tc>
      </w:tr>
      <w:tr w:rsidR="0003183F" w:rsidRPr="008A101A" w14:paraId="352F9150"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15DFE667" w14:textId="77777777" w:rsidR="0003183F" w:rsidRPr="008A101A" w:rsidRDefault="0003183F" w:rsidP="008D04D1">
            <w:pPr>
              <w:pStyle w:val="TableText0"/>
              <w:keepNext/>
              <w:keepLines/>
              <w:rPr>
                <w:rFonts w:ascii="Arial" w:hAnsi="Arial" w:cs="Arial"/>
                <w:b/>
                <w:color w:val="FF0000"/>
              </w:rPr>
            </w:pPr>
            <w:r w:rsidRPr="008A101A">
              <w:rPr>
                <w:rFonts w:ascii="Arial" w:hAnsi="Arial" w:cs="Arial"/>
                <w:b/>
                <w:color w:val="FF0000"/>
              </w:rPr>
              <w:t>Direction</w:t>
            </w:r>
          </w:p>
        </w:tc>
        <w:sdt>
          <w:sdtPr>
            <w:rPr>
              <w:rFonts w:ascii="Arial" w:hAnsi="Arial" w:cs="Arial"/>
              <w:color w:val="FF0000"/>
              <w:lang w:val="en-US"/>
            </w:rPr>
            <w:id w:val="-164087763"/>
            <w:placeholder>
              <w:docPart w:val="267C8D93BC114B9A8168DBCDD897195A"/>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4996B1CB" w14:textId="4A00FEF8" w:rsidR="0003183F" w:rsidRPr="008A101A" w:rsidRDefault="0003183F" w:rsidP="008D04D1">
                <w:pPr>
                  <w:pStyle w:val="TableText0"/>
                  <w:keepNext/>
                  <w:keepLines/>
                  <w:rPr>
                    <w:rFonts w:ascii="Arial" w:hAnsi="Arial" w:cs="Arial"/>
                    <w:color w:val="FF0000"/>
                    <w:lang w:val="en-US"/>
                  </w:rPr>
                </w:pPr>
                <w:r>
                  <w:rPr>
                    <w:rFonts w:ascii="Arial" w:hAnsi="Arial" w:cs="Arial"/>
                    <w:color w:val="FF0000"/>
                    <w:lang w:val="en-US"/>
                  </w:rPr>
                  <w:t>Inbound</w:t>
                </w:r>
              </w:p>
            </w:tc>
          </w:sdtContent>
        </w:sdt>
      </w:tr>
      <w:tr w:rsidR="0003183F" w:rsidRPr="008A101A" w14:paraId="6D3707E2"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7CE6785C" w14:textId="77777777" w:rsidR="0003183F" w:rsidRPr="008A101A" w:rsidRDefault="0003183F" w:rsidP="008D04D1">
            <w:pPr>
              <w:pStyle w:val="TableText0"/>
              <w:keepNext/>
              <w:keepLines/>
              <w:rPr>
                <w:rFonts w:ascii="Arial" w:hAnsi="Arial" w:cs="Arial"/>
                <w:b/>
                <w:color w:val="FF0000"/>
              </w:rPr>
            </w:pPr>
            <w:r w:rsidRPr="008A101A">
              <w:rPr>
                <w:rFonts w:ascii="Arial" w:hAnsi="Arial" w:cs="Arial"/>
                <w:b/>
                <w:color w:val="FF0000"/>
              </w:rPr>
              <w:t>Direct connection</w:t>
            </w:r>
          </w:p>
        </w:tc>
        <w:tc>
          <w:tcPr>
            <w:tcW w:w="3386" w:type="pct"/>
            <w:tcBorders>
              <w:top w:val="single" w:sz="6" w:space="0" w:color="auto"/>
              <w:left w:val="single" w:sz="6" w:space="0" w:color="auto"/>
              <w:bottom w:val="single" w:sz="6" w:space="0" w:color="auto"/>
              <w:right w:val="single" w:sz="12" w:space="0" w:color="auto"/>
            </w:tcBorders>
          </w:tcPr>
          <w:p w14:paraId="30A45A82" w14:textId="77777777" w:rsidR="0003183F" w:rsidRPr="008A101A" w:rsidRDefault="0003183F" w:rsidP="008D04D1">
            <w:pPr>
              <w:pStyle w:val="TableText0"/>
              <w:keepNext/>
              <w:keepLines/>
              <w:rPr>
                <w:rFonts w:ascii="Arial" w:hAnsi="Arial" w:cs="Arial"/>
                <w:color w:val="FF0000"/>
                <w:lang w:val="en-US"/>
              </w:rPr>
            </w:pPr>
            <w:sdt>
              <w:sdtPr>
                <w:rPr>
                  <w:rFonts w:ascii="Arial" w:hAnsi="Arial" w:cs="Arial"/>
                  <w:color w:val="FF0000"/>
                  <w:lang w:val="en-US"/>
                </w:rPr>
                <w:alias w:val="Direct connection"/>
                <w:tag w:val="Direct connection"/>
                <w:id w:val="1504241871"/>
                <w:placeholder>
                  <w:docPart w:val="3C2F35202314406EA7B480C643CCF2E0"/>
                </w:placeholder>
                <w:dropDownList>
                  <w:listItem w:displayText="Select" w:value="Select"/>
                  <w:listItem w:displayText="Yes" w:value="Yes"/>
                  <w:listItem w:displayText="No" w:value="No"/>
                </w:dropDownList>
              </w:sdtPr>
              <w:sdtContent>
                <w:r w:rsidRPr="008A101A">
                  <w:rPr>
                    <w:rFonts w:ascii="Arial" w:hAnsi="Arial" w:cs="Arial"/>
                    <w:color w:val="FF0000"/>
                    <w:lang w:val="en-US"/>
                  </w:rPr>
                  <w:t>Yes</w:t>
                </w:r>
              </w:sdtContent>
            </w:sdt>
            <w:r w:rsidRPr="008A101A">
              <w:rPr>
                <w:rFonts w:ascii="Arial" w:hAnsi="Arial" w:cs="Arial"/>
                <w:color w:val="FF0000"/>
                <w:lang w:val="en-US"/>
              </w:rPr>
              <w:t xml:space="preserve"> (mandatory field)</w:t>
            </w:r>
          </w:p>
          <w:p w14:paraId="2C30F516" w14:textId="77777777" w:rsidR="0003183F" w:rsidRPr="008A101A" w:rsidRDefault="0003183F" w:rsidP="008D04D1">
            <w:pPr>
              <w:pStyle w:val="TableText0"/>
              <w:keepNext/>
              <w:keepLines/>
              <w:rPr>
                <w:rFonts w:ascii="Arial" w:hAnsi="Arial" w:cs="Arial"/>
                <w:color w:val="FF0000"/>
                <w:lang w:val="en-US"/>
              </w:rPr>
            </w:pPr>
            <w:r w:rsidRPr="008A101A">
              <w:rPr>
                <w:rFonts w:ascii="Arial" w:hAnsi="Arial" w:cs="Arial"/>
                <w:color w:val="FF0000"/>
                <w:lang w:val="en-US"/>
              </w:rPr>
              <w:t xml:space="preserve">Via: &lt;If No is selected </w:t>
            </w:r>
            <w:proofErr w:type="spellStart"/>
            <w:r w:rsidRPr="008A101A">
              <w:rPr>
                <w:rFonts w:ascii="Arial" w:hAnsi="Arial" w:cs="Arial"/>
                <w:color w:val="FF0000"/>
                <w:lang w:val="en-US"/>
              </w:rPr>
              <w:t>specifiy</w:t>
            </w:r>
            <w:proofErr w:type="spellEnd"/>
            <w:r w:rsidRPr="008A101A">
              <w:rPr>
                <w:rFonts w:ascii="Arial" w:hAnsi="Arial" w:cs="Arial"/>
                <w:color w:val="FF0000"/>
                <w:lang w:val="en-US"/>
              </w:rPr>
              <w:t xml:space="preserve"> otherwise mention not applicable&gt;</w:t>
            </w:r>
          </w:p>
        </w:tc>
      </w:tr>
      <w:tr w:rsidR="0003183F" w:rsidRPr="008A101A" w14:paraId="184E1DEF"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73366076" w14:textId="77777777" w:rsidR="0003183F" w:rsidRPr="008A101A" w:rsidRDefault="0003183F" w:rsidP="008D04D1">
            <w:pPr>
              <w:pStyle w:val="TableText0"/>
              <w:keepNext/>
              <w:keepLines/>
              <w:rPr>
                <w:rFonts w:ascii="Arial" w:hAnsi="Arial" w:cs="Arial"/>
                <w:b/>
                <w:color w:val="FF0000"/>
              </w:rPr>
            </w:pPr>
            <w:r w:rsidRPr="008A101A">
              <w:rPr>
                <w:rFonts w:ascii="Arial" w:hAnsi="Arial" w:cs="Arial"/>
                <w:b/>
                <w:color w:val="FF0000"/>
              </w:rPr>
              <w:t>Security Controls</w:t>
            </w:r>
          </w:p>
        </w:tc>
        <w:tc>
          <w:tcPr>
            <w:tcW w:w="3386" w:type="pct"/>
            <w:tcBorders>
              <w:top w:val="single" w:sz="6" w:space="0" w:color="auto"/>
              <w:left w:val="single" w:sz="6" w:space="0" w:color="auto"/>
              <w:bottom w:val="single" w:sz="6" w:space="0" w:color="auto"/>
              <w:right w:val="single" w:sz="12" w:space="0" w:color="auto"/>
            </w:tcBorders>
          </w:tcPr>
          <w:p w14:paraId="081F7659" w14:textId="77777777" w:rsidR="0003183F" w:rsidRPr="008A101A" w:rsidRDefault="0003183F" w:rsidP="008D04D1">
            <w:pPr>
              <w:pStyle w:val="TableText0"/>
              <w:keepNext/>
              <w:keepLines/>
              <w:rPr>
                <w:rFonts w:ascii="Arial" w:hAnsi="Arial" w:cs="Arial"/>
                <w:color w:val="FF0000"/>
                <w:lang w:val="en-US"/>
              </w:rPr>
            </w:pPr>
            <w:proofErr w:type="spellStart"/>
            <w:r w:rsidRPr="008A101A">
              <w:rPr>
                <w:rFonts w:ascii="Arial" w:hAnsi="Arial" w:cs="Arial"/>
                <w:color w:val="FF0000"/>
                <w:lang w:val="en-US"/>
              </w:rPr>
              <w:t>Authorisation</w:t>
            </w:r>
            <w:proofErr w:type="spellEnd"/>
            <w:r w:rsidRPr="008A101A">
              <w:rPr>
                <w:rFonts w:ascii="Arial" w:hAnsi="Arial" w:cs="Arial"/>
                <w:color w:val="FF0000"/>
                <w:lang w:val="en-US"/>
              </w:rPr>
              <w:t xml:space="preserve"> method or authentication method: </w:t>
            </w:r>
            <w:sdt>
              <w:sdtPr>
                <w:rPr>
                  <w:rFonts w:ascii="Arial" w:hAnsi="Arial" w:cs="Arial"/>
                  <w:color w:val="FF0000"/>
                  <w:lang w:val="en-US"/>
                </w:rPr>
                <w:alias w:val="Authorisation"/>
                <w:tag w:val="Authorisation"/>
                <w:id w:val="-1161847960"/>
                <w:placeholder>
                  <w:docPart w:val="85515A3D92FE4764A5F906751636F32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8A101A">
                  <w:rPr>
                    <w:rFonts w:ascii="Arial" w:hAnsi="Arial" w:cs="Arial"/>
                    <w:color w:val="FF0000"/>
                    <w:lang w:val="en-US"/>
                  </w:rPr>
                  <w:t>Select</w:t>
                </w:r>
              </w:sdtContent>
            </w:sdt>
            <w:r w:rsidRPr="008A101A">
              <w:rPr>
                <w:rFonts w:ascii="Arial" w:hAnsi="Arial" w:cs="Arial"/>
                <w:color w:val="FF0000"/>
                <w:lang w:val="en-US"/>
              </w:rPr>
              <w:t xml:space="preserve"> (not specified)</w:t>
            </w:r>
          </w:p>
          <w:p w14:paraId="3A0BE1F7" w14:textId="77777777" w:rsidR="0003183F" w:rsidRPr="008A101A" w:rsidRDefault="0003183F" w:rsidP="008D04D1">
            <w:pPr>
              <w:pStyle w:val="TableText0"/>
              <w:keepNext/>
              <w:keepLines/>
              <w:rPr>
                <w:rFonts w:ascii="Arial" w:hAnsi="Arial" w:cs="Arial"/>
                <w:color w:val="FF0000"/>
                <w:lang w:val="en-US"/>
              </w:rPr>
            </w:pPr>
            <w:r w:rsidRPr="008A101A">
              <w:rPr>
                <w:rFonts w:ascii="Arial" w:hAnsi="Arial" w:cs="Arial"/>
                <w:color w:val="FF0000"/>
                <w:lang w:val="en-US"/>
              </w:rPr>
              <w:t xml:space="preserve">Use certificates:  </w:t>
            </w:r>
            <w:sdt>
              <w:sdtPr>
                <w:rPr>
                  <w:rFonts w:ascii="Arial" w:hAnsi="Arial" w:cs="Arial"/>
                  <w:color w:val="FF0000"/>
                  <w:lang w:val="en-US"/>
                </w:rPr>
                <w:alias w:val="Certificates"/>
                <w:tag w:val="Certificates"/>
                <w:id w:val="845517976"/>
                <w:placeholder>
                  <w:docPart w:val="F0C5CA4555C14D6386BC449A53D9FC7E"/>
                </w:placeholder>
                <w:dropDownList>
                  <w:listItem w:displayText="Select" w:value="Select"/>
                  <w:listItem w:displayText="No" w:value="No"/>
                  <w:listItem w:displayText="Yes (Entrust)" w:value="Yes (Entrust)"/>
                  <w:listItem w:displayText="Yes (PKI Overheid)" w:value="Yes (PKI Overheid)"/>
                </w:dropDownList>
              </w:sdtPr>
              <w:sdtContent>
                <w:r w:rsidRPr="008A101A">
                  <w:rPr>
                    <w:rFonts w:ascii="Arial" w:hAnsi="Arial" w:cs="Arial"/>
                    <w:color w:val="FF0000"/>
                    <w:lang w:val="en-US"/>
                  </w:rPr>
                  <w:t>No</w:t>
                </w:r>
              </w:sdtContent>
            </w:sdt>
          </w:p>
          <w:p w14:paraId="74E88BF5" w14:textId="77777777" w:rsidR="0003183F" w:rsidRPr="008A101A" w:rsidRDefault="0003183F" w:rsidP="008D04D1">
            <w:pPr>
              <w:pStyle w:val="TableText0"/>
              <w:keepNext/>
              <w:keepLines/>
              <w:rPr>
                <w:rFonts w:ascii="Arial" w:hAnsi="Arial" w:cs="Arial"/>
                <w:color w:val="FF0000"/>
                <w:lang w:val="en-US"/>
              </w:rPr>
            </w:pPr>
            <w:r w:rsidRPr="008A101A">
              <w:rPr>
                <w:rFonts w:ascii="Arial" w:hAnsi="Arial" w:cs="Arial"/>
                <w:color w:val="FF0000"/>
                <w:lang w:val="en-US"/>
              </w:rPr>
              <w:t xml:space="preserve">Service account:  </w:t>
            </w:r>
            <w:sdt>
              <w:sdtPr>
                <w:rPr>
                  <w:rFonts w:ascii="Arial" w:hAnsi="Arial" w:cs="Arial"/>
                  <w:color w:val="FF0000"/>
                  <w:lang w:val="en-US"/>
                </w:rPr>
                <w:alias w:val="Service account"/>
                <w:tag w:val="Service account"/>
                <w:id w:val="-144893984"/>
                <w:placeholder>
                  <w:docPart w:val="8582309D63B84688A29A6EDA505F35B5"/>
                </w:placeholder>
                <w:dropDownList>
                  <w:listItem w:displayText="Select" w:value="Select"/>
                  <w:listItem w:displayText="Yes" w:value="Yes"/>
                  <w:listItem w:displayText="No" w:value="No"/>
                </w:dropDownList>
              </w:sdtPr>
              <w:sdtContent>
                <w:r w:rsidRPr="008A101A">
                  <w:rPr>
                    <w:rFonts w:ascii="Arial" w:hAnsi="Arial" w:cs="Arial"/>
                    <w:color w:val="FF0000"/>
                    <w:lang w:val="en-US"/>
                  </w:rPr>
                  <w:t>No</w:t>
                </w:r>
              </w:sdtContent>
            </w:sdt>
          </w:p>
        </w:tc>
      </w:tr>
      <w:tr w:rsidR="0003183F" w:rsidRPr="008A101A" w14:paraId="556D9AD4"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07DF0AE8" w14:textId="77777777" w:rsidR="0003183F" w:rsidRPr="008A101A" w:rsidRDefault="0003183F" w:rsidP="008D04D1">
            <w:pPr>
              <w:pStyle w:val="TableText0"/>
              <w:keepNext/>
              <w:keepLines/>
              <w:rPr>
                <w:rFonts w:ascii="Arial" w:hAnsi="Arial" w:cs="Arial"/>
                <w:color w:val="FF0000"/>
                <w:sz w:val="24"/>
              </w:rPr>
            </w:pPr>
            <w:r w:rsidRPr="008A101A">
              <w:rPr>
                <w:rFonts w:ascii="Arial" w:hAnsi="Arial" w:cs="Arial"/>
                <w:b/>
                <w:color w:val="FF0000"/>
              </w:rPr>
              <w:t>Number of users</w:t>
            </w:r>
          </w:p>
        </w:tc>
        <w:tc>
          <w:tcPr>
            <w:tcW w:w="3386" w:type="pct"/>
            <w:tcBorders>
              <w:top w:val="single" w:sz="6" w:space="0" w:color="auto"/>
              <w:left w:val="single" w:sz="6" w:space="0" w:color="auto"/>
              <w:bottom w:val="single" w:sz="6" w:space="0" w:color="auto"/>
              <w:right w:val="single" w:sz="12" w:space="0" w:color="auto"/>
            </w:tcBorders>
          </w:tcPr>
          <w:p w14:paraId="12B218C9" w14:textId="77777777" w:rsidR="0003183F" w:rsidRPr="008A101A" w:rsidRDefault="0003183F" w:rsidP="008D04D1">
            <w:pPr>
              <w:pStyle w:val="TableText0"/>
              <w:keepNext/>
              <w:keepLines/>
              <w:rPr>
                <w:rFonts w:ascii="Arial" w:hAnsi="Arial" w:cs="Arial"/>
                <w:color w:val="FF0000"/>
                <w:lang w:val="en-US"/>
              </w:rPr>
            </w:pPr>
            <w:r w:rsidRPr="008A101A">
              <w:rPr>
                <w:rFonts w:ascii="Arial" w:hAnsi="Arial" w:cs="Arial"/>
                <w:color w:val="FF0000"/>
                <w:lang w:val="en-US"/>
              </w:rPr>
              <w:t>3</w:t>
            </w:r>
          </w:p>
        </w:tc>
      </w:tr>
      <w:tr w:rsidR="0003183F" w:rsidRPr="008A101A" w14:paraId="7F2D7448"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68D99F9D" w14:textId="77777777" w:rsidR="0003183F" w:rsidRPr="008A101A" w:rsidRDefault="0003183F" w:rsidP="008D04D1">
            <w:pPr>
              <w:pStyle w:val="TableText0"/>
              <w:keepNext/>
              <w:keepLines/>
              <w:rPr>
                <w:rFonts w:ascii="Arial" w:hAnsi="Arial" w:cs="Arial"/>
                <w:color w:val="FF0000"/>
                <w:sz w:val="24"/>
              </w:rPr>
            </w:pPr>
            <w:r w:rsidRPr="008A101A">
              <w:rPr>
                <w:rFonts w:ascii="Arial" w:hAnsi="Arial" w:cs="Arial"/>
                <w:b/>
                <w:color w:val="FF0000"/>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FCD39C0" w14:textId="77777777" w:rsidR="0003183F" w:rsidRPr="008A101A" w:rsidRDefault="0003183F" w:rsidP="008D04D1">
            <w:pPr>
              <w:pStyle w:val="TableText0"/>
              <w:keepNext/>
              <w:keepLines/>
              <w:rPr>
                <w:rFonts w:ascii="Arial" w:hAnsi="Arial" w:cs="Arial"/>
                <w:color w:val="FF0000"/>
              </w:rPr>
            </w:pPr>
            <w:r w:rsidRPr="008A101A">
              <w:rPr>
                <w:rFonts w:ascii="Arial" w:hAnsi="Arial" w:cs="Arial"/>
                <w:color w:val="FF0000"/>
                <w:lang w:val="en-US"/>
              </w:rPr>
              <w:t xml:space="preserve">Not specified </w:t>
            </w:r>
          </w:p>
        </w:tc>
      </w:tr>
      <w:tr w:rsidR="0003183F" w:rsidRPr="008A101A" w14:paraId="584313F8"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0DD2DFFA" w14:textId="77777777" w:rsidR="0003183F" w:rsidRPr="008A101A" w:rsidRDefault="0003183F" w:rsidP="008D04D1">
            <w:pPr>
              <w:pStyle w:val="TableText0"/>
              <w:keepNext/>
              <w:keepLines/>
              <w:rPr>
                <w:rFonts w:ascii="Arial" w:hAnsi="Arial" w:cs="Arial"/>
                <w:color w:val="FF0000"/>
                <w:sz w:val="24"/>
              </w:rPr>
            </w:pPr>
            <w:r w:rsidRPr="008A101A">
              <w:rPr>
                <w:rFonts w:ascii="Arial" w:hAnsi="Arial" w:cs="Arial"/>
                <w:b/>
                <w:color w:val="FF0000"/>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DE729FF" w14:textId="77777777" w:rsidR="0003183F" w:rsidRPr="008A101A" w:rsidRDefault="0003183F" w:rsidP="008D04D1">
            <w:pPr>
              <w:pStyle w:val="TableText0"/>
              <w:keepNext/>
              <w:keepLines/>
              <w:rPr>
                <w:rFonts w:ascii="Arial" w:hAnsi="Arial" w:cs="Arial"/>
                <w:color w:val="FF0000"/>
              </w:rPr>
            </w:pPr>
            <w:r w:rsidRPr="008A101A">
              <w:rPr>
                <w:rFonts w:ascii="Arial" w:hAnsi="Arial" w:cs="Arial"/>
                <w:color w:val="FF0000"/>
                <w:lang w:val="en-US"/>
              </w:rPr>
              <w:t>Not specified</w:t>
            </w:r>
          </w:p>
        </w:tc>
      </w:tr>
      <w:tr w:rsidR="0003183F" w:rsidRPr="008A101A" w14:paraId="05B1AD4B"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20620682" w14:textId="77777777" w:rsidR="0003183F" w:rsidRPr="008A101A" w:rsidRDefault="0003183F" w:rsidP="008D04D1">
            <w:pPr>
              <w:pStyle w:val="TableText0"/>
              <w:keepNext/>
              <w:keepLines/>
              <w:rPr>
                <w:rFonts w:ascii="Arial" w:hAnsi="Arial" w:cs="Arial"/>
                <w:color w:val="FF0000"/>
                <w:sz w:val="24"/>
              </w:rPr>
            </w:pPr>
            <w:r w:rsidRPr="008A101A">
              <w:rPr>
                <w:rFonts w:ascii="Arial" w:hAnsi="Arial" w:cs="Arial"/>
                <w:b/>
                <w:color w:val="FF0000"/>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BA074E7" w14:textId="77777777" w:rsidR="0003183F" w:rsidRPr="008A101A" w:rsidRDefault="0003183F" w:rsidP="008D04D1">
            <w:pPr>
              <w:pStyle w:val="TableText0"/>
              <w:keepNext/>
              <w:keepLines/>
              <w:rPr>
                <w:rFonts w:ascii="Arial" w:hAnsi="Arial" w:cs="Arial"/>
                <w:color w:val="FF0000"/>
              </w:rPr>
            </w:pPr>
            <w:r w:rsidRPr="008A101A">
              <w:rPr>
                <w:rFonts w:ascii="Arial" w:hAnsi="Arial" w:cs="Arial"/>
                <w:color w:val="FF0000"/>
                <w:lang w:val="en-US"/>
              </w:rPr>
              <w:t xml:space="preserve">Not significant </w:t>
            </w:r>
          </w:p>
        </w:tc>
      </w:tr>
    </w:tbl>
    <w:p w14:paraId="6663846B" w14:textId="77777777" w:rsidR="0003183F" w:rsidRDefault="0003183F" w:rsidP="0003183F">
      <w:pPr>
        <w:pStyle w:val="BodyText"/>
        <w:rPr>
          <w:rFonts w:ascii="Helvetica-Bold" w:hAnsi="Helvetica-Bold" w:hint="eastAsia"/>
          <w:b/>
          <w:bCs/>
          <w:color w:val="0A080D"/>
        </w:rPr>
      </w:pPr>
    </w:p>
    <w:p w14:paraId="15434588" w14:textId="77777777" w:rsidR="00002B2C" w:rsidRDefault="00002B2C" w:rsidP="00002B2C">
      <w:pPr>
        <w:pStyle w:val="BodyText"/>
        <w:rPr>
          <w:rFonts w:ascii="Helvetica-Bold" w:hAnsi="Helvetica-Bold" w:hint="eastAsia"/>
          <w:b/>
          <w:bCs/>
          <w:color w:val="0A080D"/>
        </w:rPr>
      </w:pPr>
    </w:p>
    <w:p w14:paraId="02473B68" w14:textId="0739953F" w:rsidR="0003183F" w:rsidRPr="0003183F" w:rsidRDefault="0003183F" w:rsidP="0003183F">
      <w:pPr>
        <w:pStyle w:val="Kop5"/>
        <w:rPr>
          <w:color w:val="FF0000"/>
        </w:rPr>
      </w:pPr>
      <w:r>
        <w:lastRenderedPageBreak/>
        <w:t xml:space="preserve">  </w:t>
      </w:r>
      <w:bookmarkStart w:id="32" w:name="_GoBack"/>
      <w:r w:rsidRPr="0003183F">
        <w:rPr>
          <w:color w:val="FF0000"/>
        </w:rPr>
        <w:t>DBA-GD RDP</w:t>
      </w:r>
    </w:p>
    <w:tbl>
      <w:tblPr>
        <w:tblW w:w="5344" w:type="pct"/>
        <w:tblLook w:val="0000" w:firstRow="0" w:lastRow="0" w:firstColumn="0" w:lastColumn="0" w:noHBand="0" w:noVBand="0"/>
      </w:tblPr>
      <w:tblGrid>
        <w:gridCol w:w="3033"/>
        <w:gridCol w:w="6362"/>
      </w:tblGrid>
      <w:tr w:rsidR="0003183F" w:rsidRPr="0003183F" w14:paraId="274E2DCF"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01BEA36E" w14:textId="77777777" w:rsidR="0003183F" w:rsidRPr="0003183F" w:rsidRDefault="0003183F" w:rsidP="008D04D1">
            <w:pPr>
              <w:pStyle w:val="TableText0"/>
              <w:keepNext/>
              <w:keepLines/>
              <w:rPr>
                <w:rFonts w:ascii="Arial" w:hAnsi="Arial" w:cs="Arial"/>
                <w:color w:val="FF0000"/>
                <w:sz w:val="24"/>
              </w:rPr>
            </w:pPr>
            <w:r w:rsidRPr="0003183F">
              <w:rPr>
                <w:rFonts w:ascii="Arial" w:hAnsi="Arial" w:cs="Arial"/>
                <w:b/>
                <w:color w:val="FF0000"/>
              </w:rPr>
              <w:t>Description</w:t>
            </w:r>
          </w:p>
        </w:tc>
        <w:tc>
          <w:tcPr>
            <w:tcW w:w="3386" w:type="pct"/>
            <w:tcBorders>
              <w:top w:val="single" w:sz="6" w:space="0" w:color="auto"/>
              <w:left w:val="single" w:sz="6" w:space="0" w:color="auto"/>
              <w:bottom w:val="single" w:sz="6" w:space="0" w:color="auto"/>
              <w:right w:val="single" w:sz="12" w:space="0" w:color="auto"/>
            </w:tcBorders>
          </w:tcPr>
          <w:p w14:paraId="05630C18" w14:textId="723ACDC2" w:rsidR="0003183F" w:rsidRPr="0003183F" w:rsidRDefault="0003183F" w:rsidP="008D04D1">
            <w:pPr>
              <w:pStyle w:val="TableText0"/>
              <w:keepNext/>
              <w:keepLines/>
              <w:rPr>
                <w:rFonts w:ascii="Arial" w:hAnsi="Arial" w:cs="Arial"/>
                <w:color w:val="FF0000"/>
                <w:lang w:val="en-US"/>
              </w:rPr>
            </w:pPr>
            <w:r w:rsidRPr="0003183F">
              <w:rPr>
                <w:rFonts w:ascii="Arial" w:hAnsi="Arial" w:cs="Arial"/>
                <w:color w:val="FF0000"/>
                <w:lang w:val="en-US"/>
              </w:rPr>
              <w:t>Oracle DB client inbound for managing OEM Repository Database</w:t>
            </w:r>
          </w:p>
          <w:p w14:paraId="06AD672F" w14:textId="77777777" w:rsidR="0003183F" w:rsidRPr="0003183F" w:rsidRDefault="0003183F" w:rsidP="008D04D1">
            <w:pPr>
              <w:pStyle w:val="TableText0"/>
              <w:keepNext/>
              <w:keepLines/>
              <w:rPr>
                <w:rFonts w:ascii="Arial" w:hAnsi="Arial" w:cs="Arial"/>
                <w:color w:val="FF0000"/>
                <w:lang w:val="en-US"/>
              </w:rPr>
            </w:pPr>
          </w:p>
          <w:p w14:paraId="43D396D4" w14:textId="03B52637" w:rsidR="0003183F" w:rsidRPr="0003183F" w:rsidRDefault="0003183F" w:rsidP="0003183F">
            <w:pPr>
              <w:pStyle w:val="TableText0"/>
              <w:keepNext/>
              <w:keepLines/>
              <w:rPr>
                <w:rFonts w:ascii="Arial" w:hAnsi="Arial" w:cs="Arial"/>
                <w:color w:val="FF0000"/>
                <w:lang w:val="en-US"/>
              </w:rPr>
            </w:pPr>
            <w:r w:rsidRPr="0003183F">
              <w:rPr>
                <w:rFonts w:ascii="Arial" w:hAnsi="Arial" w:cs="Arial"/>
                <w:color w:val="FF0000"/>
                <w:lang w:val="en-US"/>
              </w:rPr>
              <w:t xml:space="preserve">This is the connection to </w:t>
            </w:r>
            <w:r w:rsidRPr="0003183F">
              <w:rPr>
                <w:rFonts w:ascii="Arial" w:hAnsi="Arial" w:cs="Arial"/>
                <w:color w:val="FF0000"/>
                <w:lang w:val="en-US"/>
              </w:rPr>
              <w:t>DIM Management server from DBA-GD RDP</w:t>
            </w:r>
          </w:p>
        </w:tc>
      </w:tr>
      <w:tr w:rsidR="0003183F" w:rsidRPr="0003183F" w14:paraId="1C602B6F"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7D4029F3" w14:textId="77777777" w:rsidR="0003183F" w:rsidRPr="0003183F" w:rsidRDefault="0003183F" w:rsidP="008D04D1">
            <w:pPr>
              <w:pStyle w:val="TableText0"/>
              <w:keepNext/>
              <w:keepLines/>
              <w:rPr>
                <w:rFonts w:ascii="Arial" w:hAnsi="Arial" w:cs="Arial"/>
                <w:b/>
                <w:color w:val="FF0000"/>
              </w:rPr>
            </w:pPr>
            <w:r w:rsidRPr="0003183F">
              <w:rPr>
                <w:rFonts w:ascii="Arial" w:hAnsi="Arial" w:cs="Arial"/>
                <w:b/>
                <w:color w:val="FF0000"/>
              </w:rPr>
              <w:t>Protocol and Port</w:t>
            </w:r>
          </w:p>
        </w:tc>
        <w:tc>
          <w:tcPr>
            <w:tcW w:w="3386" w:type="pct"/>
            <w:tcBorders>
              <w:top w:val="single" w:sz="6" w:space="0" w:color="auto"/>
              <w:left w:val="single" w:sz="6" w:space="0" w:color="auto"/>
              <w:bottom w:val="single" w:sz="6" w:space="0" w:color="auto"/>
              <w:right w:val="single" w:sz="12" w:space="0" w:color="auto"/>
            </w:tcBorders>
          </w:tcPr>
          <w:p w14:paraId="2196419F" w14:textId="77777777" w:rsidR="0003183F" w:rsidRPr="0003183F" w:rsidRDefault="0003183F" w:rsidP="008D04D1">
            <w:pPr>
              <w:pStyle w:val="TableText0"/>
              <w:keepNext/>
              <w:keepLines/>
              <w:rPr>
                <w:rFonts w:ascii="Arial" w:hAnsi="Arial" w:cs="Arial"/>
                <w:color w:val="FF0000"/>
                <w:lang w:val="en-US"/>
              </w:rPr>
            </w:pPr>
            <w:r w:rsidRPr="0003183F">
              <w:rPr>
                <w:rFonts w:ascii="Arial" w:hAnsi="Arial" w:cs="Arial"/>
                <w:color w:val="FF0000"/>
                <w:lang w:val="en-US"/>
              </w:rPr>
              <w:t>Oracle Client, port 1526</w:t>
            </w:r>
          </w:p>
        </w:tc>
      </w:tr>
      <w:tr w:rsidR="0003183F" w:rsidRPr="0003183F" w14:paraId="7742AC41"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306EFD6B" w14:textId="77777777" w:rsidR="0003183F" w:rsidRPr="0003183F" w:rsidRDefault="0003183F" w:rsidP="008D04D1">
            <w:pPr>
              <w:pStyle w:val="TableText0"/>
              <w:keepNext/>
              <w:keepLines/>
              <w:rPr>
                <w:rFonts w:ascii="Arial" w:hAnsi="Arial" w:cs="Arial"/>
                <w:b/>
                <w:color w:val="FF0000"/>
              </w:rPr>
            </w:pPr>
            <w:r w:rsidRPr="0003183F">
              <w:rPr>
                <w:rFonts w:ascii="Arial" w:hAnsi="Arial" w:cs="Arial"/>
                <w:b/>
                <w:color w:val="FF0000"/>
              </w:rPr>
              <w:t>DC (</w:t>
            </w:r>
            <w:proofErr w:type="spellStart"/>
            <w:r w:rsidRPr="0003183F">
              <w:rPr>
                <w:rFonts w:ascii="Arial" w:hAnsi="Arial" w:cs="Arial"/>
                <w:b/>
                <w:color w:val="FF0000"/>
              </w:rPr>
              <w:t>Datacenter</w:t>
            </w:r>
            <w:proofErr w:type="spellEnd"/>
            <w:r w:rsidRPr="0003183F">
              <w:rPr>
                <w:rFonts w:ascii="Arial" w:hAnsi="Arial" w:cs="Arial"/>
                <w:b/>
                <w:color w:val="FF0000"/>
              </w:rPr>
              <w:t>) connection</w:t>
            </w:r>
          </w:p>
        </w:tc>
        <w:tc>
          <w:tcPr>
            <w:tcW w:w="3386" w:type="pct"/>
            <w:tcBorders>
              <w:top w:val="single" w:sz="6" w:space="0" w:color="auto"/>
              <w:left w:val="single" w:sz="6" w:space="0" w:color="auto"/>
              <w:bottom w:val="single" w:sz="6" w:space="0" w:color="auto"/>
              <w:right w:val="single" w:sz="12" w:space="0" w:color="auto"/>
            </w:tcBorders>
          </w:tcPr>
          <w:p w14:paraId="2CFCBF46" w14:textId="77777777" w:rsidR="0003183F" w:rsidRPr="0003183F" w:rsidRDefault="0003183F" w:rsidP="008D04D1">
            <w:pPr>
              <w:pStyle w:val="TableText0"/>
              <w:keepNext/>
              <w:keepLines/>
              <w:rPr>
                <w:rFonts w:ascii="Arial" w:hAnsi="Arial" w:cs="Arial"/>
                <w:color w:val="FF0000"/>
                <w:lang w:val="en-US"/>
              </w:rPr>
            </w:pPr>
            <w:sdt>
              <w:sdtPr>
                <w:rPr>
                  <w:rFonts w:ascii="Arial" w:hAnsi="Arial" w:cs="Arial"/>
                  <w:color w:val="FF0000"/>
                  <w:lang w:val="en-US"/>
                </w:rPr>
                <w:alias w:val="DC connection"/>
                <w:tag w:val="DC connection"/>
                <w:id w:val="-927571638"/>
                <w:placeholder>
                  <w:docPart w:val="EA7642F3FFB147E7A5A6EE7699E8D59B"/>
                </w:placeholder>
                <w:dropDownList>
                  <w:listItem w:displayText="Select" w:value="Select"/>
                  <w:listItem w:displayText="Internal" w:value="Internal"/>
                  <w:listItem w:displayText="External" w:value="External"/>
                </w:dropDownList>
              </w:sdtPr>
              <w:sdtContent>
                <w:r w:rsidRPr="0003183F">
                  <w:rPr>
                    <w:rFonts w:ascii="Arial" w:hAnsi="Arial" w:cs="Arial"/>
                    <w:color w:val="FF0000"/>
                    <w:lang w:val="en-US"/>
                  </w:rPr>
                  <w:t>Internal</w:t>
                </w:r>
              </w:sdtContent>
            </w:sdt>
            <w:r w:rsidRPr="0003183F">
              <w:rPr>
                <w:rFonts w:ascii="Arial" w:hAnsi="Arial" w:cs="Arial"/>
                <w:color w:val="FF0000"/>
                <w:lang w:val="en-US"/>
              </w:rPr>
              <w:t xml:space="preserve"> </w:t>
            </w:r>
            <w:r w:rsidRPr="0003183F">
              <w:rPr>
                <w:rFonts w:ascii="Arial" w:hAnsi="Arial" w:cs="Arial"/>
                <w:color w:val="FF0000"/>
                <w:lang w:val="nl-NL"/>
              </w:rPr>
              <w:t>(</w:t>
            </w:r>
            <w:proofErr w:type="spellStart"/>
            <w:r w:rsidRPr="0003183F">
              <w:rPr>
                <w:rFonts w:ascii="Arial" w:hAnsi="Arial" w:cs="Arial"/>
                <w:color w:val="FF0000"/>
                <w:lang w:val="nl-NL"/>
              </w:rPr>
              <w:t>mandatory</w:t>
            </w:r>
            <w:proofErr w:type="spellEnd"/>
            <w:r w:rsidRPr="0003183F">
              <w:rPr>
                <w:rFonts w:ascii="Arial" w:hAnsi="Arial" w:cs="Arial"/>
                <w:color w:val="FF0000"/>
                <w:lang w:val="nl-NL"/>
              </w:rPr>
              <w:t xml:space="preserve"> field)</w:t>
            </w:r>
          </w:p>
        </w:tc>
      </w:tr>
      <w:tr w:rsidR="0003183F" w:rsidRPr="0003183F" w14:paraId="262410E7"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53D732EC" w14:textId="77777777" w:rsidR="0003183F" w:rsidRPr="0003183F" w:rsidRDefault="0003183F" w:rsidP="008D04D1">
            <w:pPr>
              <w:pStyle w:val="TableText0"/>
              <w:keepNext/>
              <w:keepLines/>
              <w:rPr>
                <w:rFonts w:ascii="Arial" w:hAnsi="Arial" w:cs="Arial"/>
                <w:b/>
                <w:color w:val="FF0000"/>
              </w:rPr>
            </w:pPr>
            <w:r w:rsidRPr="0003183F">
              <w:rPr>
                <w:rFonts w:ascii="Arial" w:hAnsi="Arial" w:cs="Arial"/>
                <w:b/>
                <w:color w:val="FF0000"/>
              </w:rPr>
              <w:t>Direction</w:t>
            </w:r>
          </w:p>
        </w:tc>
        <w:sdt>
          <w:sdtPr>
            <w:rPr>
              <w:rFonts w:ascii="Arial" w:hAnsi="Arial" w:cs="Arial"/>
              <w:color w:val="FF0000"/>
              <w:lang w:val="en-US"/>
            </w:rPr>
            <w:id w:val="-1306849094"/>
            <w:placeholder>
              <w:docPart w:val="6641B14ED0874F39BE1E6883BBA9ED3A"/>
            </w:placeholder>
            <w:dropDownList>
              <w:listItem w:displayText="Select" w:value="Select"/>
              <w:listItem w:displayText="Inbound" w:value="Inbound"/>
              <w:listItem w:displayText="Outbound" w:value="Outbound"/>
              <w:listItem w:displayText="Inbound and Outbound" w:value="Inbound and Outbound"/>
            </w:dropDownList>
          </w:sdtPr>
          <w:sdtContent>
            <w:tc>
              <w:tcPr>
                <w:tcW w:w="3386" w:type="pct"/>
                <w:tcBorders>
                  <w:top w:val="single" w:sz="6" w:space="0" w:color="auto"/>
                  <w:left w:val="single" w:sz="6" w:space="0" w:color="auto"/>
                  <w:bottom w:val="single" w:sz="6" w:space="0" w:color="auto"/>
                  <w:right w:val="single" w:sz="12" w:space="0" w:color="auto"/>
                </w:tcBorders>
              </w:tcPr>
              <w:p w14:paraId="01C96493" w14:textId="6EC4C568" w:rsidR="0003183F" w:rsidRPr="0003183F" w:rsidRDefault="0003183F" w:rsidP="008D04D1">
                <w:pPr>
                  <w:pStyle w:val="TableText0"/>
                  <w:keepNext/>
                  <w:keepLines/>
                  <w:rPr>
                    <w:rFonts w:ascii="Arial" w:hAnsi="Arial" w:cs="Arial"/>
                    <w:color w:val="FF0000"/>
                    <w:lang w:val="en-US"/>
                  </w:rPr>
                </w:pPr>
                <w:r w:rsidRPr="0003183F">
                  <w:rPr>
                    <w:rFonts w:ascii="Arial" w:hAnsi="Arial" w:cs="Arial"/>
                    <w:color w:val="FF0000"/>
                    <w:lang w:val="en-US"/>
                  </w:rPr>
                  <w:t>Inbound</w:t>
                </w:r>
              </w:p>
            </w:tc>
          </w:sdtContent>
        </w:sdt>
      </w:tr>
      <w:tr w:rsidR="0003183F" w:rsidRPr="0003183F" w14:paraId="1BC8AECA"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50A93BEC" w14:textId="77777777" w:rsidR="0003183F" w:rsidRPr="0003183F" w:rsidRDefault="0003183F" w:rsidP="008D04D1">
            <w:pPr>
              <w:pStyle w:val="TableText0"/>
              <w:keepNext/>
              <w:keepLines/>
              <w:rPr>
                <w:rFonts w:ascii="Arial" w:hAnsi="Arial" w:cs="Arial"/>
                <w:b/>
                <w:color w:val="FF0000"/>
              </w:rPr>
            </w:pPr>
            <w:r w:rsidRPr="0003183F">
              <w:rPr>
                <w:rFonts w:ascii="Arial" w:hAnsi="Arial" w:cs="Arial"/>
                <w:b/>
                <w:color w:val="FF0000"/>
              </w:rPr>
              <w:t>Direct connection</w:t>
            </w:r>
          </w:p>
        </w:tc>
        <w:tc>
          <w:tcPr>
            <w:tcW w:w="3386" w:type="pct"/>
            <w:tcBorders>
              <w:top w:val="single" w:sz="6" w:space="0" w:color="auto"/>
              <w:left w:val="single" w:sz="6" w:space="0" w:color="auto"/>
              <w:bottom w:val="single" w:sz="6" w:space="0" w:color="auto"/>
              <w:right w:val="single" w:sz="12" w:space="0" w:color="auto"/>
            </w:tcBorders>
          </w:tcPr>
          <w:p w14:paraId="076C9A97" w14:textId="77777777" w:rsidR="0003183F" w:rsidRPr="0003183F" w:rsidRDefault="0003183F" w:rsidP="008D04D1">
            <w:pPr>
              <w:pStyle w:val="TableText0"/>
              <w:keepNext/>
              <w:keepLines/>
              <w:rPr>
                <w:rFonts w:ascii="Arial" w:hAnsi="Arial" w:cs="Arial"/>
                <w:color w:val="FF0000"/>
                <w:lang w:val="en-US"/>
              </w:rPr>
            </w:pPr>
            <w:r w:rsidRPr="0003183F">
              <w:rPr>
                <w:rFonts w:ascii="Arial" w:hAnsi="Arial" w:cs="Arial"/>
                <w:color w:val="FF0000"/>
                <w:lang w:val="en-US"/>
              </w:rPr>
              <w:t xml:space="preserve"> </w:t>
            </w:r>
            <w:sdt>
              <w:sdtPr>
                <w:rPr>
                  <w:rFonts w:ascii="Arial" w:hAnsi="Arial" w:cs="Arial"/>
                  <w:color w:val="FF0000"/>
                  <w:lang w:val="en-US"/>
                </w:rPr>
                <w:alias w:val="Direct connection"/>
                <w:tag w:val="Direct connection"/>
                <w:id w:val="119116303"/>
                <w:placeholder>
                  <w:docPart w:val="0D5E679D51834FAB9CA4A90493D1B60E"/>
                </w:placeholder>
                <w:dropDownList>
                  <w:listItem w:displayText="Select" w:value="Select"/>
                  <w:listItem w:displayText="Yes" w:value="Yes"/>
                  <w:listItem w:displayText="No" w:value="No"/>
                </w:dropDownList>
              </w:sdtPr>
              <w:sdtContent>
                <w:r w:rsidRPr="0003183F">
                  <w:rPr>
                    <w:rFonts w:ascii="Arial" w:hAnsi="Arial" w:cs="Arial"/>
                    <w:color w:val="FF0000"/>
                    <w:lang w:val="en-US"/>
                  </w:rPr>
                  <w:t>Yes</w:t>
                </w:r>
              </w:sdtContent>
            </w:sdt>
            <w:r w:rsidRPr="0003183F">
              <w:rPr>
                <w:rFonts w:ascii="Arial" w:hAnsi="Arial" w:cs="Arial"/>
                <w:color w:val="FF0000"/>
                <w:lang w:val="en-US"/>
              </w:rPr>
              <w:t xml:space="preserve"> (mandatory field)</w:t>
            </w:r>
          </w:p>
          <w:p w14:paraId="6C733BC4" w14:textId="77777777" w:rsidR="0003183F" w:rsidRPr="0003183F" w:rsidRDefault="0003183F" w:rsidP="008D04D1">
            <w:pPr>
              <w:pStyle w:val="TableText0"/>
              <w:keepNext/>
              <w:keepLines/>
              <w:rPr>
                <w:rFonts w:ascii="Arial" w:hAnsi="Arial" w:cs="Arial"/>
                <w:color w:val="FF0000"/>
                <w:lang w:val="en-US"/>
              </w:rPr>
            </w:pPr>
            <w:r w:rsidRPr="0003183F">
              <w:rPr>
                <w:rFonts w:ascii="Arial" w:hAnsi="Arial" w:cs="Arial"/>
                <w:color w:val="FF0000"/>
                <w:lang w:val="en-US"/>
              </w:rPr>
              <w:t xml:space="preserve">Via: &lt;If No is selected </w:t>
            </w:r>
            <w:proofErr w:type="spellStart"/>
            <w:r w:rsidRPr="0003183F">
              <w:rPr>
                <w:rFonts w:ascii="Arial" w:hAnsi="Arial" w:cs="Arial"/>
                <w:color w:val="FF0000"/>
                <w:lang w:val="en-US"/>
              </w:rPr>
              <w:t>specifiy</w:t>
            </w:r>
            <w:proofErr w:type="spellEnd"/>
            <w:r w:rsidRPr="0003183F">
              <w:rPr>
                <w:rFonts w:ascii="Arial" w:hAnsi="Arial" w:cs="Arial"/>
                <w:color w:val="FF0000"/>
                <w:lang w:val="en-US"/>
              </w:rPr>
              <w:t xml:space="preserve"> otherwise mention not applicable&gt;</w:t>
            </w:r>
          </w:p>
        </w:tc>
      </w:tr>
      <w:tr w:rsidR="0003183F" w:rsidRPr="0003183F" w14:paraId="6E95F822"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7CE6341A" w14:textId="77777777" w:rsidR="0003183F" w:rsidRPr="0003183F" w:rsidRDefault="0003183F" w:rsidP="008D04D1">
            <w:pPr>
              <w:pStyle w:val="TableText0"/>
              <w:keepNext/>
              <w:keepLines/>
              <w:rPr>
                <w:rFonts w:ascii="Arial" w:hAnsi="Arial" w:cs="Arial"/>
                <w:b/>
                <w:color w:val="FF0000"/>
              </w:rPr>
            </w:pPr>
            <w:r w:rsidRPr="0003183F">
              <w:rPr>
                <w:rFonts w:ascii="Arial" w:hAnsi="Arial" w:cs="Arial"/>
                <w:b/>
                <w:color w:val="FF0000"/>
              </w:rPr>
              <w:t>Security Controls</w:t>
            </w:r>
          </w:p>
        </w:tc>
        <w:tc>
          <w:tcPr>
            <w:tcW w:w="3386" w:type="pct"/>
            <w:tcBorders>
              <w:top w:val="single" w:sz="6" w:space="0" w:color="auto"/>
              <w:left w:val="single" w:sz="6" w:space="0" w:color="auto"/>
              <w:bottom w:val="single" w:sz="6" w:space="0" w:color="auto"/>
              <w:right w:val="single" w:sz="12" w:space="0" w:color="auto"/>
            </w:tcBorders>
          </w:tcPr>
          <w:p w14:paraId="2669B68B" w14:textId="77777777" w:rsidR="0003183F" w:rsidRPr="0003183F" w:rsidRDefault="0003183F" w:rsidP="008D04D1">
            <w:pPr>
              <w:pStyle w:val="TableText0"/>
              <w:keepNext/>
              <w:keepLines/>
              <w:rPr>
                <w:rFonts w:ascii="Arial" w:hAnsi="Arial" w:cs="Arial"/>
                <w:color w:val="FF0000"/>
                <w:lang w:val="en-US"/>
              </w:rPr>
            </w:pPr>
            <w:proofErr w:type="spellStart"/>
            <w:r w:rsidRPr="0003183F">
              <w:rPr>
                <w:rFonts w:ascii="Arial" w:hAnsi="Arial" w:cs="Arial"/>
                <w:color w:val="FF0000"/>
                <w:lang w:val="en-US"/>
              </w:rPr>
              <w:t>Authorisation</w:t>
            </w:r>
            <w:proofErr w:type="spellEnd"/>
            <w:r w:rsidRPr="0003183F">
              <w:rPr>
                <w:rFonts w:ascii="Arial" w:hAnsi="Arial" w:cs="Arial"/>
                <w:color w:val="FF0000"/>
                <w:lang w:val="en-US"/>
              </w:rPr>
              <w:t xml:space="preserve"> method or authentication method: </w:t>
            </w:r>
            <w:sdt>
              <w:sdtPr>
                <w:rPr>
                  <w:rFonts w:ascii="Arial" w:hAnsi="Arial" w:cs="Arial"/>
                  <w:color w:val="FF0000"/>
                  <w:lang w:val="en-US"/>
                </w:rPr>
                <w:alias w:val="Authorisation"/>
                <w:tag w:val="Authorisation"/>
                <w:id w:val="-1782026433"/>
                <w:placeholder>
                  <w:docPart w:val="4D774C15E5344AF9A4BD1CB366A1D6F0"/>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03183F">
                  <w:rPr>
                    <w:rFonts w:ascii="Arial" w:hAnsi="Arial" w:cs="Arial"/>
                    <w:color w:val="FF0000"/>
                    <w:lang w:val="en-US"/>
                  </w:rPr>
                  <w:t>Select</w:t>
                </w:r>
              </w:sdtContent>
            </w:sdt>
            <w:r w:rsidRPr="0003183F">
              <w:rPr>
                <w:rFonts w:ascii="Arial" w:hAnsi="Arial" w:cs="Arial"/>
                <w:color w:val="FF0000"/>
                <w:lang w:val="en-US"/>
              </w:rPr>
              <w:t xml:space="preserve"> (not specified)</w:t>
            </w:r>
          </w:p>
          <w:p w14:paraId="408CB7F4" w14:textId="77777777" w:rsidR="0003183F" w:rsidRPr="0003183F" w:rsidRDefault="0003183F" w:rsidP="008D04D1">
            <w:pPr>
              <w:pStyle w:val="TableText0"/>
              <w:keepNext/>
              <w:keepLines/>
              <w:rPr>
                <w:rFonts w:ascii="Arial" w:hAnsi="Arial" w:cs="Arial"/>
                <w:color w:val="FF0000"/>
                <w:lang w:val="en-US"/>
              </w:rPr>
            </w:pPr>
            <w:r w:rsidRPr="0003183F">
              <w:rPr>
                <w:rFonts w:ascii="Arial" w:hAnsi="Arial" w:cs="Arial"/>
                <w:color w:val="FF0000"/>
                <w:lang w:val="en-US"/>
              </w:rPr>
              <w:t xml:space="preserve">Use certificates:  </w:t>
            </w:r>
            <w:sdt>
              <w:sdtPr>
                <w:rPr>
                  <w:rFonts w:ascii="Arial" w:hAnsi="Arial" w:cs="Arial"/>
                  <w:color w:val="FF0000"/>
                  <w:lang w:val="en-US"/>
                </w:rPr>
                <w:alias w:val="Certificates"/>
                <w:tag w:val="Certificates"/>
                <w:id w:val="651943339"/>
                <w:placeholder>
                  <w:docPart w:val="80C9DA26808D4419BD87D402ED81FAB8"/>
                </w:placeholder>
                <w:dropDownList>
                  <w:listItem w:displayText="Select" w:value="Select"/>
                  <w:listItem w:displayText="No" w:value="No"/>
                  <w:listItem w:displayText="Yes (Entrust)" w:value="Yes (Entrust)"/>
                  <w:listItem w:displayText="Yes (PKI Overheid)" w:value="Yes (PKI Overheid)"/>
                </w:dropDownList>
              </w:sdtPr>
              <w:sdtContent>
                <w:r w:rsidRPr="0003183F">
                  <w:rPr>
                    <w:rFonts w:ascii="Arial" w:hAnsi="Arial" w:cs="Arial"/>
                    <w:color w:val="FF0000"/>
                    <w:lang w:val="en-US"/>
                  </w:rPr>
                  <w:t>No</w:t>
                </w:r>
              </w:sdtContent>
            </w:sdt>
          </w:p>
          <w:p w14:paraId="7179F417" w14:textId="77777777" w:rsidR="0003183F" w:rsidRPr="0003183F" w:rsidRDefault="0003183F" w:rsidP="008D04D1">
            <w:pPr>
              <w:pStyle w:val="TableText0"/>
              <w:keepNext/>
              <w:keepLines/>
              <w:rPr>
                <w:rFonts w:ascii="Arial" w:hAnsi="Arial" w:cs="Arial"/>
                <w:color w:val="FF0000"/>
                <w:lang w:val="en-US"/>
              </w:rPr>
            </w:pPr>
            <w:r w:rsidRPr="0003183F">
              <w:rPr>
                <w:rFonts w:ascii="Arial" w:hAnsi="Arial" w:cs="Arial"/>
                <w:color w:val="FF0000"/>
                <w:lang w:val="en-US"/>
              </w:rPr>
              <w:t xml:space="preserve">Service account:  </w:t>
            </w:r>
            <w:sdt>
              <w:sdtPr>
                <w:rPr>
                  <w:rFonts w:ascii="Arial" w:hAnsi="Arial" w:cs="Arial"/>
                  <w:color w:val="FF0000"/>
                  <w:lang w:val="en-US"/>
                </w:rPr>
                <w:alias w:val="Service account"/>
                <w:tag w:val="Service account"/>
                <w:id w:val="1542706160"/>
                <w:placeholder>
                  <w:docPart w:val="4D32824F545E4ACC81EFEF26319372A1"/>
                </w:placeholder>
                <w:dropDownList>
                  <w:listItem w:displayText="Select" w:value="Select"/>
                  <w:listItem w:displayText="Yes" w:value="Yes"/>
                  <w:listItem w:displayText="No" w:value="No"/>
                </w:dropDownList>
              </w:sdtPr>
              <w:sdtContent>
                <w:r w:rsidRPr="0003183F">
                  <w:rPr>
                    <w:rFonts w:ascii="Arial" w:hAnsi="Arial" w:cs="Arial"/>
                    <w:color w:val="FF0000"/>
                    <w:lang w:val="en-US"/>
                  </w:rPr>
                  <w:t>No</w:t>
                </w:r>
              </w:sdtContent>
            </w:sdt>
          </w:p>
        </w:tc>
      </w:tr>
      <w:tr w:rsidR="0003183F" w:rsidRPr="0003183F" w14:paraId="3FDA7BD5"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0A5D3235" w14:textId="77777777" w:rsidR="0003183F" w:rsidRPr="0003183F" w:rsidRDefault="0003183F" w:rsidP="008D04D1">
            <w:pPr>
              <w:pStyle w:val="TableText0"/>
              <w:keepNext/>
              <w:keepLines/>
              <w:rPr>
                <w:rFonts w:ascii="Arial" w:hAnsi="Arial" w:cs="Arial"/>
                <w:color w:val="FF0000"/>
                <w:sz w:val="24"/>
              </w:rPr>
            </w:pPr>
            <w:r w:rsidRPr="0003183F">
              <w:rPr>
                <w:rFonts w:ascii="Arial" w:hAnsi="Arial" w:cs="Arial"/>
                <w:b/>
                <w:color w:val="FF0000"/>
              </w:rPr>
              <w:t>Number of users</w:t>
            </w:r>
          </w:p>
        </w:tc>
        <w:tc>
          <w:tcPr>
            <w:tcW w:w="3386" w:type="pct"/>
            <w:tcBorders>
              <w:top w:val="single" w:sz="6" w:space="0" w:color="auto"/>
              <w:left w:val="single" w:sz="6" w:space="0" w:color="auto"/>
              <w:bottom w:val="single" w:sz="6" w:space="0" w:color="auto"/>
              <w:right w:val="single" w:sz="12" w:space="0" w:color="auto"/>
            </w:tcBorders>
          </w:tcPr>
          <w:p w14:paraId="345BC67D" w14:textId="34E4FCEF" w:rsidR="0003183F" w:rsidRPr="0003183F" w:rsidRDefault="0003183F" w:rsidP="008D04D1">
            <w:pPr>
              <w:pStyle w:val="TableText0"/>
              <w:keepNext/>
              <w:keepLines/>
              <w:rPr>
                <w:rFonts w:ascii="Arial" w:hAnsi="Arial" w:cs="Arial"/>
                <w:color w:val="FF0000"/>
                <w:lang w:val="en-US"/>
              </w:rPr>
            </w:pPr>
            <w:r w:rsidRPr="0003183F">
              <w:rPr>
                <w:rFonts w:ascii="Arial" w:hAnsi="Arial" w:cs="Arial"/>
                <w:color w:val="FF0000"/>
                <w:lang w:val="en-US"/>
              </w:rPr>
              <w:t>3</w:t>
            </w:r>
          </w:p>
        </w:tc>
      </w:tr>
      <w:tr w:rsidR="0003183F" w:rsidRPr="0003183F" w14:paraId="3338C7C7"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3BCD6CBA" w14:textId="77777777" w:rsidR="0003183F" w:rsidRPr="0003183F" w:rsidRDefault="0003183F" w:rsidP="008D04D1">
            <w:pPr>
              <w:pStyle w:val="TableText0"/>
              <w:keepNext/>
              <w:keepLines/>
              <w:rPr>
                <w:rFonts w:ascii="Arial" w:hAnsi="Arial" w:cs="Arial"/>
                <w:color w:val="FF0000"/>
                <w:sz w:val="24"/>
              </w:rPr>
            </w:pPr>
            <w:r w:rsidRPr="0003183F">
              <w:rPr>
                <w:rFonts w:ascii="Arial" w:hAnsi="Arial" w:cs="Arial"/>
                <w:b/>
                <w:color w:val="FF0000"/>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2D0E6F3" w14:textId="77777777" w:rsidR="0003183F" w:rsidRPr="0003183F" w:rsidRDefault="0003183F" w:rsidP="008D04D1">
            <w:pPr>
              <w:pStyle w:val="TableText0"/>
              <w:keepNext/>
              <w:keepLines/>
              <w:rPr>
                <w:rFonts w:ascii="Arial" w:hAnsi="Arial" w:cs="Arial"/>
                <w:color w:val="FF0000"/>
              </w:rPr>
            </w:pPr>
            <w:r w:rsidRPr="0003183F">
              <w:rPr>
                <w:rFonts w:ascii="Arial" w:hAnsi="Arial" w:cs="Arial"/>
                <w:color w:val="FF0000"/>
                <w:lang w:val="en-US"/>
              </w:rPr>
              <w:t xml:space="preserve">Not specified </w:t>
            </w:r>
          </w:p>
        </w:tc>
      </w:tr>
      <w:tr w:rsidR="0003183F" w:rsidRPr="0003183F" w14:paraId="0A078A35"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2454EC6B" w14:textId="77777777" w:rsidR="0003183F" w:rsidRPr="0003183F" w:rsidRDefault="0003183F" w:rsidP="008D04D1">
            <w:pPr>
              <w:pStyle w:val="TableText0"/>
              <w:keepNext/>
              <w:keepLines/>
              <w:rPr>
                <w:rFonts w:ascii="Arial" w:hAnsi="Arial" w:cs="Arial"/>
                <w:color w:val="FF0000"/>
                <w:sz w:val="24"/>
              </w:rPr>
            </w:pPr>
            <w:r w:rsidRPr="0003183F">
              <w:rPr>
                <w:rFonts w:ascii="Arial" w:hAnsi="Arial" w:cs="Arial"/>
                <w:b/>
                <w:color w:val="FF0000"/>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8FE9784" w14:textId="77777777" w:rsidR="0003183F" w:rsidRPr="0003183F" w:rsidRDefault="0003183F" w:rsidP="008D04D1">
            <w:pPr>
              <w:pStyle w:val="TableText0"/>
              <w:keepNext/>
              <w:keepLines/>
              <w:rPr>
                <w:rFonts w:ascii="Arial" w:hAnsi="Arial" w:cs="Arial"/>
                <w:color w:val="FF0000"/>
              </w:rPr>
            </w:pPr>
            <w:r w:rsidRPr="0003183F">
              <w:rPr>
                <w:rFonts w:ascii="Arial" w:hAnsi="Arial" w:cs="Arial"/>
                <w:color w:val="FF0000"/>
                <w:lang w:val="en-US"/>
              </w:rPr>
              <w:t>Not specified</w:t>
            </w:r>
          </w:p>
        </w:tc>
      </w:tr>
      <w:tr w:rsidR="0003183F" w:rsidRPr="0003183F" w14:paraId="0F7E57DD" w14:textId="77777777" w:rsidTr="008D04D1">
        <w:tc>
          <w:tcPr>
            <w:tcW w:w="1614" w:type="pct"/>
            <w:tcBorders>
              <w:top w:val="single" w:sz="6" w:space="0" w:color="auto"/>
              <w:left w:val="single" w:sz="12" w:space="0" w:color="auto"/>
              <w:bottom w:val="single" w:sz="6" w:space="0" w:color="auto"/>
              <w:right w:val="single" w:sz="6" w:space="0" w:color="auto"/>
            </w:tcBorders>
            <w:shd w:val="clear" w:color="auto" w:fill="E6E6E6"/>
          </w:tcPr>
          <w:p w14:paraId="5E4DD244" w14:textId="77777777" w:rsidR="0003183F" w:rsidRPr="0003183F" w:rsidRDefault="0003183F" w:rsidP="008D04D1">
            <w:pPr>
              <w:pStyle w:val="TableText0"/>
              <w:keepNext/>
              <w:keepLines/>
              <w:rPr>
                <w:rFonts w:ascii="Arial" w:hAnsi="Arial" w:cs="Arial"/>
                <w:color w:val="FF0000"/>
                <w:sz w:val="24"/>
              </w:rPr>
            </w:pPr>
            <w:r w:rsidRPr="0003183F">
              <w:rPr>
                <w:rFonts w:ascii="Arial" w:hAnsi="Arial" w:cs="Arial"/>
                <w:b/>
                <w:color w:val="FF0000"/>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A8871B0" w14:textId="77777777" w:rsidR="0003183F" w:rsidRPr="0003183F" w:rsidRDefault="0003183F" w:rsidP="008D04D1">
            <w:pPr>
              <w:pStyle w:val="TableText0"/>
              <w:keepNext/>
              <w:keepLines/>
              <w:rPr>
                <w:rFonts w:ascii="Arial" w:hAnsi="Arial" w:cs="Arial"/>
                <w:color w:val="FF0000"/>
              </w:rPr>
            </w:pPr>
            <w:r w:rsidRPr="0003183F">
              <w:rPr>
                <w:rFonts w:ascii="Arial" w:hAnsi="Arial" w:cs="Arial"/>
                <w:color w:val="FF0000"/>
                <w:lang w:val="en-US"/>
              </w:rPr>
              <w:t xml:space="preserve">Not significant </w:t>
            </w:r>
          </w:p>
        </w:tc>
      </w:tr>
      <w:bookmarkEnd w:id="32"/>
    </w:tbl>
    <w:p w14:paraId="7CFD747A" w14:textId="77777777" w:rsidR="0003183F" w:rsidRDefault="0003183F" w:rsidP="0003183F">
      <w:pPr>
        <w:pStyle w:val="BodyText"/>
        <w:rPr>
          <w:rFonts w:ascii="Helvetica-Bold" w:hAnsi="Helvetica-Bold" w:hint="eastAsia"/>
          <w:b/>
          <w:bCs/>
          <w:color w:val="0A080D"/>
        </w:rPr>
      </w:pPr>
    </w:p>
    <w:p w14:paraId="50CF2C1A" w14:textId="77777777" w:rsidR="00002B2C" w:rsidRDefault="00002B2C" w:rsidP="00002B2C">
      <w:pPr>
        <w:pStyle w:val="BodyText"/>
        <w:rPr>
          <w:rFonts w:ascii="Helvetica-Bold" w:hAnsi="Helvetica-Bold" w:hint="eastAsia"/>
          <w:b/>
          <w:bCs/>
          <w:color w:val="0A080D"/>
        </w:rPr>
      </w:pPr>
    </w:p>
    <w:p w14:paraId="0566A3FF" w14:textId="77777777" w:rsidR="00AD79D6" w:rsidRDefault="00AD79D6" w:rsidP="00AD79D6">
      <w:pPr>
        <w:pStyle w:val="BodyText"/>
        <w:rPr>
          <w:rFonts w:ascii="Helvetica-Bold" w:hAnsi="Helvetica-Bold" w:hint="eastAsia"/>
          <w:b/>
          <w:bCs/>
          <w:color w:val="0A080D"/>
        </w:rPr>
      </w:pPr>
    </w:p>
    <w:p w14:paraId="4DAE211D" w14:textId="77777777" w:rsidR="00AD79D6" w:rsidRDefault="00AD79D6" w:rsidP="00AD79D6">
      <w:pPr>
        <w:pStyle w:val="BodyText"/>
        <w:rPr>
          <w:rFonts w:ascii="Helvetica-Bold" w:hAnsi="Helvetica-Bold" w:hint="eastAsia"/>
          <w:b/>
          <w:bCs/>
          <w:color w:val="0A080D"/>
        </w:rPr>
      </w:pPr>
    </w:p>
    <w:p w14:paraId="2C392735" w14:textId="77777777" w:rsidR="00AD79D6" w:rsidRDefault="00AD79D6" w:rsidP="00AD79D6">
      <w:pPr>
        <w:pStyle w:val="BodyText"/>
        <w:rPr>
          <w:rFonts w:ascii="Helvetica-Bold" w:hAnsi="Helvetica-Bold" w:hint="eastAsia"/>
          <w:b/>
          <w:bCs/>
          <w:color w:val="0A080D"/>
        </w:rPr>
      </w:pPr>
    </w:p>
    <w:p w14:paraId="27A1F5A5" w14:textId="77777777" w:rsidR="00AD79D6" w:rsidRDefault="00AD79D6" w:rsidP="00AD79D6">
      <w:pPr>
        <w:pStyle w:val="BodyText"/>
        <w:rPr>
          <w:rFonts w:ascii="Helvetica-Bold" w:hAnsi="Helvetica-Bold" w:hint="eastAsia"/>
          <w:b/>
          <w:bCs/>
          <w:color w:val="0A080D"/>
        </w:rPr>
      </w:pPr>
    </w:p>
    <w:p w14:paraId="10362CBF" w14:textId="5CB48CCC" w:rsidR="00AD79D6" w:rsidRDefault="00E30290" w:rsidP="00E30290">
      <w:pPr>
        <w:spacing w:after="160" w:line="259" w:lineRule="auto"/>
        <w:rPr>
          <w:rFonts w:ascii="Helvetica-Bold" w:hAnsi="Helvetica-Bold" w:hint="eastAsia"/>
          <w:b/>
          <w:bCs/>
          <w:color w:val="0A080D"/>
        </w:rPr>
      </w:pPr>
      <w:r>
        <w:rPr>
          <w:rFonts w:ascii="Helvetica-Bold" w:hAnsi="Helvetica-Bold" w:hint="eastAsia"/>
          <w:b/>
          <w:bCs/>
          <w:color w:val="0A080D"/>
        </w:rPr>
        <w:br w:type="page"/>
      </w:r>
    </w:p>
    <w:p w14:paraId="04F00261" w14:textId="77777777" w:rsidR="00AD79D6" w:rsidRDefault="00AD79D6" w:rsidP="00AD79D6">
      <w:pPr>
        <w:pStyle w:val="Kop3"/>
        <w:ind w:left="851" w:hanging="851"/>
      </w:pPr>
      <w:r w:rsidRPr="00156F58">
        <w:rPr>
          <w:noProof/>
        </w:rPr>
        <w:lastRenderedPageBreak/>
        <w:t xml:space="preserve"> </w:t>
      </w:r>
      <w:r>
        <w:t>DBA-GD RDP</w:t>
      </w:r>
    </w:p>
    <w:p w14:paraId="0697E8DB" w14:textId="77777777" w:rsidR="00AD79D6" w:rsidRDefault="00AD79D6" w:rsidP="00AD79D6">
      <w:pPr>
        <w:pStyle w:val="BodyText"/>
        <w:rPr>
          <w:noProof/>
        </w:rPr>
      </w:pPr>
    </w:p>
    <w:p w14:paraId="0CCCD415" w14:textId="77777777" w:rsidR="00AD79D6" w:rsidRDefault="00AD79D6" w:rsidP="00AD79D6">
      <w:pPr>
        <w:pStyle w:val="BodyText"/>
        <w:rPr>
          <w:noProof/>
        </w:rPr>
      </w:pPr>
      <w:r w:rsidRPr="00A662F4">
        <w:rPr>
          <w:noProof/>
          <w:lang w:val="nl-NL" w:eastAsia="nl-NL" w:bidi="ar-SA"/>
        </w:rPr>
        <w:drawing>
          <wp:inline distT="0" distB="0" distL="0" distR="0" wp14:anchorId="2FB248A3" wp14:editId="65996935">
            <wp:extent cx="5385435" cy="3596005"/>
            <wp:effectExtent l="0" t="0" r="5715"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5435" cy="3596005"/>
                    </a:xfrm>
                    <a:prstGeom prst="rect">
                      <a:avLst/>
                    </a:prstGeom>
                    <a:noFill/>
                    <a:ln>
                      <a:noFill/>
                    </a:ln>
                  </pic:spPr>
                </pic:pic>
              </a:graphicData>
            </a:graphic>
          </wp:inline>
        </w:drawing>
      </w:r>
    </w:p>
    <w:p w14:paraId="28F0D7C9" w14:textId="77777777" w:rsidR="00AD79D6" w:rsidRDefault="00AD79D6" w:rsidP="00AD79D6">
      <w:pPr>
        <w:pStyle w:val="BodyText"/>
        <w:rPr>
          <w:noProof/>
        </w:rPr>
      </w:pPr>
    </w:p>
    <w:p w14:paraId="3A930FAA" w14:textId="77777777" w:rsidR="00AD79D6" w:rsidRDefault="00AD79D6" w:rsidP="00AD79D6">
      <w:pPr>
        <w:pStyle w:val="Kop4"/>
        <w:tabs>
          <w:tab w:val="num" w:pos="360"/>
        </w:tabs>
        <w:ind w:left="0" w:firstLine="0"/>
      </w:pPr>
      <w:r>
        <w:t>External entities</w:t>
      </w:r>
    </w:p>
    <w:p w14:paraId="36CCB7D6" w14:textId="77777777" w:rsidR="00AD79D6" w:rsidRPr="00000272" w:rsidRDefault="00AD79D6" w:rsidP="00AD79D6">
      <w:pPr>
        <w:pStyle w:val="Kop5"/>
        <w:ind w:left="0" w:firstLine="0"/>
      </w:pPr>
      <w:r>
        <w:t>UWV FB / UWV TAB</w:t>
      </w:r>
    </w:p>
    <w:tbl>
      <w:tblPr>
        <w:tblW w:w="5344" w:type="pct"/>
        <w:tblLook w:val="0000" w:firstRow="0" w:lastRow="0" w:firstColumn="0" w:lastColumn="0" w:noHBand="0" w:noVBand="0"/>
      </w:tblPr>
      <w:tblGrid>
        <w:gridCol w:w="3033"/>
        <w:gridCol w:w="6362"/>
      </w:tblGrid>
      <w:tr w:rsidR="00AD79D6" w:rsidRPr="008044BD" w14:paraId="35B5ECA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B566B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832F38A" w14:textId="77777777" w:rsidR="00AD79D6" w:rsidRPr="00B535B8" w:rsidRDefault="00AD79D6" w:rsidP="00AD79D6">
            <w:pPr>
              <w:pStyle w:val="TableText0"/>
              <w:keepNext/>
              <w:keepLines/>
              <w:rPr>
                <w:rFonts w:ascii="Arial" w:hAnsi="Arial" w:cs="Arial"/>
                <w:highlight w:val="yellow"/>
                <w:lang w:val="en-US"/>
              </w:rPr>
            </w:pPr>
            <w:r>
              <w:rPr>
                <w:rFonts w:ascii="Arial" w:hAnsi="Arial" w:cs="Arial"/>
                <w:lang w:val="en-US"/>
              </w:rPr>
              <w:t xml:space="preserve">DBA </w:t>
            </w:r>
            <w:proofErr w:type="spellStart"/>
            <w:r>
              <w:rPr>
                <w:rFonts w:ascii="Arial" w:hAnsi="Arial" w:cs="Arial"/>
                <w:lang w:val="en-US"/>
              </w:rPr>
              <w:t>Gegegevensdiensten</w:t>
            </w:r>
            <w:proofErr w:type="spellEnd"/>
            <w:r>
              <w:rPr>
                <w:rFonts w:ascii="Arial" w:hAnsi="Arial" w:cs="Arial"/>
                <w:lang w:val="en-US"/>
              </w:rPr>
              <w:t xml:space="preserve"> who need to be able to manage the database of DIM Infosphere and DWH</w:t>
            </w:r>
            <w:r w:rsidRPr="00B535B8">
              <w:rPr>
                <w:rFonts w:ascii="Arial" w:hAnsi="Arial" w:cs="Arial"/>
                <w:lang w:val="en-US"/>
              </w:rPr>
              <w:t xml:space="preserve"> </w:t>
            </w:r>
          </w:p>
        </w:tc>
      </w:tr>
      <w:tr w:rsidR="00AD79D6" w:rsidRPr="00712180" w14:paraId="49B3DEC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4444EB"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14B015" w14:textId="77777777" w:rsidR="00AD79D6" w:rsidRPr="00457E24" w:rsidRDefault="00AD79D6" w:rsidP="00AD79D6">
            <w:pPr>
              <w:pStyle w:val="TableText0"/>
              <w:keepNext/>
              <w:keepLines/>
              <w:rPr>
                <w:rFonts w:ascii="Arial" w:hAnsi="Arial" w:cs="Arial"/>
                <w:lang w:val="en-US"/>
              </w:rPr>
            </w:pPr>
            <w:r>
              <w:rPr>
                <w:rFonts w:ascii="Arial" w:hAnsi="Arial" w:cs="Arial"/>
                <w:lang w:val="en-US"/>
              </w:rPr>
              <w:t>RDP,</w:t>
            </w:r>
            <w:r w:rsidRPr="00BE5BBD">
              <w:rPr>
                <w:rFonts w:ascii="Arial" w:hAnsi="Arial" w:cs="Arial"/>
                <w:lang w:val="en-US"/>
              </w:rPr>
              <w:t xml:space="preserve"> port </w:t>
            </w:r>
            <w:r>
              <w:rPr>
                <w:rFonts w:ascii="Arial" w:hAnsi="Arial" w:cs="Arial"/>
                <w:lang w:val="en-US"/>
              </w:rPr>
              <w:t>3389</w:t>
            </w:r>
          </w:p>
        </w:tc>
      </w:tr>
      <w:tr w:rsidR="0072153E" w:rsidRPr="00712180" w14:paraId="7A34CBB9"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4759D1C" w14:textId="77777777" w:rsidR="0072153E" w:rsidRDefault="0072153E" w:rsidP="0072153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F18EC79" w14:textId="6DE01BE6" w:rsidR="0072153E" w:rsidRPr="00BE5BBD" w:rsidRDefault="0003183F" w:rsidP="0072153E">
            <w:pPr>
              <w:pStyle w:val="TableText0"/>
              <w:keepNext/>
              <w:keepLines/>
              <w:rPr>
                <w:rFonts w:ascii="Arial" w:hAnsi="Arial" w:cs="Arial"/>
                <w:lang w:val="en-US"/>
              </w:rPr>
            </w:pPr>
            <w:sdt>
              <w:sdtPr>
                <w:rPr>
                  <w:rFonts w:ascii="Arial" w:hAnsi="Arial" w:cs="Arial"/>
                  <w:lang w:val="en-US"/>
                </w:rPr>
                <w:alias w:val="DC connection"/>
                <w:tag w:val="DC connection"/>
                <w:id w:val="-1062786946"/>
                <w:placeholder>
                  <w:docPart w:val="CEC2989795024368BA1EE8A0A26861A1"/>
                </w:placeholder>
                <w:dropDownList>
                  <w:listItem w:displayText="Select" w:value="Select"/>
                  <w:listItem w:displayText="Internal" w:value="Internal"/>
                  <w:listItem w:displayText="External" w:value="External"/>
                </w:dropDownList>
              </w:sdtPr>
              <w:sdtEndPr/>
              <w:sdtContent>
                <w:r w:rsidR="0072153E">
                  <w:rPr>
                    <w:rFonts w:ascii="Arial" w:hAnsi="Arial" w:cs="Arial"/>
                    <w:lang w:val="en-US"/>
                  </w:rPr>
                  <w:t>External</w:t>
                </w:r>
              </w:sdtContent>
            </w:sdt>
            <w:r w:rsidR="0072153E" w:rsidRPr="00F967EB">
              <w:rPr>
                <w:rFonts w:ascii="Arial" w:hAnsi="Arial" w:cs="Arial"/>
                <w:lang w:val="en-US"/>
              </w:rPr>
              <w:t xml:space="preserve"> </w:t>
            </w:r>
            <w:r w:rsidR="0072153E" w:rsidRPr="00F967EB">
              <w:rPr>
                <w:rFonts w:ascii="Arial" w:hAnsi="Arial" w:cs="Arial"/>
                <w:lang w:val="nl-NL"/>
              </w:rPr>
              <w:t>(</w:t>
            </w:r>
            <w:proofErr w:type="spellStart"/>
            <w:r w:rsidR="0072153E" w:rsidRPr="00F967EB">
              <w:rPr>
                <w:rFonts w:ascii="Arial" w:hAnsi="Arial" w:cs="Arial"/>
                <w:lang w:val="nl-NL"/>
              </w:rPr>
              <w:t>mandatory</w:t>
            </w:r>
            <w:proofErr w:type="spellEnd"/>
            <w:r w:rsidR="0072153E">
              <w:rPr>
                <w:rFonts w:ascii="Arial" w:hAnsi="Arial" w:cs="Arial"/>
                <w:lang w:val="nl-NL"/>
              </w:rPr>
              <w:t xml:space="preserve"> field</w:t>
            </w:r>
            <w:r w:rsidR="0072153E" w:rsidRPr="00F967EB">
              <w:rPr>
                <w:rFonts w:ascii="Arial" w:hAnsi="Arial" w:cs="Arial"/>
                <w:lang w:val="nl-NL"/>
              </w:rPr>
              <w:t>)</w:t>
            </w:r>
          </w:p>
        </w:tc>
      </w:tr>
      <w:tr w:rsidR="0072153E" w:rsidRPr="006D2395" w14:paraId="5184D24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6787C74" w14:textId="77777777" w:rsidR="0072153E" w:rsidRDefault="0072153E" w:rsidP="0072153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74B5EE8" w14:textId="47AB6437" w:rsidR="0072153E" w:rsidRPr="003F1343" w:rsidRDefault="0003183F" w:rsidP="0072153E">
            <w:pPr>
              <w:pStyle w:val="TableText0"/>
              <w:keepNext/>
              <w:keepLines/>
              <w:rPr>
                <w:rFonts w:ascii="Arial" w:hAnsi="Arial" w:cs="Arial"/>
                <w:lang w:val="en-US"/>
              </w:rPr>
            </w:pPr>
            <w:sdt>
              <w:sdtPr>
                <w:rPr>
                  <w:rFonts w:ascii="Arial" w:hAnsi="Arial" w:cs="Arial"/>
                  <w:lang w:val="en-US"/>
                </w:rPr>
                <w:id w:val="-1294827274"/>
                <w:placeholder>
                  <w:docPart w:val="3DD70606639A4D72BA55C51B79AC5CA3"/>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72153E">
                  <w:rPr>
                    <w:rFonts w:ascii="Arial" w:hAnsi="Arial" w:cs="Arial"/>
                    <w:lang w:val="en-US"/>
                  </w:rPr>
                  <w:t>Inbound</w:t>
                </w:r>
              </w:sdtContent>
            </w:sdt>
            <w:r w:rsidR="0072153E" w:rsidRPr="00F967EB">
              <w:rPr>
                <w:rFonts w:ascii="Arial" w:hAnsi="Arial" w:cs="Arial"/>
                <w:lang w:val="en-US"/>
              </w:rPr>
              <w:t xml:space="preserve"> </w:t>
            </w:r>
            <w:r w:rsidR="0072153E" w:rsidRPr="00F967EB">
              <w:rPr>
                <w:rFonts w:ascii="Arial" w:hAnsi="Arial" w:cs="Arial"/>
                <w:lang w:val="nl-NL"/>
              </w:rPr>
              <w:t>(</w:t>
            </w:r>
            <w:proofErr w:type="spellStart"/>
            <w:r w:rsidR="0072153E" w:rsidRPr="00F967EB">
              <w:rPr>
                <w:rFonts w:ascii="Arial" w:hAnsi="Arial" w:cs="Arial"/>
                <w:lang w:val="nl-NL"/>
              </w:rPr>
              <w:t>mandatory</w:t>
            </w:r>
            <w:proofErr w:type="spellEnd"/>
            <w:r w:rsidR="0072153E">
              <w:rPr>
                <w:rFonts w:ascii="Arial" w:hAnsi="Arial" w:cs="Arial"/>
                <w:lang w:val="nl-NL"/>
              </w:rPr>
              <w:t xml:space="preserve"> field</w:t>
            </w:r>
            <w:r w:rsidR="0072153E" w:rsidRPr="00F967EB">
              <w:rPr>
                <w:rFonts w:ascii="Arial" w:hAnsi="Arial" w:cs="Arial"/>
                <w:lang w:val="nl-NL"/>
              </w:rPr>
              <w:t>)</w:t>
            </w:r>
          </w:p>
        </w:tc>
      </w:tr>
      <w:tr w:rsidR="0072153E" w:rsidRPr="00A540D4" w14:paraId="2FE17EA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F83F27D" w14:textId="77777777" w:rsidR="0072153E" w:rsidRDefault="0072153E" w:rsidP="0072153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4919D9C" w14:textId="6AABD205" w:rsidR="0072153E" w:rsidRPr="00F967EB" w:rsidRDefault="0072153E" w:rsidP="0072153E">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969363713"/>
                <w:placeholder>
                  <w:docPart w:val="651896E715F1457B94DA690533F26242"/>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(mandatory</w:t>
            </w:r>
            <w:r>
              <w:rPr>
                <w:rFonts w:ascii="Arial" w:hAnsi="Arial" w:cs="Arial"/>
                <w:lang w:val="en-US"/>
              </w:rPr>
              <w:t xml:space="preserve"> field</w:t>
            </w:r>
            <w:r w:rsidRPr="00F967EB">
              <w:rPr>
                <w:rFonts w:ascii="Arial" w:hAnsi="Arial" w:cs="Arial"/>
                <w:lang w:val="en-US"/>
              </w:rPr>
              <w:t>)</w:t>
            </w:r>
          </w:p>
          <w:p w14:paraId="33FA998D" w14:textId="2158446A" w:rsidR="0072153E" w:rsidRPr="000779C6" w:rsidRDefault="0072153E" w:rsidP="0072153E">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2373DB6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C5A57C"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8322EEA" w14:textId="77777777" w:rsidR="0072153E" w:rsidRPr="00F967EB" w:rsidRDefault="0072153E" w:rsidP="0072153E">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32475714"/>
                <w:placeholder>
                  <w:docPart w:val="052A0CAB6B0947BD973C20861F32D2E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Pr>
                    <w:rFonts w:ascii="Arial" w:hAnsi="Arial" w:cs="Arial"/>
                    <w:lang w:val="en-US"/>
                  </w:rPr>
                  <w:t>RBAC (AD)</w:t>
                </w:r>
              </w:sdtContent>
            </w:sdt>
            <w:r>
              <w:rPr>
                <w:rFonts w:ascii="Arial" w:hAnsi="Arial" w:cs="Arial"/>
                <w:lang w:val="en-US"/>
              </w:rPr>
              <w:t xml:space="preserve"> (</w:t>
            </w:r>
            <w:r w:rsidRPr="007E3D4F">
              <w:rPr>
                <w:rFonts w:ascii="Arial" w:hAnsi="Arial" w:cs="Arial"/>
                <w:lang w:val="en-US"/>
              </w:rPr>
              <w:t>KA AD group membership</w:t>
            </w:r>
            <w:r w:rsidRPr="00F967EB">
              <w:rPr>
                <w:rFonts w:ascii="Arial" w:hAnsi="Arial" w:cs="Arial"/>
                <w:lang w:val="en-US"/>
              </w:rPr>
              <w:t>)</w:t>
            </w:r>
          </w:p>
          <w:p w14:paraId="683EB7B3" w14:textId="77777777" w:rsidR="0072153E" w:rsidRDefault="0072153E" w:rsidP="0072153E">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6951350"/>
                <w:placeholder>
                  <w:docPart w:val="A18AA21AB44B4CD0A35055364E68A55C"/>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00B10E07" w14:textId="491A2F0F" w:rsidR="00AD79D6" w:rsidRPr="000E6DB9" w:rsidRDefault="0072153E" w:rsidP="0072153E">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454145892"/>
                <w:placeholder>
                  <w:docPart w:val="89169A7A320244408AAB84C33618F57B"/>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17F31C7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EB5462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521B6D" w14:textId="77777777" w:rsidR="00AD79D6" w:rsidRPr="00C1326F" w:rsidRDefault="00AD79D6" w:rsidP="00AD79D6">
            <w:pPr>
              <w:pStyle w:val="TableText0"/>
              <w:keepNext/>
              <w:keepLines/>
              <w:rPr>
                <w:rFonts w:ascii="Arial" w:hAnsi="Arial" w:cs="Arial"/>
                <w:lang w:val="en-US"/>
              </w:rPr>
            </w:pPr>
            <w:r>
              <w:rPr>
                <w:rFonts w:ascii="Arial" w:hAnsi="Arial" w:cs="Arial"/>
                <w:lang w:val="en-US"/>
              </w:rPr>
              <w:t>5 concurrent users</w:t>
            </w:r>
          </w:p>
        </w:tc>
      </w:tr>
      <w:tr w:rsidR="00AD79D6" w:rsidRPr="00B81AA8" w14:paraId="3B0A61F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4971C9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4311BF6"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13A2A08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5C2F8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397DA69"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Daily </w:t>
            </w:r>
          </w:p>
        </w:tc>
      </w:tr>
      <w:tr w:rsidR="00AD79D6" w:rsidRPr="00B81AA8" w14:paraId="3F32E8A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0F4045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C58A15B" w14:textId="77777777" w:rsidR="00AD79D6" w:rsidRPr="00B81AA8" w:rsidRDefault="00AD79D6" w:rsidP="00AD79D6">
            <w:pPr>
              <w:pStyle w:val="TableText0"/>
              <w:keepNext/>
              <w:keepLines/>
              <w:rPr>
                <w:rFonts w:ascii="Arial" w:hAnsi="Arial" w:cs="Arial"/>
              </w:rPr>
            </w:pPr>
            <w:r w:rsidRPr="00C93777">
              <w:rPr>
                <w:rFonts w:ascii="Arial" w:hAnsi="Arial" w:cs="Arial"/>
                <w:lang w:val="en-US"/>
              </w:rPr>
              <w:t>Not significant</w:t>
            </w:r>
            <w:r>
              <w:rPr>
                <w:rFonts w:ascii="Arial" w:hAnsi="Arial" w:cs="Arial"/>
                <w:lang w:val="en-US"/>
              </w:rPr>
              <w:t xml:space="preserve"> </w:t>
            </w:r>
          </w:p>
        </w:tc>
      </w:tr>
    </w:tbl>
    <w:p w14:paraId="1F149BF9" w14:textId="77777777" w:rsidR="00AD79D6" w:rsidRPr="009B2FBA" w:rsidRDefault="00AD79D6" w:rsidP="00AD79D6">
      <w:pPr>
        <w:pStyle w:val="BodyText"/>
      </w:pPr>
    </w:p>
    <w:p w14:paraId="74B06D9B" w14:textId="77777777" w:rsidR="00AD79D6" w:rsidRPr="009B2FBA" w:rsidRDefault="00AD79D6" w:rsidP="00AD79D6">
      <w:pPr>
        <w:pStyle w:val="BodyText"/>
      </w:pPr>
    </w:p>
    <w:p w14:paraId="2F69BE75" w14:textId="77777777" w:rsidR="00AD79D6" w:rsidRPr="00000272" w:rsidRDefault="00AD79D6" w:rsidP="00AD79D6">
      <w:pPr>
        <w:pStyle w:val="Kop5"/>
        <w:ind w:left="0" w:firstLine="0"/>
      </w:pPr>
      <w:r>
        <w:lastRenderedPageBreak/>
        <w:t>DIM-Infosphere Windows O – T – A - P</w:t>
      </w:r>
    </w:p>
    <w:tbl>
      <w:tblPr>
        <w:tblW w:w="5344" w:type="pct"/>
        <w:tblLook w:val="0000" w:firstRow="0" w:lastRow="0" w:firstColumn="0" w:lastColumn="0" w:noHBand="0" w:noVBand="0"/>
      </w:tblPr>
      <w:tblGrid>
        <w:gridCol w:w="3033"/>
        <w:gridCol w:w="6362"/>
      </w:tblGrid>
      <w:tr w:rsidR="00AD79D6" w:rsidRPr="008044BD" w14:paraId="14B5375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BC5EC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38BDA33"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273E7FF7" w14:textId="77777777" w:rsidR="00AD79D6" w:rsidRDefault="00AD79D6" w:rsidP="00AD79D6">
            <w:pPr>
              <w:pStyle w:val="TableText0"/>
              <w:keepNext/>
              <w:keepLines/>
              <w:rPr>
                <w:rFonts w:ascii="Arial" w:hAnsi="Arial" w:cs="Arial"/>
                <w:lang w:val="en-US"/>
              </w:rPr>
            </w:pPr>
          </w:p>
          <w:p w14:paraId="23BFEB5E"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Infosphere Windows servers in the Deployment, Test, Acceptance and Production environment</w:t>
            </w:r>
          </w:p>
        </w:tc>
      </w:tr>
      <w:tr w:rsidR="00AD79D6" w:rsidRPr="00712180" w14:paraId="47C16E7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717BA74"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458A512" w14:textId="77777777" w:rsidR="00AD79D6" w:rsidRPr="00DF7808" w:rsidRDefault="00AD79D6" w:rsidP="00AD79D6">
            <w:pPr>
              <w:pStyle w:val="TableText0"/>
              <w:keepNext/>
              <w:keepLines/>
              <w:rPr>
                <w:rFonts w:ascii="Arial" w:hAnsi="Arial" w:cs="Arial"/>
                <w:lang w:val="en-US"/>
              </w:rPr>
            </w:pPr>
            <w:r>
              <w:rPr>
                <w:rFonts w:ascii="Arial" w:hAnsi="Arial" w:cs="Arial"/>
                <w:lang w:val="en-US"/>
              </w:rPr>
              <w:t>RDP</w:t>
            </w:r>
            <w:r w:rsidRPr="00DF7808">
              <w:rPr>
                <w:rFonts w:ascii="Arial" w:hAnsi="Arial" w:cs="Arial"/>
                <w:lang w:val="en-US"/>
              </w:rPr>
              <w:t xml:space="preserve">, port </w:t>
            </w:r>
            <w:r>
              <w:rPr>
                <w:rFonts w:ascii="Arial" w:hAnsi="Arial" w:cs="Arial"/>
                <w:lang w:val="en-US"/>
              </w:rPr>
              <w:t>3389</w:t>
            </w:r>
            <w:r w:rsidRPr="00DF7808">
              <w:rPr>
                <w:rFonts w:ascii="Arial" w:hAnsi="Arial" w:cs="Arial"/>
                <w:lang w:val="en-US"/>
              </w:rPr>
              <w:t xml:space="preserve"> </w:t>
            </w:r>
          </w:p>
        </w:tc>
      </w:tr>
      <w:tr w:rsidR="00AD79D6" w:rsidRPr="00712180" w14:paraId="39891E2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2B7BDA5"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DF34ACB" w14:textId="72A218DA" w:rsidR="00AD79D6" w:rsidRPr="00572413" w:rsidRDefault="0003183F" w:rsidP="00AD79D6">
            <w:pPr>
              <w:pStyle w:val="TableText0"/>
              <w:keepNext/>
              <w:keepLines/>
              <w:rPr>
                <w:rFonts w:ascii="Arial" w:hAnsi="Arial" w:cs="Arial"/>
                <w:lang w:val="en-US"/>
              </w:rPr>
            </w:pPr>
            <w:sdt>
              <w:sdtPr>
                <w:rPr>
                  <w:rFonts w:ascii="Arial" w:hAnsi="Arial" w:cs="Arial"/>
                  <w:lang w:val="en-US"/>
                </w:rPr>
                <w:alias w:val="DC connection"/>
                <w:tag w:val="DC connection"/>
                <w:id w:val="81659059"/>
                <w:placeholder>
                  <w:docPart w:val="45083FDA7B8F4057AE55050501A61B2E"/>
                </w:placeholder>
                <w:dropDownList>
                  <w:listItem w:displayText="Select" w:value="Select"/>
                  <w:listItem w:displayText="Internal" w:value="Internal"/>
                  <w:listItem w:displayText="External" w:value="External"/>
                </w:dropDownList>
              </w:sdtPr>
              <w:sdtEndPr/>
              <w:sdtContent>
                <w:r w:rsidR="004E3626">
                  <w:rPr>
                    <w:rFonts w:ascii="Arial" w:hAnsi="Arial" w:cs="Arial"/>
                    <w:lang w:val="en-US"/>
                  </w:rPr>
                  <w:t>Internal</w:t>
                </w:r>
              </w:sdtContent>
            </w:sdt>
            <w:r w:rsidR="004E3626" w:rsidRPr="00F967EB">
              <w:rPr>
                <w:rFonts w:ascii="Arial" w:hAnsi="Arial" w:cs="Arial"/>
                <w:lang w:val="en-US"/>
              </w:rPr>
              <w:t xml:space="preserve"> </w:t>
            </w:r>
            <w:r w:rsidR="004E3626" w:rsidRPr="00F967EB">
              <w:rPr>
                <w:rFonts w:ascii="Arial" w:hAnsi="Arial" w:cs="Arial"/>
                <w:lang w:val="nl-NL"/>
              </w:rPr>
              <w:t>(</w:t>
            </w:r>
            <w:proofErr w:type="spellStart"/>
            <w:r w:rsidR="004E3626" w:rsidRPr="00F967EB">
              <w:rPr>
                <w:rFonts w:ascii="Arial" w:hAnsi="Arial" w:cs="Arial"/>
                <w:lang w:val="nl-NL"/>
              </w:rPr>
              <w:t>mandatory</w:t>
            </w:r>
            <w:proofErr w:type="spellEnd"/>
            <w:r w:rsidR="004E3626">
              <w:rPr>
                <w:rFonts w:ascii="Arial" w:hAnsi="Arial" w:cs="Arial"/>
                <w:lang w:val="nl-NL"/>
              </w:rPr>
              <w:t xml:space="preserve"> field</w:t>
            </w:r>
            <w:r w:rsidR="004E3626" w:rsidRPr="00F967EB">
              <w:rPr>
                <w:rFonts w:ascii="Arial" w:hAnsi="Arial" w:cs="Arial"/>
                <w:lang w:val="nl-NL"/>
              </w:rPr>
              <w:t>)</w:t>
            </w:r>
          </w:p>
        </w:tc>
      </w:tr>
      <w:tr w:rsidR="00AD79D6" w:rsidRPr="006D2395" w14:paraId="25DAB7F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C564775"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200215526"/>
            <w:placeholder>
              <w:docPart w:val="34655E0686EA40EA9271F34CFE8C6341"/>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7500416C" w14:textId="77777777" w:rsidR="00AD79D6" w:rsidRPr="000D175B" w:rsidRDefault="00AD79D6" w:rsidP="00AD79D6">
                <w:pPr>
                  <w:pStyle w:val="TableText0"/>
                  <w:keepNext/>
                  <w:keepLines/>
                  <w:rPr>
                    <w:rFonts w:ascii="Arial" w:hAnsi="Arial" w:cs="Arial"/>
                    <w:lang w:val="en-US"/>
                  </w:rPr>
                </w:pPr>
                <w:r>
                  <w:rPr>
                    <w:rFonts w:ascii="Arial" w:hAnsi="Arial" w:cs="Arial"/>
                    <w:lang w:val="en-US"/>
                  </w:rPr>
                  <w:t>Outbound</w:t>
                </w:r>
              </w:p>
            </w:tc>
          </w:sdtContent>
        </w:sdt>
      </w:tr>
      <w:tr w:rsidR="00AD79D6" w:rsidRPr="00A540D4" w14:paraId="1BA6063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2D0F9D0"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60C9467" w14:textId="77777777" w:rsidR="00AD79D6" w:rsidRPr="000779C6" w:rsidRDefault="00AD79D6" w:rsidP="00AD79D6">
            <w:pPr>
              <w:pStyle w:val="TableText0"/>
              <w:keepNext/>
              <w:keepLines/>
              <w:rPr>
                <w:rFonts w:ascii="Arial" w:hAnsi="Arial" w:cs="Arial"/>
                <w:lang w:val="en-US"/>
              </w:rPr>
            </w:pPr>
            <w:r>
              <w:rPr>
                <w:rFonts w:ascii="Arial" w:hAnsi="Arial" w:cs="Arial"/>
                <w:lang w:val="en-US"/>
              </w:rPr>
              <w:t xml:space="preserve">Yes </w:t>
            </w:r>
          </w:p>
        </w:tc>
      </w:tr>
      <w:tr w:rsidR="00AD79D6" w:rsidRPr="00B931BB" w14:paraId="172221E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B493ACE"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7F9680D" w14:textId="77777777" w:rsidR="004E3626" w:rsidRPr="00F967EB" w:rsidRDefault="004E3626" w:rsidP="004E362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10777041"/>
                <w:placeholder>
                  <w:docPart w:val="1A820D07EF0845DAA91410FD776ABBAC"/>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1619A499" w14:textId="77777777" w:rsidR="004E3626" w:rsidRDefault="004E3626" w:rsidP="004E362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273904980"/>
                <w:placeholder>
                  <w:docPart w:val="87800D1619E94480BAD85C461E6B12CB"/>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0C6B9AE6" w14:textId="70CC4E4E" w:rsidR="00AD79D6" w:rsidRPr="000E6DB9" w:rsidRDefault="004E3626" w:rsidP="004E362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88560110"/>
                <w:placeholder>
                  <w:docPart w:val="36A321BF39314130B1A452D0784CBA8B"/>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147E69F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7B652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FE5230B"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497191F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0B2E94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AAC9232"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59D6D94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4F93F58"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8FFD68F"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2A52101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5A74E0"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342876D"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2940956F" w14:textId="77777777" w:rsidR="00AD79D6" w:rsidRPr="009B2FBA" w:rsidRDefault="00AD79D6" w:rsidP="00AD79D6">
      <w:pPr>
        <w:pStyle w:val="BodyText"/>
      </w:pPr>
    </w:p>
    <w:p w14:paraId="2DB18197" w14:textId="77777777" w:rsidR="00AD79D6" w:rsidRPr="00000272" w:rsidRDefault="00AD79D6" w:rsidP="00AD79D6">
      <w:pPr>
        <w:pStyle w:val="Kop5"/>
        <w:ind w:left="0" w:firstLine="0"/>
      </w:pPr>
      <w:r>
        <w:t>DIM-Infosphere Linux O – T – A - P</w:t>
      </w:r>
    </w:p>
    <w:tbl>
      <w:tblPr>
        <w:tblW w:w="5344" w:type="pct"/>
        <w:tblLook w:val="0000" w:firstRow="0" w:lastRow="0" w:firstColumn="0" w:lastColumn="0" w:noHBand="0" w:noVBand="0"/>
      </w:tblPr>
      <w:tblGrid>
        <w:gridCol w:w="3033"/>
        <w:gridCol w:w="6362"/>
      </w:tblGrid>
      <w:tr w:rsidR="00AD79D6" w:rsidRPr="008044BD" w14:paraId="03C11F52"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DC5558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66EBD16"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4158D2CD" w14:textId="77777777" w:rsidR="00AD79D6" w:rsidRDefault="00AD79D6" w:rsidP="00AD79D6">
            <w:pPr>
              <w:pStyle w:val="TableText0"/>
              <w:keepNext/>
              <w:keepLines/>
              <w:rPr>
                <w:rFonts w:ascii="Arial" w:hAnsi="Arial" w:cs="Arial"/>
                <w:lang w:val="en-US"/>
              </w:rPr>
            </w:pPr>
          </w:p>
          <w:p w14:paraId="079BEC33"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Infosphere Linux servers in the Deployment, Test, Acceptance and Production environment</w:t>
            </w:r>
          </w:p>
        </w:tc>
      </w:tr>
      <w:tr w:rsidR="00AD79D6" w:rsidRPr="00712180" w14:paraId="3B69B63D"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2DB4882"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1797426" w14:textId="77777777" w:rsidR="00AD79D6" w:rsidRPr="00DF7808" w:rsidRDefault="00AD79D6" w:rsidP="00AD79D6">
            <w:pPr>
              <w:pStyle w:val="TableText0"/>
              <w:keepNext/>
              <w:keepLines/>
              <w:rPr>
                <w:rFonts w:ascii="Arial" w:hAnsi="Arial" w:cs="Arial"/>
                <w:lang w:val="en-US"/>
              </w:rPr>
            </w:pPr>
            <w:r w:rsidRPr="00DF7808">
              <w:rPr>
                <w:rFonts w:ascii="Arial" w:hAnsi="Arial" w:cs="Arial"/>
                <w:lang w:val="en-US"/>
              </w:rPr>
              <w:t xml:space="preserve">SSH, port 22 </w:t>
            </w:r>
          </w:p>
        </w:tc>
      </w:tr>
      <w:tr w:rsidR="00AD79D6" w:rsidRPr="00712180" w14:paraId="33B123A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181133B"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FCBACCE" w14:textId="05BF54E4" w:rsidR="00AD79D6" w:rsidRPr="00572413" w:rsidRDefault="0003183F" w:rsidP="00AD79D6">
            <w:pPr>
              <w:pStyle w:val="TableText0"/>
              <w:keepNext/>
              <w:keepLines/>
              <w:rPr>
                <w:rFonts w:ascii="Arial" w:hAnsi="Arial" w:cs="Arial"/>
                <w:lang w:val="en-US"/>
              </w:rPr>
            </w:pPr>
            <w:sdt>
              <w:sdtPr>
                <w:rPr>
                  <w:rFonts w:ascii="Arial" w:hAnsi="Arial" w:cs="Arial"/>
                  <w:lang w:val="en-US"/>
                </w:rPr>
                <w:alias w:val="DC connection"/>
                <w:tag w:val="DC connection"/>
                <w:id w:val="1496615264"/>
                <w:placeholder>
                  <w:docPart w:val="42E1F7C63B334F1CA10D3DC0CD566C87"/>
                </w:placeholder>
                <w:dropDownList>
                  <w:listItem w:displayText="Select" w:value="Select"/>
                  <w:listItem w:displayText="Internal" w:value="Internal"/>
                  <w:listItem w:displayText="External" w:value="External"/>
                </w:dropDownList>
              </w:sdtPr>
              <w:sdtEndPr/>
              <w:sdtContent>
                <w:r w:rsidR="004E3626">
                  <w:rPr>
                    <w:rFonts w:ascii="Arial" w:hAnsi="Arial" w:cs="Arial"/>
                    <w:lang w:val="en-US"/>
                  </w:rPr>
                  <w:t>Internal</w:t>
                </w:r>
              </w:sdtContent>
            </w:sdt>
            <w:r w:rsidR="004E3626" w:rsidRPr="00F967EB">
              <w:rPr>
                <w:rFonts w:ascii="Arial" w:hAnsi="Arial" w:cs="Arial"/>
                <w:lang w:val="en-US"/>
              </w:rPr>
              <w:t xml:space="preserve"> </w:t>
            </w:r>
            <w:r w:rsidR="004E3626" w:rsidRPr="00F967EB">
              <w:rPr>
                <w:rFonts w:ascii="Arial" w:hAnsi="Arial" w:cs="Arial"/>
                <w:lang w:val="nl-NL"/>
              </w:rPr>
              <w:t>(</w:t>
            </w:r>
            <w:proofErr w:type="spellStart"/>
            <w:r w:rsidR="004E3626" w:rsidRPr="00F967EB">
              <w:rPr>
                <w:rFonts w:ascii="Arial" w:hAnsi="Arial" w:cs="Arial"/>
                <w:lang w:val="nl-NL"/>
              </w:rPr>
              <w:t>mandatory</w:t>
            </w:r>
            <w:proofErr w:type="spellEnd"/>
            <w:r w:rsidR="004E3626">
              <w:rPr>
                <w:rFonts w:ascii="Arial" w:hAnsi="Arial" w:cs="Arial"/>
                <w:lang w:val="nl-NL"/>
              </w:rPr>
              <w:t xml:space="preserve"> field</w:t>
            </w:r>
            <w:r w:rsidR="004E3626" w:rsidRPr="00F967EB">
              <w:rPr>
                <w:rFonts w:ascii="Arial" w:hAnsi="Arial" w:cs="Arial"/>
                <w:lang w:val="nl-NL"/>
              </w:rPr>
              <w:t>)</w:t>
            </w:r>
          </w:p>
        </w:tc>
      </w:tr>
      <w:tr w:rsidR="00AD79D6" w:rsidRPr="006D2395" w14:paraId="63B64CF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DB21FE1"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813867152"/>
            <w:placeholder>
              <w:docPart w:val="878A7DADB5C54810AAB53CF5B8EC16F2"/>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257DBC87" w14:textId="77777777" w:rsidR="00AD79D6" w:rsidRPr="000D175B" w:rsidRDefault="00AD79D6" w:rsidP="00AD79D6">
                <w:pPr>
                  <w:pStyle w:val="TableText0"/>
                  <w:keepNext/>
                  <w:keepLines/>
                  <w:rPr>
                    <w:rFonts w:ascii="Arial" w:hAnsi="Arial" w:cs="Arial"/>
                    <w:lang w:val="en-US"/>
                  </w:rPr>
                </w:pPr>
                <w:r>
                  <w:rPr>
                    <w:rFonts w:ascii="Arial" w:hAnsi="Arial" w:cs="Arial"/>
                    <w:lang w:val="en-US"/>
                  </w:rPr>
                  <w:t>Outbound</w:t>
                </w:r>
              </w:p>
            </w:tc>
          </w:sdtContent>
        </w:sdt>
      </w:tr>
      <w:tr w:rsidR="00AD79D6" w:rsidRPr="00A540D4" w14:paraId="49685A1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B2F22C"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D8844C4" w14:textId="477AE7CF" w:rsidR="004E3626" w:rsidRPr="00F967EB" w:rsidRDefault="0003183F" w:rsidP="004E3626">
            <w:pPr>
              <w:pStyle w:val="TableText0"/>
              <w:keepNext/>
              <w:keepLines/>
              <w:rPr>
                <w:rFonts w:ascii="Arial" w:hAnsi="Arial" w:cs="Arial"/>
                <w:lang w:val="en-US"/>
              </w:rPr>
            </w:pPr>
            <w:sdt>
              <w:sdtPr>
                <w:rPr>
                  <w:rFonts w:ascii="Arial" w:hAnsi="Arial" w:cs="Arial"/>
                  <w:lang w:val="en-US"/>
                </w:rPr>
                <w:alias w:val="Direct connection"/>
                <w:tag w:val="Direct connection"/>
                <w:id w:val="1264422414"/>
                <w:placeholder>
                  <w:docPart w:val="53670797EE2F42F7A621EC7777F46C6E"/>
                </w:placeholder>
                <w:dropDownList>
                  <w:listItem w:displayText="Select" w:value="Select"/>
                  <w:listItem w:displayText="Yes" w:value="Yes"/>
                  <w:listItem w:displayText="No" w:value="No"/>
                </w:dropDownList>
              </w:sdtPr>
              <w:sdtEndPr/>
              <w:sdtContent>
                <w:r w:rsidR="004E3626">
                  <w:rPr>
                    <w:rFonts w:ascii="Arial" w:hAnsi="Arial" w:cs="Arial"/>
                    <w:lang w:val="en-US"/>
                  </w:rPr>
                  <w:t>Yes</w:t>
                </w:r>
              </w:sdtContent>
            </w:sdt>
            <w:r w:rsidR="004E3626" w:rsidRPr="00F967EB">
              <w:rPr>
                <w:rFonts w:ascii="Arial" w:hAnsi="Arial" w:cs="Arial"/>
                <w:lang w:val="en-US"/>
              </w:rPr>
              <w:t xml:space="preserve"> (mandatory</w:t>
            </w:r>
            <w:r w:rsidR="004E3626">
              <w:rPr>
                <w:rFonts w:ascii="Arial" w:hAnsi="Arial" w:cs="Arial"/>
                <w:lang w:val="en-US"/>
              </w:rPr>
              <w:t xml:space="preserve"> field</w:t>
            </w:r>
            <w:r w:rsidR="004E3626" w:rsidRPr="00F967EB">
              <w:rPr>
                <w:rFonts w:ascii="Arial" w:hAnsi="Arial" w:cs="Arial"/>
                <w:lang w:val="en-US"/>
              </w:rPr>
              <w:t>)</w:t>
            </w:r>
          </w:p>
          <w:p w14:paraId="63017167" w14:textId="3FC2CF85" w:rsidR="00AD79D6" w:rsidRPr="000779C6" w:rsidRDefault="004E3626" w:rsidP="004E3626">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41879C56"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3548D0E"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D01B783" w14:textId="4FD4E3B4" w:rsidR="004E3626" w:rsidRPr="00F967EB" w:rsidRDefault="004E3626" w:rsidP="004E362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81576508"/>
                <w:placeholder>
                  <w:docPart w:val="06EA30BBCB02474083C3A7DC5C32035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2134753C"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612815499"/>
                <w:placeholder>
                  <w:docPart w:val="7C2A7A73F8F647A18EA2F6AD5A80A923"/>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74823066"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369535681"/>
                <w:placeholder>
                  <w:docPart w:val="B2FB8C10AFE140B9951AA042F2C886C7"/>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652AE58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855CA6"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93FF1C5"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630046F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B3AF5A"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D5AE497"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63AB903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AFC1A9"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DA525E5"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4BEC07B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7C7850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C469C6E"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38F0FCEE" w14:textId="77777777" w:rsidR="00AD79D6" w:rsidRPr="009B2FBA" w:rsidRDefault="00AD79D6" w:rsidP="00AD79D6">
      <w:pPr>
        <w:pStyle w:val="BodyText"/>
      </w:pPr>
    </w:p>
    <w:p w14:paraId="1023FD32" w14:textId="77777777" w:rsidR="00AD79D6" w:rsidRDefault="00AD79D6" w:rsidP="00AD79D6">
      <w:pPr>
        <w:pStyle w:val="BodyText"/>
        <w:rPr>
          <w:rFonts w:ascii="Helvetica-Bold" w:hAnsi="Helvetica-Bold" w:hint="eastAsia"/>
          <w:b/>
          <w:bCs/>
          <w:color w:val="0A080D"/>
        </w:rPr>
      </w:pPr>
    </w:p>
    <w:p w14:paraId="4FB52C9F" w14:textId="77777777" w:rsidR="00AD79D6" w:rsidRPr="00000272" w:rsidRDefault="00AD79D6" w:rsidP="00AD79D6">
      <w:pPr>
        <w:pStyle w:val="Kop5"/>
        <w:ind w:left="0" w:firstLine="0"/>
      </w:pPr>
      <w:r>
        <w:lastRenderedPageBreak/>
        <w:t xml:space="preserve">DWH database server  O -T -A - P </w:t>
      </w:r>
    </w:p>
    <w:tbl>
      <w:tblPr>
        <w:tblW w:w="5344" w:type="pct"/>
        <w:tblLook w:val="0000" w:firstRow="0" w:lastRow="0" w:firstColumn="0" w:lastColumn="0" w:noHBand="0" w:noVBand="0"/>
      </w:tblPr>
      <w:tblGrid>
        <w:gridCol w:w="3033"/>
        <w:gridCol w:w="6362"/>
      </w:tblGrid>
      <w:tr w:rsidR="00AD79D6" w:rsidRPr="008044BD" w14:paraId="3533324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47DB835"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610D167"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1E3E118B" w14:textId="77777777" w:rsidR="00AD79D6" w:rsidRDefault="00AD79D6" w:rsidP="00AD79D6">
            <w:pPr>
              <w:pStyle w:val="TableText0"/>
              <w:keepNext/>
              <w:keepLines/>
              <w:rPr>
                <w:rFonts w:ascii="Arial" w:hAnsi="Arial" w:cs="Arial"/>
                <w:lang w:val="en-US"/>
              </w:rPr>
            </w:pPr>
          </w:p>
          <w:p w14:paraId="4E33D304"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AD79D6" w:rsidRPr="00712180" w14:paraId="1BEC97F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1C578A"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256EDC6" w14:textId="77777777" w:rsidR="00AD79D6" w:rsidRPr="00DF7808" w:rsidRDefault="00AD79D6" w:rsidP="00AD79D6">
            <w:pPr>
              <w:pStyle w:val="TableText0"/>
              <w:keepNext/>
              <w:keepLines/>
              <w:rPr>
                <w:rFonts w:ascii="Arial" w:hAnsi="Arial" w:cs="Arial"/>
                <w:lang w:val="en-US"/>
              </w:rPr>
            </w:pPr>
            <w:r>
              <w:rPr>
                <w:rFonts w:ascii="Arial" w:hAnsi="Arial" w:cs="Arial"/>
                <w:lang w:val="en-US"/>
              </w:rPr>
              <w:t>SSH (22), FTP (21)</w:t>
            </w:r>
          </w:p>
        </w:tc>
      </w:tr>
      <w:tr w:rsidR="00AD79D6" w:rsidRPr="00712180" w14:paraId="2A14BAFF"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E8E2901" w14:textId="77777777" w:rsidR="00AD79D6" w:rsidRDefault="00AD79D6" w:rsidP="00AD79D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EC80281" w14:textId="4BC6B2E0" w:rsidR="00AD79D6" w:rsidRPr="00572413" w:rsidRDefault="0003183F" w:rsidP="0070169F">
            <w:pPr>
              <w:pStyle w:val="TableText0"/>
              <w:keepNext/>
              <w:keepLines/>
              <w:rPr>
                <w:rFonts w:ascii="Arial" w:hAnsi="Arial" w:cs="Arial"/>
                <w:lang w:val="en-US"/>
              </w:rPr>
            </w:pPr>
            <w:sdt>
              <w:sdtPr>
                <w:rPr>
                  <w:rFonts w:ascii="Arial" w:hAnsi="Arial" w:cs="Arial"/>
                  <w:lang w:val="en-US"/>
                </w:rPr>
                <w:alias w:val="DC connection"/>
                <w:tag w:val="DC connection"/>
                <w:id w:val="-675890579"/>
                <w:placeholder>
                  <w:docPart w:val="ED089F0705E44C7EA3484E01D4A5170B"/>
                </w:placeholder>
                <w:dropDownList>
                  <w:listItem w:displayText="Select" w:value="Select"/>
                  <w:listItem w:displayText="Internal" w:value="Internal"/>
                  <w:listItem w:displayText="External" w:value="External"/>
                </w:dropDownList>
              </w:sdtPr>
              <w:sdtEndPr/>
              <w:sdtContent>
                <w:r w:rsidR="0070169F">
                  <w:rPr>
                    <w:rFonts w:ascii="Arial" w:hAnsi="Arial" w:cs="Arial"/>
                    <w:lang w:val="en-US"/>
                  </w:rPr>
                  <w:t>Internal</w:t>
                </w:r>
              </w:sdtContent>
            </w:sdt>
            <w:r w:rsidR="0070169F" w:rsidRPr="00F967EB">
              <w:rPr>
                <w:rFonts w:ascii="Arial" w:hAnsi="Arial" w:cs="Arial"/>
                <w:lang w:val="en-US"/>
              </w:rPr>
              <w:t xml:space="preserve"> </w:t>
            </w:r>
            <w:r w:rsidR="0070169F" w:rsidRPr="00F967EB">
              <w:rPr>
                <w:rFonts w:ascii="Arial" w:hAnsi="Arial" w:cs="Arial"/>
                <w:lang w:val="nl-NL"/>
              </w:rPr>
              <w:t>(</w:t>
            </w:r>
            <w:proofErr w:type="spellStart"/>
            <w:r w:rsidR="0070169F" w:rsidRPr="00F967EB">
              <w:rPr>
                <w:rFonts w:ascii="Arial" w:hAnsi="Arial" w:cs="Arial"/>
                <w:lang w:val="nl-NL"/>
              </w:rPr>
              <w:t>mandatory</w:t>
            </w:r>
            <w:proofErr w:type="spellEnd"/>
            <w:r w:rsidR="0070169F">
              <w:rPr>
                <w:rFonts w:ascii="Arial" w:hAnsi="Arial" w:cs="Arial"/>
                <w:lang w:val="nl-NL"/>
              </w:rPr>
              <w:t xml:space="preserve"> field</w:t>
            </w:r>
            <w:r w:rsidR="0070169F" w:rsidRPr="00F967EB">
              <w:rPr>
                <w:rFonts w:ascii="Arial" w:hAnsi="Arial" w:cs="Arial"/>
                <w:lang w:val="nl-NL"/>
              </w:rPr>
              <w:t>)</w:t>
            </w:r>
          </w:p>
        </w:tc>
      </w:tr>
      <w:tr w:rsidR="00AD79D6" w:rsidRPr="006D2395" w14:paraId="5EE74B8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856A1F3" w14:textId="77777777" w:rsidR="00AD79D6" w:rsidRDefault="00AD79D6" w:rsidP="00AD79D6">
            <w:pPr>
              <w:pStyle w:val="TableText0"/>
              <w:keepNext/>
              <w:keepLines/>
              <w:rPr>
                <w:rFonts w:ascii="Arial" w:hAnsi="Arial" w:cs="Arial"/>
                <w:b/>
              </w:rPr>
            </w:pPr>
            <w:r>
              <w:rPr>
                <w:rFonts w:ascii="Arial" w:hAnsi="Arial" w:cs="Arial"/>
                <w:b/>
              </w:rPr>
              <w:t>Direction</w:t>
            </w:r>
          </w:p>
        </w:tc>
        <w:sdt>
          <w:sdtPr>
            <w:rPr>
              <w:rFonts w:ascii="Arial" w:hAnsi="Arial" w:cs="Arial"/>
              <w:lang w:val="en-US"/>
            </w:rPr>
            <w:id w:val="-1268926906"/>
            <w:placeholder>
              <w:docPart w:val="5C0CB0E8B9E843928BC68F3C4B15B3F9"/>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2E8FD4E6" w14:textId="77777777" w:rsidR="00AD79D6" w:rsidRPr="003F1343" w:rsidRDefault="00AD79D6" w:rsidP="00AD79D6">
                <w:pPr>
                  <w:pStyle w:val="TableText0"/>
                  <w:keepNext/>
                  <w:keepLines/>
                  <w:rPr>
                    <w:rFonts w:ascii="Arial" w:hAnsi="Arial" w:cs="Arial"/>
                    <w:lang w:val="en-US"/>
                  </w:rPr>
                </w:pPr>
                <w:r>
                  <w:rPr>
                    <w:rFonts w:ascii="Arial" w:hAnsi="Arial" w:cs="Arial"/>
                    <w:lang w:val="en-US"/>
                  </w:rPr>
                  <w:t>Outbound</w:t>
                </w:r>
              </w:p>
            </w:tc>
          </w:sdtContent>
        </w:sdt>
      </w:tr>
      <w:tr w:rsidR="00AD79D6" w:rsidRPr="00A540D4" w14:paraId="564E73CE"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6A48666F" w14:textId="77777777" w:rsidR="00AD79D6" w:rsidRDefault="00AD79D6" w:rsidP="00AD79D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498C5D6" w14:textId="63D8E229" w:rsidR="0070169F" w:rsidRPr="00F967EB" w:rsidRDefault="0003183F" w:rsidP="0070169F">
            <w:pPr>
              <w:pStyle w:val="TableText0"/>
              <w:keepNext/>
              <w:keepLines/>
              <w:rPr>
                <w:rFonts w:ascii="Arial" w:hAnsi="Arial" w:cs="Arial"/>
                <w:lang w:val="en-US"/>
              </w:rPr>
            </w:pPr>
            <w:sdt>
              <w:sdtPr>
                <w:rPr>
                  <w:rFonts w:ascii="Arial" w:hAnsi="Arial" w:cs="Arial"/>
                  <w:lang w:val="en-US"/>
                </w:rPr>
                <w:alias w:val="Direct connection"/>
                <w:tag w:val="Direct connection"/>
                <w:id w:val="-482164981"/>
                <w:placeholder>
                  <w:docPart w:val="946F5C3860AE4BD19C46F120992FB2D6"/>
                </w:placeholder>
                <w:dropDownList>
                  <w:listItem w:displayText="Select" w:value="Select"/>
                  <w:listItem w:displayText="Yes" w:value="Yes"/>
                  <w:listItem w:displayText="No" w:value="No"/>
                </w:dropDownList>
              </w:sdtPr>
              <w:sdtEndPr/>
              <w:sdtContent>
                <w:r w:rsidR="0070169F">
                  <w:rPr>
                    <w:rFonts w:ascii="Arial" w:hAnsi="Arial" w:cs="Arial"/>
                    <w:lang w:val="en-US"/>
                  </w:rPr>
                  <w:t>Yes</w:t>
                </w:r>
              </w:sdtContent>
            </w:sdt>
            <w:r w:rsidR="0070169F" w:rsidRPr="00F967EB">
              <w:rPr>
                <w:rFonts w:ascii="Arial" w:hAnsi="Arial" w:cs="Arial"/>
                <w:lang w:val="en-US"/>
              </w:rPr>
              <w:t xml:space="preserve"> (mandatory</w:t>
            </w:r>
            <w:r w:rsidR="0070169F">
              <w:rPr>
                <w:rFonts w:ascii="Arial" w:hAnsi="Arial" w:cs="Arial"/>
                <w:lang w:val="en-US"/>
              </w:rPr>
              <w:t xml:space="preserve"> field</w:t>
            </w:r>
            <w:r w:rsidR="0070169F" w:rsidRPr="00F967EB">
              <w:rPr>
                <w:rFonts w:ascii="Arial" w:hAnsi="Arial" w:cs="Arial"/>
                <w:lang w:val="en-US"/>
              </w:rPr>
              <w:t>)</w:t>
            </w:r>
          </w:p>
          <w:p w14:paraId="768E909B" w14:textId="63EA7AB5" w:rsidR="00AD79D6" w:rsidRPr="000779C6" w:rsidRDefault="0070169F" w:rsidP="0070169F">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28CE138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BD9C73"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7DEF76D" w14:textId="739435BC" w:rsidR="0070169F" w:rsidRPr="00F967EB" w:rsidRDefault="0070169F" w:rsidP="0070169F">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691648131"/>
                <w:placeholder>
                  <w:docPart w:val="7925E50E211A4FB0A46950EA0483C79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48925AB8" w14:textId="77777777" w:rsidR="00AD79D6" w:rsidRDefault="00AD79D6" w:rsidP="00AD79D6">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186369374"/>
                <w:placeholder>
                  <w:docPart w:val="F914D0F042854256B842772F0839E9F5"/>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31AF2FEB" w14:textId="77777777" w:rsidR="00AD79D6" w:rsidRPr="000E6DB9" w:rsidRDefault="00AD79D6" w:rsidP="00AD79D6">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1510518904"/>
                <w:placeholder>
                  <w:docPart w:val="B65751F442AC4FA89933E4BCA7669C4D"/>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2F864370"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4CEFA22"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35E9BA8"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465B0F13"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CD5FD7F"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86ADADC"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00A0F50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E5E2DFC"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E16ED78"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5D97A2F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9E4DEB1"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C3FFB47"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1D53C535" w14:textId="77777777" w:rsidR="00AD79D6" w:rsidRDefault="00AD79D6" w:rsidP="00AD79D6">
      <w:pPr>
        <w:pStyle w:val="BodyText"/>
        <w:rPr>
          <w:rFonts w:ascii="Helvetica-Bold" w:hAnsi="Helvetica-Bold" w:hint="eastAsia"/>
          <w:b/>
          <w:bCs/>
          <w:color w:val="0A080D"/>
        </w:rPr>
      </w:pPr>
    </w:p>
    <w:p w14:paraId="31C1562D" w14:textId="77777777" w:rsidR="00AD79D6" w:rsidRDefault="00AD79D6" w:rsidP="00AD79D6">
      <w:pPr>
        <w:pStyle w:val="BodyText"/>
        <w:rPr>
          <w:noProof/>
        </w:rPr>
      </w:pPr>
    </w:p>
    <w:p w14:paraId="6113C09B" w14:textId="77777777" w:rsidR="00AD79D6" w:rsidRPr="00000272" w:rsidRDefault="00AD79D6" w:rsidP="00AD79D6">
      <w:pPr>
        <w:pStyle w:val="Kop5"/>
        <w:ind w:left="0" w:firstLine="0"/>
      </w:pPr>
      <w:r>
        <w:rPr>
          <w:noProof/>
        </w:rPr>
        <w:t xml:space="preserve"> </w:t>
      </w:r>
      <w:r>
        <w:t xml:space="preserve">DIM-database server  O -T -A - P </w:t>
      </w:r>
    </w:p>
    <w:tbl>
      <w:tblPr>
        <w:tblW w:w="5344" w:type="pct"/>
        <w:tblLook w:val="0000" w:firstRow="0" w:lastRow="0" w:firstColumn="0" w:lastColumn="0" w:noHBand="0" w:noVBand="0"/>
      </w:tblPr>
      <w:tblGrid>
        <w:gridCol w:w="3033"/>
        <w:gridCol w:w="6362"/>
      </w:tblGrid>
      <w:tr w:rsidR="00AD79D6" w:rsidRPr="008044BD" w14:paraId="1F993A6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D0E65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222080C" w14:textId="77777777" w:rsidR="00AD79D6" w:rsidRDefault="00AD79D6" w:rsidP="00AD79D6">
            <w:pPr>
              <w:pStyle w:val="TableText0"/>
              <w:keepNext/>
              <w:keepLines/>
              <w:rPr>
                <w:rFonts w:ascii="Arial" w:hAnsi="Arial" w:cs="Arial"/>
                <w:lang w:val="en-US"/>
              </w:rPr>
            </w:pPr>
            <w:r>
              <w:rPr>
                <w:rFonts w:ascii="Arial" w:hAnsi="Arial" w:cs="Arial"/>
                <w:lang w:val="en-US"/>
              </w:rPr>
              <w:t xml:space="preserve">UWV </w:t>
            </w:r>
            <w:r w:rsidRPr="00741943">
              <w:rPr>
                <w:rFonts w:ascii="Arial" w:hAnsi="Arial" w:cs="Arial"/>
                <w:lang w:val="en-US"/>
              </w:rPr>
              <w:t xml:space="preserve">FB provides promotions of new versions from </w:t>
            </w:r>
            <w:r>
              <w:rPr>
                <w:rFonts w:ascii="Arial" w:hAnsi="Arial" w:cs="Arial"/>
                <w:lang w:val="en-US"/>
              </w:rPr>
              <w:t>DEVELOPMENT to TEST, ACCEPTANCE and PRODUCTION</w:t>
            </w:r>
          </w:p>
          <w:p w14:paraId="4E9BB024" w14:textId="77777777" w:rsidR="00AD79D6" w:rsidRDefault="00AD79D6" w:rsidP="00AD79D6">
            <w:pPr>
              <w:pStyle w:val="TableText0"/>
              <w:keepNext/>
              <w:keepLines/>
              <w:rPr>
                <w:rFonts w:ascii="Arial" w:hAnsi="Arial" w:cs="Arial"/>
                <w:lang w:val="en-US"/>
              </w:rPr>
            </w:pPr>
          </w:p>
          <w:p w14:paraId="45C1319D" w14:textId="77777777" w:rsidR="00AD79D6" w:rsidRPr="000847C3" w:rsidRDefault="00AD79D6" w:rsidP="00AD79D6">
            <w:pPr>
              <w:pStyle w:val="TableText0"/>
              <w:keepNext/>
              <w:keepLines/>
              <w:rPr>
                <w:rFonts w:ascii="Arial" w:hAnsi="Arial" w:cs="Arial"/>
                <w:lang w:val="en-US"/>
              </w:rPr>
            </w:pPr>
            <w:r>
              <w:rPr>
                <w:rFonts w:ascii="Arial" w:hAnsi="Arial" w:cs="Arial"/>
                <w:lang w:val="en-US"/>
              </w:rPr>
              <w:t>This is the connection to all DIM database servers in the Deployment, Test, Acceptance and Production environment</w:t>
            </w:r>
          </w:p>
        </w:tc>
      </w:tr>
      <w:tr w:rsidR="00AD79D6" w:rsidRPr="00712180" w14:paraId="166A72D7"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61C673" w14:textId="77777777" w:rsidR="00AD79D6" w:rsidRPr="00B81AA8" w:rsidRDefault="00AD79D6" w:rsidP="00AD79D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607057D" w14:textId="77777777" w:rsidR="00AD79D6" w:rsidRPr="00DF7808" w:rsidRDefault="00AD79D6" w:rsidP="00AD79D6">
            <w:pPr>
              <w:pStyle w:val="TableText0"/>
              <w:keepNext/>
              <w:keepLines/>
              <w:rPr>
                <w:rFonts w:ascii="Arial" w:hAnsi="Arial" w:cs="Arial"/>
                <w:lang w:val="en-US"/>
              </w:rPr>
            </w:pPr>
            <w:r>
              <w:rPr>
                <w:rFonts w:ascii="Arial" w:hAnsi="Arial" w:cs="Arial"/>
                <w:lang w:val="en-US"/>
              </w:rPr>
              <w:t>Oracle Client</w:t>
            </w:r>
            <w:r w:rsidRPr="00DF7808">
              <w:rPr>
                <w:rFonts w:ascii="Arial" w:hAnsi="Arial" w:cs="Arial"/>
                <w:lang w:val="en-US"/>
              </w:rPr>
              <w:t xml:space="preserve">, port </w:t>
            </w:r>
            <w:r>
              <w:rPr>
                <w:rFonts w:ascii="Arial" w:hAnsi="Arial" w:cs="Arial"/>
                <w:lang w:val="en-US"/>
              </w:rPr>
              <w:t>1526</w:t>
            </w:r>
          </w:p>
        </w:tc>
      </w:tr>
      <w:tr w:rsidR="0070169F" w:rsidRPr="00712180" w14:paraId="56F7DCE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0CC46133" w14:textId="77777777" w:rsidR="0070169F" w:rsidRDefault="0070169F" w:rsidP="0070169F">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4D192C1" w14:textId="5F183343" w:rsidR="0070169F" w:rsidRPr="00572413" w:rsidRDefault="0003183F" w:rsidP="0070169F">
            <w:pPr>
              <w:pStyle w:val="TableText0"/>
              <w:keepNext/>
              <w:keepLines/>
              <w:rPr>
                <w:rFonts w:ascii="Arial" w:hAnsi="Arial" w:cs="Arial"/>
                <w:lang w:val="en-US"/>
              </w:rPr>
            </w:pPr>
            <w:sdt>
              <w:sdtPr>
                <w:rPr>
                  <w:rFonts w:ascii="Arial" w:hAnsi="Arial" w:cs="Arial"/>
                  <w:lang w:val="en-US"/>
                </w:rPr>
                <w:alias w:val="DC connection"/>
                <w:tag w:val="DC connection"/>
                <w:id w:val="-1059863061"/>
                <w:placeholder>
                  <w:docPart w:val="E494069264FA44DA92EE04E2DF55840F"/>
                </w:placeholder>
                <w:dropDownList>
                  <w:listItem w:displayText="Select" w:value="Select"/>
                  <w:listItem w:displayText="Internal" w:value="Internal"/>
                  <w:listItem w:displayText="External" w:value="External"/>
                </w:dropDownList>
              </w:sdtPr>
              <w:sdtEndPr/>
              <w:sdtContent>
                <w:r w:rsidR="0070169F">
                  <w:rPr>
                    <w:rFonts w:ascii="Arial" w:hAnsi="Arial" w:cs="Arial"/>
                    <w:lang w:val="en-US"/>
                  </w:rPr>
                  <w:t>Internal</w:t>
                </w:r>
              </w:sdtContent>
            </w:sdt>
            <w:r w:rsidR="0070169F" w:rsidRPr="00F967EB">
              <w:rPr>
                <w:rFonts w:ascii="Arial" w:hAnsi="Arial" w:cs="Arial"/>
                <w:lang w:val="en-US"/>
              </w:rPr>
              <w:t xml:space="preserve"> </w:t>
            </w:r>
            <w:r w:rsidR="0070169F" w:rsidRPr="00F967EB">
              <w:rPr>
                <w:rFonts w:ascii="Arial" w:hAnsi="Arial" w:cs="Arial"/>
                <w:lang w:val="nl-NL"/>
              </w:rPr>
              <w:t>(</w:t>
            </w:r>
            <w:proofErr w:type="spellStart"/>
            <w:r w:rsidR="0070169F" w:rsidRPr="00F967EB">
              <w:rPr>
                <w:rFonts w:ascii="Arial" w:hAnsi="Arial" w:cs="Arial"/>
                <w:lang w:val="nl-NL"/>
              </w:rPr>
              <w:t>mandatory</w:t>
            </w:r>
            <w:proofErr w:type="spellEnd"/>
            <w:r w:rsidR="0070169F">
              <w:rPr>
                <w:rFonts w:ascii="Arial" w:hAnsi="Arial" w:cs="Arial"/>
                <w:lang w:val="nl-NL"/>
              </w:rPr>
              <w:t xml:space="preserve"> field</w:t>
            </w:r>
            <w:r w:rsidR="0070169F" w:rsidRPr="00F967EB">
              <w:rPr>
                <w:rFonts w:ascii="Arial" w:hAnsi="Arial" w:cs="Arial"/>
                <w:lang w:val="nl-NL"/>
              </w:rPr>
              <w:t>)</w:t>
            </w:r>
          </w:p>
        </w:tc>
      </w:tr>
      <w:tr w:rsidR="0070169F" w:rsidRPr="006D2395" w14:paraId="34291E98"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E2DEF0" w14:textId="77777777" w:rsidR="0070169F" w:rsidRDefault="0070169F" w:rsidP="0070169F">
            <w:pPr>
              <w:pStyle w:val="TableText0"/>
              <w:keepNext/>
              <w:keepLines/>
              <w:rPr>
                <w:rFonts w:ascii="Arial" w:hAnsi="Arial" w:cs="Arial"/>
                <w:b/>
              </w:rPr>
            </w:pPr>
            <w:r>
              <w:rPr>
                <w:rFonts w:ascii="Arial" w:hAnsi="Arial" w:cs="Arial"/>
                <w:b/>
              </w:rPr>
              <w:t>Direction</w:t>
            </w:r>
          </w:p>
        </w:tc>
        <w:sdt>
          <w:sdtPr>
            <w:rPr>
              <w:rFonts w:ascii="Arial" w:hAnsi="Arial" w:cs="Arial"/>
              <w:lang w:val="en-US"/>
            </w:rPr>
            <w:id w:val="696508335"/>
            <w:placeholder>
              <w:docPart w:val="26F36D3120BD45AAA0DAC32F737C8837"/>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038F868A" w14:textId="3D9E6092" w:rsidR="0070169F" w:rsidRPr="003F1343" w:rsidRDefault="0070169F" w:rsidP="0070169F">
                <w:pPr>
                  <w:pStyle w:val="TableText0"/>
                  <w:keepNext/>
                  <w:keepLines/>
                  <w:rPr>
                    <w:rFonts w:ascii="Arial" w:hAnsi="Arial" w:cs="Arial"/>
                    <w:lang w:val="en-US"/>
                  </w:rPr>
                </w:pPr>
                <w:r>
                  <w:rPr>
                    <w:rFonts w:ascii="Arial" w:hAnsi="Arial" w:cs="Arial"/>
                    <w:lang w:val="en-US"/>
                  </w:rPr>
                  <w:t>Outbound</w:t>
                </w:r>
              </w:p>
            </w:tc>
          </w:sdtContent>
        </w:sdt>
      </w:tr>
      <w:tr w:rsidR="0070169F" w:rsidRPr="00A540D4" w14:paraId="305F1234"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878B7B" w14:textId="77777777" w:rsidR="0070169F" w:rsidRDefault="0070169F" w:rsidP="0070169F">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B1AC370" w14:textId="77777777" w:rsidR="0070169F" w:rsidRPr="00F967EB" w:rsidRDefault="0003183F" w:rsidP="0070169F">
            <w:pPr>
              <w:pStyle w:val="TableText0"/>
              <w:keepNext/>
              <w:keepLines/>
              <w:rPr>
                <w:rFonts w:ascii="Arial" w:hAnsi="Arial" w:cs="Arial"/>
                <w:lang w:val="en-US"/>
              </w:rPr>
            </w:pPr>
            <w:sdt>
              <w:sdtPr>
                <w:rPr>
                  <w:rFonts w:ascii="Arial" w:hAnsi="Arial" w:cs="Arial"/>
                  <w:lang w:val="en-US"/>
                </w:rPr>
                <w:alias w:val="Direct connection"/>
                <w:tag w:val="Direct connection"/>
                <w:id w:val="-1801459212"/>
                <w:placeholder>
                  <w:docPart w:val="318A2CC60AE847C290BB5C65CC6C6039"/>
                </w:placeholder>
                <w:dropDownList>
                  <w:listItem w:displayText="Select" w:value="Select"/>
                  <w:listItem w:displayText="Yes" w:value="Yes"/>
                  <w:listItem w:displayText="No" w:value="No"/>
                </w:dropDownList>
              </w:sdtPr>
              <w:sdtEndPr/>
              <w:sdtContent>
                <w:r w:rsidR="0070169F">
                  <w:rPr>
                    <w:rFonts w:ascii="Arial" w:hAnsi="Arial" w:cs="Arial"/>
                    <w:lang w:val="en-US"/>
                  </w:rPr>
                  <w:t>Yes</w:t>
                </w:r>
              </w:sdtContent>
            </w:sdt>
            <w:r w:rsidR="0070169F" w:rsidRPr="00F967EB">
              <w:rPr>
                <w:rFonts w:ascii="Arial" w:hAnsi="Arial" w:cs="Arial"/>
                <w:lang w:val="en-US"/>
              </w:rPr>
              <w:t xml:space="preserve"> (mandatory</w:t>
            </w:r>
            <w:r w:rsidR="0070169F">
              <w:rPr>
                <w:rFonts w:ascii="Arial" w:hAnsi="Arial" w:cs="Arial"/>
                <w:lang w:val="en-US"/>
              </w:rPr>
              <w:t xml:space="preserve"> field</w:t>
            </w:r>
            <w:r w:rsidR="0070169F" w:rsidRPr="00F967EB">
              <w:rPr>
                <w:rFonts w:ascii="Arial" w:hAnsi="Arial" w:cs="Arial"/>
                <w:lang w:val="en-US"/>
              </w:rPr>
              <w:t>)</w:t>
            </w:r>
          </w:p>
          <w:p w14:paraId="72FEB47D" w14:textId="2CC87A94" w:rsidR="0070169F" w:rsidRPr="000779C6" w:rsidRDefault="0070169F" w:rsidP="0070169F">
            <w:pPr>
              <w:pStyle w:val="TableText0"/>
              <w:keepNext/>
              <w:keepLines/>
              <w:rPr>
                <w:rFonts w:ascii="Arial" w:hAnsi="Arial" w:cs="Arial"/>
                <w:lang w:val="en-US"/>
              </w:rPr>
            </w:pPr>
            <w:r w:rsidRPr="00F967EB">
              <w:rPr>
                <w:rFonts w:ascii="Arial" w:hAnsi="Arial" w:cs="Arial"/>
                <w:lang w:val="en-US"/>
              </w:rPr>
              <w:t xml:space="preserve">Via: &lt;If No is selected </w:t>
            </w:r>
            <w:proofErr w:type="spellStart"/>
            <w:r w:rsidRPr="00F967EB">
              <w:rPr>
                <w:rFonts w:ascii="Arial" w:hAnsi="Arial" w:cs="Arial"/>
                <w:lang w:val="en-US"/>
              </w:rPr>
              <w:t>specifiy</w:t>
            </w:r>
            <w:proofErr w:type="spellEnd"/>
            <w:r w:rsidRPr="00F967EB">
              <w:rPr>
                <w:rFonts w:ascii="Arial" w:hAnsi="Arial" w:cs="Arial"/>
                <w:lang w:val="en-US"/>
              </w:rPr>
              <w:t xml:space="preserve"> otherwise mention not applicable&gt;</w:t>
            </w:r>
          </w:p>
        </w:tc>
      </w:tr>
      <w:tr w:rsidR="00AD79D6" w:rsidRPr="00B931BB" w14:paraId="3AD8BD1A"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4A4A12DB" w14:textId="77777777" w:rsidR="00AD79D6" w:rsidRDefault="00AD79D6" w:rsidP="00AD79D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CE5D025" w14:textId="77777777" w:rsidR="0070169F" w:rsidRPr="00F967EB" w:rsidRDefault="0070169F" w:rsidP="0070169F">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672929184"/>
                <w:placeholder>
                  <w:docPart w:val="DD97A83D35314182A323F1C3AA323C2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F967EB">
                  <w:rPr>
                    <w:rFonts w:ascii="Arial" w:hAnsi="Arial" w:cs="Arial"/>
                    <w:lang w:val="en-US"/>
                  </w:rPr>
                  <w:t>Select</w:t>
                </w:r>
              </w:sdtContent>
            </w:sdt>
            <w:r>
              <w:rPr>
                <w:rFonts w:ascii="Arial" w:hAnsi="Arial" w:cs="Arial"/>
                <w:lang w:val="en-US"/>
              </w:rPr>
              <w:t xml:space="preserve"> (not specified</w:t>
            </w:r>
            <w:r w:rsidRPr="00F967EB">
              <w:rPr>
                <w:rFonts w:ascii="Arial" w:hAnsi="Arial" w:cs="Arial"/>
                <w:lang w:val="en-US"/>
              </w:rPr>
              <w:t>)</w:t>
            </w:r>
          </w:p>
          <w:p w14:paraId="776EF3B4" w14:textId="77777777" w:rsidR="0070169F" w:rsidRDefault="0070169F" w:rsidP="0070169F">
            <w:pPr>
              <w:pStyle w:val="TableText0"/>
              <w:keepNext/>
              <w:keepLines/>
              <w:rPr>
                <w:rFonts w:ascii="Arial" w:hAnsi="Arial" w:cs="Arial"/>
                <w:lang w:val="en-US"/>
              </w:rPr>
            </w:pPr>
            <w:r w:rsidRPr="0016726C">
              <w:rPr>
                <w:rFonts w:ascii="Arial" w:hAnsi="Arial" w:cs="Arial"/>
                <w:lang w:val="en-US"/>
              </w:rPr>
              <w:t xml:space="preserve">Use certificates:  </w:t>
            </w:r>
            <w:sdt>
              <w:sdtPr>
                <w:rPr>
                  <w:rFonts w:ascii="Arial" w:hAnsi="Arial" w:cs="Arial"/>
                  <w:lang w:val="en-US"/>
                </w:rPr>
                <w:alias w:val="Certificates"/>
                <w:tag w:val="Certificates"/>
                <w:id w:val="-291829161"/>
                <w:placeholder>
                  <w:docPart w:val="3E5AD4FF3F65490A86C8AA42DBE78B35"/>
                </w:placeholder>
                <w:dropDownList>
                  <w:listItem w:displayText="Select" w:value="Select"/>
                  <w:listItem w:displayText="No" w:value="No"/>
                  <w:listItem w:displayText="Yes (Entrust)" w:value="Yes (Entrust)"/>
                  <w:listItem w:displayText="Yes (PKI Overheid)" w:value="Yes (PKI Overheid)"/>
                </w:dropDownList>
              </w:sdtPr>
              <w:sdtEndPr/>
              <w:sdtContent>
                <w:r>
                  <w:rPr>
                    <w:rFonts w:ascii="Arial" w:hAnsi="Arial" w:cs="Arial"/>
                    <w:lang w:val="en-US"/>
                  </w:rPr>
                  <w:t>No</w:t>
                </w:r>
              </w:sdtContent>
            </w:sdt>
          </w:p>
          <w:p w14:paraId="3B5EB1D3" w14:textId="76883F8A" w:rsidR="00AD79D6" w:rsidRPr="000E6DB9" w:rsidRDefault="0070169F" w:rsidP="0070169F">
            <w:pPr>
              <w:pStyle w:val="TableText0"/>
              <w:keepNext/>
              <w:keepLines/>
              <w:rPr>
                <w:rFonts w:ascii="Arial" w:hAnsi="Arial" w:cs="Arial"/>
                <w:lang w:val="en-US"/>
              </w:rPr>
            </w:pPr>
            <w:r>
              <w:rPr>
                <w:rFonts w:ascii="Arial" w:hAnsi="Arial" w:cs="Arial"/>
                <w:lang w:val="en-US"/>
              </w:rPr>
              <w:t xml:space="preserve">Service </w:t>
            </w:r>
            <w:r w:rsidRPr="00B4000B">
              <w:rPr>
                <w:rFonts w:ascii="Arial" w:hAnsi="Arial" w:cs="Arial"/>
                <w:lang w:val="en-US"/>
              </w:rPr>
              <w:t xml:space="preserve">account:  </w:t>
            </w:r>
            <w:sdt>
              <w:sdtPr>
                <w:rPr>
                  <w:rFonts w:ascii="Arial" w:hAnsi="Arial" w:cs="Arial"/>
                  <w:lang w:val="en-US"/>
                </w:rPr>
                <w:alias w:val="Service account"/>
                <w:tag w:val="Service account"/>
                <w:id w:val="-91006853"/>
                <w:placeholder>
                  <w:docPart w:val="A6DB9AE94D4140719B483C4B5F38BC89"/>
                </w:placeholder>
                <w:dropDownList>
                  <w:listItem w:displayText="Select" w:value="Select"/>
                  <w:listItem w:displayText="Yes" w:value="Yes"/>
                  <w:listItem w:displayText="No" w:value="No"/>
                </w:dropDownList>
              </w:sdtPr>
              <w:sdtEndPr/>
              <w:sdtContent>
                <w:r w:rsidRPr="00B4000B">
                  <w:rPr>
                    <w:rFonts w:ascii="Arial" w:hAnsi="Arial" w:cs="Arial"/>
                    <w:lang w:val="en-US"/>
                  </w:rPr>
                  <w:t>No</w:t>
                </w:r>
              </w:sdtContent>
            </w:sdt>
          </w:p>
        </w:tc>
      </w:tr>
      <w:tr w:rsidR="00AD79D6" w:rsidRPr="005220F1" w14:paraId="142A705B"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7DB52EE"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4094F0D" w14:textId="77777777" w:rsidR="00AD79D6" w:rsidRPr="00C1326F" w:rsidRDefault="00AD79D6" w:rsidP="00AD79D6">
            <w:pPr>
              <w:pStyle w:val="TableText0"/>
              <w:keepNext/>
              <w:keepLines/>
              <w:rPr>
                <w:rFonts w:ascii="Arial" w:hAnsi="Arial" w:cs="Arial"/>
                <w:lang w:val="en-US"/>
              </w:rPr>
            </w:pPr>
            <w:r>
              <w:rPr>
                <w:rFonts w:ascii="Arial" w:hAnsi="Arial" w:cs="Arial"/>
                <w:lang w:val="en-US"/>
              </w:rPr>
              <w:t xml:space="preserve">2 </w:t>
            </w:r>
          </w:p>
        </w:tc>
      </w:tr>
      <w:tr w:rsidR="00AD79D6" w:rsidRPr="00B81AA8" w14:paraId="34D6A041"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3B25033D"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5FA0D22"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specified </w:t>
            </w:r>
          </w:p>
        </w:tc>
      </w:tr>
      <w:tr w:rsidR="00AD79D6" w:rsidRPr="00B81AA8" w14:paraId="17FA1DF5"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28CE9B5B"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92ABF50" w14:textId="77777777" w:rsidR="00AD79D6" w:rsidRPr="00B81AA8" w:rsidRDefault="00AD79D6" w:rsidP="00AD79D6">
            <w:pPr>
              <w:pStyle w:val="TableText0"/>
              <w:keepNext/>
              <w:keepLines/>
              <w:rPr>
                <w:rFonts w:ascii="Arial" w:hAnsi="Arial" w:cs="Arial"/>
              </w:rPr>
            </w:pPr>
            <w:r>
              <w:rPr>
                <w:rFonts w:ascii="Arial" w:hAnsi="Arial" w:cs="Arial"/>
                <w:lang w:val="en-US"/>
              </w:rPr>
              <w:t>Not specified</w:t>
            </w:r>
          </w:p>
        </w:tc>
      </w:tr>
      <w:tr w:rsidR="00AD79D6" w:rsidRPr="00B81AA8" w14:paraId="0A80F97C" w14:textId="77777777" w:rsidTr="00AD79D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5BF4D3" w14:textId="77777777" w:rsidR="00AD79D6" w:rsidRPr="00B81AA8" w:rsidRDefault="00AD79D6" w:rsidP="00AD79D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FCC4506" w14:textId="77777777" w:rsidR="00AD79D6" w:rsidRPr="00B81AA8" w:rsidRDefault="00AD79D6" w:rsidP="00AD79D6">
            <w:pPr>
              <w:pStyle w:val="TableText0"/>
              <w:keepNext/>
              <w:keepLines/>
              <w:rPr>
                <w:rFonts w:ascii="Arial" w:hAnsi="Arial" w:cs="Arial"/>
              </w:rPr>
            </w:pPr>
            <w:r>
              <w:rPr>
                <w:rFonts w:ascii="Arial" w:hAnsi="Arial" w:cs="Arial"/>
                <w:lang w:val="en-US"/>
              </w:rPr>
              <w:t xml:space="preserve">Not significant </w:t>
            </w:r>
          </w:p>
        </w:tc>
      </w:tr>
    </w:tbl>
    <w:p w14:paraId="56EB228F" w14:textId="77777777" w:rsidR="00AD79D6" w:rsidRPr="00AD79D6" w:rsidRDefault="00AD79D6" w:rsidP="00AD79D6"/>
    <w:p w14:paraId="2C51F8A9" w14:textId="6C60D9FC" w:rsidR="00002B2C" w:rsidRPr="008A101A" w:rsidRDefault="00002B2C" w:rsidP="00002B2C">
      <w:pPr>
        <w:pStyle w:val="Kop5"/>
        <w:ind w:left="0" w:firstLine="0"/>
        <w:rPr>
          <w:color w:val="FF0000"/>
        </w:rPr>
      </w:pPr>
      <w:r w:rsidRPr="008A101A">
        <w:rPr>
          <w:color w:val="FF0000"/>
        </w:rPr>
        <w:lastRenderedPageBreak/>
        <w:t>DIM-Management server</w:t>
      </w:r>
      <w:r w:rsidR="008A101A">
        <w:rPr>
          <w:color w:val="FF0000"/>
        </w:rPr>
        <w:t xml:space="preserve"> -</w:t>
      </w:r>
      <w:r w:rsidRPr="008A101A">
        <w:rPr>
          <w:color w:val="FF0000"/>
        </w:rPr>
        <w:t xml:space="preserve"> </w:t>
      </w:r>
      <w:r w:rsidR="008A101A">
        <w:rPr>
          <w:color w:val="FF0000"/>
        </w:rPr>
        <w:t xml:space="preserve">OEM </w:t>
      </w:r>
      <w:proofErr w:type="spellStart"/>
      <w:r w:rsidR="008A101A">
        <w:rPr>
          <w:color w:val="FF0000"/>
        </w:rPr>
        <w:t>Webinterface</w:t>
      </w:r>
      <w:proofErr w:type="spellEnd"/>
    </w:p>
    <w:tbl>
      <w:tblPr>
        <w:tblW w:w="5344" w:type="pct"/>
        <w:tblLook w:val="0000" w:firstRow="0" w:lastRow="0" w:firstColumn="0" w:lastColumn="0" w:noHBand="0" w:noVBand="0"/>
      </w:tblPr>
      <w:tblGrid>
        <w:gridCol w:w="3033"/>
        <w:gridCol w:w="6362"/>
      </w:tblGrid>
      <w:tr w:rsidR="008A101A" w:rsidRPr="008A101A" w14:paraId="055B5E00"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5FBD374C" w14:textId="77777777" w:rsidR="00002B2C" w:rsidRPr="008A101A" w:rsidRDefault="00002B2C" w:rsidP="00542003">
            <w:pPr>
              <w:pStyle w:val="TableText0"/>
              <w:keepNext/>
              <w:keepLines/>
              <w:rPr>
                <w:rFonts w:ascii="Arial" w:hAnsi="Arial" w:cs="Arial"/>
                <w:color w:val="FF0000"/>
                <w:sz w:val="24"/>
              </w:rPr>
            </w:pPr>
            <w:r w:rsidRPr="008A101A">
              <w:rPr>
                <w:rFonts w:ascii="Arial" w:hAnsi="Arial" w:cs="Arial"/>
                <w:b/>
                <w:color w:val="FF0000"/>
              </w:rPr>
              <w:t>Description</w:t>
            </w:r>
          </w:p>
        </w:tc>
        <w:tc>
          <w:tcPr>
            <w:tcW w:w="3386" w:type="pct"/>
            <w:tcBorders>
              <w:top w:val="single" w:sz="6" w:space="0" w:color="auto"/>
              <w:left w:val="single" w:sz="6" w:space="0" w:color="auto"/>
              <w:bottom w:val="single" w:sz="6" w:space="0" w:color="auto"/>
              <w:right w:val="single" w:sz="12" w:space="0" w:color="auto"/>
            </w:tcBorders>
          </w:tcPr>
          <w:p w14:paraId="78FF3885" w14:textId="43508754" w:rsidR="00002B2C" w:rsidRPr="008A101A" w:rsidRDefault="008A101A" w:rsidP="00542003">
            <w:pPr>
              <w:pStyle w:val="TableText0"/>
              <w:keepNext/>
              <w:keepLines/>
              <w:rPr>
                <w:rFonts w:ascii="Arial" w:hAnsi="Arial" w:cs="Arial"/>
                <w:color w:val="FF0000"/>
                <w:lang w:val="en-US"/>
              </w:rPr>
            </w:pPr>
            <w:r w:rsidRPr="008A101A">
              <w:rPr>
                <w:rFonts w:ascii="Arial" w:hAnsi="Arial" w:cs="Arial"/>
                <w:color w:val="FF0000"/>
                <w:lang w:val="en-US"/>
              </w:rPr>
              <w:t>Access to the Oracle Enterprise Manager Management Interface</w:t>
            </w:r>
          </w:p>
          <w:p w14:paraId="72284551" w14:textId="77777777" w:rsidR="00002B2C" w:rsidRPr="008A101A" w:rsidRDefault="00002B2C" w:rsidP="00542003">
            <w:pPr>
              <w:pStyle w:val="TableText0"/>
              <w:keepNext/>
              <w:keepLines/>
              <w:rPr>
                <w:rFonts w:ascii="Arial" w:hAnsi="Arial" w:cs="Arial"/>
                <w:color w:val="FF0000"/>
                <w:lang w:val="en-US"/>
              </w:rPr>
            </w:pPr>
          </w:p>
          <w:p w14:paraId="0DF83023" w14:textId="54862425" w:rsidR="00002B2C" w:rsidRPr="008A101A" w:rsidRDefault="00002B2C" w:rsidP="008A101A">
            <w:pPr>
              <w:pStyle w:val="TableText0"/>
              <w:keepNext/>
              <w:keepLines/>
              <w:rPr>
                <w:rFonts w:ascii="Arial" w:hAnsi="Arial" w:cs="Arial"/>
                <w:color w:val="FF0000"/>
                <w:lang w:val="en-US"/>
              </w:rPr>
            </w:pPr>
            <w:r w:rsidRPr="008A101A">
              <w:rPr>
                <w:rFonts w:ascii="Arial" w:hAnsi="Arial" w:cs="Arial"/>
                <w:color w:val="FF0000"/>
                <w:lang w:val="en-US"/>
              </w:rPr>
              <w:t xml:space="preserve">This is the connection </w:t>
            </w:r>
            <w:r w:rsidR="008A101A" w:rsidRPr="008A101A">
              <w:rPr>
                <w:rFonts w:ascii="Arial" w:hAnsi="Arial" w:cs="Arial"/>
                <w:color w:val="FF0000"/>
                <w:lang w:val="en-US"/>
              </w:rPr>
              <w:t>from DBA-GD RDP to DIM Management server</w:t>
            </w:r>
          </w:p>
        </w:tc>
      </w:tr>
      <w:tr w:rsidR="008A101A" w:rsidRPr="008A101A" w14:paraId="575DE333"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1D31CAB8" w14:textId="77777777" w:rsidR="00002B2C" w:rsidRPr="008A101A" w:rsidRDefault="00002B2C" w:rsidP="00542003">
            <w:pPr>
              <w:pStyle w:val="TableText0"/>
              <w:keepNext/>
              <w:keepLines/>
              <w:rPr>
                <w:rFonts w:ascii="Arial" w:hAnsi="Arial" w:cs="Arial"/>
                <w:b/>
                <w:color w:val="FF0000"/>
              </w:rPr>
            </w:pPr>
            <w:r w:rsidRPr="008A101A">
              <w:rPr>
                <w:rFonts w:ascii="Arial" w:hAnsi="Arial" w:cs="Arial"/>
                <w:b/>
                <w:color w:val="FF0000"/>
              </w:rPr>
              <w:t>Protocol and Port</w:t>
            </w:r>
          </w:p>
        </w:tc>
        <w:tc>
          <w:tcPr>
            <w:tcW w:w="3386" w:type="pct"/>
            <w:tcBorders>
              <w:top w:val="single" w:sz="6" w:space="0" w:color="auto"/>
              <w:left w:val="single" w:sz="6" w:space="0" w:color="auto"/>
              <w:bottom w:val="single" w:sz="6" w:space="0" w:color="auto"/>
              <w:right w:val="single" w:sz="12" w:space="0" w:color="auto"/>
            </w:tcBorders>
          </w:tcPr>
          <w:p w14:paraId="1A3AA879" w14:textId="266F5282" w:rsidR="00002B2C" w:rsidRPr="008A101A" w:rsidRDefault="00002B2C" w:rsidP="008A101A">
            <w:pPr>
              <w:pStyle w:val="TableText0"/>
              <w:keepNext/>
              <w:keepLines/>
              <w:rPr>
                <w:rFonts w:ascii="Arial" w:hAnsi="Arial" w:cs="Arial"/>
                <w:color w:val="FF0000"/>
                <w:lang w:val="en-US"/>
              </w:rPr>
            </w:pPr>
            <w:r w:rsidRPr="008A101A">
              <w:rPr>
                <w:rFonts w:ascii="Arial" w:hAnsi="Arial" w:cs="Arial"/>
                <w:color w:val="FF0000"/>
                <w:lang w:val="en-US"/>
              </w:rPr>
              <w:t xml:space="preserve">Oracle </w:t>
            </w:r>
            <w:r w:rsidR="008A101A" w:rsidRPr="008A101A">
              <w:rPr>
                <w:rFonts w:ascii="Arial" w:hAnsi="Arial" w:cs="Arial"/>
                <w:color w:val="FF0000"/>
                <w:lang w:val="en-US"/>
              </w:rPr>
              <w:t>Enterprise Manager HTTP(S)</w:t>
            </w:r>
            <w:r w:rsidRPr="008A101A">
              <w:rPr>
                <w:rFonts w:ascii="Arial" w:hAnsi="Arial" w:cs="Arial"/>
                <w:color w:val="FF0000"/>
                <w:lang w:val="en-US"/>
              </w:rPr>
              <w:t xml:space="preserve">, port </w:t>
            </w:r>
            <w:r w:rsidR="008A101A" w:rsidRPr="008A101A">
              <w:rPr>
                <w:rFonts w:ascii="Arial" w:hAnsi="Arial" w:cs="Arial"/>
                <w:color w:val="FF0000"/>
                <w:lang w:val="en-US"/>
              </w:rPr>
              <w:t>7799 and 7788</w:t>
            </w:r>
          </w:p>
        </w:tc>
      </w:tr>
      <w:tr w:rsidR="00002B2C" w:rsidRPr="008A101A" w14:paraId="14726662"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47E2130A" w14:textId="77777777" w:rsidR="00002B2C" w:rsidRPr="008A101A" w:rsidRDefault="00002B2C" w:rsidP="00542003">
            <w:pPr>
              <w:pStyle w:val="TableText0"/>
              <w:keepNext/>
              <w:keepLines/>
              <w:rPr>
                <w:rFonts w:ascii="Arial" w:hAnsi="Arial" w:cs="Arial"/>
                <w:b/>
                <w:color w:val="FF0000"/>
              </w:rPr>
            </w:pPr>
            <w:r w:rsidRPr="008A101A">
              <w:rPr>
                <w:rFonts w:ascii="Arial" w:hAnsi="Arial" w:cs="Arial"/>
                <w:b/>
                <w:color w:val="FF0000"/>
              </w:rPr>
              <w:t>DC (</w:t>
            </w:r>
            <w:proofErr w:type="spellStart"/>
            <w:r w:rsidRPr="008A101A">
              <w:rPr>
                <w:rFonts w:ascii="Arial" w:hAnsi="Arial" w:cs="Arial"/>
                <w:b/>
                <w:color w:val="FF0000"/>
              </w:rPr>
              <w:t>Datacenter</w:t>
            </w:r>
            <w:proofErr w:type="spellEnd"/>
            <w:r w:rsidRPr="008A101A">
              <w:rPr>
                <w:rFonts w:ascii="Arial" w:hAnsi="Arial" w:cs="Arial"/>
                <w:b/>
                <w:color w:val="FF0000"/>
              </w:rPr>
              <w:t>) connection</w:t>
            </w:r>
          </w:p>
        </w:tc>
        <w:tc>
          <w:tcPr>
            <w:tcW w:w="3386" w:type="pct"/>
            <w:tcBorders>
              <w:top w:val="single" w:sz="6" w:space="0" w:color="auto"/>
              <w:left w:val="single" w:sz="6" w:space="0" w:color="auto"/>
              <w:bottom w:val="single" w:sz="6" w:space="0" w:color="auto"/>
              <w:right w:val="single" w:sz="12" w:space="0" w:color="auto"/>
            </w:tcBorders>
          </w:tcPr>
          <w:p w14:paraId="4701359B" w14:textId="77777777" w:rsidR="00002B2C" w:rsidRPr="008A101A" w:rsidRDefault="0003183F" w:rsidP="00542003">
            <w:pPr>
              <w:pStyle w:val="TableText0"/>
              <w:keepNext/>
              <w:keepLines/>
              <w:rPr>
                <w:rFonts w:ascii="Arial" w:hAnsi="Arial" w:cs="Arial"/>
                <w:color w:val="FF0000"/>
                <w:lang w:val="en-US"/>
              </w:rPr>
            </w:pPr>
            <w:sdt>
              <w:sdtPr>
                <w:rPr>
                  <w:rFonts w:ascii="Arial" w:hAnsi="Arial" w:cs="Arial"/>
                  <w:color w:val="FF0000"/>
                  <w:lang w:val="en-US"/>
                </w:rPr>
                <w:alias w:val="DC connection"/>
                <w:tag w:val="DC connection"/>
                <w:id w:val="1856925780"/>
                <w:placeholder>
                  <w:docPart w:val="415B2C864AFE402F9DCBEA4464BA9077"/>
                </w:placeholder>
                <w:dropDownList>
                  <w:listItem w:displayText="Select" w:value="Select"/>
                  <w:listItem w:displayText="Internal" w:value="Internal"/>
                  <w:listItem w:displayText="External" w:value="External"/>
                </w:dropDownList>
              </w:sdtPr>
              <w:sdtEndPr/>
              <w:sdtContent>
                <w:r w:rsidR="00002B2C" w:rsidRPr="008A101A">
                  <w:rPr>
                    <w:rFonts w:ascii="Arial" w:hAnsi="Arial" w:cs="Arial"/>
                    <w:color w:val="FF0000"/>
                    <w:lang w:val="en-US"/>
                  </w:rPr>
                  <w:t>Internal</w:t>
                </w:r>
              </w:sdtContent>
            </w:sdt>
            <w:r w:rsidR="00002B2C" w:rsidRPr="008A101A">
              <w:rPr>
                <w:rFonts w:ascii="Arial" w:hAnsi="Arial" w:cs="Arial"/>
                <w:color w:val="FF0000"/>
                <w:lang w:val="en-US"/>
              </w:rPr>
              <w:t xml:space="preserve"> </w:t>
            </w:r>
            <w:r w:rsidR="00002B2C" w:rsidRPr="008A101A">
              <w:rPr>
                <w:rFonts w:ascii="Arial" w:hAnsi="Arial" w:cs="Arial"/>
                <w:color w:val="FF0000"/>
                <w:lang w:val="nl-NL"/>
              </w:rPr>
              <w:t>(</w:t>
            </w:r>
            <w:proofErr w:type="spellStart"/>
            <w:r w:rsidR="00002B2C" w:rsidRPr="008A101A">
              <w:rPr>
                <w:rFonts w:ascii="Arial" w:hAnsi="Arial" w:cs="Arial"/>
                <w:color w:val="FF0000"/>
                <w:lang w:val="nl-NL"/>
              </w:rPr>
              <w:t>mandatory</w:t>
            </w:r>
            <w:proofErr w:type="spellEnd"/>
            <w:r w:rsidR="00002B2C" w:rsidRPr="008A101A">
              <w:rPr>
                <w:rFonts w:ascii="Arial" w:hAnsi="Arial" w:cs="Arial"/>
                <w:color w:val="FF0000"/>
                <w:lang w:val="nl-NL"/>
              </w:rPr>
              <w:t xml:space="preserve"> field)</w:t>
            </w:r>
          </w:p>
        </w:tc>
      </w:tr>
      <w:tr w:rsidR="00002B2C" w:rsidRPr="008A101A" w14:paraId="7BD0A3FA"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03CE86BC" w14:textId="77777777" w:rsidR="00002B2C" w:rsidRPr="008A101A" w:rsidRDefault="00002B2C" w:rsidP="00542003">
            <w:pPr>
              <w:pStyle w:val="TableText0"/>
              <w:keepNext/>
              <w:keepLines/>
              <w:rPr>
                <w:rFonts w:ascii="Arial" w:hAnsi="Arial" w:cs="Arial"/>
                <w:b/>
                <w:color w:val="FF0000"/>
              </w:rPr>
            </w:pPr>
            <w:r w:rsidRPr="008A101A">
              <w:rPr>
                <w:rFonts w:ascii="Arial" w:hAnsi="Arial" w:cs="Arial"/>
                <w:b/>
                <w:color w:val="FF0000"/>
              </w:rPr>
              <w:t>Direction</w:t>
            </w:r>
          </w:p>
        </w:tc>
        <w:sdt>
          <w:sdtPr>
            <w:rPr>
              <w:rFonts w:ascii="Arial" w:hAnsi="Arial" w:cs="Arial"/>
              <w:color w:val="FF0000"/>
              <w:lang w:val="en-US"/>
            </w:rPr>
            <w:id w:val="-1725750559"/>
            <w:placeholder>
              <w:docPart w:val="6BFF6816AAD5425F9138AC373DA77546"/>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25139890" w14:textId="77777777" w:rsidR="00002B2C" w:rsidRPr="008A101A" w:rsidRDefault="00002B2C" w:rsidP="00542003">
                <w:pPr>
                  <w:pStyle w:val="TableText0"/>
                  <w:keepNext/>
                  <w:keepLines/>
                  <w:rPr>
                    <w:rFonts w:ascii="Arial" w:hAnsi="Arial" w:cs="Arial"/>
                    <w:color w:val="FF0000"/>
                    <w:lang w:val="en-US"/>
                  </w:rPr>
                </w:pPr>
                <w:r w:rsidRPr="008A101A">
                  <w:rPr>
                    <w:rFonts w:ascii="Arial" w:hAnsi="Arial" w:cs="Arial"/>
                    <w:color w:val="FF0000"/>
                    <w:lang w:val="en-US"/>
                  </w:rPr>
                  <w:t>Outbound</w:t>
                </w:r>
              </w:p>
            </w:tc>
          </w:sdtContent>
        </w:sdt>
      </w:tr>
      <w:tr w:rsidR="00002B2C" w:rsidRPr="008A101A" w14:paraId="56F3A9BA"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0E2F9B98" w14:textId="77777777" w:rsidR="00002B2C" w:rsidRPr="008A101A" w:rsidRDefault="00002B2C" w:rsidP="00542003">
            <w:pPr>
              <w:pStyle w:val="TableText0"/>
              <w:keepNext/>
              <w:keepLines/>
              <w:rPr>
                <w:rFonts w:ascii="Arial" w:hAnsi="Arial" w:cs="Arial"/>
                <w:b/>
                <w:color w:val="FF0000"/>
              </w:rPr>
            </w:pPr>
            <w:r w:rsidRPr="008A101A">
              <w:rPr>
                <w:rFonts w:ascii="Arial" w:hAnsi="Arial" w:cs="Arial"/>
                <w:b/>
                <w:color w:val="FF0000"/>
              </w:rPr>
              <w:t>Direct connection</w:t>
            </w:r>
          </w:p>
        </w:tc>
        <w:tc>
          <w:tcPr>
            <w:tcW w:w="3386" w:type="pct"/>
            <w:tcBorders>
              <w:top w:val="single" w:sz="6" w:space="0" w:color="auto"/>
              <w:left w:val="single" w:sz="6" w:space="0" w:color="auto"/>
              <w:bottom w:val="single" w:sz="6" w:space="0" w:color="auto"/>
              <w:right w:val="single" w:sz="12" w:space="0" w:color="auto"/>
            </w:tcBorders>
          </w:tcPr>
          <w:p w14:paraId="5370CDBD" w14:textId="77777777" w:rsidR="00002B2C" w:rsidRPr="008A101A" w:rsidRDefault="0003183F" w:rsidP="00542003">
            <w:pPr>
              <w:pStyle w:val="TableText0"/>
              <w:keepNext/>
              <w:keepLines/>
              <w:rPr>
                <w:rFonts w:ascii="Arial" w:hAnsi="Arial" w:cs="Arial"/>
                <w:color w:val="FF0000"/>
                <w:lang w:val="en-US"/>
              </w:rPr>
            </w:pPr>
            <w:sdt>
              <w:sdtPr>
                <w:rPr>
                  <w:rFonts w:ascii="Arial" w:hAnsi="Arial" w:cs="Arial"/>
                  <w:color w:val="FF0000"/>
                  <w:lang w:val="en-US"/>
                </w:rPr>
                <w:alias w:val="Direct connection"/>
                <w:tag w:val="Direct connection"/>
                <w:id w:val="1434626635"/>
                <w:placeholder>
                  <w:docPart w:val="05F3D92BDCA0445DB86AA3330E335F65"/>
                </w:placeholder>
                <w:dropDownList>
                  <w:listItem w:displayText="Select" w:value="Select"/>
                  <w:listItem w:displayText="Yes" w:value="Yes"/>
                  <w:listItem w:displayText="No" w:value="No"/>
                </w:dropDownList>
              </w:sdtPr>
              <w:sdtEndPr/>
              <w:sdtContent>
                <w:r w:rsidR="00002B2C" w:rsidRPr="008A101A">
                  <w:rPr>
                    <w:rFonts w:ascii="Arial" w:hAnsi="Arial" w:cs="Arial"/>
                    <w:color w:val="FF0000"/>
                    <w:lang w:val="en-US"/>
                  </w:rPr>
                  <w:t>Yes</w:t>
                </w:r>
              </w:sdtContent>
            </w:sdt>
            <w:r w:rsidR="00002B2C" w:rsidRPr="008A101A">
              <w:rPr>
                <w:rFonts w:ascii="Arial" w:hAnsi="Arial" w:cs="Arial"/>
                <w:color w:val="FF0000"/>
                <w:lang w:val="en-US"/>
              </w:rPr>
              <w:t xml:space="preserve"> (mandatory field)</w:t>
            </w:r>
          </w:p>
          <w:p w14:paraId="2991BC5B" w14:textId="77777777" w:rsidR="00002B2C" w:rsidRPr="008A101A" w:rsidRDefault="00002B2C" w:rsidP="00542003">
            <w:pPr>
              <w:pStyle w:val="TableText0"/>
              <w:keepNext/>
              <w:keepLines/>
              <w:rPr>
                <w:rFonts w:ascii="Arial" w:hAnsi="Arial" w:cs="Arial"/>
                <w:color w:val="FF0000"/>
                <w:lang w:val="en-US"/>
              </w:rPr>
            </w:pPr>
            <w:r w:rsidRPr="008A101A">
              <w:rPr>
                <w:rFonts w:ascii="Arial" w:hAnsi="Arial" w:cs="Arial"/>
                <w:color w:val="FF0000"/>
                <w:lang w:val="en-US"/>
              </w:rPr>
              <w:t xml:space="preserve">Via: &lt;If No is selected </w:t>
            </w:r>
            <w:proofErr w:type="spellStart"/>
            <w:r w:rsidRPr="008A101A">
              <w:rPr>
                <w:rFonts w:ascii="Arial" w:hAnsi="Arial" w:cs="Arial"/>
                <w:color w:val="FF0000"/>
                <w:lang w:val="en-US"/>
              </w:rPr>
              <w:t>specifiy</w:t>
            </w:r>
            <w:proofErr w:type="spellEnd"/>
            <w:r w:rsidRPr="008A101A">
              <w:rPr>
                <w:rFonts w:ascii="Arial" w:hAnsi="Arial" w:cs="Arial"/>
                <w:color w:val="FF0000"/>
                <w:lang w:val="en-US"/>
              </w:rPr>
              <w:t xml:space="preserve"> otherwise mention not applicable&gt;</w:t>
            </w:r>
          </w:p>
        </w:tc>
      </w:tr>
      <w:tr w:rsidR="00002B2C" w:rsidRPr="008A101A" w14:paraId="30BD20EE"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5CC32706" w14:textId="77777777" w:rsidR="00002B2C" w:rsidRPr="008A101A" w:rsidRDefault="00002B2C" w:rsidP="00542003">
            <w:pPr>
              <w:pStyle w:val="TableText0"/>
              <w:keepNext/>
              <w:keepLines/>
              <w:rPr>
                <w:rFonts w:ascii="Arial" w:hAnsi="Arial" w:cs="Arial"/>
                <w:b/>
                <w:color w:val="FF0000"/>
              </w:rPr>
            </w:pPr>
            <w:r w:rsidRPr="008A101A">
              <w:rPr>
                <w:rFonts w:ascii="Arial" w:hAnsi="Arial" w:cs="Arial"/>
                <w:b/>
                <w:color w:val="FF0000"/>
              </w:rPr>
              <w:t>Security Controls</w:t>
            </w:r>
          </w:p>
        </w:tc>
        <w:tc>
          <w:tcPr>
            <w:tcW w:w="3386" w:type="pct"/>
            <w:tcBorders>
              <w:top w:val="single" w:sz="6" w:space="0" w:color="auto"/>
              <w:left w:val="single" w:sz="6" w:space="0" w:color="auto"/>
              <w:bottom w:val="single" w:sz="6" w:space="0" w:color="auto"/>
              <w:right w:val="single" w:sz="12" w:space="0" w:color="auto"/>
            </w:tcBorders>
          </w:tcPr>
          <w:p w14:paraId="45BD04F2" w14:textId="77777777" w:rsidR="00002B2C" w:rsidRPr="008A101A" w:rsidRDefault="00002B2C" w:rsidP="00542003">
            <w:pPr>
              <w:pStyle w:val="TableText0"/>
              <w:keepNext/>
              <w:keepLines/>
              <w:rPr>
                <w:rFonts w:ascii="Arial" w:hAnsi="Arial" w:cs="Arial"/>
                <w:color w:val="FF0000"/>
                <w:lang w:val="en-US"/>
              </w:rPr>
            </w:pPr>
            <w:proofErr w:type="spellStart"/>
            <w:r w:rsidRPr="008A101A">
              <w:rPr>
                <w:rFonts w:ascii="Arial" w:hAnsi="Arial" w:cs="Arial"/>
                <w:color w:val="FF0000"/>
                <w:lang w:val="en-US"/>
              </w:rPr>
              <w:t>Authorisation</w:t>
            </w:r>
            <w:proofErr w:type="spellEnd"/>
            <w:r w:rsidRPr="008A101A">
              <w:rPr>
                <w:rFonts w:ascii="Arial" w:hAnsi="Arial" w:cs="Arial"/>
                <w:color w:val="FF0000"/>
                <w:lang w:val="en-US"/>
              </w:rPr>
              <w:t xml:space="preserve"> method or authentication method: </w:t>
            </w:r>
            <w:sdt>
              <w:sdtPr>
                <w:rPr>
                  <w:rFonts w:ascii="Arial" w:hAnsi="Arial" w:cs="Arial"/>
                  <w:color w:val="FF0000"/>
                  <w:lang w:val="en-US"/>
                </w:rPr>
                <w:alias w:val="Authorisation"/>
                <w:tag w:val="Authorisation"/>
                <w:id w:val="1628586869"/>
                <w:placeholder>
                  <w:docPart w:val="BC3ADB90BA234718ACC93DEF0FC7342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8A101A">
                  <w:rPr>
                    <w:rFonts w:ascii="Arial" w:hAnsi="Arial" w:cs="Arial"/>
                    <w:color w:val="FF0000"/>
                    <w:lang w:val="en-US"/>
                  </w:rPr>
                  <w:t>Select</w:t>
                </w:r>
              </w:sdtContent>
            </w:sdt>
            <w:r w:rsidRPr="008A101A">
              <w:rPr>
                <w:rFonts w:ascii="Arial" w:hAnsi="Arial" w:cs="Arial"/>
                <w:color w:val="FF0000"/>
                <w:lang w:val="en-US"/>
              </w:rPr>
              <w:t xml:space="preserve"> (not specified)</w:t>
            </w:r>
          </w:p>
          <w:p w14:paraId="7F7383BD" w14:textId="77777777" w:rsidR="00002B2C" w:rsidRPr="008A101A" w:rsidRDefault="00002B2C" w:rsidP="00542003">
            <w:pPr>
              <w:pStyle w:val="TableText0"/>
              <w:keepNext/>
              <w:keepLines/>
              <w:rPr>
                <w:rFonts w:ascii="Arial" w:hAnsi="Arial" w:cs="Arial"/>
                <w:color w:val="FF0000"/>
                <w:lang w:val="en-US"/>
              </w:rPr>
            </w:pPr>
            <w:r w:rsidRPr="008A101A">
              <w:rPr>
                <w:rFonts w:ascii="Arial" w:hAnsi="Arial" w:cs="Arial"/>
                <w:color w:val="FF0000"/>
                <w:lang w:val="en-US"/>
              </w:rPr>
              <w:t xml:space="preserve">Use certificates:  </w:t>
            </w:r>
            <w:sdt>
              <w:sdtPr>
                <w:rPr>
                  <w:rFonts w:ascii="Arial" w:hAnsi="Arial" w:cs="Arial"/>
                  <w:color w:val="FF0000"/>
                  <w:lang w:val="en-US"/>
                </w:rPr>
                <w:alias w:val="Certificates"/>
                <w:tag w:val="Certificates"/>
                <w:id w:val="728496555"/>
                <w:placeholder>
                  <w:docPart w:val="178EE7E3BCEA486EA3E6FA9E94428955"/>
                </w:placeholder>
                <w:dropDownList>
                  <w:listItem w:displayText="Select" w:value="Select"/>
                  <w:listItem w:displayText="No" w:value="No"/>
                  <w:listItem w:displayText="Yes (Entrust)" w:value="Yes (Entrust)"/>
                  <w:listItem w:displayText="Yes (PKI Overheid)" w:value="Yes (PKI Overheid)"/>
                </w:dropDownList>
              </w:sdtPr>
              <w:sdtEndPr/>
              <w:sdtContent>
                <w:r w:rsidRPr="008A101A">
                  <w:rPr>
                    <w:rFonts w:ascii="Arial" w:hAnsi="Arial" w:cs="Arial"/>
                    <w:color w:val="FF0000"/>
                    <w:lang w:val="en-US"/>
                  </w:rPr>
                  <w:t>No</w:t>
                </w:r>
              </w:sdtContent>
            </w:sdt>
          </w:p>
          <w:p w14:paraId="0D91E2F9" w14:textId="77777777" w:rsidR="00002B2C" w:rsidRPr="008A101A" w:rsidRDefault="00002B2C" w:rsidP="00542003">
            <w:pPr>
              <w:pStyle w:val="TableText0"/>
              <w:keepNext/>
              <w:keepLines/>
              <w:rPr>
                <w:rFonts w:ascii="Arial" w:hAnsi="Arial" w:cs="Arial"/>
                <w:color w:val="FF0000"/>
                <w:lang w:val="en-US"/>
              </w:rPr>
            </w:pPr>
            <w:r w:rsidRPr="008A101A">
              <w:rPr>
                <w:rFonts w:ascii="Arial" w:hAnsi="Arial" w:cs="Arial"/>
                <w:color w:val="FF0000"/>
                <w:lang w:val="en-US"/>
              </w:rPr>
              <w:t xml:space="preserve">Service account:  </w:t>
            </w:r>
            <w:sdt>
              <w:sdtPr>
                <w:rPr>
                  <w:rFonts w:ascii="Arial" w:hAnsi="Arial" w:cs="Arial"/>
                  <w:color w:val="FF0000"/>
                  <w:lang w:val="en-US"/>
                </w:rPr>
                <w:alias w:val="Service account"/>
                <w:tag w:val="Service account"/>
                <w:id w:val="2080479084"/>
                <w:placeholder>
                  <w:docPart w:val="3D535FBDE0454A8A9A17F3DE496C79F2"/>
                </w:placeholder>
                <w:dropDownList>
                  <w:listItem w:displayText="Select" w:value="Select"/>
                  <w:listItem w:displayText="Yes" w:value="Yes"/>
                  <w:listItem w:displayText="No" w:value="No"/>
                </w:dropDownList>
              </w:sdtPr>
              <w:sdtEndPr/>
              <w:sdtContent>
                <w:r w:rsidRPr="008A101A">
                  <w:rPr>
                    <w:rFonts w:ascii="Arial" w:hAnsi="Arial" w:cs="Arial"/>
                    <w:color w:val="FF0000"/>
                    <w:lang w:val="en-US"/>
                  </w:rPr>
                  <w:t>No</w:t>
                </w:r>
              </w:sdtContent>
            </w:sdt>
          </w:p>
        </w:tc>
      </w:tr>
      <w:tr w:rsidR="00002B2C" w:rsidRPr="008A101A" w14:paraId="6D2B1160"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62A52652" w14:textId="77777777" w:rsidR="00002B2C" w:rsidRPr="008A101A" w:rsidRDefault="00002B2C" w:rsidP="00542003">
            <w:pPr>
              <w:pStyle w:val="TableText0"/>
              <w:keepNext/>
              <w:keepLines/>
              <w:rPr>
                <w:rFonts w:ascii="Arial" w:hAnsi="Arial" w:cs="Arial"/>
                <w:color w:val="FF0000"/>
                <w:sz w:val="24"/>
              </w:rPr>
            </w:pPr>
            <w:r w:rsidRPr="008A101A">
              <w:rPr>
                <w:rFonts w:ascii="Arial" w:hAnsi="Arial" w:cs="Arial"/>
                <w:b/>
                <w:color w:val="FF0000"/>
              </w:rPr>
              <w:t>Number of users</w:t>
            </w:r>
          </w:p>
        </w:tc>
        <w:tc>
          <w:tcPr>
            <w:tcW w:w="3386" w:type="pct"/>
            <w:tcBorders>
              <w:top w:val="single" w:sz="6" w:space="0" w:color="auto"/>
              <w:left w:val="single" w:sz="6" w:space="0" w:color="auto"/>
              <w:bottom w:val="single" w:sz="6" w:space="0" w:color="auto"/>
              <w:right w:val="single" w:sz="12" w:space="0" w:color="auto"/>
            </w:tcBorders>
          </w:tcPr>
          <w:p w14:paraId="74BC0C26" w14:textId="36E4F1B3" w:rsidR="00002B2C" w:rsidRPr="008A101A" w:rsidRDefault="008A101A" w:rsidP="00542003">
            <w:pPr>
              <w:pStyle w:val="TableText0"/>
              <w:keepNext/>
              <w:keepLines/>
              <w:rPr>
                <w:rFonts w:ascii="Arial" w:hAnsi="Arial" w:cs="Arial"/>
                <w:color w:val="FF0000"/>
                <w:lang w:val="en-US"/>
              </w:rPr>
            </w:pPr>
            <w:r w:rsidRPr="008A101A">
              <w:rPr>
                <w:rFonts w:ascii="Arial" w:hAnsi="Arial" w:cs="Arial"/>
                <w:color w:val="FF0000"/>
                <w:lang w:val="en-US"/>
              </w:rPr>
              <w:t>3</w:t>
            </w:r>
          </w:p>
        </w:tc>
      </w:tr>
      <w:tr w:rsidR="00002B2C" w:rsidRPr="008A101A" w14:paraId="53090AA2"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28468E95" w14:textId="77777777" w:rsidR="00002B2C" w:rsidRPr="008A101A" w:rsidRDefault="00002B2C" w:rsidP="00542003">
            <w:pPr>
              <w:pStyle w:val="TableText0"/>
              <w:keepNext/>
              <w:keepLines/>
              <w:rPr>
                <w:rFonts w:ascii="Arial" w:hAnsi="Arial" w:cs="Arial"/>
                <w:color w:val="FF0000"/>
                <w:sz w:val="24"/>
              </w:rPr>
            </w:pPr>
            <w:r w:rsidRPr="008A101A">
              <w:rPr>
                <w:rFonts w:ascii="Arial" w:hAnsi="Arial" w:cs="Arial"/>
                <w:b/>
                <w:color w:val="FF0000"/>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5D8A39A" w14:textId="77777777" w:rsidR="00002B2C" w:rsidRPr="008A101A" w:rsidRDefault="00002B2C" w:rsidP="00542003">
            <w:pPr>
              <w:pStyle w:val="TableText0"/>
              <w:keepNext/>
              <w:keepLines/>
              <w:rPr>
                <w:rFonts w:ascii="Arial" w:hAnsi="Arial" w:cs="Arial"/>
                <w:color w:val="FF0000"/>
              </w:rPr>
            </w:pPr>
            <w:r w:rsidRPr="008A101A">
              <w:rPr>
                <w:rFonts w:ascii="Arial" w:hAnsi="Arial" w:cs="Arial"/>
                <w:color w:val="FF0000"/>
                <w:lang w:val="en-US"/>
              </w:rPr>
              <w:t xml:space="preserve">Not specified </w:t>
            </w:r>
          </w:p>
        </w:tc>
      </w:tr>
      <w:tr w:rsidR="00002B2C" w:rsidRPr="008A101A" w14:paraId="58B9A4C2"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1CE9D1D4" w14:textId="77777777" w:rsidR="00002B2C" w:rsidRPr="008A101A" w:rsidRDefault="00002B2C" w:rsidP="00542003">
            <w:pPr>
              <w:pStyle w:val="TableText0"/>
              <w:keepNext/>
              <w:keepLines/>
              <w:rPr>
                <w:rFonts w:ascii="Arial" w:hAnsi="Arial" w:cs="Arial"/>
                <w:color w:val="FF0000"/>
                <w:sz w:val="24"/>
              </w:rPr>
            </w:pPr>
            <w:r w:rsidRPr="008A101A">
              <w:rPr>
                <w:rFonts w:ascii="Arial" w:hAnsi="Arial" w:cs="Arial"/>
                <w:b/>
                <w:color w:val="FF0000"/>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12377D9" w14:textId="77777777" w:rsidR="00002B2C" w:rsidRPr="008A101A" w:rsidRDefault="00002B2C" w:rsidP="00542003">
            <w:pPr>
              <w:pStyle w:val="TableText0"/>
              <w:keepNext/>
              <w:keepLines/>
              <w:rPr>
                <w:rFonts w:ascii="Arial" w:hAnsi="Arial" w:cs="Arial"/>
                <w:color w:val="FF0000"/>
              </w:rPr>
            </w:pPr>
            <w:r w:rsidRPr="008A101A">
              <w:rPr>
                <w:rFonts w:ascii="Arial" w:hAnsi="Arial" w:cs="Arial"/>
                <w:color w:val="FF0000"/>
                <w:lang w:val="en-US"/>
              </w:rPr>
              <w:t>Not specified</w:t>
            </w:r>
          </w:p>
        </w:tc>
      </w:tr>
      <w:tr w:rsidR="00002B2C" w:rsidRPr="008A101A" w14:paraId="32BDF9F8"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64F29A04" w14:textId="77777777" w:rsidR="00002B2C" w:rsidRPr="008A101A" w:rsidRDefault="00002B2C" w:rsidP="00542003">
            <w:pPr>
              <w:pStyle w:val="TableText0"/>
              <w:keepNext/>
              <w:keepLines/>
              <w:rPr>
                <w:rFonts w:ascii="Arial" w:hAnsi="Arial" w:cs="Arial"/>
                <w:color w:val="FF0000"/>
                <w:sz w:val="24"/>
              </w:rPr>
            </w:pPr>
            <w:r w:rsidRPr="008A101A">
              <w:rPr>
                <w:rFonts w:ascii="Arial" w:hAnsi="Arial" w:cs="Arial"/>
                <w:b/>
                <w:color w:val="FF0000"/>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A0B68BD" w14:textId="77777777" w:rsidR="00002B2C" w:rsidRPr="008A101A" w:rsidRDefault="00002B2C" w:rsidP="00542003">
            <w:pPr>
              <w:pStyle w:val="TableText0"/>
              <w:keepNext/>
              <w:keepLines/>
              <w:rPr>
                <w:rFonts w:ascii="Arial" w:hAnsi="Arial" w:cs="Arial"/>
                <w:color w:val="FF0000"/>
              </w:rPr>
            </w:pPr>
            <w:r w:rsidRPr="008A101A">
              <w:rPr>
                <w:rFonts w:ascii="Arial" w:hAnsi="Arial" w:cs="Arial"/>
                <w:color w:val="FF0000"/>
                <w:lang w:val="en-US"/>
              </w:rPr>
              <w:t xml:space="preserve">Not significant </w:t>
            </w:r>
          </w:p>
        </w:tc>
      </w:tr>
    </w:tbl>
    <w:p w14:paraId="3D2B7ABB" w14:textId="77777777" w:rsidR="00002B2C" w:rsidRPr="00AD79D6" w:rsidRDefault="00002B2C" w:rsidP="00002B2C"/>
    <w:p w14:paraId="1599B6B2" w14:textId="77777777" w:rsidR="00AD79D6" w:rsidRPr="00AD79D6" w:rsidRDefault="00AD79D6" w:rsidP="00AD79D6"/>
    <w:p w14:paraId="18842ECD" w14:textId="410947EC" w:rsidR="008A101A" w:rsidRPr="008A101A" w:rsidRDefault="008A101A" w:rsidP="008A101A">
      <w:pPr>
        <w:pStyle w:val="Kop5"/>
        <w:ind w:left="0" w:firstLine="0"/>
        <w:rPr>
          <w:color w:val="FF0000"/>
          <w:lang w:val="fr-FR"/>
        </w:rPr>
      </w:pPr>
      <w:r w:rsidRPr="008A101A">
        <w:rPr>
          <w:color w:val="FF0000"/>
          <w:lang w:val="fr-FR"/>
        </w:rPr>
        <w:t xml:space="preserve">DIM-Management server – Oracle DB Client </w:t>
      </w:r>
    </w:p>
    <w:tbl>
      <w:tblPr>
        <w:tblW w:w="5344" w:type="pct"/>
        <w:tblLook w:val="0000" w:firstRow="0" w:lastRow="0" w:firstColumn="0" w:lastColumn="0" w:noHBand="0" w:noVBand="0"/>
      </w:tblPr>
      <w:tblGrid>
        <w:gridCol w:w="3033"/>
        <w:gridCol w:w="6362"/>
      </w:tblGrid>
      <w:tr w:rsidR="008A101A" w:rsidRPr="008A101A" w14:paraId="20C276D3"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22043668" w14:textId="77777777" w:rsidR="008A101A" w:rsidRPr="008A101A" w:rsidRDefault="008A101A" w:rsidP="00542003">
            <w:pPr>
              <w:pStyle w:val="TableText0"/>
              <w:keepNext/>
              <w:keepLines/>
              <w:rPr>
                <w:rFonts w:ascii="Arial" w:hAnsi="Arial" w:cs="Arial"/>
                <w:color w:val="FF0000"/>
                <w:sz w:val="24"/>
              </w:rPr>
            </w:pPr>
            <w:r w:rsidRPr="008A101A">
              <w:rPr>
                <w:rFonts w:ascii="Arial" w:hAnsi="Arial" w:cs="Arial"/>
                <w:b/>
                <w:color w:val="FF0000"/>
              </w:rPr>
              <w:t>Description</w:t>
            </w:r>
          </w:p>
        </w:tc>
        <w:tc>
          <w:tcPr>
            <w:tcW w:w="3386" w:type="pct"/>
            <w:tcBorders>
              <w:top w:val="single" w:sz="6" w:space="0" w:color="auto"/>
              <w:left w:val="single" w:sz="6" w:space="0" w:color="auto"/>
              <w:bottom w:val="single" w:sz="6" w:space="0" w:color="auto"/>
              <w:right w:val="single" w:sz="12" w:space="0" w:color="auto"/>
            </w:tcBorders>
          </w:tcPr>
          <w:p w14:paraId="448787D1" w14:textId="056BA9C7" w:rsidR="008A101A" w:rsidRDefault="008A101A" w:rsidP="00542003">
            <w:pPr>
              <w:pStyle w:val="TableText0"/>
              <w:keepNext/>
              <w:keepLines/>
              <w:rPr>
                <w:rFonts w:ascii="Arial" w:hAnsi="Arial" w:cs="Arial"/>
                <w:color w:val="FF0000"/>
                <w:lang w:val="en-US"/>
              </w:rPr>
            </w:pPr>
            <w:r>
              <w:rPr>
                <w:rFonts w:ascii="Arial" w:hAnsi="Arial" w:cs="Arial"/>
                <w:color w:val="FF0000"/>
                <w:lang w:val="en-US"/>
              </w:rPr>
              <w:t>Access oracle client for management of OEM Repository database</w:t>
            </w:r>
          </w:p>
          <w:p w14:paraId="0E5CFCAE" w14:textId="77777777" w:rsidR="008A101A" w:rsidRPr="008A101A" w:rsidRDefault="008A101A" w:rsidP="00542003">
            <w:pPr>
              <w:pStyle w:val="TableText0"/>
              <w:keepNext/>
              <w:keepLines/>
              <w:rPr>
                <w:rFonts w:ascii="Arial" w:hAnsi="Arial" w:cs="Arial"/>
                <w:color w:val="FF0000"/>
                <w:lang w:val="en-US"/>
              </w:rPr>
            </w:pPr>
          </w:p>
          <w:p w14:paraId="1E7244B4" w14:textId="77777777" w:rsidR="008A101A" w:rsidRPr="008A101A" w:rsidRDefault="008A101A" w:rsidP="00542003">
            <w:pPr>
              <w:pStyle w:val="TableText0"/>
              <w:keepNext/>
              <w:keepLines/>
              <w:rPr>
                <w:rFonts w:ascii="Arial" w:hAnsi="Arial" w:cs="Arial"/>
                <w:color w:val="FF0000"/>
                <w:lang w:val="en-US"/>
              </w:rPr>
            </w:pPr>
            <w:r w:rsidRPr="008A101A">
              <w:rPr>
                <w:rFonts w:ascii="Arial" w:hAnsi="Arial" w:cs="Arial"/>
                <w:color w:val="FF0000"/>
                <w:lang w:val="en-US"/>
              </w:rPr>
              <w:t>This is the connection from DBA-GD RDP to DIM Management server</w:t>
            </w:r>
          </w:p>
        </w:tc>
      </w:tr>
      <w:tr w:rsidR="008A101A" w:rsidRPr="008A101A" w14:paraId="5AF85B58"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5F55306D" w14:textId="77777777" w:rsidR="008A101A" w:rsidRPr="008A101A" w:rsidRDefault="008A101A" w:rsidP="00542003">
            <w:pPr>
              <w:pStyle w:val="TableText0"/>
              <w:keepNext/>
              <w:keepLines/>
              <w:rPr>
                <w:rFonts w:ascii="Arial" w:hAnsi="Arial" w:cs="Arial"/>
                <w:b/>
                <w:color w:val="FF0000"/>
              </w:rPr>
            </w:pPr>
            <w:r w:rsidRPr="008A101A">
              <w:rPr>
                <w:rFonts w:ascii="Arial" w:hAnsi="Arial" w:cs="Arial"/>
                <w:b/>
                <w:color w:val="FF0000"/>
              </w:rPr>
              <w:t>Protocol and Port</w:t>
            </w:r>
          </w:p>
        </w:tc>
        <w:tc>
          <w:tcPr>
            <w:tcW w:w="3386" w:type="pct"/>
            <w:tcBorders>
              <w:top w:val="single" w:sz="6" w:space="0" w:color="auto"/>
              <w:left w:val="single" w:sz="6" w:space="0" w:color="auto"/>
              <w:bottom w:val="single" w:sz="6" w:space="0" w:color="auto"/>
              <w:right w:val="single" w:sz="12" w:space="0" w:color="auto"/>
            </w:tcBorders>
          </w:tcPr>
          <w:p w14:paraId="622FB324" w14:textId="784CBB44" w:rsidR="008A101A" w:rsidRPr="008A101A" w:rsidRDefault="008A101A" w:rsidP="00542003">
            <w:pPr>
              <w:pStyle w:val="TableText0"/>
              <w:keepNext/>
              <w:keepLines/>
              <w:rPr>
                <w:rFonts w:ascii="Arial" w:hAnsi="Arial" w:cs="Arial"/>
                <w:color w:val="FF0000"/>
                <w:lang w:val="en-US"/>
              </w:rPr>
            </w:pPr>
            <w:r w:rsidRPr="008A101A">
              <w:rPr>
                <w:rFonts w:ascii="Arial" w:hAnsi="Arial" w:cs="Arial"/>
                <w:color w:val="FF0000"/>
                <w:lang w:val="en-US"/>
              </w:rPr>
              <w:t>Oracle Client, port 1526</w:t>
            </w:r>
          </w:p>
        </w:tc>
      </w:tr>
      <w:tr w:rsidR="008A101A" w:rsidRPr="008A101A" w14:paraId="6798CB2E"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04D5350F" w14:textId="77777777" w:rsidR="008A101A" w:rsidRPr="008A101A" w:rsidRDefault="008A101A" w:rsidP="00542003">
            <w:pPr>
              <w:pStyle w:val="TableText0"/>
              <w:keepNext/>
              <w:keepLines/>
              <w:rPr>
                <w:rFonts w:ascii="Arial" w:hAnsi="Arial" w:cs="Arial"/>
                <w:b/>
                <w:color w:val="FF0000"/>
              </w:rPr>
            </w:pPr>
            <w:r w:rsidRPr="008A101A">
              <w:rPr>
                <w:rFonts w:ascii="Arial" w:hAnsi="Arial" w:cs="Arial"/>
                <w:b/>
                <w:color w:val="FF0000"/>
              </w:rPr>
              <w:t>DC (</w:t>
            </w:r>
            <w:proofErr w:type="spellStart"/>
            <w:r w:rsidRPr="008A101A">
              <w:rPr>
                <w:rFonts w:ascii="Arial" w:hAnsi="Arial" w:cs="Arial"/>
                <w:b/>
                <w:color w:val="FF0000"/>
              </w:rPr>
              <w:t>Datacenter</w:t>
            </w:r>
            <w:proofErr w:type="spellEnd"/>
            <w:r w:rsidRPr="008A101A">
              <w:rPr>
                <w:rFonts w:ascii="Arial" w:hAnsi="Arial" w:cs="Arial"/>
                <w:b/>
                <w:color w:val="FF0000"/>
              </w:rPr>
              <w:t>) connection</w:t>
            </w:r>
          </w:p>
        </w:tc>
        <w:tc>
          <w:tcPr>
            <w:tcW w:w="3386" w:type="pct"/>
            <w:tcBorders>
              <w:top w:val="single" w:sz="6" w:space="0" w:color="auto"/>
              <w:left w:val="single" w:sz="6" w:space="0" w:color="auto"/>
              <w:bottom w:val="single" w:sz="6" w:space="0" w:color="auto"/>
              <w:right w:val="single" w:sz="12" w:space="0" w:color="auto"/>
            </w:tcBorders>
          </w:tcPr>
          <w:p w14:paraId="02613E1F" w14:textId="77777777" w:rsidR="008A101A" w:rsidRPr="008A101A" w:rsidRDefault="0003183F" w:rsidP="00542003">
            <w:pPr>
              <w:pStyle w:val="TableText0"/>
              <w:keepNext/>
              <w:keepLines/>
              <w:rPr>
                <w:rFonts w:ascii="Arial" w:hAnsi="Arial" w:cs="Arial"/>
                <w:color w:val="FF0000"/>
                <w:lang w:val="en-US"/>
              </w:rPr>
            </w:pPr>
            <w:sdt>
              <w:sdtPr>
                <w:rPr>
                  <w:rFonts w:ascii="Arial" w:hAnsi="Arial" w:cs="Arial"/>
                  <w:color w:val="FF0000"/>
                  <w:lang w:val="en-US"/>
                </w:rPr>
                <w:alias w:val="DC connection"/>
                <w:tag w:val="DC connection"/>
                <w:id w:val="-1093864547"/>
                <w:placeholder>
                  <w:docPart w:val="FA5EE85BD9EC44A9AA1BF1E57ED4931B"/>
                </w:placeholder>
                <w:dropDownList>
                  <w:listItem w:displayText="Select" w:value="Select"/>
                  <w:listItem w:displayText="Internal" w:value="Internal"/>
                  <w:listItem w:displayText="External" w:value="External"/>
                </w:dropDownList>
              </w:sdtPr>
              <w:sdtEndPr/>
              <w:sdtContent>
                <w:r w:rsidR="008A101A" w:rsidRPr="008A101A">
                  <w:rPr>
                    <w:rFonts w:ascii="Arial" w:hAnsi="Arial" w:cs="Arial"/>
                    <w:color w:val="FF0000"/>
                    <w:lang w:val="en-US"/>
                  </w:rPr>
                  <w:t>Internal</w:t>
                </w:r>
              </w:sdtContent>
            </w:sdt>
            <w:r w:rsidR="008A101A" w:rsidRPr="008A101A">
              <w:rPr>
                <w:rFonts w:ascii="Arial" w:hAnsi="Arial" w:cs="Arial"/>
                <w:color w:val="FF0000"/>
                <w:lang w:val="en-US"/>
              </w:rPr>
              <w:t xml:space="preserve"> </w:t>
            </w:r>
            <w:r w:rsidR="008A101A" w:rsidRPr="008A101A">
              <w:rPr>
                <w:rFonts w:ascii="Arial" w:hAnsi="Arial" w:cs="Arial"/>
                <w:color w:val="FF0000"/>
                <w:lang w:val="nl-NL"/>
              </w:rPr>
              <w:t>(</w:t>
            </w:r>
            <w:proofErr w:type="spellStart"/>
            <w:r w:rsidR="008A101A" w:rsidRPr="008A101A">
              <w:rPr>
                <w:rFonts w:ascii="Arial" w:hAnsi="Arial" w:cs="Arial"/>
                <w:color w:val="FF0000"/>
                <w:lang w:val="nl-NL"/>
              </w:rPr>
              <w:t>mandatory</w:t>
            </w:r>
            <w:proofErr w:type="spellEnd"/>
            <w:r w:rsidR="008A101A" w:rsidRPr="008A101A">
              <w:rPr>
                <w:rFonts w:ascii="Arial" w:hAnsi="Arial" w:cs="Arial"/>
                <w:color w:val="FF0000"/>
                <w:lang w:val="nl-NL"/>
              </w:rPr>
              <w:t xml:space="preserve"> field)</w:t>
            </w:r>
          </w:p>
        </w:tc>
      </w:tr>
      <w:tr w:rsidR="008A101A" w:rsidRPr="008A101A" w14:paraId="6298F0BD"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6BB78C16" w14:textId="77777777" w:rsidR="008A101A" w:rsidRPr="008A101A" w:rsidRDefault="008A101A" w:rsidP="00542003">
            <w:pPr>
              <w:pStyle w:val="TableText0"/>
              <w:keepNext/>
              <w:keepLines/>
              <w:rPr>
                <w:rFonts w:ascii="Arial" w:hAnsi="Arial" w:cs="Arial"/>
                <w:b/>
                <w:color w:val="FF0000"/>
              </w:rPr>
            </w:pPr>
            <w:r w:rsidRPr="008A101A">
              <w:rPr>
                <w:rFonts w:ascii="Arial" w:hAnsi="Arial" w:cs="Arial"/>
                <w:b/>
                <w:color w:val="FF0000"/>
              </w:rPr>
              <w:t>Direction</w:t>
            </w:r>
          </w:p>
        </w:tc>
        <w:sdt>
          <w:sdtPr>
            <w:rPr>
              <w:rFonts w:ascii="Arial" w:hAnsi="Arial" w:cs="Arial"/>
              <w:color w:val="FF0000"/>
              <w:lang w:val="en-US"/>
            </w:rPr>
            <w:id w:val="913131697"/>
            <w:placeholder>
              <w:docPart w:val="79FD79E1435C47BD81BDEAA203271FF1"/>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7B8619CE" w14:textId="77777777" w:rsidR="008A101A" w:rsidRPr="008A101A" w:rsidRDefault="008A101A" w:rsidP="00542003">
                <w:pPr>
                  <w:pStyle w:val="TableText0"/>
                  <w:keepNext/>
                  <w:keepLines/>
                  <w:rPr>
                    <w:rFonts w:ascii="Arial" w:hAnsi="Arial" w:cs="Arial"/>
                    <w:color w:val="FF0000"/>
                    <w:lang w:val="en-US"/>
                  </w:rPr>
                </w:pPr>
                <w:r w:rsidRPr="008A101A">
                  <w:rPr>
                    <w:rFonts w:ascii="Arial" w:hAnsi="Arial" w:cs="Arial"/>
                    <w:color w:val="FF0000"/>
                    <w:lang w:val="en-US"/>
                  </w:rPr>
                  <w:t>Outbound</w:t>
                </w:r>
              </w:p>
            </w:tc>
          </w:sdtContent>
        </w:sdt>
      </w:tr>
      <w:tr w:rsidR="008A101A" w:rsidRPr="008A101A" w14:paraId="7F4ADCE6"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20587B12" w14:textId="77777777" w:rsidR="008A101A" w:rsidRPr="008A101A" w:rsidRDefault="008A101A" w:rsidP="00542003">
            <w:pPr>
              <w:pStyle w:val="TableText0"/>
              <w:keepNext/>
              <w:keepLines/>
              <w:rPr>
                <w:rFonts w:ascii="Arial" w:hAnsi="Arial" w:cs="Arial"/>
                <w:b/>
                <w:color w:val="FF0000"/>
              </w:rPr>
            </w:pPr>
            <w:r w:rsidRPr="008A101A">
              <w:rPr>
                <w:rFonts w:ascii="Arial" w:hAnsi="Arial" w:cs="Arial"/>
                <w:b/>
                <w:color w:val="FF0000"/>
              </w:rPr>
              <w:t>Direct connection</w:t>
            </w:r>
          </w:p>
        </w:tc>
        <w:tc>
          <w:tcPr>
            <w:tcW w:w="3386" w:type="pct"/>
            <w:tcBorders>
              <w:top w:val="single" w:sz="6" w:space="0" w:color="auto"/>
              <w:left w:val="single" w:sz="6" w:space="0" w:color="auto"/>
              <w:bottom w:val="single" w:sz="6" w:space="0" w:color="auto"/>
              <w:right w:val="single" w:sz="12" w:space="0" w:color="auto"/>
            </w:tcBorders>
          </w:tcPr>
          <w:p w14:paraId="7D763767" w14:textId="77777777" w:rsidR="008A101A" w:rsidRPr="008A101A" w:rsidRDefault="0003183F" w:rsidP="00542003">
            <w:pPr>
              <w:pStyle w:val="TableText0"/>
              <w:keepNext/>
              <w:keepLines/>
              <w:rPr>
                <w:rFonts w:ascii="Arial" w:hAnsi="Arial" w:cs="Arial"/>
                <w:color w:val="FF0000"/>
                <w:lang w:val="en-US"/>
              </w:rPr>
            </w:pPr>
            <w:sdt>
              <w:sdtPr>
                <w:rPr>
                  <w:rFonts w:ascii="Arial" w:hAnsi="Arial" w:cs="Arial"/>
                  <w:color w:val="FF0000"/>
                  <w:lang w:val="en-US"/>
                </w:rPr>
                <w:alias w:val="Direct connection"/>
                <w:tag w:val="Direct connection"/>
                <w:id w:val="95759815"/>
                <w:placeholder>
                  <w:docPart w:val="70537890AF1E46B5924039182E6FDA5B"/>
                </w:placeholder>
                <w:dropDownList>
                  <w:listItem w:displayText="Select" w:value="Select"/>
                  <w:listItem w:displayText="Yes" w:value="Yes"/>
                  <w:listItem w:displayText="No" w:value="No"/>
                </w:dropDownList>
              </w:sdtPr>
              <w:sdtEndPr/>
              <w:sdtContent>
                <w:r w:rsidR="008A101A" w:rsidRPr="008A101A">
                  <w:rPr>
                    <w:rFonts w:ascii="Arial" w:hAnsi="Arial" w:cs="Arial"/>
                    <w:color w:val="FF0000"/>
                    <w:lang w:val="en-US"/>
                  </w:rPr>
                  <w:t>Yes</w:t>
                </w:r>
              </w:sdtContent>
            </w:sdt>
            <w:r w:rsidR="008A101A" w:rsidRPr="008A101A">
              <w:rPr>
                <w:rFonts w:ascii="Arial" w:hAnsi="Arial" w:cs="Arial"/>
                <w:color w:val="FF0000"/>
                <w:lang w:val="en-US"/>
              </w:rPr>
              <w:t xml:space="preserve"> (mandatory field)</w:t>
            </w:r>
          </w:p>
          <w:p w14:paraId="3B3870C4" w14:textId="77777777" w:rsidR="008A101A" w:rsidRPr="008A101A" w:rsidRDefault="008A101A" w:rsidP="00542003">
            <w:pPr>
              <w:pStyle w:val="TableText0"/>
              <w:keepNext/>
              <w:keepLines/>
              <w:rPr>
                <w:rFonts w:ascii="Arial" w:hAnsi="Arial" w:cs="Arial"/>
                <w:color w:val="FF0000"/>
                <w:lang w:val="en-US"/>
              </w:rPr>
            </w:pPr>
            <w:r w:rsidRPr="008A101A">
              <w:rPr>
                <w:rFonts w:ascii="Arial" w:hAnsi="Arial" w:cs="Arial"/>
                <w:color w:val="FF0000"/>
                <w:lang w:val="en-US"/>
              </w:rPr>
              <w:t xml:space="preserve">Via: &lt;If No is selected </w:t>
            </w:r>
            <w:proofErr w:type="spellStart"/>
            <w:r w:rsidRPr="008A101A">
              <w:rPr>
                <w:rFonts w:ascii="Arial" w:hAnsi="Arial" w:cs="Arial"/>
                <w:color w:val="FF0000"/>
                <w:lang w:val="en-US"/>
              </w:rPr>
              <w:t>specifiy</w:t>
            </w:r>
            <w:proofErr w:type="spellEnd"/>
            <w:r w:rsidRPr="008A101A">
              <w:rPr>
                <w:rFonts w:ascii="Arial" w:hAnsi="Arial" w:cs="Arial"/>
                <w:color w:val="FF0000"/>
                <w:lang w:val="en-US"/>
              </w:rPr>
              <w:t xml:space="preserve"> otherwise mention not applicable&gt;</w:t>
            </w:r>
          </w:p>
        </w:tc>
      </w:tr>
      <w:tr w:rsidR="008A101A" w:rsidRPr="008A101A" w14:paraId="06E3DB3D"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7609719E" w14:textId="77777777" w:rsidR="008A101A" w:rsidRPr="008A101A" w:rsidRDefault="008A101A" w:rsidP="00542003">
            <w:pPr>
              <w:pStyle w:val="TableText0"/>
              <w:keepNext/>
              <w:keepLines/>
              <w:rPr>
                <w:rFonts w:ascii="Arial" w:hAnsi="Arial" w:cs="Arial"/>
                <w:b/>
                <w:color w:val="FF0000"/>
              </w:rPr>
            </w:pPr>
            <w:r w:rsidRPr="008A101A">
              <w:rPr>
                <w:rFonts w:ascii="Arial" w:hAnsi="Arial" w:cs="Arial"/>
                <w:b/>
                <w:color w:val="FF0000"/>
              </w:rPr>
              <w:t>Security Controls</w:t>
            </w:r>
          </w:p>
        </w:tc>
        <w:tc>
          <w:tcPr>
            <w:tcW w:w="3386" w:type="pct"/>
            <w:tcBorders>
              <w:top w:val="single" w:sz="6" w:space="0" w:color="auto"/>
              <w:left w:val="single" w:sz="6" w:space="0" w:color="auto"/>
              <w:bottom w:val="single" w:sz="6" w:space="0" w:color="auto"/>
              <w:right w:val="single" w:sz="12" w:space="0" w:color="auto"/>
            </w:tcBorders>
          </w:tcPr>
          <w:p w14:paraId="6358A339" w14:textId="77777777" w:rsidR="008A101A" w:rsidRPr="008A101A" w:rsidRDefault="008A101A" w:rsidP="00542003">
            <w:pPr>
              <w:pStyle w:val="TableText0"/>
              <w:keepNext/>
              <w:keepLines/>
              <w:rPr>
                <w:rFonts w:ascii="Arial" w:hAnsi="Arial" w:cs="Arial"/>
                <w:color w:val="FF0000"/>
                <w:lang w:val="en-US"/>
              </w:rPr>
            </w:pPr>
            <w:proofErr w:type="spellStart"/>
            <w:r w:rsidRPr="008A101A">
              <w:rPr>
                <w:rFonts w:ascii="Arial" w:hAnsi="Arial" w:cs="Arial"/>
                <w:color w:val="FF0000"/>
                <w:lang w:val="en-US"/>
              </w:rPr>
              <w:t>Authorisation</w:t>
            </w:r>
            <w:proofErr w:type="spellEnd"/>
            <w:r w:rsidRPr="008A101A">
              <w:rPr>
                <w:rFonts w:ascii="Arial" w:hAnsi="Arial" w:cs="Arial"/>
                <w:color w:val="FF0000"/>
                <w:lang w:val="en-US"/>
              </w:rPr>
              <w:t xml:space="preserve"> method or authentication method: </w:t>
            </w:r>
            <w:sdt>
              <w:sdtPr>
                <w:rPr>
                  <w:rFonts w:ascii="Arial" w:hAnsi="Arial" w:cs="Arial"/>
                  <w:color w:val="FF0000"/>
                  <w:lang w:val="en-US"/>
                </w:rPr>
                <w:alias w:val="Authorisation"/>
                <w:tag w:val="Authorisation"/>
                <w:id w:val="-2127992033"/>
                <w:placeholder>
                  <w:docPart w:val="5F0D61E02B8C455AA2E5CFD42110930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Pr="008A101A">
                  <w:rPr>
                    <w:rFonts w:ascii="Arial" w:hAnsi="Arial" w:cs="Arial"/>
                    <w:color w:val="FF0000"/>
                    <w:lang w:val="en-US"/>
                  </w:rPr>
                  <w:t>Select</w:t>
                </w:r>
              </w:sdtContent>
            </w:sdt>
            <w:r w:rsidRPr="008A101A">
              <w:rPr>
                <w:rFonts w:ascii="Arial" w:hAnsi="Arial" w:cs="Arial"/>
                <w:color w:val="FF0000"/>
                <w:lang w:val="en-US"/>
              </w:rPr>
              <w:t xml:space="preserve"> (not specified)</w:t>
            </w:r>
          </w:p>
          <w:p w14:paraId="5A7AA00A" w14:textId="77777777" w:rsidR="008A101A" w:rsidRPr="008A101A" w:rsidRDefault="008A101A" w:rsidP="00542003">
            <w:pPr>
              <w:pStyle w:val="TableText0"/>
              <w:keepNext/>
              <w:keepLines/>
              <w:rPr>
                <w:rFonts w:ascii="Arial" w:hAnsi="Arial" w:cs="Arial"/>
                <w:color w:val="FF0000"/>
                <w:lang w:val="en-US"/>
              </w:rPr>
            </w:pPr>
            <w:r w:rsidRPr="008A101A">
              <w:rPr>
                <w:rFonts w:ascii="Arial" w:hAnsi="Arial" w:cs="Arial"/>
                <w:color w:val="FF0000"/>
                <w:lang w:val="en-US"/>
              </w:rPr>
              <w:t xml:space="preserve">Use certificates:  </w:t>
            </w:r>
            <w:sdt>
              <w:sdtPr>
                <w:rPr>
                  <w:rFonts w:ascii="Arial" w:hAnsi="Arial" w:cs="Arial"/>
                  <w:color w:val="FF0000"/>
                  <w:lang w:val="en-US"/>
                </w:rPr>
                <w:alias w:val="Certificates"/>
                <w:tag w:val="Certificates"/>
                <w:id w:val="-807016560"/>
                <w:placeholder>
                  <w:docPart w:val="FA18BAF79FDF4779B157BA7C675D2963"/>
                </w:placeholder>
                <w:dropDownList>
                  <w:listItem w:displayText="Select" w:value="Select"/>
                  <w:listItem w:displayText="No" w:value="No"/>
                  <w:listItem w:displayText="Yes (Entrust)" w:value="Yes (Entrust)"/>
                  <w:listItem w:displayText="Yes (PKI Overheid)" w:value="Yes (PKI Overheid)"/>
                </w:dropDownList>
              </w:sdtPr>
              <w:sdtEndPr/>
              <w:sdtContent>
                <w:r w:rsidRPr="008A101A">
                  <w:rPr>
                    <w:rFonts w:ascii="Arial" w:hAnsi="Arial" w:cs="Arial"/>
                    <w:color w:val="FF0000"/>
                    <w:lang w:val="en-US"/>
                  </w:rPr>
                  <w:t>No</w:t>
                </w:r>
              </w:sdtContent>
            </w:sdt>
          </w:p>
          <w:p w14:paraId="2D5A93C6" w14:textId="77777777" w:rsidR="008A101A" w:rsidRPr="008A101A" w:rsidRDefault="008A101A" w:rsidP="00542003">
            <w:pPr>
              <w:pStyle w:val="TableText0"/>
              <w:keepNext/>
              <w:keepLines/>
              <w:rPr>
                <w:rFonts w:ascii="Arial" w:hAnsi="Arial" w:cs="Arial"/>
                <w:color w:val="FF0000"/>
                <w:lang w:val="en-US"/>
              </w:rPr>
            </w:pPr>
            <w:r w:rsidRPr="008A101A">
              <w:rPr>
                <w:rFonts w:ascii="Arial" w:hAnsi="Arial" w:cs="Arial"/>
                <w:color w:val="FF0000"/>
                <w:lang w:val="en-US"/>
              </w:rPr>
              <w:t xml:space="preserve">Service account:  </w:t>
            </w:r>
            <w:sdt>
              <w:sdtPr>
                <w:rPr>
                  <w:rFonts w:ascii="Arial" w:hAnsi="Arial" w:cs="Arial"/>
                  <w:color w:val="FF0000"/>
                  <w:lang w:val="en-US"/>
                </w:rPr>
                <w:alias w:val="Service account"/>
                <w:tag w:val="Service account"/>
                <w:id w:val="-284273428"/>
                <w:placeholder>
                  <w:docPart w:val="159D918C992140788CF1CD059AE08EAF"/>
                </w:placeholder>
                <w:dropDownList>
                  <w:listItem w:displayText="Select" w:value="Select"/>
                  <w:listItem w:displayText="Yes" w:value="Yes"/>
                  <w:listItem w:displayText="No" w:value="No"/>
                </w:dropDownList>
              </w:sdtPr>
              <w:sdtEndPr/>
              <w:sdtContent>
                <w:r w:rsidRPr="008A101A">
                  <w:rPr>
                    <w:rFonts w:ascii="Arial" w:hAnsi="Arial" w:cs="Arial"/>
                    <w:color w:val="FF0000"/>
                    <w:lang w:val="en-US"/>
                  </w:rPr>
                  <w:t>No</w:t>
                </w:r>
              </w:sdtContent>
            </w:sdt>
          </w:p>
        </w:tc>
      </w:tr>
      <w:tr w:rsidR="008A101A" w:rsidRPr="008A101A" w14:paraId="68387413"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6E5E717F" w14:textId="77777777" w:rsidR="008A101A" w:rsidRPr="008A101A" w:rsidRDefault="008A101A" w:rsidP="00542003">
            <w:pPr>
              <w:pStyle w:val="TableText0"/>
              <w:keepNext/>
              <w:keepLines/>
              <w:rPr>
                <w:rFonts w:ascii="Arial" w:hAnsi="Arial" w:cs="Arial"/>
                <w:color w:val="FF0000"/>
                <w:sz w:val="24"/>
              </w:rPr>
            </w:pPr>
            <w:r w:rsidRPr="008A101A">
              <w:rPr>
                <w:rFonts w:ascii="Arial" w:hAnsi="Arial" w:cs="Arial"/>
                <w:b/>
                <w:color w:val="FF0000"/>
              </w:rPr>
              <w:t>Number of users</w:t>
            </w:r>
          </w:p>
        </w:tc>
        <w:tc>
          <w:tcPr>
            <w:tcW w:w="3386" w:type="pct"/>
            <w:tcBorders>
              <w:top w:val="single" w:sz="6" w:space="0" w:color="auto"/>
              <w:left w:val="single" w:sz="6" w:space="0" w:color="auto"/>
              <w:bottom w:val="single" w:sz="6" w:space="0" w:color="auto"/>
              <w:right w:val="single" w:sz="12" w:space="0" w:color="auto"/>
            </w:tcBorders>
          </w:tcPr>
          <w:p w14:paraId="38351A23" w14:textId="77777777" w:rsidR="008A101A" w:rsidRPr="008A101A" w:rsidRDefault="008A101A" w:rsidP="00542003">
            <w:pPr>
              <w:pStyle w:val="TableText0"/>
              <w:keepNext/>
              <w:keepLines/>
              <w:rPr>
                <w:rFonts w:ascii="Arial" w:hAnsi="Arial" w:cs="Arial"/>
                <w:color w:val="FF0000"/>
                <w:lang w:val="en-US"/>
              </w:rPr>
            </w:pPr>
            <w:r w:rsidRPr="008A101A">
              <w:rPr>
                <w:rFonts w:ascii="Arial" w:hAnsi="Arial" w:cs="Arial"/>
                <w:color w:val="FF0000"/>
                <w:lang w:val="en-US"/>
              </w:rPr>
              <w:t>3</w:t>
            </w:r>
          </w:p>
        </w:tc>
      </w:tr>
      <w:tr w:rsidR="008A101A" w:rsidRPr="008A101A" w14:paraId="0922E38C"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58C9E20E" w14:textId="77777777" w:rsidR="008A101A" w:rsidRPr="008A101A" w:rsidRDefault="008A101A" w:rsidP="00542003">
            <w:pPr>
              <w:pStyle w:val="TableText0"/>
              <w:keepNext/>
              <w:keepLines/>
              <w:rPr>
                <w:rFonts w:ascii="Arial" w:hAnsi="Arial" w:cs="Arial"/>
                <w:color w:val="FF0000"/>
                <w:sz w:val="24"/>
              </w:rPr>
            </w:pPr>
            <w:r w:rsidRPr="008A101A">
              <w:rPr>
                <w:rFonts w:ascii="Arial" w:hAnsi="Arial" w:cs="Arial"/>
                <w:b/>
                <w:color w:val="FF0000"/>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3F2152B" w14:textId="77777777" w:rsidR="008A101A" w:rsidRPr="008A101A" w:rsidRDefault="008A101A" w:rsidP="00542003">
            <w:pPr>
              <w:pStyle w:val="TableText0"/>
              <w:keepNext/>
              <w:keepLines/>
              <w:rPr>
                <w:rFonts w:ascii="Arial" w:hAnsi="Arial" w:cs="Arial"/>
                <w:color w:val="FF0000"/>
              </w:rPr>
            </w:pPr>
            <w:r w:rsidRPr="008A101A">
              <w:rPr>
                <w:rFonts w:ascii="Arial" w:hAnsi="Arial" w:cs="Arial"/>
                <w:color w:val="FF0000"/>
                <w:lang w:val="en-US"/>
              </w:rPr>
              <w:t xml:space="preserve">Not specified </w:t>
            </w:r>
          </w:p>
        </w:tc>
      </w:tr>
      <w:tr w:rsidR="008A101A" w:rsidRPr="008A101A" w14:paraId="3160C1C7"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1A802BEE" w14:textId="77777777" w:rsidR="008A101A" w:rsidRPr="008A101A" w:rsidRDefault="008A101A" w:rsidP="00542003">
            <w:pPr>
              <w:pStyle w:val="TableText0"/>
              <w:keepNext/>
              <w:keepLines/>
              <w:rPr>
                <w:rFonts w:ascii="Arial" w:hAnsi="Arial" w:cs="Arial"/>
                <w:color w:val="FF0000"/>
                <w:sz w:val="24"/>
              </w:rPr>
            </w:pPr>
            <w:r w:rsidRPr="008A101A">
              <w:rPr>
                <w:rFonts w:ascii="Arial" w:hAnsi="Arial" w:cs="Arial"/>
                <w:b/>
                <w:color w:val="FF0000"/>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2221A89" w14:textId="77777777" w:rsidR="008A101A" w:rsidRPr="008A101A" w:rsidRDefault="008A101A" w:rsidP="00542003">
            <w:pPr>
              <w:pStyle w:val="TableText0"/>
              <w:keepNext/>
              <w:keepLines/>
              <w:rPr>
                <w:rFonts w:ascii="Arial" w:hAnsi="Arial" w:cs="Arial"/>
                <w:color w:val="FF0000"/>
              </w:rPr>
            </w:pPr>
            <w:r w:rsidRPr="008A101A">
              <w:rPr>
                <w:rFonts w:ascii="Arial" w:hAnsi="Arial" w:cs="Arial"/>
                <w:color w:val="FF0000"/>
                <w:lang w:val="en-US"/>
              </w:rPr>
              <w:t>Not specified</w:t>
            </w:r>
          </w:p>
        </w:tc>
      </w:tr>
      <w:tr w:rsidR="008A101A" w:rsidRPr="008A101A" w14:paraId="1B04AD64" w14:textId="77777777" w:rsidTr="00542003">
        <w:tc>
          <w:tcPr>
            <w:tcW w:w="1614" w:type="pct"/>
            <w:tcBorders>
              <w:top w:val="single" w:sz="6" w:space="0" w:color="auto"/>
              <w:left w:val="single" w:sz="12" w:space="0" w:color="auto"/>
              <w:bottom w:val="single" w:sz="6" w:space="0" w:color="auto"/>
              <w:right w:val="single" w:sz="6" w:space="0" w:color="auto"/>
            </w:tcBorders>
            <w:shd w:val="clear" w:color="auto" w:fill="E6E6E6"/>
          </w:tcPr>
          <w:p w14:paraId="67F6B81F" w14:textId="77777777" w:rsidR="008A101A" w:rsidRPr="008A101A" w:rsidRDefault="008A101A" w:rsidP="00542003">
            <w:pPr>
              <w:pStyle w:val="TableText0"/>
              <w:keepNext/>
              <w:keepLines/>
              <w:rPr>
                <w:rFonts w:ascii="Arial" w:hAnsi="Arial" w:cs="Arial"/>
                <w:color w:val="FF0000"/>
                <w:sz w:val="24"/>
              </w:rPr>
            </w:pPr>
            <w:r w:rsidRPr="008A101A">
              <w:rPr>
                <w:rFonts w:ascii="Arial" w:hAnsi="Arial" w:cs="Arial"/>
                <w:b/>
                <w:color w:val="FF0000"/>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F026C60" w14:textId="77777777" w:rsidR="008A101A" w:rsidRPr="008A101A" w:rsidRDefault="008A101A" w:rsidP="00542003">
            <w:pPr>
              <w:pStyle w:val="TableText0"/>
              <w:keepNext/>
              <w:keepLines/>
              <w:rPr>
                <w:rFonts w:ascii="Arial" w:hAnsi="Arial" w:cs="Arial"/>
                <w:color w:val="FF0000"/>
              </w:rPr>
            </w:pPr>
            <w:r w:rsidRPr="008A101A">
              <w:rPr>
                <w:rFonts w:ascii="Arial" w:hAnsi="Arial" w:cs="Arial"/>
                <w:color w:val="FF0000"/>
                <w:lang w:val="en-US"/>
              </w:rPr>
              <w:t xml:space="preserve">Not significant </w:t>
            </w:r>
          </w:p>
        </w:tc>
      </w:tr>
    </w:tbl>
    <w:p w14:paraId="1D7C9B63" w14:textId="77777777" w:rsidR="008A101A" w:rsidRPr="00AD79D6" w:rsidRDefault="008A101A" w:rsidP="008A101A"/>
    <w:p w14:paraId="5061F86F" w14:textId="77777777" w:rsidR="008A101A" w:rsidRPr="00AD79D6" w:rsidRDefault="008A101A" w:rsidP="008A101A"/>
    <w:p w14:paraId="5984A180" w14:textId="77777777" w:rsidR="008A101A" w:rsidRPr="00AD79D6" w:rsidRDefault="008A101A" w:rsidP="008A101A"/>
    <w:p w14:paraId="45028FF9" w14:textId="77777777" w:rsidR="00AD79D6" w:rsidRPr="00AD79D6" w:rsidRDefault="00AD79D6" w:rsidP="00AD79D6"/>
    <w:p w14:paraId="7B66517A" w14:textId="47835517" w:rsidR="00660071" w:rsidRDefault="00660071" w:rsidP="00AD79D6">
      <w:pPr>
        <w:pStyle w:val="Kop1"/>
        <w:rPr>
          <w:lang w:val="en-US"/>
        </w:rPr>
      </w:pPr>
      <w:bookmarkStart w:id="33" w:name="_Toc149562391"/>
      <w:r w:rsidRPr="00AD79D6">
        <w:rPr>
          <w:lang w:val="en-US"/>
        </w:rPr>
        <w:lastRenderedPageBreak/>
        <w:t>Functional Requirements</w:t>
      </w:r>
      <w:bookmarkEnd w:id="33"/>
    </w:p>
    <w:p w14:paraId="54024379" w14:textId="77777777" w:rsidR="00AD79D6" w:rsidRDefault="00AD79D6" w:rsidP="00617807">
      <w:pPr>
        <w:pStyle w:val="BodyText"/>
        <w:numPr>
          <w:ilvl w:val="0"/>
          <w:numId w:val="70"/>
        </w:numPr>
      </w:pPr>
      <w:r>
        <w:t>UWV FB must</w:t>
      </w:r>
      <w:r w:rsidRPr="00544C87">
        <w:t xml:space="preserve"> be able to perform cross environment deployments</w:t>
      </w:r>
      <w:r>
        <w:t xml:space="preserve"> (</w:t>
      </w:r>
      <w:r w:rsidRPr="004F38B3">
        <w:t>DEV to TEST to ACC to PROD promotion flexibility</w:t>
      </w:r>
      <w:r>
        <w:t xml:space="preserve">) </w:t>
      </w:r>
    </w:p>
    <w:p w14:paraId="75E36BAB" w14:textId="77777777" w:rsidR="00AD79D6" w:rsidRDefault="00AD79D6" w:rsidP="00617807">
      <w:pPr>
        <w:pStyle w:val="BodyText"/>
        <w:numPr>
          <w:ilvl w:val="0"/>
          <w:numId w:val="70"/>
        </w:numPr>
      </w:pPr>
      <w:r>
        <w:t>T</w:t>
      </w:r>
      <w:r w:rsidRPr="00C535F5">
        <w:t xml:space="preserve">he Acceptance environment </w:t>
      </w:r>
      <w:r>
        <w:t>must be</w:t>
      </w:r>
      <w:r w:rsidRPr="00C535F5">
        <w:t xml:space="preserve"> equally sized (CPU and RAM) as </w:t>
      </w:r>
      <w:r>
        <w:t xml:space="preserve">the </w:t>
      </w:r>
      <w:r w:rsidRPr="00C535F5">
        <w:t>Production</w:t>
      </w:r>
      <w:r>
        <w:t xml:space="preserve"> environment</w:t>
      </w:r>
      <w:r w:rsidRPr="00C535F5">
        <w:t xml:space="preserve"> and setup in another data</w:t>
      </w:r>
      <w:r>
        <w:t xml:space="preserve"> </w:t>
      </w:r>
      <w:proofErr w:type="spellStart"/>
      <w:r w:rsidRPr="00C535F5">
        <w:t>center</w:t>
      </w:r>
      <w:proofErr w:type="spellEnd"/>
      <w:r w:rsidRPr="00C535F5">
        <w:t>.</w:t>
      </w:r>
    </w:p>
    <w:p w14:paraId="14641E96" w14:textId="77777777" w:rsidR="00AD79D6" w:rsidRPr="00AD79D6" w:rsidRDefault="00AD79D6" w:rsidP="00AD79D6">
      <w:pPr>
        <w:pStyle w:val="BodyText"/>
      </w:pPr>
    </w:p>
    <w:p w14:paraId="73C7B067" w14:textId="79018724" w:rsidR="00BB07E1" w:rsidRDefault="00660071" w:rsidP="001445A1">
      <w:pPr>
        <w:pStyle w:val="Kop1"/>
        <w:rPr>
          <w:lang w:val="en-US"/>
        </w:rPr>
      </w:pPr>
      <w:bookmarkStart w:id="34" w:name="_Non-Functional_Requirements"/>
      <w:bookmarkStart w:id="35" w:name="_Toc149562392"/>
      <w:bookmarkEnd w:id="34"/>
      <w:r>
        <w:rPr>
          <w:lang w:val="en-US"/>
        </w:rPr>
        <w:lastRenderedPageBreak/>
        <w:t>Non-</w:t>
      </w:r>
      <w:r w:rsidR="00C32520" w:rsidRPr="00DD421C">
        <w:rPr>
          <w:lang w:val="en-US"/>
        </w:rPr>
        <w:t>Functional</w:t>
      </w:r>
      <w:r w:rsidR="00BB07E1" w:rsidRPr="00DD421C">
        <w:rPr>
          <w:lang w:val="en-US"/>
        </w:rPr>
        <w:t xml:space="preserve"> Requirements</w:t>
      </w:r>
      <w:bookmarkEnd w:id="35"/>
    </w:p>
    <w:p w14:paraId="03569E30" w14:textId="349888DF" w:rsidR="00B1295D" w:rsidRPr="00B1295D" w:rsidRDefault="00836908" w:rsidP="002B0C65">
      <w:pPr>
        <w:pStyle w:val="Kop2"/>
      </w:pPr>
      <w:bookmarkStart w:id="36" w:name="_Security_&amp;_Compliance"/>
      <w:bookmarkStart w:id="37" w:name="_Toc149562393"/>
      <w:bookmarkEnd w:id="36"/>
      <w:r>
        <w:t xml:space="preserve">Security </w:t>
      </w:r>
      <w:r w:rsidR="00836DE6">
        <w:t xml:space="preserve">&amp; Compliance </w:t>
      </w:r>
      <w:r w:rsidR="00CD738B">
        <w:t>c</w:t>
      </w:r>
      <w:r w:rsidR="00505957" w:rsidRPr="005B75E3">
        <w:t>lassifications</w:t>
      </w:r>
      <w:bookmarkEnd w:id="37"/>
    </w:p>
    <w:p w14:paraId="78EA6B94" w14:textId="77777777" w:rsidR="00AD79D6" w:rsidRDefault="00AD79D6" w:rsidP="00AD79D6">
      <w:r w:rsidRPr="0087068D">
        <w:t>For the BIV Rating the following repos</w:t>
      </w:r>
      <w:r>
        <w:t>i</w:t>
      </w:r>
      <w:r w:rsidRPr="0087068D">
        <w:t xml:space="preserve">tory is </w:t>
      </w:r>
      <w:r w:rsidRPr="008A2E49">
        <w:t>used: “</w:t>
      </w:r>
      <w:r w:rsidRPr="00524C99">
        <w:t>202</w:t>
      </w:r>
      <w:r>
        <w:t>2</w:t>
      </w:r>
      <w:r w:rsidRPr="00524C99">
        <w:t xml:space="preserve"> UWV-</w:t>
      </w:r>
      <w:proofErr w:type="spellStart"/>
      <w:r w:rsidRPr="00524C99">
        <w:t>brede</w:t>
      </w:r>
      <w:proofErr w:type="spellEnd"/>
      <w:r w:rsidRPr="00524C99">
        <w:t xml:space="preserve"> </w:t>
      </w:r>
      <w:proofErr w:type="spellStart"/>
      <w:r w:rsidRPr="00524C99">
        <w:t>Risico</w:t>
      </w:r>
      <w:proofErr w:type="spellEnd"/>
      <w:r w:rsidRPr="00524C99">
        <w:t xml:space="preserve"> Applicatie </w:t>
      </w:r>
      <w:proofErr w:type="spellStart"/>
      <w:r w:rsidRPr="00524C99">
        <w:t>Lijst</w:t>
      </w:r>
      <w:proofErr w:type="spellEnd"/>
      <w:r w:rsidRPr="00524C99">
        <w:t xml:space="preserve"> v1.0</w:t>
      </w:r>
      <w:r w:rsidRPr="008A2E49">
        <w:t xml:space="preserve">” </w:t>
      </w:r>
    </w:p>
    <w:p w14:paraId="6574B971" w14:textId="49FB2261" w:rsidR="0098055A" w:rsidRDefault="0098055A" w:rsidP="000B164A"/>
    <w:tbl>
      <w:tblPr>
        <w:tblStyle w:val="Tabelraster"/>
        <w:tblW w:w="8635" w:type="dxa"/>
        <w:tblLook w:val="04A0" w:firstRow="1" w:lastRow="0" w:firstColumn="1" w:lastColumn="0" w:noHBand="0" w:noVBand="1"/>
      </w:tblPr>
      <w:tblGrid>
        <w:gridCol w:w="4405"/>
        <w:gridCol w:w="4230"/>
      </w:tblGrid>
      <w:tr w:rsidR="00AD79D6" w:rsidRPr="00560D26" w14:paraId="20B252AA" w14:textId="77777777" w:rsidTr="005048F3">
        <w:tc>
          <w:tcPr>
            <w:tcW w:w="4405" w:type="dxa"/>
            <w:shd w:val="clear" w:color="auto" w:fill="D9D9D9" w:themeFill="background1" w:themeFillShade="D9"/>
          </w:tcPr>
          <w:p w14:paraId="6266A9A4" w14:textId="3CC58910" w:rsidR="00AD79D6" w:rsidRPr="00D83D22" w:rsidRDefault="00AD79D6" w:rsidP="00AD79D6">
            <w:pPr>
              <w:pStyle w:val="BodyText"/>
              <w:rPr>
                <w:b/>
                <w:bCs/>
              </w:rPr>
            </w:pPr>
            <w:r w:rsidRPr="00D83D22">
              <w:rPr>
                <w:b/>
                <w:bCs/>
              </w:rPr>
              <w:t>Application</w:t>
            </w:r>
          </w:p>
        </w:tc>
        <w:tc>
          <w:tcPr>
            <w:tcW w:w="4230" w:type="dxa"/>
            <w:shd w:val="clear" w:color="auto" w:fill="auto"/>
          </w:tcPr>
          <w:p w14:paraId="1786E3CE" w14:textId="7294C076" w:rsidR="00AD79D6" w:rsidRPr="00235954" w:rsidRDefault="00AD79D6" w:rsidP="00AD79D6">
            <w:pPr>
              <w:pStyle w:val="BodyText"/>
              <w:rPr>
                <w:highlight w:val="yellow"/>
              </w:rPr>
            </w:pPr>
            <w:r w:rsidRPr="0038451B">
              <w:t>DIM-</w:t>
            </w:r>
            <w:r>
              <w:t>Infosphere</w:t>
            </w:r>
            <w:r w:rsidRPr="0038451B">
              <w:t xml:space="preserve"> </w:t>
            </w:r>
          </w:p>
        </w:tc>
      </w:tr>
      <w:tr w:rsidR="00AD79D6" w:rsidRPr="00611598" w14:paraId="73082359" w14:textId="77777777" w:rsidTr="005048F3">
        <w:tc>
          <w:tcPr>
            <w:tcW w:w="4405" w:type="dxa"/>
            <w:shd w:val="clear" w:color="auto" w:fill="D9D9D9" w:themeFill="background1" w:themeFillShade="D9"/>
          </w:tcPr>
          <w:p w14:paraId="7419F85B" w14:textId="036694DB" w:rsidR="00AD79D6" w:rsidRPr="005048F3" w:rsidRDefault="00AD79D6" w:rsidP="00AD79D6">
            <w:pPr>
              <w:pStyle w:val="BodyText"/>
              <w:rPr>
                <w:b/>
                <w:bCs/>
              </w:rPr>
            </w:pPr>
            <w:r w:rsidRPr="005048F3">
              <w:rPr>
                <w:b/>
                <w:bCs/>
              </w:rPr>
              <w:t>Owner</w:t>
            </w:r>
          </w:p>
        </w:tc>
        <w:tc>
          <w:tcPr>
            <w:tcW w:w="4230" w:type="dxa"/>
            <w:shd w:val="clear" w:color="auto" w:fill="auto"/>
          </w:tcPr>
          <w:p w14:paraId="2359A888" w14:textId="2BE949A9" w:rsidR="00AD79D6" w:rsidRPr="005048F3" w:rsidRDefault="00AD79D6" w:rsidP="00AD79D6">
            <w:pPr>
              <w:pStyle w:val="BodyText"/>
            </w:pPr>
            <w:r>
              <w:t>Gegevensdiensten</w:t>
            </w:r>
          </w:p>
        </w:tc>
      </w:tr>
      <w:tr w:rsidR="00AD79D6" w:rsidRPr="00611598" w14:paraId="00544A80" w14:textId="77777777" w:rsidTr="005048F3">
        <w:tc>
          <w:tcPr>
            <w:tcW w:w="4405" w:type="dxa"/>
            <w:shd w:val="clear" w:color="auto" w:fill="D9D9D9" w:themeFill="background1" w:themeFillShade="D9"/>
          </w:tcPr>
          <w:p w14:paraId="1A4106CB" w14:textId="0BEC2C60" w:rsidR="00AD79D6" w:rsidRPr="00D83D22" w:rsidRDefault="00AD79D6" w:rsidP="00AD79D6">
            <w:pPr>
              <w:pStyle w:val="BodyText"/>
              <w:rPr>
                <w:b/>
                <w:bCs/>
              </w:rPr>
            </w:pPr>
            <w:r w:rsidRPr="00D83D22">
              <w:rPr>
                <w:b/>
                <w:bCs/>
              </w:rPr>
              <w:t>Availability (</w:t>
            </w:r>
            <w:proofErr w:type="spellStart"/>
            <w:r w:rsidRPr="00D83D22">
              <w:rPr>
                <w:b/>
                <w:bCs/>
              </w:rPr>
              <w:t>Beschikbaarheid</w:t>
            </w:r>
            <w:proofErr w:type="spellEnd"/>
            <w:r w:rsidRPr="00D83D22">
              <w:rPr>
                <w:b/>
                <w:bCs/>
              </w:rPr>
              <w:t>)</w:t>
            </w:r>
          </w:p>
        </w:tc>
        <w:sdt>
          <w:sdtPr>
            <w:rPr>
              <w:szCs w:val="22"/>
            </w:rPr>
            <w:alias w:val="Select"/>
            <w:tag w:val="Select"/>
            <w:id w:val="-1547982973"/>
            <w:placeholder>
              <w:docPart w:val="D4434E4B5A5748E0BE0B198F074866FD"/>
            </w:placeholder>
            <w:dropDownList>
              <w:listItem w:displayText="Select" w:value="Select"/>
              <w:listItem w:displayText="0(Laag)" w:value="0(Laag)"/>
              <w:listItem w:displayText="1(Medium)" w:value="1(Medium)"/>
              <w:listItem w:displayText="2(Hoog)" w:value="2(Hoog)"/>
              <w:listItem w:displayText="3(Kritiek)" w:value="3(Kritiek)"/>
            </w:dropDownList>
          </w:sdtPr>
          <w:sdtEndPr/>
          <w:sdtContent>
            <w:tc>
              <w:tcPr>
                <w:tcW w:w="4230" w:type="dxa"/>
                <w:shd w:val="clear" w:color="auto" w:fill="auto"/>
              </w:tcPr>
              <w:p w14:paraId="4BAE5E28" w14:textId="21CED20E" w:rsidR="00AD79D6" w:rsidRPr="00235954" w:rsidRDefault="00AD79D6" w:rsidP="00AD79D6">
                <w:pPr>
                  <w:pStyle w:val="BodyText"/>
                  <w:rPr>
                    <w:highlight w:val="yellow"/>
                  </w:rPr>
                </w:pPr>
                <w:r>
                  <w:rPr>
                    <w:szCs w:val="22"/>
                  </w:rPr>
                  <w:t>2(Hoog)</w:t>
                </w:r>
              </w:p>
            </w:tc>
          </w:sdtContent>
        </w:sdt>
      </w:tr>
      <w:tr w:rsidR="00AD79D6" w:rsidRPr="00611598" w14:paraId="52E67975" w14:textId="77777777" w:rsidTr="005048F3">
        <w:tc>
          <w:tcPr>
            <w:tcW w:w="4405" w:type="dxa"/>
            <w:shd w:val="clear" w:color="auto" w:fill="D9D9D9" w:themeFill="background1" w:themeFillShade="D9"/>
          </w:tcPr>
          <w:p w14:paraId="3CBAC985" w14:textId="4BDAD137" w:rsidR="00AD79D6" w:rsidRPr="00D83D22" w:rsidRDefault="00AD79D6" w:rsidP="00AD79D6">
            <w:pPr>
              <w:pStyle w:val="BodyText"/>
              <w:rPr>
                <w:b/>
                <w:bCs/>
              </w:rPr>
            </w:pPr>
            <w:r w:rsidRPr="00D83D22">
              <w:rPr>
                <w:b/>
                <w:bCs/>
              </w:rPr>
              <w:t>Integrity (</w:t>
            </w:r>
            <w:proofErr w:type="spellStart"/>
            <w:r w:rsidRPr="00D83D22">
              <w:rPr>
                <w:b/>
                <w:bCs/>
              </w:rPr>
              <w:t>Integriteit</w:t>
            </w:r>
            <w:proofErr w:type="spellEnd"/>
            <w:r w:rsidRPr="00D83D22">
              <w:rPr>
                <w:b/>
                <w:bCs/>
              </w:rPr>
              <w:t>)</w:t>
            </w:r>
          </w:p>
        </w:tc>
        <w:sdt>
          <w:sdtPr>
            <w:rPr>
              <w:szCs w:val="22"/>
            </w:rPr>
            <w:alias w:val="Select"/>
            <w:tag w:val="Select"/>
            <w:id w:val="-1758354972"/>
            <w:placeholder>
              <w:docPart w:val="648949A96B624E6790F6AC37D8E7EC1E"/>
            </w:placeholder>
            <w:dropDownList>
              <w:listItem w:displayText="Select" w:value="Select"/>
              <w:listItem w:displayText="1(beschermd)" w:value="1(beschermd)"/>
              <w:listItem w:displayText="2(hoog)" w:value="2(hoog)"/>
            </w:dropDownList>
          </w:sdtPr>
          <w:sdtEndPr/>
          <w:sdtContent>
            <w:tc>
              <w:tcPr>
                <w:tcW w:w="4230" w:type="dxa"/>
                <w:shd w:val="clear" w:color="auto" w:fill="auto"/>
              </w:tcPr>
              <w:p w14:paraId="64D1D5EC" w14:textId="7DB8BF11" w:rsidR="00AD79D6" w:rsidRPr="00235954" w:rsidRDefault="00AD79D6" w:rsidP="00AD79D6">
                <w:pPr>
                  <w:pStyle w:val="BodyText"/>
                  <w:rPr>
                    <w:highlight w:val="yellow"/>
                  </w:rPr>
                </w:pPr>
                <w:r>
                  <w:rPr>
                    <w:szCs w:val="22"/>
                  </w:rPr>
                  <w:t>2(hoog)</w:t>
                </w:r>
              </w:p>
            </w:tc>
          </w:sdtContent>
        </w:sdt>
      </w:tr>
      <w:tr w:rsidR="00AD79D6" w:rsidRPr="00611598" w14:paraId="08605B7C" w14:textId="77777777" w:rsidTr="005048F3">
        <w:tc>
          <w:tcPr>
            <w:tcW w:w="4405" w:type="dxa"/>
            <w:shd w:val="clear" w:color="auto" w:fill="D9D9D9" w:themeFill="background1" w:themeFillShade="D9"/>
          </w:tcPr>
          <w:p w14:paraId="6ECE5DEF" w14:textId="57164DE2" w:rsidR="00AD79D6" w:rsidRPr="00D83D22" w:rsidRDefault="00AD79D6" w:rsidP="00AD79D6">
            <w:pPr>
              <w:pStyle w:val="BodyText"/>
              <w:rPr>
                <w:b/>
                <w:bCs/>
              </w:rPr>
            </w:pPr>
            <w:r w:rsidRPr="00D83D22">
              <w:rPr>
                <w:b/>
                <w:bCs/>
              </w:rPr>
              <w:t>Confidentiality (</w:t>
            </w:r>
            <w:proofErr w:type="spellStart"/>
            <w:r w:rsidRPr="00D83D22">
              <w:rPr>
                <w:b/>
                <w:bCs/>
              </w:rPr>
              <w:t>Vertrouwelijkheid</w:t>
            </w:r>
            <w:proofErr w:type="spellEnd"/>
            <w:r w:rsidRPr="00D83D22">
              <w:rPr>
                <w:b/>
                <w:bCs/>
              </w:rPr>
              <w:t>)</w:t>
            </w:r>
          </w:p>
        </w:tc>
        <w:sdt>
          <w:sdtPr>
            <w:rPr>
              <w:szCs w:val="22"/>
            </w:rPr>
            <w:alias w:val="Select"/>
            <w:tag w:val="Select"/>
            <w:id w:val="649029988"/>
            <w:placeholder>
              <w:docPart w:val="D3BEF26980D94561A6EF950AA38BAA61"/>
            </w:placeholder>
            <w:dropDownList>
              <w:listItem w:displayText="Select" w:value="Select"/>
              <w:listItem w:displayText="0(openbaar)" w:value="0(openbaar)"/>
              <w:listItem w:displayText="1(Bedrijfsvertrouwelijk)" w:value="1(Bedrijfsvertrouwelijk)"/>
              <w:listItem w:displayText="2(Vertrouwelijk)" w:value="2(Vertrouwelijk)"/>
              <w:listItem w:displayText="2+(Extra vertrouwelijk)" w:value="2+(Extra vertrouwelijk)"/>
              <w:listItem w:displayText="3(Strikt vertrouwelijk)" w:value="3(Strikt vertrouwelijk)"/>
            </w:dropDownList>
          </w:sdtPr>
          <w:sdtEndPr/>
          <w:sdtContent>
            <w:tc>
              <w:tcPr>
                <w:tcW w:w="4230" w:type="dxa"/>
                <w:shd w:val="clear" w:color="auto" w:fill="auto"/>
              </w:tcPr>
              <w:p w14:paraId="7DF69142" w14:textId="747DE9E8" w:rsidR="00AD79D6" w:rsidRPr="00235954" w:rsidRDefault="00AD79D6" w:rsidP="00AD79D6">
                <w:pPr>
                  <w:pStyle w:val="BodyText"/>
                  <w:rPr>
                    <w:highlight w:val="yellow"/>
                  </w:rPr>
                </w:pPr>
                <w:r>
                  <w:rPr>
                    <w:szCs w:val="22"/>
                  </w:rPr>
                  <w:t>3(Strikt vertrouwelijk)</w:t>
                </w:r>
              </w:p>
            </w:tc>
          </w:sdtContent>
        </w:sdt>
      </w:tr>
      <w:tr w:rsidR="00AD79D6" w:rsidRPr="00611598" w14:paraId="32680AB3" w14:textId="77777777" w:rsidTr="005048F3">
        <w:tc>
          <w:tcPr>
            <w:tcW w:w="4405" w:type="dxa"/>
            <w:shd w:val="clear" w:color="auto" w:fill="D9D9D9" w:themeFill="background1" w:themeFillShade="D9"/>
          </w:tcPr>
          <w:p w14:paraId="680667F9" w14:textId="46F72A3F" w:rsidR="00AD79D6" w:rsidRPr="00D83D22" w:rsidRDefault="00AD79D6" w:rsidP="00AD79D6">
            <w:pPr>
              <w:pStyle w:val="BodyText"/>
              <w:rPr>
                <w:b/>
                <w:bCs/>
              </w:rPr>
            </w:pPr>
            <w:r w:rsidRPr="00D83D22">
              <w:rPr>
                <w:b/>
                <w:bCs/>
              </w:rPr>
              <w:t>Type of information /Data Classification</w:t>
            </w:r>
          </w:p>
        </w:tc>
        <w:tc>
          <w:tcPr>
            <w:tcW w:w="4230" w:type="dxa"/>
            <w:shd w:val="clear" w:color="auto" w:fill="auto"/>
          </w:tcPr>
          <w:p w14:paraId="58CFAE8C" w14:textId="4956F2E4" w:rsidR="00AD79D6" w:rsidRPr="00235954" w:rsidRDefault="00AD79D6" w:rsidP="00AD79D6">
            <w:pPr>
              <w:pStyle w:val="BodyText"/>
              <w:rPr>
                <w:highlight w:val="yellow"/>
              </w:rPr>
            </w:pPr>
            <w:r>
              <w:t>Personal information</w:t>
            </w:r>
          </w:p>
        </w:tc>
      </w:tr>
    </w:tbl>
    <w:p w14:paraId="7389B41F" w14:textId="40EEB694" w:rsidR="00216D49" w:rsidRDefault="00216D49" w:rsidP="00726E8C">
      <w:pPr>
        <w:pStyle w:val="BodyText"/>
      </w:pPr>
    </w:p>
    <w:p w14:paraId="2FB013B4" w14:textId="217A1E99" w:rsidR="00726E8C" w:rsidRDefault="003F1E1F" w:rsidP="0052655E">
      <w:pPr>
        <w:pStyle w:val="Kop3"/>
        <w:ind w:hanging="815"/>
      </w:pPr>
      <w:bookmarkStart w:id="38" w:name="_Applicable_security_and"/>
      <w:bookmarkEnd w:id="38"/>
      <w:r>
        <w:t xml:space="preserve">Applicable </w:t>
      </w:r>
      <w:r w:rsidR="00325ECF">
        <w:t>security and compliance frameworks</w:t>
      </w:r>
    </w:p>
    <w:tbl>
      <w:tblPr>
        <w:tblStyle w:val="Rastertabel4"/>
        <w:tblW w:w="10060" w:type="dxa"/>
        <w:tblLook w:val="04A0" w:firstRow="1" w:lastRow="0" w:firstColumn="1" w:lastColumn="0" w:noHBand="0" w:noVBand="1"/>
      </w:tblPr>
      <w:tblGrid>
        <w:gridCol w:w="3136"/>
        <w:gridCol w:w="3076"/>
        <w:gridCol w:w="3848"/>
      </w:tblGrid>
      <w:tr w:rsidR="00F902C5" w14:paraId="649283ED" w14:textId="36D71672" w:rsidTr="00B33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Borders>
              <w:right w:val="single" w:sz="4" w:space="0" w:color="auto"/>
            </w:tcBorders>
            <w:shd w:val="clear" w:color="auto" w:fill="D9D9D9" w:themeFill="background1" w:themeFillShade="D9"/>
          </w:tcPr>
          <w:p w14:paraId="0E779D22" w14:textId="401B8916" w:rsidR="00F902C5" w:rsidRPr="003F1790" w:rsidRDefault="00F902C5" w:rsidP="00325ECF">
            <w:pPr>
              <w:pStyle w:val="BodyText"/>
              <w:rPr>
                <w:color w:val="000000" w:themeColor="text1"/>
                <w:szCs w:val="22"/>
              </w:rPr>
            </w:pPr>
            <w:r w:rsidRPr="003F1790">
              <w:rPr>
                <w:color w:val="000000" w:themeColor="text1"/>
                <w:szCs w:val="22"/>
              </w:rPr>
              <w:t>Security &amp; Compliance Framework</w:t>
            </w:r>
          </w:p>
        </w:tc>
        <w:tc>
          <w:tcPr>
            <w:tcW w:w="3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c>
          <w:tcPr>
            <w:tcW w:w="3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84DF77" w14:textId="00E37CF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Comments</w:t>
            </w:r>
          </w:p>
        </w:tc>
      </w:tr>
      <w:tr w:rsidR="00F902C5" w14:paraId="27FA6CB9" w14:textId="33648314"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63DBF815" w14:textId="4DC73E05" w:rsidR="00F902C5" w:rsidRPr="00067B08" w:rsidRDefault="00F902C5" w:rsidP="00325ECF">
            <w:pPr>
              <w:pStyle w:val="BodyText"/>
              <w:rPr>
                <w:szCs w:val="22"/>
              </w:rPr>
            </w:pPr>
            <w:r>
              <w:rPr>
                <w:szCs w:val="22"/>
              </w:rPr>
              <w:t>BIO</w:t>
            </w:r>
          </w:p>
        </w:tc>
        <w:sdt>
          <w:sdtPr>
            <w:rPr>
              <w:szCs w:val="22"/>
            </w:rPr>
            <w:alias w:val="Select"/>
            <w:tag w:val="Select"/>
            <w:id w:val="-1038273273"/>
            <w:placeholder>
              <w:docPart w:val="6F17B71CBCBC43C39FE1F407BADAC71F"/>
            </w:placeholder>
            <w:dropDownList>
              <w:listItem w:displayText="Select" w:value="Select"/>
              <w:listItem w:displayText="Yes (applicable)" w:value="Yes (applicable)"/>
              <w:listItem w:displayText="No (not applicable)" w:value="No (not applicable)"/>
            </w:dropDownList>
          </w:sdtPr>
          <w:sdtEndPr/>
          <w:sdtContent>
            <w:tc>
              <w:tcPr>
                <w:tcW w:w="3076" w:type="dxa"/>
                <w:tcBorders>
                  <w:top w:val="single" w:sz="4" w:space="0" w:color="auto"/>
                </w:tcBorders>
                <w:shd w:val="clear" w:color="auto" w:fill="auto"/>
              </w:tcPr>
              <w:p w14:paraId="08C9276E" w14:textId="3966EDDB" w:rsidR="00F902C5" w:rsidRPr="007414F5" w:rsidRDefault="00AD79D6"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Yes (applicable)</w:t>
                </w:r>
              </w:p>
            </w:tc>
          </w:sdtContent>
        </w:sdt>
        <w:tc>
          <w:tcPr>
            <w:tcW w:w="3848" w:type="dxa"/>
            <w:tcBorders>
              <w:top w:val="single" w:sz="4" w:space="0" w:color="auto"/>
            </w:tcBorders>
            <w:shd w:val="clear" w:color="auto" w:fill="auto"/>
          </w:tcPr>
          <w:p w14:paraId="32056730" w14:textId="26844A09" w:rsidR="00F902C5" w:rsidRPr="007414F5" w:rsidRDefault="00F902C5"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 xml:space="preserve">If </w:t>
            </w:r>
            <w:r w:rsidR="00CA7DE6">
              <w:rPr>
                <w:szCs w:val="22"/>
              </w:rPr>
              <w:t xml:space="preserve">Not </w:t>
            </w:r>
            <w:r w:rsidR="007414F5">
              <w:rPr>
                <w:szCs w:val="22"/>
              </w:rPr>
              <w:t>Applicable</w:t>
            </w:r>
            <w:r w:rsidR="00D20A78">
              <w:rPr>
                <w:szCs w:val="22"/>
              </w:rPr>
              <w:t xml:space="preserve"> (Not compliant)</w:t>
            </w:r>
            <w:r w:rsidR="00CA7DE6">
              <w:rPr>
                <w:szCs w:val="22"/>
              </w:rPr>
              <w:t xml:space="preserve"> </w:t>
            </w:r>
            <w:r w:rsidRPr="007414F5">
              <w:rPr>
                <w:szCs w:val="22"/>
              </w:rPr>
              <w:t>please explain</w:t>
            </w:r>
          </w:p>
        </w:tc>
      </w:tr>
      <w:tr w:rsidR="00F902C5" w14:paraId="23C4F144" w14:textId="31A53C00"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4D29ACCE" w14:textId="5D10917C" w:rsidR="00F902C5" w:rsidRPr="00A32239" w:rsidRDefault="00F902C5" w:rsidP="00067B08">
            <w:pPr>
              <w:pStyle w:val="BodyText"/>
              <w:rPr>
                <w:szCs w:val="22"/>
                <w:lang w:val="nl-NL"/>
              </w:rPr>
            </w:pPr>
            <w:r w:rsidRPr="00A32239">
              <w:rPr>
                <w:szCs w:val="22"/>
                <w:lang w:val="nl-NL"/>
              </w:rPr>
              <w:t>AVG / GDPR</w:t>
            </w:r>
          </w:p>
        </w:tc>
        <w:sdt>
          <w:sdtPr>
            <w:rPr>
              <w:szCs w:val="22"/>
            </w:rPr>
            <w:alias w:val="Select"/>
            <w:tag w:val="Select"/>
            <w:id w:val="-11140881"/>
            <w:placeholder>
              <w:docPart w:val="B41159FC2615417582BF5144319AA519"/>
            </w:placeholder>
            <w:dropDownList>
              <w:listItem w:displayText="Select" w:value="Select"/>
              <w:listItem w:displayText="Yes (applicable)" w:value="Yes (applicable)"/>
              <w:listItem w:displayText="No (not applicable)" w:value="No (not applicable)"/>
            </w:dropDownList>
          </w:sdtPr>
          <w:sdtEndPr/>
          <w:sdtContent>
            <w:tc>
              <w:tcPr>
                <w:tcW w:w="3076" w:type="dxa"/>
                <w:shd w:val="clear" w:color="auto" w:fill="auto"/>
              </w:tcPr>
              <w:p w14:paraId="52D72C22" w14:textId="020C81F0" w:rsidR="00F902C5" w:rsidRPr="007414F5" w:rsidRDefault="00AD79D6"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Yes (applicable)</w:t>
                </w:r>
              </w:p>
            </w:tc>
          </w:sdtContent>
        </w:sdt>
        <w:tc>
          <w:tcPr>
            <w:tcW w:w="3848" w:type="dxa"/>
          </w:tcPr>
          <w:p w14:paraId="2AFB94D5" w14:textId="4039C2AA" w:rsidR="00F902C5" w:rsidRPr="007414F5" w:rsidRDefault="00B33C40"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sidRPr="007414F5">
              <w:rPr>
                <w:szCs w:val="22"/>
              </w:rPr>
              <w:t xml:space="preserve">Only select </w:t>
            </w:r>
            <w:r w:rsidR="00C509E2" w:rsidRPr="007414F5">
              <w:rPr>
                <w:szCs w:val="22"/>
              </w:rPr>
              <w:t>No if</w:t>
            </w:r>
            <w:r w:rsidRPr="007414F5">
              <w:rPr>
                <w:szCs w:val="22"/>
              </w:rPr>
              <w:t xml:space="preserve"> no personal data is handled</w:t>
            </w:r>
            <w:r w:rsidR="00C509E2" w:rsidRPr="007414F5">
              <w:rPr>
                <w:szCs w:val="22"/>
              </w:rPr>
              <w:t>.</w:t>
            </w:r>
            <w:r w:rsidRPr="007414F5">
              <w:rPr>
                <w:szCs w:val="22"/>
              </w:rPr>
              <w:t xml:space="preserve"> GPDR is mandatory in all other cases</w:t>
            </w:r>
          </w:p>
        </w:tc>
      </w:tr>
      <w:tr w:rsidR="00F902C5" w14:paraId="08B802E0" w14:textId="1E3152C6"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55687A2B" w14:textId="61FFCF67" w:rsidR="00F902C5" w:rsidRPr="003F1790" w:rsidRDefault="00F902C5" w:rsidP="00067B08">
            <w:pPr>
              <w:pStyle w:val="BodyText"/>
              <w:rPr>
                <w:szCs w:val="22"/>
              </w:rPr>
            </w:pPr>
            <w:r w:rsidRPr="003F1790">
              <w:rPr>
                <w:szCs w:val="22"/>
              </w:rPr>
              <w:t>DIGID</w:t>
            </w:r>
          </w:p>
        </w:tc>
        <w:sdt>
          <w:sdtPr>
            <w:rPr>
              <w:szCs w:val="22"/>
            </w:rPr>
            <w:alias w:val="Select"/>
            <w:tag w:val="Select"/>
            <w:id w:val="-1771779481"/>
            <w:placeholder>
              <w:docPart w:val="957B5B97C0B24389A3AECBA0E51272FF"/>
            </w:placeholder>
            <w:dropDownList>
              <w:listItem w:displayText="Select" w:value="Select"/>
              <w:listItem w:displayText="Yes (applicable)" w:value="Yes (applicable)"/>
              <w:listItem w:displayText="No (not applicable)" w:value="No (not applicable)"/>
            </w:dropDownList>
          </w:sdtPr>
          <w:sdtEndPr/>
          <w:sdtContent>
            <w:tc>
              <w:tcPr>
                <w:tcW w:w="3076" w:type="dxa"/>
                <w:shd w:val="clear" w:color="auto" w:fill="auto"/>
              </w:tcPr>
              <w:p w14:paraId="2423B3DE" w14:textId="0D41AE26" w:rsidR="00F902C5" w:rsidRPr="007414F5" w:rsidRDefault="00AD79D6"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 (not applicable)</w:t>
                </w:r>
              </w:p>
            </w:tc>
          </w:sdtContent>
        </w:sdt>
        <w:tc>
          <w:tcPr>
            <w:tcW w:w="3848" w:type="dxa"/>
            <w:shd w:val="clear" w:color="auto" w:fill="auto"/>
          </w:tcPr>
          <w:p w14:paraId="65413B76" w14:textId="77777777" w:rsidR="00F902C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r w:rsidR="00F902C5" w14:paraId="618EEA0C" w14:textId="545BCB7F"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20D4483B" w14:textId="528C81DC" w:rsidR="00F902C5" w:rsidRPr="003F1790" w:rsidRDefault="00F902C5" w:rsidP="00067B08">
            <w:pPr>
              <w:pStyle w:val="BodyText"/>
              <w:rPr>
                <w:szCs w:val="22"/>
              </w:rPr>
            </w:pPr>
            <w:r w:rsidRPr="003F1790">
              <w:rPr>
                <w:szCs w:val="22"/>
              </w:rPr>
              <w:t>SUWI</w:t>
            </w:r>
          </w:p>
        </w:tc>
        <w:sdt>
          <w:sdtPr>
            <w:rPr>
              <w:szCs w:val="22"/>
            </w:rPr>
            <w:alias w:val="Select"/>
            <w:tag w:val="Select"/>
            <w:id w:val="-1361352244"/>
            <w:placeholder>
              <w:docPart w:val="799DACB09E1C422CA42F684C5669F402"/>
            </w:placeholder>
            <w:dropDownList>
              <w:listItem w:displayText="Select" w:value="Select"/>
              <w:listItem w:displayText="Yes" w:value="Yes"/>
              <w:listItem w:displayText="No" w:value="No"/>
            </w:dropDownList>
          </w:sdtPr>
          <w:sdtEndPr/>
          <w:sdtContent>
            <w:tc>
              <w:tcPr>
                <w:tcW w:w="3076" w:type="dxa"/>
                <w:shd w:val="clear" w:color="auto" w:fill="auto"/>
              </w:tcPr>
              <w:p w14:paraId="0AE3D5D4" w14:textId="6E4BA6B5" w:rsidR="00F902C5" w:rsidRPr="007414F5" w:rsidRDefault="00AD79D6"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No</w:t>
                </w:r>
              </w:p>
            </w:tc>
          </w:sdtContent>
        </w:sdt>
        <w:tc>
          <w:tcPr>
            <w:tcW w:w="3848" w:type="dxa"/>
          </w:tcPr>
          <w:p w14:paraId="609AB488" w14:textId="77777777" w:rsidR="00F902C5" w:rsidRDefault="00F902C5"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p>
        </w:tc>
      </w:tr>
      <w:tr w:rsidR="00AD79D6" w14:paraId="1363105B" w14:textId="49D17568"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13BAEA4B" w14:textId="7DC4235D" w:rsidR="00AD79D6" w:rsidRPr="003F1790" w:rsidRDefault="00AD79D6" w:rsidP="00AD79D6">
            <w:pPr>
              <w:pStyle w:val="BodyText"/>
              <w:rPr>
                <w:szCs w:val="22"/>
              </w:rPr>
            </w:pPr>
            <w:r w:rsidRPr="003F1790">
              <w:rPr>
                <w:szCs w:val="22"/>
              </w:rPr>
              <w:t>Additional frameworks</w:t>
            </w:r>
          </w:p>
        </w:tc>
        <w:tc>
          <w:tcPr>
            <w:tcW w:w="3076" w:type="dxa"/>
            <w:shd w:val="clear" w:color="auto" w:fill="auto"/>
          </w:tcPr>
          <w:p w14:paraId="04BAF559" w14:textId="7C8713F5" w:rsidR="00AD79D6" w:rsidRPr="007414F5" w:rsidRDefault="00AD79D6" w:rsidP="00AD79D6">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Not applicable</w:t>
            </w:r>
          </w:p>
        </w:tc>
        <w:tc>
          <w:tcPr>
            <w:tcW w:w="3848" w:type="dxa"/>
            <w:shd w:val="clear" w:color="auto" w:fill="auto"/>
          </w:tcPr>
          <w:p w14:paraId="0391E41C" w14:textId="77777777" w:rsidR="00AD79D6" w:rsidRDefault="00AD79D6" w:rsidP="00AD79D6">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bl>
    <w:p w14:paraId="107E6D2E" w14:textId="77777777" w:rsidR="00B322C3" w:rsidRPr="00A7162C" w:rsidRDefault="00B322C3" w:rsidP="00A7162C">
      <w:pPr>
        <w:pStyle w:val="BodyText"/>
      </w:pPr>
    </w:p>
    <w:p w14:paraId="5ECEF613" w14:textId="4A737D76" w:rsidR="00AD61B5" w:rsidRDefault="004D4351" w:rsidP="00545ECA">
      <w:pPr>
        <w:pStyle w:val="Kop2"/>
        <w:ind w:right="180"/>
      </w:pPr>
      <w:bookmarkStart w:id="39" w:name="_Toc149562394"/>
      <w:r>
        <w:t xml:space="preserve">System </w:t>
      </w:r>
      <w:r w:rsidR="00373996">
        <w:t>and Software requirements</w:t>
      </w:r>
      <w:bookmarkEnd w:id="39"/>
    </w:p>
    <w:p w14:paraId="4284D58F" w14:textId="212F249A" w:rsidR="00A7162C" w:rsidRDefault="005F68D0" w:rsidP="00A7162C">
      <w:pPr>
        <w:pStyle w:val="Kop3"/>
        <w:ind w:left="180" w:hanging="180"/>
      </w:pPr>
      <w:bookmarkStart w:id="40" w:name="_Private_Cloud_system"/>
      <w:bookmarkEnd w:id="40"/>
      <w:r>
        <w:t>Private Cloud system</w:t>
      </w:r>
    </w:p>
    <w:p w14:paraId="74A9BE30" w14:textId="6BA01F33" w:rsidR="007872F4" w:rsidRDefault="00007A33" w:rsidP="004D47D6">
      <w:pPr>
        <w:pStyle w:val="Kop4"/>
        <w:tabs>
          <w:tab w:val="clear" w:pos="1260"/>
          <w:tab w:val="left" w:pos="900"/>
        </w:tabs>
        <w:ind w:left="-90" w:firstLine="90"/>
      </w:pPr>
      <w:r>
        <w:t>System (</w:t>
      </w:r>
      <w:r w:rsidR="007872F4">
        <w:t>O</w:t>
      </w:r>
      <w:r w:rsidR="003E7753">
        <w:t>perating system</w:t>
      </w:r>
      <w:r w:rsidR="00E9556E">
        <w:t xml:space="preserve"> (OS)</w:t>
      </w:r>
      <w:r>
        <w:t>)</w:t>
      </w:r>
    </w:p>
    <w:tbl>
      <w:tblPr>
        <w:tblW w:w="8270" w:type="dxa"/>
        <w:tblCellMar>
          <w:left w:w="0" w:type="dxa"/>
          <w:right w:w="0" w:type="dxa"/>
        </w:tblCellMar>
        <w:tblLook w:val="04A0" w:firstRow="1" w:lastRow="0" w:firstColumn="1" w:lastColumn="0" w:noHBand="0" w:noVBand="1"/>
      </w:tblPr>
      <w:tblGrid>
        <w:gridCol w:w="3320"/>
        <w:gridCol w:w="3510"/>
        <w:gridCol w:w="1440"/>
      </w:tblGrid>
      <w:tr w:rsidR="00314BCD" w:rsidRPr="001003AC" w14:paraId="4447C675"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83DAA32" w14:textId="08DCB5F6" w:rsidR="003C7ADA" w:rsidRDefault="003C7ADA" w:rsidP="00E66762">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4B844501" w14:textId="0FF4AA80" w:rsidR="00314BCD" w:rsidRPr="001003AC" w:rsidRDefault="00314BCD" w:rsidP="00E66762">
            <w:pPr>
              <w:rPr>
                <w:rFonts w:ascii="Calibri" w:eastAsiaTheme="minorHAnsi" w:hAnsi="Calibri"/>
                <w:b/>
                <w:bCs/>
                <w:color w:val="000000" w:themeColor="text1"/>
                <w:szCs w:val="22"/>
                <w:lang w:bidi="ar-SA"/>
              </w:rPr>
            </w:pPr>
            <w:r>
              <w:rPr>
                <w:b/>
                <w:bCs/>
                <w:color w:val="000000" w:themeColor="text1"/>
                <w:szCs w:val="22"/>
              </w:rPr>
              <w:t>Operating System</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C581999" w14:textId="77777777" w:rsidR="00314BCD" w:rsidRDefault="00314BCD" w:rsidP="00E66762">
            <w:pPr>
              <w:rPr>
                <w:b/>
                <w:bCs/>
                <w:color w:val="000000" w:themeColor="text1"/>
                <w:szCs w:val="22"/>
              </w:rPr>
            </w:pPr>
            <w:r>
              <w:rPr>
                <w:b/>
                <w:bCs/>
                <w:color w:val="000000" w:themeColor="text1"/>
                <w:szCs w:val="22"/>
              </w:rPr>
              <w:t>Version</w:t>
            </w:r>
          </w:p>
        </w:tc>
      </w:tr>
      <w:tr w:rsidR="00AD79D6" w:rsidRPr="009C79B7" w14:paraId="477F079F" w14:textId="77777777" w:rsidTr="004C117C">
        <w:tc>
          <w:tcPr>
            <w:tcW w:w="3320" w:type="dxa"/>
            <w:tcBorders>
              <w:top w:val="nil"/>
              <w:left w:val="single" w:sz="8" w:space="0" w:color="666666"/>
              <w:bottom w:val="single" w:sz="8" w:space="0" w:color="666666"/>
              <w:right w:val="single" w:sz="8" w:space="0" w:color="666666"/>
            </w:tcBorders>
          </w:tcPr>
          <w:p w14:paraId="6A069780" w14:textId="5D6E74BB" w:rsidR="00AD79D6" w:rsidRPr="007414F5" w:rsidRDefault="00AD79D6" w:rsidP="00AD79D6">
            <w:pPr>
              <w:rPr>
                <w:color w:val="auto"/>
                <w:szCs w:val="22"/>
              </w:rPr>
            </w:pPr>
            <w:r>
              <w:rPr>
                <w:color w:val="auto"/>
                <w:szCs w:val="22"/>
              </w:rPr>
              <w:t>DIM Service</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0954854" w14:textId="79DF9C9E" w:rsidR="00AD79D6" w:rsidRPr="007414F5" w:rsidRDefault="00AD79D6" w:rsidP="00AD79D6">
            <w:pPr>
              <w:rPr>
                <w:color w:val="auto"/>
                <w:szCs w:val="22"/>
              </w:rPr>
            </w:pPr>
            <w:r>
              <w:rPr>
                <w:color w:val="auto"/>
                <w:szCs w:val="22"/>
              </w:rPr>
              <w:t>RHEL</w:t>
            </w:r>
          </w:p>
        </w:tc>
        <w:tc>
          <w:tcPr>
            <w:tcW w:w="1440" w:type="dxa"/>
            <w:tcBorders>
              <w:top w:val="nil"/>
              <w:left w:val="single" w:sz="8" w:space="0" w:color="666666"/>
              <w:bottom w:val="single" w:sz="8" w:space="0" w:color="666666"/>
              <w:right w:val="single" w:sz="8" w:space="0" w:color="666666"/>
            </w:tcBorders>
          </w:tcPr>
          <w:p w14:paraId="4A047F7A" w14:textId="24412561" w:rsidR="00AD79D6" w:rsidRPr="007414F5" w:rsidRDefault="00AD79D6" w:rsidP="00AD79D6">
            <w:pPr>
              <w:rPr>
                <w:color w:val="auto"/>
                <w:szCs w:val="22"/>
              </w:rPr>
            </w:pPr>
            <w:r>
              <w:rPr>
                <w:color w:val="auto"/>
                <w:szCs w:val="22"/>
              </w:rPr>
              <w:t>7.9</w:t>
            </w:r>
          </w:p>
        </w:tc>
      </w:tr>
      <w:tr w:rsidR="00AD79D6" w:rsidRPr="009C79B7" w14:paraId="39908DAC" w14:textId="77777777" w:rsidTr="004C117C">
        <w:tc>
          <w:tcPr>
            <w:tcW w:w="3320" w:type="dxa"/>
            <w:tcBorders>
              <w:top w:val="nil"/>
              <w:left w:val="single" w:sz="8" w:space="0" w:color="666666"/>
              <w:bottom w:val="single" w:sz="8" w:space="0" w:color="666666"/>
              <w:right w:val="single" w:sz="8" w:space="0" w:color="666666"/>
            </w:tcBorders>
          </w:tcPr>
          <w:p w14:paraId="1859D339" w14:textId="01ECE165" w:rsidR="00AD79D6" w:rsidRPr="00861583" w:rsidRDefault="00AD79D6" w:rsidP="00AD79D6">
            <w:r>
              <w:rPr>
                <w:color w:val="auto"/>
                <w:szCs w:val="22"/>
              </w:rPr>
              <w:t>DIM Search</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908EED9" w14:textId="103C04CD" w:rsidR="00AD79D6" w:rsidRPr="00861583" w:rsidRDefault="00AD79D6" w:rsidP="00AD79D6">
            <w:r>
              <w:rPr>
                <w:color w:val="auto"/>
                <w:szCs w:val="22"/>
              </w:rPr>
              <w:t>RHEL</w:t>
            </w:r>
          </w:p>
        </w:tc>
        <w:tc>
          <w:tcPr>
            <w:tcW w:w="1440" w:type="dxa"/>
            <w:tcBorders>
              <w:top w:val="nil"/>
              <w:left w:val="single" w:sz="8" w:space="0" w:color="666666"/>
              <w:bottom w:val="single" w:sz="8" w:space="0" w:color="666666"/>
              <w:right w:val="single" w:sz="8" w:space="0" w:color="666666"/>
            </w:tcBorders>
          </w:tcPr>
          <w:p w14:paraId="76BFDD0F" w14:textId="2B0FC446" w:rsidR="00AD79D6" w:rsidRPr="00861583" w:rsidRDefault="00AD79D6" w:rsidP="00AD79D6">
            <w:r>
              <w:rPr>
                <w:color w:val="auto"/>
                <w:szCs w:val="22"/>
              </w:rPr>
              <w:t>7.9</w:t>
            </w:r>
          </w:p>
        </w:tc>
      </w:tr>
      <w:tr w:rsidR="00AD79D6" w:rsidRPr="009C79B7" w14:paraId="49F1CD29" w14:textId="77777777" w:rsidTr="004C117C">
        <w:tc>
          <w:tcPr>
            <w:tcW w:w="3320" w:type="dxa"/>
            <w:tcBorders>
              <w:top w:val="nil"/>
              <w:left w:val="single" w:sz="8" w:space="0" w:color="666666"/>
              <w:bottom w:val="single" w:sz="8" w:space="0" w:color="666666"/>
              <w:right w:val="single" w:sz="8" w:space="0" w:color="666666"/>
            </w:tcBorders>
          </w:tcPr>
          <w:p w14:paraId="426B4A49" w14:textId="778F7E2F" w:rsidR="00AD79D6" w:rsidRPr="00861583" w:rsidRDefault="00AD79D6" w:rsidP="00AD79D6">
            <w:r>
              <w:rPr>
                <w:color w:val="auto"/>
                <w:szCs w:val="22"/>
              </w:rPr>
              <w:t>DIM Engine</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90D9BE0" w14:textId="6990EA10" w:rsidR="00AD79D6" w:rsidRPr="00861583" w:rsidRDefault="00AD79D6" w:rsidP="00AD79D6">
            <w:r>
              <w:rPr>
                <w:color w:val="auto"/>
                <w:szCs w:val="22"/>
              </w:rPr>
              <w:t>RHEL</w:t>
            </w:r>
          </w:p>
        </w:tc>
        <w:tc>
          <w:tcPr>
            <w:tcW w:w="1440" w:type="dxa"/>
            <w:tcBorders>
              <w:top w:val="nil"/>
              <w:left w:val="single" w:sz="8" w:space="0" w:color="666666"/>
              <w:bottom w:val="single" w:sz="8" w:space="0" w:color="666666"/>
              <w:right w:val="single" w:sz="8" w:space="0" w:color="666666"/>
            </w:tcBorders>
          </w:tcPr>
          <w:p w14:paraId="0A21B38D" w14:textId="16E97099" w:rsidR="00AD79D6" w:rsidRPr="00861583" w:rsidRDefault="00AD79D6" w:rsidP="00AD79D6">
            <w:r>
              <w:rPr>
                <w:color w:val="auto"/>
                <w:szCs w:val="22"/>
              </w:rPr>
              <w:t>7.9</w:t>
            </w:r>
          </w:p>
        </w:tc>
      </w:tr>
      <w:tr w:rsidR="00AD79D6" w:rsidRPr="009C79B7" w14:paraId="10DFD5E2" w14:textId="77777777" w:rsidTr="004C117C">
        <w:tc>
          <w:tcPr>
            <w:tcW w:w="3320" w:type="dxa"/>
            <w:tcBorders>
              <w:top w:val="nil"/>
              <w:left w:val="single" w:sz="8" w:space="0" w:color="666666"/>
              <w:bottom w:val="single" w:sz="8" w:space="0" w:color="666666"/>
              <w:right w:val="single" w:sz="8" w:space="0" w:color="666666"/>
            </w:tcBorders>
          </w:tcPr>
          <w:p w14:paraId="1740307F" w14:textId="56E8CE81" w:rsidR="00AD79D6" w:rsidRPr="00861583" w:rsidRDefault="00AD79D6" w:rsidP="00AD79D6">
            <w:r>
              <w:rPr>
                <w:color w:val="auto"/>
                <w:szCs w:val="22"/>
              </w:rPr>
              <w:t>DIM Bridge</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4912E8A" w14:textId="77704D7D" w:rsidR="00AD79D6" w:rsidRPr="00861583" w:rsidRDefault="00AD79D6" w:rsidP="00AD79D6">
            <w:r>
              <w:rPr>
                <w:color w:val="auto"/>
                <w:szCs w:val="22"/>
              </w:rPr>
              <w:t>Windows</w:t>
            </w:r>
          </w:p>
        </w:tc>
        <w:tc>
          <w:tcPr>
            <w:tcW w:w="1440" w:type="dxa"/>
            <w:tcBorders>
              <w:top w:val="nil"/>
              <w:left w:val="single" w:sz="8" w:space="0" w:color="666666"/>
              <w:bottom w:val="single" w:sz="8" w:space="0" w:color="666666"/>
              <w:right w:val="single" w:sz="8" w:space="0" w:color="666666"/>
            </w:tcBorders>
          </w:tcPr>
          <w:p w14:paraId="20B312AA" w14:textId="149155C8" w:rsidR="00AD79D6" w:rsidRPr="00861583" w:rsidRDefault="00AD79D6" w:rsidP="00AD79D6">
            <w:r>
              <w:rPr>
                <w:color w:val="auto"/>
                <w:szCs w:val="22"/>
              </w:rPr>
              <w:t>2019</w:t>
            </w:r>
          </w:p>
        </w:tc>
      </w:tr>
      <w:tr w:rsidR="00AD79D6" w:rsidRPr="009C79B7" w14:paraId="164E35D2" w14:textId="77777777" w:rsidTr="004C117C">
        <w:tc>
          <w:tcPr>
            <w:tcW w:w="3320" w:type="dxa"/>
            <w:tcBorders>
              <w:top w:val="nil"/>
              <w:left w:val="single" w:sz="8" w:space="0" w:color="666666"/>
              <w:bottom w:val="single" w:sz="8" w:space="0" w:color="666666"/>
              <w:right w:val="single" w:sz="8" w:space="0" w:color="666666"/>
            </w:tcBorders>
          </w:tcPr>
          <w:p w14:paraId="10DA5D3D" w14:textId="3C471E54" w:rsidR="00AD79D6" w:rsidRPr="00861583" w:rsidRDefault="00AD79D6" w:rsidP="00AD79D6">
            <w:r>
              <w:rPr>
                <w:color w:val="auto"/>
                <w:szCs w:val="22"/>
              </w:rPr>
              <w:t>DIM DB</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437B698" w14:textId="2A59A0E8" w:rsidR="00AD79D6" w:rsidRPr="00861583" w:rsidRDefault="00AD79D6" w:rsidP="00AD79D6">
            <w:r>
              <w:rPr>
                <w:color w:val="auto"/>
                <w:szCs w:val="22"/>
              </w:rPr>
              <w:t>AIX</w:t>
            </w:r>
          </w:p>
        </w:tc>
        <w:tc>
          <w:tcPr>
            <w:tcW w:w="1440" w:type="dxa"/>
            <w:tcBorders>
              <w:top w:val="nil"/>
              <w:left w:val="single" w:sz="8" w:space="0" w:color="666666"/>
              <w:bottom w:val="single" w:sz="8" w:space="0" w:color="666666"/>
              <w:right w:val="single" w:sz="8" w:space="0" w:color="666666"/>
            </w:tcBorders>
          </w:tcPr>
          <w:p w14:paraId="086498FF" w14:textId="269495FA" w:rsidR="00AD79D6" w:rsidRPr="00861583" w:rsidRDefault="00AD79D6" w:rsidP="00AD79D6">
            <w:r>
              <w:rPr>
                <w:color w:val="auto"/>
                <w:szCs w:val="22"/>
              </w:rPr>
              <w:t>7.2</w:t>
            </w:r>
          </w:p>
        </w:tc>
      </w:tr>
      <w:tr w:rsidR="00AD79D6" w:rsidRPr="009C79B7" w14:paraId="6D2EF88B" w14:textId="77777777" w:rsidTr="004C117C">
        <w:tc>
          <w:tcPr>
            <w:tcW w:w="3320" w:type="dxa"/>
            <w:tcBorders>
              <w:top w:val="nil"/>
              <w:left w:val="single" w:sz="8" w:space="0" w:color="666666"/>
              <w:bottom w:val="single" w:sz="8" w:space="0" w:color="666666"/>
              <w:right w:val="single" w:sz="8" w:space="0" w:color="666666"/>
            </w:tcBorders>
          </w:tcPr>
          <w:p w14:paraId="0FB0A20C" w14:textId="0F6352D6" w:rsidR="00AD79D6" w:rsidRPr="00861583" w:rsidRDefault="00AD79D6" w:rsidP="00AD79D6">
            <w:r>
              <w:rPr>
                <w:color w:val="auto"/>
                <w:szCs w:val="22"/>
              </w:rPr>
              <w:t>DIM FS</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6455B73" w14:textId="4B7EBEB8" w:rsidR="00AD79D6" w:rsidRPr="00861583" w:rsidRDefault="00AD79D6" w:rsidP="00AD79D6">
            <w:r>
              <w:rPr>
                <w:color w:val="auto"/>
                <w:szCs w:val="22"/>
              </w:rPr>
              <w:t>RHEL</w:t>
            </w:r>
          </w:p>
        </w:tc>
        <w:tc>
          <w:tcPr>
            <w:tcW w:w="1440" w:type="dxa"/>
            <w:tcBorders>
              <w:top w:val="nil"/>
              <w:left w:val="single" w:sz="8" w:space="0" w:color="666666"/>
              <w:bottom w:val="single" w:sz="8" w:space="0" w:color="666666"/>
              <w:right w:val="single" w:sz="8" w:space="0" w:color="666666"/>
            </w:tcBorders>
          </w:tcPr>
          <w:p w14:paraId="2DD205A3" w14:textId="2D4A53C4" w:rsidR="00AD79D6" w:rsidRPr="00861583" w:rsidRDefault="00AD79D6" w:rsidP="00AD79D6">
            <w:r>
              <w:rPr>
                <w:color w:val="auto"/>
                <w:szCs w:val="22"/>
              </w:rPr>
              <w:t>7.9</w:t>
            </w:r>
          </w:p>
        </w:tc>
      </w:tr>
      <w:tr w:rsidR="00AD79D6" w:rsidRPr="009C79B7" w14:paraId="022C2285" w14:textId="77777777" w:rsidTr="004C117C">
        <w:tc>
          <w:tcPr>
            <w:tcW w:w="3320" w:type="dxa"/>
            <w:tcBorders>
              <w:top w:val="nil"/>
              <w:left w:val="single" w:sz="8" w:space="0" w:color="666666"/>
              <w:bottom w:val="single" w:sz="8" w:space="0" w:color="666666"/>
              <w:right w:val="single" w:sz="8" w:space="0" w:color="666666"/>
            </w:tcBorders>
          </w:tcPr>
          <w:p w14:paraId="5AC42483" w14:textId="706D98CE" w:rsidR="00AD79D6" w:rsidRPr="00861583" w:rsidRDefault="00AD79D6" w:rsidP="00AD79D6">
            <w:r>
              <w:rPr>
                <w:color w:val="auto"/>
                <w:szCs w:val="22"/>
              </w:rPr>
              <w:t>DIM Deploy</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1B99FB1" w14:textId="58677BE6" w:rsidR="00AD79D6" w:rsidRPr="00861583" w:rsidRDefault="00AD79D6" w:rsidP="00AD79D6">
            <w:r>
              <w:rPr>
                <w:color w:val="auto"/>
                <w:szCs w:val="22"/>
              </w:rPr>
              <w:t>AIX</w:t>
            </w:r>
          </w:p>
        </w:tc>
        <w:tc>
          <w:tcPr>
            <w:tcW w:w="1440" w:type="dxa"/>
            <w:tcBorders>
              <w:top w:val="nil"/>
              <w:left w:val="single" w:sz="8" w:space="0" w:color="666666"/>
              <w:bottom w:val="single" w:sz="8" w:space="0" w:color="666666"/>
              <w:right w:val="single" w:sz="8" w:space="0" w:color="666666"/>
            </w:tcBorders>
          </w:tcPr>
          <w:p w14:paraId="39300492" w14:textId="177C45AC" w:rsidR="00AD79D6" w:rsidRPr="00861583" w:rsidRDefault="00AD79D6" w:rsidP="00AD79D6">
            <w:r>
              <w:rPr>
                <w:color w:val="auto"/>
                <w:szCs w:val="22"/>
              </w:rPr>
              <w:t>7.2</w:t>
            </w:r>
          </w:p>
        </w:tc>
      </w:tr>
      <w:tr w:rsidR="00AD79D6" w:rsidRPr="009C79B7" w14:paraId="5C802DD5" w14:textId="77777777" w:rsidTr="004C117C">
        <w:tc>
          <w:tcPr>
            <w:tcW w:w="3320" w:type="dxa"/>
            <w:tcBorders>
              <w:top w:val="nil"/>
              <w:left w:val="single" w:sz="8" w:space="0" w:color="666666"/>
              <w:bottom w:val="single" w:sz="8" w:space="0" w:color="666666"/>
              <w:right w:val="single" w:sz="8" w:space="0" w:color="666666"/>
            </w:tcBorders>
          </w:tcPr>
          <w:p w14:paraId="5D665A73" w14:textId="77777777" w:rsidR="00AD79D6"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AA8E477" w14:textId="77777777" w:rsidR="00AD79D6" w:rsidRDefault="00AD79D6" w:rsidP="00AD79D6">
            <w:pPr>
              <w:rPr>
                <w:color w:val="auto"/>
                <w:szCs w:val="22"/>
              </w:rPr>
            </w:pPr>
          </w:p>
        </w:tc>
        <w:tc>
          <w:tcPr>
            <w:tcW w:w="1440" w:type="dxa"/>
            <w:tcBorders>
              <w:top w:val="nil"/>
              <w:left w:val="single" w:sz="8" w:space="0" w:color="666666"/>
              <w:bottom w:val="single" w:sz="8" w:space="0" w:color="666666"/>
              <w:right w:val="single" w:sz="8" w:space="0" w:color="666666"/>
            </w:tcBorders>
          </w:tcPr>
          <w:p w14:paraId="7C517847" w14:textId="77777777" w:rsidR="00AD79D6" w:rsidRDefault="00AD79D6" w:rsidP="00AD79D6">
            <w:pPr>
              <w:rPr>
                <w:color w:val="auto"/>
                <w:szCs w:val="22"/>
              </w:rPr>
            </w:pPr>
          </w:p>
        </w:tc>
      </w:tr>
    </w:tbl>
    <w:p w14:paraId="40B6FCD2" w14:textId="78EB3D7E" w:rsidR="00BA0929" w:rsidRDefault="00BA0929" w:rsidP="00385139">
      <w:pPr>
        <w:pStyle w:val="Kop4"/>
        <w:ind w:left="900" w:hanging="900"/>
      </w:pPr>
      <w:bookmarkStart w:id="41" w:name="_System_capacity_forecast"/>
      <w:bookmarkEnd w:id="41"/>
      <w:r>
        <w:t>System capacity forecast (</w:t>
      </w:r>
      <w:proofErr w:type="spellStart"/>
      <w:r>
        <w:t>volumetrics</w:t>
      </w:r>
      <w:proofErr w:type="spellEnd"/>
      <w:r>
        <w:t>)</w:t>
      </w:r>
    </w:p>
    <w:p w14:paraId="7B13230B" w14:textId="50515330" w:rsidR="00AD37AF" w:rsidRPr="00DF0DFF" w:rsidRDefault="00AD37AF" w:rsidP="00DF0DFF">
      <w:pPr>
        <w:pStyle w:val="BodyText"/>
        <w:rPr>
          <w:sz w:val="20"/>
        </w:rPr>
      </w:pPr>
    </w:p>
    <w:tbl>
      <w:tblPr>
        <w:tblW w:w="8270" w:type="dxa"/>
        <w:tblCellMar>
          <w:left w:w="0" w:type="dxa"/>
          <w:right w:w="0" w:type="dxa"/>
        </w:tblCellMar>
        <w:tblLook w:val="04A0" w:firstRow="1" w:lastRow="0" w:firstColumn="1" w:lastColumn="0" w:noHBand="0" w:noVBand="1"/>
      </w:tblPr>
      <w:tblGrid>
        <w:gridCol w:w="3320"/>
        <w:gridCol w:w="1170"/>
        <w:gridCol w:w="1170"/>
        <w:gridCol w:w="2610"/>
      </w:tblGrid>
      <w:tr w:rsidR="00BA0929" w14:paraId="0657CB44" w14:textId="77777777" w:rsidTr="007B1907">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70DEDB7" w14:textId="77777777" w:rsidR="00BA0929" w:rsidRDefault="00BA0929" w:rsidP="00F20DE8">
            <w:pPr>
              <w:rPr>
                <w:b/>
                <w:bCs/>
                <w:color w:val="000000" w:themeColor="text1"/>
                <w:szCs w:val="22"/>
              </w:rPr>
            </w:pPr>
            <w:r>
              <w:rPr>
                <w:b/>
                <w:bCs/>
                <w:color w:val="000000" w:themeColor="text1"/>
                <w:szCs w:val="22"/>
              </w:rPr>
              <w:lastRenderedPageBreak/>
              <w:t>Server(type)</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C654EC2" w14:textId="77777777" w:rsidR="00BA0929" w:rsidRPr="001003AC" w:rsidRDefault="00BA0929" w:rsidP="00F20DE8">
            <w:pPr>
              <w:rPr>
                <w:rFonts w:ascii="Calibri" w:eastAsiaTheme="minorHAnsi" w:hAnsi="Calibri"/>
                <w:b/>
                <w:bCs/>
                <w:color w:val="000000" w:themeColor="text1"/>
                <w:szCs w:val="22"/>
                <w:lang w:bidi="ar-SA"/>
              </w:rPr>
            </w:pPr>
            <w:r>
              <w:rPr>
                <w:b/>
                <w:bCs/>
                <w:color w:val="000000" w:themeColor="text1"/>
                <w:szCs w:val="22"/>
              </w:rPr>
              <w:t>vCPU</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58B5B0A" w14:textId="77777777" w:rsidR="00BA0929" w:rsidRDefault="00BA0929" w:rsidP="00F20DE8">
            <w:pPr>
              <w:rPr>
                <w:b/>
                <w:bCs/>
                <w:color w:val="000000" w:themeColor="text1"/>
                <w:szCs w:val="22"/>
              </w:rPr>
            </w:pPr>
            <w:r>
              <w:rPr>
                <w:b/>
                <w:bCs/>
                <w:color w:val="000000" w:themeColor="text1"/>
                <w:szCs w:val="22"/>
              </w:rPr>
              <w:t>RAM (GB)</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0C490DFA" w14:textId="77777777" w:rsidR="00BA0929" w:rsidRDefault="00BA0929" w:rsidP="00F20DE8">
            <w:pPr>
              <w:rPr>
                <w:b/>
                <w:bCs/>
                <w:color w:val="000000" w:themeColor="text1"/>
                <w:szCs w:val="22"/>
              </w:rPr>
            </w:pPr>
            <w:r>
              <w:rPr>
                <w:b/>
                <w:bCs/>
                <w:color w:val="000000" w:themeColor="text1"/>
                <w:szCs w:val="22"/>
              </w:rPr>
              <w:t>Data Storage (GB)</w:t>
            </w:r>
          </w:p>
          <w:p w14:paraId="5E30847E" w14:textId="43B517FA" w:rsidR="003069D1" w:rsidRPr="003069D1" w:rsidRDefault="003069D1" w:rsidP="00F20DE8">
            <w:pPr>
              <w:rPr>
                <w:bCs/>
                <w:color w:val="000000" w:themeColor="text1"/>
                <w:szCs w:val="22"/>
              </w:rPr>
            </w:pPr>
            <w:r w:rsidRPr="003069D1">
              <w:rPr>
                <w:bCs/>
                <w:color w:val="000000" w:themeColor="text1"/>
                <w:sz w:val="14"/>
                <w:szCs w:val="22"/>
              </w:rPr>
              <w:t>Data storage size for the OS is fixed</w:t>
            </w:r>
          </w:p>
        </w:tc>
      </w:tr>
      <w:tr w:rsidR="00617807" w:rsidRPr="00E52C01" w14:paraId="132A199D" w14:textId="77777777" w:rsidTr="007B1907">
        <w:tc>
          <w:tcPr>
            <w:tcW w:w="3320" w:type="dxa"/>
            <w:tcBorders>
              <w:top w:val="nil"/>
              <w:left w:val="single" w:sz="8" w:space="0" w:color="666666"/>
              <w:bottom w:val="single" w:sz="8" w:space="0" w:color="666666"/>
              <w:right w:val="single" w:sz="8" w:space="0" w:color="666666"/>
            </w:tcBorders>
          </w:tcPr>
          <w:p w14:paraId="711D9BFC" w14:textId="639C0126" w:rsidR="00617807" w:rsidRPr="002B1A14" w:rsidRDefault="00617807" w:rsidP="00617807">
            <w:pPr>
              <w:rPr>
                <w:color w:val="auto"/>
                <w:szCs w:val="22"/>
              </w:rPr>
            </w:pPr>
            <w:r w:rsidRPr="005139AF">
              <w:t>Client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7F5F9CD" w14:textId="2B273959" w:rsidR="00617807" w:rsidRPr="002B1A14" w:rsidRDefault="00617807" w:rsidP="00617807">
            <w:pPr>
              <w:rPr>
                <w:color w:val="auto"/>
                <w:szCs w:val="22"/>
              </w:rPr>
            </w:pPr>
          </w:p>
        </w:tc>
        <w:tc>
          <w:tcPr>
            <w:tcW w:w="1170" w:type="dxa"/>
            <w:tcBorders>
              <w:top w:val="nil"/>
              <w:left w:val="single" w:sz="8" w:space="0" w:color="666666"/>
              <w:bottom w:val="single" w:sz="8" w:space="0" w:color="666666"/>
              <w:right w:val="single" w:sz="8" w:space="0" w:color="666666"/>
            </w:tcBorders>
          </w:tcPr>
          <w:p w14:paraId="527CECA3" w14:textId="1ACFE240" w:rsidR="00617807" w:rsidRPr="002B1A14" w:rsidRDefault="00617807" w:rsidP="00617807">
            <w:pPr>
              <w:rPr>
                <w:color w:val="auto"/>
                <w:szCs w:val="22"/>
              </w:rPr>
            </w:pPr>
          </w:p>
        </w:tc>
        <w:tc>
          <w:tcPr>
            <w:tcW w:w="2610" w:type="dxa"/>
            <w:tcBorders>
              <w:top w:val="nil"/>
              <w:left w:val="single" w:sz="8" w:space="0" w:color="666666"/>
              <w:bottom w:val="single" w:sz="8" w:space="0" w:color="666666"/>
              <w:right w:val="single" w:sz="8" w:space="0" w:color="666666"/>
            </w:tcBorders>
          </w:tcPr>
          <w:p w14:paraId="284BD6A6" w14:textId="77777777" w:rsidR="00617807" w:rsidRPr="005139AF" w:rsidRDefault="00617807" w:rsidP="00617807">
            <w:r w:rsidRPr="005139AF">
              <w:t>Existing UCRA servers will be used to deploy the DIM clients.</w:t>
            </w:r>
          </w:p>
          <w:p w14:paraId="1D8F07C7" w14:textId="00766A5C" w:rsidR="00617807" w:rsidRPr="002B1A14" w:rsidRDefault="00617807" w:rsidP="00617807">
            <w:pPr>
              <w:rPr>
                <w:color w:val="auto"/>
                <w:szCs w:val="22"/>
              </w:rPr>
            </w:pPr>
            <w:r>
              <w:t>UCRA sizing will be managed by UCRA functional management.</w:t>
            </w:r>
          </w:p>
        </w:tc>
      </w:tr>
      <w:tr w:rsidR="00617807" w:rsidRPr="00E52C01" w14:paraId="4C265F93" w14:textId="77777777" w:rsidTr="007B1907">
        <w:tc>
          <w:tcPr>
            <w:tcW w:w="3320" w:type="dxa"/>
            <w:tcBorders>
              <w:top w:val="nil"/>
              <w:left w:val="single" w:sz="8" w:space="0" w:color="666666"/>
              <w:bottom w:val="single" w:sz="8" w:space="0" w:color="666666"/>
              <w:right w:val="single" w:sz="8" w:space="0" w:color="666666"/>
            </w:tcBorders>
          </w:tcPr>
          <w:p w14:paraId="534FB298" w14:textId="72E4FC33" w:rsidR="00617807" w:rsidRPr="002B1A14" w:rsidRDefault="00617807" w:rsidP="00617807">
            <w:pPr>
              <w:rPr>
                <w:color w:val="auto"/>
                <w:szCs w:val="22"/>
              </w:rPr>
            </w:pPr>
            <w:r w:rsidRPr="005139AF">
              <w:t>Services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38352B4" w14:textId="723A2E62" w:rsidR="00617807" w:rsidRPr="002B1A14" w:rsidRDefault="00617807" w:rsidP="00617807">
            <w:pPr>
              <w:rPr>
                <w:color w:val="auto"/>
                <w:szCs w:val="22"/>
              </w:rPr>
            </w:pPr>
            <w:r>
              <w:rPr>
                <w:color w:val="auto"/>
                <w:szCs w:val="22"/>
              </w:rPr>
              <w:t>8</w:t>
            </w:r>
          </w:p>
        </w:tc>
        <w:tc>
          <w:tcPr>
            <w:tcW w:w="1170" w:type="dxa"/>
            <w:tcBorders>
              <w:top w:val="nil"/>
              <w:left w:val="single" w:sz="8" w:space="0" w:color="666666"/>
              <w:bottom w:val="single" w:sz="8" w:space="0" w:color="666666"/>
              <w:right w:val="single" w:sz="8" w:space="0" w:color="666666"/>
            </w:tcBorders>
          </w:tcPr>
          <w:p w14:paraId="500882EE" w14:textId="024F2840" w:rsidR="00617807" w:rsidRPr="002B1A14" w:rsidRDefault="00617807" w:rsidP="00617807">
            <w:pPr>
              <w:rPr>
                <w:color w:val="auto"/>
                <w:szCs w:val="22"/>
              </w:rPr>
            </w:pPr>
            <w:r>
              <w:rPr>
                <w:color w:val="auto"/>
                <w:szCs w:val="22"/>
              </w:rPr>
              <w:t>32</w:t>
            </w:r>
          </w:p>
        </w:tc>
        <w:tc>
          <w:tcPr>
            <w:tcW w:w="2610" w:type="dxa"/>
            <w:tcBorders>
              <w:top w:val="nil"/>
              <w:left w:val="single" w:sz="8" w:space="0" w:color="666666"/>
              <w:bottom w:val="single" w:sz="8" w:space="0" w:color="666666"/>
              <w:right w:val="single" w:sz="8" w:space="0" w:color="666666"/>
            </w:tcBorders>
          </w:tcPr>
          <w:p w14:paraId="7193BF7F" w14:textId="74891654" w:rsidR="00617807" w:rsidRPr="002B1A14" w:rsidRDefault="00617807" w:rsidP="00617807">
            <w:pPr>
              <w:rPr>
                <w:color w:val="auto"/>
                <w:szCs w:val="22"/>
              </w:rPr>
            </w:pPr>
            <w:r>
              <w:rPr>
                <w:color w:val="auto"/>
                <w:szCs w:val="22"/>
              </w:rPr>
              <w:t>200</w:t>
            </w:r>
          </w:p>
        </w:tc>
      </w:tr>
      <w:tr w:rsidR="00617807" w:rsidRPr="00E52C01" w14:paraId="7D116252" w14:textId="77777777" w:rsidTr="007B1907">
        <w:tc>
          <w:tcPr>
            <w:tcW w:w="3320" w:type="dxa"/>
            <w:tcBorders>
              <w:top w:val="nil"/>
              <w:left w:val="single" w:sz="8" w:space="0" w:color="666666"/>
              <w:bottom w:val="single" w:sz="8" w:space="0" w:color="666666"/>
              <w:right w:val="single" w:sz="8" w:space="0" w:color="666666"/>
            </w:tcBorders>
          </w:tcPr>
          <w:p w14:paraId="128B4332" w14:textId="55AC28DC" w:rsidR="00617807" w:rsidRPr="002B1A14" w:rsidRDefault="00617807" w:rsidP="00617807">
            <w:pPr>
              <w:rPr>
                <w:color w:val="auto"/>
                <w:szCs w:val="22"/>
              </w:rPr>
            </w:pPr>
            <w:r w:rsidRPr="005139AF">
              <w:t>Engine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39D8113" w14:textId="2578C0E5" w:rsidR="00617807" w:rsidRPr="002B1A14" w:rsidRDefault="00617807" w:rsidP="00617807">
            <w:pPr>
              <w:rPr>
                <w:color w:val="auto"/>
                <w:szCs w:val="22"/>
              </w:rPr>
            </w:pPr>
            <w:r>
              <w:rPr>
                <w:color w:val="auto"/>
                <w:szCs w:val="22"/>
              </w:rPr>
              <w:t>8</w:t>
            </w:r>
          </w:p>
        </w:tc>
        <w:tc>
          <w:tcPr>
            <w:tcW w:w="1170" w:type="dxa"/>
            <w:tcBorders>
              <w:top w:val="nil"/>
              <w:left w:val="single" w:sz="8" w:space="0" w:color="666666"/>
              <w:bottom w:val="single" w:sz="8" w:space="0" w:color="666666"/>
              <w:right w:val="single" w:sz="8" w:space="0" w:color="666666"/>
            </w:tcBorders>
          </w:tcPr>
          <w:p w14:paraId="4C6D7A50" w14:textId="21C6C35E" w:rsidR="00617807" w:rsidRPr="002B1A14" w:rsidRDefault="00617807" w:rsidP="00617807">
            <w:pPr>
              <w:rPr>
                <w:color w:val="auto"/>
                <w:szCs w:val="22"/>
              </w:rPr>
            </w:pPr>
            <w:r>
              <w:rPr>
                <w:color w:val="auto"/>
                <w:szCs w:val="22"/>
              </w:rPr>
              <w:t>64</w:t>
            </w:r>
          </w:p>
        </w:tc>
        <w:tc>
          <w:tcPr>
            <w:tcW w:w="2610" w:type="dxa"/>
            <w:tcBorders>
              <w:top w:val="nil"/>
              <w:left w:val="single" w:sz="8" w:space="0" w:color="666666"/>
              <w:bottom w:val="single" w:sz="8" w:space="0" w:color="666666"/>
              <w:right w:val="single" w:sz="8" w:space="0" w:color="666666"/>
            </w:tcBorders>
          </w:tcPr>
          <w:p w14:paraId="30E3AAAE" w14:textId="77777777" w:rsidR="00617807" w:rsidRDefault="00617807" w:rsidP="00617807">
            <w:pPr>
              <w:rPr>
                <w:color w:val="auto"/>
                <w:szCs w:val="22"/>
              </w:rPr>
            </w:pPr>
            <w:r>
              <w:rPr>
                <w:color w:val="auto"/>
                <w:szCs w:val="22"/>
              </w:rPr>
              <w:t>1000 Scratch Disk</w:t>
            </w:r>
          </w:p>
          <w:p w14:paraId="6E1C9D94" w14:textId="77777777" w:rsidR="00617807" w:rsidRDefault="00617807" w:rsidP="00617807">
            <w:pPr>
              <w:rPr>
                <w:color w:val="auto"/>
                <w:szCs w:val="22"/>
              </w:rPr>
            </w:pPr>
            <w:r>
              <w:rPr>
                <w:color w:val="auto"/>
                <w:szCs w:val="22"/>
              </w:rPr>
              <w:t>500 Persistent Storage</w:t>
            </w:r>
          </w:p>
          <w:p w14:paraId="1EFA22AF" w14:textId="437F26D5" w:rsidR="00617807" w:rsidRPr="002B1A14" w:rsidRDefault="00617807" w:rsidP="00617807">
            <w:pPr>
              <w:rPr>
                <w:color w:val="auto"/>
                <w:szCs w:val="22"/>
              </w:rPr>
            </w:pPr>
            <w:r>
              <w:rPr>
                <w:color w:val="auto"/>
                <w:szCs w:val="22"/>
              </w:rPr>
              <w:t>500 Shared GRID disk (only first node)</w:t>
            </w:r>
          </w:p>
        </w:tc>
      </w:tr>
      <w:tr w:rsidR="00617807" w:rsidRPr="00E52C01" w14:paraId="31CCC603" w14:textId="77777777" w:rsidTr="007B1907">
        <w:tc>
          <w:tcPr>
            <w:tcW w:w="3320" w:type="dxa"/>
            <w:tcBorders>
              <w:top w:val="nil"/>
              <w:left w:val="single" w:sz="8" w:space="0" w:color="666666"/>
              <w:bottom w:val="single" w:sz="8" w:space="0" w:color="666666"/>
              <w:right w:val="single" w:sz="8" w:space="0" w:color="666666"/>
            </w:tcBorders>
          </w:tcPr>
          <w:p w14:paraId="198785D5" w14:textId="48A87556" w:rsidR="00617807" w:rsidRPr="002B1A14" w:rsidRDefault="00617807" w:rsidP="00617807">
            <w:pPr>
              <w:rPr>
                <w:color w:val="auto"/>
                <w:szCs w:val="22"/>
              </w:rPr>
            </w:pPr>
            <w:r>
              <w:t>Fileserver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F2608BA" w14:textId="77777777" w:rsidR="00617807" w:rsidRPr="002B1A14" w:rsidRDefault="00617807" w:rsidP="00617807">
            <w:pPr>
              <w:rPr>
                <w:color w:val="auto"/>
                <w:szCs w:val="22"/>
              </w:rPr>
            </w:pPr>
          </w:p>
        </w:tc>
        <w:tc>
          <w:tcPr>
            <w:tcW w:w="1170" w:type="dxa"/>
            <w:tcBorders>
              <w:top w:val="nil"/>
              <w:left w:val="single" w:sz="8" w:space="0" w:color="666666"/>
              <w:bottom w:val="single" w:sz="8" w:space="0" w:color="666666"/>
              <w:right w:val="single" w:sz="8" w:space="0" w:color="666666"/>
            </w:tcBorders>
          </w:tcPr>
          <w:p w14:paraId="7129CB4B" w14:textId="6F60613C" w:rsidR="00617807" w:rsidRPr="002B1A14" w:rsidRDefault="00617807" w:rsidP="00617807">
            <w:pPr>
              <w:rPr>
                <w:color w:val="auto"/>
                <w:szCs w:val="22"/>
              </w:rPr>
            </w:pPr>
          </w:p>
        </w:tc>
        <w:tc>
          <w:tcPr>
            <w:tcW w:w="2610" w:type="dxa"/>
            <w:tcBorders>
              <w:top w:val="nil"/>
              <w:left w:val="single" w:sz="8" w:space="0" w:color="666666"/>
              <w:bottom w:val="single" w:sz="8" w:space="0" w:color="666666"/>
              <w:right w:val="single" w:sz="8" w:space="0" w:color="666666"/>
            </w:tcBorders>
          </w:tcPr>
          <w:p w14:paraId="6DEA463A" w14:textId="77777777" w:rsidR="00617807" w:rsidRDefault="005141E2" w:rsidP="00617807">
            <w:pPr>
              <w:rPr>
                <w:color w:val="auto"/>
                <w:szCs w:val="22"/>
              </w:rPr>
            </w:pPr>
            <w:r>
              <w:rPr>
                <w:color w:val="auto"/>
                <w:szCs w:val="22"/>
              </w:rPr>
              <w:t>2000 Shared disk with DB Tier and data providers (HOT)</w:t>
            </w:r>
          </w:p>
          <w:p w14:paraId="6B68E2AC" w14:textId="2C062190" w:rsidR="005141E2" w:rsidRPr="002B1A14" w:rsidRDefault="005141E2" w:rsidP="00617807">
            <w:pPr>
              <w:rPr>
                <w:color w:val="auto"/>
                <w:szCs w:val="22"/>
              </w:rPr>
            </w:pPr>
            <w:r>
              <w:rPr>
                <w:color w:val="auto"/>
                <w:szCs w:val="22"/>
              </w:rPr>
              <w:t xml:space="preserve">10000 Initial 10TB “Archive” growing to potentially 40TB in 5 years. Separate </w:t>
            </w:r>
            <w:proofErr w:type="spellStart"/>
            <w:r>
              <w:rPr>
                <w:color w:val="auto"/>
                <w:szCs w:val="22"/>
              </w:rPr>
              <w:t>filesystem</w:t>
            </w:r>
            <w:proofErr w:type="spellEnd"/>
            <w:r>
              <w:rPr>
                <w:color w:val="auto"/>
                <w:szCs w:val="22"/>
              </w:rPr>
              <w:t>. (COLD)</w:t>
            </w:r>
          </w:p>
        </w:tc>
      </w:tr>
      <w:tr w:rsidR="005141E2" w:rsidRPr="00E52C01" w14:paraId="1EC93600" w14:textId="77777777" w:rsidTr="007B1907">
        <w:tc>
          <w:tcPr>
            <w:tcW w:w="3320" w:type="dxa"/>
            <w:tcBorders>
              <w:top w:val="nil"/>
              <w:left w:val="single" w:sz="8" w:space="0" w:color="666666"/>
              <w:bottom w:val="single" w:sz="8" w:space="0" w:color="666666"/>
              <w:right w:val="single" w:sz="8" w:space="0" w:color="666666"/>
            </w:tcBorders>
          </w:tcPr>
          <w:p w14:paraId="0C930751" w14:textId="01AA2FED" w:rsidR="005141E2" w:rsidRPr="002B1A14" w:rsidRDefault="005141E2" w:rsidP="005141E2">
            <w:pPr>
              <w:rPr>
                <w:color w:val="auto"/>
                <w:szCs w:val="22"/>
              </w:rPr>
            </w:pPr>
            <w:r w:rsidRPr="005139AF">
              <w:t>Database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F8C6B30" w14:textId="77777777" w:rsidR="005141E2" w:rsidRPr="002B1A14" w:rsidRDefault="005141E2" w:rsidP="005141E2">
            <w:pPr>
              <w:rPr>
                <w:color w:val="auto"/>
                <w:szCs w:val="22"/>
              </w:rPr>
            </w:pPr>
          </w:p>
        </w:tc>
        <w:tc>
          <w:tcPr>
            <w:tcW w:w="1170" w:type="dxa"/>
            <w:tcBorders>
              <w:top w:val="nil"/>
              <w:left w:val="single" w:sz="8" w:space="0" w:color="666666"/>
              <w:bottom w:val="single" w:sz="8" w:space="0" w:color="666666"/>
              <w:right w:val="single" w:sz="8" w:space="0" w:color="666666"/>
            </w:tcBorders>
          </w:tcPr>
          <w:p w14:paraId="48F91C8E" w14:textId="77777777" w:rsidR="005141E2" w:rsidRPr="002B1A14" w:rsidRDefault="005141E2" w:rsidP="005141E2">
            <w:pPr>
              <w:rPr>
                <w:color w:val="auto"/>
                <w:szCs w:val="22"/>
              </w:rPr>
            </w:pPr>
          </w:p>
        </w:tc>
        <w:tc>
          <w:tcPr>
            <w:tcW w:w="2610" w:type="dxa"/>
            <w:tcBorders>
              <w:top w:val="nil"/>
              <w:left w:val="single" w:sz="8" w:space="0" w:color="666666"/>
              <w:bottom w:val="single" w:sz="8" w:space="0" w:color="666666"/>
              <w:right w:val="single" w:sz="8" w:space="0" w:color="666666"/>
            </w:tcBorders>
          </w:tcPr>
          <w:p w14:paraId="17C940D7" w14:textId="7D8FAD46" w:rsidR="005141E2" w:rsidRPr="002B1A14" w:rsidRDefault="005141E2" w:rsidP="005141E2">
            <w:pPr>
              <w:ind w:firstLine="720"/>
              <w:rPr>
                <w:color w:val="auto"/>
                <w:szCs w:val="22"/>
              </w:rPr>
            </w:pPr>
            <w:r>
              <w:rPr>
                <w:i/>
                <w:iCs/>
              </w:rPr>
              <w:t>A</w:t>
            </w:r>
            <w:r w:rsidRPr="00BA3EA9">
              <w:rPr>
                <w:i/>
                <w:iCs/>
              </w:rPr>
              <w:t xml:space="preserve"> new AIX database server under the CI of D</w:t>
            </w:r>
            <w:r>
              <w:rPr>
                <w:i/>
                <w:iCs/>
              </w:rPr>
              <w:t>IM</w:t>
            </w:r>
            <w:r w:rsidRPr="00BA3EA9">
              <w:rPr>
                <w:i/>
                <w:iCs/>
              </w:rPr>
              <w:t>-</w:t>
            </w:r>
            <w:proofErr w:type="spellStart"/>
            <w:r>
              <w:rPr>
                <w:i/>
                <w:iCs/>
              </w:rPr>
              <w:t>InfoSphere</w:t>
            </w:r>
            <w:proofErr w:type="spellEnd"/>
            <w:r w:rsidRPr="00BA3EA9">
              <w:rPr>
                <w:i/>
                <w:iCs/>
              </w:rPr>
              <w:t>.  This server contains only the D</w:t>
            </w:r>
            <w:r>
              <w:rPr>
                <w:i/>
                <w:iCs/>
              </w:rPr>
              <w:t>IM</w:t>
            </w:r>
            <w:r w:rsidRPr="00BA3EA9">
              <w:rPr>
                <w:i/>
                <w:iCs/>
              </w:rPr>
              <w:t>-Databases.</w:t>
            </w:r>
            <w:r>
              <w:rPr>
                <w:i/>
                <w:iCs/>
              </w:rPr>
              <w:t xml:space="preserve"> </w:t>
            </w:r>
            <w:r>
              <w:t xml:space="preserve">2 TB minimum, depending on </w:t>
            </w:r>
            <w:proofErr w:type="spellStart"/>
            <w:r>
              <w:t>datafabriek</w:t>
            </w:r>
            <w:proofErr w:type="spellEnd"/>
            <w:r>
              <w:t xml:space="preserve"> source additions growth in 2 years to 20 TB</w:t>
            </w:r>
          </w:p>
        </w:tc>
      </w:tr>
      <w:tr w:rsidR="005141E2" w:rsidRPr="00E52C01" w14:paraId="5E91B4C5" w14:textId="77777777" w:rsidTr="007B1907">
        <w:tc>
          <w:tcPr>
            <w:tcW w:w="3320" w:type="dxa"/>
            <w:tcBorders>
              <w:top w:val="nil"/>
              <w:left w:val="single" w:sz="8" w:space="0" w:color="666666"/>
              <w:bottom w:val="single" w:sz="8" w:space="0" w:color="666666"/>
              <w:right w:val="single" w:sz="8" w:space="0" w:color="666666"/>
            </w:tcBorders>
          </w:tcPr>
          <w:p w14:paraId="078F378D" w14:textId="78FD35BD" w:rsidR="005141E2" w:rsidRPr="002B1A14" w:rsidRDefault="005141E2" w:rsidP="005141E2">
            <w:pPr>
              <w:rPr>
                <w:color w:val="auto"/>
                <w:szCs w:val="22"/>
              </w:rPr>
            </w:pPr>
            <w:r w:rsidRPr="005139AF">
              <w:t>Metadata bridge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C52DC83" w14:textId="2E53F68F" w:rsidR="005141E2" w:rsidRPr="002B1A14" w:rsidRDefault="005141E2" w:rsidP="005141E2">
            <w:pPr>
              <w:rPr>
                <w:color w:val="auto"/>
                <w:szCs w:val="22"/>
              </w:rPr>
            </w:pPr>
            <w:r w:rsidRPr="005139AF">
              <w:t>4</w:t>
            </w:r>
          </w:p>
        </w:tc>
        <w:tc>
          <w:tcPr>
            <w:tcW w:w="1170" w:type="dxa"/>
            <w:tcBorders>
              <w:top w:val="nil"/>
              <w:left w:val="single" w:sz="8" w:space="0" w:color="666666"/>
              <w:bottom w:val="single" w:sz="8" w:space="0" w:color="666666"/>
              <w:right w:val="single" w:sz="8" w:space="0" w:color="666666"/>
            </w:tcBorders>
          </w:tcPr>
          <w:p w14:paraId="31E26196" w14:textId="66269860" w:rsidR="005141E2" w:rsidRPr="002B1A14" w:rsidRDefault="005141E2" w:rsidP="005141E2">
            <w:pPr>
              <w:rPr>
                <w:color w:val="auto"/>
                <w:szCs w:val="22"/>
              </w:rPr>
            </w:pPr>
            <w:r w:rsidRPr="005139AF">
              <w:t>16</w:t>
            </w:r>
          </w:p>
        </w:tc>
        <w:tc>
          <w:tcPr>
            <w:tcW w:w="2610" w:type="dxa"/>
            <w:tcBorders>
              <w:top w:val="nil"/>
              <w:left w:val="single" w:sz="8" w:space="0" w:color="666666"/>
              <w:bottom w:val="single" w:sz="8" w:space="0" w:color="666666"/>
              <w:right w:val="single" w:sz="8" w:space="0" w:color="666666"/>
            </w:tcBorders>
          </w:tcPr>
          <w:p w14:paraId="54C682B8" w14:textId="71B07F34" w:rsidR="005141E2" w:rsidRPr="002B1A14" w:rsidRDefault="005141E2" w:rsidP="005141E2">
            <w:pPr>
              <w:rPr>
                <w:color w:val="auto"/>
                <w:szCs w:val="22"/>
              </w:rPr>
            </w:pPr>
            <w:r w:rsidRPr="005139AF">
              <w:t>100</w:t>
            </w:r>
          </w:p>
        </w:tc>
      </w:tr>
      <w:tr w:rsidR="005141E2" w:rsidRPr="00E52C01" w14:paraId="07535321" w14:textId="77777777" w:rsidTr="007B1907">
        <w:tc>
          <w:tcPr>
            <w:tcW w:w="3320" w:type="dxa"/>
            <w:tcBorders>
              <w:top w:val="nil"/>
              <w:left w:val="single" w:sz="8" w:space="0" w:color="666666"/>
              <w:bottom w:val="single" w:sz="8" w:space="0" w:color="666666"/>
              <w:right w:val="single" w:sz="8" w:space="0" w:color="666666"/>
            </w:tcBorders>
          </w:tcPr>
          <w:p w14:paraId="7B587583" w14:textId="25039F08" w:rsidR="005141E2" w:rsidRPr="002B1A14" w:rsidRDefault="005141E2" w:rsidP="005141E2">
            <w:pPr>
              <w:rPr>
                <w:color w:val="auto"/>
                <w:szCs w:val="22"/>
              </w:rPr>
            </w:pPr>
            <w:r w:rsidRPr="005139AF">
              <w:t>Enterprise search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BA119CE" w14:textId="1B0CD00D" w:rsidR="005141E2" w:rsidRPr="002B1A14" w:rsidRDefault="005141E2" w:rsidP="005141E2">
            <w:pPr>
              <w:rPr>
                <w:color w:val="auto"/>
                <w:szCs w:val="22"/>
              </w:rPr>
            </w:pPr>
            <w:r w:rsidRPr="005139AF">
              <w:t>8</w:t>
            </w:r>
          </w:p>
        </w:tc>
        <w:tc>
          <w:tcPr>
            <w:tcW w:w="1170" w:type="dxa"/>
            <w:tcBorders>
              <w:top w:val="nil"/>
              <w:left w:val="single" w:sz="8" w:space="0" w:color="666666"/>
              <w:bottom w:val="single" w:sz="8" w:space="0" w:color="666666"/>
              <w:right w:val="single" w:sz="8" w:space="0" w:color="666666"/>
            </w:tcBorders>
          </w:tcPr>
          <w:p w14:paraId="3E67A703" w14:textId="55963466" w:rsidR="005141E2" w:rsidRPr="002B1A14" w:rsidRDefault="005141E2" w:rsidP="005141E2">
            <w:pPr>
              <w:rPr>
                <w:color w:val="auto"/>
                <w:szCs w:val="22"/>
              </w:rPr>
            </w:pPr>
            <w:r w:rsidRPr="005139AF">
              <w:t>32</w:t>
            </w:r>
          </w:p>
        </w:tc>
        <w:tc>
          <w:tcPr>
            <w:tcW w:w="2610" w:type="dxa"/>
            <w:tcBorders>
              <w:top w:val="nil"/>
              <w:left w:val="single" w:sz="8" w:space="0" w:color="666666"/>
              <w:bottom w:val="single" w:sz="8" w:space="0" w:color="666666"/>
              <w:right w:val="single" w:sz="8" w:space="0" w:color="666666"/>
            </w:tcBorders>
          </w:tcPr>
          <w:p w14:paraId="297EFA41" w14:textId="7E65174D" w:rsidR="005141E2" w:rsidRPr="002B1A14" w:rsidRDefault="005141E2" w:rsidP="005141E2">
            <w:pPr>
              <w:rPr>
                <w:color w:val="auto"/>
                <w:szCs w:val="22"/>
              </w:rPr>
            </w:pPr>
            <w:r w:rsidRPr="005139AF">
              <w:t>500</w:t>
            </w:r>
          </w:p>
        </w:tc>
      </w:tr>
      <w:tr w:rsidR="00BD04B8" w:rsidRPr="00E52C01" w14:paraId="71BD134D" w14:textId="77777777" w:rsidTr="007B1907">
        <w:tc>
          <w:tcPr>
            <w:tcW w:w="3320" w:type="dxa"/>
            <w:tcBorders>
              <w:top w:val="nil"/>
              <w:left w:val="single" w:sz="8" w:space="0" w:color="666666"/>
              <w:bottom w:val="single" w:sz="8" w:space="0" w:color="666666"/>
              <w:right w:val="single" w:sz="8" w:space="0" w:color="666666"/>
            </w:tcBorders>
          </w:tcPr>
          <w:p w14:paraId="6AAD8A87" w14:textId="77777777" w:rsidR="00BD04B8" w:rsidRDefault="00BD04B8" w:rsidP="00BD04B8">
            <w:pPr>
              <w:pStyle w:val="BodyText"/>
            </w:pPr>
            <w:r w:rsidRPr="004F4DE4">
              <w:t>Initial required capacity (estimated) for 2 non-P environments O + T:</w:t>
            </w:r>
          </w:p>
          <w:p w14:paraId="52A66A09" w14:textId="77777777" w:rsidR="00BD04B8" w:rsidRPr="005139AF" w:rsidRDefault="00BD04B8" w:rsidP="005141E2"/>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53EAE84" w14:textId="77777777" w:rsidR="00BD04B8" w:rsidRPr="005139AF" w:rsidRDefault="00BD04B8" w:rsidP="005141E2"/>
        </w:tc>
        <w:tc>
          <w:tcPr>
            <w:tcW w:w="1170" w:type="dxa"/>
            <w:tcBorders>
              <w:top w:val="nil"/>
              <w:left w:val="single" w:sz="8" w:space="0" w:color="666666"/>
              <w:bottom w:val="single" w:sz="8" w:space="0" w:color="666666"/>
              <w:right w:val="single" w:sz="8" w:space="0" w:color="666666"/>
            </w:tcBorders>
          </w:tcPr>
          <w:p w14:paraId="60B9D039" w14:textId="77777777" w:rsidR="00BD04B8" w:rsidRPr="005139AF" w:rsidRDefault="00BD04B8" w:rsidP="005141E2"/>
        </w:tc>
        <w:tc>
          <w:tcPr>
            <w:tcW w:w="2610" w:type="dxa"/>
            <w:tcBorders>
              <w:top w:val="nil"/>
              <w:left w:val="single" w:sz="8" w:space="0" w:color="666666"/>
              <w:bottom w:val="single" w:sz="8" w:space="0" w:color="666666"/>
              <w:right w:val="single" w:sz="8" w:space="0" w:color="666666"/>
            </w:tcBorders>
          </w:tcPr>
          <w:p w14:paraId="5376057B" w14:textId="77777777" w:rsidR="00BD04B8" w:rsidRPr="005139AF" w:rsidRDefault="00BD04B8" w:rsidP="005141E2"/>
        </w:tc>
      </w:tr>
      <w:tr w:rsidR="00BD04B8" w14:paraId="462F87C2" w14:textId="77777777" w:rsidTr="00BD04B8">
        <w:tc>
          <w:tcPr>
            <w:tcW w:w="3320" w:type="dxa"/>
            <w:tcBorders>
              <w:top w:val="nil"/>
              <w:left w:val="single" w:sz="8" w:space="0" w:color="666666"/>
              <w:bottom w:val="single" w:sz="8" w:space="0" w:color="666666"/>
              <w:right w:val="single" w:sz="8" w:space="0" w:color="666666"/>
            </w:tcBorders>
            <w:shd w:val="clear" w:color="auto" w:fill="D9D9D9" w:themeFill="background1" w:themeFillShade="D9"/>
          </w:tcPr>
          <w:p w14:paraId="022350DC" w14:textId="77777777" w:rsidR="00BD04B8" w:rsidRPr="00BD04B8" w:rsidRDefault="00BD04B8" w:rsidP="00875321">
            <w:r w:rsidRPr="00BD04B8">
              <w:t>Server(type)</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FE1B255" w14:textId="77777777" w:rsidR="00BD04B8" w:rsidRPr="00BD04B8" w:rsidRDefault="00BD04B8" w:rsidP="00875321">
            <w:r w:rsidRPr="00BD04B8">
              <w:t>vCPU</w:t>
            </w:r>
          </w:p>
        </w:tc>
        <w:tc>
          <w:tcPr>
            <w:tcW w:w="1170" w:type="dxa"/>
            <w:tcBorders>
              <w:top w:val="nil"/>
              <w:left w:val="single" w:sz="8" w:space="0" w:color="666666"/>
              <w:bottom w:val="single" w:sz="8" w:space="0" w:color="666666"/>
              <w:right w:val="single" w:sz="8" w:space="0" w:color="666666"/>
            </w:tcBorders>
            <w:shd w:val="clear" w:color="auto" w:fill="D9D9D9" w:themeFill="background1" w:themeFillShade="D9"/>
          </w:tcPr>
          <w:p w14:paraId="30833961" w14:textId="77777777" w:rsidR="00BD04B8" w:rsidRPr="00BD04B8" w:rsidRDefault="00BD04B8" w:rsidP="00875321">
            <w:r w:rsidRPr="00BD04B8">
              <w:t>RAM (GB)</w:t>
            </w:r>
          </w:p>
        </w:tc>
        <w:tc>
          <w:tcPr>
            <w:tcW w:w="2610" w:type="dxa"/>
            <w:tcBorders>
              <w:top w:val="nil"/>
              <w:left w:val="single" w:sz="8" w:space="0" w:color="666666"/>
              <w:bottom w:val="single" w:sz="8" w:space="0" w:color="666666"/>
              <w:right w:val="single" w:sz="8" w:space="0" w:color="666666"/>
            </w:tcBorders>
            <w:shd w:val="clear" w:color="auto" w:fill="D9D9D9" w:themeFill="background1" w:themeFillShade="D9"/>
          </w:tcPr>
          <w:p w14:paraId="353D0832" w14:textId="77777777" w:rsidR="00BD04B8" w:rsidRPr="00BD04B8" w:rsidRDefault="00BD04B8" w:rsidP="00875321">
            <w:r w:rsidRPr="00BD04B8">
              <w:t>Data Storage (GB)</w:t>
            </w:r>
          </w:p>
          <w:p w14:paraId="0170245C" w14:textId="77777777" w:rsidR="00BD04B8" w:rsidRPr="00BD04B8" w:rsidRDefault="00BD04B8" w:rsidP="00875321">
            <w:r w:rsidRPr="00BD04B8">
              <w:t>Data storage size for the OS is fixed</w:t>
            </w:r>
          </w:p>
        </w:tc>
      </w:tr>
      <w:tr w:rsidR="00BD04B8" w:rsidRPr="00E52C01" w14:paraId="09EE4A53" w14:textId="77777777" w:rsidTr="00BD04B8">
        <w:tc>
          <w:tcPr>
            <w:tcW w:w="3320" w:type="dxa"/>
            <w:tcBorders>
              <w:top w:val="nil"/>
              <w:left w:val="single" w:sz="8" w:space="0" w:color="666666"/>
              <w:bottom w:val="single" w:sz="8" w:space="0" w:color="666666"/>
              <w:right w:val="single" w:sz="8" w:space="0" w:color="666666"/>
            </w:tcBorders>
          </w:tcPr>
          <w:p w14:paraId="2877E902" w14:textId="77777777" w:rsidR="00BD04B8" w:rsidRPr="00BD04B8" w:rsidRDefault="00BD04B8" w:rsidP="00875321">
            <w:r w:rsidRPr="005139AF">
              <w:t>Client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B32B444" w14:textId="77777777" w:rsidR="00BD04B8" w:rsidRPr="00BD04B8" w:rsidRDefault="00BD04B8" w:rsidP="00875321"/>
        </w:tc>
        <w:tc>
          <w:tcPr>
            <w:tcW w:w="1170" w:type="dxa"/>
            <w:tcBorders>
              <w:top w:val="nil"/>
              <w:left w:val="single" w:sz="8" w:space="0" w:color="666666"/>
              <w:bottom w:val="single" w:sz="8" w:space="0" w:color="666666"/>
              <w:right w:val="single" w:sz="8" w:space="0" w:color="666666"/>
            </w:tcBorders>
          </w:tcPr>
          <w:p w14:paraId="033A5392" w14:textId="77777777" w:rsidR="00BD04B8" w:rsidRPr="00BD04B8" w:rsidRDefault="00BD04B8" w:rsidP="00875321"/>
        </w:tc>
        <w:tc>
          <w:tcPr>
            <w:tcW w:w="2610" w:type="dxa"/>
            <w:tcBorders>
              <w:top w:val="nil"/>
              <w:left w:val="single" w:sz="8" w:space="0" w:color="666666"/>
              <w:bottom w:val="single" w:sz="8" w:space="0" w:color="666666"/>
              <w:right w:val="single" w:sz="8" w:space="0" w:color="666666"/>
            </w:tcBorders>
          </w:tcPr>
          <w:p w14:paraId="6FA4CAB9" w14:textId="77777777" w:rsidR="00BD04B8" w:rsidRPr="005139AF" w:rsidRDefault="00BD04B8" w:rsidP="00875321">
            <w:r w:rsidRPr="005139AF">
              <w:t>Existing UCRA servers will be used to deploy the DIM clients.</w:t>
            </w:r>
          </w:p>
          <w:p w14:paraId="20020E60" w14:textId="77777777" w:rsidR="00BD04B8" w:rsidRPr="00BD04B8" w:rsidRDefault="00BD04B8" w:rsidP="00875321">
            <w:r>
              <w:t>UCRA sizing will be managed by UCRA functional management.</w:t>
            </w:r>
          </w:p>
        </w:tc>
      </w:tr>
      <w:tr w:rsidR="00BD04B8" w:rsidRPr="00E52C01" w14:paraId="1661A6E7" w14:textId="77777777" w:rsidTr="00BD04B8">
        <w:tc>
          <w:tcPr>
            <w:tcW w:w="3320" w:type="dxa"/>
            <w:tcBorders>
              <w:top w:val="nil"/>
              <w:left w:val="single" w:sz="8" w:space="0" w:color="666666"/>
              <w:bottom w:val="single" w:sz="8" w:space="0" w:color="666666"/>
              <w:right w:val="single" w:sz="8" w:space="0" w:color="666666"/>
            </w:tcBorders>
          </w:tcPr>
          <w:p w14:paraId="15A616A4" w14:textId="77777777" w:rsidR="00BD04B8" w:rsidRPr="00BD04B8" w:rsidRDefault="00BD04B8" w:rsidP="00875321">
            <w:r w:rsidRPr="005139AF">
              <w:t>Services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FBF45CE" w14:textId="77777777" w:rsidR="00BD04B8" w:rsidRPr="00BD04B8" w:rsidRDefault="00BD04B8" w:rsidP="00875321">
            <w:r w:rsidRPr="00BD04B8">
              <w:t>8</w:t>
            </w:r>
          </w:p>
        </w:tc>
        <w:tc>
          <w:tcPr>
            <w:tcW w:w="1170" w:type="dxa"/>
            <w:tcBorders>
              <w:top w:val="nil"/>
              <w:left w:val="single" w:sz="8" w:space="0" w:color="666666"/>
              <w:bottom w:val="single" w:sz="8" w:space="0" w:color="666666"/>
              <w:right w:val="single" w:sz="8" w:space="0" w:color="666666"/>
            </w:tcBorders>
          </w:tcPr>
          <w:p w14:paraId="07E5BA78" w14:textId="77777777" w:rsidR="00BD04B8" w:rsidRPr="00BD04B8" w:rsidRDefault="00BD04B8" w:rsidP="00875321">
            <w:r w:rsidRPr="00BD04B8">
              <w:t>32</w:t>
            </w:r>
          </w:p>
        </w:tc>
        <w:tc>
          <w:tcPr>
            <w:tcW w:w="2610" w:type="dxa"/>
            <w:tcBorders>
              <w:top w:val="nil"/>
              <w:left w:val="single" w:sz="8" w:space="0" w:color="666666"/>
              <w:bottom w:val="single" w:sz="8" w:space="0" w:color="666666"/>
              <w:right w:val="single" w:sz="8" w:space="0" w:color="666666"/>
            </w:tcBorders>
          </w:tcPr>
          <w:p w14:paraId="132F3DC7" w14:textId="77777777" w:rsidR="00BD04B8" w:rsidRPr="00BD04B8" w:rsidRDefault="00BD04B8" w:rsidP="00875321">
            <w:r w:rsidRPr="00BD04B8">
              <w:t>200</w:t>
            </w:r>
          </w:p>
        </w:tc>
      </w:tr>
      <w:tr w:rsidR="00BD04B8" w:rsidRPr="00E52C01" w14:paraId="7AF461A3" w14:textId="77777777" w:rsidTr="00BD04B8">
        <w:tc>
          <w:tcPr>
            <w:tcW w:w="3320" w:type="dxa"/>
            <w:tcBorders>
              <w:top w:val="nil"/>
              <w:left w:val="single" w:sz="8" w:space="0" w:color="666666"/>
              <w:bottom w:val="single" w:sz="8" w:space="0" w:color="666666"/>
              <w:right w:val="single" w:sz="8" w:space="0" w:color="666666"/>
            </w:tcBorders>
          </w:tcPr>
          <w:p w14:paraId="3B4CBAD1" w14:textId="77777777" w:rsidR="00BD04B8" w:rsidRPr="00BD04B8" w:rsidRDefault="00BD04B8" w:rsidP="00875321">
            <w:r w:rsidRPr="005139AF">
              <w:t>Engine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9A7C809" w14:textId="77777777" w:rsidR="00BD04B8" w:rsidRPr="00BD04B8" w:rsidRDefault="00BD04B8" w:rsidP="00875321">
            <w:r w:rsidRPr="00BD04B8">
              <w:t>8</w:t>
            </w:r>
          </w:p>
        </w:tc>
        <w:tc>
          <w:tcPr>
            <w:tcW w:w="1170" w:type="dxa"/>
            <w:tcBorders>
              <w:top w:val="nil"/>
              <w:left w:val="single" w:sz="8" w:space="0" w:color="666666"/>
              <w:bottom w:val="single" w:sz="8" w:space="0" w:color="666666"/>
              <w:right w:val="single" w:sz="8" w:space="0" w:color="666666"/>
            </w:tcBorders>
          </w:tcPr>
          <w:p w14:paraId="04B1A829" w14:textId="3C264D06" w:rsidR="00BD04B8" w:rsidRPr="00BD04B8" w:rsidRDefault="00DF5B55" w:rsidP="00875321">
            <w:r>
              <w:t>32</w:t>
            </w:r>
          </w:p>
        </w:tc>
        <w:tc>
          <w:tcPr>
            <w:tcW w:w="2610" w:type="dxa"/>
            <w:tcBorders>
              <w:top w:val="nil"/>
              <w:left w:val="single" w:sz="8" w:space="0" w:color="666666"/>
              <w:bottom w:val="single" w:sz="8" w:space="0" w:color="666666"/>
              <w:right w:val="single" w:sz="8" w:space="0" w:color="666666"/>
            </w:tcBorders>
          </w:tcPr>
          <w:p w14:paraId="2E8CEAC9" w14:textId="230A0748" w:rsidR="00BD04B8" w:rsidRPr="00BD04B8" w:rsidRDefault="00DF5B55" w:rsidP="00875321">
            <w:r>
              <w:t xml:space="preserve">200 </w:t>
            </w:r>
            <w:r w:rsidR="00BD04B8" w:rsidRPr="00BD04B8">
              <w:t>Scratch Disk</w:t>
            </w:r>
          </w:p>
          <w:p w14:paraId="6F17FC34" w14:textId="77777777" w:rsidR="00BD04B8" w:rsidRPr="00BD04B8" w:rsidRDefault="00BD04B8" w:rsidP="00875321">
            <w:r w:rsidRPr="00BD04B8">
              <w:t>500 Persistent Storage</w:t>
            </w:r>
          </w:p>
          <w:p w14:paraId="06335945" w14:textId="77777777" w:rsidR="00BD04B8" w:rsidRPr="00BD04B8" w:rsidRDefault="00BD04B8" w:rsidP="00875321">
            <w:r w:rsidRPr="00BD04B8">
              <w:t>500 Shared GRID disk (only first node)</w:t>
            </w:r>
          </w:p>
        </w:tc>
      </w:tr>
      <w:tr w:rsidR="00BD04B8" w:rsidRPr="00E52C01" w14:paraId="260EFFE2" w14:textId="77777777" w:rsidTr="00BD04B8">
        <w:tc>
          <w:tcPr>
            <w:tcW w:w="3320" w:type="dxa"/>
            <w:tcBorders>
              <w:top w:val="nil"/>
              <w:left w:val="single" w:sz="8" w:space="0" w:color="666666"/>
              <w:bottom w:val="single" w:sz="8" w:space="0" w:color="666666"/>
              <w:right w:val="single" w:sz="8" w:space="0" w:color="666666"/>
            </w:tcBorders>
          </w:tcPr>
          <w:p w14:paraId="0C52A58D" w14:textId="77777777" w:rsidR="00BD04B8" w:rsidRPr="00BD04B8" w:rsidRDefault="00BD04B8" w:rsidP="00875321">
            <w:r>
              <w:t>Fileserver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9A5C519" w14:textId="77777777" w:rsidR="00BD04B8" w:rsidRPr="00BD04B8" w:rsidRDefault="00BD04B8" w:rsidP="00875321"/>
        </w:tc>
        <w:tc>
          <w:tcPr>
            <w:tcW w:w="1170" w:type="dxa"/>
            <w:tcBorders>
              <w:top w:val="nil"/>
              <w:left w:val="single" w:sz="8" w:space="0" w:color="666666"/>
              <w:bottom w:val="single" w:sz="8" w:space="0" w:color="666666"/>
              <w:right w:val="single" w:sz="8" w:space="0" w:color="666666"/>
            </w:tcBorders>
          </w:tcPr>
          <w:p w14:paraId="478736BC" w14:textId="77777777" w:rsidR="00BD04B8" w:rsidRPr="00BD04B8" w:rsidRDefault="00BD04B8" w:rsidP="00875321"/>
        </w:tc>
        <w:tc>
          <w:tcPr>
            <w:tcW w:w="2610" w:type="dxa"/>
            <w:tcBorders>
              <w:top w:val="nil"/>
              <w:left w:val="single" w:sz="8" w:space="0" w:color="666666"/>
              <w:bottom w:val="single" w:sz="8" w:space="0" w:color="666666"/>
              <w:right w:val="single" w:sz="8" w:space="0" w:color="666666"/>
            </w:tcBorders>
          </w:tcPr>
          <w:p w14:paraId="294B9E4B" w14:textId="77777777" w:rsidR="00BD04B8" w:rsidRPr="00BD04B8" w:rsidRDefault="00BD04B8" w:rsidP="00875321">
            <w:r w:rsidRPr="00BD04B8">
              <w:t>2000 Shared disk with DB Tier and data providers (HOT)</w:t>
            </w:r>
          </w:p>
          <w:p w14:paraId="55046E79" w14:textId="13240E83" w:rsidR="00BD04B8" w:rsidRPr="00BD04B8" w:rsidRDefault="00DF5B55" w:rsidP="00875321">
            <w:r>
              <w:lastRenderedPageBreak/>
              <w:t xml:space="preserve">4000 </w:t>
            </w:r>
            <w:r w:rsidRPr="00447455">
              <w:t xml:space="preserve">Separate </w:t>
            </w:r>
            <w:proofErr w:type="spellStart"/>
            <w:r w:rsidRPr="00447455">
              <w:t>filesystem</w:t>
            </w:r>
            <w:proofErr w:type="spellEnd"/>
            <w:r w:rsidRPr="00447455">
              <w:t>. (COLD) technical equivalent to P+A.</w:t>
            </w:r>
          </w:p>
        </w:tc>
      </w:tr>
      <w:tr w:rsidR="00BD04B8" w:rsidRPr="00E52C01" w14:paraId="6284C146" w14:textId="77777777" w:rsidTr="00BD04B8">
        <w:tc>
          <w:tcPr>
            <w:tcW w:w="3320" w:type="dxa"/>
            <w:tcBorders>
              <w:top w:val="nil"/>
              <w:left w:val="single" w:sz="8" w:space="0" w:color="666666"/>
              <w:bottom w:val="single" w:sz="8" w:space="0" w:color="666666"/>
              <w:right w:val="single" w:sz="8" w:space="0" w:color="666666"/>
            </w:tcBorders>
          </w:tcPr>
          <w:p w14:paraId="287B5878" w14:textId="77777777" w:rsidR="00BD04B8" w:rsidRPr="00BD04B8" w:rsidRDefault="00BD04B8" w:rsidP="00875321">
            <w:r w:rsidRPr="005139AF">
              <w:lastRenderedPageBreak/>
              <w:t>Database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EFDC57E" w14:textId="77777777" w:rsidR="00BD04B8" w:rsidRPr="00BD04B8" w:rsidRDefault="00BD04B8" w:rsidP="00875321"/>
        </w:tc>
        <w:tc>
          <w:tcPr>
            <w:tcW w:w="1170" w:type="dxa"/>
            <w:tcBorders>
              <w:top w:val="nil"/>
              <w:left w:val="single" w:sz="8" w:space="0" w:color="666666"/>
              <w:bottom w:val="single" w:sz="8" w:space="0" w:color="666666"/>
              <w:right w:val="single" w:sz="8" w:space="0" w:color="666666"/>
            </w:tcBorders>
          </w:tcPr>
          <w:p w14:paraId="088E3AB5" w14:textId="77777777" w:rsidR="00BD04B8" w:rsidRPr="00BD04B8" w:rsidRDefault="00BD04B8" w:rsidP="00875321"/>
        </w:tc>
        <w:tc>
          <w:tcPr>
            <w:tcW w:w="2610" w:type="dxa"/>
            <w:tcBorders>
              <w:top w:val="nil"/>
              <w:left w:val="single" w:sz="8" w:space="0" w:color="666666"/>
              <w:bottom w:val="single" w:sz="8" w:space="0" w:color="666666"/>
              <w:right w:val="single" w:sz="8" w:space="0" w:color="666666"/>
            </w:tcBorders>
          </w:tcPr>
          <w:p w14:paraId="536EF39D" w14:textId="77777777" w:rsidR="00BD04B8" w:rsidRPr="00BD04B8" w:rsidRDefault="00BD04B8" w:rsidP="00BD04B8">
            <w:r w:rsidRPr="00BD04B8">
              <w:t>A new AIX database server under the CI of DIM-</w:t>
            </w:r>
            <w:proofErr w:type="spellStart"/>
            <w:r w:rsidRPr="00BD04B8">
              <w:t>InfoSphere</w:t>
            </w:r>
            <w:proofErr w:type="spellEnd"/>
            <w:r w:rsidRPr="00BD04B8">
              <w:t xml:space="preserve">.  This server contains only the DIM-Databases. </w:t>
            </w:r>
            <w:r>
              <w:t xml:space="preserve">2 TB minimum, depending on </w:t>
            </w:r>
            <w:proofErr w:type="spellStart"/>
            <w:r>
              <w:t>datafabriek</w:t>
            </w:r>
            <w:proofErr w:type="spellEnd"/>
            <w:r>
              <w:t xml:space="preserve"> source additions growth in 2 years to 20 TB</w:t>
            </w:r>
          </w:p>
        </w:tc>
      </w:tr>
      <w:tr w:rsidR="00BD04B8" w:rsidRPr="00E52C01" w14:paraId="571E78A9" w14:textId="77777777" w:rsidTr="00BD04B8">
        <w:tc>
          <w:tcPr>
            <w:tcW w:w="3320" w:type="dxa"/>
            <w:tcBorders>
              <w:top w:val="nil"/>
              <w:left w:val="single" w:sz="8" w:space="0" w:color="666666"/>
              <w:bottom w:val="single" w:sz="8" w:space="0" w:color="666666"/>
              <w:right w:val="single" w:sz="8" w:space="0" w:color="666666"/>
            </w:tcBorders>
          </w:tcPr>
          <w:p w14:paraId="19F78235" w14:textId="77777777" w:rsidR="00BD04B8" w:rsidRPr="00BD04B8" w:rsidRDefault="00BD04B8" w:rsidP="00875321">
            <w:r w:rsidRPr="005139AF">
              <w:t>Metadata bridge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74AF4AF" w14:textId="77777777" w:rsidR="00BD04B8" w:rsidRPr="00BD04B8" w:rsidRDefault="00BD04B8" w:rsidP="00875321">
            <w:r w:rsidRPr="005139AF">
              <w:t>4</w:t>
            </w:r>
          </w:p>
        </w:tc>
        <w:tc>
          <w:tcPr>
            <w:tcW w:w="1170" w:type="dxa"/>
            <w:tcBorders>
              <w:top w:val="nil"/>
              <w:left w:val="single" w:sz="8" w:space="0" w:color="666666"/>
              <w:bottom w:val="single" w:sz="8" w:space="0" w:color="666666"/>
              <w:right w:val="single" w:sz="8" w:space="0" w:color="666666"/>
            </w:tcBorders>
          </w:tcPr>
          <w:p w14:paraId="2199B7B7" w14:textId="77777777" w:rsidR="00BD04B8" w:rsidRPr="00BD04B8" w:rsidRDefault="00BD04B8" w:rsidP="00875321">
            <w:r w:rsidRPr="005139AF">
              <w:t>16</w:t>
            </w:r>
          </w:p>
        </w:tc>
        <w:tc>
          <w:tcPr>
            <w:tcW w:w="2610" w:type="dxa"/>
            <w:tcBorders>
              <w:top w:val="nil"/>
              <w:left w:val="single" w:sz="8" w:space="0" w:color="666666"/>
              <w:bottom w:val="single" w:sz="8" w:space="0" w:color="666666"/>
              <w:right w:val="single" w:sz="8" w:space="0" w:color="666666"/>
            </w:tcBorders>
          </w:tcPr>
          <w:p w14:paraId="2129AEAA" w14:textId="77777777" w:rsidR="00BD04B8" w:rsidRPr="00BD04B8" w:rsidRDefault="00BD04B8" w:rsidP="00875321">
            <w:r w:rsidRPr="005139AF">
              <w:t>100</w:t>
            </w:r>
          </w:p>
        </w:tc>
      </w:tr>
      <w:tr w:rsidR="00BD04B8" w:rsidRPr="00E52C01" w14:paraId="6664A2CB" w14:textId="77777777" w:rsidTr="00BD04B8">
        <w:tc>
          <w:tcPr>
            <w:tcW w:w="3320" w:type="dxa"/>
            <w:tcBorders>
              <w:top w:val="nil"/>
              <w:left w:val="single" w:sz="8" w:space="0" w:color="666666"/>
              <w:bottom w:val="single" w:sz="8" w:space="0" w:color="666666"/>
              <w:right w:val="single" w:sz="8" w:space="0" w:color="666666"/>
            </w:tcBorders>
          </w:tcPr>
          <w:p w14:paraId="4707E17B" w14:textId="77777777" w:rsidR="00BD04B8" w:rsidRPr="00BD04B8" w:rsidRDefault="00BD04B8" w:rsidP="00875321">
            <w:r w:rsidRPr="005139AF">
              <w:t>Enterprise search Tier</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4620FB7" w14:textId="77777777" w:rsidR="00BD04B8" w:rsidRPr="00BD04B8" w:rsidRDefault="00BD04B8" w:rsidP="00875321">
            <w:r w:rsidRPr="005139AF">
              <w:t>8</w:t>
            </w:r>
          </w:p>
        </w:tc>
        <w:tc>
          <w:tcPr>
            <w:tcW w:w="1170" w:type="dxa"/>
            <w:tcBorders>
              <w:top w:val="nil"/>
              <w:left w:val="single" w:sz="8" w:space="0" w:color="666666"/>
              <w:bottom w:val="single" w:sz="8" w:space="0" w:color="666666"/>
              <w:right w:val="single" w:sz="8" w:space="0" w:color="666666"/>
            </w:tcBorders>
          </w:tcPr>
          <w:p w14:paraId="1101A5C4" w14:textId="77777777" w:rsidR="00BD04B8" w:rsidRPr="00BD04B8" w:rsidRDefault="00BD04B8" w:rsidP="00875321">
            <w:r w:rsidRPr="005139AF">
              <w:t>32</w:t>
            </w:r>
          </w:p>
        </w:tc>
        <w:tc>
          <w:tcPr>
            <w:tcW w:w="2610" w:type="dxa"/>
            <w:tcBorders>
              <w:top w:val="nil"/>
              <w:left w:val="single" w:sz="8" w:space="0" w:color="666666"/>
              <w:bottom w:val="single" w:sz="8" w:space="0" w:color="666666"/>
              <w:right w:val="single" w:sz="8" w:space="0" w:color="666666"/>
            </w:tcBorders>
          </w:tcPr>
          <w:p w14:paraId="07411238" w14:textId="77777777" w:rsidR="00BD04B8" w:rsidRPr="00BD04B8" w:rsidRDefault="00BD04B8" w:rsidP="00875321">
            <w:r w:rsidRPr="005139AF">
              <w:t>500</w:t>
            </w:r>
          </w:p>
        </w:tc>
      </w:tr>
    </w:tbl>
    <w:p w14:paraId="2F1E875F" w14:textId="77777777" w:rsidR="001C2331" w:rsidRDefault="001C2331" w:rsidP="001C2331">
      <w:pPr>
        <w:pStyle w:val="BodyText"/>
        <w:numPr>
          <w:ilvl w:val="0"/>
          <w:numId w:val="71"/>
        </w:numPr>
      </w:pPr>
      <w:r>
        <w:t>A</w:t>
      </w:r>
      <w:r w:rsidRPr="008D0D6E">
        <w:t xml:space="preserve">ll delivered source data </w:t>
      </w:r>
      <w:r>
        <w:t xml:space="preserve">must be processed </w:t>
      </w:r>
      <w:r w:rsidRPr="008D0D6E">
        <w:t>within a 21:00 - 07:00 batch window.</w:t>
      </w:r>
    </w:p>
    <w:p w14:paraId="413C0E18" w14:textId="77777777" w:rsidR="001C2331" w:rsidRPr="005139AF" w:rsidRDefault="001C2331" w:rsidP="001C2331">
      <w:pPr>
        <w:pStyle w:val="BodyText"/>
        <w:numPr>
          <w:ilvl w:val="0"/>
          <w:numId w:val="71"/>
        </w:numPr>
      </w:pPr>
      <w:r w:rsidRPr="005139AF">
        <w:t xml:space="preserve">The </w:t>
      </w:r>
      <w:r>
        <w:t>OS version</w:t>
      </w:r>
      <w:r w:rsidRPr="005139AF">
        <w:t xml:space="preserve"> </w:t>
      </w:r>
      <w:r>
        <w:t>for th</w:t>
      </w:r>
      <w:r w:rsidRPr="005139AF">
        <w:t xml:space="preserve">e Services-, Engine- and Enterprise search Tier </w:t>
      </w:r>
      <w:r>
        <w:t xml:space="preserve">must be </w:t>
      </w:r>
      <w:proofErr w:type="spellStart"/>
      <w:r w:rsidRPr="005139AF">
        <w:t>RedHat</w:t>
      </w:r>
      <w:proofErr w:type="spellEnd"/>
      <w:r w:rsidRPr="005139AF">
        <w:t xml:space="preserve"> Enterprise Linux 7</w:t>
      </w:r>
    </w:p>
    <w:p w14:paraId="37F58C9B" w14:textId="77777777" w:rsidR="001C2331" w:rsidRDefault="001C2331" w:rsidP="001C2331">
      <w:pPr>
        <w:pStyle w:val="BodyText"/>
        <w:numPr>
          <w:ilvl w:val="0"/>
          <w:numId w:val="71"/>
        </w:numPr>
      </w:pPr>
      <w:r>
        <w:t>Shared GRID disk is required for application scalability (see also chapter 4.8)</w:t>
      </w:r>
    </w:p>
    <w:p w14:paraId="621FE0A3" w14:textId="77777777" w:rsidR="001C2331" w:rsidRDefault="001C2331" w:rsidP="001C2331">
      <w:pPr>
        <w:pStyle w:val="BodyText"/>
        <w:numPr>
          <w:ilvl w:val="0"/>
          <w:numId w:val="71"/>
        </w:numPr>
      </w:pPr>
      <w:r>
        <w:t>A Management server (OS = AIX) is needed for promotions between O-T-A-P</w:t>
      </w:r>
    </w:p>
    <w:p w14:paraId="7BF9AE3E" w14:textId="77777777" w:rsidR="001C2331" w:rsidRPr="00455260" w:rsidRDefault="001C2331" w:rsidP="001C2331">
      <w:pPr>
        <w:pStyle w:val="BodyText"/>
        <w:numPr>
          <w:ilvl w:val="0"/>
          <w:numId w:val="71"/>
        </w:numPr>
        <w:rPr>
          <w:lang w:val="en-US"/>
        </w:rPr>
      </w:pPr>
      <w:r w:rsidRPr="00E9217E">
        <w:rPr>
          <w:lang w:val="en-US"/>
        </w:rPr>
        <w:t>IBM Infosphere implementation is b</w:t>
      </w:r>
      <w:r>
        <w:rPr>
          <w:lang w:val="en-US"/>
        </w:rPr>
        <w:t>ased on 70 PVU’s (</w:t>
      </w:r>
      <w:r>
        <w:t>Processor Value Unit) per core, the processors in the DXC infrastructure must be compliant. For compliant processors see:</w:t>
      </w:r>
    </w:p>
    <w:p w14:paraId="349E8958" w14:textId="77777777" w:rsidR="001C2331" w:rsidRPr="00FB6F67" w:rsidRDefault="0003183F" w:rsidP="001C2331">
      <w:pPr>
        <w:pStyle w:val="Lijstalinea"/>
        <w:rPr>
          <w:rFonts w:ascii="Verdana" w:eastAsiaTheme="minorHAnsi" w:hAnsi="Verdana"/>
          <w:sz w:val="20"/>
          <w:lang w:val="en-US" w:bidi="ar-SA"/>
        </w:rPr>
      </w:pPr>
      <w:hyperlink r:id="rId31" w:history="1">
        <w:r w:rsidR="001C2331" w:rsidRPr="00B157B2">
          <w:rPr>
            <w:rStyle w:val="Hyperlink"/>
            <w:rFonts w:ascii="Verdana" w:hAnsi="Verdana"/>
            <w:sz w:val="20"/>
            <w:lang w:val="en-US"/>
          </w:rPr>
          <w:t>https://www.ibm.com/software/passportadvantage/pvu_licensing_for_customers.html</w:t>
        </w:r>
      </w:hyperlink>
    </w:p>
    <w:p w14:paraId="73A899AE" w14:textId="77777777" w:rsidR="00BD04B8" w:rsidRPr="001C2331" w:rsidRDefault="00BD04B8" w:rsidP="00BD04B8">
      <w:pPr>
        <w:pStyle w:val="Kop4"/>
        <w:numPr>
          <w:ilvl w:val="0"/>
          <w:numId w:val="0"/>
        </w:numPr>
        <w:rPr>
          <w:lang w:val="en-US"/>
        </w:rPr>
      </w:pPr>
    </w:p>
    <w:p w14:paraId="272CB959" w14:textId="097F4C8E" w:rsidR="00F224FD" w:rsidRDefault="00F224FD" w:rsidP="00BD04B8">
      <w:pPr>
        <w:pStyle w:val="Kop4"/>
      </w:pPr>
      <w:r w:rsidRPr="00BD04B8">
        <w:t>Availability</w:t>
      </w:r>
    </w:p>
    <w:tbl>
      <w:tblPr>
        <w:tblStyle w:val="Tabelraster"/>
        <w:tblW w:w="9985" w:type="dxa"/>
        <w:tblLook w:val="04A0" w:firstRow="1" w:lastRow="0" w:firstColumn="1" w:lastColumn="0" w:noHBand="0" w:noVBand="1"/>
      </w:tblPr>
      <w:tblGrid>
        <w:gridCol w:w="1880"/>
        <w:gridCol w:w="4103"/>
        <w:gridCol w:w="4002"/>
      </w:tblGrid>
      <w:tr w:rsidR="003B2B7A" w:rsidRPr="00560D26" w14:paraId="16ADE640" w14:textId="77777777" w:rsidTr="00DF0DFF">
        <w:tc>
          <w:tcPr>
            <w:tcW w:w="1880" w:type="dxa"/>
            <w:shd w:val="clear" w:color="auto" w:fill="D9D9D9" w:themeFill="background1" w:themeFillShade="D9"/>
          </w:tcPr>
          <w:p w14:paraId="7FDA44E2" w14:textId="77777777" w:rsidR="003B2B7A" w:rsidRPr="00560D26" w:rsidRDefault="003B2B7A" w:rsidP="00F20DE8">
            <w:pPr>
              <w:pStyle w:val="BodyText"/>
              <w:rPr>
                <w:b/>
                <w:bCs/>
              </w:rPr>
            </w:pPr>
            <w:r w:rsidRPr="00560D26">
              <w:rPr>
                <w:b/>
                <w:bCs/>
              </w:rPr>
              <w:t>Environment</w:t>
            </w:r>
          </w:p>
        </w:tc>
        <w:tc>
          <w:tcPr>
            <w:tcW w:w="4103" w:type="dxa"/>
            <w:shd w:val="clear" w:color="auto" w:fill="D9D9D9" w:themeFill="background1" w:themeFillShade="D9"/>
          </w:tcPr>
          <w:p w14:paraId="73919D77" w14:textId="2D8C2AED" w:rsidR="003B2B7A" w:rsidRDefault="00606046" w:rsidP="00F20DE8">
            <w:pPr>
              <w:pStyle w:val="BodyText"/>
              <w:rPr>
                <w:b/>
                <w:bCs/>
              </w:rPr>
            </w:pPr>
            <w:r>
              <w:rPr>
                <w:b/>
                <w:bCs/>
              </w:rPr>
              <w:t xml:space="preserve">DXC </w:t>
            </w:r>
            <w:r w:rsidR="003B2B7A">
              <w:rPr>
                <w:b/>
                <w:bCs/>
              </w:rPr>
              <w:t>Application Target</w:t>
            </w:r>
          </w:p>
          <w:p w14:paraId="3452D8BD" w14:textId="77777777" w:rsidR="003B2B7A" w:rsidRPr="00BC10AF" w:rsidRDefault="003B2B7A" w:rsidP="00F20DE8">
            <w:pPr>
              <w:pStyle w:val="BodyText"/>
              <w:rPr>
                <w:sz w:val="16"/>
                <w:szCs w:val="16"/>
              </w:rPr>
            </w:pPr>
            <w:r w:rsidRPr="00BC10AF">
              <w:rPr>
                <w:sz w:val="16"/>
                <w:szCs w:val="16"/>
              </w:rPr>
              <w:t>(Availabilit</w:t>
            </w:r>
            <w:r>
              <w:rPr>
                <w:sz w:val="16"/>
                <w:szCs w:val="16"/>
              </w:rPr>
              <w:t>y (</w:t>
            </w:r>
            <w:r w:rsidRPr="00BC10AF">
              <w:rPr>
                <w:sz w:val="16"/>
                <w:szCs w:val="16"/>
              </w:rPr>
              <w:t>service hours</w:t>
            </w:r>
            <w:r>
              <w:rPr>
                <w:sz w:val="16"/>
                <w:szCs w:val="16"/>
              </w:rPr>
              <w:t>) =</w:t>
            </w:r>
            <w:r w:rsidRPr="00BC10AF">
              <w:rPr>
                <w:sz w:val="16"/>
                <w:szCs w:val="16"/>
              </w:rPr>
              <w:t xml:space="preserve"> SLA)</w:t>
            </w:r>
          </w:p>
        </w:tc>
        <w:tc>
          <w:tcPr>
            <w:tcW w:w="4002" w:type="dxa"/>
            <w:shd w:val="clear" w:color="auto" w:fill="D9D9D9" w:themeFill="background1" w:themeFillShade="D9"/>
          </w:tcPr>
          <w:p w14:paraId="6951A3E6" w14:textId="77777777" w:rsidR="003B2B7A" w:rsidRDefault="003B2B7A" w:rsidP="00F20DE8">
            <w:pPr>
              <w:pStyle w:val="BodyText"/>
              <w:rPr>
                <w:b/>
                <w:bCs/>
                <w:sz w:val="16"/>
                <w:szCs w:val="16"/>
              </w:rPr>
            </w:pPr>
            <w:r>
              <w:rPr>
                <w:b/>
                <w:bCs/>
              </w:rPr>
              <w:t xml:space="preserve">Infra Target* </w:t>
            </w:r>
            <w:r w:rsidRPr="00280B60">
              <w:rPr>
                <w:b/>
                <w:bCs/>
                <w:sz w:val="16"/>
                <w:szCs w:val="16"/>
              </w:rPr>
              <w:t>(only for Application target 98%)</w:t>
            </w:r>
          </w:p>
          <w:p w14:paraId="7C099534" w14:textId="77777777" w:rsidR="003B2B7A" w:rsidRPr="00560D26" w:rsidRDefault="003B2B7A" w:rsidP="00F20DE8">
            <w:pPr>
              <w:pStyle w:val="BodyText"/>
              <w:rPr>
                <w:b/>
                <w:bCs/>
              </w:rPr>
            </w:pPr>
            <w:r w:rsidRPr="00BC10AF">
              <w:rPr>
                <w:sz w:val="16"/>
                <w:szCs w:val="16"/>
              </w:rPr>
              <w:t xml:space="preserve">(Availability </w:t>
            </w:r>
            <w:r>
              <w:rPr>
                <w:sz w:val="16"/>
                <w:szCs w:val="16"/>
              </w:rPr>
              <w:t>(</w:t>
            </w:r>
            <w:r w:rsidRPr="00BC10AF">
              <w:rPr>
                <w:sz w:val="16"/>
                <w:szCs w:val="16"/>
              </w:rPr>
              <w:t>service hours</w:t>
            </w:r>
            <w:r>
              <w:rPr>
                <w:sz w:val="16"/>
                <w:szCs w:val="16"/>
              </w:rPr>
              <w:t>) =</w:t>
            </w:r>
            <w:r w:rsidRPr="00BC10AF">
              <w:rPr>
                <w:sz w:val="16"/>
                <w:szCs w:val="16"/>
              </w:rPr>
              <w:t xml:space="preserve"> SLA)</w:t>
            </w:r>
          </w:p>
        </w:tc>
      </w:tr>
      <w:tr w:rsidR="003B2B7A" w:rsidRPr="00611598" w14:paraId="6B9A67B6" w14:textId="77777777" w:rsidTr="00DF0DFF">
        <w:sdt>
          <w:sdtPr>
            <w:alias w:val="Environment"/>
            <w:id w:val="-1140421223"/>
            <w:placeholder>
              <w:docPart w:val="F69BDD51CBF549D194EC24F44577C36F"/>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0" w:type="dxa"/>
              </w:tcPr>
              <w:p w14:paraId="2866F08E" w14:textId="696D3CB6" w:rsidR="003B2B7A" w:rsidRPr="00BA135D" w:rsidRDefault="001C2331" w:rsidP="00F20DE8">
                <w:pPr>
                  <w:pStyle w:val="BodyText"/>
                </w:pPr>
                <w:r>
                  <w:t>Production</w:t>
                </w:r>
              </w:p>
            </w:tc>
          </w:sdtContent>
        </w:sdt>
        <w:sdt>
          <w:sdtPr>
            <w:alias w:val="Application Target"/>
            <w:tag w:val="Application Target"/>
            <w:id w:val="2119017470"/>
            <w:placeholder>
              <w:docPart w:val="1007D46C543D4D32BF4B99E7AB24C65E"/>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EndPr/>
          <w:sdtContent>
            <w:tc>
              <w:tcPr>
                <w:tcW w:w="4103" w:type="dxa"/>
                <w:shd w:val="clear" w:color="auto" w:fill="auto"/>
              </w:tcPr>
              <w:p w14:paraId="1027401F" w14:textId="7FC036B1" w:rsidR="003B2B7A" w:rsidRPr="00BA135D" w:rsidRDefault="001C2331" w:rsidP="00F20DE8">
                <w:pPr>
                  <w:pStyle w:val="BodyText"/>
                </w:pPr>
                <w:r>
                  <w:t>98%  (5 x12 (Mo-Fr, 7-19h)) = TAB Basis</w:t>
                </w:r>
              </w:p>
            </w:tc>
          </w:sdtContent>
        </w:sdt>
        <w:sdt>
          <w:sdtPr>
            <w:alias w:val="Infra Target"/>
            <w:tag w:val="Infra Target"/>
            <w:id w:val="-1732067897"/>
            <w:placeholder>
              <w:docPart w:val="B9C547AF382D4614ABEC0E312664666C"/>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002" w:type="dxa"/>
              </w:tcPr>
              <w:p w14:paraId="4CD39225" w14:textId="07721DE4" w:rsidR="003B2B7A" w:rsidRPr="00BA135D" w:rsidRDefault="001C2331" w:rsidP="00F20DE8">
                <w:pPr>
                  <w:pStyle w:val="BodyText"/>
                </w:pPr>
                <w:r>
                  <w:t>98%  (7x24) = Bronze</w:t>
                </w:r>
              </w:p>
            </w:tc>
          </w:sdtContent>
        </w:sdt>
      </w:tr>
      <w:tr w:rsidR="001C2331" w:rsidRPr="00611598" w14:paraId="2E989EFE" w14:textId="77777777" w:rsidTr="00875321">
        <w:sdt>
          <w:sdtPr>
            <w:alias w:val="Environment"/>
            <w:id w:val="-1554852195"/>
            <w:placeholder>
              <w:docPart w:val="AD79F96CAA914C0398AC64C97DD97181"/>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0" w:type="dxa"/>
              </w:tcPr>
              <w:p w14:paraId="5E467DAC" w14:textId="305C7211" w:rsidR="001C2331" w:rsidRPr="00BA135D" w:rsidRDefault="001C2331" w:rsidP="00875321">
                <w:pPr>
                  <w:pStyle w:val="BodyText"/>
                </w:pPr>
                <w:r>
                  <w:t>Acceptance</w:t>
                </w:r>
              </w:p>
            </w:tc>
          </w:sdtContent>
        </w:sdt>
        <w:sdt>
          <w:sdtPr>
            <w:alias w:val="Application Target"/>
            <w:tag w:val="Application Target"/>
            <w:id w:val="-1325660613"/>
            <w:placeholder>
              <w:docPart w:val="114750A5122A4FCCB9A65EE750949993"/>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EndPr/>
          <w:sdtContent>
            <w:tc>
              <w:tcPr>
                <w:tcW w:w="4103" w:type="dxa"/>
                <w:shd w:val="clear" w:color="auto" w:fill="auto"/>
              </w:tcPr>
              <w:p w14:paraId="51501E9A" w14:textId="77777777" w:rsidR="001C2331" w:rsidRPr="00BA135D" w:rsidRDefault="001C2331" w:rsidP="00875321">
                <w:pPr>
                  <w:pStyle w:val="BodyText"/>
                </w:pPr>
                <w:r>
                  <w:t>98%  (5 x12 (Mo-Fr, 7-19h)) = TAB Basis</w:t>
                </w:r>
              </w:p>
            </w:tc>
          </w:sdtContent>
        </w:sdt>
        <w:sdt>
          <w:sdtPr>
            <w:alias w:val="Infra Target"/>
            <w:tag w:val="Infra Target"/>
            <w:id w:val="1059978252"/>
            <w:placeholder>
              <w:docPart w:val="3EFA07F9985041FA815D04442DF4E6B1"/>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002" w:type="dxa"/>
              </w:tcPr>
              <w:p w14:paraId="09B2E219" w14:textId="77777777" w:rsidR="001C2331" w:rsidRPr="00BA135D" w:rsidRDefault="001C2331" w:rsidP="00875321">
                <w:pPr>
                  <w:pStyle w:val="BodyText"/>
                </w:pPr>
                <w:r>
                  <w:t>98%  (7x24) = Bronze</w:t>
                </w:r>
              </w:p>
            </w:tc>
          </w:sdtContent>
        </w:sdt>
      </w:tr>
      <w:tr w:rsidR="001C2331" w:rsidRPr="00611598" w14:paraId="55164A08" w14:textId="77777777" w:rsidTr="00875321">
        <w:sdt>
          <w:sdtPr>
            <w:alias w:val="Environment"/>
            <w:id w:val="-1714577559"/>
            <w:placeholder>
              <w:docPart w:val="CBC333BB4BE34710AEFB30931878CAE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0" w:type="dxa"/>
              </w:tcPr>
              <w:p w14:paraId="441A5679" w14:textId="5E6FCDA5" w:rsidR="001C2331" w:rsidRPr="00BA135D" w:rsidRDefault="001C2331" w:rsidP="00875321">
                <w:pPr>
                  <w:pStyle w:val="BodyText"/>
                </w:pPr>
                <w:r>
                  <w:t>Test</w:t>
                </w:r>
              </w:p>
            </w:tc>
          </w:sdtContent>
        </w:sdt>
        <w:sdt>
          <w:sdtPr>
            <w:alias w:val="Application Target"/>
            <w:tag w:val="Application Target"/>
            <w:id w:val="-402907598"/>
            <w:placeholder>
              <w:docPart w:val="3BF992688177434E8D90ED2A29885769"/>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EndPr/>
          <w:sdtContent>
            <w:tc>
              <w:tcPr>
                <w:tcW w:w="4103" w:type="dxa"/>
                <w:shd w:val="clear" w:color="auto" w:fill="auto"/>
              </w:tcPr>
              <w:p w14:paraId="41743DEB" w14:textId="77777777" w:rsidR="001C2331" w:rsidRPr="00BA135D" w:rsidRDefault="001C2331" w:rsidP="00875321">
                <w:pPr>
                  <w:pStyle w:val="BodyText"/>
                </w:pPr>
                <w:r>
                  <w:t>98%  (5 x12 (Mo-Fr, 7-19h)) = TAB Basis</w:t>
                </w:r>
              </w:p>
            </w:tc>
          </w:sdtContent>
        </w:sdt>
        <w:sdt>
          <w:sdtPr>
            <w:alias w:val="Infra Target"/>
            <w:tag w:val="Infra Target"/>
            <w:id w:val="-1106113664"/>
            <w:placeholder>
              <w:docPart w:val="8ACF11EBCCA742DAB4B70A9D863582DD"/>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002" w:type="dxa"/>
              </w:tcPr>
              <w:p w14:paraId="237831AC" w14:textId="77777777" w:rsidR="001C2331" w:rsidRPr="00BA135D" w:rsidRDefault="001C2331" w:rsidP="00875321">
                <w:pPr>
                  <w:pStyle w:val="BodyText"/>
                </w:pPr>
                <w:r>
                  <w:t>98%  (7x24) = Bronze</w:t>
                </w:r>
              </w:p>
            </w:tc>
          </w:sdtContent>
        </w:sdt>
      </w:tr>
      <w:tr w:rsidR="001C2331" w:rsidRPr="00611598" w14:paraId="7B739121" w14:textId="77777777" w:rsidTr="00875321">
        <w:sdt>
          <w:sdtPr>
            <w:alias w:val="Environment"/>
            <w:id w:val="201058170"/>
            <w:placeholder>
              <w:docPart w:val="E7AF13247CA249439C943EA160E6123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0" w:type="dxa"/>
              </w:tcPr>
              <w:p w14:paraId="4C1473DA" w14:textId="66375C8F" w:rsidR="001C2331" w:rsidRPr="00BA135D" w:rsidRDefault="001C2331" w:rsidP="00875321">
                <w:pPr>
                  <w:pStyle w:val="BodyText"/>
                </w:pPr>
                <w:r>
                  <w:t>Development</w:t>
                </w:r>
              </w:p>
            </w:tc>
          </w:sdtContent>
        </w:sdt>
        <w:sdt>
          <w:sdtPr>
            <w:alias w:val="Application Target"/>
            <w:tag w:val="Application Target"/>
            <w:id w:val="-1414008750"/>
            <w:placeholder>
              <w:docPart w:val="07BB9CD8BF7147E4A5DDBBD55300B880"/>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EndPr/>
          <w:sdtContent>
            <w:tc>
              <w:tcPr>
                <w:tcW w:w="4103" w:type="dxa"/>
                <w:shd w:val="clear" w:color="auto" w:fill="auto"/>
              </w:tcPr>
              <w:p w14:paraId="47AD5420" w14:textId="77777777" w:rsidR="001C2331" w:rsidRPr="00BA135D" w:rsidRDefault="001C2331" w:rsidP="00875321">
                <w:pPr>
                  <w:pStyle w:val="BodyText"/>
                </w:pPr>
                <w:r>
                  <w:t>98%  (5 x12 (Mo-Fr, 7-19h)) = TAB Basis</w:t>
                </w:r>
              </w:p>
            </w:tc>
          </w:sdtContent>
        </w:sdt>
        <w:sdt>
          <w:sdtPr>
            <w:alias w:val="Infra Target"/>
            <w:tag w:val="Infra Target"/>
            <w:id w:val="-696321407"/>
            <w:placeholder>
              <w:docPart w:val="1A47BA21AFE04390B29D02824DC31FAC"/>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002" w:type="dxa"/>
              </w:tcPr>
              <w:p w14:paraId="5F8138F9" w14:textId="77777777" w:rsidR="001C2331" w:rsidRPr="00BA135D" w:rsidRDefault="001C2331" w:rsidP="00875321">
                <w:pPr>
                  <w:pStyle w:val="BodyText"/>
                </w:pPr>
                <w:r>
                  <w:t>98%  (7x24) = Bronze</w:t>
                </w:r>
              </w:p>
            </w:tc>
          </w:sdtContent>
        </w:sdt>
      </w:tr>
    </w:tbl>
    <w:p w14:paraId="731943D9" w14:textId="73354463" w:rsidR="00606046" w:rsidRPr="006F7E5F" w:rsidRDefault="00606046" w:rsidP="006F7E5F">
      <w:pPr>
        <w:pStyle w:val="BodyText"/>
        <w:rPr>
          <w:color w:val="FF0000"/>
          <w:sz w:val="20"/>
          <w:lang w:val="en-US"/>
        </w:rPr>
      </w:pPr>
      <w:r w:rsidRPr="00DF0DFF">
        <w:rPr>
          <w:color w:val="FF0000"/>
          <w:sz w:val="20"/>
          <w:lang w:val="en-US"/>
        </w:rPr>
        <w:t xml:space="preserve"> </w:t>
      </w:r>
    </w:p>
    <w:p w14:paraId="352A355A" w14:textId="2B41D200" w:rsidR="00D822D3" w:rsidRDefault="00D822D3" w:rsidP="00F20DE8">
      <w:pPr>
        <w:pStyle w:val="Kop4"/>
        <w:ind w:left="900" w:hanging="900"/>
      </w:pPr>
      <w:r>
        <w:t>Storage</w:t>
      </w:r>
      <w:r w:rsidR="00807841">
        <w:t xml:space="preserve"> replication</w:t>
      </w:r>
    </w:p>
    <w:tbl>
      <w:tblPr>
        <w:tblStyle w:val="Tabelraster"/>
        <w:tblW w:w="8275" w:type="dxa"/>
        <w:tblLook w:val="04A0" w:firstRow="1" w:lastRow="0" w:firstColumn="1" w:lastColumn="0" w:noHBand="0" w:noVBand="1"/>
      </w:tblPr>
      <w:tblGrid>
        <w:gridCol w:w="3325"/>
        <w:gridCol w:w="4950"/>
      </w:tblGrid>
      <w:tr w:rsidR="00D822D3" w14:paraId="6017BB22" w14:textId="77777777" w:rsidTr="00027B0C">
        <w:tc>
          <w:tcPr>
            <w:tcW w:w="3325" w:type="dxa"/>
            <w:shd w:val="clear" w:color="auto" w:fill="D0CECE" w:themeFill="background2" w:themeFillShade="E6"/>
          </w:tcPr>
          <w:p w14:paraId="56B59EDE" w14:textId="77777777" w:rsidR="00D822D3" w:rsidRPr="00D337D3" w:rsidRDefault="00D822D3" w:rsidP="00F20DE8">
            <w:pPr>
              <w:pStyle w:val="BodyText"/>
              <w:rPr>
                <w:b/>
                <w:bCs/>
              </w:rPr>
            </w:pPr>
            <w:r w:rsidRPr="00D337D3">
              <w:rPr>
                <w:b/>
                <w:bCs/>
              </w:rPr>
              <w:t>Environment</w:t>
            </w:r>
          </w:p>
        </w:tc>
        <w:tc>
          <w:tcPr>
            <w:tcW w:w="4950" w:type="dxa"/>
            <w:shd w:val="clear" w:color="auto" w:fill="D0CECE" w:themeFill="background2" w:themeFillShade="E6"/>
          </w:tcPr>
          <w:p w14:paraId="109C87F0" w14:textId="31D378E3" w:rsidR="00D822D3" w:rsidRPr="00D337D3" w:rsidRDefault="00D822D3" w:rsidP="00F20DE8">
            <w:pPr>
              <w:pStyle w:val="BodyText"/>
              <w:rPr>
                <w:b/>
                <w:bCs/>
              </w:rPr>
            </w:pPr>
            <w:r>
              <w:rPr>
                <w:b/>
                <w:bCs/>
              </w:rPr>
              <w:t>Storage Replication</w:t>
            </w:r>
          </w:p>
        </w:tc>
      </w:tr>
      <w:tr w:rsidR="00D822D3" w14:paraId="607176B9" w14:textId="77777777" w:rsidTr="00027B0C">
        <w:sdt>
          <w:sdtPr>
            <w:alias w:val="Environment"/>
            <w:tag w:val="Environment"/>
            <w:id w:val="-1158452861"/>
            <w:placeholder>
              <w:docPart w:val="7AE138299FDE495E83FF77E026982719"/>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3325" w:type="dxa"/>
              </w:tcPr>
              <w:p w14:paraId="0972E2FE" w14:textId="7439648C" w:rsidR="00D822D3" w:rsidRPr="00071D98" w:rsidRDefault="001B6E9D" w:rsidP="00F20DE8">
                <w:pPr>
                  <w:pStyle w:val="BodyText"/>
                </w:pPr>
                <w:r>
                  <w:t>Production</w:t>
                </w:r>
              </w:p>
            </w:tc>
          </w:sdtContent>
        </w:sdt>
        <w:tc>
          <w:tcPr>
            <w:tcW w:w="4950" w:type="dxa"/>
          </w:tcPr>
          <w:sdt>
            <w:sdtPr>
              <w:alias w:val="Storage Replication"/>
              <w:tag w:val="Storage Replication"/>
              <w:id w:val="-62879172"/>
              <w:placeholder>
                <w:docPart w:val="24FA4BB83D7C48F6BC8ACF7A3E71BF42"/>
              </w:placeholder>
              <w:comboBox>
                <w:listItem w:displayText="Select" w:value="Select"/>
                <w:listItem w:displayText="Replicated storage" w:value="Replicated storage"/>
                <w:listItem w:displayText="Non-replicated storage" w:value="Non-replicated storage"/>
              </w:comboBox>
            </w:sdtPr>
            <w:sdtEndPr/>
            <w:sdtContent>
              <w:p w14:paraId="177AE35F" w14:textId="7FD04E08" w:rsidR="00D822D3" w:rsidRPr="00071D98" w:rsidRDefault="001B6E9D" w:rsidP="00F20DE8">
                <w:pPr>
                  <w:pStyle w:val="BodyText"/>
                </w:pPr>
                <w:r>
                  <w:t>Replicated storage</w:t>
                </w:r>
              </w:p>
            </w:sdtContent>
          </w:sdt>
        </w:tc>
      </w:tr>
      <w:tr w:rsidR="00D822D3" w14:paraId="43FAB133" w14:textId="77777777" w:rsidTr="00027B0C">
        <w:sdt>
          <w:sdtPr>
            <w:alias w:val="Environment"/>
            <w:tag w:val="Environment"/>
            <w:id w:val="1520664612"/>
            <w:placeholder>
              <w:docPart w:val="7B3809577E3B450FA525756EA03EA54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3325" w:type="dxa"/>
              </w:tcPr>
              <w:p w14:paraId="7BE46E6C" w14:textId="3C312A69" w:rsidR="00D822D3" w:rsidRPr="00071D98" w:rsidRDefault="001B6E9D" w:rsidP="00F20DE8">
                <w:pPr>
                  <w:pStyle w:val="BodyText"/>
                </w:pPr>
                <w:r>
                  <w:t>Acceptance</w:t>
                </w:r>
              </w:p>
            </w:tc>
          </w:sdtContent>
        </w:sdt>
        <w:tc>
          <w:tcPr>
            <w:tcW w:w="4950" w:type="dxa"/>
          </w:tcPr>
          <w:sdt>
            <w:sdtPr>
              <w:alias w:val="Storage Replication"/>
              <w:tag w:val="Storage Replication"/>
              <w:id w:val="-2087758577"/>
              <w:placeholder>
                <w:docPart w:val="E92A29CAE4714FFA96746CEA02C61BE3"/>
              </w:placeholder>
              <w:comboBox>
                <w:listItem w:displayText="Select" w:value="Select"/>
                <w:listItem w:displayText="Replicated storage" w:value="Replicated storage"/>
                <w:listItem w:displayText="Non-replicated storage" w:value="Non-replicated storage"/>
              </w:comboBox>
            </w:sdtPr>
            <w:sdtEndPr/>
            <w:sdtContent>
              <w:p w14:paraId="056D0F90" w14:textId="01227C2F" w:rsidR="00D822D3" w:rsidRPr="00071D98" w:rsidRDefault="001B6E9D" w:rsidP="00F20DE8">
                <w:pPr>
                  <w:pStyle w:val="BodyText"/>
                </w:pPr>
                <w:r>
                  <w:t>Non-replicated storage</w:t>
                </w:r>
              </w:p>
            </w:sdtContent>
          </w:sdt>
        </w:tc>
      </w:tr>
      <w:tr w:rsidR="001B6E9D" w14:paraId="15B82F22" w14:textId="77777777" w:rsidTr="00875321">
        <w:sdt>
          <w:sdtPr>
            <w:alias w:val="Environment"/>
            <w:tag w:val="Environment"/>
            <w:id w:val="-617521227"/>
            <w:placeholder>
              <w:docPart w:val="4D30722CAC084A179383201E27852899"/>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3325" w:type="dxa"/>
              </w:tcPr>
              <w:p w14:paraId="3AA8560B" w14:textId="116A34C5" w:rsidR="001B6E9D" w:rsidRPr="00071D98" w:rsidRDefault="001B6E9D" w:rsidP="00875321">
                <w:pPr>
                  <w:pStyle w:val="BodyText"/>
                </w:pPr>
                <w:r>
                  <w:t>Test</w:t>
                </w:r>
              </w:p>
            </w:tc>
          </w:sdtContent>
        </w:sdt>
        <w:tc>
          <w:tcPr>
            <w:tcW w:w="4950" w:type="dxa"/>
          </w:tcPr>
          <w:sdt>
            <w:sdtPr>
              <w:alias w:val="Storage Replication"/>
              <w:tag w:val="Storage Replication"/>
              <w:id w:val="168766538"/>
              <w:placeholder>
                <w:docPart w:val="424648DE84CF413187787193F259D8B9"/>
              </w:placeholder>
              <w:comboBox>
                <w:listItem w:displayText="Select" w:value="Select"/>
                <w:listItem w:displayText="Replicated storage" w:value="Replicated storage"/>
                <w:listItem w:displayText="Non-replicated storage" w:value="Non-replicated storage"/>
              </w:comboBox>
            </w:sdtPr>
            <w:sdtEndPr/>
            <w:sdtContent>
              <w:p w14:paraId="66F9BC42" w14:textId="77777777" w:rsidR="001B6E9D" w:rsidRPr="00071D98" w:rsidRDefault="001B6E9D" w:rsidP="00875321">
                <w:pPr>
                  <w:pStyle w:val="BodyText"/>
                </w:pPr>
                <w:r>
                  <w:t>Non-replicated storage</w:t>
                </w:r>
              </w:p>
            </w:sdtContent>
          </w:sdt>
        </w:tc>
      </w:tr>
      <w:tr w:rsidR="001B6E9D" w14:paraId="0FBF83A3" w14:textId="77777777" w:rsidTr="00875321">
        <w:sdt>
          <w:sdtPr>
            <w:alias w:val="Environment"/>
            <w:tag w:val="Environment"/>
            <w:id w:val="1680696519"/>
            <w:placeholder>
              <w:docPart w:val="782E1253DB3B48DBB2EEE62183535148"/>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3325" w:type="dxa"/>
              </w:tcPr>
              <w:p w14:paraId="2B9FDA0E" w14:textId="7EC85204" w:rsidR="001B6E9D" w:rsidRPr="00071D98" w:rsidRDefault="001B6E9D" w:rsidP="00875321">
                <w:pPr>
                  <w:pStyle w:val="BodyText"/>
                </w:pPr>
                <w:r>
                  <w:t>Development</w:t>
                </w:r>
              </w:p>
            </w:tc>
          </w:sdtContent>
        </w:sdt>
        <w:tc>
          <w:tcPr>
            <w:tcW w:w="4950" w:type="dxa"/>
          </w:tcPr>
          <w:sdt>
            <w:sdtPr>
              <w:alias w:val="Storage Replication"/>
              <w:tag w:val="Storage Replication"/>
              <w:id w:val="-1898736999"/>
              <w:placeholder>
                <w:docPart w:val="946A3EA849754168B618334AF56D3FC4"/>
              </w:placeholder>
              <w:comboBox>
                <w:listItem w:displayText="Select" w:value="Select"/>
                <w:listItem w:displayText="Replicated storage" w:value="Replicated storage"/>
                <w:listItem w:displayText="Non-replicated storage" w:value="Non-replicated storage"/>
              </w:comboBox>
            </w:sdtPr>
            <w:sdtEndPr/>
            <w:sdtContent>
              <w:p w14:paraId="2E7D15F1" w14:textId="77777777" w:rsidR="001B6E9D" w:rsidRPr="00071D98" w:rsidRDefault="001B6E9D" w:rsidP="00875321">
                <w:pPr>
                  <w:pStyle w:val="BodyText"/>
                </w:pPr>
                <w:r>
                  <w:t>Non-replicated storage</w:t>
                </w:r>
              </w:p>
            </w:sdtContent>
          </w:sdt>
        </w:tc>
      </w:tr>
    </w:tbl>
    <w:p w14:paraId="036CB99D" w14:textId="0DD023F4" w:rsidR="00D965CC" w:rsidRDefault="00D965CC" w:rsidP="00D822D3">
      <w:pPr>
        <w:pStyle w:val="BodyText"/>
        <w:rPr>
          <w:sz w:val="16"/>
          <w:szCs w:val="16"/>
        </w:rPr>
      </w:pPr>
    </w:p>
    <w:p w14:paraId="2FDF8F41" w14:textId="05F79C79" w:rsidR="00C931AE" w:rsidRDefault="00C931AE" w:rsidP="00C931AE">
      <w:pPr>
        <w:pStyle w:val="Kop4"/>
        <w:ind w:left="900" w:hanging="900"/>
      </w:pPr>
      <w:r w:rsidRPr="00C931AE">
        <w:t>Scalability</w:t>
      </w:r>
    </w:p>
    <w:p w14:paraId="073A7F90" w14:textId="29A6296F" w:rsidR="00E84B64" w:rsidRDefault="00E84B64" w:rsidP="00E84B64">
      <w:pPr>
        <w:pStyle w:val="BodyText"/>
      </w:pPr>
    </w:p>
    <w:p w14:paraId="06AF492A" w14:textId="77777777" w:rsidR="00E84B64" w:rsidRDefault="00E84B64" w:rsidP="00E84B64">
      <w:pPr>
        <w:pStyle w:val="BodyText"/>
        <w:numPr>
          <w:ilvl w:val="0"/>
          <w:numId w:val="74"/>
        </w:numPr>
      </w:pPr>
      <w:r w:rsidRPr="00F405A1">
        <w:rPr>
          <w:color w:val="auto"/>
        </w:rPr>
        <w:t xml:space="preserve">The Engine Tier </w:t>
      </w:r>
      <w:r>
        <w:t>Must be able to scale horizontally and vertically. H</w:t>
      </w:r>
      <w:r>
        <w:rPr>
          <w:color w:val="auto"/>
        </w:rPr>
        <w:t>orizontal scalability is provided by the application therefore t</w:t>
      </w:r>
      <w:r w:rsidRPr="00F405A1">
        <w:rPr>
          <w:color w:val="auto"/>
        </w:rPr>
        <w:t xml:space="preserve">he Engine Tier </w:t>
      </w:r>
      <w:r>
        <w:rPr>
          <w:color w:val="auto"/>
        </w:rPr>
        <w:t xml:space="preserve">will </w:t>
      </w:r>
      <w:r w:rsidRPr="00F405A1">
        <w:rPr>
          <w:color w:val="auto"/>
        </w:rPr>
        <w:t xml:space="preserve">be setup </w:t>
      </w:r>
      <w:r w:rsidRPr="00036B0F">
        <w:rPr>
          <w:color w:val="auto"/>
        </w:rPr>
        <w:t>in</w:t>
      </w:r>
      <w:r>
        <w:rPr>
          <w:color w:val="auto"/>
        </w:rPr>
        <w:t xml:space="preserve"> an </w:t>
      </w:r>
      <w:r>
        <w:t>IBM Infosphere Data Stage</w:t>
      </w:r>
      <w:r w:rsidRPr="00036B0F">
        <w:rPr>
          <w:color w:val="auto"/>
        </w:rPr>
        <w:t xml:space="preserve"> GRID configuratio</w:t>
      </w:r>
      <w:r>
        <w:rPr>
          <w:color w:val="auto"/>
        </w:rPr>
        <w:t>n</w:t>
      </w:r>
      <w:r w:rsidRPr="002105A2">
        <w:t>.</w:t>
      </w:r>
    </w:p>
    <w:p w14:paraId="0D969306" w14:textId="77777777" w:rsidR="00E84B64" w:rsidRDefault="00E84B64" w:rsidP="00E84B64">
      <w:pPr>
        <w:pStyle w:val="BodyText"/>
        <w:numPr>
          <w:ilvl w:val="0"/>
          <w:numId w:val="74"/>
        </w:numPr>
      </w:pPr>
      <w:r w:rsidRPr="00936635">
        <w:t xml:space="preserve">The Services Tier </w:t>
      </w:r>
      <w:r>
        <w:t>must be vertically scalable, it</w:t>
      </w:r>
      <w:r w:rsidRPr="00936635">
        <w:t xml:space="preserve"> </w:t>
      </w:r>
      <w:r>
        <w:t>is</w:t>
      </w:r>
      <w:r w:rsidRPr="00936635">
        <w:t xml:space="preserve"> setup on </w:t>
      </w:r>
      <w:r>
        <w:t xml:space="preserve">a </w:t>
      </w:r>
      <w:r w:rsidRPr="00936635">
        <w:t>single server as horizontal growth at this Tier is not expected in near future.</w:t>
      </w:r>
    </w:p>
    <w:p w14:paraId="6492FA96" w14:textId="77777777" w:rsidR="00E84B64" w:rsidRDefault="00E84B64" w:rsidP="00E84B64">
      <w:pPr>
        <w:pStyle w:val="BodyText"/>
        <w:numPr>
          <w:ilvl w:val="0"/>
          <w:numId w:val="74"/>
        </w:numPr>
      </w:pPr>
      <w:r w:rsidRPr="00A5087E">
        <w:t>The server topology of all environments (OTAP) needs to be the same.</w:t>
      </w:r>
      <w:r>
        <w:t xml:space="preserve"> </w:t>
      </w:r>
    </w:p>
    <w:p w14:paraId="66906249" w14:textId="77777777" w:rsidR="00E84B64" w:rsidRPr="00E84B64" w:rsidRDefault="00E84B64" w:rsidP="00E84B64">
      <w:pPr>
        <w:pStyle w:val="BodyText"/>
      </w:pPr>
    </w:p>
    <w:tbl>
      <w:tblPr>
        <w:tblW w:w="8270" w:type="dxa"/>
        <w:tblCellMar>
          <w:left w:w="0" w:type="dxa"/>
          <w:right w:w="0" w:type="dxa"/>
        </w:tblCellMar>
        <w:tblLook w:val="04A0" w:firstRow="1" w:lastRow="0" w:firstColumn="1" w:lastColumn="0" w:noHBand="0" w:noVBand="1"/>
      </w:tblPr>
      <w:tblGrid>
        <w:gridCol w:w="3320"/>
        <w:gridCol w:w="2340"/>
        <w:gridCol w:w="2610"/>
      </w:tblGrid>
      <w:tr w:rsidR="00C931AE" w14:paraId="3788A199" w14:textId="77777777" w:rsidTr="00F20DE8">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E876D88" w14:textId="77777777" w:rsidR="00C931AE" w:rsidRDefault="00C931AE" w:rsidP="00F20DE8">
            <w:pPr>
              <w:rPr>
                <w:b/>
                <w:bCs/>
                <w:color w:val="000000" w:themeColor="text1"/>
                <w:szCs w:val="22"/>
              </w:rPr>
            </w:pPr>
            <w:r>
              <w:rPr>
                <w:b/>
                <w:bCs/>
                <w:color w:val="000000" w:themeColor="text1"/>
                <w:szCs w:val="22"/>
              </w:rPr>
              <w:t>Server(type)</w:t>
            </w:r>
          </w:p>
        </w:tc>
        <w:tc>
          <w:tcPr>
            <w:tcW w:w="23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1C81C7BC" w14:textId="77777777" w:rsidR="00C931AE" w:rsidRPr="001003AC" w:rsidRDefault="00C931AE" w:rsidP="00F20DE8">
            <w:pPr>
              <w:rPr>
                <w:rFonts w:ascii="Calibri" w:eastAsiaTheme="minorHAnsi" w:hAnsi="Calibri"/>
                <w:b/>
                <w:bCs/>
                <w:color w:val="000000" w:themeColor="text1"/>
                <w:szCs w:val="22"/>
                <w:lang w:bidi="ar-SA"/>
              </w:rPr>
            </w:pPr>
            <w:r>
              <w:rPr>
                <w:b/>
                <w:bCs/>
                <w:color w:val="000000" w:themeColor="text1"/>
                <w:szCs w:val="22"/>
              </w:rPr>
              <w:t>Scalability type</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9D83C28" w14:textId="77777777" w:rsidR="00C931AE" w:rsidRDefault="00C931AE" w:rsidP="00F20DE8">
            <w:pPr>
              <w:rPr>
                <w:b/>
                <w:bCs/>
                <w:color w:val="000000" w:themeColor="text1"/>
                <w:szCs w:val="22"/>
              </w:rPr>
            </w:pPr>
            <w:r>
              <w:rPr>
                <w:b/>
                <w:bCs/>
                <w:color w:val="000000" w:themeColor="text1"/>
                <w:szCs w:val="22"/>
              </w:rPr>
              <w:t>Additional Comments</w:t>
            </w:r>
          </w:p>
        </w:tc>
      </w:tr>
      <w:tr w:rsidR="00C931AE" w:rsidRPr="00E52C01" w14:paraId="37F5A5F7" w14:textId="77777777" w:rsidTr="00F20DE8">
        <w:tc>
          <w:tcPr>
            <w:tcW w:w="3320" w:type="dxa"/>
            <w:tcBorders>
              <w:top w:val="nil"/>
              <w:left w:val="single" w:sz="8" w:space="0" w:color="666666"/>
              <w:bottom w:val="single" w:sz="8" w:space="0" w:color="666666"/>
              <w:right w:val="single" w:sz="8" w:space="0" w:color="666666"/>
            </w:tcBorders>
          </w:tcPr>
          <w:p w14:paraId="3F2A3883" w14:textId="47BCDDBF" w:rsidR="00C931AE" w:rsidRPr="002B1A14" w:rsidRDefault="00C931AE">
            <w:pPr>
              <w:rPr>
                <w:color w:val="auto"/>
                <w:szCs w:val="22"/>
              </w:rPr>
            </w:pPr>
            <w:r w:rsidRPr="002B1A14">
              <w:rPr>
                <w:color w:val="auto"/>
                <w:szCs w:val="22"/>
              </w:rPr>
              <w:t>&lt;example: server 1&gt;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1C6DA79" w14:textId="3393B4E4" w:rsidR="00C931AE" w:rsidRPr="002B1A14" w:rsidRDefault="0003183F" w:rsidP="00F20DE8">
            <w:pPr>
              <w:rPr>
                <w:color w:val="auto"/>
                <w:szCs w:val="22"/>
              </w:rPr>
            </w:pPr>
            <w:sdt>
              <w:sdtPr>
                <w:rPr>
                  <w:color w:val="auto"/>
                  <w:szCs w:val="22"/>
                </w:rPr>
                <w:id w:val="-219297184"/>
                <w:placeholder>
                  <w:docPart w:val="DefaultPlaceholder_-1854013439"/>
                </w:placeholder>
                <w:showingPlcHdr/>
                <w:comboBox>
                  <w:listItem w:value="Kies een item."/>
                  <w:listItem w:displayText="Horizontal" w:value="Horizontal"/>
                  <w:listItem w:displayText="Vertical" w:value="Vertical"/>
                </w:comboBox>
              </w:sdtPr>
              <w:sdtEndPr/>
              <w:sdtContent>
                <w:r w:rsidR="001300D3" w:rsidRPr="00794F27">
                  <w:rPr>
                    <w:rStyle w:val="Tekstvantijdelijkeaanduiding"/>
                  </w:rPr>
                  <w:t>Kies een item.</w:t>
                </w:r>
              </w:sdtContent>
            </w:sdt>
          </w:p>
        </w:tc>
        <w:tc>
          <w:tcPr>
            <w:tcW w:w="2610" w:type="dxa"/>
            <w:tcBorders>
              <w:top w:val="nil"/>
              <w:left w:val="single" w:sz="8" w:space="0" w:color="666666"/>
              <w:bottom w:val="single" w:sz="8" w:space="0" w:color="666666"/>
              <w:right w:val="single" w:sz="8" w:space="0" w:color="666666"/>
            </w:tcBorders>
          </w:tcPr>
          <w:p w14:paraId="54B8287A" w14:textId="6418C5D9" w:rsidR="00C931AE" w:rsidRPr="002B1A14" w:rsidRDefault="00C931AE" w:rsidP="00F20DE8">
            <w:pPr>
              <w:rPr>
                <w:color w:val="auto"/>
                <w:szCs w:val="22"/>
              </w:rPr>
            </w:pPr>
          </w:p>
        </w:tc>
      </w:tr>
      <w:tr w:rsidR="00C931AE" w:rsidRPr="00E52C01" w14:paraId="65CB9C81" w14:textId="77777777" w:rsidTr="00F20DE8">
        <w:tc>
          <w:tcPr>
            <w:tcW w:w="3320" w:type="dxa"/>
            <w:tcBorders>
              <w:top w:val="nil"/>
              <w:left w:val="single" w:sz="8" w:space="0" w:color="666666"/>
              <w:bottom w:val="single" w:sz="8" w:space="0" w:color="666666"/>
              <w:right w:val="single" w:sz="8" w:space="0" w:color="666666"/>
            </w:tcBorders>
          </w:tcPr>
          <w:p w14:paraId="65ECBFCE" w14:textId="17C06E60" w:rsidR="00C931AE" w:rsidRPr="002B1A14" w:rsidRDefault="00C931AE">
            <w:pPr>
              <w:rPr>
                <w:color w:val="auto"/>
                <w:szCs w:val="22"/>
              </w:rPr>
            </w:pPr>
            <w:r w:rsidRPr="002B1A14">
              <w:rPr>
                <w:color w:val="auto"/>
                <w:szCs w:val="22"/>
              </w:rPr>
              <w:t xml:space="preserve">&lt;example: server </w:t>
            </w:r>
            <w:r w:rsidR="006E0693">
              <w:rPr>
                <w:color w:val="auto"/>
                <w:szCs w:val="22"/>
              </w:rPr>
              <w:t>2</w:t>
            </w:r>
            <w:r w:rsidRPr="002B1A14">
              <w:rPr>
                <w:color w:val="auto"/>
                <w:szCs w:val="22"/>
              </w:rPr>
              <w:t>&gt;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6874230" w14:textId="4C571F88" w:rsidR="00C931AE" w:rsidRPr="002B1A14" w:rsidRDefault="0003183F" w:rsidP="00F20DE8">
            <w:pPr>
              <w:rPr>
                <w:color w:val="auto"/>
                <w:szCs w:val="22"/>
              </w:rPr>
            </w:pPr>
            <w:sdt>
              <w:sdtPr>
                <w:rPr>
                  <w:color w:val="auto"/>
                  <w:szCs w:val="22"/>
                </w:rPr>
                <w:id w:val="346227536"/>
                <w:placeholder>
                  <w:docPart w:val="DefaultPlaceholder_-1854013439"/>
                </w:placeholder>
                <w:showingPlcHdr/>
                <w:comboBox>
                  <w:listItem w:value="Kies een item."/>
                  <w:listItem w:displayText="Horizontal" w:value="Horizontal"/>
                  <w:listItem w:displayText="Vertical" w:value="Vertical"/>
                </w:comboBox>
              </w:sdtPr>
              <w:sdtEndPr/>
              <w:sdtContent>
                <w:r w:rsidR="001300D3" w:rsidRPr="00794F27">
                  <w:rPr>
                    <w:rStyle w:val="Tekstvantijdelijkeaanduiding"/>
                  </w:rPr>
                  <w:t>Kies een item.</w:t>
                </w:r>
              </w:sdtContent>
            </w:sdt>
          </w:p>
        </w:tc>
        <w:tc>
          <w:tcPr>
            <w:tcW w:w="2610" w:type="dxa"/>
            <w:tcBorders>
              <w:top w:val="nil"/>
              <w:left w:val="single" w:sz="8" w:space="0" w:color="666666"/>
              <w:bottom w:val="single" w:sz="8" w:space="0" w:color="666666"/>
              <w:right w:val="single" w:sz="8" w:space="0" w:color="666666"/>
            </w:tcBorders>
          </w:tcPr>
          <w:p w14:paraId="4E030B0C" w14:textId="2090E31B" w:rsidR="00C931AE" w:rsidRPr="002B1A14" w:rsidRDefault="00C931AE" w:rsidP="00F20DE8">
            <w:pPr>
              <w:rPr>
                <w:color w:val="auto"/>
                <w:szCs w:val="22"/>
              </w:rPr>
            </w:pPr>
          </w:p>
        </w:tc>
      </w:tr>
    </w:tbl>
    <w:p w14:paraId="57EEA11D" w14:textId="32EE1C38" w:rsidR="001300D3" w:rsidRPr="006F7E5F" w:rsidRDefault="001300D3">
      <w:pPr>
        <w:spacing w:after="160" w:line="259" w:lineRule="auto"/>
        <w:rPr>
          <w:sz w:val="20"/>
        </w:rPr>
      </w:pPr>
    </w:p>
    <w:p w14:paraId="79200236" w14:textId="56EBE141" w:rsidR="001F40A7" w:rsidRDefault="001F40A7">
      <w:pPr>
        <w:spacing w:after="160" w:line="259" w:lineRule="auto"/>
      </w:pPr>
      <w:r>
        <w:br w:type="page"/>
      </w:r>
    </w:p>
    <w:p w14:paraId="75352AE5" w14:textId="68009128" w:rsidR="002B7235" w:rsidRDefault="002B7235" w:rsidP="00F20DE8">
      <w:pPr>
        <w:pStyle w:val="Kop4"/>
        <w:ind w:left="900" w:hanging="900"/>
      </w:pPr>
      <w:r>
        <w:lastRenderedPageBreak/>
        <w:t>Software (Licenses)</w:t>
      </w:r>
    </w:p>
    <w:tbl>
      <w:tblPr>
        <w:tblW w:w="8270" w:type="dxa"/>
        <w:tblCellMar>
          <w:left w:w="0" w:type="dxa"/>
          <w:right w:w="0" w:type="dxa"/>
        </w:tblCellMar>
        <w:tblLook w:val="04A0" w:firstRow="1" w:lastRow="0" w:firstColumn="1" w:lastColumn="0" w:noHBand="0" w:noVBand="1"/>
      </w:tblPr>
      <w:tblGrid>
        <w:gridCol w:w="3320"/>
        <w:gridCol w:w="3510"/>
        <w:gridCol w:w="1440"/>
      </w:tblGrid>
      <w:tr w:rsidR="00C95CA2" w:rsidRPr="001003AC" w14:paraId="1815DC14"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DFCA56F" w14:textId="708FC976" w:rsidR="00C95CA2" w:rsidRDefault="00C95CA2" w:rsidP="00F20DE8">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0637B66" w14:textId="77777777" w:rsidR="00C95CA2" w:rsidRPr="001003AC" w:rsidRDefault="00C95CA2" w:rsidP="00F20DE8">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381DD5C" w14:textId="77777777" w:rsidR="00C95CA2" w:rsidRDefault="00C95CA2" w:rsidP="00F20DE8">
            <w:pPr>
              <w:rPr>
                <w:b/>
                <w:bCs/>
                <w:color w:val="000000" w:themeColor="text1"/>
                <w:szCs w:val="22"/>
              </w:rPr>
            </w:pPr>
            <w:r>
              <w:rPr>
                <w:b/>
                <w:bCs/>
                <w:color w:val="000000" w:themeColor="text1"/>
                <w:szCs w:val="22"/>
              </w:rPr>
              <w:t>Version</w:t>
            </w:r>
          </w:p>
        </w:tc>
      </w:tr>
      <w:tr w:rsidR="00AD79D6" w:rsidRPr="009C79B7" w14:paraId="76736EB1" w14:textId="77777777" w:rsidTr="004C117C">
        <w:tc>
          <w:tcPr>
            <w:tcW w:w="3320" w:type="dxa"/>
            <w:tcBorders>
              <w:top w:val="nil"/>
              <w:left w:val="single" w:sz="8" w:space="0" w:color="666666"/>
              <w:bottom w:val="single" w:sz="8" w:space="0" w:color="666666"/>
              <w:right w:val="single" w:sz="8" w:space="0" w:color="666666"/>
            </w:tcBorders>
          </w:tcPr>
          <w:p w14:paraId="19A8B3F3" w14:textId="7ED17ADE"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80C2C18" w14:textId="3967FFD8" w:rsidR="00AD79D6" w:rsidRPr="00EE7BEE" w:rsidRDefault="00AD79D6" w:rsidP="00AD79D6">
            <w:pPr>
              <w:rPr>
                <w:color w:val="auto"/>
                <w:szCs w:val="22"/>
              </w:rPr>
            </w:pPr>
            <w:r w:rsidRPr="002E6CCF">
              <w:rPr>
                <w:rFonts w:eastAsia="Times New Roman" w:cs="Arial"/>
                <w:color w:val="242424"/>
                <w:sz w:val="20"/>
                <w:lang w:bidi="ar-SA"/>
              </w:rPr>
              <w:t>Oracle Database server</w:t>
            </w:r>
          </w:p>
        </w:tc>
        <w:tc>
          <w:tcPr>
            <w:tcW w:w="1440" w:type="dxa"/>
            <w:tcBorders>
              <w:top w:val="nil"/>
              <w:left w:val="single" w:sz="8" w:space="0" w:color="666666"/>
              <w:bottom w:val="single" w:sz="8" w:space="0" w:color="666666"/>
              <w:right w:val="single" w:sz="8" w:space="0" w:color="666666"/>
            </w:tcBorders>
          </w:tcPr>
          <w:p w14:paraId="0604851D" w14:textId="52717131"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21A2D203" w14:textId="77777777" w:rsidTr="00AD79D6">
        <w:tc>
          <w:tcPr>
            <w:tcW w:w="3320" w:type="dxa"/>
            <w:tcBorders>
              <w:top w:val="nil"/>
              <w:left w:val="single" w:sz="8" w:space="0" w:color="666666"/>
              <w:bottom w:val="nil"/>
              <w:right w:val="single" w:sz="8" w:space="0" w:color="666666"/>
            </w:tcBorders>
          </w:tcPr>
          <w:p w14:paraId="456A6F3E" w14:textId="4563853E" w:rsidR="00AD79D6" w:rsidRPr="00EE7BEE" w:rsidRDefault="00AD79D6" w:rsidP="00AD79D6">
            <w:pPr>
              <w:rPr>
                <w:color w:val="auto"/>
                <w:szCs w:val="22"/>
              </w:rPr>
            </w:pPr>
          </w:p>
        </w:tc>
        <w:tc>
          <w:tcPr>
            <w:tcW w:w="3510" w:type="dxa"/>
            <w:tcBorders>
              <w:top w:val="nil"/>
              <w:left w:val="single" w:sz="8" w:space="0" w:color="666666"/>
              <w:bottom w:val="nil"/>
              <w:right w:val="single" w:sz="8" w:space="0" w:color="666666"/>
            </w:tcBorders>
            <w:shd w:val="clear" w:color="auto" w:fill="auto"/>
            <w:tcMar>
              <w:top w:w="0" w:type="dxa"/>
              <w:left w:w="108" w:type="dxa"/>
              <w:bottom w:w="0" w:type="dxa"/>
              <w:right w:w="108" w:type="dxa"/>
            </w:tcMar>
          </w:tcPr>
          <w:p w14:paraId="1F3A6994" w14:textId="4A9264F3" w:rsidR="00AD79D6" w:rsidRPr="00EE7BEE" w:rsidRDefault="00AD79D6" w:rsidP="00AD79D6">
            <w:pPr>
              <w:rPr>
                <w:color w:val="auto"/>
                <w:szCs w:val="22"/>
              </w:rPr>
            </w:pPr>
            <w:r w:rsidRPr="002E6CCF">
              <w:rPr>
                <w:rFonts w:eastAsia="Times New Roman" w:cs="Arial"/>
                <w:color w:val="242424"/>
                <w:sz w:val="20"/>
                <w:lang w:bidi="ar-SA"/>
              </w:rPr>
              <w:t>Oracle advanced compression (Option)</w:t>
            </w:r>
          </w:p>
        </w:tc>
        <w:tc>
          <w:tcPr>
            <w:tcW w:w="1440" w:type="dxa"/>
            <w:tcBorders>
              <w:top w:val="nil"/>
              <w:left w:val="single" w:sz="8" w:space="0" w:color="666666"/>
              <w:bottom w:val="nil"/>
              <w:right w:val="single" w:sz="8" w:space="0" w:color="666666"/>
            </w:tcBorders>
          </w:tcPr>
          <w:p w14:paraId="1EF11441" w14:textId="3B56EA37"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59CCCFBA" w14:textId="77777777" w:rsidTr="004C117C">
        <w:tc>
          <w:tcPr>
            <w:tcW w:w="3320" w:type="dxa"/>
            <w:tcBorders>
              <w:top w:val="nil"/>
              <w:left w:val="single" w:sz="8" w:space="0" w:color="666666"/>
              <w:bottom w:val="single" w:sz="8" w:space="0" w:color="666666"/>
              <w:right w:val="single" w:sz="8" w:space="0" w:color="666666"/>
            </w:tcBorders>
          </w:tcPr>
          <w:p w14:paraId="7BB0E054" w14:textId="15FB7943"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B9AEF99" w14:textId="0A5D56DB" w:rsidR="00AD79D6" w:rsidRPr="00EE7BEE" w:rsidRDefault="00AD79D6" w:rsidP="00AD79D6">
            <w:pPr>
              <w:rPr>
                <w:color w:val="auto"/>
                <w:szCs w:val="22"/>
              </w:rPr>
            </w:pPr>
            <w:r w:rsidRPr="002E6CCF">
              <w:rPr>
                <w:rFonts w:eastAsia="Times New Roman" w:cs="Arial"/>
                <w:color w:val="242424"/>
                <w:sz w:val="20"/>
                <w:lang w:bidi="ar-SA"/>
              </w:rPr>
              <w:t>Oracle Partitioning (Option)</w:t>
            </w:r>
          </w:p>
        </w:tc>
        <w:tc>
          <w:tcPr>
            <w:tcW w:w="1440" w:type="dxa"/>
            <w:tcBorders>
              <w:top w:val="nil"/>
              <w:left w:val="single" w:sz="8" w:space="0" w:color="666666"/>
              <w:bottom w:val="single" w:sz="8" w:space="0" w:color="666666"/>
              <w:right w:val="single" w:sz="8" w:space="0" w:color="666666"/>
            </w:tcBorders>
          </w:tcPr>
          <w:p w14:paraId="11E6AECE" w14:textId="6BFD166C"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477C7B5A" w14:textId="77777777" w:rsidTr="004C117C">
        <w:tc>
          <w:tcPr>
            <w:tcW w:w="3320" w:type="dxa"/>
            <w:tcBorders>
              <w:top w:val="nil"/>
              <w:left w:val="single" w:sz="8" w:space="0" w:color="666666"/>
              <w:bottom w:val="single" w:sz="8" w:space="0" w:color="666666"/>
              <w:right w:val="single" w:sz="8" w:space="0" w:color="666666"/>
            </w:tcBorders>
          </w:tcPr>
          <w:p w14:paraId="133D20AD"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B1B5B86" w14:textId="39D9CD86" w:rsidR="00AD79D6" w:rsidRPr="00EE7BEE" w:rsidRDefault="00AD79D6" w:rsidP="00AD79D6">
            <w:pPr>
              <w:rPr>
                <w:color w:val="auto"/>
                <w:szCs w:val="22"/>
              </w:rPr>
            </w:pPr>
            <w:r w:rsidRPr="002E6CCF">
              <w:rPr>
                <w:rFonts w:eastAsia="Times New Roman" w:cs="Arial"/>
                <w:color w:val="242424"/>
                <w:sz w:val="20"/>
                <w:lang w:bidi="ar-SA"/>
              </w:rPr>
              <w:t>Oracle Tuning Pack</w:t>
            </w:r>
          </w:p>
        </w:tc>
        <w:tc>
          <w:tcPr>
            <w:tcW w:w="1440" w:type="dxa"/>
            <w:tcBorders>
              <w:top w:val="nil"/>
              <w:left w:val="single" w:sz="8" w:space="0" w:color="666666"/>
              <w:bottom w:val="single" w:sz="8" w:space="0" w:color="666666"/>
              <w:right w:val="single" w:sz="8" w:space="0" w:color="666666"/>
            </w:tcBorders>
          </w:tcPr>
          <w:p w14:paraId="5392F2E1" w14:textId="6752298A"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489529F1" w14:textId="77777777" w:rsidTr="004C117C">
        <w:tc>
          <w:tcPr>
            <w:tcW w:w="3320" w:type="dxa"/>
            <w:tcBorders>
              <w:top w:val="nil"/>
              <w:left w:val="single" w:sz="8" w:space="0" w:color="666666"/>
              <w:bottom w:val="single" w:sz="8" w:space="0" w:color="666666"/>
              <w:right w:val="single" w:sz="8" w:space="0" w:color="666666"/>
            </w:tcBorders>
          </w:tcPr>
          <w:p w14:paraId="75BF7895"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D81D567" w14:textId="73AE6FD5" w:rsidR="00AD79D6" w:rsidRPr="00EE7BEE" w:rsidRDefault="00AD79D6" w:rsidP="00AD79D6">
            <w:pPr>
              <w:rPr>
                <w:color w:val="auto"/>
                <w:szCs w:val="22"/>
              </w:rPr>
            </w:pPr>
            <w:r w:rsidRPr="002E6CCF">
              <w:rPr>
                <w:rFonts w:eastAsia="Times New Roman" w:cs="Arial"/>
                <w:color w:val="242424"/>
                <w:sz w:val="20"/>
                <w:lang w:bidi="ar-SA"/>
              </w:rPr>
              <w:t>Oracle Diagnostics Pack</w:t>
            </w:r>
          </w:p>
        </w:tc>
        <w:tc>
          <w:tcPr>
            <w:tcW w:w="1440" w:type="dxa"/>
            <w:tcBorders>
              <w:top w:val="nil"/>
              <w:left w:val="single" w:sz="8" w:space="0" w:color="666666"/>
              <w:bottom w:val="single" w:sz="8" w:space="0" w:color="666666"/>
              <w:right w:val="single" w:sz="8" w:space="0" w:color="666666"/>
            </w:tcBorders>
          </w:tcPr>
          <w:p w14:paraId="08E4B234" w14:textId="56107A28" w:rsidR="00AD79D6" w:rsidRPr="00EE7BEE" w:rsidRDefault="00AD79D6" w:rsidP="00AD79D6">
            <w:pPr>
              <w:rPr>
                <w:color w:val="auto"/>
                <w:szCs w:val="22"/>
              </w:rPr>
            </w:pPr>
            <w:r>
              <w:rPr>
                <w:rFonts w:eastAsia="Times New Roman" w:cs="Arial"/>
                <w:color w:val="242424"/>
                <w:sz w:val="20"/>
                <w:lang w:val="en-US" w:bidi="ar-SA"/>
              </w:rPr>
              <w:t>19.3</w:t>
            </w:r>
          </w:p>
        </w:tc>
      </w:tr>
      <w:tr w:rsidR="00AD79D6" w:rsidRPr="009C79B7" w14:paraId="4978862A" w14:textId="77777777" w:rsidTr="004C117C">
        <w:tc>
          <w:tcPr>
            <w:tcW w:w="3320" w:type="dxa"/>
            <w:tcBorders>
              <w:top w:val="nil"/>
              <w:left w:val="single" w:sz="8" w:space="0" w:color="666666"/>
              <w:bottom w:val="single" w:sz="8" w:space="0" w:color="666666"/>
              <w:right w:val="single" w:sz="8" w:space="0" w:color="666666"/>
            </w:tcBorders>
          </w:tcPr>
          <w:p w14:paraId="793347BB"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F53D808" w14:textId="06053CA3" w:rsidR="00AD79D6" w:rsidRPr="00EE7BEE" w:rsidRDefault="00AD79D6" w:rsidP="00AD79D6">
            <w:pPr>
              <w:rPr>
                <w:color w:val="auto"/>
                <w:szCs w:val="22"/>
              </w:rPr>
            </w:pPr>
            <w:r>
              <w:rPr>
                <w:rFonts w:eastAsia="Times New Roman" w:cs="Arial"/>
                <w:color w:val="242424"/>
                <w:sz w:val="20"/>
                <w:lang w:bidi="ar-SA"/>
              </w:rPr>
              <w:t>WebSphere Application Server</w:t>
            </w:r>
          </w:p>
        </w:tc>
        <w:tc>
          <w:tcPr>
            <w:tcW w:w="1440" w:type="dxa"/>
            <w:tcBorders>
              <w:top w:val="nil"/>
              <w:left w:val="single" w:sz="8" w:space="0" w:color="666666"/>
              <w:bottom w:val="single" w:sz="8" w:space="0" w:color="666666"/>
              <w:right w:val="single" w:sz="8" w:space="0" w:color="666666"/>
            </w:tcBorders>
          </w:tcPr>
          <w:p w14:paraId="0E937191" w14:textId="512B475E" w:rsidR="00AD79D6" w:rsidRPr="00EE7BEE" w:rsidRDefault="00AD79D6" w:rsidP="00AD79D6">
            <w:pPr>
              <w:rPr>
                <w:color w:val="auto"/>
                <w:szCs w:val="22"/>
              </w:rPr>
            </w:pPr>
            <w:r>
              <w:rPr>
                <w:rFonts w:eastAsia="Times New Roman" w:cs="Arial"/>
                <w:color w:val="242424"/>
                <w:sz w:val="20"/>
                <w:lang w:val="en-US" w:bidi="ar-SA"/>
              </w:rPr>
              <w:t>9.0</w:t>
            </w:r>
          </w:p>
        </w:tc>
      </w:tr>
      <w:tr w:rsidR="00AD79D6" w:rsidRPr="009C79B7" w14:paraId="7FCDB974" w14:textId="77777777" w:rsidTr="004C117C">
        <w:tc>
          <w:tcPr>
            <w:tcW w:w="3320" w:type="dxa"/>
            <w:tcBorders>
              <w:top w:val="nil"/>
              <w:left w:val="single" w:sz="8" w:space="0" w:color="666666"/>
              <w:bottom w:val="single" w:sz="8" w:space="0" w:color="666666"/>
              <w:right w:val="single" w:sz="8" w:space="0" w:color="666666"/>
            </w:tcBorders>
          </w:tcPr>
          <w:p w14:paraId="03D6CC8F"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2724238" w14:textId="11F3EF3E" w:rsidR="00AD79D6" w:rsidRPr="00EE7BEE" w:rsidRDefault="00AD79D6" w:rsidP="00AD79D6">
            <w:pPr>
              <w:rPr>
                <w:color w:val="auto"/>
                <w:szCs w:val="22"/>
              </w:rPr>
            </w:pPr>
            <w:r>
              <w:rPr>
                <w:rFonts w:eastAsia="Times New Roman" w:cs="Arial"/>
                <w:color w:val="242424"/>
                <w:sz w:val="20"/>
                <w:lang w:bidi="ar-SA"/>
              </w:rPr>
              <w:t>WebSphere Application Server Network Deployment</w:t>
            </w:r>
          </w:p>
        </w:tc>
        <w:tc>
          <w:tcPr>
            <w:tcW w:w="1440" w:type="dxa"/>
            <w:tcBorders>
              <w:top w:val="nil"/>
              <w:left w:val="single" w:sz="8" w:space="0" w:color="666666"/>
              <w:bottom w:val="single" w:sz="8" w:space="0" w:color="666666"/>
              <w:right w:val="single" w:sz="8" w:space="0" w:color="666666"/>
            </w:tcBorders>
          </w:tcPr>
          <w:p w14:paraId="546347FE" w14:textId="045DBE23" w:rsidR="00AD79D6" w:rsidRPr="00EE7BEE" w:rsidRDefault="00AD79D6" w:rsidP="00AD79D6">
            <w:pPr>
              <w:rPr>
                <w:color w:val="auto"/>
                <w:szCs w:val="22"/>
              </w:rPr>
            </w:pPr>
            <w:r w:rsidRPr="005110FE">
              <w:rPr>
                <w:rFonts w:eastAsia="Times New Roman" w:cs="Arial"/>
                <w:color w:val="242424"/>
                <w:sz w:val="20"/>
                <w:lang w:val="en-US" w:bidi="ar-SA"/>
              </w:rPr>
              <w:t xml:space="preserve">9.0.0.9 </w:t>
            </w:r>
          </w:p>
        </w:tc>
      </w:tr>
      <w:tr w:rsidR="00AD79D6" w:rsidRPr="009C79B7" w14:paraId="7BDC78BB" w14:textId="77777777" w:rsidTr="004C117C">
        <w:tc>
          <w:tcPr>
            <w:tcW w:w="3320" w:type="dxa"/>
            <w:tcBorders>
              <w:top w:val="nil"/>
              <w:left w:val="single" w:sz="8" w:space="0" w:color="666666"/>
              <w:bottom w:val="single" w:sz="8" w:space="0" w:color="666666"/>
              <w:right w:val="single" w:sz="8" w:space="0" w:color="666666"/>
            </w:tcBorders>
          </w:tcPr>
          <w:p w14:paraId="1C4DA2BE"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96923B8" w14:textId="562DCF93" w:rsidR="00AD79D6" w:rsidRPr="00EE7BEE" w:rsidRDefault="00AD79D6" w:rsidP="00AD79D6">
            <w:pPr>
              <w:rPr>
                <w:color w:val="auto"/>
                <w:szCs w:val="22"/>
              </w:rPr>
            </w:pPr>
            <w:r w:rsidRPr="00453FE4">
              <w:rPr>
                <w:rFonts w:eastAsia="Times New Roman" w:cs="Arial"/>
                <w:color w:val="242424"/>
                <w:sz w:val="20"/>
                <w:lang w:bidi="ar-SA"/>
              </w:rPr>
              <w:t>IBM Tivoli Workload scheduler</w:t>
            </w:r>
          </w:p>
        </w:tc>
        <w:tc>
          <w:tcPr>
            <w:tcW w:w="1440" w:type="dxa"/>
            <w:tcBorders>
              <w:top w:val="nil"/>
              <w:left w:val="single" w:sz="8" w:space="0" w:color="666666"/>
              <w:bottom w:val="single" w:sz="8" w:space="0" w:color="666666"/>
              <w:right w:val="single" w:sz="8" w:space="0" w:color="666666"/>
            </w:tcBorders>
          </w:tcPr>
          <w:p w14:paraId="018C3BBD" w14:textId="77777777" w:rsidR="00AD79D6" w:rsidRPr="00EE7BEE" w:rsidRDefault="00AD79D6" w:rsidP="00AD79D6">
            <w:pPr>
              <w:rPr>
                <w:color w:val="auto"/>
                <w:szCs w:val="22"/>
              </w:rPr>
            </w:pPr>
          </w:p>
        </w:tc>
      </w:tr>
      <w:tr w:rsidR="00AD79D6" w:rsidRPr="009C79B7" w14:paraId="791BC450" w14:textId="77777777" w:rsidTr="004C117C">
        <w:tc>
          <w:tcPr>
            <w:tcW w:w="3320" w:type="dxa"/>
            <w:tcBorders>
              <w:top w:val="nil"/>
              <w:left w:val="single" w:sz="8" w:space="0" w:color="666666"/>
              <w:bottom w:val="single" w:sz="8" w:space="0" w:color="666666"/>
              <w:right w:val="single" w:sz="8" w:space="0" w:color="666666"/>
            </w:tcBorders>
          </w:tcPr>
          <w:p w14:paraId="17F64B9C"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EBF4BE1" w14:textId="36812121" w:rsidR="00AD79D6" w:rsidRPr="00EE7BEE" w:rsidRDefault="00AD79D6" w:rsidP="00AD79D6">
            <w:pPr>
              <w:rPr>
                <w:color w:val="auto"/>
                <w:szCs w:val="22"/>
              </w:rPr>
            </w:pPr>
            <w:r>
              <w:rPr>
                <w:rFonts w:eastAsia="Times New Roman" w:cs="Arial"/>
                <w:color w:val="242424"/>
                <w:sz w:val="20"/>
                <w:lang w:bidi="ar-SA"/>
              </w:rPr>
              <w:t xml:space="preserve">IBM </w:t>
            </w:r>
            <w:proofErr w:type="spellStart"/>
            <w:r>
              <w:rPr>
                <w:rFonts w:eastAsia="Times New Roman" w:cs="Arial"/>
                <w:color w:val="242424"/>
                <w:sz w:val="20"/>
                <w:lang w:bidi="ar-SA"/>
              </w:rPr>
              <w:t>InfoSphere</w:t>
            </w:r>
            <w:proofErr w:type="spellEnd"/>
            <w:r>
              <w:rPr>
                <w:rFonts w:eastAsia="Times New Roman" w:cs="Arial"/>
                <w:color w:val="242424"/>
                <w:sz w:val="20"/>
                <w:lang w:bidi="ar-SA"/>
              </w:rPr>
              <w:t xml:space="preserve"> application components</w:t>
            </w:r>
          </w:p>
        </w:tc>
        <w:tc>
          <w:tcPr>
            <w:tcW w:w="1440" w:type="dxa"/>
            <w:tcBorders>
              <w:top w:val="nil"/>
              <w:left w:val="single" w:sz="8" w:space="0" w:color="666666"/>
              <w:bottom w:val="single" w:sz="8" w:space="0" w:color="666666"/>
              <w:right w:val="single" w:sz="8" w:space="0" w:color="666666"/>
            </w:tcBorders>
          </w:tcPr>
          <w:p w14:paraId="6BCED705" w14:textId="77777777" w:rsidR="00AD79D6" w:rsidRPr="00EE7BEE" w:rsidRDefault="00AD79D6" w:rsidP="00AD79D6">
            <w:pPr>
              <w:rPr>
                <w:color w:val="auto"/>
                <w:szCs w:val="22"/>
              </w:rPr>
            </w:pPr>
          </w:p>
        </w:tc>
      </w:tr>
      <w:tr w:rsidR="00AD79D6" w:rsidRPr="009C79B7" w14:paraId="2270BB04" w14:textId="77777777" w:rsidTr="004C117C">
        <w:tc>
          <w:tcPr>
            <w:tcW w:w="3320" w:type="dxa"/>
            <w:tcBorders>
              <w:top w:val="nil"/>
              <w:left w:val="single" w:sz="8" w:space="0" w:color="666666"/>
              <w:bottom w:val="single" w:sz="8" w:space="0" w:color="666666"/>
              <w:right w:val="single" w:sz="8" w:space="0" w:color="666666"/>
            </w:tcBorders>
          </w:tcPr>
          <w:p w14:paraId="48D73063"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2682713" w14:textId="12E0C9F4" w:rsidR="00AD79D6" w:rsidRPr="00EE7BEE" w:rsidRDefault="00AD79D6" w:rsidP="00AD79D6">
            <w:pPr>
              <w:rPr>
                <w:color w:val="auto"/>
                <w:szCs w:val="22"/>
              </w:rPr>
            </w:pPr>
            <w:r w:rsidRPr="00DA40FA">
              <w:rPr>
                <w:rFonts w:eastAsia="Times New Roman" w:cs="Arial"/>
                <w:color w:val="242424"/>
                <w:sz w:val="20"/>
                <w:lang w:bidi="ar-SA"/>
              </w:rPr>
              <w:t xml:space="preserve">Business Automation Workflow Enterprise </w:t>
            </w:r>
          </w:p>
        </w:tc>
        <w:tc>
          <w:tcPr>
            <w:tcW w:w="1440" w:type="dxa"/>
            <w:tcBorders>
              <w:top w:val="nil"/>
              <w:left w:val="single" w:sz="8" w:space="0" w:color="666666"/>
              <w:bottom w:val="single" w:sz="8" w:space="0" w:color="666666"/>
              <w:right w:val="single" w:sz="8" w:space="0" w:color="666666"/>
            </w:tcBorders>
          </w:tcPr>
          <w:p w14:paraId="70AFC6F6" w14:textId="1B540827" w:rsidR="00AD79D6" w:rsidRPr="00EE7BEE" w:rsidRDefault="00AD79D6" w:rsidP="00AD79D6">
            <w:pPr>
              <w:rPr>
                <w:color w:val="auto"/>
                <w:szCs w:val="22"/>
              </w:rPr>
            </w:pPr>
            <w:r>
              <w:rPr>
                <w:rFonts w:eastAsia="Times New Roman" w:cs="Arial"/>
                <w:color w:val="242424"/>
                <w:sz w:val="20"/>
                <w:lang w:val="en-US" w:bidi="ar-SA"/>
              </w:rPr>
              <w:t>19.0</w:t>
            </w:r>
          </w:p>
        </w:tc>
      </w:tr>
      <w:tr w:rsidR="00AD79D6" w:rsidRPr="009C79B7" w14:paraId="361979F1" w14:textId="77777777" w:rsidTr="004C117C">
        <w:tc>
          <w:tcPr>
            <w:tcW w:w="3320" w:type="dxa"/>
            <w:tcBorders>
              <w:top w:val="nil"/>
              <w:left w:val="single" w:sz="8" w:space="0" w:color="666666"/>
              <w:bottom w:val="single" w:sz="8" w:space="0" w:color="666666"/>
              <w:right w:val="single" w:sz="8" w:space="0" w:color="666666"/>
            </w:tcBorders>
          </w:tcPr>
          <w:p w14:paraId="31E303BC"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D130B9A" w14:textId="54B05CBF"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Data Architect </w:t>
            </w:r>
          </w:p>
        </w:tc>
        <w:tc>
          <w:tcPr>
            <w:tcW w:w="1440" w:type="dxa"/>
            <w:tcBorders>
              <w:top w:val="nil"/>
              <w:left w:val="single" w:sz="8" w:space="0" w:color="666666"/>
              <w:bottom w:val="single" w:sz="8" w:space="0" w:color="666666"/>
              <w:right w:val="single" w:sz="8" w:space="0" w:color="666666"/>
            </w:tcBorders>
          </w:tcPr>
          <w:p w14:paraId="0EB0F7A7" w14:textId="01C985EE" w:rsidR="00AD79D6" w:rsidRPr="00EE7BEE" w:rsidRDefault="00AD79D6" w:rsidP="00AD79D6">
            <w:pPr>
              <w:rPr>
                <w:color w:val="auto"/>
                <w:szCs w:val="22"/>
              </w:rPr>
            </w:pPr>
            <w:r>
              <w:rPr>
                <w:rFonts w:eastAsia="Times New Roman" w:cs="Arial"/>
                <w:color w:val="242424"/>
                <w:sz w:val="20"/>
                <w:lang w:val="en-US" w:bidi="ar-SA"/>
              </w:rPr>
              <w:t>9.1</w:t>
            </w:r>
          </w:p>
        </w:tc>
      </w:tr>
      <w:tr w:rsidR="00AD79D6" w:rsidRPr="009C79B7" w14:paraId="44700C17" w14:textId="77777777" w:rsidTr="004C117C">
        <w:tc>
          <w:tcPr>
            <w:tcW w:w="3320" w:type="dxa"/>
            <w:tcBorders>
              <w:top w:val="nil"/>
              <w:left w:val="single" w:sz="8" w:space="0" w:color="666666"/>
              <w:bottom w:val="single" w:sz="8" w:space="0" w:color="666666"/>
              <w:right w:val="single" w:sz="8" w:space="0" w:color="666666"/>
            </w:tcBorders>
          </w:tcPr>
          <w:p w14:paraId="278A18E7"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7EA1887" w14:textId="0CE2F3B1"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w:t>
            </w:r>
            <w:proofErr w:type="spellStart"/>
            <w:r w:rsidRPr="00A06D73">
              <w:rPr>
                <w:rFonts w:eastAsia="Times New Roman" w:cs="Arial"/>
                <w:color w:val="242424"/>
                <w:sz w:val="20"/>
                <w:lang w:bidi="ar-SA"/>
              </w:rPr>
              <w:t>DataStage</w:t>
            </w:r>
            <w:proofErr w:type="spellEnd"/>
          </w:p>
        </w:tc>
        <w:tc>
          <w:tcPr>
            <w:tcW w:w="1440" w:type="dxa"/>
            <w:tcBorders>
              <w:top w:val="nil"/>
              <w:left w:val="single" w:sz="8" w:space="0" w:color="666666"/>
              <w:bottom w:val="single" w:sz="8" w:space="0" w:color="666666"/>
              <w:right w:val="single" w:sz="8" w:space="0" w:color="666666"/>
            </w:tcBorders>
          </w:tcPr>
          <w:p w14:paraId="6ABBDF3D" w14:textId="2B23B30F"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3BB2650D" w14:textId="77777777" w:rsidTr="004C117C">
        <w:tc>
          <w:tcPr>
            <w:tcW w:w="3320" w:type="dxa"/>
            <w:tcBorders>
              <w:top w:val="nil"/>
              <w:left w:val="single" w:sz="8" w:space="0" w:color="666666"/>
              <w:bottom w:val="single" w:sz="8" w:space="0" w:color="666666"/>
              <w:right w:val="single" w:sz="8" w:space="0" w:color="666666"/>
            </w:tcBorders>
          </w:tcPr>
          <w:p w14:paraId="7A8B0A62"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31A521B" w14:textId="79AB7AC7"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w:t>
            </w:r>
            <w:proofErr w:type="spellStart"/>
            <w:r w:rsidRPr="00A06D73">
              <w:rPr>
                <w:rFonts w:eastAsia="Times New Roman" w:cs="Arial"/>
                <w:color w:val="242424"/>
                <w:sz w:val="20"/>
                <w:lang w:bidi="ar-SA"/>
              </w:rPr>
              <w:t>DataStage</w:t>
            </w:r>
            <w:proofErr w:type="spellEnd"/>
            <w:r w:rsidRPr="00A06D73">
              <w:rPr>
                <w:rFonts w:eastAsia="Times New Roman" w:cs="Arial"/>
                <w:color w:val="242424"/>
                <w:sz w:val="20"/>
                <w:lang w:bidi="ar-SA"/>
              </w:rPr>
              <w:t xml:space="preserve"> and </w:t>
            </w:r>
            <w:proofErr w:type="spellStart"/>
            <w:r w:rsidRPr="00A06D73">
              <w:rPr>
                <w:rFonts w:eastAsia="Times New Roman" w:cs="Arial"/>
                <w:color w:val="242424"/>
                <w:sz w:val="20"/>
                <w:lang w:bidi="ar-SA"/>
              </w:rPr>
              <w:t>QualityStage</w:t>
            </w:r>
            <w:proofErr w:type="spellEnd"/>
            <w:r w:rsidRPr="00A06D73">
              <w:rPr>
                <w:rFonts w:eastAsia="Times New Roman" w:cs="Arial"/>
                <w:color w:val="242424"/>
                <w:sz w:val="20"/>
                <w:lang w:bidi="ar-SA"/>
              </w:rPr>
              <w:t xml:space="preserve"> Designer</w:t>
            </w:r>
          </w:p>
        </w:tc>
        <w:tc>
          <w:tcPr>
            <w:tcW w:w="1440" w:type="dxa"/>
            <w:tcBorders>
              <w:top w:val="nil"/>
              <w:left w:val="single" w:sz="8" w:space="0" w:color="666666"/>
              <w:bottom w:val="single" w:sz="8" w:space="0" w:color="666666"/>
              <w:right w:val="single" w:sz="8" w:space="0" w:color="666666"/>
            </w:tcBorders>
          </w:tcPr>
          <w:p w14:paraId="63CC9D10" w14:textId="139917C0"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50CD0C50" w14:textId="77777777" w:rsidTr="004C117C">
        <w:tc>
          <w:tcPr>
            <w:tcW w:w="3320" w:type="dxa"/>
            <w:tcBorders>
              <w:top w:val="nil"/>
              <w:left w:val="single" w:sz="8" w:space="0" w:color="666666"/>
              <w:bottom w:val="single" w:sz="8" w:space="0" w:color="666666"/>
              <w:right w:val="single" w:sz="8" w:space="0" w:color="666666"/>
            </w:tcBorders>
          </w:tcPr>
          <w:p w14:paraId="6D23AA16"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C410881" w14:textId="42922E50"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FastTrack</w:t>
            </w:r>
          </w:p>
        </w:tc>
        <w:tc>
          <w:tcPr>
            <w:tcW w:w="1440" w:type="dxa"/>
            <w:tcBorders>
              <w:top w:val="nil"/>
              <w:left w:val="single" w:sz="8" w:space="0" w:color="666666"/>
              <w:bottom w:val="single" w:sz="8" w:space="0" w:color="666666"/>
              <w:right w:val="single" w:sz="8" w:space="0" w:color="666666"/>
            </w:tcBorders>
          </w:tcPr>
          <w:p w14:paraId="35EFEFBE" w14:textId="7330EE4C"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2B0C442C" w14:textId="77777777" w:rsidTr="004C117C">
        <w:tc>
          <w:tcPr>
            <w:tcW w:w="3320" w:type="dxa"/>
            <w:tcBorders>
              <w:top w:val="nil"/>
              <w:left w:val="single" w:sz="8" w:space="0" w:color="666666"/>
              <w:bottom w:val="single" w:sz="8" w:space="0" w:color="666666"/>
              <w:right w:val="single" w:sz="8" w:space="0" w:color="666666"/>
            </w:tcBorders>
          </w:tcPr>
          <w:p w14:paraId="134A937B"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F089B98" w14:textId="7D077D03"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w:t>
            </w:r>
            <w:proofErr w:type="spellStart"/>
            <w:r w:rsidRPr="00A06D73">
              <w:rPr>
                <w:rFonts w:eastAsia="Times New Roman" w:cs="Arial"/>
                <w:color w:val="242424"/>
                <w:sz w:val="20"/>
                <w:lang w:bidi="ar-SA"/>
              </w:rPr>
              <w:t>Analyzer</w:t>
            </w:r>
            <w:proofErr w:type="spellEnd"/>
            <w:r w:rsidRPr="00A06D73">
              <w:rPr>
                <w:rFonts w:eastAsia="Times New Roman" w:cs="Arial"/>
                <w:color w:val="242424"/>
                <w:sz w:val="20"/>
                <w:lang w:bidi="ar-SA"/>
              </w:rPr>
              <w:t xml:space="preserve"> </w:t>
            </w:r>
          </w:p>
        </w:tc>
        <w:tc>
          <w:tcPr>
            <w:tcW w:w="1440" w:type="dxa"/>
            <w:tcBorders>
              <w:top w:val="nil"/>
              <w:left w:val="single" w:sz="8" w:space="0" w:color="666666"/>
              <w:bottom w:val="single" w:sz="8" w:space="0" w:color="666666"/>
              <w:right w:val="single" w:sz="8" w:space="0" w:color="666666"/>
            </w:tcBorders>
          </w:tcPr>
          <w:p w14:paraId="7845DBC0" w14:textId="3732D9BD"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6CE24AA3" w14:textId="77777777" w:rsidTr="004C117C">
        <w:tc>
          <w:tcPr>
            <w:tcW w:w="3320" w:type="dxa"/>
            <w:tcBorders>
              <w:top w:val="nil"/>
              <w:left w:val="single" w:sz="8" w:space="0" w:color="666666"/>
              <w:bottom w:val="single" w:sz="8" w:space="0" w:color="666666"/>
              <w:right w:val="single" w:sz="8" w:space="0" w:color="666666"/>
            </w:tcBorders>
          </w:tcPr>
          <w:p w14:paraId="0FBB084F"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53A6D15" w14:textId="2353E702"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w:t>
            </w:r>
            <w:proofErr w:type="spellStart"/>
            <w:r w:rsidRPr="00A06D73">
              <w:rPr>
                <w:rFonts w:eastAsia="Times New Roman" w:cs="Arial"/>
                <w:color w:val="242424"/>
                <w:sz w:val="20"/>
                <w:lang w:bidi="ar-SA"/>
              </w:rPr>
              <w:t>Analyzer</w:t>
            </w:r>
            <w:proofErr w:type="spellEnd"/>
            <w:r w:rsidRPr="00A06D73">
              <w:rPr>
                <w:rFonts w:eastAsia="Times New Roman" w:cs="Arial"/>
                <w:color w:val="242424"/>
                <w:sz w:val="20"/>
                <w:lang w:bidi="ar-SA"/>
              </w:rPr>
              <w:t xml:space="preserve"> Workbench </w:t>
            </w:r>
          </w:p>
        </w:tc>
        <w:tc>
          <w:tcPr>
            <w:tcW w:w="1440" w:type="dxa"/>
            <w:tcBorders>
              <w:top w:val="nil"/>
              <w:left w:val="single" w:sz="8" w:space="0" w:color="666666"/>
              <w:bottom w:val="single" w:sz="8" w:space="0" w:color="666666"/>
              <w:right w:val="single" w:sz="8" w:space="0" w:color="666666"/>
            </w:tcBorders>
          </w:tcPr>
          <w:p w14:paraId="7D7782CF" w14:textId="34D7F284"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01D5818E" w14:textId="77777777" w:rsidTr="004C117C">
        <w:tc>
          <w:tcPr>
            <w:tcW w:w="3320" w:type="dxa"/>
            <w:tcBorders>
              <w:top w:val="nil"/>
              <w:left w:val="single" w:sz="8" w:space="0" w:color="666666"/>
              <w:bottom w:val="single" w:sz="8" w:space="0" w:color="666666"/>
              <w:right w:val="single" w:sz="8" w:space="0" w:color="666666"/>
            </w:tcBorders>
          </w:tcPr>
          <w:p w14:paraId="389BA147"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586F2C4" w14:textId="64D20893"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Governance </w:t>
            </w:r>
            <w:proofErr w:type="spellStart"/>
            <w:r w:rsidRPr="00A06D73">
              <w:rPr>
                <w:rFonts w:eastAsia="Times New Roman" w:cs="Arial"/>
                <w:color w:val="242424"/>
                <w:sz w:val="20"/>
                <w:lang w:bidi="ar-SA"/>
              </w:rPr>
              <w:t>Catalog</w:t>
            </w:r>
            <w:proofErr w:type="spellEnd"/>
          </w:p>
        </w:tc>
        <w:tc>
          <w:tcPr>
            <w:tcW w:w="1440" w:type="dxa"/>
            <w:tcBorders>
              <w:top w:val="nil"/>
              <w:left w:val="single" w:sz="8" w:space="0" w:color="666666"/>
              <w:bottom w:val="single" w:sz="8" w:space="0" w:color="666666"/>
              <w:right w:val="single" w:sz="8" w:space="0" w:color="666666"/>
            </w:tcBorders>
          </w:tcPr>
          <w:p w14:paraId="651C181A" w14:textId="5B7F7709"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731BDAA8" w14:textId="77777777" w:rsidTr="004C117C">
        <w:tc>
          <w:tcPr>
            <w:tcW w:w="3320" w:type="dxa"/>
            <w:tcBorders>
              <w:top w:val="nil"/>
              <w:left w:val="single" w:sz="8" w:space="0" w:color="666666"/>
              <w:bottom w:val="single" w:sz="8" w:space="0" w:color="666666"/>
              <w:right w:val="single" w:sz="8" w:space="0" w:color="666666"/>
            </w:tcBorders>
          </w:tcPr>
          <w:p w14:paraId="0DFD085A"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F362249" w14:textId="689FC8DD"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Server</w:t>
            </w:r>
          </w:p>
        </w:tc>
        <w:tc>
          <w:tcPr>
            <w:tcW w:w="1440" w:type="dxa"/>
            <w:tcBorders>
              <w:top w:val="nil"/>
              <w:left w:val="single" w:sz="8" w:space="0" w:color="666666"/>
              <w:bottom w:val="single" w:sz="8" w:space="0" w:color="666666"/>
              <w:right w:val="single" w:sz="8" w:space="0" w:color="666666"/>
            </w:tcBorders>
          </w:tcPr>
          <w:p w14:paraId="1ACE3033" w14:textId="4406803E"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28D58AEF" w14:textId="77777777" w:rsidTr="004C117C">
        <w:tc>
          <w:tcPr>
            <w:tcW w:w="3320" w:type="dxa"/>
            <w:tcBorders>
              <w:top w:val="nil"/>
              <w:left w:val="single" w:sz="8" w:space="0" w:color="666666"/>
              <w:bottom w:val="single" w:sz="8" w:space="0" w:color="666666"/>
              <w:right w:val="single" w:sz="8" w:space="0" w:color="666666"/>
            </w:tcBorders>
          </w:tcPr>
          <w:p w14:paraId="6AA6AC1A"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7254C98" w14:textId="54E9C1D7"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Information Services Director </w:t>
            </w:r>
          </w:p>
        </w:tc>
        <w:tc>
          <w:tcPr>
            <w:tcW w:w="1440" w:type="dxa"/>
            <w:tcBorders>
              <w:top w:val="nil"/>
              <w:left w:val="single" w:sz="8" w:space="0" w:color="666666"/>
              <w:bottom w:val="single" w:sz="8" w:space="0" w:color="666666"/>
              <w:right w:val="single" w:sz="8" w:space="0" w:color="666666"/>
            </w:tcBorders>
          </w:tcPr>
          <w:p w14:paraId="0CF83352" w14:textId="48729A8C"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1C150673" w14:textId="77777777" w:rsidTr="004C117C">
        <w:tc>
          <w:tcPr>
            <w:tcW w:w="3320" w:type="dxa"/>
            <w:tcBorders>
              <w:top w:val="nil"/>
              <w:left w:val="single" w:sz="8" w:space="0" w:color="666666"/>
              <w:bottom w:val="single" w:sz="8" w:space="0" w:color="666666"/>
              <w:right w:val="single" w:sz="8" w:space="0" w:color="666666"/>
            </w:tcBorders>
          </w:tcPr>
          <w:p w14:paraId="206F2C1D"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3FC20BD" w14:textId="26BE431A" w:rsidR="00AD79D6" w:rsidRPr="00EE7BEE" w:rsidRDefault="00AD79D6" w:rsidP="00AD79D6">
            <w:pPr>
              <w:rPr>
                <w:color w:val="auto"/>
                <w:szCs w:val="22"/>
              </w:rPr>
            </w:pPr>
            <w:proofErr w:type="spellStart"/>
            <w:r w:rsidRPr="00A06D73">
              <w:rPr>
                <w:rFonts w:eastAsia="Times New Roman" w:cs="Arial"/>
                <w:color w:val="242424"/>
                <w:sz w:val="20"/>
                <w:lang w:bidi="ar-SA"/>
              </w:rPr>
              <w:t>InfoSphere</w:t>
            </w:r>
            <w:proofErr w:type="spellEnd"/>
            <w:r w:rsidRPr="00A06D73">
              <w:rPr>
                <w:rFonts w:eastAsia="Times New Roman" w:cs="Arial"/>
                <w:color w:val="242424"/>
                <w:sz w:val="20"/>
                <w:lang w:bidi="ar-SA"/>
              </w:rPr>
              <w:t xml:space="preserve"> </w:t>
            </w:r>
            <w:proofErr w:type="spellStart"/>
            <w:r w:rsidRPr="00A06D73">
              <w:rPr>
                <w:rFonts w:eastAsia="Times New Roman" w:cs="Arial"/>
                <w:color w:val="242424"/>
                <w:sz w:val="20"/>
                <w:lang w:bidi="ar-SA"/>
              </w:rPr>
              <w:t>QualityStage</w:t>
            </w:r>
            <w:proofErr w:type="spellEnd"/>
          </w:p>
        </w:tc>
        <w:tc>
          <w:tcPr>
            <w:tcW w:w="1440" w:type="dxa"/>
            <w:tcBorders>
              <w:top w:val="nil"/>
              <w:left w:val="single" w:sz="8" w:space="0" w:color="666666"/>
              <w:bottom w:val="single" w:sz="8" w:space="0" w:color="666666"/>
              <w:right w:val="single" w:sz="8" w:space="0" w:color="666666"/>
            </w:tcBorders>
          </w:tcPr>
          <w:p w14:paraId="5A80D916" w14:textId="6F9FC665" w:rsidR="00AD79D6" w:rsidRPr="00EE7BEE" w:rsidRDefault="00AD79D6" w:rsidP="00AD79D6">
            <w:pPr>
              <w:rPr>
                <w:color w:val="auto"/>
                <w:szCs w:val="22"/>
              </w:rPr>
            </w:pPr>
            <w:r>
              <w:rPr>
                <w:rFonts w:eastAsia="Times New Roman" w:cs="Arial"/>
                <w:color w:val="242424"/>
                <w:sz w:val="20"/>
                <w:lang w:val="en-US" w:bidi="ar-SA"/>
              </w:rPr>
              <w:t>11.7</w:t>
            </w:r>
          </w:p>
        </w:tc>
      </w:tr>
      <w:tr w:rsidR="00AD79D6" w:rsidRPr="009C79B7" w14:paraId="54DBDAF0" w14:textId="77777777" w:rsidTr="004C117C">
        <w:tc>
          <w:tcPr>
            <w:tcW w:w="3320" w:type="dxa"/>
            <w:tcBorders>
              <w:top w:val="nil"/>
              <w:left w:val="single" w:sz="8" w:space="0" w:color="666666"/>
              <w:bottom w:val="single" w:sz="8" w:space="0" w:color="666666"/>
              <w:right w:val="single" w:sz="8" w:space="0" w:color="666666"/>
            </w:tcBorders>
          </w:tcPr>
          <w:p w14:paraId="2D502902"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7420B6A" w14:textId="6C2108CB" w:rsidR="00AD79D6" w:rsidRPr="00EE7BEE" w:rsidRDefault="00AD79D6" w:rsidP="00AD79D6">
            <w:pPr>
              <w:rPr>
                <w:color w:val="auto"/>
                <w:szCs w:val="22"/>
              </w:rPr>
            </w:pPr>
            <w:r w:rsidRPr="00A06D73">
              <w:rPr>
                <w:rFonts w:eastAsia="Times New Roman" w:cs="Arial"/>
                <w:color w:val="242424"/>
                <w:sz w:val="20"/>
                <w:lang w:bidi="ar-SA"/>
              </w:rPr>
              <w:t>Process Designer</w:t>
            </w:r>
          </w:p>
        </w:tc>
        <w:tc>
          <w:tcPr>
            <w:tcW w:w="1440" w:type="dxa"/>
            <w:tcBorders>
              <w:top w:val="nil"/>
              <w:left w:val="single" w:sz="8" w:space="0" w:color="666666"/>
              <w:bottom w:val="single" w:sz="8" w:space="0" w:color="666666"/>
              <w:right w:val="single" w:sz="8" w:space="0" w:color="666666"/>
            </w:tcBorders>
          </w:tcPr>
          <w:p w14:paraId="3BBCCB9B" w14:textId="5F8B1337" w:rsidR="00AD79D6" w:rsidRPr="00EE7BEE" w:rsidRDefault="00AD79D6" w:rsidP="00AD79D6">
            <w:pPr>
              <w:rPr>
                <w:color w:val="auto"/>
                <w:szCs w:val="22"/>
              </w:rPr>
            </w:pPr>
            <w:r>
              <w:rPr>
                <w:rFonts w:eastAsia="Times New Roman" w:cs="Arial"/>
                <w:color w:val="242424"/>
                <w:sz w:val="20"/>
                <w:lang w:val="en-US" w:bidi="ar-SA"/>
              </w:rPr>
              <w:t>8.5</w:t>
            </w:r>
          </w:p>
        </w:tc>
      </w:tr>
      <w:tr w:rsidR="00AD79D6" w:rsidRPr="009C79B7" w14:paraId="1F587CB1" w14:textId="77777777" w:rsidTr="00AD79D6">
        <w:tc>
          <w:tcPr>
            <w:tcW w:w="3320" w:type="dxa"/>
            <w:tcBorders>
              <w:top w:val="nil"/>
              <w:left w:val="single" w:sz="8" w:space="0" w:color="666666"/>
              <w:bottom w:val="nil"/>
              <w:right w:val="single" w:sz="8" w:space="0" w:color="666666"/>
            </w:tcBorders>
          </w:tcPr>
          <w:p w14:paraId="5C0A26D7" w14:textId="77777777" w:rsidR="00AD79D6" w:rsidRPr="00EE7BEE" w:rsidRDefault="00AD79D6" w:rsidP="00AD79D6">
            <w:pPr>
              <w:rPr>
                <w:color w:val="auto"/>
                <w:szCs w:val="22"/>
              </w:rPr>
            </w:pPr>
          </w:p>
        </w:tc>
        <w:tc>
          <w:tcPr>
            <w:tcW w:w="3510" w:type="dxa"/>
            <w:tcBorders>
              <w:top w:val="nil"/>
              <w:left w:val="single" w:sz="8" w:space="0" w:color="666666"/>
              <w:bottom w:val="nil"/>
              <w:right w:val="single" w:sz="8" w:space="0" w:color="666666"/>
            </w:tcBorders>
            <w:shd w:val="clear" w:color="auto" w:fill="auto"/>
            <w:tcMar>
              <w:top w:w="0" w:type="dxa"/>
              <w:left w:w="108" w:type="dxa"/>
              <w:bottom w:w="0" w:type="dxa"/>
              <w:right w:w="108" w:type="dxa"/>
            </w:tcMar>
          </w:tcPr>
          <w:p w14:paraId="0C80F3F4" w14:textId="4A5B5778" w:rsidR="00AD79D6" w:rsidRPr="00EE7BEE" w:rsidRDefault="00AD79D6" w:rsidP="00AD79D6">
            <w:pPr>
              <w:rPr>
                <w:color w:val="auto"/>
                <w:szCs w:val="22"/>
              </w:rPr>
            </w:pPr>
            <w:r w:rsidRPr="00F13C5E">
              <w:rPr>
                <w:rFonts w:eastAsia="Times New Roman" w:cs="Arial"/>
                <w:color w:val="242424"/>
                <w:sz w:val="20"/>
                <w:lang w:bidi="ar-SA"/>
              </w:rPr>
              <w:t>RDS License</w:t>
            </w:r>
            <w:r>
              <w:rPr>
                <w:rFonts w:eastAsia="Times New Roman" w:cs="Arial"/>
                <w:color w:val="242424"/>
                <w:sz w:val="20"/>
                <w:lang w:bidi="ar-SA"/>
              </w:rPr>
              <w:t xml:space="preserve"> (for DBA-GD-RDP)</w:t>
            </w:r>
          </w:p>
        </w:tc>
        <w:tc>
          <w:tcPr>
            <w:tcW w:w="1440" w:type="dxa"/>
            <w:tcBorders>
              <w:top w:val="nil"/>
              <w:left w:val="single" w:sz="8" w:space="0" w:color="666666"/>
              <w:bottom w:val="nil"/>
              <w:right w:val="single" w:sz="8" w:space="0" w:color="666666"/>
            </w:tcBorders>
          </w:tcPr>
          <w:p w14:paraId="4A1B960E" w14:textId="756D0F00" w:rsidR="00AD79D6" w:rsidRPr="00EE7BEE" w:rsidRDefault="00AD79D6" w:rsidP="00AD79D6">
            <w:pPr>
              <w:rPr>
                <w:color w:val="auto"/>
                <w:szCs w:val="22"/>
              </w:rPr>
            </w:pPr>
            <w:r>
              <w:rPr>
                <w:rFonts w:eastAsia="Times New Roman" w:cs="Arial"/>
                <w:color w:val="242424"/>
                <w:sz w:val="20"/>
                <w:lang w:val="en-US" w:bidi="ar-SA"/>
              </w:rPr>
              <w:t>2019</w:t>
            </w:r>
          </w:p>
        </w:tc>
      </w:tr>
      <w:tr w:rsidR="00AD79D6" w:rsidRPr="009C79B7" w14:paraId="4CBCE8FE" w14:textId="77777777" w:rsidTr="004C117C">
        <w:tc>
          <w:tcPr>
            <w:tcW w:w="3320" w:type="dxa"/>
            <w:tcBorders>
              <w:top w:val="nil"/>
              <w:left w:val="single" w:sz="8" w:space="0" w:color="666666"/>
              <w:bottom w:val="single" w:sz="8" w:space="0" w:color="666666"/>
              <w:right w:val="single" w:sz="8" w:space="0" w:color="666666"/>
            </w:tcBorders>
          </w:tcPr>
          <w:p w14:paraId="2033CFF5" w14:textId="77777777" w:rsidR="00AD79D6" w:rsidRPr="00EE7BEE" w:rsidRDefault="00AD79D6" w:rsidP="00AD79D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EBDBAA0" w14:textId="77777777" w:rsidR="00AD79D6" w:rsidRPr="00F13C5E" w:rsidRDefault="00AD79D6" w:rsidP="00AD79D6">
            <w:pPr>
              <w:rPr>
                <w:rFonts w:eastAsia="Times New Roman" w:cs="Arial"/>
                <w:color w:val="242424"/>
                <w:sz w:val="20"/>
                <w:lang w:bidi="ar-SA"/>
              </w:rPr>
            </w:pPr>
          </w:p>
        </w:tc>
        <w:tc>
          <w:tcPr>
            <w:tcW w:w="1440" w:type="dxa"/>
            <w:tcBorders>
              <w:top w:val="nil"/>
              <w:left w:val="single" w:sz="8" w:space="0" w:color="666666"/>
              <w:bottom w:val="single" w:sz="8" w:space="0" w:color="666666"/>
              <w:right w:val="single" w:sz="8" w:space="0" w:color="666666"/>
            </w:tcBorders>
          </w:tcPr>
          <w:p w14:paraId="4FAD770C" w14:textId="77777777" w:rsidR="00AD79D6" w:rsidRDefault="00AD79D6" w:rsidP="00AD79D6">
            <w:pPr>
              <w:rPr>
                <w:rFonts w:eastAsia="Times New Roman" w:cs="Arial"/>
                <w:color w:val="242424"/>
                <w:sz w:val="20"/>
                <w:lang w:val="en-US" w:bidi="ar-SA"/>
              </w:rPr>
            </w:pPr>
          </w:p>
        </w:tc>
      </w:tr>
    </w:tbl>
    <w:p w14:paraId="322CFC46" w14:textId="77777777" w:rsidR="00AD79D6" w:rsidRDefault="00AD79D6" w:rsidP="00AD79D6">
      <w:pPr>
        <w:rPr>
          <w:rFonts w:ascii="Calibri" w:eastAsiaTheme="minorHAnsi" w:hAnsi="Calibri"/>
          <w:color w:val="auto"/>
          <w:sz w:val="20"/>
          <w:lang w:val="en-US" w:bidi="ar-SA"/>
        </w:rPr>
      </w:pPr>
      <w:r>
        <w:t xml:space="preserve">Note: </w:t>
      </w:r>
      <w:r>
        <w:rPr>
          <w:lang w:val="en-US"/>
        </w:rPr>
        <w:t xml:space="preserve">This HLD is based on the use of Production </w:t>
      </w:r>
      <w:proofErr w:type="spellStart"/>
      <w:r>
        <w:rPr>
          <w:lang w:val="en-US"/>
        </w:rPr>
        <w:t>licences</w:t>
      </w:r>
      <w:proofErr w:type="spellEnd"/>
      <w:r>
        <w:rPr>
          <w:lang w:val="en-US"/>
        </w:rPr>
        <w:t xml:space="preserve"> for both P and A, as the licensed amount of Production licenses is sufficient for both. Should a scale up or out be required in the future, then Production licenses need to be moved from A to P to allow for the P scale up/out, and additional non-Production licenses need to be purchased (by UWV) to allow for the scale up/out of A, and compensate for the production </w:t>
      </w:r>
      <w:proofErr w:type="spellStart"/>
      <w:r>
        <w:rPr>
          <w:lang w:val="en-US"/>
        </w:rPr>
        <w:t>licences</w:t>
      </w:r>
      <w:proofErr w:type="spellEnd"/>
      <w:r>
        <w:rPr>
          <w:lang w:val="en-US"/>
        </w:rPr>
        <w:t xml:space="preserve"> moved to P</w:t>
      </w:r>
    </w:p>
    <w:p w14:paraId="02D6DD0E" w14:textId="77777777" w:rsidR="00AD79D6" w:rsidRDefault="00AD79D6" w:rsidP="00AD79D6">
      <w:pPr>
        <w:rPr>
          <w:szCs w:val="22"/>
          <w:lang w:val="en-US"/>
        </w:rPr>
      </w:pPr>
    </w:p>
    <w:p w14:paraId="07EB0A7A" w14:textId="77777777" w:rsidR="00AD79D6" w:rsidRDefault="00AD79D6" w:rsidP="00AD79D6">
      <w:pPr>
        <w:rPr>
          <w:lang w:val="en-US"/>
        </w:rPr>
      </w:pPr>
      <w:r>
        <w:rPr>
          <w:lang w:val="en-US"/>
        </w:rPr>
        <w:t>There is a maximum amount of PVUs (Processor Value Units) licensed (only the Engine- and Services Tier are relevant for PVU counting):</w:t>
      </w:r>
    </w:p>
    <w:p w14:paraId="5EFD9A20" w14:textId="77777777" w:rsidR="00AD79D6" w:rsidRDefault="00AD79D6" w:rsidP="00AD79D6">
      <w:pPr>
        <w:rPr>
          <w:lang w:val="en-US"/>
        </w:rPr>
      </w:pPr>
      <w:r>
        <w:rPr>
          <w:lang w:val="en-US"/>
        </w:rPr>
        <w:t>Production:         1540 PVU</w:t>
      </w:r>
    </w:p>
    <w:p w14:paraId="420EAA1D" w14:textId="77777777" w:rsidR="00AD79D6" w:rsidRDefault="00AD79D6" w:rsidP="00AD79D6">
      <w:pPr>
        <w:rPr>
          <w:lang w:val="en-US"/>
        </w:rPr>
      </w:pPr>
      <w:r>
        <w:rPr>
          <w:lang w:val="en-US"/>
        </w:rPr>
        <w:t>Non-Production: 1120 PVU</w:t>
      </w:r>
    </w:p>
    <w:p w14:paraId="563A0998" w14:textId="77777777" w:rsidR="006226A7" w:rsidRDefault="006226A7" w:rsidP="00CF4D0A">
      <w:pPr>
        <w:pStyle w:val="BodyText"/>
      </w:pPr>
    </w:p>
    <w:p w14:paraId="4513BDBF" w14:textId="16FBFBF9" w:rsidR="006226A7" w:rsidRDefault="006226A7" w:rsidP="006226A7">
      <w:pPr>
        <w:pStyle w:val="Kop4"/>
        <w:ind w:left="900" w:hanging="900"/>
      </w:pPr>
      <w:r>
        <w:t xml:space="preserve">System </w:t>
      </w:r>
      <w:r w:rsidR="00244C73">
        <w:t>management</w:t>
      </w:r>
    </w:p>
    <w:p w14:paraId="756C70EC" w14:textId="02EFE458" w:rsidR="00D0572B" w:rsidRPr="00DF0DFF" w:rsidRDefault="00D0572B" w:rsidP="00DF0DFF">
      <w:pPr>
        <w:pStyle w:val="BodyText"/>
        <w:rPr>
          <w:sz w:val="20"/>
        </w:rPr>
      </w:pPr>
      <w:r w:rsidRPr="00DF0DFF">
        <w:rPr>
          <w:sz w:val="20"/>
        </w:rPr>
        <w:t>If there are no specific system management, then state: “not applicable”</w:t>
      </w:r>
    </w:p>
    <w:p w14:paraId="08750D13" w14:textId="3BCD8862" w:rsidR="00E518CC" w:rsidRDefault="00E518CC">
      <w:pPr>
        <w:spacing w:after="160" w:line="259" w:lineRule="auto"/>
      </w:pPr>
      <w:r>
        <w:br w:type="page"/>
      </w:r>
    </w:p>
    <w:p w14:paraId="4517AB15" w14:textId="77777777" w:rsidR="006226A7" w:rsidRPr="006226A7" w:rsidRDefault="006226A7" w:rsidP="00DF0DFF">
      <w:pPr>
        <w:pStyle w:val="Kop4"/>
        <w:ind w:left="993" w:hanging="993"/>
      </w:pPr>
      <w:r w:rsidRPr="006226A7">
        <w:lastRenderedPageBreak/>
        <w:t>Additional application related infra requirements</w:t>
      </w:r>
    </w:p>
    <w:tbl>
      <w:tblPr>
        <w:tblStyle w:val="Tabelraster"/>
        <w:tblW w:w="9175" w:type="dxa"/>
        <w:tblLook w:val="04A0" w:firstRow="1" w:lastRow="0" w:firstColumn="1" w:lastColumn="0" w:noHBand="0" w:noVBand="1"/>
      </w:tblPr>
      <w:tblGrid>
        <w:gridCol w:w="5935"/>
        <w:gridCol w:w="3240"/>
      </w:tblGrid>
      <w:tr w:rsidR="006226A7" w14:paraId="62514A14" w14:textId="77777777" w:rsidTr="00F20DE8">
        <w:tc>
          <w:tcPr>
            <w:tcW w:w="5935" w:type="dxa"/>
            <w:shd w:val="clear" w:color="auto" w:fill="D0CECE" w:themeFill="background2" w:themeFillShade="E6"/>
          </w:tcPr>
          <w:p w14:paraId="380B2763" w14:textId="77777777" w:rsidR="006226A7" w:rsidRPr="00D337D3" w:rsidRDefault="006226A7" w:rsidP="00F20DE8">
            <w:pPr>
              <w:pStyle w:val="BodyText"/>
              <w:rPr>
                <w:b/>
                <w:bCs/>
              </w:rPr>
            </w:pPr>
            <w:r>
              <w:rPr>
                <w:b/>
                <w:bCs/>
              </w:rPr>
              <w:t>Requirements</w:t>
            </w:r>
          </w:p>
        </w:tc>
        <w:tc>
          <w:tcPr>
            <w:tcW w:w="3240" w:type="dxa"/>
            <w:shd w:val="clear" w:color="auto" w:fill="D0CECE" w:themeFill="background2" w:themeFillShade="E6"/>
          </w:tcPr>
          <w:p w14:paraId="1EF2C3E1" w14:textId="77777777" w:rsidR="006226A7" w:rsidRPr="00D337D3" w:rsidRDefault="006226A7" w:rsidP="00F20DE8">
            <w:pPr>
              <w:pStyle w:val="BodyText"/>
              <w:rPr>
                <w:b/>
                <w:bCs/>
              </w:rPr>
            </w:pPr>
            <w:r>
              <w:rPr>
                <w:b/>
                <w:bCs/>
              </w:rPr>
              <w:t>Status</w:t>
            </w:r>
          </w:p>
        </w:tc>
      </w:tr>
      <w:tr w:rsidR="006226A7" w14:paraId="3F2063F7" w14:textId="77777777" w:rsidTr="00F20DE8">
        <w:tc>
          <w:tcPr>
            <w:tcW w:w="5935" w:type="dxa"/>
          </w:tcPr>
          <w:p w14:paraId="6393DC12" w14:textId="025F1AEE" w:rsidR="006226A7" w:rsidRPr="00DF0DFF" w:rsidRDefault="006226A7" w:rsidP="00F20DE8">
            <w:pPr>
              <w:pStyle w:val="BodyText"/>
              <w:rPr>
                <w:vertAlign w:val="superscript"/>
              </w:rPr>
            </w:pPr>
            <w:r>
              <w:t>Use STARTTLS option for UWV mail</w:t>
            </w:r>
            <w:r w:rsidR="006C7C9E">
              <w:rPr>
                <w:vertAlign w:val="superscript"/>
              </w:rPr>
              <w:t>1</w:t>
            </w:r>
          </w:p>
        </w:tc>
        <w:tc>
          <w:tcPr>
            <w:tcW w:w="3240" w:type="dxa"/>
          </w:tcPr>
          <w:sdt>
            <w:sdtPr>
              <w:alias w:val="STARTTLS"/>
              <w:tag w:val="STARTTLS"/>
              <w:id w:val="1737279927"/>
              <w:placeholder>
                <w:docPart w:val="12F0B7DED2A047BDA550492E3F0D418E"/>
              </w:placeholder>
              <w:comboBox>
                <w:listItem w:displayText="Select" w:value="Select"/>
                <w:listItem w:displayText="Yes" w:value="Yes"/>
                <w:listItem w:displayText="No" w:value="No"/>
                <w:listItem w:displayText="Not applicable" w:value="Not applicable"/>
              </w:comboBox>
            </w:sdtPr>
            <w:sdtEndPr/>
            <w:sdtContent>
              <w:p w14:paraId="3A6E9394" w14:textId="238AF33D" w:rsidR="006226A7" w:rsidRPr="0070629F" w:rsidRDefault="00446DF6" w:rsidP="00F20DE8">
                <w:pPr>
                  <w:pStyle w:val="BodyText"/>
                </w:pPr>
                <w:r>
                  <w:t>Yes</w:t>
                </w:r>
              </w:p>
            </w:sdtContent>
          </w:sdt>
        </w:tc>
      </w:tr>
      <w:tr w:rsidR="006226A7" w14:paraId="01A4FFD7" w14:textId="77777777" w:rsidTr="00F20DE8">
        <w:tc>
          <w:tcPr>
            <w:tcW w:w="5935" w:type="dxa"/>
          </w:tcPr>
          <w:p w14:paraId="58A7D458" w14:textId="361B5D17" w:rsidR="006226A7" w:rsidRPr="00DF0DFF" w:rsidRDefault="006226A7" w:rsidP="00F20DE8">
            <w:pPr>
              <w:pStyle w:val="BodyText"/>
              <w:rPr>
                <w:vertAlign w:val="superscript"/>
              </w:rPr>
            </w:pPr>
            <w:r>
              <w:t>Is Microsoft DTC used for inflight transactions</w:t>
            </w:r>
            <w:r w:rsidR="006C7C9E">
              <w:rPr>
                <w:vertAlign w:val="superscript"/>
              </w:rPr>
              <w:t>2</w:t>
            </w:r>
          </w:p>
        </w:tc>
        <w:tc>
          <w:tcPr>
            <w:tcW w:w="3240" w:type="dxa"/>
          </w:tcPr>
          <w:sdt>
            <w:sdtPr>
              <w:alias w:val="inflight transaction"/>
              <w:tag w:val="STARTTLS"/>
              <w:id w:val="-720213481"/>
              <w:placeholder>
                <w:docPart w:val="662B6BCAEC0F4C5385995E3D37F92E98"/>
              </w:placeholder>
              <w:comboBox>
                <w:listItem w:displayText="Select" w:value="Select"/>
                <w:listItem w:displayText="Yes" w:value="Yes"/>
                <w:listItem w:displayText="No" w:value="No"/>
                <w:listItem w:displayText="Not applicable" w:value="Not applicable"/>
              </w:comboBox>
            </w:sdtPr>
            <w:sdtEndPr/>
            <w:sdtContent>
              <w:p w14:paraId="398A1719" w14:textId="39147450" w:rsidR="006226A7" w:rsidRPr="0070629F" w:rsidRDefault="00446DF6" w:rsidP="00F20DE8">
                <w:pPr>
                  <w:pStyle w:val="BodyText"/>
                </w:pPr>
                <w:r>
                  <w:t>Not applicable</w:t>
                </w:r>
              </w:p>
            </w:sdtContent>
          </w:sdt>
        </w:tc>
      </w:tr>
      <w:tr w:rsidR="006226A7" w14:paraId="63B02A92" w14:textId="77777777" w:rsidTr="00F20DE8">
        <w:tc>
          <w:tcPr>
            <w:tcW w:w="5935" w:type="dxa"/>
          </w:tcPr>
          <w:p w14:paraId="02DE05FD" w14:textId="77777777" w:rsidR="006226A7" w:rsidRDefault="006226A7" w:rsidP="00F20DE8">
            <w:pPr>
              <w:pStyle w:val="BodyText"/>
            </w:pPr>
            <w:r>
              <w:t>Mention other relevant requirements</w:t>
            </w:r>
          </w:p>
        </w:tc>
        <w:tc>
          <w:tcPr>
            <w:tcW w:w="3240" w:type="dxa"/>
          </w:tcPr>
          <w:p w14:paraId="1A9866E5" w14:textId="190715EC" w:rsidR="006226A7" w:rsidRDefault="006226A7" w:rsidP="00F20DE8">
            <w:pPr>
              <w:pStyle w:val="BodyText"/>
              <w:rPr>
                <w:highlight w:val="yellow"/>
              </w:rPr>
            </w:pPr>
          </w:p>
        </w:tc>
      </w:tr>
    </w:tbl>
    <w:p w14:paraId="3DBA5A6D" w14:textId="77777777" w:rsidR="006C7C9E" w:rsidRPr="006F7E5F" w:rsidRDefault="006C7C9E" w:rsidP="006226A7">
      <w:pPr>
        <w:pStyle w:val="BodyText"/>
        <w:rPr>
          <w:sz w:val="20"/>
        </w:rPr>
      </w:pPr>
      <w:r w:rsidRPr="00DF0DFF">
        <w:rPr>
          <w:sz w:val="20"/>
        </w:rPr>
        <w:t xml:space="preserve">Please note: </w:t>
      </w:r>
    </w:p>
    <w:p w14:paraId="7B3B3125" w14:textId="56D29E22" w:rsidR="006C7C9E" w:rsidRPr="006F7E5F" w:rsidRDefault="006C7C9E" w:rsidP="00DF0DFF">
      <w:pPr>
        <w:pStyle w:val="BodyText"/>
        <w:ind w:left="720" w:hanging="720"/>
        <w:rPr>
          <w:rFonts w:cs="Arial"/>
          <w:sz w:val="20"/>
        </w:rPr>
      </w:pPr>
      <w:r>
        <w:rPr>
          <w:vertAlign w:val="superscript"/>
        </w:rPr>
        <w:t>1</w:t>
      </w:r>
      <w:r w:rsidRPr="006F7E5F">
        <w:rPr>
          <w:sz w:val="20"/>
          <w:vertAlign w:val="superscript"/>
        </w:rPr>
        <w:tab/>
      </w:r>
      <w:r w:rsidRPr="006F7E5F">
        <w:rPr>
          <w:rFonts w:cs="Arial"/>
          <w:sz w:val="20"/>
        </w:rPr>
        <w:t xml:space="preserve">UWV mail (The internal KPN </w:t>
      </w:r>
      <w:proofErr w:type="spellStart"/>
      <w:r w:rsidRPr="006F7E5F">
        <w:rPr>
          <w:rFonts w:cs="Arial"/>
          <w:sz w:val="20"/>
        </w:rPr>
        <w:t>mailrelay's</w:t>
      </w:r>
      <w:proofErr w:type="spellEnd"/>
      <w:r w:rsidRPr="006F7E5F">
        <w:rPr>
          <w:rFonts w:cs="Arial"/>
          <w:sz w:val="20"/>
        </w:rPr>
        <w:t xml:space="preserve"> for UWV (uwvmailrelay.voorzieningen.uwv.nl, </w:t>
      </w:r>
      <w:proofErr w:type="spellStart"/>
      <w:r w:rsidRPr="006F7E5F">
        <w:rPr>
          <w:rFonts w:cs="Arial"/>
          <w:sz w:val="20"/>
        </w:rPr>
        <w:t>prt</w:t>
      </w:r>
      <w:proofErr w:type="spellEnd"/>
      <w:r w:rsidRPr="006F7E5F">
        <w:rPr>
          <w:rFonts w:cs="Arial"/>
          <w:sz w:val="20"/>
        </w:rPr>
        <w:t xml:space="preserve"> 25) is equipped with the STARTTLS option. </w:t>
      </w:r>
    </w:p>
    <w:p w14:paraId="785E098A" w14:textId="78CF8871" w:rsidR="006226A7" w:rsidRPr="006F7E5F" w:rsidRDefault="006C7C9E" w:rsidP="00DF0DFF">
      <w:pPr>
        <w:pStyle w:val="BodyText"/>
        <w:ind w:left="720"/>
        <w:rPr>
          <w:rFonts w:cs="Arial"/>
          <w:sz w:val="20"/>
        </w:rPr>
      </w:pPr>
      <w:r w:rsidRPr="006F7E5F">
        <w:rPr>
          <w:rFonts w:cs="Arial"/>
          <w:sz w:val="20"/>
        </w:rPr>
        <w:t xml:space="preserve">This means that every application server can now send the SMTP messages encrypted if desired. STARTTLS is based on negotiation. TLS is not mandatory but is preferred. Mail clients that do not want or cannot use TLS can continue to send mail.  The TLS version used is TLS V1.2. To enable TLS, systems must be provided with </w:t>
      </w:r>
      <w:proofErr w:type="spellStart"/>
      <w:r w:rsidRPr="006F7E5F">
        <w:rPr>
          <w:rFonts w:cs="Arial"/>
          <w:sz w:val="20"/>
        </w:rPr>
        <w:t>Digicert's</w:t>
      </w:r>
      <w:proofErr w:type="spellEnd"/>
      <w:r w:rsidRPr="006F7E5F">
        <w:rPr>
          <w:rFonts w:cs="Arial"/>
          <w:sz w:val="20"/>
        </w:rPr>
        <w:t xml:space="preserve"> root and intermediate certificates. This is a public CA that appears in all common certificate stores.</w:t>
      </w:r>
    </w:p>
    <w:p w14:paraId="7A7112E4" w14:textId="14A1A73A" w:rsidR="00CF4D0A" w:rsidRPr="006F7E5F" w:rsidRDefault="006C7C9E" w:rsidP="006F7E5F">
      <w:pPr>
        <w:pStyle w:val="BodyText"/>
        <w:ind w:left="720" w:hanging="720"/>
        <w:rPr>
          <w:sz w:val="20"/>
        </w:rPr>
      </w:pPr>
      <w:r w:rsidRPr="006F7E5F">
        <w:rPr>
          <w:rFonts w:cs="Arial"/>
          <w:sz w:val="20"/>
          <w:vertAlign w:val="superscript"/>
        </w:rPr>
        <w:t>2</w:t>
      </w:r>
      <w:r w:rsidRPr="006F7E5F">
        <w:rPr>
          <w:rFonts w:cs="Arial"/>
          <w:sz w:val="20"/>
        </w:rPr>
        <w:tab/>
        <w:t>I</w:t>
      </w:r>
      <w:r w:rsidRPr="006F7E5F">
        <w:rPr>
          <w:sz w:val="20"/>
        </w:rPr>
        <w:t xml:space="preserve">n case SQL </w:t>
      </w:r>
      <w:r w:rsidRPr="00DF0DFF">
        <w:rPr>
          <w:color w:val="auto"/>
          <w:sz w:val="20"/>
        </w:rPr>
        <w:t>AOAG</w:t>
      </w:r>
      <w:r w:rsidRPr="006F7E5F">
        <w:rPr>
          <w:color w:val="auto"/>
          <w:sz w:val="20"/>
        </w:rPr>
        <w:t xml:space="preserve"> (Always On Availability Groups)</w:t>
      </w:r>
      <w:r w:rsidRPr="00DF0DFF">
        <w:rPr>
          <w:color w:val="auto"/>
          <w:sz w:val="20"/>
        </w:rPr>
        <w:t xml:space="preserve"> </w:t>
      </w:r>
      <w:r w:rsidRPr="006F7E5F">
        <w:rPr>
          <w:sz w:val="20"/>
        </w:rPr>
        <w:t xml:space="preserve">is used, </w:t>
      </w:r>
      <w:r w:rsidR="00CC7003" w:rsidRPr="006F7E5F">
        <w:rPr>
          <w:sz w:val="20"/>
        </w:rPr>
        <w:t xml:space="preserve">then MSDTC (Microsoft </w:t>
      </w:r>
      <w:proofErr w:type="spellStart"/>
      <w:r w:rsidR="00CC7003" w:rsidRPr="006F7E5F">
        <w:rPr>
          <w:sz w:val="20"/>
        </w:rPr>
        <w:t>Distribuited</w:t>
      </w:r>
      <w:proofErr w:type="spellEnd"/>
      <w:r w:rsidR="00CC7003" w:rsidRPr="006F7E5F">
        <w:rPr>
          <w:sz w:val="20"/>
        </w:rPr>
        <w:t xml:space="preserve"> Transaction Coordinator) </w:t>
      </w:r>
      <w:r w:rsidRPr="006F7E5F">
        <w:rPr>
          <w:sz w:val="20"/>
        </w:rPr>
        <w:t>needs to be configur</w:t>
      </w:r>
      <w:r w:rsidR="00CC7003" w:rsidRPr="006F7E5F">
        <w:rPr>
          <w:sz w:val="20"/>
        </w:rPr>
        <w:t>e</w:t>
      </w:r>
      <w:r w:rsidRPr="006F7E5F">
        <w:rPr>
          <w:sz w:val="20"/>
        </w:rPr>
        <w:t>d as a cluster service</w:t>
      </w:r>
      <w:r w:rsidR="00CC7003" w:rsidRPr="006F7E5F">
        <w:rPr>
          <w:sz w:val="20"/>
        </w:rPr>
        <w:t>)</w:t>
      </w:r>
    </w:p>
    <w:p w14:paraId="44B9C9C8" w14:textId="675A635A" w:rsidR="0071598E" w:rsidRDefault="0071598E" w:rsidP="0071598E">
      <w:pPr>
        <w:pStyle w:val="Kop4"/>
        <w:ind w:left="900" w:hanging="900"/>
      </w:pPr>
      <w:r>
        <w:t>DXC TAB requirements</w:t>
      </w:r>
    </w:p>
    <w:tbl>
      <w:tblPr>
        <w:tblStyle w:val="Tabelraster"/>
        <w:tblW w:w="9776" w:type="dxa"/>
        <w:tblLook w:val="04A0" w:firstRow="1" w:lastRow="0" w:firstColumn="1" w:lastColumn="0" w:noHBand="0" w:noVBand="1"/>
      </w:tblPr>
      <w:tblGrid>
        <w:gridCol w:w="3397"/>
        <w:gridCol w:w="6379"/>
      </w:tblGrid>
      <w:tr w:rsidR="0071598E" w14:paraId="2019CC52" w14:textId="77777777" w:rsidTr="00F20DE8">
        <w:tc>
          <w:tcPr>
            <w:tcW w:w="3397" w:type="dxa"/>
            <w:shd w:val="clear" w:color="auto" w:fill="D0CECE" w:themeFill="background2" w:themeFillShade="E6"/>
          </w:tcPr>
          <w:p w14:paraId="4293AAFC" w14:textId="77777777" w:rsidR="0071598E" w:rsidRPr="00D337D3" w:rsidRDefault="0071598E" w:rsidP="00F20DE8">
            <w:pPr>
              <w:pStyle w:val="BodyText"/>
              <w:rPr>
                <w:b/>
                <w:bCs/>
              </w:rPr>
            </w:pPr>
            <w:r>
              <w:rPr>
                <w:b/>
                <w:bCs/>
              </w:rPr>
              <w:t>Category</w:t>
            </w:r>
          </w:p>
        </w:tc>
        <w:tc>
          <w:tcPr>
            <w:tcW w:w="6379" w:type="dxa"/>
            <w:shd w:val="clear" w:color="auto" w:fill="D0CECE" w:themeFill="background2" w:themeFillShade="E6"/>
          </w:tcPr>
          <w:p w14:paraId="36135E6A" w14:textId="77777777" w:rsidR="0071598E" w:rsidRPr="00D337D3" w:rsidRDefault="0071598E" w:rsidP="00F20DE8">
            <w:pPr>
              <w:pStyle w:val="BodyText"/>
              <w:rPr>
                <w:b/>
                <w:bCs/>
              </w:rPr>
            </w:pPr>
            <w:r>
              <w:rPr>
                <w:b/>
                <w:bCs/>
              </w:rPr>
              <w:t>Description</w:t>
            </w:r>
          </w:p>
        </w:tc>
      </w:tr>
      <w:tr w:rsidR="0071598E" w14:paraId="639906E7" w14:textId="77777777" w:rsidTr="00F20DE8">
        <w:tc>
          <w:tcPr>
            <w:tcW w:w="3397" w:type="dxa"/>
          </w:tcPr>
          <w:p w14:paraId="18C02807" w14:textId="789417EF" w:rsidR="0071598E" w:rsidRDefault="0071598E" w:rsidP="00617807">
            <w:pPr>
              <w:pStyle w:val="BodyText"/>
              <w:numPr>
                <w:ilvl w:val="0"/>
                <w:numId w:val="66"/>
              </w:numPr>
            </w:pPr>
            <w:r>
              <w:t>Deployment method</w:t>
            </w:r>
          </w:p>
          <w:p w14:paraId="1ECC5DE6" w14:textId="7BAB459A" w:rsidR="0071598E" w:rsidRPr="00F16948" w:rsidRDefault="0071598E" w:rsidP="00DF0DFF">
            <w:pPr>
              <w:pStyle w:val="Tekstopmerking"/>
            </w:pPr>
          </w:p>
        </w:tc>
        <w:tc>
          <w:tcPr>
            <w:tcW w:w="6379" w:type="dxa"/>
            <w:shd w:val="clear" w:color="auto" w:fill="auto"/>
          </w:tcPr>
          <w:p w14:paraId="727091DF" w14:textId="5866F0B2" w:rsidR="00CC7003" w:rsidRPr="004573FE" w:rsidRDefault="0003183F">
            <w:pPr>
              <w:pStyle w:val="BodyText"/>
            </w:pPr>
            <w:sdt>
              <w:sdtPr>
                <w:id w:val="-1957320804"/>
                <w:placeholder>
                  <w:docPart w:val="DefaultPlaceholder_-1854013439"/>
                </w:placeholder>
                <w:comboBox>
                  <w:listItem w:value="Kies een item."/>
                  <w:listItem w:displayText="XLdeploy (default method)" w:value="XLdeploy (default method)"/>
                  <w:listItem w:displayText="manual deployment" w:value="manual deployment"/>
                  <w:listItem w:displayText="AzureDevOps" w:value="AzureDevOps"/>
                  <w:listItem w:displayText="other (specify)" w:value="other (specify)"/>
                </w:comboBox>
              </w:sdtPr>
              <w:sdtEndPr/>
              <w:sdtContent>
                <w:r w:rsidR="00A5363C">
                  <w:t>manual deployment</w:t>
                </w:r>
              </w:sdtContent>
            </w:sdt>
          </w:p>
        </w:tc>
      </w:tr>
      <w:tr w:rsidR="0071598E" w14:paraId="728E4DD5" w14:textId="77777777" w:rsidTr="00F20DE8">
        <w:tc>
          <w:tcPr>
            <w:tcW w:w="3397" w:type="dxa"/>
          </w:tcPr>
          <w:p w14:paraId="00AAC588" w14:textId="39CFC640" w:rsidR="0071598E" w:rsidRDefault="0071598E" w:rsidP="00617807">
            <w:pPr>
              <w:pStyle w:val="BodyText"/>
              <w:numPr>
                <w:ilvl w:val="0"/>
                <w:numId w:val="66"/>
              </w:numPr>
            </w:pPr>
            <w:r>
              <w:t>Deployment permissions</w:t>
            </w:r>
          </w:p>
        </w:tc>
        <w:tc>
          <w:tcPr>
            <w:tcW w:w="6379" w:type="dxa"/>
            <w:shd w:val="clear" w:color="auto" w:fill="auto"/>
          </w:tcPr>
          <w:p w14:paraId="32689E51" w14:textId="77777777" w:rsidR="0071598E" w:rsidRPr="004573FE" w:rsidRDefault="0071598E" w:rsidP="00F20DE8">
            <w:pPr>
              <w:pStyle w:val="BodyText"/>
            </w:pPr>
          </w:p>
        </w:tc>
      </w:tr>
      <w:tr w:rsidR="0071598E" w14:paraId="4186A017" w14:textId="77777777" w:rsidTr="00F20DE8">
        <w:tc>
          <w:tcPr>
            <w:tcW w:w="3397" w:type="dxa"/>
          </w:tcPr>
          <w:p w14:paraId="584CE9DD" w14:textId="5132DBA8" w:rsidR="0071598E" w:rsidRDefault="0071598E" w:rsidP="00617807">
            <w:pPr>
              <w:pStyle w:val="BodyText"/>
              <w:numPr>
                <w:ilvl w:val="0"/>
                <w:numId w:val="66"/>
              </w:numPr>
            </w:pPr>
            <w:r>
              <w:t>Application Monitoring</w:t>
            </w:r>
          </w:p>
        </w:tc>
        <w:tc>
          <w:tcPr>
            <w:tcW w:w="6379" w:type="dxa"/>
            <w:shd w:val="clear" w:color="auto" w:fill="auto"/>
          </w:tcPr>
          <w:p w14:paraId="19B4A0B9" w14:textId="77777777" w:rsidR="0071598E" w:rsidRPr="004573FE" w:rsidRDefault="0071598E" w:rsidP="00F20DE8">
            <w:pPr>
              <w:pStyle w:val="BodyText"/>
            </w:pPr>
          </w:p>
        </w:tc>
      </w:tr>
      <w:tr w:rsidR="0071598E" w14:paraId="752E5D56" w14:textId="77777777" w:rsidTr="00F20DE8">
        <w:tc>
          <w:tcPr>
            <w:tcW w:w="3397" w:type="dxa"/>
          </w:tcPr>
          <w:p w14:paraId="4BE17723" w14:textId="57A5D8F4" w:rsidR="0071598E" w:rsidRPr="00071D98" w:rsidRDefault="0071598E" w:rsidP="00617807">
            <w:pPr>
              <w:pStyle w:val="BodyText"/>
              <w:numPr>
                <w:ilvl w:val="0"/>
                <w:numId w:val="66"/>
              </w:numPr>
            </w:pPr>
            <w:r>
              <w:t>Other TAB applicable requirement</w:t>
            </w:r>
          </w:p>
        </w:tc>
        <w:tc>
          <w:tcPr>
            <w:tcW w:w="6379" w:type="dxa"/>
            <w:shd w:val="clear" w:color="auto" w:fill="auto"/>
          </w:tcPr>
          <w:p w14:paraId="23A467C9" w14:textId="77777777" w:rsidR="0071598E" w:rsidRPr="004573FE" w:rsidRDefault="0071598E" w:rsidP="00F20DE8">
            <w:pPr>
              <w:pStyle w:val="BodyText"/>
            </w:pPr>
          </w:p>
        </w:tc>
      </w:tr>
    </w:tbl>
    <w:p w14:paraId="73D16FC5" w14:textId="188774F4" w:rsidR="00CF4D0A" w:rsidRDefault="00CF4D0A" w:rsidP="00BA0929">
      <w:pPr>
        <w:pStyle w:val="BodyText"/>
      </w:pPr>
    </w:p>
    <w:p w14:paraId="1F9E67F8" w14:textId="77777777" w:rsidR="00CF4D0A" w:rsidRDefault="00CF4D0A">
      <w:pPr>
        <w:spacing w:after="160" w:line="259" w:lineRule="auto"/>
      </w:pPr>
      <w:r>
        <w:br w:type="page"/>
      </w:r>
    </w:p>
    <w:p w14:paraId="329919AA" w14:textId="43172161" w:rsidR="00F22390" w:rsidRDefault="00467448" w:rsidP="00F22390">
      <w:pPr>
        <w:pStyle w:val="Kop3"/>
        <w:ind w:left="180" w:hanging="180"/>
      </w:pPr>
      <w:bookmarkStart w:id="42" w:name="_Container_application_"/>
      <w:bookmarkEnd w:id="42"/>
      <w:r>
        <w:lastRenderedPageBreak/>
        <w:t>Container application</w:t>
      </w:r>
      <w:r w:rsidR="00F56E5C">
        <w:t xml:space="preserve"> </w:t>
      </w:r>
      <w:r w:rsidR="00EF7521">
        <w:t xml:space="preserve"> (</w:t>
      </w:r>
      <w:proofErr w:type="spellStart"/>
      <w:r w:rsidR="00EF7521">
        <w:t>MCPaaS</w:t>
      </w:r>
      <w:proofErr w:type="spellEnd"/>
      <w:r w:rsidR="00EF7521">
        <w:t>)</w:t>
      </w:r>
    </w:p>
    <w:p w14:paraId="32FFB571" w14:textId="431ECE12" w:rsidR="009216D9" w:rsidRDefault="00A5363C" w:rsidP="008200AC">
      <w:pPr>
        <w:pStyle w:val="Tekstopmerking"/>
      </w:pPr>
      <w:r>
        <w:t>NA</w:t>
      </w:r>
    </w:p>
    <w:p w14:paraId="3A5DF086" w14:textId="0745CA7F" w:rsidR="00B1530B" w:rsidRDefault="007415BE" w:rsidP="007C0437">
      <w:pPr>
        <w:pStyle w:val="Kop2"/>
      </w:pPr>
      <w:bookmarkStart w:id="43" w:name="_Toc149562395"/>
      <w:r>
        <w:t>Performance</w:t>
      </w:r>
      <w:r w:rsidR="007C0437">
        <w:t xml:space="preserve"> requirements</w:t>
      </w:r>
      <w:bookmarkEnd w:id="43"/>
    </w:p>
    <w:p w14:paraId="1E951D28" w14:textId="7306D77C" w:rsidR="00436FDB" w:rsidRPr="00436FDB" w:rsidRDefault="00A5363C" w:rsidP="00436FDB">
      <w:pPr>
        <w:pStyle w:val="BodyText"/>
      </w:pPr>
      <w:r>
        <w:t>NA</w:t>
      </w:r>
    </w:p>
    <w:p w14:paraId="06AD8B71" w14:textId="50E0D140" w:rsidR="00D7423E" w:rsidRDefault="00BF19AB" w:rsidP="00CB7060">
      <w:pPr>
        <w:pStyle w:val="Kop2"/>
      </w:pPr>
      <w:bookmarkStart w:id="44" w:name="_Toc149562396"/>
      <w:r>
        <w:t>Security</w:t>
      </w:r>
      <w:r w:rsidR="001A2738">
        <w:t xml:space="preserve"> requirements</w:t>
      </w:r>
      <w:bookmarkEnd w:id="44"/>
    </w:p>
    <w:p w14:paraId="1FC86AAC" w14:textId="77777777" w:rsidR="001C2331" w:rsidRDefault="001C2331" w:rsidP="001C2331">
      <w:pPr>
        <w:pStyle w:val="BodyText"/>
        <w:numPr>
          <w:ilvl w:val="0"/>
          <w:numId w:val="72"/>
        </w:numPr>
        <w:ind w:left="360"/>
      </w:pPr>
      <w:r>
        <w:t>UWV</w:t>
      </w:r>
      <w:r w:rsidRPr="00A760A7">
        <w:t xml:space="preserve"> </w:t>
      </w:r>
      <w:r>
        <w:t>FB / UWV TAB requires</w:t>
      </w:r>
      <w:r w:rsidRPr="00A760A7">
        <w:t xml:space="preserve"> </w:t>
      </w:r>
      <w:r>
        <w:t xml:space="preserve">RDP and SSH </w:t>
      </w:r>
      <w:r w:rsidRPr="00A760A7">
        <w:t>access to all DWH environments.</w:t>
      </w:r>
      <w:r>
        <w:t xml:space="preserve"> Special rights are required. (This does </w:t>
      </w:r>
      <w:r w:rsidRPr="00765AC2">
        <w:rPr>
          <w:b/>
          <w:bCs/>
        </w:rPr>
        <w:t>not apply</w:t>
      </w:r>
      <w:r w:rsidRPr="00B12D23">
        <w:t xml:space="preserve"> to</w:t>
      </w:r>
      <w:r>
        <w:t xml:space="preserve"> the UCRA environment).</w:t>
      </w:r>
    </w:p>
    <w:p w14:paraId="66B10792" w14:textId="77777777" w:rsidR="001C2331" w:rsidRDefault="001C2331" w:rsidP="001C2331">
      <w:pPr>
        <w:pStyle w:val="BodyText"/>
        <w:numPr>
          <w:ilvl w:val="0"/>
          <w:numId w:val="72"/>
        </w:numPr>
        <w:ind w:left="360"/>
      </w:pPr>
      <w:r>
        <w:t>SSH access to Linux/AIX servers require users in the DXC AD.</w:t>
      </w:r>
    </w:p>
    <w:p w14:paraId="307C69FF" w14:textId="77777777" w:rsidR="001C2331" w:rsidRDefault="001C2331" w:rsidP="001C2331">
      <w:pPr>
        <w:pStyle w:val="BodyText"/>
        <w:numPr>
          <w:ilvl w:val="0"/>
          <w:numId w:val="72"/>
        </w:numPr>
        <w:ind w:left="360"/>
      </w:pPr>
      <w:r>
        <w:t>RDP access to DIM Bridge server is required.</w:t>
      </w:r>
    </w:p>
    <w:p w14:paraId="2FFB1C14" w14:textId="77777777" w:rsidR="001C2331" w:rsidRDefault="001C2331" w:rsidP="001C2331">
      <w:pPr>
        <w:pStyle w:val="BodyText"/>
        <w:numPr>
          <w:ilvl w:val="0"/>
          <w:numId w:val="72"/>
        </w:numPr>
        <w:ind w:left="360"/>
      </w:pPr>
      <w:r>
        <w:t>OS permissions are required for: UWV FB, Tester, Developer.</w:t>
      </w:r>
    </w:p>
    <w:p w14:paraId="4F70E6D5" w14:textId="77777777" w:rsidR="001C2331" w:rsidRDefault="001C2331" w:rsidP="001C2331">
      <w:pPr>
        <w:pStyle w:val="BodyText"/>
        <w:numPr>
          <w:ilvl w:val="0"/>
          <w:numId w:val="72"/>
        </w:numPr>
        <w:ind w:left="360"/>
      </w:pPr>
      <w:r>
        <w:t>UWV FB must be able to perform:</w:t>
      </w:r>
    </w:p>
    <w:p w14:paraId="395462BB" w14:textId="77777777" w:rsidR="001C2331" w:rsidRDefault="001C2331" w:rsidP="001C2331">
      <w:pPr>
        <w:pStyle w:val="BodyText"/>
        <w:numPr>
          <w:ilvl w:val="1"/>
          <w:numId w:val="72"/>
        </w:numPr>
      </w:pPr>
      <w:r>
        <w:t>Updates and upgrades, bring services down for (OS) maintenance support.</w:t>
      </w:r>
    </w:p>
    <w:p w14:paraId="755C623E" w14:textId="77777777" w:rsidR="001C2331" w:rsidRDefault="001C2331" w:rsidP="001C2331">
      <w:pPr>
        <w:pStyle w:val="BodyText"/>
        <w:numPr>
          <w:ilvl w:val="1"/>
          <w:numId w:val="72"/>
        </w:numPr>
      </w:pPr>
      <w:r>
        <w:t>Cleaning</w:t>
      </w:r>
    </w:p>
    <w:p w14:paraId="7431DB35" w14:textId="77777777" w:rsidR="001C2331" w:rsidRDefault="001C2331" w:rsidP="001C2331">
      <w:pPr>
        <w:pStyle w:val="BodyText"/>
        <w:numPr>
          <w:ilvl w:val="1"/>
          <w:numId w:val="72"/>
        </w:numPr>
      </w:pPr>
      <w:r>
        <w:t>Authorizations on group level</w:t>
      </w:r>
    </w:p>
    <w:p w14:paraId="37B375AB" w14:textId="77777777" w:rsidR="001C2331" w:rsidRDefault="001C2331" w:rsidP="001C2331">
      <w:pPr>
        <w:pStyle w:val="BodyText"/>
        <w:numPr>
          <w:ilvl w:val="1"/>
          <w:numId w:val="72"/>
        </w:numPr>
      </w:pPr>
      <w:r>
        <w:t>Monitoring and performance analyses</w:t>
      </w:r>
    </w:p>
    <w:p w14:paraId="7AB5ECDF" w14:textId="77777777" w:rsidR="001C2331" w:rsidRDefault="001C2331" w:rsidP="001C2331">
      <w:pPr>
        <w:pStyle w:val="BodyText"/>
        <w:numPr>
          <w:ilvl w:val="1"/>
          <w:numId w:val="72"/>
        </w:numPr>
      </w:pPr>
      <w:r>
        <w:t>Deployments.</w:t>
      </w:r>
    </w:p>
    <w:p w14:paraId="304D195B" w14:textId="77777777" w:rsidR="001C2331" w:rsidRDefault="001C2331" w:rsidP="001C2331">
      <w:pPr>
        <w:pStyle w:val="BodyText"/>
        <w:numPr>
          <w:ilvl w:val="1"/>
          <w:numId w:val="72"/>
        </w:numPr>
      </w:pPr>
      <w:r>
        <w:t xml:space="preserve">Full rights on </w:t>
      </w:r>
      <w:proofErr w:type="spellStart"/>
      <w:r>
        <w:t>Oinstall</w:t>
      </w:r>
      <w:proofErr w:type="spellEnd"/>
      <w:r>
        <w:t xml:space="preserve"> group on DB server.</w:t>
      </w:r>
    </w:p>
    <w:p w14:paraId="18D272BB" w14:textId="77777777" w:rsidR="001C2331" w:rsidRDefault="001C2331" w:rsidP="001C2331">
      <w:pPr>
        <w:pStyle w:val="BodyText"/>
        <w:numPr>
          <w:ilvl w:val="0"/>
          <w:numId w:val="72"/>
        </w:numPr>
        <w:ind w:left="360"/>
        <w:rPr>
          <w:szCs w:val="22"/>
        </w:rPr>
      </w:pPr>
      <w:r w:rsidRPr="00327CA1">
        <w:rPr>
          <w:szCs w:val="22"/>
        </w:rPr>
        <w:t xml:space="preserve">DIM </w:t>
      </w:r>
      <w:r>
        <w:rPr>
          <w:szCs w:val="22"/>
        </w:rPr>
        <w:t>must</w:t>
      </w:r>
      <w:r w:rsidRPr="00327CA1">
        <w:rPr>
          <w:szCs w:val="22"/>
        </w:rPr>
        <w:t xml:space="preserve"> be connected to the </w:t>
      </w:r>
      <w:r>
        <w:rPr>
          <w:szCs w:val="22"/>
        </w:rPr>
        <w:t>UWV</w:t>
      </w:r>
      <w:r w:rsidRPr="00327CA1">
        <w:rPr>
          <w:szCs w:val="22"/>
        </w:rPr>
        <w:t xml:space="preserve"> AD directly for end user authentication and authorization within the application environment.</w:t>
      </w:r>
    </w:p>
    <w:p w14:paraId="5C882C06" w14:textId="77777777" w:rsidR="001C2331" w:rsidRPr="00946CCF" w:rsidRDefault="001C2331" w:rsidP="001C2331">
      <w:pPr>
        <w:pStyle w:val="BodyText"/>
        <w:numPr>
          <w:ilvl w:val="0"/>
          <w:numId w:val="72"/>
        </w:numPr>
        <w:ind w:left="360"/>
        <w:rPr>
          <w:szCs w:val="22"/>
        </w:rPr>
      </w:pPr>
      <w:r w:rsidRPr="00946CCF">
        <w:rPr>
          <w:szCs w:val="22"/>
        </w:rPr>
        <w:t>IIS software is identically designed in all OTAP environments. This requires authorization based on ABS groups, so users can only do what they are authorized to do</w:t>
      </w:r>
      <w:r>
        <w:rPr>
          <w:szCs w:val="22"/>
        </w:rPr>
        <w:t>.</w:t>
      </w:r>
    </w:p>
    <w:p w14:paraId="6F0DD5F1" w14:textId="77777777" w:rsidR="001C2331" w:rsidRDefault="001C2331" w:rsidP="001C2331">
      <w:pPr>
        <w:pStyle w:val="BodyText"/>
        <w:numPr>
          <w:ilvl w:val="0"/>
          <w:numId w:val="72"/>
        </w:numPr>
        <w:ind w:left="360"/>
        <w:rPr>
          <w:szCs w:val="22"/>
        </w:rPr>
      </w:pPr>
      <w:r w:rsidRPr="00E23565">
        <w:rPr>
          <w:szCs w:val="22"/>
        </w:rPr>
        <w:t xml:space="preserve">On the IBM </w:t>
      </w:r>
      <w:proofErr w:type="spellStart"/>
      <w:r w:rsidRPr="00E23565">
        <w:rPr>
          <w:szCs w:val="22"/>
        </w:rPr>
        <w:t>InfoSphere</w:t>
      </w:r>
      <w:proofErr w:type="spellEnd"/>
      <w:r w:rsidRPr="00E23565">
        <w:rPr>
          <w:szCs w:val="22"/>
        </w:rPr>
        <w:t xml:space="preserve"> </w:t>
      </w:r>
      <w:proofErr w:type="spellStart"/>
      <w:r w:rsidRPr="00E23565">
        <w:rPr>
          <w:szCs w:val="22"/>
        </w:rPr>
        <w:t>MicroServices</w:t>
      </w:r>
      <w:proofErr w:type="spellEnd"/>
      <w:r w:rsidRPr="00E23565">
        <w:rPr>
          <w:szCs w:val="22"/>
        </w:rPr>
        <w:t xml:space="preserve"> Tier a UWV signed certificate is used to run </w:t>
      </w:r>
      <w:proofErr w:type="spellStart"/>
      <w:r w:rsidRPr="00E23565">
        <w:rPr>
          <w:szCs w:val="22"/>
        </w:rPr>
        <w:t>kubectl</w:t>
      </w:r>
      <w:proofErr w:type="spellEnd"/>
      <w:r w:rsidRPr="00E23565">
        <w:rPr>
          <w:szCs w:val="22"/>
        </w:rPr>
        <w:t xml:space="preserve"> via console</w:t>
      </w:r>
    </w:p>
    <w:p w14:paraId="00D570BF" w14:textId="77777777" w:rsidR="001C2331" w:rsidRPr="000506A5" w:rsidRDefault="001C2331" w:rsidP="001C2331">
      <w:pPr>
        <w:pStyle w:val="BodyText"/>
        <w:numPr>
          <w:ilvl w:val="0"/>
          <w:numId w:val="72"/>
        </w:numPr>
        <w:ind w:left="360"/>
        <w:rPr>
          <w:szCs w:val="22"/>
        </w:rPr>
      </w:pPr>
      <w:r w:rsidRPr="000506A5">
        <w:rPr>
          <w:szCs w:val="22"/>
        </w:rPr>
        <w:t xml:space="preserve">The Docker and Kubernetes technologies provide the foundation for running </w:t>
      </w:r>
      <w:proofErr w:type="spellStart"/>
      <w:r w:rsidRPr="000506A5">
        <w:rPr>
          <w:szCs w:val="22"/>
        </w:rPr>
        <w:t>microservices</w:t>
      </w:r>
      <w:proofErr w:type="spellEnd"/>
      <w:r>
        <w:rPr>
          <w:szCs w:val="22"/>
        </w:rPr>
        <w:t xml:space="preserve"> (search servers). </w:t>
      </w:r>
      <w:r>
        <w:rPr>
          <w:rFonts w:cs="Arial"/>
          <w:color w:val="161616"/>
          <w:lang w:val="en-US"/>
        </w:rPr>
        <w:t>Networking has a crucial role in this architecture. Kubernetes manages an internal Software Defined Network (the cluster network) and an internal name resolution system (DNS).</w:t>
      </w:r>
    </w:p>
    <w:p w14:paraId="5BC86E0C" w14:textId="64F3DEEA" w:rsidR="00436FDB" w:rsidRDefault="00436FDB" w:rsidP="00436FDB">
      <w:pPr>
        <w:pStyle w:val="BodyText"/>
      </w:pPr>
    </w:p>
    <w:p w14:paraId="7ABBA2D1" w14:textId="77777777" w:rsidR="00436FDB" w:rsidRPr="00436FDB" w:rsidRDefault="00436FDB" w:rsidP="00436FDB">
      <w:pPr>
        <w:pStyle w:val="BodyText"/>
      </w:pPr>
    </w:p>
    <w:p w14:paraId="11E5ECEF" w14:textId="2D014AAE" w:rsidR="004B5EAE" w:rsidRDefault="004B5EAE" w:rsidP="0052655E">
      <w:pPr>
        <w:pStyle w:val="Kop3"/>
        <w:ind w:left="630"/>
      </w:pPr>
      <w:r>
        <w:t>System logging</w:t>
      </w:r>
      <w:r w:rsidR="00961D6D">
        <w:t xml:space="preserve"> ret</w:t>
      </w:r>
      <w:r w:rsidR="004C69A5">
        <w:t>ention time</w:t>
      </w:r>
    </w:p>
    <w:p w14:paraId="59985FB2" w14:textId="70996DE3" w:rsidR="004D677F" w:rsidRDefault="001C2331" w:rsidP="004D677F">
      <w:pPr>
        <w:pStyle w:val="Tekstopmerking"/>
      </w:pPr>
      <w:r>
        <w:t>Standard</w:t>
      </w:r>
    </w:p>
    <w:p w14:paraId="3285584E" w14:textId="110824BC" w:rsidR="00F34802" w:rsidRPr="00B33E82" w:rsidRDefault="00F34802" w:rsidP="00B33E82">
      <w:pPr>
        <w:pStyle w:val="BodyText"/>
      </w:pPr>
    </w:p>
    <w:p w14:paraId="20E03C6B" w14:textId="23F180B0" w:rsidR="00D17E86" w:rsidRDefault="00F75085" w:rsidP="00CB7060">
      <w:pPr>
        <w:pStyle w:val="Kop2"/>
      </w:pPr>
      <w:bookmarkStart w:id="45" w:name="_Toc149562397"/>
      <w:r>
        <w:t>Backup and Recovery</w:t>
      </w:r>
      <w:bookmarkEnd w:id="45"/>
    </w:p>
    <w:tbl>
      <w:tblPr>
        <w:tblStyle w:val="Tabelraster"/>
        <w:tblW w:w="9895" w:type="dxa"/>
        <w:tblLook w:val="04A0" w:firstRow="1" w:lastRow="0" w:firstColumn="1" w:lastColumn="0" w:noHBand="0" w:noVBand="1"/>
      </w:tblPr>
      <w:tblGrid>
        <w:gridCol w:w="2065"/>
        <w:gridCol w:w="2970"/>
        <w:gridCol w:w="4860"/>
      </w:tblGrid>
      <w:tr w:rsidR="00CD47E5" w14:paraId="30A197C4" w14:textId="29C34499" w:rsidTr="006B63F7">
        <w:tc>
          <w:tcPr>
            <w:tcW w:w="2065" w:type="dxa"/>
            <w:shd w:val="clear" w:color="auto" w:fill="D0CECE" w:themeFill="background2" w:themeFillShade="E6"/>
          </w:tcPr>
          <w:p w14:paraId="2570F49D" w14:textId="7DE88A71" w:rsidR="00CD47E5" w:rsidRPr="00D337D3" w:rsidRDefault="004D677F" w:rsidP="00200322">
            <w:pPr>
              <w:pStyle w:val="BodyText"/>
              <w:rPr>
                <w:b/>
                <w:bCs/>
              </w:rPr>
            </w:pPr>
            <w:r>
              <w:rPr>
                <w:lang w:val="en-US"/>
              </w:rPr>
              <w:t xml:space="preserve"> </w:t>
            </w:r>
          </w:p>
        </w:tc>
        <w:tc>
          <w:tcPr>
            <w:tcW w:w="2970" w:type="dxa"/>
            <w:shd w:val="clear" w:color="auto" w:fill="D0CECE" w:themeFill="background2" w:themeFillShade="E6"/>
          </w:tcPr>
          <w:p w14:paraId="7964F1EA" w14:textId="1CC9121A" w:rsidR="00CD47E5" w:rsidRPr="00D337D3" w:rsidRDefault="00252138" w:rsidP="00200322">
            <w:pPr>
              <w:pStyle w:val="BodyText"/>
              <w:rPr>
                <w:b/>
                <w:bCs/>
              </w:rPr>
            </w:pPr>
            <w:r>
              <w:rPr>
                <w:b/>
                <w:bCs/>
              </w:rPr>
              <w:t>Default</w:t>
            </w:r>
          </w:p>
        </w:tc>
        <w:tc>
          <w:tcPr>
            <w:tcW w:w="4860" w:type="dxa"/>
            <w:shd w:val="clear" w:color="auto" w:fill="D0CECE" w:themeFill="background2" w:themeFillShade="E6"/>
          </w:tcPr>
          <w:p w14:paraId="432B5B21" w14:textId="69D90C07" w:rsidR="00CD47E5" w:rsidRDefault="007F6B6A" w:rsidP="00200322">
            <w:pPr>
              <w:pStyle w:val="BodyText"/>
              <w:rPr>
                <w:b/>
                <w:bCs/>
              </w:rPr>
            </w:pPr>
            <w:r>
              <w:rPr>
                <w:b/>
                <w:bCs/>
              </w:rPr>
              <w:t>Deviation (when applicable)</w:t>
            </w:r>
          </w:p>
        </w:tc>
      </w:tr>
      <w:tr w:rsidR="006B63F7" w14:paraId="4E14FB1B" w14:textId="5AFBFD77" w:rsidTr="006B63F7">
        <w:tc>
          <w:tcPr>
            <w:tcW w:w="2065" w:type="dxa"/>
          </w:tcPr>
          <w:p w14:paraId="42481A7C" w14:textId="58D714DE" w:rsidR="006B63F7" w:rsidRPr="00071D98" w:rsidRDefault="006B63F7" w:rsidP="006B63F7">
            <w:pPr>
              <w:pStyle w:val="BodyText"/>
            </w:pPr>
            <w:r>
              <w:t xml:space="preserve">Backup </w:t>
            </w:r>
          </w:p>
        </w:tc>
        <w:tc>
          <w:tcPr>
            <w:tcW w:w="2970" w:type="dxa"/>
          </w:tcPr>
          <w:sdt>
            <w:sdtPr>
              <w:alias w:val="backup standard"/>
              <w:tag w:val="backup standard"/>
              <w:id w:val="350235326"/>
              <w:placeholder>
                <w:docPart w:val="0305C1676669486D85A205E290B2EDB9"/>
              </w:placeholder>
              <w:comboBox>
                <w:listItem w:displayText="Select" w:value="Select"/>
                <w:listItem w:displayText="standard backup" w:value="standard backup"/>
                <w:listItem w:displayText="deviating backup" w:value="deviating backup"/>
              </w:comboBox>
            </w:sdtPr>
            <w:sdtEndPr/>
            <w:sdtContent>
              <w:p w14:paraId="632CF08B" w14:textId="36BECB8E" w:rsidR="006B63F7" w:rsidRPr="004573FE" w:rsidRDefault="001B6E9D" w:rsidP="006B63F7">
                <w:pPr>
                  <w:pStyle w:val="BodyText"/>
                </w:pPr>
                <w:r>
                  <w:t>deviating backup</w:t>
                </w:r>
              </w:p>
            </w:sdtContent>
          </w:sdt>
        </w:tc>
        <w:tc>
          <w:tcPr>
            <w:tcW w:w="4860" w:type="dxa"/>
          </w:tcPr>
          <w:p w14:paraId="7F917754" w14:textId="77777777" w:rsidR="001B6E9D" w:rsidRDefault="001B6E9D" w:rsidP="001B6E9D">
            <w:pPr>
              <w:pStyle w:val="BodyText"/>
            </w:pPr>
            <w:r>
              <w:t xml:space="preserve">Backup exclusion: </w:t>
            </w:r>
            <w:r w:rsidRPr="00F62DEA">
              <w:t>scratch</w:t>
            </w:r>
            <w:r>
              <w:t xml:space="preserve"> and the grid</w:t>
            </w:r>
            <w:r w:rsidRPr="00F62DEA">
              <w:t xml:space="preserve"> disk on the engine server </w:t>
            </w:r>
          </w:p>
          <w:p w14:paraId="1037AD94" w14:textId="0A9BD5FE" w:rsidR="006B63F7" w:rsidRPr="004573FE" w:rsidRDefault="001B6E9D" w:rsidP="001B6E9D">
            <w:pPr>
              <w:pStyle w:val="BodyText"/>
            </w:pPr>
            <w:r>
              <w:rPr>
                <w:rFonts w:cs="Arial"/>
                <w:lang w:val="en-US"/>
              </w:rPr>
              <w:lastRenderedPageBreak/>
              <w:t>Database: Archive log backup -&gt; every 30 minutes</w:t>
            </w:r>
          </w:p>
        </w:tc>
      </w:tr>
      <w:tr w:rsidR="006B63F7" w14:paraId="65A31124" w14:textId="77752E25" w:rsidTr="006B63F7">
        <w:tc>
          <w:tcPr>
            <w:tcW w:w="2065" w:type="dxa"/>
          </w:tcPr>
          <w:p w14:paraId="15F22941" w14:textId="731A2D0E" w:rsidR="006B63F7" w:rsidRPr="00071D98" w:rsidRDefault="006B63F7" w:rsidP="006B63F7">
            <w:pPr>
              <w:pStyle w:val="BodyText"/>
            </w:pPr>
            <w:r>
              <w:lastRenderedPageBreak/>
              <w:t>Restore</w:t>
            </w:r>
          </w:p>
        </w:tc>
        <w:tc>
          <w:tcPr>
            <w:tcW w:w="2970" w:type="dxa"/>
          </w:tcPr>
          <w:sdt>
            <w:sdtPr>
              <w:alias w:val="restore standard"/>
              <w:tag w:val="restore standard"/>
              <w:id w:val="-779483619"/>
              <w:placeholder>
                <w:docPart w:val="1967154465B94E05833003CE4A1F414E"/>
              </w:placeholder>
              <w:comboBox>
                <w:listItem w:displayText="Select" w:value="Select"/>
                <w:listItem w:displayText="no specific restore order" w:value="no specific restore order"/>
                <w:listItem w:displayText="restore order required" w:value="restore order required"/>
              </w:comboBox>
            </w:sdtPr>
            <w:sdtEndPr/>
            <w:sdtContent>
              <w:p w14:paraId="0625726A" w14:textId="323EAFF2" w:rsidR="006B63F7" w:rsidRPr="004573FE" w:rsidRDefault="00FA5732" w:rsidP="006B63F7">
                <w:pPr>
                  <w:pStyle w:val="BodyText"/>
                </w:pPr>
                <w:r w:rsidRPr="004573FE">
                  <w:t>no specific restore order</w:t>
                </w:r>
              </w:p>
            </w:sdtContent>
          </w:sdt>
        </w:tc>
        <w:tc>
          <w:tcPr>
            <w:tcW w:w="4860" w:type="dxa"/>
          </w:tcPr>
          <w:p w14:paraId="6578264B" w14:textId="6F3AAECA" w:rsidR="006B63F7" w:rsidRPr="004573FE" w:rsidRDefault="006B63F7" w:rsidP="006B63F7">
            <w:pPr>
              <w:pStyle w:val="BodyText"/>
            </w:pPr>
          </w:p>
        </w:tc>
      </w:tr>
      <w:tr w:rsidR="0072626A" w14:paraId="1906583F" w14:textId="77777777" w:rsidTr="006B63F7">
        <w:tc>
          <w:tcPr>
            <w:tcW w:w="2065" w:type="dxa"/>
          </w:tcPr>
          <w:p w14:paraId="66DE8666" w14:textId="2565F22F" w:rsidR="0072626A" w:rsidRPr="00071D98" w:rsidRDefault="0072626A" w:rsidP="0072626A">
            <w:pPr>
              <w:pStyle w:val="BodyText"/>
            </w:pPr>
            <w:r>
              <w:t>Dependency</w:t>
            </w:r>
          </w:p>
        </w:tc>
        <w:tc>
          <w:tcPr>
            <w:tcW w:w="2970" w:type="dxa"/>
          </w:tcPr>
          <w:sdt>
            <w:sdtPr>
              <w:alias w:val="restore standard"/>
              <w:tag w:val="restore standard"/>
              <w:id w:val="622503741"/>
              <w:placeholder>
                <w:docPart w:val="BA38EFC35BD34002A439F98E02A32B84"/>
              </w:placeholder>
              <w:comboBox>
                <w:listItem w:displayText="Select" w:value="Select"/>
                <w:listItem w:displayText="no dependencies" w:value="no dependencies"/>
                <w:listItem w:displayText="depends on another backup" w:value="depends on another backup"/>
              </w:comboBox>
            </w:sdtPr>
            <w:sdtEndPr/>
            <w:sdtContent>
              <w:p w14:paraId="01D6F6E3" w14:textId="02F7DAA2" w:rsidR="0072626A" w:rsidRPr="004573FE" w:rsidRDefault="00FA5732" w:rsidP="0072626A">
                <w:pPr>
                  <w:pStyle w:val="BodyText"/>
                </w:pPr>
                <w:r w:rsidRPr="004573FE">
                  <w:t>no dependencies</w:t>
                </w:r>
              </w:p>
            </w:sdtContent>
          </w:sdt>
        </w:tc>
        <w:tc>
          <w:tcPr>
            <w:tcW w:w="4860" w:type="dxa"/>
          </w:tcPr>
          <w:p w14:paraId="2ECA114C" w14:textId="39506482" w:rsidR="0072626A" w:rsidRPr="004573FE" w:rsidRDefault="0072626A" w:rsidP="0072626A">
            <w:pPr>
              <w:pStyle w:val="BodyText"/>
            </w:pPr>
          </w:p>
        </w:tc>
      </w:tr>
    </w:tbl>
    <w:p w14:paraId="6096C171" w14:textId="7FEEAE23" w:rsidR="00436FDB" w:rsidRDefault="00436FDB" w:rsidP="00610960">
      <w:pPr>
        <w:rPr>
          <w:rFonts w:cs="Arial"/>
          <w:lang w:val="en-US"/>
        </w:rPr>
      </w:pPr>
    </w:p>
    <w:p w14:paraId="029B6AE1" w14:textId="77777777" w:rsidR="00436FDB" w:rsidRDefault="00436FDB">
      <w:pPr>
        <w:spacing w:after="160" w:line="259" w:lineRule="auto"/>
        <w:rPr>
          <w:rFonts w:cs="Arial"/>
          <w:lang w:val="en-US"/>
        </w:rPr>
      </w:pPr>
      <w:r>
        <w:rPr>
          <w:rFonts w:cs="Arial"/>
          <w:lang w:val="en-US"/>
        </w:rPr>
        <w:br w:type="page"/>
      </w:r>
    </w:p>
    <w:p w14:paraId="4F94B8FD" w14:textId="461C1364" w:rsidR="002073DA" w:rsidRDefault="002073DA" w:rsidP="00CB7060">
      <w:pPr>
        <w:pStyle w:val="Kop2"/>
      </w:pPr>
      <w:bookmarkStart w:id="46" w:name="_Toc149562398"/>
      <w:r>
        <w:lastRenderedPageBreak/>
        <w:t>Disaster Recovery</w:t>
      </w:r>
      <w:bookmarkEnd w:id="46"/>
    </w:p>
    <w:bookmarkEnd w:id="3"/>
    <w:p w14:paraId="1D83A423" w14:textId="77777777" w:rsidR="00E84B64" w:rsidRDefault="00E84B64" w:rsidP="00E84B64">
      <w:pPr>
        <w:pStyle w:val="BodyText"/>
      </w:pPr>
      <w:r>
        <w:t>No specific disaster recovery requirements applicable.</w:t>
      </w:r>
    </w:p>
    <w:p w14:paraId="2FAC9FA6" w14:textId="71E88DD8" w:rsidR="00934FE2" w:rsidRPr="00D35112" w:rsidRDefault="00241685" w:rsidP="00241685">
      <w:pPr>
        <w:pStyle w:val="Kop1"/>
        <w:numPr>
          <w:ilvl w:val="0"/>
          <w:numId w:val="0"/>
        </w:numPr>
        <w:rPr>
          <w:lang w:val="nl-NL"/>
        </w:rPr>
      </w:pPr>
      <w:bookmarkStart w:id="47" w:name="_Toc149562399"/>
      <w:r>
        <w:rPr>
          <w:lang w:val="nl-NL"/>
        </w:rPr>
        <w:lastRenderedPageBreak/>
        <w:t>Appendix</w:t>
      </w:r>
      <w:r w:rsidR="00934FE2" w:rsidRPr="00D35112">
        <w:rPr>
          <w:lang w:val="nl-NL"/>
        </w:rPr>
        <w:t>: Legenda</w:t>
      </w:r>
      <w:r w:rsidRPr="00241685">
        <w:rPr>
          <w:lang w:val="nl-NL"/>
        </w:rPr>
        <w:t xml:space="preserve"> </w:t>
      </w:r>
      <w:r>
        <w:rPr>
          <w:lang w:val="nl-NL"/>
        </w:rPr>
        <w:t>Context</w:t>
      </w:r>
      <w:r w:rsidRPr="00D35112">
        <w:rPr>
          <w:lang w:val="nl-NL"/>
        </w:rPr>
        <w:t xml:space="preserve"> Di</w:t>
      </w:r>
      <w:r>
        <w:rPr>
          <w:lang w:val="nl-NL"/>
        </w:rPr>
        <w:t>agram</w:t>
      </w:r>
      <w:bookmarkStart w:id="48" w:name="_Legenda_Context_Diagram"/>
      <w:bookmarkEnd w:id="48"/>
      <w:bookmarkEnd w:id="47"/>
    </w:p>
    <w:p w14:paraId="0C757FFF" w14:textId="77777777" w:rsidR="00934FE2" w:rsidRPr="006C1A7E" w:rsidRDefault="00934FE2" w:rsidP="00934FE2">
      <w:pPr>
        <w:pStyle w:val="BodyText"/>
        <w:rPr>
          <w:color w:val="auto"/>
          <w:highlight w:val="yellow"/>
          <w:lang w:val="nl-NL"/>
        </w:rPr>
      </w:pPr>
    </w:p>
    <w:p w14:paraId="12BC0134" w14:textId="77777777" w:rsidR="00934FE2" w:rsidRDefault="00934FE2" w:rsidP="00934FE2">
      <w:pPr>
        <w:pStyle w:val="BodyText"/>
        <w:rPr>
          <w:color w:val="auto"/>
          <w:highlight w:val="yellow"/>
        </w:rPr>
      </w:pPr>
      <w:r>
        <w:rPr>
          <w:noProof/>
          <w:lang w:val="nl-NL" w:eastAsia="nl-NL" w:bidi="ar-SA"/>
        </w:rPr>
        <w:drawing>
          <wp:inline distT="0" distB="0" distL="0" distR="0" wp14:anchorId="5186D7C5" wp14:editId="3D107D0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5D990DB9" w14:textId="685F1E87" w:rsidR="00E200C0" w:rsidRDefault="00E200C0">
      <w:pPr>
        <w:spacing w:after="160" w:line="259" w:lineRule="auto"/>
        <w:rPr>
          <w:rFonts w:asciiTheme="minorHAnsi" w:eastAsiaTheme="minorHAnsi" w:hAnsiTheme="minorHAnsi" w:cstheme="minorBidi"/>
          <w:color w:val="auto"/>
          <w:szCs w:val="22"/>
          <w:lang w:val="nl-NL" w:bidi="ar-SA"/>
        </w:rPr>
      </w:pPr>
    </w:p>
    <w:sectPr w:rsidR="00E200C0" w:rsidSect="00680717">
      <w:footerReference w:type="default" r:id="rId33"/>
      <w:headerReference w:type="first" r:id="rId34"/>
      <w:footerReference w:type="first" r:id="rId35"/>
      <w:pgSz w:w="11906" w:h="16838" w:code="9"/>
      <w:pgMar w:top="1440" w:right="1646" w:bottom="1440" w:left="1440" w:header="720" w:footer="431" w:gutter="0"/>
      <w:cols w:space="533"/>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7597B" w16cex:dateUtc="2023-02-03T08:59:00Z"/>
  <w16cex:commentExtensible w16cex:durableId="279094E1" w16cex:dateUtc="2023-02-10T09:03:00Z"/>
  <w16cex:commentExtensible w16cex:durableId="279090EA" w16cex:dateUtc="2023-02-10T08:46:00Z"/>
  <w16cex:commentExtensible w16cex:durableId="280F3741" w16cex:dateUtc="2023-05-17T09:21:00Z"/>
  <w16cex:commentExtensible w16cex:durableId="28074193" w16cex:dateUtc="2023-05-11T08:27:00Z"/>
  <w16cex:commentExtensible w16cex:durableId="27E253ED" w16cex:dateUtc="2023-04-13T08:11:00Z"/>
  <w16cex:commentExtensible w16cex:durableId="2790884F" w16cex:dateUtc="2023-02-10T08:09:00Z"/>
  <w16cex:commentExtensible w16cex:durableId="27909930" w16cex:dateUtc="2023-01-25T12:19:00Z"/>
  <w16cex:commentExtensible w16cex:durableId="2790992C" w16cex:dateUtc="2023-01-27T08:21:00Z"/>
  <w16cex:commentExtensible w16cex:durableId="27948444" w16cex:dateUtc="2023-02-13T08:41:00Z"/>
  <w16cex:commentExtensible w16cex:durableId="27863F7A" w16cex:dateUtc="2023-02-02T12:56:00Z"/>
  <w16cex:commentExtensible w16cex:durableId="2790975D" w16cex:dateUtc="2023-02-10T09:13:00Z"/>
  <w16cex:commentExtensible w16cex:durableId="279096C6" w16cex:dateUtc="2023-02-10T09:11:00Z"/>
  <w16cex:commentExtensible w16cex:durableId="27948C1B" w16cex:dateUtc="2023-02-13T09:14:00Z"/>
  <w16cex:commentExtensible w16cex:durableId="279099CC" w16cex:dateUtc="2023-01-27T08:21:00Z"/>
  <w16cex:commentExtensible w16cex:durableId="2786434F" w16cex:dateUtc="2023-02-02T1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2F3F5C" w16cid:durableId="270B992A"/>
  <w16cid:commentId w16cid:paraId="6FF45D5F" w16cid:durableId="270B992B"/>
  <w16cid:commentId w16cid:paraId="2C620513" w16cid:durableId="270B992C"/>
  <w16cid:commentId w16cid:paraId="744FBB60" w16cid:durableId="270B992D"/>
  <w16cid:commentId w16cid:paraId="40424D84" w16cid:durableId="270B992E"/>
  <w16cid:commentId w16cid:paraId="069DF4DC" w16cid:durableId="270B992F"/>
  <w16cid:commentId w16cid:paraId="6119DAEA" w16cid:durableId="270B9930"/>
  <w16cid:commentId w16cid:paraId="7BCF375E" w16cid:durableId="270B9931"/>
  <w16cid:commentId w16cid:paraId="1D2437F3" w16cid:durableId="270B9932"/>
  <w16cid:commentId w16cid:paraId="53205897" w16cid:durableId="270B9933"/>
  <w16cid:commentId w16cid:paraId="1D47B3E7" w16cid:durableId="270B9934"/>
  <w16cid:commentId w16cid:paraId="0714219A" w16cid:durableId="270B9935"/>
  <w16cid:commentId w16cid:paraId="4F19D858" w16cid:durableId="270B9936"/>
  <w16cid:commentId w16cid:paraId="39229F53" w16cid:durableId="270B9937"/>
  <w16cid:commentId w16cid:paraId="26508E38" w16cid:durableId="270B9938"/>
  <w16cid:commentId w16cid:paraId="270DB5E2" w16cid:durableId="27A1AC53"/>
  <w16cid:commentId w16cid:paraId="459A7A6F" w16cid:durableId="270B9939"/>
  <w16cid:commentId w16cid:paraId="4B0AF82E" w16cid:durableId="270B993B"/>
  <w16cid:commentId w16cid:paraId="010806E1" w16cid:durableId="270B993C"/>
  <w16cid:commentId w16cid:paraId="71D30A80" w16cid:durableId="270B993D"/>
  <w16cid:commentId w16cid:paraId="30F39253" w16cid:durableId="270B993E"/>
  <w16cid:commentId w16cid:paraId="30DB23F1" w16cid:durableId="270B993F"/>
  <w16cid:commentId w16cid:paraId="02563F1D" w16cid:durableId="270B9940"/>
  <w16cid:commentId w16cid:paraId="1B316FA4" w16cid:durableId="270B9941"/>
  <w16cid:commentId w16cid:paraId="3030AB86" w16cid:durableId="270B9942"/>
  <w16cid:commentId w16cid:paraId="73892D0D" w16cid:durableId="270B9943"/>
  <w16cid:commentId w16cid:paraId="526C5D3F" w16cid:durableId="2787597B"/>
  <w16cid:commentId w16cid:paraId="42E36B18" w16cid:durableId="270B9945"/>
  <w16cid:commentId w16cid:paraId="4A799AE2" w16cid:durableId="279094E1"/>
  <w16cid:commentId w16cid:paraId="78549D53" w16cid:durableId="279090EA"/>
  <w16cid:commentId w16cid:paraId="15890826" w16cid:durableId="270B9946"/>
  <w16cid:commentId w16cid:paraId="16BB859D" w16cid:durableId="280F3741"/>
  <w16cid:commentId w16cid:paraId="33019301" w16cid:durableId="28074193"/>
  <w16cid:commentId w16cid:paraId="74FBA16F" w16cid:durableId="27E253ED"/>
  <w16cid:commentId w16cid:paraId="265ADE5C" w16cid:durableId="2790884F"/>
  <w16cid:commentId w16cid:paraId="3EB4A8E0" w16cid:durableId="27909BA3"/>
  <w16cid:commentId w16cid:paraId="18AD1E22" w16cid:durableId="27909B32"/>
  <w16cid:commentId w16cid:paraId="4469C622" w16cid:durableId="27909B31"/>
  <w16cid:commentId w16cid:paraId="0EBFABD9" w16cid:durableId="27909932"/>
  <w16cid:commentId w16cid:paraId="0EB78B06" w16cid:durableId="27909931"/>
  <w16cid:commentId w16cid:paraId="325D12AA" w16cid:durableId="27909930"/>
  <w16cid:commentId w16cid:paraId="37A1C10D" w16cid:durableId="2790992F"/>
  <w16cid:commentId w16cid:paraId="5377D987" w16cid:durableId="2790992E"/>
  <w16cid:commentId w16cid:paraId="37E0E6A9" w16cid:durableId="2790992D"/>
  <w16cid:commentId w16cid:paraId="49FDBA56" w16cid:durableId="2790992C"/>
  <w16cid:commentId w16cid:paraId="25E24006" w16cid:durableId="2790992B"/>
  <w16cid:commentId w16cid:paraId="0868D3BF" w16cid:durableId="27948444"/>
  <w16cid:commentId w16cid:paraId="0A827BF6" w16cid:durableId="27863F7A"/>
  <w16cid:commentId w16cid:paraId="21E386B3" w16cid:durableId="2790975D"/>
  <w16cid:commentId w16cid:paraId="0E5FD8BD" w16cid:durableId="279096C6"/>
  <w16cid:commentId w16cid:paraId="32DDECF3" w16cid:durableId="27948C1B"/>
  <w16cid:commentId w16cid:paraId="659DD6B3" w16cid:durableId="27909C5C"/>
  <w16cid:commentId w16cid:paraId="57244BA5" w16cid:durableId="27909C5B"/>
  <w16cid:commentId w16cid:paraId="164F2252" w16cid:durableId="279099D2"/>
  <w16cid:commentId w16cid:paraId="03AFF285" w16cid:durableId="279099CE"/>
  <w16cid:commentId w16cid:paraId="0FF78068" w16cid:durableId="279099CD"/>
  <w16cid:commentId w16cid:paraId="2505D014" w16cid:durableId="279099CC"/>
  <w16cid:commentId w16cid:paraId="6B0C4EE1" w16cid:durableId="279099CB"/>
  <w16cid:commentId w16cid:paraId="2493FE21" w16cid:durableId="270B9947"/>
  <w16cid:commentId w16cid:paraId="174FC6DF" w16cid:durableId="270B9949"/>
  <w16cid:commentId w16cid:paraId="51ABDC20" w16cid:durableId="2786434F"/>
  <w16cid:commentId w16cid:paraId="34393424" w16cid:durableId="270B994A"/>
  <w16cid:commentId w16cid:paraId="3459496E" w16cid:durableId="270B994E"/>
  <w16cid:commentId w16cid:paraId="131FD5DA" w16cid:durableId="270B9950"/>
  <w16cid:commentId w16cid:paraId="474390AC" w16cid:durableId="270B9956"/>
  <w16cid:commentId w16cid:paraId="31D16AEC" w16cid:durableId="270B9957"/>
  <w16cid:commentId w16cid:paraId="7BFDF11E" w16cid:durableId="270B995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FFDA4C" w14:textId="77777777" w:rsidR="00BC26F6" w:rsidRDefault="00BC26F6" w:rsidP="00CC1A55">
      <w:r>
        <w:separator/>
      </w:r>
    </w:p>
  </w:endnote>
  <w:endnote w:type="continuationSeparator" w:id="0">
    <w:p w14:paraId="410B4043" w14:textId="77777777" w:rsidR="00BC26F6" w:rsidRDefault="00BC26F6" w:rsidP="00CC1A55">
      <w:r>
        <w:continuationSeparator/>
      </w:r>
    </w:p>
  </w:endnote>
  <w:endnote w:type="continuationNotice" w:id="1">
    <w:p w14:paraId="7AB32EF6" w14:textId="77777777" w:rsidR="00BC26F6" w:rsidRDefault="00BC26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Bold">
    <w:altName w:val="Arial"/>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002D1" w14:textId="77777777" w:rsidR="00BC26F6" w:rsidRDefault="00BC26F6" w:rsidP="000E4D73">
    <w:pPr>
      <w:spacing w:line="120" w:lineRule="exact"/>
      <w:rPr>
        <w:noProof/>
        <w:sz w:val="16"/>
        <w:lang w:bidi="ar-SA"/>
      </w:rPr>
    </w:pPr>
    <w:r>
      <w:rPr>
        <w:noProof/>
        <w:sz w:val="16"/>
        <w:lang w:bidi="ar-SA"/>
      </w:rPr>
      <w:t>/</w:t>
    </w:r>
  </w:p>
  <w:p w14:paraId="5078D175" w14:textId="77777777" w:rsidR="00BC26F6" w:rsidRDefault="00BC26F6" w:rsidP="000E4D73">
    <w:pPr>
      <w:spacing w:line="120" w:lineRule="exact"/>
      <w:rPr>
        <w:noProof/>
        <w:sz w:val="16"/>
        <w:lang w:bidi="ar-SA"/>
      </w:rPr>
    </w:pPr>
    <w:r>
      <w:rPr>
        <w:noProof/>
        <w:sz w:val="16"/>
        <w:lang w:bidi="ar-SA"/>
      </w:rPr>
      <w:t>Unpublished work © 2017 DXC Technology Company. All rights reserved.</w:t>
    </w:r>
  </w:p>
  <w:p w14:paraId="460864EC" w14:textId="77777777" w:rsidR="00BC26F6" w:rsidRDefault="00BC26F6" w:rsidP="000E4D73">
    <w:pPr>
      <w:spacing w:line="120" w:lineRule="exact"/>
      <w:rPr>
        <w:noProof/>
        <w:sz w:val="16"/>
        <w:lang w:bidi="ar-SA"/>
      </w:rPr>
    </w:pPr>
    <w:r>
      <w:rPr>
        <w:noProof/>
        <w:sz w:val="16"/>
        <w:lang w:bidi="ar-SA"/>
      </w:rPr>
      <w:t>DXC Confidential Information</w:t>
    </w:r>
  </w:p>
  <w:p w14:paraId="4B148F65" w14:textId="77777777" w:rsidR="00BC26F6" w:rsidRDefault="00BC26F6" w:rsidP="000E4D73">
    <w:pPr>
      <w:spacing w:line="120" w:lineRule="exact"/>
      <w:rPr>
        <w:noProof/>
        <w:sz w:val="16"/>
        <w:lang w:bidi="ar-SA"/>
      </w:rPr>
    </w:pPr>
    <w:r>
      <w:rPr>
        <w:noProof/>
        <w:sz w:val="16"/>
        <w:lang w:bidi="ar-SA"/>
      </w:rPr>
      <w:t>Page 2 of 10</w:t>
    </w:r>
  </w:p>
  <w:p w14:paraId="6ECDF17A" w14:textId="77777777" w:rsidR="00BC26F6" w:rsidRDefault="00BC26F6" w:rsidP="000E4D73">
    <w:pPr>
      <w:spacing w:line="120" w:lineRule="exact"/>
      <w:rPr>
        <w:noProof/>
        <w:sz w:val="16"/>
        <w:lang w:bidi="ar-SA"/>
      </w:rPr>
    </w:pPr>
  </w:p>
  <w:p w14:paraId="6DB5C2B7" w14:textId="77777777" w:rsidR="00BC26F6" w:rsidRDefault="00BC26F6" w:rsidP="000E4D73">
    <w:pPr>
      <w:spacing w:line="120" w:lineRule="exact"/>
      <w:rPr>
        <w:noProof/>
        <w:sz w:val="16"/>
        <w:lang w:bidi="ar-SA"/>
      </w:rPr>
    </w:pPr>
  </w:p>
  <w:p w14:paraId="70FBC7CF" w14:textId="77777777" w:rsidR="00BC26F6" w:rsidRDefault="00BC26F6"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42AA4" w14:textId="3622CA20" w:rsidR="00BC26F6" w:rsidRPr="00631A0A" w:rsidRDefault="00BC26F6" w:rsidP="00631A0A">
    <w:pPr>
      <w:pStyle w:val="footer0"/>
    </w:pPr>
    <w:r>
      <w:rPr>
        <w:noProof/>
        <w:lang w:val="nl-NL" w:eastAsia="nl-NL" w:bidi="ar-SA"/>
      </w:rPr>
      <w:drawing>
        <wp:inline distT="0" distB="0" distL="0" distR="0" wp14:anchorId="6FB1073D" wp14:editId="6A5D8F48">
          <wp:extent cx="609600" cy="520295"/>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99F9" w14:textId="3224CF98" w:rsidR="00BC26F6" w:rsidRPr="00B67825" w:rsidRDefault="00BC26F6"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172B74F5" w:rsidR="00BC26F6" w:rsidRDefault="00BC26F6" w:rsidP="004301D0">
                          <w:pPr>
                            <w:pStyle w:val="footer0"/>
                            <w:jc w:val="right"/>
                          </w:pPr>
                          <w:r>
                            <w:t xml:space="preserve">Page </w:t>
                          </w:r>
                          <w:r>
                            <w:fldChar w:fldCharType="begin"/>
                          </w:r>
                          <w:r>
                            <w:instrText xml:space="preserve"> PAGE   \* MERGEFORMAT </w:instrText>
                          </w:r>
                          <w:r>
                            <w:fldChar w:fldCharType="separate"/>
                          </w:r>
                          <w:r w:rsidR="0003183F">
                            <w:rPr>
                              <w:noProof/>
                            </w:rPr>
                            <w:t>39</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el: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" filled="f" stroked="f" strokeweight="1pt">
              <v:textbox inset="0,0,0,0">
                <w:txbxContent>
                  <w:p w14:paraId="63879879" w14:textId="172B74F5" w:rsidR="00BC26F6" w:rsidRDefault="00BC26F6" w:rsidP="004301D0">
                    <w:pPr>
                      <w:pStyle w:val="footer0"/>
                      <w:jc w:val="right"/>
                    </w:pPr>
                    <w:r>
                      <w:t xml:space="preserve">Page </w:t>
                    </w:r>
                    <w:r>
                      <w:fldChar w:fldCharType="begin"/>
                    </w:r>
                    <w:r>
                      <w:instrText xml:space="preserve"> PAGE   \* MERGEFORMAT </w:instrText>
                    </w:r>
                    <w:r>
                      <w:fldChar w:fldCharType="separate"/>
                    </w:r>
                    <w:r w:rsidR="0003183F">
                      <w:rPr>
                        <w:noProof/>
                      </w:rPr>
                      <w:t>39</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491F5E90">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0E77756D" w:rsidR="00BC26F6" w:rsidRPr="002E015D" w:rsidRDefault="00BC26F6"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BC26F6" w:rsidRPr="00BB4243" w:rsidRDefault="00BC26F6"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BC26F6" w:rsidRDefault="00BC26F6"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" filled="f" stroked="f" strokeweight="1pt">
              <v:textbox inset="0,0,0,0">
                <w:txbxContent>
                  <w:p w14:paraId="0206C642" w14:textId="0E77756D" w:rsidR="00BC26F6" w:rsidRPr="002E015D" w:rsidRDefault="00BC26F6"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BC26F6" w:rsidRPr="00BB4243" w:rsidRDefault="00BC26F6"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BC26F6" w:rsidRDefault="00BC26F6"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E7E7C" w14:textId="77777777" w:rsidR="00BC26F6" w:rsidRPr="00CF7467" w:rsidRDefault="00BC26F6"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BC26F6" w:rsidRDefault="00BC26F6"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el: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" filled="f" stroked="f" strokeweight="1pt">
              <v:textbox inset="0,0,0,0">
                <w:txbxContent>
                  <w:p w14:paraId="2CCC18F7" w14:textId="77777777" w:rsidR="00BC26F6" w:rsidRDefault="00BC26F6"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BC26F6" w:rsidRPr="002E015D" w:rsidRDefault="00BC26F6"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BC26F6" w:rsidRPr="00BB4243" w:rsidRDefault="00BC26F6"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BC26F6" w:rsidRDefault="00BC26F6"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" filled="f" stroked="f" strokeweight="1pt">
              <v:textbox inset="0,0,0,0">
                <w:txbxContent>
                  <w:p w14:paraId="76B3C868" w14:textId="77777777" w:rsidR="00BC26F6" w:rsidRPr="002E015D" w:rsidRDefault="00BC26F6"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BC26F6" w:rsidRPr="00BB4243" w:rsidRDefault="00BC26F6"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BC26F6" w:rsidRDefault="00BC26F6"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E91EC0" w14:textId="77777777" w:rsidR="00BC26F6" w:rsidRDefault="00BC26F6" w:rsidP="00CC1A55">
      <w:r>
        <w:separator/>
      </w:r>
    </w:p>
  </w:footnote>
  <w:footnote w:type="continuationSeparator" w:id="0">
    <w:p w14:paraId="7775CCC7" w14:textId="77777777" w:rsidR="00BC26F6" w:rsidRDefault="00BC26F6" w:rsidP="00CC1A55">
      <w:r>
        <w:continuationSeparator/>
      </w:r>
    </w:p>
  </w:footnote>
  <w:footnote w:type="continuationNotice" w:id="1">
    <w:p w14:paraId="4D6BDF04" w14:textId="77777777" w:rsidR="00BC26F6" w:rsidRDefault="00BC26F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1F9A5" w14:textId="549868D1" w:rsidR="00BC26F6" w:rsidRPr="00F65E4A" w:rsidRDefault="00BC26F6" w:rsidP="00F65E4A">
    <w:pPr>
      <w:pStyle w:val="header0"/>
    </w:pPr>
    <w:r>
      <w:t>Infrastructure Application Requirements</w:t>
    </w:r>
    <w:r>
      <w:tab/>
    </w:r>
    <w:r>
      <w:tab/>
    </w:r>
    <w:r>
      <w:tab/>
    </w:r>
    <w:r>
      <w:tab/>
    </w:r>
    <w:r>
      <w:tab/>
    </w:r>
    <w:r w:rsidRPr="00177F4D">
      <w:t>October 2023</w:t>
    </w:r>
  </w:p>
  <w:p w14:paraId="34A2D156" w14:textId="77777777" w:rsidR="00BC26F6" w:rsidRPr="00B67825" w:rsidRDefault="00BC26F6"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D5446" w14:textId="77777777" w:rsidR="00BC26F6" w:rsidRDefault="00BC26F6"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16"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46EB" w14:textId="1FB09F61" w:rsidR="00BC26F6" w:rsidRPr="00F65E4A" w:rsidRDefault="00BC26F6"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BC26F6" w:rsidRPr="00B67825" w:rsidRDefault="00BC26F6"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59AD2A0"/>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26C27FB"/>
    <w:multiLevelType w:val="hybridMultilevel"/>
    <w:tmpl w:val="3C1A2E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FD5096C"/>
    <w:multiLevelType w:val="multilevel"/>
    <w:tmpl w:val="08090023"/>
    <w:styleLink w:val="Artikelsecti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1215AB9"/>
    <w:multiLevelType w:val="hybridMultilevel"/>
    <w:tmpl w:val="51A0BC5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2"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3CE4319"/>
    <w:multiLevelType w:val="multilevel"/>
    <w:tmpl w:val="7CA06858"/>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667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8"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29"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34E6746"/>
    <w:multiLevelType w:val="hybridMultilevel"/>
    <w:tmpl w:val="69207D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37BA2A4B"/>
    <w:multiLevelType w:val="hybridMultilevel"/>
    <w:tmpl w:val="4574C93C"/>
    <w:lvl w:ilvl="0" w:tplc="2B36FA5C">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7" w15:restartNumberingAfterBreak="0">
    <w:nsid w:val="3C9F4FD8"/>
    <w:multiLevelType w:val="hybridMultilevel"/>
    <w:tmpl w:val="EDC2AAE6"/>
    <w:lvl w:ilvl="0" w:tplc="BD9A4AC6">
      <w:start w:val="1"/>
      <w:numFmt w:val="bullet"/>
      <w:lvlText w:val="-"/>
      <w:lvlJc w:val="left"/>
      <w:pPr>
        <w:ind w:left="1080" w:hanging="360"/>
      </w:pPr>
      <w:rPr>
        <w:rFonts w:ascii="Arial" w:eastAsia="PMingLiU" w:hAnsi="Arial" w:cs="Arial" w:hint="default"/>
      </w:rPr>
    </w:lvl>
    <w:lvl w:ilvl="1" w:tplc="04130001">
      <w:start w:val="1"/>
      <w:numFmt w:val="bullet"/>
      <w:lvlText w:val=""/>
      <w:lvlJc w:val="left"/>
      <w:pPr>
        <w:ind w:left="1800" w:hanging="360"/>
      </w:pPr>
      <w:rPr>
        <w:rFonts w:ascii="Symbol" w:hAnsi="Symbol"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8" w15:restartNumberingAfterBreak="0">
    <w:nsid w:val="407925F8"/>
    <w:multiLevelType w:val="hybridMultilevel"/>
    <w:tmpl w:val="95CEAC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41"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4553FC9"/>
    <w:multiLevelType w:val="hybridMultilevel"/>
    <w:tmpl w:val="886621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5"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CB2120F"/>
    <w:multiLevelType w:val="hybridMultilevel"/>
    <w:tmpl w:val="F5CC17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48" w15:restartNumberingAfterBreak="0">
    <w:nsid w:val="4DDF1B8B"/>
    <w:multiLevelType w:val="hybridMultilevel"/>
    <w:tmpl w:val="57221430"/>
    <w:lvl w:ilvl="0" w:tplc="0413000F">
      <w:start w:val="1"/>
      <w:numFmt w:val="decimal"/>
      <w:lvlText w:val="%1."/>
      <w:lvlJc w:val="left"/>
      <w:pPr>
        <w:ind w:left="720" w:hanging="360"/>
      </w:pPr>
      <w:rPr>
        <w:rFonts w:hint="default"/>
        <w:sz w:val="2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0"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C351492"/>
    <w:multiLevelType w:val="hybridMultilevel"/>
    <w:tmpl w:val="AB3C90F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0F">
      <w:start w:val="1"/>
      <w:numFmt w:val="decimal"/>
      <w:lvlText w:val="%3."/>
      <w:lvlJc w:val="left"/>
      <w:pPr>
        <w:ind w:left="2160" w:hanging="180"/>
      </w:pPr>
    </w:lvl>
    <w:lvl w:ilvl="3" w:tplc="F6662A9C">
      <w:start w:val="1"/>
      <w:numFmt w:val="decimal"/>
      <w:lvlText w:val="%4)"/>
      <w:lvlJc w:val="left"/>
      <w:pPr>
        <w:ind w:left="2880" w:hanging="360"/>
      </w:pPr>
      <w:rPr>
        <w:rFonts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46664CD"/>
    <w:multiLevelType w:val="hybridMultilevel"/>
    <w:tmpl w:val="5E648F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649E4917"/>
    <w:multiLevelType w:val="hybridMultilevel"/>
    <w:tmpl w:val="905457A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0"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6"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8"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71" w15:restartNumberingAfterBreak="0">
    <w:nsid w:val="78093AC4"/>
    <w:multiLevelType w:val="hybridMultilevel"/>
    <w:tmpl w:val="6EE24A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9"/>
  </w:num>
  <w:num w:numId="2">
    <w:abstractNumId w:val="32"/>
  </w:num>
  <w:num w:numId="3">
    <w:abstractNumId w:val="70"/>
  </w:num>
  <w:num w:numId="4">
    <w:abstractNumId w:val="44"/>
  </w:num>
  <w:num w:numId="5">
    <w:abstractNumId w:val="67"/>
  </w:num>
  <w:num w:numId="6">
    <w:abstractNumId w:val="40"/>
  </w:num>
  <w:num w:numId="7">
    <w:abstractNumId w:val="54"/>
  </w:num>
  <w:num w:numId="8">
    <w:abstractNumId w:val="62"/>
  </w:num>
  <w:num w:numId="9">
    <w:abstractNumId w:val="18"/>
  </w:num>
  <w:num w:numId="10">
    <w:abstractNumId w:val="28"/>
  </w:num>
  <w:num w:numId="11">
    <w:abstractNumId w:val="14"/>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1"/>
  </w:num>
  <w:num w:numId="23">
    <w:abstractNumId w:val="29"/>
  </w:num>
  <w:num w:numId="24">
    <w:abstractNumId w:val="10"/>
  </w:num>
  <w:num w:numId="25">
    <w:abstractNumId w:val="41"/>
  </w:num>
  <w:num w:numId="26">
    <w:abstractNumId w:val="19"/>
  </w:num>
  <w:num w:numId="27">
    <w:abstractNumId w:val="26"/>
  </w:num>
  <w:num w:numId="28">
    <w:abstractNumId w:val="15"/>
  </w:num>
  <w:num w:numId="29">
    <w:abstractNumId w:val="72"/>
  </w:num>
  <w:num w:numId="30">
    <w:abstractNumId w:val="39"/>
  </w:num>
  <w:num w:numId="31">
    <w:abstractNumId w:val="56"/>
  </w:num>
  <w:num w:numId="32">
    <w:abstractNumId w:val="73"/>
  </w:num>
  <w:num w:numId="33">
    <w:abstractNumId w:val="64"/>
  </w:num>
  <w:num w:numId="34">
    <w:abstractNumId w:val="52"/>
  </w:num>
  <w:num w:numId="35">
    <w:abstractNumId w:val="50"/>
  </w:num>
  <w:num w:numId="36">
    <w:abstractNumId w:val="65"/>
  </w:num>
  <w:num w:numId="37">
    <w:abstractNumId w:val="45"/>
  </w:num>
  <w:num w:numId="38">
    <w:abstractNumId w:val="53"/>
  </w:num>
  <w:num w:numId="39">
    <w:abstractNumId w:val="66"/>
  </w:num>
  <w:num w:numId="40">
    <w:abstractNumId w:val="68"/>
  </w:num>
  <w:num w:numId="41">
    <w:abstractNumId w:val="69"/>
  </w:num>
  <w:num w:numId="42">
    <w:abstractNumId w:val="61"/>
  </w:num>
  <w:num w:numId="43">
    <w:abstractNumId w:val="58"/>
  </w:num>
  <w:num w:numId="44">
    <w:abstractNumId w:val="33"/>
  </w:num>
  <w:num w:numId="45">
    <w:abstractNumId w:val="31"/>
  </w:num>
  <w:num w:numId="46">
    <w:abstractNumId w:val="35"/>
  </w:num>
  <w:num w:numId="47">
    <w:abstractNumId w:val="17"/>
  </w:num>
  <w:num w:numId="48">
    <w:abstractNumId w:val="16"/>
  </w:num>
  <w:num w:numId="49">
    <w:abstractNumId w:val="23"/>
  </w:num>
  <w:num w:numId="50">
    <w:abstractNumId w:val="25"/>
  </w:num>
  <w:num w:numId="51">
    <w:abstractNumId w:val="22"/>
  </w:num>
  <w:num w:numId="52">
    <w:abstractNumId w:val="24"/>
  </w:num>
  <w:num w:numId="53">
    <w:abstractNumId w:val="55"/>
  </w:num>
  <w:num w:numId="54">
    <w:abstractNumId w:val="43"/>
  </w:num>
  <w:num w:numId="55">
    <w:abstractNumId w:val="12"/>
  </w:num>
  <w:num w:numId="56">
    <w:abstractNumId w:val="30"/>
  </w:num>
  <w:num w:numId="57">
    <w:abstractNumId w:val="63"/>
  </w:num>
  <w:num w:numId="58">
    <w:abstractNumId w:val="11"/>
  </w:num>
  <w:num w:numId="59">
    <w:abstractNumId w:val="27"/>
  </w:num>
  <w:num w:numId="60">
    <w:abstractNumId w:val="60"/>
  </w:num>
  <w:num w:numId="61">
    <w:abstractNumId w:val="47"/>
  </w:num>
  <w:num w:numId="62">
    <w:abstractNumId w:val="13"/>
  </w:num>
  <w:num w:numId="63">
    <w:abstractNumId w:val="48"/>
  </w:num>
  <w:num w:numId="64">
    <w:abstractNumId w:val="37"/>
  </w:num>
  <w:num w:numId="65">
    <w:abstractNumId w:val="51"/>
  </w:num>
  <w:num w:numId="66">
    <w:abstractNumId w:val="57"/>
  </w:num>
  <w:num w:numId="67">
    <w:abstractNumId w:val="71"/>
  </w:num>
  <w:num w:numId="68">
    <w:abstractNumId w:val="46"/>
  </w:num>
  <w:num w:numId="69">
    <w:abstractNumId w:val="36"/>
  </w:num>
  <w:num w:numId="70">
    <w:abstractNumId w:val="42"/>
  </w:num>
  <w:num w:numId="71">
    <w:abstractNumId w:val="34"/>
  </w:num>
  <w:num w:numId="72">
    <w:abstractNumId w:val="38"/>
  </w:num>
  <w:num w:numId="73">
    <w:abstractNumId w:val="59"/>
  </w:num>
  <w:num w:numId="74">
    <w:abstractNumId w:val="2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BE8"/>
    <w:rsid w:val="000001B3"/>
    <w:rsid w:val="0000029F"/>
    <w:rsid w:val="00000431"/>
    <w:rsid w:val="000006EB"/>
    <w:rsid w:val="00000B26"/>
    <w:rsid w:val="00000D34"/>
    <w:rsid w:val="00001087"/>
    <w:rsid w:val="000011E9"/>
    <w:rsid w:val="0000220F"/>
    <w:rsid w:val="00002B2C"/>
    <w:rsid w:val="00002C9A"/>
    <w:rsid w:val="00002D6D"/>
    <w:rsid w:val="00002F1F"/>
    <w:rsid w:val="00002F89"/>
    <w:rsid w:val="00003249"/>
    <w:rsid w:val="00003BE0"/>
    <w:rsid w:val="0000417A"/>
    <w:rsid w:val="00004282"/>
    <w:rsid w:val="00004D87"/>
    <w:rsid w:val="00004F06"/>
    <w:rsid w:val="00005A10"/>
    <w:rsid w:val="000063BC"/>
    <w:rsid w:val="00006BDC"/>
    <w:rsid w:val="00006D55"/>
    <w:rsid w:val="0000710B"/>
    <w:rsid w:val="00007A33"/>
    <w:rsid w:val="00007F15"/>
    <w:rsid w:val="000111F6"/>
    <w:rsid w:val="00012A75"/>
    <w:rsid w:val="00012BF8"/>
    <w:rsid w:val="00012EA2"/>
    <w:rsid w:val="00013094"/>
    <w:rsid w:val="0001309D"/>
    <w:rsid w:val="0001345A"/>
    <w:rsid w:val="000135A7"/>
    <w:rsid w:val="00013E39"/>
    <w:rsid w:val="00014255"/>
    <w:rsid w:val="00014B9B"/>
    <w:rsid w:val="00015A9E"/>
    <w:rsid w:val="00015B6E"/>
    <w:rsid w:val="000167CB"/>
    <w:rsid w:val="00016EF2"/>
    <w:rsid w:val="000172FD"/>
    <w:rsid w:val="0001763F"/>
    <w:rsid w:val="00017B4E"/>
    <w:rsid w:val="00020069"/>
    <w:rsid w:val="000205FF"/>
    <w:rsid w:val="000212C1"/>
    <w:rsid w:val="00021B2D"/>
    <w:rsid w:val="00022473"/>
    <w:rsid w:val="000226FC"/>
    <w:rsid w:val="00023195"/>
    <w:rsid w:val="000232A0"/>
    <w:rsid w:val="00023818"/>
    <w:rsid w:val="0002421C"/>
    <w:rsid w:val="00024522"/>
    <w:rsid w:val="000246AC"/>
    <w:rsid w:val="0002471F"/>
    <w:rsid w:val="00024925"/>
    <w:rsid w:val="00024E8B"/>
    <w:rsid w:val="000250DC"/>
    <w:rsid w:val="00025408"/>
    <w:rsid w:val="000259B9"/>
    <w:rsid w:val="00025C69"/>
    <w:rsid w:val="0002645D"/>
    <w:rsid w:val="000265BD"/>
    <w:rsid w:val="000266C6"/>
    <w:rsid w:val="0002670A"/>
    <w:rsid w:val="00026A7A"/>
    <w:rsid w:val="00026D15"/>
    <w:rsid w:val="0002735B"/>
    <w:rsid w:val="00027B0C"/>
    <w:rsid w:val="00030149"/>
    <w:rsid w:val="00030262"/>
    <w:rsid w:val="000305A8"/>
    <w:rsid w:val="000310F9"/>
    <w:rsid w:val="000311A9"/>
    <w:rsid w:val="00031318"/>
    <w:rsid w:val="0003140C"/>
    <w:rsid w:val="000315A5"/>
    <w:rsid w:val="0003183F"/>
    <w:rsid w:val="00031A87"/>
    <w:rsid w:val="00031D01"/>
    <w:rsid w:val="00031DB9"/>
    <w:rsid w:val="00031E91"/>
    <w:rsid w:val="000323CF"/>
    <w:rsid w:val="000325A9"/>
    <w:rsid w:val="00032C55"/>
    <w:rsid w:val="000334E4"/>
    <w:rsid w:val="000337F3"/>
    <w:rsid w:val="000338A7"/>
    <w:rsid w:val="00033CBE"/>
    <w:rsid w:val="00033CE4"/>
    <w:rsid w:val="00033CFA"/>
    <w:rsid w:val="00033E5D"/>
    <w:rsid w:val="00033E7B"/>
    <w:rsid w:val="00034801"/>
    <w:rsid w:val="00035298"/>
    <w:rsid w:val="00035D68"/>
    <w:rsid w:val="0003673A"/>
    <w:rsid w:val="000370D7"/>
    <w:rsid w:val="00037394"/>
    <w:rsid w:val="00040617"/>
    <w:rsid w:val="00040C57"/>
    <w:rsid w:val="0004150C"/>
    <w:rsid w:val="00041903"/>
    <w:rsid w:val="00041D75"/>
    <w:rsid w:val="00041E20"/>
    <w:rsid w:val="00042441"/>
    <w:rsid w:val="00042A03"/>
    <w:rsid w:val="00042A22"/>
    <w:rsid w:val="00042D43"/>
    <w:rsid w:val="00042EDC"/>
    <w:rsid w:val="000442AC"/>
    <w:rsid w:val="00044ABD"/>
    <w:rsid w:val="00044C32"/>
    <w:rsid w:val="00044E00"/>
    <w:rsid w:val="000451CD"/>
    <w:rsid w:val="000452F9"/>
    <w:rsid w:val="0004558B"/>
    <w:rsid w:val="000457F0"/>
    <w:rsid w:val="00046B91"/>
    <w:rsid w:val="0004702A"/>
    <w:rsid w:val="000470A2"/>
    <w:rsid w:val="000477E7"/>
    <w:rsid w:val="00047CC8"/>
    <w:rsid w:val="0005075E"/>
    <w:rsid w:val="00050F9C"/>
    <w:rsid w:val="00051A15"/>
    <w:rsid w:val="00051F0A"/>
    <w:rsid w:val="0005220A"/>
    <w:rsid w:val="00052579"/>
    <w:rsid w:val="00052C16"/>
    <w:rsid w:val="00052C45"/>
    <w:rsid w:val="00052D09"/>
    <w:rsid w:val="00052D75"/>
    <w:rsid w:val="00052E90"/>
    <w:rsid w:val="00053213"/>
    <w:rsid w:val="0005450E"/>
    <w:rsid w:val="00054F7E"/>
    <w:rsid w:val="0005507B"/>
    <w:rsid w:val="000561E7"/>
    <w:rsid w:val="00056317"/>
    <w:rsid w:val="000563BB"/>
    <w:rsid w:val="000564A0"/>
    <w:rsid w:val="0005666A"/>
    <w:rsid w:val="000566BF"/>
    <w:rsid w:val="00056887"/>
    <w:rsid w:val="00057CA6"/>
    <w:rsid w:val="00060945"/>
    <w:rsid w:val="00060973"/>
    <w:rsid w:val="000612A9"/>
    <w:rsid w:val="00061BA4"/>
    <w:rsid w:val="00062439"/>
    <w:rsid w:val="000646FE"/>
    <w:rsid w:val="00065CC2"/>
    <w:rsid w:val="0006618C"/>
    <w:rsid w:val="00066495"/>
    <w:rsid w:val="00066BFE"/>
    <w:rsid w:val="00066C50"/>
    <w:rsid w:val="00066C8A"/>
    <w:rsid w:val="00066F27"/>
    <w:rsid w:val="000678F5"/>
    <w:rsid w:val="00067B08"/>
    <w:rsid w:val="00070093"/>
    <w:rsid w:val="00071608"/>
    <w:rsid w:val="000718EA"/>
    <w:rsid w:val="00071B0D"/>
    <w:rsid w:val="00071D98"/>
    <w:rsid w:val="000721CC"/>
    <w:rsid w:val="000728C2"/>
    <w:rsid w:val="000730AD"/>
    <w:rsid w:val="00073483"/>
    <w:rsid w:val="00073837"/>
    <w:rsid w:val="000739E3"/>
    <w:rsid w:val="00074462"/>
    <w:rsid w:val="0007474E"/>
    <w:rsid w:val="00074AA8"/>
    <w:rsid w:val="0007547C"/>
    <w:rsid w:val="0007550D"/>
    <w:rsid w:val="000758FA"/>
    <w:rsid w:val="00075DFB"/>
    <w:rsid w:val="00076271"/>
    <w:rsid w:val="00076B22"/>
    <w:rsid w:val="0007749B"/>
    <w:rsid w:val="000778F6"/>
    <w:rsid w:val="00077BF8"/>
    <w:rsid w:val="00077E6F"/>
    <w:rsid w:val="00077F9B"/>
    <w:rsid w:val="00080094"/>
    <w:rsid w:val="000800F4"/>
    <w:rsid w:val="0008035F"/>
    <w:rsid w:val="00080B88"/>
    <w:rsid w:val="0008114D"/>
    <w:rsid w:val="000812B1"/>
    <w:rsid w:val="00081369"/>
    <w:rsid w:val="000818AA"/>
    <w:rsid w:val="00082860"/>
    <w:rsid w:val="00083571"/>
    <w:rsid w:val="0008375E"/>
    <w:rsid w:val="00083C76"/>
    <w:rsid w:val="00083CBF"/>
    <w:rsid w:val="00083D20"/>
    <w:rsid w:val="00084B15"/>
    <w:rsid w:val="00084BC3"/>
    <w:rsid w:val="000851E3"/>
    <w:rsid w:val="00085574"/>
    <w:rsid w:val="00085E23"/>
    <w:rsid w:val="000860A0"/>
    <w:rsid w:val="000865ED"/>
    <w:rsid w:val="00086FF5"/>
    <w:rsid w:val="00087036"/>
    <w:rsid w:val="00087AFB"/>
    <w:rsid w:val="00087BC1"/>
    <w:rsid w:val="000902AA"/>
    <w:rsid w:val="00090303"/>
    <w:rsid w:val="00090D1D"/>
    <w:rsid w:val="00090E2C"/>
    <w:rsid w:val="00091318"/>
    <w:rsid w:val="0009179D"/>
    <w:rsid w:val="00091945"/>
    <w:rsid w:val="00091EAD"/>
    <w:rsid w:val="00092276"/>
    <w:rsid w:val="00092667"/>
    <w:rsid w:val="00092767"/>
    <w:rsid w:val="00093171"/>
    <w:rsid w:val="00094571"/>
    <w:rsid w:val="00094C21"/>
    <w:rsid w:val="00094C8A"/>
    <w:rsid w:val="0009509D"/>
    <w:rsid w:val="000952CF"/>
    <w:rsid w:val="0009557F"/>
    <w:rsid w:val="00095E72"/>
    <w:rsid w:val="000960A1"/>
    <w:rsid w:val="00096497"/>
    <w:rsid w:val="000968D6"/>
    <w:rsid w:val="00096A81"/>
    <w:rsid w:val="00097191"/>
    <w:rsid w:val="000971E3"/>
    <w:rsid w:val="00097827"/>
    <w:rsid w:val="000979A9"/>
    <w:rsid w:val="000A1499"/>
    <w:rsid w:val="000A1960"/>
    <w:rsid w:val="000A1F5A"/>
    <w:rsid w:val="000A21F7"/>
    <w:rsid w:val="000A24A4"/>
    <w:rsid w:val="000A298F"/>
    <w:rsid w:val="000A32B8"/>
    <w:rsid w:val="000A3C42"/>
    <w:rsid w:val="000A46BD"/>
    <w:rsid w:val="000A48AB"/>
    <w:rsid w:val="000A4B54"/>
    <w:rsid w:val="000A5037"/>
    <w:rsid w:val="000A57E9"/>
    <w:rsid w:val="000A5AD0"/>
    <w:rsid w:val="000A5ECB"/>
    <w:rsid w:val="000A5F39"/>
    <w:rsid w:val="000A65A8"/>
    <w:rsid w:val="000A75BB"/>
    <w:rsid w:val="000A7FDF"/>
    <w:rsid w:val="000B007C"/>
    <w:rsid w:val="000B1226"/>
    <w:rsid w:val="000B1453"/>
    <w:rsid w:val="000B164A"/>
    <w:rsid w:val="000B26E8"/>
    <w:rsid w:val="000B3050"/>
    <w:rsid w:val="000B3284"/>
    <w:rsid w:val="000B331C"/>
    <w:rsid w:val="000B3CB8"/>
    <w:rsid w:val="000B471B"/>
    <w:rsid w:val="000B49A5"/>
    <w:rsid w:val="000B4AEE"/>
    <w:rsid w:val="000B4FC1"/>
    <w:rsid w:val="000B60FA"/>
    <w:rsid w:val="000B6EA6"/>
    <w:rsid w:val="000B79B7"/>
    <w:rsid w:val="000B7F2B"/>
    <w:rsid w:val="000C0070"/>
    <w:rsid w:val="000C04C3"/>
    <w:rsid w:val="000C052F"/>
    <w:rsid w:val="000C064F"/>
    <w:rsid w:val="000C0AD6"/>
    <w:rsid w:val="000C1681"/>
    <w:rsid w:val="000C1FB1"/>
    <w:rsid w:val="000C2BF6"/>
    <w:rsid w:val="000C2EBF"/>
    <w:rsid w:val="000C32B5"/>
    <w:rsid w:val="000C3678"/>
    <w:rsid w:val="000C4363"/>
    <w:rsid w:val="000C5167"/>
    <w:rsid w:val="000C5347"/>
    <w:rsid w:val="000C5B4D"/>
    <w:rsid w:val="000C5C47"/>
    <w:rsid w:val="000C5C59"/>
    <w:rsid w:val="000C6105"/>
    <w:rsid w:val="000C6107"/>
    <w:rsid w:val="000C6194"/>
    <w:rsid w:val="000C6374"/>
    <w:rsid w:val="000C67ED"/>
    <w:rsid w:val="000C6852"/>
    <w:rsid w:val="000C75C8"/>
    <w:rsid w:val="000C7606"/>
    <w:rsid w:val="000D02BF"/>
    <w:rsid w:val="000D0BD2"/>
    <w:rsid w:val="000D1302"/>
    <w:rsid w:val="000D1736"/>
    <w:rsid w:val="000D18B2"/>
    <w:rsid w:val="000D1CDF"/>
    <w:rsid w:val="000D1DB5"/>
    <w:rsid w:val="000D1E01"/>
    <w:rsid w:val="000D2188"/>
    <w:rsid w:val="000D21C2"/>
    <w:rsid w:val="000D25A8"/>
    <w:rsid w:val="000D29AE"/>
    <w:rsid w:val="000D2E8C"/>
    <w:rsid w:val="000D349A"/>
    <w:rsid w:val="000D35A9"/>
    <w:rsid w:val="000D3669"/>
    <w:rsid w:val="000D3C86"/>
    <w:rsid w:val="000D4898"/>
    <w:rsid w:val="000D4AF0"/>
    <w:rsid w:val="000D5865"/>
    <w:rsid w:val="000D5C1B"/>
    <w:rsid w:val="000D5C46"/>
    <w:rsid w:val="000D6C4B"/>
    <w:rsid w:val="000D6FCA"/>
    <w:rsid w:val="000D790E"/>
    <w:rsid w:val="000D7E92"/>
    <w:rsid w:val="000E04F9"/>
    <w:rsid w:val="000E07A4"/>
    <w:rsid w:val="000E0C9F"/>
    <w:rsid w:val="000E106A"/>
    <w:rsid w:val="000E10F6"/>
    <w:rsid w:val="000E121D"/>
    <w:rsid w:val="000E1EB4"/>
    <w:rsid w:val="000E1F80"/>
    <w:rsid w:val="000E2348"/>
    <w:rsid w:val="000E270C"/>
    <w:rsid w:val="000E2C4B"/>
    <w:rsid w:val="000E31AD"/>
    <w:rsid w:val="000E380A"/>
    <w:rsid w:val="000E3858"/>
    <w:rsid w:val="000E3E0C"/>
    <w:rsid w:val="000E4008"/>
    <w:rsid w:val="000E46CC"/>
    <w:rsid w:val="000E4858"/>
    <w:rsid w:val="000E4D73"/>
    <w:rsid w:val="000E51C5"/>
    <w:rsid w:val="000E5230"/>
    <w:rsid w:val="000E558A"/>
    <w:rsid w:val="000E5BEA"/>
    <w:rsid w:val="000E5FB4"/>
    <w:rsid w:val="000E629B"/>
    <w:rsid w:val="000E6A55"/>
    <w:rsid w:val="000E6ED5"/>
    <w:rsid w:val="000E7E44"/>
    <w:rsid w:val="000F041C"/>
    <w:rsid w:val="000F08E9"/>
    <w:rsid w:val="000F1036"/>
    <w:rsid w:val="000F109A"/>
    <w:rsid w:val="000F172D"/>
    <w:rsid w:val="000F1D68"/>
    <w:rsid w:val="000F1DE3"/>
    <w:rsid w:val="000F2B3E"/>
    <w:rsid w:val="000F2E3B"/>
    <w:rsid w:val="000F318C"/>
    <w:rsid w:val="000F366A"/>
    <w:rsid w:val="000F4DB8"/>
    <w:rsid w:val="000F4F84"/>
    <w:rsid w:val="000F510F"/>
    <w:rsid w:val="000F5410"/>
    <w:rsid w:val="000F5597"/>
    <w:rsid w:val="000F5FC6"/>
    <w:rsid w:val="000F6924"/>
    <w:rsid w:val="000F6F83"/>
    <w:rsid w:val="000F732E"/>
    <w:rsid w:val="000F73C4"/>
    <w:rsid w:val="000F7830"/>
    <w:rsid w:val="000F7C22"/>
    <w:rsid w:val="00100196"/>
    <w:rsid w:val="001003AC"/>
    <w:rsid w:val="001007F9"/>
    <w:rsid w:val="0010083C"/>
    <w:rsid w:val="00100DDE"/>
    <w:rsid w:val="001012C9"/>
    <w:rsid w:val="00101950"/>
    <w:rsid w:val="001025FB"/>
    <w:rsid w:val="00102610"/>
    <w:rsid w:val="00102A29"/>
    <w:rsid w:val="00102B5F"/>
    <w:rsid w:val="00102F3A"/>
    <w:rsid w:val="00103119"/>
    <w:rsid w:val="00103499"/>
    <w:rsid w:val="00103B49"/>
    <w:rsid w:val="00104612"/>
    <w:rsid w:val="001047B0"/>
    <w:rsid w:val="00104DBD"/>
    <w:rsid w:val="00105B76"/>
    <w:rsid w:val="00105D08"/>
    <w:rsid w:val="001063D1"/>
    <w:rsid w:val="00106DC1"/>
    <w:rsid w:val="00107173"/>
    <w:rsid w:val="0010770A"/>
    <w:rsid w:val="00107D9C"/>
    <w:rsid w:val="00110418"/>
    <w:rsid w:val="001109C2"/>
    <w:rsid w:val="00110D5A"/>
    <w:rsid w:val="00110EEA"/>
    <w:rsid w:val="00110FF8"/>
    <w:rsid w:val="0011162D"/>
    <w:rsid w:val="00111D72"/>
    <w:rsid w:val="00112985"/>
    <w:rsid w:val="0011308B"/>
    <w:rsid w:val="001134F5"/>
    <w:rsid w:val="00114845"/>
    <w:rsid w:val="00114AA6"/>
    <w:rsid w:val="00114DD3"/>
    <w:rsid w:val="001155A9"/>
    <w:rsid w:val="00115B64"/>
    <w:rsid w:val="00115B6C"/>
    <w:rsid w:val="00116574"/>
    <w:rsid w:val="001166AD"/>
    <w:rsid w:val="00116E59"/>
    <w:rsid w:val="0011727F"/>
    <w:rsid w:val="001179C1"/>
    <w:rsid w:val="00120A38"/>
    <w:rsid w:val="00120AC6"/>
    <w:rsid w:val="00120F09"/>
    <w:rsid w:val="00121027"/>
    <w:rsid w:val="00121A5C"/>
    <w:rsid w:val="0012227C"/>
    <w:rsid w:val="00122293"/>
    <w:rsid w:val="001224E3"/>
    <w:rsid w:val="00122810"/>
    <w:rsid w:val="00122BD0"/>
    <w:rsid w:val="00122CDD"/>
    <w:rsid w:val="00123880"/>
    <w:rsid w:val="001239E1"/>
    <w:rsid w:val="00124061"/>
    <w:rsid w:val="00124958"/>
    <w:rsid w:val="00125426"/>
    <w:rsid w:val="00125459"/>
    <w:rsid w:val="00125530"/>
    <w:rsid w:val="00125605"/>
    <w:rsid w:val="001258D0"/>
    <w:rsid w:val="0012636B"/>
    <w:rsid w:val="001268C8"/>
    <w:rsid w:val="00126A33"/>
    <w:rsid w:val="00126FC9"/>
    <w:rsid w:val="00127742"/>
    <w:rsid w:val="001300D3"/>
    <w:rsid w:val="0013095F"/>
    <w:rsid w:val="00130AE9"/>
    <w:rsid w:val="001321B6"/>
    <w:rsid w:val="00132850"/>
    <w:rsid w:val="0013316C"/>
    <w:rsid w:val="00133221"/>
    <w:rsid w:val="0013359D"/>
    <w:rsid w:val="00133795"/>
    <w:rsid w:val="00134301"/>
    <w:rsid w:val="00134422"/>
    <w:rsid w:val="001346AE"/>
    <w:rsid w:val="00134C2D"/>
    <w:rsid w:val="0013529E"/>
    <w:rsid w:val="001358DD"/>
    <w:rsid w:val="00136633"/>
    <w:rsid w:val="00137622"/>
    <w:rsid w:val="001377FB"/>
    <w:rsid w:val="00137C0F"/>
    <w:rsid w:val="001406E9"/>
    <w:rsid w:val="001409DE"/>
    <w:rsid w:val="00140A57"/>
    <w:rsid w:val="00141302"/>
    <w:rsid w:val="001416BD"/>
    <w:rsid w:val="00141FA8"/>
    <w:rsid w:val="0014245A"/>
    <w:rsid w:val="0014288F"/>
    <w:rsid w:val="001429F9"/>
    <w:rsid w:val="00142C3F"/>
    <w:rsid w:val="00142D69"/>
    <w:rsid w:val="0014312D"/>
    <w:rsid w:val="001437E7"/>
    <w:rsid w:val="00143B48"/>
    <w:rsid w:val="00144230"/>
    <w:rsid w:val="001445A1"/>
    <w:rsid w:val="00144F81"/>
    <w:rsid w:val="0014508F"/>
    <w:rsid w:val="001454FB"/>
    <w:rsid w:val="0014567B"/>
    <w:rsid w:val="00145FCB"/>
    <w:rsid w:val="0014604C"/>
    <w:rsid w:val="001463B2"/>
    <w:rsid w:val="00146A49"/>
    <w:rsid w:val="001478B7"/>
    <w:rsid w:val="00147A3A"/>
    <w:rsid w:val="001501BC"/>
    <w:rsid w:val="00150879"/>
    <w:rsid w:val="00151C79"/>
    <w:rsid w:val="00152019"/>
    <w:rsid w:val="0015230F"/>
    <w:rsid w:val="00152505"/>
    <w:rsid w:val="00152631"/>
    <w:rsid w:val="00152EF1"/>
    <w:rsid w:val="0015312B"/>
    <w:rsid w:val="00153A2A"/>
    <w:rsid w:val="0015443D"/>
    <w:rsid w:val="00154507"/>
    <w:rsid w:val="00154690"/>
    <w:rsid w:val="00154DE0"/>
    <w:rsid w:val="0015520E"/>
    <w:rsid w:val="001552A3"/>
    <w:rsid w:val="00155A38"/>
    <w:rsid w:val="00155DB0"/>
    <w:rsid w:val="00156069"/>
    <w:rsid w:val="001566C1"/>
    <w:rsid w:val="00156775"/>
    <w:rsid w:val="00156C72"/>
    <w:rsid w:val="0015764E"/>
    <w:rsid w:val="00157871"/>
    <w:rsid w:val="001579E1"/>
    <w:rsid w:val="00157B34"/>
    <w:rsid w:val="00157F12"/>
    <w:rsid w:val="00157F2D"/>
    <w:rsid w:val="001601F7"/>
    <w:rsid w:val="00160286"/>
    <w:rsid w:val="0016088F"/>
    <w:rsid w:val="00160B3B"/>
    <w:rsid w:val="001611B7"/>
    <w:rsid w:val="001611F8"/>
    <w:rsid w:val="00162182"/>
    <w:rsid w:val="00162502"/>
    <w:rsid w:val="00162504"/>
    <w:rsid w:val="0016322A"/>
    <w:rsid w:val="001634E4"/>
    <w:rsid w:val="001645A6"/>
    <w:rsid w:val="00164834"/>
    <w:rsid w:val="00164BCF"/>
    <w:rsid w:val="0016523A"/>
    <w:rsid w:val="00165277"/>
    <w:rsid w:val="001652B0"/>
    <w:rsid w:val="001653A5"/>
    <w:rsid w:val="001658D4"/>
    <w:rsid w:val="001662E4"/>
    <w:rsid w:val="001664C3"/>
    <w:rsid w:val="00166FE0"/>
    <w:rsid w:val="0016726C"/>
    <w:rsid w:val="0016729E"/>
    <w:rsid w:val="001673C7"/>
    <w:rsid w:val="0016776E"/>
    <w:rsid w:val="001679E3"/>
    <w:rsid w:val="00167BF7"/>
    <w:rsid w:val="0017012E"/>
    <w:rsid w:val="001702F1"/>
    <w:rsid w:val="00171A33"/>
    <w:rsid w:val="001723FB"/>
    <w:rsid w:val="001725D6"/>
    <w:rsid w:val="00172B11"/>
    <w:rsid w:val="00172EB1"/>
    <w:rsid w:val="00173264"/>
    <w:rsid w:val="00173464"/>
    <w:rsid w:val="0017419A"/>
    <w:rsid w:val="001742D6"/>
    <w:rsid w:val="001743B3"/>
    <w:rsid w:val="00174563"/>
    <w:rsid w:val="001749D2"/>
    <w:rsid w:val="00174AD1"/>
    <w:rsid w:val="00174AD8"/>
    <w:rsid w:val="00174BF1"/>
    <w:rsid w:val="001751FD"/>
    <w:rsid w:val="00175714"/>
    <w:rsid w:val="001760CD"/>
    <w:rsid w:val="0017625B"/>
    <w:rsid w:val="00176D2F"/>
    <w:rsid w:val="00176F81"/>
    <w:rsid w:val="00177AFE"/>
    <w:rsid w:val="00177E73"/>
    <w:rsid w:val="00177F4D"/>
    <w:rsid w:val="00177F90"/>
    <w:rsid w:val="00180069"/>
    <w:rsid w:val="001803FD"/>
    <w:rsid w:val="00180786"/>
    <w:rsid w:val="001807FC"/>
    <w:rsid w:val="00180A31"/>
    <w:rsid w:val="00180BC9"/>
    <w:rsid w:val="00180DEB"/>
    <w:rsid w:val="001813EA"/>
    <w:rsid w:val="0018159D"/>
    <w:rsid w:val="00181607"/>
    <w:rsid w:val="0018188C"/>
    <w:rsid w:val="00181C71"/>
    <w:rsid w:val="001823F6"/>
    <w:rsid w:val="00182C4C"/>
    <w:rsid w:val="00183895"/>
    <w:rsid w:val="00183C44"/>
    <w:rsid w:val="00183E47"/>
    <w:rsid w:val="001851D9"/>
    <w:rsid w:val="00185C52"/>
    <w:rsid w:val="001860CA"/>
    <w:rsid w:val="00186B41"/>
    <w:rsid w:val="00186DDE"/>
    <w:rsid w:val="00186E5E"/>
    <w:rsid w:val="00186ED2"/>
    <w:rsid w:val="001871DD"/>
    <w:rsid w:val="001871F2"/>
    <w:rsid w:val="001875F1"/>
    <w:rsid w:val="00190420"/>
    <w:rsid w:val="001906D2"/>
    <w:rsid w:val="001908B1"/>
    <w:rsid w:val="0019164C"/>
    <w:rsid w:val="001919FC"/>
    <w:rsid w:val="00191B3C"/>
    <w:rsid w:val="001925AC"/>
    <w:rsid w:val="0019263E"/>
    <w:rsid w:val="00192BC3"/>
    <w:rsid w:val="00192CAE"/>
    <w:rsid w:val="00192DDA"/>
    <w:rsid w:val="001930A2"/>
    <w:rsid w:val="00193189"/>
    <w:rsid w:val="00193FDB"/>
    <w:rsid w:val="00194802"/>
    <w:rsid w:val="00195172"/>
    <w:rsid w:val="00195E0E"/>
    <w:rsid w:val="00196693"/>
    <w:rsid w:val="00196B2D"/>
    <w:rsid w:val="00197335"/>
    <w:rsid w:val="0019779A"/>
    <w:rsid w:val="00197E83"/>
    <w:rsid w:val="001A02F0"/>
    <w:rsid w:val="001A0696"/>
    <w:rsid w:val="001A06F5"/>
    <w:rsid w:val="001A1FB0"/>
    <w:rsid w:val="001A2738"/>
    <w:rsid w:val="001A2B86"/>
    <w:rsid w:val="001A2CD5"/>
    <w:rsid w:val="001A3622"/>
    <w:rsid w:val="001A3B92"/>
    <w:rsid w:val="001A458D"/>
    <w:rsid w:val="001A549B"/>
    <w:rsid w:val="001A558F"/>
    <w:rsid w:val="001A62D7"/>
    <w:rsid w:val="001A650C"/>
    <w:rsid w:val="001A65C3"/>
    <w:rsid w:val="001A6668"/>
    <w:rsid w:val="001A672F"/>
    <w:rsid w:val="001A6DA4"/>
    <w:rsid w:val="001A7756"/>
    <w:rsid w:val="001A78C6"/>
    <w:rsid w:val="001B09BF"/>
    <w:rsid w:val="001B0C77"/>
    <w:rsid w:val="001B1049"/>
    <w:rsid w:val="001B122F"/>
    <w:rsid w:val="001B164C"/>
    <w:rsid w:val="001B194A"/>
    <w:rsid w:val="001B1AF1"/>
    <w:rsid w:val="001B1D6D"/>
    <w:rsid w:val="001B1F32"/>
    <w:rsid w:val="001B2450"/>
    <w:rsid w:val="001B26F6"/>
    <w:rsid w:val="001B2754"/>
    <w:rsid w:val="001B2AB5"/>
    <w:rsid w:val="001B34B9"/>
    <w:rsid w:val="001B3C02"/>
    <w:rsid w:val="001B42CB"/>
    <w:rsid w:val="001B46E1"/>
    <w:rsid w:val="001B4A0A"/>
    <w:rsid w:val="001B54AB"/>
    <w:rsid w:val="001B5695"/>
    <w:rsid w:val="001B6E9D"/>
    <w:rsid w:val="001B6ED9"/>
    <w:rsid w:val="001C0D0D"/>
    <w:rsid w:val="001C174F"/>
    <w:rsid w:val="001C17A2"/>
    <w:rsid w:val="001C1BE8"/>
    <w:rsid w:val="001C20B4"/>
    <w:rsid w:val="001C2331"/>
    <w:rsid w:val="001C286E"/>
    <w:rsid w:val="001C2D3D"/>
    <w:rsid w:val="001C2F05"/>
    <w:rsid w:val="001C31C2"/>
    <w:rsid w:val="001C33CC"/>
    <w:rsid w:val="001C34FD"/>
    <w:rsid w:val="001C3570"/>
    <w:rsid w:val="001C38D5"/>
    <w:rsid w:val="001C3C8D"/>
    <w:rsid w:val="001C438B"/>
    <w:rsid w:val="001C4B2E"/>
    <w:rsid w:val="001C4D96"/>
    <w:rsid w:val="001C5164"/>
    <w:rsid w:val="001C59ED"/>
    <w:rsid w:val="001C6653"/>
    <w:rsid w:val="001C6C1D"/>
    <w:rsid w:val="001C72C1"/>
    <w:rsid w:val="001C7FC1"/>
    <w:rsid w:val="001D014A"/>
    <w:rsid w:val="001D01C5"/>
    <w:rsid w:val="001D0C4D"/>
    <w:rsid w:val="001D129F"/>
    <w:rsid w:val="001D1AA3"/>
    <w:rsid w:val="001D1C0F"/>
    <w:rsid w:val="001D1E6D"/>
    <w:rsid w:val="001D229C"/>
    <w:rsid w:val="001D29E4"/>
    <w:rsid w:val="001D2B0C"/>
    <w:rsid w:val="001D2B9C"/>
    <w:rsid w:val="001D3C77"/>
    <w:rsid w:val="001D467D"/>
    <w:rsid w:val="001D4A07"/>
    <w:rsid w:val="001D54FD"/>
    <w:rsid w:val="001D579D"/>
    <w:rsid w:val="001D6B34"/>
    <w:rsid w:val="001D7789"/>
    <w:rsid w:val="001D7A57"/>
    <w:rsid w:val="001E0065"/>
    <w:rsid w:val="001E020E"/>
    <w:rsid w:val="001E0A46"/>
    <w:rsid w:val="001E0BF3"/>
    <w:rsid w:val="001E1012"/>
    <w:rsid w:val="001E1097"/>
    <w:rsid w:val="001E2283"/>
    <w:rsid w:val="001E294F"/>
    <w:rsid w:val="001E2E3B"/>
    <w:rsid w:val="001E2E62"/>
    <w:rsid w:val="001E2EC2"/>
    <w:rsid w:val="001E2EF1"/>
    <w:rsid w:val="001E3CB2"/>
    <w:rsid w:val="001E4B4E"/>
    <w:rsid w:val="001E5097"/>
    <w:rsid w:val="001E548F"/>
    <w:rsid w:val="001E671A"/>
    <w:rsid w:val="001E6B86"/>
    <w:rsid w:val="001E6EAD"/>
    <w:rsid w:val="001E7715"/>
    <w:rsid w:val="001E7BB4"/>
    <w:rsid w:val="001E7D14"/>
    <w:rsid w:val="001E7E7D"/>
    <w:rsid w:val="001E7F2D"/>
    <w:rsid w:val="001F0057"/>
    <w:rsid w:val="001F0325"/>
    <w:rsid w:val="001F0A12"/>
    <w:rsid w:val="001F17EE"/>
    <w:rsid w:val="001F19F9"/>
    <w:rsid w:val="001F1CF4"/>
    <w:rsid w:val="001F1FCB"/>
    <w:rsid w:val="001F23B0"/>
    <w:rsid w:val="001F2CC3"/>
    <w:rsid w:val="001F2E56"/>
    <w:rsid w:val="001F2F4F"/>
    <w:rsid w:val="001F3DC3"/>
    <w:rsid w:val="001F40A7"/>
    <w:rsid w:val="001F4957"/>
    <w:rsid w:val="001F4981"/>
    <w:rsid w:val="001F4A77"/>
    <w:rsid w:val="001F5704"/>
    <w:rsid w:val="001F5F54"/>
    <w:rsid w:val="001F66FD"/>
    <w:rsid w:val="001F671E"/>
    <w:rsid w:val="001F69B8"/>
    <w:rsid w:val="001F79E3"/>
    <w:rsid w:val="002001AC"/>
    <w:rsid w:val="00200322"/>
    <w:rsid w:val="00200358"/>
    <w:rsid w:val="0020058B"/>
    <w:rsid w:val="00200703"/>
    <w:rsid w:val="0020088F"/>
    <w:rsid w:val="00200DA8"/>
    <w:rsid w:val="002019BB"/>
    <w:rsid w:val="00201D0E"/>
    <w:rsid w:val="00202090"/>
    <w:rsid w:val="002024F0"/>
    <w:rsid w:val="0020268E"/>
    <w:rsid w:val="00202B16"/>
    <w:rsid w:val="0020306F"/>
    <w:rsid w:val="002031A6"/>
    <w:rsid w:val="00203549"/>
    <w:rsid w:val="00203AB2"/>
    <w:rsid w:val="00203E23"/>
    <w:rsid w:val="00204AE6"/>
    <w:rsid w:val="0020518A"/>
    <w:rsid w:val="00205AC0"/>
    <w:rsid w:val="00205B00"/>
    <w:rsid w:val="0020688E"/>
    <w:rsid w:val="002068FD"/>
    <w:rsid w:val="00206B7A"/>
    <w:rsid w:val="00206BFD"/>
    <w:rsid w:val="00207231"/>
    <w:rsid w:val="002073DA"/>
    <w:rsid w:val="00207771"/>
    <w:rsid w:val="00207794"/>
    <w:rsid w:val="00207C5B"/>
    <w:rsid w:val="002106C7"/>
    <w:rsid w:val="00210BF6"/>
    <w:rsid w:val="00210EC6"/>
    <w:rsid w:val="002117E0"/>
    <w:rsid w:val="0021196E"/>
    <w:rsid w:val="0021282C"/>
    <w:rsid w:val="00212C4C"/>
    <w:rsid w:val="00213129"/>
    <w:rsid w:val="00213861"/>
    <w:rsid w:val="00214118"/>
    <w:rsid w:val="0021416A"/>
    <w:rsid w:val="002143B3"/>
    <w:rsid w:val="00214452"/>
    <w:rsid w:val="00214844"/>
    <w:rsid w:val="00214EB6"/>
    <w:rsid w:val="0021578B"/>
    <w:rsid w:val="00215975"/>
    <w:rsid w:val="00215AD3"/>
    <w:rsid w:val="00215B31"/>
    <w:rsid w:val="00215F31"/>
    <w:rsid w:val="0021645E"/>
    <w:rsid w:val="002165F9"/>
    <w:rsid w:val="00216C72"/>
    <w:rsid w:val="00216D49"/>
    <w:rsid w:val="0021712B"/>
    <w:rsid w:val="00217149"/>
    <w:rsid w:val="00217D59"/>
    <w:rsid w:val="002214A9"/>
    <w:rsid w:val="00221A91"/>
    <w:rsid w:val="00221D73"/>
    <w:rsid w:val="002223F5"/>
    <w:rsid w:val="002224E3"/>
    <w:rsid w:val="00222584"/>
    <w:rsid w:val="00223594"/>
    <w:rsid w:val="0022395F"/>
    <w:rsid w:val="00223A50"/>
    <w:rsid w:val="00223C90"/>
    <w:rsid w:val="00223D66"/>
    <w:rsid w:val="0022423B"/>
    <w:rsid w:val="002243BE"/>
    <w:rsid w:val="00224B80"/>
    <w:rsid w:val="00225130"/>
    <w:rsid w:val="0022534F"/>
    <w:rsid w:val="00225852"/>
    <w:rsid w:val="00226040"/>
    <w:rsid w:val="00226050"/>
    <w:rsid w:val="002260FE"/>
    <w:rsid w:val="0022661D"/>
    <w:rsid w:val="00226638"/>
    <w:rsid w:val="00227203"/>
    <w:rsid w:val="002277DD"/>
    <w:rsid w:val="00227B29"/>
    <w:rsid w:val="00230879"/>
    <w:rsid w:val="00230A18"/>
    <w:rsid w:val="00230A4C"/>
    <w:rsid w:val="002316C3"/>
    <w:rsid w:val="00231EAA"/>
    <w:rsid w:val="00232126"/>
    <w:rsid w:val="002321BC"/>
    <w:rsid w:val="0023229E"/>
    <w:rsid w:val="002326F4"/>
    <w:rsid w:val="00232D96"/>
    <w:rsid w:val="00232E66"/>
    <w:rsid w:val="002331CD"/>
    <w:rsid w:val="00233BB1"/>
    <w:rsid w:val="00233CC8"/>
    <w:rsid w:val="00234365"/>
    <w:rsid w:val="0023478F"/>
    <w:rsid w:val="00235150"/>
    <w:rsid w:val="00235954"/>
    <w:rsid w:val="00236031"/>
    <w:rsid w:val="0023671E"/>
    <w:rsid w:val="002367CA"/>
    <w:rsid w:val="00236D67"/>
    <w:rsid w:val="00236F18"/>
    <w:rsid w:val="00236FB3"/>
    <w:rsid w:val="0024002C"/>
    <w:rsid w:val="002407DC"/>
    <w:rsid w:val="00240BDE"/>
    <w:rsid w:val="00241685"/>
    <w:rsid w:val="002416B6"/>
    <w:rsid w:val="002416B8"/>
    <w:rsid w:val="0024177A"/>
    <w:rsid w:val="00241E93"/>
    <w:rsid w:val="0024243B"/>
    <w:rsid w:val="002424DD"/>
    <w:rsid w:val="002429A2"/>
    <w:rsid w:val="00242D36"/>
    <w:rsid w:val="00242FB0"/>
    <w:rsid w:val="0024319D"/>
    <w:rsid w:val="00243249"/>
    <w:rsid w:val="002438E4"/>
    <w:rsid w:val="0024397C"/>
    <w:rsid w:val="00243CBA"/>
    <w:rsid w:val="002441CC"/>
    <w:rsid w:val="00244378"/>
    <w:rsid w:val="002443CA"/>
    <w:rsid w:val="002446D9"/>
    <w:rsid w:val="00244C73"/>
    <w:rsid w:val="00244CD4"/>
    <w:rsid w:val="00244E9E"/>
    <w:rsid w:val="002457C2"/>
    <w:rsid w:val="00245BE3"/>
    <w:rsid w:val="00245CAD"/>
    <w:rsid w:val="00245D85"/>
    <w:rsid w:val="002461C2"/>
    <w:rsid w:val="00246710"/>
    <w:rsid w:val="0024698F"/>
    <w:rsid w:val="00246AA5"/>
    <w:rsid w:val="00246AD5"/>
    <w:rsid w:val="00246B5C"/>
    <w:rsid w:val="00250714"/>
    <w:rsid w:val="00250B0B"/>
    <w:rsid w:val="00250F93"/>
    <w:rsid w:val="00251B03"/>
    <w:rsid w:val="00251CE0"/>
    <w:rsid w:val="00252138"/>
    <w:rsid w:val="0025263F"/>
    <w:rsid w:val="00253428"/>
    <w:rsid w:val="002539C6"/>
    <w:rsid w:val="00253A2A"/>
    <w:rsid w:val="00253E6E"/>
    <w:rsid w:val="00253FDF"/>
    <w:rsid w:val="002548FE"/>
    <w:rsid w:val="00254A3D"/>
    <w:rsid w:val="00254F8D"/>
    <w:rsid w:val="0025579D"/>
    <w:rsid w:val="00255E47"/>
    <w:rsid w:val="0025620C"/>
    <w:rsid w:val="002562C4"/>
    <w:rsid w:val="00257238"/>
    <w:rsid w:val="00257420"/>
    <w:rsid w:val="00257969"/>
    <w:rsid w:val="002607B4"/>
    <w:rsid w:val="00260DDB"/>
    <w:rsid w:val="00261991"/>
    <w:rsid w:val="00261DAE"/>
    <w:rsid w:val="00262270"/>
    <w:rsid w:val="002623B6"/>
    <w:rsid w:val="0026353F"/>
    <w:rsid w:val="0026398D"/>
    <w:rsid w:val="002648E6"/>
    <w:rsid w:val="00264C04"/>
    <w:rsid w:val="00265002"/>
    <w:rsid w:val="00265514"/>
    <w:rsid w:val="002655D6"/>
    <w:rsid w:val="00265BF1"/>
    <w:rsid w:val="00266DF7"/>
    <w:rsid w:val="00267181"/>
    <w:rsid w:val="002673CB"/>
    <w:rsid w:val="00267A5E"/>
    <w:rsid w:val="00267B5B"/>
    <w:rsid w:val="00270E7A"/>
    <w:rsid w:val="00270E87"/>
    <w:rsid w:val="00270F46"/>
    <w:rsid w:val="002716D5"/>
    <w:rsid w:val="00271ADC"/>
    <w:rsid w:val="00271AF8"/>
    <w:rsid w:val="00271EAC"/>
    <w:rsid w:val="0027272F"/>
    <w:rsid w:val="002728F5"/>
    <w:rsid w:val="00272971"/>
    <w:rsid w:val="002731B3"/>
    <w:rsid w:val="002737FB"/>
    <w:rsid w:val="00273C1B"/>
    <w:rsid w:val="0027452C"/>
    <w:rsid w:val="002757D1"/>
    <w:rsid w:val="00275C92"/>
    <w:rsid w:val="00275D86"/>
    <w:rsid w:val="00275FD7"/>
    <w:rsid w:val="00276098"/>
    <w:rsid w:val="00276B43"/>
    <w:rsid w:val="00276E8D"/>
    <w:rsid w:val="00277194"/>
    <w:rsid w:val="002800D4"/>
    <w:rsid w:val="00280B60"/>
    <w:rsid w:val="00280DE9"/>
    <w:rsid w:val="0028134D"/>
    <w:rsid w:val="00282209"/>
    <w:rsid w:val="002828E3"/>
    <w:rsid w:val="00282EB3"/>
    <w:rsid w:val="00283478"/>
    <w:rsid w:val="002835A1"/>
    <w:rsid w:val="00284372"/>
    <w:rsid w:val="00284D10"/>
    <w:rsid w:val="00285BAF"/>
    <w:rsid w:val="0028699B"/>
    <w:rsid w:val="00286C21"/>
    <w:rsid w:val="00287C09"/>
    <w:rsid w:val="00290078"/>
    <w:rsid w:val="00290165"/>
    <w:rsid w:val="00290B72"/>
    <w:rsid w:val="00290BEB"/>
    <w:rsid w:val="0029128A"/>
    <w:rsid w:val="00291354"/>
    <w:rsid w:val="00291FF4"/>
    <w:rsid w:val="002924A4"/>
    <w:rsid w:val="002928C8"/>
    <w:rsid w:val="0029315F"/>
    <w:rsid w:val="0029320D"/>
    <w:rsid w:val="0029330E"/>
    <w:rsid w:val="00293780"/>
    <w:rsid w:val="00293E41"/>
    <w:rsid w:val="0029526B"/>
    <w:rsid w:val="0029601E"/>
    <w:rsid w:val="002962E3"/>
    <w:rsid w:val="002965BD"/>
    <w:rsid w:val="00296A5E"/>
    <w:rsid w:val="00296FEE"/>
    <w:rsid w:val="002970BB"/>
    <w:rsid w:val="0029728E"/>
    <w:rsid w:val="002979E7"/>
    <w:rsid w:val="00297C55"/>
    <w:rsid w:val="002A048F"/>
    <w:rsid w:val="002A0503"/>
    <w:rsid w:val="002A162A"/>
    <w:rsid w:val="002A1653"/>
    <w:rsid w:val="002A18AE"/>
    <w:rsid w:val="002A1D09"/>
    <w:rsid w:val="002A1D9F"/>
    <w:rsid w:val="002A23C2"/>
    <w:rsid w:val="002A2BE8"/>
    <w:rsid w:val="002A2D32"/>
    <w:rsid w:val="002A2F57"/>
    <w:rsid w:val="002A2FD7"/>
    <w:rsid w:val="002A363E"/>
    <w:rsid w:val="002A3C48"/>
    <w:rsid w:val="002A3EA7"/>
    <w:rsid w:val="002A4872"/>
    <w:rsid w:val="002A4A04"/>
    <w:rsid w:val="002A504F"/>
    <w:rsid w:val="002A5992"/>
    <w:rsid w:val="002A615A"/>
    <w:rsid w:val="002A63D5"/>
    <w:rsid w:val="002A6DB1"/>
    <w:rsid w:val="002A6E42"/>
    <w:rsid w:val="002A6F20"/>
    <w:rsid w:val="002A7C81"/>
    <w:rsid w:val="002A7FFB"/>
    <w:rsid w:val="002B0C65"/>
    <w:rsid w:val="002B10C7"/>
    <w:rsid w:val="002B129C"/>
    <w:rsid w:val="002B14D7"/>
    <w:rsid w:val="002B1813"/>
    <w:rsid w:val="002B1A14"/>
    <w:rsid w:val="002B1C88"/>
    <w:rsid w:val="002B2159"/>
    <w:rsid w:val="002B2A8E"/>
    <w:rsid w:val="002B308B"/>
    <w:rsid w:val="002B30CC"/>
    <w:rsid w:val="002B311D"/>
    <w:rsid w:val="002B3CAB"/>
    <w:rsid w:val="002B3D0F"/>
    <w:rsid w:val="002B41D8"/>
    <w:rsid w:val="002B456B"/>
    <w:rsid w:val="002B4A97"/>
    <w:rsid w:val="002B5562"/>
    <w:rsid w:val="002B599A"/>
    <w:rsid w:val="002B59CE"/>
    <w:rsid w:val="002B7235"/>
    <w:rsid w:val="002B784C"/>
    <w:rsid w:val="002B7CAB"/>
    <w:rsid w:val="002C04B8"/>
    <w:rsid w:val="002C06AC"/>
    <w:rsid w:val="002C10E2"/>
    <w:rsid w:val="002C1183"/>
    <w:rsid w:val="002C1488"/>
    <w:rsid w:val="002C16A8"/>
    <w:rsid w:val="002C18DC"/>
    <w:rsid w:val="002C1D61"/>
    <w:rsid w:val="002C2110"/>
    <w:rsid w:val="002C3248"/>
    <w:rsid w:val="002C3B99"/>
    <w:rsid w:val="002C402D"/>
    <w:rsid w:val="002C40E9"/>
    <w:rsid w:val="002C4AD6"/>
    <w:rsid w:val="002C5319"/>
    <w:rsid w:val="002C54CD"/>
    <w:rsid w:val="002C5811"/>
    <w:rsid w:val="002C58CA"/>
    <w:rsid w:val="002C6029"/>
    <w:rsid w:val="002C61A5"/>
    <w:rsid w:val="002C6686"/>
    <w:rsid w:val="002C6EF0"/>
    <w:rsid w:val="002C7E23"/>
    <w:rsid w:val="002C7E74"/>
    <w:rsid w:val="002D01FB"/>
    <w:rsid w:val="002D02C8"/>
    <w:rsid w:val="002D08BD"/>
    <w:rsid w:val="002D15D1"/>
    <w:rsid w:val="002D1CDC"/>
    <w:rsid w:val="002D24DE"/>
    <w:rsid w:val="002D3029"/>
    <w:rsid w:val="002D3778"/>
    <w:rsid w:val="002D3917"/>
    <w:rsid w:val="002D39DF"/>
    <w:rsid w:val="002D4490"/>
    <w:rsid w:val="002D4A2F"/>
    <w:rsid w:val="002D51F3"/>
    <w:rsid w:val="002D551A"/>
    <w:rsid w:val="002D59CD"/>
    <w:rsid w:val="002D5B9E"/>
    <w:rsid w:val="002D60F5"/>
    <w:rsid w:val="002D65AA"/>
    <w:rsid w:val="002D6AE1"/>
    <w:rsid w:val="002D6BAD"/>
    <w:rsid w:val="002D6E84"/>
    <w:rsid w:val="002D764F"/>
    <w:rsid w:val="002D799B"/>
    <w:rsid w:val="002E08A3"/>
    <w:rsid w:val="002E1365"/>
    <w:rsid w:val="002E1A4F"/>
    <w:rsid w:val="002E1B2F"/>
    <w:rsid w:val="002E290A"/>
    <w:rsid w:val="002E2D0B"/>
    <w:rsid w:val="002E324C"/>
    <w:rsid w:val="002E34BA"/>
    <w:rsid w:val="002E3915"/>
    <w:rsid w:val="002E3D6E"/>
    <w:rsid w:val="002E488F"/>
    <w:rsid w:val="002E5720"/>
    <w:rsid w:val="002E58AE"/>
    <w:rsid w:val="002E5A04"/>
    <w:rsid w:val="002E6098"/>
    <w:rsid w:val="002E6A6C"/>
    <w:rsid w:val="002E6A70"/>
    <w:rsid w:val="002E76D0"/>
    <w:rsid w:val="002E7FB3"/>
    <w:rsid w:val="002F08D9"/>
    <w:rsid w:val="002F0C0E"/>
    <w:rsid w:val="002F0D74"/>
    <w:rsid w:val="002F106D"/>
    <w:rsid w:val="002F1604"/>
    <w:rsid w:val="002F1CE4"/>
    <w:rsid w:val="002F3452"/>
    <w:rsid w:val="002F3B83"/>
    <w:rsid w:val="002F405A"/>
    <w:rsid w:val="002F4278"/>
    <w:rsid w:val="002F5018"/>
    <w:rsid w:val="002F5B34"/>
    <w:rsid w:val="002F5FE3"/>
    <w:rsid w:val="002F676B"/>
    <w:rsid w:val="002F6BA7"/>
    <w:rsid w:val="002F6BC5"/>
    <w:rsid w:val="002F6D44"/>
    <w:rsid w:val="002F705E"/>
    <w:rsid w:val="002F72C3"/>
    <w:rsid w:val="002F76C8"/>
    <w:rsid w:val="002F7BE6"/>
    <w:rsid w:val="002F7F92"/>
    <w:rsid w:val="00300694"/>
    <w:rsid w:val="00300F91"/>
    <w:rsid w:val="00301930"/>
    <w:rsid w:val="003019D7"/>
    <w:rsid w:val="003029BC"/>
    <w:rsid w:val="003034EC"/>
    <w:rsid w:val="00303B41"/>
    <w:rsid w:val="003051B3"/>
    <w:rsid w:val="00305A43"/>
    <w:rsid w:val="00305AC8"/>
    <w:rsid w:val="0030639D"/>
    <w:rsid w:val="003069D1"/>
    <w:rsid w:val="00307250"/>
    <w:rsid w:val="0030774F"/>
    <w:rsid w:val="00307982"/>
    <w:rsid w:val="00307BED"/>
    <w:rsid w:val="00310687"/>
    <w:rsid w:val="00310721"/>
    <w:rsid w:val="00310756"/>
    <w:rsid w:val="00310829"/>
    <w:rsid w:val="00310CF2"/>
    <w:rsid w:val="00310D4F"/>
    <w:rsid w:val="00310E40"/>
    <w:rsid w:val="00311051"/>
    <w:rsid w:val="003114FC"/>
    <w:rsid w:val="00311B8C"/>
    <w:rsid w:val="00311C1A"/>
    <w:rsid w:val="00311E12"/>
    <w:rsid w:val="00311E22"/>
    <w:rsid w:val="0031205B"/>
    <w:rsid w:val="0031220F"/>
    <w:rsid w:val="00312DB7"/>
    <w:rsid w:val="00312F2C"/>
    <w:rsid w:val="003135A3"/>
    <w:rsid w:val="00313BD0"/>
    <w:rsid w:val="00313C45"/>
    <w:rsid w:val="00313EF1"/>
    <w:rsid w:val="0031438E"/>
    <w:rsid w:val="00314BCD"/>
    <w:rsid w:val="00314CC6"/>
    <w:rsid w:val="00315530"/>
    <w:rsid w:val="00315737"/>
    <w:rsid w:val="00315741"/>
    <w:rsid w:val="003168DF"/>
    <w:rsid w:val="00316C28"/>
    <w:rsid w:val="0031781C"/>
    <w:rsid w:val="0031784E"/>
    <w:rsid w:val="00317E0F"/>
    <w:rsid w:val="003226E4"/>
    <w:rsid w:val="00323740"/>
    <w:rsid w:val="00323A98"/>
    <w:rsid w:val="00323F94"/>
    <w:rsid w:val="00324325"/>
    <w:rsid w:val="003243A7"/>
    <w:rsid w:val="0032467A"/>
    <w:rsid w:val="00325C6F"/>
    <w:rsid w:val="00325ECF"/>
    <w:rsid w:val="00326555"/>
    <w:rsid w:val="003267F5"/>
    <w:rsid w:val="00326864"/>
    <w:rsid w:val="00326DD4"/>
    <w:rsid w:val="00326FE9"/>
    <w:rsid w:val="003278D2"/>
    <w:rsid w:val="00331389"/>
    <w:rsid w:val="00332096"/>
    <w:rsid w:val="003327CD"/>
    <w:rsid w:val="003329DC"/>
    <w:rsid w:val="0033336F"/>
    <w:rsid w:val="00333A23"/>
    <w:rsid w:val="00333AA8"/>
    <w:rsid w:val="00333CE6"/>
    <w:rsid w:val="00333D2D"/>
    <w:rsid w:val="00333F8F"/>
    <w:rsid w:val="0033419D"/>
    <w:rsid w:val="00334203"/>
    <w:rsid w:val="00334970"/>
    <w:rsid w:val="00335155"/>
    <w:rsid w:val="0033564A"/>
    <w:rsid w:val="00335EAF"/>
    <w:rsid w:val="00336690"/>
    <w:rsid w:val="0033677A"/>
    <w:rsid w:val="00337050"/>
    <w:rsid w:val="003406FA"/>
    <w:rsid w:val="0034103D"/>
    <w:rsid w:val="00341B0C"/>
    <w:rsid w:val="0034349F"/>
    <w:rsid w:val="00343B03"/>
    <w:rsid w:val="00343C9E"/>
    <w:rsid w:val="003441D8"/>
    <w:rsid w:val="003453B5"/>
    <w:rsid w:val="00345C1F"/>
    <w:rsid w:val="00345F28"/>
    <w:rsid w:val="00346D17"/>
    <w:rsid w:val="00346EBC"/>
    <w:rsid w:val="00346EDA"/>
    <w:rsid w:val="00347000"/>
    <w:rsid w:val="00347346"/>
    <w:rsid w:val="00347600"/>
    <w:rsid w:val="00347EBF"/>
    <w:rsid w:val="003507C4"/>
    <w:rsid w:val="00351254"/>
    <w:rsid w:val="00351480"/>
    <w:rsid w:val="003518F1"/>
    <w:rsid w:val="00351CA4"/>
    <w:rsid w:val="0035251F"/>
    <w:rsid w:val="0035286D"/>
    <w:rsid w:val="00352B02"/>
    <w:rsid w:val="003537BC"/>
    <w:rsid w:val="00353A2D"/>
    <w:rsid w:val="00353EF1"/>
    <w:rsid w:val="00353F5B"/>
    <w:rsid w:val="00354102"/>
    <w:rsid w:val="003542D1"/>
    <w:rsid w:val="00354327"/>
    <w:rsid w:val="0035457F"/>
    <w:rsid w:val="003546A7"/>
    <w:rsid w:val="00354791"/>
    <w:rsid w:val="00354D06"/>
    <w:rsid w:val="00354EC6"/>
    <w:rsid w:val="00354FE9"/>
    <w:rsid w:val="0035599C"/>
    <w:rsid w:val="00355B08"/>
    <w:rsid w:val="0035674A"/>
    <w:rsid w:val="003606C4"/>
    <w:rsid w:val="0036108C"/>
    <w:rsid w:val="003614C0"/>
    <w:rsid w:val="003622D0"/>
    <w:rsid w:val="003627A6"/>
    <w:rsid w:val="00362C27"/>
    <w:rsid w:val="00362C8C"/>
    <w:rsid w:val="00362C9E"/>
    <w:rsid w:val="003630BB"/>
    <w:rsid w:val="00363112"/>
    <w:rsid w:val="00363D40"/>
    <w:rsid w:val="003641DC"/>
    <w:rsid w:val="00365133"/>
    <w:rsid w:val="00366932"/>
    <w:rsid w:val="00367101"/>
    <w:rsid w:val="00367235"/>
    <w:rsid w:val="003672C2"/>
    <w:rsid w:val="003675C5"/>
    <w:rsid w:val="0037075B"/>
    <w:rsid w:val="00370B75"/>
    <w:rsid w:val="00371794"/>
    <w:rsid w:val="003718E8"/>
    <w:rsid w:val="003723D2"/>
    <w:rsid w:val="003724EB"/>
    <w:rsid w:val="00373324"/>
    <w:rsid w:val="00373996"/>
    <w:rsid w:val="00373B3C"/>
    <w:rsid w:val="003753CA"/>
    <w:rsid w:val="00375CA9"/>
    <w:rsid w:val="00376529"/>
    <w:rsid w:val="003765D8"/>
    <w:rsid w:val="00376883"/>
    <w:rsid w:val="00376E3D"/>
    <w:rsid w:val="0037722E"/>
    <w:rsid w:val="00377D8A"/>
    <w:rsid w:val="00380516"/>
    <w:rsid w:val="0038093E"/>
    <w:rsid w:val="00380FE7"/>
    <w:rsid w:val="003812B6"/>
    <w:rsid w:val="003812FA"/>
    <w:rsid w:val="0038144B"/>
    <w:rsid w:val="003817F6"/>
    <w:rsid w:val="00381C0A"/>
    <w:rsid w:val="0038235E"/>
    <w:rsid w:val="00382DDD"/>
    <w:rsid w:val="00383307"/>
    <w:rsid w:val="00383616"/>
    <w:rsid w:val="00383803"/>
    <w:rsid w:val="00383B98"/>
    <w:rsid w:val="00384482"/>
    <w:rsid w:val="00384929"/>
    <w:rsid w:val="00384975"/>
    <w:rsid w:val="00384ED1"/>
    <w:rsid w:val="00385139"/>
    <w:rsid w:val="003854BD"/>
    <w:rsid w:val="00386111"/>
    <w:rsid w:val="0038656B"/>
    <w:rsid w:val="00386B5C"/>
    <w:rsid w:val="00386E20"/>
    <w:rsid w:val="00390859"/>
    <w:rsid w:val="00391E92"/>
    <w:rsid w:val="00391ED5"/>
    <w:rsid w:val="00391F1B"/>
    <w:rsid w:val="00392C74"/>
    <w:rsid w:val="00392D9C"/>
    <w:rsid w:val="00392E1A"/>
    <w:rsid w:val="003930A5"/>
    <w:rsid w:val="0039419F"/>
    <w:rsid w:val="003948F0"/>
    <w:rsid w:val="00394BDD"/>
    <w:rsid w:val="00395483"/>
    <w:rsid w:val="00395EA4"/>
    <w:rsid w:val="00396A5E"/>
    <w:rsid w:val="003973DA"/>
    <w:rsid w:val="00397C50"/>
    <w:rsid w:val="00397DC0"/>
    <w:rsid w:val="00397F84"/>
    <w:rsid w:val="003A0FB4"/>
    <w:rsid w:val="003A183E"/>
    <w:rsid w:val="003A184A"/>
    <w:rsid w:val="003A2441"/>
    <w:rsid w:val="003A24D6"/>
    <w:rsid w:val="003A2D5E"/>
    <w:rsid w:val="003A3B19"/>
    <w:rsid w:val="003A4040"/>
    <w:rsid w:val="003A4B97"/>
    <w:rsid w:val="003A5182"/>
    <w:rsid w:val="003A5417"/>
    <w:rsid w:val="003A58BC"/>
    <w:rsid w:val="003A6006"/>
    <w:rsid w:val="003A68F0"/>
    <w:rsid w:val="003A711F"/>
    <w:rsid w:val="003A7B93"/>
    <w:rsid w:val="003A7C17"/>
    <w:rsid w:val="003B0A15"/>
    <w:rsid w:val="003B0FC2"/>
    <w:rsid w:val="003B14C7"/>
    <w:rsid w:val="003B17FB"/>
    <w:rsid w:val="003B198B"/>
    <w:rsid w:val="003B1AA7"/>
    <w:rsid w:val="003B1DE0"/>
    <w:rsid w:val="003B1EFB"/>
    <w:rsid w:val="003B2358"/>
    <w:rsid w:val="003B29A0"/>
    <w:rsid w:val="003B2A7B"/>
    <w:rsid w:val="003B2B7A"/>
    <w:rsid w:val="003B2CF3"/>
    <w:rsid w:val="003B2D0E"/>
    <w:rsid w:val="003B3AA2"/>
    <w:rsid w:val="003B3C7E"/>
    <w:rsid w:val="003B3F29"/>
    <w:rsid w:val="003B4128"/>
    <w:rsid w:val="003B41C1"/>
    <w:rsid w:val="003B4379"/>
    <w:rsid w:val="003B4AFF"/>
    <w:rsid w:val="003B4C4B"/>
    <w:rsid w:val="003B4E1F"/>
    <w:rsid w:val="003B4EF7"/>
    <w:rsid w:val="003B528B"/>
    <w:rsid w:val="003B5966"/>
    <w:rsid w:val="003B5B45"/>
    <w:rsid w:val="003B60EB"/>
    <w:rsid w:val="003B65D8"/>
    <w:rsid w:val="003B6AD4"/>
    <w:rsid w:val="003B7091"/>
    <w:rsid w:val="003B74F3"/>
    <w:rsid w:val="003B7588"/>
    <w:rsid w:val="003B7E7F"/>
    <w:rsid w:val="003B7EC0"/>
    <w:rsid w:val="003C01CF"/>
    <w:rsid w:val="003C0958"/>
    <w:rsid w:val="003C0F72"/>
    <w:rsid w:val="003C1404"/>
    <w:rsid w:val="003C15ED"/>
    <w:rsid w:val="003C160A"/>
    <w:rsid w:val="003C19F7"/>
    <w:rsid w:val="003C1FD6"/>
    <w:rsid w:val="003C2949"/>
    <w:rsid w:val="003C2C6F"/>
    <w:rsid w:val="003C2CC5"/>
    <w:rsid w:val="003C2DC6"/>
    <w:rsid w:val="003C3516"/>
    <w:rsid w:val="003C3C8C"/>
    <w:rsid w:val="003C404A"/>
    <w:rsid w:val="003C50D3"/>
    <w:rsid w:val="003C52BC"/>
    <w:rsid w:val="003C5667"/>
    <w:rsid w:val="003C5676"/>
    <w:rsid w:val="003C5844"/>
    <w:rsid w:val="003C59CD"/>
    <w:rsid w:val="003C6078"/>
    <w:rsid w:val="003C6984"/>
    <w:rsid w:val="003C7643"/>
    <w:rsid w:val="003C7ADA"/>
    <w:rsid w:val="003C7D5B"/>
    <w:rsid w:val="003C7F0A"/>
    <w:rsid w:val="003D0AE0"/>
    <w:rsid w:val="003D1436"/>
    <w:rsid w:val="003D1877"/>
    <w:rsid w:val="003D1D13"/>
    <w:rsid w:val="003D2009"/>
    <w:rsid w:val="003D2BCB"/>
    <w:rsid w:val="003D2D36"/>
    <w:rsid w:val="003D2E68"/>
    <w:rsid w:val="003D317C"/>
    <w:rsid w:val="003D36FA"/>
    <w:rsid w:val="003D411B"/>
    <w:rsid w:val="003D439C"/>
    <w:rsid w:val="003D47C0"/>
    <w:rsid w:val="003D48EB"/>
    <w:rsid w:val="003D4E2D"/>
    <w:rsid w:val="003D5305"/>
    <w:rsid w:val="003D5654"/>
    <w:rsid w:val="003D5A43"/>
    <w:rsid w:val="003D631F"/>
    <w:rsid w:val="003D6CC4"/>
    <w:rsid w:val="003D70B8"/>
    <w:rsid w:val="003D71A1"/>
    <w:rsid w:val="003D71EE"/>
    <w:rsid w:val="003D7550"/>
    <w:rsid w:val="003D7738"/>
    <w:rsid w:val="003D7A6A"/>
    <w:rsid w:val="003D7BE0"/>
    <w:rsid w:val="003E0C68"/>
    <w:rsid w:val="003E0ED1"/>
    <w:rsid w:val="003E1267"/>
    <w:rsid w:val="003E12C1"/>
    <w:rsid w:val="003E17B5"/>
    <w:rsid w:val="003E1CE0"/>
    <w:rsid w:val="003E26C1"/>
    <w:rsid w:val="003E2E30"/>
    <w:rsid w:val="003E3043"/>
    <w:rsid w:val="003E35F3"/>
    <w:rsid w:val="003E3844"/>
    <w:rsid w:val="003E3EC5"/>
    <w:rsid w:val="003E40AA"/>
    <w:rsid w:val="003E42DB"/>
    <w:rsid w:val="003E4460"/>
    <w:rsid w:val="003E4690"/>
    <w:rsid w:val="003E544D"/>
    <w:rsid w:val="003E5549"/>
    <w:rsid w:val="003E5BEE"/>
    <w:rsid w:val="003E5CF9"/>
    <w:rsid w:val="003E5FC2"/>
    <w:rsid w:val="003E601C"/>
    <w:rsid w:val="003E6146"/>
    <w:rsid w:val="003E63CC"/>
    <w:rsid w:val="003E7171"/>
    <w:rsid w:val="003E72E6"/>
    <w:rsid w:val="003E7753"/>
    <w:rsid w:val="003E77AE"/>
    <w:rsid w:val="003E79CF"/>
    <w:rsid w:val="003F0DEC"/>
    <w:rsid w:val="003F1180"/>
    <w:rsid w:val="003F1722"/>
    <w:rsid w:val="003F1790"/>
    <w:rsid w:val="003F1861"/>
    <w:rsid w:val="003F18FA"/>
    <w:rsid w:val="003F1B20"/>
    <w:rsid w:val="003F1B38"/>
    <w:rsid w:val="003F1E1F"/>
    <w:rsid w:val="003F1F2E"/>
    <w:rsid w:val="003F270D"/>
    <w:rsid w:val="003F2DB4"/>
    <w:rsid w:val="003F322F"/>
    <w:rsid w:val="003F428C"/>
    <w:rsid w:val="003F4920"/>
    <w:rsid w:val="003F4EC0"/>
    <w:rsid w:val="003F50C5"/>
    <w:rsid w:val="003F50FE"/>
    <w:rsid w:val="003F5422"/>
    <w:rsid w:val="003F553A"/>
    <w:rsid w:val="003F6797"/>
    <w:rsid w:val="003F683A"/>
    <w:rsid w:val="003F6F40"/>
    <w:rsid w:val="003F75BB"/>
    <w:rsid w:val="00400233"/>
    <w:rsid w:val="004002ED"/>
    <w:rsid w:val="00400A92"/>
    <w:rsid w:val="00400ECD"/>
    <w:rsid w:val="00400F3C"/>
    <w:rsid w:val="004011FC"/>
    <w:rsid w:val="004012EF"/>
    <w:rsid w:val="00401368"/>
    <w:rsid w:val="00402782"/>
    <w:rsid w:val="00402B3E"/>
    <w:rsid w:val="00403048"/>
    <w:rsid w:val="004032E2"/>
    <w:rsid w:val="0040359A"/>
    <w:rsid w:val="00403FA7"/>
    <w:rsid w:val="00404022"/>
    <w:rsid w:val="004042BE"/>
    <w:rsid w:val="00406499"/>
    <w:rsid w:val="004072F7"/>
    <w:rsid w:val="004074A6"/>
    <w:rsid w:val="004075D3"/>
    <w:rsid w:val="004106DC"/>
    <w:rsid w:val="00410C3B"/>
    <w:rsid w:val="00410D46"/>
    <w:rsid w:val="00410DD1"/>
    <w:rsid w:val="0041120C"/>
    <w:rsid w:val="004116F5"/>
    <w:rsid w:val="00411AE9"/>
    <w:rsid w:val="00411CDE"/>
    <w:rsid w:val="00411D08"/>
    <w:rsid w:val="004121CE"/>
    <w:rsid w:val="0041256E"/>
    <w:rsid w:val="004128EB"/>
    <w:rsid w:val="00412D3F"/>
    <w:rsid w:val="0041337C"/>
    <w:rsid w:val="004134FE"/>
    <w:rsid w:val="00413C76"/>
    <w:rsid w:val="00414FE8"/>
    <w:rsid w:val="00415477"/>
    <w:rsid w:val="0041570E"/>
    <w:rsid w:val="004158C2"/>
    <w:rsid w:val="004171D8"/>
    <w:rsid w:val="00417748"/>
    <w:rsid w:val="0041787A"/>
    <w:rsid w:val="0042007C"/>
    <w:rsid w:val="00420D70"/>
    <w:rsid w:val="00421275"/>
    <w:rsid w:val="004217D9"/>
    <w:rsid w:val="00421F4C"/>
    <w:rsid w:val="00422831"/>
    <w:rsid w:val="004229AB"/>
    <w:rsid w:val="004229E3"/>
    <w:rsid w:val="0042360A"/>
    <w:rsid w:val="00423714"/>
    <w:rsid w:val="0042373D"/>
    <w:rsid w:val="004241B9"/>
    <w:rsid w:val="0042447D"/>
    <w:rsid w:val="00424D20"/>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D09"/>
    <w:rsid w:val="00430FBA"/>
    <w:rsid w:val="00431E3F"/>
    <w:rsid w:val="00431F70"/>
    <w:rsid w:val="0043288D"/>
    <w:rsid w:val="00432B88"/>
    <w:rsid w:val="00433786"/>
    <w:rsid w:val="00433DC1"/>
    <w:rsid w:val="00434F89"/>
    <w:rsid w:val="00436365"/>
    <w:rsid w:val="00436A91"/>
    <w:rsid w:val="00436FDB"/>
    <w:rsid w:val="00437197"/>
    <w:rsid w:val="00437321"/>
    <w:rsid w:val="00437D89"/>
    <w:rsid w:val="00437DAD"/>
    <w:rsid w:val="00440113"/>
    <w:rsid w:val="0044046B"/>
    <w:rsid w:val="00440D37"/>
    <w:rsid w:val="0044123C"/>
    <w:rsid w:val="0044152E"/>
    <w:rsid w:val="00441DDE"/>
    <w:rsid w:val="004423B8"/>
    <w:rsid w:val="004425C0"/>
    <w:rsid w:val="004425DB"/>
    <w:rsid w:val="00442763"/>
    <w:rsid w:val="004427E3"/>
    <w:rsid w:val="00442AAE"/>
    <w:rsid w:val="00442CF4"/>
    <w:rsid w:val="00443324"/>
    <w:rsid w:val="0044368B"/>
    <w:rsid w:val="00443D76"/>
    <w:rsid w:val="00444EA8"/>
    <w:rsid w:val="00445D15"/>
    <w:rsid w:val="00445E19"/>
    <w:rsid w:val="00446382"/>
    <w:rsid w:val="00446AFB"/>
    <w:rsid w:val="00446DF6"/>
    <w:rsid w:val="00447881"/>
    <w:rsid w:val="0044789C"/>
    <w:rsid w:val="004505BE"/>
    <w:rsid w:val="00450979"/>
    <w:rsid w:val="0045119D"/>
    <w:rsid w:val="00451933"/>
    <w:rsid w:val="004521C4"/>
    <w:rsid w:val="00452219"/>
    <w:rsid w:val="0045228D"/>
    <w:rsid w:val="004525FD"/>
    <w:rsid w:val="00452664"/>
    <w:rsid w:val="00452DF3"/>
    <w:rsid w:val="0045346C"/>
    <w:rsid w:val="004541F6"/>
    <w:rsid w:val="00454C8A"/>
    <w:rsid w:val="00454CAA"/>
    <w:rsid w:val="00455466"/>
    <w:rsid w:val="004555CA"/>
    <w:rsid w:val="004560B4"/>
    <w:rsid w:val="00456CE3"/>
    <w:rsid w:val="00457171"/>
    <w:rsid w:val="004571F9"/>
    <w:rsid w:val="004573FE"/>
    <w:rsid w:val="004601A7"/>
    <w:rsid w:val="004607F3"/>
    <w:rsid w:val="00460911"/>
    <w:rsid w:val="0046157C"/>
    <w:rsid w:val="00461D81"/>
    <w:rsid w:val="00461EF6"/>
    <w:rsid w:val="00461FA0"/>
    <w:rsid w:val="00462164"/>
    <w:rsid w:val="0046270F"/>
    <w:rsid w:val="00463145"/>
    <w:rsid w:val="004632E7"/>
    <w:rsid w:val="0046336C"/>
    <w:rsid w:val="00463437"/>
    <w:rsid w:val="00463B28"/>
    <w:rsid w:val="0046400E"/>
    <w:rsid w:val="00464183"/>
    <w:rsid w:val="00464FE4"/>
    <w:rsid w:val="004657C4"/>
    <w:rsid w:val="00465A0E"/>
    <w:rsid w:val="00465ECE"/>
    <w:rsid w:val="00466013"/>
    <w:rsid w:val="004660CD"/>
    <w:rsid w:val="00467234"/>
    <w:rsid w:val="00467448"/>
    <w:rsid w:val="00467F1D"/>
    <w:rsid w:val="00470587"/>
    <w:rsid w:val="00470D65"/>
    <w:rsid w:val="00471016"/>
    <w:rsid w:val="00471215"/>
    <w:rsid w:val="00471AAC"/>
    <w:rsid w:val="004726B9"/>
    <w:rsid w:val="00472BC4"/>
    <w:rsid w:val="0047343A"/>
    <w:rsid w:val="0047345C"/>
    <w:rsid w:val="0047375E"/>
    <w:rsid w:val="00473992"/>
    <w:rsid w:val="00474718"/>
    <w:rsid w:val="00474E41"/>
    <w:rsid w:val="0047567C"/>
    <w:rsid w:val="004758EC"/>
    <w:rsid w:val="00475C4E"/>
    <w:rsid w:val="00475C62"/>
    <w:rsid w:val="00475F3B"/>
    <w:rsid w:val="00475FCE"/>
    <w:rsid w:val="00475FED"/>
    <w:rsid w:val="004768BE"/>
    <w:rsid w:val="0047697A"/>
    <w:rsid w:val="00477839"/>
    <w:rsid w:val="0048002F"/>
    <w:rsid w:val="00480643"/>
    <w:rsid w:val="00481694"/>
    <w:rsid w:val="0048207B"/>
    <w:rsid w:val="00482413"/>
    <w:rsid w:val="00482CC4"/>
    <w:rsid w:val="0048388A"/>
    <w:rsid w:val="00483907"/>
    <w:rsid w:val="00483B9B"/>
    <w:rsid w:val="00483CB7"/>
    <w:rsid w:val="00483CE6"/>
    <w:rsid w:val="00484D93"/>
    <w:rsid w:val="00486851"/>
    <w:rsid w:val="00486A18"/>
    <w:rsid w:val="00486B42"/>
    <w:rsid w:val="00486B8E"/>
    <w:rsid w:val="00486E6E"/>
    <w:rsid w:val="00487A57"/>
    <w:rsid w:val="00487C3D"/>
    <w:rsid w:val="00490389"/>
    <w:rsid w:val="00490A82"/>
    <w:rsid w:val="00490DD4"/>
    <w:rsid w:val="00490E44"/>
    <w:rsid w:val="00490FC5"/>
    <w:rsid w:val="00491335"/>
    <w:rsid w:val="00491441"/>
    <w:rsid w:val="00491703"/>
    <w:rsid w:val="004918DA"/>
    <w:rsid w:val="004921F0"/>
    <w:rsid w:val="004924AE"/>
    <w:rsid w:val="00492C1B"/>
    <w:rsid w:val="004937F2"/>
    <w:rsid w:val="00493D6C"/>
    <w:rsid w:val="004940B5"/>
    <w:rsid w:val="00494C6C"/>
    <w:rsid w:val="0049538F"/>
    <w:rsid w:val="004953A4"/>
    <w:rsid w:val="00495DBD"/>
    <w:rsid w:val="0049617C"/>
    <w:rsid w:val="004961D3"/>
    <w:rsid w:val="00497CE9"/>
    <w:rsid w:val="00497E69"/>
    <w:rsid w:val="004A0215"/>
    <w:rsid w:val="004A02A1"/>
    <w:rsid w:val="004A03A5"/>
    <w:rsid w:val="004A041D"/>
    <w:rsid w:val="004A1834"/>
    <w:rsid w:val="004A25E8"/>
    <w:rsid w:val="004A2B5E"/>
    <w:rsid w:val="004A2B71"/>
    <w:rsid w:val="004A3123"/>
    <w:rsid w:val="004A3385"/>
    <w:rsid w:val="004A3BA4"/>
    <w:rsid w:val="004A42CE"/>
    <w:rsid w:val="004A497A"/>
    <w:rsid w:val="004A49B8"/>
    <w:rsid w:val="004A4D8F"/>
    <w:rsid w:val="004A5C58"/>
    <w:rsid w:val="004A6359"/>
    <w:rsid w:val="004A68D8"/>
    <w:rsid w:val="004A7CE5"/>
    <w:rsid w:val="004A7D30"/>
    <w:rsid w:val="004B05CA"/>
    <w:rsid w:val="004B0610"/>
    <w:rsid w:val="004B095F"/>
    <w:rsid w:val="004B09B2"/>
    <w:rsid w:val="004B2144"/>
    <w:rsid w:val="004B266E"/>
    <w:rsid w:val="004B2E48"/>
    <w:rsid w:val="004B3A81"/>
    <w:rsid w:val="004B3CCD"/>
    <w:rsid w:val="004B3DA7"/>
    <w:rsid w:val="004B3F24"/>
    <w:rsid w:val="004B43BF"/>
    <w:rsid w:val="004B4528"/>
    <w:rsid w:val="004B4D4F"/>
    <w:rsid w:val="004B4E77"/>
    <w:rsid w:val="004B5ADB"/>
    <w:rsid w:val="004B5C52"/>
    <w:rsid w:val="004B5E3A"/>
    <w:rsid w:val="004B5EAE"/>
    <w:rsid w:val="004B6476"/>
    <w:rsid w:val="004B65FF"/>
    <w:rsid w:val="004B69AE"/>
    <w:rsid w:val="004B79BB"/>
    <w:rsid w:val="004B7FBD"/>
    <w:rsid w:val="004C01E9"/>
    <w:rsid w:val="004C09D7"/>
    <w:rsid w:val="004C0A4E"/>
    <w:rsid w:val="004C0B19"/>
    <w:rsid w:val="004C0D18"/>
    <w:rsid w:val="004C117C"/>
    <w:rsid w:val="004C1871"/>
    <w:rsid w:val="004C18F6"/>
    <w:rsid w:val="004C1D42"/>
    <w:rsid w:val="004C2056"/>
    <w:rsid w:val="004C3B70"/>
    <w:rsid w:val="004C452D"/>
    <w:rsid w:val="004C4B3D"/>
    <w:rsid w:val="004C4F1B"/>
    <w:rsid w:val="004C526E"/>
    <w:rsid w:val="004C5BA6"/>
    <w:rsid w:val="004C5E75"/>
    <w:rsid w:val="004C5F2D"/>
    <w:rsid w:val="004C69A5"/>
    <w:rsid w:val="004C6D05"/>
    <w:rsid w:val="004D0C02"/>
    <w:rsid w:val="004D12FC"/>
    <w:rsid w:val="004D1985"/>
    <w:rsid w:val="004D1B44"/>
    <w:rsid w:val="004D1B4A"/>
    <w:rsid w:val="004D2171"/>
    <w:rsid w:val="004D23DE"/>
    <w:rsid w:val="004D2691"/>
    <w:rsid w:val="004D385D"/>
    <w:rsid w:val="004D3AF3"/>
    <w:rsid w:val="004D3FAE"/>
    <w:rsid w:val="004D4266"/>
    <w:rsid w:val="004D4351"/>
    <w:rsid w:val="004D47D6"/>
    <w:rsid w:val="004D4A01"/>
    <w:rsid w:val="004D56EA"/>
    <w:rsid w:val="004D5949"/>
    <w:rsid w:val="004D5ADC"/>
    <w:rsid w:val="004D6266"/>
    <w:rsid w:val="004D6532"/>
    <w:rsid w:val="004D677F"/>
    <w:rsid w:val="004D7296"/>
    <w:rsid w:val="004D7A12"/>
    <w:rsid w:val="004D7BB6"/>
    <w:rsid w:val="004E0908"/>
    <w:rsid w:val="004E1443"/>
    <w:rsid w:val="004E156C"/>
    <w:rsid w:val="004E20E1"/>
    <w:rsid w:val="004E22F2"/>
    <w:rsid w:val="004E2880"/>
    <w:rsid w:val="004E3626"/>
    <w:rsid w:val="004E3E83"/>
    <w:rsid w:val="004E498C"/>
    <w:rsid w:val="004E4B9E"/>
    <w:rsid w:val="004E4D39"/>
    <w:rsid w:val="004E4EBD"/>
    <w:rsid w:val="004E557C"/>
    <w:rsid w:val="004E58FE"/>
    <w:rsid w:val="004E5AEE"/>
    <w:rsid w:val="004E646C"/>
    <w:rsid w:val="004E6481"/>
    <w:rsid w:val="004E6DDB"/>
    <w:rsid w:val="004E6E63"/>
    <w:rsid w:val="004E75C8"/>
    <w:rsid w:val="004E7783"/>
    <w:rsid w:val="004E7E05"/>
    <w:rsid w:val="004E7EA6"/>
    <w:rsid w:val="004F03BC"/>
    <w:rsid w:val="004F0DAC"/>
    <w:rsid w:val="004F0FDC"/>
    <w:rsid w:val="004F16D6"/>
    <w:rsid w:val="004F274C"/>
    <w:rsid w:val="004F3414"/>
    <w:rsid w:val="004F348E"/>
    <w:rsid w:val="004F34E1"/>
    <w:rsid w:val="004F35C3"/>
    <w:rsid w:val="004F3AFB"/>
    <w:rsid w:val="004F3BA3"/>
    <w:rsid w:val="004F3F13"/>
    <w:rsid w:val="004F401E"/>
    <w:rsid w:val="004F430D"/>
    <w:rsid w:val="004F4702"/>
    <w:rsid w:val="004F4891"/>
    <w:rsid w:val="004F49A4"/>
    <w:rsid w:val="004F4C64"/>
    <w:rsid w:val="004F5577"/>
    <w:rsid w:val="004F5D7E"/>
    <w:rsid w:val="004F7425"/>
    <w:rsid w:val="004F7666"/>
    <w:rsid w:val="004F7CD4"/>
    <w:rsid w:val="005007B4"/>
    <w:rsid w:val="00500BA5"/>
    <w:rsid w:val="005010C3"/>
    <w:rsid w:val="0050180F"/>
    <w:rsid w:val="00501B64"/>
    <w:rsid w:val="00501D59"/>
    <w:rsid w:val="0050213E"/>
    <w:rsid w:val="00502A2B"/>
    <w:rsid w:val="00502D5C"/>
    <w:rsid w:val="00503387"/>
    <w:rsid w:val="00503AA1"/>
    <w:rsid w:val="005048F3"/>
    <w:rsid w:val="00504D3F"/>
    <w:rsid w:val="00505017"/>
    <w:rsid w:val="005054D0"/>
    <w:rsid w:val="00505575"/>
    <w:rsid w:val="00505957"/>
    <w:rsid w:val="005059F0"/>
    <w:rsid w:val="00505C79"/>
    <w:rsid w:val="00505CBF"/>
    <w:rsid w:val="005073EA"/>
    <w:rsid w:val="00507814"/>
    <w:rsid w:val="00507F68"/>
    <w:rsid w:val="005103BF"/>
    <w:rsid w:val="0051048B"/>
    <w:rsid w:val="0051085D"/>
    <w:rsid w:val="00510BDB"/>
    <w:rsid w:val="0051126F"/>
    <w:rsid w:val="00511EA8"/>
    <w:rsid w:val="005124B1"/>
    <w:rsid w:val="00512503"/>
    <w:rsid w:val="00513004"/>
    <w:rsid w:val="00513A5B"/>
    <w:rsid w:val="00513ADF"/>
    <w:rsid w:val="005141E2"/>
    <w:rsid w:val="00514F14"/>
    <w:rsid w:val="00515520"/>
    <w:rsid w:val="0051557F"/>
    <w:rsid w:val="00516152"/>
    <w:rsid w:val="005171DA"/>
    <w:rsid w:val="0052032E"/>
    <w:rsid w:val="005203D3"/>
    <w:rsid w:val="005206BE"/>
    <w:rsid w:val="00520C2E"/>
    <w:rsid w:val="00521320"/>
    <w:rsid w:val="00521540"/>
    <w:rsid w:val="00521BA7"/>
    <w:rsid w:val="00521E3D"/>
    <w:rsid w:val="00522174"/>
    <w:rsid w:val="00522C61"/>
    <w:rsid w:val="0052387D"/>
    <w:rsid w:val="00523FE6"/>
    <w:rsid w:val="00524C99"/>
    <w:rsid w:val="00525CE9"/>
    <w:rsid w:val="00525D84"/>
    <w:rsid w:val="0052630B"/>
    <w:rsid w:val="0052655E"/>
    <w:rsid w:val="0052659F"/>
    <w:rsid w:val="00527B2C"/>
    <w:rsid w:val="00527C66"/>
    <w:rsid w:val="0053055F"/>
    <w:rsid w:val="00530CC0"/>
    <w:rsid w:val="00532F2B"/>
    <w:rsid w:val="00532FFD"/>
    <w:rsid w:val="0053371E"/>
    <w:rsid w:val="00533820"/>
    <w:rsid w:val="00533832"/>
    <w:rsid w:val="005352F8"/>
    <w:rsid w:val="005364AA"/>
    <w:rsid w:val="0053692B"/>
    <w:rsid w:val="00536F56"/>
    <w:rsid w:val="00537965"/>
    <w:rsid w:val="00537990"/>
    <w:rsid w:val="00540545"/>
    <w:rsid w:val="005415D1"/>
    <w:rsid w:val="00541B7B"/>
    <w:rsid w:val="00542784"/>
    <w:rsid w:val="00542D46"/>
    <w:rsid w:val="00542DC8"/>
    <w:rsid w:val="00543B7C"/>
    <w:rsid w:val="00543BB0"/>
    <w:rsid w:val="0054419A"/>
    <w:rsid w:val="005441FB"/>
    <w:rsid w:val="0054425D"/>
    <w:rsid w:val="00544C00"/>
    <w:rsid w:val="00545470"/>
    <w:rsid w:val="005458D3"/>
    <w:rsid w:val="005458DA"/>
    <w:rsid w:val="00545A01"/>
    <w:rsid w:val="00545E61"/>
    <w:rsid w:val="00545ECA"/>
    <w:rsid w:val="00545F45"/>
    <w:rsid w:val="00545F8C"/>
    <w:rsid w:val="00546191"/>
    <w:rsid w:val="00546DA1"/>
    <w:rsid w:val="005473A0"/>
    <w:rsid w:val="005473C3"/>
    <w:rsid w:val="0055003D"/>
    <w:rsid w:val="00550DCB"/>
    <w:rsid w:val="00550FA5"/>
    <w:rsid w:val="00550FAD"/>
    <w:rsid w:val="00551118"/>
    <w:rsid w:val="00551200"/>
    <w:rsid w:val="00551296"/>
    <w:rsid w:val="00551810"/>
    <w:rsid w:val="00552351"/>
    <w:rsid w:val="00552730"/>
    <w:rsid w:val="00552813"/>
    <w:rsid w:val="00552954"/>
    <w:rsid w:val="005529DB"/>
    <w:rsid w:val="00552AE9"/>
    <w:rsid w:val="00554199"/>
    <w:rsid w:val="005543D0"/>
    <w:rsid w:val="00554520"/>
    <w:rsid w:val="00554795"/>
    <w:rsid w:val="005547A7"/>
    <w:rsid w:val="00554DA8"/>
    <w:rsid w:val="0055511B"/>
    <w:rsid w:val="0055556E"/>
    <w:rsid w:val="0055568D"/>
    <w:rsid w:val="00555A91"/>
    <w:rsid w:val="00555B14"/>
    <w:rsid w:val="00556646"/>
    <w:rsid w:val="00556CAA"/>
    <w:rsid w:val="00557C21"/>
    <w:rsid w:val="005603FC"/>
    <w:rsid w:val="0056061D"/>
    <w:rsid w:val="00560885"/>
    <w:rsid w:val="00560A33"/>
    <w:rsid w:val="00560C6F"/>
    <w:rsid w:val="00560E65"/>
    <w:rsid w:val="005617DA"/>
    <w:rsid w:val="005621A7"/>
    <w:rsid w:val="0056286B"/>
    <w:rsid w:val="00562CE3"/>
    <w:rsid w:val="00562DA5"/>
    <w:rsid w:val="00562E62"/>
    <w:rsid w:val="005632A0"/>
    <w:rsid w:val="00564489"/>
    <w:rsid w:val="0056453B"/>
    <w:rsid w:val="0056497E"/>
    <w:rsid w:val="00564F77"/>
    <w:rsid w:val="0056501A"/>
    <w:rsid w:val="005657FC"/>
    <w:rsid w:val="00565F76"/>
    <w:rsid w:val="0056608B"/>
    <w:rsid w:val="0056620F"/>
    <w:rsid w:val="00566BA9"/>
    <w:rsid w:val="00567064"/>
    <w:rsid w:val="00567692"/>
    <w:rsid w:val="00567C79"/>
    <w:rsid w:val="00567EE0"/>
    <w:rsid w:val="0057057F"/>
    <w:rsid w:val="00570AD3"/>
    <w:rsid w:val="00571212"/>
    <w:rsid w:val="0057184A"/>
    <w:rsid w:val="0057197E"/>
    <w:rsid w:val="005720AA"/>
    <w:rsid w:val="005724E7"/>
    <w:rsid w:val="00572A50"/>
    <w:rsid w:val="00573312"/>
    <w:rsid w:val="0057372F"/>
    <w:rsid w:val="00573DE9"/>
    <w:rsid w:val="00573F05"/>
    <w:rsid w:val="00574255"/>
    <w:rsid w:val="0057440A"/>
    <w:rsid w:val="00574758"/>
    <w:rsid w:val="00576B03"/>
    <w:rsid w:val="00576C6B"/>
    <w:rsid w:val="00577533"/>
    <w:rsid w:val="00577F65"/>
    <w:rsid w:val="005801B6"/>
    <w:rsid w:val="005803C8"/>
    <w:rsid w:val="0058173A"/>
    <w:rsid w:val="005817BB"/>
    <w:rsid w:val="00581C13"/>
    <w:rsid w:val="00582352"/>
    <w:rsid w:val="00582355"/>
    <w:rsid w:val="00582B80"/>
    <w:rsid w:val="00583190"/>
    <w:rsid w:val="00583B93"/>
    <w:rsid w:val="00584525"/>
    <w:rsid w:val="005845D8"/>
    <w:rsid w:val="005849FB"/>
    <w:rsid w:val="00584D33"/>
    <w:rsid w:val="005852DE"/>
    <w:rsid w:val="005853F2"/>
    <w:rsid w:val="00585481"/>
    <w:rsid w:val="0058671C"/>
    <w:rsid w:val="00587A9C"/>
    <w:rsid w:val="00587ED3"/>
    <w:rsid w:val="00590038"/>
    <w:rsid w:val="0059029E"/>
    <w:rsid w:val="0059131F"/>
    <w:rsid w:val="00592075"/>
    <w:rsid w:val="00592C49"/>
    <w:rsid w:val="00593662"/>
    <w:rsid w:val="00594052"/>
    <w:rsid w:val="005944EB"/>
    <w:rsid w:val="005955BA"/>
    <w:rsid w:val="00596220"/>
    <w:rsid w:val="00596586"/>
    <w:rsid w:val="00596AE2"/>
    <w:rsid w:val="005976D9"/>
    <w:rsid w:val="00597953"/>
    <w:rsid w:val="00597DB5"/>
    <w:rsid w:val="005A03A3"/>
    <w:rsid w:val="005A0431"/>
    <w:rsid w:val="005A0826"/>
    <w:rsid w:val="005A08FD"/>
    <w:rsid w:val="005A0919"/>
    <w:rsid w:val="005A0CAD"/>
    <w:rsid w:val="005A0D2A"/>
    <w:rsid w:val="005A0D57"/>
    <w:rsid w:val="005A1CD9"/>
    <w:rsid w:val="005A2142"/>
    <w:rsid w:val="005A28EA"/>
    <w:rsid w:val="005A3DB1"/>
    <w:rsid w:val="005A3F87"/>
    <w:rsid w:val="005A4B6D"/>
    <w:rsid w:val="005A4BAA"/>
    <w:rsid w:val="005A4F9C"/>
    <w:rsid w:val="005A513D"/>
    <w:rsid w:val="005A518B"/>
    <w:rsid w:val="005A5196"/>
    <w:rsid w:val="005A537F"/>
    <w:rsid w:val="005A57F2"/>
    <w:rsid w:val="005A5A28"/>
    <w:rsid w:val="005A5FA4"/>
    <w:rsid w:val="005A6344"/>
    <w:rsid w:val="005A6B69"/>
    <w:rsid w:val="005A6BF8"/>
    <w:rsid w:val="005A702A"/>
    <w:rsid w:val="005A7636"/>
    <w:rsid w:val="005A7C28"/>
    <w:rsid w:val="005B0102"/>
    <w:rsid w:val="005B04C8"/>
    <w:rsid w:val="005B0C87"/>
    <w:rsid w:val="005B0E8F"/>
    <w:rsid w:val="005B12B1"/>
    <w:rsid w:val="005B2139"/>
    <w:rsid w:val="005B244A"/>
    <w:rsid w:val="005B26B8"/>
    <w:rsid w:val="005B2AAC"/>
    <w:rsid w:val="005B3155"/>
    <w:rsid w:val="005B3664"/>
    <w:rsid w:val="005B3903"/>
    <w:rsid w:val="005B3C06"/>
    <w:rsid w:val="005B3D0B"/>
    <w:rsid w:val="005B5814"/>
    <w:rsid w:val="005B5CAE"/>
    <w:rsid w:val="005B5CE3"/>
    <w:rsid w:val="005B6222"/>
    <w:rsid w:val="005B6C2A"/>
    <w:rsid w:val="005B6E49"/>
    <w:rsid w:val="005B6E79"/>
    <w:rsid w:val="005B6E88"/>
    <w:rsid w:val="005B74DB"/>
    <w:rsid w:val="005B75E3"/>
    <w:rsid w:val="005B76D9"/>
    <w:rsid w:val="005B7CA3"/>
    <w:rsid w:val="005B7EC5"/>
    <w:rsid w:val="005B7FDA"/>
    <w:rsid w:val="005C0FCF"/>
    <w:rsid w:val="005C10CF"/>
    <w:rsid w:val="005C1C34"/>
    <w:rsid w:val="005C2465"/>
    <w:rsid w:val="005C37BC"/>
    <w:rsid w:val="005C43F0"/>
    <w:rsid w:val="005C4C6B"/>
    <w:rsid w:val="005C4C8A"/>
    <w:rsid w:val="005C5071"/>
    <w:rsid w:val="005C51EE"/>
    <w:rsid w:val="005C5427"/>
    <w:rsid w:val="005C5CBB"/>
    <w:rsid w:val="005C6179"/>
    <w:rsid w:val="005C6759"/>
    <w:rsid w:val="005C6E37"/>
    <w:rsid w:val="005C739E"/>
    <w:rsid w:val="005C75BC"/>
    <w:rsid w:val="005D029B"/>
    <w:rsid w:val="005D09B0"/>
    <w:rsid w:val="005D10E6"/>
    <w:rsid w:val="005D1264"/>
    <w:rsid w:val="005D1DD2"/>
    <w:rsid w:val="005D1EF5"/>
    <w:rsid w:val="005D38C2"/>
    <w:rsid w:val="005D39C0"/>
    <w:rsid w:val="005D3A7E"/>
    <w:rsid w:val="005D477D"/>
    <w:rsid w:val="005D55C1"/>
    <w:rsid w:val="005D58FB"/>
    <w:rsid w:val="005D5DB1"/>
    <w:rsid w:val="005D625A"/>
    <w:rsid w:val="005D6817"/>
    <w:rsid w:val="005D748D"/>
    <w:rsid w:val="005D783D"/>
    <w:rsid w:val="005D7E5E"/>
    <w:rsid w:val="005D7EE7"/>
    <w:rsid w:val="005E02DC"/>
    <w:rsid w:val="005E05BC"/>
    <w:rsid w:val="005E0B74"/>
    <w:rsid w:val="005E1398"/>
    <w:rsid w:val="005E14BF"/>
    <w:rsid w:val="005E1752"/>
    <w:rsid w:val="005E1AA7"/>
    <w:rsid w:val="005E1DCC"/>
    <w:rsid w:val="005E1E22"/>
    <w:rsid w:val="005E3487"/>
    <w:rsid w:val="005E3854"/>
    <w:rsid w:val="005E3EE2"/>
    <w:rsid w:val="005E42E2"/>
    <w:rsid w:val="005E4477"/>
    <w:rsid w:val="005E4A6D"/>
    <w:rsid w:val="005E59F2"/>
    <w:rsid w:val="005E5DDA"/>
    <w:rsid w:val="005E5E55"/>
    <w:rsid w:val="005E5EBB"/>
    <w:rsid w:val="005E6040"/>
    <w:rsid w:val="005E6830"/>
    <w:rsid w:val="005E6930"/>
    <w:rsid w:val="005E6C26"/>
    <w:rsid w:val="005E6CB2"/>
    <w:rsid w:val="005E6F18"/>
    <w:rsid w:val="005E71C6"/>
    <w:rsid w:val="005E71DC"/>
    <w:rsid w:val="005E7452"/>
    <w:rsid w:val="005F11DF"/>
    <w:rsid w:val="005F1950"/>
    <w:rsid w:val="005F2225"/>
    <w:rsid w:val="005F2A94"/>
    <w:rsid w:val="005F34B7"/>
    <w:rsid w:val="005F34E6"/>
    <w:rsid w:val="005F374A"/>
    <w:rsid w:val="005F3B53"/>
    <w:rsid w:val="005F51F3"/>
    <w:rsid w:val="005F53E7"/>
    <w:rsid w:val="005F5550"/>
    <w:rsid w:val="005F56D9"/>
    <w:rsid w:val="005F58CF"/>
    <w:rsid w:val="005F640D"/>
    <w:rsid w:val="005F6814"/>
    <w:rsid w:val="005F68D0"/>
    <w:rsid w:val="005F6B2A"/>
    <w:rsid w:val="005F714D"/>
    <w:rsid w:val="005F7C07"/>
    <w:rsid w:val="00601399"/>
    <w:rsid w:val="00601467"/>
    <w:rsid w:val="00601699"/>
    <w:rsid w:val="00601E6E"/>
    <w:rsid w:val="00602D23"/>
    <w:rsid w:val="0060371C"/>
    <w:rsid w:val="00604AA4"/>
    <w:rsid w:val="00604BBC"/>
    <w:rsid w:val="00606046"/>
    <w:rsid w:val="006060E6"/>
    <w:rsid w:val="00607216"/>
    <w:rsid w:val="0060725E"/>
    <w:rsid w:val="0060759C"/>
    <w:rsid w:val="0061060B"/>
    <w:rsid w:val="00610877"/>
    <w:rsid w:val="00610960"/>
    <w:rsid w:val="00610AEF"/>
    <w:rsid w:val="00610FCF"/>
    <w:rsid w:val="00611598"/>
    <w:rsid w:val="006116D0"/>
    <w:rsid w:val="00611A63"/>
    <w:rsid w:val="00611AAA"/>
    <w:rsid w:val="00612C5A"/>
    <w:rsid w:val="00612F59"/>
    <w:rsid w:val="00612FD3"/>
    <w:rsid w:val="006134DE"/>
    <w:rsid w:val="00614F37"/>
    <w:rsid w:val="006155AB"/>
    <w:rsid w:val="0061596E"/>
    <w:rsid w:val="00615CA3"/>
    <w:rsid w:val="00616219"/>
    <w:rsid w:val="0061641B"/>
    <w:rsid w:val="00616C06"/>
    <w:rsid w:val="006174CC"/>
    <w:rsid w:val="00617807"/>
    <w:rsid w:val="00617A52"/>
    <w:rsid w:val="00617F18"/>
    <w:rsid w:val="00620044"/>
    <w:rsid w:val="006201D9"/>
    <w:rsid w:val="006207B4"/>
    <w:rsid w:val="00620932"/>
    <w:rsid w:val="00621877"/>
    <w:rsid w:val="00621A76"/>
    <w:rsid w:val="00621B13"/>
    <w:rsid w:val="00621EBF"/>
    <w:rsid w:val="00622145"/>
    <w:rsid w:val="006222C5"/>
    <w:rsid w:val="006222E9"/>
    <w:rsid w:val="006226A7"/>
    <w:rsid w:val="00622831"/>
    <w:rsid w:val="00622B7D"/>
    <w:rsid w:val="006237A9"/>
    <w:rsid w:val="0062390D"/>
    <w:rsid w:val="0062396F"/>
    <w:rsid w:val="00623AB7"/>
    <w:rsid w:val="0062461F"/>
    <w:rsid w:val="00626664"/>
    <w:rsid w:val="006272E9"/>
    <w:rsid w:val="0062763D"/>
    <w:rsid w:val="00627982"/>
    <w:rsid w:val="00627A7E"/>
    <w:rsid w:val="00630015"/>
    <w:rsid w:val="00630126"/>
    <w:rsid w:val="006307F8"/>
    <w:rsid w:val="006308D2"/>
    <w:rsid w:val="00630ADB"/>
    <w:rsid w:val="00630BD6"/>
    <w:rsid w:val="00630C34"/>
    <w:rsid w:val="006315C2"/>
    <w:rsid w:val="00631A0A"/>
    <w:rsid w:val="00631A1B"/>
    <w:rsid w:val="00631CBE"/>
    <w:rsid w:val="006320A1"/>
    <w:rsid w:val="00632F79"/>
    <w:rsid w:val="006337F3"/>
    <w:rsid w:val="0063386A"/>
    <w:rsid w:val="0063456B"/>
    <w:rsid w:val="00634DCC"/>
    <w:rsid w:val="0063509E"/>
    <w:rsid w:val="00635763"/>
    <w:rsid w:val="006357A6"/>
    <w:rsid w:val="00635C4A"/>
    <w:rsid w:val="00635D66"/>
    <w:rsid w:val="00636142"/>
    <w:rsid w:val="00636252"/>
    <w:rsid w:val="00636374"/>
    <w:rsid w:val="006363FD"/>
    <w:rsid w:val="00636933"/>
    <w:rsid w:val="00636B1D"/>
    <w:rsid w:val="006370C3"/>
    <w:rsid w:val="00637550"/>
    <w:rsid w:val="006375C6"/>
    <w:rsid w:val="0064039C"/>
    <w:rsid w:val="00640661"/>
    <w:rsid w:val="00640C1B"/>
    <w:rsid w:val="00640E1D"/>
    <w:rsid w:val="0064203D"/>
    <w:rsid w:val="0064228B"/>
    <w:rsid w:val="006424FD"/>
    <w:rsid w:val="00642C3C"/>
    <w:rsid w:val="00643139"/>
    <w:rsid w:val="00643F4E"/>
    <w:rsid w:val="006445C8"/>
    <w:rsid w:val="00644637"/>
    <w:rsid w:val="00644CCD"/>
    <w:rsid w:val="00644F4F"/>
    <w:rsid w:val="00645690"/>
    <w:rsid w:val="0064637A"/>
    <w:rsid w:val="006467FE"/>
    <w:rsid w:val="00646D6C"/>
    <w:rsid w:val="0065033C"/>
    <w:rsid w:val="006503C9"/>
    <w:rsid w:val="00650A15"/>
    <w:rsid w:val="00650C12"/>
    <w:rsid w:val="006510FB"/>
    <w:rsid w:val="006511FF"/>
    <w:rsid w:val="00651618"/>
    <w:rsid w:val="00651AA0"/>
    <w:rsid w:val="00651BAA"/>
    <w:rsid w:val="0065209F"/>
    <w:rsid w:val="006520A0"/>
    <w:rsid w:val="006521E9"/>
    <w:rsid w:val="006522C6"/>
    <w:rsid w:val="006524B3"/>
    <w:rsid w:val="00653924"/>
    <w:rsid w:val="006549D0"/>
    <w:rsid w:val="00654A50"/>
    <w:rsid w:val="006556F0"/>
    <w:rsid w:val="006567EB"/>
    <w:rsid w:val="00656B7E"/>
    <w:rsid w:val="00656FAA"/>
    <w:rsid w:val="006576D7"/>
    <w:rsid w:val="0065783B"/>
    <w:rsid w:val="00660071"/>
    <w:rsid w:val="00660450"/>
    <w:rsid w:val="0066121F"/>
    <w:rsid w:val="00661D3B"/>
    <w:rsid w:val="006625FD"/>
    <w:rsid w:val="0066285D"/>
    <w:rsid w:val="00662A46"/>
    <w:rsid w:val="00663664"/>
    <w:rsid w:val="00664098"/>
    <w:rsid w:val="006642F2"/>
    <w:rsid w:val="006647A5"/>
    <w:rsid w:val="006647BB"/>
    <w:rsid w:val="00664F3B"/>
    <w:rsid w:val="006658F3"/>
    <w:rsid w:val="00665C8C"/>
    <w:rsid w:val="00666729"/>
    <w:rsid w:val="00666904"/>
    <w:rsid w:val="00666F5D"/>
    <w:rsid w:val="00667016"/>
    <w:rsid w:val="006706BF"/>
    <w:rsid w:val="00670A64"/>
    <w:rsid w:val="00670E7E"/>
    <w:rsid w:val="0067155F"/>
    <w:rsid w:val="00671AED"/>
    <w:rsid w:val="00671F4A"/>
    <w:rsid w:val="00671FE7"/>
    <w:rsid w:val="0067251E"/>
    <w:rsid w:val="00672533"/>
    <w:rsid w:val="00672E0F"/>
    <w:rsid w:val="006735AC"/>
    <w:rsid w:val="0067361D"/>
    <w:rsid w:val="0067375F"/>
    <w:rsid w:val="006737DD"/>
    <w:rsid w:val="00674B02"/>
    <w:rsid w:val="00674F4D"/>
    <w:rsid w:val="006754CE"/>
    <w:rsid w:val="006755C2"/>
    <w:rsid w:val="00675D0A"/>
    <w:rsid w:val="00675DB1"/>
    <w:rsid w:val="00676646"/>
    <w:rsid w:val="00676B9E"/>
    <w:rsid w:val="00680717"/>
    <w:rsid w:val="00680CCB"/>
    <w:rsid w:val="006811D7"/>
    <w:rsid w:val="0068120D"/>
    <w:rsid w:val="006815CD"/>
    <w:rsid w:val="00681CD7"/>
    <w:rsid w:val="006820C0"/>
    <w:rsid w:val="0068274B"/>
    <w:rsid w:val="00682A93"/>
    <w:rsid w:val="00683803"/>
    <w:rsid w:val="0068410D"/>
    <w:rsid w:val="00684573"/>
    <w:rsid w:val="00684E42"/>
    <w:rsid w:val="00685CA0"/>
    <w:rsid w:val="00685E87"/>
    <w:rsid w:val="0068654B"/>
    <w:rsid w:val="00687195"/>
    <w:rsid w:val="00687486"/>
    <w:rsid w:val="006902A1"/>
    <w:rsid w:val="006903F9"/>
    <w:rsid w:val="006904C5"/>
    <w:rsid w:val="0069159B"/>
    <w:rsid w:val="006917E3"/>
    <w:rsid w:val="00692614"/>
    <w:rsid w:val="0069283C"/>
    <w:rsid w:val="00692A52"/>
    <w:rsid w:val="00692BB8"/>
    <w:rsid w:val="00692E31"/>
    <w:rsid w:val="00693095"/>
    <w:rsid w:val="0069399D"/>
    <w:rsid w:val="00693B00"/>
    <w:rsid w:val="0069457B"/>
    <w:rsid w:val="00694D54"/>
    <w:rsid w:val="00694EFC"/>
    <w:rsid w:val="00694FBB"/>
    <w:rsid w:val="0069555B"/>
    <w:rsid w:val="00696478"/>
    <w:rsid w:val="00696BDC"/>
    <w:rsid w:val="00696D03"/>
    <w:rsid w:val="00697C83"/>
    <w:rsid w:val="00697E51"/>
    <w:rsid w:val="00697EB6"/>
    <w:rsid w:val="006A07AB"/>
    <w:rsid w:val="006A082D"/>
    <w:rsid w:val="006A1609"/>
    <w:rsid w:val="006A16AF"/>
    <w:rsid w:val="006A1904"/>
    <w:rsid w:val="006A1F91"/>
    <w:rsid w:val="006A2AAA"/>
    <w:rsid w:val="006A2C88"/>
    <w:rsid w:val="006A2E7B"/>
    <w:rsid w:val="006A3715"/>
    <w:rsid w:val="006A3718"/>
    <w:rsid w:val="006A39B5"/>
    <w:rsid w:val="006A3B84"/>
    <w:rsid w:val="006A476B"/>
    <w:rsid w:val="006A476F"/>
    <w:rsid w:val="006A4871"/>
    <w:rsid w:val="006A4936"/>
    <w:rsid w:val="006A4AC9"/>
    <w:rsid w:val="006A4CF9"/>
    <w:rsid w:val="006A5583"/>
    <w:rsid w:val="006A576F"/>
    <w:rsid w:val="006A57BD"/>
    <w:rsid w:val="006A624F"/>
    <w:rsid w:val="006A646D"/>
    <w:rsid w:val="006A6608"/>
    <w:rsid w:val="006A697D"/>
    <w:rsid w:val="006A69DF"/>
    <w:rsid w:val="006A6FF8"/>
    <w:rsid w:val="006A7100"/>
    <w:rsid w:val="006A71B5"/>
    <w:rsid w:val="006A7FFD"/>
    <w:rsid w:val="006B03A7"/>
    <w:rsid w:val="006B0447"/>
    <w:rsid w:val="006B0505"/>
    <w:rsid w:val="006B08B8"/>
    <w:rsid w:val="006B1760"/>
    <w:rsid w:val="006B22AD"/>
    <w:rsid w:val="006B2574"/>
    <w:rsid w:val="006B3370"/>
    <w:rsid w:val="006B3759"/>
    <w:rsid w:val="006B4A66"/>
    <w:rsid w:val="006B4DCB"/>
    <w:rsid w:val="006B52B3"/>
    <w:rsid w:val="006B57F5"/>
    <w:rsid w:val="006B5B78"/>
    <w:rsid w:val="006B63F7"/>
    <w:rsid w:val="006B6A0C"/>
    <w:rsid w:val="006B7364"/>
    <w:rsid w:val="006C004C"/>
    <w:rsid w:val="006C016B"/>
    <w:rsid w:val="006C0B52"/>
    <w:rsid w:val="006C0CE8"/>
    <w:rsid w:val="006C0EC5"/>
    <w:rsid w:val="006C0FDE"/>
    <w:rsid w:val="006C11A1"/>
    <w:rsid w:val="006C11B3"/>
    <w:rsid w:val="006C14E8"/>
    <w:rsid w:val="006C1552"/>
    <w:rsid w:val="006C1A7E"/>
    <w:rsid w:val="006C1EFE"/>
    <w:rsid w:val="006C23A8"/>
    <w:rsid w:val="006C2413"/>
    <w:rsid w:val="006C2795"/>
    <w:rsid w:val="006C2A12"/>
    <w:rsid w:val="006C3D5D"/>
    <w:rsid w:val="006C3E59"/>
    <w:rsid w:val="006C4035"/>
    <w:rsid w:val="006C4245"/>
    <w:rsid w:val="006C4471"/>
    <w:rsid w:val="006C44AC"/>
    <w:rsid w:val="006C4762"/>
    <w:rsid w:val="006C4E1D"/>
    <w:rsid w:val="006C510D"/>
    <w:rsid w:val="006C57AF"/>
    <w:rsid w:val="006C5DC7"/>
    <w:rsid w:val="006C5E3F"/>
    <w:rsid w:val="006C60F9"/>
    <w:rsid w:val="006C61F2"/>
    <w:rsid w:val="006C62B2"/>
    <w:rsid w:val="006C682B"/>
    <w:rsid w:val="006C6AE7"/>
    <w:rsid w:val="006C6C9C"/>
    <w:rsid w:val="006C750C"/>
    <w:rsid w:val="006C7BA0"/>
    <w:rsid w:val="006C7C9E"/>
    <w:rsid w:val="006C7E33"/>
    <w:rsid w:val="006D0100"/>
    <w:rsid w:val="006D0B5E"/>
    <w:rsid w:val="006D1ED4"/>
    <w:rsid w:val="006D2395"/>
    <w:rsid w:val="006D2853"/>
    <w:rsid w:val="006D35A6"/>
    <w:rsid w:val="006D37D9"/>
    <w:rsid w:val="006D406C"/>
    <w:rsid w:val="006D437F"/>
    <w:rsid w:val="006D4922"/>
    <w:rsid w:val="006D5385"/>
    <w:rsid w:val="006D5D4C"/>
    <w:rsid w:val="006D6712"/>
    <w:rsid w:val="006D75F2"/>
    <w:rsid w:val="006D784C"/>
    <w:rsid w:val="006D7CEB"/>
    <w:rsid w:val="006E0693"/>
    <w:rsid w:val="006E0949"/>
    <w:rsid w:val="006E0B55"/>
    <w:rsid w:val="006E15A9"/>
    <w:rsid w:val="006E1608"/>
    <w:rsid w:val="006E1DF9"/>
    <w:rsid w:val="006E3080"/>
    <w:rsid w:val="006E31DC"/>
    <w:rsid w:val="006E33B3"/>
    <w:rsid w:val="006E3795"/>
    <w:rsid w:val="006E3E5F"/>
    <w:rsid w:val="006E41B4"/>
    <w:rsid w:val="006E4705"/>
    <w:rsid w:val="006E4976"/>
    <w:rsid w:val="006E53FD"/>
    <w:rsid w:val="006E6C2D"/>
    <w:rsid w:val="006E6F84"/>
    <w:rsid w:val="006E7115"/>
    <w:rsid w:val="006E7508"/>
    <w:rsid w:val="006F004E"/>
    <w:rsid w:val="006F00E2"/>
    <w:rsid w:val="006F07D1"/>
    <w:rsid w:val="006F0875"/>
    <w:rsid w:val="006F0EDC"/>
    <w:rsid w:val="006F135D"/>
    <w:rsid w:val="006F17EF"/>
    <w:rsid w:val="006F219C"/>
    <w:rsid w:val="006F222C"/>
    <w:rsid w:val="006F2FC4"/>
    <w:rsid w:val="006F345A"/>
    <w:rsid w:val="006F371D"/>
    <w:rsid w:val="006F407A"/>
    <w:rsid w:val="006F4581"/>
    <w:rsid w:val="006F48FD"/>
    <w:rsid w:val="006F4BF9"/>
    <w:rsid w:val="006F4CF8"/>
    <w:rsid w:val="006F53FC"/>
    <w:rsid w:val="006F5481"/>
    <w:rsid w:val="006F660A"/>
    <w:rsid w:val="006F6CCD"/>
    <w:rsid w:val="006F70B0"/>
    <w:rsid w:val="006F72B8"/>
    <w:rsid w:val="006F73B2"/>
    <w:rsid w:val="006F75C9"/>
    <w:rsid w:val="006F7E5F"/>
    <w:rsid w:val="00700B60"/>
    <w:rsid w:val="00700BCB"/>
    <w:rsid w:val="0070127C"/>
    <w:rsid w:val="00701388"/>
    <w:rsid w:val="0070169F"/>
    <w:rsid w:val="00701951"/>
    <w:rsid w:val="00701A84"/>
    <w:rsid w:val="007023FD"/>
    <w:rsid w:val="00702628"/>
    <w:rsid w:val="00702C4E"/>
    <w:rsid w:val="00703533"/>
    <w:rsid w:val="0070398B"/>
    <w:rsid w:val="00703A6A"/>
    <w:rsid w:val="00703DCB"/>
    <w:rsid w:val="0070429A"/>
    <w:rsid w:val="00705DC0"/>
    <w:rsid w:val="00706008"/>
    <w:rsid w:val="0070629F"/>
    <w:rsid w:val="00706F3D"/>
    <w:rsid w:val="007070B4"/>
    <w:rsid w:val="00707726"/>
    <w:rsid w:val="00707991"/>
    <w:rsid w:val="007079FD"/>
    <w:rsid w:val="00707B10"/>
    <w:rsid w:val="00710292"/>
    <w:rsid w:val="007106CA"/>
    <w:rsid w:val="00710834"/>
    <w:rsid w:val="007109A2"/>
    <w:rsid w:val="00710A5E"/>
    <w:rsid w:val="00710B0B"/>
    <w:rsid w:val="00710C9A"/>
    <w:rsid w:val="00710DC4"/>
    <w:rsid w:val="00711101"/>
    <w:rsid w:val="0071147F"/>
    <w:rsid w:val="007114DE"/>
    <w:rsid w:val="007117C7"/>
    <w:rsid w:val="007117EE"/>
    <w:rsid w:val="00711A81"/>
    <w:rsid w:val="00711DD8"/>
    <w:rsid w:val="00712180"/>
    <w:rsid w:val="007121BB"/>
    <w:rsid w:val="0071220B"/>
    <w:rsid w:val="007124E0"/>
    <w:rsid w:val="00712981"/>
    <w:rsid w:val="00713005"/>
    <w:rsid w:val="007130FF"/>
    <w:rsid w:val="00713748"/>
    <w:rsid w:val="0071507A"/>
    <w:rsid w:val="007155C8"/>
    <w:rsid w:val="0071598E"/>
    <w:rsid w:val="00715B44"/>
    <w:rsid w:val="007167DF"/>
    <w:rsid w:val="00716E22"/>
    <w:rsid w:val="00717534"/>
    <w:rsid w:val="00717917"/>
    <w:rsid w:val="00717C13"/>
    <w:rsid w:val="00717CF7"/>
    <w:rsid w:val="007200FA"/>
    <w:rsid w:val="00720799"/>
    <w:rsid w:val="00720EFD"/>
    <w:rsid w:val="0072153E"/>
    <w:rsid w:val="00721630"/>
    <w:rsid w:val="00721C34"/>
    <w:rsid w:val="00721DE7"/>
    <w:rsid w:val="007222F6"/>
    <w:rsid w:val="0072239D"/>
    <w:rsid w:val="00722E23"/>
    <w:rsid w:val="00722F2A"/>
    <w:rsid w:val="007232A6"/>
    <w:rsid w:val="00723493"/>
    <w:rsid w:val="007237E9"/>
    <w:rsid w:val="00723F3F"/>
    <w:rsid w:val="00724391"/>
    <w:rsid w:val="007244D0"/>
    <w:rsid w:val="007244F6"/>
    <w:rsid w:val="007246A9"/>
    <w:rsid w:val="00724AB6"/>
    <w:rsid w:val="00724C68"/>
    <w:rsid w:val="00724C7C"/>
    <w:rsid w:val="0072570E"/>
    <w:rsid w:val="0072626A"/>
    <w:rsid w:val="00726E48"/>
    <w:rsid w:val="00726E8C"/>
    <w:rsid w:val="0072709C"/>
    <w:rsid w:val="007276CD"/>
    <w:rsid w:val="00731045"/>
    <w:rsid w:val="0073151B"/>
    <w:rsid w:val="0073209C"/>
    <w:rsid w:val="00732E6C"/>
    <w:rsid w:val="00733167"/>
    <w:rsid w:val="0073316E"/>
    <w:rsid w:val="007339F0"/>
    <w:rsid w:val="00733B76"/>
    <w:rsid w:val="00733E62"/>
    <w:rsid w:val="00733F7F"/>
    <w:rsid w:val="0073463A"/>
    <w:rsid w:val="00734845"/>
    <w:rsid w:val="007348A2"/>
    <w:rsid w:val="007358B7"/>
    <w:rsid w:val="00735AEB"/>
    <w:rsid w:val="00735D35"/>
    <w:rsid w:val="0073645B"/>
    <w:rsid w:val="00736611"/>
    <w:rsid w:val="00736BA7"/>
    <w:rsid w:val="00736DF7"/>
    <w:rsid w:val="007372CE"/>
    <w:rsid w:val="0073794D"/>
    <w:rsid w:val="00740881"/>
    <w:rsid w:val="00740BD2"/>
    <w:rsid w:val="00740CD3"/>
    <w:rsid w:val="007414F5"/>
    <w:rsid w:val="00741535"/>
    <w:rsid w:val="007415BE"/>
    <w:rsid w:val="00741870"/>
    <w:rsid w:val="00741D40"/>
    <w:rsid w:val="0074250A"/>
    <w:rsid w:val="0074299D"/>
    <w:rsid w:val="00742A05"/>
    <w:rsid w:val="00742CF0"/>
    <w:rsid w:val="00743779"/>
    <w:rsid w:val="007439C3"/>
    <w:rsid w:val="00743BC3"/>
    <w:rsid w:val="00743F01"/>
    <w:rsid w:val="007442E8"/>
    <w:rsid w:val="00744A9F"/>
    <w:rsid w:val="007451C3"/>
    <w:rsid w:val="0074530D"/>
    <w:rsid w:val="0074568C"/>
    <w:rsid w:val="00745F86"/>
    <w:rsid w:val="00745FC5"/>
    <w:rsid w:val="007464AB"/>
    <w:rsid w:val="0074661F"/>
    <w:rsid w:val="00746FAB"/>
    <w:rsid w:val="007471B5"/>
    <w:rsid w:val="007473E7"/>
    <w:rsid w:val="00747707"/>
    <w:rsid w:val="00747C56"/>
    <w:rsid w:val="00747F51"/>
    <w:rsid w:val="00747F7E"/>
    <w:rsid w:val="00747F83"/>
    <w:rsid w:val="00751473"/>
    <w:rsid w:val="0075161B"/>
    <w:rsid w:val="00751E63"/>
    <w:rsid w:val="00752454"/>
    <w:rsid w:val="0075284C"/>
    <w:rsid w:val="007528B2"/>
    <w:rsid w:val="00752CED"/>
    <w:rsid w:val="00752FDE"/>
    <w:rsid w:val="0075331D"/>
    <w:rsid w:val="007534BF"/>
    <w:rsid w:val="0075408A"/>
    <w:rsid w:val="007549EE"/>
    <w:rsid w:val="00754C23"/>
    <w:rsid w:val="007556B6"/>
    <w:rsid w:val="007557C7"/>
    <w:rsid w:val="00756170"/>
    <w:rsid w:val="00756ADE"/>
    <w:rsid w:val="00756B52"/>
    <w:rsid w:val="00756C20"/>
    <w:rsid w:val="00756E15"/>
    <w:rsid w:val="0075712E"/>
    <w:rsid w:val="007573B3"/>
    <w:rsid w:val="00760427"/>
    <w:rsid w:val="007605E6"/>
    <w:rsid w:val="00760E8E"/>
    <w:rsid w:val="00760FE1"/>
    <w:rsid w:val="00761218"/>
    <w:rsid w:val="00761CDB"/>
    <w:rsid w:val="00762654"/>
    <w:rsid w:val="00762955"/>
    <w:rsid w:val="00762C67"/>
    <w:rsid w:val="00762C94"/>
    <w:rsid w:val="00763BC8"/>
    <w:rsid w:val="0076419C"/>
    <w:rsid w:val="00764281"/>
    <w:rsid w:val="00764D9B"/>
    <w:rsid w:val="007650F1"/>
    <w:rsid w:val="0076514C"/>
    <w:rsid w:val="007654F3"/>
    <w:rsid w:val="00765585"/>
    <w:rsid w:val="0076586E"/>
    <w:rsid w:val="00765D40"/>
    <w:rsid w:val="00765FF9"/>
    <w:rsid w:val="007668FD"/>
    <w:rsid w:val="00766B5E"/>
    <w:rsid w:val="00766C30"/>
    <w:rsid w:val="00767128"/>
    <w:rsid w:val="007672C6"/>
    <w:rsid w:val="00767C55"/>
    <w:rsid w:val="00767E3E"/>
    <w:rsid w:val="0077005C"/>
    <w:rsid w:val="00770524"/>
    <w:rsid w:val="0077067D"/>
    <w:rsid w:val="00770ADD"/>
    <w:rsid w:val="00770BE5"/>
    <w:rsid w:val="00770EE9"/>
    <w:rsid w:val="00772496"/>
    <w:rsid w:val="007724FC"/>
    <w:rsid w:val="0077364D"/>
    <w:rsid w:val="00773AF3"/>
    <w:rsid w:val="007745A3"/>
    <w:rsid w:val="00774913"/>
    <w:rsid w:val="00774AFD"/>
    <w:rsid w:val="00774BE6"/>
    <w:rsid w:val="0077544B"/>
    <w:rsid w:val="00776B2A"/>
    <w:rsid w:val="0077770F"/>
    <w:rsid w:val="00777768"/>
    <w:rsid w:val="00777C50"/>
    <w:rsid w:val="00777E3C"/>
    <w:rsid w:val="007819C1"/>
    <w:rsid w:val="007825EB"/>
    <w:rsid w:val="00782918"/>
    <w:rsid w:val="00782D1C"/>
    <w:rsid w:val="00782F30"/>
    <w:rsid w:val="00783077"/>
    <w:rsid w:val="0078339E"/>
    <w:rsid w:val="00783B5E"/>
    <w:rsid w:val="00783BB5"/>
    <w:rsid w:val="00784884"/>
    <w:rsid w:val="00784BD3"/>
    <w:rsid w:val="00784C15"/>
    <w:rsid w:val="00784C7E"/>
    <w:rsid w:val="00784CA0"/>
    <w:rsid w:val="00785BE4"/>
    <w:rsid w:val="007860D7"/>
    <w:rsid w:val="007863A3"/>
    <w:rsid w:val="007864CC"/>
    <w:rsid w:val="00786E47"/>
    <w:rsid w:val="007872F4"/>
    <w:rsid w:val="00787A9D"/>
    <w:rsid w:val="00787C35"/>
    <w:rsid w:val="00787C80"/>
    <w:rsid w:val="00790599"/>
    <w:rsid w:val="00790F54"/>
    <w:rsid w:val="00790F7B"/>
    <w:rsid w:val="00791A48"/>
    <w:rsid w:val="00791F19"/>
    <w:rsid w:val="0079249E"/>
    <w:rsid w:val="0079259A"/>
    <w:rsid w:val="00792D42"/>
    <w:rsid w:val="00792DE7"/>
    <w:rsid w:val="00792FBA"/>
    <w:rsid w:val="007932FA"/>
    <w:rsid w:val="00794BAD"/>
    <w:rsid w:val="00795A92"/>
    <w:rsid w:val="00796684"/>
    <w:rsid w:val="00796E2C"/>
    <w:rsid w:val="00796F3C"/>
    <w:rsid w:val="00797245"/>
    <w:rsid w:val="00797269"/>
    <w:rsid w:val="00797AB8"/>
    <w:rsid w:val="007A0497"/>
    <w:rsid w:val="007A05B7"/>
    <w:rsid w:val="007A095C"/>
    <w:rsid w:val="007A0D38"/>
    <w:rsid w:val="007A17AE"/>
    <w:rsid w:val="007A2098"/>
    <w:rsid w:val="007A2337"/>
    <w:rsid w:val="007A2C71"/>
    <w:rsid w:val="007A3AAB"/>
    <w:rsid w:val="007A3F10"/>
    <w:rsid w:val="007A4214"/>
    <w:rsid w:val="007A492B"/>
    <w:rsid w:val="007A4DB6"/>
    <w:rsid w:val="007A4DBA"/>
    <w:rsid w:val="007A509E"/>
    <w:rsid w:val="007A51BF"/>
    <w:rsid w:val="007A51EF"/>
    <w:rsid w:val="007A526A"/>
    <w:rsid w:val="007A563D"/>
    <w:rsid w:val="007A5686"/>
    <w:rsid w:val="007A5822"/>
    <w:rsid w:val="007A6390"/>
    <w:rsid w:val="007A63FB"/>
    <w:rsid w:val="007A654B"/>
    <w:rsid w:val="007A7105"/>
    <w:rsid w:val="007A7288"/>
    <w:rsid w:val="007A7892"/>
    <w:rsid w:val="007A7FB1"/>
    <w:rsid w:val="007B0F36"/>
    <w:rsid w:val="007B1168"/>
    <w:rsid w:val="007B12AC"/>
    <w:rsid w:val="007B1551"/>
    <w:rsid w:val="007B1907"/>
    <w:rsid w:val="007B1C13"/>
    <w:rsid w:val="007B1E87"/>
    <w:rsid w:val="007B210D"/>
    <w:rsid w:val="007B25C6"/>
    <w:rsid w:val="007B2C9F"/>
    <w:rsid w:val="007B34E6"/>
    <w:rsid w:val="007B3728"/>
    <w:rsid w:val="007B3D52"/>
    <w:rsid w:val="007B4325"/>
    <w:rsid w:val="007B4C48"/>
    <w:rsid w:val="007B4DA7"/>
    <w:rsid w:val="007B4DCB"/>
    <w:rsid w:val="007B6286"/>
    <w:rsid w:val="007B6D78"/>
    <w:rsid w:val="007B73BF"/>
    <w:rsid w:val="007C01AC"/>
    <w:rsid w:val="007C0437"/>
    <w:rsid w:val="007C0823"/>
    <w:rsid w:val="007C1301"/>
    <w:rsid w:val="007C14F4"/>
    <w:rsid w:val="007C182E"/>
    <w:rsid w:val="007C19BB"/>
    <w:rsid w:val="007C1B27"/>
    <w:rsid w:val="007C1B75"/>
    <w:rsid w:val="007C1BE5"/>
    <w:rsid w:val="007C1E45"/>
    <w:rsid w:val="007C28C0"/>
    <w:rsid w:val="007C34E4"/>
    <w:rsid w:val="007C3534"/>
    <w:rsid w:val="007C3757"/>
    <w:rsid w:val="007C37A5"/>
    <w:rsid w:val="007C39BC"/>
    <w:rsid w:val="007C4BCD"/>
    <w:rsid w:val="007C4E2A"/>
    <w:rsid w:val="007C4EFC"/>
    <w:rsid w:val="007C531A"/>
    <w:rsid w:val="007C56FD"/>
    <w:rsid w:val="007C6026"/>
    <w:rsid w:val="007C65B1"/>
    <w:rsid w:val="007C6643"/>
    <w:rsid w:val="007C6914"/>
    <w:rsid w:val="007C6AB4"/>
    <w:rsid w:val="007C6B18"/>
    <w:rsid w:val="007C6DB3"/>
    <w:rsid w:val="007C6DFC"/>
    <w:rsid w:val="007C7DB9"/>
    <w:rsid w:val="007D01CC"/>
    <w:rsid w:val="007D0785"/>
    <w:rsid w:val="007D08B7"/>
    <w:rsid w:val="007D0D97"/>
    <w:rsid w:val="007D1313"/>
    <w:rsid w:val="007D143D"/>
    <w:rsid w:val="007D1F63"/>
    <w:rsid w:val="007D272D"/>
    <w:rsid w:val="007D2A4A"/>
    <w:rsid w:val="007D2FBB"/>
    <w:rsid w:val="007D319A"/>
    <w:rsid w:val="007D3307"/>
    <w:rsid w:val="007D456D"/>
    <w:rsid w:val="007D4761"/>
    <w:rsid w:val="007D5428"/>
    <w:rsid w:val="007D54C2"/>
    <w:rsid w:val="007D57C1"/>
    <w:rsid w:val="007D5E2E"/>
    <w:rsid w:val="007D6654"/>
    <w:rsid w:val="007D7450"/>
    <w:rsid w:val="007D7B77"/>
    <w:rsid w:val="007D7BF8"/>
    <w:rsid w:val="007D7C1A"/>
    <w:rsid w:val="007D7DB0"/>
    <w:rsid w:val="007E053D"/>
    <w:rsid w:val="007E0540"/>
    <w:rsid w:val="007E068B"/>
    <w:rsid w:val="007E09EA"/>
    <w:rsid w:val="007E0BCC"/>
    <w:rsid w:val="007E1587"/>
    <w:rsid w:val="007E17AC"/>
    <w:rsid w:val="007E1885"/>
    <w:rsid w:val="007E26DE"/>
    <w:rsid w:val="007E2703"/>
    <w:rsid w:val="007E28AA"/>
    <w:rsid w:val="007E4485"/>
    <w:rsid w:val="007E48F8"/>
    <w:rsid w:val="007E4A8A"/>
    <w:rsid w:val="007E4C0E"/>
    <w:rsid w:val="007E4D0F"/>
    <w:rsid w:val="007E51D9"/>
    <w:rsid w:val="007E570E"/>
    <w:rsid w:val="007E6031"/>
    <w:rsid w:val="007E6D41"/>
    <w:rsid w:val="007F02CC"/>
    <w:rsid w:val="007F08E8"/>
    <w:rsid w:val="007F0A2F"/>
    <w:rsid w:val="007F0E94"/>
    <w:rsid w:val="007F1C80"/>
    <w:rsid w:val="007F1F51"/>
    <w:rsid w:val="007F270A"/>
    <w:rsid w:val="007F2F68"/>
    <w:rsid w:val="007F361A"/>
    <w:rsid w:val="007F463B"/>
    <w:rsid w:val="007F4E28"/>
    <w:rsid w:val="007F4E42"/>
    <w:rsid w:val="007F5166"/>
    <w:rsid w:val="007F54BC"/>
    <w:rsid w:val="007F562A"/>
    <w:rsid w:val="007F59EE"/>
    <w:rsid w:val="007F5AF6"/>
    <w:rsid w:val="007F5CA0"/>
    <w:rsid w:val="007F6B6A"/>
    <w:rsid w:val="007F6BC1"/>
    <w:rsid w:val="007F6C79"/>
    <w:rsid w:val="007F6E8A"/>
    <w:rsid w:val="007F71ED"/>
    <w:rsid w:val="007F7C5B"/>
    <w:rsid w:val="007F7D8A"/>
    <w:rsid w:val="00800204"/>
    <w:rsid w:val="00800216"/>
    <w:rsid w:val="00800A1A"/>
    <w:rsid w:val="00800BB0"/>
    <w:rsid w:val="00801E1C"/>
    <w:rsid w:val="00802089"/>
    <w:rsid w:val="008024D5"/>
    <w:rsid w:val="00802E51"/>
    <w:rsid w:val="008030D2"/>
    <w:rsid w:val="00803307"/>
    <w:rsid w:val="00803797"/>
    <w:rsid w:val="00803A25"/>
    <w:rsid w:val="00803F7D"/>
    <w:rsid w:val="00804053"/>
    <w:rsid w:val="00804256"/>
    <w:rsid w:val="0080447B"/>
    <w:rsid w:val="008046F7"/>
    <w:rsid w:val="00805282"/>
    <w:rsid w:val="008052C6"/>
    <w:rsid w:val="008056D6"/>
    <w:rsid w:val="00805711"/>
    <w:rsid w:val="00805752"/>
    <w:rsid w:val="008058E1"/>
    <w:rsid w:val="00805A69"/>
    <w:rsid w:val="00806202"/>
    <w:rsid w:val="008069B3"/>
    <w:rsid w:val="00806A6C"/>
    <w:rsid w:val="00806E28"/>
    <w:rsid w:val="00807841"/>
    <w:rsid w:val="0080797A"/>
    <w:rsid w:val="008079B4"/>
    <w:rsid w:val="00807AD8"/>
    <w:rsid w:val="00810FBE"/>
    <w:rsid w:val="00811B88"/>
    <w:rsid w:val="008126E6"/>
    <w:rsid w:val="008130B1"/>
    <w:rsid w:val="008131CD"/>
    <w:rsid w:val="008144C4"/>
    <w:rsid w:val="00814524"/>
    <w:rsid w:val="00814A15"/>
    <w:rsid w:val="0081505D"/>
    <w:rsid w:val="00815175"/>
    <w:rsid w:val="00815360"/>
    <w:rsid w:val="00815535"/>
    <w:rsid w:val="008158F7"/>
    <w:rsid w:val="008159D6"/>
    <w:rsid w:val="00815C06"/>
    <w:rsid w:val="008160C6"/>
    <w:rsid w:val="00816632"/>
    <w:rsid w:val="00816661"/>
    <w:rsid w:val="00816833"/>
    <w:rsid w:val="00816A08"/>
    <w:rsid w:val="00816F2E"/>
    <w:rsid w:val="0081732A"/>
    <w:rsid w:val="00817D0B"/>
    <w:rsid w:val="00817E79"/>
    <w:rsid w:val="008200AC"/>
    <w:rsid w:val="0082056B"/>
    <w:rsid w:val="0082079C"/>
    <w:rsid w:val="00820F5C"/>
    <w:rsid w:val="008210E2"/>
    <w:rsid w:val="00821113"/>
    <w:rsid w:val="008211FB"/>
    <w:rsid w:val="00821BD5"/>
    <w:rsid w:val="00821D98"/>
    <w:rsid w:val="00822354"/>
    <w:rsid w:val="00822D5A"/>
    <w:rsid w:val="00823807"/>
    <w:rsid w:val="00823C71"/>
    <w:rsid w:val="0082405B"/>
    <w:rsid w:val="0082436D"/>
    <w:rsid w:val="0082475F"/>
    <w:rsid w:val="008248B1"/>
    <w:rsid w:val="0082492D"/>
    <w:rsid w:val="00824F4B"/>
    <w:rsid w:val="00825DB4"/>
    <w:rsid w:val="00826341"/>
    <w:rsid w:val="008274F7"/>
    <w:rsid w:val="00827FEF"/>
    <w:rsid w:val="0083018C"/>
    <w:rsid w:val="00830B89"/>
    <w:rsid w:val="00830EBE"/>
    <w:rsid w:val="00831105"/>
    <w:rsid w:val="0083158F"/>
    <w:rsid w:val="00831D0F"/>
    <w:rsid w:val="00832166"/>
    <w:rsid w:val="00832228"/>
    <w:rsid w:val="008322B2"/>
    <w:rsid w:val="0083282C"/>
    <w:rsid w:val="00832FC5"/>
    <w:rsid w:val="0083307E"/>
    <w:rsid w:val="0083346C"/>
    <w:rsid w:val="00833714"/>
    <w:rsid w:val="00833756"/>
    <w:rsid w:val="00833A9B"/>
    <w:rsid w:val="00834272"/>
    <w:rsid w:val="0083439E"/>
    <w:rsid w:val="008349DF"/>
    <w:rsid w:val="00834FA8"/>
    <w:rsid w:val="0083558B"/>
    <w:rsid w:val="00836392"/>
    <w:rsid w:val="00836844"/>
    <w:rsid w:val="00836908"/>
    <w:rsid w:val="00836CB2"/>
    <w:rsid w:val="00836DE6"/>
    <w:rsid w:val="008370F3"/>
    <w:rsid w:val="00837936"/>
    <w:rsid w:val="00840212"/>
    <w:rsid w:val="00840228"/>
    <w:rsid w:val="0084038B"/>
    <w:rsid w:val="008406EC"/>
    <w:rsid w:val="00840B9A"/>
    <w:rsid w:val="008411F6"/>
    <w:rsid w:val="0084122E"/>
    <w:rsid w:val="00841576"/>
    <w:rsid w:val="00841A42"/>
    <w:rsid w:val="00841C0D"/>
    <w:rsid w:val="0084225D"/>
    <w:rsid w:val="00842481"/>
    <w:rsid w:val="008429AD"/>
    <w:rsid w:val="00842F0D"/>
    <w:rsid w:val="008436A2"/>
    <w:rsid w:val="00843BCD"/>
    <w:rsid w:val="00843CAF"/>
    <w:rsid w:val="0084408F"/>
    <w:rsid w:val="0084467F"/>
    <w:rsid w:val="00845095"/>
    <w:rsid w:val="008453DA"/>
    <w:rsid w:val="00845D9C"/>
    <w:rsid w:val="00845E15"/>
    <w:rsid w:val="00846859"/>
    <w:rsid w:val="00846E9D"/>
    <w:rsid w:val="008501A2"/>
    <w:rsid w:val="00850F8C"/>
    <w:rsid w:val="00851006"/>
    <w:rsid w:val="008538E0"/>
    <w:rsid w:val="00853B10"/>
    <w:rsid w:val="00854434"/>
    <w:rsid w:val="0085495B"/>
    <w:rsid w:val="00854ED0"/>
    <w:rsid w:val="00855DD4"/>
    <w:rsid w:val="0085627C"/>
    <w:rsid w:val="008568B7"/>
    <w:rsid w:val="00856B1B"/>
    <w:rsid w:val="0086013E"/>
    <w:rsid w:val="00860A99"/>
    <w:rsid w:val="00860B45"/>
    <w:rsid w:val="00860E4B"/>
    <w:rsid w:val="00860F5F"/>
    <w:rsid w:val="008611C7"/>
    <w:rsid w:val="00861381"/>
    <w:rsid w:val="0086151B"/>
    <w:rsid w:val="0086180A"/>
    <w:rsid w:val="008618B1"/>
    <w:rsid w:val="00861EA9"/>
    <w:rsid w:val="00862F64"/>
    <w:rsid w:val="00862FCA"/>
    <w:rsid w:val="00863251"/>
    <w:rsid w:val="008635C3"/>
    <w:rsid w:val="008637C5"/>
    <w:rsid w:val="00863B61"/>
    <w:rsid w:val="00863F04"/>
    <w:rsid w:val="00864088"/>
    <w:rsid w:val="008640E8"/>
    <w:rsid w:val="00864879"/>
    <w:rsid w:val="00864B32"/>
    <w:rsid w:val="00864E43"/>
    <w:rsid w:val="00865A69"/>
    <w:rsid w:val="0086639F"/>
    <w:rsid w:val="008668D6"/>
    <w:rsid w:val="008669B0"/>
    <w:rsid w:val="00866C81"/>
    <w:rsid w:val="00867603"/>
    <w:rsid w:val="00870151"/>
    <w:rsid w:val="00870297"/>
    <w:rsid w:val="0087068D"/>
    <w:rsid w:val="0087085D"/>
    <w:rsid w:val="008718B9"/>
    <w:rsid w:val="00871C19"/>
    <w:rsid w:val="008724CB"/>
    <w:rsid w:val="008726CA"/>
    <w:rsid w:val="00872E04"/>
    <w:rsid w:val="00873313"/>
    <w:rsid w:val="00873354"/>
    <w:rsid w:val="00873376"/>
    <w:rsid w:val="008734B3"/>
    <w:rsid w:val="00873918"/>
    <w:rsid w:val="00874120"/>
    <w:rsid w:val="0087421C"/>
    <w:rsid w:val="0087446F"/>
    <w:rsid w:val="008745AF"/>
    <w:rsid w:val="00874B58"/>
    <w:rsid w:val="00874B63"/>
    <w:rsid w:val="00874C6A"/>
    <w:rsid w:val="00875321"/>
    <w:rsid w:val="008757A1"/>
    <w:rsid w:val="00875989"/>
    <w:rsid w:val="00875C1B"/>
    <w:rsid w:val="00875F3B"/>
    <w:rsid w:val="0087669F"/>
    <w:rsid w:val="00876842"/>
    <w:rsid w:val="00876A60"/>
    <w:rsid w:val="00876B9A"/>
    <w:rsid w:val="00876FF4"/>
    <w:rsid w:val="008774B3"/>
    <w:rsid w:val="0087786A"/>
    <w:rsid w:val="008800F9"/>
    <w:rsid w:val="00880C33"/>
    <w:rsid w:val="00880E7E"/>
    <w:rsid w:val="00881550"/>
    <w:rsid w:val="008819A5"/>
    <w:rsid w:val="008819B0"/>
    <w:rsid w:val="008821C9"/>
    <w:rsid w:val="0088222B"/>
    <w:rsid w:val="00882C2C"/>
    <w:rsid w:val="00882C42"/>
    <w:rsid w:val="0088388A"/>
    <w:rsid w:val="00883901"/>
    <w:rsid w:val="0088428E"/>
    <w:rsid w:val="008842F7"/>
    <w:rsid w:val="0088458D"/>
    <w:rsid w:val="008845BE"/>
    <w:rsid w:val="00884A25"/>
    <w:rsid w:val="00884E74"/>
    <w:rsid w:val="00884F37"/>
    <w:rsid w:val="008851CF"/>
    <w:rsid w:val="008869C1"/>
    <w:rsid w:val="00886B37"/>
    <w:rsid w:val="0088700C"/>
    <w:rsid w:val="00887013"/>
    <w:rsid w:val="0088727D"/>
    <w:rsid w:val="00887C83"/>
    <w:rsid w:val="00890418"/>
    <w:rsid w:val="00890436"/>
    <w:rsid w:val="00890822"/>
    <w:rsid w:val="00890F4D"/>
    <w:rsid w:val="008913C7"/>
    <w:rsid w:val="008915C1"/>
    <w:rsid w:val="00891E58"/>
    <w:rsid w:val="008924A3"/>
    <w:rsid w:val="00892D60"/>
    <w:rsid w:val="008933C6"/>
    <w:rsid w:val="0089458B"/>
    <w:rsid w:val="008948E4"/>
    <w:rsid w:val="00894B14"/>
    <w:rsid w:val="00894F62"/>
    <w:rsid w:val="00895A94"/>
    <w:rsid w:val="00895B4A"/>
    <w:rsid w:val="00896FFF"/>
    <w:rsid w:val="00897098"/>
    <w:rsid w:val="00897447"/>
    <w:rsid w:val="00897997"/>
    <w:rsid w:val="008A0371"/>
    <w:rsid w:val="008A0D22"/>
    <w:rsid w:val="008A0D89"/>
    <w:rsid w:val="008A101A"/>
    <w:rsid w:val="008A10BA"/>
    <w:rsid w:val="008A1A35"/>
    <w:rsid w:val="008A1F0E"/>
    <w:rsid w:val="008A1F71"/>
    <w:rsid w:val="008A2E49"/>
    <w:rsid w:val="008A2EC8"/>
    <w:rsid w:val="008A39EC"/>
    <w:rsid w:val="008A3F4B"/>
    <w:rsid w:val="008A43E0"/>
    <w:rsid w:val="008A5464"/>
    <w:rsid w:val="008A61A3"/>
    <w:rsid w:val="008A6366"/>
    <w:rsid w:val="008A71AA"/>
    <w:rsid w:val="008A72EA"/>
    <w:rsid w:val="008A74D6"/>
    <w:rsid w:val="008A7BEB"/>
    <w:rsid w:val="008A7D3A"/>
    <w:rsid w:val="008B010E"/>
    <w:rsid w:val="008B06BF"/>
    <w:rsid w:val="008B0AB8"/>
    <w:rsid w:val="008B10E2"/>
    <w:rsid w:val="008B10E5"/>
    <w:rsid w:val="008B112D"/>
    <w:rsid w:val="008B12EC"/>
    <w:rsid w:val="008B14A0"/>
    <w:rsid w:val="008B1632"/>
    <w:rsid w:val="008B16E5"/>
    <w:rsid w:val="008B1A46"/>
    <w:rsid w:val="008B30C8"/>
    <w:rsid w:val="008B4568"/>
    <w:rsid w:val="008B48F4"/>
    <w:rsid w:val="008B52E8"/>
    <w:rsid w:val="008B5466"/>
    <w:rsid w:val="008B54EA"/>
    <w:rsid w:val="008B5933"/>
    <w:rsid w:val="008B66E2"/>
    <w:rsid w:val="008B6B98"/>
    <w:rsid w:val="008B7251"/>
    <w:rsid w:val="008B7617"/>
    <w:rsid w:val="008B77BB"/>
    <w:rsid w:val="008B7A78"/>
    <w:rsid w:val="008B7B0B"/>
    <w:rsid w:val="008B7C10"/>
    <w:rsid w:val="008B7FDC"/>
    <w:rsid w:val="008C0623"/>
    <w:rsid w:val="008C10BF"/>
    <w:rsid w:val="008C1297"/>
    <w:rsid w:val="008C1E59"/>
    <w:rsid w:val="008C2063"/>
    <w:rsid w:val="008C242D"/>
    <w:rsid w:val="008C28E9"/>
    <w:rsid w:val="008C2A84"/>
    <w:rsid w:val="008C2FFC"/>
    <w:rsid w:val="008C348F"/>
    <w:rsid w:val="008C3730"/>
    <w:rsid w:val="008C4FAA"/>
    <w:rsid w:val="008C542B"/>
    <w:rsid w:val="008C6246"/>
    <w:rsid w:val="008C6270"/>
    <w:rsid w:val="008C6723"/>
    <w:rsid w:val="008C6BBE"/>
    <w:rsid w:val="008C7493"/>
    <w:rsid w:val="008C76EC"/>
    <w:rsid w:val="008C7DC4"/>
    <w:rsid w:val="008D0268"/>
    <w:rsid w:val="008D030C"/>
    <w:rsid w:val="008D0832"/>
    <w:rsid w:val="008D08ED"/>
    <w:rsid w:val="008D0F34"/>
    <w:rsid w:val="008D1812"/>
    <w:rsid w:val="008D1878"/>
    <w:rsid w:val="008D190C"/>
    <w:rsid w:val="008D1A0C"/>
    <w:rsid w:val="008D1B02"/>
    <w:rsid w:val="008D1D89"/>
    <w:rsid w:val="008D1E88"/>
    <w:rsid w:val="008D1F09"/>
    <w:rsid w:val="008D25F8"/>
    <w:rsid w:val="008D286F"/>
    <w:rsid w:val="008D34F8"/>
    <w:rsid w:val="008D362A"/>
    <w:rsid w:val="008D37F8"/>
    <w:rsid w:val="008D41E8"/>
    <w:rsid w:val="008D44E2"/>
    <w:rsid w:val="008D4C3E"/>
    <w:rsid w:val="008D4F8F"/>
    <w:rsid w:val="008D5267"/>
    <w:rsid w:val="008D5916"/>
    <w:rsid w:val="008D5E94"/>
    <w:rsid w:val="008D6302"/>
    <w:rsid w:val="008D630B"/>
    <w:rsid w:val="008D689A"/>
    <w:rsid w:val="008D7A81"/>
    <w:rsid w:val="008D7D14"/>
    <w:rsid w:val="008E01DF"/>
    <w:rsid w:val="008E12E4"/>
    <w:rsid w:val="008E1B2D"/>
    <w:rsid w:val="008E1D2A"/>
    <w:rsid w:val="008E1FDF"/>
    <w:rsid w:val="008E229A"/>
    <w:rsid w:val="008E244B"/>
    <w:rsid w:val="008E3677"/>
    <w:rsid w:val="008E3AA4"/>
    <w:rsid w:val="008E3C99"/>
    <w:rsid w:val="008E45C1"/>
    <w:rsid w:val="008E46D4"/>
    <w:rsid w:val="008E4D12"/>
    <w:rsid w:val="008E5689"/>
    <w:rsid w:val="008E5A99"/>
    <w:rsid w:val="008E5CA9"/>
    <w:rsid w:val="008E5F46"/>
    <w:rsid w:val="008E63BB"/>
    <w:rsid w:val="008E6874"/>
    <w:rsid w:val="008E7307"/>
    <w:rsid w:val="008E735B"/>
    <w:rsid w:val="008E7364"/>
    <w:rsid w:val="008E7CC7"/>
    <w:rsid w:val="008E7CCF"/>
    <w:rsid w:val="008F0330"/>
    <w:rsid w:val="008F0572"/>
    <w:rsid w:val="008F057B"/>
    <w:rsid w:val="008F0723"/>
    <w:rsid w:val="008F0A25"/>
    <w:rsid w:val="008F0CA7"/>
    <w:rsid w:val="008F1BAB"/>
    <w:rsid w:val="008F1D49"/>
    <w:rsid w:val="008F2019"/>
    <w:rsid w:val="008F2850"/>
    <w:rsid w:val="008F2C7C"/>
    <w:rsid w:val="008F2E2D"/>
    <w:rsid w:val="008F316B"/>
    <w:rsid w:val="008F3194"/>
    <w:rsid w:val="008F34DF"/>
    <w:rsid w:val="008F45CF"/>
    <w:rsid w:val="008F4CC7"/>
    <w:rsid w:val="008F4DA5"/>
    <w:rsid w:val="008F5079"/>
    <w:rsid w:val="008F5413"/>
    <w:rsid w:val="008F5442"/>
    <w:rsid w:val="008F57D3"/>
    <w:rsid w:val="008F5942"/>
    <w:rsid w:val="008F5C35"/>
    <w:rsid w:val="008F5E81"/>
    <w:rsid w:val="008F64E3"/>
    <w:rsid w:val="008F66A1"/>
    <w:rsid w:val="008F7AFA"/>
    <w:rsid w:val="00900135"/>
    <w:rsid w:val="009008D4"/>
    <w:rsid w:val="0090093A"/>
    <w:rsid w:val="00900E68"/>
    <w:rsid w:val="00901806"/>
    <w:rsid w:val="00901873"/>
    <w:rsid w:val="00901901"/>
    <w:rsid w:val="00902B50"/>
    <w:rsid w:val="00902E5C"/>
    <w:rsid w:val="00902E6F"/>
    <w:rsid w:val="0090307F"/>
    <w:rsid w:val="00903377"/>
    <w:rsid w:val="009035D3"/>
    <w:rsid w:val="009038DA"/>
    <w:rsid w:val="00903A7A"/>
    <w:rsid w:val="00903B02"/>
    <w:rsid w:val="00903D05"/>
    <w:rsid w:val="00904195"/>
    <w:rsid w:val="0090465E"/>
    <w:rsid w:val="009049D6"/>
    <w:rsid w:val="00905E8A"/>
    <w:rsid w:val="0090602B"/>
    <w:rsid w:val="009061E5"/>
    <w:rsid w:val="009064C6"/>
    <w:rsid w:val="00906F81"/>
    <w:rsid w:val="00907F3E"/>
    <w:rsid w:val="009101D9"/>
    <w:rsid w:val="009103EC"/>
    <w:rsid w:val="009104A6"/>
    <w:rsid w:val="0091050B"/>
    <w:rsid w:val="0091070B"/>
    <w:rsid w:val="00910C80"/>
    <w:rsid w:val="00911033"/>
    <w:rsid w:val="009116E5"/>
    <w:rsid w:val="00911B7F"/>
    <w:rsid w:val="00911C08"/>
    <w:rsid w:val="00911D45"/>
    <w:rsid w:val="009123EE"/>
    <w:rsid w:val="00912BBF"/>
    <w:rsid w:val="009138C3"/>
    <w:rsid w:val="00913D1C"/>
    <w:rsid w:val="00914270"/>
    <w:rsid w:val="00915473"/>
    <w:rsid w:val="009167A4"/>
    <w:rsid w:val="009169F5"/>
    <w:rsid w:val="00916EE8"/>
    <w:rsid w:val="00917120"/>
    <w:rsid w:val="009174C2"/>
    <w:rsid w:val="0091784B"/>
    <w:rsid w:val="00917AE0"/>
    <w:rsid w:val="00917FB8"/>
    <w:rsid w:val="00920712"/>
    <w:rsid w:val="009207EF"/>
    <w:rsid w:val="009208D2"/>
    <w:rsid w:val="00921060"/>
    <w:rsid w:val="0092109D"/>
    <w:rsid w:val="009210EC"/>
    <w:rsid w:val="00921541"/>
    <w:rsid w:val="009216D9"/>
    <w:rsid w:val="009219E4"/>
    <w:rsid w:val="00921D56"/>
    <w:rsid w:val="0092208D"/>
    <w:rsid w:val="00922422"/>
    <w:rsid w:val="00922A7E"/>
    <w:rsid w:val="00922B55"/>
    <w:rsid w:val="00922EB4"/>
    <w:rsid w:val="00923715"/>
    <w:rsid w:val="00923E57"/>
    <w:rsid w:val="00924100"/>
    <w:rsid w:val="0092458A"/>
    <w:rsid w:val="00924819"/>
    <w:rsid w:val="00924B46"/>
    <w:rsid w:val="00924C78"/>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26E"/>
    <w:rsid w:val="0093238D"/>
    <w:rsid w:val="009324CE"/>
    <w:rsid w:val="009325D6"/>
    <w:rsid w:val="009328A6"/>
    <w:rsid w:val="009329F7"/>
    <w:rsid w:val="00932D3C"/>
    <w:rsid w:val="0093320E"/>
    <w:rsid w:val="0093385C"/>
    <w:rsid w:val="00933BC1"/>
    <w:rsid w:val="00933F90"/>
    <w:rsid w:val="00934A54"/>
    <w:rsid w:val="00934FE2"/>
    <w:rsid w:val="009356D7"/>
    <w:rsid w:val="0093597B"/>
    <w:rsid w:val="009359B8"/>
    <w:rsid w:val="0093662A"/>
    <w:rsid w:val="00936A59"/>
    <w:rsid w:val="009374F2"/>
    <w:rsid w:val="009374FD"/>
    <w:rsid w:val="009376C5"/>
    <w:rsid w:val="00937985"/>
    <w:rsid w:val="00937D19"/>
    <w:rsid w:val="00937D7C"/>
    <w:rsid w:val="009404DC"/>
    <w:rsid w:val="009422FF"/>
    <w:rsid w:val="00942CA8"/>
    <w:rsid w:val="00943059"/>
    <w:rsid w:val="009436C0"/>
    <w:rsid w:val="00943EF5"/>
    <w:rsid w:val="00943F93"/>
    <w:rsid w:val="00944205"/>
    <w:rsid w:val="009442C2"/>
    <w:rsid w:val="00945061"/>
    <w:rsid w:val="0094508F"/>
    <w:rsid w:val="009459DA"/>
    <w:rsid w:val="009459E5"/>
    <w:rsid w:val="0094623D"/>
    <w:rsid w:val="00946780"/>
    <w:rsid w:val="00946F66"/>
    <w:rsid w:val="00947541"/>
    <w:rsid w:val="0094761B"/>
    <w:rsid w:val="0094766A"/>
    <w:rsid w:val="00947714"/>
    <w:rsid w:val="00950868"/>
    <w:rsid w:val="009508B3"/>
    <w:rsid w:val="00950DEC"/>
    <w:rsid w:val="009512A9"/>
    <w:rsid w:val="00951544"/>
    <w:rsid w:val="00951D37"/>
    <w:rsid w:val="00951EE1"/>
    <w:rsid w:val="00951F2B"/>
    <w:rsid w:val="00952072"/>
    <w:rsid w:val="009525B2"/>
    <w:rsid w:val="00952D99"/>
    <w:rsid w:val="009534D2"/>
    <w:rsid w:val="00953602"/>
    <w:rsid w:val="00953B6C"/>
    <w:rsid w:val="00953D81"/>
    <w:rsid w:val="00953DC8"/>
    <w:rsid w:val="009547BF"/>
    <w:rsid w:val="00954890"/>
    <w:rsid w:val="00954A35"/>
    <w:rsid w:val="00954CC2"/>
    <w:rsid w:val="0095526F"/>
    <w:rsid w:val="00955831"/>
    <w:rsid w:val="00955BA0"/>
    <w:rsid w:val="009562A9"/>
    <w:rsid w:val="00956F69"/>
    <w:rsid w:val="00957FD1"/>
    <w:rsid w:val="009609B3"/>
    <w:rsid w:val="00960B67"/>
    <w:rsid w:val="0096116A"/>
    <w:rsid w:val="009617B0"/>
    <w:rsid w:val="00961D6D"/>
    <w:rsid w:val="00963413"/>
    <w:rsid w:val="00963550"/>
    <w:rsid w:val="00963595"/>
    <w:rsid w:val="00963648"/>
    <w:rsid w:val="009638AF"/>
    <w:rsid w:val="009643BE"/>
    <w:rsid w:val="00964444"/>
    <w:rsid w:val="0096484E"/>
    <w:rsid w:val="00964A6C"/>
    <w:rsid w:val="00965488"/>
    <w:rsid w:val="00965D26"/>
    <w:rsid w:val="00966A4F"/>
    <w:rsid w:val="00966F03"/>
    <w:rsid w:val="009671B3"/>
    <w:rsid w:val="00967C2D"/>
    <w:rsid w:val="00967D65"/>
    <w:rsid w:val="009700DF"/>
    <w:rsid w:val="009706AB"/>
    <w:rsid w:val="0097074F"/>
    <w:rsid w:val="00970752"/>
    <w:rsid w:val="00970A4C"/>
    <w:rsid w:val="00971492"/>
    <w:rsid w:val="009715C6"/>
    <w:rsid w:val="00971DC5"/>
    <w:rsid w:val="0097266F"/>
    <w:rsid w:val="009728D8"/>
    <w:rsid w:val="009728F4"/>
    <w:rsid w:val="00973185"/>
    <w:rsid w:val="00973203"/>
    <w:rsid w:val="009733DC"/>
    <w:rsid w:val="00973BB6"/>
    <w:rsid w:val="0097461D"/>
    <w:rsid w:val="00974D67"/>
    <w:rsid w:val="00974DDA"/>
    <w:rsid w:val="00974EEB"/>
    <w:rsid w:val="00975097"/>
    <w:rsid w:val="00975141"/>
    <w:rsid w:val="00975336"/>
    <w:rsid w:val="00975DEC"/>
    <w:rsid w:val="00975E10"/>
    <w:rsid w:val="00976993"/>
    <w:rsid w:val="00976FE4"/>
    <w:rsid w:val="00977065"/>
    <w:rsid w:val="00977E0D"/>
    <w:rsid w:val="0098055A"/>
    <w:rsid w:val="00980AC0"/>
    <w:rsid w:val="00980C07"/>
    <w:rsid w:val="00980D4A"/>
    <w:rsid w:val="00980F69"/>
    <w:rsid w:val="00982ACB"/>
    <w:rsid w:val="009839E7"/>
    <w:rsid w:val="00983B26"/>
    <w:rsid w:val="009841B0"/>
    <w:rsid w:val="00984257"/>
    <w:rsid w:val="00984800"/>
    <w:rsid w:val="00984DBB"/>
    <w:rsid w:val="00985C9D"/>
    <w:rsid w:val="0098696C"/>
    <w:rsid w:val="00987948"/>
    <w:rsid w:val="00987995"/>
    <w:rsid w:val="00987AD1"/>
    <w:rsid w:val="00987B2F"/>
    <w:rsid w:val="00987B4D"/>
    <w:rsid w:val="00990470"/>
    <w:rsid w:val="00990B92"/>
    <w:rsid w:val="009910BE"/>
    <w:rsid w:val="009918E7"/>
    <w:rsid w:val="00991D72"/>
    <w:rsid w:val="009929EA"/>
    <w:rsid w:val="0099364F"/>
    <w:rsid w:val="0099441B"/>
    <w:rsid w:val="00994DA4"/>
    <w:rsid w:val="00994E7A"/>
    <w:rsid w:val="00995053"/>
    <w:rsid w:val="00995B76"/>
    <w:rsid w:val="00996F1B"/>
    <w:rsid w:val="00996F85"/>
    <w:rsid w:val="00997062"/>
    <w:rsid w:val="0099749A"/>
    <w:rsid w:val="00997629"/>
    <w:rsid w:val="0099792A"/>
    <w:rsid w:val="00997BDE"/>
    <w:rsid w:val="009A089A"/>
    <w:rsid w:val="009A160B"/>
    <w:rsid w:val="009A2537"/>
    <w:rsid w:val="009A2658"/>
    <w:rsid w:val="009A2F32"/>
    <w:rsid w:val="009A304B"/>
    <w:rsid w:val="009A3716"/>
    <w:rsid w:val="009A406E"/>
    <w:rsid w:val="009A4ABB"/>
    <w:rsid w:val="009A4B11"/>
    <w:rsid w:val="009A54DF"/>
    <w:rsid w:val="009A591E"/>
    <w:rsid w:val="009A5977"/>
    <w:rsid w:val="009A5A77"/>
    <w:rsid w:val="009A5DC9"/>
    <w:rsid w:val="009A5FDE"/>
    <w:rsid w:val="009A6D1E"/>
    <w:rsid w:val="009A73B9"/>
    <w:rsid w:val="009A73CD"/>
    <w:rsid w:val="009A7776"/>
    <w:rsid w:val="009A7B79"/>
    <w:rsid w:val="009A7C7B"/>
    <w:rsid w:val="009B121A"/>
    <w:rsid w:val="009B1383"/>
    <w:rsid w:val="009B1551"/>
    <w:rsid w:val="009B156B"/>
    <w:rsid w:val="009B178D"/>
    <w:rsid w:val="009B1A95"/>
    <w:rsid w:val="009B22C6"/>
    <w:rsid w:val="009B22F5"/>
    <w:rsid w:val="009B22F7"/>
    <w:rsid w:val="009B2505"/>
    <w:rsid w:val="009B2713"/>
    <w:rsid w:val="009B2BA8"/>
    <w:rsid w:val="009B2F0C"/>
    <w:rsid w:val="009B3032"/>
    <w:rsid w:val="009B3CBA"/>
    <w:rsid w:val="009B5527"/>
    <w:rsid w:val="009B5787"/>
    <w:rsid w:val="009B6161"/>
    <w:rsid w:val="009B6373"/>
    <w:rsid w:val="009B659D"/>
    <w:rsid w:val="009B6DAA"/>
    <w:rsid w:val="009B70F0"/>
    <w:rsid w:val="009B7181"/>
    <w:rsid w:val="009B76FE"/>
    <w:rsid w:val="009B77B6"/>
    <w:rsid w:val="009B7A41"/>
    <w:rsid w:val="009B7B7C"/>
    <w:rsid w:val="009B7D67"/>
    <w:rsid w:val="009B7E0D"/>
    <w:rsid w:val="009C02AA"/>
    <w:rsid w:val="009C0B78"/>
    <w:rsid w:val="009C0DDC"/>
    <w:rsid w:val="009C0F0A"/>
    <w:rsid w:val="009C167B"/>
    <w:rsid w:val="009C1CF1"/>
    <w:rsid w:val="009C219B"/>
    <w:rsid w:val="009C2489"/>
    <w:rsid w:val="009C2AC8"/>
    <w:rsid w:val="009C2C20"/>
    <w:rsid w:val="009C2D2B"/>
    <w:rsid w:val="009C2E56"/>
    <w:rsid w:val="009C38FA"/>
    <w:rsid w:val="009C4633"/>
    <w:rsid w:val="009C4710"/>
    <w:rsid w:val="009C4A93"/>
    <w:rsid w:val="009C503F"/>
    <w:rsid w:val="009C5AA4"/>
    <w:rsid w:val="009C5CBA"/>
    <w:rsid w:val="009C6CD1"/>
    <w:rsid w:val="009C7256"/>
    <w:rsid w:val="009C79B7"/>
    <w:rsid w:val="009C7BD5"/>
    <w:rsid w:val="009C7CAF"/>
    <w:rsid w:val="009D010C"/>
    <w:rsid w:val="009D044F"/>
    <w:rsid w:val="009D067D"/>
    <w:rsid w:val="009D2475"/>
    <w:rsid w:val="009D27B5"/>
    <w:rsid w:val="009D303F"/>
    <w:rsid w:val="009D3760"/>
    <w:rsid w:val="009D414C"/>
    <w:rsid w:val="009D41F1"/>
    <w:rsid w:val="009D4483"/>
    <w:rsid w:val="009D4BA1"/>
    <w:rsid w:val="009D5C39"/>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012"/>
    <w:rsid w:val="009F145E"/>
    <w:rsid w:val="009F148F"/>
    <w:rsid w:val="009F19E1"/>
    <w:rsid w:val="009F2307"/>
    <w:rsid w:val="009F2AC2"/>
    <w:rsid w:val="009F3076"/>
    <w:rsid w:val="009F3625"/>
    <w:rsid w:val="009F39EA"/>
    <w:rsid w:val="009F3ACB"/>
    <w:rsid w:val="009F3F7C"/>
    <w:rsid w:val="009F47BA"/>
    <w:rsid w:val="009F4D45"/>
    <w:rsid w:val="009F4EA2"/>
    <w:rsid w:val="009F4EF1"/>
    <w:rsid w:val="009F598A"/>
    <w:rsid w:val="009F5C80"/>
    <w:rsid w:val="009F5D8B"/>
    <w:rsid w:val="009F5EE9"/>
    <w:rsid w:val="009F67C5"/>
    <w:rsid w:val="009F693C"/>
    <w:rsid w:val="009F732C"/>
    <w:rsid w:val="009F7B9A"/>
    <w:rsid w:val="00A0074B"/>
    <w:rsid w:val="00A007A5"/>
    <w:rsid w:val="00A00F78"/>
    <w:rsid w:val="00A01614"/>
    <w:rsid w:val="00A01697"/>
    <w:rsid w:val="00A01A6A"/>
    <w:rsid w:val="00A01AE1"/>
    <w:rsid w:val="00A01C87"/>
    <w:rsid w:val="00A0219C"/>
    <w:rsid w:val="00A023E0"/>
    <w:rsid w:val="00A025D6"/>
    <w:rsid w:val="00A02936"/>
    <w:rsid w:val="00A02B6A"/>
    <w:rsid w:val="00A02D0F"/>
    <w:rsid w:val="00A02D24"/>
    <w:rsid w:val="00A03521"/>
    <w:rsid w:val="00A039FD"/>
    <w:rsid w:val="00A03AEA"/>
    <w:rsid w:val="00A03FF6"/>
    <w:rsid w:val="00A0400E"/>
    <w:rsid w:val="00A0402A"/>
    <w:rsid w:val="00A047D2"/>
    <w:rsid w:val="00A0486C"/>
    <w:rsid w:val="00A050F8"/>
    <w:rsid w:val="00A054C5"/>
    <w:rsid w:val="00A05E4B"/>
    <w:rsid w:val="00A05F61"/>
    <w:rsid w:val="00A063DC"/>
    <w:rsid w:val="00A069A7"/>
    <w:rsid w:val="00A06C06"/>
    <w:rsid w:val="00A076D1"/>
    <w:rsid w:val="00A07C50"/>
    <w:rsid w:val="00A1040B"/>
    <w:rsid w:val="00A10472"/>
    <w:rsid w:val="00A10756"/>
    <w:rsid w:val="00A1097E"/>
    <w:rsid w:val="00A11039"/>
    <w:rsid w:val="00A12101"/>
    <w:rsid w:val="00A12755"/>
    <w:rsid w:val="00A12A8A"/>
    <w:rsid w:val="00A12E04"/>
    <w:rsid w:val="00A12E84"/>
    <w:rsid w:val="00A13831"/>
    <w:rsid w:val="00A13AC4"/>
    <w:rsid w:val="00A14137"/>
    <w:rsid w:val="00A143DC"/>
    <w:rsid w:val="00A14638"/>
    <w:rsid w:val="00A14822"/>
    <w:rsid w:val="00A14841"/>
    <w:rsid w:val="00A14E58"/>
    <w:rsid w:val="00A1519A"/>
    <w:rsid w:val="00A15CD8"/>
    <w:rsid w:val="00A16185"/>
    <w:rsid w:val="00A16AE1"/>
    <w:rsid w:val="00A16CAF"/>
    <w:rsid w:val="00A16F5E"/>
    <w:rsid w:val="00A1796C"/>
    <w:rsid w:val="00A17CE4"/>
    <w:rsid w:val="00A17DE8"/>
    <w:rsid w:val="00A20342"/>
    <w:rsid w:val="00A208FB"/>
    <w:rsid w:val="00A20B23"/>
    <w:rsid w:val="00A20B32"/>
    <w:rsid w:val="00A22471"/>
    <w:rsid w:val="00A2317E"/>
    <w:rsid w:val="00A2341F"/>
    <w:rsid w:val="00A23432"/>
    <w:rsid w:val="00A2365A"/>
    <w:rsid w:val="00A2397E"/>
    <w:rsid w:val="00A23A2C"/>
    <w:rsid w:val="00A23A87"/>
    <w:rsid w:val="00A23BD5"/>
    <w:rsid w:val="00A23D49"/>
    <w:rsid w:val="00A240A8"/>
    <w:rsid w:val="00A24C87"/>
    <w:rsid w:val="00A24EFB"/>
    <w:rsid w:val="00A252D5"/>
    <w:rsid w:val="00A25384"/>
    <w:rsid w:val="00A25D8C"/>
    <w:rsid w:val="00A26052"/>
    <w:rsid w:val="00A2606C"/>
    <w:rsid w:val="00A265BC"/>
    <w:rsid w:val="00A266B2"/>
    <w:rsid w:val="00A26980"/>
    <w:rsid w:val="00A26E17"/>
    <w:rsid w:val="00A27690"/>
    <w:rsid w:val="00A27EEE"/>
    <w:rsid w:val="00A30104"/>
    <w:rsid w:val="00A303B6"/>
    <w:rsid w:val="00A30E4F"/>
    <w:rsid w:val="00A3149C"/>
    <w:rsid w:val="00A3215D"/>
    <w:rsid w:val="00A32239"/>
    <w:rsid w:val="00A32555"/>
    <w:rsid w:val="00A32E19"/>
    <w:rsid w:val="00A3343C"/>
    <w:rsid w:val="00A33561"/>
    <w:rsid w:val="00A33699"/>
    <w:rsid w:val="00A33877"/>
    <w:rsid w:val="00A344AB"/>
    <w:rsid w:val="00A34620"/>
    <w:rsid w:val="00A357AC"/>
    <w:rsid w:val="00A36233"/>
    <w:rsid w:val="00A36C07"/>
    <w:rsid w:val="00A36F83"/>
    <w:rsid w:val="00A3726A"/>
    <w:rsid w:val="00A3731D"/>
    <w:rsid w:val="00A3738D"/>
    <w:rsid w:val="00A377C9"/>
    <w:rsid w:val="00A4063A"/>
    <w:rsid w:val="00A40A16"/>
    <w:rsid w:val="00A40B8B"/>
    <w:rsid w:val="00A41046"/>
    <w:rsid w:val="00A41155"/>
    <w:rsid w:val="00A41417"/>
    <w:rsid w:val="00A41CE3"/>
    <w:rsid w:val="00A425E6"/>
    <w:rsid w:val="00A425F9"/>
    <w:rsid w:val="00A43ED8"/>
    <w:rsid w:val="00A44673"/>
    <w:rsid w:val="00A44ACB"/>
    <w:rsid w:val="00A44C8B"/>
    <w:rsid w:val="00A45383"/>
    <w:rsid w:val="00A454E5"/>
    <w:rsid w:val="00A46070"/>
    <w:rsid w:val="00A469DC"/>
    <w:rsid w:val="00A472A0"/>
    <w:rsid w:val="00A4749D"/>
    <w:rsid w:val="00A47CD7"/>
    <w:rsid w:val="00A47CEC"/>
    <w:rsid w:val="00A47FA0"/>
    <w:rsid w:val="00A502E4"/>
    <w:rsid w:val="00A504B2"/>
    <w:rsid w:val="00A510E8"/>
    <w:rsid w:val="00A51404"/>
    <w:rsid w:val="00A51738"/>
    <w:rsid w:val="00A51F90"/>
    <w:rsid w:val="00A523F1"/>
    <w:rsid w:val="00A529E2"/>
    <w:rsid w:val="00A534EE"/>
    <w:rsid w:val="00A535C8"/>
    <w:rsid w:val="00A5363C"/>
    <w:rsid w:val="00A540D4"/>
    <w:rsid w:val="00A543C7"/>
    <w:rsid w:val="00A544FD"/>
    <w:rsid w:val="00A545F0"/>
    <w:rsid w:val="00A5476F"/>
    <w:rsid w:val="00A5496F"/>
    <w:rsid w:val="00A54A30"/>
    <w:rsid w:val="00A54B0B"/>
    <w:rsid w:val="00A54C3B"/>
    <w:rsid w:val="00A54F43"/>
    <w:rsid w:val="00A55495"/>
    <w:rsid w:val="00A55534"/>
    <w:rsid w:val="00A56506"/>
    <w:rsid w:val="00A56619"/>
    <w:rsid w:val="00A568BE"/>
    <w:rsid w:val="00A56E12"/>
    <w:rsid w:val="00A57176"/>
    <w:rsid w:val="00A57516"/>
    <w:rsid w:val="00A5756F"/>
    <w:rsid w:val="00A57A6F"/>
    <w:rsid w:val="00A57EB1"/>
    <w:rsid w:val="00A6006F"/>
    <w:rsid w:val="00A60250"/>
    <w:rsid w:val="00A60A7C"/>
    <w:rsid w:val="00A619DC"/>
    <w:rsid w:val="00A61BE5"/>
    <w:rsid w:val="00A61C52"/>
    <w:rsid w:val="00A61F3E"/>
    <w:rsid w:val="00A62A6F"/>
    <w:rsid w:val="00A62AFC"/>
    <w:rsid w:val="00A62F38"/>
    <w:rsid w:val="00A635AE"/>
    <w:rsid w:val="00A6364C"/>
    <w:rsid w:val="00A63F60"/>
    <w:rsid w:val="00A64163"/>
    <w:rsid w:val="00A64248"/>
    <w:rsid w:val="00A64878"/>
    <w:rsid w:val="00A64BDE"/>
    <w:rsid w:val="00A64C88"/>
    <w:rsid w:val="00A64CFC"/>
    <w:rsid w:val="00A64F4B"/>
    <w:rsid w:val="00A651A6"/>
    <w:rsid w:val="00A6575E"/>
    <w:rsid w:val="00A659D2"/>
    <w:rsid w:val="00A65B02"/>
    <w:rsid w:val="00A65FD7"/>
    <w:rsid w:val="00A66690"/>
    <w:rsid w:val="00A67160"/>
    <w:rsid w:val="00A67BB0"/>
    <w:rsid w:val="00A7109E"/>
    <w:rsid w:val="00A713F2"/>
    <w:rsid w:val="00A7162C"/>
    <w:rsid w:val="00A716B8"/>
    <w:rsid w:val="00A71DF2"/>
    <w:rsid w:val="00A71E27"/>
    <w:rsid w:val="00A725AE"/>
    <w:rsid w:val="00A72C06"/>
    <w:rsid w:val="00A72D1D"/>
    <w:rsid w:val="00A73486"/>
    <w:rsid w:val="00A74280"/>
    <w:rsid w:val="00A74752"/>
    <w:rsid w:val="00A749B2"/>
    <w:rsid w:val="00A74A6A"/>
    <w:rsid w:val="00A74DBF"/>
    <w:rsid w:val="00A75172"/>
    <w:rsid w:val="00A75AAC"/>
    <w:rsid w:val="00A760F0"/>
    <w:rsid w:val="00A7631E"/>
    <w:rsid w:val="00A76C0B"/>
    <w:rsid w:val="00A76D3C"/>
    <w:rsid w:val="00A773E6"/>
    <w:rsid w:val="00A803CF"/>
    <w:rsid w:val="00A80D3E"/>
    <w:rsid w:val="00A80F09"/>
    <w:rsid w:val="00A812B9"/>
    <w:rsid w:val="00A81B8A"/>
    <w:rsid w:val="00A823BA"/>
    <w:rsid w:val="00A826E8"/>
    <w:rsid w:val="00A831F8"/>
    <w:rsid w:val="00A83DE6"/>
    <w:rsid w:val="00A84022"/>
    <w:rsid w:val="00A8423D"/>
    <w:rsid w:val="00A84353"/>
    <w:rsid w:val="00A844DC"/>
    <w:rsid w:val="00A84826"/>
    <w:rsid w:val="00A854D6"/>
    <w:rsid w:val="00A85CA3"/>
    <w:rsid w:val="00A85D2E"/>
    <w:rsid w:val="00A863AA"/>
    <w:rsid w:val="00A866DE"/>
    <w:rsid w:val="00A867E2"/>
    <w:rsid w:val="00A86AB3"/>
    <w:rsid w:val="00A872CE"/>
    <w:rsid w:val="00A87816"/>
    <w:rsid w:val="00A87863"/>
    <w:rsid w:val="00A87CE0"/>
    <w:rsid w:val="00A9117C"/>
    <w:rsid w:val="00A91606"/>
    <w:rsid w:val="00A924E0"/>
    <w:rsid w:val="00A92774"/>
    <w:rsid w:val="00A92982"/>
    <w:rsid w:val="00A93523"/>
    <w:rsid w:val="00A93892"/>
    <w:rsid w:val="00A93AB1"/>
    <w:rsid w:val="00A93B48"/>
    <w:rsid w:val="00A94025"/>
    <w:rsid w:val="00A940F6"/>
    <w:rsid w:val="00A94ADE"/>
    <w:rsid w:val="00A9506F"/>
    <w:rsid w:val="00A9520F"/>
    <w:rsid w:val="00A953C7"/>
    <w:rsid w:val="00A953F5"/>
    <w:rsid w:val="00A96197"/>
    <w:rsid w:val="00A96622"/>
    <w:rsid w:val="00A96E21"/>
    <w:rsid w:val="00A973CD"/>
    <w:rsid w:val="00A97668"/>
    <w:rsid w:val="00A97678"/>
    <w:rsid w:val="00A97CBE"/>
    <w:rsid w:val="00AA06C6"/>
    <w:rsid w:val="00AA0800"/>
    <w:rsid w:val="00AA092D"/>
    <w:rsid w:val="00AA0C39"/>
    <w:rsid w:val="00AA0CAA"/>
    <w:rsid w:val="00AA0DE0"/>
    <w:rsid w:val="00AA0F91"/>
    <w:rsid w:val="00AA0FA7"/>
    <w:rsid w:val="00AA253A"/>
    <w:rsid w:val="00AA3F06"/>
    <w:rsid w:val="00AA4871"/>
    <w:rsid w:val="00AA4B85"/>
    <w:rsid w:val="00AA5082"/>
    <w:rsid w:val="00AA57D4"/>
    <w:rsid w:val="00AA5BEF"/>
    <w:rsid w:val="00AA5CFC"/>
    <w:rsid w:val="00AA6647"/>
    <w:rsid w:val="00AA6C17"/>
    <w:rsid w:val="00AA6E8A"/>
    <w:rsid w:val="00AA6FF4"/>
    <w:rsid w:val="00AA7051"/>
    <w:rsid w:val="00AA7748"/>
    <w:rsid w:val="00AA7EFE"/>
    <w:rsid w:val="00AA7FD1"/>
    <w:rsid w:val="00AB0150"/>
    <w:rsid w:val="00AB02B9"/>
    <w:rsid w:val="00AB04F8"/>
    <w:rsid w:val="00AB059D"/>
    <w:rsid w:val="00AB10DC"/>
    <w:rsid w:val="00AB14D7"/>
    <w:rsid w:val="00AB2324"/>
    <w:rsid w:val="00AB252A"/>
    <w:rsid w:val="00AB35A7"/>
    <w:rsid w:val="00AB36B4"/>
    <w:rsid w:val="00AB3972"/>
    <w:rsid w:val="00AB39FA"/>
    <w:rsid w:val="00AB45DD"/>
    <w:rsid w:val="00AB4B38"/>
    <w:rsid w:val="00AB4FCC"/>
    <w:rsid w:val="00AB50D9"/>
    <w:rsid w:val="00AB5B89"/>
    <w:rsid w:val="00AB697B"/>
    <w:rsid w:val="00AB7431"/>
    <w:rsid w:val="00AC0387"/>
    <w:rsid w:val="00AC08FD"/>
    <w:rsid w:val="00AC0D28"/>
    <w:rsid w:val="00AC12AF"/>
    <w:rsid w:val="00AC1452"/>
    <w:rsid w:val="00AC16B5"/>
    <w:rsid w:val="00AC185B"/>
    <w:rsid w:val="00AC1C87"/>
    <w:rsid w:val="00AC1E5D"/>
    <w:rsid w:val="00AC2F18"/>
    <w:rsid w:val="00AC31B4"/>
    <w:rsid w:val="00AC3205"/>
    <w:rsid w:val="00AC3613"/>
    <w:rsid w:val="00AC3B65"/>
    <w:rsid w:val="00AC3EB7"/>
    <w:rsid w:val="00AC44FF"/>
    <w:rsid w:val="00AC478E"/>
    <w:rsid w:val="00AC5668"/>
    <w:rsid w:val="00AC6D15"/>
    <w:rsid w:val="00AC6F07"/>
    <w:rsid w:val="00AC70FB"/>
    <w:rsid w:val="00AC7F9A"/>
    <w:rsid w:val="00AD02F7"/>
    <w:rsid w:val="00AD03DF"/>
    <w:rsid w:val="00AD0EB4"/>
    <w:rsid w:val="00AD111E"/>
    <w:rsid w:val="00AD13CD"/>
    <w:rsid w:val="00AD1E7F"/>
    <w:rsid w:val="00AD2039"/>
    <w:rsid w:val="00AD23A8"/>
    <w:rsid w:val="00AD2A21"/>
    <w:rsid w:val="00AD37AF"/>
    <w:rsid w:val="00AD439A"/>
    <w:rsid w:val="00AD476C"/>
    <w:rsid w:val="00AD4BD5"/>
    <w:rsid w:val="00AD4E7B"/>
    <w:rsid w:val="00AD54FB"/>
    <w:rsid w:val="00AD5B0B"/>
    <w:rsid w:val="00AD607C"/>
    <w:rsid w:val="00AD61B5"/>
    <w:rsid w:val="00AD6DCE"/>
    <w:rsid w:val="00AD6F5B"/>
    <w:rsid w:val="00AD7301"/>
    <w:rsid w:val="00AD77E1"/>
    <w:rsid w:val="00AD79D6"/>
    <w:rsid w:val="00AE0310"/>
    <w:rsid w:val="00AE0406"/>
    <w:rsid w:val="00AE0B96"/>
    <w:rsid w:val="00AE1335"/>
    <w:rsid w:val="00AE18C1"/>
    <w:rsid w:val="00AE1E3B"/>
    <w:rsid w:val="00AE2344"/>
    <w:rsid w:val="00AE242B"/>
    <w:rsid w:val="00AE2B14"/>
    <w:rsid w:val="00AE34DD"/>
    <w:rsid w:val="00AE37A9"/>
    <w:rsid w:val="00AE41CB"/>
    <w:rsid w:val="00AE52CC"/>
    <w:rsid w:val="00AE53D3"/>
    <w:rsid w:val="00AE5663"/>
    <w:rsid w:val="00AE5792"/>
    <w:rsid w:val="00AE6725"/>
    <w:rsid w:val="00AE73E9"/>
    <w:rsid w:val="00AE74C7"/>
    <w:rsid w:val="00AE762B"/>
    <w:rsid w:val="00AF039F"/>
    <w:rsid w:val="00AF06B7"/>
    <w:rsid w:val="00AF077D"/>
    <w:rsid w:val="00AF07C2"/>
    <w:rsid w:val="00AF12C3"/>
    <w:rsid w:val="00AF184C"/>
    <w:rsid w:val="00AF19F4"/>
    <w:rsid w:val="00AF1C70"/>
    <w:rsid w:val="00AF1EA5"/>
    <w:rsid w:val="00AF2631"/>
    <w:rsid w:val="00AF27CB"/>
    <w:rsid w:val="00AF2CC7"/>
    <w:rsid w:val="00AF3375"/>
    <w:rsid w:val="00AF4380"/>
    <w:rsid w:val="00AF4621"/>
    <w:rsid w:val="00AF5590"/>
    <w:rsid w:val="00AF5BA0"/>
    <w:rsid w:val="00AF63BD"/>
    <w:rsid w:val="00AF67FA"/>
    <w:rsid w:val="00AF6C2D"/>
    <w:rsid w:val="00AF6CE8"/>
    <w:rsid w:val="00AF6D4F"/>
    <w:rsid w:val="00AF6EA5"/>
    <w:rsid w:val="00AF725C"/>
    <w:rsid w:val="00AF75EA"/>
    <w:rsid w:val="00AF7719"/>
    <w:rsid w:val="00AF7F27"/>
    <w:rsid w:val="00B00ADB"/>
    <w:rsid w:val="00B00DCD"/>
    <w:rsid w:val="00B014EC"/>
    <w:rsid w:val="00B01A33"/>
    <w:rsid w:val="00B01AF1"/>
    <w:rsid w:val="00B01E81"/>
    <w:rsid w:val="00B022ED"/>
    <w:rsid w:val="00B0235B"/>
    <w:rsid w:val="00B02431"/>
    <w:rsid w:val="00B02646"/>
    <w:rsid w:val="00B027EF"/>
    <w:rsid w:val="00B0297B"/>
    <w:rsid w:val="00B02FAC"/>
    <w:rsid w:val="00B0353A"/>
    <w:rsid w:val="00B03F0A"/>
    <w:rsid w:val="00B0443D"/>
    <w:rsid w:val="00B04476"/>
    <w:rsid w:val="00B05229"/>
    <w:rsid w:val="00B05B20"/>
    <w:rsid w:val="00B06135"/>
    <w:rsid w:val="00B061C2"/>
    <w:rsid w:val="00B0697B"/>
    <w:rsid w:val="00B07405"/>
    <w:rsid w:val="00B077DF"/>
    <w:rsid w:val="00B07F9E"/>
    <w:rsid w:val="00B1222F"/>
    <w:rsid w:val="00B12445"/>
    <w:rsid w:val="00B1295D"/>
    <w:rsid w:val="00B131DF"/>
    <w:rsid w:val="00B147BB"/>
    <w:rsid w:val="00B15309"/>
    <w:rsid w:val="00B1530B"/>
    <w:rsid w:val="00B15C00"/>
    <w:rsid w:val="00B15F4C"/>
    <w:rsid w:val="00B16149"/>
    <w:rsid w:val="00B16346"/>
    <w:rsid w:val="00B16361"/>
    <w:rsid w:val="00B16504"/>
    <w:rsid w:val="00B2026C"/>
    <w:rsid w:val="00B21E81"/>
    <w:rsid w:val="00B21FFD"/>
    <w:rsid w:val="00B2212D"/>
    <w:rsid w:val="00B2256E"/>
    <w:rsid w:val="00B22660"/>
    <w:rsid w:val="00B22A82"/>
    <w:rsid w:val="00B23A44"/>
    <w:rsid w:val="00B23C33"/>
    <w:rsid w:val="00B2431E"/>
    <w:rsid w:val="00B24A48"/>
    <w:rsid w:val="00B24C12"/>
    <w:rsid w:val="00B25180"/>
    <w:rsid w:val="00B2586C"/>
    <w:rsid w:val="00B26099"/>
    <w:rsid w:val="00B26237"/>
    <w:rsid w:val="00B26436"/>
    <w:rsid w:val="00B2654C"/>
    <w:rsid w:val="00B26E3B"/>
    <w:rsid w:val="00B27877"/>
    <w:rsid w:val="00B27B0A"/>
    <w:rsid w:val="00B27B70"/>
    <w:rsid w:val="00B300C7"/>
    <w:rsid w:val="00B3059D"/>
    <w:rsid w:val="00B30695"/>
    <w:rsid w:val="00B30A0F"/>
    <w:rsid w:val="00B30B79"/>
    <w:rsid w:val="00B30C2C"/>
    <w:rsid w:val="00B318CE"/>
    <w:rsid w:val="00B31BE9"/>
    <w:rsid w:val="00B31D7D"/>
    <w:rsid w:val="00B32205"/>
    <w:rsid w:val="00B322C3"/>
    <w:rsid w:val="00B32376"/>
    <w:rsid w:val="00B332F9"/>
    <w:rsid w:val="00B33C40"/>
    <w:rsid w:val="00B33E82"/>
    <w:rsid w:val="00B3481C"/>
    <w:rsid w:val="00B348F5"/>
    <w:rsid w:val="00B349E1"/>
    <w:rsid w:val="00B34C1D"/>
    <w:rsid w:val="00B35270"/>
    <w:rsid w:val="00B352C2"/>
    <w:rsid w:val="00B35391"/>
    <w:rsid w:val="00B359BB"/>
    <w:rsid w:val="00B36050"/>
    <w:rsid w:val="00B36055"/>
    <w:rsid w:val="00B36AE6"/>
    <w:rsid w:val="00B36D5E"/>
    <w:rsid w:val="00B36EB4"/>
    <w:rsid w:val="00B36F81"/>
    <w:rsid w:val="00B379AA"/>
    <w:rsid w:val="00B37B6A"/>
    <w:rsid w:val="00B37C11"/>
    <w:rsid w:val="00B37EEC"/>
    <w:rsid w:val="00B4000B"/>
    <w:rsid w:val="00B402A3"/>
    <w:rsid w:val="00B404AE"/>
    <w:rsid w:val="00B40BC7"/>
    <w:rsid w:val="00B41244"/>
    <w:rsid w:val="00B41628"/>
    <w:rsid w:val="00B417A1"/>
    <w:rsid w:val="00B42691"/>
    <w:rsid w:val="00B42926"/>
    <w:rsid w:val="00B43063"/>
    <w:rsid w:val="00B431B4"/>
    <w:rsid w:val="00B43CC9"/>
    <w:rsid w:val="00B44853"/>
    <w:rsid w:val="00B44A3F"/>
    <w:rsid w:val="00B45305"/>
    <w:rsid w:val="00B45352"/>
    <w:rsid w:val="00B454CF"/>
    <w:rsid w:val="00B455BF"/>
    <w:rsid w:val="00B45892"/>
    <w:rsid w:val="00B45951"/>
    <w:rsid w:val="00B46734"/>
    <w:rsid w:val="00B46AC0"/>
    <w:rsid w:val="00B46EA8"/>
    <w:rsid w:val="00B471BC"/>
    <w:rsid w:val="00B473A9"/>
    <w:rsid w:val="00B47A8C"/>
    <w:rsid w:val="00B510FB"/>
    <w:rsid w:val="00B51127"/>
    <w:rsid w:val="00B51378"/>
    <w:rsid w:val="00B514AA"/>
    <w:rsid w:val="00B51625"/>
    <w:rsid w:val="00B51BB5"/>
    <w:rsid w:val="00B51F3C"/>
    <w:rsid w:val="00B51F8E"/>
    <w:rsid w:val="00B5216E"/>
    <w:rsid w:val="00B52397"/>
    <w:rsid w:val="00B52898"/>
    <w:rsid w:val="00B52CA2"/>
    <w:rsid w:val="00B52D05"/>
    <w:rsid w:val="00B52D0B"/>
    <w:rsid w:val="00B53112"/>
    <w:rsid w:val="00B53240"/>
    <w:rsid w:val="00B53465"/>
    <w:rsid w:val="00B5477B"/>
    <w:rsid w:val="00B547B2"/>
    <w:rsid w:val="00B5498E"/>
    <w:rsid w:val="00B54E82"/>
    <w:rsid w:val="00B55D6F"/>
    <w:rsid w:val="00B56AEA"/>
    <w:rsid w:val="00B56D77"/>
    <w:rsid w:val="00B56F15"/>
    <w:rsid w:val="00B57677"/>
    <w:rsid w:val="00B578CB"/>
    <w:rsid w:val="00B57DE6"/>
    <w:rsid w:val="00B57E39"/>
    <w:rsid w:val="00B60341"/>
    <w:rsid w:val="00B60EC7"/>
    <w:rsid w:val="00B61233"/>
    <w:rsid w:val="00B6161C"/>
    <w:rsid w:val="00B61A5C"/>
    <w:rsid w:val="00B6224D"/>
    <w:rsid w:val="00B62633"/>
    <w:rsid w:val="00B6284B"/>
    <w:rsid w:val="00B62B49"/>
    <w:rsid w:val="00B62E72"/>
    <w:rsid w:val="00B63630"/>
    <w:rsid w:val="00B64424"/>
    <w:rsid w:val="00B64621"/>
    <w:rsid w:val="00B64D4E"/>
    <w:rsid w:val="00B650CE"/>
    <w:rsid w:val="00B6612A"/>
    <w:rsid w:val="00B661F4"/>
    <w:rsid w:val="00B6629D"/>
    <w:rsid w:val="00B66682"/>
    <w:rsid w:val="00B67255"/>
    <w:rsid w:val="00B67405"/>
    <w:rsid w:val="00B6768D"/>
    <w:rsid w:val="00B67825"/>
    <w:rsid w:val="00B70B51"/>
    <w:rsid w:val="00B70F3A"/>
    <w:rsid w:val="00B71017"/>
    <w:rsid w:val="00B7140D"/>
    <w:rsid w:val="00B721B5"/>
    <w:rsid w:val="00B72258"/>
    <w:rsid w:val="00B7285A"/>
    <w:rsid w:val="00B729A1"/>
    <w:rsid w:val="00B73219"/>
    <w:rsid w:val="00B73552"/>
    <w:rsid w:val="00B73892"/>
    <w:rsid w:val="00B7405E"/>
    <w:rsid w:val="00B74070"/>
    <w:rsid w:val="00B74513"/>
    <w:rsid w:val="00B747D9"/>
    <w:rsid w:val="00B74D1E"/>
    <w:rsid w:val="00B754C2"/>
    <w:rsid w:val="00B75FE6"/>
    <w:rsid w:val="00B770F3"/>
    <w:rsid w:val="00B77BE2"/>
    <w:rsid w:val="00B77BEB"/>
    <w:rsid w:val="00B77E76"/>
    <w:rsid w:val="00B77FD2"/>
    <w:rsid w:val="00B81072"/>
    <w:rsid w:val="00B81568"/>
    <w:rsid w:val="00B822D1"/>
    <w:rsid w:val="00B8255B"/>
    <w:rsid w:val="00B825AA"/>
    <w:rsid w:val="00B82BFC"/>
    <w:rsid w:val="00B82C2F"/>
    <w:rsid w:val="00B83209"/>
    <w:rsid w:val="00B834C6"/>
    <w:rsid w:val="00B836F8"/>
    <w:rsid w:val="00B843D7"/>
    <w:rsid w:val="00B84A3B"/>
    <w:rsid w:val="00B84C9F"/>
    <w:rsid w:val="00B84F89"/>
    <w:rsid w:val="00B85656"/>
    <w:rsid w:val="00B8640A"/>
    <w:rsid w:val="00B86CB4"/>
    <w:rsid w:val="00B8759B"/>
    <w:rsid w:val="00B876B9"/>
    <w:rsid w:val="00B877C7"/>
    <w:rsid w:val="00B9011F"/>
    <w:rsid w:val="00B90240"/>
    <w:rsid w:val="00B90626"/>
    <w:rsid w:val="00B9098D"/>
    <w:rsid w:val="00B910CF"/>
    <w:rsid w:val="00B91952"/>
    <w:rsid w:val="00B920EB"/>
    <w:rsid w:val="00B92626"/>
    <w:rsid w:val="00B92AD5"/>
    <w:rsid w:val="00B9337E"/>
    <w:rsid w:val="00B93705"/>
    <w:rsid w:val="00B93783"/>
    <w:rsid w:val="00B939EE"/>
    <w:rsid w:val="00B942E0"/>
    <w:rsid w:val="00B94831"/>
    <w:rsid w:val="00B94EA3"/>
    <w:rsid w:val="00B95641"/>
    <w:rsid w:val="00B957A7"/>
    <w:rsid w:val="00B959A7"/>
    <w:rsid w:val="00B95A7C"/>
    <w:rsid w:val="00B9634A"/>
    <w:rsid w:val="00B96459"/>
    <w:rsid w:val="00B96A66"/>
    <w:rsid w:val="00B97E7E"/>
    <w:rsid w:val="00B97FF3"/>
    <w:rsid w:val="00BA0322"/>
    <w:rsid w:val="00BA042F"/>
    <w:rsid w:val="00BA0549"/>
    <w:rsid w:val="00BA0617"/>
    <w:rsid w:val="00BA0929"/>
    <w:rsid w:val="00BA0B2F"/>
    <w:rsid w:val="00BA0F1C"/>
    <w:rsid w:val="00BA135D"/>
    <w:rsid w:val="00BA13B4"/>
    <w:rsid w:val="00BA23BB"/>
    <w:rsid w:val="00BA2518"/>
    <w:rsid w:val="00BA2659"/>
    <w:rsid w:val="00BA2B21"/>
    <w:rsid w:val="00BA31A2"/>
    <w:rsid w:val="00BA3351"/>
    <w:rsid w:val="00BA3A69"/>
    <w:rsid w:val="00BA42EE"/>
    <w:rsid w:val="00BA54F9"/>
    <w:rsid w:val="00BA556D"/>
    <w:rsid w:val="00BA59CE"/>
    <w:rsid w:val="00BA6039"/>
    <w:rsid w:val="00BA617E"/>
    <w:rsid w:val="00BA68C0"/>
    <w:rsid w:val="00BA7779"/>
    <w:rsid w:val="00BA7894"/>
    <w:rsid w:val="00BB002D"/>
    <w:rsid w:val="00BB0035"/>
    <w:rsid w:val="00BB03F9"/>
    <w:rsid w:val="00BB06DC"/>
    <w:rsid w:val="00BB0772"/>
    <w:rsid w:val="00BB07E1"/>
    <w:rsid w:val="00BB08A9"/>
    <w:rsid w:val="00BB2119"/>
    <w:rsid w:val="00BB281D"/>
    <w:rsid w:val="00BB2A53"/>
    <w:rsid w:val="00BB35EB"/>
    <w:rsid w:val="00BB3E85"/>
    <w:rsid w:val="00BB45E0"/>
    <w:rsid w:val="00BB48FB"/>
    <w:rsid w:val="00BB4CAC"/>
    <w:rsid w:val="00BB4D5D"/>
    <w:rsid w:val="00BB519D"/>
    <w:rsid w:val="00BB51F2"/>
    <w:rsid w:val="00BB59FC"/>
    <w:rsid w:val="00BB5B60"/>
    <w:rsid w:val="00BB5F28"/>
    <w:rsid w:val="00BB6141"/>
    <w:rsid w:val="00BB644F"/>
    <w:rsid w:val="00BB6478"/>
    <w:rsid w:val="00BB68DB"/>
    <w:rsid w:val="00BB6C57"/>
    <w:rsid w:val="00BB6E5A"/>
    <w:rsid w:val="00BB6EF4"/>
    <w:rsid w:val="00BB729E"/>
    <w:rsid w:val="00BB747A"/>
    <w:rsid w:val="00BB74DF"/>
    <w:rsid w:val="00BB7988"/>
    <w:rsid w:val="00BB7B97"/>
    <w:rsid w:val="00BC0CBA"/>
    <w:rsid w:val="00BC10AF"/>
    <w:rsid w:val="00BC1BAC"/>
    <w:rsid w:val="00BC1DD9"/>
    <w:rsid w:val="00BC1F49"/>
    <w:rsid w:val="00BC20CB"/>
    <w:rsid w:val="00BC26F6"/>
    <w:rsid w:val="00BC28FB"/>
    <w:rsid w:val="00BC2DF1"/>
    <w:rsid w:val="00BC3F06"/>
    <w:rsid w:val="00BC4204"/>
    <w:rsid w:val="00BC4B27"/>
    <w:rsid w:val="00BC4B89"/>
    <w:rsid w:val="00BC58CD"/>
    <w:rsid w:val="00BC5E2D"/>
    <w:rsid w:val="00BC6032"/>
    <w:rsid w:val="00BC66DA"/>
    <w:rsid w:val="00BD0129"/>
    <w:rsid w:val="00BD04B8"/>
    <w:rsid w:val="00BD0951"/>
    <w:rsid w:val="00BD0A0C"/>
    <w:rsid w:val="00BD0B34"/>
    <w:rsid w:val="00BD107D"/>
    <w:rsid w:val="00BD115B"/>
    <w:rsid w:val="00BD12B8"/>
    <w:rsid w:val="00BD187D"/>
    <w:rsid w:val="00BD1C36"/>
    <w:rsid w:val="00BD2585"/>
    <w:rsid w:val="00BD28EE"/>
    <w:rsid w:val="00BD2B39"/>
    <w:rsid w:val="00BD2C9C"/>
    <w:rsid w:val="00BD2E5D"/>
    <w:rsid w:val="00BD3AA2"/>
    <w:rsid w:val="00BD3C9D"/>
    <w:rsid w:val="00BD429A"/>
    <w:rsid w:val="00BD4406"/>
    <w:rsid w:val="00BD4616"/>
    <w:rsid w:val="00BD4C7F"/>
    <w:rsid w:val="00BD50D5"/>
    <w:rsid w:val="00BD59D5"/>
    <w:rsid w:val="00BD5BD3"/>
    <w:rsid w:val="00BD6CBE"/>
    <w:rsid w:val="00BD6D9D"/>
    <w:rsid w:val="00BD70C2"/>
    <w:rsid w:val="00BD796D"/>
    <w:rsid w:val="00BD7C60"/>
    <w:rsid w:val="00BE09EA"/>
    <w:rsid w:val="00BE13BB"/>
    <w:rsid w:val="00BE1B82"/>
    <w:rsid w:val="00BE327A"/>
    <w:rsid w:val="00BE33E4"/>
    <w:rsid w:val="00BE368A"/>
    <w:rsid w:val="00BE3740"/>
    <w:rsid w:val="00BE3AAF"/>
    <w:rsid w:val="00BE434D"/>
    <w:rsid w:val="00BE472A"/>
    <w:rsid w:val="00BE4AA4"/>
    <w:rsid w:val="00BE4B32"/>
    <w:rsid w:val="00BE5E1B"/>
    <w:rsid w:val="00BE5E78"/>
    <w:rsid w:val="00BE5FD0"/>
    <w:rsid w:val="00BE61B7"/>
    <w:rsid w:val="00BE62A7"/>
    <w:rsid w:val="00BE6343"/>
    <w:rsid w:val="00BE6536"/>
    <w:rsid w:val="00BE7B1C"/>
    <w:rsid w:val="00BE7D42"/>
    <w:rsid w:val="00BF01E9"/>
    <w:rsid w:val="00BF0541"/>
    <w:rsid w:val="00BF09DF"/>
    <w:rsid w:val="00BF0B65"/>
    <w:rsid w:val="00BF1075"/>
    <w:rsid w:val="00BF1291"/>
    <w:rsid w:val="00BF19AB"/>
    <w:rsid w:val="00BF1E1E"/>
    <w:rsid w:val="00BF2011"/>
    <w:rsid w:val="00BF22BA"/>
    <w:rsid w:val="00BF265C"/>
    <w:rsid w:val="00BF31B4"/>
    <w:rsid w:val="00BF3314"/>
    <w:rsid w:val="00BF335C"/>
    <w:rsid w:val="00BF3646"/>
    <w:rsid w:val="00BF374C"/>
    <w:rsid w:val="00BF3FE0"/>
    <w:rsid w:val="00BF4265"/>
    <w:rsid w:val="00BF42E3"/>
    <w:rsid w:val="00BF49EA"/>
    <w:rsid w:val="00BF4F1F"/>
    <w:rsid w:val="00BF521D"/>
    <w:rsid w:val="00BF5280"/>
    <w:rsid w:val="00BF5501"/>
    <w:rsid w:val="00BF5D1B"/>
    <w:rsid w:val="00BF5D29"/>
    <w:rsid w:val="00BF6159"/>
    <w:rsid w:val="00BF6675"/>
    <w:rsid w:val="00BF6A08"/>
    <w:rsid w:val="00BF72BF"/>
    <w:rsid w:val="00BF741D"/>
    <w:rsid w:val="00BF7FCE"/>
    <w:rsid w:val="00C003E6"/>
    <w:rsid w:val="00C00950"/>
    <w:rsid w:val="00C00971"/>
    <w:rsid w:val="00C010B3"/>
    <w:rsid w:val="00C01349"/>
    <w:rsid w:val="00C01662"/>
    <w:rsid w:val="00C02063"/>
    <w:rsid w:val="00C029C5"/>
    <w:rsid w:val="00C02B79"/>
    <w:rsid w:val="00C0327F"/>
    <w:rsid w:val="00C03D2B"/>
    <w:rsid w:val="00C04039"/>
    <w:rsid w:val="00C04C95"/>
    <w:rsid w:val="00C05283"/>
    <w:rsid w:val="00C058EB"/>
    <w:rsid w:val="00C0596A"/>
    <w:rsid w:val="00C06B9E"/>
    <w:rsid w:val="00C07641"/>
    <w:rsid w:val="00C07E15"/>
    <w:rsid w:val="00C07EB8"/>
    <w:rsid w:val="00C07EE6"/>
    <w:rsid w:val="00C100FC"/>
    <w:rsid w:val="00C10208"/>
    <w:rsid w:val="00C11487"/>
    <w:rsid w:val="00C115EC"/>
    <w:rsid w:val="00C1161C"/>
    <w:rsid w:val="00C1174F"/>
    <w:rsid w:val="00C11EAA"/>
    <w:rsid w:val="00C1224C"/>
    <w:rsid w:val="00C1326F"/>
    <w:rsid w:val="00C1344D"/>
    <w:rsid w:val="00C14748"/>
    <w:rsid w:val="00C149ED"/>
    <w:rsid w:val="00C14C2B"/>
    <w:rsid w:val="00C14D47"/>
    <w:rsid w:val="00C14E1C"/>
    <w:rsid w:val="00C15000"/>
    <w:rsid w:val="00C15043"/>
    <w:rsid w:val="00C15366"/>
    <w:rsid w:val="00C15936"/>
    <w:rsid w:val="00C15A2C"/>
    <w:rsid w:val="00C15C47"/>
    <w:rsid w:val="00C1651B"/>
    <w:rsid w:val="00C168F7"/>
    <w:rsid w:val="00C16A26"/>
    <w:rsid w:val="00C16E34"/>
    <w:rsid w:val="00C17302"/>
    <w:rsid w:val="00C174A3"/>
    <w:rsid w:val="00C17AE0"/>
    <w:rsid w:val="00C17C59"/>
    <w:rsid w:val="00C20C4E"/>
    <w:rsid w:val="00C211E6"/>
    <w:rsid w:val="00C21309"/>
    <w:rsid w:val="00C218FE"/>
    <w:rsid w:val="00C21A4A"/>
    <w:rsid w:val="00C21E6B"/>
    <w:rsid w:val="00C2231C"/>
    <w:rsid w:val="00C2255A"/>
    <w:rsid w:val="00C23617"/>
    <w:rsid w:val="00C241A2"/>
    <w:rsid w:val="00C2507E"/>
    <w:rsid w:val="00C251C9"/>
    <w:rsid w:val="00C252DE"/>
    <w:rsid w:val="00C25C90"/>
    <w:rsid w:val="00C25E86"/>
    <w:rsid w:val="00C260EF"/>
    <w:rsid w:val="00C2612F"/>
    <w:rsid w:val="00C26971"/>
    <w:rsid w:val="00C26ADE"/>
    <w:rsid w:val="00C26D58"/>
    <w:rsid w:val="00C26DFE"/>
    <w:rsid w:val="00C26EB1"/>
    <w:rsid w:val="00C2778A"/>
    <w:rsid w:val="00C27AEC"/>
    <w:rsid w:val="00C30026"/>
    <w:rsid w:val="00C300DB"/>
    <w:rsid w:val="00C30717"/>
    <w:rsid w:val="00C31576"/>
    <w:rsid w:val="00C31732"/>
    <w:rsid w:val="00C31856"/>
    <w:rsid w:val="00C31E53"/>
    <w:rsid w:val="00C321FB"/>
    <w:rsid w:val="00C32520"/>
    <w:rsid w:val="00C335A9"/>
    <w:rsid w:val="00C3396D"/>
    <w:rsid w:val="00C33EA3"/>
    <w:rsid w:val="00C33F1C"/>
    <w:rsid w:val="00C34173"/>
    <w:rsid w:val="00C34207"/>
    <w:rsid w:val="00C34513"/>
    <w:rsid w:val="00C34CD7"/>
    <w:rsid w:val="00C35859"/>
    <w:rsid w:val="00C35DFA"/>
    <w:rsid w:val="00C35F94"/>
    <w:rsid w:val="00C3631B"/>
    <w:rsid w:val="00C36DF9"/>
    <w:rsid w:val="00C3708C"/>
    <w:rsid w:val="00C37333"/>
    <w:rsid w:val="00C3766B"/>
    <w:rsid w:val="00C3773B"/>
    <w:rsid w:val="00C377DE"/>
    <w:rsid w:val="00C4037D"/>
    <w:rsid w:val="00C4082B"/>
    <w:rsid w:val="00C41397"/>
    <w:rsid w:val="00C4172C"/>
    <w:rsid w:val="00C427C5"/>
    <w:rsid w:val="00C428D6"/>
    <w:rsid w:val="00C42A76"/>
    <w:rsid w:val="00C42DBB"/>
    <w:rsid w:val="00C44422"/>
    <w:rsid w:val="00C44EF1"/>
    <w:rsid w:val="00C45168"/>
    <w:rsid w:val="00C45205"/>
    <w:rsid w:val="00C45A76"/>
    <w:rsid w:val="00C47094"/>
    <w:rsid w:val="00C47157"/>
    <w:rsid w:val="00C50076"/>
    <w:rsid w:val="00C5099F"/>
    <w:rsid w:val="00C509E2"/>
    <w:rsid w:val="00C50D32"/>
    <w:rsid w:val="00C51540"/>
    <w:rsid w:val="00C51621"/>
    <w:rsid w:val="00C51C47"/>
    <w:rsid w:val="00C51DF2"/>
    <w:rsid w:val="00C52976"/>
    <w:rsid w:val="00C52ADA"/>
    <w:rsid w:val="00C52C2A"/>
    <w:rsid w:val="00C52E4D"/>
    <w:rsid w:val="00C53775"/>
    <w:rsid w:val="00C5386B"/>
    <w:rsid w:val="00C53B88"/>
    <w:rsid w:val="00C53F39"/>
    <w:rsid w:val="00C548D4"/>
    <w:rsid w:val="00C554D6"/>
    <w:rsid w:val="00C55BFC"/>
    <w:rsid w:val="00C55CE4"/>
    <w:rsid w:val="00C56DC2"/>
    <w:rsid w:val="00C56EEB"/>
    <w:rsid w:val="00C57172"/>
    <w:rsid w:val="00C57519"/>
    <w:rsid w:val="00C576ED"/>
    <w:rsid w:val="00C578D7"/>
    <w:rsid w:val="00C579B6"/>
    <w:rsid w:val="00C579CE"/>
    <w:rsid w:val="00C57C76"/>
    <w:rsid w:val="00C60057"/>
    <w:rsid w:val="00C605C2"/>
    <w:rsid w:val="00C60F2C"/>
    <w:rsid w:val="00C622DD"/>
    <w:rsid w:val="00C62608"/>
    <w:rsid w:val="00C62942"/>
    <w:rsid w:val="00C62D8C"/>
    <w:rsid w:val="00C63376"/>
    <w:rsid w:val="00C633C7"/>
    <w:rsid w:val="00C63BBC"/>
    <w:rsid w:val="00C6449D"/>
    <w:rsid w:val="00C6465F"/>
    <w:rsid w:val="00C646FB"/>
    <w:rsid w:val="00C65958"/>
    <w:rsid w:val="00C65BFE"/>
    <w:rsid w:val="00C667A0"/>
    <w:rsid w:val="00C66C3D"/>
    <w:rsid w:val="00C70218"/>
    <w:rsid w:val="00C70708"/>
    <w:rsid w:val="00C7093A"/>
    <w:rsid w:val="00C70DDA"/>
    <w:rsid w:val="00C715B2"/>
    <w:rsid w:val="00C716AA"/>
    <w:rsid w:val="00C71D38"/>
    <w:rsid w:val="00C7213B"/>
    <w:rsid w:val="00C7279A"/>
    <w:rsid w:val="00C73153"/>
    <w:rsid w:val="00C731D9"/>
    <w:rsid w:val="00C73266"/>
    <w:rsid w:val="00C73290"/>
    <w:rsid w:val="00C74293"/>
    <w:rsid w:val="00C74375"/>
    <w:rsid w:val="00C745B5"/>
    <w:rsid w:val="00C745CA"/>
    <w:rsid w:val="00C746AE"/>
    <w:rsid w:val="00C7481B"/>
    <w:rsid w:val="00C75B64"/>
    <w:rsid w:val="00C75DEC"/>
    <w:rsid w:val="00C760E8"/>
    <w:rsid w:val="00C764E9"/>
    <w:rsid w:val="00C76932"/>
    <w:rsid w:val="00C76E53"/>
    <w:rsid w:val="00C76E69"/>
    <w:rsid w:val="00C77287"/>
    <w:rsid w:val="00C77CD8"/>
    <w:rsid w:val="00C77EB7"/>
    <w:rsid w:val="00C80AB7"/>
    <w:rsid w:val="00C80AC0"/>
    <w:rsid w:val="00C80C3A"/>
    <w:rsid w:val="00C814F3"/>
    <w:rsid w:val="00C82076"/>
    <w:rsid w:val="00C83043"/>
    <w:rsid w:val="00C831FC"/>
    <w:rsid w:val="00C844D8"/>
    <w:rsid w:val="00C84CBD"/>
    <w:rsid w:val="00C85223"/>
    <w:rsid w:val="00C85837"/>
    <w:rsid w:val="00C86B93"/>
    <w:rsid w:val="00C871EF"/>
    <w:rsid w:val="00C87212"/>
    <w:rsid w:val="00C87F40"/>
    <w:rsid w:val="00C90059"/>
    <w:rsid w:val="00C906E0"/>
    <w:rsid w:val="00C90B12"/>
    <w:rsid w:val="00C9144A"/>
    <w:rsid w:val="00C9148D"/>
    <w:rsid w:val="00C914D7"/>
    <w:rsid w:val="00C9182E"/>
    <w:rsid w:val="00C91B9F"/>
    <w:rsid w:val="00C92E5D"/>
    <w:rsid w:val="00C931AE"/>
    <w:rsid w:val="00C9330A"/>
    <w:rsid w:val="00C935FB"/>
    <w:rsid w:val="00C93AB6"/>
    <w:rsid w:val="00C93CC2"/>
    <w:rsid w:val="00C9434A"/>
    <w:rsid w:val="00C943F4"/>
    <w:rsid w:val="00C94CF7"/>
    <w:rsid w:val="00C9515A"/>
    <w:rsid w:val="00C9537A"/>
    <w:rsid w:val="00C95959"/>
    <w:rsid w:val="00C959EE"/>
    <w:rsid w:val="00C95BB1"/>
    <w:rsid w:val="00C95CA2"/>
    <w:rsid w:val="00C95D86"/>
    <w:rsid w:val="00C966DD"/>
    <w:rsid w:val="00C968D4"/>
    <w:rsid w:val="00C96988"/>
    <w:rsid w:val="00C969BC"/>
    <w:rsid w:val="00C96B1F"/>
    <w:rsid w:val="00C97EF8"/>
    <w:rsid w:val="00C97F9F"/>
    <w:rsid w:val="00CA0F80"/>
    <w:rsid w:val="00CA17F5"/>
    <w:rsid w:val="00CA29FC"/>
    <w:rsid w:val="00CA2BB2"/>
    <w:rsid w:val="00CA2D43"/>
    <w:rsid w:val="00CA2F95"/>
    <w:rsid w:val="00CA3737"/>
    <w:rsid w:val="00CA41A8"/>
    <w:rsid w:val="00CA41F5"/>
    <w:rsid w:val="00CA5085"/>
    <w:rsid w:val="00CA53C2"/>
    <w:rsid w:val="00CA56FC"/>
    <w:rsid w:val="00CA57D4"/>
    <w:rsid w:val="00CA586D"/>
    <w:rsid w:val="00CA5B4E"/>
    <w:rsid w:val="00CA5F13"/>
    <w:rsid w:val="00CA6012"/>
    <w:rsid w:val="00CA65D2"/>
    <w:rsid w:val="00CA684B"/>
    <w:rsid w:val="00CA7B2E"/>
    <w:rsid w:val="00CA7DE6"/>
    <w:rsid w:val="00CA7F0A"/>
    <w:rsid w:val="00CB00E0"/>
    <w:rsid w:val="00CB036D"/>
    <w:rsid w:val="00CB0584"/>
    <w:rsid w:val="00CB1242"/>
    <w:rsid w:val="00CB13FB"/>
    <w:rsid w:val="00CB18F0"/>
    <w:rsid w:val="00CB1AD7"/>
    <w:rsid w:val="00CB1FDF"/>
    <w:rsid w:val="00CB20C0"/>
    <w:rsid w:val="00CB26B6"/>
    <w:rsid w:val="00CB27A1"/>
    <w:rsid w:val="00CB2842"/>
    <w:rsid w:val="00CB2AAF"/>
    <w:rsid w:val="00CB2C90"/>
    <w:rsid w:val="00CB3612"/>
    <w:rsid w:val="00CB393F"/>
    <w:rsid w:val="00CB4046"/>
    <w:rsid w:val="00CB4154"/>
    <w:rsid w:val="00CB4651"/>
    <w:rsid w:val="00CB4880"/>
    <w:rsid w:val="00CB4C01"/>
    <w:rsid w:val="00CB4E18"/>
    <w:rsid w:val="00CB5012"/>
    <w:rsid w:val="00CB57EF"/>
    <w:rsid w:val="00CB5D01"/>
    <w:rsid w:val="00CB6402"/>
    <w:rsid w:val="00CB65E5"/>
    <w:rsid w:val="00CB6EC9"/>
    <w:rsid w:val="00CB6FF4"/>
    <w:rsid w:val="00CB7060"/>
    <w:rsid w:val="00CB7EF1"/>
    <w:rsid w:val="00CC0097"/>
    <w:rsid w:val="00CC02F1"/>
    <w:rsid w:val="00CC0365"/>
    <w:rsid w:val="00CC08BF"/>
    <w:rsid w:val="00CC0A86"/>
    <w:rsid w:val="00CC17DA"/>
    <w:rsid w:val="00CC1A55"/>
    <w:rsid w:val="00CC1F6E"/>
    <w:rsid w:val="00CC2399"/>
    <w:rsid w:val="00CC2B89"/>
    <w:rsid w:val="00CC2E63"/>
    <w:rsid w:val="00CC332D"/>
    <w:rsid w:val="00CC375B"/>
    <w:rsid w:val="00CC3A00"/>
    <w:rsid w:val="00CC3B47"/>
    <w:rsid w:val="00CC49DA"/>
    <w:rsid w:val="00CC4FED"/>
    <w:rsid w:val="00CC5B88"/>
    <w:rsid w:val="00CC6BCB"/>
    <w:rsid w:val="00CC7003"/>
    <w:rsid w:val="00CC7450"/>
    <w:rsid w:val="00CC75DB"/>
    <w:rsid w:val="00CC78B4"/>
    <w:rsid w:val="00CC7946"/>
    <w:rsid w:val="00CC7B8E"/>
    <w:rsid w:val="00CD016E"/>
    <w:rsid w:val="00CD070C"/>
    <w:rsid w:val="00CD08CB"/>
    <w:rsid w:val="00CD09B7"/>
    <w:rsid w:val="00CD0CB7"/>
    <w:rsid w:val="00CD119B"/>
    <w:rsid w:val="00CD1D19"/>
    <w:rsid w:val="00CD2396"/>
    <w:rsid w:val="00CD27C4"/>
    <w:rsid w:val="00CD2D5D"/>
    <w:rsid w:val="00CD37AE"/>
    <w:rsid w:val="00CD3C06"/>
    <w:rsid w:val="00CD4010"/>
    <w:rsid w:val="00CD47E5"/>
    <w:rsid w:val="00CD4DA8"/>
    <w:rsid w:val="00CD4DE5"/>
    <w:rsid w:val="00CD4F2D"/>
    <w:rsid w:val="00CD5415"/>
    <w:rsid w:val="00CD55B2"/>
    <w:rsid w:val="00CD580A"/>
    <w:rsid w:val="00CD5865"/>
    <w:rsid w:val="00CD5C67"/>
    <w:rsid w:val="00CD662A"/>
    <w:rsid w:val="00CD6A32"/>
    <w:rsid w:val="00CD6C8D"/>
    <w:rsid w:val="00CD7097"/>
    <w:rsid w:val="00CD70A8"/>
    <w:rsid w:val="00CD738B"/>
    <w:rsid w:val="00CD78D7"/>
    <w:rsid w:val="00CE03B6"/>
    <w:rsid w:val="00CE05B7"/>
    <w:rsid w:val="00CE072D"/>
    <w:rsid w:val="00CE0A18"/>
    <w:rsid w:val="00CE0F37"/>
    <w:rsid w:val="00CE1298"/>
    <w:rsid w:val="00CE199C"/>
    <w:rsid w:val="00CE1D4C"/>
    <w:rsid w:val="00CE1E2A"/>
    <w:rsid w:val="00CE252A"/>
    <w:rsid w:val="00CE29B2"/>
    <w:rsid w:val="00CE2CB6"/>
    <w:rsid w:val="00CE3D59"/>
    <w:rsid w:val="00CE49F6"/>
    <w:rsid w:val="00CE4CF4"/>
    <w:rsid w:val="00CE52C2"/>
    <w:rsid w:val="00CE5825"/>
    <w:rsid w:val="00CE6614"/>
    <w:rsid w:val="00CE6716"/>
    <w:rsid w:val="00CE6A60"/>
    <w:rsid w:val="00CE75A6"/>
    <w:rsid w:val="00CE7CD3"/>
    <w:rsid w:val="00CE7F18"/>
    <w:rsid w:val="00CF08B8"/>
    <w:rsid w:val="00CF0B49"/>
    <w:rsid w:val="00CF12FB"/>
    <w:rsid w:val="00CF18EF"/>
    <w:rsid w:val="00CF193D"/>
    <w:rsid w:val="00CF1AEB"/>
    <w:rsid w:val="00CF2434"/>
    <w:rsid w:val="00CF278B"/>
    <w:rsid w:val="00CF27CB"/>
    <w:rsid w:val="00CF2A2D"/>
    <w:rsid w:val="00CF2A9E"/>
    <w:rsid w:val="00CF3B76"/>
    <w:rsid w:val="00CF4ADA"/>
    <w:rsid w:val="00CF4D0A"/>
    <w:rsid w:val="00CF5686"/>
    <w:rsid w:val="00CF5AA4"/>
    <w:rsid w:val="00CF5CFA"/>
    <w:rsid w:val="00CF6052"/>
    <w:rsid w:val="00CF6609"/>
    <w:rsid w:val="00CF6F0C"/>
    <w:rsid w:val="00CF7467"/>
    <w:rsid w:val="00CF770E"/>
    <w:rsid w:val="00D00C75"/>
    <w:rsid w:val="00D00D1C"/>
    <w:rsid w:val="00D01085"/>
    <w:rsid w:val="00D01449"/>
    <w:rsid w:val="00D019E1"/>
    <w:rsid w:val="00D01A90"/>
    <w:rsid w:val="00D01F47"/>
    <w:rsid w:val="00D02516"/>
    <w:rsid w:val="00D0291C"/>
    <w:rsid w:val="00D02C31"/>
    <w:rsid w:val="00D02FC5"/>
    <w:rsid w:val="00D0341E"/>
    <w:rsid w:val="00D03E65"/>
    <w:rsid w:val="00D03EA9"/>
    <w:rsid w:val="00D03F1A"/>
    <w:rsid w:val="00D04658"/>
    <w:rsid w:val="00D04960"/>
    <w:rsid w:val="00D04BC9"/>
    <w:rsid w:val="00D0519D"/>
    <w:rsid w:val="00D0572B"/>
    <w:rsid w:val="00D0588B"/>
    <w:rsid w:val="00D05A70"/>
    <w:rsid w:val="00D0671B"/>
    <w:rsid w:val="00D069E9"/>
    <w:rsid w:val="00D102CD"/>
    <w:rsid w:val="00D10702"/>
    <w:rsid w:val="00D10C3A"/>
    <w:rsid w:val="00D1153A"/>
    <w:rsid w:val="00D115C6"/>
    <w:rsid w:val="00D11F1F"/>
    <w:rsid w:val="00D11FAC"/>
    <w:rsid w:val="00D120DC"/>
    <w:rsid w:val="00D13216"/>
    <w:rsid w:val="00D13403"/>
    <w:rsid w:val="00D13679"/>
    <w:rsid w:val="00D13C4E"/>
    <w:rsid w:val="00D140D4"/>
    <w:rsid w:val="00D140FA"/>
    <w:rsid w:val="00D1458F"/>
    <w:rsid w:val="00D15187"/>
    <w:rsid w:val="00D15527"/>
    <w:rsid w:val="00D15C55"/>
    <w:rsid w:val="00D15E34"/>
    <w:rsid w:val="00D161F6"/>
    <w:rsid w:val="00D1624D"/>
    <w:rsid w:val="00D16AC4"/>
    <w:rsid w:val="00D16DA7"/>
    <w:rsid w:val="00D172E4"/>
    <w:rsid w:val="00D17548"/>
    <w:rsid w:val="00D17BE0"/>
    <w:rsid w:val="00D17DEE"/>
    <w:rsid w:val="00D17E86"/>
    <w:rsid w:val="00D20A78"/>
    <w:rsid w:val="00D20ACD"/>
    <w:rsid w:val="00D21C58"/>
    <w:rsid w:val="00D21D42"/>
    <w:rsid w:val="00D21DF7"/>
    <w:rsid w:val="00D2200B"/>
    <w:rsid w:val="00D22380"/>
    <w:rsid w:val="00D22644"/>
    <w:rsid w:val="00D22902"/>
    <w:rsid w:val="00D229A5"/>
    <w:rsid w:val="00D22B0E"/>
    <w:rsid w:val="00D22DBE"/>
    <w:rsid w:val="00D22DC9"/>
    <w:rsid w:val="00D233B9"/>
    <w:rsid w:val="00D2344A"/>
    <w:rsid w:val="00D243CB"/>
    <w:rsid w:val="00D2452C"/>
    <w:rsid w:val="00D2518C"/>
    <w:rsid w:val="00D258EF"/>
    <w:rsid w:val="00D259F3"/>
    <w:rsid w:val="00D25F5B"/>
    <w:rsid w:val="00D260AD"/>
    <w:rsid w:val="00D2635E"/>
    <w:rsid w:val="00D26865"/>
    <w:rsid w:val="00D26D14"/>
    <w:rsid w:val="00D272A2"/>
    <w:rsid w:val="00D27448"/>
    <w:rsid w:val="00D27946"/>
    <w:rsid w:val="00D27BE0"/>
    <w:rsid w:val="00D30040"/>
    <w:rsid w:val="00D30B84"/>
    <w:rsid w:val="00D31071"/>
    <w:rsid w:val="00D31084"/>
    <w:rsid w:val="00D31335"/>
    <w:rsid w:val="00D31352"/>
    <w:rsid w:val="00D316F4"/>
    <w:rsid w:val="00D32148"/>
    <w:rsid w:val="00D321A7"/>
    <w:rsid w:val="00D32AF2"/>
    <w:rsid w:val="00D32B4E"/>
    <w:rsid w:val="00D32ED2"/>
    <w:rsid w:val="00D331E7"/>
    <w:rsid w:val="00D33504"/>
    <w:rsid w:val="00D336DB"/>
    <w:rsid w:val="00D33BE0"/>
    <w:rsid w:val="00D3460F"/>
    <w:rsid w:val="00D347ED"/>
    <w:rsid w:val="00D35112"/>
    <w:rsid w:val="00D37939"/>
    <w:rsid w:val="00D40382"/>
    <w:rsid w:val="00D403D9"/>
    <w:rsid w:val="00D4059B"/>
    <w:rsid w:val="00D405AD"/>
    <w:rsid w:val="00D40627"/>
    <w:rsid w:val="00D40AA9"/>
    <w:rsid w:val="00D40C75"/>
    <w:rsid w:val="00D41337"/>
    <w:rsid w:val="00D42FC7"/>
    <w:rsid w:val="00D43883"/>
    <w:rsid w:val="00D43C04"/>
    <w:rsid w:val="00D44150"/>
    <w:rsid w:val="00D44810"/>
    <w:rsid w:val="00D448DD"/>
    <w:rsid w:val="00D44A56"/>
    <w:rsid w:val="00D44E68"/>
    <w:rsid w:val="00D45B91"/>
    <w:rsid w:val="00D45BB2"/>
    <w:rsid w:val="00D45EB3"/>
    <w:rsid w:val="00D46898"/>
    <w:rsid w:val="00D47298"/>
    <w:rsid w:val="00D4753C"/>
    <w:rsid w:val="00D47907"/>
    <w:rsid w:val="00D47B0A"/>
    <w:rsid w:val="00D47CB2"/>
    <w:rsid w:val="00D47ED7"/>
    <w:rsid w:val="00D5032E"/>
    <w:rsid w:val="00D50635"/>
    <w:rsid w:val="00D50A13"/>
    <w:rsid w:val="00D516B5"/>
    <w:rsid w:val="00D517B4"/>
    <w:rsid w:val="00D51A6C"/>
    <w:rsid w:val="00D51DE7"/>
    <w:rsid w:val="00D52009"/>
    <w:rsid w:val="00D52284"/>
    <w:rsid w:val="00D528B9"/>
    <w:rsid w:val="00D53437"/>
    <w:rsid w:val="00D5387A"/>
    <w:rsid w:val="00D53EB1"/>
    <w:rsid w:val="00D54B01"/>
    <w:rsid w:val="00D54C42"/>
    <w:rsid w:val="00D54CBE"/>
    <w:rsid w:val="00D54E6A"/>
    <w:rsid w:val="00D55453"/>
    <w:rsid w:val="00D55A50"/>
    <w:rsid w:val="00D55CC4"/>
    <w:rsid w:val="00D55F22"/>
    <w:rsid w:val="00D56123"/>
    <w:rsid w:val="00D56501"/>
    <w:rsid w:val="00D56FFE"/>
    <w:rsid w:val="00D57268"/>
    <w:rsid w:val="00D576CD"/>
    <w:rsid w:val="00D57AFF"/>
    <w:rsid w:val="00D57E8C"/>
    <w:rsid w:val="00D57EC0"/>
    <w:rsid w:val="00D60093"/>
    <w:rsid w:val="00D606C3"/>
    <w:rsid w:val="00D6077D"/>
    <w:rsid w:val="00D6080F"/>
    <w:rsid w:val="00D608D9"/>
    <w:rsid w:val="00D60937"/>
    <w:rsid w:val="00D60C31"/>
    <w:rsid w:val="00D61100"/>
    <w:rsid w:val="00D61B51"/>
    <w:rsid w:val="00D6205D"/>
    <w:rsid w:val="00D62311"/>
    <w:rsid w:val="00D62967"/>
    <w:rsid w:val="00D62F43"/>
    <w:rsid w:val="00D6313E"/>
    <w:rsid w:val="00D63F46"/>
    <w:rsid w:val="00D65815"/>
    <w:rsid w:val="00D6626D"/>
    <w:rsid w:val="00D668D3"/>
    <w:rsid w:val="00D67D6B"/>
    <w:rsid w:val="00D67E4E"/>
    <w:rsid w:val="00D67F3A"/>
    <w:rsid w:val="00D70A77"/>
    <w:rsid w:val="00D70C14"/>
    <w:rsid w:val="00D7103A"/>
    <w:rsid w:val="00D711CD"/>
    <w:rsid w:val="00D7129C"/>
    <w:rsid w:val="00D71506"/>
    <w:rsid w:val="00D71923"/>
    <w:rsid w:val="00D71B3B"/>
    <w:rsid w:val="00D71E0D"/>
    <w:rsid w:val="00D7295B"/>
    <w:rsid w:val="00D72A4B"/>
    <w:rsid w:val="00D733BA"/>
    <w:rsid w:val="00D7362D"/>
    <w:rsid w:val="00D736E0"/>
    <w:rsid w:val="00D73CC6"/>
    <w:rsid w:val="00D73DBA"/>
    <w:rsid w:val="00D7423E"/>
    <w:rsid w:val="00D74515"/>
    <w:rsid w:val="00D75993"/>
    <w:rsid w:val="00D769D7"/>
    <w:rsid w:val="00D76BF1"/>
    <w:rsid w:val="00D76EA9"/>
    <w:rsid w:val="00D77007"/>
    <w:rsid w:val="00D774E1"/>
    <w:rsid w:val="00D77529"/>
    <w:rsid w:val="00D77937"/>
    <w:rsid w:val="00D80155"/>
    <w:rsid w:val="00D8041F"/>
    <w:rsid w:val="00D80B09"/>
    <w:rsid w:val="00D81240"/>
    <w:rsid w:val="00D816D7"/>
    <w:rsid w:val="00D81708"/>
    <w:rsid w:val="00D8172C"/>
    <w:rsid w:val="00D819A2"/>
    <w:rsid w:val="00D822D3"/>
    <w:rsid w:val="00D82306"/>
    <w:rsid w:val="00D82762"/>
    <w:rsid w:val="00D828FC"/>
    <w:rsid w:val="00D82C8F"/>
    <w:rsid w:val="00D82CA0"/>
    <w:rsid w:val="00D8309F"/>
    <w:rsid w:val="00D834F3"/>
    <w:rsid w:val="00D836AC"/>
    <w:rsid w:val="00D83BD6"/>
    <w:rsid w:val="00D83D22"/>
    <w:rsid w:val="00D83E78"/>
    <w:rsid w:val="00D844EB"/>
    <w:rsid w:val="00D84E73"/>
    <w:rsid w:val="00D85288"/>
    <w:rsid w:val="00D8529F"/>
    <w:rsid w:val="00D856D9"/>
    <w:rsid w:val="00D86171"/>
    <w:rsid w:val="00D86AAC"/>
    <w:rsid w:val="00D87456"/>
    <w:rsid w:val="00D87E01"/>
    <w:rsid w:val="00D87E72"/>
    <w:rsid w:val="00D902F5"/>
    <w:rsid w:val="00D904F5"/>
    <w:rsid w:val="00D90600"/>
    <w:rsid w:val="00D90615"/>
    <w:rsid w:val="00D91835"/>
    <w:rsid w:val="00D91994"/>
    <w:rsid w:val="00D927FF"/>
    <w:rsid w:val="00D92833"/>
    <w:rsid w:val="00D92A1E"/>
    <w:rsid w:val="00D92BA0"/>
    <w:rsid w:val="00D935C6"/>
    <w:rsid w:val="00D93890"/>
    <w:rsid w:val="00D94827"/>
    <w:rsid w:val="00D9496F"/>
    <w:rsid w:val="00D94CFA"/>
    <w:rsid w:val="00D94E1B"/>
    <w:rsid w:val="00D94F48"/>
    <w:rsid w:val="00D95AA9"/>
    <w:rsid w:val="00D95E36"/>
    <w:rsid w:val="00D9609A"/>
    <w:rsid w:val="00D965A7"/>
    <w:rsid w:val="00D965CC"/>
    <w:rsid w:val="00D9694A"/>
    <w:rsid w:val="00D96FE6"/>
    <w:rsid w:val="00D96FF2"/>
    <w:rsid w:val="00D972B7"/>
    <w:rsid w:val="00D972D7"/>
    <w:rsid w:val="00D97B85"/>
    <w:rsid w:val="00D97F8D"/>
    <w:rsid w:val="00DA0E4F"/>
    <w:rsid w:val="00DA1DCB"/>
    <w:rsid w:val="00DA2057"/>
    <w:rsid w:val="00DA2473"/>
    <w:rsid w:val="00DA2CDF"/>
    <w:rsid w:val="00DA2DEA"/>
    <w:rsid w:val="00DA389A"/>
    <w:rsid w:val="00DA3B85"/>
    <w:rsid w:val="00DA4902"/>
    <w:rsid w:val="00DA490F"/>
    <w:rsid w:val="00DA4A68"/>
    <w:rsid w:val="00DA4E9B"/>
    <w:rsid w:val="00DA6346"/>
    <w:rsid w:val="00DA6514"/>
    <w:rsid w:val="00DA6D53"/>
    <w:rsid w:val="00DA7759"/>
    <w:rsid w:val="00DA7D0D"/>
    <w:rsid w:val="00DA7EC1"/>
    <w:rsid w:val="00DB0390"/>
    <w:rsid w:val="00DB090A"/>
    <w:rsid w:val="00DB09BA"/>
    <w:rsid w:val="00DB0D38"/>
    <w:rsid w:val="00DB0DC0"/>
    <w:rsid w:val="00DB0E7F"/>
    <w:rsid w:val="00DB1032"/>
    <w:rsid w:val="00DB12FE"/>
    <w:rsid w:val="00DB195F"/>
    <w:rsid w:val="00DB1AF5"/>
    <w:rsid w:val="00DB1FAD"/>
    <w:rsid w:val="00DB22A4"/>
    <w:rsid w:val="00DB2391"/>
    <w:rsid w:val="00DB25AC"/>
    <w:rsid w:val="00DB2E2A"/>
    <w:rsid w:val="00DB3731"/>
    <w:rsid w:val="00DB394A"/>
    <w:rsid w:val="00DB3BD4"/>
    <w:rsid w:val="00DB5473"/>
    <w:rsid w:val="00DB56A0"/>
    <w:rsid w:val="00DB593F"/>
    <w:rsid w:val="00DB5D03"/>
    <w:rsid w:val="00DB5DF8"/>
    <w:rsid w:val="00DB5E34"/>
    <w:rsid w:val="00DB643B"/>
    <w:rsid w:val="00DB64F2"/>
    <w:rsid w:val="00DB6A1C"/>
    <w:rsid w:val="00DB6BA1"/>
    <w:rsid w:val="00DB6C19"/>
    <w:rsid w:val="00DB7BB1"/>
    <w:rsid w:val="00DC09CF"/>
    <w:rsid w:val="00DC0FCB"/>
    <w:rsid w:val="00DC10CC"/>
    <w:rsid w:val="00DC1646"/>
    <w:rsid w:val="00DC1DC4"/>
    <w:rsid w:val="00DC1E05"/>
    <w:rsid w:val="00DC1E35"/>
    <w:rsid w:val="00DC1FFA"/>
    <w:rsid w:val="00DC25B3"/>
    <w:rsid w:val="00DC2621"/>
    <w:rsid w:val="00DC28FD"/>
    <w:rsid w:val="00DC2A56"/>
    <w:rsid w:val="00DC2DCF"/>
    <w:rsid w:val="00DC3D6A"/>
    <w:rsid w:val="00DC4C14"/>
    <w:rsid w:val="00DC5CE9"/>
    <w:rsid w:val="00DC5DBF"/>
    <w:rsid w:val="00DC62A9"/>
    <w:rsid w:val="00DC6666"/>
    <w:rsid w:val="00DC6779"/>
    <w:rsid w:val="00DC6A48"/>
    <w:rsid w:val="00DC71D2"/>
    <w:rsid w:val="00DC76B2"/>
    <w:rsid w:val="00DC7AF9"/>
    <w:rsid w:val="00DC7B9E"/>
    <w:rsid w:val="00DD0766"/>
    <w:rsid w:val="00DD0EF3"/>
    <w:rsid w:val="00DD14A7"/>
    <w:rsid w:val="00DD2618"/>
    <w:rsid w:val="00DD263A"/>
    <w:rsid w:val="00DD3020"/>
    <w:rsid w:val="00DD421C"/>
    <w:rsid w:val="00DD4367"/>
    <w:rsid w:val="00DD4810"/>
    <w:rsid w:val="00DD4992"/>
    <w:rsid w:val="00DD51A5"/>
    <w:rsid w:val="00DD5298"/>
    <w:rsid w:val="00DD6395"/>
    <w:rsid w:val="00DD6D31"/>
    <w:rsid w:val="00DD7108"/>
    <w:rsid w:val="00DD78C2"/>
    <w:rsid w:val="00DD7A2A"/>
    <w:rsid w:val="00DD7FF6"/>
    <w:rsid w:val="00DE07C1"/>
    <w:rsid w:val="00DE120B"/>
    <w:rsid w:val="00DE173E"/>
    <w:rsid w:val="00DE1D43"/>
    <w:rsid w:val="00DE2045"/>
    <w:rsid w:val="00DE257A"/>
    <w:rsid w:val="00DE2D47"/>
    <w:rsid w:val="00DE35EE"/>
    <w:rsid w:val="00DE4830"/>
    <w:rsid w:val="00DE4A4A"/>
    <w:rsid w:val="00DE4C5A"/>
    <w:rsid w:val="00DE5006"/>
    <w:rsid w:val="00DE5319"/>
    <w:rsid w:val="00DE60D1"/>
    <w:rsid w:val="00DE6123"/>
    <w:rsid w:val="00DE703A"/>
    <w:rsid w:val="00DF0DE2"/>
    <w:rsid w:val="00DF0DFF"/>
    <w:rsid w:val="00DF10BA"/>
    <w:rsid w:val="00DF14E3"/>
    <w:rsid w:val="00DF1662"/>
    <w:rsid w:val="00DF1B95"/>
    <w:rsid w:val="00DF1CF4"/>
    <w:rsid w:val="00DF2211"/>
    <w:rsid w:val="00DF25D2"/>
    <w:rsid w:val="00DF2D3A"/>
    <w:rsid w:val="00DF2E2C"/>
    <w:rsid w:val="00DF3D97"/>
    <w:rsid w:val="00DF4730"/>
    <w:rsid w:val="00DF4ADC"/>
    <w:rsid w:val="00DF4EBD"/>
    <w:rsid w:val="00DF552E"/>
    <w:rsid w:val="00DF5B0B"/>
    <w:rsid w:val="00DF5B55"/>
    <w:rsid w:val="00DF5F72"/>
    <w:rsid w:val="00DF5F86"/>
    <w:rsid w:val="00DF66FB"/>
    <w:rsid w:val="00DF67BD"/>
    <w:rsid w:val="00DF6899"/>
    <w:rsid w:val="00DF7644"/>
    <w:rsid w:val="00DF7F1E"/>
    <w:rsid w:val="00E00D09"/>
    <w:rsid w:val="00E00DB9"/>
    <w:rsid w:val="00E0107B"/>
    <w:rsid w:val="00E016F9"/>
    <w:rsid w:val="00E01DC2"/>
    <w:rsid w:val="00E0262E"/>
    <w:rsid w:val="00E02983"/>
    <w:rsid w:val="00E02E9C"/>
    <w:rsid w:val="00E03827"/>
    <w:rsid w:val="00E0429F"/>
    <w:rsid w:val="00E047C1"/>
    <w:rsid w:val="00E04A10"/>
    <w:rsid w:val="00E04AE6"/>
    <w:rsid w:val="00E05349"/>
    <w:rsid w:val="00E05635"/>
    <w:rsid w:val="00E075AC"/>
    <w:rsid w:val="00E1015D"/>
    <w:rsid w:val="00E10662"/>
    <w:rsid w:val="00E10C4C"/>
    <w:rsid w:val="00E110BF"/>
    <w:rsid w:val="00E11719"/>
    <w:rsid w:val="00E11F38"/>
    <w:rsid w:val="00E122F6"/>
    <w:rsid w:val="00E125BB"/>
    <w:rsid w:val="00E1260D"/>
    <w:rsid w:val="00E12923"/>
    <w:rsid w:val="00E12A32"/>
    <w:rsid w:val="00E133D7"/>
    <w:rsid w:val="00E13539"/>
    <w:rsid w:val="00E144CE"/>
    <w:rsid w:val="00E1486D"/>
    <w:rsid w:val="00E1490E"/>
    <w:rsid w:val="00E14C9B"/>
    <w:rsid w:val="00E1504A"/>
    <w:rsid w:val="00E1541E"/>
    <w:rsid w:val="00E156C4"/>
    <w:rsid w:val="00E157E4"/>
    <w:rsid w:val="00E158BE"/>
    <w:rsid w:val="00E15A87"/>
    <w:rsid w:val="00E15A90"/>
    <w:rsid w:val="00E15D69"/>
    <w:rsid w:val="00E16115"/>
    <w:rsid w:val="00E16191"/>
    <w:rsid w:val="00E161BA"/>
    <w:rsid w:val="00E166B4"/>
    <w:rsid w:val="00E16FD7"/>
    <w:rsid w:val="00E17595"/>
    <w:rsid w:val="00E176A1"/>
    <w:rsid w:val="00E200C0"/>
    <w:rsid w:val="00E20719"/>
    <w:rsid w:val="00E20B80"/>
    <w:rsid w:val="00E217E0"/>
    <w:rsid w:val="00E221A4"/>
    <w:rsid w:val="00E22309"/>
    <w:rsid w:val="00E22601"/>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290"/>
    <w:rsid w:val="00E30F76"/>
    <w:rsid w:val="00E31946"/>
    <w:rsid w:val="00E31DC7"/>
    <w:rsid w:val="00E31F87"/>
    <w:rsid w:val="00E32186"/>
    <w:rsid w:val="00E321BB"/>
    <w:rsid w:val="00E3233A"/>
    <w:rsid w:val="00E32954"/>
    <w:rsid w:val="00E32F78"/>
    <w:rsid w:val="00E32F8C"/>
    <w:rsid w:val="00E3304B"/>
    <w:rsid w:val="00E33250"/>
    <w:rsid w:val="00E333B0"/>
    <w:rsid w:val="00E33578"/>
    <w:rsid w:val="00E33825"/>
    <w:rsid w:val="00E33DEA"/>
    <w:rsid w:val="00E33E9B"/>
    <w:rsid w:val="00E33F99"/>
    <w:rsid w:val="00E34985"/>
    <w:rsid w:val="00E353A3"/>
    <w:rsid w:val="00E353DB"/>
    <w:rsid w:val="00E36887"/>
    <w:rsid w:val="00E36D26"/>
    <w:rsid w:val="00E405FB"/>
    <w:rsid w:val="00E4074A"/>
    <w:rsid w:val="00E408E3"/>
    <w:rsid w:val="00E40901"/>
    <w:rsid w:val="00E40EED"/>
    <w:rsid w:val="00E4122C"/>
    <w:rsid w:val="00E415C7"/>
    <w:rsid w:val="00E421BE"/>
    <w:rsid w:val="00E424FF"/>
    <w:rsid w:val="00E42982"/>
    <w:rsid w:val="00E42E40"/>
    <w:rsid w:val="00E42F8F"/>
    <w:rsid w:val="00E43D24"/>
    <w:rsid w:val="00E44C2F"/>
    <w:rsid w:val="00E450B8"/>
    <w:rsid w:val="00E45F75"/>
    <w:rsid w:val="00E465EB"/>
    <w:rsid w:val="00E469D8"/>
    <w:rsid w:val="00E4756F"/>
    <w:rsid w:val="00E5077C"/>
    <w:rsid w:val="00E50840"/>
    <w:rsid w:val="00E50966"/>
    <w:rsid w:val="00E511E1"/>
    <w:rsid w:val="00E513AF"/>
    <w:rsid w:val="00E514A2"/>
    <w:rsid w:val="00E5162F"/>
    <w:rsid w:val="00E518CC"/>
    <w:rsid w:val="00E5198C"/>
    <w:rsid w:val="00E51C33"/>
    <w:rsid w:val="00E51FAA"/>
    <w:rsid w:val="00E5202D"/>
    <w:rsid w:val="00E52199"/>
    <w:rsid w:val="00E52917"/>
    <w:rsid w:val="00E52B1D"/>
    <w:rsid w:val="00E52C01"/>
    <w:rsid w:val="00E53278"/>
    <w:rsid w:val="00E5349D"/>
    <w:rsid w:val="00E5350F"/>
    <w:rsid w:val="00E535C7"/>
    <w:rsid w:val="00E53E80"/>
    <w:rsid w:val="00E54264"/>
    <w:rsid w:val="00E5438B"/>
    <w:rsid w:val="00E54B2A"/>
    <w:rsid w:val="00E54DBE"/>
    <w:rsid w:val="00E54F58"/>
    <w:rsid w:val="00E5509F"/>
    <w:rsid w:val="00E551C8"/>
    <w:rsid w:val="00E55959"/>
    <w:rsid w:val="00E5601E"/>
    <w:rsid w:val="00E561F1"/>
    <w:rsid w:val="00E565EE"/>
    <w:rsid w:val="00E56C5F"/>
    <w:rsid w:val="00E57711"/>
    <w:rsid w:val="00E600E2"/>
    <w:rsid w:val="00E6093A"/>
    <w:rsid w:val="00E60AF5"/>
    <w:rsid w:val="00E60BCD"/>
    <w:rsid w:val="00E61093"/>
    <w:rsid w:val="00E61C25"/>
    <w:rsid w:val="00E622B1"/>
    <w:rsid w:val="00E62682"/>
    <w:rsid w:val="00E628B2"/>
    <w:rsid w:val="00E62A6D"/>
    <w:rsid w:val="00E62FE8"/>
    <w:rsid w:val="00E6327D"/>
    <w:rsid w:val="00E63706"/>
    <w:rsid w:val="00E63E3B"/>
    <w:rsid w:val="00E643A7"/>
    <w:rsid w:val="00E64BCF"/>
    <w:rsid w:val="00E65387"/>
    <w:rsid w:val="00E65473"/>
    <w:rsid w:val="00E6564B"/>
    <w:rsid w:val="00E65BD4"/>
    <w:rsid w:val="00E65E42"/>
    <w:rsid w:val="00E664A6"/>
    <w:rsid w:val="00E66762"/>
    <w:rsid w:val="00E66E19"/>
    <w:rsid w:val="00E66E68"/>
    <w:rsid w:val="00E66FCF"/>
    <w:rsid w:val="00E67139"/>
    <w:rsid w:val="00E67658"/>
    <w:rsid w:val="00E67D74"/>
    <w:rsid w:val="00E7080D"/>
    <w:rsid w:val="00E70CF2"/>
    <w:rsid w:val="00E71002"/>
    <w:rsid w:val="00E71563"/>
    <w:rsid w:val="00E71B00"/>
    <w:rsid w:val="00E71C5F"/>
    <w:rsid w:val="00E71ED1"/>
    <w:rsid w:val="00E72C6D"/>
    <w:rsid w:val="00E73628"/>
    <w:rsid w:val="00E73944"/>
    <w:rsid w:val="00E73D47"/>
    <w:rsid w:val="00E74BF5"/>
    <w:rsid w:val="00E761AC"/>
    <w:rsid w:val="00E76360"/>
    <w:rsid w:val="00E76576"/>
    <w:rsid w:val="00E76A97"/>
    <w:rsid w:val="00E808CE"/>
    <w:rsid w:val="00E80B52"/>
    <w:rsid w:val="00E80C53"/>
    <w:rsid w:val="00E81E12"/>
    <w:rsid w:val="00E81F98"/>
    <w:rsid w:val="00E82411"/>
    <w:rsid w:val="00E8258E"/>
    <w:rsid w:val="00E825CE"/>
    <w:rsid w:val="00E831A0"/>
    <w:rsid w:val="00E83271"/>
    <w:rsid w:val="00E834D1"/>
    <w:rsid w:val="00E83944"/>
    <w:rsid w:val="00E83FDA"/>
    <w:rsid w:val="00E84B64"/>
    <w:rsid w:val="00E85A3D"/>
    <w:rsid w:val="00E85B8C"/>
    <w:rsid w:val="00E85D75"/>
    <w:rsid w:val="00E86090"/>
    <w:rsid w:val="00E867BB"/>
    <w:rsid w:val="00E86989"/>
    <w:rsid w:val="00E86EB1"/>
    <w:rsid w:val="00E874D6"/>
    <w:rsid w:val="00E87CC1"/>
    <w:rsid w:val="00E87DF2"/>
    <w:rsid w:val="00E87F58"/>
    <w:rsid w:val="00E90006"/>
    <w:rsid w:val="00E90022"/>
    <w:rsid w:val="00E900F6"/>
    <w:rsid w:val="00E90567"/>
    <w:rsid w:val="00E907DC"/>
    <w:rsid w:val="00E91083"/>
    <w:rsid w:val="00E91398"/>
    <w:rsid w:val="00E9178F"/>
    <w:rsid w:val="00E91F12"/>
    <w:rsid w:val="00E9240A"/>
    <w:rsid w:val="00E92C79"/>
    <w:rsid w:val="00E930C0"/>
    <w:rsid w:val="00E93BCC"/>
    <w:rsid w:val="00E94F49"/>
    <w:rsid w:val="00E9556E"/>
    <w:rsid w:val="00E95F30"/>
    <w:rsid w:val="00E963BA"/>
    <w:rsid w:val="00E965CC"/>
    <w:rsid w:val="00E96791"/>
    <w:rsid w:val="00E96CB9"/>
    <w:rsid w:val="00E97048"/>
    <w:rsid w:val="00E97BAE"/>
    <w:rsid w:val="00EA008F"/>
    <w:rsid w:val="00EA0168"/>
    <w:rsid w:val="00EA0278"/>
    <w:rsid w:val="00EA06CB"/>
    <w:rsid w:val="00EA0917"/>
    <w:rsid w:val="00EA0D7C"/>
    <w:rsid w:val="00EA0E7D"/>
    <w:rsid w:val="00EA10AA"/>
    <w:rsid w:val="00EA14BB"/>
    <w:rsid w:val="00EA1588"/>
    <w:rsid w:val="00EA1C3E"/>
    <w:rsid w:val="00EA1F2E"/>
    <w:rsid w:val="00EA1FCE"/>
    <w:rsid w:val="00EA3532"/>
    <w:rsid w:val="00EA3C52"/>
    <w:rsid w:val="00EA405C"/>
    <w:rsid w:val="00EA4200"/>
    <w:rsid w:val="00EA4586"/>
    <w:rsid w:val="00EA492A"/>
    <w:rsid w:val="00EA4ACC"/>
    <w:rsid w:val="00EA625E"/>
    <w:rsid w:val="00EA6B79"/>
    <w:rsid w:val="00EA733E"/>
    <w:rsid w:val="00EA73EF"/>
    <w:rsid w:val="00EB0366"/>
    <w:rsid w:val="00EB06F4"/>
    <w:rsid w:val="00EB0BB2"/>
    <w:rsid w:val="00EB140D"/>
    <w:rsid w:val="00EB14BB"/>
    <w:rsid w:val="00EB299C"/>
    <w:rsid w:val="00EB29C9"/>
    <w:rsid w:val="00EB337F"/>
    <w:rsid w:val="00EB39B2"/>
    <w:rsid w:val="00EB3B7E"/>
    <w:rsid w:val="00EB40C6"/>
    <w:rsid w:val="00EB46FB"/>
    <w:rsid w:val="00EB508B"/>
    <w:rsid w:val="00EB52EE"/>
    <w:rsid w:val="00EB543E"/>
    <w:rsid w:val="00EB5921"/>
    <w:rsid w:val="00EB5CB2"/>
    <w:rsid w:val="00EB5F10"/>
    <w:rsid w:val="00EB6431"/>
    <w:rsid w:val="00EB65C7"/>
    <w:rsid w:val="00EB7A77"/>
    <w:rsid w:val="00EB7E6A"/>
    <w:rsid w:val="00EC0262"/>
    <w:rsid w:val="00EC06E0"/>
    <w:rsid w:val="00EC1592"/>
    <w:rsid w:val="00EC17FF"/>
    <w:rsid w:val="00EC1A5D"/>
    <w:rsid w:val="00EC2092"/>
    <w:rsid w:val="00EC23B0"/>
    <w:rsid w:val="00EC2AEA"/>
    <w:rsid w:val="00EC2F5B"/>
    <w:rsid w:val="00EC2FF8"/>
    <w:rsid w:val="00EC3CAB"/>
    <w:rsid w:val="00EC3D8D"/>
    <w:rsid w:val="00EC44AB"/>
    <w:rsid w:val="00EC4895"/>
    <w:rsid w:val="00EC4F96"/>
    <w:rsid w:val="00EC5511"/>
    <w:rsid w:val="00EC56FD"/>
    <w:rsid w:val="00EC603B"/>
    <w:rsid w:val="00EC61A7"/>
    <w:rsid w:val="00EC68D4"/>
    <w:rsid w:val="00EC6ABE"/>
    <w:rsid w:val="00EC7598"/>
    <w:rsid w:val="00ED03B4"/>
    <w:rsid w:val="00ED0601"/>
    <w:rsid w:val="00ED08B9"/>
    <w:rsid w:val="00ED0C5E"/>
    <w:rsid w:val="00ED1575"/>
    <w:rsid w:val="00ED1DEC"/>
    <w:rsid w:val="00ED1ED9"/>
    <w:rsid w:val="00ED2742"/>
    <w:rsid w:val="00ED2DE8"/>
    <w:rsid w:val="00ED2F53"/>
    <w:rsid w:val="00ED31BA"/>
    <w:rsid w:val="00ED3594"/>
    <w:rsid w:val="00ED3D96"/>
    <w:rsid w:val="00ED42D2"/>
    <w:rsid w:val="00ED4996"/>
    <w:rsid w:val="00ED4CF0"/>
    <w:rsid w:val="00ED4DB1"/>
    <w:rsid w:val="00ED56F6"/>
    <w:rsid w:val="00ED59A3"/>
    <w:rsid w:val="00ED6481"/>
    <w:rsid w:val="00ED6CFB"/>
    <w:rsid w:val="00EE006A"/>
    <w:rsid w:val="00EE018A"/>
    <w:rsid w:val="00EE02F6"/>
    <w:rsid w:val="00EE03E7"/>
    <w:rsid w:val="00EE0590"/>
    <w:rsid w:val="00EE0B8B"/>
    <w:rsid w:val="00EE133D"/>
    <w:rsid w:val="00EE13FC"/>
    <w:rsid w:val="00EE1EEB"/>
    <w:rsid w:val="00EE29F6"/>
    <w:rsid w:val="00EE2D18"/>
    <w:rsid w:val="00EE2F48"/>
    <w:rsid w:val="00EE3897"/>
    <w:rsid w:val="00EE3C44"/>
    <w:rsid w:val="00EE4091"/>
    <w:rsid w:val="00EE48D8"/>
    <w:rsid w:val="00EE4C8A"/>
    <w:rsid w:val="00EE4CD5"/>
    <w:rsid w:val="00EE50A0"/>
    <w:rsid w:val="00EE5C84"/>
    <w:rsid w:val="00EE6176"/>
    <w:rsid w:val="00EE62C4"/>
    <w:rsid w:val="00EE6315"/>
    <w:rsid w:val="00EE6921"/>
    <w:rsid w:val="00EE771D"/>
    <w:rsid w:val="00EE7BEE"/>
    <w:rsid w:val="00EE7C33"/>
    <w:rsid w:val="00EF037D"/>
    <w:rsid w:val="00EF074C"/>
    <w:rsid w:val="00EF091C"/>
    <w:rsid w:val="00EF17B0"/>
    <w:rsid w:val="00EF1BC7"/>
    <w:rsid w:val="00EF2046"/>
    <w:rsid w:val="00EF232E"/>
    <w:rsid w:val="00EF2D29"/>
    <w:rsid w:val="00EF3980"/>
    <w:rsid w:val="00EF3ADD"/>
    <w:rsid w:val="00EF4A01"/>
    <w:rsid w:val="00EF4B3F"/>
    <w:rsid w:val="00EF4BF4"/>
    <w:rsid w:val="00EF5ACE"/>
    <w:rsid w:val="00EF605D"/>
    <w:rsid w:val="00EF7521"/>
    <w:rsid w:val="00EF75EA"/>
    <w:rsid w:val="00EF7634"/>
    <w:rsid w:val="00EF7F23"/>
    <w:rsid w:val="00F01094"/>
    <w:rsid w:val="00F01368"/>
    <w:rsid w:val="00F01B46"/>
    <w:rsid w:val="00F01D1B"/>
    <w:rsid w:val="00F01D7B"/>
    <w:rsid w:val="00F0288E"/>
    <w:rsid w:val="00F02959"/>
    <w:rsid w:val="00F029DF"/>
    <w:rsid w:val="00F02C43"/>
    <w:rsid w:val="00F03D89"/>
    <w:rsid w:val="00F0444D"/>
    <w:rsid w:val="00F044FB"/>
    <w:rsid w:val="00F048E4"/>
    <w:rsid w:val="00F05AB8"/>
    <w:rsid w:val="00F0637E"/>
    <w:rsid w:val="00F063E6"/>
    <w:rsid w:val="00F069C1"/>
    <w:rsid w:val="00F06D00"/>
    <w:rsid w:val="00F06E2C"/>
    <w:rsid w:val="00F0725B"/>
    <w:rsid w:val="00F072F1"/>
    <w:rsid w:val="00F0735C"/>
    <w:rsid w:val="00F0745C"/>
    <w:rsid w:val="00F07499"/>
    <w:rsid w:val="00F0773E"/>
    <w:rsid w:val="00F07878"/>
    <w:rsid w:val="00F10170"/>
    <w:rsid w:val="00F10D79"/>
    <w:rsid w:val="00F11220"/>
    <w:rsid w:val="00F11322"/>
    <w:rsid w:val="00F11361"/>
    <w:rsid w:val="00F11D59"/>
    <w:rsid w:val="00F12394"/>
    <w:rsid w:val="00F12695"/>
    <w:rsid w:val="00F126B7"/>
    <w:rsid w:val="00F12EEC"/>
    <w:rsid w:val="00F13DDF"/>
    <w:rsid w:val="00F14614"/>
    <w:rsid w:val="00F14708"/>
    <w:rsid w:val="00F14A59"/>
    <w:rsid w:val="00F15145"/>
    <w:rsid w:val="00F15AC8"/>
    <w:rsid w:val="00F16137"/>
    <w:rsid w:val="00F1624B"/>
    <w:rsid w:val="00F16948"/>
    <w:rsid w:val="00F170CA"/>
    <w:rsid w:val="00F179F4"/>
    <w:rsid w:val="00F17F90"/>
    <w:rsid w:val="00F200F0"/>
    <w:rsid w:val="00F20275"/>
    <w:rsid w:val="00F20562"/>
    <w:rsid w:val="00F205F5"/>
    <w:rsid w:val="00F20D7B"/>
    <w:rsid w:val="00F20DE8"/>
    <w:rsid w:val="00F216EA"/>
    <w:rsid w:val="00F220AA"/>
    <w:rsid w:val="00F2231A"/>
    <w:rsid w:val="00F22390"/>
    <w:rsid w:val="00F224FD"/>
    <w:rsid w:val="00F22607"/>
    <w:rsid w:val="00F22D2D"/>
    <w:rsid w:val="00F23004"/>
    <w:rsid w:val="00F237B1"/>
    <w:rsid w:val="00F2415C"/>
    <w:rsid w:val="00F25237"/>
    <w:rsid w:val="00F26341"/>
    <w:rsid w:val="00F26F2F"/>
    <w:rsid w:val="00F27004"/>
    <w:rsid w:val="00F3018E"/>
    <w:rsid w:val="00F306D4"/>
    <w:rsid w:val="00F309BE"/>
    <w:rsid w:val="00F31110"/>
    <w:rsid w:val="00F311FA"/>
    <w:rsid w:val="00F3124E"/>
    <w:rsid w:val="00F31589"/>
    <w:rsid w:val="00F3186E"/>
    <w:rsid w:val="00F318FF"/>
    <w:rsid w:val="00F31C89"/>
    <w:rsid w:val="00F31EF9"/>
    <w:rsid w:val="00F32789"/>
    <w:rsid w:val="00F331FE"/>
    <w:rsid w:val="00F334BF"/>
    <w:rsid w:val="00F341D4"/>
    <w:rsid w:val="00F34410"/>
    <w:rsid w:val="00F34802"/>
    <w:rsid w:val="00F34B77"/>
    <w:rsid w:val="00F34DDE"/>
    <w:rsid w:val="00F357DC"/>
    <w:rsid w:val="00F35E39"/>
    <w:rsid w:val="00F362C1"/>
    <w:rsid w:val="00F3665F"/>
    <w:rsid w:val="00F36704"/>
    <w:rsid w:val="00F36780"/>
    <w:rsid w:val="00F36EF3"/>
    <w:rsid w:val="00F376D9"/>
    <w:rsid w:val="00F378CD"/>
    <w:rsid w:val="00F37A45"/>
    <w:rsid w:val="00F405A7"/>
    <w:rsid w:val="00F4075C"/>
    <w:rsid w:val="00F407BD"/>
    <w:rsid w:val="00F40F1C"/>
    <w:rsid w:val="00F41064"/>
    <w:rsid w:val="00F42D30"/>
    <w:rsid w:val="00F43B08"/>
    <w:rsid w:val="00F44AA9"/>
    <w:rsid w:val="00F44C8A"/>
    <w:rsid w:val="00F44F3B"/>
    <w:rsid w:val="00F452E4"/>
    <w:rsid w:val="00F454E2"/>
    <w:rsid w:val="00F455C3"/>
    <w:rsid w:val="00F45611"/>
    <w:rsid w:val="00F45AC2"/>
    <w:rsid w:val="00F45D4E"/>
    <w:rsid w:val="00F45FA1"/>
    <w:rsid w:val="00F46B7D"/>
    <w:rsid w:val="00F46C4C"/>
    <w:rsid w:val="00F46E29"/>
    <w:rsid w:val="00F47326"/>
    <w:rsid w:val="00F47462"/>
    <w:rsid w:val="00F501DD"/>
    <w:rsid w:val="00F50EB8"/>
    <w:rsid w:val="00F5129C"/>
    <w:rsid w:val="00F51F72"/>
    <w:rsid w:val="00F525D7"/>
    <w:rsid w:val="00F526D3"/>
    <w:rsid w:val="00F5324A"/>
    <w:rsid w:val="00F535CB"/>
    <w:rsid w:val="00F54380"/>
    <w:rsid w:val="00F545B3"/>
    <w:rsid w:val="00F5490B"/>
    <w:rsid w:val="00F549C8"/>
    <w:rsid w:val="00F54F3A"/>
    <w:rsid w:val="00F54F52"/>
    <w:rsid w:val="00F556BE"/>
    <w:rsid w:val="00F559D1"/>
    <w:rsid w:val="00F55A63"/>
    <w:rsid w:val="00F563BC"/>
    <w:rsid w:val="00F56441"/>
    <w:rsid w:val="00F564AD"/>
    <w:rsid w:val="00F564C7"/>
    <w:rsid w:val="00F56742"/>
    <w:rsid w:val="00F56E5C"/>
    <w:rsid w:val="00F5711B"/>
    <w:rsid w:val="00F5774E"/>
    <w:rsid w:val="00F57FE0"/>
    <w:rsid w:val="00F604A9"/>
    <w:rsid w:val="00F60EB8"/>
    <w:rsid w:val="00F6123C"/>
    <w:rsid w:val="00F61963"/>
    <w:rsid w:val="00F61EA7"/>
    <w:rsid w:val="00F620D7"/>
    <w:rsid w:val="00F62107"/>
    <w:rsid w:val="00F6220D"/>
    <w:rsid w:val="00F62CB7"/>
    <w:rsid w:val="00F630AD"/>
    <w:rsid w:val="00F63A56"/>
    <w:rsid w:val="00F63B2E"/>
    <w:rsid w:val="00F6467E"/>
    <w:rsid w:val="00F654FC"/>
    <w:rsid w:val="00F6559C"/>
    <w:rsid w:val="00F65A18"/>
    <w:rsid w:val="00F65E4A"/>
    <w:rsid w:val="00F65E6B"/>
    <w:rsid w:val="00F65FF6"/>
    <w:rsid w:val="00F66A8B"/>
    <w:rsid w:val="00F672BB"/>
    <w:rsid w:val="00F70290"/>
    <w:rsid w:val="00F70DB3"/>
    <w:rsid w:val="00F70EA2"/>
    <w:rsid w:val="00F71924"/>
    <w:rsid w:val="00F71D89"/>
    <w:rsid w:val="00F7272D"/>
    <w:rsid w:val="00F72737"/>
    <w:rsid w:val="00F72E04"/>
    <w:rsid w:val="00F73205"/>
    <w:rsid w:val="00F73238"/>
    <w:rsid w:val="00F73BC0"/>
    <w:rsid w:val="00F7440F"/>
    <w:rsid w:val="00F747DE"/>
    <w:rsid w:val="00F74A8B"/>
    <w:rsid w:val="00F74AB9"/>
    <w:rsid w:val="00F74D28"/>
    <w:rsid w:val="00F75085"/>
    <w:rsid w:val="00F757FE"/>
    <w:rsid w:val="00F75B3E"/>
    <w:rsid w:val="00F75F4A"/>
    <w:rsid w:val="00F765F7"/>
    <w:rsid w:val="00F770FF"/>
    <w:rsid w:val="00F773D4"/>
    <w:rsid w:val="00F774A7"/>
    <w:rsid w:val="00F7790E"/>
    <w:rsid w:val="00F7795D"/>
    <w:rsid w:val="00F77A84"/>
    <w:rsid w:val="00F8063A"/>
    <w:rsid w:val="00F808D8"/>
    <w:rsid w:val="00F8103C"/>
    <w:rsid w:val="00F826FF"/>
    <w:rsid w:val="00F82AA7"/>
    <w:rsid w:val="00F82DD6"/>
    <w:rsid w:val="00F834F3"/>
    <w:rsid w:val="00F83D4A"/>
    <w:rsid w:val="00F83DA7"/>
    <w:rsid w:val="00F83FB6"/>
    <w:rsid w:val="00F8430E"/>
    <w:rsid w:val="00F8436E"/>
    <w:rsid w:val="00F84CE7"/>
    <w:rsid w:val="00F8506B"/>
    <w:rsid w:val="00F851DA"/>
    <w:rsid w:val="00F857C7"/>
    <w:rsid w:val="00F8593E"/>
    <w:rsid w:val="00F85C30"/>
    <w:rsid w:val="00F85EF3"/>
    <w:rsid w:val="00F860E9"/>
    <w:rsid w:val="00F86277"/>
    <w:rsid w:val="00F87191"/>
    <w:rsid w:val="00F8762D"/>
    <w:rsid w:val="00F877CF"/>
    <w:rsid w:val="00F877F9"/>
    <w:rsid w:val="00F87DC2"/>
    <w:rsid w:val="00F87EED"/>
    <w:rsid w:val="00F902C5"/>
    <w:rsid w:val="00F90592"/>
    <w:rsid w:val="00F908DC"/>
    <w:rsid w:val="00F90AA1"/>
    <w:rsid w:val="00F90BBF"/>
    <w:rsid w:val="00F90C77"/>
    <w:rsid w:val="00F90E04"/>
    <w:rsid w:val="00F91279"/>
    <w:rsid w:val="00F918E0"/>
    <w:rsid w:val="00F91936"/>
    <w:rsid w:val="00F91E96"/>
    <w:rsid w:val="00F92852"/>
    <w:rsid w:val="00F92916"/>
    <w:rsid w:val="00F92C41"/>
    <w:rsid w:val="00F92D86"/>
    <w:rsid w:val="00F93D0C"/>
    <w:rsid w:val="00F93DAF"/>
    <w:rsid w:val="00F94A44"/>
    <w:rsid w:val="00F953AB"/>
    <w:rsid w:val="00F95C1D"/>
    <w:rsid w:val="00F95E1D"/>
    <w:rsid w:val="00F9653C"/>
    <w:rsid w:val="00F967EB"/>
    <w:rsid w:val="00F96B60"/>
    <w:rsid w:val="00F96FC6"/>
    <w:rsid w:val="00F975A3"/>
    <w:rsid w:val="00F97AF7"/>
    <w:rsid w:val="00FA0512"/>
    <w:rsid w:val="00FA0C0D"/>
    <w:rsid w:val="00FA101E"/>
    <w:rsid w:val="00FA11D8"/>
    <w:rsid w:val="00FA1200"/>
    <w:rsid w:val="00FA14DD"/>
    <w:rsid w:val="00FA1AE3"/>
    <w:rsid w:val="00FA1E29"/>
    <w:rsid w:val="00FA2208"/>
    <w:rsid w:val="00FA27B3"/>
    <w:rsid w:val="00FA2A30"/>
    <w:rsid w:val="00FA3453"/>
    <w:rsid w:val="00FA3C93"/>
    <w:rsid w:val="00FA3CBD"/>
    <w:rsid w:val="00FA3EC8"/>
    <w:rsid w:val="00FA4269"/>
    <w:rsid w:val="00FA46BE"/>
    <w:rsid w:val="00FA46EB"/>
    <w:rsid w:val="00FA4AA4"/>
    <w:rsid w:val="00FA4B31"/>
    <w:rsid w:val="00FA4D8A"/>
    <w:rsid w:val="00FA5093"/>
    <w:rsid w:val="00FA5732"/>
    <w:rsid w:val="00FA581F"/>
    <w:rsid w:val="00FA5953"/>
    <w:rsid w:val="00FA631C"/>
    <w:rsid w:val="00FA68E6"/>
    <w:rsid w:val="00FA730A"/>
    <w:rsid w:val="00FA7B19"/>
    <w:rsid w:val="00FB0466"/>
    <w:rsid w:val="00FB048C"/>
    <w:rsid w:val="00FB0A41"/>
    <w:rsid w:val="00FB0E8E"/>
    <w:rsid w:val="00FB1082"/>
    <w:rsid w:val="00FB1494"/>
    <w:rsid w:val="00FB1617"/>
    <w:rsid w:val="00FB1774"/>
    <w:rsid w:val="00FB1842"/>
    <w:rsid w:val="00FB1DA1"/>
    <w:rsid w:val="00FB2435"/>
    <w:rsid w:val="00FB27EB"/>
    <w:rsid w:val="00FB3495"/>
    <w:rsid w:val="00FB3696"/>
    <w:rsid w:val="00FB370D"/>
    <w:rsid w:val="00FB449C"/>
    <w:rsid w:val="00FB693E"/>
    <w:rsid w:val="00FB7609"/>
    <w:rsid w:val="00FC040B"/>
    <w:rsid w:val="00FC043B"/>
    <w:rsid w:val="00FC0E07"/>
    <w:rsid w:val="00FC0E96"/>
    <w:rsid w:val="00FC0FDE"/>
    <w:rsid w:val="00FC125D"/>
    <w:rsid w:val="00FC1642"/>
    <w:rsid w:val="00FC169E"/>
    <w:rsid w:val="00FC1944"/>
    <w:rsid w:val="00FC2022"/>
    <w:rsid w:val="00FC376E"/>
    <w:rsid w:val="00FC3F40"/>
    <w:rsid w:val="00FC4FA9"/>
    <w:rsid w:val="00FC50D8"/>
    <w:rsid w:val="00FC50F5"/>
    <w:rsid w:val="00FC57C1"/>
    <w:rsid w:val="00FC5818"/>
    <w:rsid w:val="00FC5E33"/>
    <w:rsid w:val="00FC5FA8"/>
    <w:rsid w:val="00FC6648"/>
    <w:rsid w:val="00FC6792"/>
    <w:rsid w:val="00FC69EE"/>
    <w:rsid w:val="00FC6A9C"/>
    <w:rsid w:val="00FC7917"/>
    <w:rsid w:val="00FC7D54"/>
    <w:rsid w:val="00FD0260"/>
    <w:rsid w:val="00FD0C94"/>
    <w:rsid w:val="00FD0D1C"/>
    <w:rsid w:val="00FD1455"/>
    <w:rsid w:val="00FD2B93"/>
    <w:rsid w:val="00FD3049"/>
    <w:rsid w:val="00FD34F4"/>
    <w:rsid w:val="00FD48F2"/>
    <w:rsid w:val="00FD4C6A"/>
    <w:rsid w:val="00FD4E74"/>
    <w:rsid w:val="00FD4F43"/>
    <w:rsid w:val="00FD4F56"/>
    <w:rsid w:val="00FD542E"/>
    <w:rsid w:val="00FD5E4E"/>
    <w:rsid w:val="00FD5FB4"/>
    <w:rsid w:val="00FD6ABA"/>
    <w:rsid w:val="00FD71B5"/>
    <w:rsid w:val="00FD74A6"/>
    <w:rsid w:val="00FD78CA"/>
    <w:rsid w:val="00FE019B"/>
    <w:rsid w:val="00FE02EF"/>
    <w:rsid w:val="00FE03BE"/>
    <w:rsid w:val="00FE0866"/>
    <w:rsid w:val="00FE0EAC"/>
    <w:rsid w:val="00FE0F6E"/>
    <w:rsid w:val="00FE104D"/>
    <w:rsid w:val="00FE1762"/>
    <w:rsid w:val="00FE1D48"/>
    <w:rsid w:val="00FE224D"/>
    <w:rsid w:val="00FE2468"/>
    <w:rsid w:val="00FE2608"/>
    <w:rsid w:val="00FE2729"/>
    <w:rsid w:val="00FE3061"/>
    <w:rsid w:val="00FE3E4C"/>
    <w:rsid w:val="00FE46D6"/>
    <w:rsid w:val="00FE4919"/>
    <w:rsid w:val="00FE4981"/>
    <w:rsid w:val="00FE4A25"/>
    <w:rsid w:val="00FE50A6"/>
    <w:rsid w:val="00FE50B4"/>
    <w:rsid w:val="00FE5440"/>
    <w:rsid w:val="00FE5A25"/>
    <w:rsid w:val="00FE61A4"/>
    <w:rsid w:val="00FE7290"/>
    <w:rsid w:val="00FE734E"/>
    <w:rsid w:val="00FE761B"/>
    <w:rsid w:val="00FE7FD3"/>
    <w:rsid w:val="00FF0494"/>
    <w:rsid w:val="00FF0AA9"/>
    <w:rsid w:val="00FF12CF"/>
    <w:rsid w:val="00FF1A57"/>
    <w:rsid w:val="00FF2004"/>
    <w:rsid w:val="00FF2B7A"/>
    <w:rsid w:val="00FF2C6F"/>
    <w:rsid w:val="00FF37D0"/>
    <w:rsid w:val="00FF42D1"/>
    <w:rsid w:val="00FF45F4"/>
    <w:rsid w:val="00FF4FC1"/>
    <w:rsid w:val="00FF50F9"/>
    <w:rsid w:val="00FF5244"/>
    <w:rsid w:val="00FF64C0"/>
    <w:rsid w:val="00FF64D2"/>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E814AEDB-BEC4-4A91-B0E2-4A3B5E9E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B729E"/>
    <w:pPr>
      <w:spacing w:after="0" w:line="240" w:lineRule="auto"/>
    </w:pPr>
    <w:rPr>
      <w:rFonts w:ascii="Arial" w:eastAsia="PMingLiU" w:hAnsi="Arial" w:cs="Times New Roman"/>
      <w:color w:val="000000"/>
      <w:szCs w:val="20"/>
      <w:lang w:val="en-GB" w:bidi="ar-DZ"/>
    </w:rPr>
  </w:style>
  <w:style w:type="paragraph" w:styleId="Kop1">
    <w:name w:val="heading 1"/>
    <w:aliases w:val="H1,h1,Heading,2,h11,Attribute Heading 1,Heading A,Heading A1,1,Header 1,(Alt+1),(Alt+1)1,(Alt+1)2,(Alt+1)3,(Alt+1)4,(Alt+1)5,(Alt+1)6,(Alt+1)7,(Alt+1)8,(Alt+1)9,(Alt+1)10,(Alt+1)11,(Alt+1)21,(Alt+1)31,(Alt+1)41,(Alt+1)51,(Alt+1)61,Kop1,HD1,k1"/>
    <w:basedOn w:val="BodyText"/>
    <w:next w:val="BodyText"/>
    <w:link w:val="Kop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Kop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Kop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Kop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Kop3Char"/>
    <w:qFormat/>
    <w:rsid w:val="00066C8A"/>
    <w:pPr>
      <w:keepNext/>
      <w:numPr>
        <w:ilvl w:val="2"/>
        <w:numId w:val="59"/>
      </w:numPr>
      <w:spacing w:before="240" w:after="60"/>
      <w:outlineLvl w:val="2"/>
    </w:pPr>
    <w:rPr>
      <w:rFonts w:cs="Arial"/>
      <w:b/>
      <w:bCs/>
      <w:color w:val="auto"/>
      <w:sz w:val="28"/>
      <w:szCs w:val="26"/>
    </w:rPr>
  </w:style>
  <w:style w:type="paragraph" w:styleId="Kop4">
    <w:name w:val="heading 4"/>
    <w:aliases w:val="H4,(Alt+4),H41,(Alt+4)1,H42,(Alt+4)2,H43,(Alt+4)3,H44,(Alt+4)4,H45,(Alt+4)5,H411,(Alt+4)11,H421,(Alt+4)21,H431,(Alt+4)31,H46,(Alt+4)6,H412,(Alt+4)12,H422,(Alt+4)22,H432,(Alt+4)32,H47,(Alt+4)7,H48,(Alt+4)8,H49,(Alt+4)9,H410,(Alt+4)10,H413,o,k4"/>
    <w:basedOn w:val="BodyText"/>
    <w:next w:val="BodyText"/>
    <w:link w:val="Kop4Char"/>
    <w:qFormat/>
    <w:rsid w:val="00066C8A"/>
    <w:pPr>
      <w:keepNext/>
      <w:numPr>
        <w:ilvl w:val="3"/>
        <w:numId w:val="59"/>
      </w:numPr>
      <w:tabs>
        <w:tab w:val="left" w:pos="1260"/>
      </w:tabs>
      <w:spacing w:before="240" w:after="60"/>
      <w:ind w:left="1494"/>
      <w:outlineLvl w:val="3"/>
    </w:pPr>
    <w:rPr>
      <w:b/>
      <w:bCs/>
      <w:color w:val="auto"/>
      <w:sz w:val="26"/>
      <w:szCs w:val="28"/>
    </w:rPr>
  </w:style>
  <w:style w:type="paragraph" w:styleId="Kop5">
    <w:name w:val="heading 5"/>
    <w:aliases w:val="h5,Block Label,Kop5_KV,Sub-sub-sub-paragraaf,Second Subheading,h51,Second Subheading1"/>
    <w:basedOn w:val="BodyText"/>
    <w:next w:val="BodyText"/>
    <w:link w:val="Kop5Char"/>
    <w:qFormat/>
    <w:rsid w:val="00066C8A"/>
    <w:pPr>
      <w:keepNext/>
      <w:numPr>
        <w:ilvl w:val="4"/>
        <w:numId w:val="59"/>
      </w:numPr>
      <w:tabs>
        <w:tab w:val="left" w:pos="1260"/>
      </w:tabs>
      <w:spacing w:before="240" w:after="60"/>
      <w:ind w:left="1008"/>
      <w:outlineLvl w:val="4"/>
    </w:pPr>
    <w:rPr>
      <w:b/>
      <w:bCs/>
      <w:iCs/>
      <w:color w:val="auto"/>
      <w:sz w:val="24"/>
      <w:szCs w:val="26"/>
    </w:rPr>
  </w:style>
  <w:style w:type="paragraph" w:styleId="Kop6">
    <w:name w:val="heading 6"/>
    <w:aliases w:val="h6"/>
    <w:next w:val="BodyText"/>
    <w:link w:val="Kop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Kop7">
    <w:name w:val="heading 7"/>
    <w:aliases w:val="h7,Heading bijlage"/>
    <w:basedOn w:val="Standaard"/>
    <w:next w:val="Standaard"/>
    <w:link w:val="Kop7Char"/>
    <w:qFormat/>
    <w:rsid w:val="00066C8A"/>
    <w:pPr>
      <w:numPr>
        <w:ilvl w:val="6"/>
        <w:numId w:val="59"/>
      </w:numPr>
      <w:spacing w:before="240" w:after="60"/>
      <w:outlineLvl w:val="6"/>
    </w:pPr>
    <w:rPr>
      <w:rFonts w:ascii="Times New Roman" w:hAnsi="Times New Roman"/>
      <w:sz w:val="24"/>
      <w:szCs w:val="24"/>
    </w:rPr>
  </w:style>
  <w:style w:type="paragraph" w:styleId="Kop8">
    <w:name w:val="heading 8"/>
    <w:aliases w:val="h8"/>
    <w:basedOn w:val="Standaard"/>
    <w:next w:val="Standaard"/>
    <w:link w:val="Kop8Char"/>
    <w:qFormat/>
    <w:rsid w:val="00066C8A"/>
    <w:pPr>
      <w:numPr>
        <w:ilvl w:val="7"/>
        <w:numId w:val="59"/>
      </w:numPr>
      <w:spacing w:before="240" w:after="60"/>
      <w:outlineLvl w:val="7"/>
    </w:pPr>
    <w:rPr>
      <w:rFonts w:ascii="Times New Roman" w:hAnsi="Times New Roman"/>
      <w:i/>
      <w:iCs/>
      <w:sz w:val="24"/>
      <w:szCs w:val="24"/>
    </w:rPr>
  </w:style>
  <w:style w:type="paragraph" w:styleId="Kop9">
    <w:name w:val="heading 9"/>
    <w:aliases w:val="h9,appendix"/>
    <w:basedOn w:val="Standaard"/>
    <w:next w:val="Standaard"/>
    <w:link w:val="Kop9Char"/>
    <w:qFormat/>
    <w:rsid w:val="00066C8A"/>
    <w:pPr>
      <w:numPr>
        <w:ilvl w:val="8"/>
        <w:numId w:val="59"/>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Standaard"/>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Standaard"/>
    <w:uiPriority w:val="1"/>
    <w:qFormat/>
    <w:rsid w:val="008F45CF"/>
    <w:pPr>
      <w:jc w:val="right"/>
    </w:pPr>
  </w:style>
  <w:style w:type="paragraph" w:customStyle="1" w:styleId="Heading1">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
    <w:next w:val="BodyText"/>
    <w:uiPriority w:val="1"/>
    <w:qFormat/>
    <w:rsid w:val="00066C8A"/>
    <w:pPr>
      <w:tabs>
        <w:tab w:val="left" w:pos="1080"/>
      </w:tabs>
      <w:ind w:left="1008" w:hanging="1008"/>
    </w:pPr>
  </w:style>
  <w:style w:type="paragraph" w:customStyle="1" w:styleId="HeadingManual3">
    <w:name w:val="*Heading Manual#3"/>
    <w:basedOn w:val="Heading3"/>
    <w:next w:val="BodyText"/>
    <w:uiPriority w:val="1"/>
    <w:qFormat/>
    <w:rsid w:val="00066C8A"/>
    <w:pPr>
      <w:tabs>
        <w:tab w:val="left" w:pos="1267"/>
      </w:tabs>
      <w:ind w:left="1267" w:hanging="1267"/>
    </w:pPr>
  </w:style>
  <w:style w:type="paragraph" w:customStyle="1" w:styleId="HeadingManual4">
    <w:name w:val="*Heading Manual#4"/>
    <w:basedOn w:val="Heading4"/>
    <w:next w:val="BodyText"/>
    <w:uiPriority w:val="1"/>
    <w:qFormat/>
    <w:rsid w:val="00066C8A"/>
    <w:pPr>
      <w:tabs>
        <w:tab w:val="left" w:pos="1267"/>
      </w:tabs>
      <w:ind w:left="1267" w:hanging="1267"/>
    </w:pPr>
  </w:style>
  <w:style w:type="paragraph" w:customStyle="1" w:styleId="HeadingManual5">
    <w:name w:val="*Heading Manual#5"/>
    <w:basedOn w:val="Heading5"/>
    <w:next w:val="BodyText"/>
    <w:uiPriority w:val="1"/>
    <w:rsid w:val="00066C8A"/>
    <w:pPr>
      <w:tabs>
        <w:tab w:val="left" w:pos="1627"/>
      </w:tabs>
      <w:ind w:left="1584" w:hanging="1584"/>
    </w:pPr>
  </w:style>
  <w:style w:type="paragraph" w:customStyle="1" w:styleId="HeadingManual6">
    <w:name w:val="*Heading Manual#6"/>
    <w:basedOn w:val="Heading6"/>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Standaard"/>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Standaard"/>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Standaard"/>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Standaard"/>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Standaard"/>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Standaard"/>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Standaard"/>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Standaard"/>
    <w:next w:val="SectionText"/>
    <w:uiPriority w:val="1"/>
    <w:qFormat/>
    <w:rsid w:val="00066C8A"/>
    <w:pPr>
      <w:spacing w:after="120"/>
      <w:ind w:left="284"/>
    </w:pPr>
    <w:rPr>
      <w:rFonts w:cs="Arial"/>
      <w:color w:val="808285"/>
      <w:sz w:val="40"/>
    </w:rPr>
  </w:style>
  <w:style w:type="paragraph" w:customStyle="1" w:styleId="SectionNumber">
    <w:name w:val="*SectionNumber"/>
    <w:basedOn w:val="Standaard"/>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Standaard"/>
    <w:uiPriority w:val="1"/>
    <w:qFormat/>
    <w:rsid w:val="00066C8A"/>
    <w:pPr>
      <w:jc w:val="right"/>
    </w:pPr>
    <w:rPr>
      <w:rFonts w:cs="Arial"/>
      <w:color w:val="FFFFFF" w:themeColor="background1"/>
      <w:sz w:val="40"/>
    </w:rPr>
  </w:style>
  <w:style w:type="paragraph" w:customStyle="1" w:styleId="SectionTheme">
    <w:name w:val="*SectionTheme"/>
    <w:basedOn w:val="Standaard"/>
    <w:next w:val="Heading4"/>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Standaard"/>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Standaard"/>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Standaard"/>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0">
    <w:name w:val="~Heading 1"/>
    <w:basedOn w:val="Heading1"/>
    <w:next w:val="BodyText0"/>
    <w:uiPriority w:val="1"/>
    <w:rsid w:val="00C47094"/>
  </w:style>
  <w:style w:type="paragraph" w:customStyle="1" w:styleId="Heading20">
    <w:name w:val="~Heading 2"/>
    <w:basedOn w:val="Heading2"/>
    <w:next w:val="BodyText0"/>
    <w:uiPriority w:val="1"/>
    <w:rsid w:val="00066C8A"/>
  </w:style>
  <w:style w:type="paragraph" w:customStyle="1" w:styleId="Heading30">
    <w:name w:val="~Heading 3"/>
    <w:basedOn w:val="Heading3"/>
    <w:next w:val="BodyText0"/>
    <w:uiPriority w:val="1"/>
    <w:rsid w:val="00066C8A"/>
  </w:style>
  <w:style w:type="paragraph" w:customStyle="1" w:styleId="Heading40">
    <w:name w:val="~Heading 4"/>
    <w:basedOn w:val="Heading4"/>
    <w:next w:val="BodyText0"/>
    <w:uiPriority w:val="1"/>
    <w:rsid w:val="00066C8A"/>
  </w:style>
  <w:style w:type="paragraph" w:customStyle="1" w:styleId="Heading50">
    <w:name w:val="~Heading 5"/>
    <w:basedOn w:val="Heading5"/>
    <w:next w:val="BodyText0"/>
    <w:uiPriority w:val="1"/>
    <w:rsid w:val="00066C8A"/>
  </w:style>
  <w:style w:type="paragraph" w:customStyle="1" w:styleId="Heading60">
    <w:name w:val="~Heading 6"/>
    <w:basedOn w:val="Heading6"/>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Geenlijst"/>
    <w:uiPriority w:val="99"/>
    <w:semiHidden/>
    <w:unhideWhenUsed/>
    <w:rsid w:val="008F45CF"/>
    <w:pPr>
      <w:numPr>
        <w:numId w:val="7"/>
      </w:numPr>
    </w:pPr>
  </w:style>
  <w:style w:type="numbering" w:styleId="1ai">
    <w:name w:val="Outline List 1"/>
    <w:basedOn w:val="Geenlijst"/>
    <w:uiPriority w:val="99"/>
    <w:semiHidden/>
    <w:unhideWhenUsed/>
    <w:rsid w:val="008F45CF"/>
    <w:pPr>
      <w:numPr>
        <w:numId w:val="8"/>
      </w:numPr>
    </w:pPr>
  </w:style>
  <w:style w:type="character" w:customStyle="1" w:styleId="Kop1Char">
    <w:name w:val="Kop 1 Char"/>
    <w:aliases w:val="H1 Char,h1 Char,Heading Char,2 Char,h11 Char,Attribute Heading 1 Char,Heading A Char,Heading A1 Char,1 Char,Header 1 Char,(Alt+1) Char,(Alt+1)1 Char,(Alt+1)2 Char,(Alt+1)3 Char,(Alt+1)4 Char,(Alt+1)5 Char,(Alt+1)6 Char,(Alt+1)7 Char,Kop1 Char"/>
    <w:basedOn w:val="Standaardalinea-lettertype"/>
    <w:link w:val="Kop1"/>
    <w:rsid w:val="00066C8A"/>
    <w:rPr>
      <w:rFonts w:ascii="Arial" w:eastAsia="PMingLiU" w:hAnsi="Arial" w:cs="Arial"/>
      <w:b/>
      <w:bCs/>
      <w:kern w:val="32"/>
      <w:sz w:val="36"/>
      <w:szCs w:val="32"/>
      <w:lang w:val="en-GB" w:bidi="ar-DZ"/>
    </w:rPr>
  </w:style>
  <w:style w:type="character" w:customStyle="1" w:styleId="Kop2Char">
    <w:name w:val="Kop 2 Char"/>
    <w:aliases w:val="H2 Char,h2 Char,Chapter Title Char,h21 Char,Attribute Heading 2 Char,(Alt+2) Char,(Alt+2)1 Char,(Alt+2)2 Char,Subhead A Char,H21 Char,H22 Char,H23 Char,H211 Char,H221 Char,2 headline Char,h Char,headline Char,h2 main heading Char,L2 Char"/>
    <w:basedOn w:val="Standaardalinea-lettertype"/>
    <w:link w:val="Kop2"/>
    <w:rsid w:val="00CB7060"/>
    <w:rPr>
      <w:rFonts w:ascii="Arial" w:eastAsia="PMingLiU" w:hAnsi="Arial" w:cs="Arial"/>
      <w:b/>
      <w:bCs/>
      <w:iCs/>
      <w:sz w:val="32"/>
      <w:szCs w:val="28"/>
      <w:lang w:val="en-GB" w:bidi="ar-DZ"/>
    </w:rPr>
  </w:style>
  <w:style w:type="character" w:customStyle="1" w:styleId="Kop3Char">
    <w:name w:val="Kop 3 Char"/>
    <w:aliases w:val="h3 Char,h3 sub heading Char,H3 Char,Head 3 Char,3m Char,Heading C Char,(Alt+3) Char,Table Attribute Heading Char,heading 3 Char,13 Char,Level-3 heading Char,heading3 Char,3 Char,H31 Char,H32 Char,H33 Char,H311 Char,Subhead B Char,H34 Char"/>
    <w:basedOn w:val="Standaardalinea-lettertype"/>
    <w:link w:val="Kop3"/>
    <w:rsid w:val="00066C8A"/>
    <w:rPr>
      <w:rFonts w:ascii="Arial" w:eastAsia="PMingLiU" w:hAnsi="Arial" w:cs="Arial"/>
      <w:b/>
      <w:bCs/>
      <w:sz w:val="28"/>
      <w:szCs w:val="26"/>
      <w:lang w:val="en-GB" w:bidi="ar-DZ"/>
    </w:rPr>
  </w:style>
  <w:style w:type="character" w:customStyle="1" w:styleId="Kop4Char">
    <w:name w:val="Kop 4 Char"/>
    <w:aliases w:val="H4 Char,(Alt+4) Char,H41 Char,(Alt+4)1 Char,H42 Char,(Alt+4)2 Char,H43 Char,(Alt+4)3 Char,H44 Char,(Alt+4)4 Char,H45 Char,(Alt+4)5 Char,H411 Char,(Alt+4)11 Char,H421 Char,(Alt+4)21 Char,H431 Char,(Alt+4)31 Char,H46 Char,(Alt+4)6 Char,H47 Char"/>
    <w:basedOn w:val="Standaardalinea-lettertype"/>
    <w:link w:val="Kop4"/>
    <w:rsid w:val="00066C8A"/>
    <w:rPr>
      <w:rFonts w:ascii="Arial" w:eastAsia="PMingLiU" w:hAnsi="Arial" w:cs="Times New Roman"/>
      <w:b/>
      <w:bCs/>
      <w:sz w:val="26"/>
      <w:szCs w:val="28"/>
      <w:lang w:val="en-GB" w:bidi="ar-DZ"/>
    </w:rPr>
  </w:style>
  <w:style w:type="character" w:customStyle="1" w:styleId="Kop5Char">
    <w:name w:val="Kop 5 Char"/>
    <w:aliases w:val="h5 Char,Block Label Char,Kop5_KV Char,Sub-sub-sub-paragraaf Char,Second Subheading Char,h51 Char,Second Subheading1 Char"/>
    <w:basedOn w:val="Standaardalinea-lettertype"/>
    <w:link w:val="Kop5"/>
    <w:rsid w:val="00066C8A"/>
    <w:rPr>
      <w:rFonts w:ascii="Arial" w:eastAsia="PMingLiU" w:hAnsi="Arial" w:cs="Times New Roman"/>
      <w:b/>
      <w:bCs/>
      <w:iCs/>
      <w:sz w:val="24"/>
      <w:szCs w:val="26"/>
      <w:lang w:val="en-GB" w:bidi="ar-DZ"/>
    </w:rPr>
  </w:style>
  <w:style w:type="character" w:customStyle="1" w:styleId="Kop6Char">
    <w:name w:val="Kop 6 Char"/>
    <w:aliases w:val="h6 Char"/>
    <w:basedOn w:val="Standaardalinea-lettertype"/>
    <w:link w:val="Kop6"/>
    <w:rsid w:val="00066C8A"/>
    <w:rPr>
      <w:rFonts w:ascii="Arial" w:eastAsia="PMingLiU" w:hAnsi="Arial" w:cs="Times New Roman"/>
      <w:b/>
      <w:bCs/>
      <w:lang w:val="en-GB" w:bidi="ar-DZ"/>
    </w:rPr>
  </w:style>
  <w:style w:type="character" w:customStyle="1" w:styleId="Kop7Char">
    <w:name w:val="Kop 7 Char"/>
    <w:aliases w:val="h7 Char,Heading bijlage Char"/>
    <w:basedOn w:val="Standaardalinea-lettertype"/>
    <w:link w:val="Kop7"/>
    <w:rsid w:val="004F03BC"/>
    <w:rPr>
      <w:rFonts w:ascii="Times New Roman" w:eastAsia="PMingLiU" w:hAnsi="Times New Roman" w:cs="Times New Roman"/>
      <w:color w:val="000000"/>
      <w:sz w:val="24"/>
      <w:szCs w:val="24"/>
      <w:lang w:val="en-GB" w:bidi="ar-DZ"/>
    </w:rPr>
  </w:style>
  <w:style w:type="character" w:customStyle="1" w:styleId="Kop8Char">
    <w:name w:val="Kop 8 Char"/>
    <w:aliases w:val="h8 Char"/>
    <w:basedOn w:val="Standaardalinea-lettertype"/>
    <w:link w:val="Kop8"/>
    <w:rsid w:val="004F03BC"/>
    <w:rPr>
      <w:rFonts w:ascii="Times New Roman" w:eastAsia="PMingLiU" w:hAnsi="Times New Roman" w:cs="Times New Roman"/>
      <w:i/>
      <w:iCs/>
      <w:color w:val="000000"/>
      <w:sz w:val="24"/>
      <w:szCs w:val="24"/>
      <w:lang w:val="en-GB" w:bidi="ar-DZ"/>
    </w:rPr>
  </w:style>
  <w:style w:type="character" w:customStyle="1" w:styleId="Kop9Char">
    <w:name w:val="Kop 9 Char"/>
    <w:aliases w:val="h9 Char,appendix Char"/>
    <w:basedOn w:val="Standaardalinea-lettertype"/>
    <w:link w:val="Kop9"/>
    <w:rsid w:val="004F03BC"/>
    <w:rPr>
      <w:rFonts w:ascii="Arial" w:eastAsia="PMingLiU" w:hAnsi="Arial" w:cs="Arial"/>
      <w:color w:val="000000"/>
      <w:lang w:val="en-GB" w:bidi="ar-DZ"/>
    </w:rPr>
  </w:style>
  <w:style w:type="numbering" w:styleId="Artikelsectie">
    <w:name w:val="Outline List 3"/>
    <w:basedOn w:val="Geenlijst"/>
    <w:uiPriority w:val="99"/>
    <w:semiHidden/>
    <w:unhideWhenUsed/>
    <w:rsid w:val="008F45CF"/>
    <w:pPr>
      <w:numPr>
        <w:numId w:val="9"/>
      </w:numPr>
    </w:pPr>
  </w:style>
  <w:style w:type="paragraph" w:styleId="Ballontekst">
    <w:name w:val="Balloon Text"/>
    <w:basedOn w:val="Standaard"/>
    <w:link w:val="BallontekstChar"/>
    <w:semiHidden/>
    <w:rsid w:val="008F45CF"/>
    <w:rPr>
      <w:rFonts w:ascii="Tahoma" w:hAnsi="Tahoma" w:cs="Tahoma"/>
      <w:sz w:val="16"/>
      <w:szCs w:val="16"/>
    </w:rPr>
  </w:style>
  <w:style w:type="character" w:customStyle="1" w:styleId="BallontekstChar">
    <w:name w:val="Ballontekst Char"/>
    <w:basedOn w:val="Standaardalinea-lettertype"/>
    <w:link w:val="Ballontekst"/>
    <w:semiHidden/>
    <w:rsid w:val="008F45CF"/>
    <w:rPr>
      <w:rFonts w:ascii="Tahoma" w:eastAsia="PMingLiU" w:hAnsi="Tahoma" w:cs="Tahoma"/>
      <w:color w:val="000000"/>
      <w:sz w:val="16"/>
      <w:szCs w:val="16"/>
      <w:lang w:val="en-GB" w:bidi="ar-DZ"/>
    </w:rPr>
  </w:style>
  <w:style w:type="paragraph" w:styleId="Bibliografie">
    <w:name w:val="Bibliography"/>
    <w:basedOn w:val="Standaard"/>
    <w:next w:val="Standaard"/>
    <w:uiPriority w:val="37"/>
    <w:semiHidden/>
    <w:unhideWhenUsed/>
    <w:rsid w:val="008F45CF"/>
  </w:style>
  <w:style w:type="paragraph" w:styleId="Bloktekst">
    <w:name w:val="Block Text"/>
    <w:basedOn w:val="Standaard"/>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Plattetekst">
    <w:name w:val="Body Text"/>
    <w:basedOn w:val="Standaard"/>
    <w:link w:val="PlattetekstChar"/>
    <w:uiPriority w:val="99"/>
    <w:unhideWhenUsed/>
    <w:rsid w:val="008F45CF"/>
    <w:pPr>
      <w:spacing w:after="120"/>
    </w:pPr>
  </w:style>
  <w:style w:type="character" w:customStyle="1" w:styleId="PlattetekstChar">
    <w:name w:val="Platte tekst Char"/>
    <w:basedOn w:val="Standaardalinea-lettertype"/>
    <w:link w:val="Plattetekst"/>
    <w:uiPriority w:val="99"/>
    <w:rsid w:val="008F45CF"/>
    <w:rPr>
      <w:rFonts w:ascii="Arial" w:eastAsia="PMingLiU" w:hAnsi="Arial" w:cs="Times New Roman"/>
      <w:color w:val="000000"/>
      <w:szCs w:val="20"/>
      <w:lang w:val="en-GB" w:bidi="ar-DZ"/>
    </w:rPr>
  </w:style>
  <w:style w:type="paragraph" w:styleId="Plattetekst2">
    <w:name w:val="Body Text 2"/>
    <w:basedOn w:val="Standaard"/>
    <w:link w:val="Plattetekst2Char"/>
    <w:uiPriority w:val="99"/>
    <w:semiHidden/>
    <w:unhideWhenUsed/>
    <w:rsid w:val="008F45CF"/>
    <w:pPr>
      <w:spacing w:after="120" w:line="480" w:lineRule="auto"/>
    </w:pPr>
  </w:style>
  <w:style w:type="character" w:customStyle="1" w:styleId="Plattetekst2Char">
    <w:name w:val="Platte tekst 2 Char"/>
    <w:basedOn w:val="Standaardalinea-lettertype"/>
    <w:link w:val="Plattetekst2"/>
    <w:uiPriority w:val="99"/>
    <w:semiHidden/>
    <w:rsid w:val="008F45CF"/>
    <w:rPr>
      <w:rFonts w:ascii="Arial" w:eastAsia="PMingLiU" w:hAnsi="Arial" w:cs="Times New Roman"/>
      <w:color w:val="000000"/>
      <w:szCs w:val="20"/>
      <w:lang w:val="en-GB" w:bidi="ar-DZ"/>
    </w:rPr>
  </w:style>
  <w:style w:type="paragraph" w:styleId="Plattetekst3">
    <w:name w:val="Body Text 3"/>
    <w:basedOn w:val="Standaard"/>
    <w:link w:val="Plattetekst3Char"/>
    <w:uiPriority w:val="99"/>
    <w:semiHidden/>
    <w:unhideWhenUsed/>
    <w:rsid w:val="008F45CF"/>
    <w:pPr>
      <w:spacing w:after="120"/>
    </w:pPr>
    <w:rPr>
      <w:sz w:val="16"/>
      <w:szCs w:val="16"/>
    </w:rPr>
  </w:style>
  <w:style w:type="character" w:customStyle="1" w:styleId="Plattetekst3Char">
    <w:name w:val="Platte tekst 3 Char"/>
    <w:basedOn w:val="Standaardalinea-lettertype"/>
    <w:link w:val="Plattetekst3"/>
    <w:uiPriority w:val="99"/>
    <w:semiHidden/>
    <w:rsid w:val="008F45CF"/>
    <w:rPr>
      <w:rFonts w:ascii="Arial" w:eastAsia="PMingLiU" w:hAnsi="Arial" w:cs="Times New Roman"/>
      <w:color w:val="000000"/>
      <w:sz w:val="16"/>
      <w:szCs w:val="16"/>
      <w:lang w:val="en-GB" w:bidi="ar-DZ"/>
    </w:rPr>
  </w:style>
  <w:style w:type="paragraph" w:styleId="Platteteksteersteinspringing">
    <w:name w:val="Body Text First Indent"/>
    <w:basedOn w:val="Plattetekst"/>
    <w:link w:val="PlatteteksteersteinspringingChar"/>
    <w:uiPriority w:val="99"/>
    <w:semiHidden/>
    <w:unhideWhenUsed/>
    <w:rsid w:val="008F45CF"/>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8F45CF"/>
    <w:rPr>
      <w:rFonts w:ascii="Arial" w:eastAsia="PMingLiU" w:hAnsi="Arial" w:cs="Times New Roman"/>
      <w:color w:val="000000"/>
      <w:szCs w:val="20"/>
      <w:lang w:val="en-GB" w:bidi="ar-DZ"/>
    </w:rPr>
  </w:style>
  <w:style w:type="paragraph" w:styleId="Plattetekstinspringen">
    <w:name w:val="Body Text Indent"/>
    <w:basedOn w:val="Standaard"/>
    <w:link w:val="PlattetekstinspringenChar"/>
    <w:uiPriority w:val="99"/>
    <w:semiHidden/>
    <w:unhideWhenUsed/>
    <w:rsid w:val="008F45CF"/>
    <w:pPr>
      <w:spacing w:after="120"/>
      <w:ind w:left="283"/>
    </w:pPr>
  </w:style>
  <w:style w:type="character" w:customStyle="1" w:styleId="PlattetekstinspringenChar">
    <w:name w:val="Platte tekst inspringen Char"/>
    <w:basedOn w:val="Standaardalinea-lettertype"/>
    <w:link w:val="Plattetekstinspringen"/>
    <w:uiPriority w:val="99"/>
    <w:semiHidden/>
    <w:rsid w:val="008F45CF"/>
    <w:rPr>
      <w:rFonts w:ascii="Arial" w:eastAsia="PMingLiU" w:hAnsi="Arial" w:cs="Times New Roman"/>
      <w:color w:val="000000"/>
      <w:szCs w:val="20"/>
      <w:lang w:val="en-GB" w:bidi="ar-DZ"/>
    </w:rPr>
  </w:style>
  <w:style w:type="paragraph" w:styleId="Platteteksteersteinspringing2">
    <w:name w:val="Body Text First Indent 2"/>
    <w:basedOn w:val="Plattetekstinspringen"/>
    <w:link w:val="Platteteksteersteinspringing2Char"/>
    <w:uiPriority w:val="99"/>
    <w:semiHidden/>
    <w:unhideWhenUsed/>
    <w:rsid w:val="008F45CF"/>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8F45CF"/>
    <w:rPr>
      <w:rFonts w:ascii="Arial" w:eastAsia="PMingLiU" w:hAnsi="Arial" w:cs="Times New Roman"/>
      <w:color w:val="000000"/>
      <w:szCs w:val="20"/>
      <w:lang w:val="en-GB" w:bidi="ar-DZ"/>
    </w:rPr>
  </w:style>
  <w:style w:type="paragraph" w:styleId="Plattetekstinspringen2">
    <w:name w:val="Body Text Indent 2"/>
    <w:basedOn w:val="Standaard"/>
    <w:link w:val="Plattetekstinspringen2Char"/>
    <w:uiPriority w:val="99"/>
    <w:semiHidden/>
    <w:unhideWhenUsed/>
    <w:rsid w:val="008F45CF"/>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8F45CF"/>
    <w:rPr>
      <w:rFonts w:ascii="Arial" w:eastAsia="PMingLiU" w:hAnsi="Arial" w:cs="Times New Roman"/>
      <w:color w:val="000000"/>
      <w:szCs w:val="20"/>
      <w:lang w:val="en-GB" w:bidi="ar-DZ"/>
    </w:rPr>
  </w:style>
  <w:style w:type="paragraph" w:styleId="Plattetekstinspringen3">
    <w:name w:val="Body Text Indent 3"/>
    <w:basedOn w:val="Standaard"/>
    <w:link w:val="Plattetekstinspringen3Char"/>
    <w:uiPriority w:val="99"/>
    <w:semiHidden/>
    <w:unhideWhenUsed/>
    <w:rsid w:val="008F45CF"/>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8F45CF"/>
    <w:rPr>
      <w:rFonts w:ascii="Arial" w:eastAsia="PMingLiU" w:hAnsi="Arial" w:cs="Times New Roman"/>
      <w:color w:val="000000"/>
      <w:sz w:val="16"/>
      <w:szCs w:val="16"/>
      <w:lang w:val="en-GB" w:bidi="ar-DZ"/>
    </w:rPr>
  </w:style>
  <w:style w:type="character" w:styleId="Titelvanboek">
    <w:name w:val="Book Title"/>
    <w:basedOn w:val="Standaardalinea-lettertype"/>
    <w:uiPriority w:val="33"/>
    <w:semiHidden/>
    <w:qFormat/>
    <w:rsid w:val="008F45CF"/>
    <w:rPr>
      <w:b/>
      <w:bCs/>
      <w:i/>
      <w:iCs/>
      <w:spacing w:val="5"/>
      <w:lang w:val="en-GB" w:bidi="ar-DZ"/>
    </w:rPr>
  </w:style>
  <w:style w:type="paragraph" w:styleId="Bijschrift">
    <w:name w:val="caption"/>
    <w:basedOn w:val="BodyText"/>
    <w:next w:val="BodyText"/>
    <w:link w:val="BijschriftChar"/>
    <w:qFormat/>
    <w:rsid w:val="00066C8A"/>
    <w:rPr>
      <w:b/>
      <w:bCs/>
      <w:sz w:val="20"/>
    </w:rPr>
  </w:style>
  <w:style w:type="paragraph" w:styleId="Afsluiting">
    <w:name w:val="Closing"/>
    <w:basedOn w:val="Standaard"/>
    <w:link w:val="AfsluitingChar"/>
    <w:uiPriority w:val="99"/>
    <w:semiHidden/>
    <w:unhideWhenUsed/>
    <w:rsid w:val="008F45CF"/>
    <w:pPr>
      <w:ind w:left="4252"/>
    </w:pPr>
  </w:style>
  <w:style w:type="character" w:customStyle="1" w:styleId="AfsluitingChar">
    <w:name w:val="Afsluiting Char"/>
    <w:basedOn w:val="Standaardalinea-lettertype"/>
    <w:link w:val="Afsluiting"/>
    <w:uiPriority w:val="99"/>
    <w:semiHidden/>
    <w:rsid w:val="008F45CF"/>
    <w:rPr>
      <w:rFonts w:ascii="Arial" w:eastAsia="PMingLiU" w:hAnsi="Arial" w:cs="Times New Roman"/>
      <w:color w:val="000000"/>
      <w:szCs w:val="20"/>
      <w:lang w:val="en-GB" w:bidi="ar-DZ"/>
    </w:rPr>
  </w:style>
  <w:style w:type="table" w:styleId="Kleurrijkraster">
    <w:name w:val="Colorful Grid"/>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Kleurrijkraster-accent2">
    <w:name w:val="Colorful Grid Accent 2"/>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Kleurrijkraster-accent3">
    <w:name w:val="Colorful Grid Accent 3"/>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Kleurrijkraster-accent4">
    <w:name w:val="Colorful Grid Accent 4"/>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Kleurrijkraster-accent5">
    <w:name w:val="Colorful Grid Accent 5"/>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Kleurrijkraster-accent6">
    <w:name w:val="Colorful Grid Accent 6"/>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Kleurrijkelijst">
    <w:name w:val="Colorful List"/>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Kleurrijkelijst-accent2">
    <w:name w:val="Colorful List Accent 2"/>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Kleurrijkelijst-accent3">
    <w:name w:val="Colorful List Accent 3"/>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Kleurrijkelijst-accent4">
    <w:name w:val="Colorful List Accent 4"/>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Kleurrijkelijst-accent5">
    <w:name w:val="Colorful List Accent 5"/>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Kleurrijkelijst-accent6">
    <w:name w:val="Colorful List Accent 6"/>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Kleurrijkearcering">
    <w:name w:val="Colorful Shading"/>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Kleurrijkearcering-accent4">
    <w:name w:val="Colorful Shading Accent 4"/>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Verwijzingopmerking">
    <w:name w:val="annotation reference"/>
    <w:semiHidden/>
    <w:rsid w:val="008F45CF"/>
    <w:rPr>
      <w:sz w:val="16"/>
      <w:szCs w:val="16"/>
      <w:lang w:val="en-GB" w:bidi="ar-DZ"/>
    </w:rPr>
  </w:style>
  <w:style w:type="paragraph" w:styleId="Tekstopmerking">
    <w:name w:val="annotation text"/>
    <w:basedOn w:val="Standaard"/>
    <w:link w:val="TekstopmerkingChar"/>
    <w:semiHidden/>
    <w:rsid w:val="008F45CF"/>
    <w:rPr>
      <w:sz w:val="20"/>
    </w:rPr>
  </w:style>
  <w:style w:type="character" w:customStyle="1" w:styleId="TekstopmerkingChar">
    <w:name w:val="Tekst opmerking Char"/>
    <w:basedOn w:val="Standaardalinea-lettertype"/>
    <w:link w:val="Tekstopmerking"/>
    <w:semiHidden/>
    <w:rsid w:val="008F45CF"/>
    <w:rPr>
      <w:rFonts w:ascii="Arial" w:eastAsia="PMingLiU" w:hAnsi="Arial" w:cs="Times New Roman"/>
      <w:color w:val="000000"/>
      <w:sz w:val="20"/>
      <w:szCs w:val="20"/>
      <w:lang w:val="en-GB" w:bidi="ar-DZ"/>
    </w:rPr>
  </w:style>
  <w:style w:type="paragraph" w:styleId="Onderwerpvanopmerking">
    <w:name w:val="annotation subject"/>
    <w:basedOn w:val="Tekstopmerking"/>
    <w:next w:val="Tekstopmerking"/>
    <w:link w:val="OnderwerpvanopmerkingChar"/>
    <w:semiHidden/>
    <w:rsid w:val="008F45CF"/>
    <w:rPr>
      <w:b/>
      <w:bCs/>
    </w:rPr>
  </w:style>
  <w:style w:type="character" w:customStyle="1" w:styleId="OnderwerpvanopmerkingChar">
    <w:name w:val="Onderwerp van opmerking Char"/>
    <w:basedOn w:val="TekstopmerkingChar"/>
    <w:link w:val="Onderwerpvanopmerking"/>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Standaardalinea-lettertype"/>
    <w:uiPriority w:val="9"/>
    <w:semiHidden/>
    <w:qFormat/>
    <w:rsid w:val="008F45CF"/>
    <w:rPr>
      <w:b/>
      <w:bCs/>
      <w:lang w:val="en-GB" w:bidi="ar-DZ"/>
    </w:rPr>
  </w:style>
  <w:style w:type="table" w:styleId="Donkerelijst">
    <w:name w:val="Dark List"/>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onkerelijst-accent2">
    <w:name w:val="Dark List Accent 2"/>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onkerelijst-accent3">
    <w:name w:val="Dark List Accent 3"/>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onkerelijst-accent4">
    <w:name w:val="Dark List Accent 4"/>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onkerelijst-accent5">
    <w:name w:val="Dark List Accent 5"/>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onkerelijst-accent6">
    <w:name w:val="Dark List Accent 6"/>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um">
    <w:name w:val="Date"/>
    <w:basedOn w:val="Standaard"/>
    <w:next w:val="Standaard"/>
    <w:link w:val="DatumChar"/>
    <w:uiPriority w:val="99"/>
    <w:semiHidden/>
    <w:unhideWhenUsed/>
    <w:rsid w:val="008F45CF"/>
  </w:style>
  <w:style w:type="character" w:customStyle="1" w:styleId="DatumChar">
    <w:name w:val="Datum Char"/>
    <w:basedOn w:val="Standaardalinea-lettertype"/>
    <w:link w:val="Datum"/>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Standaard"/>
    <w:semiHidden/>
    <w:rsid w:val="008F45CF"/>
    <w:pPr>
      <w:suppressAutoHyphens/>
      <w:spacing w:after="200" w:line="240" w:lineRule="exact"/>
      <w:ind w:left="3289"/>
    </w:pPr>
  </w:style>
  <w:style w:type="paragraph" w:styleId="Documentstructuur">
    <w:name w:val="Document Map"/>
    <w:basedOn w:val="Standaard"/>
    <w:link w:val="DocumentstructuurChar"/>
    <w:semiHidden/>
    <w:rsid w:val="008F45CF"/>
    <w:pPr>
      <w:shd w:val="clear" w:color="auto" w:fill="000080"/>
    </w:pPr>
    <w:rPr>
      <w:rFonts w:ascii="Tahoma" w:hAnsi="Tahoma" w:cs="Tahoma"/>
      <w:sz w:val="20"/>
    </w:rPr>
  </w:style>
  <w:style w:type="character" w:customStyle="1" w:styleId="DocumentstructuurChar">
    <w:name w:val="Documentstructuur Char"/>
    <w:basedOn w:val="Standaardalinea-lettertype"/>
    <w:link w:val="Documentstructuur"/>
    <w:semiHidden/>
    <w:rsid w:val="008F45CF"/>
    <w:rPr>
      <w:rFonts w:ascii="Tahoma" w:eastAsia="PMingLiU" w:hAnsi="Tahoma" w:cs="Tahoma"/>
      <w:color w:val="000000"/>
      <w:sz w:val="20"/>
      <w:szCs w:val="20"/>
      <w:shd w:val="clear" w:color="auto" w:fill="000080"/>
      <w:lang w:val="en-GB" w:bidi="ar-DZ"/>
    </w:rPr>
  </w:style>
  <w:style w:type="paragraph" w:styleId="E-mailhandtekening">
    <w:name w:val="E-mail Signature"/>
    <w:basedOn w:val="Standaard"/>
    <w:link w:val="E-mailhandtekeningChar"/>
    <w:uiPriority w:val="99"/>
    <w:semiHidden/>
    <w:unhideWhenUsed/>
    <w:rsid w:val="008F45CF"/>
  </w:style>
  <w:style w:type="character" w:customStyle="1" w:styleId="E-mailhandtekeningChar">
    <w:name w:val="E-mailhandtekening Char"/>
    <w:basedOn w:val="Standaardalinea-lettertype"/>
    <w:link w:val="E-mailhandtekening"/>
    <w:uiPriority w:val="99"/>
    <w:semiHidden/>
    <w:rsid w:val="008F45CF"/>
    <w:rPr>
      <w:rFonts w:ascii="Arial" w:eastAsia="PMingLiU" w:hAnsi="Arial" w:cs="Times New Roman"/>
      <w:color w:val="000000"/>
      <w:szCs w:val="20"/>
      <w:lang w:val="en-GB" w:bidi="ar-DZ"/>
    </w:rPr>
  </w:style>
  <w:style w:type="character" w:styleId="Nadruk">
    <w:name w:val="Emphasis"/>
    <w:basedOn w:val="Standaardalinea-lettertype"/>
    <w:uiPriority w:val="20"/>
    <w:semiHidden/>
    <w:qFormat/>
    <w:rsid w:val="008F45CF"/>
    <w:rPr>
      <w:i/>
      <w:iCs/>
      <w:lang w:val="en-GB" w:bidi="ar-DZ"/>
    </w:rPr>
  </w:style>
  <w:style w:type="character" w:styleId="Eindnootmarkering">
    <w:name w:val="endnote reference"/>
    <w:semiHidden/>
    <w:rsid w:val="008F45CF"/>
    <w:rPr>
      <w:vertAlign w:val="superscript"/>
      <w:lang w:val="en-GB" w:bidi="ar-DZ"/>
    </w:rPr>
  </w:style>
  <w:style w:type="paragraph" w:styleId="Eindnoottekst">
    <w:name w:val="endnote text"/>
    <w:basedOn w:val="Standaard"/>
    <w:link w:val="EindnoottekstChar"/>
    <w:semiHidden/>
    <w:rsid w:val="008F45CF"/>
    <w:rPr>
      <w:sz w:val="20"/>
    </w:rPr>
  </w:style>
  <w:style w:type="character" w:customStyle="1" w:styleId="EindnoottekstChar">
    <w:name w:val="Eindnoottekst Char"/>
    <w:basedOn w:val="Standaardalinea-lettertype"/>
    <w:link w:val="Eindnoottekst"/>
    <w:semiHidden/>
    <w:rsid w:val="008F45CF"/>
    <w:rPr>
      <w:rFonts w:ascii="Arial" w:eastAsia="PMingLiU" w:hAnsi="Arial" w:cs="Times New Roman"/>
      <w:color w:val="000000"/>
      <w:sz w:val="20"/>
      <w:szCs w:val="20"/>
      <w:lang w:val="en-GB" w:bidi="ar-DZ"/>
    </w:rPr>
  </w:style>
  <w:style w:type="paragraph" w:styleId="Adresenvelop">
    <w:name w:val="envelope address"/>
    <w:basedOn w:val="Standaard"/>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unhideWhenUsed/>
    <w:rsid w:val="008F45CF"/>
    <w:rPr>
      <w:rFonts w:asciiTheme="majorHAnsi" w:eastAsiaTheme="majorEastAsia" w:hAnsiTheme="majorHAnsi" w:cstheme="majorBidi"/>
      <w:sz w:val="20"/>
    </w:rPr>
  </w:style>
  <w:style w:type="character" w:styleId="GevolgdeHyperlink">
    <w:name w:val="FollowedHyperlink"/>
    <w:semiHidden/>
    <w:rsid w:val="008F45CF"/>
    <w:rPr>
      <w:rFonts w:ascii="Arial" w:hAnsi="Arial"/>
      <w:color w:val="800080"/>
      <w:sz w:val="22"/>
      <w:u w:val="single"/>
      <w:lang w:val="en-GB" w:bidi="ar-DZ"/>
    </w:rPr>
  </w:style>
  <w:style w:type="paragraph" w:styleId="Voettekst">
    <w:name w:val="footer"/>
    <w:basedOn w:val="Standaard"/>
    <w:link w:val="VoettekstChar"/>
    <w:uiPriority w:val="99"/>
    <w:unhideWhenUsed/>
    <w:rsid w:val="00D26D14"/>
    <w:pPr>
      <w:tabs>
        <w:tab w:val="center" w:pos="4680"/>
        <w:tab w:val="right" w:pos="9360"/>
      </w:tabs>
    </w:pPr>
  </w:style>
  <w:style w:type="character" w:customStyle="1" w:styleId="FooterChar">
    <w:name w:val="Footer Char"/>
    <w:basedOn w:val="Standaardalinea-lettertype"/>
    <w:uiPriority w:val="99"/>
    <w:rsid w:val="003B41C1"/>
    <w:rPr>
      <w:rFonts w:ascii="Arial" w:eastAsia="PMingLiU" w:hAnsi="Arial" w:cs="Times New Roman"/>
      <w:color w:val="000000"/>
      <w:sz w:val="16"/>
      <w:szCs w:val="20"/>
      <w:lang w:val="en-GB" w:bidi="ar-DZ"/>
    </w:rPr>
  </w:style>
  <w:style w:type="table" w:styleId="Tabelraster1licht">
    <w:name w:val="Grid Table 1 Light"/>
    <w:basedOn w:val="Standaardtabe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2-Accent2">
    <w:name w:val="Grid Table 2 Accent 2"/>
    <w:basedOn w:val="Standaardtabe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2-Accent3">
    <w:name w:val="Grid Table 2 Accent 3"/>
    <w:basedOn w:val="Standaardtabe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2-Accent4">
    <w:name w:val="Grid Table 2 Accent 4"/>
    <w:basedOn w:val="Standaardtabe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2-Accent5">
    <w:name w:val="Grid Table 2 Accent 5"/>
    <w:basedOn w:val="Standaardtabe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2-Accent6">
    <w:name w:val="Grid Table 2 Accent 6"/>
    <w:basedOn w:val="Standaardtabe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3">
    <w:name w:val="Grid Table 3"/>
    <w:basedOn w:val="Standaardtabe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3-Accent2">
    <w:name w:val="Grid Table 3 Accent 2"/>
    <w:basedOn w:val="Standaardtabe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3-Accent4">
    <w:name w:val="Grid Table 3 Accent 4"/>
    <w:basedOn w:val="Standaardtabe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Accent5">
    <w:name w:val="Grid Table 3 Accent 5"/>
    <w:basedOn w:val="Standaardtabe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3-Accent6">
    <w:name w:val="Grid Table 3 Accent 6"/>
    <w:basedOn w:val="Standaardtabe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Rastertabel4">
    <w:name w:val="Grid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4-Accent2">
    <w:name w:val="Grid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3">
    <w:name w:val="Grid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4-Accent4">
    <w:name w:val="Grid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4-Accent5">
    <w:name w:val="Grid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4-Accent6">
    <w:name w:val="Grid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5donker">
    <w:name w:val="Grid Table 5 Dark"/>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Rastertabel5donker-Accent2">
    <w:name w:val="Grid Table 5 Dark Accent 2"/>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Rastertabel5donker-Accent3">
    <w:name w:val="Grid Table 5 Dark Accent 3"/>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5donker-Accent4">
    <w:name w:val="Grid Table 5 Dark Accent 4"/>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Rastertabel5donker-Accent5">
    <w:name w:val="Grid Table 5 Dark Accent 5"/>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Rastertabel5donker-Accent6">
    <w:name w:val="Grid Table 5 Dark Accent 6"/>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Rastertabel6kleurrijk">
    <w:name w:val="Grid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6kleurrijk-Accent2">
    <w:name w:val="Grid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6kleurrijk-Accent3">
    <w:name w:val="Grid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6kleurrijk-Accent4">
    <w:name w:val="Grid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6kleurrijk-Accent5">
    <w:name w:val="Grid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6kleurrijk-Accent6">
    <w:name w:val="Grid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7kleurrijk">
    <w:name w:val="Grid Table 7 Colorful"/>
    <w:basedOn w:val="Standaardtabe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7kleurrijk-Accent2">
    <w:name w:val="Grid Table 7 Colorful Accent 2"/>
    <w:basedOn w:val="Standaardtabe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7kleurrijk-Accent3">
    <w:name w:val="Grid Table 7 Colorful Accent 3"/>
    <w:basedOn w:val="Standaardtabe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7kleurrijk-Accent4">
    <w:name w:val="Grid Table 7 Colorful Accent 4"/>
    <w:basedOn w:val="Standaardtabe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7kleurrijk-Accent5">
    <w:name w:val="Grid Table 7 Colorful Accent 5"/>
    <w:basedOn w:val="Standaardtabe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7kleurrijk-Accent6">
    <w:name w:val="Grid Table 7 Colorful Accent 6"/>
    <w:basedOn w:val="Standaardtabe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Koptekst">
    <w:name w:val="header"/>
    <w:basedOn w:val="Standaard"/>
    <w:link w:val="KoptekstChar"/>
    <w:uiPriority w:val="99"/>
    <w:unhideWhenUsed/>
    <w:rsid w:val="00D26D14"/>
    <w:pPr>
      <w:tabs>
        <w:tab w:val="center" w:pos="4680"/>
        <w:tab w:val="right" w:pos="9360"/>
      </w:tabs>
    </w:pPr>
  </w:style>
  <w:style w:type="character" w:customStyle="1" w:styleId="HeaderChar">
    <w:name w:val="Header Char"/>
    <w:basedOn w:val="Standaardalinea-lettertype"/>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Standaard"/>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Standaard"/>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Standaard"/>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Standaard"/>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iem">
    <w:name w:val="HTML Acronym"/>
    <w:basedOn w:val="Standaardalinea-lettertype"/>
    <w:uiPriority w:val="99"/>
    <w:semiHidden/>
    <w:unhideWhenUsed/>
    <w:rsid w:val="008F45CF"/>
    <w:rPr>
      <w:lang w:val="en-GB" w:bidi="ar-DZ"/>
    </w:rPr>
  </w:style>
  <w:style w:type="paragraph" w:styleId="HTML-adres">
    <w:name w:val="HTML Address"/>
    <w:basedOn w:val="Standaard"/>
    <w:link w:val="HTML-adresChar"/>
    <w:uiPriority w:val="99"/>
    <w:semiHidden/>
    <w:unhideWhenUsed/>
    <w:rsid w:val="008F45CF"/>
    <w:rPr>
      <w:i/>
      <w:iCs/>
    </w:rPr>
  </w:style>
  <w:style w:type="character" w:customStyle="1" w:styleId="HTML-adresChar">
    <w:name w:val="HTML-adres Char"/>
    <w:basedOn w:val="Standaardalinea-lettertype"/>
    <w:link w:val="HTML-adres"/>
    <w:uiPriority w:val="99"/>
    <w:semiHidden/>
    <w:rsid w:val="008F45CF"/>
    <w:rPr>
      <w:rFonts w:ascii="Arial" w:eastAsia="PMingLiU" w:hAnsi="Arial" w:cs="Times New Roman"/>
      <w:i/>
      <w:iCs/>
      <w:color w:val="000000"/>
      <w:szCs w:val="20"/>
      <w:lang w:val="en-GB" w:bidi="ar-DZ"/>
    </w:rPr>
  </w:style>
  <w:style w:type="character" w:styleId="HTML-citaat">
    <w:name w:val="HTML Cite"/>
    <w:basedOn w:val="Standaardalinea-lettertype"/>
    <w:uiPriority w:val="99"/>
    <w:semiHidden/>
    <w:unhideWhenUsed/>
    <w:rsid w:val="008F45CF"/>
    <w:rPr>
      <w:i/>
      <w:iCs/>
      <w:lang w:val="en-GB" w:bidi="ar-DZ"/>
    </w:rPr>
  </w:style>
  <w:style w:type="character" w:styleId="HTMLCode">
    <w:name w:val="HTML Code"/>
    <w:basedOn w:val="Standaardalinea-lettertype"/>
    <w:uiPriority w:val="99"/>
    <w:semiHidden/>
    <w:unhideWhenUsed/>
    <w:rsid w:val="008F45CF"/>
    <w:rPr>
      <w:rFonts w:ascii="Consolas" w:hAnsi="Consolas"/>
      <w:sz w:val="20"/>
      <w:szCs w:val="20"/>
      <w:lang w:val="en-GB" w:bidi="ar-DZ"/>
    </w:rPr>
  </w:style>
  <w:style w:type="character" w:styleId="HTMLDefinition">
    <w:name w:val="HTML Definition"/>
    <w:basedOn w:val="Standaardalinea-lettertype"/>
    <w:uiPriority w:val="99"/>
    <w:semiHidden/>
    <w:unhideWhenUsed/>
    <w:rsid w:val="008F45CF"/>
    <w:rPr>
      <w:i/>
      <w:iCs/>
      <w:lang w:val="en-GB" w:bidi="ar-DZ"/>
    </w:rPr>
  </w:style>
  <w:style w:type="character" w:styleId="HTML-toetsenbord">
    <w:name w:val="HTML Keyboard"/>
    <w:basedOn w:val="Standaardalinea-lettertype"/>
    <w:uiPriority w:val="99"/>
    <w:semiHidden/>
    <w:unhideWhenUsed/>
    <w:rsid w:val="008F45CF"/>
    <w:rPr>
      <w:rFonts w:ascii="Consolas" w:hAnsi="Consolas"/>
      <w:sz w:val="20"/>
      <w:szCs w:val="20"/>
      <w:lang w:val="en-GB" w:bidi="ar-DZ"/>
    </w:rPr>
  </w:style>
  <w:style w:type="paragraph" w:styleId="HTML-voorafopgemaakt">
    <w:name w:val="HTML Preformatted"/>
    <w:basedOn w:val="Standaard"/>
    <w:link w:val="HTML-voorafopgemaaktChar"/>
    <w:uiPriority w:val="99"/>
    <w:semiHidden/>
    <w:unhideWhenUsed/>
    <w:rsid w:val="008F45CF"/>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8F45CF"/>
    <w:rPr>
      <w:rFonts w:ascii="Consolas" w:eastAsia="PMingLiU" w:hAnsi="Consolas" w:cs="Times New Roman"/>
      <w:color w:val="000000"/>
      <w:sz w:val="20"/>
      <w:szCs w:val="20"/>
      <w:lang w:val="en-GB" w:bidi="ar-DZ"/>
    </w:rPr>
  </w:style>
  <w:style w:type="character" w:styleId="HTML-voorbeeld">
    <w:name w:val="HTML Sample"/>
    <w:basedOn w:val="Standaardalinea-lettertype"/>
    <w:uiPriority w:val="99"/>
    <w:semiHidden/>
    <w:unhideWhenUsed/>
    <w:rsid w:val="008F45CF"/>
    <w:rPr>
      <w:rFonts w:ascii="Consolas" w:hAnsi="Consolas"/>
      <w:sz w:val="24"/>
      <w:szCs w:val="24"/>
      <w:lang w:val="en-GB" w:bidi="ar-DZ"/>
    </w:rPr>
  </w:style>
  <w:style w:type="character" w:styleId="HTML-schrijfmachine">
    <w:name w:val="HTML Typewriter"/>
    <w:basedOn w:val="Standaardalinea-lettertype"/>
    <w:uiPriority w:val="99"/>
    <w:semiHidden/>
    <w:unhideWhenUsed/>
    <w:rsid w:val="008F45CF"/>
    <w:rPr>
      <w:rFonts w:ascii="Consolas" w:hAnsi="Consolas"/>
      <w:sz w:val="20"/>
      <w:szCs w:val="20"/>
      <w:lang w:val="en-GB" w:bidi="ar-DZ"/>
    </w:rPr>
  </w:style>
  <w:style w:type="character" w:styleId="HTMLVariable">
    <w:name w:val="HTML Variable"/>
    <w:basedOn w:val="Standaardalinea-lettertype"/>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Standaard"/>
    <w:next w:val="Standaard"/>
    <w:autoRedefine/>
    <w:semiHidden/>
    <w:rsid w:val="008F45CF"/>
    <w:pPr>
      <w:ind w:left="220" w:hanging="220"/>
    </w:pPr>
  </w:style>
  <w:style w:type="paragraph" w:styleId="Index2">
    <w:name w:val="index 2"/>
    <w:basedOn w:val="Standaard"/>
    <w:next w:val="Standaard"/>
    <w:autoRedefine/>
    <w:semiHidden/>
    <w:rsid w:val="008F45CF"/>
    <w:pPr>
      <w:ind w:left="440" w:hanging="220"/>
    </w:pPr>
  </w:style>
  <w:style w:type="paragraph" w:styleId="Index3">
    <w:name w:val="index 3"/>
    <w:basedOn w:val="Standaard"/>
    <w:next w:val="Standaard"/>
    <w:autoRedefine/>
    <w:semiHidden/>
    <w:rsid w:val="008F45CF"/>
    <w:pPr>
      <w:ind w:left="660" w:hanging="220"/>
    </w:pPr>
  </w:style>
  <w:style w:type="paragraph" w:styleId="Index4">
    <w:name w:val="index 4"/>
    <w:basedOn w:val="Standaard"/>
    <w:next w:val="Standaard"/>
    <w:autoRedefine/>
    <w:semiHidden/>
    <w:rsid w:val="008F45CF"/>
    <w:pPr>
      <w:ind w:left="880" w:hanging="220"/>
    </w:pPr>
  </w:style>
  <w:style w:type="paragraph" w:styleId="Index5">
    <w:name w:val="index 5"/>
    <w:basedOn w:val="Standaard"/>
    <w:next w:val="Standaard"/>
    <w:autoRedefine/>
    <w:semiHidden/>
    <w:rsid w:val="008F45CF"/>
    <w:pPr>
      <w:numPr>
        <w:numId w:val="11"/>
      </w:numPr>
    </w:pPr>
  </w:style>
  <w:style w:type="paragraph" w:styleId="Index6">
    <w:name w:val="index 6"/>
    <w:basedOn w:val="Standaard"/>
    <w:next w:val="Standaard"/>
    <w:autoRedefine/>
    <w:semiHidden/>
    <w:rsid w:val="008F45CF"/>
    <w:pPr>
      <w:ind w:left="1320" w:hanging="220"/>
    </w:pPr>
  </w:style>
  <w:style w:type="paragraph" w:styleId="Index7">
    <w:name w:val="index 7"/>
    <w:basedOn w:val="Standaard"/>
    <w:next w:val="Standaard"/>
    <w:autoRedefine/>
    <w:semiHidden/>
    <w:rsid w:val="008F45CF"/>
    <w:pPr>
      <w:ind w:left="1540" w:hanging="220"/>
    </w:pPr>
  </w:style>
  <w:style w:type="paragraph" w:styleId="Index8">
    <w:name w:val="index 8"/>
    <w:basedOn w:val="Standaard"/>
    <w:next w:val="Standaard"/>
    <w:autoRedefine/>
    <w:semiHidden/>
    <w:rsid w:val="008F45CF"/>
    <w:pPr>
      <w:ind w:left="1760" w:hanging="220"/>
    </w:pPr>
  </w:style>
  <w:style w:type="paragraph" w:styleId="Index9">
    <w:name w:val="index 9"/>
    <w:basedOn w:val="Standaard"/>
    <w:next w:val="Standaard"/>
    <w:autoRedefine/>
    <w:semiHidden/>
    <w:rsid w:val="008F45CF"/>
    <w:pPr>
      <w:ind w:left="1980" w:hanging="220"/>
    </w:pPr>
  </w:style>
  <w:style w:type="paragraph" w:styleId="Indexkop">
    <w:name w:val="index heading"/>
    <w:basedOn w:val="Standaard"/>
    <w:next w:val="Index1"/>
    <w:semiHidden/>
    <w:rsid w:val="008F45CF"/>
    <w:rPr>
      <w:rFonts w:cs="Arial"/>
      <w:b/>
      <w:bCs/>
    </w:rPr>
  </w:style>
  <w:style w:type="character" w:styleId="Intensievebenadrukking">
    <w:name w:val="Intense Emphasis"/>
    <w:basedOn w:val="Standaardalinea-lettertype"/>
    <w:uiPriority w:val="21"/>
    <w:semiHidden/>
    <w:qFormat/>
    <w:rsid w:val="008F45CF"/>
    <w:rPr>
      <w:i/>
      <w:iCs/>
      <w:color w:val="5B9BD5" w:themeColor="accent1"/>
      <w:lang w:val="en-GB" w:bidi="ar-DZ"/>
    </w:rPr>
  </w:style>
  <w:style w:type="paragraph" w:styleId="Duidelijkcitaat">
    <w:name w:val="Intense Quote"/>
    <w:basedOn w:val="Standaard"/>
    <w:next w:val="Standaard"/>
    <w:link w:val="Duidelijkcitaat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semiHidden/>
    <w:rsid w:val="004F03BC"/>
    <w:rPr>
      <w:rFonts w:ascii="Arial" w:eastAsia="PMingLiU" w:hAnsi="Arial" w:cs="Times New Roman"/>
      <w:i/>
      <w:iCs/>
      <w:color w:val="5B9BD5" w:themeColor="accent1"/>
      <w:szCs w:val="20"/>
      <w:lang w:val="en-GB" w:bidi="ar-DZ"/>
    </w:rPr>
  </w:style>
  <w:style w:type="character" w:styleId="Intensieveverwijzing">
    <w:name w:val="Intense Reference"/>
    <w:basedOn w:val="Standaardalinea-lettertype"/>
    <w:uiPriority w:val="32"/>
    <w:semiHidden/>
    <w:qFormat/>
    <w:rsid w:val="008F45CF"/>
    <w:rPr>
      <w:b/>
      <w:bCs/>
      <w:smallCaps/>
      <w:color w:val="5B9BD5" w:themeColor="accent1"/>
      <w:spacing w:val="5"/>
      <w:lang w:val="en-GB" w:bidi="ar-DZ"/>
    </w:rPr>
  </w:style>
  <w:style w:type="table" w:styleId="Lichtraster">
    <w:name w:val="Light Grid"/>
    <w:basedOn w:val="Standaardtabe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chtraster-accent2">
    <w:name w:val="Light Grid Accent 2"/>
    <w:basedOn w:val="Standaardtabe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chtraster-accent3">
    <w:name w:val="Light Grid Accent 3"/>
    <w:basedOn w:val="Standaardtabe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chtraster-accent4">
    <w:name w:val="Light Grid Accent 4"/>
    <w:basedOn w:val="Standaardtabe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chtraster-accent5">
    <w:name w:val="Light Grid Accent 5"/>
    <w:basedOn w:val="Standaardtabe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chtraster-accent6">
    <w:name w:val="Light Grid Accent 6"/>
    <w:basedOn w:val="Standaardtabe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chtelijst">
    <w:name w:val="Light List"/>
    <w:basedOn w:val="Standaardtabe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chtelijst-accent2">
    <w:name w:val="Light List Accent 2"/>
    <w:basedOn w:val="Standaardtabe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chtelijst-accent3">
    <w:name w:val="Light List Accent 3"/>
    <w:basedOn w:val="Standaardtabe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chtelijst-accent4">
    <w:name w:val="Light List Accent 4"/>
    <w:basedOn w:val="Standaardtabe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chtelijst-accent5">
    <w:name w:val="Light List Accent 5"/>
    <w:basedOn w:val="Standaardtabe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chtelijst-accent6">
    <w:name w:val="Light List Accent 6"/>
    <w:basedOn w:val="Standaardtabe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chtearcering">
    <w:name w:val="Light Shading"/>
    <w:basedOn w:val="Standaardtabe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3">
    <w:name w:val="Light Shading Accent 3"/>
    <w:basedOn w:val="Standaardtabe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chtearcering-accent4">
    <w:name w:val="Light Shading Accent 4"/>
    <w:basedOn w:val="Standaardtabe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chtearcering-accent5">
    <w:name w:val="Light Shading Accent 5"/>
    <w:basedOn w:val="Standaardtabe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chtearcering-accent6">
    <w:name w:val="Light Shading Accent 6"/>
    <w:basedOn w:val="Standaardtabe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Regelnummer">
    <w:name w:val="line number"/>
    <w:basedOn w:val="Standaardalinea-lettertype"/>
    <w:uiPriority w:val="99"/>
    <w:semiHidden/>
    <w:unhideWhenUsed/>
    <w:rsid w:val="008F45CF"/>
    <w:rPr>
      <w:lang w:val="en-GB" w:bidi="ar-DZ"/>
    </w:rPr>
  </w:style>
  <w:style w:type="paragraph" w:styleId="Lijst">
    <w:name w:val="List"/>
    <w:basedOn w:val="Standaard"/>
    <w:uiPriority w:val="99"/>
    <w:semiHidden/>
    <w:unhideWhenUsed/>
    <w:rsid w:val="008F45CF"/>
    <w:pPr>
      <w:ind w:left="283" w:hanging="283"/>
      <w:contextualSpacing/>
    </w:pPr>
  </w:style>
  <w:style w:type="paragraph" w:styleId="Lijst2">
    <w:name w:val="List 2"/>
    <w:basedOn w:val="Standaard"/>
    <w:uiPriority w:val="99"/>
    <w:semiHidden/>
    <w:unhideWhenUsed/>
    <w:rsid w:val="008F45CF"/>
    <w:pPr>
      <w:ind w:left="566" w:hanging="283"/>
      <w:contextualSpacing/>
    </w:pPr>
  </w:style>
  <w:style w:type="paragraph" w:styleId="Lijst3">
    <w:name w:val="List 3"/>
    <w:basedOn w:val="Standaard"/>
    <w:uiPriority w:val="99"/>
    <w:semiHidden/>
    <w:unhideWhenUsed/>
    <w:rsid w:val="008F45CF"/>
    <w:pPr>
      <w:ind w:left="849" w:hanging="283"/>
      <w:contextualSpacing/>
    </w:pPr>
  </w:style>
  <w:style w:type="paragraph" w:styleId="Lijst4">
    <w:name w:val="List 4"/>
    <w:basedOn w:val="Standaard"/>
    <w:uiPriority w:val="99"/>
    <w:semiHidden/>
    <w:unhideWhenUsed/>
    <w:rsid w:val="008F45CF"/>
    <w:pPr>
      <w:ind w:left="1132" w:hanging="283"/>
      <w:contextualSpacing/>
    </w:pPr>
  </w:style>
  <w:style w:type="paragraph" w:styleId="Lijst5">
    <w:name w:val="List 5"/>
    <w:basedOn w:val="Standaard"/>
    <w:uiPriority w:val="99"/>
    <w:semiHidden/>
    <w:unhideWhenUsed/>
    <w:rsid w:val="008F45CF"/>
    <w:pPr>
      <w:ind w:left="1415" w:hanging="283"/>
      <w:contextualSpacing/>
    </w:pPr>
  </w:style>
  <w:style w:type="paragraph" w:styleId="Lijstopsomteken">
    <w:name w:val="List Bullet"/>
    <w:basedOn w:val="Standaard"/>
    <w:uiPriority w:val="99"/>
    <w:semiHidden/>
    <w:unhideWhenUsed/>
    <w:rsid w:val="008F45CF"/>
    <w:pPr>
      <w:numPr>
        <w:numId w:val="12"/>
      </w:numPr>
      <w:contextualSpacing/>
    </w:pPr>
  </w:style>
  <w:style w:type="paragraph" w:styleId="Lijstopsomteken2">
    <w:name w:val="List Bullet 2"/>
    <w:basedOn w:val="Standaard"/>
    <w:uiPriority w:val="99"/>
    <w:semiHidden/>
    <w:unhideWhenUsed/>
    <w:rsid w:val="008F45CF"/>
    <w:pPr>
      <w:numPr>
        <w:numId w:val="13"/>
      </w:numPr>
      <w:contextualSpacing/>
    </w:pPr>
  </w:style>
  <w:style w:type="paragraph" w:styleId="Lijstopsomteken3">
    <w:name w:val="List Bullet 3"/>
    <w:basedOn w:val="Standaard"/>
    <w:uiPriority w:val="99"/>
    <w:semiHidden/>
    <w:unhideWhenUsed/>
    <w:rsid w:val="008F45CF"/>
    <w:pPr>
      <w:numPr>
        <w:numId w:val="14"/>
      </w:numPr>
      <w:contextualSpacing/>
    </w:pPr>
  </w:style>
  <w:style w:type="paragraph" w:styleId="Lijstopsomteken4">
    <w:name w:val="List Bullet 4"/>
    <w:basedOn w:val="Standaard"/>
    <w:uiPriority w:val="99"/>
    <w:semiHidden/>
    <w:unhideWhenUsed/>
    <w:rsid w:val="008F45CF"/>
    <w:pPr>
      <w:numPr>
        <w:numId w:val="15"/>
      </w:numPr>
      <w:contextualSpacing/>
    </w:pPr>
  </w:style>
  <w:style w:type="paragraph" w:styleId="Lijstopsomteken5">
    <w:name w:val="List Bullet 5"/>
    <w:basedOn w:val="Standaard"/>
    <w:uiPriority w:val="99"/>
    <w:semiHidden/>
    <w:unhideWhenUsed/>
    <w:rsid w:val="008F45CF"/>
    <w:pPr>
      <w:numPr>
        <w:numId w:val="16"/>
      </w:numPr>
      <w:contextualSpacing/>
    </w:pPr>
  </w:style>
  <w:style w:type="paragraph" w:styleId="Lijstvoortzetting">
    <w:name w:val="List Continue"/>
    <w:basedOn w:val="Standaard"/>
    <w:uiPriority w:val="99"/>
    <w:semiHidden/>
    <w:unhideWhenUsed/>
    <w:rsid w:val="008F45CF"/>
    <w:pPr>
      <w:spacing w:after="120"/>
      <w:ind w:left="283"/>
      <w:contextualSpacing/>
    </w:pPr>
  </w:style>
  <w:style w:type="paragraph" w:styleId="Lijstvoortzetting2">
    <w:name w:val="List Continue 2"/>
    <w:basedOn w:val="Standaard"/>
    <w:uiPriority w:val="99"/>
    <w:semiHidden/>
    <w:unhideWhenUsed/>
    <w:rsid w:val="008F45CF"/>
    <w:pPr>
      <w:spacing w:after="120"/>
      <w:ind w:left="566"/>
      <w:contextualSpacing/>
    </w:pPr>
  </w:style>
  <w:style w:type="paragraph" w:styleId="Lijstvoortzetting3">
    <w:name w:val="List Continue 3"/>
    <w:basedOn w:val="Standaard"/>
    <w:uiPriority w:val="99"/>
    <w:semiHidden/>
    <w:unhideWhenUsed/>
    <w:rsid w:val="008F45CF"/>
    <w:pPr>
      <w:spacing w:after="120"/>
      <w:ind w:left="849"/>
      <w:contextualSpacing/>
    </w:pPr>
  </w:style>
  <w:style w:type="paragraph" w:styleId="Lijstvoortzetting4">
    <w:name w:val="List Continue 4"/>
    <w:basedOn w:val="Standaard"/>
    <w:uiPriority w:val="99"/>
    <w:semiHidden/>
    <w:unhideWhenUsed/>
    <w:rsid w:val="008F45CF"/>
    <w:pPr>
      <w:spacing w:after="120"/>
      <w:ind w:left="1132"/>
      <w:contextualSpacing/>
    </w:pPr>
  </w:style>
  <w:style w:type="paragraph" w:styleId="Lijstvoortzetting5">
    <w:name w:val="List Continue 5"/>
    <w:basedOn w:val="Standaard"/>
    <w:uiPriority w:val="99"/>
    <w:semiHidden/>
    <w:unhideWhenUsed/>
    <w:rsid w:val="008F45CF"/>
    <w:pPr>
      <w:spacing w:after="120"/>
      <w:ind w:left="1415"/>
      <w:contextualSpacing/>
    </w:pPr>
  </w:style>
  <w:style w:type="paragraph" w:styleId="Lijstnummering">
    <w:name w:val="List Number"/>
    <w:basedOn w:val="Standaard"/>
    <w:uiPriority w:val="99"/>
    <w:semiHidden/>
    <w:unhideWhenUsed/>
    <w:rsid w:val="008F45CF"/>
    <w:pPr>
      <w:numPr>
        <w:numId w:val="17"/>
      </w:numPr>
      <w:contextualSpacing/>
    </w:pPr>
  </w:style>
  <w:style w:type="paragraph" w:styleId="Lijstnummering2">
    <w:name w:val="List Number 2"/>
    <w:basedOn w:val="Standaard"/>
    <w:uiPriority w:val="99"/>
    <w:semiHidden/>
    <w:unhideWhenUsed/>
    <w:rsid w:val="008F45CF"/>
    <w:pPr>
      <w:numPr>
        <w:numId w:val="18"/>
      </w:numPr>
      <w:contextualSpacing/>
    </w:pPr>
  </w:style>
  <w:style w:type="paragraph" w:styleId="Lijstnummering3">
    <w:name w:val="List Number 3"/>
    <w:basedOn w:val="Standaard"/>
    <w:uiPriority w:val="99"/>
    <w:semiHidden/>
    <w:unhideWhenUsed/>
    <w:rsid w:val="008F45CF"/>
    <w:pPr>
      <w:numPr>
        <w:numId w:val="19"/>
      </w:numPr>
      <w:contextualSpacing/>
    </w:pPr>
  </w:style>
  <w:style w:type="paragraph" w:styleId="Lijstnummering4">
    <w:name w:val="List Number 4"/>
    <w:basedOn w:val="Standaard"/>
    <w:uiPriority w:val="99"/>
    <w:semiHidden/>
    <w:unhideWhenUsed/>
    <w:rsid w:val="008F45CF"/>
    <w:pPr>
      <w:numPr>
        <w:numId w:val="20"/>
      </w:numPr>
      <w:contextualSpacing/>
    </w:pPr>
  </w:style>
  <w:style w:type="paragraph" w:styleId="Lijstnummering5">
    <w:name w:val="List Number 5"/>
    <w:basedOn w:val="Standaard"/>
    <w:uiPriority w:val="99"/>
    <w:semiHidden/>
    <w:unhideWhenUsed/>
    <w:rsid w:val="008F45CF"/>
    <w:pPr>
      <w:numPr>
        <w:numId w:val="21"/>
      </w:numPr>
      <w:contextualSpacing/>
    </w:pPr>
  </w:style>
  <w:style w:type="paragraph" w:styleId="Lijstalinea">
    <w:name w:val="List Paragraph"/>
    <w:basedOn w:val="Standaard"/>
    <w:uiPriority w:val="34"/>
    <w:qFormat/>
    <w:rsid w:val="008F45CF"/>
    <w:pPr>
      <w:ind w:left="720"/>
      <w:contextualSpacing/>
    </w:pPr>
  </w:style>
  <w:style w:type="table" w:styleId="Lijsttabel1licht">
    <w:name w:val="List Table 1 Light"/>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1licht-Accent2">
    <w:name w:val="List Table 1 Light Accent 2"/>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1licht-Accent3">
    <w:name w:val="List Table 1 Light Accent 3"/>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1licht-Accent4">
    <w:name w:val="List Table 1 Light Accent 4"/>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1licht-Accent5">
    <w:name w:val="List Table 1 Light Accent 5"/>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1licht-Accent6">
    <w:name w:val="List Table 1 Light Accent 6"/>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2">
    <w:name w:val="List Table 2"/>
    <w:basedOn w:val="Standaardtabe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2-Accent2">
    <w:name w:val="List Table 2 Accent 2"/>
    <w:basedOn w:val="Standaardtabe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2-Accent3">
    <w:name w:val="List Table 2 Accent 3"/>
    <w:basedOn w:val="Standaardtabe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2-Accent4">
    <w:name w:val="List Table 2 Accent 4"/>
    <w:basedOn w:val="Standaardtabe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2-Accent5">
    <w:name w:val="List Table 2 Accent 5"/>
    <w:basedOn w:val="Standaardtabe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2-Accent6">
    <w:name w:val="List Table 2 Accent 6"/>
    <w:basedOn w:val="Standaardtabe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3">
    <w:name w:val="List Table 3"/>
    <w:basedOn w:val="Standaardtabe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jsttabel3-Accent2">
    <w:name w:val="List Table 3 Accent 2"/>
    <w:basedOn w:val="Standaardtabe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jsttabel3-Accent3">
    <w:name w:val="List Table 3 Accent 3"/>
    <w:basedOn w:val="Standaardtabe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jsttabel3-Accent4">
    <w:name w:val="List Table 3 Accent 4"/>
    <w:basedOn w:val="Standaardtabe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jsttabel3-Accent5">
    <w:name w:val="List Table 3 Accent 5"/>
    <w:basedOn w:val="Standaardtabe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jsttabel3-Accent6">
    <w:name w:val="List Table 3 Accent 6"/>
    <w:basedOn w:val="Standaardtabe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jsttabel4">
    <w:name w:val="List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4-Accent2">
    <w:name w:val="List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4-Accent3">
    <w:name w:val="List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4-Accent4">
    <w:name w:val="List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4-Accent5">
    <w:name w:val="List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4-Accent6">
    <w:name w:val="List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5donker">
    <w:name w:val="List Table 5 Dark"/>
    <w:basedOn w:val="Standaardtabe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6kleurrijk-Accent2">
    <w:name w:val="List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6kleurrijk-Accent3">
    <w:name w:val="List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6kleurrijk-Accent4">
    <w:name w:val="List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6kleurrijk-Accent5">
    <w:name w:val="List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6kleurrijk-Accent6">
    <w:name w:val="List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7kleurrijk">
    <w:name w:val="List Table 7 Colorful"/>
    <w:basedOn w:val="Standaardtabe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kstChar">
    <w:name w:val="Macrotekst Char"/>
    <w:basedOn w:val="Standaardalinea-lettertype"/>
    <w:link w:val="Macrotekst"/>
    <w:semiHidden/>
    <w:rsid w:val="008F45CF"/>
    <w:rPr>
      <w:rFonts w:ascii="Courier New" w:eastAsia="PMingLiU" w:hAnsi="Courier New" w:cs="Courier New"/>
      <w:color w:val="000000"/>
      <w:sz w:val="20"/>
      <w:szCs w:val="20"/>
      <w:lang w:val="en-GB" w:bidi="ar-DZ"/>
    </w:rPr>
  </w:style>
  <w:style w:type="table" w:styleId="Gemiddeldraster1">
    <w:name w:val="Medium Grid 1"/>
    <w:basedOn w:val="Standaardtabe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emiddeldraster1-accent2">
    <w:name w:val="Medium Grid 1 Accent 2"/>
    <w:basedOn w:val="Standaardtabe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emiddeldraster1-accent3">
    <w:name w:val="Medium Grid 1 Accent 3"/>
    <w:basedOn w:val="Standaardtabe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emiddeldraster1-accent4">
    <w:name w:val="Medium Grid 1 Accent 4"/>
    <w:basedOn w:val="Standaardtabe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emiddeldraster1-accent5">
    <w:name w:val="Medium Grid 1 Accent 5"/>
    <w:basedOn w:val="Standaardtabe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emiddeldraster1-accent6">
    <w:name w:val="Medium Grid 1 Accent 6"/>
    <w:basedOn w:val="Standaardtabe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emiddeldraster2">
    <w:name w:val="Medium Grid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raster3-accent3">
    <w:name w:val="Medium Grid 3 Accent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emiddeldraster3-accent4">
    <w:name w:val="Medium Grid 3 Accent 4"/>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emiddeldraster3-accent5">
    <w:name w:val="Medium Grid 3 Accent 5"/>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emiddeldraster3-accent6">
    <w:name w:val="Medium Grid 3 Accent 6"/>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Gemiddeldelijst1">
    <w:name w:val="Medium Lis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emiddeldelijst1-accent2">
    <w:name w:val="Medium List 1 Accent 2"/>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Gemiddeldelijst1-accent3">
    <w:name w:val="Medium List 1 Accent 3"/>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Gemiddeldelijst1-accent4">
    <w:name w:val="Medium List 1 Accent 4"/>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Gemiddeldelijst1-accent5">
    <w:name w:val="Medium List 1 Accent 5"/>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Gemiddeldelijst1-accent6">
    <w:name w:val="Medium List 1 Accent 6"/>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Gemiddeldelijst2">
    <w:name w:val="Medium Lis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erichtkop">
    <w:name w:val="Message Header"/>
    <w:basedOn w:val="Standaard"/>
    <w:link w:val="Berichtkop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Geenafstand">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alweb">
    <w:name w:val="Normal (Web)"/>
    <w:basedOn w:val="Standaard"/>
    <w:uiPriority w:val="99"/>
    <w:semiHidden/>
    <w:unhideWhenUsed/>
    <w:rsid w:val="008F45CF"/>
    <w:rPr>
      <w:rFonts w:ascii="Times New Roman" w:hAnsi="Times New Roman"/>
      <w:sz w:val="24"/>
      <w:szCs w:val="24"/>
    </w:rPr>
  </w:style>
  <w:style w:type="paragraph" w:styleId="Standaardinspringing">
    <w:name w:val="Normal Indent"/>
    <w:basedOn w:val="Standaard"/>
    <w:uiPriority w:val="99"/>
    <w:semiHidden/>
    <w:unhideWhenUsed/>
    <w:rsid w:val="008F45CF"/>
    <w:pPr>
      <w:ind w:left="720"/>
    </w:pPr>
  </w:style>
  <w:style w:type="paragraph" w:styleId="Notitiekop">
    <w:name w:val="Note Heading"/>
    <w:basedOn w:val="Standaard"/>
    <w:next w:val="Standaard"/>
    <w:link w:val="NotitiekopChar"/>
    <w:uiPriority w:val="99"/>
    <w:semiHidden/>
    <w:unhideWhenUsed/>
    <w:rsid w:val="008F45CF"/>
  </w:style>
  <w:style w:type="character" w:customStyle="1" w:styleId="NotitiekopChar">
    <w:name w:val="Notitiekop Char"/>
    <w:basedOn w:val="Standaardalinea-lettertype"/>
    <w:link w:val="Notitiekop"/>
    <w:uiPriority w:val="99"/>
    <w:semiHidden/>
    <w:rsid w:val="008F45CF"/>
    <w:rPr>
      <w:rFonts w:ascii="Arial" w:eastAsia="PMingLiU" w:hAnsi="Arial" w:cs="Times New Roman"/>
      <w:color w:val="000000"/>
      <w:szCs w:val="20"/>
      <w:lang w:val="en-GB" w:bidi="ar-DZ"/>
    </w:rPr>
  </w:style>
  <w:style w:type="character" w:styleId="Paginanummer">
    <w:name w:val="page number"/>
    <w:semiHidden/>
    <w:rsid w:val="008F45CF"/>
    <w:rPr>
      <w:rFonts w:ascii="Arial" w:hAnsi="Arial"/>
      <w:sz w:val="18"/>
      <w:szCs w:val="18"/>
      <w:lang w:val="en-GB" w:bidi="ar-DZ"/>
    </w:rPr>
  </w:style>
  <w:style w:type="character" w:styleId="Tekstvantijdelijkeaanduiding">
    <w:name w:val="Placeholder Text"/>
    <w:basedOn w:val="Standaardalinea-lettertype"/>
    <w:uiPriority w:val="99"/>
    <w:semiHidden/>
    <w:rsid w:val="008F45CF"/>
    <w:rPr>
      <w:color w:val="808080"/>
      <w:lang w:val="en-GB" w:bidi="ar-DZ"/>
    </w:rPr>
  </w:style>
  <w:style w:type="table" w:styleId="Onopgemaaktetabel1">
    <w:name w:val="Plain Table 1"/>
    <w:basedOn w:val="Standaardtabe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unhideWhenUsed/>
    <w:rsid w:val="008F45CF"/>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8F45CF"/>
    <w:rPr>
      <w:rFonts w:ascii="Consolas" w:eastAsia="PMingLiU" w:hAnsi="Consolas" w:cs="Times New Roman"/>
      <w:color w:val="000000"/>
      <w:sz w:val="21"/>
      <w:szCs w:val="21"/>
      <w:lang w:val="en-GB" w:bidi="ar-DZ"/>
    </w:rPr>
  </w:style>
  <w:style w:type="paragraph" w:styleId="Citaat">
    <w:name w:val="Quote"/>
    <w:basedOn w:val="Standaard"/>
    <w:next w:val="Standaard"/>
    <w:link w:val="CitaatChar"/>
    <w:uiPriority w:val="29"/>
    <w:semiHidden/>
    <w:qFormat/>
    <w:rsid w:val="008F45CF"/>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4F03BC"/>
    <w:rPr>
      <w:rFonts w:ascii="Arial" w:eastAsia="PMingLiU" w:hAnsi="Arial" w:cs="Times New Roman"/>
      <w:i/>
      <w:iCs/>
      <w:color w:val="404040" w:themeColor="text1" w:themeTint="BF"/>
      <w:szCs w:val="20"/>
      <w:lang w:val="en-GB" w:bidi="ar-DZ"/>
    </w:rPr>
  </w:style>
  <w:style w:type="paragraph" w:styleId="Aanhef">
    <w:name w:val="Salutation"/>
    <w:basedOn w:val="Standaard"/>
    <w:next w:val="Standaard"/>
    <w:link w:val="AanhefChar"/>
    <w:uiPriority w:val="99"/>
    <w:semiHidden/>
    <w:unhideWhenUsed/>
    <w:rsid w:val="008F45CF"/>
  </w:style>
  <w:style w:type="character" w:customStyle="1" w:styleId="AanhefChar">
    <w:name w:val="Aanhef Char"/>
    <w:basedOn w:val="Standaardalinea-lettertype"/>
    <w:link w:val="Aanhef"/>
    <w:uiPriority w:val="99"/>
    <w:semiHidden/>
    <w:rsid w:val="008F45CF"/>
    <w:rPr>
      <w:rFonts w:ascii="Arial" w:eastAsia="PMingLiU" w:hAnsi="Arial" w:cs="Times New Roman"/>
      <w:color w:val="000000"/>
      <w:szCs w:val="20"/>
      <w:lang w:val="en-GB" w:bidi="ar-DZ"/>
    </w:rPr>
  </w:style>
  <w:style w:type="paragraph" w:styleId="Handtekening">
    <w:name w:val="Signature"/>
    <w:basedOn w:val="Standaard"/>
    <w:link w:val="HandtekeningChar"/>
    <w:uiPriority w:val="99"/>
    <w:semiHidden/>
    <w:unhideWhenUsed/>
    <w:rsid w:val="008F45CF"/>
    <w:pPr>
      <w:ind w:left="4252"/>
    </w:pPr>
  </w:style>
  <w:style w:type="character" w:customStyle="1" w:styleId="HandtekeningChar">
    <w:name w:val="Handtekening Char"/>
    <w:basedOn w:val="Standaardalinea-lettertype"/>
    <w:link w:val="Handtekening"/>
    <w:uiPriority w:val="99"/>
    <w:semiHidden/>
    <w:rsid w:val="008F45CF"/>
    <w:rPr>
      <w:rFonts w:ascii="Arial" w:eastAsia="PMingLiU" w:hAnsi="Arial" w:cs="Times New Roman"/>
      <w:color w:val="000000"/>
      <w:szCs w:val="20"/>
      <w:lang w:val="en-GB" w:bidi="ar-DZ"/>
    </w:rPr>
  </w:style>
  <w:style w:type="character" w:styleId="Zwaar">
    <w:name w:val="Strong"/>
    <w:basedOn w:val="Standaardalinea-lettertype"/>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Ondertitel">
    <w:name w:val="Subtitle"/>
    <w:basedOn w:val="Standaard"/>
    <w:next w:val="Standaard"/>
    <w:link w:val="Ondertitel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semiHidden/>
    <w:rsid w:val="004F03BC"/>
    <w:rPr>
      <w:rFonts w:eastAsiaTheme="minorEastAsia"/>
      <w:color w:val="5A5A5A" w:themeColor="text1" w:themeTint="A5"/>
      <w:spacing w:val="15"/>
      <w:lang w:val="en-GB" w:bidi="ar-DZ"/>
    </w:rPr>
  </w:style>
  <w:style w:type="character" w:styleId="Subtielebenadrukking">
    <w:name w:val="Subtle Emphasis"/>
    <w:basedOn w:val="Standaardalinea-lettertype"/>
    <w:uiPriority w:val="19"/>
    <w:semiHidden/>
    <w:qFormat/>
    <w:rsid w:val="008F45CF"/>
    <w:rPr>
      <w:i/>
      <w:iCs/>
      <w:color w:val="404040" w:themeColor="text1" w:themeTint="BF"/>
      <w:lang w:val="en-GB" w:bidi="ar-DZ"/>
    </w:rPr>
  </w:style>
  <w:style w:type="character" w:styleId="Subtieleverwijzing">
    <w:name w:val="Subtle Reference"/>
    <w:basedOn w:val="Standaardalinea-lettertype"/>
    <w:uiPriority w:val="31"/>
    <w:semiHidden/>
    <w:qFormat/>
    <w:rsid w:val="008F45CF"/>
    <w:rPr>
      <w:smallCaps/>
      <w:color w:val="5A5A5A" w:themeColor="text1" w:themeTint="A5"/>
      <w:lang w:val="en-GB" w:bidi="ar-DZ"/>
    </w:rPr>
  </w:style>
  <w:style w:type="table" w:styleId="3D-effectenvoortabel1">
    <w:name w:val="Table 3D effects 1"/>
    <w:basedOn w:val="Standaardtabe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
    <w:name w:val="Table Grid"/>
    <w:basedOn w:val="Standaardtabe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Bronvermelding">
    <w:name w:val="table of authorities"/>
    <w:basedOn w:val="Standaard"/>
    <w:next w:val="Standaard"/>
    <w:semiHidden/>
    <w:rsid w:val="008F45CF"/>
    <w:pPr>
      <w:ind w:left="220" w:hanging="220"/>
    </w:pPr>
  </w:style>
  <w:style w:type="paragraph" w:styleId="Lijstmetafbeeldingen">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Professioneletabel">
    <w:name w:val="Table Professional"/>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link w:val="Titel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elChar">
    <w:name w:val="Titel Char"/>
    <w:basedOn w:val="Standaardalinea-lettertype"/>
    <w:link w:val="Titel"/>
    <w:uiPriority w:val="10"/>
    <w:semiHidden/>
    <w:rsid w:val="004F03BC"/>
    <w:rPr>
      <w:rFonts w:asciiTheme="majorHAnsi" w:eastAsiaTheme="majorEastAsia" w:hAnsiTheme="majorHAnsi" w:cstheme="majorBidi"/>
      <w:spacing w:val="-10"/>
      <w:kern w:val="28"/>
      <w:sz w:val="56"/>
      <w:szCs w:val="56"/>
      <w:lang w:val="en-GB" w:bidi="ar-DZ"/>
    </w:rPr>
  </w:style>
  <w:style w:type="paragraph" w:styleId="Kopbronvermelding">
    <w:name w:val="toa heading"/>
    <w:basedOn w:val="Standaard"/>
    <w:next w:val="Standaard"/>
    <w:semiHidden/>
    <w:rsid w:val="008F45CF"/>
    <w:pPr>
      <w:spacing w:before="120"/>
    </w:pPr>
    <w:rPr>
      <w:rFonts w:cs="Arial"/>
      <w:b/>
      <w:bCs/>
      <w:sz w:val="24"/>
      <w:szCs w:val="24"/>
    </w:rPr>
  </w:style>
  <w:style w:type="paragraph" w:styleId="Inhopg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Inhopg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Inhopg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Inhopg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Inhopg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Inhopg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Inhopg7">
    <w:name w:val="toc 7"/>
    <w:basedOn w:val="Standaard"/>
    <w:next w:val="BodyText"/>
    <w:semiHidden/>
    <w:rsid w:val="00066C8A"/>
    <w:pPr>
      <w:tabs>
        <w:tab w:val="right" w:pos="8525"/>
      </w:tabs>
      <w:ind w:left="2952" w:hanging="1152"/>
    </w:pPr>
    <w:rPr>
      <w:sz w:val="20"/>
    </w:rPr>
  </w:style>
  <w:style w:type="paragraph" w:styleId="Inhopg8">
    <w:name w:val="toc 8"/>
    <w:basedOn w:val="Standaard"/>
    <w:next w:val="BodyText"/>
    <w:semiHidden/>
    <w:rsid w:val="00066C8A"/>
    <w:pPr>
      <w:tabs>
        <w:tab w:val="right" w:pos="8525"/>
      </w:tabs>
      <w:ind w:left="3456" w:hanging="1296"/>
    </w:pPr>
    <w:rPr>
      <w:sz w:val="20"/>
    </w:rPr>
  </w:style>
  <w:style w:type="paragraph" w:styleId="Inhopg9">
    <w:name w:val="toc 9"/>
    <w:basedOn w:val="Standaard"/>
    <w:next w:val="BodyText"/>
    <w:semiHidden/>
    <w:rsid w:val="00066C8A"/>
    <w:pPr>
      <w:tabs>
        <w:tab w:val="right" w:pos="8525"/>
      </w:tabs>
      <w:ind w:left="3960" w:hanging="1440"/>
    </w:pPr>
    <w:rPr>
      <w:sz w:val="20"/>
    </w:rPr>
  </w:style>
  <w:style w:type="paragraph" w:styleId="Kopvaninhoudsopgave">
    <w:name w:val="TOC Heading"/>
    <w:next w:val="Inhopg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Inhopg1"/>
    <w:uiPriority w:val="2"/>
    <w:rsid w:val="008F45CF"/>
    <w:pPr>
      <w:tabs>
        <w:tab w:val="left" w:pos="1134"/>
      </w:tabs>
    </w:pPr>
  </w:style>
  <w:style w:type="paragraph" w:customStyle="1" w:styleId="TopLine">
    <w:name w:val="Top Line"/>
    <w:basedOn w:val="Standaard"/>
    <w:uiPriority w:val="2"/>
    <w:rsid w:val="008F45CF"/>
    <w:pPr>
      <w:pBdr>
        <w:bottom w:val="single" w:sz="18" w:space="1" w:color="auto"/>
      </w:pBdr>
    </w:pPr>
  </w:style>
  <w:style w:type="paragraph" w:customStyle="1" w:styleId="TOT1">
    <w:name w:val="TOT 1"/>
    <w:basedOn w:val="Standaard"/>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
    <w:name w:val="Table Grid1"/>
    <w:basedOn w:val="Standaardtabel"/>
    <w:next w:val="Tabelraster"/>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Standaardtabe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Standaard"/>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Bijschrift"/>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Bijschrift"/>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Standaardalinea-lettertype"/>
    <w:uiPriority w:val="99"/>
    <w:semiHidden/>
    <w:unhideWhenUsed/>
    <w:rsid w:val="00797269"/>
    <w:rPr>
      <w:color w:val="2B579A"/>
      <w:shd w:val="clear" w:color="auto" w:fill="E6E6E6"/>
      <w:lang w:val="en-GB"/>
    </w:rPr>
  </w:style>
  <w:style w:type="character" w:customStyle="1" w:styleId="Mention1">
    <w:name w:val="Mention1"/>
    <w:basedOn w:val="Standaardalinea-lettertype"/>
    <w:uiPriority w:val="99"/>
    <w:semiHidden/>
    <w:unhideWhenUsed/>
    <w:rsid w:val="00797269"/>
    <w:rPr>
      <w:color w:val="2B579A"/>
      <w:shd w:val="clear" w:color="auto" w:fill="E6E6E6"/>
      <w:lang w:val="en-GB"/>
    </w:rPr>
  </w:style>
  <w:style w:type="character" w:customStyle="1" w:styleId="SmartHyperlink1">
    <w:name w:val="Smart Hyperlink1"/>
    <w:basedOn w:val="Standaardalinea-lettertype"/>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Standaard"/>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
    <w:name w:val="*Body Text Char"/>
    <w:basedOn w:val="Standaardalinea-lettertype"/>
    <w:locked/>
    <w:rsid w:val="0044789C"/>
    <w:rPr>
      <w:rFonts w:ascii="HP Simplified" w:eastAsia="HP Simplified" w:hAnsi="HP Simplified" w:cs="HP Simplified"/>
      <w:color w:val="000000"/>
    </w:rPr>
  </w:style>
  <w:style w:type="table" w:customStyle="1" w:styleId="Vanligtabell11">
    <w:name w:val="Vanlig tabell 11"/>
    <w:basedOn w:val="Standaardtabe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Standaard"/>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Standaard"/>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Standaardalinea-lettertype"/>
    <w:rsid w:val="007E4A8A"/>
    <w:rPr>
      <w:rFonts w:ascii="Helvetica-Bold" w:hAnsi="Helvetica-Bold" w:hint="default"/>
      <w:b/>
      <w:bCs/>
      <w:i w:val="0"/>
      <w:iCs w:val="0"/>
      <w:color w:val="010102"/>
      <w:sz w:val="20"/>
      <w:szCs w:val="20"/>
    </w:rPr>
  </w:style>
  <w:style w:type="character" w:customStyle="1" w:styleId="fontstyle21">
    <w:name w:val="fontstyle21"/>
    <w:basedOn w:val="Standaardalinea-lettertype"/>
    <w:rsid w:val="007E4A8A"/>
    <w:rPr>
      <w:rFonts w:ascii="Times-Bold" w:hAnsi="Times-Bold" w:hint="default"/>
      <w:b/>
      <w:bCs/>
      <w:i w:val="0"/>
      <w:iCs w:val="0"/>
      <w:color w:val="1D1524"/>
      <w:sz w:val="26"/>
      <w:szCs w:val="26"/>
    </w:rPr>
  </w:style>
  <w:style w:type="character" w:customStyle="1" w:styleId="fontstyle31">
    <w:name w:val="fontstyle31"/>
    <w:basedOn w:val="Standaardalinea-lettertype"/>
    <w:rsid w:val="007E4A8A"/>
    <w:rPr>
      <w:rFonts w:ascii="Helvetica" w:hAnsi="Helvetica" w:cs="Helvetica" w:hint="default"/>
      <w:b w:val="0"/>
      <w:bCs w:val="0"/>
      <w:i w:val="0"/>
      <w:iCs w:val="0"/>
      <w:color w:val="1D1524"/>
      <w:sz w:val="20"/>
      <w:szCs w:val="20"/>
    </w:rPr>
  </w:style>
  <w:style w:type="character" w:customStyle="1" w:styleId="fontstyle11">
    <w:name w:val="fontstyle11"/>
    <w:basedOn w:val="Standaardalinea-lettertype"/>
    <w:rsid w:val="008D37F8"/>
    <w:rPr>
      <w:rFonts w:ascii="Helvetica" w:hAnsi="Helvetica" w:cs="Helvetica" w:hint="default"/>
      <w:b w:val="0"/>
      <w:bCs w:val="0"/>
      <w:i w:val="0"/>
      <w:iCs w:val="0"/>
      <w:color w:val="070609"/>
      <w:sz w:val="20"/>
      <w:szCs w:val="20"/>
    </w:rPr>
  </w:style>
  <w:style w:type="character" w:customStyle="1" w:styleId="fontstyle41">
    <w:name w:val="fontstyle41"/>
    <w:basedOn w:val="Standaardalinea-lettertype"/>
    <w:rsid w:val="00E34985"/>
    <w:rPr>
      <w:rFonts w:ascii="Times-Roman" w:hAnsi="Times-Roman" w:hint="default"/>
      <w:b w:val="0"/>
      <w:bCs w:val="0"/>
      <w:i w:val="0"/>
      <w:iCs w:val="0"/>
      <w:color w:val="19233E"/>
      <w:sz w:val="18"/>
      <w:szCs w:val="18"/>
    </w:rPr>
  </w:style>
  <w:style w:type="character" w:customStyle="1" w:styleId="fontstyle51">
    <w:name w:val="fontstyle51"/>
    <w:basedOn w:val="Standaardalinea-lettertype"/>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Standaard"/>
    <w:semiHidden/>
    <w:rsid w:val="004B3F24"/>
    <w:rPr>
      <w:sz w:val="20"/>
    </w:rPr>
  </w:style>
  <w:style w:type="paragraph" w:customStyle="1" w:styleId="header0">
    <w:name w:val="header0"/>
    <w:basedOn w:val="Headerleft"/>
    <w:uiPriority w:val="99"/>
    <w:rsid w:val="004B3F24"/>
  </w:style>
  <w:style w:type="character" w:customStyle="1" w:styleId="KoptekstChar">
    <w:name w:val="Koptekst Char"/>
    <w:basedOn w:val="Standaardalinea-lettertype"/>
    <w:link w:val="Koptekst"/>
    <w:uiPriority w:val="99"/>
    <w:semiHidden/>
    <w:rsid w:val="004B3F24"/>
    <w:rPr>
      <w:rFonts w:ascii="Arial" w:eastAsia="PMingLiU" w:hAnsi="Arial" w:cs="Times New Roman"/>
      <w:color w:val="000000"/>
      <w:szCs w:val="20"/>
      <w:lang w:val="en-GB" w:bidi="ar-DZ"/>
    </w:rPr>
  </w:style>
  <w:style w:type="character" w:customStyle="1" w:styleId="VoettekstChar">
    <w:name w:val="Voettekst Char"/>
    <w:basedOn w:val="Standaardalinea-lettertype"/>
    <w:link w:val="Voettekst"/>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Standaardalinea-lettertype"/>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Standaardalinea-lettertype"/>
    <w:uiPriority w:val="99"/>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Standaard"/>
    <w:link w:val="TABLETEXTChar0"/>
    <w:qFormat/>
    <w:rsid w:val="002A4A04"/>
    <w:pPr>
      <w:spacing w:after="120" w:line="280" w:lineRule="atLeast"/>
    </w:pPr>
    <w:rPr>
      <w:rFonts w:eastAsiaTheme="minorHAnsi" w:cs="Arial"/>
      <w:color w:val="auto"/>
      <w:szCs w:val="22"/>
      <w:lang w:val="en-US" w:bidi="ar-SA"/>
    </w:rPr>
  </w:style>
  <w:style w:type="character" w:customStyle="1" w:styleId="BijschriftChar">
    <w:name w:val="Bijschrift Char"/>
    <w:link w:val="Bijschrift"/>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Standaard"/>
    <w:next w:val="Plattetekst"/>
    <w:rsid w:val="001673C7"/>
    <w:pPr>
      <w:keepNext/>
      <w:keepLines/>
      <w:pageBreakBefore/>
      <w:numPr>
        <w:numId w:val="61"/>
      </w:numPr>
      <w:tabs>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Standaard"/>
    <w:next w:val="Plattetekst"/>
    <w:rsid w:val="001673C7"/>
    <w:pPr>
      <w:keepNext/>
      <w:keepLines/>
      <w:numPr>
        <w:ilvl w:val="1"/>
        <w:numId w:val="61"/>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1"/>
      </w:numPr>
    </w:pPr>
  </w:style>
  <w:style w:type="paragraph" w:styleId="Revisie">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Standaardalinea-lettertype"/>
    <w:rsid w:val="00C029C5"/>
  </w:style>
  <w:style w:type="character" w:customStyle="1" w:styleId="normaltextrun">
    <w:name w:val="normaltextrun"/>
    <w:basedOn w:val="Standaardalinea-lettertype"/>
    <w:rsid w:val="00C029C5"/>
  </w:style>
  <w:style w:type="paragraph" w:customStyle="1" w:styleId="paragraph">
    <w:name w:val="paragraph"/>
    <w:basedOn w:val="Standaard"/>
    <w:rsid w:val="003948F0"/>
    <w:pPr>
      <w:spacing w:before="100" w:beforeAutospacing="1" w:after="100" w:afterAutospacing="1"/>
    </w:pPr>
    <w:rPr>
      <w:rFonts w:ascii="Times New Roman" w:eastAsia="Times New Roman" w:hAnsi="Times New Roman"/>
      <w:color w:val="auto"/>
      <w:sz w:val="24"/>
      <w:szCs w:val="24"/>
      <w:lang w:val="en-US" w:bidi="ar-SA"/>
    </w:rPr>
  </w:style>
  <w:style w:type="paragraph" w:customStyle="1" w:styleId="Geenafstand1">
    <w:name w:val="Geen afstand1"/>
    <w:qFormat/>
    <w:rsid w:val="00AD79D6"/>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 w:type="paragraph" w:customStyle="1" w:styleId="TableHeader">
    <w:name w:val="Table Header"/>
    <w:basedOn w:val="TableText0"/>
    <w:qFormat/>
    <w:rsid w:val="00AD79D6"/>
    <w:pPr>
      <w:tabs>
        <w:tab w:val="clear" w:pos="9720"/>
      </w:tabs>
      <w:overflowPunct w:val="0"/>
      <w:autoSpaceDE w:val="0"/>
      <w:autoSpaceDN w:val="0"/>
      <w:adjustRightInd w:val="0"/>
      <w:spacing w:before="0" w:after="0"/>
      <w:ind w:left="28" w:right="28"/>
      <w:jc w:val="center"/>
      <w:textAlignment w:val="baseline"/>
    </w:pPr>
    <w:rPr>
      <w:rFonts w:ascii="Arial" w:hAnsi="Arial"/>
      <w:b/>
      <w:szCs w:val="20"/>
      <w:lang w:val="x-none" w:eastAsia="x-none"/>
    </w:rPr>
  </w:style>
  <w:style w:type="character" w:customStyle="1" w:styleId="Mention2">
    <w:name w:val="Mention2"/>
    <w:basedOn w:val="Standaardalinea-lettertype"/>
    <w:uiPriority w:val="99"/>
    <w:unhideWhenUsed/>
    <w:rsid w:val="00AD79D6"/>
    <w:rPr>
      <w:color w:val="2B579A"/>
      <w:shd w:val="clear" w:color="auto" w:fill="E1DFDD"/>
    </w:rPr>
  </w:style>
  <w:style w:type="character" w:customStyle="1" w:styleId="hgkelc">
    <w:name w:val="hgkelc"/>
    <w:basedOn w:val="Standaardalinea-lettertype"/>
    <w:rsid w:val="00AD79D6"/>
  </w:style>
  <w:style w:type="character" w:customStyle="1" w:styleId="UnresolvedMention">
    <w:name w:val="Unresolved Mention"/>
    <w:basedOn w:val="Standaardalinea-lettertype"/>
    <w:uiPriority w:val="99"/>
    <w:semiHidden/>
    <w:unhideWhenUsed/>
    <w:rsid w:val="00AD79D6"/>
    <w:rPr>
      <w:color w:val="605E5C"/>
      <w:shd w:val="clear" w:color="auto" w:fill="E1DFDD"/>
    </w:rPr>
  </w:style>
  <w:style w:type="paragraph" w:customStyle="1" w:styleId="xmsonormal">
    <w:name w:val="x_msonormal"/>
    <w:basedOn w:val="Standaard"/>
    <w:rsid w:val="00AD79D6"/>
    <w:rPr>
      <w:rFonts w:ascii="Verdana" w:eastAsiaTheme="minorHAnsi" w:hAnsi="Verdana" w:cs="Calibri"/>
      <w:color w:val="auto"/>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787696954">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dxcportalgbr.sharepoint.com/sites/UWVJCP/Delivery/Infrastructure/Forms/AllItems.aspx?RootFolder=%2Fsites%2FUWVJCP%2FDelivery%2FInfrastructure%2F00%5FInstructies%20en%20Templates%20%2D%20HLD%20en%20Requirements%20management&amp;FolderCTID=0x012000E2656A960112194C951E9D08878546D9&amp;View=%7B325BC795%2D92C8%2D49C8%2D9509%2D5F65CBCD32A3%7D" TargetMode="External"/><Relationship Id="rId26" Type="http://schemas.openxmlformats.org/officeDocument/2006/relationships/image" Target="media/image10.png"/><Relationship Id="rId39"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samenwerken.sharepoint.uwv.nl/sites/ict/pm/config/basl%20html/index.ht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jpg"/><Relationship Id="rId37" Type="http://schemas.openxmlformats.org/officeDocument/2006/relationships/glossaryDocument" Target="glossary/document.xml"/><Relationship Id="rId40"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mailto:jcp@uwv.nl" TargetMode="External"/><Relationship Id="rId31" Type="http://schemas.openxmlformats.org/officeDocument/2006/relationships/hyperlink" Target="https://www.ibm.com/software/passportadvantage/pvu_licensing_for_customer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16.jpg"/></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05C1676669486D85A205E290B2EDB9"/>
        <w:category>
          <w:name w:val="General"/>
          <w:gallery w:val="placeholder"/>
        </w:category>
        <w:types>
          <w:type w:val="bbPlcHdr"/>
        </w:types>
        <w:behaviors>
          <w:behavior w:val="content"/>
        </w:behaviors>
        <w:guid w:val="{7377786D-9662-4888-9575-78DAE41F6AC3}"/>
      </w:docPartPr>
      <w:docPartBody>
        <w:p w:rsidR="00654D81" w:rsidRDefault="00357C52" w:rsidP="00357C52">
          <w:r w:rsidRPr="003A71FA">
            <w:rPr>
              <w:rStyle w:val="Tekstvantijdelijkeaanduiding"/>
            </w:rPr>
            <w:t>Choose an item.</w:t>
          </w:r>
        </w:p>
      </w:docPartBody>
    </w:docPart>
    <w:docPart>
      <w:docPartPr>
        <w:name w:val="1967154465B94E05833003CE4A1F414E"/>
        <w:category>
          <w:name w:val="General"/>
          <w:gallery w:val="placeholder"/>
        </w:category>
        <w:types>
          <w:type w:val="bbPlcHdr"/>
        </w:types>
        <w:behaviors>
          <w:behavior w:val="content"/>
        </w:behaviors>
        <w:guid w:val="{5AF5D9AA-20B0-4407-A761-EA7F4114C48F}"/>
      </w:docPartPr>
      <w:docPartBody>
        <w:p w:rsidR="00654D81" w:rsidRDefault="00357C52" w:rsidP="00357C52">
          <w:r w:rsidRPr="003A71FA">
            <w:rPr>
              <w:rStyle w:val="Tekstvantijdelijkeaanduiding"/>
            </w:rPr>
            <w:t>Choose an item.</w:t>
          </w:r>
        </w:p>
      </w:docPartBody>
    </w:docPart>
    <w:docPart>
      <w:docPartPr>
        <w:name w:val="BA38EFC35BD34002A439F98E02A32B84"/>
        <w:category>
          <w:name w:val="General"/>
          <w:gallery w:val="placeholder"/>
        </w:category>
        <w:types>
          <w:type w:val="bbPlcHdr"/>
        </w:types>
        <w:behaviors>
          <w:behavior w:val="content"/>
        </w:behaviors>
        <w:guid w:val="{B60A581C-0736-4F4F-BA79-5F1E31D54DC5}"/>
      </w:docPartPr>
      <w:docPartBody>
        <w:p w:rsidR="00654D81" w:rsidRDefault="00357C52" w:rsidP="00357C52">
          <w:r w:rsidRPr="003A71FA">
            <w:rPr>
              <w:rStyle w:val="Tekstvantijdelijkeaanduiding"/>
            </w:rPr>
            <w:t>Choose an item.</w:t>
          </w:r>
        </w:p>
      </w:docPartBody>
    </w:docPart>
    <w:docPart>
      <w:docPartPr>
        <w:name w:val="6F17B71CBCBC43C39FE1F407BADAC71F"/>
        <w:category>
          <w:name w:val="General"/>
          <w:gallery w:val="placeholder"/>
        </w:category>
        <w:types>
          <w:type w:val="bbPlcHdr"/>
        </w:types>
        <w:behaviors>
          <w:behavior w:val="content"/>
        </w:behaviors>
        <w:guid w:val="{EFA9C955-39CC-43ED-AB34-C03E94FEEE32}"/>
      </w:docPartPr>
      <w:docPartBody>
        <w:p w:rsidR="006D208B" w:rsidRDefault="008563F1" w:rsidP="008563F1">
          <w:pPr>
            <w:pStyle w:val="6F17B71CBCBC43C39FE1F407BADAC71F"/>
          </w:pPr>
          <w:r w:rsidRPr="00F87BE0">
            <w:rPr>
              <w:rStyle w:val="Tekstvantijdelijkeaanduiding"/>
            </w:rPr>
            <w:t>Choose an item.</w:t>
          </w:r>
        </w:p>
      </w:docPartBody>
    </w:docPart>
    <w:docPart>
      <w:docPartPr>
        <w:name w:val="B41159FC2615417582BF5144319AA519"/>
        <w:category>
          <w:name w:val="General"/>
          <w:gallery w:val="placeholder"/>
        </w:category>
        <w:types>
          <w:type w:val="bbPlcHdr"/>
        </w:types>
        <w:behaviors>
          <w:behavior w:val="content"/>
        </w:behaviors>
        <w:guid w:val="{74186EDC-2B4A-42B0-B90D-91A48EB35068}"/>
      </w:docPartPr>
      <w:docPartBody>
        <w:p w:rsidR="006D208B" w:rsidRDefault="008563F1" w:rsidP="008563F1">
          <w:pPr>
            <w:pStyle w:val="B41159FC2615417582BF5144319AA519"/>
          </w:pPr>
          <w:r w:rsidRPr="00F87BE0">
            <w:rPr>
              <w:rStyle w:val="Tekstvantijdelijkeaanduiding"/>
            </w:rPr>
            <w:t>Choose an item.</w:t>
          </w:r>
        </w:p>
      </w:docPartBody>
    </w:docPart>
    <w:docPart>
      <w:docPartPr>
        <w:name w:val="957B5B97C0B24389A3AECBA0E51272FF"/>
        <w:category>
          <w:name w:val="General"/>
          <w:gallery w:val="placeholder"/>
        </w:category>
        <w:types>
          <w:type w:val="bbPlcHdr"/>
        </w:types>
        <w:behaviors>
          <w:behavior w:val="content"/>
        </w:behaviors>
        <w:guid w:val="{E4347419-B4B0-49E8-971E-E7B82283C332}"/>
      </w:docPartPr>
      <w:docPartBody>
        <w:p w:rsidR="006D208B" w:rsidRDefault="008563F1" w:rsidP="008563F1">
          <w:pPr>
            <w:pStyle w:val="957B5B97C0B24389A3AECBA0E51272FF"/>
          </w:pPr>
          <w:r w:rsidRPr="00F87BE0">
            <w:rPr>
              <w:rStyle w:val="Tekstvantijdelijkeaanduiding"/>
            </w:rPr>
            <w:t>Choose an item.</w:t>
          </w:r>
        </w:p>
      </w:docPartBody>
    </w:docPart>
    <w:docPart>
      <w:docPartPr>
        <w:name w:val="799DACB09E1C422CA42F684C5669F402"/>
        <w:category>
          <w:name w:val="General"/>
          <w:gallery w:val="placeholder"/>
        </w:category>
        <w:types>
          <w:type w:val="bbPlcHdr"/>
        </w:types>
        <w:behaviors>
          <w:behavior w:val="content"/>
        </w:behaviors>
        <w:guid w:val="{272CB24E-7A0E-4771-8A15-02F92E82CF37}"/>
      </w:docPartPr>
      <w:docPartBody>
        <w:p w:rsidR="006D208B" w:rsidRDefault="008563F1" w:rsidP="008563F1">
          <w:pPr>
            <w:pStyle w:val="799DACB09E1C422CA42F684C5669F402"/>
          </w:pPr>
          <w:r w:rsidRPr="00F87BE0">
            <w:rPr>
              <w:rStyle w:val="Tekstvantijdelijkeaanduiding"/>
            </w:rPr>
            <w:t>Choose an item.</w:t>
          </w:r>
        </w:p>
      </w:docPartBody>
    </w:docPart>
    <w:docPart>
      <w:docPartPr>
        <w:name w:val="7AE138299FDE495E83FF77E026982719"/>
        <w:category>
          <w:name w:val="General"/>
          <w:gallery w:val="placeholder"/>
        </w:category>
        <w:types>
          <w:type w:val="bbPlcHdr"/>
        </w:types>
        <w:behaviors>
          <w:behavior w:val="content"/>
        </w:behaviors>
        <w:guid w:val="{C71D50C0-4889-43E5-8E0F-CF0E577202C0}"/>
      </w:docPartPr>
      <w:docPartBody>
        <w:p w:rsidR="00EA0978" w:rsidRDefault="00DC39C5" w:rsidP="00DC39C5">
          <w:pPr>
            <w:pStyle w:val="7AE138299FDE495E83FF77E026982719"/>
          </w:pPr>
          <w:r w:rsidRPr="003A71FA">
            <w:rPr>
              <w:rStyle w:val="Tekstvantijdelijkeaanduiding"/>
            </w:rPr>
            <w:t>Choose an item.</w:t>
          </w:r>
        </w:p>
      </w:docPartBody>
    </w:docPart>
    <w:docPart>
      <w:docPartPr>
        <w:name w:val="24FA4BB83D7C48F6BC8ACF7A3E71BF42"/>
        <w:category>
          <w:name w:val="General"/>
          <w:gallery w:val="placeholder"/>
        </w:category>
        <w:types>
          <w:type w:val="bbPlcHdr"/>
        </w:types>
        <w:behaviors>
          <w:behavior w:val="content"/>
        </w:behaviors>
        <w:guid w:val="{61C74AC5-28A8-4BA0-B05C-D2D55A7BAE26}"/>
      </w:docPartPr>
      <w:docPartBody>
        <w:p w:rsidR="00EA0978" w:rsidRDefault="00DC39C5" w:rsidP="00DC39C5">
          <w:pPr>
            <w:pStyle w:val="24FA4BB83D7C48F6BC8ACF7A3E71BF42"/>
          </w:pPr>
          <w:r w:rsidRPr="003A71FA">
            <w:rPr>
              <w:rStyle w:val="Tekstvantijdelijkeaanduiding"/>
            </w:rPr>
            <w:t>Choose an item.</w:t>
          </w:r>
        </w:p>
      </w:docPartBody>
    </w:docPart>
    <w:docPart>
      <w:docPartPr>
        <w:name w:val="7B3809577E3B450FA525756EA03EA541"/>
        <w:category>
          <w:name w:val="General"/>
          <w:gallery w:val="placeholder"/>
        </w:category>
        <w:types>
          <w:type w:val="bbPlcHdr"/>
        </w:types>
        <w:behaviors>
          <w:behavior w:val="content"/>
        </w:behaviors>
        <w:guid w:val="{48881F9B-91E1-4C35-BFB4-9D09B59B436A}"/>
      </w:docPartPr>
      <w:docPartBody>
        <w:p w:rsidR="00EA0978" w:rsidRDefault="00DC39C5" w:rsidP="00DC39C5">
          <w:pPr>
            <w:pStyle w:val="7B3809577E3B450FA525756EA03EA541"/>
          </w:pPr>
          <w:r w:rsidRPr="003A71FA">
            <w:rPr>
              <w:rStyle w:val="Tekstvantijdelijkeaanduiding"/>
            </w:rPr>
            <w:t>Choose an item.</w:t>
          </w:r>
        </w:p>
      </w:docPartBody>
    </w:docPart>
    <w:docPart>
      <w:docPartPr>
        <w:name w:val="E92A29CAE4714FFA96746CEA02C61BE3"/>
        <w:category>
          <w:name w:val="General"/>
          <w:gallery w:val="placeholder"/>
        </w:category>
        <w:types>
          <w:type w:val="bbPlcHdr"/>
        </w:types>
        <w:behaviors>
          <w:behavior w:val="content"/>
        </w:behaviors>
        <w:guid w:val="{D3210F8F-6A78-45E8-B813-8D501BF305C6}"/>
      </w:docPartPr>
      <w:docPartBody>
        <w:p w:rsidR="00EA0978" w:rsidRDefault="00DC39C5" w:rsidP="00DC39C5">
          <w:pPr>
            <w:pStyle w:val="E92A29CAE4714FFA96746CEA02C61BE3"/>
          </w:pPr>
          <w:r w:rsidRPr="003A71FA">
            <w:rPr>
              <w:rStyle w:val="Tekstvantijdelijkeaanduiding"/>
            </w:rPr>
            <w:t>Choose an item.</w:t>
          </w:r>
        </w:p>
      </w:docPartBody>
    </w:docPart>
    <w:docPart>
      <w:docPartPr>
        <w:name w:val="F69BDD51CBF549D194EC24F44577C36F"/>
        <w:category>
          <w:name w:val="General"/>
          <w:gallery w:val="placeholder"/>
        </w:category>
        <w:types>
          <w:type w:val="bbPlcHdr"/>
        </w:types>
        <w:behaviors>
          <w:behavior w:val="content"/>
        </w:behaviors>
        <w:guid w:val="{40381ACB-239E-4E3C-A0EE-F7C3FFBED087}"/>
      </w:docPartPr>
      <w:docPartBody>
        <w:p w:rsidR="00EA0978" w:rsidRDefault="00DC39C5" w:rsidP="00DC39C5">
          <w:pPr>
            <w:pStyle w:val="F69BDD51CBF549D194EC24F44577C36F"/>
          </w:pPr>
          <w:r w:rsidRPr="003A71FA">
            <w:rPr>
              <w:rStyle w:val="Tekstvantijdelijkeaanduiding"/>
            </w:rPr>
            <w:t>Choose an item.</w:t>
          </w:r>
        </w:p>
      </w:docPartBody>
    </w:docPart>
    <w:docPart>
      <w:docPartPr>
        <w:name w:val="1007D46C543D4D32BF4B99E7AB24C65E"/>
        <w:category>
          <w:name w:val="General"/>
          <w:gallery w:val="placeholder"/>
        </w:category>
        <w:types>
          <w:type w:val="bbPlcHdr"/>
        </w:types>
        <w:behaviors>
          <w:behavior w:val="content"/>
        </w:behaviors>
        <w:guid w:val="{C83CB07A-DE2F-4E4C-863B-A18D4CF54655}"/>
      </w:docPartPr>
      <w:docPartBody>
        <w:p w:rsidR="00EA0978" w:rsidRDefault="00DC39C5" w:rsidP="00DC39C5">
          <w:pPr>
            <w:pStyle w:val="1007D46C543D4D32BF4B99E7AB24C65E"/>
          </w:pPr>
          <w:r w:rsidRPr="003A71FA">
            <w:rPr>
              <w:rStyle w:val="Tekstvantijdelijkeaanduiding"/>
            </w:rPr>
            <w:t>Choose an item.</w:t>
          </w:r>
        </w:p>
      </w:docPartBody>
    </w:docPart>
    <w:docPart>
      <w:docPartPr>
        <w:name w:val="B9C547AF382D4614ABEC0E312664666C"/>
        <w:category>
          <w:name w:val="General"/>
          <w:gallery w:val="placeholder"/>
        </w:category>
        <w:types>
          <w:type w:val="bbPlcHdr"/>
        </w:types>
        <w:behaviors>
          <w:behavior w:val="content"/>
        </w:behaviors>
        <w:guid w:val="{3E5CC065-04D6-46B4-AA12-655572A32AEE}"/>
      </w:docPartPr>
      <w:docPartBody>
        <w:p w:rsidR="00EA0978" w:rsidRDefault="00DC39C5" w:rsidP="00DC39C5">
          <w:pPr>
            <w:pStyle w:val="B9C547AF382D4614ABEC0E312664666C"/>
          </w:pPr>
          <w:r w:rsidRPr="003A71FA">
            <w:rPr>
              <w:rStyle w:val="Tekstvantijdelijkeaanduiding"/>
            </w:rPr>
            <w:t>Choose an item.</w:t>
          </w:r>
        </w:p>
      </w:docPartBody>
    </w:docPart>
    <w:docPart>
      <w:docPartPr>
        <w:name w:val="12F0B7DED2A047BDA550492E3F0D418E"/>
        <w:category>
          <w:name w:val="General"/>
          <w:gallery w:val="placeholder"/>
        </w:category>
        <w:types>
          <w:type w:val="bbPlcHdr"/>
        </w:types>
        <w:behaviors>
          <w:behavior w:val="content"/>
        </w:behaviors>
        <w:guid w:val="{5E75730A-5072-4CBD-AD46-785C0C93C546}"/>
      </w:docPartPr>
      <w:docPartBody>
        <w:p w:rsidR="00EA0978" w:rsidRDefault="00DC39C5" w:rsidP="00DC39C5">
          <w:pPr>
            <w:pStyle w:val="12F0B7DED2A047BDA550492E3F0D418E"/>
          </w:pPr>
          <w:r w:rsidRPr="003A71FA">
            <w:rPr>
              <w:rStyle w:val="Tekstvantijdelijkeaanduiding"/>
            </w:rPr>
            <w:t>Choose an item.</w:t>
          </w:r>
        </w:p>
      </w:docPartBody>
    </w:docPart>
    <w:docPart>
      <w:docPartPr>
        <w:name w:val="662B6BCAEC0F4C5385995E3D37F92E98"/>
        <w:category>
          <w:name w:val="General"/>
          <w:gallery w:val="placeholder"/>
        </w:category>
        <w:types>
          <w:type w:val="bbPlcHdr"/>
        </w:types>
        <w:behaviors>
          <w:behavior w:val="content"/>
        </w:behaviors>
        <w:guid w:val="{0EC9CCF6-4227-473B-A78A-DC384FD582B4}"/>
      </w:docPartPr>
      <w:docPartBody>
        <w:p w:rsidR="00EA0978" w:rsidRDefault="00DC39C5" w:rsidP="00DC39C5">
          <w:pPr>
            <w:pStyle w:val="662B6BCAEC0F4C5385995E3D37F92E98"/>
          </w:pPr>
          <w:r w:rsidRPr="003A71FA">
            <w:rPr>
              <w:rStyle w:val="Tekstvantijdelijkeaanduiding"/>
            </w:rPr>
            <w:t>Choose an item.</w:t>
          </w:r>
        </w:p>
      </w:docPartBody>
    </w:docPart>
    <w:docPart>
      <w:docPartPr>
        <w:name w:val="DefaultPlaceholder_-1854013439"/>
        <w:category>
          <w:name w:val="Algemeen"/>
          <w:gallery w:val="placeholder"/>
        </w:category>
        <w:types>
          <w:type w:val="bbPlcHdr"/>
        </w:types>
        <w:behaviors>
          <w:behavior w:val="content"/>
        </w:behaviors>
        <w:guid w:val="{0C24EAD4-98B5-49CA-A373-DF4454E6D172}"/>
      </w:docPartPr>
      <w:docPartBody>
        <w:p w:rsidR="0039315C" w:rsidRDefault="0039315C">
          <w:r w:rsidRPr="00794F27">
            <w:rPr>
              <w:rStyle w:val="Tekstvantijdelijkeaanduiding"/>
            </w:rPr>
            <w:t>Kies een item.</w:t>
          </w:r>
        </w:p>
      </w:docPartBody>
    </w:docPart>
    <w:docPart>
      <w:docPartPr>
        <w:name w:val="2A6FF3ED18E84201BFB4B8F67F3E533F"/>
        <w:category>
          <w:name w:val="Algemeen"/>
          <w:gallery w:val="placeholder"/>
        </w:category>
        <w:types>
          <w:type w:val="bbPlcHdr"/>
        </w:types>
        <w:behaviors>
          <w:behavior w:val="content"/>
        </w:behaviors>
        <w:guid w:val="{A85B72E2-3046-41D1-B293-22FBD69FEFD4}"/>
      </w:docPartPr>
      <w:docPartBody>
        <w:p w:rsidR="0061697B" w:rsidRDefault="0061697B" w:rsidP="0061697B">
          <w:pPr>
            <w:pStyle w:val="2A6FF3ED18E84201BFB4B8F67F3E533F"/>
          </w:pPr>
          <w:r w:rsidRPr="00F87BE0">
            <w:rPr>
              <w:rStyle w:val="Tekstvantijdelijkeaanduiding"/>
            </w:rPr>
            <w:t>Choose an item.</w:t>
          </w:r>
        </w:p>
      </w:docPartBody>
    </w:docPart>
    <w:docPart>
      <w:docPartPr>
        <w:name w:val="AB56FFA27C4442DE8E9879FC6B7263DD"/>
        <w:category>
          <w:name w:val="Algemeen"/>
          <w:gallery w:val="placeholder"/>
        </w:category>
        <w:types>
          <w:type w:val="bbPlcHdr"/>
        </w:types>
        <w:behaviors>
          <w:behavior w:val="content"/>
        </w:behaviors>
        <w:guid w:val="{2B20451D-D5DC-4E95-8EA8-9EAF529D4AD6}"/>
      </w:docPartPr>
      <w:docPartBody>
        <w:p w:rsidR="0061697B" w:rsidRDefault="0061697B" w:rsidP="0061697B">
          <w:pPr>
            <w:pStyle w:val="AB56FFA27C4442DE8E9879FC6B7263DD"/>
          </w:pPr>
          <w:r w:rsidRPr="00F87BE0">
            <w:rPr>
              <w:rStyle w:val="Tekstvantijdelijkeaanduiding"/>
            </w:rPr>
            <w:t>Choose an item.</w:t>
          </w:r>
        </w:p>
      </w:docPartBody>
    </w:docPart>
    <w:docPart>
      <w:docPartPr>
        <w:name w:val="2E6316E8D7024BEF8E5C75F09017571D"/>
        <w:category>
          <w:name w:val="Algemeen"/>
          <w:gallery w:val="placeholder"/>
        </w:category>
        <w:types>
          <w:type w:val="bbPlcHdr"/>
        </w:types>
        <w:behaviors>
          <w:behavior w:val="content"/>
        </w:behaviors>
        <w:guid w:val="{8DEE7199-630E-413C-9862-9CC6E2E04988}"/>
      </w:docPartPr>
      <w:docPartBody>
        <w:p w:rsidR="0061697B" w:rsidRDefault="0061697B" w:rsidP="0061697B">
          <w:pPr>
            <w:pStyle w:val="2E6316E8D7024BEF8E5C75F09017571D"/>
          </w:pPr>
          <w:r w:rsidRPr="00F87BE0">
            <w:rPr>
              <w:rStyle w:val="Tekstvantijdelijkeaanduiding"/>
            </w:rPr>
            <w:t>Choose an item.</w:t>
          </w:r>
        </w:p>
      </w:docPartBody>
    </w:docPart>
    <w:docPart>
      <w:docPartPr>
        <w:name w:val="B874D52A48454C8782C525B22D22AA25"/>
        <w:category>
          <w:name w:val="Algemeen"/>
          <w:gallery w:val="placeholder"/>
        </w:category>
        <w:types>
          <w:type w:val="bbPlcHdr"/>
        </w:types>
        <w:behaviors>
          <w:behavior w:val="content"/>
        </w:behaviors>
        <w:guid w:val="{E37C5F83-2065-4331-B9CB-EE33D4A7C2C8}"/>
      </w:docPartPr>
      <w:docPartBody>
        <w:p w:rsidR="0061697B" w:rsidRDefault="0061697B" w:rsidP="0061697B">
          <w:pPr>
            <w:pStyle w:val="B874D52A48454C8782C525B22D22AA25"/>
          </w:pPr>
          <w:r w:rsidRPr="00F87BE0">
            <w:rPr>
              <w:rStyle w:val="Tekstvantijdelijkeaanduiding"/>
            </w:rPr>
            <w:t>Choose an item.</w:t>
          </w:r>
        </w:p>
      </w:docPartBody>
    </w:docPart>
    <w:docPart>
      <w:docPartPr>
        <w:name w:val="1F10AAAEE7554CD0933D65A816DF4C83"/>
        <w:category>
          <w:name w:val="Algemeen"/>
          <w:gallery w:val="placeholder"/>
        </w:category>
        <w:types>
          <w:type w:val="bbPlcHdr"/>
        </w:types>
        <w:behaviors>
          <w:behavior w:val="content"/>
        </w:behaviors>
        <w:guid w:val="{422AA462-BCB2-49B0-8C23-EB410A4F32C4}"/>
      </w:docPartPr>
      <w:docPartBody>
        <w:p w:rsidR="0061697B" w:rsidRDefault="0061697B" w:rsidP="0061697B">
          <w:pPr>
            <w:pStyle w:val="1F10AAAEE7554CD0933D65A816DF4C83"/>
          </w:pPr>
          <w:r w:rsidRPr="00F87BE0">
            <w:rPr>
              <w:rStyle w:val="Tekstvantijdelijkeaanduiding"/>
            </w:rPr>
            <w:t>Choose an item.</w:t>
          </w:r>
        </w:p>
      </w:docPartBody>
    </w:docPart>
    <w:docPart>
      <w:docPartPr>
        <w:name w:val="10A1666C485646D6A32A7DE008C09D1E"/>
        <w:category>
          <w:name w:val="Algemeen"/>
          <w:gallery w:val="placeholder"/>
        </w:category>
        <w:types>
          <w:type w:val="bbPlcHdr"/>
        </w:types>
        <w:behaviors>
          <w:behavior w:val="content"/>
        </w:behaviors>
        <w:guid w:val="{A9874CE8-2797-4DC2-AA63-F77C608E469A}"/>
      </w:docPartPr>
      <w:docPartBody>
        <w:p w:rsidR="0061697B" w:rsidRDefault="0061697B" w:rsidP="0061697B">
          <w:pPr>
            <w:pStyle w:val="10A1666C485646D6A32A7DE008C09D1E"/>
          </w:pPr>
          <w:r w:rsidRPr="00F87BE0">
            <w:rPr>
              <w:rStyle w:val="Tekstvantijdelijkeaanduiding"/>
            </w:rPr>
            <w:t>Choose an item.</w:t>
          </w:r>
        </w:p>
      </w:docPartBody>
    </w:docPart>
    <w:docPart>
      <w:docPartPr>
        <w:name w:val="7C4865CAE6C14241B701DA4D93CEEBF7"/>
        <w:category>
          <w:name w:val="Algemeen"/>
          <w:gallery w:val="placeholder"/>
        </w:category>
        <w:types>
          <w:type w:val="bbPlcHdr"/>
        </w:types>
        <w:behaviors>
          <w:behavior w:val="content"/>
        </w:behaviors>
        <w:guid w:val="{9A91067A-A2FB-4E7E-8D2B-A2F100794137}"/>
      </w:docPartPr>
      <w:docPartBody>
        <w:p w:rsidR="0061697B" w:rsidRDefault="0061697B" w:rsidP="0061697B">
          <w:pPr>
            <w:pStyle w:val="7C4865CAE6C14241B701DA4D93CEEBF7"/>
          </w:pPr>
          <w:r w:rsidRPr="00F87BE0">
            <w:rPr>
              <w:rStyle w:val="Tekstvantijdelijkeaanduiding"/>
            </w:rPr>
            <w:t>Choose an item.</w:t>
          </w:r>
        </w:p>
      </w:docPartBody>
    </w:docPart>
    <w:docPart>
      <w:docPartPr>
        <w:name w:val="51C3A0A8AB7C42B9AF113DB304899D5E"/>
        <w:category>
          <w:name w:val="Algemeen"/>
          <w:gallery w:val="placeholder"/>
        </w:category>
        <w:types>
          <w:type w:val="bbPlcHdr"/>
        </w:types>
        <w:behaviors>
          <w:behavior w:val="content"/>
        </w:behaviors>
        <w:guid w:val="{C6B7B2C6-4DB0-4168-8E05-A4140401721E}"/>
      </w:docPartPr>
      <w:docPartBody>
        <w:p w:rsidR="0061697B" w:rsidRDefault="0061697B" w:rsidP="0061697B">
          <w:pPr>
            <w:pStyle w:val="51C3A0A8AB7C42B9AF113DB304899D5E"/>
          </w:pPr>
          <w:r w:rsidRPr="00F87BE0">
            <w:rPr>
              <w:rStyle w:val="Tekstvantijdelijkeaanduiding"/>
            </w:rPr>
            <w:t>Choose an item.</w:t>
          </w:r>
        </w:p>
      </w:docPartBody>
    </w:docPart>
    <w:docPart>
      <w:docPartPr>
        <w:name w:val="1AF4D295E1F74E9F9C22FE02DB3D5725"/>
        <w:category>
          <w:name w:val="Algemeen"/>
          <w:gallery w:val="placeholder"/>
        </w:category>
        <w:types>
          <w:type w:val="bbPlcHdr"/>
        </w:types>
        <w:behaviors>
          <w:behavior w:val="content"/>
        </w:behaviors>
        <w:guid w:val="{1FDE4C92-D92F-4631-B354-91ECD28C8C9C}"/>
      </w:docPartPr>
      <w:docPartBody>
        <w:p w:rsidR="0061697B" w:rsidRDefault="0061697B" w:rsidP="0061697B">
          <w:pPr>
            <w:pStyle w:val="1AF4D295E1F74E9F9C22FE02DB3D5725"/>
          </w:pPr>
          <w:r w:rsidRPr="00F87BE0">
            <w:rPr>
              <w:rStyle w:val="Tekstvantijdelijkeaanduiding"/>
            </w:rPr>
            <w:t>Choose an item.</w:t>
          </w:r>
        </w:p>
      </w:docPartBody>
    </w:docPart>
    <w:docPart>
      <w:docPartPr>
        <w:name w:val="E20435C00FB1485D8812AD8C0FB65C2E"/>
        <w:category>
          <w:name w:val="Algemeen"/>
          <w:gallery w:val="placeholder"/>
        </w:category>
        <w:types>
          <w:type w:val="bbPlcHdr"/>
        </w:types>
        <w:behaviors>
          <w:behavior w:val="content"/>
        </w:behaviors>
        <w:guid w:val="{F5D383D4-224C-4197-98AB-45D2E630B1E9}"/>
      </w:docPartPr>
      <w:docPartBody>
        <w:p w:rsidR="0061697B" w:rsidRDefault="0061697B" w:rsidP="0061697B">
          <w:pPr>
            <w:pStyle w:val="E20435C00FB1485D8812AD8C0FB65C2E"/>
          </w:pPr>
          <w:r w:rsidRPr="00F87BE0">
            <w:rPr>
              <w:rStyle w:val="Tekstvantijdelijkeaanduiding"/>
            </w:rPr>
            <w:t>Choose an item.</w:t>
          </w:r>
        </w:p>
      </w:docPartBody>
    </w:docPart>
    <w:docPart>
      <w:docPartPr>
        <w:name w:val="BD7F1509BC4443FCAE2BDBE6A335BED4"/>
        <w:category>
          <w:name w:val="Algemeen"/>
          <w:gallery w:val="placeholder"/>
        </w:category>
        <w:types>
          <w:type w:val="bbPlcHdr"/>
        </w:types>
        <w:behaviors>
          <w:behavior w:val="content"/>
        </w:behaviors>
        <w:guid w:val="{FC6E702E-83BD-45A4-B976-7226172996B5}"/>
      </w:docPartPr>
      <w:docPartBody>
        <w:p w:rsidR="0061697B" w:rsidRDefault="0061697B" w:rsidP="0061697B">
          <w:pPr>
            <w:pStyle w:val="BD7F1509BC4443FCAE2BDBE6A335BED4"/>
          </w:pPr>
          <w:r w:rsidRPr="00F87BE0">
            <w:rPr>
              <w:rStyle w:val="Tekstvantijdelijkeaanduiding"/>
            </w:rPr>
            <w:t>Choose an item.</w:t>
          </w:r>
        </w:p>
      </w:docPartBody>
    </w:docPart>
    <w:docPart>
      <w:docPartPr>
        <w:name w:val="4FFC53CCE828420DBF63B9E41D2B67F6"/>
        <w:category>
          <w:name w:val="Algemeen"/>
          <w:gallery w:val="placeholder"/>
        </w:category>
        <w:types>
          <w:type w:val="bbPlcHdr"/>
        </w:types>
        <w:behaviors>
          <w:behavior w:val="content"/>
        </w:behaviors>
        <w:guid w:val="{149D8DCA-D7AC-4E47-9034-35CD9879DBE6}"/>
      </w:docPartPr>
      <w:docPartBody>
        <w:p w:rsidR="0061697B" w:rsidRDefault="0061697B" w:rsidP="0061697B">
          <w:pPr>
            <w:pStyle w:val="4FFC53CCE828420DBF63B9E41D2B67F6"/>
          </w:pPr>
          <w:r w:rsidRPr="00F87BE0">
            <w:rPr>
              <w:rStyle w:val="Tekstvantijdelijkeaanduiding"/>
            </w:rPr>
            <w:t>Choose an item.</w:t>
          </w:r>
        </w:p>
      </w:docPartBody>
    </w:docPart>
    <w:docPart>
      <w:docPartPr>
        <w:name w:val="4D061FAD31564979B582AB235759C201"/>
        <w:category>
          <w:name w:val="Algemeen"/>
          <w:gallery w:val="placeholder"/>
        </w:category>
        <w:types>
          <w:type w:val="bbPlcHdr"/>
        </w:types>
        <w:behaviors>
          <w:behavior w:val="content"/>
        </w:behaviors>
        <w:guid w:val="{0687ED97-33CE-4064-919E-F9AC404BFCEC}"/>
      </w:docPartPr>
      <w:docPartBody>
        <w:p w:rsidR="0061697B" w:rsidRDefault="0061697B" w:rsidP="0061697B">
          <w:pPr>
            <w:pStyle w:val="4D061FAD31564979B582AB235759C201"/>
          </w:pPr>
          <w:r w:rsidRPr="00F87BE0">
            <w:rPr>
              <w:rStyle w:val="Tekstvantijdelijkeaanduiding"/>
            </w:rPr>
            <w:t>Choose an item.</w:t>
          </w:r>
        </w:p>
      </w:docPartBody>
    </w:docPart>
    <w:docPart>
      <w:docPartPr>
        <w:name w:val="7850DEDE24604FADB77B65A39B1489B1"/>
        <w:category>
          <w:name w:val="Algemeen"/>
          <w:gallery w:val="placeholder"/>
        </w:category>
        <w:types>
          <w:type w:val="bbPlcHdr"/>
        </w:types>
        <w:behaviors>
          <w:behavior w:val="content"/>
        </w:behaviors>
        <w:guid w:val="{40D51B72-9305-437B-A371-EB306827DF22}"/>
      </w:docPartPr>
      <w:docPartBody>
        <w:p w:rsidR="0061697B" w:rsidRDefault="0061697B" w:rsidP="0061697B">
          <w:pPr>
            <w:pStyle w:val="7850DEDE24604FADB77B65A39B1489B1"/>
          </w:pPr>
          <w:r w:rsidRPr="00F87BE0">
            <w:rPr>
              <w:rStyle w:val="Tekstvantijdelijkeaanduiding"/>
            </w:rPr>
            <w:t>Choose an item.</w:t>
          </w:r>
        </w:p>
      </w:docPartBody>
    </w:docPart>
    <w:docPart>
      <w:docPartPr>
        <w:name w:val="D198F7C18BD64229949A8FF8858BAC96"/>
        <w:category>
          <w:name w:val="Algemeen"/>
          <w:gallery w:val="placeholder"/>
        </w:category>
        <w:types>
          <w:type w:val="bbPlcHdr"/>
        </w:types>
        <w:behaviors>
          <w:behavior w:val="content"/>
        </w:behaviors>
        <w:guid w:val="{CFC25532-670D-47D7-A56D-798C48E5C5D7}"/>
      </w:docPartPr>
      <w:docPartBody>
        <w:p w:rsidR="0061697B" w:rsidRDefault="0061697B" w:rsidP="0061697B">
          <w:pPr>
            <w:pStyle w:val="D198F7C18BD64229949A8FF8858BAC96"/>
          </w:pPr>
          <w:r w:rsidRPr="00F87BE0">
            <w:rPr>
              <w:rStyle w:val="Tekstvantijdelijkeaanduiding"/>
            </w:rPr>
            <w:t>Choose an item.</w:t>
          </w:r>
        </w:p>
      </w:docPartBody>
    </w:docPart>
    <w:docPart>
      <w:docPartPr>
        <w:name w:val="2C2E0703452C4C6E89E9AEC0A3463541"/>
        <w:category>
          <w:name w:val="Algemeen"/>
          <w:gallery w:val="placeholder"/>
        </w:category>
        <w:types>
          <w:type w:val="bbPlcHdr"/>
        </w:types>
        <w:behaviors>
          <w:behavior w:val="content"/>
        </w:behaviors>
        <w:guid w:val="{82B180DE-7253-46BD-92D5-198FAC2FA7DE}"/>
      </w:docPartPr>
      <w:docPartBody>
        <w:p w:rsidR="0061697B" w:rsidRDefault="0061697B" w:rsidP="0061697B">
          <w:pPr>
            <w:pStyle w:val="2C2E0703452C4C6E89E9AEC0A3463541"/>
          </w:pPr>
          <w:r w:rsidRPr="00F87BE0">
            <w:rPr>
              <w:rStyle w:val="Tekstvantijdelijkeaanduiding"/>
            </w:rPr>
            <w:t>Choose an item.</w:t>
          </w:r>
        </w:p>
      </w:docPartBody>
    </w:docPart>
    <w:docPart>
      <w:docPartPr>
        <w:name w:val="BDFF7EE5CE764D7494998FC7956A1DAF"/>
        <w:category>
          <w:name w:val="Algemeen"/>
          <w:gallery w:val="placeholder"/>
        </w:category>
        <w:types>
          <w:type w:val="bbPlcHdr"/>
        </w:types>
        <w:behaviors>
          <w:behavior w:val="content"/>
        </w:behaviors>
        <w:guid w:val="{8D4980E5-C0B9-4C01-85AE-EB549EEA7A1C}"/>
      </w:docPartPr>
      <w:docPartBody>
        <w:p w:rsidR="0061697B" w:rsidRDefault="0061697B" w:rsidP="0061697B">
          <w:pPr>
            <w:pStyle w:val="BDFF7EE5CE764D7494998FC7956A1DAF"/>
          </w:pPr>
          <w:r w:rsidRPr="00F87BE0">
            <w:rPr>
              <w:rStyle w:val="Tekstvantijdelijkeaanduiding"/>
            </w:rPr>
            <w:t>Choose an item.</w:t>
          </w:r>
        </w:p>
      </w:docPartBody>
    </w:docPart>
    <w:docPart>
      <w:docPartPr>
        <w:name w:val="920E00E39A74421D92B9EC0C73084AEC"/>
        <w:category>
          <w:name w:val="Algemeen"/>
          <w:gallery w:val="placeholder"/>
        </w:category>
        <w:types>
          <w:type w:val="bbPlcHdr"/>
        </w:types>
        <w:behaviors>
          <w:behavior w:val="content"/>
        </w:behaviors>
        <w:guid w:val="{FD015975-6B36-4659-9C04-36D7884F14C5}"/>
      </w:docPartPr>
      <w:docPartBody>
        <w:p w:rsidR="0061697B" w:rsidRDefault="0061697B" w:rsidP="0061697B">
          <w:pPr>
            <w:pStyle w:val="920E00E39A74421D92B9EC0C73084AEC"/>
          </w:pPr>
          <w:r w:rsidRPr="00F87BE0">
            <w:rPr>
              <w:rStyle w:val="Tekstvantijdelijkeaanduiding"/>
            </w:rPr>
            <w:t>Choose an item.</w:t>
          </w:r>
        </w:p>
      </w:docPartBody>
    </w:docPart>
    <w:docPart>
      <w:docPartPr>
        <w:name w:val="FD6B04293E2E4AB2800D2B9D2226F513"/>
        <w:category>
          <w:name w:val="Algemeen"/>
          <w:gallery w:val="placeholder"/>
        </w:category>
        <w:types>
          <w:type w:val="bbPlcHdr"/>
        </w:types>
        <w:behaviors>
          <w:behavior w:val="content"/>
        </w:behaviors>
        <w:guid w:val="{0B3F79FA-1884-41FA-8871-8E820CF81856}"/>
      </w:docPartPr>
      <w:docPartBody>
        <w:p w:rsidR="0061697B" w:rsidRDefault="0061697B" w:rsidP="0061697B">
          <w:pPr>
            <w:pStyle w:val="FD6B04293E2E4AB2800D2B9D2226F513"/>
          </w:pPr>
          <w:r w:rsidRPr="00F87BE0">
            <w:rPr>
              <w:rStyle w:val="Tekstvantijdelijkeaanduiding"/>
            </w:rPr>
            <w:t>Choose an item.</w:t>
          </w:r>
        </w:p>
      </w:docPartBody>
    </w:docPart>
    <w:docPart>
      <w:docPartPr>
        <w:name w:val="E99847C2365347809E3C5BA008103866"/>
        <w:category>
          <w:name w:val="Algemeen"/>
          <w:gallery w:val="placeholder"/>
        </w:category>
        <w:types>
          <w:type w:val="bbPlcHdr"/>
        </w:types>
        <w:behaviors>
          <w:behavior w:val="content"/>
        </w:behaviors>
        <w:guid w:val="{F6C6AF20-132D-40B2-8ADC-243274F182C3}"/>
      </w:docPartPr>
      <w:docPartBody>
        <w:p w:rsidR="0061697B" w:rsidRDefault="0061697B" w:rsidP="0061697B">
          <w:pPr>
            <w:pStyle w:val="E99847C2365347809E3C5BA008103866"/>
          </w:pPr>
          <w:r w:rsidRPr="00F87BE0">
            <w:rPr>
              <w:rStyle w:val="Tekstvantijdelijkeaanduiding"/>
            </w:rPr>
            <w:t>Choose an item.</w:t>
          </w:r>
        </w:p>
      </w:docPartBody>
    </w:docPart>
    <w:docPart>
      <w:docPartPr>
        <w:name w:val="D964484031334FF4BF6D40FB64EE4CDD"/>
        <w:category>
          <w:name w:val="Algemeen"/>
          <w:gallery w:val="placeholder"/>
        </w:category>
        <w:types>
          <w:type w:val="bbPlcHdr"/>
        </w:types>
        <w:behaviors>
          <w:behavior w:val="content"/>
        </w:behaviors>
        <w:guid w:val="{3B781746-EF6A-44E3-8865-9E878D95CA33}"/>
      </w:docPartPr>
      <w:docPartBody>
        <w:p w:rsidR="0061697B" w:rsidRDefault="0061697B" w:rsidP="0061697B">
          <w:pPr>
            <w:pStyle w:val="D964484031334FF4BF6D40FB64EE4CDD"/>
          </w:pPr>
          <w:r w:rsidRPr="00F87BE0">
            <w:rPr>
              <w:rStyle w:val="Tekstvantijdelijkeaanduiding"/>
            </w:rPr>
            <w:t>Choose an item.</w:t>
          </w:r>
        </w:p>
      </w:docPartBody>
    </w:docPart>
    <w:docPart>
      <w:docPartPr>
        <w:name w:val="0FCB3C23E79B493A8DECA6B099315B08"/>
        <w:category>
          <w:name w:val="Algemeen"/>
          <w:gallery w:val="placeholder"/>
        </w:category>
        <w:types>
          <w:type w:val="bbPlcHdr"/>
        </w:types>
        <w:behaviors>
          <w:behavior w:val="content"/>
        </w:behaviors>
        <w:guid w:val="{BD6983A8-50C5-48BD-961F-FC98BAC0CE2B}"/>
      </w:docPartPr>
      <w:docPartBody>
        <w:p w:rsidR="0061697B" w:rsidRDefault="0061697B" w:rsidP="0061697B">
          <w:pPr>
            <w:pStyle w:val="0FCB3C23E79B493A8DECA6B099315B08"/>
          </w:pPr>
          <w:r w:rsidRPr="00F87BE0">
            <w:rPr>
              <w:rStyle w:val="Tekstvantijdelijkeaanduiding"/>
            </w:rPr>
            <w:t>Choose an item.</w:t>
          </w:r>
        </w:p>
      </w:docPartBody>
    </w:docPart>
    <w:docPart>
      <w:docPartPr>
        <w:name w:val="42B41DEE53B4459D85EEB4405D784CF9"/>
        <w:category>
          <w:name w:val="Algemeen"/>
          <w:gallery w:val="placeholder"/>
        </w:category>
        <w:types>
          <w:type w:val="bbPlcHdr"/>
        </w:types>
        <w:behaviors>
          <w:behavior w:val="content"/>
        </w:behaviors>
        <w:guid w:val="{573E222E-5EBE-4EE7-BC54-082A53ABDFED}"/>
      </w:docPartPr>
      <w:docPartBody>
        <w:p w:rsidR="0061697B" w:rsidRDefault="0061697B" w:rsidP="0061697B">
          <w:pPr>
            <w:pStyle w:val="42B41DEE53B4459D85EEB4405D784CF9"/>
          </w:pPr>
          <w:r w:rsidRPr="00F87BE0">
            <w:rPr>
              <w:rStyle w:val="Tekstvantijdelijkeaanduiding"/>
            </w:rPr>
            <w:t>Choose an item.</w:t>
          </w:r>
        </w:p>
      </w:docPartBody>
    </w:docPart>
    <w:docPart>
      <w:docPartPr>
        <w:name w:val="F335B93EE2384E408967A2A830831BC8"/>
        <w:category>
          <w:name w:val="Algemeen"/>
          <w:gallery w:val="placeholder"/>
        </w:category>
        <w:types>
          <w:type w:val="bbPlcHdr"/>
        </w:types>
        <w:behaviors>
          <w:behavior w:val="content"/>
        </w:behaviors>
        <w:guid w:val="{8ECEFB52-9E13-45A0-B4B3-1B8FB03E1AE7}"/>
      </w:docPartPr>
      <w:docPartBody>
        <w:p w:rsidR="0061697B" w:rsidRDefault="0061697B" w:rsidP="0061697B">
          <w:pPr>
            <w:pStyle w:val="F335B93EE2384E408967A2A830831BC8"/>
          </w:pPr>
          <w:r w:rsidRPr="00F87BE0">
            <w:rPr>
              <w:rStyle w:val="Tekstvantijdelijkeaanduiding"/>
            </w:rPr>
            <w:t>Choose an item.</w:t>
          </w:r>
        </w:p>
      </w:docPartBody>
    </w:docPart>
    <w:docPart>
      <w:docPartPr>
        <w:name w:val="AC656D1038054EAAA1D51AA0F1E91019"/>
        <w:category>
          <w:name w:val="Algemeen"/>
          <w:gallery w:val="placeholder"/>
        </w:category>
        <w:types>
          <w:type w:val="bbPlcHdr"/>
        </w:types>
        <w:behaviors>
          <w:behavior w:val="content"/>
        </w:behaviors>
        <w:guid w:val="{3FD28388-3834-42CE-9FA5-ED19E3C6728E}"/>
      </w:docPartPr>
      <w:docPartBody>
        <w:p w:rsidR="0061697B" w:rsidRDefault="0061697B" w:rsidP="0061697B">
          <w:pPr>
            <w:pStyle w:val="AC656D1038054EAAA1D51AA0F1E91019"/>
          </w:pPr>
          <w:r w:rsidRPr="00F87BE0">
            <w:rPr>
              <w:rStyle w:val="Tekstvantijdelijkeaanduiding"/>
            </w:rPr>
            <w:t>Choose an item.</w:t>
          </w:r>
        </w:p>
      </w:docPartBody>
    </w:docPart>
    <w:docPart>
      <w:docPartPr>
        <w:name w:val="8176A47AFD64427A8B762562BABD3693"/>
        <w:category>
          <w:name w:val="Algemeen"/>
          <w:gallery w:val="placeholder"/>
        </w:category>
        <w:types>
          <w:type w:val="bbPlcHdr"/>
        </w:types>
        <w:behaviors>
          <w:behavior w:val="content"/>
        </w:behaviors>
        <w:guid w:val="{33A0164F-57C4-44D3-A6E7-2930F314F31D}"/>
      </w:docPartPr>
      <w:docPartBody>
        <w:p w:rsidR="0061697B" w:rsidRDefault="0061697B" w:rsidP="0061697B">
          <w:pPr>
            <w:pStyle w:val="8176A47AFD64427A8B762562BABD3693"/>
          </w:pPr>
          <w:r w:rsidRPr="00F87BE0">
            <w:rPr>
              <w:rStyle w:val="Tekstvantijdelijkeaanduiding"/>
            </w:rPr>
            <w:t>Choose an item.</w:t>
          </w:r>
        </w:p>
      </w:docPartBody>
    </w:docPart>
    <w:docPart>
      <w:docPartPr>
        <w:name w:val="A194F281516B4080923C883CBCA3EF00"/>
        <w:category>
          <w:name w:val="Algemeen"/>
          <w:gallery w:val="placeholder"/>
        </w:category>
        <w:types>
          <w:type w:val="bbPlcHdr"/>
        </w:types>
        <w:behaviors>
          <w:behavior w:val="content"/>
        </w:behaviors>
        <w:guid w:val="{7FA312F0-CB6B-4440-9CEF-41591A4A473A}"/>
      </w:docPartPr>
      <w:docPartBody>
        <w:p w:rsidR="0061697B" w:rsidRDefault="0061697B" w:rsidP="0061697B">
          <w:pPr>
            <w:pStyle w:val="A194F281516B4080923C883CBCA3EF00"/>
          </w:pPr>
          <w:r w:rsidRPr="00F87BE0">
            <w:rPr>
              <w:rStyle w:val="Tekstvantijdelijkeaanduiding"/>
            </w:rPr>
            <w:t>Choose an item.</w:t>
          </w:r>
        </w:p>
      </w:docPartBody>
    </w:docPart>
    <w:docPart>
      <w:docPartPr>
        <w:name w:val="355A78ED1F364C78AB3D93AD3D358105"/>
        <w:category>
          <w:name w:val="Algemeen"/>
          <w:gallery w:val="placeholder"/>
        </w:category>
        <w:types>
          <w:type w:val="bbPlcHdr"/>
        </w:types>
        <w:behaviors>
          <w:behavior w:val="content"/>
        </w:behaviors>
        <w:guid w:val="{A7424B95-1898-43D4-9F18-5EAAA9BD9D11}"/>
      </w:docPartPr>
      <w:docPartBody>
        <w:p w:rsidR="0061697B" w:rsidRDefault="0061697B" w:rsidP="0061697B">
          <w:pPr>
            <w:pStyle w:val="355A78ED1F364C78AB3D93AD3D358105"/>
          </w:pPr>
          <w:r w:rsidRPr="00F87BE0">
            <w:rPr>
              <w:rStyle w:val="Tekstvantijdelijkeaanduiding"/>
            </w:rPr>
            <w:t>Choose an item.</w:t>
          </w:r>
        </w:p>
      </w:docPartBody>
    </w:docPart>
    <w:docPart>
      <w:docPartPr>
        <w:name w:val="D5DB38C55A4C400EA8F288943ABF0D91"/>
        <w:category>
          <w:name w:val="Algemeen"/>
          <w:gallery w:val="placeholder"/>
        </w:category>
        <w:types>
          <w:type w:val="bbPlcHdr"/>
        </w:types>
        <w:behaviors>
          <w:behavior w:val="content"/>
        </w:behaviors>
        <w:guid w:val="{29C708A1-BFE0-441F-86F1-734C6B78C431}"/>
      </w:docPartPr>
      <w:docPartBody>
        <w:p w:rsidR="0061697B" w:rsidRDefault="0061697B" w:rsidP="0061697B">
          <w:pPr>
            <w:pStyle w:val="D5DB38C55A4C400EA8F288943ABF0D91"/>
          </w:pPr>
          <w:r w:rsidRPr="00F87BE0">
            <w:rPr>
              <w:rStyle w:val="Tekstvantijdelijkeaanduiding"/>
            </w:rPr>
            <w:t>Choose an item.</w:t>
          </w:r>
        </w:p>
      </w:docPartBody>
    </w:docPart>
    <w:docPart>
      <w:docPartPr>
        <w:name w:val="667CBD842D92484F95A2F8078A9C1BF2"/>
        <w:category>
          <w:name w:val="Algemeen"/>
          <w:gallery w:val="placeholder"/>
        </w:category>
        <w:types>
          <w:type w:val="bbPlcHdr"/>
        </w:types>
        <w:behaviors>
          <w:behavior w:val="content"/>
        </w:behaviors>
        <w:guid w:val="{8464F919-FD17-4A56-B3D0-E6CF0BC9BB23}"/>
      </w:docPartPr>
      <w:docPartBody>
        <w:p w:rsidR="0061697B" w:rsidRDefault="0061697B" w:rsidP="0061697B">
          <w:pPr>
            <w:pStyle w:val="667CBD842D92484F95A2F8078A9C1BF2"/>
          </w:pPr>
          <w:r w:rsidRPr="00F87BE0">
            <w:rPr>
              <w:rStyle w:val="Tekstvantijdelijkeaanduiding"/>
            </w:rPr>
            <w:t>Choose an item.</w:t>
          </w:r>
        </w:p>
      </w:docPartBody>
    </w:docPart>
    <w:docPart>
      <w:docPartPr>
        <w:name w:val="CA86C31900C9450A94DAF8834BAAB364"/>
        <w:category>
          <w:name w:val="Algemeen"/>
          <w:gallery w:val="placeholder"/>
        </w:category>
        <w:types>
          <w:type w:val="bbPlcHdr"/>
        </w:types>
        <w:behaviors>
          <w:behavior w:val="content"/>
        </w:behaviors>
        <w:guid w:val="{FBF20DBB-A27D-4279-8C31-165755D3F73C}"/>
      </w:docPartPr>
      <w:docPartBody>
        <w:p w:rsidR="0061697B" w:rsidRDefault="0061697B" w:rsidP="0061697B">
          <w:pPr>
            <w:pStyle w:val="CA86C31900C9450A94DAF8834BAAB364"/>
          </w:pPr>
          <w:r w:rsidRPr="00F87BE0">
            <w:rPr>
              <w:rStyle w:val="Tekstvantijdelijkeaanduiding"/>
            </w:rPr>
            <w:t>Choose an item.</w:t>
          </w:r>
        </w:p>
      </w:docPartBody>
    </w:docPart>
    <w:docPart>
      <w:docPartPr>
        <w:name w:val="07B6B827D06E45EE8F975D76791A54A0"/>
        <w:category>
          <w:name w:val="Algemeen"/>
          <w:gallery w:val="placeholder"/>
        </w:category>
        <w:types>
          <w:type w:val="bbPlcHdr"/>
        </w:types>
        <w:behaviors>
          <w:behavior w:val="content"/>
        </w:behaviors>
        <w:guid w:val="{1E1B3FD7-D610-46F4-B506-4E0B4E055482}"/>
      </w:docPartPr>
      <w:docPartBody>
        <w:p w:rsidR="0061697B" w:rsidRDefault="0061697B" w:rsidP="0061697B">
          <w:pPr>
            <w:pStyle w:val="07B6B827D06E45EE8F975D76791A54A0"/>
          </w:pPr>
          <w:r w:rsidRPr="00F87BE0">
            <w:rPr>
              <w:rStyle w:val="Tekstvantijdelijkeaanduiding"/>
            </w:rPr>
            <w:t>Choose an item.</w:t>
          </w:r>
        </w:p>
      </w:docPartBody>
    </w:docPart>
    <w:docPart>
      <w:docPartPr>
        <w:name w:val="DA4AD3A52B4D4306810288F58677AEAB"/>
        <w:category>
          <w:name w:val="Algemeen"/>
          <w:gallery w:val="placeholder"/>
        </w:category>
        <w:types>
          <w:type w:val="bbPlcHdr"/>
        </w:types>
        <w:behaviors>
          <w:behavior w:val="content"/>
        </w:behaviors>
        <w:guid w:val="{4F8D1466-B30A-4E59-AD67-707EF03A84A4}"/>
      </w:docPartPr>
      <w:docPartBody>
        <w:p w:rsidR="0061697B" w:rsidRDefault="0061697B" w:rsidP="0061697B">
          <w:pPr>
            <w:pStyle w:val="DA4AD3A52B4D4306810288F58677AEAB"/>
          </w:pPr>
          <w:r w:rsidRPr="00F87BE0">
            <w:rPr>
              <w:rStyle w:val="Tekstvantijdelijkeaanduiding"/>
            </w:rPr>
            <w:t>Choose an item.</w:t>
          </w:r>
        </w:p>
      </w:docPartBody>
    </w:docPart>
    <w:docPart>
      <w:docPartPr>
        <w:name w:val="94E921F5DF234B26923C338595395BF8"/>
        <w:category>
          <w:name w:val="Algemeen"/>
          <w:gallery w:val="placeholder"/>
        </w:category>
        <w:types>
          <w:type w:val="bbPlcHdr"/>
        </w:types>
        <w:behaviors>
          <w:behavior w:val="content"/>
        </w:behaviors>
        <w:guid w:val="{9A1FA0BD-2377-43BA-8451-0A231A8FCF25}"/>
      </w:docPartPr>
      <w:docPartBody>
        <w:p w:rsidR="0061697B" w:rsidRDefault="0061697B" w:rsidP="0061697B">
          <w:pPr>
            <w:pStyle w:val="94E921F5DF234B26923C338595395BF8"/>
          </w:pPr>
          <w:r w:rsidRPr="00F87BE0">
            <w:rPr>
              <w:rStyle w:val="Tekstvantijdelijkeaanduiding"/>
            </w:rPr>
            <w:t>Choose an item.</w:t>
          </w:r>
        </w:p>
      </w:docPartBody>
    </w:docPart>
    <w:docPart>
      <w:docPartPr>
        <w:name w:val="E7BE071DF09F4FF494ADDEB046B73FA7"/>
        <w:category>
          <w:name w:val="Algemeen"/>
          <w:gallery w:val="placeholder"/>
        </w:category>
        <w:types>
          <w:type w:val="bbPlcHdr"/>
        </w:types>
        <w:behaviors>
          <w:behavior w:val="content"/>
        </w:behaviors>
        <w:guid w:val="{D7C9E19D-9539-4EA0-B344-FF928C1C2DDA}"/>
      </w:docPartPr>
      <w:docPartBody>
        <w:p w:rsidR="0061697B" w:rsidRDefault="0061697B" w:rsidP="0061697B">
          <w:pPr>
            <w:pStyle w:val="E7BE071DF09F4FF494ADDEB046B73FA7"/>
          </w:pPr>
          <w:r w:rsidRPr="00F87BE0">
            <w:rPr>
              <w:rStyle w:val="Tekstvantijdelijkeaanduiding"/>
            </w:rPr>
            <w:t>Choose an item.</w:t>
          </w:r>
        </w:p>
      </w:docPartBody>
    </w:docPart>
    <w:docPart>
      <w:docPartPr>
        <w:name w:val="2BF1F4654A6A426AB02C9ABFCBD65CF5"/>
        <w:category>
          <w:name w:val="Algemeen"/>
          <w:gallery w:val="placeholder"/>
        </w:category>
        <w:types>
          <w:type w:val="bbPlcHdr"/>
        </w:types>
        <w:behaviors>
          <w:behavior w:val="content"/>
        </w:behaviors>
        <w:guid w:val="{EE7A9525-1DCC-46BA-983F-BE75D1CBB262}"/>
      </w:docPartPr>
      <w:docPartBody>
        <w:p w:rsidR="0061697B" w:rsidRDefault="0061697B" w:rsidP="0061697B">
          <w:pPr>
            <w:pStyle w:val="2BF1F4654A6A426AB02C9ABFCBD65CF5"/>
          </w:pPr>
          <w:r w:rsidRPr="00F87BE0">
            <w:rPr>
              <w:rStyle w:val="Tekstvantijdelijkeaanduiding"/>
            </w:rPr>
            <w:t>Choose an item.</w:t>
          </w:r>
        </w:p>
      </w:docPartBody>
    </w:docPart>
    <w:docPart>
      <w:docPartPr>
        <w:name w:val="D78778A9F5EE4E9DAE36931F0E7966F0"/>
        <w:category>
          <w:name w:val="Algemeen"/>
          <w:gallery w:val="placeholder"/>
        </w:category>
        <w:types>
          <w:type w:val="bbPlcHdr"/>
        </w:types>
        <w:behaviors>
          <w:behavior w:val="content"/>
        </w:behaviors>
        <w:guid w:val="{D83A5264-D00E-4559-91CC-FC18CB5A94E6}"/>
      </w:docPartPr>
      <w:docPartBody>
        <w:p w:rsidR="0061697B" w:rsidRDefault="0061697B" w:rsidP="0061697B">
          <w:pPr>
            <w:pStyle w:val="D78778A9F5EE4E9DAE36931F0E7966F0"/>
          </w:pPr>
          <w:r w:rsidRPr="00F87BE0">
            <w:rPr>
              <w:rStyle w:val="Tekstvantijdelijkeaanduiding"/>
            </w:rPr>
            <w:t>Choose an item.</w:t>
          </w:r>
        </w:p>
      </w:docPartBody>
    </w:docPart>
    <w:docPart>
      <w:docPartPr>
        <w:name w:val="929350C4EF6E4FDBA676A9DC522B9CF3"/>
        <w:category>
          <w:name w:val="Algemeen"/>
          <w:gallery w:val="placeholder"/>
        </w:category>
        <w:types>
          <w:type w:val="bbPlcHdr"/>
        </w:types>
        <w:behaviors>
          <w:behavior w:val="content"/>
        </w:behaviors>
        <w:guid w:val="{DFD18858-615B-449A-9302-4DB1F310B7BA}"/>
      </w:docPartPr>
      <w:docPartBody>
        <w:p w:rsidR="0061697B" w:rsidRDefault="0061697B" w:rsidP="0061697B">
          <w:pPr>
            <w:pStyle w:val="929350C4EF6E4FDBA676A9DC522B9CF3"/>
          </w:pPr>
          <w:r w:rsidRPr="00F87BE0">
            <w:rPr>
              <w:rStyle w:val="Tekstvantijdelijkeaanduiding"/>
            </w:rPr>
            <w:t>Choose an item.</w:t>
          </w:r>
        </w:p>
      </w:docPartBody>
    </w:docPart>
    <w:docPart>
      <w:docPartPr>
        <w:name w:val="104B141EC4224D6D8BA810A2584BCF68"/>
        <w:category>
          <w:name w:val="Algemeen"/>
          <w:gallery w:val="placeholder"/>
        </w:category>
        <w:types>
          <w:type w:val="bbPlcHdr"/>
        </w:types>
        <w:behaviors>
          <w:behavior w:val="content"/>
        </w:behaviors>
        <w:guid w:val="{E257531A-116D-4BD6-97AE-5B9922187347}"/>
      </w:docPartPr>
      <w:docPartBody>
        <w:p w:rsidR="0061697B" w:rsidRDefault="0061697B" w:rsidP="0061697B">
          <w:pPr>
            <w:pStyle w:val="104B141EC4224D6D8BA810A2584BCF68"/>
          </w:pPr>
          <w:r w:rsidRPr="00F87BE0">
            <w:rPr>
              <w:rStyle w:val="Tekstvantijdelijkeaanduiding"/>
            </w:rPr>
            <w:t>Choose an item.</w:t>
          </w:r>
        </w:p>
      </w:docPartBody>
    </w:docPart>
    <w:docPart>
      <w:docPartPr>
        <w:name w:val="F7C5305F37E643A39A3E805F4C841258"/>
        <w:category>
          <w:name w:val="Algemeen"/>
          <w:gallery w:val="placeholder"/>
        </w:category>
        <w:types>
          <w:type w:val="bbPlcHdr"/>
        </w:types>
        <w:behaviors>
          <w:behavior w:val="content"/>
        </w:behaviors>
        <w:guid w:val="{EAE83709-EB2F-4AC1-808F-264793AB05D1}"/>
      </w:docPartPr>
      <w:docPartBody>
        <w:p w:rsidR="0061697B" w:rsidRDefault="0061697B" w:rsidP="0061697B">
          <w:pPr>
            <w:pStyle w:val="F7C5305F37E643A39A3E805F4C841258"/>
          </w:pPr>
          <w:r w:rsidRPr="00F87BE0">
            <w:rPr>
              <w:rStyle w:val="Tekstvantijdelijkeaanduiding"/>
            </w:rPr>
            <w:t>Choose an item.</w:t>
          </w:r>
        </w:p>
      </w:docPartBody>
    </w:docPart>
    <w:docPart>
      <w:docPartPr>
        <w:name w:val="6D19930961734C33A80AE5B614FF5495"/>
        <w:category>
          <w:name w:val="Algemeen"/>
          <w:gallery w:val="placeholder"/>
        </w:category>
        <w:types>
          <w:type w:val="bbPlcHdr"/>
        </w:types>
        <w:behaviors>
          <w:behavior w:val="content"/>
        </w:behaviors>
        <w:guid w:val="{FAE8E38C-2E68-403E-9482-4284B924C746}"/>
      </w:docPartPr>
      <w:docPartBody>
        <w:p w:rsidR="0061697B" w:rsidRDefault="0061697B" w:rsidP="0061697B">
          <w:pPr>
            <w:pStyle w:val="6D19930961734C33A80AE5B614FF5495"/>
          </w:pPr>
          <w:r w:rsidRPr="00F87BE0">
            <w:rPr>
              <w:rStyle w:val="Tekstvantijdelijkeaanduiding"/>
            </w:rPr>
            <w:t>Choose an item.</w:t>
          </w:r>
        </w:p>
      </w:docPartBody>
    </w:docPart>
    <w:docPart>
      <w:docPartPr>
        <w:name w:val="9FE83D3E15694BF4836B4F33454205D2"/>
        <w:category>
          <w:name w:val="Algemeen"/>
          <w:gallery w:val="placeholder"/>
        </w:category>
        <w:types>
          <w:type w:val="bbPlcHdr"/>
        </w:types>
        <w:behaviors>
          <w:behavior w:val="content"/>
        </w:behaviors>
        <w:guid w:val="{593B8894-BD62-411A-9D36-578476B53F79}"/>
      </w:docPartPr>
      <w:docPartBody>
        <w:p w:rsidR="0061697B" w:rsidRDefault="0061697B" w:rsidP="0061697B">
          <w:pPr>
            <w:pStyle w:val="9FE83D3E15694BF4836B4F33454205D2"/>
          </w:pPr>
          <w:r w:rsidRPr="00F87BE0">
            <w:rPr>
              <w:rStyle w:val="Tekstvantijdelijkeaanduiding"/>
            </w:rPr>
            <w:t>Choose an item.</w:t>
          </w:r>
        </w:p>
      </w:docPartBody>
    </w:docPart>
    <w:docPart>
      <w:docPartPr>
        <w:name w:val="96E592FB73F143568C3A29CC98F1B430"/>
        <w:category>
          <w:name w:val="Algemeen"/>
          <w:gallery w:val="placeholder"/>
        </w:category>
        <w:types>
          <w:type w:val="bbPlcHdr"/>
        </w:types>
        <w:behaviors>
          <w:behavior w:val="content"/>
        </w:behaviors>
        <w:guid w:val="{0DD1F05B-68FD-4470-8386-A3CD97163E35}"/>
      </w:docPartPr>
      <w:docPartBody>
        <w:p w:rsidR="0061697B" w:rsidRDefault="0061697B" w:rsidP="0061697B">
          <w:pPr>
            <w:pStyle w:val="96E592FB73F143568C3A29CC98F1B430"/>
          </w:pPr>
          <w:r w:rsidRPr="00F87BE0">
            <w:rPr>
              <w:rStyle w:val="Tekstvantijdelijkeaanduiding"/>
            </w:rPr>
            <w:t>Choose an item.</w:t>
          </w:r>
        </w:p>
      </w:docPartBody>
    </w:docPart>
    <w:docPart>
      <w:docPartPr>
        <w:name w:val="78E22FF9CC3F42398A8A86DA1FA36773"/>
        <w:category>
          <w:name w:val="Algemeen"/>
          <w:gallery w:val="placeholder"/>
        </w:category>
        <w:types>
          <w:type w:val="bbPlcHdr"/>
        </w:types>
        <w:behaviors>
          <w:behavior w:val="content"/>
        </w:behaviors>
        <w:guid w:val="{9A6413CD-5D07-4852-83B9-94837B7DE583}"/>
      </w:docPartPr>
      <w:docPartBody>
        <w:p w:rsidR="0061697B" w:rsidRDefault="0061697B" w:rsidP="0061697B">
          <w:pPr>
            <w:pStyle w:val="78E22FF9CC3F42398A8A86DA1FA36773"/>
          </w:pPr>
          <w:r w:rsidRPr="00F87BE0">
            <w:rPr>
              <w:rStyle w:val="Tekstvantijdelijkeaanduiding"/>
            </w:rPr>
            <w:t>Choose an item.</w:t>
          </w:r>
        </w:p>
      </w:docPartBody>
    </w:docPart>
    <w:docPart>
      <w:docPartPr>
        <w:name w:val="D1FE2EB586BE4A5AB4DB9226C567FAF1"/>
        <w:category>
          <w:name w:val="Algemeen"/>
          <w:gallery w:val="placeholder"/>
        </w:category>
        <w:types>
          <w:type w:val="bbPlcHdr"/>
        </w:types>
        <w:behaviors>
          <w:behavior w:val="content"/>
        </w:behaviors>
        <w:guid w:val="{E60C22C4-7873-4396-BE6C-5DF9219D8842}"/>
      </w:docPartPr>
      <w:docPartBody>
        <w:p w:rsidR="0061697B" w:rsidRDefault="0061697B" w:rsidP="0061697B">
          <w:pPr>
            <w:pStyle w:val="D1FE2EB586BE4A5AB4DB9226C567FAF1"/>
          </w:pPr>
          <w:r w:rsidRPr="00F87BE0">
            <w:rPr>
              <w:rStyle w:val="Tekstvantijdelijkeaanduiding"/>
            </w:rPr>
            <w:t>Choose an item.</w:t>
          </w:r>
        </w:p>
      </w:docPartBody>
    </w:docPart>
    <w:docPart>
      <w:docPartPr>
        <w:name w:val="511F00E120214CD5A4F3AB62F47A2599"/>
        <w:category>
          <w:name w:val="Algemeen"/>
          <w:gallery w:val="placeholder"/>
        </w:category>
        <w:types>
          <w:type w:val="bbPlcHdr"/>
        </w:types>
        <w:behaviors>
          <w:behavior w:val="content"/>
        </w:behaviors>
        <w:guid w:val="{D9F3530E-9130-4CEC-B0F3-021C69C87B9D}"/>
      </w:docPartPr>
      <w:docPartBody>
        <w:p w:rsidR="0061697B" w:rsidRDefault="0061697B" w:rsidP="0061697B">
          <w:pPr>
            <w:pStyle w:val="511F00E120214CD5A4F3AB62F47A2599"/>
          </w:pPr>
          <w:r w:rsidRPr="00F87BE0">
            <w:rPr>
              <w:rStyle w:val="Tekstvantijdelijkeaanduiding"/>
            </w:rPr>
            <w:t>Choose an item.</w:t>
          </w:r>
        </w:p>
      </w:docPartBody>
    </w:docPart>
    <w:docPart>
      <w:docPartPr>
        <w:name w:val="779AE650A36D42B59A1DDBEB62388CE3"/>
        <w:category>
          <w:name w:val="Algemeen"/>
          <w:gallery w:val="placeholder"/>
        </w:category>
        <w:types>
          <w:type w:val="bbPlcHdr"/>
        </w:types>
        <w:behaviors>
          <w:behavior w:val="content"/>
        </w:behaviors>
        <w:guid w:val="{10EF4550-094E-493C-B608-6295FE425A62}"/>
      </w:docPartPr>
      <w:docPartBody>
        <w:p w:rsidR="0061697B" w:rsidRDefault="0061697B" w:rsidP="0061697B">
          <w:pPr>
            <w:pStyle w:val="779AE650A36D42B59A1DDBEB62388CE3"/>
          </w:pPr>
          <w:r w:rsidRPr="00F87BE0">
            <w:rPr>
              <w:rStyle w:val="Tekstvantijdelijkeaanduiding"/>
            </w:rPr>
            <w:t>Choose an item.</w:t>
          </w:r>
        </w:p>
      </w:docPartBody>
    </w:docPart>
    <w:docPart>
      <w:docPartPr>
        <w:name w:val="3D5DD185C3DA4D408937473CA7D3107C"/>
        <w:category>
          <w:name w:val="Algemeen"/>
          <w:gallery w:val="placeholder"/>
        </w:category>
        <w:types>
          <w:type w:val="bbPlcHdr"/>
        </w:types>
        <w:behaviors>
          <w:behavior w:val="content"/>
        </w:behaviors>
        <w:guid w:val="{DF8F9A9F-A60C-4FF5-9ED0-EC94E592D6AE}"/>
      </w:docPartPr>
      <w:docPartBody>
        <w:p w:rsidR="0061697B" w:rsidRDefault="0061697B" w:rsidP="0061697B">
          <w:pPr>
            <w:pStyle w:val="3D5DD185C3DA4D408937473CA7D3107C"/>
          </w:pPr>
          <w:r w:rsidRPr="00F87BE0">
            <w:rPr>
              <w:rStyle w:val="Tekstvantijdelijkeaanduiding"/>
            </w:rPr>
            <w:t>Choose an item.</w:t>
          </w:r>
        </w:p>
      </w:docPartBody>
    </w:docPart>
    <w:docPart>
      <w:docPartPr>
        <w:name w:val="281B522B363F4873B556A77DBF30D713"/>
        <w:category>
          <w:name w:val="Algemeen"/>
          <w:gallery w:val="placeholder"/>
        </w:category>
        <w:types>
          <w:type w:val="bbPlcHdr"/>
        </w:types>
        <w:behaviors>
          <w:behavior w:val="content"/>
        </w:behaviors>
        <w:guid w:val="{6251F9B8-C9E8-4B5D-95A6-8ED007C2B303}"/>
      </w:docPartPr>
      <w:docPartBody>
        <w:p w:rsidR="0061697B" w:rsidRDefault="0061697B" w:rsidP="0061697B">
          <w:pPr>
            <w:pStyle w:val="281B522B363F4873B556A77DBF30D713"/>
          </w:pPr>
          <w:r w:rsidRPr="00F87BE0">
            <w:rPr>
              <w:rStyle w:val="Tekstvantijdelijkeaanduiding"/>
            </w:rPr>
            <w:t>Choose an item.</w:t>
          </w:r>
        </w:p>
      </w:docPartBody>
    </w:docPart>
    <w:docPart>
      <w:docPartPr>
        <w:name w:val="CB6B619D13784D17BA350116B62DA404"/>
        <w:category>
          <w:name w:val="Algemeen"/>
          <w:gallery w:val="placeholder"/>
        </w:category>
        <w:types>
          <w:type w:val="bbPlcHdr"/>
        </w:types>
        <w:behaviors>
          <w:behavior w:val="content"/>
        </w:behaviors>
        <w:guid w:val="{9945420B-9628-4E28-8702-235BC88FDA9B}"/>
      </w:docPartPr>
      <w:docPartBody>
        <w:p w:rsidR="0061697B" w:rsidRDefault="0061697B" w:rsidP="0061697B">
          <w:pPr>
            <w:pStyle w:val="CB6B619D13784D17BA350116B62DA404"/>
          </w:pPr>
          <w:r w:rsidRPr="00F87BE0">
            <w:rPr>
              <w:rStyle w:val="Tekstvantijdelijkeaanduiding"/>
            </w:rPr>
            <w:t>Choose an item.</w:t>
          </w:r>
        </w:p>
      </w:docPartBody>
    </w:docPart>
    <w:docPart>
      <w:docPartPr>
        <w:name w:val="86F913370A0B4332A07F4C14BBC4BF1F"/>
        <w:category>
          <w:name w:val="Algemeen"/>
          <w:gallery w:val="placeholder"/>
        </w:category>
        <w:types>
          <w:type w:val="bbPlcHdr"/>
        </w:types>
        <w:behaviors>
          <w:behavior w:val="content"/>
        </w:behaviors>
        <w:guid w:val="{1CED4674-A31A-467C-A236-FD75CF33A4DD}"/>
      </w:docPartPr>
      <w:docPartBody>
        <w:p w:rsidR="0061697B" w:rsidRDefault="0061697B" w:rsidP="0061697B">
          <w:pPr>
            <w:pStyle w:val="86F913370A0B4332A07F4C14BBC4BF1F"/>
          </w:pPr>
          <w:r w:rsidRPr="00F87BE0">
            <w:rPr>
              <w:rStyle w:val="Tekstvantijdelijkeaanduiding"/>
            </w:rPr>
            <w:t>Choose an item.</w:t>
          </w:r>
        </w:p>
      </w:docPartBody>
    </w:docPart>
    <w:docPart>
      <w:docPartPr>
        <w:name w:val="FA0985EB39F8421C9B05245E105167E6"/>
        <w:category>
          <w:name w:val="Algemeen"/>
          <w:gallery w:val="placeholder"/>
        </w:category>
        <w:types>
          <w:type w:val="bbPlcHdr"/>
        </w:types>
        <w:behaviors>
          <w:behavior w:val="content"/>
        </w:behaviors>
        <w:guid w:val="{9DD59ED9-0C60-49D1-856E-1A702B689FCF}"/>
      </w:docPartPr>
      <w:docPartBody>
        <w:p w:rsidR="0061697B" w:rsidRDefault="0061697B" w:rsidP="0061697B">
          <w:pPr>
            <w:pStyle w:val="FA0985EB39F8421C9B05245E105167E6"/>
          </w:pPr>
          <w:r w:rsidRPr="00F87BE0">
            <w:rPr>
              <w:rStyle w:val="Tekstvantijdelijkeaanduiding"/>
            </w:rPr>
            <w:t>Choose an item.</w:t>
          </w:r>
        </w:p>
      </w:docPartBody>
    </w:docPart>
    <w:docPart>
      <w:docPartPr>
        <w:name w:val="99AD6343837F4D6FAC73113F7B6C4448"/>
        <w:category>
          <w:name w:val="Algemeen"/>
          <w:gallery w:val="placeholder"/>
        </w:category>
        <w:types>
          <w:type w:val="bbPlcHdr"/>
        </w:types>
        <w:behaviors>
          <w:behavior w:val="content"/>
        </w:behaviors>
        <w:guid w:val="{85C18164-6CA1-43CB-8630-A831E9D00FBC}"/>
      </w:docPartPr>
      <w:docPartBody>
        <w:p w:rsidR="0061697B" w:rsidRDefault="0061697B" w:rsidP="0061697B">
          <w:pPr>
            <w:pStyle w:val="99AD6343837F4D6FAC73113F7B6C4448"/>
          </w:pPr>
          <w:r w:rsidRPr="00F87BE0">
            <w:rPr>
              <w:rStyle w:val="Tekstvantijdelijkeaanduiding"/>
            </w:rPr>
            <w:t>Choose an item.</w:t>
          </w:r>
        </w:p>
      </w:docPartBody>
    </w:docPart>
    <w:docPart>
      <w:docPartPr>
        <w:name w:val="B444B2EA56404D1792088FCB97AA30C8"/>
        <w:category>
          <w:name w:val="Algemeen"/>
          <w:gallery w:val="placeholder"/>
        </w:category>
        <w:types>
          <w:type w:val="bbPlcHdr"/>
        </w:types>
        <w:behaviors>
          <w:behavior w:val="content"/>
        </w:behaviors>
        <w:guid w:val="{47EF18C2-1276-4A89-A829-D2285AEF6E16}"/>
      </w:docPartPr>
      <w:docPartBody>
        <w:p w:rsidR="0061697B" w:rsidRDefault="0061697B" w:rsidP="0061697B">
          <w:pPr>
            <w:pStyle w:val="B444B2EA56404D1792088FCB97AA30C8"/>
          </w:pPr>
          <w:r w:rsidRPr="00F87BE0">
            <w:rPr>
              <w:rStyle w:val="Tekstvantijdelijkeaanduiding"/>
            </w:rPr>
            <w:t>Choose an item.</w:t>
          </w:r>
        </w:p>
      </w:docPartBody>
    </w:docPart>
    <w:docPart>
      <w:docPartPr>
        <w:name w:val="286E9A1B88604C6FBB916A19B7FEC3BD"/>
        <w:category>
          <w:name w:val="Algemeen"/>
          <w:gallery w:val="placeholder"/>
        </w:category>
        <w:types>
          <w:type w:val="bbPlcHdr"/>
        </w:types>
        <w:behaviors>
          <w:behavior w:val="content"/>
        </w:behaviors>
        <w:guid w:val="{9FCB652E-48E1-4A95-A3C9-90ACCDE7E198}"/>
      </w:docPartPr>
      <w:docPartBody>
        <w:p w:rsidR="0061697B" w:rsidRDefault="0061697B" w:rsidP="0061697B">
          <w:pPr>
            <w:pStyle w:val="286E9A1B88604C6FBB916A19B7FEC3BD"/>
          </w:pPr>
          <w:r w:rsidRPr="00F87BE0">
            <w:rPr>
              <w:rStyle w:val="Tekstvantijdelijkeaanduiding"/>
            </w:rPr>
            <w:t>Choose an item.</w:t>
          </w:r>
        </w:p>
      </w:docPartBody>
    </w:docPart>
    <w:docPart>
      <w:docPartPr>
        <w:name w:val="F53100157A4E42E4AF3B42C4CE7BB56E"/>
        <w:category>
          <w:name w:val="Algemeen"/>
          <w:gallery w:val="placeholder"/>
        </w:category>
        <w:types>
          <w:type w:val="bbPlcHdr"/>
        </w:types>
        <w:behaviors>
          <w:behavior w:val="content"/>
        </w:behaviors>
        <w:guid w:val="{E34D79B7-6675-4AB3-B9D6-DBD6D3BC5935}"/>
      </w:docPartPr>
      <w:docPartBody>
        <w:p w:rsidR="0061697B" w:rsidRDefault="0061697B" w:rsidP="0061697B">
          <w:pPr>
            <w:pStyle w:val="F53100157A4E42E4AF3B42C4CE7BB56E"/>
          </w:pPr>
          <w:r w:rsidRPr="00F87BE0">
            <w:rPr>
              <w:rStyle w:val="Tekstvantijdelijkeaanduiding"/>
            </w:rPr>
            <w:t>Choose an item.</w:t>
          </w:r>
        </w:p>
      </w:docPartBody>
    </w:docPart>
    <w:docPart>
      <w:docPartPr>
        <w:name w:val="97F6A415729F4D1093AFFF2690AA7DC3"/>
        <w:category>
          <w:name w:val="Algemeen"/>
          <w:gallery w:val="placeholder"/>
        </w:category>
        <w:types>
          <w:type w:val="bbPlcHdr"/>
        </w:types>
        <w:behaviors>
          <w:behavior w:val="content"/>
        </w:behaviors>
        <w:guid w:val="{FCA4FD2F-728E-4DA3-BE77-FB8B49E5665B}"/>
      </w:docPartPr>
      <w:docPartBody>
        <w:p w:rsidR="0061697B" w:rsidRDefault="0061697B" w:rsidP="0061697B">
          <w:pPr>
            <w:pStyle w:val="97F6A415729F4D1093AFFF2690AA7DC3"/>
          </w:pPr>
          <w:r w:rsidRPr="00F87BE0">
            <w:rPr>
              <w:rStyle w:val="Tekstvantijdelijkeaanduiding"/>
            </w:rPr>
            <w:t>Choose an item.</w:t>
          </w:r>
        </w:p>
      </w:docPartBody>
    </w:docPart>
    <w:docPart>
      <w:docPartPr>
        <w:name w:val="1F148B20887C4FD6ACC521F5DAE0AFA9"/>
        <w:category>
          <w:name w:val="Algemeen"/>
          <w:gallery w:val="placeholder"/>
        </w:category>
        <w:types>
          <w:type w:val="bbPlcHdr"/>
        </w:types>
        <w:behaviors>
          <w:behavior w:val="content"/>
        </w:behaviors>
        <w:guid w:val="{B48588B3-9A73-49A3-982C-B82DB7332CF0}"/>
      </w:docPartPr>
      <w:docPartBody>
        <w:p w:rsidR="0061697B" w:rsidRDefault="0061697B" w:rsidP="0061697B">
          <w:pPr>
            <w:pStyle w:val="1F148B20887C4FD6ACC521F5DAE0AFA9"/>
          </w:pPr>
          <w:r w:rsidRPr="00F87BE0">
            <w:rPr>
              <w:rStyle w:val="Tekstvantijdelijkeaanduiding"/>
            </w:rPr>
            <w:t>Choose an item.</w:t>
          </w:r>
        </w:p>
      </w:docPartBody>
    </w:docPart>
    <w:docPart>
      <w:docPartPr>
        <w:name w:val="7F939189B18D4D23804423575F097D0C"/>
        <w:category>
          <w:name w:val="Algemeen"/>
          <w:gallery w:val="placeholder"/>
        </w:category>
        <w:types>
          <w:type w:val="bbPlcHdr"/>
        </w:types>
        <w:behaviors>
          <w:behavior w:val="content"/>
        </w:behaviors>
        <w:guid w:val="{FCAED255-38C8-40E4-A3C3-A8EAD4C5E982}"/>
      </w:docPartPr>
      <w:docPartBody>
        <w:p w:rsidR="0061697B" w:rsidRDefault="0061697B" w:rsidP="0061697B">
          <w:pPr>
            <w:pStyle w:val="7F939189B18D4D23804423575F097D0C"/>
          </w:pPr>
          <w:r w:rsidRPr="00F87BE0">
            <w:rPr>
              <w:rStyle w:val="Tekstvantijdelijkeaanduiding"/>
            </w:rPr>
            <w:t>Choose an item.</w:t>
          </w:r>
        </w:p>
      </w:docPartBody>
    </w:docPart>
    <w:docPart>
      <w:docPartPr>
        <w:name w:val="8E414689B8874B5585DAEB565C08ADFA"/>
        <w:category>
          <w:name w:val="Algemeen"/>
          <w:gallery w:val="placeholder"/>
        </w:category>
        <w:types>
          <w:type w:val="bbPlcHdr"/>
        </w:types>
        <w:behaviors>
          <w:behavior w:val="content"/>
        </w:behaviors>
        <w:guid w:val="{40157F6F-47AC-44A1-B636-C4AA62F0B6AD}"/>
      </w:docPartPr>
      <w:docPartBody>
        <w:p w:rsidR="0061697B" w:rsidRDefault="0061697B" w:rsidP="0061697B">
          <w:pPr>
            <w:pStyle w:val="8E414689B8874B5585DAEB565C08ADFA"/>
          </w:pPr>
          <w:r w:rsidRPr="00F87BE0">
            <w:rPr>
              <w:rStyle w:val="Tekstvantijdelijkeaanduiding"/>
            </w:rPr>
            <w:t>Choose an item.</w:t>
          </w:r>
        </w:p>
      </w:docPartBody>
    </w:docPart>
    <w:docPart>
      <w:docPartPr>
        <w:name w:val="F4CEF6871CBC4285A0CABB093E690B55"/>
        <w:category>
          <w:name w:val="Algemeen"/>
          <w:gallery w:val="placeholder"/>
        </w:category>
        <w:types>
          <w:type w:val="bbPlcHdr"/>
        </w:types>
        <w:behaviors>
          <w:behavior w:val="content"/>
        </w:behaviors>
        <w:guid w:val="{931B97EF-244E-4CB3-80E2-2AF32A8336A1}"/>
      </w:docPartPr>
      <w:docPartBody>
        <w:p w:rsidR="0061697B" w:rsidRDefault="0061697B" w:rsidP="0061697B">
          <w:pPr>
            <w:pStyle w:val="F4CEF6871CBC4285A0CABB093E690B55"/>
          </w:pPr>
          <w:r w:rsidRPr="00F87BE0">
            <w:rPr>
              <w:rStyle w:val="Tekstvantijdelijkeaanduiding"/>
            </w:rPr>
            <w:t>Choose an item.</w:t>
          </w:r>
        </w:p>
      </w:docPartBody>
    </w:docPart>
    <w:docPart>
      <w:docPartPr>
        <w:name w:val="29E9656BA5A6466C91EAC4FA98BAB5FB"/>
        <w:category>
          <w:name w:val="Algemeen"/>
          <w:gallery w:val="placeholder"/>
        </w:category>
        <w:types>
          <w:type w:val="bbPlcHdr"/>
        </w:types>
        <w:behaviors>
          <w:behavior w:val="content"/>
        </w:behaviors>
        <w:guid w:val="{404CB4E0-637C-4BE1-B2C8-D58BC8A7B756}"/>
      </w:docPartPr>
      <w:docPartBody>
        <w:p w:rsidR="0061697B" w:rsidRDefault="0061697B" w:rsidP="0061697B">
          <w:pPr>
            <w:pStyle w:val="29E9656BA5A6466C91EAC4FA98BAB5FB"/>
          </w:pPr>
          <w:r w:rsidRPr="00F87BE0">
            <w:rPr>
              <w:rStyle w:val="Tekstvantijdelijkeaanduiding"/>
            </w:rPr>
            <w:t>Choose an item.</w:t>
          </w:r>
        </w:p>
      </w:docPartBody>
    </w:docPart>
    <w:docPart>
      <w:docPartPr>
        <w:name w:val="987B4846FB4144D6BB0295F912410443"/>
        <w:category>
          <w:name w:val="Algemeen"/>
          <w:gallery w:val="placeholder"/>
        </w:category>
        <w:types>
          <w:type w:val="bbPlcHdr"/>
        </w:types>
        <w:behaviors>
          <w:behavior w:val="content"/>
        </w:behaviors>
        <w:guid w:val="{67096DC2-0A3F-47EC-BAA9-5CDFAC94B84D}"/>
      </w:docPartPr>
      <w:docPartBody>
        <w:p w:rsidR="0061697B" w:rsidRDefault="0061697B" w:rsidP="0061697B">
          <w:pPr>
            <w:pStyle w:val="987B4846FB4144D6BB0295F912410443"/>
          </w:pPr>
          <w:r w:rsidRPr="00F87BE0">
            <w:rPr>
              <w:rStyle w:val="Tekstvantijdelijkeaanduiding"/>
            </w:rPr>
            <w:t>Choose an item.</w:t>
          </w:r>
        </w:p>
      </w:docPartBody>
    </w:docPart>
    <w:docPart>
      <w:docPartPr>
        <w:name w:val="6F1346CAD8614F1EA66B5F830A6314B0"/>
        <w:category>
          <w:name w:val="Algemeen"/>
          <w:gallery w:val="placeholder"/>
        </w:category>
        <w:types>
          <w:type w:val="bbPlcHdr"/>
        </w:types>
        <w:behaviors>
          <w:behavior w:val="content"/>
        </w:behaviors>
        <w:guid w:val="{6C2CBD10-0E89-49BB-8AE1-DB4486E38CBB}"/>
      </w:docPartPr>
      <w:docPartBody>
        <w:p w:rsidR="0061697B" w:rsidRDefault="0061697B" w:rsidP="0061697B">
          <w:pPr>
            <w:pStyle w:val="6F1346CAD8614F1EA66B5F830A6314B0"/>
          </w:pPr>
          <w:r w:rsidRPr="00F87BE0">
            <w:rPr>
              <w:rStyle w:val="Tekstvantijdelijkeaanduiding"/>
            </w:rPr>
            <w:t>Choose an item.</w:t>
          </w:r>
        </w:p>
      </w:docPartBody>
    </w:docPart>
    <w:docPart>
      <w:docPartPr>
        <w:name w:val="73C904195C2B4A8F8FE7A8885AE9332D"/>
        <w:category>
          <w:name w:val="Algemeen"/>
          <w:gallery w:val="placeholder"/>
        </w:category>
        <w:types>
          <w:type w:val="bbPlcHdr"/>
        </w:types>
        <w:behaviors>
          <w:behavior w:val="content"/>
        </w:behaviors>
        <w:guid w:val="{ABC8FC7C-164C-467A-9BD5-2AA020ED99A4}"/>
      </w:docPartPr>
      <w:docPartBody>
        <w:p w:rsidR="0061697B" w:rsidRDefault="0061697B" w:rsidP="0061697B">
          <w:pPr>
            <w:pStyle w:val="73C904195C2B4A8F8FE7A8885AE9332D"/>
          </w:pPr>
          <w:r w:rsidRPr="00F87BE0">
            <w:rPr>
              <w:rStyle w:val="Tekstvantijdelijkeaanduiding"/>
            </w:rPr>
            <w:t>Choose an item.</w:t>
          </w:r>
        </w:p>
      </w:docPartBody>
    </w:docPart>
    <w:docPart>
      <w:docPartPr>
        <w:name w:val="C4C1A5A1FFA74DBF8882AA58B2BA25B2"/>
        <w:category>
          <w:name w:val="Algemeen"/>
          <w:gallery w:val="placeholder"/>
        </w:category>
        <w:types>
          <w:type w:val="bbPlcHdr"/>
        </w:types>
        <w:behaviors>
          <w:behavior w:val="content"/>
        </w:behaviors>
        <w:guid w:val="{5C9DDEEE-C7EB-4539-A258-CC0190FDECBC}"/>
      </w:docPartPr>
      <w:docPartBody>
        <w:p w:rsidR="0061697B" w:rsidRDefault="0061697B" w:rsidP="0061697B">
          <w:pPr>
            <w:pStyle w:val="C4C1A5A1FFA74DBF8882AA58B2BA25B2"/>
          </w:pPr>
          <w:r w:rsidRPr="00F87BE0">
            <w:rPr>
              <w:rStyle w:val="Tekstvantijdelijkeaanduiding"/>
            </w:rPr>
            <w:t>Choose an item.</w:t>
          </w:r>
        </w:p>
      </w:docPartBody>
    </w:docPart>
    <w:docPart>
      <w:docPartPr>
        <w:name w:val="11EEB12E0B7C423F96608ABCEE30D602"/>
        <w:category>
          <w:name w:val="Algemeen"/>
          <w:gallery w:val="placeholder"/>
        </w:category>
        <w:types>
          <w:type w:val="bbPlcHdr"/>
        </w:types>
        <w:behaviors>
          <w:behavior w:val="content"/>
        </w:behaviors>
        <w:guid w:val="{9FF09D96-98B4-47EF-A286-BBBD92EB5E43}"/>
      </w:docPartPr>
      <w:docPartBody>
        <w:p w:rsidR="0061697B" w:rsidRDefault="0061697B" w:rsidP="0061697B">
          <w:pPr>
            <w:pStyle w:val="11EEB12E0B7C423F96608ABCEE30D602"/>
          </w:pPr>
          <w:r w:rsidRPr="00F87BE0">
            <w:rPr>
              <w:rStyle w:val="Tekstvantijdelijkeaanduiding"/>
            </w:rPr>
            <w:t>Choose an item.</w:t>
          </w:r>
        </w:p>
      </w:docPartBody>
    </w:docPart>
    <w:docPart>
      <w:docPartPr>
        <w:name w:val="E9B28A2F4F3348C9A318E95E02A9B829"/>
        <w:category>
          <w:name w:val="Algemeen"/>
          <w:gallery w:val="placeholder"/>
        </w:category>
        <w:types>
          <w:type w:val="bbPlcHdr"/>
        </w:types>
        <w:behaviors>
          <w:behavior w:val="content"/>
        </w:behaviors>
        <w:guid w:val="{1B4FEF98-8292-40E0-944A-63501E38FE40}"/>
      </w:docPartPr>
      <w:docPartBody>
        <w:p w:rsidR="0061697B" w:rsidRDefault="0061697B" w:rsidP="0061697B">
          <w:pPr>
            <w:pStyle w:val="E9B28A2F4F3348C9A318E95E02A9B829"/>
          </w:pPr>
          <w:r w:rsidRPr="00F87BE0">
            <w:rPr>
              <w:rStyle w:val="Tekstvantijdelijkeaanduiding"/>
            </w:rPr>
            <w:t>Choose an item.</w:t>
          </w:r>
        </w:p>
      </w:docPartBody>
    </w:docPart>
    <w:docPart>
      <w:docPartPr>
        <w:name w:val="FC62C17E2D21440F919DA141C65E52C3"/>
        <w:category>
          <w:name w:val="Algemeen"/>
          <w:gallery w:val="placeholder"/>
        </w:category>
        <w:types>
          <w:type w:val="bbPlcHdr"/>
        </w:types>
        <w:behaviors>
          <w:behavior w:val="content"/>
        </w:behaviors>
        <w:guid w:val="{E45BF9C6-4666-44C8-8789-1491E1B990F7}"/>
      </w:docPartPr>
      <w:docPartBody>
        <w:p w:rsidR="0061697B" w:rsidRDefault="0061697B" w:rsidP="0061697B">
          <w:pPr>
            <w:pStyle w:val="FC62C17E2D21440F919DA141C65E52C3"/>
          </w:pPr>
          <w:r w:rsidRPr="00F87BE0">
            <w:rPr>
              <w:rStyle w:val="Tekstvantijdelijkeaanduiding"/>
            </w:rPr>
            <w:t>Choose an item.</w:t>
          </w:r>
        </w:p>
      </w:docPartBody>
    </w:docPart>
    <w:docPart>
      <w:docPartPr>
        <w:name w:val="69054FFA99244E8C92BDD455107B2A21"/>
        <w:category>
          <w:name w:val="Algemeen"/>
          <w:gallery w:val="placeholder"/>
        </w:category>
        <w:types>
          <w:type w:val="bbPlcHdr"/>
        </w:types>
        <w:behaviors>
          <w:behavior w:val="content"/>
        </w:behaviors>
        <w:guid w:val="{21A8B28C-D7E2-48D0-AF2B-22E91AE1BF06}"/>
      </w:docPartPr>
      <w:docPartBody>
        <w:p w:rsidR="0061697B" w:rsidRDefault="0061697B" w:rsidP="0061697B">
          <w:pPr>
            <w:pStyle w:val="69054FFA99244E8C92BDD455107B2A21"/>
          </w:pPr>
          <w:r w:rsidRPr="00F87BE0">
            <w:rPr>
              <w:rStyle w:val="Tekstvantijdelijkeaanduiding"/>
            </w:rPr>
            <w:t>Choose an item.</w:t>
          </w:r>
        </w:p>
      </w:docPartBody>
    </w:docPart>
    <w:docPart>
      <w:docPartPr>
        <w:name w:val="A981129D976C4B5FA236263AB6DBB77D"/>
        <w:category>
          <w:name w:val="Algemeen"/>
          <w:gallery w:val="placeholder"/>
        </w:category>
        <w:types>
          <w:type w:val="bbPlcHdr"/>
        </w:types>
        <w:behaviors>
          <w:behavior w:val="content"/>
        </w:behaviors>
        <w:guid w:val="{E0C55312-9765-46CE-9510-F84A26F94E99}"/>
      </w:docPartPr>
      <w:docPartBody>
        <w:p w:rsidR="0061697B" w:rsidRDefault="0061697B" w:rsidP="0061697B">
          <w:pPr>
            <w:pStyle w:val="A981129D976C4B5FA236263AB6DBB77D"/>
          </w:pPr>
          <w:r w:rsidRPr="00F87BE0">
            <w:rPr>
              <w:rStyle w:val="Tekstvantijdelijkeaanduiding"/>
            </w:rPr>
            <w:t>Choose an item.</w:t>
          </w:r>
        </w:p>
      </w:docPartBody>
    </w:docPart>
    <w:docPart>
      <w:docPartPr>
        <w:name w:val="34655E0686EA40EA9271F34CFE8C6341"/>
        <w:category>
          <w:name w:val="Algemeen"/>
          <w:gallery w:val="placeholder"/>
        </w:category>
        <w:types>
          <w:type w:val="bbPlcHdr"/>
        </w:types>
        <w:behaviors>
          <w:behavior w:val="content"/>
        </w:behaviors>
        <w:guid w:val="{F2BFC466-666D-434F-A143-B3E27BE7CAFC}"/>
      </w:docPartPr>
      <w:docPartBody>
        <w:p w:rsidR="0061697B" w:rsidRDefault="0061697B" w:rsidP="0061697B">
          <w:pPr>
            <w:pStyle w:val="34655E0686EA40EA9271F34CFE8C6341"/>
          </w:pPr>
          <w:r w:rsidRPr="00F87BE0">
            <w:rPr>
              <w:rStyle w:val="Tekstvantijdelijkeaanduiding"/>
            </w:rPr>
            <w:t>Choose an item.</w:t>
          </w:r>
        </w:p>
      </w:docPartBody>
    </w:docPart>
    <w:docPart>
      <w:docPartPr>
        <w:name w:val="878A7DADB5C54810AAB53CF5B8EC16F2"/>
        <w:category>
          <w:name w:val="Algemeen"/>
          <w:gallery w:val="placeholder"/>
        </w:category>
        <w:types>
          <w:type w:val="bbPlcHdr"/>
        </w:types>
        <w:behaviors>
          <w:behavior w:val="content"/>
        </w:behaviors>
        <w:guid w:val="{53F393FC-4245-476E-966B-580EA6DE87B4}"/>
      </w:docPartPr>
      <w:docPartBody>
        <w:p w:rsidR="0061697B" w:rsidRDefault="0061697B" w:rsidP="0061697B">
          <w:pPr>
            <w:pStyle w:val="878A7DADB5C54810AAB53CF5B8EC16F2"/>
          </w:pPr>
          <w:r w:rsidRPr="00F87BE0">
            <w:rPr>
              <w:rStyle w:val="Tekstvantijdelijkeaanduiding"/>
            </w:rPr>
            <w:t>Choose an item.</w:t>
          </w:r>
        </w:p>
      </w:docPartBody>
    </w:docPart>
    <w:docPart>
      <w:docPartPr>
        <w:name w:val="7C2A7A73F8F647A18EA2F6AD5A80A923"/>
        <w:category>
          <w:name w:val="Algemeen"/>
          <w:gallery w:val="placeholder"/>
        </w:category>
        <w:types>
          <w:type w:val="bbPlcHdr"/>
        </w:types>
        <w:behaviors>
          <w:behavior w:val="content"/>
        </w:behaviors>
        <w:guid w:val="{544B5D60-EE7F-4070-843A-1B35DB9305FA}"/>
      </w:docPartPr>
      <w:docPartBody>
        <w:p w:rsidR="0061697B" w:rsidRDefault="0061697B" w:rsidP="0061697B">
          <w:pPr>
            <w:pStyle w:val="7C2A7A73F8F647A18EA2F6AD5A80A923"/>
          </w:pPr>
          <w:r w:rsidRPr="00F87BE0">
            <w:rPr>
              <w:rStyle w:val="Tekstvantijdelijkeaanduiding"/>
            </w:rPr>
            <w:t>Choose an item.</w:t>
          </w:r>
        </w:p>
      </w:docPartBody>
    </w:docPart>
    <w:docPart>
      <w:docPartPr>
        <w:name w:val="B2FB8C10AFE140B9951AA042F2C886C7"/>
        <w:category>
          <w:name w:val="Algemeen"/>
          <w:gallery w:val="placeholder"/>
        </w:category>
        <w:types>
          <w:type w:val="bbPlcHdr"/>
        </w:types>
        <w:behaviors>
          <w:behavior w:val="content"/>
        </w:behaviors>
        <w:guid w:val="{09EA44D5-9084-44C6-ADBD-A02093A71DFA}"/>
      </w:docPartPr>
      <w:docPartBody>
        <w:p w:rsidR="0061697B" w:rsidRDefault="0061697B" w:rsidP="0061697B">
          <w:pPr>
            <w:pStyle w:val="B2FB8C10AFE140B9951AA042F2C886C7"/>
          </w:pPr>
          <w:r w:rsidRPr="00F87BE0">
            <w:rPr>
              <w:rStyle w:val="Tekstvantijdelijkeaanduiding"/>
            </w:rPr>
            <w:t>Choose an item.</w:t>
          </w:r>
        </w:p>
      </w:docPartBody>
    </w:docPart>
    <w:docPart>
      <w:docPartPr>
        <w:name w:val="5C0CB0E8B9E843928BC68F3C4B15B3F9"/>
        <w:category>
          <w:name w:val="Algemeen"/>
          <w:gallery w:val="placeholder"/>
        </w:category>
        <w:types>
          <w:type w:val="bbPlcHdr"/>
        </w:types>
        <w:behaviors>
          <w:behavior w:val="content"/>
        </w:behaviors>
        <w:guid w:val="{90BC6441-DC67-45DD-9518-99434D250644}"/>
      </w:docPartPr>
      <w:docPartBody>
        <w:p w:rsidR="0061697B" w:rsidRDefault="0061697B" w:rsidP="0061697B">
          <w:pPr>
            <w:pStyle w:val="5C0CB0E8B9E843928BC68F3C4B15B3F9"/>
          </w:pPr>
          <w:r w:rsidRPr="00F87BE0">
            <w:rPr>
              <w:rStyle w:val="Tekstvantijdelijkeaanduiding"/>
            </w:rPr>
            <w:t>Choose an item.</w:t>
          </w:r>
        </w:p>
      </w:docPartBody>
    </w:docPart>
    <w:docPart>
      <w:docPartPr>
        <w:name w:val="F914D0F042854256B842772F0839E9F5"/>
        <w:category>
          <w:name w:val="Algemeen"/>
          <w:gallery w:val="placeholder"/>
        </w:category>
        <w:types>
          <w:type w:val="bbPlcHdr"/>
        </w:types>
        <w:behaviors>
          <w:behavior w:val="content"/>
        </w:behaviors>
        <w:guid w:val="{EFC977F5-FFE5-4A55-B335-E636839D520C}"/>
      </w:docPartPr>
      <w:docPartBody>
        <w:p w:rsidR="0061697B" w:rsidRDefault="0061697B" w:rsidP="0061697B">
          <w:pPr>
            <w:pStyle w:val="F914D0F042854256B842772F0839E9F5"/>
          </w:pPr>
          <w:r w:rsidRPr="00F87BE0">
            <w:rPr>
              <w:rStyle w:val="Tekstvantijdelijkeaanduiding"/>
            </w:rPr>
            <w:t>Choose an item.</w:t>
          </w:r>
        </w:p>
      </w:docPartBody>
    </w:docPart>
    <w:docPart>
      <w:docPartPr>
        <w:name w:val="B65751F442AC4FA89933E4BCA7669C4D"/>
        <w:category>
          <w:name w:val="Algemeen"/>
          <w:gallery w:val="placeholder"/>
        </w:category>
        <w:types>
          <w:type w:val="bbPlcHdr"/>
        </w:types>
        <w:behaviors>
          <w:behavior w:val="content"/>
        </w:behaviors>
        <w:guid w:val="{0F647BA9-DA3C-4C5D-A06D-C318F7D7CA00}"/>
      </w:docPartPr>
      <w:docPartBody>
        <w:p w:rsidR="0061697B" w:rsidRDefault="0061697B" w:rsidP="0061697B">
          <w:pPr>
            <w:pStyle w:val="B65751F442AC4FA89933E4BCA7669C4D"/>
          </w:pPr>
          <w:r w:rsidRPr="00F87BE0">
            <w:rPr>
              <w:rStyle w:val="Tekstvantijdelijkeaanduiding"/>
            </w:rPr>
            <w:t>Choose an item.</w:t>
          </w:r>
        </w:p>
      </w:docPartBody>
    </w:docPart>
    <w:docPart>
      <w:docPartPr>
        <w:name w:val="D4434E4B5A5748E0BE0B198F074866FD"/>
        <w:category>
          <w:name w:val="Algemeen"/>
          <w:gallery w:val="placeholder"/>
        </w:category>
        <w:types>
          <w:type w:val="bbPlcHdr"/>
        </w:types>
        <w:behaviors>
          <w:behavior w:val="content"/>
        </w:behaviors>
        <w:guid w:val="{EA857AA4-9215-41FC-93C0-EE4E72733233}"/>
      </w:docPartPr>
      <w:docPartBody>
        <w:p w:rsidR="0061697B" w:rsidRDefault="0061697B" w:rsidP="0061697B">
          <w:pPr>
            <w:pStyle w:val="D4434E4B5A5748E0BE0B198F074866FD"/>
          </w:pPr>
          <w:r w:rsidRPr="00F87BE0">
            <w:rPr>
              <w:rStyle w:val="Tekstvantijdelijkeaanduiding"/>
            </w:rPr>
            <w:t>Choose an item.</w:t>
          </w:r>
        </w:p>
      </w:docPartBody>
    </w:docPart>
    <w:docPart>
      <w:docPartPr>
        <w:name w:val="648949A96B624E6790F6AC37D8E7EC1E"/>
        <w:category>
          <w:name w:val="Algemeen"/>
          <w:gallery w:val="placeholder"/>
        </w:category>
        <w:types>
          <w:type w:val="bbPlcHdr"/>
        </w:types>
        <w:behaviors>
          <w:behavior w:val="content"/>
        </w:behaviors>
        <w:guid w:val="{FF6DD358-2CB3-4BE2-B658-19C0A3F4C68B}"/>
      </w:docPartPr>
      <w:docPartBody>
        <w:p w:rsidR="0061697B" w:rsidRDefault="0061697B" w:rsidP="0061697B">
          <w:pPr>
            <w:pStyle w:val="648949A96B624E6790F6AC37D8E7EC1E"/>
          </w:pPr>
          <w:r w:rsidRPr="00F87BE0">
            <w:rPr>
              <w:rStyle w:val="Tekstvantijdelijkeaanduiding"/>
            </w:rPr>
            <w:t>Choose an item.</w:t>
          </w:r>
        </w:p>
      </w:docPartBody>
    </w:docPart>
    <w:docPart>
      <w:docPartPr>
        <w:name w:val="D3BEF26980D94561A6EF950AA38BAA61"/>
        <w:category>
          <w:name w:val="Algemeen"/>
          <w:gallery w:val="placeholder"/>
        </w:category>
        <w:types>
          <w:type w:val="bbPlcHdr"/>
        </w:types>
        <w:behaviors>
          <w:behavior w:val="content"/>
        </w:behaviors>
        <w:guid w:val="{B2F7CC9F-C709-49E7-AB9A-B9FADED7BFF0}"/>
      </w:docPartPr>
      <w:docPartBody>
        <w:p w:rsidR="0061697B" w:rsidRDefault="0061697B" w:rsidP="0061697B">
          <w:pPr>
            <w:pStyle w:val="D3BEF26980D94561A6EF950AA38BAA61"/>
          </w:pPr>
          <w:r w:rsidRPr="00F87BE0">
            <w:rPr>
              <w:rStyle w:val="Tekstvantijdelijkeaanduiding"/>
            </w:rPr>
            <w:t>Choose an item.</w:t>
          </w:r>
        </w:p>
      </w:docPartBody>
    </w:docPart>
    <w:docPart>
      <w:docPartPr>
        <w:name w:val="AD79F96CAA914C0398AC64C97DD97181"/>
        <w:category>
          <w:name w:val="Algemeen"/>
          <w:gallery w:val="placeholder"/>
        </w:category>
        <w:types>
          <w:type w:val="bbPlcHdr"/>
        </w:types>
        <w:behaviors>
          <w:behavior w:val="content"/>
        </w:behaviors>
        <w:guid w:val="{D3912886-5B99-4B99-9E81-B7801866DEA5}"/>
      </w:docPartPr>
      <w:docPartBody>
        <w:p w:rsidR="00F32C8D" w:rsidRDefault="0061697B" w:rsidP="0061697B">
          <w:pPr>
            <w:pStyle w:val="AD79F96CAA914C0398AC64C97DD97181"/>
          </w:pPr>
          <w:r w:rsidRPr="003A71FA">
            <w:rPr>
              <w:rStyle w:val="Tekstvantijdelijkeaanduiding"/>
            </w:rPr>
            <w:t>Choose an item.</w:t>
          </w:r>
        </w:p>
      </w:docPartBody>
    </w:docPart>
    <w:docPart>
      <w:docPartPr>
        <w:name w:val="114750A5122A4FCCB9A65EE750949993"/>
        <w:category>
          <w:name w:val="Algemeen"/>
          <w:gallery w:val="placeholder"/>
        </w:category>
        <w:types>
          <w:type w:val="bbPlcHdr"/>
        </w:types>
        <w:behaviors>
          <w:behavior w:val="content"/>
        </w:behaviors>
        <w:guid w:val="{A0A888E4-7EBA-45B9-9139-6BCFD41922B0}"/>
      </w:docPartPr>
      <w:docPartBody>
        <w:p w:rsidR="00F32C8D" w:rsidRDefault="0061697B" w:rsidP="0061697B">
          <w:pPr>
            <w:pStyle w:val="114750A5122A4FCCB9A65EE750949993"/>
          </w:pPr>
          <w:r w:rsidRPr="003A71FA">
            <w:rPr>
              <w:rStyle w:val="Tekstvantijdelijkeaanduiding"/>
            </w:rPr>
            <w:t>Choose an item.</w:t>
          </w:r>
        </w:p>
      </w:docPartBody>
    </w:docPart>
    <w:docPart>
      <w:docPartPr>
        <w:name w:val="3EFA07F9985041FA815D04442DF4E6B1"/>
        <w:category>
          <w:name w:val="Algemeen"/>
          <w:gallery w:val="placeholder"/>
        </w:category>
        <w:types>
          <w:type w:val="bbPlcHdr"/>
        </w:types>
        <w:behaviors>
          <w:behavior w:val="content"/>
        </w:behaviors>
        <w:guid w:val="{D180158D-810E-439F-855A-6878A6980D13}"/>
      </w:docPartPr>
      <w:docPartBody>
        <w:p w:rsidR="00F32C8D" w:rsidRDefault="0061697B" w:rsidP="0061697B">
          <w:pPr>
            <w:pStyle w:val="3EFA07F9985041FA815D04442DF4E6B1"/>
          </w:pPr>
          <w:r w:rsidRPr="003A71FA">
            <w:rPr>
              <w:rStyle w:val="Tekstvantijdelijkeaanduiding"/>
            </w:rPr>
            <w:t>Choose an item.</w:t>
          </w:r>
        </w:p>
      </w:docPartBody>
    </w:docPart>
    <w:docPart>
      <w:docPartPr>
        <w:name w:val="CBC333BB4BE34710AEFB30931878CAEE"/>
        <w:category>
          <w:name w:val="Algemeen"/>
          <w:gallery w:val="placeholder"/>
        </w:category>
        <w:types>
          <w:type w:val="bbPlcHdr"/>
        </w:types>
        <w:behaviors>
          <w:behavior w:val="content"/>
        </w:behaviors>
        <w:guid w:val="{EDA3F95A-F7D2-44CE-849C-FE8A8EB3059A}"/>
      </w:docPartPr>
      <w:docPartBody>
        <w:p w:rsidR="00F32C8D" w:rsidRDefault="0061697B" w:rsidP="0061697B">
          <w:pPr>
            <w:pStyle w:val="CBC333BB4BE34710AEFB30931878CAEE"/>
          </w:pPr>
          <w:r w:rsidRPr="003A71FA">
            <w:rPr>
              <w:rStyle w:val="Tekstvantijdelijkeaanduiding"/>
            </w:rPr>
            <w:t>Choose an item.</w:t>
          </w:r>
        </w:p>
      </w:docPartBody>
    </w:docPart>
    <w:docPart>
      <w:docPartPr>
        <w:name w:val="3BF992688177434E8D90ED2A29885769"/>
        <w:category>
          <w:name w:val="Algemeen"/>
          <w:gallery w:val="placeholder"/>
        </w:category>
        <w:types>
          <w:type w:val="bbPlcHdr"/>
        </w:types>
        <w:behaviors>
          <w:behavior w:val="content"/>
        </w:behaviors>
        <w:guid w:val="{3F96BF3E-4674-4A61-8671-AC5D06AF8701}"/>
      </w:docPartPr>
      <w:docPartBody>
        <w:p w:rsidR="00F32C8D" w:rsidRDefault="0061697B" w:rsidP="0061697B">
          <w:pPr>
            <w:pStyle w:val="3BF992688177434E8D90ED2A29885769"/>
          </w:pPr>
          <w:r w:rsidRPr="003A71FA">
            <w:rPr>
              <w:rStyle w:val="Tekstvantijdelijkeaanduiding"/>
            </w:rPr>
            <w:t>Choose an item.</w:t>
          </w:r>
        </w:p>
      </w:docPartBody>
    </w:docPart>
    <w:docPart>
      <w:docPartPr>
        <w:name w:val="8ACF11EBCCA742DAB4B70A9D863582DD"/>
        <w:category>
          <w:name w:val="Algemeen"/>
          <w:gallery w:val="placeholder"/>
        </w:category>
        <w:types>
          <w:type w:val="bbPlcHdr"/>
        </w:types>
        <w:behaviors>
          <w:behavior w:val="content"/>
        </w:behaviors>
        <w:guid w:val="{574BF170-FEC0-42C6-ABD0-BAA55683E430}"/>
      </w:docPartPr>
      <w:docPartBody>
        <w:p w:rsidR="00F32C8D" w:rsidRDefault="0061697B" w:rsidP="0061697B">
          <w:pPr>
            <w:pStyle w:val="8ACF11EBCCA742DAB4B70A9D863582DD"/>
          </w:pPr>
          <w:r w:rsidRPr="003A71FA">
            <w:rPr>
              <w:rStyle w:val="Tekstvantijdelijkeaanduiding"/>
            </w:rPr>
            <w:t>Choose an item.</w:t>
          </w:r>
        </w:p>
      </w:docPartBody>
    </w:docPart>
    <w:docPart>
      <w:docPartPr>
        <w:name w:val="E7AF13247CA249439C943EA160E6123E"/>
        <w:category>
          <w:name w:val="Algemeen"/>
          <w:gallery w:val="placeholder"/>
        </w:category>
        <w:types>
          <w:type w:val="bbPlcHdr"/>
        </w:types>
        <w:behaviors>
          <w:behavior w:val="content"/>
        </w:behaviors>
        <w:guid w:val="{668801A7-5442-472F-A9DB-5A755F3E4159}"/>
      </w:docPartPr>
      <w:docPartBody>
        <w:p w:rsidR="00F32C8D" w:rsidRDefault="0061697B" w:rsidP="0061697B">
          <w:pPr>
            <w:pStyle w:val="E7AF13247CA249439C943EA160E6123E"/>
          </w:pPr>
          <w:r w:rsidRPr="003A71FA">
            <w:rPr>
              <w:rStyle w:val="Tekstvantijdelijkeaanduiding"/>
            </w:rPr>
            <w:t>Choose an item.</w:t>
          </w:r>
        </w:p>
      </w:docPartBody>
    </w:docPart>
    <w:docPart>
      <w:docPartPr>
        <w:name w:val="07BB9CD8BF7147E4A5DDBBD55300B880"/>
        <w:category>
          <w:name w:val="Algemeen"/>
          <w:gallery w:val="placeholder"/>
        </w:category>
        <w:types>
          <w:type w:val="bbPlcHdr"/>
        </w:types>
        <w:behaviors>
          <w:behavior w:val="content"/>
        </w:behaviors>
        <w:guid w:val="{35DD31B5-0E68-46D2-8D57-8DDB6E96BF2B}"/>
      </w:docPartPr>
      <w:docPartBody>
        <w:p w:rsidR="00F32C8D" w:rsidRDefault="0061697B" w:rsidP="0061697B">
          <w:pPr>
            <w:pStyle w:val="07BB9CD8BF7147E4A5DDBBD55300B880"/>
          </w:pPr>
          <w:r w:rsidRPr="003A71FA">
            <w:rPr>
              <w:rStyle w:val="Tekstvantijdelijkeaanduiding"/>
            </w:rPr>
            <w:t>Choose an item.</w:t>
          </w:r>
        </w:p>
      </w:docPartBody>
    </w:docPart>
    <w:docPart>
      <w:docPartPr>
        <w:name w:val="1A47BA21AFE04390B29D02824DC31FAC"/>
        <w:category>
          <w:name w:val="Algemeen"/>
          <w:gallery w:val="placeholder"/>
        </w:category>
        <w:types>
          <w:type w:val="bbPlcHdr"/>
        </w:types>
        <w:behaviors>
          <w:behavior w:val="content"/>
        </w:behaviors>
        <w:guid w:val="{E44230A3-921A-408F-B985-B261F427542A}"/>
      </w:docPartPr>
      <w:docPartBody>
        <w:p w:rsidR="00F32C8D" w:rsidRDefault="0061697B" w:rsidP="0061697B">
          <w:pPr>
            <w:pStyle w:val="1A47BA21AFE04390B29D02824DC31FAC"/>
          </w:pPr>
          <w:r w:rsidRPr="003A71FA">
            <w:rPr>
              <w:rStyle w:val="Tekstvantijdelijkeaanduiding"/>
            </w:rPr>
            <w:t>Choose an item.</w:t>
          </w:r>
        </w:p>
      </w:docPartBody>
    </w:docPart>
    <w:docPart>
      <w:docPartPr>
        <w:name w:val="4D30722CAC084A179383201E27852899"/>
        <w:category>
          <w:name w:val="Algemeen"/>
          <w:gallery w:val="placeholder"/>
        </w:category>
        <w:types>
          <w:type w:val="bbPlcHdr"/>
        </w:types>
        <w:behaviors>
          <w:behavior w:val="content"/>
        </w:behaviors>
        <w:guid w:val="{046B3B1B-7EC2-4010-8332-9058366FD695}"/>
      </w:docPartPr>
      <w:docPartBody>
        <w:p w:rsidR="00F32C8D" w:rsidRDefault="0061697B" w:rsidP="0061697B">
          <w:pPr>
            <w:pStyle w:val="4D30722CAC084A179383201E27852899"/>
          </w:pPr>
          <w:r w:rsidRPr="003A71FA">
            <w:rPr>
              <w:rStyle w:val="Tekstvantijdelijkeaanduiding"/>
            </w:rPr>
            <w:t>Choose an item.</w:t>
          </w:r>
        </w:p>
      </w:docPartBody>
    </w:docPart>
    <w:docPart>
      <w:docPartPr>
        <w:name w:val="424648DE84CF413187787193F259D8B9"/>
        <w:category>
          <w:name w:val="Algemeen"/>
          <w:gallery w:val="placeholder"/>
        </w:category>
        <w:types>
          <w:type w:val="bbPlcHdr"/>
        </w:types>
        <w:behaviors>
          <w:behavior w:val="content"/>
        </w:behaviors>
        <w:guid w:val="{828D067B-2313-4D96-97D4-A0AA47C4D03E}"/>
      </w:docPartPr>
      <w:docPartBody>
        <w:p w:rsidR="00F32C8D" w:rsidRDefault="0061697B" w:rsidP="0061697B">
          <w:pPr>
            <w:pStyle w:val="424648DE84CF413187787193F259D8B9"/>
          </w:pPr>
          <w:r w:rsidRPr="003A71FA">
            <w:rPr>
              <w:rStyle w:val="Tekstvantijdelijkeaanduiding"/>
            </w:rPr>
            <w:t>Choose an item.</w:t>
          </w:r>
        </w:p>
      </w:docPartBody>
    </w:docPart>
    <w:docPart>
      <w:docPartPr>
        <w:name w:val="782E1253DB3B48DBB2EEE62183535148"/>
        <w:category>
          <w:name w:val="Algemeen"/>
          <w:gallery w:val="placeholder"/>
        </w:category>
        <w:types>
          <w:type w:val="bbPlcHdr"/>
        </w:types>
        <w:behaviors>
          <w:behavior w:val="content"/>
        </w:behaviors>
        <w:guid w:val="{62133E14-D973-45BC-A46B-60503BC6E674}"/>
      </w:docPartPr>
      <w:docPartBody>
        <w:p w:rsidR="00F32C8D" w:rsidRDefault="0061697B" w:rsidP="0061697B">
          <w:pPr>
            <w:pStyle w:val="782E1253DB3B48DBB2EEE62183535148"/>
          </w:pPr>
          <w:r w:rsidRPr="003A71FA">
            <w:rPr>
              <w:rStyle w:val="Tekstvantijdelijkeaanduiding"/>
            </w:rPr>
            <w:t>Choose an item.</w:t>
          </w:r>
        </w:p>
      </w:docPartBody>
    </w:docPart>
    <w:docPart>
      <w:docPartPr>
        <w:name w:val="946A3EA849754168B618334AF56D3FC4"/>
        <w:category>
          <w:name w:val="Algemeen"/>
          <w:gallery w:val="placeholder"/>
        </w:category>
        <w:types>
          <w:type w:val="bbPlcHdr"/>
        </w:types>
        <w:behaviors>
          <w:behavior w:val="content"/>
        </w:behaviors>
        <w:guid w:val="{F0B77031-7824-4739-9831-A036BA348042}"/>
      </w:docPartPr>
      <w:docPartBody>
        <w:p w:rsidR="00F32C8D" w:rsidRDefault="0061697B" w:rsidP="0061697B">
          <w:pPr>
            <w:pStyle w:val="946A3EA849754168B618334AF56D3FC4"/>
          </w:pPr>
          <w:r w:rsidRPr="003A71FA">
            <w:rPr>
              <w:rStyle w:val="Tekstvantijdelijkeaanduiding"/>
            </w:rPr>
            <w:t>Choose an item.</w:t>
          </w:r>
        </w:p>
      </w:docPartBody>
    </w:docPart>
    <w:docPart>
      <w:docPartPr>
        <w:name w:val="2112B451F8B843799716D7129D61189F"/>
        <w:category>
          <w:name w:val="Algemeen"/>
          <w:gallery w:val="placeholder"/>
        </w:category>
        <w:types>
          <w:type w:val="bbPlcHdr"/>
        </w:types>
        <w:behaviors>
          <w:behavior w:val="content"/>
        </w:behaviors>
        <w:guid w:val="{61CC2011-FCAD-4A35-B036-80E3366553E0}"/>
      </w:docPartPr>
      <w:docPartBody>
        <w:p w:rsidR="00F32C8D" w:rsidRDefault="00F32C8D" w:rsidP="00F32C8D">
          <w:pPr>
            <w:pStyle w:val="2112B451F8B843799716D7129D61189F"/>
          </w:pPr>
          <w:r w:rsidRPr="00F87BE0">
            <w:rPr>
              <w:rStyle w:val="Tekstvantijdelijkeaanduiding"/>
            </w:rPr>
            <w:t>Choose an item.</w:t>
          </w:r>
        </w:p>
      </w:docPartBody>
    </w:docPart>
    <w:docPart>
      <w:docPartPr>
        <w:name w:val="C6B80555280B49C4BAF553D419E2F042"/>
        <w:category>
          <w:name w:val="Algemeen"/>
          <w:gallery w:val="placeholder"/>
        </w:category>
        <w:types>
          <w:type w:val="bbPlcHdr"/>
        </w:types>
        <w:behaviors>
          <w:behavior w:val="content"/>
        </w:behaviors>
        <w:guid w:val="{C9981D83-1F28-45D7-BE80-AD1A69B1F8EE}"/>
      </w:docPartPr>
      <w:docPartBody>
        <w:p w:rsidR="00F32C8D" w:rsidRDefault="00F32C8D" w:rsidP="00F32C8D">
          <w:pPr>
            <w:pStyle w:val="C6B80555280B49C4BAF553D419E2F042"/>
          </w:pPr>
          <w:r w:rsidRPr="00F87BE0">
            <w:rPr>
              <w:rStyle w:val="Tekstvantijdelijkeaanduiding"/>
            </w:rPr>
            <w:t>Choose an item.</w:t>
          </w:r>
        </w:p>
      </w:docPartBody>
    </w:docPart>
    <w:docPart>
      <w:docPartPr>
        <w:name w:val="B7428A11728D43A19AD9865A73F6C3CD"/>
        <w:category>
          <w:name w:val="Algemeen"/>
          <w:gallery w:val="placeholder"/>
        </w:category>
        <w:types>
          <w:type w:val="bbPlcHdr"/>
        </w:types>
        <w:behaviors>
          <w:behavior w:val="content"/>
        </w:behaviors>
        <w:guid w:val="{D4F66C85-A083-4CEF-9926-07D7896A62BB}"/>
      </w:docPartPr>
      <w:docPartBody>
        <w:p w:rsidR="00F32C8D" w:rsidRDefault="00F32C8D" w:rsidP="00F32C8D">
          <w:pPr>
            <w:pStyle w:val="B7428A11728D43A19AD9865A73F6C3CD"/>
          </w:pPr>
          <w:r w:rsidRPr="00F87BE0">
            <w:rPr>
              <w:rStyle w:val="Tekstvantijdelijkeaanduiding"/>
            </w:rPr>
            <w:t>Choose an item.</w:t>
          </w:r>
        </w:p>
      </w:docPartBody>
    </w:docPart>
    <w:docPart>
      <w:docPartPr>
        <w:name w:val="4CA54E631ECD490FA047F991EFB257CD"/>
        <w:category>
          <w:name w:val="Algemeen"/>
          <w:gallery w:val="placeholder"/>
        </w:category>
        <w:types>
          <w:type w:val="bbPlcHdr"/>
        </w:types>
        <w:behaviors>
          <w:behavior w:val="content"/>
        </w:behaviors>
        <w:guid w:val="{B5788F64-634C-4859-B3AD-56F83CA6174A}"/>
      </w:docPartPr>
      <w:docPartBody>
        <w:p w:rsidR="00F32C8D" w:rsidRDefault="00F32C8D" w:rsidP="00F32C8D">
          <w:pPr>
            <w:pStyle w:val="4CA54E631ECD490FA047F991EFB257CD"/>
          </w:pPr>
          <w:r w:rsidRPr="00F87BE0">
            <w:rPr>
              <w:rStyle w:val="Tekstvantijdelijkeaanduiding"/>
            </w:rPr>
            <w:t>Choose an item.</w:t>
          </w:r>
        </w:p>
      </w:docPartBody>
    </w:docPart>
    <w:docPart>
      <w:docPartPr>
        <w:name w:val="4C726F7F456049A28750F5E8A041F680"/>
        <w:category>
          <w:name w:val="Algemeen"/>
          <w:gallery w:val="placeholder"/>
        </w:category>
        <w:types>
          <w:type w:val="bbPlcHdr"/>
        </w:types>
        <w:behaviors>
          <w:behavior w:val="content"/>
        </w:behaviors>
        <w:guid w:val="{CFF342BF-18F2-4A25-9107-EF1863EA4427}"/>
      </w:docPartPr>
      <w:docPartBody>
        <w:p w:rsidR="00F32C8D" w:rsidRDefault="00F32C8D" w:rsidP="00F32C8D">
          <w:pPr>
            <w:pStyle w:val="4C726F7F456049A28750F5E8A041F680"/>
          </w:pPr>
          <w:r w:rsidRPr="00F87BE0">
            <w:rPr>
              <w:rStyle w:val="Tekstvantijdelijkeaanduiding"/>
            </w:rPr>
            <w:t>Choose an item.</w:t>
          </w:r>
        </w:p>
      </w:docPartBody>
    </w:docPart>
    <w:docPart>
      <w:docPartPr>
        <w:name w:val="89CA86032ECD4A46AF6B491B320CA19D"/>
        <w:category>
          <w:name w:val="Algemeen"/>
          <w:gallery w:val="placeholder"/>
        </w:category>
        <w:types>
          <w:type w:val="bbPlcHdr"/>
        </w:types>
        <w:behaviors>
          <w:behavior w:val="content"/>
        </w:behaviors>
        <w:guid w:val="{B00E4C57-E1F1-455F-91F9-5C0E7373131A}"/>
      </w:docPartPr>
      <w:docPartBody>
        <w:p w:rsidR="00F32C8D" w:rsidRDefault="00F32C8D" w:rsidP="00F32C8D">
          <w:pPr>
            <w:pStyle w:val="89CA86032ECD4A46AF6B491B320CA19D"/>
          </w:pPr>
          <w:r w:rsidRPr="00F87BE0">
            <w:rPr>
              <w:rStyle w:val="Tekstvantijdelijkeaanduiding"/>
            </w:rPr>
            <w:t>Choose an item.</w:t>
          </w:r>
        </w:p>
      </w:docPartBody>
    </w:docPart>
    <w:docPart>
      <w:docPartPr>
        <w:name w:val="33FD7848FF9348D782E3B38054FE3D19"/>
        <w:category>
          <w:name w:val="Algemeen"/>
          <w:gallery w:val="placeholder"/>
        </w:category>
        <w:types>
          <w:type w:val="bbPlcHdr"/>
        </w:types>
        <w:behaviors>
          <w:behavior w:val="content"/>
        </w:behaviors>
        <w:guid w:val="{A709BDF3-7789-4253-BC84-22B128A25055}"/>
      </w:docPartPr>
      <w:docPartBody>
        <w:p w:rsidR="00F32C8D" w:rsidRDefault="00F32C8D" w:rsidP="00F32C8D">
          <w:pPr>
            <w:pStyle w:val="33FD7848FF9348D782E3B38054FE3D19"/>
          </w:pPr>
          <w:r w:rsidRPr="00F87BE0">
            <w:rPr>
              <w:rStyle w:val="Tekstvantijdelijkeaanduiding"/>
            </w:rPr>
            <w:t>Choose an item.</w:t>
          </w:r>
        </w:p>
      </w:docPartBody>
    </w:docPart>
    <w:docPart>
      <w:docPartPr>
        <w:name w:val="AC2192B7F1F847CB80BD320342FF7F74"/>
        <w:category>
          <w:name w:val="Algemeen"/>
          <w:gallery w:val="placeholder"/>
        </w:category>
        <w:types>
          <w:type w:val="bbPlcHdr"/>
        </w:types>
        <w:behaviors>
          <w:behavior w:val="content"/>
        </w:behaviors>
        <w:guid w:val="{E7CB13FC-4246-4CCD-B776-1FFC3C47945C}"/>
      </w:docPartPr>
      <w:docPartBody>
        <w:p w:rsidR="00F32C8D" w:rsidRDefault="00F32C8D" w:rsidP="00F32C8D">
          <w:pPr>
            <w:pStyle w:val="AC2192B7F1F847CB80BD320342FF7F74"/>
          </w:pPr>
          <w:r w:rsidRPr="00F87BE0">
            <w:rPr>
              <w:rStyle w:val="Tekstvantijdelijkeaanduiding"/>
            </w:rPr>
            <w:t>Choose an item.</w:t>
          </w:r>
        </w:p>
      </w:docPartBody>
    </w:docPart>
    <w:docPart>
      <w:docPartPr>
        <w:name w:val="1C8894492B4E49D786FA35417928B398"/>
        <w:category>
          <w:name w:val="Algemeen"/>
          <w:gallery w:val="placeholder"/>
        </w:category>
        <w:types>
          <w:type w:val="bbPlcHdr"/>
        </w:types>
        <w:behaviors>
          <w:behavior w:val="content"/>
        </w:behaviors>
        <w:guid w:val="{346AF497-744F-4912-99E7-57EB1D470BBF}"/>
      </w:docPartPr>
      <w:docPartBody>
        <w:p w:rsidR="00F32C8D" w:rsidRDefault="00F32C8D" w:rsidP="00F32C8D">
          <w:pPr>
            <w:pStyle w:val="1C8894492B4E49D786FA35417928B398"/>
          </w:pPr>
          <w:r w:rsidRPr="00F87BE0">
            <w:rPr>
              <w:rStyle w:val="Tekstvantijdelijkeaanduiding"/>
            </w:rPr>
            <w:t>Choose an item.</w:t>
          </w:r>
        </w:p>
      </w:docPartBody>
    </w:docPart>
    <w:docPart>
      <w:docPartPr>
        <w:name w:val="54FE8E1200454D66B73A277277DE2CFB"/>
        <w:category>
          <w:name w:val="Algemeen"/>
          <w:gallery w:val="placeholder"/>
        </w:category>
        <w:types>
          <w:type w:val="bbPlcHdr"/>
        </w:types>
        <w:behaviors>
          <w:behavior w:val="content"/>
        </w:behaviors>
        <w:guid w:val="{6442BB94-0836-4B21-A143-698155F7F784}"/>
      </w:docPartPr>
      <w:docPartBody>
        <w:p w:rsidR="00F32C8D" w:rsidRDefault="00F32C8D" w:rsidP="00F32C8D">
          <w:pPr>
            <w:pStyle w:val="54FE8E1200454D66B73A277277DE2CFB"/>
          </w:pPr>
          <w:r w:rsidRPr="00F87BE0">
            <w:rPr>
              <w:rStyle w:val="Tekstvantijdelijkeaanduiding"/>
            </w:rPr>
            <w:t>Choose an item.</w:t>
          </w:r>
        </w:p>
      </w:docPartBody>
    </w:docPart>
    <w:docPart>
      <w:docPartPr>
        <w:name w:val="389A4A8CC7474C7783556CD715DA37C5"/>
        <w:category>
          <w:name w:val="Algemeen"/>
          <w:gallery w:val="placeholder"/>
        </w:category>
        <w:types>
          <w:type w:val="bbPlcHdr"/>
        </w:types>
        <w:behaviors>
          <w:behavior w:val="content"/>
        </w:behaviors>
        <w:guid w:val="{5A3C5D67-6E7E-4447-AEAA-7586804DE8F1}"/>
      </w:docPartPr>
      <w:docPartBody>
        <w:p w:rsidR="00F32C8D" w:rsidRDefault="00F32C8D" w:rsidP="00F32C8D">
          <w:pPr>
            <w:pStyle w:val="389A4A8CC7474C7783556CD715DA37C5"/>
          </w:pPr>
          <w:r w:rsidRPr="00F87BE0">
            <w:rPr>
              <w:rStyle w:val="Tekstvantijdelijkeaanduiding"/>
            </w:rPr>
            <w:t>Choose an item.</w:t>
          </w:r>
        </w:p>
      </w:docPartBody>
    </w:docPart>
    <w:docPart>
      <w:docPartPr>
        <w:name w:val="B9182FF6E9CF41BF8867D531FC997185"/>
        <w:category>
          <w:name w:val="Algemeen"/>
          <w:gallery w:val="placeholder"/>
        </w:category>
        <w:types>
          <w:type w:val="bbPlcHdr"/>
        </w:types>
        <w:behaviors>
          <w:behavior w:val="content"/>
        </w:behaviors>
        <w:guid w:val="{7D85ECD6-38B3-4129-ADB4-D265A12B88B0}"/>
      </w:docPartPr>
      <w:docPartBody>
        <w:p w:rsidR="00F32C8D" w:rsidRDefault="00F32C8D" w:rsidP="00F32C8D">
          <w:pPr>
            <w:pStyle w:val="B9182FF6E9CF41BF8867D531FC997185"/>
          </w:pPr>
          <w:r w:rsidRPr="00F87BE0">
            <w:rPr>
              <w:rStyle w:val="Tekstvantijdelijkeaanduiding"/>
            </w:rPr>
            <w:t>Choose an item.</w:t>
          </w:r>
        </w:p>
      </w:docPartBody>
    </w:docPart>
    <w:docPart>
      <w:docPartPr>
        <w:name w:val="53D618A34A8E4648B0F49A090184A785"/>
        <w:category>
          <w:name w:val="Algemeen"/>
          <w:gallery w:val="placeholder"/>
        </w:category>
        <w:types>
          <w:type w:val="bbPlcHdr"/>
        </w:types>
        <w:behaviors>
          <w:behavior w:val="content"/>
        </w:behaviors>
        <w:guid w:val="{80719E33-9FE0-4A5F-BF01-4BCAB2B6693F}"/>
      </w:docPartPr>
      <w:docPartBody>
        <w:p w:rsidR="00F32C8D" w:rsidRDefault="00F32C8D" w:rsidP="00F32C8D">
          <w:pPr>
            <w:pStyle w:val="53D618A34A8E4648B0F49A090184A785"/>
          </w:pPr>
          <w:r w:rsidRPr="00F87BE0">
            <w:rPr>
              <w:rStyle w:val="Tekstvantijdelijkeaanduiding"/>
            </w:rPr>
            <w:t>Choose an item.</w:t>
          </w:r>
        </w:p>
      </w:docPartBody>
    </w:docPart>
    <w:docPart>
      <w:docPartPr>
        <w:name w:val="8CD99F5CE7684CF0B3C9014FBCD86141"/>
        <w:category>
          <w:name w:val="Algemeen"/>
          <w:gallery w:val="placeholder"/>
        </w:category>
        <w:types>
          <w:type w:val="bbPlcHdr"/>
        </w:types>
        <w:behaviors>
          <w:behavior w:val="content"/>
        </w:behaviors>
        <w:guid w:val="{34684A69-2F55-4820-A569-094C00C42104}"/>
      </w:docPartPr>
      <w:docPartBody>
        <w:p w:rsidR="00F32C8D" w:rsidRDefault="00F32C8D" w:rsidP="00F32C8D">
          <w:pPr>
            <w:pStyle w:val="8CD99F5CE7684CF0B3C9014FBCD86141"/>
          </w:pPr>
          <w:r w:rsidRPr="00F87BE0">
            <w:rPr>
              <w:rStyle w:val="Tekstvantijdelijkeaanduiding"/>
            </w:rPr>
            <w:t>Choose an item.</w:t>
          </w:r>
        </w:p>
      </w:docPartBody>
    </w:docPart>
    <w:docPart>
      <w:docPartPr>
        <w:name w:val="878C89452C08467C91CD941539889166"/>
        <w:category>
          <w:name w:val="Algemeen"/>
          <w:gallery w:val="placeholder"/>
        </w:category>
        <w:types>
          <w:type w:val="bbPlcHdr"/>
        </w:types>
        <w:behaviors>
          <w:behavior w:val="content"/>
        </w:behaviors>
        <w:guid w:val="{C62D8178-65FF-4601-8F04-03A8550E5345}"/>
      </w:docPartPr>
      <w:docPartBody>
        <w:p w:rsidR="00F32C8D" w:rsidRDefault="00F32C8D" w:rsidP="00F32C8D">
          <w:pPr>
            <w:pStyle w:val="878C89452C08467C91CD941539889166"/>
          </w:pPr>
          <w:r w:rsidRPr="00F87BE0">
            <w:rPr>
              <w:rStyle w:val="Tekstvantijdelijkeaanduiding"/>
            </w:rPr>
            <w:t>Choose an item.</w:t>
          </w:r>
        </w:p>
      </w:docPartBody>
    </w:docPart>
    <w:docPart>
      <w:docPartPr>
        <w:name w:val="171BED85DC8041CABB8052E6832161CE"/>
        <w:category>
          <w:name w:val="Algemeen"/>
          <w:gallery w:val="placeholder"/>
        </w:category>
        <w:types>
          <w:type w:val="bbPlcHdr"/>
        </w:types>
        <w:behaviors>
          <w:behavior w:val="content"/>
        </w:behaviors>
        <w:guid w:val="{319DB60D-EDC0-4C2B-9CE4-D928FC5E9901}"/>
      </w:docPartPr>
      <w:docPartBody>
        <w:p w:rsidR="00F32C8D" w:rsidRDefault="00F32C8D" w:rsidP="00F32C8D">
          <w:pPr>
            <w:pStyle w:val="171BED85DC8041CABB8052E6832161CE"/>
          </w:pPr>
          <w:r w:rsidRPr="00F87BE0">
            <w:rPr>
              <w:rStyle w:val="Tekstvantijdelijkeaanduiding"/>
            </w:rPr>
            <w:t>Choose an item.</w:t>
          </w:r>
        </w:p>
      </w:docPartBody>
    </w:docPart>
    <w:docPart>
      <w:docPartPr>
        <w:name w:val="1883CDC2DA28443AAE198C7407EA7C57"/>
        <w:category>
          <w:name w:val="Algemeen"/>
          <w:gallery w:val="placeholder"/>
        </w:category>
        <w:types>
          <w:type w:val="bbPlcHdr"/>
        </w:types>
        <w:behaviors>
          <w:behavior w:val="content"/>
        </w:behaviors>
        <w:guid w:val="{85295AC1-FE25-438F-9D6A-DFB0EF56C954}"/>
      </w:docPartPr>
      <w:docPartBody>
        <w:p w:rsidR="00F32C8D" w:rsidRDefault="00F32C8D" w:rsidP="00F32C8D">
          <w:pPr>
            <w:pStyle w:val="1883CDC2DA28443AAE198C7407EA7C57"/>
          </w:pPr>
          <w:r w:rsidRPr="00F87BE0">
            <w:rPr>
              <w:rStyle w:val="Tekstvantijdelijkeaanduiding"/>
            </w:rPr>
            <w:t>Choose an item.</w:t>
          </w:r>
        </w:p>
      </w:docPartBody>
    </w:docPart>
    <w:docPart>
      <w:docPartPr>
        <w:name w:val="2771AB5BF59D463D92D205EC8C96DF5E"/>
        <w:category>
          <w:name w:val="Algemeen"/>
          <w:gallery w:val="placeholder"/>
        </w:category>
        <w:types>
          <w:type w:val="bbPlcHdr"/>
        </w:types>
        <w:behaviors>
          <w:behavior w:val="content"/>
        </w:behaviors>
        <w:guid w:val="{F45D2F61-96B4-4A40-9EA9-0122A6028DE7}"/>
      </w:docPartPr>
      <w:docPartBody>
        <w:p w:rsidR="00F32C8D" w:rsidRDefault="00F32C8D" w:rsidP="00F32C8D">
          <w:pPr>
            <w:pStyle w:val="2771AB5BF59D463D92D205EC8C96DF5E"/>
          </w:pPr>
          <w:r w:rsidRPr="00F87BE0">
            <w:rPr>
              <w:rStyle w:val="Tekstvantijdelijkeaanduiding"/>
            </w:rPr>
            <w:t>Choose an item.</w:t>
          </w:r>
        </w:p>
      </w:docPartBody>
    </w:docPart>
    <w:docPart>
      <w:docPartPr>
        <w:name w:val="C7ADB2DBD68843DD957DA3F10694DF79"/>
        <w:category>
          <w:name w:val="Algemeen"/>
          <w:gallery w:val="placeholder"/>
        </w:category>
        <w:types>
          <w:type w:val="bbPlcHdr"/>
        </w:types>
        <w:behaviors>
          <w:behavior w:val="content"/>
        </w:behaviors>
        <w:guid w:val="{BAD0508F-A6B7-4796-99AB-351FD90DB3E2}"/>
      </w:docPartPr>
      <w:docPartBody>
        <w:p w:rsidR="00F32C8D" w:rsidRDefault="00F32C8D" w:rsidP="00F32C8D">
          <w:pPr>
            <w:pStyle w:val="C7ADB2DBD68843DD957DA3F10694DF79"/>
          </w:pPr>
          <w:r w:rsidRPr="00F87BE0">
            <w:rPr>
              <w:rStyle w:val="Tekstvantijdelijkeaanduiding"/>
            </w:rPr>
            <w:t>Choose an item.</w:t>
          </w:r>
        </w:p>
      </w:docPartBody>
    </w:docPart>
    <w:docPart>
      <w:docPartPr>
        <w:name w:val="6213015E6476445FADC5132AA2FF6733"/>
        <w:category>
          <w:name w:val="Algemeen"/>
          <w:gallery w:val="placeholder"/>
        </w:category>
        <w:types>
          <w:type w:val="bbPlcHdr"/>
        </w:types>
        <w:behaviors>
          <w:behavior w:val="content"/>
        </w:behaviors>
        <w:guid w:val="{DA93FED8-BD72-4AE9-9552-DB53430D6228}"/>
      </w:docPartPr>
      <w:docPartBody>
        <w:p w:rsidR="00F32C8D" w:rsidRDefault="00F32C8D" w:rsidP="00F32C8D">
          <w:pPr>
            <w:pStyle w:val="6213015E6476445FADC5132AA2FF6733"/>
          </w:pPr>
          <w:r w:rsidRPr="00F87BE0">
            <w:rPr>
              <w:rStyle w:val="Tekstvantijdelijkeaanduiding"/>
            </w:rPr>
            <w:t>Choose an item.</w:t>
          </w:r>
        </w:p>
      </w:docPartBody>
    </w:docPart>
    <w:docPart>
      <w:docPartPr>
        <w:name w:val="3F69275640EF40B2B49D82EB2BFD0D15"/>
        <w:category>
          <w:name w:val="Algemeen"/>
          <w:gallery w:val="placeholder"/>
        </w:category>
        <w:types>
          <w:type w:val="bbPlcHdr"/>
        </w:types>
        <w:behaviors>
          <w:behavior w:val="content"/>
        </w:behaviors>
        <w:guid w:val="{65B22901-AF24-4098-B376-E1CDC7630959}"/>
      </w:docPartPr>
      <w:docPartBody>
        <w:p w:rsidR="00F32C8D" w:rsidRDefault="00F32C8D" w:rsidP="00F32C8D">
          <w:pPr>
            <w:pStyle w:val="3F69275640EF40B2B49D82EB2BFD0D15"/>
          </w:pPr>
          <w:r w:rsidRPr="00F87BE0">
            <w:rPr>
              <w:rStyle w:val="Tekstvantijdelijkeaanduiding"/>
            </w:rPr>
            <w:t>Choose an item.</w:t>
          </w:r>
        </w:p>
      </w:docPartBody>
    </w:docPart>
    <w:docPart>
      <w:docPartPr>
        <w:name w:val="A45E26674650433296DD80FE943C0A47"/>
        <w:category>
          <w:name w:val="Algemeen"/>
          <w:gallery w:val="placeholder"/>
        </w:category>
        <w:types>
          <w:type w:val="bbPlcHdr"/>
        </w:types>
        <w:behaviors>
          <w:behavior w:val="content"/>
        </w:behaviors>
        <w:guid w:val="{BE7DB17F-CDBC-46CE-9FA7-D968675B9D63}"/>
      </w:docPartPr>
      <w:docPartBody>
        <w:p w:rsidR="00F32C8D" w:rsidRDefault="00F32C8D" w:rsidP="00F32C8D">
          <w:pPr>
            <w:pStyle w:val="A45E26674650433296DD80FE943C0A47"/>
          </w:pPr>
          <w:r w:rsidRPr="00F87BE0">
            <w:rPr>
              <w:rStyle w:val="Tekstvantijdelijkeaanduiding"/>
            </w:rPr>
            <w:t>Choose an item.</w:t>
          </w:r>
        </w:p>
      </w:docPartBody>
    </w:docPart>
    <w:docPart>
      <w:docPartPr>
        <w:name w:val="150774C6ECDD475C9CB1612BF551B7D3"/>
        <w:category>
          <w:name w:val="Algemeen"/>
          <w:gallery w:val="placeholder"/>
        </w:category>
        <w:types>
          <w:type w:val="bbPlcHdr"/>
        </w:types>
        <w:behaviors>
          <w:behavior w:val="content"/>
        </w:behaviors>
        <w:guid w:val="{956260CB-1EAB-4A99-A46C-13A75244F224}"/>
      </w:docPartPr>
      <w:docPartBody>
        <w:p w:rsidR="00F32C8D" w:rsidRDefault="00F32C8D" w:rsidP="00F32C8D">
          <w:pPr>
            <w:pStyle w:val="150774C6ECDD475C9CB1612BF551B7D3"/>
          </w:pPr>
          <w:r w:rsidRPr="00F87BE0">
            <w:rPr>
              <w:rStyle w:val="Tekstvantijdelijkeaanduiding"/>
            </w:rPr>
            <w:t>Choose an item.</w:t>
          </w:r>
        </w:p>
      </w:docPartBody>
    </w:docPart>
    <w:docPart>
      <w:docPartPr>
        <w:name w:val="8B178294FDA74D66A4DDE4FA794BCBE5"/>
        <w:category>
          <w:name w:val="Algemeen"/>
          <w:gallery w:val="placeholder"/>
        </w:category>
        <w:types>
          <w:type w:val="bbPlcHdr"/>
        </w:types>
        <w:behaviors>
          <w:behavior w:val="content"/>
        </w:behaviors>
        <w:guid w:val="{A9ABFFED-8A95-4BA0-ADA4-549427B9126D}"/>
      </w:docPartPr>
      <w:docPartBody>
        <w:p w:rsidR="00F32C8D" w:rsidRDefault="00F32C8D" w:rsidP="00F32C8D">
          <w:pPr>
            <w:pStyle w:val="8B178294FDA74D66A4DDE4FA794BCBE5"/>
          </w:pPr>
          <w:r w:rsidRPr="00F87BE0">
            <w:rPr>
              <w:rStyle w:val="Tekstvantijdelijkeaanduiding"/>
            </w:rPr>
            <w:t>Choose an item.</w:t>
          </w:r>
        </w:p>
      </w:docPartBody>
    </w:docPart>
    <w:docPart>
      <w:docPartPr>
        <w:name w:val="5A8CD96FA8AE445DB206BEFEC218E031"/>
        <w:category>
          <w:name w:val="Algemeen"/>
          <w:gallery w:val="placeholder"/>
        </w:category>
        <w:types>
          <w:type w:val="bbPlcHdr"/>
        </w:types>
        <w:behaviors>
          <w:behavior w:val="content"/>
        </w:behaviors>
        <w:guid w:val="{CBCCB270-2F2C-4855-8705-00853D5820C3}"/>
      </w:docPartPr>
      <w:docPartBody>
        <w:p w:rsidR="00F32C8D" w:rsidRDefault="00F32C8D" w:rsidP="00F32C8D">
          <w:pPr>
            <w:pStyle w:val="5A8CD96FA8AE445DB206BEFEC218E031"/>
          </w:pPr>
          <w:r w:rsidRPr="00F87BE0">
            <w:rPr>
              <w:rStyle w:val="Tekstvantijdelijkeaanduiding"/>
            </w:rPr>
            <w:t>Choose an item.</w:t>
          </w:r>
        </w:p>
      </w:docPartBody>
    </w:docPart>
    <w:docPart>
      <w:docPartPr>
        <w:name w:val="B17CEBCEFD5942358B02F42C5A3C9A5A"/>
        <w:category>
          <w:name w:val="Algemeen"/>
          <w:gallery w:val="placeholder"/>
        </w:category>
        <w:types>
          <w:type w:val="bbPlcHdr"/>
        </w:types>
        <w:behaviors>
          <w:behavior w:val="content"/>
        </w:behaviors>
        <w:guid w:val="{A9FB1E9B-D138-4704-8537-817597229C7F}"/>
      </w:docPartPr>
      <w:docPartBody>
        <w:p w:rsidR="00F32C8D" w:rsidRDefault="00F32C8D" w:rsidP="00F32C8D">
          <w:pPr>
            <w:pStyle w:val="B17CEBCEFD5942358B02F42C5A3C9A5A"/>
          </w:pPr>
          <w:r w:rsidRPr="00F87BE0">
            <w:rPr>
              <w:rStyle w:val="Tekstvantijdelijkeaanduiding"/>
            </w:rPr>
            <w:t>Choose an item.</w:t>
          </w:r>
        </w:p>
      </w:docPartBody>
    </w:docPart>
    <w:docPart>
      <w:docPartPr>
        <w:name w:val="94A73F5C95AE424BB3F768E8A2032BC6"/>
        <w:category>
          <w:name w:val="Algemeen"/>
          <w:gallery w:val="placeholder"/>
        </w:category>
        <w:types>
          <w:type w:val="bbPlcHdr"/>
        </w:types>
        <w:behaviors>
          <w:behavior w:val="content"/>
        </w:behaviors>
        <w:guid w:val="{8340F3BD-FC58-4B85-BC65-6F3DB21716E4}"/>
      </w:docPartPr>
      <w:docPartBody>
        <w:p w:rsidR="00F32C8D" w:rsidRDefault="00F32C8D" w:rsidP="00F32C8D">
          <w:pPr>
            <w:pStyle w:val="94A73F5C95AE424BB3F768E8A2032BC6"/>
          </w:pPr>
          <w:r w:rsidRPr="00F87BE0">
            <w:rPr>
              <w:rStyle w:val="Tekstvantijdelijkeaanduiding"/>
            </w:rPr>
            <w:t>Choose an item.</w:t>
          </w:r>
        </w:p>
      </w:docPartBody>
    </w:docPart>
    <w:docPart>
      <w:docPartPr>
        <w:name w:val="6F25C94A60864D8CBA8C7F61D860F4B7"/>
        <w:category>
          <w:name w:val="Algemeen"/>
          <w:gallery w:val="placeholder"/>
        </w:category>
        <w:types>
          <w:type w:val="bbPlcHdr"/>
        </w:types>
        <w:behaviors>
          <w:behavior w:val="content"/>
        </w:behaviors>
        <w:guid w:val="{5B7F4EDC-9CDC-4B39-B600-77A1E3707BFD}"/>
      </w:docPartPr>
      <w:docPartBody>
        <w:p w:rsidR="00F32C8D" w:rsidRDefault="00F32C8D" w:rsidP="00F32C8D">
          <w:pPr>
            <w:pStyle w:val="6F25C94A60864D8CBA8C7F61D860F4B7"/>
          </w:pPr>
          <w:r w:rsidRPr="00F87BE0">
            <w:rPr>
              <w:rStyle w:val="Tekstvantijdelijkeaanduiding"/>
            </w:rPr>
            <w:t>Choose an item.</w:t>
          </w:r>
        </w:p>
      </w:docPartBody>
    </w:docPart>
    <w:docPart>
      <w:docPartPr>
        <w:name w:val="5C97C3CE6DBD4122B56D098C31258BA1"/>
        <w:category>
          <w:name w:val="Algemeen"/>
          <w:gallery w:val="placeholder"/>
        </w:category>
        <w:types>
          <w:type w:val="bbPlcHdr"/>
        </w:types>
        <w:behaviors>
          <w:behavior w:val="content"/>
        </w:behaviors>
        <w:guid w:val="{AB5FBF82-D079-4EAE-AEAE-EEFA3FE3442D}"/>
      </w:docPartPr>
      <w:docPartBody>
        <w:p w:rsidR="00F32C8D" w:rsidRDefault="00F32C8D" w:rsidP="00F32C8D">
          <w:pPr>
            <w:pStyle w:val="5C97C3CE6DBD4122B56D098C31258BA1"/>
          </w:pPr>
          <w:r w:rsidRPr="00F87BE0">
            <w:rPr>
              <w:rStyle w:val="Tekstvantijdelijkeaanduiding"/>
            </w:rPr>
            <w:t>Choose an item.</w:t>
          </w:r>
        </w:p>
      </w:docPartBody>
    </w:docPart>
    <w:docPart>
      <w:docPartPr>
        <w:name w:val="BF8B4A57AFA44BC8B990EBFB6846B5B0"/>
        <w:category>
          <w:name w:val="Algemeen"/>
          <w:gallery w:val="placeholder"/>
        </w:category>
        <w:types>
          <w:type w:val="bbPlcHdr"/>
        </w:types>
        <w:behaviors>
          <w:behavior w:val="content"/>
        </w:behaviors>
        <w:guid w:val="{3CFE57B1-47AE-43D0-BCAB-7D33232F5ECD}"/>
      </w:docPartPr>
      <w:docPartBody>
        <w:p w:rsidR="00F32C8D" w:rsidRDefault="00F32C8D" w:rsidP="00F32C8D">
          <w:pPr>
            <w:pStyle w:val="BF8B4A57AFA44BC8B990EBFB6846B5B0"/>
          </w:pPr>
          <w:r w:rsidRPr="00F87BE0">
            <w:rPr>
              <w:rStyle w:val="Tekstvantijdelijkeaanduiding"/>
            </w:rPr>
            <w:t>Choose an item.</w:t>
          </w:r>
        </w:p>
      </w:docPartBody>
    </w:docPart>
    <w:docPart>
      <w:docPartPr>
        <w:name w:val="3B49C39474B14A94AF6F5F93BCB24208"/>
        <w:category>
          <w:name w:val="Algemeen"/>
          <w:gallery w:val="placeholder"/>
        </w:category>
        <w:types>
          <w:type w:val="bbPlcHdr"/>
        </w:types>
        <w:behaviors>
          <w:behavior w:val="content"/>
        </w:behaviors>
        <w:guid w:val="{AF06F101-7750-4ADF-A5E7-5A021A13A88F}"/>
      </w:docPartPr>
      <w:docPartBody>
        <w:p w:rsidR="00F32C8D" w:rsidRDefault="00F32C8D" w:rsidP="00F32C8D">
          <w:pPr>
            <w:pStyle w:val="3B49C39474B14A94AF6F5F93BCB24208"/>
          </w:pPr>
          <w:r w:rsidRPr="00F87BE0">
            <w:rPr>
              <w:rStyle w:val="Tekstvantijdelijkeaanduiding"/>
            </w:rPr>
            <w:t>Choose an item.</w:t>
          </w:r>
        </w:p>
      </w:docPartBody>
    </w:docPart>
    <w:docPart>
      <w:docPartPr>
        <w:name w:val="EEFA84BBA40A42E1B08AD612E2078174"/>
        <w:category>
          <w:name w:val="Algemeen"/>
          <w:gallery w:val="placeholder"/>
        </w:category>
        <w:types>
          <w:type w:val="bbPlcHdr"/>
        </w:types>
        <w:behaviors>
          <w:behavior w:val="content"/>
        </w:behaviors>
        <w:guid w:val="{E86F8E6F-5ED5-40FE-A449-E2398A403624}"/>
      </w:docPartPr>
      <w:docPartBody>
        <w:p w:rsidR="00F32C8D" w:rsidRDefault="00F32C8D" w:rsidP="00F32C8D">
          <w:pPr>
            <w:pStyle w:val="EEFA84BBA40A42E1B08AD612E2078174"/>
          </w:pPr>
          <w:r w:rsidRPr="00F87BE0">
            <w:rPr>
              <w:rStyle w:val="Tekstvantijdelijkeaanduiding"/>
            </w:rPr>
            <w:t>Choose an item.</w:t>
          </w:r>
        </w:p>
      </w:docPartBody>
    </w:docPart>
    <w:docPart>
      <w:docPartPr>
        <w:name w:val="94B21258D0944CABA986DE3F376D3A9F"/>
        <w:category>
          <w:name w:val="Algemeen"/>
          <w:gallery w:val="placeholder"/>
        </w:category>
        <w:types>
          <w:type w:val="bbPlcHdr"/>
        </w:types>
        <w:behaviors>
          <w:behavior w:val="content"/>
        </w:behaviors>
        <w:guid w:val="{5C295D27-7CEF-4091-8524-2190C0736260}"/>
      </w:docPartPr>
      <w:docPartBody>
        <w:p w:rsidR="00F32C8D" w:rsidRDefault="00F32C8D" w:rsidP="00F32C8D">
          <w:pPr>
            <w:pStyle w:val="94B21258D0944CABA986DE3F376D3A9F"/>
          </w:pPr>
          <w:r w:rsidRPr="00F87BE0">
            <w:rPr>
              <w:rStyle w:val="Tekstvantijdelijkeaanduiding"/>
            </w:rPr>
            <w:t>Choose an item.</w:t>
          </w:r>
        </w:p>
      </w:docPartBody>
    </w:docPart>
    <w:docPart>
      <w:docPartPr>
        <w:name w:val="5E042B647D0A41329E838C7E5A150F9A"/>
        <w:category>
          <w:name w:val="Algemeen"/>
          <w:gallery w:val="placeholder"/>
        </w:category>
        <w:types>
          <w:type w:val="bbPlcHdr"/>
        </w:types>
        <w:behaviors>
          <w:behavior w:val="content"/>
        </w:behaviors>
        <w:guid w:val="{7374550E-D026-4E76-8741-572FE2D6D57E}"/>
      </w:docPartPr>
      <w:docPartBody>
        <w:p w:rsidR="00F32C8D" w:rsidRDefault="00F32C8D" w:rsidP="00F32C8D">
          <w:pPr>
            <w:pStyle w:val="5E042B647D0A41329E838C7E5A150F9A"/>
          </w:pPr>
          <w:r w:rsidRPr="00F87BE0">
            <w:rPr>
              <w:rStyle w:val="Tekstvantijdelijkeaanduiding"/>
            </w:rPr>
            <w:t>Choose an item.</w:t>
          </w:r>
        </w:p>
      </w:docPartBody>
    </w:docPart>
    <w:docPart>
      <w:docPartPr>
        <w:name w:val="38B5AAC0A2FF469C8355CE91248E9E9D"/>
        <w:category>
          <w:name w:val="Algemeen"/>
          <w:gallery w:val="placeholder"/>
        </w:category>
        <w:types>
          <w:type w:val="bbPlcHdr"/>
        </w:types>
        <w:behaviors>
          <w:behavior w:val="content"/>
        </w:behaviors>
        <w:guid w:val="{3B74289F-4C0C-426B-AEE9-68D0291F4CDE}"/>
      </w:docPartPr>
      <w:docPartBody>
        <w:p w:rsidR="00F32C8D" w:rsidRDefault="00F32C8D" w:rsidP="00F32C8D">
          <w:pPr>
            <w:pStyle w:val="38B5AAC0A2FF469C8355CE91248E9E9D"/>
          </w:pPr>
          <w:r w:rsidRPr="00F87BE0">
            <w:rPr>
              <w:rStyle w:val="Tekstvantijdelijkeaanduiding"/>
            </w:rPr>
            <w:t>Choose an item.</w:t>
          </w:r>
        </w:p>
      </w:docPartBody>
    </w:docPart>
    <w:docPart>
      <w:docPartPr>
        <w:name w:val="2A582B6E1A9D430ABB9C90838DA4476F"/>
        <w:category>
          <w:name w:val="Algemeen"/>
          <w:gallery w:val="placeholder"/>
        </w:category>
        <w:types>
          <w:type w:val="bbPlcHdr"/>
        </w:types>
        <w:behaviors>
          <w:behavior w:val="content"/>
        </w:behaviors>
        <w:guid w:val="{792F0143-F6F9-4536-9FD3-5FA95EA57D47}"/>
      </w:docPartPr>
      <w:docPartBody>
        <w:p w:rsidR="00F32C8D" w:rsidRDefault="00F32C8D" w:rsidP="00F32C8D">
          <w:pPr>
            <w:pStyle w:val="2A582B6E1A9D430ABB9C90838DA4476F"/>
          </w:pPr>
          <w:r w:rsidRPr="00F87BE0">
            <w:rPr>
              <w:rStyle w:val="Tekstvantijdelijkeaanduiding"/>
            </w:rPr>
            <w:t>Choose an item.</w:t>
          </w:r>
        </w:p>
      </w:docPartBody>
    </w:docPart>
    <w:docPart>
      <w:docPartPr>
        <w:name w:val="2994B58FDFE6462589B5FC59792C2FEC"/>
        <w:category>
          <w:name w:val="Algemeen"/>
          <w:gallery w:val="placeholder"/>
        </w:category>
        <w:types>
          <w:type w:val="bbPlcHdr"/>
        </w:types>
        <w:behaviors>
          <w:behavior w:val="content"/>
        </w:behaviors>
        <w:guid w:val="{D8153AE0-0B2D-4931-98B4-19D13D37D44E}"/>
      </w:docPartPr>
      <w:docPartBody>
        <w:p w:rsidR="00F32C8D" w:rsidRDefault="00F32C8D" w:rsidP="00F32C8D">
          <w:pPr>
            <w:pStyle w:val="2994B58FDFE6462589B5FC59792C2FEC"/>
          </w:pPr>
          <w:r w:rsidRPr="00F87BE0">
            <w:rPr>
              <w:rStyle w:val="Tekstvantijdelijkeaanduiding"/>
            </w:rPr>
            <w:t>Choose an item.</w:t>
          </w:r>
        </w:p>
      </w:docPartBody>
    </w:docPart>
    <w:docPart>
      <w:docPartPr>
        <w:name w:val="2B2093DF70434398B3ACD8E09D911B38"/>
        <w:category>
          <w:name w:val="Algemeen"/>
          <w:gallery w:val="placeholder"/>
        </w:category>
        <w:types>
          <w:type w:val="bbPlcHdr"/>
        </w:types>
        <w:behaviors>
          <w:behavior w:val="content"/>
        </w:behaviors>
        <w:guid w:val="{0942CC68-1B59-4CCE-9415-C21819786773}"/>
      </w:docPartPr>
      <w:docPartBody>
        <w:p w:rsidR="00F32C8D" w:rsidRDefault="00F32C8D" w:rsidP="00F32C8D">
          <w:pPr>
            <w:pStyle w:val="2B2093DF70434398B3ACD8E09D911B38"/>
          </w:pPr>
          <w:r w:rsidRPr="00F87BE0">
            <w:rPr>
              <w:rStyle w:val="Tekstvantijdelijkeaanduiding"/>
            </w:rPr>
            <w:t>Choose an item.</w:t>
          </w:r>
        </w:p>
      </w:docPartBody>
    </w:docPart>
    <w:docPart>
      <w:docPartPr>
        <w:name w:val="C3A8276C59B3499A9C4DBFA5C990D819"/>
        <w:category>
          <w:name w:val="Algemeen"/>
          <w:gallery w:val="placeholder"/>
        </w:category>
        <w:types>
          <w:type w:val="bbPlcHdr"/>
        </w:types>
        <w:behaviors>
          <w:behavior w:val="content"/>
        </w:behaviors>
        <w:guid w:val="{89DE9B76-4176-4990-A29D-1877BB7827F8}"/>
      </w:docPartPr>
      <w:docPartBody>
        <w:p w:rsidR="00F32C8D" w:rsidRDefault="00F32C8D" w:rsidP="00F32C8D">
          <w:pPr>
            <w:pStyle w:val="C3A8276C59B3499A9C4DBFA5C990D819"/>
          </w:pPr>
          <w:r w:rsidRPr="00F87BE0">
            <w:rPr>
              <w:rStyle w:val="Tekstvantijdelijkeaanduiding"/>
            </w:rPr>
            <w:t>Choose an item.</w:t>
          </w:r>
        </w:p>
      </w:docPartBody>
    </w:docPart>
    <w:docPart>
      <w:docPartPr>
        <w:name w:val="B2D930E078124C96A7162E1A704B33E0"/>
        <w:category>
          <w:name w:val="Algemeen"/>
          <w:gallery w:val="placeholder"/>
        </w:category>
        <w:types>
          <w:type w:val="bbPlcHdr"/>
        </w:types>
        <w:behaviors>
          <w:behavior w:val="content"/>
        </w:behaviors>
        <w:guid w:val="{C26BD9BE-7817-47E6-92CB-F8A39624CBA9}"/>
      </w:docPartPr>
      <w:docPartBody>
        <w:p w:rsidR="00F32C8D" w:rsidRDefault="00F32C8D" w:rsidP="00F32C8D">
          <w:pPr>
            <w:pStyle w:val="B2D930E078124C96A7162E1A704B33E0"/>
          </w:pPr>
          <w:r w:rsidRPr="00F87BE0">
            <w:rPr>
              <w:rStyle w:val="Tekstvantijdelijkeaanduiding"/>
            </w:rPr>
            <w:t>Choose an item.</w:t>
          </w:r>
        </w:p>
      </w:docPartBody>
    </w:docPart>
    <w:docPart>
      <w:docPartPr>
        <w:name w:val="D8CF88F0C44F4EF6A85130EA20D1DEFC"/>
        <w:category>
          <w:name w:val="Algemeen"/>
          <w:gallery w:val="placeholder"/>
        </w:category>
        <w:types>
          <w:type w:val="bbPlcHdr"/>
        </w:types>
        <w:behaviors>
          <w:behavior w:val="content"/>
        </w:behaviors>
        <w:guid w:val="{3D645B04-6E2E-4943-8960-3E6ACCC4FB3D}"/>
      </w:docPartPr>
      <w:docPartBody>
        <w:p w:rsidR="00F32C8D" w:rsidRDefault="00F32C8D" w:rsidP="00F32C8D">
          <w:pPr>
            <w:pStyle w:val="D8CF88F0C44F4EF6A85130EA20D1DEFC"/>
          </w:pPr>
          <w:r w:rsidRPr="00F87BE0">
            <w:rPr>
              <w:rStyle w:val="Tekstvantijdelijkeaanduiding"/>
            </w:rPr>
            <w:t>Choose an item.</w:t>
          </w:r>
        </w:p>
      </w:docPartBody>
    </w:docPart>
    <w:docPart>
      <w:docPartPr>
        <w:name w:val="966270E79FB845A2B70D037E237503EC"/>
        <w:category>
          <w:name w:val="Algemeen"/>
          <w:gallery w:val="placeholder"/>
        </w:category>
        <w:types>
          <w:type w:val="bbPlcHdr"/>
        </w:types>
        <w:behaviors>
          <w:behavior w:val="content"/>
        </w:behaviors>
        <w:guid w:val="{F8807E6A-A5E7-4ACC-A18A-B298DCFD76A4}"/>
      </w:docPartPr>
      <w:docPartBody>
        <w:p w:rsidR="00F32C8D" w:rsidRDefault="00F32C8D" w:rsidP="00F32C8D">
          <w:pPr>
            <w:pStyle w:val="966270E79FB845A2B70D037E237503EC"/>
          </w:pPr>
          <w:r w:rsidRPr="00F87BE0">
            <w:rPr>
              <w:rStyle w:val="Tekstvantijdelijkeaanduiding"/>
            </w:rPr>
            <w:t>Choose an item.</w:t>
          </w:r>
        </w:p>
      </w:docPartBody>
    </w:docPart>
    <w:docPart>
      <w:docPartPr>
        <w:name w:val="C3A9ECD67645455B8D64D112CE392039"/>
        <w:category>
          <w:name w:val="Algemeen"/>
          <w:gallery w:val="placeholder"/>
        </w:category>
        <w:types>
          <w:type w:val="bbPlcHdr"/>
        </w:types>
        <w:behaviors>
          <w:behavior w:val="content"/>
        </w:behaviors>
        <w:guid w:val="{A0513159-1630-4940-9E49-69E5066E34C7}"/>
      </w:docPartPr>
      <w:docPartBody>
        <w:p w:rsidR="00F32C8D" w:rsidRDefault="00F32C8D" w:rsidP="00F32C8D">
          <w:pPr>
            <w:pStyle w:val="C3A9ECD67645455B8D64D112CE392039"/>
          </w:pPr>
          <w:r w:rsidRPr="00F87BE0">
            <w:rPr>
              <w:rStyle w:val="Tekstvantijdelijkeaanduiding"/>
            </w:rPr>
            <w:t>Choose an item.</w:t>
          </w:r>
        </w:p>
      </w:docPartBody>
    </w:docPart>
    <w:docPart>
      <w:docPartPr>
        <w:name w:val="424765A2F6F94A36AC9DB8D79AB56C2B"/>
        <w:category>
          <w:name w:val="Algemeen"/>
          <w:gallery w:val="placeholder"/>
        </w:category>
        <w:types>
          <w:type w:val="bbPlcHdr"/>
        </w:types>
        <w:behaviors>
          <w:behavior w:val="content"/>
        </w:behaviors>
        <w:guid w:val="{C0DEB033-316D-4744-8A49-AC7FB960FF8C}"/>
      </w:docPartPr>
      <w:docPartBody>
        <w:p w:rsidR="00F32C8D" w:rsidRDefault="00F32C8D" w:rsidP="00F32C8D">
          <w:pPr>
            <w:pStyle w:val="424765A2F6F94A36AC9DB8D79AB56C2B"/>
          </w:pPr>
          <w:r w:rsidRPr="00F87BE0">
            <w:rPr>
              <w:rStyle w:val="Tekstvantijdelijkeaanduiding"/>
            </w:rPr>
            <w:t>Choose an item.</w:t>
          </w:r>
        </w:p>
      </w:docPartBody>
    </w:docPart>
    <w:docPart>
      <w:docPartPr>
        <w:name w:val="3C26228613BF4191BC0DD3E904A369B9"/>
        <w:category>
          <w:name w:val="Algemeen"/>
          <w:gallery w:val="placeholder"/>
        </w:category>
        <w:types>
          <w:type w:val="bbPlcHdr"/>
        </w:types>
        <w:behaviors>
          <w:behavior w:val="content"/>
        </w:behaviors>
        <w:guid w:val="{300B093F-C582-4C81-831F-B3DE365A2D24}"/>
      </w:docPartPr>
      <w:docPartBody>
        <w:p w:rsidR="00F32C8D" w:rsidRDefault="00F32C8D" w:rsidP="00F32C8D">
          <w:pPr>
            <w:pStyle w:val="3C26228613BF4191BC0DD3E904A369B9"/>
          </w:pPr>
          <w:r w:rsidRPr="00F87BE0">
            <w:rPr>
              <w:rStyle w:val="Tekstvantijdelijkeaanduiding"/>
            </w:rPr>
            <w:t>Choose an item.</w:t>
          </w:r>
        </w:p>
      </w:docPartBody>
    </w:docPart>
    <w:docPart>
      <w:docPartPr>
        <w:name w:val="1E9BA42817D644D09FBBE093B2B57187"/>
        <w:category>
          <w:name w:val="Algemeen"/>
          <w:gallery w:val="placeholder"/>
        </w:category>
        <w:types>
          <w:type w:val="bbPlcHdr"/>
        </w:types>
        <w:behaviors>
          <w:behavior w:val="content"/>
        </w:behaviors>
        <w:guid w:val="{DD9F6D48-17FC-466E-B3BF-C5FA55D58056}"/>
      </w:docPartPr>
      <w:docPartBody>
        <w:p w:rsidR="00F32C8D" w:rsidRDefault="00F32C8D" w:rsidP="00F32C8D">
          <w:pPr>
            <w:pStyle w:val="1E9BA42817D644D09FBBE093B2B57187"/>
          </w:pPr>
          <w:r w:rsidRPr="00F87BE0">
            <w:rPr>
              <w:rStyle w:val="Tekstvantijdelijkeaanduiding"/>
            </w:rPr>
            <w:t>Choose an item.</w:t>
          </w:r>
        </w:p>
      </w:docPartBody>
    </w:docPart>
    <w:docPart>
      <w:docPartPr>
        <w:name w:val="68EC57A29C3648F5B0D8D76EB111BB41"/>
        <w:category>
          <w:name w:val="Algemeen"/>
          <w:gallery w:val="placeholder"/>
        </w:category>
        <w:types>
          <w:type w:val="bbPlcHdr"/>
        </w:types>
        <w:behaviors>
          <w:behavior w:val="content"/>
        </w:behaviors>
        <w:guid w:val="{116CA2BE-3709-4D9D-ABC3-403AD9483AC5}"/>
      </w:docPartPr>
      <w:docPartBody>
        <w:p w:rsidR="00F32C8D" w:rsidRDefault="00F32C8D" w:rsidP="00F32C8D">
          <w:pPr>
            <w:pStyle w:val="68EC57A29C3648F5B0D8D76EB111BB41"/>
          </w:pPr>
          <w:r w:rsidRPr="00F87BE0">
            <w:rPr>
              <w:rStyle w:val="Tekstvantijdelijkeaanduiding"/>
            </w:rPr>
            <w:t>Choose an item.</w:t>
          </w:r>
        </w:p>
      </w:docPartBody>
    </w:docPart>
    <w:docPart>
      <w:docPartPr>
        <w:name w:val="E14D6BAF309047CE8BFD91265517EDBD"/>
        <w:category>
          <w:name w:val="Algemeen"/>
          <w:gallery w:val="placeholder"/>
        </w:category>
        <w:types>
          <w:type w:val="bbPlcHdr"/>
        </w:types>
        <w:behaviors>
          <w:behavior w:val="content"/>
        </w:behaviors>
        <w:guid w:val="{4AE08B3B-AEC5-44B4-9944-B98422C03C60}"/>
      </w:docPartPr>
      <w:docPartBody>
        <w:p w:rsidR="00F32C8D" w:rsidRDefault="00F32C8D" w:rsidP="00F32C8D">
          <w:pPr>
            <w:pStyle w:val="E14D6BAF309047CE8BFD91265517EDBD"/>
          </w:pPr>
          <w:r w:rsidRPr="00F87BE0">
            <w:rPr>
              <w:rStyle w:val="Tekstvantijdelijkeaanduiding"/>
            </w:rPr>
            <w:t>Choose an item.</w:t>
          </w:r>
        </w:p>
      </w:docPartBody>
    </w:docPart>
    <w:docPart>
      <w:docPartPr>
        <w:name w:val="361B178368D94689B2484A579E665D73"/>
        <w:category>
          <w:name w:val="Algemeen"/>
          <w:gallery w:val="placeholder"/>
        </w:category>
        <w:types>
          <w:type w:val="bbPlcHdr"/>
        </w:types>
        <w:behaviors>
          <w:behavior w:val="content"/>
        </w:behaviors>
        <w:guid w:val="{52D0C3DB-B17D-4EEC-8892-7B5CA8966884}"/>
      </w:docPartPr>
      <w:docPartBody>
        <w:p w:rsidR="00F32C8D" w:rsidRDefault="00F32C8D" w:rsidP="00F32C8D">
          <w:pPr>
            <w:pStyle w:val="361B178368D94689B2484A579E665D73"/>
          </w:pPr>
          <w:r w:rsidRPr="00F87BE0">
            <w:rPr>
              <w:rStyle w:val="Tekstvantijdelijkeaanduiding"/>
            </w:rPr>
            <w:t>Choose an item.</w:t>
          </w:r>
        </w:p>
      </w:docPartBody>
    </w:docPart>
    <w:docPart>
      <w:docPartPr>
        <w:name w:val="E2754E709A774E458D36A3FA0206AD8F"/>
        <w:category>
          <w:name w:val="Algemeen"/>
          <w:gallery w:val="placeholder"/>
        </w:category>
        <w:types>
          <w:type w:val="bbPlcHdr"/>
        </w:types>
        <w:behaviors>
          <w:behavior w:val="content"/>
        </w:behaviors>
        <w:guid w:val="{6EE5C449-A17C-4707-ACE5-67545CDF9506}"/>
      </w:docPartPr>
      <w:docPartBody>
        <w:p w:rsidR="00F32C8D" w:rsidRDefault="00F32C8D" w:rsidP="00F32C8D">
          <w:pPr>
            <w:pStyle w:val="E2754E709A774E458D36A3FA0206AD8F"/>
          </w:pPr>
          <w:r w:rsidRPr="00F87BE0">
            <w:rPr>
              <w:rStyle w:val="Tekstvantijdelijkeaanduiding"/>
            </w:rPr>
            <w:t>Choose an item.</w:t>
          </w:r>
        </w:p>
      </w:docPartBody>
    </w:docPart>
    <w:docPart>
      <w:docPartPr>
        <w:name w:val="2CA46BC7D7B64FCFBC917E02CB388B78"/>
        <w:category>
          <w:name w:val="Algemeen"/>
          <w:gallery w:val="placeholder"/>
        </w:category>
        <w:types>
          <w:type w:val="bbPlcHdr"/>
        </w:types>
        <w:behaviors>
          <w:behavior w:val="content"/>
        </w:behaviors>
        <w:guid w:val="{266461B9-20A0-4148-8959-F14219BF976C}"/>
      </w:docPartPr>
      <w:docPartBody>
        <w:p w:rsidR="00F32C8D" w:rsidRDefault="00F32C8D" w:rsidP="00F32C8D">
          <w:pPr>
            <w:pStyle w:val="2CA46BC7D7B64FCFBC917E02CB388B78"/>
          </w:pPr>
          <w:r w:rsidRPr="00F87BE0">
            <w:rPr>
              <w:rStyle w:val="Tekstvantijdelijkeaanduiding"/>
            </w:rPr>
            <w:t>Choose an item.</w:t>
          </w:r>
        </w:p>
      </w:docPartBody>
    </w:docPart>
    <w:docPart>
      <w:docPartPr>
        <w:name w:val="A0D5C01B982A416280018F53AC497E67"/>
        <w:category>
          <w:name w:val="Algemeen"/>
          <w:gallery w:val="placeholder"/>
        </w:category>
        <w:types>
          <w:type w:val="bbPlcHdr"/>
        </w:types>
        <w:behaviors>
          <w:behavior w:val="content"/>
        </w:behaviors>
        <w:guid w:val="{948EA791-837C-4716-97D3-E22460114436}"/>
      </w:docPartPr>
      <w:docPartBody>
        <w:p w:rsidR="00F32C8D" w:rsidRDefault="00F32C8D" w:rsidP="00F32C8D">
          <w:pPr>
            <w:pStyle w:val="A0D5C01B982A416280018F53AC497E67"/>
          </w:pPr>
          <w:r w:rsidRPr="00F87BE0">
            <w:rPr>
              <w:rStyle w:val="Tekstvantijdelijkeaanduiding"/>
            </w:rPr>
            <w:t>Choose an item.</w:t>
          </w:r>
        </w:p>
      </w:docPartBody>
    </w:docPart>
    <w:docPart>
      <w:docPartPr>
        <w:name w:val="065EBA57BB15455197BD50575549634B"/>
        <w:category>
          <w:name w:val="Algemeen"/>
          <w:gallery w:val="placeholder"/>
        </w:category>
        <w:types>
          <w:type w:val="bbPlcHdr"/>
        </w:types>
        <w:behaviors>
          <w:behavior w:val="content"/>
        </w:behaviors>
        <w:guid w:val="{5AA4EFCD-1B7F-4C15-8BF2-01A887762D2D}"/>
      </w:docPartPr>
      <w:docPartBody>
        <w:p w:rsidR="00F32C8D" w:rsidRDefault="00F32C8D" w:rsidP="00F32C8D">
          <w:pPr>
            <w:pStyle w:val="065EBA57BB15455197BD50575549634B"/>
          </w:pPr>
          <w:r w:rsidRPr="00F87BE0">
            <w:rPr>
              <w:rStyle w:val="Tekstvantijdelijkeaanduiding"/>
            </w:rPr>
            <w:t>Choose an item.</w:t>
          </w:r>
        </w:p>
      </w:docPartBody>
    </w:docPart>
    <w:docPart>
      <w:docPartPr>
        <w:name w:val="D459F92049C345569A3110EA61807360"/>
        <w:category>
          <w:name w:val="Algemeen"/>
          <w:gallery w:val="placeholder"/>
        </w:category>
        <w:types>
          <w:type w:val="bbPlcHdr"/>
        </w:types>
        <w:behaviors>
          <w:behavior w:val="content"/>
        </w:behaviors>
        <w:guid w:val="{38A68B16-6523-405A-B3A3-ED7430B5323C}"/>
      </w:docPartPr>
      <w:docPartBody>
        <w:p w:rsidR="00F32C8D" w:rsidRDefault="00F32C8D" w:rsidP="00F32C8D">
          <w:pPr>
            <w:pStyle w:val="D459F92049C345569A3110EA61807360"/>
          </w:pPr>
          <w:r w:rsidRPr="00F87BE0">
            <w:rPr>
              <w:rStyle w:val="Tekstvantijdelijkeaanduiding"/>
            </w:rPr>
            <w:t>Choose an item.</w:t>
          </w:r>
        </w:p>
      </w:docPartBody>
    </w:docPart>
    <w:docPart>
      <w:docPartPr>
        <w:name w:val="A37847ACC76544B6AE4F06F659441FD3"/>
        <w:category>
          <w:name w:val="Algemeen"/>
          <w:gallery w:val="placeholder"/>
        </w:category>
        <w:types>
          <w:type w:val="bbPlcHdr"/>
        </w:types>
        <w:behaviors>
          <w:behavior w:val="content"/>
        </w:behaviors>
        <w:guid w:val="{A9BC9622-694B-4152-8B80-0A121CCF6A0A}"/>
      </w:docPartPr>
      <w:docPartBody>
        <w:p w:rsidR="00F32C8D" w:rsidRDefault="00F32C8D" w:rsidP="00F32C8D">
          <w:pPr>
            <w:pStyle w:val="A37847ACC76544B6AE4F06F659441FD3"/>
          </w:pPr>
          <w:r w:rsidRPr="00F87BE0">
            <w:rPr>
              <w:rStyle w:val="Tekstvantijdelijkeaanduiding"/>
            </w:rPr>
            <w:t>Choose an item.</w:t>
          </w:r>
        </w:p>
      </w:docPartBody>
    </w:docPart>
    <w:docPart>
      <w:docPartPr>
        <w:name w:val="4797AA8EDB3845D6B4B272E07662E88D"/>
        <w:category>
          <w:name w:val="Algemeen"/>
          <w:gallery w:val="placeholder"/>
        </w:category>
        <w:types>
          <w:type w:val="bbPlcHdr"/>
        </w:types>
        <w:behaviors>
          <w:behavior w:val="content"/>
        </w:behaviors>
        <w:guid w:val="{371F4440-1EC9-48B1-923F-C7AE5B5979B0}"/>
      </w:docPartPr>
      <w:docPartBody>
        <w:p w:rsidR="00F32C8D" w:rsidRDefault="00F32C8D" w:rsidP="00F32C8D">
          <w:pPr>
            <w:pStyle w:val="4797AA8EDB3845D6B4B272E07662E88D"/>
          </w:pPr>
          <w:r w:rsidRPr="00F87BE0">
            <w:rPr>
              <w:rStyle w:val="Tekstvantijdelijkeaanduiding"/>
            </w:rPr>
            <w:t>Choose an item.</w:t>
          </w:r>
        </w:p>
      </w:docPartBody>
    </w:docPart>
    <w:docPart>
      <w:docPartPr>
        <w:name w:val="F07BE8C7F8E644BE862326D42CA40E94"/>
        <w:category>
          <w:name w:val="Algemeen"/>
          <w:gallery w:val="placeholder"/>
        </w:category>
        <w:types>
          <w:type w:val="bbPlcHdr"/>
        </w:types>
        <w:behaviors>
          <w:behavior w:val="content"/>
        </w:behaviors>
        <w:guid w:val="{47B89E78-7199-44B6-BDBF-512D7F3FA444}"/>
      </w:docPartPr>
      <w:docPartBody>
        <w:p w:rsidR="00F32C8D" w:rsidRDefault="00F32C8D" w:rsidP="00F32C8D">
          <w:pPr>
            <w:pStyle w:val="F07BE8C7F8E644BE862326D42CA40E94"/>
          </w:pPr>
          <w:r w:rsidRPr="00F87BE0">
            <w:rPr>
              <w:rStyle w:val="Tekstvantijdelijkeaanduiding"/>
            </w:rPr>
            <w:t>Choose an item.</w:t>
          </w:r>
        </w:p>
      </w:docPartBody>
    </w:docPart>
    <w:docPart>
      <w:docPartPr>
        <w:name w:val="49B2402B3DC24ADEAF964B2B2276BE1A"/>
        <w:category>
          <w:name w:val="Algemeen"/>
          <w:gallery w:val="placeholder"/>
        </w:category>
        <w:types>
          <w:type w:val="bbPlcHdr"/>
        </w:types>
        <w:behaviors>
          <w:behavior w:val="content"/>
        </w:behaviors>
        <w:guid w:val="{910F05C8-63DE-419E-90AA-ED3CB81FCBA2}"/>
      </w:docPartPr>
      <w:docPartBody>
        <w:p w:rsidR="00F32C8D" w:rsidRDefault="00F32C8D" w:rsidP="00F32C8D">
          <w:pPr>
            <w:pStyle w:val="49B2402B3DC24ADEAF964B2B2276BE1A"/>
          </w:pPr>
          <w:r w:rsidRPr="00F87BE0">
            <w:rPr>
              <w:rStyle w:val="Tekstvantijdelijkeaanduiding"/>
            </w:rPr>
            <w:t>Choose an item.</w:t>
          </w:r>
        </w:p>
      </w:docPartBody>
    </w:docPart>
    <w:docPart>
      <w:docPartPr>
        <w:name w:val="B844EA681A95468C82DDAC6714BDB26F"/>
        <w:category>
          <w:name w:val="Algemeen"/>
          <w:gallery w:val="placeholder"/>
        </w:category>
        <w:types>
          <w:type w:val="bbPlcHdr"/>
        </w:types>
        <w:behaviors>
          <w:behavior w:val="content"/>
        </w:behaviors>
        <w:guid w:val="{97457589-9541-4E91-91E6-7907A4CE4A41}"/>
      </w:docPartPr>
      <w:docPartBody>
        <w:p w:rsidR="00F32C8D" w:rsidRDefault="00F32C8D" w:rsidP="00F32C8D">
          <w:pPr>
            <w:pStyle w:val="B844EA681A95468C82DDAC6714BDB26F"/>
          </w:pPr>
          <w:r w:rsidRPr="00F87BE0">
            <w:rPr>
              <w:rStyle w:val="Tekstvantijdelijkeaanduiding"/>
            </w:rPr>
            <w:t>Choose an item.</w:t>
          </w:r>
        </w:p>
      </w:docPartBody>
    </w:docPart>
    <w:docPart>
      <w:docPartPr>
        <w:name w:val="A40635A44F624741AC4EA702DEE1E83B"/>
        <w:category>
          <w:name w:val="Algemeen"/>
          <w:gallery w:val="placeholder"/>
        </w:category>
        <w:types>
          <w:type w:val="bbPlcHdr"/>
        </w:types>
        <w:behaviors>
          <w:behavior w:val="content"/>
        </w:behaviors>
        <w:guid w:val="{DB562AFE-85E5-417C-A7F1-CA6E72A2C411}"/>
      </w:docPartPr>
      <w:docPartBody>
        <w:p w:rsidR="00F32C8D" w:rsidRDefault="00F32C8D" w:rsidP="00F32C8D">
          <w:pPr>
            <w:pStyle w:val="A40635A44F624741AC4EA702DEE1E83B"/>
          </w:pPr>
          <w:r w:rsidRPr="00F87BE0">
            <w:rPr>
              <w:rStyle w:val="Tekstvantijdelijkeaanduiding"/>
            </w:rPr>
            <w:t>Choose an item.</w:t>
          </w:r>
        </w:p>
      </w:docPartBody>
    </w:docPart>
    <w:docPart>
      <w:docPartPr>
        <w:name w:val="0534899CFE6D4FEBBE388BA0047266B1"/>
        <w:category>
          <w:name w:val="Algemeen"/>
          <w:gallery w:val="placeholder"/>
        </w:category>
        <w:types>
          <w:type w:val="bbPlcHdr"/>
        </w:types>
        <w:behaviors>
          <w:behavior w:val="content"/>
        </w:behaviors>
        <w:guid w:val="{C33B9144-71D8-44C4-A6E0-917008CBD246}"/>
      </w:docPartPr>
      <w:docPartBody>
        <w:p w:rsidR="00F32C8D" w:rsidRDefault="00F32C8D" w:rsidP="00F32C8D">
          <w:pPr>
            <w:pStyle w:val="0534899CFE6D4FEBBE388BA0047266B1"/>
          </w:pPr>
          <w:r w:rsidRPr="00F87BE0">
            <w:rPr>
              <w:rStyle w:val="Tekstvantijdelijkeaanduiding"/>
            </w:rPr>
            <w:t>Choose an item.</w:t>
          </w:r>
        </w:p>
      </w:docPartBody>
    </w:docPart>
    <w:docPart>
      <w:docPartPr>
        <w:name w:val="97D64D64DA2C45F6B45F7F88869E404E"/>
        <w:category>
          <w:name w:val="Algemeen"/>
          <w:gallery w:val="placeholder"/>
        </w:category>
        <w:types>
          <w:type w:val="bbPlcHdr"/>
        </w:types>
        <w:behaviors>
          <w:behavior w:val="content"/>
        </w:behaviors>
        <w:guid w:val="{C5059FB3-FB76-4F88-9371-A98F965E5EB0}"/>
      </w:docPartPr>
      <w:docPartBody>
        <w:p w:rsidR="00F32C8D" w:rsidRDefault="00F32C8D" w:rsidP="00F32C8D">
          <w:pPr>
            <w:pStyle w:val="97D64D64DA2C45F6B45F7F88869E404E"/>
          </w:pPr>
          <w:r w:rsidRPr="00F87BE0">
            <w:rPr>
              <w:rStyle w:val="Tekstvantijdelijkeaanduiding"/>
            </w:rPr>
            <w:t>Choose an item.</w:t>
          </w:r>
        </w:p>
      </w:docPartBody>
    </w:docPart>
    <w:docPart>
      <w:docPartPr>
        <w:name w:val="0ED48CC182B0497285C66C7D4B628284"/>
        <w:category>
          <w:name w:val="Algemeen"/>
          <w:gallery w:val="placeholder"/>
        </w:category>
        <w:types>
          <w:type w:val="bbPlcHdr"/>
        </w:types>
        <w:behaviors>
          <w:behavior w:val="content"/>
        </w:behaviors>
        <w:guid w:val="{3D8E6BAC-1634-450A-BDD5-20FA1797065C}"/>
      </w:docPartPr>
      <w:docPartBody>
        <w:p w:rsidR="00F32C8D" w:rsidRDefault="00F32C8D" w:rsidP="00F32C8D">
          <w:pPr>
            <w:pStyle w:val="0ED48CC182B0497285C66C7D4B628284"/>
          </w:pPr>
          <w:r w:rsidRPr="00F87BE0">
            <w:rPr>
              <w:rStyle w:val="Tekstvantijdelijkeaanduiding"/>
            </w:rPr>
            <w:t>Choose an item.</w:t>
          </w:r>
        </w:p>
      </w:docPartBody>
    </w:docPart>
    <w:docPart>
      <w:docPartPr>
        <w:name w:val="AC6FEDBCEEF04D03BB5F124C61A9D2E5"/>
        <w:category>
          <w:name w:val="Algemeen"/>
          <w:gallery w:val="placeholder"/>
        </w:category>
        <w:types>
          <w:type w:val="bbPlcHdr"/>
        </w:types>
        <w:behaviors>
          <w:behavior w:val="content"/>
        </w:behaviors>
        <w:guid w:val="{ED88DB31-A97C-45E7-ADD4-81EA2C44BBA8}"/>
      </w:docPartPr>
      <w:docPartBody>
        <w:p w:rsidR="00F32C8D" w:rsidRDefault="00F32C8D" w:rsidP="00F32C8D">
          <w:pPr>
            <w:pStyle w:val="AC6FEDBCEEF04D03BB5F124C61A9D2E5"/>
          </w:pPr>
          <w:r w:rsidRPr="00F87BE0">
            <w:rPr>
              <w:rStyle w:val="Tekstvantijdelijkeaanduiding"/>
            </w:rPr>
            <w:t>Choose an item.</w:t>
          </w:r>
        </w:p>
      </w:docPartBody>
    </w:docPart>
    <w:docPart>
      <w:docPartPr>
        <w:name w:val="51EED9EE6F664F1B850218F1C8FB856E"/>
        <w:category>
          <w:name w:val="Algemeen"/>
          <w:gallery w:val="placeholder"/>
        </w:category>
        <w:types>
          <w:type w:val="bbPlcHdr"/>
        </w:types>
        <w:behaviors>
          <w:behavior w:val="content"/>
        </w:behaviors>
        <w:guid w:val="{3B948D18-B4BA-4850-8A0E-CAF7332AEB46}"/>
      </w:docPartPr>
      <w:docPartBody>
        <w:p w:rsidR="00F32C8D" w:rsidRDefault="00F32C8D" w:rsidP="00F32C8D">
          <w:pPr>
            <w:pStyle w:val="51EED9EE6F664F1B850218F1C8FB856E"/>
          </w:pPr>
          <w:r w:rsidRPr="00F87BE0">
            <w:rPr>
              <w:rStyle w:val="Tekstvantijdelijkeaanduiding"/>
            </w:rPr>
            <w:t>Choose an item.</w:t>
          </w:r>
        </w:p>
      </w:docPartBody>
    </w:docPart>
    <w:docPart>
      <w:docPartPr>
        <w:name w:val="32FE2D7BFDD54FB4A524167CACC4C87D"/>
        <w:category>
          <w:name w:val="Algemeen"/>
          <w:gallery w:val="placeholder"/>
        </w:category>
        <w:types>
          <w:type w:val="bbPlcHdr"/>
        </w:types>
        <w:behaviors>
          <w:behavior w:val="content"/>
        </w:behaviors>
        <w:guid w:val="{66CA4B47-7A07-4027-9944-712697564DE9}"/>
      </w:docPartPr>
      <w:docPartBody>
        <w:p w:rsidR="00F32C8D" w:rsidRDefault="00F32C8D" w:rsidP="00F32C8D">
          <w:pPr>
            <w:pStyle w:val="32FE2D7BFDD54FB4A524167CACC4C87D"/>
          </w:pPr>
          <w:r w:rsidRPr="00F87BE0">
            <w:rPr>
              <w:rStyle w:val="Tekstvantijdelijkeaanduiding"/>
            </w:rPr>
            <w:t>Choose an item.</w:t>
          </w:r>
        </w:p>
      </w:docPartBody>
    </w:docPart>
    <w:docPart>
      <w:docPartPr>
        <w:name w:val="7FAE4F5EB85349BCAFEA7FDE413B7295"/>
        <w:category>
          <w:name w:val="Algemeen"/>
          <w:gallery w:val="placeholder"/>
        </w:category>
        <w:types>
          <w:type w:val="bbPlcHdr"/>
        </w:types>
        <w:behaviors>
          <w:behavior w:val="content"/>
        </w:behaviors>
        <w:guid w:val="{1B4D804A-1156-4453-9628-9E468E5E5110}"/>
      </w:docPartPr>
      <w:docPartBody>
        <w:p w:rsidR="00F32C8D" w:rsidRDefault="00F32C8D" w:rsidP="00F32C8D">
          <w:pPr>
            <w:pStyle w:val="7FAE4F5EB85349BCAFEA7FDE413B7295"/>
          </w:pPr>
          <w:r w:rsidRPr="00F87BE0">
            <w:rPr>
              <w:rStyle w:val="Tekstvantijdelijkeaanduiding"/>
            </w:rPr>
            <w:t>Choose an item.</w:t>
          </w:r>
        </w:p>
      </w:docPartBody>
    </w:docPart>
    <w:docPart>
      <w:docPartPr>
        <w:name w:val="7796134008CE4FC499A798F8AB641B70"/>
        <w:category>
          <w:name w:val="Algemeen"/>
          <w:gallery w:val="placeholder"/>
        </w:category>
        <w:types>
          <w:type w:val="bbPlcHdr"/>
        </w:types>
        <w:behaviors>
          <w:behavior w:val="content"/>
        </w:behaviors>
        <w:guid w:val="{E652234A-351E-4F58-8D35-81EF4B2C6738}"/>
      </w:docPartPr>
      <w:docPartBody>
        <w:p w:rsidR="00F32C8D" w:rsidRDefault="00F32C8D" w:rsidP="00F32C8D">
          <w:pPr>
            <w:pStyle w:val="7796134008CE4FC499A798F8AB641B70"/>
          </w:pPr>
          <w:r w:rsidRPr="00F87BE0">
            <w:rPr>
              <w:rStyle w:val="Tekstvantijdelijkeaanduiding"/>
            </w:rPr>
            <w:t>Choose an item.</w:t>
          </w:r>
        </w:p>
      </w:docPartBody>
    </w:docPart>
    <w:docPart>
      <w:docPartPr>
        <w:name w:val="7B44DA6A4D5A472186CBBC99D0F72397"/>
        <w:category>
          <w:name w:val="Algemeen"/>
          <w:gallery w:val="placeholder"/>
        </w:category>
        <w:types>
          <w:type w:val="bbPlcHdr"/>
        </w:types>
        <w:behaviors>
          <w:behavior w:val="content"/>
        </w:behaviors>
        <w:guid w:val="{79881F1C-9153-4B10-9664-8D872896697B}"/>
      </w:docPartPr>
      <w:docPartBody>
        <w:p w:rsidR="00F32C8D" w:rsidRDefault="00F32C8D" w:rsidP="00F32C8D">
          <w:pPr>
            <w:pStyle w:val="7B44DA6A4D5A472186CBBC99D0F72397"/>
          </w:pPr>
          <w:r w:rsidRPr="00F87BE0">
            <w:rPr>
              <w:rStyle w:val="Tekstvantijdelijkeaanduiding"/>
            </w:rPr>
            <w:t>Choose an item.</w:t>
          </w:r>
        </w:p>
      </w:docPartBody>
    </w:docPart>
    <w:docPart>
      <w:docPartPr>
        <w:name w:val="9400A2E4DF4A40C980BA8181DFABB449"/>
        <w:category>
          <w:name w:val="Algemeen"/>
          <w:gallery w:val="placeholder"/>
        </w:category>
        <w:types>
          <w:type w:val="bbPlcHdr"/>
        </w:types>
        <w:behaviors>
          <w:behavior w:val="content"/>
        </w:behaviors>
        <w:guid w:val="{E726DC8A-C63C-49EE-B521-375C462D727D}"/>
      </w:docPartPr>
      <w:docPartBody>
        <w:p w:rsidR="00F32C8D" w:rsidRDefault="00F32C8D" w:rsidP="00F32C8D">
          <w:pPr>
            <w:pStyle w:val="9400A2E4DF4A40C980BA8181DFABB449"/>
          </w:pPr>
          <w:r w:rsidRPr="00F87BE0">
            <w:rPr>
              <w:rStyle w:val="Tekstvantijdelijkeaanduiding"/>
            </w:rPr>
            <w:t>Choose an item.</w:t>
          </w:r>
        </w:p>
      </w:docPartBody>
    </w:docPart>
    <w:docPart>
      <w:docPartPr>
        <w:name w:val="B062B847FB53442E86B237FB3EE2DF0C"/>
        <w:category>
          <w:name w:val="Algemeen"/>
          <w:gallery w:val="placeholder"/>
        </w:category>
        <w:types>
          <w:type w:val="bbPlcHdr"/>
        </w:types>
        <w:behaviors>
          <w:behavior w:val="content"/>
        </w:behaviors>
        <w:guid w:val="{18E32DAE-6CD7-4FA4-A3BD-A5D13BC02413}"/>
      </w:docPartPr>
      <w:docPartBody>
        <w:p w:rsidR="00F32C8D" w:rsidRDefault="00F32C8D" w:rsidP="00F32C8D">
          <w:pPr>
            <w:pStyle w:val="B062B847FB53442E86B237FB3EE2DF0C"/>
          </w:pPr>
          <w:r w:rsidRPr="00F87BE0">
            <w:rPr>
              <w:rStyle w:val="Tekstvantijdelijkeaanduiding"/>
            </w:rPr>
            <w:t>Choose an item.</w:t>
          </w:r>
        </w:p>
      </w:docPartBody>
    </w:docPart>
    <w:docPart>
      <w:docPartPr>
        <w:name w:val="CC4091E8490F49FDBFE4131B8424CE4A"/>
        <w:category>
          <w:name w:val="Algemeen"/>
          <w:gallery w:val="placeholder"/>
        </w:category>
        <w:types>
          <w:type w:val="bbPlcHdr"/>
        </w:types>
        <w:behaviors>
          <w:behavior w:val="content"/>
        </w:behaviors>
        <w:guid w:val="{1AF618D8-F7A7-430D-9B47-A8A3BF79E52A}"/>
      </w:docPartPr>
      <w:docPartBody>
        <w:p w:rsidR="00F32C8D" w:rsidRDefault="00F32C8D" w:rsidP="00F32C8D">
          <w:pPr>
            <w:pStyle w:val="CC4091E8490F49FDBFE4131B8424CE4A"/>
          </w:pPr>
          <w:r w:rsidRPr="00F87BE0">
            <w:rPr>
              <w:rStyle w:val="Tekstvantijdelijkeaanduiding"/>
            </w:rPr>
            <w:t>Choose an item.</w:t>
          </w:r>
        </w:p>
      </w:docPartBody>
    </w:docPart>
    <w:docPart>
      <w:docPartPr>
        <w:name w:val="55F22D422C20417B8FAB631CD3DE13C5"/>
        <w:category>
          <w:name w:val="Algemeen"/>
          <w:gallery w:val="placeholder"/>
        </w:category>
        <w:types>
          <w:type w:val="bbPlcHdr"/>
        </w:types>
        <w:behaviors>
          <w:behavior w:val="content"/>
        </w:behaviors>
        <w:guid w:val="{8B8F6F6A-305D-4DD9-AA08-BFA7923BED30}"/>
      </w:docPartPr>
      <w:docPartBody>
        <w:p w:rsidR="00F32C8D" w:rsidRDefault="00F32C8D" w:rsidP="00F32C8D">
          <w:pPr>
            <w:pStyle w:val="55F22D422C20417B8FAB631CD3DE13C5"/>
          </w:pPr>
          <w:r w:rsidRPr="00F87BE0">
            <w:rPr>
              <w:rStyle w:val="Tekstvantijdelijkeaanduiding"/>
            </w:rPr>
            <w:t>Choose an item.</w:t>
          </w:r>
        </w:p>
      </w:docPartBody>
    </w:docPart>
    <w:docPart>
      <w:docPartPr>
        <w:name w:val="FBBD70957EBB41398848B3A24788738A"/>
        <w:category>
          <w:name w:val="Algemeen"/>
          <w:gallery w:val="placeholder"/>
        </w:category>
        <w:types>
          <w:type w:val="bbPlcHdr"/>
        </w:types>
        <w:behaviors>
          <w:behavior w:val="content"/>
        </w:behaviors>
        <w:guid w:val="{89AF2EE4-5B7E-47CC-9636-0F43CDE74245}"/>
      </w:docPartPr>
      <w:docPartBody>
        <w:p w:rsidR="00F32C8D" w:rsidRDefault="00F32C8D" w:rsidP="00F32C8D">
          <w:pPr>
            <w:pStyle w:val="FBBD70957EBB41398848B3A24788738A"/>
          </w:pPr>
          <w:r w:rsidRPr="00F87BE0">
            <w:rPr>
              <w:rStyle w:val="Tekstvantijdelijkeaanduiding"/>
            </w:rPr>
            <w:t>Choose an item.</w:t>
          </w:r>
        </w:p>
      </w:docPartBody>
    </w:docPart>
    <w:docPart>
      <w:docPartPr>
        <w:name w:val="21D777B96CB24E19A1D98F5084EE7365"/>
        <w:category>
          <w:name w:val="Algemeen"/>
          <w:gallery w:val="placeholder"/>
        </w:category>
        <w:types>
          <w:type w:val="bbPlcHdr"/>
        </w:types>
        <w:behaviors>
          <w:behavior w:val="content"/>
        </w:behaviors>
        <w:guid w:val="{CFA4659A-CEF3-4688-B364-77589E3AC72A}"/>
      </w:docPartPr>
      <w:docPartBody>
        <w:p w:rsidR="00F32C8D" w:rsidRDefault="00F32C8D" w:rsidP="00F32C8D">
          <w:pPr>
            <w:pStyle w:val="21D777B96CB24E19A1D98F5084EE7365"/>
          </w:pPr>
          <w:r w:rsidRPr="00F87BE0">
            <w:rPr>
              <w:rStyle w:val="Tekstvantijdelijkeaanduiding"/>
            </w:rPr>
            <w:t>Choose an item.</w:t>
          </w:r>
        </w:p>
      </w:docPartBody>
    </w:docPart>
    <w:docPart>
      <w:docPartPr>
        <w:name w:val="85A6FC1C2C0F4476855CE29C436EE6EB"/>
        <w:category>
          <w:name w:val="Algemeen"/>
          <w:gallery w:val="placeholder"/>
        </w:category>
        <w:types>
          <w:type w:val="bbPlcHdr"/>
        </w:types>
        <w:behaviors>
          <w:behavior w:val="content"/>
        </w:behaviors>
        <w:guid w:val="{3D208005-924D-4D3E-9690-255798B23B15}"/>
      </w:docPartPr>
      <w:docPartBody>
        <w:p w:rsidR="00F32C8D" w:rsidRDefault="00F32C8D" w:rsidP="00F32C8D">
          <w:pPr>
            <w:pStyle w:val="85A6FC1C2C0F4476855CE29C436EE6EB"/>
          </w:pPr>
          <w:r w:rsidRPr="00F87BE0">
            <w:rPr>
              <w:rStyle w:val="Tekstvantijdelijkeaanduiding"/>
            </w:rPr>
            <w:t>Choose an item.</w:t>
          </w:r>
        </w:p>
      </w:docPartBody>
    </w:docPart>
    <w:docPart>
      <w:docPartPr>
        <w:name w:val="FE532F35E9FC40FF809D49AE9F377067"/>
        <w:category>
          <w:name w:val="Algemeen"/>
          <w:gallery w:val="placeholder"/>
        </w:category>
        <w:types>
          <w:type w:val="bbPlcHdr"/>
        </w:types>
        <w:behaviors>
          <w:behavior w:val="content"/>
        </w:behaviors>
        <w:guid w:val="{B5B8F9D1-EB02-4510-9912-99D531376DE6}"/>
      </w:docPartPr>
      <w:docPartBody>
        <w:p w:rsidR="00F32C8D" w:rsidRDefault="00F32C8D" w:rsidP="00F32C8D">
          <w:pPr>
            <w:pStyle w:val="FE532F35E9FC40FF809D49AE9F377067"/>
          </w:pPr>
          <w:r w:rsidRPr="00F87BE0">
            <w:rPr>
              <w:rStyle w:val="Tekstvantijdelijkeaanduiding"/>
            </w:rPr>
            <w:t>Choose an item.</w:t>
          </w:r>
        </w:p>
      </w:docPartBody>
    </w:docPart>
    <w:docPart>
      <w:docPartPr>
        <w:name w:val="949A9049DA494519B8D89A223FECCDEB"/>
        <w:category>
          <w:name w:val="Algemeen"/>
          <w:gallery w:val="placeholder"/>
        </w:category>
        <w:types>
          <w:type w:val="bbPlcHdr"/>
        </w:types>
        <w:behaviors>
          <w:behavior w:val="content"/>
        </w:behaviors>
        <w:guid w:val="{0756F164-B5B9-4C3A-A3EC-01719C923206}"/>
      </w:docPartPr>
      <w:docPartBody>
        <w:p w:rsidR="00F32C8D" w:rsidRDefault="00F32C8D" w:rsidP="00F32C8D">
          <w:pPr>
            <w:pStyle w:val="949A9049DA494519B8D89A223FECCDEB"/>
          </w:pPr>
          <w:r w:rsidRPr="00F87BE0">
            <w:rPr>
              <w:rStyle w:val="Tekstvantijdelijkeaanduiding"/>
            </w:rPr>
            <w:t>Choose an item.</w:t>
          </w:r>
        </w:p>
      </w:docPartBody>
    </w:docPart>
    <w:docPart>
      <w:docPartPr>
        <w:name w:val="9D73910F52124FEDA04FA9CA02402B04"/>
        <w:category>
          <w:name w:val="Algemeen"/>
          <w:gallery w:val="placeholder"/>
        </w:category>
        <w:types>
          <w:type w:val="bbPlcHdr"/>
        </w:types>
        <w:behaviors>
          <w:behavior w:val="content"/>
        </w:behaviors>
        <w:guid w:val="{74545BAB-2206-4D96-9300-3A1BFB16F0F0}"/>
      </w:docPartPr>
      <w:docPartBody>
        <w:p w:rsidR="00F32C8D" w:rsidRDefault="00F32C8D" w:rsidP="00F32C8D">
          <w:pPr>
            <w:pStyle w:val="9D73910F52124FEDA04FA9CA02402B04"/>
          </w:pPr>
          <w:r w:rsidRPr="00F87BE0">
            <w:rPr>
              <w:rStyle w:val="Tekstvantijdelijkeaanduiding"/>
            </w:rPr>
            <w:t>Choose an item.</w:t>
          </w:r>
        </w:p>
      </w:docPartBody>
    </w:docPart>
    <w:docPart>
      <w:docPartPr>
        <w:name w:val="B829DB4A54F94ECBAB4F699D4307A452"/>
        <w:category>
          <w:name w:val="Algemeen"/>
          <w:gallery w:val="placeholder"/>
        </w:category>
        <w:types>
          <w:type w:val="bbPlcHdr"/>
        </w:types>
        <w:behaviors>
          <w:behavior w:val="content"/>
        </w:behaviors>
        <w:guid w:val="{69F332F3-BF39-43E5-A74C-FB56FD6E5899}"/>
      </w:docPartPr>
      <w:docPartBody>
        <w:p w:rsidR="00F32C8D" w:rsidRDefault="00F32C8D" w:rsidP="00F32C8D">
          <w:pPr>
            <w:pStyle w:val="B829DB4A54F94ECBAB4F699D4307A452"/>
          </w:pPr>
          <w:r w:rsidRPr="00F87BE0">
            <w:rPr>
              <w:rStyle w:val="Tekstvantijdelijkeaanduiding"/>
            </w:rPr>
            <w:t>Choose an item.</w:t>
          </w:r>
        </w:p>
      </w:docPartBody>
    </w:docPart>
    <w:docPart>
      <w:docPartPr>
        <w:name w:val="FF4F2D1E311742729E870BCF49A721BD"/>
        <w:category>
          <w:name w:val="Algemeen"/>
          <w:gallery w:val="placeholder"/>
        </w:category>
        <w:types>
          <w:type w:val="bbPlcHdr"/>
        </w:types>
        <w:behaviors>
          <w:behavior w:val="content"/>
        </w:behaviors>
        <w:guid w:val="{36C59177-4E06-4B49-A9ED-B412670F9E57}"/>
      </w:docPartPr>
      <w:docPartBody>
        <w:p w:rsidR="00F32C8D" w:rsidRDefault="00F32C8D" w:rsidP="00F32C8D">
          <w:pPr>
            <w:pStyle w:val="FF4F2D1E311742729E870BCF49A721BD"/>
          </w:pPr>
          <w:r w:rsidRPr="00F87BE0">
            <w:rPr>
              <w:rStyle w:val="Tekstvantijdelijkeaanduiding"/>
            </w:rPr>
            <w:t>Choose an item.</w:t>
          </w:r>
        </w:p>
      </w:docPartBody>
    </w:docPart>
    <w:docPart>
      <w:docPartPr>
        <w:name w:val="50536A7D4BAB43408A33C6631A33E922"/>
        <w:category>
          <w:name w:val="Algemeen"/>
          <w:gallery w:val="placeholder"/>
        </w:category>
        <w:types>
          <w:type w:val="bbPlcHdr"/>
        </w:types>
        <w:behaviors>
          <w:behavior w:val="content"/>
        </w:behaviors>
        <w:guid w:val="{7CC573E3-3464-4223-9E89-98BA04D8FAB2}"/>
      </w:docPartPr>
      <w:docPartBody>
        <w:p w:rsidR="00F32C8D" w:rsidRDefault="00F32C8D" w:rsidP="00F32C8D">
          <w:pPr>
            <w:pStyle w:val="50536A7D4BAB43408A33C6631A33E922"/>
          </w:pPr>
          <w:r w:rsidRPr="00F87BE0">
            <w:rPr>
              <w:rStyle w:val="Tekstvantijdelijkeaanduiding"/>
            </w:rPr>
            <w:t>Choose an item.</w:t>
          </w:r>
        </w:p>
      </w:docPartBody>
    </w:docPart>
    <w:docPart>
      <w:docPartPr>
        <w:name w:val="B0F1507BE8614C96AA4145D34FE7D348"/>
        <w:category>
          <w:name w:val="Algemeen"/>
          <w:gallery w:val="placeholder"/>
        </w:category>
        <w:types>
          <w:type w:val="bbPlcHdr"/>
        </w:types>
        <w:behaviors>
          <w:behavior w:val="content"/>
        </w:behaviors>
        <w:guid w:val="{F8C74BA5-F916-4013-A558-01A0BF977D84}"/>
      </w:docPartPr>
      <w:docPartBody>
        <w:p w:rsidR="00F32C8D" w:rsidRDefault="00F32C8D" w:rsidP="00F32C8D">
          <w:pPr>
            <w:pStyle w:val="B0F1507BE8614C96AA4145D34FE7D348"/>
          </w:pPr>
          <w:r w:rsidRPr="00F87BE0">
            <w:rPr>
              <w:rStyle w:val="Tekstvantijdelijkeaanduiding"/>
            </w:rPr>
            <w:t>Choose an item.</w:t>
          </w:r>
        </w:p>
      </w:docPartBody>
    </w:docPart>
    <w:docPart>
      <w:docPartPr>
        <w:name w:val="140A170D9CCB4E0886AA0FF5D97687E3"/>
        <w:category>
          <w:name w:val="Algemeen"/>
          <w:gallery w:val="placeholder"/>
        </w:category>
        <w:types>
          <w:type w:val="bbPlcHdr"/>
        </w:types>
        <w:behaviors>
          <w:behavior w:val="content"/>
        </w:behaviors>
        <w:guid w:val="{7FA07A55-97A2-457F-B8EC-61D6E6BE1507}"/>
      </w:docPartPr>
      <w:docPartBody>
        <w:p w:rsidR="00F32C8D" w:rsidRDefault="00F32C8D" w:rsidP="00F32C8D">
          <w:pPr>
            <w:pStyle w:val="140A170D9CCB4E0886AA0FF5D97687E3"/>
          </w:pPr>
          <w:r w:rsidRPr="00F87BE0">
            <w:rPr>
              <w:rStyle w:val="Tekstvantijdelijkeaanduiding"/>
            </w:rPr>
            <w:t>Choose an item.</w:t>
          </w:r>
        </w:p>
      </w:docPartBody>
    </w:docPart>
    <w:docPart>
      <w:docPartPr>
        <w:name w:val="3C82B877126D4917ACA05AAFF63D341A"/>
        <w:category>
          <w:name w:val="Algemeen"/>
          <w:gallery w:val="placeholder"/>
        </w:category>
        <w:types>
          <w:type w:val="bbPlcHdr"/>
        </w:types>
        <w:behaviors>
          <w:behavior w:val="content"/>
        </w:behaviors>
        <w:guid w:val="{E32CE4C3-4B41-45CF-B5DD-464B97F02ABF}"/>
      </w:docPartPr>
      <w:docPartBody>
        <w:p w:rsidR="00F32C8D" w:rsidRDefault="00F32C8D" w:rsidP="00F32C8D">
          <w:pPr>
            <w:pStyle w:val="3C82B877126D4917ACA05AAFF63D341A"/>
          </w:pPr>
          <w:r w:rsidRPr="00F87BE0">
            <w:rPr>
              <w:rStyle w:val="Tekstvantijdelijkeaanduiding"/>
            </w:rPr>
            <w:t>Choose an item.</w:t>
          </w:r>
        </w:p>
      </w:docPartBody>
    </w:docPart>
    <w:docPart>
      <w:docPartPr>
        <w:name w:val="247E051BCC10490AA21694F84A392C8A"/>
        <w:category>
          <w:name w:val="Algemeen"/>
          <w:gallery w:val="placeholder"/>
        </w:category>
        <w:types>
          <w:type w:val="bbPlcHdr"/>
        </w:types>
        <w:behaviors>
          <w:behavior w:val="content"/>
        </w:behaviors>
        <w:guid w:val="{314442CC-477E-419E-9B9E-6038E4EC2C2D}"/>
      </w:docPartPr>
      <w:docPartBody>
        <w:p w:rsidR="00F32C8D" w:rsidRDefault="00F32C8D" w:rsidP="00F32C8D">
          <w:pPr>
            <w:pStyle w:val="247E051BCC10490AA21694F84A392C8A"/>
          </w:pPr>
          <w:r w:rsidRPr="00F87BE0">
            <w:rPr>
              <w:rStyle w:val="Tekstvantijdelijkeaanduiding"/>
            </w:rPr>
            <w:t>Choose an item.</w:t>
          </w:r>
        </w:p>
      </w:docPartBody>
    </w:docPart>
    <w:docPart>
      <w:docPartPr>
        <w:name w:val="77BADBBFC64148668F97BB2105079BA7"/>
        <w:category>
          <w:name w:val="Algemeen"/>
          <w:gallery w:val="placeholder"/>
        </w:category>
        <w:types>
          <w:type w:val="bbPlcHdr"/>
        </w:types>
        <w:behaviors>
          <w:behavior w:val="content"/>
        </w:behaviors>
        <w:guid w:val="{7C9CDBA2-13AC-4ED8-87E2-67B82A6F9147}"/>
      </w:docPartPr>
      <w:docPartBody>
        <w:p w:rsidR="00F32C8D" w:rsidRDefault="00F32C8D" w:rsidP="00F32C8D">
          <w:pPr>
            <w:pStyle w:val="77BADBBFC64148668F97BB2105079BA7"/>
          </w:pPr>
          <w:r w:rsidRPr="00F87BE0">
            <w:rPr>
              <w:rStyle w:val="Tekstvantijdelijkeaanduiding"/>
            </w:rPr>
            <w:t>Choose an item.</w:t>
          </w:r>
        </w:p>
      </w:docPartBody>
    </w:docPart>
    <w:docPart>
      <w:docPartPr>
        <w:name w:val="BCD96FE3E32C4E1DA433CDDEF4B418F5"/>
        <w:category>
          <w:name w:val="Algemeen"/>
          <w:gallery w:val="placeholder"/>
        </w:category>
        <w:types>
          <w:type w:val="bbPlcHdr"/>
        </w:types>
        <w:behaviors>
          <w:behavior w:val="content"/>
        </w:behaviors>
        <w:guid w:val="{CDFA670D-75D6-4DAE-B420-E6832168416A}"/>
      </w:docPartPr>
      <w:docPartBody>
        <w:p w:rsidR="00F32C8D" w:rsidRDefault="00F32C8D" w:rsidP="00F32C8D">
          <w:pPr>
            <w:pStyle w:val="BCD96FE3E32C4E1DA433CDDEF4B418F5"/>
          </w:pPr>
          <w:r w:rsidRPr="00F87BE0">
            <w:rPr>
              <w:rStyle w:val="Tekstvantijdelijkeaanduiding"/>
            </w:rPr>
            <w:t>Choose an item.</w:t>
          </w:r>
        </w:p>
      </w:docPartBody>
    </w:docPart>
    <w:docPart>
      <w:docPartPr>
        <w:name w:val="593D4C8419F74E08B80C3B905984B977"/>
        <w:category>
          <w:name w:val="Algemeen"/>
          <w:gallery w:val="placeholder"/>
        </w:category>
        <w:types>
          <w:type w:val="bbPlcHdr"/>
        </w:types>
        <w:behaviors>
          <w:behavior w:val="content"/>
        </w:behaviors>
        <w:guid w:val="{E5EFD726-0932-43B3-8898-4F652D0FAA49}"/>
      </w:docPartPr>
      <w:docPartBody>
        <w:p w:rsidR="00F32C8D" w:rsidRDefault="00F32C8D" w:rsidP="00F32C8D">
          <w:pPr>
            <w:pStyle w:val="593D4C8419F74E08B80C3B905984B977"/>
          </w:pPr>
          <w:r w:rsidRPr="00F87BE0">
            <w:rPr>
              <w:rStyle w:val="Tekstvantijdelijkeaanduiding"/>
            </w:rPr>
            <w:t>Choose an item.</w:t>
          </w:r>
        </w:p>
      </w:docPartBody>
    </w:docPart>
    <w:docPart>
      <w:docPartPr>
        <w:name w:val="49E960B1902D459DA1E7C69A9F7438A5"/>
        <w:category>
          <w:name w:val="Algemeen"/>
          <w:gallery w:val="placeholder"/>
        </w:category>
        <w:types>
          <w:type w:val="bbPlcHdr"/>
        </w:types>
        <w:behaviors>
          <w:behavior w:val="content"/>
        </w:behaviors>
        <w:guid w:val="{35C668D4-9C7E-465A-AE81-AC134962E778}"/>
      </w:docPartPr>
      <w:docPartBody>
        <w:p w:rsidR="00F32C8D" w:rsidRDefault="00F32C8D" w:rsidP="00F32C8D">
          <w:pPr>
            <w:pStyle w:val="49E960B1902D459DA1E7C69A9F7438A5"/>
          </w:pPr>
          <w:r w:rsidRPr="00F87BE0">
            <w:rPr>
              <w:rStyle w:val="Tekstvantijdelijkeaanduiding"/>
            </w:rPr>
            <w:t>Choose an item.</w:t>
          </w:r>
        </w:p>
      </w:docPartBody>
    </w:docPart>
    <w:docPart>
      <w:docPartPr>
        <w:name w:val="C9CDC686515A4E54B133B154A078549F"/>
        <w:category>
          <w:name w:val="Algemeen"/>
          <w:gallery w:val="placeholder"/>
        </w:category>
        <w:types>
          <w:type w:val="bbPlcHdr"/>
        </w:types>
        <w:behaviors>
          <w:behavior w:val="content"/>
        </w:behaviors>
        <w:guid w:val="{742671E4-6240-4436-A999-CB5DA308BE99}"/>
      </w:docPartPr>
      <w:docPartBody>
        <w:p w:rsidR="00F32C8D" w:rsidRDefault="00F32C8D" w:rsidP="00F32C8D">
          <w:pPr>
            <w:pStyle w:val="C9CDC686515A4E54B133B154A078549F"/>
          </w:pPr>
          <w:r w:rsidRPr="00F87BE0">
            <w:rPr>
              <w:rStyle w:val="Tekstvantijdelijkeaanduiding"/>
            </w:rPr>
            <w:t>Choose an item.</w:t>
          </w:r>
        </w:p>
      </w:docPartBody>
    </w:docPart>
    <w:docPart>
      <w:docPartPr>
        <w:name w:val="0EE4E3CAB698457EB98578DADFB6E4DC"/>
        <w:category>
          <w:name w:val="Algemeen"/>
          <w:gallery w:val="placeholder"/>
        </w:category>
        <w:types>
          <w:type w:val="bbPlcHdr"/>
        </w:types>
        <w:behaviors>
          <w:behavior w:val="content"/>
        </w:behaviors>
        <w:guid w:val="{4859593F-8D85-44F1-9860-17C4423F2B45}"/>
      </w:docPartPr>
      <w:docPartBody>
        <w:p w:rsidR="00F32C8D" w:rsidRDefault="00F32C8D" w:rsidP="00F32C8D">
          <w:pPr>
            <w:pStyle w:val="0EE4E3CAB698457EB98578DADFB6E4DC"/>
          </w:pPr>
          <w:r w:rsidRPr="00F87BE0">
            <w:rPr>
              <w:rStyle w:val="Tekstvantijdelijkeaanduiding"/>
            </w:rPr>
            <w:t>Choose an item.</w:t>
          </w:r>
        </w:p>
      </w:docPartBody>
    </w:docPart>
    <w:docPart>
      <w:docPartPr>
        <w:name w:val="68D44269244F42F5BA2DDD0C338CBD07"/>
        <w:category>
          <w:name w:val="Algemeen"/>
          <w:gallery w:val="placeholder"/>
        </w:category>
        <w:types>
          <w:type w:val="bbPlcHdr"/>
        </w:types>
        <w:behaviors>
          <w:behavior w:val="content"/>
        </w:behaviors>
        <w:guid w:val="{09354DF3-D793-4118-9F7C-6C3EEA0C0EED}"/>
      </w:docPartPr>
      <w:docPartBody>
        <w:p w:rsidR="00F32C8D" w:rsidRDefault="00F32C8D" w:rsidP="00F32C8D">
          <w:pPr>
            <w:pStyle w:val="68D44269244F42F5BA2DDD0C338CBD07"/>
          </w:pPr>
          <w:r w:rsidRPr="00F87BE0">
            <w:rPr>
              <w:rStyle w:val="Tekstvantijdelijkeaanduiding"/>
            </w:rPr>
            <w:t>Choose an item.</w:t>
          </w:r>
        </w:p>
      </w:docPartBody>
    </w:docPart>
    <w:docPart>
      <w:docPartPr>
        <w:name w:val="3F75C6ECC7D34D0296A0DF89C2AF5B69"/>
        <w:category>
          <w:name w:val="Algemeen"/>
          <w:gallery w:val="placeholder"/>
        </w:category>
        <w:types>
          <w:type w:val="bbPlcHdr"/>
        </w:types>
        <w:behaviors>
          <w:behavior w:val="content"/>
        </w:behaviors>
        <w:guid w:val="{F36DC446-EBDC-49B0-9A0C-6250BD2FE63C}"/>
      </w:docPartPr>
      <w:docPartBody>
        <w:p w:rsidR="00F32C8D" w:rsidRDefault="00F32C8D" w:rsidP="00F32C8D">
          <w:pPr>
            <w:pStyle w:val="3F75C6ECC7D34D0296A0DF89C2AF5B69"/>
          </w:pPr>
          <w:r w:rsidRPr="00F87BE0">
            <w:rPr>
              <w:rStyle w:val="Tekstvantijdelijkeaanduiding"/>
            </w:rPr>
            <w:t>Choose an item.</w:t>
          </w:r>
        </w:p>
      </w:docPartBody>
    </w:docPart>
    <w:docPart>
      <w:docPartPr>
        <w:name w:val="DBDD57040D814073AC91138D4348BC2B"/>
        <w:category>
          <w:name w:val="Algemeen"/>
          <w:gallery w:val="placeholder"/>
        </w:category>
        <w:types>
          <w:type w:val="bbPlcHdr"/>
        </w:types>
        <w:behaviors>
          <w:behavior w:val="content"/>
        </w:behaviors>
        <w:guid w:val="{243AF237-F675-4278-BD07-1FA04D9A18E6}"/>
      </w:docPartPr>
      <w:docPartBody>
        <w:p w:rsidR="00F32C8D" w:rsidRDefault="00F32C8D" w:rsidP="00F32C8D">
          <w:pPr>
            <w:pStyle w:val="DBDD57040D814073AC91138D4348BC2B"/>
          </w:pPr>
          <w:r w:rsidRPr="00F87BE0">
            <w:rPr>
              <w:rStyle w:val="Tekstvantijdelijkeaanduiding"/>
            </w:rPr>
            <w:t>Choose an item.</w:t>
          </w:r>
        </w:p>
      </w:docPartBody>
    </w:docPart>
    <w:docPart>
      <w:docPartPr>
        <w:name w:val="47E18CD4EAD14624824CF490E1AA71A6"/>
        <w:category>
          <w:name w:val="Algemeen"/>
          <w:gallery w:val="placeholder"/>
        </w:category>
        <w:types>
          <w:type w:val="bbPlcHdr"/>
        </w:types>
        <w:behaviors>
          <w:behavior w:val="content"/>
        </w:behaviors>
        <w:guid w:val="{BB078976-44BA-491F-BF02-32D41070C607}"/>
      </w:docPartPr>
      <w:docPartBody>
        <w:p w:rsidR="00F32C8D" w:rsidRDefault="00F32C8D" w:rsidP="00F32C8D">
          <w:pPr>
            <w:pStyle w:val="47E18CD4EAD14624824CF490E1AA71A6"/>
          </w:pPr>
          <w:r w:rsidRPr="00F87BE0">
            <w:rPr>
              <w:rStyle w:val="Tekstvantijdelijkeaanduiding"/>
            </w:rPr>
            <w:t>Choose an item.</w:t>
          </w:r>
        </w:p>
      </w:docPartBody>
    </w:docPart>
    <w:docPart>
      <w:docPartPr>
        <w:name w:val="077011E118F54789A4815DA868ADBA27"/>
        <w:category>
          <w:name w:val="Algemeen"/>
          <w:gallery w:val="placeholder"/>
        </w:category>
        <w:types>
          <w:type w:val="bbPlcHdr"/>
        </w:types>
        <w:behaviors>
          <w:behavior w:val="content"/>
        </w:behaviors>
        <w:guid w:val="{97C3FC75-029A-455C-A60C-410E61CF5432}"/>
      </w:docPartPr>
      <w:docPartBody>
        <w:p w:rsidR="00F32C8D" w:rsidRDefault="00F32C8D" w:rsidP="00F32C8D">
          <w:pPr>
            <w:pStyle w:val="077011E118F54789A4815DA868ADBA27"/>
          </w:pPr>
          <w:r w:rsidRPr="00F87BE0">
            <w:rPr>
              <w:rStyle w:val="Tekstvantijdelijkeaanduiding"/>
            </w:rPr>
            <w:t>Choose an item.</w:t>
          </w:r>
        </w:p>
      </w:docPartBody>
    </w:docPart>
    <w:docPart>
      <w:docPartPr>
        <w:name w:val="C61156932D024DD18CF68A35F7DD875C"/>
        <w:category>
          <w:name w:val="Algemeen"/>
          <w:gallery w:val="placeholder"/>
        </w:category>
        <w:types>
          <w:type w:val="bbPlcHdr"/>
        </w:types>
        <w:behaviors>
          <w:behavior w:val="content"/>
        </w:behaviors>
        <w:guid w:val="{229E5A07-C0E3-4D14-9B12-6BF221A4DBA6}"/>
      </w:docPartPr>
      <w:docPartBody>
        <w:p w:rsidR="00F32C8D" w:rsidRDefault="00F32C8D" w:rsidP="00F32C8D">
          <w:pPr>
            <w:pStyle w:val="C61156932D024DD18CF68A35F7DD875C"/>
          </w:pPr>
          <w:r w:rsidRPr="00F87BE0">
            <w:rPr>
              <w:rStyle w:val="Tekstvantijdelijkeaanduiding"/>
            </w:rPr>
            <w:t>Choose an item.</w:t>
          </w:r>
        </w:p>
      </w:docPartBody>
    </w:docPart>
    <w:docPart>
      <w:docPartPr>
        <w:name w:val="02B11A3F8F6A4B2AAF7A7875DF732F63"/>
        <w:category>
          <w:name w:val="Algemeen"/>
          <w:gallery w:val="placeholder"/>
        </w:category>
        <w:types>
          <w:type w:val="bbPlcHdr"/>
        </w:types>
        <w:behaviors>
          <w:behavior w:val="content"/>
        </w:behaviors>
        <w:guid w:val="{60081A4E-3C25-4552-842D-9723A8542151}"/>
      </w:docPartPr>
      <w:docPartBody>
        <w:p w:rsidR="00F32C8D" w:rsidRDefault="00F32C8D" w:rsidP="00F32C8D">
          <w:pPr>
            <w:pStyle w:val="02B11A3F8F6A4B2AAF7A7875DF732F63"/>
          </w:pPr>
          <w:r w:rsidRPr="00F87BE0">
            <w:rPr>
              <w:rStyle w:val="Tekstvantijdelijkeaanduiding"/>
            </w:rPr>
            <w:t>Choose an item.</w:t>
          </w:r>
        </w:p>
      </w:docPartBody>
    </w:docPart>
    <w:docPart>
      <w:docPartPr>
        <w:name w:val="78EACC7D7B314B95A836D937659182F2"/>
        <w:category>
          <w:name w:val="Algemeen"/>
          <w:gallery w:val="placeholder"/>
        </w:category>
        <w:types>
          <w:type w:val="bbPlcHdr"/>
        </w:types>
        <w:behaviors>
          <w:behavior w:val="content"/>
        </w:behaviors>
        <w:guid w:val="{1D39E8D4-9D43-43A4-B60E-94EF6689A5A8}"/>
      </w:docPartPr>
      <w:docPartBody>
        <w:p w:rsidR="00F32C8D" w:rsidRDefault="00F32C8D" w:rsidP="00F32C8D">
          <w:pPr>
            <w:pStyle w:val="78EACC7D7B314B95A836D937659182F2"/>
          </w:pPr>
          <w:r w:rsidRPr="00F87BE0">
            <w:rPr>
              <w:rStyle w:val="Tekstvantijdelijkeaanduiding"/>
            </w:rPr>
            <w:t>Choose an item.</w:t>
          </w:r>
        </w:p>
      </w:docPartBody>
    </w:docPart>
    <w:docPart>
      <w:docPartPr>
        <w:name w:val="AC67D00779CF4B28BD0D106E71A8F1C0"/>
        <w:category>
          <w:name w:val="Algemeen"/>
          <w:gallery w:val="placeholder"/>
        </w:category>
        <w:types>
          <w:type w:val="bbPlcHdr"/>
        </w:types>
        <w:behaviors>
          <w:behavior w:val="content"/>
        </w:behaviors>
        <w:guid w:val="{EF89D3BA-018A-45E3-9E0D-0EB6F9A0CE6D}"/>
      </w:docPartPr>
      <w:docPartBody>
        <w:p w:rsidR="00F32C8D" w:rsidRDefault="00F32C8D" w:rsidP="00F32C8D">
          <w:pPr>
            <w:pStyle w:val="AC67D00779CF4B28BD0D106E71A8F1C0"/>
          </w:pPr>
          <w:r w:rsidRPr="00F87BE0">
            <w:rPr>
              <w:rStyle w:val="Tekstvantijdelijkeaanduiding"/>
            </w:rPr>
            <w:t>Choose an item.</w:t>
          </w:r>
        </w:p>
      </w:docPartBody>
    </w:docPart>
    <w:docPart>
      <w:docPartPr>
        <w:name w:val="97355E83960C434A8AD5ABE17375ED94"/>
        <w:category>
          <w:name w:val="Algemeen"/>
          <w:gallery w:val="placeholder"/>
        </w:category>
        <w:types>
          <w:type w:val="bbPlcHdr"/>
        </w:types>
        <w:behaviors>
          <w:behavior w:val="content"/>
        </w:behaviors>
        <w:guid w:val="{530D8345-ABB2-4A40-8A77-BE753993B028}"/>
      </w:docPartPr>
      <w:docPartBody>
        <w:p w:rsidR="00F32C8D" w:rsidRDefault="00F32C8D" w:rsidP="00F32C8D">
          <w:pPr>
            <w:pStyle w:val="97355E83960C434A8AD5ABE17375ED94"/>
          </w:pPr>
          <w:r w:rsidRPr="00F87BE0">
            <w:rPr>
              <w:rStyle w:val="Tekstvantijdelijkeaanduiding"/>
            </w:rPr>
            <w:t>Choose an item.</w:t>
          </w:r>
        </w:p>
      </w:docPartBody>
    </w:docPart>
    <w:docPart>
      <w:docPartPr>
        <w:name w:val="6C1A5A595E554E4CBEBBCF6A74EF0212"/>
        <w:category>
          <w:name w:val="Algemeen"/>
          <w:gallery w:val="placeholder"/>
        </w:category>
        <w:types>
          <w:type w:val="bbPlcHdr"/>
        </w:types>
        <w:behaviors>
          <w:behavior w:val="content"/>
        </w:behaviors>
        <w:guid w:val="{91B786C1-E6AE-4C10-8162-595E717E596D}"/>
      </w:docPartPr>
      <w:docPartBody>
        <w:p w:rsidR="00F32C8D" w:rsidRDefault="00F32C8D" w:rsidP="00F32C8D">
          <w:pPr>
            <w:pStyle w:val="6C1A5A595E554E4CBEBBCF6A74EF0212"/>
          </w:pPr>
          <w:r w:rsidRPr="00F87BE0">
            <w:rPr>
              <w:rStyle w:val="Tekstvantijdelijkeaanduiding"/>
            </w:rPr>
            <w:t>Choose an item.</w:t>
          </w:r>
        </w:p>
      </w:docPartBody>
    </w:docPart>
    <w:docPart>
      <w:docPartPr>
        <w:name w:val="C92975B54736471A81B94ADBA4FDDFBE"/>
        <w:category>
          <w:name w:val="Algemeen"/>
          <w:gallery w:val="placeholder"/>
        </w:category>
        <w:types>
          <w:type w:val="bbPlcHdr"/>
        </w:types>
        <w:behaviors>
          <w:behavior w:val="content"/>
        </w:behaviors>
        <w:guid w:val="{CAEA0F6B-0057-4C24-844E-50EBEEB161AA}"/>
      </w:docPartPr>
      <w:docPartBody>
        <w:p w:rsidR="00F32C8D" w:rsidRDefault="00F32C8D" w:rsidP="00F32C8D">
          <w:pPr>
            <w:pStyle w:val="C92975B54736471A81B94ADBA4FDDFBE"/>
          </w:pPr>
          <w:r w:rsidRPr="00F87BE0">
            <w:rPr>
              <w:rStyle w:val="Tekstvantijdelijkeaanduiding"/>
            </w:rPr>
            <w:t>Choose an item.</w:t>
          </w:r>
        </w:p>
      </w:docPartBody>
    </w:docPart>
    <w:docPart>
      <w:docPartPr>
        <w:name w:val="B36320CD6FCB4ECC9852FE24638B508A"/>
        <w:category>
          <w:name w:val="Algemeen"/>
          <w:gallery w:val="placeholder"/>
        </w:category>
        <w:types>
          <w:type w:val="bbPlcHdr"/>
        </w:types>
        <w:behaviors>
          <w:behavior w:val="content"/>
        </w:behaviors>
        <w:guid w:val="{8CFBFDB2-7EE1-4179-B1F7-668636D570E9}"/>
      </w:docPartPr>
      <w:docPartBody>
        <w:p w:rsidR="00F32C8D" w:rsidRDefault="00F32C8D" w:rsidP="00F32C8D">
          <w:pPr>
            <w:pStyle w:val="B36320CD6FCB4ECC9852FE24638B508A"/>
          </w:pPr>
          <w:r w:rsidRPr="00F87BE0">
            <w:rPr>
              <w:rStyle w:val="Tekstvantijdelijkeaanduiding"/>
            </w:rPr>
            <w:t>Choose an item.</w:t>
          </w:r>
        </w:p>
      </w:docPartBody>
    </w:docPart>
    <w:docPart>
      <w:docPartPr>
        <w:name w:val="4284617F1B4547A491C9FA18ADF868E1"/>
        <w:category>
          <w:name w:val="Algemeen"/>
          <w:gallery w:val="placeholder"/>
        </w:category>
        <w:types>
          <w:type w:val="bbPlcHdr"/>
        </w:types>
        <w:behaviors>
          <w:behavior w:val="content"/>
        </w:behaviors>
        <w:guid w:val="{91DC7784-BFB9-4496-B7E6-F9B09A4D461F}"/>
      </w:docPartPr>
      <w:docPartBody>
        <w:p w:rsidR="00F32C8D" w:rsidRDefault="00F32C8D" w:rsidP="00F32C8D">
          <w:pPr>
            <w:pStyle w:val="4284617F1B4547A491C9FA18ADF868E1"/>
          </w:pPr>
          <w:r w:rsidRPr="00F87BE0">
            <w:rPr>
              <w:rStyle w:val="Tekstvantijdelijkeaanduiding"/>
            </w:rPr>
            <w:t>Choose an item.</w:t>
          </w:r>
        </w:p>
      </w:docPartBody>
    </w:docPart>
    <w:docPart>
      <w:docPartPr>
        <w:name w:val="A22501E1B76F435E8669918D9BB28ED7"/>
        <w:category>
          <w:name w:val="Algemeen"/>
          <w:gallery w:val="placeholder"/>
        </w:category>
        <w:types>
          <w:type w:val="bbPlcHdr"/>
        </w:types>
        <w:behaviors>
          <w:behavior w:val="content"/>
        </w:behaviors>
        <w:guid w:val="{3B6D912A-EFBA-4F58-83A7-6FF4F55DEA46}"/>
      </w:docPartPr>
      <w:docPartBody>
        <w:p w:rsidR="00F32C8D" w:rsidRDefault="00F32C8D" w:rsidP="00F32C8D">
          <w:pPr>
            <w:pStyle w:val="A22501E1B76F435E8669918D9BB28ED7"/>
          </w:pPr>
          <w:r w:rsidRPr="00F87BE0">
            <w:rPr>
              <w:rStyle w:val="Tekstvantijdelijkeaanduiding"/>
            </w:rPr>
            <w:t>Choose an item.</w:t>
          </w:r>
        </w:p>
      </w:docPartBody>
    </w:docPart>
    <w:docPart>
      <w:docPartPr>
        <w:name w:val="9CE739A4C6984852B9558F4871832FE1"/>
        <w:category>
          <w:name w:val="Algemeen"/>
          <w:gallery w:val="placeholder"/>
        </w:category>
        <w:types>
          <w:type w:val="bbPlcHdr"/>
        </w:types>
        <w:behaviors>
          <w:behavior w:val="content"/>
        </w:behaviors>
        <w:guid w:val="{01588EED-F2D2-4A79-ADED-3D99207FECEC}"/>
      </w:docPartPr>
      <w:docPartBody>
        <w:p w:rsidR="00F32C8D" w:rsidRDefault="00F32C8D" w:rsidP="00F32C8D">
          <w:pPr>
            <w:pStyle w:val="9CE739A4C6984852B9558F4871832FE1"/>
          </w:pPr>
          <w:r w:rsidRPr="00F87BE0">
            <w:rPr>
              <w:rStyle w:val="Tekstvantijdelijkeaanduiding"/>
            </w:rPr>
            <w:t>Choose an item.</w:t>
          </w:r>
        </w:p>
      </w:docPartBody>
    </w:docPart>
    <w:docPart>
      <w:docPartPr>
        <w:name w:val="58C4A85140E14A009634C2C8D00FAFD7"/>
        <w:category>
          <w:name w:val="Algemeen"/>
          <w:gallery w:val="placeholder"/>
        </w:category>
        <w:types>
          <w:type w:val="bbPlcHdr"/>
        </w:types>
        <w:behaviors>
          <w:behavior w:val="content"/>
        </w:behaviors>
        <w:guid w:val="{12FE3E5A-A574-42D8-9092-AF6A39248668}"/>
      </w:docPartPr>
      <w:docPartBody>
        <w:p w:rsidR="00F32C8D" w:rsidRDefault="00F32C8D" w:rsidP="00F32C8D">
          <w:pPr>
            <w:pStyle w:val="58C4A85140E14A009634C2C8D00FAFD7"/>
          </w:pPr>
          <w:r w:rsidRPr="00F87BE0">
            <w:rPr>
              <w:rStyle w:val="Tekstvantijdelijkeaanduiding"/>
            </w:rPr>
            <w:t>Choose an item.</w:t>
          </w:r>
        </w:p>
      </w:docPartBody>
    </w:docPart>
    <w:docPart>
      <w:docPartPr>
        <w:name w:val="4F04979C3E2F4FCF8B4D6C173808F1A7"/>
        <w:category>
          <w:name w:val="Algemeen"/>
          <w:gallery w:val="placeholder"/>
        </w:category>
        <w:types>
          <w:type w:val="bbPlcHdr"/>
        </w:types>
        <w:behaviors>
          <w:behavior w:val="content"/>
        </w:behaviors>
        <w:guid w:val="{1B4FB7DF-43DC-49C1-9370-3C61210457E4}"/>
      </w:docPartPr>
      <w:docPartBody>
        <w:p w:rsidR="00F32C8D" w:rsidRDefault="00F32C8D" w:rsidP="00F32C8D">
          <w:pPr>
            <w:pStyle w:val="4F04979C3E2F4FCF8B4D6C173808F1A7"/>
          </w:pPr>
          <w:r w:rsidRPr="00F87BE0">
            <w:rPr>
              <w:rStyle w:val="Tekstvantijdelijkeaanduiding"/>
            </w:rPr>
            <w:t>Choose an item.</w:t>
          </w:r>
        </w:p>
      </w:docPartBody>
    </w:docPart>
    <w:docPart>
      <w:docPartPr>
        <w:name w:val="14F5B5BBB6B549CE962CBB0BDA54CD14"/>
        <w:category>
          <w:name w:val="Algemeen"/>
          <w:gallery w:val="placeholder"/>
        </w:category>
        <w:types>
          <w:type w:val="bbPlcHdr"/>
        </w:types>
        <w:behaviors>
          <w:behavior w:val="content"/>
        </w:behaviors>
        <w:guid w:val="{08C26229-EC8D-4A88-944E-11195E210712}"/>
      </w:docPartPr>
      <w:docPartBody>
        <w:p w:rsidR="00F32C8D" w:rsidRDefault="00F32C8D" w:rsidP="00F32C8D">
          <w:pPr>
            <w:pStyle w:val="14F5B5BBB6B549CE962CBB0BDA54CD14"/>
          </w:pPr>
          <w:r w:rsidRPr="00F87BE0">
            <w:rPr>
              <w:rStyle w:val="Tekstvantijdelijkeaanduiding"/>
            </w:rPr>
            <w:t>Choose an item.</w:t>
          </w:r>
        </w:p>
      </w:docPartBody>
    </w:docPart>
    <w:docPart>
      <w:docPartPr>
        <w:name w:val="8BFEAA4A1D2B4360A68AE3CE3704BA56"/>
        <w:category>
          <w:name w:val="Algemeen"/>
          <w:gallery w:val="placeholder"/>
        </w:category>
        <w:types>
          <w:type w:val="bbPlcHdr"/>
        </w:types>
        <w:behaviors>
          <w:behavior w:val="content"/>
        </w:behaviors>
        <w:guid w:val="{5496842B-E443-452A-B4FB-9B283FA922E3}"/>
      </w:docPartPr>
      <w:docPartBody>
        <w:p w:rsidR="00F32C8D" w:rsidRDefault="00F32C8D" w:rsidP="00F32C8D">
          <w:pPr>
            <w:pStyle w:val="8BFEAA4A1D2B4360A68AE3CE3704BA56"/>
          </w:pPr>
          <w:r w:rsidRPr="00F87BE0">
            <w:rPr>
              <w:rStyle w:val="Tekstvantijdelijkeaanduiding"/>
            </w:rPr>
            <w:t>Choose an item.</w:t>
          </w:r>
        </w:p>
      </w:docPartBody>
    </w:docPart>
    <w:docPart>
      <w:docPartPr>
        <w:name w:val="939D28F333C14CF6BBE84486D63C4DAF"/>
        <w:category>
          <w:name w:val="Algemeen"/>
          <w:gallery w:val="placeholder"/>
        </w:category>
        <w:types>
          <w:type w:val="bbPlcHdr"/>
        </w:types>
        <w:behaviors>
          <w:behavior w:val="content"/>
        </w:behaviors>
        <w:guid w:val="{877250AF-F7AF-45F9-9158-A2FB9D809F51}"/>
      </w:docPartPr>
      <w:docPartBody>
        <w:p w:rsidR="00F32C8D" w:rsidRDefault="00F32C8D" w:rsidP="00F32C8D">
          <w:pPr>
            <w:pStyle w:val="939D28F333C14CF6BBE84486D63C4DAF"/>
          </w:pPr>
          <w:r w:rsidRPr="00F87BE0">
            <w:rPr>
              <w:rStyle w:val="Tekstvantijdelijkeaanduiding"/>
            </w:rPr>
            <w:t>Choose an item.</w:t>
          </w:r>
        </w:p>
      </w:docPartBody>
    </w:docPart>
    <w:docPart>
      <w:docPartPr>
        <w:name w:val="F14399DE1F6747649186D2900D4AFBFB"/>
        <w:category>
          <w:name w:val="Algemeen"/>
          <w:gallery w:val="placeholder"/>
        </w:category>
        <w:types>
          <w:type w:val="bbPlcHdr"/>
        </w:types>
        <w:behaviors>
          <w:behavior w:val="content"/>
        </w:behaviors>
        <w:guid w:val="{29404F67-CD32-437E-8596-55A2C90D6D8A}"/>
      </w:docPartPr>
      <w:docPartBody>
        <w:p w:rsidR="00F32C8D" w:rsidRDefault="00F32C8D" w:rsidP="00F32C8D">
          <w:pPr>
            <w:pStyle w:val="F14399DE1F6747649186D2900D4AFBFB"/>
          </w:pPr>
          <w:r w:rsidRPr="00F87BE0">
            <w:rPr>
              <w:rStyle w:val="Tekstvantijdelijkeaanduiding"/>
            </w:rPr>
            <w:t>Choose an item.</w:t>
          </w:r>
        </w:p>
      </w:docPartBody>
    </w:docPart>
    <w:docPart>
      <w:docPartPr>
        <w:name w:val="1D1E1D6438C44ABB91C1B04FFC4B7412"/>
        <w:category>
          <w:name w:val="Algemeen"/>
          <w:gallery w:val="placeholder"/>
        </w:category>
        <w:types>
          <w:type w:val="bbPlcHdr"/>
        </w:types>
        <w:behaviors>
          <w:behavior w:val="content"/>
        </w:behaviors>
        <w:guid w:val="{5DBBEF00-25EA-413F-8CF9-5E265CE2C17C}"/>
      </w:docPartPr>
      <w:docPartBody>
        <w:p w:rsidR="00F32C8D" w:rsidRDefault="00F32C8D" w:rsidP="00F32C8D">
          <w:pPr>
            <w:pStyle w:val="1D1E1D6438C44ABB91C1B04FFC4B7412"/>
          </w:pPr>
          <w:r w:rsidRPr="00F87BE0">
            <w:rPr>
              <w:rStyle w:val="Tekstvantijdelijkeaanduiding"/>
            </w:rPr>
            <w:t>Choose an item.</w:t>
          </w:r>
        </w:p>
      </w:docPartBody>
    </w:docPart>
    <w:docPart>
      <w:docPartPr>
        <w:name w:val="3763AA28446A4FBE8BA362601E963F57"/>
        <w:category>
          <w:name w:val="Algemeen"/>
          <w:gallery w:val="placeholder"/>
        </w:category>
        <w:types>
          <w:type w:val="bbPlcHdr"/>
        </w:types>
        <w:behaviors>
          <w:behavior w:val="content"/>
        </w:behaviors>
        <w:guid w:val="{36EA2892-78D0-4508-97F7-8B3D93479F3E}"/>
      </w:docPartPr>
      <w:docPartBody>
        <w:p w:rsidR="00F32C8D" w:rsidRDefault="00F32C8D" w:rsidP="00F32C8D">
          <w:pPr>
            <w:pStyle w:val="3763AA28446A4FBE8BA362601E963F57"/>
          </w:pPr>
          <w:r w:rsidRPr="00F87BE0">
            <w:rPr>
              <w:rStyle w:val="Tekstvantijdelijkeaanduiding"/>
            </w:rPr>
            <w:t>Choose an item.</w:t>
          </w:r>
        </w:p>
      </w:docPartBody>
    </w:docPart>
    <w:docPart>
      <w:docPartPr>
        <w:name w:val="6BDA4F67205145F8808B1BFC060D6BE5"/>
        <w:category>
          <w:name w:val="Algemeen"/>
          <w:gallery w:val="placeholder"/>
        </w:category>
        <w:types>
          <w:type w:val="bbPlcHdr"/>
        </w:types>
        <w:behaviors>
          <w:behavior w:val="content"/>
        </w:behaviors>
        <w:guid w:val="{6C948913-C864-4349-BAF5-9AD095E6CE10}"/>
      </w:docPartPr>
      <w:docPartBody>
        <w:p w:rsidR="00F32C8D" w:rsidRDefault="00F32C8D" w:rsidP="00F32C8D">
          <w:pPr>
            <w:pStyle w:val="6BDA4F67205145F8808B1BFC060D6BE5"/>
          </w:pPr>
          <w:r w:rsidRPr="00F87BE0">
            <w:rPr>
              <w:rStyle w:val="Tekstvantijdelijkeaanduiding"/>
            </w:rPr>
            <w:t>Choose an item.</w:t>
          </w:r>
        </w:p>
      </w:docPartBody>
    </w:docPart>
    <w:docPart>
      <w:docPartPr>
        <w:name w:val="729B79F7A88042138567D8D022246364"/>
        <w:category>
          <w:name w:val="Algemeen"/>
          <w:gallery w:val="placeholder"/>
        </w:category>
        <w:types>
          <w:type w:val="bbPlcHdr"/>
        </w:types>
        <w:behaviors>
          <w:behavior w:val="content"/>
        </w:behaviors>
        <w:guid w:val="{8E0A5189-0682-42D8-BDFC-59A1343F7271}"/>
      </w:docPartPr>
      <w:docPartBody>
        <w:p w:rsidR="00F32C8D" w:rsidRDefault="00F32C8D" w:rsidP="00F32C8D">
          <w:pPr>
            <w:pStyle w:val="729B79F7A88042138567D8D022246364"/>
          </w:pPr>
          <w:r w:rsidRPr="00F87BE0">
            <w:rPr>
              <w:rStyle w:val="Tekstvantijdelijkeaanduiding"/>
            </w:rPr>
            <w:t>Choose an item.</w:t>
          </w:r>
        </w:p>
      </w:docPartBody>
    </w:docPart>
    <w:docPart>
      <w:docPartPr>
        <w:name w:val="1E2FE1794A62413FA040D7CDFD5259D3"/>
        <w:category>
          <w:name w:val="Algemeen"/>
          <w:gallery w:val="placeholder"/>
        </w:category>
        <w:types>
          <w:type w:val="bbPlcHdr"/>
        </w:types>
        <w:behaviors>
          <w:behavior w:val="content"/>
        </w:behaviors>
        <w:guid w:val="{0676278C-DD19-4BD7-80A8-8B1ED50DB59B}"/>
      </w:docPartPr>
      <w:docPartBody>
        <w:p w:rsidR="00F32C8D" w:rsidRDefault="00F32C8D" w:rsidP="00F32C8D">
          <w:pPr>
            <w:pStyle w:val="1E2FE1794A62413FA040D7CDFD5259D3"/>
          </w:pPr>
          <w:r w:rsidRPr="00F87BE0">
            <w:rPr>
              <w:rStyle w:val="Tekstvantijdelijkeaanduiding"/>
            </w:rPr>
            <w:t>Choose an item.</w:t>
          </w:r>
        </w:p>
      </w:docPartBody>
    </w:docPart>
    <w:docPart>
      <w:docPartPr>
        <w:name w:val="455C044F496945A4BBA9E240ADCE72AF"/>
        <w:category>
          <w:name w:val="Algemeen"/>
          <w:gallery w:val="placeholder"/>
        </w:category>
        <w:types>
          <w:type w:val="bbPlcHdr"/>
        </w:types>
        <w:behaviors>
          <w:behavior w:val="content"/>
        </w:behaviors>
        <w:guid w:val="{5EA12540-8F32-4445-8948-324CA37789D8}"/>
      </w:docPartPr>
      <w:docPartBody>
        <w:p w:rsidR="00F32C8D" w:rsidRDefault="00F32C8D" w:rsidP="00F32C8D">
          <w:pPr>
            <w:pStyle w:val="455C044F496945A4BBA9E240ADCE72AF"/>
          </w:pPr>
          <w:r w:rsidRPr="00F87BE0">
            <w:rPr>
              <w:rStyle w:val="Tekstvantijdelijkeaanduiding"/>
            </w:rPr>
            <w:t>Choose an item.</w:t>
          </w:r>
        </w:p>
      </w:docPartBody>
    </w:docPart>
    <w:docPart>
      <w:docPartPr>
        <w:name w:val="B025421F60CC4AA79914DF0C843DD505"/>
        <w:category>
          <w:name w:val="Algemeen"/>
          <w:gallery w:val="placeholder"/>
        </w:category>
        <w:types>
          <w:type w:val="bbPlcHdr"/>
        </w:types>
        <w:behaviors>
          <w:behavior w:val="content"/>
        </w:behaviors>
        <w:guid w:val="{F44E4CE3-F66F-4BB5-8D6B-8CE858C0A0AC}"/>
      </w:docPartPr>
      <w:docPartBody>
        <w:p w:rsidR="00F32C8D" w:rsidRDefault="00F32C8D" w:rsidP="00F32C8D">
          <w:pPr>
            <w:pStyle w:val="B025421F60CC4AA79914DF0C843DD505"/>
          </w:pPr>
          <w:r w:rsidRPr="00F87BE0">
            <w:rPr>
              <w:rStyle w:val="Tekstvantijdelijkeaanduiding"/>
            </w:rPr>
            <w:t>Choose an item.</w:t>
          </w:r>
        </w:p>
      </w:docPartBody>
    </w:docPart>
    <w:docPart>
      <w:docPartPr>
        <w:name w:val="7D3DC46E4D0949A0881F1E25B19510AA"/>
        <w:category>
          <w:name w:val="Algemeen"/>
          <w:gallery w:val="placeholder"/>
        </w:category>
        <w:types>
          <w:type w:val="bbPlcHdr"/>
        </w:types>
        <w:behaviors>
          <w:behavior w:val="content"/>
        </w:behaviors>
        <w:guid w:val="{FF089637-A8DC-4037-A6F3-99E7A4F08F9D}"/>
      </w:docPartPr>
      <w:docPartBody>
        <w:p w:rsidR="00F32C8D" w:rsidRDefault="00F32C8D" w:rsidP="00F32C8D">
          <w:pPr>
            <w:pStyle w:val="7D3DC46E4D0949A0881F1E25B19510AA"/>
          </w:pPr>
          <w:r w:rsidRPr="00F87BE0">
            <w:rPr>
              <w:rStyle w:val="Tekstvantijdelijkeaanduiding"/>
            </w:rPr>
            <w:t>Choose an item.</w:t>
          </w:r>
        </w:p>
      </w:docPartBody>
    </w:docPart>
    <w:docPart>
      <w:docPartPr>
        <w:name w:val="B4ACABEC817D49B7862D6F5CF77152C7"/>
        <w:category>
          <w:name w:val="Algemeen"/>
          <w:gallery w:val="placeholder"/>
        </w:category>
        <w:types>
          <w:type w:val="bbPlcHdr"/>
        </w:types>
        <w:behaviors>
          <w:behavior w:val="content"/>
        </w:behaviors>
        <w:guid w:val="{220A1720-B89B-49EB-AC83-8B1FCC3F9C6C}"/>
      </w:docPartPr>
      <w:docPartBody>
        <w:p w:rsidR="00F32C8D" w:rsidRDefault="00F32C8D" w:rsidP="00F32C8D">
          <w:pPr>
            <w:pStyle w:val="B4ACABEC817D49B7862D6F5CF77152C7"/>
          </w:pPr>
          <w:r w:rsidRPr="00F87BE0">
            <w:rPr>
              <w:rStyle w:val="Tekstvantijdelijkeaanduiding"/>
            </w:rPr>
            <w:t>Choose an item.</w:t>
          </w:r>
        </w:p>
      </w:docPartBody>
    </w:docPart>
    <w:docPart>
      <w:docPartPr>
        <w:name w:val="22C56398A291431281AC03DCD21300E9"/>
        <w:category>
          <w:name w:val="Algemeen"/>
          <w:gallery w:val="placeholder"/>
        </w:category>
        <w:types>
          <w:type w:val="bbPlcHdr"/>
        </w:types>
        <w:behaviors>
          <w:behavior w:val="content"/>
        </w:behaviors>
        <w:guid w:val="{6070F865-3E25-4594-8865-24BB822F5CAD}"/>
      </w:docPartPr>
      <w:docPartBody>
        <w:p w:rsidR="00F32C8D" w:rsidRDefault="00F32C8D" w:rsidP="00F32C8D">
          <w:pPr>
            <w:pStyle w:val="22C56398A291431281AC03DCD21300E9"/>
          </w:pPr>
          <w:r w:rsidRPr="00F87BE0">
            <w:rPr>
              <w:rStyle w:val="Tekstvantijdelijkeaanduiding"/>
            </w:rPr>
            <w:t>Choose an item.</w:t>
          </w:r>
        </w:p>
      </w:docPartBody>
    </w:docPart>
    <w:docPart>
      <w:docPartPr>
        <w:name w:val="B3FFF2FE291B470BA487488FDC04FE8A"/>
        <w:category>
          <w:name w:val="Algemeen"/>
          <w:gallery w:val="placeholder"/>
        </w:category>
        <w:types>
          <w:type w:val="bbPlcHdr"/>
        </w:types>
        <w:behaviors>
          <w:behavior w:val="content"/>
        </w:behaviors>
        <w:guid w:val="{034FD1CD-AA58-4C0F-8CCB-29E609FDBD6A}"/>
      </w:docPartPr>
      <w:docPartBody>
        <w:p w:rsidR="00F32C8D" w:rsidRDefault="00F32C8D" w:rsidP="00F32C8D">
          <w:pPr>
            <w:pStyle w:val="B3FFF2FE291B470BA487488FDC04FE8A"/>
          </w:pPr>
          <w:r w:rsidRPr="00F87BE0">
            <w:rPr>
              <w:rStyle w:val="Tekstvantijdelijkeaanduiding"/>
            </w:rPr>
            <w:t>Choose an item.</w:t>
          </w:r>
        </w:p>
      </w:docPartBody>
    </w:docPart>
    <w:docPart>
      <w:docPartPr>
        <w:name w:val="3F988DDF47914361B675F27419EF922A"/>
        <w:category>
          <w:name w:val="Algemeen"/>
          <w:gallery w:val="placeholder"/>
        </w:category>
        <w:types>
          <w:type w:val="bbPlcHdr"/>
        </w:types>
        <w:behaviors>
          <w:behavior w:val="content"/>
        </w:behaviors>
        <w:guid w:val="{58EAE843-5F3D-4D88-8864-291FC6CCCB61}"/>
      </w:docPartPr>
      <w:docPartBody>
        <w:p w:rsidR="00F32C8D" w:rsidRDefault="00F32C8D" w:rsidP="00F32C8D">
          <w:pPr>
            <w:pStyle w:val="3F988DDF47914361B675F27419EF922A"/>
          </w:pPr>
          <w:r w:rsidRPr="00F87BE0">
            <w:rPr>
              <w:rStyle w:val="Tekstvantijdelijkeaanduiding"/>
            </w:rPr>
            <w:t>Choose an item.</w:t>
          </w:r>
        </w:p>
      </w:docPartBody>
    </w:docPart>
    <w:docPart>
      <w:docPartPr>
        <w:name w:val="400724F470DB4D0F90AE715D5466B475"/>
        <w:category>
          <w:name w:val="Algemeen"/>
          <w:gallery w:val="placeholder"/>
        </w:category>
        <w:types>
          <w:type w:val="bbPlcHdr"/>
        </w:types>
        <w:behaviors>
          <w:behavior w:val="content"/>
        </w:behaviors>
        <w:guid w:val="{22806FF9-2490-4B56-92CF-B309CEA0ACBE}"/>
      </w:docPartPr>
      <w:docPartBody>
        <w:p w:rsidR="00F32C8D" w:rsidRDefault="00F32C8D" w:rsidP="00F32C8D">
          <w:pPr>
            <w:pStyle w:val="400724F470DB4D0F90AE715D5466B475"/>
          </w:pPr>
          <w:r w:rsidRPr="00F87BE0">
            <w:rPr>
              <w:rStyle w:val="Tekstvantijdelijkeaanduiding"/>
            </w:rPr>
            <w:t>Choose an item.</w:t>
          </w:r>
        </w:p>
      </w:docPartBody>
    </w:docPart>
    <w:docPart>
      <w:docPartPr>
        <w:name w:val="911C601735E947FB8CEABFC927CF739B"/>
        <w:category>
          <w:name w:val="Algemeen"/>
          <w:gallery w:val="placeholder"/>
        </w:category>
        <w:types>
          <w:type w:val="bbPlcHdr"/>
        </w:types>
        <w:behaviors>
          <w:behavior w:val="content"/>
        </w:behaviors>
        <w:guid w:val="{0A94C138-8868-46FC-A544-761E478E2944}"/>
      </w:docPartPr>
      <w:docPartBody>
        <w:p w:rsidR="00F32C8D" w:rsidRDefault="00F32C8D" w:rsidP="00F32C8D">
          <w:pPr>
            <w:pStyle w:val="911C601735E947FB8CEABFC927CF739B"/>
          </w:pPr>
          <w:r w:rsidRPr="00F87BE0">
            <w:rPr>
              <w:rStyle w:val="Tekstvantijdelijkeaanduiding"/>
            </w:rPr>
            <w:t>Choose an item.</w:t>
          </w:r>
        </w:p>
      </w:docPartBody>
    </w:docPart>
    <w:docPart>
      <w:docPartPr>
        <w:name w:val="659C5FACB54146DD8ED58F993870A2C3"/>
        <w:category>
          <w:name w:val="Algemeen"/>
          <w:gallery w:val="placeholder"/>
        </w:category>
        <w:types>
          <w:type w:val="bbPlcHdr"/>
        </w:types>
        <w:behaviors>
          <w:behavior w:val="content"/>
        </w:behaviors>
        <w:guid w:val="{C03AB7D3-E6B6-4F47-97A4-2A13D7258E8C}"/>
      </w:docPartPr>
      <w:docPartBody>
        <w:p w:rsidR="00F32C8D" w:rsidRDefault="00F32C8D" w:rsidP="00F32C8D">
          <w:pPr>
            <w:pStyle w:val="659C5FACB54146DD8ED58F993870A2C3"/>
          </w:pPr>
          <w:r w:rsidRPr="00F87BE0">
            <w:rPr>
              <w:rStyle w:val="Tekstvantijdelijkeaanduiding"/>
            </w:rPr>
            <w:t>Choose an item.</w:t>
          </w:r>
        </w:p>
      </w:docPartBody>
    </w:docPart>
    <w:docPart>
      <w:docPartPr>
        <w:name w:val="47FF21554FAE4760B58F46151EB1F626"/>
        <w:category>
          <w:name w:val="Algemeen"/>
          <w:gallery w:val="placeholder"/>
        </w:category>
        <w:types>
          <w:type w:val="bbPlcHdr"/>
        </w:types>
        <w:behaviors>
          <w:behavior w:val="content"/>
        </w:behaviors>
        <w:guid w:val="{2CD56F05-B142-4DE1-9D97-3EAE6332F06F}"/>
      </w:docPartPr>
      <w:docPartBody>
        <w:p w:rsidR="00F32C8D" w:rsidRDefault="00F32C8D" w:rsidP="00F32C8D">
          <w:pPr>
            <w:pStyle w:val="47FF21554FAE4760B58F46151EB1F626"/>
          </w:pPr>
          <w:r w:rsidRPr="00F87BE0">
            <w:rPr>
              <w:rStyle w:val="Tekstvantijdelijkeaanduiding"/>
            </w:rPr>
            <w:t>Choose an item.</w:t>
          </w:r>
        </w:p>
      </w:docPartBody>
    </w:docPart>
    <w:docPart>
      <w:docPartPr>
        <w:name w:val="7800F02EC03B48EFB76738B85D25D6D2"/>
        <w:category>
          <w:name w:val="Algemeen"/>
          <w:gallery w:val="placeholder"/>
        </w:category>
        <w:types>
          <w:type w:val="bbPlcHdr"/>
        </w:types>
        <w:behaviors>
          <w:behavior w:val="content"/>
        </w:behaviors>
        <w:guid w:val="{D097F28E-7D71-4C1E-8C99-7953454264F0}"/>
      </w:docPartPr>
      <w:docPartBody>
        <w:p w:rsidR="00F32C8D" w:rsidRDefault="00F32C8D" w:rsidP="00F32C8D">
          <w:pPr>
            <w:pStyle w:val="7800F02EC03B48EFB76738B85D25D6D2"/>
          </w:pPr>
          <w:r w:rsidRPr="00F87BE0">
            <w:rPr>
              <w:rStyle w:val="Tekstvantijdelijkeaanduiding"/>
            </w:rPr>
            <w:t>Choose an item.</w:t>
          </w:r>
        </w:p>
      </w:docPartBody>
    </w:docPart>
    <w:docPart>
      <w:docPartPr>
        <w:name w:val="CF9EDA3179484413BAFDE72A22559682"/>
        <w:category>
          <w:name w:val="Algemeen"/>
          <w:gallery w:val="placeholder"/>
        </w:category>
        <w:types>
          <w:type w:val="bbPlcHdr"/>
        </w:types>
        <w:behaviors>
          <w:behavior w:val="content"/>
        </w:behaviors>
        <w:guid w:val="{3E23C6E1-914D-4F5E-AF13-66AB8CC6B879}"/>
      </w:docPartPr>
      <w:docPartBody>
        <w:p w:rsidR="00F32C8D" w:rsidRDefault="00F32C8D" w:rsidP="00F32C8D">
          <w:pPr>
            <w:pStyle w:val="CF9EDA3179484413BAFDE72A22559682"/>
          </w:pPr>
          <w:r w:rsidRPr="00F87BE0">
            <w:rPr>
              <w:rStyle w:val="Tekstvantijdelijkeaanduiding"/>
            </w:rPr>
            <w:t>Choose an item.</w:t>
          </w:r>
        </w:p>
      </w:docPartBody>
    </w:docPart>
    <w:docPart>
      <w:docPartPr>
        <w:name w:val="F1FB8A5996314D53B301A3CEF536EC80"/>
        <w:category>
          <w:name w:val="Algemeen"/>
          <w:gallery w:val="placeholder"/>
        </w:category>
        <w:types>
          <w:type w:val="bbPlcHdr"/>
        </w:types>
        <w:behaviors>
          <w:behavior w:val="content"/>
        </w:behaviors>
        <w:guid w:val="{66B1A2E8-3F97-4B9E-927D-4F8C2376137C}"/>
      </w:docPartPr>
      <w:docPartBody>
        <w:p w:rsidR="00F32C8D" w:rsidRDefault="00F32C8D" w:rsidP="00F32C8D">
          <w:pPr>
            <w:pStyle w:val="F1FB8A5996314D53B301A3CEF536EC80"/>
          </w:pPr>
          <w:r w:rsidRPr="00F87BE0">
            <w:rPr>
              <w:rStyle w:val="Tekstvantijdelijkeaanduiding"/>
            </w:rPr>
            <w:t>Choose an item.</w:t>
          </w:r>
        </w:p>
      </w:docPartBody>
    </w:docPart>
    <w:docPart>
      <w:docPartPr>
        <w:name w:val="061BD26FA6604F13A68FEC9BE10208CF"/>
        <w:category>
          <w:name w:val="Algemeen"/>
          <w:gallery w:val="placeholder"/>
        </w:category>
        <w:types>
          <w:type w:val="bbPlcHdr"/>
        </w:types>
        <w:behaviors>
          <w:behavior w:val="content"/>
        </w:behaviors>
        <w:guid w:val="{FD3F61E4-37DD-4B57-9465-62453A792D15}"/>
      </w:docPartPr>
      <w:docPartBody>
        <w:p w:rsidR="00F32C8D" w:rsidRDefault="00F32C8D" w:rsidP="00F32C8D">
          <w:pPr>
            <w:pStyle w:val="061BD26FA6604F13A68FEC9BE10208CF"/>
          </w:pPr>
          <w:r w:rsidRPr="00F87BE0">
            <w:rPr>
              <w:rStyle w:val="Tekstvantijdelijkeaanduiding"/>
            </w:rPr>
            <w:t>Choose an item.</w:t>
          </w:r>
        </w:p>
      </w:docPartBody>
    </w:docPart>
    <w:docPart>
      <w:docPartPr>
        <w:name w:val="DFE1440ABF364C4AA223CEF7EB0947DF"/>
        <w:category>
          <w:name w:val="Algemeen"/>
          <w:gallery w:val="placeholder"/>
        </w:category>
        <w:types>
          <w:type w:val="bbPlcHdr"/>
        </w:types>
        <w:behaviors>
          <w:behavior w:val="content"/>
        </w:behaviors>
        <w:guid w:val="{5ED2F938-F24A-4223-9C36-4A158C613B87}"/>
      </w:docPartPr>
      <w:docPartBody>
        <w:p w:rsidR="00F32C8D" w:rsidRDefault="00F32C8D" w:rsidP="00F32C8D">
          <w:pPr>
            <w:pStyle w:val="DFE1440ABF364C4AA223CEF7EB0947DF"/>
          </w:pPr>
          <w:r w:rsidRPr="00F87BE0">
            <w:rPr>
              <w:rStyle w:val="Tekstvantijdelijkeaanduiding"/>
            </w:rPr>
            <w:t>Choose an item.</w:t>
          </w:r>
        </w:p>
      </w:docPartBody>
    </w:docPart>
    <w:docPart>
      <w:docPartPr>
        <w:name w:val="FF29FF7B7D154F6B86DFBDA3F517C386"/>
        <w:category>
          <w:name w:val="Algemeen"/>
          <w:gallery w:val="placeholder"/>
        </w:category>
        <w:types>
          <w:type w:val="bbPlcHdr"/>
        </w:types>
        <w:behaviors>
          <w:behavior w:val="content"/>
        </w:behaviors>
        <w:guid w:val="{48533D60-9A9A-4C72-85F8-609D5041593F}"/>
      </w:docPartPr>
      <w:docPartBody>
        <w:p w:rsidR="00F32C8D" w:rsidRDefault="00F32C8D" w:rsidP="00F32C8D">
          <w:pPr>
            <w:pStyle w:val="FF29FF7B7D154F6B86DFBDA3F517C386"/>
          </w:pPr>
          <w:r w:rsidRPr="00F87BE0">
            <w:rPr>
              <w:rStyle w:val="Tekstvantijdelijkeaanduiding"/>
            </w:rPr>
            <w:t>Choose an item.</w:t>
          </w:r>
        </w:p>
      </w:docPartBody>
    </w:docPart>
    <w:docPart>
      <w:docPartPr>
        <w:name w:val="A02FE557B91E4BFD849CC1955D078556"/>
        <w:category>
          <w:name w:val="Algemeen"/>
          <w:gallery w:val="placeholder"/>
        </w:category>
        <w:types>
          <w:type w:val="bbPlcHdr"/>
        </w:types>
        <w:behaviors>
          <w:behavior w:val="content"/>
        </w:behaviors>
        <w:guid w:val="{2DB58A66-8234-4286-BA0A-438CEA581BC5}"/>
      </w:docPartPr>
      <w:docPartBody>
        <w:p w:rsidR="00F32C8D" w:rsidRDefault="00F32C8D" w:rsidP="00F32C8D">
          <w:pPr>
            <w:pStyle w:val="A02FE557B91E4BFD849CC1955D078556"/>
          </w:pPr>
          <w:r w:rsidRPr="00F87BE0">
            <w:rPr>
              <w:rStyle w:val="Tekstvantijdelijkeaanduiding"/>
            </w:rPr>
            <w:t>Choose an item.</w:t>
          </w:r>
        </w:p>
      </w:docPartBody>
    </w:docPart>
    <w:docPart>
      <w:docPartPr>
        <w:name w:val="23158388EBAB409DA32B8DA4ECC45BFF"/>
        <w:category>
          <w:name w:val="Algemeen"/>
          <w:gallery w:val="placeholder"/>
        </w:category>
        <w:types>
          <w:type w:val="bbPlcHdr"/>
        </w:types>
        <w:behaviors>
          <w:behavior w:val="content"/>
        </w:behaviors>
        <w:guid w:val="{7F78465E-27BA-44F2-A1B7-7B9175BF1754}"/>
      </w:docPartPr>
      <w:docPartBody>
        <w:p w:rsidR="00F32C8D" w:rsidRDefault="00F32C8D" w:rsidP="00F32C8D">
          <w:pPr>
            <w:pStyle w:val="23158388EBAB409DA32B8DA4ECC45BFF"/>
          </w:pPr>
          <w:r w:rsidRPr="00F87BE0">
            <w:rPr>
              <w:rStyle w:val="Tekstvantijdelijkeaanduiding"/>
            </w:rPr>
            <w:t>Choose an item.</w:t>
          </w:r>
        </w:p>
      </w:docPartBody>
    </w:docPart>
    <w:docPart>
      <w:docPartPr>
        <w:name w:val="19455D46430243EC831E93DE7B0D8D43"/>
        <w:category>
          <w:name w:val="Algemeen"/>
          <w:gallery w:val="placeholder"/>
        </w:category>
        <w:types>
          <w:type w:val="bbPlcHdr"/>
        </w:types>
        <w:behaviors>
          <w:behavior w:val="content"/>
        </w:behaviors>
        <w:guid w:val="{1EB2D296-97F1-4556-9BAE-0F5C3CF0A069}"/>
      </w:docPartPr>
      <w:docPartBody>
        <w:p w:rsidR="00F32C8D" w:rsidRDefault="00F32C8D" w:rsidP="00F32C8D">
          <w:pPr>
            <w:pStyle w:val="19455D46430243EC831E93DE7B0D8D43"/>
          </w:pPr>
          <w:r w:rsidRPr="00F87BE0">
            <w:rPr>
              <w:rStyle w:val="Tekstvantijdelijkeaanduiding"/>
            </w:rPr>
            <w:t>Choose an item.</w:t>
          </w:r>
        </w:p>
      </w:docPartBody>
    </w:docPart>
    <w:docPart>
      <w:docPartPr>
        <w:name w:val="9F12C7CE775D400081F04D7C38432DD1"/>
        <w:category>
          <w:name w:val="Algemeen"/>
          <w:gallery w:val="placeholder"/>
        </w:category>
        <w:types>
          <w:type w:val="bbPlcHdr"/>
        </w:types>
        <w:behaviors>
          <w:behavior w:val="content"/>
        </w:behaviors>
        <w:guid w:val="{90135941-84A8-449F-890B-235D33D52141}"/>
      </w:docPartPr>
      <w:docPartBody>
        <w:p w:rsidR="00F32C8D" w:rsidRDefault="00F32C8D" w:rsidP="00F32C8D">
          <w:pPr>
            <w:pStyle w:val="9F12C7CE775D400081F04D7C38432DD1"/>
          </w:pPr>
          <w:r w:rsidRPr="00F87BE0">
            <w:rPr>
              <w:rStyle w:val="Tekstvantijdelijkeaanduiding"/>
            </w:rPr>
            <w:t>Choose an item.</w:t>
          </w:r>
        </w:p>
      </w:docPartBody>
    </w:docPart>
    <w:docPart>
      <w:docPartPr>
        <w:name w:val="F940253B5F75409CBB72EB3B07C92B79"/>
        <w:category>
          <w:name w:val="Algemeen"/>
          <w:gallery w:val="placeholder"/>
        </w:category>
        <w:types>
          <w:type w:val="bbPlcHdr"/>
        </w:types>
        <w:behaviors>
          <w:behavior w:val="content"/>
        </w:behaviors>
        <w:guid w:val="{6954404B-2E76-44FB-B5C6-C6C7579CBD91}"/>
      </w:docPartPr>
      <w:docPartBody>
        <w:p w:rsidR="00F32C8D" w:rsidRDefault="00F32C8D" w:rsidP="00F32C8D">
          <w:pPr>
            <w:pStyle w:val="F940253B5F75409CBB72EB3B07C92B79"/>
          </w:pPr>
          <w:r w:rsidRPr="00F87BE0">
            <w:rPr>
              <w:rStyle w:val="Tekstvantijdelijkeaanduiding"/>
            </w:rPr>
            <w:t>Choose an item.</w:t>
          </w:r>
        </w:p>
      </w:docPartBody>
    </w:docPart>
    <w:docPart>
      <w:docPartPr>
        <w:name w:val="104FBF50836E40C5966F65C5C71BC9E3"/>
        <w:category>
          <w:name w:val="Algemeen"/>
          <w:gallery w:val="placeholder"/>
        </w:category>
        <w:types>
          <w:type w:val="bbPlcHdr"/>
        </w:types>
        <w:behaviors>
          <w:behavior w:val="content"/>
        </w:behaviors>
        <w:guid w:val="{E07AB9F0-2F52-4D0A-ACE9-200CBCD22078}"/>
      </w:docPartPr>
      <w:docPartBody>
        <w:p w:rsidR="00F32C8D" w:rsidRDefault="00F32C8D" w:rsidP="00F32C8D">
          <w:pPr>
            <w:pStyle w:val="104FBF50836E40C5966F65C5C71BC9E3"/>
          </w:pPr>
          <w:r w:rsidRPr="00F87BE0">
            <w:rPr>
              <w:rStyle w:val="Tekstvantijdelijkeaanduiding"/>
            </w:rPr>
            <w:t>Choose an item.</w:t>
          </w:r>
        </w:p>
      </w:docPartBody>
    </w:docPart>
    <w:docPart>
      <w:docPartPr>
        <w:name w:val="F04182FC350F4158A2E835E92B7D39A4"/>
        <w:category>
          <w:name w:val="Algemeen"/>
          <w:gallery w:val="placeholder"/>
        </w:category>
        <w:types>
          <w:type w:val="bbPlcHdr"/>
        </w:types>
        <w:behaviors>
          <w:behavior w:val="content"/>
        </w:behaviors>
        <w:guid w:val="{9B1CF053-5E82-4EBF-8C38-8ADF1387046C}"/>
      </w:docPartPr>
      <w:docPartBody>
        <w:p w:rsidR="00F32C8D" w:rsidRDefault="00F32C8D" w:rsidP="00F32C8D">
          <w:pPr>
            <w:pStyle w:val="F04182FC350F4158A2E835E92B7D39A4"/>
          </w:pPr>
          <w:r w:rsidRPr="00F87BE0">
            <w:rPr>
              <w:rStyle w:val="Tekstvantijdelijkeaanduiding"/>
            </w:rPr>
            <w:t>Choose an item.</w:t>
          </w:r>
        </w:p>
      </w:docPartBody>
    </w:docPart>
    <w:docPart>
      <w:docPartPr>
        <w:name w:val="37664F6395A246FE902AC04A40E36C8D"/>
        <w:category>
          <w:name w:val="Algemeen"/>
          <w:gallery w:val="placeholder"/>
        </w:category>
        <w:types>
          <w:type w:val="bbPlcHdr"/>
        </w:types>
        <w:behaviors>
          <w:behavior w:val="content"/>
        </w:behaviors>
        <w:guid w:val="{0AD22AD5-840A-421A-9CA8-A52E56D04634}"/>
      </w:docPartPr>
      <w:docPartBody>
        <w:p w:rsidR="00F32C8D" w:rsidRDefault="00F32C8D" w:rsidP="00F32C8D">
          <w:pPr>
            <w:pStyle w:val="37664F6395A246FE902AC04A40E36C8D"/>
          </w:pPr>
          <w:r w:rsidRPr="00F87BE0">
            <w:rPr>
              <w:rStyle w:val="Tekstvantijdelijkeaanduiding"/>
            </w:rPr>
            <w:t>Choose an item.</w:t>
          </w:r>
        </w:p>
      </w:docPartBody>
    </w:docPart>
    <w:docPart>
      <w:docPartPr>
        <w:name w:val="596DDFFDB0A448B699BCD7F4065342E9"/>
        <w:category>
          <w:name w:val="Algemeen"/>
          <w:gallery w:val="placeholder"/>
        </w:category>
        <w:types>
          <w:type w:val="bbPlcHdr"/>
        </w:types>
        <w:behaviors>
          <w:behavior w:val="content"/>
        </w:behaviors>
        <w:guid w:val="{0D9BECC2-4726-4E3B-AF12-C41F61F63549}"/>
      </w:docPartPr>
      <w:docPartBody>
        <w:p w:rsidR="00F32C8D" w:rsidRDefault="00F32C8D" w:rsidP="00F32C8D">
          <w:pPr>
            <w:pStyle w:val="596DDFFDB0A448B699BCD7F4065342E9"/>
          </w:pPr>
          <w:r w:rsidRPr="00F87BE0">
            <w:rPr>
              <w:rStyle w:val="Tekstvantijdelijkeaanduiding"/>
            </w:rPr>
            <w:t>Choose an item.</w:t>
          </w:r>
        </w:p>
      </w:docPartBody>
    </w:docPart>
    <w:docPart>
      <w:docPartPr>
        <w:name w:val="19CD780F377F4730AB5C386F3AEE9C9C"/>
        <w:category>
          <w:name w:val="Algemeen"/>
          <w:gallery w:val="placeholder"/>
        </w:category>
        <w:types>
          <w:type w:val="bbPlcHdr"/>
        </w:types>
        <w:behaviors>
          <w:behavior w:val="content"/>
        </w:behaviors>
        <w:guid w:val="{F1B581C5-8DAE-4856-B03A-C68F32898658}"/>
      </w:docPartPr>
      <w:docPartBody>
        <w:p w:rsidR="00F32C8D" w:rsidRDefault="00F32C8D" w:rsidP="00F32C8D">
          <w:pPr>
            <w:pStyle w:val="19CD780F377F4730AB5C386F3AEE9C9C"/>
          </w:pPr>
          <w:r w:rsidRPr="00F87BE0">
            <w:rPr>
              <w:rStyle w:val="Tekstvantijdelijkeaanduiding"/>
            </w:rPr>
            <w:t>Choose an item.</w:t>
          </w:r>
        </w:p>
      </w:docPartBody>
    </w:docPart>
    <w:docPart>
      <w:docPartPr>
        <w:name w:val="8C5F8BCBE2504511B1A660787B409D6E"/>
        <w:category>
          <w:name w:val="Algemeen"/>
          <w:gallery w:val="placeholder"/>
        </w:category>
        <w:types>
          <w:type w:val="bbPlcHdr"/>
        </w:types>
        <w:behaviors>
          <w:behavior w:val="content"/>
        </w:behaviors>
        <w:guid w:val="{DEED071D-821A-4FE5-BE79-42B0750044DB}"/>
      </w:docPartPr>
      <w:docPartBody>
        <w:p w:rsidR="00F32C8D" w:rsidRDefault="00F32C8D" w:rsidP="00F32C8D">
          <w:pPr>
            <w:pStyle w:val="8C5F8BCBE2504511B1A660787B409D6E"/>
          </w:pPr>
          <w:r w:rsidRPr="00F87BE0">
            <w:rPr>
              <w:rStyle w:val="Tekstvantijdelijkeaanduiding"/>
            </w:rPr>
            <w:t>Choose an item.</w:t>
          </w:r>
        </w:p>
      </w:docPartBody>
    </w:docPart>
    <w:docPart>
      <w:docPartPr>
        <w:name w:val="2FB1F49712124BEC99862754AC0B57C2"/>
        <w:category>
          <w:name w:val="Algemeen"/>
          <w:gallery w:val="placeholder"/>
        </w:category>
        <w:types>
          <w:type w:val="bbPlcHdr"/>
        </w:types>
        <w:behaviors>
          <w:behavior w:val="content"/>
        </w:behaviors>
        <w:guid w:val="{3768DACC-DC41-4813-8B6D-513D728D6AEC}"/>
      </w:docPartPr>
      <w:docPartBody>
        <w:p w:rsidR="00F32C8D" w:rsidRDefault="00F32C8D" w:rsidP="00F32C8D">
          <w:pPr>
            <w:pStyle w:val="2FB1F49712124BEC99862754AC0B57C2"/>
          </w:pPr>
          <w:r w:rsidRPr="00F87BE0">
            <w:rPr>
              <w:rStyle w:val="Tekstvantijdelijkeaanduiding"/>
            </w:rPr>
            <w:t>Choose an item.</w:t>
          </w:r>
        </w:p>
      </w:docPartBody>
    </w:docPart>
    <w:docPart>
      <w:docPartPr>
        <w:name w:val="471FFF89EC2B4F28A870ED43B6332A99"/>
        <w:category>
          <w:name w:val="Algemeen"/>
          <w:gallery w:val="placeholder"/>
        </w:category>
        <w:types>
          <w:type w:val="bbPlcHdr"/>
        </w:types>
        <w:behaviors>
          <w:behavior w:val="content"/>
        </w:behaviors>
        <w:guid w:val="{E53CDC01-0A64-412F-9083-982DDD129C36}"/>
      </w:docPartPr>
      <w:docPartBody>
        <w:p w:rsidR="00F32C8D" w:rsidRDefault="00F32C8D" w:rsidP="00F32C8D">
          <w:pPr>
            <w:pStyle w:val="471FFF89EC2B4F28A870ED43B6332A99"/>
          </w:pPr>
          <w:r w:rsidRPr="00F87BE0">
            <w:rPr>
              <w:rStyle w:val="Tekstvantijdelijkeaanduiding"/>
            </w:rPr>
            <w:t>Choose an item.</w:t>
          </w:r>
        </w:p>
      </w:docPartBody>
    </w:docPart>
    <w:docPart>
      <w:docPartPr>
        <w:name w:val="01918E8A79944DEC907D60469C6984A6"/>
        <w:category>
          <w:name w:val="Algemeen"/>
          <w:gallery w:val="placeholder"/>
        </w:category>
        <w:types>
          <w:type w:val="bbPlcHdr"/>
        </w:types>
        <w:behaviors>
          <w:behavior w:val="content"/>
        </w:behaviors>
        <w:guid w:val="{4498067C-9DB4-47CC-936E-DB30EB28409E}"/>
      </w:docPartPr>
      <w:docPartBody>
        <w:p w:rsidR="00F32C8D" w:rsidRDefault="00F32C8D" w:rsidP="00F32C8D">
          <w:pPr>
            <w:pStyle w:val="01918E8A79944DEC907D60469C6984A6"/>
          </w:pPr>
          <w:r w:rsidRPr="00F87BE0">
            <w:rPr>
              <w:rStyle w:val="Tekstvantijdelijkeaanduiding"/>
            </w:rPr>
            <w:t>Choose an item.</w:t>
          </w:r>
        </w:p>
      </w:docPartBody>
    </w:docPart>
    <w:docPart>
      <w:docPartPr>
        <w:name w:val="F54BD456966E467F914FDB70FE5C5F1B"/>
        <w:category>
          <w:name w:val="Algemeen"/>
          <w:gallery w:val="placeholder"/>
        </w:category>
        <w:types>
          <w:type w:val="bbPlcHdr"/>
        </w:types>
        <w:behaviors>
          <w:behavior w:val="content"/>
        </w:behaviors>
        <w:guid w:val="{0233620C-828A-4864-A04D-557FCC8A1C73}"/>
      </w:docPartPr>
      <w:docPartBody>
        <w:p w:rsidR="00F32C8D" w:rsidRDefault="00F32C8D" w:rsidP="00F32C8D">
          <w:pPr>
            <w:pStyle w:val="F54BD456966E467F914FDB70FE5C5F1B"/>
          </w:pPr>
          <w:r w:rsidRPr="00F87BE0">
            <w:rPr>
              <w:rStyle w:val="Tekstvantijdelijkeaanduiding"/>
            </w:rPr>
            <w:t>Choose an item.</w:t>
          </w:r>
        </w:p>
      </w:docPartBody>
    </w:docPart>
    <w:docPart>
      <w:docPartPr>
        <w:name w:val="FFC300002CF442A690856A12449D448F"/>
        <w:category>
          <w:name w:val="Algemeen"/>
          <w:gallery w:val="placeholder"/>
        </w:category>
        <w:types>
          <w:type w:val="bbPlcHdr"/>
        </w:types>
        <w:behaviors>
          <w:behavior w:val="content"/>
        </w:behaviors>
        <w:guid w:val="{26F0B786-6C88-4691-9EB9-BE0A89DEEBF0}"/>
      </w:docPartPr>
      <w:docPartBody>
        <w:p w:rsidR="00F32C8D" w:rsidRDefault="00F32C8D" w:rsidP="00F32C8D">
          <w:pPr>
            <w:pStyle w:val="FFC300002CF442A690856A12449D448F"/>
          </w:pPr>
          <w:r w:rsidRPr="00F87BE0">
            <w:rPr>
              <w:rStyle w:val="Tekstvantijdelijkeaanduiding"/>
            </w:rPr>
            <w:t>Choose an item.</w:t>
          </w:r>
        </w:p>
      </w:docPartBody>
    </w:docPart>
    <w:docPart>
      <w:docPartPr>
        <w:name w:val="B365A182AB3C4DE7BCC2781A40753E36"/>
        <w:category>
          <w:name w:val="Algemeen"/>
          <w:gallery w:val="placeholder"/>
        </w:category>
        <w:types>
          <w:type w:val="bbPlcHdr"/>
        </w:types>
        <w:behaviors>
          <w:behavior w:val="content"/>
        </w:behaviors>
        <w:guid w:val="{94CB5617-765D-4D9E-8E2F-0EC54278F403}"/>
      </w:docPartPr>
      <w:docPartBody>
        <w:p w:rsidR="00F32C8D" w:rsidRDefault="00F32C8D" w:rsidP="00F32C8D">
          <w:pPr>
            <w:pStyle w:val="B365A182AB3C4DE7BCC2781A40753E36"/>
          </w:pPr>
          <w:r w:rsidRPr="00F87BE0">
            <w:rPr>
              <w:rStyle w:val="Tekstvantijdelijkeaanduiding"/>
            </w:rPr>
            <w:t>Choose an item.</w:t>
          </w:r>
        </w:p>
      </w:docPartBody>
    </w:docPart>
    <w:docPart>
      <w:docPartPr>
        <w:name w:val="0DF8F61CE19D43968406E57FC0EF2272"/>
        <w:category>
          <w:name w:val="Algemeen"/>
          <w:gallery w:val="placeholder"/>
        </w:category>
        <w:types>
          <w:type w:val="bbPlcHdr"/>
        </w:types>
        <w:behaviors>
          <w:behavior w:val="content"/>
        </w:behaviors>
        <w:guid w:val="{14F693F1-2BD7-4C8B-945D-E1268A73EE31}"/>
      </w:docPartPr>
      <w:docPartBody>
        <w:p w:rsidR="00F32C8D" w:rsidRDefault="00F32C8D" w:rsidP="00F32C8D">
          <w:pPr>
            <w:pStyle w:val="0DF8F61CE19D43968406E57FC0EF2272"/>
          </w:pPr>
          <w:r w:rsidRPr="00F87BE0">
            <w:rPr>
              <w:rStyle w:val="Tekstvantijdelijkeaanduiding"/>
            </w:rPr>
            <w:t>Choose an item.</w:t>
          </w:r>
        </w:p>
      </w:docPartBody>
    </w:docPart>
    <w:docPart>
      <w:docPartPr>
        <w:name w:val="8DFC1EF756894D2BAA4306CB32028B0A"/>
        <w:category>
          <w:name w:val="Algemeen"/>
          <w:gallery w:val="placeholder"/>
        </w:category>
        <w:types>
          <w:type w:val="bbPlcHdr"/>
        </w:types>
        <w:behaviors>
          <w:behavior w:val="content"/>
        </w:behaviors>
        <w:guid w:val="{185FF907-204A-4167-B85B-54AD03A3A6E5}"/>
      </w:docPartPr>
      <w:docPartBody>
        <w:p w:rsidR="00F32C8D" w:rsidRDefault="00F32C8D" w:rsidP="00F32C8D">
          <w:pPr>
            <w:pStyle w:val="8DFC1EF756894D2BAA4306CB32028B0A"/>
          </w:pPr>
          <w:r w:rsidRPr="00F87BE0">
            <w:rPr>
              <w:rStyle w:val="Tekstvantijdelijkeaanduiding"/>
            </w:rPr>
            <w:t>Choose an item.</w:t>
          </w:r>
        </w:p>
      </w:docPartBody>
    </w:docPart>
    <w:docPart>
      <w:docPartPr>
        <w:name w:val="83380C69C77B4491894A80FFBA4A6CD4"/>
        <w:category>
          <w:name w:val="Algemeen"/>
          <w:gallery w:val="placeholder"/>
        </w:category>
        <w:types>
          <w:type w:val="bbPlcHdr"/>
        </w:types>
        <w:behaviors>
          <w:behavior w:val="content"/>
        </w:behaviors>
        <w:guid w:val="{274BA9AE-EDBB-4128-967D-389662273B5F}"/>
      </w:docPartPr>
      <w:docPartBody>
        <w:p w:rsidR="00F32C8D" w:rsidRDefault="00F32C8D" w:rsidP="00F32C8D">
          <w:pPr>
            <w:pStyle w:val="83380C69C77B4491894A80FFBA4A6CD4"/>
          </w:pPr>
          <w:r w:rsidRPr="00F87BE0">
            <w:rPr>
              <w:rStyle w:val="Tekstvantijdelijkeaanduiding"/>
            </w:rPr>
            <w:t>Choose an item.</w:t>
          </w:r>
        </w:p>
      </w:docPartBody>
    </w:docPart>
    <w:docPart>
      <w:docPartPr>
        <w:name w:val="FC2FA83078A546C3A010BDF1F5EEFDAD"/>
        <w:category>
          <w:name w:val="Algemeen"/>
          <w:gallery w:val="placeholder"/>
        </w:category>
        <w:types>
          <w:type w:val="bbPlcHdr"/>
        </w:types>
        <w:behaviors>
          <w:behavior w:val="content"/>
        </w:behaviors>
        <w:guid w:val="{6839DB98-C470-492A-8F81-4570F0FCFFF2}"/>
      </w:docPartPr>
      <w:docPartBody>
        <w:p w:rsidR="00F32C8D" w:rsidRDefault="00F32C8D" w:rsidP="00F32C8D">
          <w:pPr>
            <w:pStyle w:val="FC2FA83078A546C3A010BDF1F5EEFDAD"/>
          </w:pPr>
          <w:r w:rsidRPr="00F87BE0">
            <w:rPr>
              <w:rStyle w:val="Tekstvantijdelijkeaanduiding"/>
            </w:rPr>
            <w:t>Choose an item.</w:t>
          </w:r>
        </w:p>
      </w:docPartBody>
    </w:docPart>
    <w:docPart>
      <w:docPartPr>
        <w:name w:val="CC1C2F09C9224985B885D1A0636EF500"/>
        <w:category>
          <w:name w:val="Algemeen"/>
          <w:gallery w:val="placeholder"/>
        </w:category>
        <w:types>
          <w:type w:val="bbPlcHdr"/>
        </w:types>
        <w:behaviors>
          <w:behavior w:val="content"/>
        </w:behaviors>
        <w:guid w:val="{BC8CF2CD-856E-4847-8D96-31E8DC26AAAD}"/>
      </w:docPartPr>
      <w:docPartBody>
        <w:p w:rsidR="00F32C8D" w:rsidRDefault="00F32C8D" w:rsidP="00F32C8D">
          <w:pPr>
            <w:pStyle w:val="CC1C2F09C9224985B885D1A0636EF500"/>
          </w:pPr>
          <w:r w:rsidRPr="00F87BE0">
            <w:rPr>
              <w:rStyle w:val="Tekstvantijdelijkeaanduiding"/>
            </w:rPr>
            <w:t>Choose an item.</w:t>
          </w:r>
        </w:p>
      </w:docPartBody>
    </w:docPart>
    <w:docPart>
      <w:docPartPr>
        <w:name w:val="A5B68E2E64964DC7BEB0056A68CBF1D2"/>
        <w:category>
          <w:name w:val="Algemeen"/>
          <w:gallery w:val="placeholder"/>
        </w:category>
        <w:types>
          <w:type w:val="bbPlcHdr"/>
        </w:types>
        <w:behaviors>
          <w:behavior w:val="content"/>
        </w:behaviors>
        <w:guid w:val="{49850FAE-607D-4501-A212-9399BE64254D}"/>
      </w:docPartPr>
      <w:docPartBody>
        <w:p w:rsidR="00F32C8D" w:rsidRDefault="00F32C8D" w:rsidP="00F32C8D">
          <w:pPr>
            <w:pStyle w:val="A5B68E2E64964DC7BEB0056A68CBF1D2"/>
          </w:pPr>
          <w:r w:rsidRPr="00F87BE0">
            <w:rPr>
              <w:rStyle w:val="Tekstvantijdelijkeaanduiding"/>
            </w:rPr>
            <w:t>Choose an item.</w:t>
          </w:r>
        </w:p>
      </w:docPartBody>
    </w:docPart>
    <w:docPart>
      <w:docPartPr>
        <w:name w:val="E7F8AE99FB354A4EB5E536DFDC1A7CA7"/>
        <w:category>
          <w:name w:val="Algemeen"/>
          <w:gallery w:val="placeholder"/>
        </w:category>
        <w:types>
          <w:type w:val="bbPlcHdr"/>
        </w:types>
        <w:behaviors>
          <w:behavior w:val="content"/>
        </w:behaviors>
        <w:guid w:val="{8A8E582C-C66C-4BB4-A764-2667866EC303}"/>
      </w:docPartPr>
      <w:docPartBody>
        <w:p w:rsidR="00F32C8D" w:rsidRDefault="00F32C8D" w:rsidP="00F32C8D">
          <w:pPr>
            <w:pStyle w:val="E7F8AE99FB354A4EB5E536DFDC1A7CA7"/>
          </w:pPr>
          <w:r w:rsidRPr="00F87BE0">
            <w:rPr>
              <w:rStyle w:val="Tekstvantijdelijkeaanduiding"/>
            </w:rPr>
            <w:t>Choose an item.</w:t>
          </w:r>
        </w:p>
      </w:docPartBody>
    </w:docPart>
    <w:docPart>
      <w:docPartPr>
        <w:name w:val="19279B75BBF84AA89226BED401BA3729"/>
        <w:category>
          <w:name w:val="Algemeen"/>
          <w:gallery w:val="placeholder"/>
        </w:category>
        <w:types>
          <w:type w:val="bbPlcHdr"/>
        </w:types>
        <w:behaviors>
          <w:behavior w:val="content"/>
        </w:behaviors>
        <w:guid w:val="{2F587414-1852-4309-8BA4-665A14D5479A}"/>
      </w:docPartPr>
      <w:docPartBody>
        <w:p w:rsidR="00F32C8D" w:rsidRDefault="00F32C8D" w:rsidP="00F32C8D">
          <w:pPr>
            <w:pStyle w:val="19279B75BBF84AA89226BED401BA3729"/>
          </w:pPr>
          <w:r w:rsidRPr="00F87BE0">
            <w:rPr>
              <w:rStyle w:val="Tekstvantijdelijkeaanduiding"/>
            </w:rPr>
            <w:t>Choose an item.</w:t>
          </w:r>
        </w:p>
      </w:docPartBody>
    </w:docPart>
    <w:docPart>
      <w:docPartPr>
        <w:name w:val="B8C64D2636FF4A22ACE46259528193FC"/>
        <w:category>
          <w:name w:val="Algemeen"/>
          <w:gallery w:val="placeholder"/>
        </w:category>
        <w:types>
          <w:type w:val="bbPlcHdr"/>
        </w:types>
        <w:behaviors>
          <w:behavior w:val="content"/>
        </w:behaviors>
        <w:guid w:val="{5B552AE2-1E6B-448F-8A25-56F008377CDA}"/>
      </w:docPartPr>
      <w:docPartBody>
        <w:p w:rsidR="00F32C8D" w:rsidRDefault="00F32C8D" w:rsidP="00F32C8D">
          <w:pPr>
            <w:pStyle w:val="B8C64D2636FF4A22ACE46259528193FC"/>
          </w:pPr>
          <w:r w:rsidRPr="00F87BE0">
            <w:rPr>
              <w:rStyle w:val="Tekstvantijdelijkeaanduiding"/>
            </w:rPr>
            <w:t>Choose an item.</w:t>
          </w:r>
        </w:p>
      </w:docPartBody>
    </w:docPart>
    <w:docPart>
      <w:docPartPr>
        <w:name w:val="81A33AAE584D4610A848C4118764C8F8"/>
        <w:category>
          <w:name w:val="Algemeen"/>
          <w:gallery w:val="placeholder"/>
        </w:category>
        <w:types>
          <w:type w:val="bbPlcHdr"/>
        </w:types>
        <w:behaviors>
          <w:behavior w:val="content"/>
        </w:behaviors>
        <w:guid w:val="{DAB12232-8416-45E1-86E8-7F23771B0AC6}"/>
      </w:docPartPr>
      <w:docPartBody>
        <w:p w:rsidR="00F32C8D" w:rsidRDefault="00F32C8D" w:rsidP="00F32C8D">
          <w:pPr>
            <w:pStyle w:val="81A33AAE584D4610A848C4118764C8F8"/>
          </w:pPr>
          <w:r w:rsidRPr="00F87BE0">
            <w:rPr>
              <w:rStyle w:val="Tekstvantijdelijkeaanduiding"/>
            </w:rPr>
            <w:t>Choose an item.</w:t>
          </w:r>
        </w:p>
      </w:docPartBody>
    </w:docPart>
    <w:docPart>
      <w:docPartPr>
        <w:name w:val="2AD47EEFB4EE4153ABA252BD4272C676"/>
        <w:category>
          <w:name w:val="Algemeen"/>
          <w:gallery w:val="placeholder"/>
        </w:category>
        <w:types>
          <w:type w:val="bbPlcHdr"/>
        </w:types>
        <w:behaviors>
          <w:behavior w:val="content"/>
        </w:behaviors>
        <w:guid w:val="{C9056862-5347-4E88-B312-37478860403A}"/>
      </w:docPartPr>
      <w:docPartBody>
        <w:p w:rsidR="00F32C8D" w:rsidRDefault="00F32C8D" w:rsidP="00F32C8D">
          <w:pPr>
            <w:pStyle w:val="2AD47EEFB4EE4153ABA252BD4272C676"/>
          </w:pPr>
          <w:r w:rsidRPr="00F87BE0">
            <w:rPr>
              <w:rStyle w:val="Tekstvantijdelijkeaanduiding"/>
            </w:rPr>
            <w:t>Choose an item.</w:t>
          </w:r>
        </w:p>
      </w:docPartBody>
    </w:docPart>
    <w:docPart>
      <w:docPartPr>
        <w:name w:val="945A70F3CDA74D3C975AD6550D66DDE7"/>
        <w:category>
          <w:name w:val="Algemeen"/>
          <w:gallery w:val="placeholder"/>
        </w:category>
        <w:types>
          <w:type w:val="bbPlcHdr"/>
        </w:types>
        <w:behaviors>
          <w:behavior w:val="content"/>
        </w:behaviors>
        <w:guid w:val="{438F77D3-5DCF-4F8F-B83B-2CA0E93BF866}"/>
      </w:docPartPr>
      <w:docPartBody>
        <w:p w:rsidR="00F32C8D" w:rsidRDefault="00F32C8D" w:rsidP="00F32C8D">
          <w:pPr>
            <w:pStyle w:val="945A70F3CDA74D3C975AD6550D66DDE7"/>
          </w:pPr>
          <w:r w:rsidRPr="00F87BE0">
            <w:rPr>
              <w:rStyle w:val="Tekstvantijdelijkeaanduiding"/>
            </w:rPr>
            <w:t>Choose an item.</w:t>
          </w:r>
        </w:p>
      </w:docPartBody>
    </w:docPart>
    <w:docPart>
      <w:docPartPr>
        <w:name w:val="CF110745D35C49B698D610E8789BB48A"/>
        <w:category>
          <w:name w:val="Algemeen"/>
          <w:gallery w:val="placeholder"/>
        </w:category>
        <w:types>
          <w:type w:val="bbPlcHdr"/>
        </w:types>
        <w:behaviors>
          <w:behavior w:val="content"/>
        </w:behaviors>
        <w:guid w:val="{EC3CCF77-EB4C-4562-A86C-7EF9618AFB18}"/>
      </w:docPartPr>
      <w:docPartBody>
        <w:p w:rsidR="00F32C8D" w:rsidRDefault="00F32C8D" w:rsidP="00F32C8D">
          <w:pPr>
            <w:pStyle w:val="CF110745D35C49B698D610E8789BB48A"/>
          </w:pPr>
          <w:r w:rsidRPr="00F87BE0">
            <w:rPr>
              <w:rStyle w:val="Tekstvantijdelijkeaanduiding"/>
            </w:rPr>
            <w:t>Choose an item.</w:t>
          </w:r>
        </w:p>
      </w:docPartBody>
    </w:docPart>
    <w:docPart>
      <w:docPartPr>
        <w:name w:val="912044DEAD424F0097F925B4E6083DA8"/>
        <w:category>
          <w:name w:val="Algemeen"/>
          <w:gallery w:val="placeholder"/>
        </w:category>
        <w:types>
          <w:type w:val="bbPlcHdr"/>
        </w:types>
        <w:behaviors>
          <w:behavior w:val="content"/>
        </w:behaviors>
        <w:guid w:val="{A12782DA-5D1F-4A77-B148-F8B9792C63E5}"/>
      </w:docPartPr>
      <w:docPartBody>
        <w:p w:rsidR="00F32C8D" w:rsidRDefault="00F32C8D" w:rsidP="00F32C8D">
          <w:pPr>
            <w:pStyle w:val="912044DEAD424F0097F925B4E6083DA8"/>
          </w:pPr>
          <w:r w:rsidRPr="00F87BE0">
            <w:rPr>
              <w:rStyle w:val="Tekstvantijdelijkeaanduiding"/>
            </w:rPr>
            <w:t>Choose an item.</w:t>
          </w:r>
        </w:p>
      </w:docPartBody>
    </w:docPart>
    <w:docPart>
      <w:docPartPr>
        <w:name w:val="F08F56B9F7AB40B1916AE73980188753"/>
        <w:category>
          <w:name w:val="Algemeen"/>
          <w:gallery w:val="placeholder"/>
        </w:category>
        <w:types>
          <w:type w:val="bbPlcHdr"/>
        </w:types>
        <w:behaviors>
          <w:behavior w:val="content"/>
        </w:behaviors>
        <w:guid w:val="{5E49080A-E278-49FE-B14C-C57400312634}"/>
      </w:docPartPr>
      <w:docPartBody>
        <w:p w:rsidR="00F32C8D" w:rsidRDefault="00F32C8D" w:rsidP="00F32C8D">
          <w:pPr>
            <w:pStyle w:val="F08F56B9F7AB40B1916AE73980188753"/>
          </w:pPr>
          <w:r w:rsidRPr="00F87BE0">
            <w:rPr>
              <w:rStyle w:val="Tekstvantijdelijkeaanduiding"/>
            </w:rPr>
            <w:t>Choose an item.</w:t>
          </w:r>
        </w:p>
      </w:docPartBody>
    </w:docPart>
    <w:docPart>
      <w:docPartPr>
        <w:name w:val="DFC683B4444941F5B82B45D51418E302"/>
        <w:category>
          <w:name w:val="Algemeen"/>
          <w:gallery w:val="placeholder"/>
        </w:category>
        <w:types>
          <w:type w:val="bbPlcHdr"/>
        </w:types>
        <w:behaviors>
          <w:behavior w:val="content"/>
        </w:behaviors>
        <w:guid w:val="{1F25A030-BD22-41BF-9864-073EE6B80879}"/>
      </w:docPartPr>
      <w:docPartBody>
        <w:p w:rsidR="003D2B6D" w:rsidRDefault="00F32C8D" w:rsidP="00F32C8D">
          <w:pPr>
            <w:pStyle w:val="DFC683B4444941F5B82B45D51418E302"/>
          </w:pPr>
          <w:r w:rsidRPr="00F87BE0">
            <w:rPr>
              <w:rStyle w:val="Tekstvantijdelijkeaanduiding"/>
            </w:rPr>
            <w:t>Choose an item.</w:t>
          </w:r>
        </w:p>
      </w:docPartBody>
    </w:docPart>
    <w:docPart>
      <w:docPartPr>
        <w:name w:val="92FF8B06017C498AB2B0A13D13374305"/>
        <w:category>
          <w:name w:val="Algemeen"/>
          <w:gallery w:val="placeholder"/>
        </w:category>
        <w:types>
          <w:type w:val="bbPlcHdr"/>
        </w:types>
        <w:behaviors>
          <w:behavior w:val="content"/>
        </w:behaviors>
        <w:guid w:val="{77F447BD-AE5F-43DE-B12A-17D7480CA601}"/>
      </w:docPartPr>
      <w:docPartBody>
        <w:p w:rsidR="003D2B6D" w:rsidRDefault="00F32C8D" w:rsidP="00F32C8D">
          <w:pPr>
            <w:pStyle w:val="92FF8B06017C498AB2B0A13D13374305"/>
          </w:pPr>
          <w:r w:rsidRPr="00F87BE0">
            <w:rPr>
              <w:rStyle w:val="Tekstvantijdelijkeaanduiding"/>
            </w:rPr>
            <w:t>Choose an item.</w:t>
          </w:r>
        </w:p>
      </w:docPartBody>
    </w:docPart>
    <w:docPart>
      <w:docPartPr>
        <w:name w:val="BC36D442E49F4182BEEE7EAD7CB23EE1"/>
        <w:category>
          <w:name w:val="Algemeen"/>
          <w:gallery w:val="placeholder"/>
        </w:category>
        <w:types>
          <w:type w:val="bbPlcHdr"/>
        </w:types>
        <w:behaviors>
          <w:behavior w:val="content"/>
        </w:behaviors>
        <w:guid w:val="{25DF8D74-1B61-45A2-80EC-4C6C4B6EF6D8}"/>
      </w:docPartPr>
      <w:docPartBody>
        <w:p w:rsidR="003D2B6D" w:rsidRDefault="00F32C8D" w:rsidP="00F32C8D">
          <w:pPr>
            <w:pStyle w:val="BC36D442E49F4182BEEE7EAD7CB23EE1"/>
          </w:pPr>
          <w:r w:rsidRPr="00F87BE0">
            <w:rPr>
              <w:rStyle w:val="Tekstvantijdelijkeaanduiding"/>
            </w:rPr>
            <w:t>Choose an item.</w:t>
          </w:r>
        </w:p>
      </w:docPartBody>
    </w:docPart>
    <w:docPart>
      <w:docPartPr>
        <w:name w:val="12703AB197B74AB0A052131AE3B7025D"/>
        <w:category>
          <w:name w:val="Algemeen"/>
          <w:gallery w:val="placeholder"/>
        </w:category>
        <w:types>
          <w:type w:val="bbPlcHdr"/>
        </w:types>
        <w:behaviors>
          <w:behavior w:val="content"/>
        </w:behaviors>
        <w:guid w:val="{E3C27A81-6489-4B03-B65D-5AF259D38F25}"/>
      </w:docPartPr>
      <w:docPartBody>
        <w:p w:rsidR="003D2B6D" w:rsidRDefault="00F32C8D" w:rsidP="00F32C8D">
          <w:pPr>
            <w:pStyle w:val="12703AB197B74AB0A052131AE3B7025D"/>
          </w:pPr>
          <w:r w:rsidRPr="00F87BE0">
            <w:rPr>
              <w:rStyle w:val="Tekstvantijdelijkeaanduiding"/>
            </w:rPr>
            <w:t>Choose an item.</w:t>
          </w:r>
        </w:p>
      </w:docPartBody>
    </w:docPart>
    <w:docPart>
      <w:docPartPr>
        <w:name w:val="BDE805FEFA5044C9BC144CBCB87AB941"/>
        <w:category>
          <w:name w:val="Algemeen"/>
          <w:gallery w:val="placeholder"/>
        </w:category>
        <w:types>
          <w:type w:val="bbPlcHdr"/>
        </w:types>
        <w:behaviors>
          <w:behavior w:val="content"/>
        </w:behaviors>
        <w:guid w:val="{79DBF90E-EEBF-4284-A523-72294512A0CD}"/>
      </w:docPartPr>
      <w:docPartBody>
        <w:p w:rsidR="003D2B6D" w:rsidRDefault="00F32C8D" w:rsidP="00F32C8D">
          <w:pPr>
            <w:pStyle w:val="BDE805FEFA5044C9BC144CBCB87AB941"/>
          </w:pPr>
          <w:r w:rsidRPr="00F87BE0">
            <w:rPr>
              <w:rStyle w:val="Tekstvantijdelijkeaanduiding"/>
            </w:rPr>
            <w:t>Choose an item.</w:t>
          </w:r>
        </w:p>
      </w:docPartBody>
    </w:docPart>
    <w:docPart>
      <w:docPartPr>
        <w:name w:val="2C455FDCD08C402698171BB6D321D217"/>
        <w:category>
          <w:name w:val="Algemeen"/>
          <w:gallery w:val="placeholder"/>
        </w:category>
        <w:types>
          <w:type w:val="bbPlcHdr"/>
        </w:types>
        <w:behaviors>
          <w:behavior w:val="content"/>
        </w:behaviors>
        <w:guid w:val="{B8BB9729-A7BF-4BED-B35D-DE409C61C7DD}"/>
      </w:docPartPr>
      <w:docPartBody>
        <w:p w:rsidR="003D2B6D" w:rsidRDefault="00F32C8D" w:rsidP="00F32C8D">
          <w:pPr>
            <w:pStyle w:val="2C455FDCD08C402698171BB6D321D217"/>
          </w:pPr>
          <w:r w:rsidRPr="00F87BE0">
            <w:rPr>
              <w:rStyle w:val="Tekstvantijdelijkeaanduiding"/>
            </w:rPr>
            <w:t>Choose an item.</w:t>
          </w:r>
        </w:p>
      </w:docPartBody>
    </w:docPart>
    <w:docPart>
      <w:docPartPr>
        <w:name w:val="13832611C5C94941B23D2EE4B0F0B950"/>
        <w:category>
          <w:name w:val="Algemeen"/>
          <w:gallery w:val="placeholder"/>
        </w:category>
        <w:types>
          <w:type w:val="bbPlcHdr"/>
        </w:types>
        <w:behaviors>
          <w:behavior w:val="content"/>
        </w:behaviors>
        <w:guid w:val="{A892129B-7FA4-4424-89E8-9A177DD31F57}"/>
      </w:docPartPr>
      <w:docPartBody>
        <w:p w:rsidR="003D2B6D" w:rsidRDefault="00F32C8D" w:rsidP="00F32C8D">
          <w:pPr>
            <w:pStyle w:val="13832611C5C94941B23D2EE4B0F0B950"/>
          </w:pPr>
          <w:r w:rsidRPr="00F87BE0">
            <w:rPr>
              <w:rStyle w:val="Tekstvantijdelijkeaanduiding"/>
            </w:rPr>
            <w:t>Choose an item.</w:t>
          </w:r>
        </w:p>
      </w:docPartBody>
    </w:docPart>
    <w:docPart>
      <w:docPartPr>
        <w:name w:val="7AC9E770A50D4ED2BD9AF3DEB3F35BCE"/>
        <w:category>
          <w:name w:val="Algemeen"/>
          <w:gallery w:val="placeholder"/>
        </w:category>
        <w:types>
          <w:type w:val="bbPlcHdr"/>
        </w:types>
        <w:behaviors>
          <w:behavior w:val="content"/>
        </w:behaviors>
        <w:guid w:val="{DD52931A-28A2-4BED-A4D0-23DEF37968DF}"/>
      </w:docPartPr>
      <w:docPartBody>
        <w:p w:rsidR="003D2B6D" w:rsidRDefault="00F32C8D" w:rsidP="00F32C8D">
          <w:pPr>
            <w:pStyle w:val="7AC9E770A50D4ED2BD9AF3DEB3F35BCE"/>
          </w:pPr>
          <w:r w:rsidRPr="00F87BE0">
            <w:rPr>
              <w:rStyle w:val="Tekstvantijdelijkeaanduiding"/>
            </w:rPr>
            <w:t>Choose an item.</w:t>
          </w:r>
        </w:p>
      </w:docPartBody>
    </w:docPart>
    <w:docPart>
      <w:docPartPr>
        <w:name w:val="F2DF9A7F84CF420199AC496E5D081596"/>
        <w:category>
          <w:name w:val="Algemeen"/>
          <w:gallery w:val="placeholder"/>
        </w:category>
        <w:types>
          <w:type w:val="bbPlcHdr"/>
        </w:types>
        <w:behaviors>
          <w:behavior w:val="content"/>
        </w:behaviors>
        <w:guid w:val="{4CE5BA32-A714-4548-A64D-F75D46047731}"/>
      </w:docPartPr>
      <w:docPartBody>
        <w:p w:rsidR="003D2B6D" w:rsidRDefault="00F32C8D" w:rsidP="00F32C8D">
          <w:pPr>
            <w:pStyle w:val="F2DF9A7F84CF420199AC496E5D081596"/>
          </w:pPr>
          <w:r w:rsidRPr="00F87BE0">
            <w:rPr>
              <w:rStyle w:val="Tekstvantijdelijkeaanduiding"/>
            </w:rPr>
            <w:t>Choose an item.</w:t>
          </w:r>
        </w:p>
      </w:docPartBody>
    </w:docPart>
    <w:docPart>
      <w:docPartPr>
        <w:name w:val="8EC3D0DCA0BC4E39851356DEBAA523C3"/>
        <w:category>
          <w:name w:val="Algemeen"/>
          <w:gallery w:val="placeholder"/>
        </w:category>
        <w:types>
          <w:type w:val="bbPlcHdr"/>
        </w:types>
        <w:behaviors>
          <w:behavior w:val="content"/>
        </w:behaviors>
        <w:guid w:val="{25491F78-C190-4944-BF66-C057B2EC8454}"/>
      </w:docPartPr>
      <w:docPartBody>
        <w:p w:rsidR="003D2B6D" w:rsidRDefault="00F32C8D" w:rsidP="00F32C8D">
          <w:pPr>
            <w:pStyle w:val="8EC3D0DCA0BC4E39851356DEBAA523C3"/>
          </w:pPr>
          <w:r w:rsidRPr="00F87BE0">
            <w:rPr>
              <w:rStyle w:val="Tekstvantijdelijkeaanduiding"/>
            </w:rPr>
            <w:t>Choose an item.</w:t>
          </w:r>
        </w:p>
      </w:docPartBody>
    </w:docPart>
    <w:docPart>
      <w:docPartPr>
        <w:name w:val="C20A4775C3F545FEA07CE94EB0FFC22C"/>
        <w:category>
          <w:name w:val="Algemeen"/>
          <w:gallery w:val="placeholder"/>
        </w:category>
        <w:types>
          <w:type w:val="bbPlcHdr"/>
        </w:types>
        <w:behaviors>
          <w:behavior w:val="content"/>
        </w:behaviors>
        <w:guid w:val="{338B6DF6-24EF-4179-9D56-A5C05E423D9D}"/>
      </w:docPartPr>
      <w:docPartBody>
        <w:p w:rsidR="003D2B6D" w:rsidRDefault="00F32C8D" w:rsidP="00F32C8D">
          <w:pPr>
            <w:pStyle w:val="C20A4775C3F545FEA07CE94EB0FFC22C"/>
          </w:pPr>
          <w:r w:rsidRPr="00F87BE0">
            <w:rPr>
              <w:rStyle w:val="Tekstvantijdelijkeaanduiding"/>
            </w:rPr>
            <w:t>Choose an item.</w:t>
          </w:r>
        </w:p>
      </w:docPartBody>
    </w:docPart>
    <w:docPart>
      <w:docPartPr>
        <w:name w:val="9B155AAC562A4B60B03C76D9B895B7E5"/>
        <w:category>
          <w:name w:val="Algemeen"/>
          <w:gallery w:val="placeholder"/>
        </w:category>
        <w:types>
          <w:type w:val="bbPlcHdr"/>
        </w:types>
        <w:behaviors>
          <w:behavior w:val="content"/>
        </w:behaviors>
        <w:guid w:val="{B8F11AE4-A9E7-4D29-902D-30354595325D}"/>
      </w:docPartPr>
      <w:docPartBody>
        <w:p w:rsidR="003D2B6D" w:rsidRDefault="00F32C8D" w:rsidP="00F32C8D">
          <w:pPr>
            <w:pStyle w:val="9B155AAC562A4B60B03C76D9B895B7E5"/>
          </w:pPr>
          <w:r w:rsidRPr="00F87BE0">
            <w:rPr>
              <w:rStyle w:val="Tekstvantijdelijkeaanduiding"/>
            </w:rPr>
            <w:t>Choose an item.</w:t>
          </w:r>
        </w:p>
      </w:docPartBody>
    </w:docPart>
    <w:docPart>
      <w:docPartPr>
        <w:name w:val="18E6D88A97D64F328ED1D3EA4B14F676"/>
        <w:category>
          <w:name w:val="Algemeen"/>
          <w:gallery w:val="placeholder"/>
        </w:category>
        <w:types>
          <w:type w:val="bbPlcHdr"/>
        </w:types>
        <w:behaviors>
          <w:behavior w:val="content"/>
        </w:behaviors>
        <w:guid w:val="{EDF2E445-4671-4D4C-9576-072810D1BD8F}"/>
      </w:docPartPr>
      <w:docPartBody>
        <w:p w:rsidR="003D2B6D" w:rsidRDefault="00F32C8D" w:rsidP="00F32C8D">
          <w:pPr>
            <w:pStyle w:val="18E6D88A97D64F328ED1D3EA4B14F676"/>
          </w:pPr>
          <w:r w:rsidRPr="00F87BE0">
            <w:rPr>
              <w:rStyle w:val="Tekstvantijdelijkeaanduiding"/>
            </w:rPr>
            <w:t>Choose an item.</w:t>
          </w:r>
        </w:p>
      </w:docPartBody>
    </w:docPart>
    <w:docPart>
      <w:docPartPr>
        <w:name w:val="4083AAC9A5F34AB986E00EFFE3D39C0E"/>
        <w:category>
          <w:name w:val="Algemeen"/>
          <w:gallery w:val="placeholder"/>
        </w:category>
        <w:types>
          <w:type w:val="bbPlcHdr"/>
        </w:types>
        <w:behaviors>
          <w:behavior w:val="content"/>
        </w:behaviors>
        <w:guid w:val="{90B4A144-B124-4710-A28D-3AD631EB1956}"/>
      </w:docPartPr>
      <w:docPartBody>
        <w:p w:rsidR="003D2B6D" w:rsidRDefault="00F32C8D" w:rsidP="00F32C8D">
          <w:pPr>
            <w:pStyle w:val="4083AAC9A5F34AB986E00EFFE3D39C0E"/>
          </w:pPr>
          <w:r w:rsidRPr="00F87BE0">
            <w:rPr>
              <w:rStyle w:val="Tekstvantijdelijkeaanduiding"/>
            </w:rPr>
            <w:t>Choose an item.</w:t>
          </w:r>
        </w:p>
      </w:docPartBody>
    </w:docPart>
    <w:docPart>
      <w:docPartPr>
        <w:name w:val="E19F44BA71264ABAB7A6D9B2A9D562AB"/>
        <w:category>
          <w:name w:val="Algemeen"/>
          <w:gallery w:val="placeholder"/>
        </w:category>
        <w:types>
          <w:type w:val="bbPlcHdr"/>
        </w:types>
        <w:behaviors>
          <w:behavior w:val="content"/>
        </w:behaviors>
        <w:guid w:val="{51DA43EE-5E07-4485-A06A-11C5B499FE1A}"/>
      </w:docPartPr>
      <w:docPartBody>
        <w:p w:rsidR="003D2B6D" w:rsidRDefault="00F32C8D" w:rsidP="00F32C8D">
          <w:pPr>
            <w:pStyle w:val="E19F44BA71264ABAB7A6D9B2A9D562AB"/>
          </w:pPr>
          <w:r w:rsidRPr="00F87BE0">
            <w:rPr>
              <w:rStyle w:val="Tekstvantijdelijkeaanduiding"/>
            </w:rPr>
            <w:t>Choose an item.</w:t>
          </w:r>
        </w:p>
      </w:docPartBody>
    </w:docPart>
    <w:docPart>
      <w:docPartPr>
        <w:name w:val="9FC25EE2E383410297C253550D90CD9D"/>
        <w:category>
          <w:name w:val="Algemeen"/>
          <w:gallery w:val="placeholder"/>
        </w:category>
        <w:types>
          <w:type w:val="bbPlcHdr"/>
        </w:types>
        <w:behaviors>
          <w:behavior w:val="content"/>
        </w:behaviors>
        <w:guid w:val="{7372DA85-1446-4F62-AA45-2DBB58B019AD}"/>
      </w:docPartPr>
      <w:docPartBody>
        <w:p w:rsidR="003D2B6D" w:rsidRDefault="00F32C8D" w:rsidP="00F32C8D">
          <w:pPr>
            <w:pStyle w:val="9FC25EE2E383410297C253550D90CD9D"/>
          </w:pPr>
          <w:r w:rsidRPr="00F87BE0">
            <w:rPr>
              <w:rStyle w:val="Tekstvantijdelijkeaanduiding"/>
            </w:rPr>
            <w:t>Choose an item.</w:t>
          </w:r>
        </w:p>
      </w:docPartBody>
    </w:docPart>
    <w:docPart>
      <w:docPartPr>
        <w:name w:val="3860E3FFF63B424EB46827821912D4EE"/>
        <w:category>
          <w:name w:val="Algemeen"/>
          <w:gallery w:val="placeholder"/>
        </w:category>
        <w:types>
          <w:type w:val="bbPlcHdr"/>
        </w:types>
        <w:behaviors>
          <w:behavior w:val="content"/>
        </w:behaviors>
        <w:guid w:val="{659DC5DE-70A0-4397-AE75-95FC9C336CB0}"/>
      </w:docPartPr>
      <w:docPartBody>
        <w:p w:rsidR="003D2B6D" w:rsidRDefault="00F32C8D" w:rsidP="00F32C8D">
          <w:pPr>
            <w:pStyle w:val="3860E3FFF63B424EB46827821912D4EE"/>
          </w:pPr>
          <w:r w:rsidRPr="00F87BE0">
            <w:rPr>
              <w:rStyle w:val="Tekstvantijdelijkeaanduiding"/>
            </w:rPr>
            <w:t>Choose an item.</w:t>
          </w:r>
        </w:p>
      </w:docPartBody>
    </w:docPart>
    <w:docPart>
      <w:docPartPr>
        <w:name w:val="BEAAE53866664CFD8E81AD66AAAB4E39"/>
        <w:category>
          <w:name w:val="Algemeen"/>
          <w:gallery w:val="placeholder"/>
        </w:category>
        <w:types>
          <w:type w:val="bbPlcHdr"/>
        </w:types>
        <w:behaviors>
          <w:behavior w:val="content"/>
        </w:behaviors>
        <w:guid w:val="{A5293199-335F-416B-93B8-2FEE64103B8B}"/>
      </w:docPartPr>
      <w:docPartBody>
        <w:p w:rsidR="003D2B6D" w:rsidRDefault="00F32C8D" w:rsidP="00F32C8D">
          <w:pPr>
            <w:pStyle w:val="BEAAE53866664CFD8E81AD66AAAB4E39"/>
          </w:pPr>
          <w:r w:rsidRPr="00F87BE0">
            <w:rPr>
              <w:rStyle w:val="Tekstvantijdelijkeaanduiding"/>
            </w:rPr>
            <w:t>Choose an item.</w:t>
          </w:r>
        </w:p>
      </w:docPartBody>
    </w:docPart>
    <w:docPart>
      <w:docPartPr>
        <w:name w:val="03523457688440C89F614C13AB9B13CD"/>
        <w:category>
          <w:name w:val="Algemeen"/>
          <w:gallery w:val="placeholder"/>
        </w:category>
        <w:types>
          <w:type w:val="bbPlcHdr"/>
        </w:types>
        <w:behaviors>
          <w:behavior w:val="content"/>
        </w:behaviors>
        <w:guid w:val="{21E7D1D2-29E8-465C-8E8C-0A9253047817}"/>
      </w:docPartPr>
      <w:docPartBody>
        <w:p w:rsidR="003D2B6D" w:rsidRDefault="00F32C8D" w:rsidP="00F32C8D">
          <w:pPr>
            <w:pStyle w:val="03523457688440C89F614C13AB9B13CD"/>
          </w:pPr>
          <w:r w:rsidRPr="00F87BE0">
            <w:rPr>
              <w:rStyle w:val="Tekstvantijdelijkeaanduiding"/>
            </w:rPr>
            <w:t>Choose an item.</w:t>
          </w:r>
        </w:p>
      </w:docPartBody>
    </w:docPart>
    <w:docPart>
      <w:docPartPr>
        <w:name w:val="746E1B8BDF0C4459BCC9791CF2597CAF"/>
        <w:category>
          <w:name w:val="Algemeen"/>
          <w:gallery w:val="placeholder"/>
        </w:category>
        <w:types>
          <w:type w:val="bbPlcHdr"/>
        </w:types>
        <w:behaviors>
          <w:behavior w:val="content"/>
        </w:behaviors>
        <w:guid w:val="{030A1140-5CD9-4221-94E6-F2F63FFBE074}"/>
      </w:docPartPr>
      <w:docPartBody>
        <w:p w:rsidR="003D2B6D" w:rsidRDefault="00F32C8D" w:rsidP="00F32C8D">
          <w:pPr>
            <w:pStyle w:val="746E1B8BDF0C4459BCC9791CF2597CAF"/>
          </w:pPr>
          <w:r w:rsidRPr="00F87BE0">
            <w:rPr>
              <w:rStyle w:val="Tekstvantijdelijkeaanduiding"/>
            </w:rPr>
            <w:t>Choose an item.</w:t>
          </w:r>
        </w:p>
      </w:docPartBody>
    </w:docPart>
    <w:docPart>
      <w:docPartPr>
        <w:name w:val="D85B085C7CDD41789EA277E7A784EE1B"/>
        <w:category>
          <w:name w:val="Algemeen"/>
          <w:gallery w:val="placeholder"/>
        </w:category>
        <w:types>
          <w:type w:val="bbPlcHdr"/>
        </w:types>
        <w:behaviors>
          <w:behavior w:val="content"/>
        </w:behaviors>
        <w:guid w:val="{DB4EA353-8732-4EC4-B655-95E1ED3E24D8}"/>
      </w:docPartPr>
      <w:docPartBody>
        <w:p w:rsidR="003D2B6D" w:rsidRDefault="00F32C8D" w:rsidP="00F32C8D">
          <w:pPr>
            <w:pStyle w:val="D85B085C7CDD41789EA277E7A784EE1B"/>
          </w:pPr>
          <w:r w:rsidRPr="00F87BE0">
            <w:rPr>
              <w:rStyle w:val="Tekstvantijdelijkeaanduiding"/>
            </w:rPr>
            <w:t>Choose an item.</w:t>
          </w:r>
        </w:p>
      </w:docPartBody>
    </w:docPart>
    <w:docPart>
      <w:docPartPr>
        <w:name w:val="8F2DBDB789A6419E843B6115A12ED97B"/>
        <w:category>
          <w:name w:val="Algemeen"/>
          <w:gallery w:val="placeholder"/>
        </w:category>
        <w:types>
          <w:type w:val="bbPlcHdr"/>
        </w:types>
        <w:behaviors>
          <w:behavior w:val="content"/>
        </w:behaviors>
        <w:guid w:val="{60BD926D-8815-4F84-AF54-8204B011A3DF}"/>
      </w:docPartPr>
      <w:docPartBody>
        <w:p w:rsidR="003D2B6D" w:rsidRDefault="00F32C8D" w:rsidP="00F32C8D">
          <w:pPr>
            <w:pStyle w:val="8F2DBDB789A6419E843B6115A12ED97B"/>
          </w:pPr>
          <w:r w:rsidRPr="00F87BE0">
            <w:rPr>
              <w:rStyle w:val="Tekstvantijdelijkeaanduiding"/>
            </w:rPr>
            <w:t>Choose an item.</w:t>
          </w:r>
        </w:p>
      </w:docPartBody>
    </w:docPart>
    <w:docPart>
      <w:docPartPr>
        <w:name w:val="74CC01D4030D44BF877388AEDEDE6476"/>
        <w:category>
          <w:name w:val="Algemeen"/>
          <w:gallery w:val="placeholder"/>
        </w:category>
        <w:types>
          <w:type w:val="bbPlcHdr"/>
        </w:types>
        <w:behaviors>
          <w:behavior w:val="content"/>
        </w:behaviors>
        <w:guid w:val="{C7737F61-67C0-4B72-A91A-E77FAB21D1D5}"/>
      </w:docPartPr>
      <w:docPartBody>
        <w:p w:rsidR="003D2B6D" w:rsidRDefault="00F32C8D" w:rsidP="00F32C8D">
          <w:pPr>
            <w:pStyle w:val="74CC01D4030D44BF877388AEDEDE6476"/>
          </w:pPr>
          <w:r w:rsidRPr="00F87BE0">
            <w:rPr>
              <w:rStyle w:val="Tekstvantijdelijkeaanduiding"/>
            </w:rPr>
            <w:t>Choose an item.</w:t>
          </w:r>
        </w:p>
      </w:docPartBody>
    </w:docPart>
    <w:docPart>
      <w:docPartPr>
        <w:name w:val="1ABABD09C9644B0C83C3D60BEE0DF5EA"/>
        <w:category>
          <w:name w:val="Algemeen"/>
          <w:gallery w:val="placeholder"/>
        </w:category>
        <w:types>
          <w:type w:val="bbPlcHdr"/>
        </w:types>
        <w:behaviors>
          <w:behavior w:val="content"/>
        </w:behaviors>
        <w:guid w:val="{A3DCDD73-5612-4869-AB9D-F0E1D559F916}"/>
      </w:docPartPr>
      <w:docPartBody>
        <w:p w:rsidR="003D2B6D" w:rsidRDefault="00F32C8D" w:rsidP="00F32C8D">
          <w:pPr>
            <w:pStyle w:val="1ABABD09C9644B0C83C3D60BEE0DF5EA"/>
          </w:pPr>
          <w:r w:rsidRPr="00F87BE0">
            <w:rPr>
              <w:rStyle w:val="Tekstvantijdelijkeaanduiding"/>
            </w:rPr>
            <w:t>Choose an item.</w:t>
          </w:r>
        </w:p>
      </w:docPartBody>
    </w:docPart>
    <w:docPart>
      <w:docPartPr>
        <w:name w:val="D187BA8E90B841819EE4AA90E79D8D73"/>
        <w:category>
          <w:name w:val="Algemeen"/>
          <w:gallery w:val="placeholder"/>
        </w:category>
        <w:types>
          <w:type w:val="bbPlcHdr"/>
        </w:types>
        <w:behaviors>
          <w:behavior w:val="content"/>
        </w:behaviors>
        <w:guid w:val="{88ADCED5-5F7F-4044-83E7-46BB38401D5D}"/>
      </w:docPartPr>
      <w:docPartBody>
        <w:p w:rsidR="003D2B6D" w:rsidRDefault="00F32C8D" w:rsidP="00F32C8D">
          <w:pPr>
            <w:pStyle w:val="D187BA8E90B841819EE4AA90E79D8D73"/>
          </w:pPr>
          <w:r w:rsidRPr="00F87BE0">
            <w:rPr>
              <w:rStyle w:val="Tekstvantijdelijkeaanduiding"/>
            </w:rPr>
            <w:t>Choose an item.</w:t>
          </w:r>
        </w:p>
      </w:docPartBody>
    </w:docPart>
    <w:docPart>
      <w:docPartPr>
        <w:name w:val="56A2CE6E613C4A2580A6C1BB9897F7EE"/>
        <w:category>
          <w:name w:val="Algemeen"/>
          <w:gallery w:val="placeholder"/>
        </w:category>
        <w:types>
          <w:type w:val="bbPlcHdr"/>
        </w:types>
        <w:behaviors>
          <w:behavior w:val="content"/>
        </w:behaviors>
        <w:guid w:val="{873C040E-7D3B-41EC-96DF-9D5FC824F353}"/>
      </w:docPartPr>
      <w:docPartBody>
        <w:p w:rsidR="003D2B6D" w:rsidRDefault="00F32C8D" w:rsidP="00F32C8D">
          <w:pPr>
            <w:pStyle w:val="56A2CE6E613C4A2580A6C1BB9897F7EE"/>
          </w:pPr>
          <w:r w:rsidRPr="00F87BE0">
            <w:rPr>
              <w:rStyle w:val="Tekstvantijdelijkeaanduiding"/>
            </w:rPr>
            <w:t>Choose an item.</w:t>
          </w:r>
        </w:p>
      </w:docPartBody>
    </w:docPart>
    <w:docPart>
      <w:docPartPr>
        <w:name w:val="B7139E467781449295B259CB686794DF"/>
        <w:category>
          <w:name w:val="Algemeen"/>
          <w:gallery w:val="placeholder"/>
        </w:category>
        <w:types>
          <w:type w:val="bbPlcHdr"/>
        </w:types>
        <w:behaviors>
          <w:behavior w:val="content"/>
        </w:behaviors>
        <w:guid w:val="{884D2CE1-AC83-41D0-8FDA-E2B282766033}"/>
      </w:docPartPr>
      <w:docPartBody>
        <w:p w:rsidR="003D2B6D" w:rsidRDefault="00F32C8D" w:rsidP="00F32C8D">
          <w:pPr>
            <w:pStyle w:val="B7139E467781449295B259CB686794DF"/>
          </w:pPr>
          <w:r w:rsidRPr="00F87BE0">
            <w:rPr>
              <w:rStyle w:val="Tekstvantijdelijkeaanduiding"/>
            </w:rPr>
            <w:t>Choose an item.</w:t>
          </w:r>
        </w:p>
      </w:docPartBody>
    </w:docPart>
    <w:docPart>
      <w:docPartPr>
        <w:name w:val="AB312280E0394375B842492BD27BEBB9"/>
        <w:category>
          <w:name w:val="Algemeen"/>
          <w:gallery w:val="placeholder"/>
        </w:category>
        <w:types>
          <w:type w:val="bbPlcHdr"/>
        </w:types>
        <w:behaviors>
          <w:behavior w:val="content"/>
        </w:behaviors>
        <w:guid w:val="{A63BED9C-90BA-4385-B056-845F53E61823}"/>
      </w:docPartPr>
      <w:docPartBody>
        <w:p w:rsidR="003D2B6D" w:rsidRDefault="00F32C8D" w:rsidP="00F32C8D">
          <w:pPr>
            <w:pStyle w:val="AB312280E0394375B842492BD27BEBB9"/>
          </w:pPr>
          <w:r w:rsidRPr="00F87BE0">
            <w:rPr>
              <w:rStyle w:val="Tekstvantijdelijkeaanduiding"/>
            </w:rPr>
            <w:t>Choose an item.</w:t>
          </w:r>
        </w:p>
      </w:docPartBody>
    </w:docPart>
    <w:docPart>
      <w:docPartPr>
        <w:name w:val="CEC2989795024368BA1EE8A0A26861A1"/>
        <w:category>
          <w:name w:val="Algemeen"/>
          <w:gallery w:val="placeholder"/>
        </w:category>
        <w:types>
          <w:type w:val="bbPlcHdr"/>
        </w:types>
        <w:behaviors>
          <w:behavior w:val="content"/>
        </w:behaviors>
        <w:guid w:val="{88C847F9-D02D-4AAA-A624-B572A28AD93F}"/>
      </w:docPartPr>
      <w:docPartBody>
        <w:p w:rsidR="003D2B6D" w:rsidRDefault="00F32C8D" w:rsidP="00F32C8D">
          <w:pPr>
            <w:pStyle w:val="CEC2989795024368BA1EE8A0A26861A1"/>
          </w:pPr>
          <w:r w:rsidRPr="00F87BE0">
            <w:rPr>
              <w:rStyle w:val="Tekstvantijdelijkeaanduiding"/>
            </w:rPr>
            <w:t>Choose an item.</w:t>
          </w:r>
        </w:p>
      </w:docPartBody>
    </w:docPart>
    <w:docPart>
      <w:docPartPr>
        <w:name w:val="3DD70606639A4D72BA55C51B79AC5CA3"/>
        <w:category>
          <w:name w:val="Algemeen"/>
          <w:gallery w:val="placeholder"/>
        </w:category>
        <w:types>
          <w:type w:val="bbPlcHdr"/>
        </w:types>
        <w:behaviors>
          <w:behavior w:val="content"/>
        </w:behaviors>
        <w:guid w:val="{77D80BDF-D599-4062-ABF9-CD4E2D4AADAC}"/>
      </w:docPartPr>
      <w:docPartBody>
        <w:p w:rsidR="003D2B6D" w:rsidRDefault="00F32C8D" w:rsidP="00F32C8D">
          <w:pPr>
            <w:pStyle w:val="3DD70606639A4D72BA55C51B79AC5CA3"/>
          </w:pPr>
          <w:r w:rsidRPr="00F87BE0">
            <w:rPr>
              <w:rStyle w:val="Tekstvantijdelijkeaanduiding"/>
            </w:rPr>
            <w:t>Choose an item.</w:t>
          </w:r>
        </w:p>
      </w:docPartBody>
    </w:docPart>
    <w:docPart>
      <w:docPartPr>
        <w:name w:val="651896E715F1457B94DA690533F26242"/>
        <w:category>
          <w:name w:val="Algemeen"/>
          <w:gallery w:val="placeholder"/>
        </w:category>
        <w:types>
          <w:type w:val="bbPlcHdr"/>
        </w:types>
        <w:behaviors>
          <w:behavior w:val="content"/>
        </w:behaviors>
        <w:guid w:val="{C6601F7F-C494-4D1E-80F2-B18E4D7F7F31}"/>
      </w:docPartPr>
      <w:docPartBody>
        <w:p w:rsidR="003D2B6D" w:rsidRDefault="00F32C8D" w:rsidP="00F32C8D">
          <w:pPr>
            <w:pStyle w:val="651896E715F1457B94DA690533F26242"/>
          </w:pPr>
          <w:r w:rsidRPr="00F87BE0">
            <w:rPr>
              <w:rStyle w:val="Tekstvantijdelijkeaanduiding"/>
            </w:rPr>
            <w:t>Choose an item.</w:t>
          </w:r>
        </w:p>
      </w:docPartBody>
    </w:docPart>
    <w:docPart>
      <w:docPartPr>
        <w:name w:val="052A0CAB6B0947BD973C20861F32D2E7"/>
        <w:category>
          <w:name w:val="Algemeen"/>
          <w:gallery w:val="placeholder"/>
        </w:category>
        <w:types>
          <w:type w:val="bbPlcHdr"/>
        </w:types>
        <w:behaviors>
          <w:behavior w:val="content"/>
        </w:behaviors>
        <w:guid w:val="{F932448D-EFB1-46C1-A811-3346C3815534}"/>
      </w:docPartPr>
      <w:docPartBody>
        <w:p w:rsidR="003D2B6D" w:rsidRDefault="00F32C8D" w:rsidP="00F32C8D">
          <w:pPr>
            <w:pStyle w:val="052A0CAB6B0947BD973C20861F32D2E7"/>
          </w:pPr>
          <w:r w:rsidRPr="00F87BE0">
            <w:rPr>
              <w:rStyle w:val="Tekstvantijdelijkeaanduiding"/>
            </w:rPr>
            <w:t>Choose an item.</w:t>
          </w:r>
        </w:p>
      </w:docPartBody>
    </w:docPart>
    <w:docPart>
      <w:docPartPr>
        <w:name w:val="A18AA21AB44B4CD0A35055364E68A55C"/>
        <w:category>
          <w:name w:val="Algemeen"/>
          <w:gallery w:val="placeholder"/>
        </w:category>
        <w:types>
          <w:type w:val="bbPlcHdr"/>
        </w:types>
        <w:behaviors>
          <w:behavior w:val="content"/>
        </w:behaviors>
        <w:guid w:val="{D0200B73-5243-46ED-B3CB-F36CD0710C77}"/>
      </w:docPartPr>
      <w:docPartBody>
        <w:p w:rsidR="003D2B6D" w:rsidRDefault="00F32C8D" w:rsidP="00F32C8D">
          <w:pPr>
            <w:pStyle w:val="A18AA21AB44B4CD0A35055364E68A55C"/>
          </w:pPr>
          <w:r w:rsidRPr="00F87BE0">
            <w:rPr>
              <w:rStyle w:val="Tekstvantijdelijkeaanduiding"/>
            </w:rPr>
            <w:t>Choose an item.</w:t>
          </w:r>
        </w:p>
      </w:docPartBody>
    </w:docPart>
    <w:docPart>
      <w:docPartPr>
        <w:name w:val="89169A7A320244408AAB84C33618F57B"/>
        <w:category>
          <w:name w:val="Algemeen"/>
          <w:gallery w:val="placeholder"/>
        </w:category>
        <w:types>
          <w:type w:val="bbPlcHdr"/>
        </w:types>
        <w:behaviors>
          <w:behavior w:val="content"/>
        </w:behaviors>
        <w:guid w:val="{C546EF3D-CE98-410D-AE51-FB85433A297D}"/>
      </w:docPartPr>
      <w:docPartBody>
        <w:p w:rsidR="003D2B6D" w:rsidRDefault="00F32C8D" w:rsidP="00F32C8D">
          <w:pPr>
            <w:pStyle w:val="89169A7A320244408AAB84C33618F57B"/>
          </w:pPr>
          <w:r w:rsidRPr="00F87BE0">
            <w:rPr>
              <w:rStyle w:val="Tekstvantijdelijkeaanduiding"/>
            </w:rPr>
            <w:t>Choose an item.</w:t>
          </w:r>
        </w:p>
      </w:docPartBody>
    </w:docPart>
    <w:docPart>
      <w:docPartPr>
        <w:name w:val="45083FDA7B8F4057AE55050501A61B2E"/>
        <w:category>
          <w:name w:val="Algemeen"/>
          <w:gallery w:val="placeholder"/>
        </w:category>
        <w:types>
          <w:type w:val="bbPlcHdr"/>
        </w:types>
        <w:behaviors>
          <w:behavior w:val="content"/>
        </w:behaviors>
        <w:guid w:val="{FA9DE441-980D-4F92-9420-77606484FA44}"/>
      </w:docPartPr>
      <w:docPartBody>
        <w:p w:rsidR="003D2B6D" w:rsidRDefault="00F32C8D" w:rsidP="00F32C8D">
          <w:pPr>
            <w:pStyle w:val="45083FDA7B8F4057AE55050501A61B2E"/>
          </w:pPr>
          <w:r w:rsidRPr="00F87BE0">
            <w:rPr>
              <w:rStyle w:val="Tekstvantijdelijkeaanduiding"/>
            </w:rPr>
            <w:t>Choose an item.</w:t>
          </w:r>
        </w:p>
      </w:docPartBody>
    </w:docPart>
    <w:docPart>
      <w:docPartPr>
        <w:name w:val="1A820D07EF0845DAA91410FD776ABBAC"/>
        <w:category>
          <w:name w:val="Algemeen"/>
          <w:gallery w:val="placeholder"/>
        </w:category>
        <w:types>
          <w:type w:val="bbPlcHdr"/>
        </w:types>
        <w:behaviors>
          <w:behavior w:val="content"/>
        </w:behaviors>
        <w:guid w:val="{FEDE315F-CA9A-4633-A71B-4399D1EE7AA9}"/>
      </w:docPartPr>
      <w:docPartBody>
        <w:p w:rsidR="003D2B6D" w:rsidRDefault="00F32C8D" w:rsidP="00F32C8D">
          <w:pPr>
            <w:pStyle w:val="1A820D07EF0845DAA91410FD776ABBAC"/>
          </w:pPr>
          <w:r w:rsidRPr="00F87BE0">
            <w:rPr>
              <w:rStyle w:val="Tekstvantijdelijkeaanduiding"/>
            </w:rPr>
            <w:t>Choose an item.</w:t>
          </w:r>
        </w:p>
      </w:docPartBody>
    </w:docPart>
    <w:docPart>
      <w:docPartPr>
        <w:name w:val="87800D1619E94480BAD85C461E6B12CB"/>
        <w:category>
          <w:name w:val="Algemeen"/>
          <w:gallery w:val="placeholder"/>
        </w:category>
        <w:types>
          <w:type w:val="bbPlcHdr"/>
        </w:types>
        <w:behaviors>
          <w:behavior w:val="content"/>
        </w:behaviors>
        <w:guid w:val="{B0586D2B-8028-4492-9DF3-010B9485C26E}"/>
      </w:docPartPr>
      <w:docPartBody>
        <w:p w:rsidR="003D2B6D" w:rsidRDefault="00F32C8D" w:rsidP="00F32C8D">
          <w:pPr>
            <w:pStyle w:val="87800D1619E94480BAD85C461E6B12CB"/>
          </w:pPr>
          <w:r w:rsidRPr="00F87BE0">
            <w:rPr>
              <w:rStyle w:val="Tekstvantijdelijkeaanduiding"/>
            </w:rPr>
            <w:t>Choose an item.</w:t>
          </w:r>
        </w:p>
      </w:docPartBody>
    </w:docPart>
    <w:docPart>
      <w:docPartPr>
        <w:name w:val="36A321BF39314130B1A452D0784CBA8B"/>
        <w:category>
          <w:name w:val="Algemeen"/>
          <w:gallery w:val="placeholder"/>
        </w:category>
        <w:types>
          <w:type w:val="bbPlcHdr"/>
        </w:types>
        <w:behaviors>
          <w:behavior w:val="content"/>
        </w:behaviors>
        <w:guid w:val="{70F400CD-F945-4ACE-922D-47CA50FFF5BF}"/>
      </w:docPartPr>
      <w:docPartBody>
        <w:p w:rsidR="003D2B6D" w:rsidRDefault="00F32C8D" w:rsidP="00F32C8D">
          <w:pPr>
            <w:pStyle w:val="36A321BF39314130B1A452D0784CBA8B"/>
          </w:pPr>
          <w:r w:rsidRPr="00F87BE0">
            <w:rPr>
              <w:rStyle w:val="Tekstvantijdelijkeaanduiding"/>
            </w:rPr>
            <w:t>Choose an item.</w:t>
          </w:r>
        </w:p>
      </w:docPartBody>
    </w:docPart>
    <w:docPart>
      <w:docPartPr>
        <w:name w:val="42E1F7C63B334F1CA10D3DC0CD566C87"/>
        <w:category>
          <w:name w:val="Algemeen"/>
          <w:gallery w:val="placeholder"/>
        </w:category>
        <w:types>
          <w:type w:val="bbPlcHdr"/>
        </w:types>
        <w:behaviors>
          <w:behavior w:val="content"/>
        </w:behaviors>
        <w:guid w:val="{9A70AF53-52D7-4118-809C-D8702D59CBC6}"/>
      </w:docPartPr>
      <w:docPartBody>
        <w:p w:rsidR="003D2B6D" w:rsidRDefault="00F32C8D" w:rsidP="00F32C8D">
          <w:pPr>
            <w:pStyle w:val="42E1F7C63B334F1CA10D3DC0CD566C87"/>
          </w:pPr>
          <w:r w:rsidRPr="00F87BE0">
            <w:rPr>
              <w:rStyle w:val="Tekstvantijdelijkeaanduiding"/>
            </w:rPr>
            <w:t>Choose an item.</w:t>
          </w:r>
        </w:p>
      </w:docPartBody>
    </w:docPart>
    <w:docPart>
      <w:docPartPr>
        <w:name w:val="53670797EE2F42F7A621EC7777F46C6E"/>
        <w:category>
          <w:name w:val="Algemeen"/>
          <w:gallery w:val="placeholder"/>
        </w:category>
        <w:types>
          <w:type w:val="bbPlcHdr"/>
        </w:types>
        <w:behaviors>
          <w:behavior w:val="content"/>
        </w:behaviors>
        <w:guid w:val="{40D1F149-304C-4079-BBBC-84E3A88926DF}"/>
      </w:docPartPr>
      <w:docPartBody>
        <w:p w:rsidR="003D2B6D" w:rsidRDefault="00F32C8D" w:rsidP="00F32C8D">
          <w:pPr>
            <w:pStyle w:val="53670797EE2F42F7A621EC7777F46C6E"/>
          </w:pPr>
          <w:r w:rsidRPr="00F87BE0">
            <w:rPr>
              <w:rStyle w:val="Tekstvantijdelijkeaanduiding"/>
            </w:rPr>
            <w:t>Choose an item.</w:t>
          </w:r>
        </w:p>
      </w:docPartBody>
    </w:docPart>
    <w:docPart>
      <w:docPartPr>
        <w:name w:val="06EA30BBCB02474083C3A7DC5C320354"/>
        <w:category>
          <w:name w:val="Algemeen"/>
          <w:gallery w:val="placeholder"/>
        </w:category>
        <w:types>
          <w:type w:val="bbPlcHdr"/>
        </w:types>
        <w:behaviors>
          <w:behavior w:val="content"/>
        </w:behaviors>
        <w:guid w:val="{34DC8FCF-0B8A-4992-96C1-9DE653B196E6}"/>
      </w:docPartPr>
      <w:docPartBody>
        <w:p w:rsidR="003D2B6D" w:rsidRDefault="00F32C8D" w:rsidP="00F32C8D">
          <w:pPr>
            <w:pStyle w:val="06EA30BBCB02474083C3A7DC5C320354"/>
          </w:pPr>
          <w:r w:rsidRPr="00F87BE0">
            <w:rPr>
              <w:rStyle w:val="Tekstvantijdelijkeaanduiding"/>
            </w:rPr>
            <w:t>Choose an item.</w:t>
          </w:r>
        </w:p>
      </w:docPartBody>
    </w:docPart>
    <w:docPart>
      <w:docPartPr>
        <w:name w:val="ED089F0705E44C7EA3484E01D4A5170B"/>
        <w:category>
          <w:name w:val="Algemeen"/>
          <w:gallery w:val="placeholder"/>
        </w:category>
        <w:types>
          <w:type w:val="bbPlcHdr"/>
        </w:types>
        <w:behaviors>
          <w:behavior w:val="content"/>
        </w:behaviors>
        <w:guid w:val="{EF0A855E-77EB-4345-9566-91B213A0377E}"/>
      </w:docPartPr>
      <w:docPartBody>
        <w:p w:rsidR="003D2B6D" w:rsidRDefault="00F32C8D" w:rsidP="00F32C8D">
          <w:pPr>
            <w:pStyle w:val="ED089F0705E44C7EA3484E01D4A5170B"/>
          </w:pPr>
          <w:r w:rsidRPr="00F87BE0">
            <w:rPr>
              <w:rStyle w:val="Tekstvantijdelijkeaanduiding"/>
            </w:rPr>
            <w:t>Choose an item.</w:t>
          </w:r>
        </w:p>
      </w:docPartBody>
    </w:docPart>
    <w:docPart>
      <w:docPartPr>
        <w:name w:val="946F5C3860AE4BD19C46F120992FB2D6"/>
        <w:category>
          <w:name w:val="Algemeen"/>
          <w:gallery w:val="placeholder"/>
        </w:category>
        <w:types>
          <w:type w:val="bbPlcHdr"/>
        </w:types>
        <w:behaviors>
          <w:behavior w:val="content"/>
        </w:behaviors>
        <w:guid w:val="{28FBCF96-43D8-45D2-B9FD-E368C1BAFC5E}"/>
      </w:docPartPr>
      <w:docPartBody>
        <w:p w:rsidR="003D2B6D" w:rsidRDefault="00F32C8D" w:rsidP="00F32C8D">
          <w:pPr>
            <w:pStyle w:val="946F5C3860AE4BD19C46F120992FB2D6"/>
          </w:pPr>
          <w:r w:rsidRPr="00F87BE0">
            <w:rPr>
              <w:rStyle w:val="Tekstvantijdelijkeaanduiding"/>
            </w:rPr>
            <w:t>Choose an item.</w:t>
          </w:r>
        </w:p>
      </w:docPartBody>
    </w:docPart>
    <w:docPart>
      <w:docPartPr>
        <w:name w:val="7925E50E211A4FB0A46950EA0483C79E"/>
        <w:category>
          <w:name w:val="Algemeen"/>
          <w:gallery w:val="placeholder"/>
        </w:category>
        <w:types>
          <w:type w:val="bbPlcHdr"/>
        </w:types>
        <w:behaviors>
          <w:behavior w:val="content"/>
        </w:behaviors>
        <w:guid w:val="{20DC77C0-3464-4C84-A0A6-EBCE34051EC0}"/>
      </w:docPartPr>
      <w:docPartBody>
        <w:p w:rsidR="003D2B6D" w:rsidRDefault="00F32C8D" w:rsidP="00F32C8D">
          <w:pPr>
            <w:pStyle w:val="7925E50E211A4FB0A46950EA0483C79E"/>
          </w:pPr>
          <w:r w:rsidRPr="00F87BE0">
            <w:rPr>
              <w:rStyle w:val="Tekstvantijdelijkeaanduiding"/>
            </w:rPr>
            <w:t>Choose an item.</w:t>
          </w:r>
        </w:p>
      </w:docPartBody>
    </w:docPart>
    <w:docPart>
      <w:docPartPr>
        <w:name w:val="E494069264FA44DA92EE04E2DF55840F"/>
        <w:category>
          <w:name w:val="Algemeen"/>
          <w:gallery w:val="placeholder"/>
        </w:category>
        <w:types>
          <w:type w:val="bbPlcHdr"/>
        </w:types>
        <w:behaviors>
          <w:behavior w:val="content"/>
        </w:behaviors>
        <w:guid w:val="{34B47B42-59CC-4932-9BC0-31EC616A22CD}"/>
      </w:docPartPr>
      <w:docPartBody>
        <w:p w:rsidR="003D2B6D" w:rsidRDefault="00F32C8D" w:rsidP="00F32C8D">
          <w:pPr>
            <w:pStyle w:val="E494069264FA44DA92EE04E2DF55840F"/>
          </w:pPr>
          <w:r w:rsidRPr="00F87BE0">
            <w:rPr>
              <w:rStyle w:val="Tekstvantijdelijkeaanduiding"/>
            </w:rPr>
            <w:t>Choose an item.</w:t>
          </w:r>
        </w:p>
      </w:docPartBody>
    </w:docPart>
    <w:docPart>
      <w:docPartPr>
        <w:name w:val="26F36D3120BD45AAA0DAC32F737C8837"/>
        <w:category>
          <w:name w:val="Algemeen"/>
          <w:gallery w:val="placeholder"/>
        </w:category>
        <w:types>
          <w:type w:val="bbPlcHdr"/>
        </w:types>
        <w:behaviors>
          <w:behavior w:val="content"/>
        </w:behaviors>
        <w:guid w:val="{32B98853-1C52-443A-8907-81A18D0DADE8}"/>
      </w:docPartPr>
      <w:docPartBody>
        <w:p w:rsidR="003D2B6D" w:rsidRDefault="00F32C8D" w:rsidP="00F32C8D">
          <w:pPr>
            <w:pStyle w:val="26F36D3120BD45AAA0DAC32F737C8837"/>
          </w:pPr>
          <w:r w:rsidRPr="00F87BE0">
            <w:rPr>
              <w:rStyle w:val="Tekstvantijdelijkeaanduiding"/>
            </w:rPr>
            <w:t>Choose an item.</w:t>
          </w:r>
        </w:p>
      </w:docPartBody>
    </w:docPart>
    <w:docPart>
      <w:docPartPr>
        <w:name w:val="318A2CC60AE847C290BB5C65CC6C6039"/>
        <w:category>
          <w:name w:val="Algemeen"/>
          <w:gallery w:val="placeholder"/>
        </w:category>
        <w:types>
          <w:type w:val="bbPlcHdr"/>
        </w:types>
        <w:behaviors>
          <w:behavior w:val="content"/>
        </w:behaviors>
        <w:guid w:val="{1559D60A-5D5A-480F-8E88-E752D7156180}"/>
      </w:docPartPr>
      <w:docPartBody>
        <w:p w:rsidR="003D2B6D" w:rsidRDefault="00F32C8D" w:rsidP="00F32C8D">
          <w:pPr>
            <w:pStyle w:val="318A2CC60AE847C290BB5C65CC6C6039"/>
          </w:pPr>
          <w:r w:rsidRPr="00F87BE0">
            <w:rPr>
              <w:rStyle w:val="Tekstvantijdelijkeaanduiding"/>
            </w:rPr>
            <w:t>Choose an item.</w:t>
          </w:r>
        </w:p>
      </w:docPartBody>
    </w:docPart>
    <w:docPart>
      <w:docPartPr>
        <w:name w:val="DD97A83D35314182A323F1C3AA323C2F"/>
        <w:category>
          <w:name w:val="Algemeen"/>
          <w:gallery w:val="placeholder"/>
        </w:category>
        <w:types>
          <w:type w:val="bbPlcHdr"/>
        </w:types>
        <w:behaviors>
          <w:behavior w:val="content"/>
        </w:behaviors>
        <w:guid w:val="{B5A99E1A-FF9B-4A5C-9C85-C889193C7CA0}"/>
      </w:docPartPr>
      <w:docPartBody>
        <w:p w:rsidR="003D2B6D" w:rsidRDefault="00F32C8D" w:rsidP="00F32C8D">
          <w:pPr>
            <w:pStyle w:val="DD97A83D35314182A323F1C3AA323C2F"/>
          </w:pPr>
          <w:r w:rsidRPr="00F87BE0">
            <w:rPr>
              <w:rStyle w:val="Tekstvantijdelijkeaanduiding"/>
            </w:rPr>
            <w:t>Choose an item.</w:t>
          </w:r>
        </w:p>
      </w:docPartBody>
    </w:docPart>
    <w:docPart>
      <w:docPartPr>
        <w:name w:val="3E5AD4FF3F65490A86C8AA42DBE78B35"/>
        <w:category>
          <w:name w:val="Algemeen"/>
          <w:gallery w:val="placeholder"/>
        </w:category>
        <w:types>
          <w:type w:val="bbPlcHdr"/>
        </w:types>
        <w:behaviors>
          <w:behavior w:val="content"/>
        </w:behaviors>
        <w:guid w:val="{E90FFD2C-B94C-40AB-B6A6-CCE8FBCE4C4E}"/>
      </w:docPartPr>
      <w:docPartBody>
        <w:p w:rsidR="003D2B6D" w:rsidRDefault="00F32C8D" w:rsidP="00F32C8D">
          <w:pPr>
            <w:pStyle w:val="3E5AD4FF3F65490A86C8AA42DBE78B35"/>
          </w:pPr>
          <w:r w:rsidRPr="00F87BE0">
            <w:rPr>
              <w:rStyle w:val="Tekstvantijdelijkeaanduiding"/>
            </w:rPr>
            <w:t>Choose an item.</w:t>
          </w:r>
        </w:p>
      </w:docPartBody>
    </w:docPart>
    <w:docPart>
      <w:docPartPr>
        <w:name w:val="A6DB9AE94D4140719B483C4B5F38BC89"/>
        <w:category>
          <w:name w:val="Algemeen"/>
          <w:gallery w:val="placeholder"/>
        </w:category>
        <w:types>
          <w:type w:val="bbPlcHdr"/>
        </w:types>
        <w:behaviors>
          <w:behavior w:val="content"/>
        </w:behaviors>
        <w:guid w:val="{2703480B-A49A-4E74-B31F-45100579F1CA}"/>
      </w:docPartPr>
      <w:docPartBody>
        <w:p w:rsidR="003D2B6D" w:rsidRDefault="00F32C8D" w:rsidP="00F32C8D">
          <w:pPr>
            <w:pStyle w:val="A6DB9AE94D4140719B483C4B5F38BC89"/>
          </w:pPr>
          <w:r w:rsidRPr="00F87BE0">
            <w:rPr>
              <w:rStyle w:val="Tekstvantijdelijkeaanduiding"/>
            </w:rPr>
            <w:t>Choose an item.</w:t>
          </w:r>
        </w:p>
      </w:docPartBody>
    </w:docPart>
    <w:docPart>
      <w:docPartPr>
        <w:name w:val="D351386722B94B04A97992C9B3303417"/>
        <w:category>
          <w:name w:val="Algemeen"/>
          <w:gallery w:val="placeholder"/>
        </w:category>
        <w:types>
          <w:type w:val="bbPlcHdr"/>
        </w:types>
        <w:behaviors>
          <w:behavior w:val="content"/>
        </w:behaviors>
        <w:guid w:val="{3A6EAEAA-3CCD-47F2-8A5C-BD70BA6774FE}"/>
      </w:docPartPr>
      <w:docPartBody>
        <w:p w:rsidR="00840EFE" w:rsidRDefault="00D04E1F" w:rsidP="00D04E1F">
          <w:pPr>
            <w:pStyle w:val="D351386722B94B04A97992C9B3303417"/>
          </w:pPr>
          <w:r w:rsidRPr="00F87BE0">
            <w:rPr>
              <w:rStyle w:val="Tekstvantijdelijkeaanduiding"/>
            </w:rPr>
            <w:t>Choose an item.</w:t>
          </w:r>
        </w:p>
      </w:docPartBody>
    </w:docPart>
    <w:docPart>
      <w:docPartPr>
        <w:name w:val="5EEEB23E17E6465D900A62BB0FC129F8"/>
        <w:category>
          <w:name w:val="Algemeen"/>
          <w:gallery w:val="placeholder"/>
        </w:category>
        <w:types>
          <w:type w:val="bbPlcHdr"/>
        </w:types>
        <w:behaviors>
          <w:behavior w:val="content"/>
        </w:behaviors>
        <w:guid w:val="{B5F2796C-E004-416C-81D8-A4933AD2FC06}"/>
      </w:docPartPr>
      <w:docPartBody>
        <w:p w:rsidR="00840EFE" w:rsidRDefault="00D04E1F" w:rsidP="00D04E1F">
          <w:pPr>
            <w:pStyle w:val="5EEEB23E17E6465D900A62BB0FC129F8"/>
          </w:pPr>
          <w:r w:rsidRPr="00F87BE0">
            <w:rPr>
              <w:rStyle w:val="Tekstvantijdelijkeaanduiding"/>
            </w:rPr>
            <w:t>Choose an item.</w:t>
          </w:r>
        </w:p>
      </w:docPartBody>
    </w:docPart>
    <w:docPart>
      <w:docPartPr>
        <w:name w:val="ED417EA6DEA547F5AA23379054FA6988"/>
        <w:category>
          <w:name w:val="Algemeen"/>
          <w:gallery w:val="placeholder"/>
        </w:category>
        <w:types>
          <w:type w:val="bbPlcHdr"/>
        </w:types>
        <w:behaviors>
          <w:behavior w:val="content"/>
        </w:behaviors>
        <w:guid w:val="{C4C91A41-99F5-4E19-8632-31CB776023EC}"/>
      </w:docPartPr>
      <w:docPartBody>
        <w:p w:rsidR="00840EFE" w:rsidRDefault="00D04E1F" w:rsidP="00D04E1F">
          <w:pPr>
            <w:pStyle w:val="ED417EA6DEA547F5AA23379054FA6988"/>
          </w:pPr>
          <w:r w:rsidRPr="00F87BE0">
            <w:rPr>
              <w:rStyle w:val="Tekstvantijdelijkeaanduiding"/>
            </w:rPr>
            <w:t>Choose an item.</w:t>
          </w:r>
        </w:p>
      </w:docPartBody>
    </w:docPart>
    <w:docPart>
      <w:docPartPr>
        <w:name w:val="753681C67B0044D4AD48E6C2EC9EE821"/>
        <w:category>
          <w:name w:val="Algemeen"/>
          <w:gallery w:val="placeholder"/>
        </w:category>
        <w:types>
          <w:type w:val="bbPlcHdr"/>
        </w:types>
        <w:behaviors>
          <w:behavior w:val="content"/>
        </w:behaviors>
        <w:guid w:val="{85CD1F8B-3B34-41A9-934C-F246028F9387}"/>
      </w:docPartPr>
      <w:docPartBody>
        <w:p w:rsidR="00840EFE" w:rsidRDefault="00D04E1F" w:rsidP="00D04E1F">
          <w:pPr>
            <w:pStyle w:val="753681C67B0044D4AD48E6C2EC9EE821"/>
          </w:pPr>
          <w:r w:rsidRPr="00F87BE0">
            <w:rPr>
              <w:rStyle w:val="Tekstvantijdelijkeaanduiding"/>
            </w:rPr>
            <w:t>Choose an item.</w:t>
          </w:r>
        </w:p>
      </w:docPartBody>
    </w:docPart>
    <w:docPart>
      <w:docPartPr>
        <w:name w:val="B8FFE57DE997487EBBE92F51DD24D948"/>
        <w:category>
          <w:name w:val="Algemeen"/>
          <w:gallery w:val="placeholder"/>
        </w:category>
        <w:types>
          <w:type w:val="bbPlcHdr"/>
        </w:types>
        <w:behaviors>
          <w:behavior w:val="content"/>
        </w:behaviors>
        <w:guid w:val="{98C9AF7F-20EA-4FE6-ACA9-B14D5D2588E3}"/>
      </w:docPartPr>
      <w:docPartBody>
        <w:p w:rsidR="00840EFE" w:rsidRDefault="00D04E1F" w:rsidP="00D04E1F">
          <w:pPr>
            <w:pStyle w:val="B8FFE57DE997487EBBE92F51DD24D948"/>
          </w:pPr>
          <w:r w:rsidRPr="00F87BE0">
            <w:rPr>
              <w:rStyle w:val="Tekstvantijdelijkeaanduiding"/>
            </w:rPr>
            <w:t>Choose an item.</w:t>
          </w:r>
        </w:p>
      </w:docPartBody>
    </w:docPart>
    <w:docPart>
      <w:docPartPr>
        <w:name w:val="32F102CAC0464A02B439FACBD315ECB7"/>
        <w:category>
          <w:name w:val="Algemeen"/>
          <w:gallery w:val="placeholder"/>
        </w:category>
        <w:types>
          <w:type w:val="bbPlcHdr"/>
        </w:types>
        <w:behaviors>
          <w:behavior w:val="content"/>
        </w:behaviors>
        <w:guid w:val="{CF208163-F8FE-4E47-B4EE-FE8199B4AD12}"/>
      </w:docPartPr>
      <w:docPartBody>
        <w:p w:rsidR="00840EFE" w:rsidRDefault="00D04E1F" w:rsidP="00D04E1F">
          <w:pPr>
            <w:pStyle w:val="32F102CAC0464A02B439FACBD315ECB7"/>
          </w:pPr>
          <w:r w:rsidRPr="00F87BE0">
            <w:rPr>
              <w:rStyle w:val="Tekstvantijdelijkeaanduiding"/>
            </w:rPr>
            <w:t>Choose an item.</w:t>
          </w:r>
        </w:p>
      </w:docPartBody>
    </w:docPart>
    <w:docPart>
      <w:docPartPr>
        <w:name w:val="8BDD1D2F3AC34B00AF020B5D365C058B"/>
        <w:category>
          <w:name w:val="Algemeen"/>
          <w:gallery w:val="placeholder"/>
        </w:category>
        <w:types>
          <w:type w:val="bbPlcHdr"/>
        </w:types>
        <w:behaviors>
          <w:behavior w:val="content"/>
        </w:behaviors>
        <w:guid w:val="{C2C24CD8-E523-4677-B1F2-00915FD5C4F0}"/>
      </w:docPartPr>
      <w:docPartBody>
        <w:p w:rsidR="00840EFE" w:rsidRDefault="00D04E1F" w:rsidP="00D04E1F">
          <w:pPr>
            <w:pStyle w:val="8BDD1D2F3AC34B00AF020B5D365C058B"/>
          </w:pPr>
          <w:r w:rsidRPr="00F87BE0">
            <w:rPr>
              <w:rStyle w:val="Tekstvantijdelijkeaanduiding"/>
            </w:rPr>
            <w:t>Choose an item.</w:t>
          </w:r>
        </w:p>
      </w:docPartBody>
    </w:docPart>
    <w:docPart>
      <w:docPartPr>
        <w:name w:val="1B077218E3034E60AC65FD8816DB359F"/>
        <w:category>
          <w:name w:val="Algemeen"/>
          <w:gallery w:val="placeholder"/>
        </w:category>
        <w:types>
          <w:type w:val="bbPlcHdr"/>
        </w:types>
        <w:behaviors>
          <w:behavior w:val="content"/>
        </w:behaviors>
        <w:guid w:val="{91D90EB7-A5F2-4309-93A8-8E923F03F5AF}"/>
      </w:docPartPr>
      <w:docPartBody>
        <w:p w:rsidR="00840EFE" w:rsidRDefault="00D04E1F" w:rsidP="00D04E1F">
          <w:pPr>
            <w:pStyle w:val="1B077218E3034E60AC65FD8816DB359F"/>
          </w:pPr>
          <w:r w:rsidRPr="00F87BE0">
            <w:rPr>
              <w:rStyle w:val="Tekstvantijdelijkeaanduiding"/>
            </w:rPr>
            <w:t>Choose an item.</w:t>
          </w:r>
        </w:p>
      </w:docPartBody>
    </w:docPart>
    <w:docPart>
      <w:docPartPr>
        <w:name w:val="0924922444074490A3F3EA57DC3C24FB"/>
        <w:category>
          <w:name w:val="Algemeen"/>
          <w:gallery w:val="placeholder"/>
        </w:category>
        <w:types>
          <w:type w:val="bbPlcHdr"/>
        </w:types>
        <w:behaviors>
          <w:behavior w:val="content"/>
        </w:behaviors>
        <w:guid w:val="{5790160B-7E00-46D1-BAE5-603BBB650252}"/>
      </w:docPartPr>
      <w:docPartBody>
        <w:p w:rsidR="00840EFE" w:rsidRDefault="00D04E1F" w:rsidP="00D04E1F">
          <w:pPr>
            <w:pStyle w:val="0924922444074490A3F3EA57DC3C24FB"/>
          </w:pPr>
          <w:r w:rsidRPr="00F87BE0">
            <w:rPr>
              <w:rStyle w:val="Tekstvantijdelijkeaanduiding"/>
            </w:rPr>
            <w:t>Choose an item.</w:t>
          </w:r>
        </w:p>
      </w:docPartBody>
    </w:docPart>
    <w:docPart>
      <w:docPartPr>
        <w:name w:val="EF3640D5748A471FAE8287199F3330BD"/>
        <w:category>
          <w:name w:val="Algemeen"/>
          <w:gallery w:val="placeholder"/>
        </w:category>
        <w:types>
          <w:type w:val="bbPlcHdr"/>
        </w:types>
        <w:behaviors>
          <w:behavior w:val="content"/>
        </w:behaviors>
        <w:guid w:val="{4E2A2C12-13F0-4054-8C5D-D1963AF4B064}"/>
      </w:docPartPr>
      <w:docPartBody>
        <w:p w:rsidR="00840EFE" w:rsidRDefault="00D04E1F" w:rsidP="00D04E1F">
          <w:pPr>
            <w:pStyle w:val="EF3640D5748A471FAE8287199F3330BD"/>
          </w:pPr>
          <w:r w:rsidRPr="00F87BE0">
            <w:rPr>
              <w:rStyle w:val="Tekstvantijdelijkeaanduiding"/>
            </w:rPr>
            <w:t>Choose an item.</w:t>
          </w:r>
        </w:p>
      </w:docPartBody>
    </w:docPart>
    <w:docPart>
      <w:docPartPr>
        <w:name w:val="23B6DB1536C745E9BBAA41F1AEB7E97E"/>
        <w:category>
          <w:name w:val="Algemeen"/>
          <w:gallery w:val="placeholder"/>
        </w:category>
        <w:types>
          <w:type w:val="bbPlcHdr"/>
        </w:types>
        <w:behaviors>
          <w:behavior w:val="content"/>
        </w:behaviors>
        <w:guid w:val="{4FA83423-B788-45CD-9DA9-B690A11C2BD0}"/>
      </w:docPartPr>
      <w:docPartBody>
        <w:p w:rsidR="00840EFE" w:rsidRDefault="00D04E1F" w:rsidP="00D04E1F">
          <w:pPr>
            <w:pStyle w:val="23B6DB1536C745E9BBAA41F1AEB7E97E"/>
          </w:pPr>
          <w:r w:rsidRPr="00F87BE0">
            <w:rPr>
              <w:rStyle w:val="Tekstvantijdelijkeaanduiding"/>
            </w:rPr>
            <w:t>Choose an item.</w:t>
          </w:r>
        </w:p>
      </w:docPartBody>
    </w:docPart>
    <w:docPart>
      <w:docPartPr>
        <w:name w:val="1E70321047DF44FCBE506E02D71E4C2E"/>
        <w:category>
          <w:name w:val="Algemeen"/>
          <w:gallery w:val="placeholder"/>
        </w:category>
        <w:types>
          <w:type w:val="bbPlcHdr"/>
        </w:types>
        <w:behaviors>
          <w:behavior w:val="content"/>
        </w:behaviors>
        <w:guid w:val="{CC3B5BC2-882E-48BB-B08A-83BB9374E7FD}"/>
      </w:docPartPr>
      <w:docPartBody>
        <w:p w:rsidR="00840EFE" w:rsidRDefault="00D04E1F" w:rsidP="00D04E1F">
          <w:pPr>
            <w:pStyle w:val="1E70321047DF44FCBE506E02D71E4C2E"/>
          </w:pPr>
          <w:r w:rsidRPr="00F87BE0">
            <w:rPr>
              <w:rStyle w:val="Tekstvantijdelijkeaanduiding"/>
            </w:rPr>
            <w:t>Choose an item.</w:t>
          </w:r>
        </w:p>
      </w:docPartBody>
    </w:docPart>
    <w:docPart>
      <w:docPartPr>
        <w:name w:val="B36B555709F5496FBF8FE5FC86EE785D"/>
        <w:category>
          <w:name w:val="Algemeen"/>
          <w:gallery w:val="placeholder"/>
        </w:category>
        <w:types>
          <w:type w:val="bbPlcHdr"/>
        </w:types>
        <w:behaviors>
          <w:behavior w:val="content"/>
        </w:behaviors>
        <w:guid w:val="{DBAD46AE-8904-4229-A674-FE33C1FEBDD6}"/>
      </w:docPartPr>
      <w:docPartBody>
        <w:p w:rsidR="00840EFE" w:rsidRDefault="00D04E1F" w:rsidP="00D04E1F">
          <w:pPr>
            <w:pStyle w:val="B36B555709F5496FBF8FE5FC86EE785D"/>
          </w:pPr>
          <w:r w:rsidRPr="00F87BE0">
            <w:rPr>
              <w:rStyle w:val="Tekstvantijdelijkeaanduiding"/>
            </w:rPr>
            <w:t>Choose an item.</w:t>
          </w:r>
        </w:p>
      </w:docPartBody>
    </w:docPart>
    <w:docPart>
      <w:docPartPr>
        <w:name w:val="A33C56F9A71A4EA2B8B91C949C67527E"/>
        <w:category>
          <w:name w:val="Algemeen"/>
          <w:gallery w:val="placeholder"/>
        </w:category>
        <w:types>
          <w:type w:val="bbPlcHdr"/>
        </w:types>
        <w:behaviors>
          <w:behavior w:val="content"/>
        </w:behaviors>
        <w:guid w:val="{602AC16E-D55F-4DEB-90DE-B19248457577}"/>
      </w:docPartPr>
      <w:docPartBody>
        <w:p w:rsidR="00840EFE" w:rsidRDefault="00D04E1F" w:rsidP="00D04E1F">
          <w:pPr>
            <w:pStyle w:val="A33C56F9A71A4EA2B8B91C949C67527E"/>
          </w:pPr>
          <w:r w:rsidRPr="00F87BE0">
            <w:rPr>
              <w:rStyle w:val="Tekstvantijdelijkeaanduiding"/>
            </w:rPr>
            <w:t>Choose an item.</w:t>
          </w:r>
        </w:p>
      </w:docPartBody>
    </w:docPart>
    <w:docPart>
      <w:docPartPr>
        <w:name w:val="826AAD73DAE84053BB0C9A6E33409EA8"/>
        <w:category>
          <w:name w:val="Algemeen"/>
          <w:gallery w:val="placeholder"/>
        </w:category>
        <w:types>
          <w:type w:val="bbPlcHdr"/>
        </w:types>
        <w:behaviors>
          <w:behavior w:val="content"/>
        </w:behaviors>
        <w:guid w:val="{6C88E21C-574A-4D65-A76C-D16235DBE5FB}"/>
      </w:docPartPr>
      <w:docPartBody>
        <w:p w:rsidR="00840EFE" w:rsidRDefault="00D04E1F" w:rsidP="00D04E1F">
          <w:pPr>
            <w:pStyle w:val="826AAD73DAE84053BB0C9A6E33409EA8"/>
          </w:pPr>
          <w:r w:rsidRPr="00F87BE0">
            <w:rPr>
              <w:rStyle w:val="Tekstvantijdelijkeaanduiding"/>
            </w:rPr>
            <w:t>Choose an item.</w:t>
          </w:r>
        </w:p>
      </w:docPartBody>
    </w:docPart>
    <w:docPart>
      <w:docPartPr>
        <w:name w:val="FF7365FDD74E411590E02407E675D282"/>
        <w:category>
          <w:name w:val="Algemeen"/>
          <w:gallery w:val="placeholder"/>
        </w:category>
        <w:types>
          <w:type w:val="bbPlcHdr"/>
        </w:types>
        <w:behaviors>
          <w:behavior w:val="content"/>
        </w:behaviors>
        <w:guid w:val="{7FFCDF6F-9ED6-4E03-8642-7861D12B6527}"/>
      </w:docPartPr>
      <w:docPartBody>
        <w:p w:rsidR="00840EFE" w:rsidRDefault="00D04E1F" w:rsidP="00D04E1F">
          <w:pPr>
            <w:pStyle w:val="FF7365FDD74E411590E02407E675D282"/>
          </w:pPr>
          <w:r w:rsidRPr="00F87BE0">
            <w:rPr>
              <w:rStyle w:val="Tekstvantijdelijkeaanduiding"/>
            </w:rPr>
            <w:t>Choose an item.</w:t>
          </w:r>
        </w:p>
      </w:docPartBody>
    </w:docPart>
    <w:docPart>
      <w:docPartPr>
        <w:name w:val="D3E28F02337C49628B4AF272624CE6D6"/>
        <w:category>
          <w:name w:val="Algemeen"/>
          <w:gallery w:val="placeholder"/>
        </w:category>
        <w:types>
          <w:type w:val="bbPlcHdr"/>
        </w:types>
        <w:behaviors>
          <w:behavior w:val="content"/>
        </w:behaviors>
        <w:guid w:val="{9A61563F-B000-4125-8DDD-8DD2615CB6F7}"/>
      </w:docPartPr>
      <w:docPartBody>
        <w:p w:rsidR="00840EFE" w:rsidRDefault="00D04E1F" w:rsidP="00D04E1F">
          <w:pPr>
            <w:pStyle w:val="D3E28F02337C49628B4AF272624CE6D6"/>
          </w:pPr>
          <w:r w:rsidRPr="00F87BE0">
            <w:rPr>
              <w:rStyle w:val="Tekstvantijdelijkeaanduiding"/>
            </w:rPr>
            <w:t>Choose an item.</w:t>
          </w:r>
        </w:p>
      </w:docPartBody>
    </w:docPart>
    <w:docPart>
      <w:docPartPr>
        <w:name w:val="C6E28BBA575243109FAFD87ADEDCFCE0"/>
        <w:category>
          <w:name w:val="Algemeen"/>
          <w:gallery w:val="placeholder"/>
        </w:category>
        <w:types>
          <w:type w:val="bbPlcHdr"/>
        </w:types>
        <w:behaviors>
          <w:behavior w:val="content"/>
        </w:behaviors>
        <w:guid w:val="{E60422DC-BC5D-4C31-BD21-0BCD725A44FB}"/>
      </w:docPartPr>
      <w:docPartBody>
        <w:p w:rsidR="00840EFE" w:rsidRDefault="00D04E1F" w:rsidP="00D04E1F">
          <w:pPr>
            <w:pStyle w:val="C6E28BBA575243109FAFD87ADEDCFCE0"/>
          </w:pPr>
          <w:r w:rsidRPr="00F87BE0">
            <w:rPr>
              <w:rStyle w:val="Tekstvantijdelijkeaanduiding"/>
            </w:rPr>
            <w:t>Choose an item.</w:t>
          </w:r>
        </w:p>
      </w:docPartBody>
    </w:docPart>
    <w:docPart>
      <w:docPartPr>
        <w:name w:val="38F4B24074FD4B98BF64DB0A25A69137"/>
        <w:category>
          <w:name w:val="Algemeen"/>
          <w:gallery w:val="placeholder"/>
        </w:category>
        <w:types>
          <w:type w:val="bbPlcHdr"/>
        </w:types>
        <w:behaviors>
          <w:behavior w:val="content"/>
        </w:behaviors>
        <w:guid w:val="{A172858F-8D3B-4AB7-BC5D-79EB54F49319}"/>
      </w:docPartPr>
      <w:docPartBody>
        <w:p w:rsidR="00840EFE" w:rsidRDefault="00D04E1F" w:rsidP="00D04E1F">
          <w:pPr>
            <w:pStyle w:val="38F4B24074FD4B98BF64DB0A25A69137"/>
          </w:pPr>
          <w:r w:rsidRPr="00F87BE0">
            <w:rPr>
              <w:rStyle w:val="Tekstvantijdelijkeaanduiding"/>
            </w:rPr>
            <w:t>Choose an item.</w:t>
          </w:r>
        </w:p>
      </w:docPartBody>
    </w:docPart>
    <w:docPart>
      <w:docPartPr>
        <w:name w:val="34255DDCE53A41ABAD4E27CC448D8F3A"/>
        <w:category>
          <w:name w:val="Algemeen"/>
          <w:gallery w:val="placeholder"/>
        </w:category>
        <w:types>
          <w:type w:val="bbPlcHdr"/>
        </w:types>
        <w:behaviors>
          <w:behavior w:val="content"/>
        </w:behaviors>
        <w:guid w:val="{5ACBBFF0-2CE1-445E-93AD-2D586482F75A}"/>
      </w:docPartPr>
      <w:docPartBody>
        <w:p w:rsidR="00840EFE" w:rsidRDefault="00D04E1F" w:rsidP="00D04E1F">
          <w:pPr>
            <w:pStyle w:val="34255DDCE53A41ABAD4E27CC448D8F3A"/>
          </w:pPr>
          <w:r w:rsidRPr="00F87BE0">
            <w:rPr>
              <w:rStyle w:val="Tekstvantijdelijkeaanduiding"/>
            </w:rPr>
            <w:t>Choose an item.</w:t>
          </w:r>
        </w:p>
      </w:docPartBody>
    </w:docPart>
    <w:docPart>
      <w:docPartPr>
        <w:name w:val="D2AEC55137BC4EBEB50008861CAEACDC"/>
        <w:category>
          <w:name w:val="Algemeen"/>
          <w:gallery w:val="placeholder"/>
        </w:category>
        <w:types>
          <w:type w:val="bbPlcHdr"/>
        </w:types>
        <w:behaviors>
          <w:behavior w:val="content"/>
        </w:behaviors>
        <w:guid w:val="{E27AA2EB-56B7-43D0-BD84-6F05B7B895E6}"/>
      </w:docPartPr>
      <w:docPartBody>
        <w:p w:rsidR="00840EFE" w:rsidRDefault="00D04E1F" w:rsidP="00D04E1F">
          <w:pPr>
            <w:pStyle w:val="D2AEC55137BC4EBEB50008861CAEACDC"/>
          </w:pPr>
          <w:r w:rsidRPr="00F87BE0">
            <w:rPr>
              <w:rStyle w:val="Tekstvantijdelijkeaanduiding"/>
            </w:rPr>
            <w:t>Choose an item.</w:t>
          </w:r>
        </w:p>
      </w:docPartBody>
    </w:docPart>
    <w:docPart>
      <w:docPartPr>
        <w:name w:val="13818CCABB7D45E892941F0A6EFE9322"/>
        <w:category>
          <w:name w:val="Algemeen"/>
          <w:gallery w:val="placeholder"/>
        </w:category>
        <w:types>
          <w:type w:val="bbPlcHdr"/>
        </w:types>
        <w:behaviors>
          <w:behavior w:val="content"/>
        </w:behaviors>
        <w:guid w:val="{CA9F65D3-5D19-4CAA-820E-3DFCBA0E9A5F}"/>
      </w:docPartPr>
      <w:docPartBody>
        <w:p w:rsidR="00840EFE" w:rsidRDefault="00D04E1F" w:rsidP="00D04E1F">
          <w:pPr>
            <w:pStyle w:val="13818CCABB7D45E892941F0A6EFE9322"/>
          </w:pPr>
          <w:r w:rsidRPr="00F87BE0">
            <w:rPr>
              <w:rStyle w:val="Tekstvantijdelijkeaanduiding"/>
            </w:rPr>
            <w:t>Choose an item.</w:t>
          </w:r>
        </w:p>
      </w:docPartBody>
    </w:docPart>
    <w:docPart>
      <w:docPartPr>
        <w:name w:val="0FF14BFF38A242FF9EE1C55BA9875891"/>
        <w:category>
          <w:name w:val="Algemeen"/>
          <w:gallery w:val="placeholder"/>
        </w:category>
        <w:types>
          <w:type w:val="bbPlcHdr"/>
        </w:types>
        <w:behaviors>
          <w:behavior w:val="content"/>
        </w:behaviors>
        <w:guid w:val="{C47F6887-88DD-4BFD-810F-06E288BC8D21}"/>
      </w:docPartPr>
      <w:docPartBody>
        <w:p w:rsidR="00840EFE" w:rsidRDefault="00D04E1F" w:rsidP="00D04E1F">
          <w:pPr>
            <w:pStyle w:val="0FF14BFF38A242FF9EE1C55BA9875891"/>
          </w:pPr>
          <w:r w:rsidRPr="00F87BE0">
            <w:rPr>
              <w:rStyle w:val="Tekstvantijdelijkeaanduiding"/>
            </w:rPr>
            <w:t>Choose an item.</w:t>
          </w:r>
        </w:p>
      </w:docPartBody>
    </w:docPart>
    <w:docPart>
      <w:docPartPr>
        <w:name w:val="4F5B2AE9AE574993849B3CD532A96C2E"/>
        <w:category>
          <w:name w:val="Algemeen"/>
          <w:gallery w:val="placeholder"/>
        </w:category>
        <w:types>
          <w:type w:val="bbPlcHdr"/>
        </w:types>
        <w:behaviors>
          <w:behavior w:val="content"/>
        </w:behaviors>
        <w:guid w:val="{B048E732-3F36-44AA-9BD0-09C37C08EFE7}"/>
      </w:docPartPr>
      <w:docPartBody>
        <w:p w:rsidR="00840EFE" w:rsidRDefault="00D04E1F" w:rsidP="00D04E1F">
          <w:pPr>
            <w:pStyle w:val="4F5B2AE9AE574993849B3CD532A96C2E"/>
          </w:pPr>
          <w:r w:rsidRPr="00F87BE0">
            <w:rPr>
              <w:rStyle w:val="Tekstvantijdelijkeaanduiding"/>
            </w:rPr>
            <w:t>Choose an item.</w:t>
          </w:r>
        </w:p>
      </w:docPartBody>
    </w:docPart>
    <w:docPart>
      <w:docPartPr>
        <w:name w:val="415B2C864AFE402F9DCBEA4464BA9077"/>
        <w:category>
          <w:name w:val="Algemeen"/>
          <w:gallery w:val="placeholder"/>
        </w:category>
        <w:types>
          <w:type w:val="bbPlcHdr"/>
        </w:types>
        <w:behaviors>
          <w:behavior w:val="content"/>
        </w:behaviors>
        <w:guid w:val="{BC51D18E-492C-4D19-B165-9425C13A1E37}"/>
      </w:docPartPr>
      <w:docPartBody>
        <w:p w:rsidR="00840EFE" w:rsidRDefault="00D04E1F" w:rsidP="00D04E1F">
          <w:pPr>
            <w:pStyle w:val="415B2C864AFE402F9DCBEA4464BA9077"/>
          </w:pPr>
          <w:r w:rsidRPr="00F87BE0">
            <w:rPr>
              <w:rStyle w:val="Tekstvantijdelijkeaanduiding"/>
            </w:rPr>
            <w:t>Choose an item.</w:t>
          </w:r>
        </w:p>
      </w:docPartBody>
    </w:docPart>
    <w:docPart>
      <w:docPartPr>
        <w:name w:val="6BFF6816AAD5425F9138AC373DA77546"/>
        <w:category>
          <w:name w:val="Algemeen"/>
          <w:gallery w:val="placeholder"/>
        </w:category>
        <w:types>
          <w:type w:val="bbPlcHdr"/>
        </w:types>
        <w:behaviors>
          <w:behavior w:val="content"/>
        </w:behaviors>
        <w:guid w:val="{B2D8D7E7-5559-4ABF-9F97-650FC29C8BD4}"/>
      </w:docPartPr>
      <w:docPartBody>
        <w:p w:rsidR="00840EFE" w:rsidRDefault="00D04E1F" w:rsidP="00D04E1F">
          <w:pPr>
            <w:pStyle w:val="6BFF6816AAD5425F9138AC373DA77546"/>
          </w:pPr>
          <w:r w:rsidRPr="00F87BE0">
            <w:rPr>
              <w:rStyle w:val="Tekstvantijdelijkeaanduiding"/>
            </w:rPr>
            <w:t>Choose an item.</w:t>
          </w:r>
        </w:p>
      </w:docPartBody>
    </w:docPart>
    <w:docPart>
      <w:docPartPr>
        <w:name w:val="05F3D92BDCA0445DB86AA3330E335F65"/>
        <w:category>
          <w:name w:val="Algemeen"/>
          <w:gallery w:val="placeholder"/>
        </w:category>
        <w:types>
          <w:type w:val="bbPlcHdr"/>
        </w:types>
        <w:behaviors>
          <w:behavior w:val="content"/>
        </w:behaviors>
        <w:guid w:val="{D5FE87BC-33E2-4801-B5B1-F0126233F8C0}"/>
      </w:docPartPr>
      <w:docPartBody>
        <w:p w:rsidR="00840EFE" w:rsidRDefault="00D04E1F" w:rsidP="00D04E1F">
          <w:pPr>
            <w:pStyle w:val="05F3D92BDCA0445DB86AA3330E335F65"/>
          </w:pPr>
          <w:r w:rsidRPr="00F87BE0">
            <w:rPr>
              <w:rStyle w:val="Tekstvantijdelijkeaanduiding"/>
            </w:rPr>
            <w:t>Choose an item.</w:t>
          </w:r>
        </w:p>
      </w:docPartBody>
    </w:docPart>
    <w:docPart>
      <w:docPartPr>
        <w:name w:val="BC3ADB90BA234718ACC93DEF0FC73422"/>
        <w:category>
          <w:name w:val="Algemeen"/>
          <w:gallery w:val="placeholder"/>
        </w:category>
        <w:types>
          <w:type w:val="bbPlcHdr"/>
        </w:types>
        <w:behaviors>
          <w:behavior w:val="content"/>
        </w:behaviors>
        <w:guid w:val="{8FBE5B7D-2EBE-4BD3-A712-5AD7C93FA8D7}"/>
      </w:docPartPr>
      <w:docPartBody>
        <w:p w:rsidR="00840EFE" w:rsidRDefault="00D04E1F" w:rsidP="00D04E1F">
          <w:pPr>
            <w:pStyle w:val="BC3ADB90BA234718ACC93DEF0FC73422"/>
          </w:pPr>
          <w:r w:rsidRPr="00F87BE0">
            <w:rPr>
              <w:rStyle w:val="Tekstvantijdelijkeaanduiding"/>
            </w:rPr>
            <w:t>Choose an item.</w:t>
          </w:r>
        </w:p>
      </w:docPartBody>
    </w:docPart>
    <w:docPart>
      <w:docPartPr>
        <w:name w:val="178EE7E3BCEA486EA3E6FA9E94428955"/>
        <w:category>
          <w:name w:val="Algemeen"/>
          <w:gallery w:val="placeholder"/>
        </w:category>
        <w:types>
          <w:type w:val="bbPlcHdr"/>
        </w:types>
        <w:behaviors>
          <w:behavior w:val="content"/>
        </w:behaviors>
        <w:guid w:val="{0230DB1F-F298-4452-9CB8-0F13E4A12F36}"/>
      </w:docPartPr>
      <w:docPartBody>
        <w:p w:rsidR="00840EFE" w:rsidRDefault="00D04E1F" w:rsidP="00D04E1F">
          <w:pPr>
            <w:pStyle w:val="178EE7E3BCEA486EA3E6FA9E94428955"/>
          </w:pPr>
          <w:r w:rsidRPr="00F87BE0">
            <w:rPr>
              <w:rStyle w:val="Tekstvantijdelijkeaanduiding"/>
            </w:rPr>
            <w:t>Choose an item.</w:t>
          </w:r>
        </w:p>
      </w:docPartBody>
    </w:docPart>
    <w:docPart>
      <w:docPartPr>
        <w:name w:val="3D535FBDE0454A8A9A17F3DE496C79F2"/>
        <w:category>
          <w:name w:val="Algemeen"/>
          <w:gallery w:val="placeholder"/>
        </w:category>
        <w:types>
          <w:type w:val="bbPlcHdr"/>
        </w:types>
        <w:behaviors>
          <w:behavior w:val="content"/>
        </w:behaviors>
        <w:guid w:val="{4504BFCE-267F-47E2-8EDF-90D75F78152C}"/>
      </w:docPartPr>
      <w:docPartBody>
        <w:p w:rsidR="00840EFE" w:rsidRDefault="00D04E1F" w:rsidP="00D04E1F">
          <w:pPr>
            <w:pStyle w:val="3D535FBDE0454A8A9A17F3DE496C79F2"/>
          </w:pPr>
          <w:r w:rsidRPr="00F87BE0">
            <w:rPr>
              <w:rStyle w:val="Tekstvantijdelijkeaanduiding"/>
            </w:rPr>
            <w:t>Choose an item.</w:t>
          </w:r>
        </w:p>
      </w:docPartBody>
    </w:docPart>
    <w:docPart>
      <w:docPartPr>
        <w:name w:val="FA5EE85BD9EC44A9AA1BF1E57ED4931B"/>
        <w:category>
          <w:name w:val="Algemeen"/>
          <w:gallery w:val="placeholder"/>
        </w:category>
        <w:types>
          <w:type w:val="bbPlcHdr"/>
        </w:types>
        <w:behaviors>
          <w:behavior w:val="content"/>
        </w:behaviors>
        <w:guid w:val="{6C26964F-3473-4110-9C66-6205F742C890}"/>
      </w:docPartPr>
      <w:docPartBody>
        <w:p w:rsidR="00840EFE" w:rsidRDefault="00D04E1F" w:rsidP="00D04E1F">
          <w:pPr>
            <w:pStyle w:val="FA5EE85BD9EC44A9AA1BF1E57ED4931B"/>
          </w:pPr>
          <w:r w:rsidRPr="00F87BE0">
            <w:rPr>
              <w:rStyle w:val="Tekstvantijdelijkeaanduiding"/>
            </w:rPr>
            <w:t>Choose an item.</w:t>
          </w:r>
        </w:p>
      </w:docPartBody>
    </w:docPart>
    <w:docPart>
      <w:docPartPr>
        <w:name w:val="79FD79E1435C47BD81BDEAA203271FF1"/>
        <w:category>
          <w:name w:val="Algemeen"/>
          <w:gallery w:val="placeholder"/>
        </w:category>
        <w:types>
          <w:type w:val="bbPlcHdr"/>
        </w:types>
        <w:behaviors>
          <w:behavior w:val="content"/>
        </w:behaviors>
        <w:guid w:val="{BEAEF4C7-FB8D-4DDA-9033-DE4FDEAE8D7A}"/>
      </w:docPartPr>
      <w:docPartBody>
        <w:p w:rsidR="00840EFE" w:rsidRDefault="00D04E1F" w:rsidP="00D04E1F">
          <w:pPr>
            <w:pStyle w:val="79FD79E1435C47BD81BDEAA203271FF1"/>
          </w:pPr>
          <w:r w:rsidRPr="00F87BE0">
            <w:rPr>
              <w:rStyle w:val="Tekstvantijdelijkeaanduiding"/>
            </w:rPr>
            <w:t>Choose an item.</w:t>
          </w:r>
        </w:p>
      </w:docPartBody>
    </w:docPart>
    <w:docPart>
      <w:docPartPr>
        <w:name w:val="70537890AF1E46B5924039182E6FDA5B"/>
        <w:category>
          <w:name w:val="Algemeen"/>
          <w:gallery w:val="placeholder"/>
        </w:category>
        <w:types>
          <w:type w:val="bbPlcHdr"/>
        </w:types>
        <w:behaviors>
          <w:behavior w:val="content"/>
        </w:behaviors>
        <w:guid w:val="{959CFC56-38A6-429F-9422-191FD55CE816}"/>
      </w:docPartPr>
      <w:docPartBody>
        <w:p w:rsidR="00840EFE" w:rsidRDefault="00D04E1F" w:rsidP="00D04E1F">
          <w:pPr>
            <w:pStyle w:val="70537890AF1E46B5924039182E6FDA5B"/>
          </w:pPr>
          <w:r w:rsidRPr="00F87BE0">
            <w:rPr>
              <w:rStyle w:val="Tekstvantijdelijkeaanduiding"/>
            </w:rPr>
            <w:t>Choose an item.</w:t>
          </w:r>
        </w:p>
      </w:docPartBody>
    </w:docPart>
    <w:docPart>
      <w:docPartPr>
        <w:name w:val="5F0D61E02B8C455AA2E5CFD42110930A"/>
        <w:category>
          <w:name w:val="Algemeen"/>
          <w:gallery w:val="placeholder"/>
        </w:category>
        <w:types>
          <w:type w:val="bbPlcHdr"/>
        </w:types>
        <w:behaviors>
          <w:behavior w:val="content"/>
        </w:behaviors>
        <w:guid w:val="{69B8094E-490F-4409-A6B7-78A6DF273EC5}"/>
      </w:docPartPr>
      <w:docPartBody>
        <w:p w:rsidR="00840EFE" w:rsidRDefault="00D04E1F" w:rsidP="00D04E1F">
          <w:pPr>
            <w:pStyle w:val="5F0D61E02B8C455AA2E5CFD42110930A"/>
          </w:pPr>
          <w:r w:rsidRPr="00F87BE0">
            <w:rPr>
              <w:rStyle w:val="Tekstvantijdelijkeaanduiding"/>
            </w:rPr>
            <w:t>Choose an item.</w:t>
          </w:r>
        </w:p>
      </w:docPartBody>
    </w:docPart>
    <w:docPart>
      <w:docPartPr>
        <w:name w:val="FA18BAF79FDF4779B157BA7C675D2963"/>
        <w:category>
          <w:name w:val="Algemeen"/>
          <w:gallery w:val="placeholder"/>
        </w:category>
        <w:types>
          <w:type w:val="bbPlcHdr"/>
        </w:types>
        <w:behaviors>
          <w:behavior w:val="content"/>
        </w:behaviors>
        <w:guid w:val="{0A46767C-0651-4900-8A0F-ECB7351FB647}"/>
      </w:docPartPr>
      <w:docPartBody>
        <w:p w:rsidR="00840EFE" w:rsidRDefault="00D04E1F" w:rsidP="00D04E1F">
          <w:pPr>
            <w:pStyle w:val="FA18BAF79FDF4779B157BA7C675D2963"/>
          </w:pPr>
          <w:r w:rsidRPr="00F87BE0">
            <w:rPr>
              <w:rStyle w:val="Tekstvantijdelijkeaanduiding"/>
            </w:rPr>
            <w:t>Choose an item.</w:t>
          </w:r>
        </w:p>
      </w:docPartBody>
    </w:docPart>
    <w:docPart>
      <w:docPartPr>
        <w:name w:val="159D918C992140788CF1CD059AE08EAF"/>
        <w:category>
          <w:name w:val="Algemeen"/>
          <w:gallery w:val="placeholder"/>
        </w:category>
        <w:types>
          <w:type w:val="bbPlcHdr"/>
        </w:types>
        <w:behaviors>
          <w:behavior w:val="content"/>
        </w:behaviors>
        <w:guid w:val="{98F65283-2300-4FD9-A84B-98BE302C5DE4}"/>
      </w:docPartPr>
      <w:docPartBody>
        <w:p w:rsidR="00840EFE" w:rsidRDefault="00D04E1F" w:rsidP="00D04E1F">
          <w:pPr>
            <w:pStyle w:val="159D918C992140788CF1CD059AE08EAF"/>
          </w:pPr>
          <w:r w:rsidRPr="00F87BE0">
            <w:rPr>
              <w:rStyle w:val="Tekstvantijdelijkeaanduiding"/>
            </w:rPr>
            <w:t>Choose an item.</w:t>
          </w:r>
        </w:p>
      </w:docPartBody>
    </w:docPart>
    <w:docPart>
      <w:docPartPr>
        <w:name w:val="7EDE152FAF864D67ACC91EA12939F55A"/>
        <w:category>
          <w:name w:val="Algemeen"/>
          <w:gallery w:val="placeholder"/>
        </w:category>
        <w:types>
          <w:type w:val="bbPlcHdr"/>
        </w:types>
        <w:behaviors>
          <w:behavior w:val="content"/>
        </w:behaviors>
        <w:guid w:val="{5C8AF0BA-D7A9-4500-A411-0542202C619B}"/>
      </w:docPartPr>
      <w:docPartBody>
        <w:p w:rsidR="00000000" w:rsidRDefault="00840EFE" w:rsidP="00840EFE">
          <w:pPr>
            <w:pStyle w:val="7EDE152FAF864D67ACC91EA12939F55A"/>
          </w:pPr>
          <w:r w:rsidRPr="00F87BE0">
            <w:rPr>
              <w:rStyle w:val="Tekstvantijdelijkeaanduiding"/>
            </w:rPr>
            <w:t>Choose an item.</w:t>
          </w:r>
        </w:p>
      </w:docPartBody>
    </w:docPart>
    <w:docPart>
      <w:docPartPr>
        <w:name w:val="267C8D93BC114B9A8168DBCDD897195A"/>
        <w:category>
          <w:name w:val="Algemeen"/>
          <w:gallery w:val="placeholder"/>
        </w:category>
        <w:types>
          <w:type w:val="bbPlcHdr"/>
        </w:types>
        <w:behaviors>
          <w:behavior w:val="content"/>
        </w:behaviors>
        <w:guid w:val="{87B97EB8-1BAE-418B-9267-602F21D03370}"/>
      </w:docPartPr>
      <w:docPartBody>
        <w:p w:rsidR="00000000" w:rsidRDefault="00840EFE" w:rsidP="00840EFE">
          <w:pPr>
            <w:pStyle w:val="267C8D93BC114B9A8168DBCDD897195A"/>
          </w:pPr>
          <w:r w:rsidRPr="00F87BE0">
            <w:rPr>
              <w:rStyle w:val="Tekstvantijdelijkeaanduiding"/>
            </w:rPr>
            <w:t>Choose an item.</w:t>
          </w:r>
        </w:p>
      </w:docPartBody>
    </w:docPart>
    <w:docPart>
      <w:docPartPr>
        <w:name w:val="3C2F35202314406EA7B480C643CCF2E0"/>
        <w:category>
          <w:name w:val="Algemeen"/>
          <w:gallery w:val="placeholder"/>
        </w:category>
        <w:types>
          <w:type w:val="bbPlcHdr"/>
        </w:types>
        <w:behaviors>
          <w:behavior w:val="content"/>
        </w:behaviors>
        <w:guid w:val="{6D43FC1F-AC2B-4CE7-A249-A504122FC578}"/>
      </w:docPartPr>
      <w:docPartBody>
        <w:p w:rsidR="00000000" w:rsidRDefault="00840EFE" w:rsidP="00840EFE">
          <w:pPr>
            <w:pStyle w:val="3C2F35202314406EA7B480C643CCF2E0"/>
          </w:pPr>
          <w:r w:rsidRPr="00F87BE0">
            <w:rPr>
              <w:rStyle w:val="Tekstvantijdelijkeaanduiding"/>
            </w:rPr>
            <w:t>Choose an item.</w:t>
          </w:r>
        </w:p>
      </w:docPartBody>
    </w:docPart>
    <w:docPart>
      <w:docPartPr>
        <w:name w:val="85515A3D92FE4764A5F906751636F322"/>
        <w:category>
          <w:name w:val="Algemeen"/>
          <w:gallery w:val="placeholder"/>
        </w:category>
        <w:types>
          <w:type w:val="bbPlcHdr"/>
        </w:types>
        <w:behaviors>
          <w:behavior w:val="content"/>
        </w:behaviors>
        <w:guid w:val="{DBADE3D1-26F5-48B3-99AA-2723FC280B54}"/>
      </w:docPartPr>
      <w:docPartBody>
        <w:p w:rsidR="00000000" w:rsidRDefault="00840EFE" w:rsidP="00840EFE">
          <w:pPr>
            <w:pStyle w:val="85515A3D92FE4764A5F906751636F322"/>
          </w:pPr>
          <w:r w:rsidRPr="00F87BE0">
            <w:rPr>
              <w:rStyle w:val="Tekstvantijdelijkeaanduiding"/>
            </w:rPr>
            <w:t>Choose an item.</w:t>
          </w:r>
        </w:p>
      </w:docPartBody>
    </w:docPart>
    <w:docPart>
      <w:docPartPr>
        <w:name w:val="F0C5CA4555C14D6386BC449A53D9FC7E"/>
        <w:category>
          <w:name w:val="Algemeen"/>
          <w:gallery w:val="placeholder"/>
        </w:category>
        <w:types>
          <w:type w:val="bbPlcHdr"/>
        </w:types>
        <w:behaviors>
          <w:behavior w:val="content"/>
        </w:behaviors>
        <w:guid w:val="{0C3F7750-C741-43CA-9A54-C81B9A2D6B24}"/>
      </w:docPartPr>
      <w:docPartBody>
        <w:p w:rsidR="00000000" w:rsidRDefault="00840EFE" w:rsidP="00840EFE">
          <w:pPr>
            <w:pStyle w:val="F0C5CA4555C14D6386BC449A53D9FC7E"/>
          </w:pPr>
          <w:r w:rsidRPr="00F87BE0">
            <w:rPr>
              <w:rStyle w:val="Tekstvantijdelijkeaanduiding"/>
            </w:rPr>
            <w:t>Choose an item.</w:t>
          </w:r>
        </w:p>
      </w:docPartBody>
    </w:docPart>
    <w:docPart>
      <w:docPartPr>
        <w:name w:val="8582309D63B84688A29A6EDA505F35B5"/>
        <w:category>
          <w:name w:val="Algemeen"/>
          <w:gallery w:val="placeholder"/>
        </w:category>
        <w:types>
          <w:type w:val="bbPlcHdr"/>
        </w:types>
        <w:behaviors>
          <w:behavior w:val="content"/>
        </w:behaviors>
        <w:guid w:val="{70DA71A1-E940-4489-BBDF-9E446C3E13DF}"/>
      </w:docPartPr>
      <w:docPartBody>
        <w:p w:rsidR="00000000" w:rsidRDefault="00840EFE" w:rsidP="00840EFE">
          <w:pPr>
            <w:pStyle w:val="8582309D63B84688A29A6EDA505F35B5"/>
          </w:pPr>
          <w:r w:rsidRPr="00F87BE0">
            <w:rPr>
              <w:rStyle w:val="Tekstvantijdelijkeaanduiding"/>
            </w:rPr>
            <w:t>Choose an item.</w:t>
          </w:r>
        </w:p>
      </w:docPartBody>
    </w:docPart>
    <w:docPart>
      <w:docPartPr>
        <w:name w:val="EA7642F3FFB147E7A5A6EE7699E8D59B"/>
        <w:category>
          <w:name w:val="Algemeen"/>
          <w:gallery w:val="placeholder"/>
        </w:category>
        <w:types>
          <w:type w:val="bbPlcHdr"/>
        </w:types>
        <w:behaviors>
          <w:behavior w:val="content"/>
        </w:behaviors>
        <w:guid w:val="{B62D72B6-E9C3-47BD-82BE-C7AE39B7C39B}"/>
      </w:docPartPr>
      <w:docPartBody>
        <w:p w:rsidR="00000000" w:rsidRDefault="00840EFE" w:rsidP="00840EFE">
          <w:pPr>
            <w:pStyle w:val="EA7642F3FFB147E7A5A6EE7699E8D59B"/>
          </w:pPr>
          <w:r w:rsidRPr="00F87BE0">
            <w:rPr>
              <w:rStyle w:val="Tekstvantijdelijkeaanduiding"/>
            </w:rPr>
            <w:t>Choose an item.</w:t>
          </w:r>
        </w:p>
      </w:docPartBody>
    </w:docPart>
    <w:docPart>
      <w:docPartPr>
        <w:name w:val="6641B14ED0874F39BE1E6883BBA9ED3A"/>
        <w:category>
          <w:name w:val="Algemeen"/>
          <w:gallery w:val="placeholder"/>
        </w:category>
        <w:types>
          <w:type w:val="bbPlcHdr"/>
        </w:types>
        <w:behaviors>
          <w:behavior w:val="content"/>
        </w:behaviors>
        <w:guid w:val="{5076771E-CAC2-42FE-B6B2-F233A47DB12F}"/>
      </w:docPartPr>
      <w:docPartBody>
        <w:p w:rsidR="00000000" w:rsidRDefault="00840EFE" w:rsidP="00840EFE">
          <w:pPr>
            <w:pStyle w:val="6641B14ED0874F39BE1E6883BBA9ED3A"/>
          </w:pPr>
          <w:r w:rsidRPr="00F87BE0">
            <w:rPr>
              <w:rStyle w:val="Tekstvantijdelijkeaanduiding"/>
            </w:rPr>
            <w:t>Choose an item.</w:t>
          </w:r>
        </w:p>
      </w:docPartBody>
    </w:docPart>
    <w:docPart>
      <w:docPartPr>
        <w:name w:val="0D5E679D51834FAB9CA4A90493D1B60E"/>
        <w:category>
          <w:name w:val="Algemeen"/>
          <w:gallery w:val="placeholder"/>
        </w:category>
        <w:types>
          <w:type w:val="bbPlcHdr"/>
        </w:types>
        <w:behaviors>
          <w:behavior w:val="content"/>
        </w:behaviors>
        <w:guid w:val="{A87EE0B7-9CF0-4FC8-ACE3-857526B700DE}"/>
      </w:docPartPr>
      <w:docPartBody>
        <w:p w:rsidR="00000000" w:rsidRDefault="00840EFE" w:rsidP="00840EFE">
          <w:pPr>
            <w:pStyle w:val="0D5E679D51834FAB9CA4A90493D1B60E"/>
          </w:pPr>
          <w:r w:rsidRPr="00F87BE0">
            <w:rPr>
              <w:rStyle w:val="Tekstvantijdelijkeaanduiding"/>
            </w:rPr>
            <w:t>Choose an item.</w:t>
          </w:r>
        </w:p>
      </w:docPartBody>
    </w:docPart>
    <w:docPart>
      <w:docPartPr>
        <w:name w:val="4D774C15E5344AF9A4BD1CB366A1D6F0"/>
        <w:category>
          <w:name w:val="Algemeen"/>
          <w:gallery w:val="placeholder"/>
        </w:category>
        <w:types>
          <w:type w:val="bbPlcHdr"/>
        </w:types>
        <w:behaviors>
          <w:behavior w:val="content"/>
        </w:behaviors>
        <w:guid w:val="{41C3DCF2-76DC-428C-82D5-4D4F0E63E21A}"/>
      </w:docPartPr>
      <w:docPartBody>
        <w:p w:rsidR="00000000" w:rsidRDefault="00840EFE" w:rsidP="00840EFE">
          <w:pPr>
            <w:pStyle w:val="4D774C15E5344AF9A4BD1CB366A1D6F0"/>
          </w:pPr>
          <w:r w:rsidRPr="00F87BE0">
            <w:rPr>
              <w:rStyle w:val="Tekstvantijdelijkeaanduiding"/>
            </w:rPr>
            <w:t>Choose an item.</w:t>
          </w:r>
        </w:p>
      </w:docPartBody>
    </w:docPart>
    <w:docPart>
      <w:docPartPr>
        <w:name w:val="80C9DA26808D4419BD87D402ED81FAB8"/>
        <w:category>
          <w:name w:val="Algemeen"/>
          <w:gallery w:val="placeholder"/>
        </w:category>
        <w:types>
          <w:type w:val="bbPlcHdr"/>
        </w:types>
        <w:behaviors>
          <w:behavior w:val="content"/>
        </w:behaviors>
        <w:guid w:val="{DDBA0060-53CC-4FD5-ABE9-0EA94D4D9EEE}"/>
      </w:docPartPr>
      <w:docPartBody>
        <w:p w:rsidR="00000000" w:rsidRDefault="00840EFE" w:rsidP="00840EFE">
          <w:pPr>
            <w:pStyle w:val="80C9DA26808D4419BD87D402ED81FAB8"/>
          </w:pPr>
          <w:r w:rsidRPr="00F87BE0">
            <w:rPr>
              <w:rStyle w:val="Tekstvantijdelijkeaanduiding"/>
            </w:rPr>
            <w:t>Choose an item.</w:t>
          </w:r>
        </w:p>
      </w:docPartBody>
    </w:docPart>
    <w:docPart>
      <w:docPartPr>
        <w:name w:val="4D32824F545E4ACC81EFEF26319372A1"/>
        <w:category>
          <w:name w:val="Algemeen"/>
          <w:gallery w:val="placeholder"/>
        </w:category>
        <w:types>
          <w:type w:val="bbPlcHdr"/>
        </w:types>
        <w:behaviors>
          <w:behavior w:val="content"/>
        </w:behaviors>
        <w:guid w:val="{7CBB510B-E223-4B9D-B9CF-72B09FE773DE}"/>
      </w:docPartPr>
      <w:docPartBody>
        <w:p w:rsidR="00000000" w:rsidRDefault="00840EFE" w:rsidP="00840EFE">
          <w:pPr>
            <w:pStyle w:val="4D32824F545E4ACC81EFEF26319372A1"/>
          </w:pPr>
          <w:r w:rsidRPr="00F87BE0">
            <w:rPr>
              <w:rStyle w:val="Tekstvantijdelijkeaanduiding"/>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Bold">
    <w:altName w:val="Arial"/>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EA3"/>
    <w:rsid w:val="00026D15"/>
    <w:rsid w:val="00063636"/>
    <w:rsid w:val="000A2CD1"/>
    <w:rsid w:val="000B6340"/>
    <w:rsid w:val="000E4266"/>
    <w:rsid w:val="0017697C"/>
    <w:rsid w:val="00190118"/>
    <w:rsid w:val="001A6CC8"/>
    <w:rsid w:val="00201B06"/>
    <w:rsid w:val="00215AE5"/>
    <w:rsid w:val="00227BEB"/>
    <w:rsid w:val="00245804"/>
    <w:rsid w:val="002835A1"/>
    <w:rsid w:val="002B640B"/>
    <w:rsid w:val="002E5242"/>
    <w:rsid w:val="003323A3"/>
    <w:rsid w:val="00344B81"/>
    <w:rsid w:val="003507A9"/>
    <w:rsid w:val="00353F15"/>
    <w:rsid w:val="00357C52"/>
    <w:rsid w:val="00381095"/>
    <w:rsid w:val="00382B7A"/>
    <w:rsid w:val="00383FD6"/>
    <w:rsid w:val="0039315C"/>
    <w:rsid w:val="003D1371"/>
    <w:rsid w:val="003D167D"/>
    <w:rsid w:val="003D2B6D"/>
    <w:rsid w:val="003E4880"/>
    <w:rsid w:val="004A6996"/>
    <w:rsid w:val="004B11F8"/>
    <w:rsid w:val="004B5B2D"/>
    <w:rsid w:val="004E4E96"/>
    <w:rsid w:val="0055187A"/>
    <w:rsid w:val="0057398D"/>
    <w:rsid w:val="005843AC"/>
    <w:rsid w:val="005B7CB5"/>
    <w:rsid w:val="005C1A32"/>
    <w:rsid w:val="005C37BC"/>
    <w:rsid w:val="005C6BD6"/>
    <w:rsid w:val="005E5990"/>
    <w:rsid w:val="005E5EBB"/>
    <w:rsid w:val="005F5851"/>
    <w:rsid w:val="0061697B"/>
    <w:rsid w:val="006416D0"/>
    <w:rsid w:val="00654D81"/>
    <w:rsid w:val="006C47D1"/>
    <w:rsid w:val="006D208B"/>
    <w:rsid w:val="00700E99"/>
    <w:rsid w:val="00715D81"/>
    <w:rsid w:val="00716480"/>
    <w:rsid w:val="00746003"/>
    <w:rsid w:val="00762707"/>
    <w:rsid w:val="0077248E"/>
    <w:rsid w:val="0077724C"/>
    <w:rsid w:val="007904F1"/>
    <w:rsid w:val="007F0167"/>
    <w:rsid w:val="00840EFE"/>
    <w:rsid w:val="00840EFF"/>
    <w:rsid w:val="008563F1"/>
    <w:rsid w:val="008A5141"/>
    <w:rsid w:val="008D2CFD"/>
    <w:rsid w:val="008E5367"/>
    <w:rsid w:val="009029A6"/>
    <w:rsid w:val="00934988"/>
    <w:rsid w:val="00937945"/>
    <w:rsid w:val="0096651E"/>
    <w:rsid w:val="0098583A"/>
    <w:rsid w:val="009B0447"/>
    <w:rsid w:val="00A639C2"/>
    <w:rsid w:val="00AB0575"/>
    <w:rsid w:val="00AD28F9"/>
    <w:rsid w:val="00AF5565"/>
    <w:rsid w:val="00B153CC"/>
    <w:rsid w:val="00B47EDE"/>
    <w:rsid w:val="00B71F55"/>
    <w:rsid w:val="00B94EA3"/>
    <w:rsid w:val="00B96E7A"/>
    <w:rsid w:val="00B97744"/>
    <w:rsid w:val="00BE240B"/>
    <w:rsid w:val="00BE4BB8"/>
    <w:rsid w:val="00BE5CAA"/>
    <w:rsid w:val="00C71137"/>
    <w:rsid w:val="00C80F0B"/>
    <w:rsid w:val="00C96129"/>
    <w:rsid w:val="00CB017D"/>
    <w:rsid w:val="00CD2466"/>
    <w:rsid w:val="00D04E1F"/>
    <w:rsid w:val="00D10262"/>
    <w:rsid w:val="00D2775D"/>
    <w:rsid w:val="00D37302"/>
    <w:rsid w:val="00D77F12"/>
    <w:rsid w:val="00D81951"/>
    <w:rsid w:val="00D84774"/>
    <w:rsid w:val="00D861C0"/>
    <w:rsid w:val="00DB1D7A"/>
    <w:rsid w:val="00DB64F2"/>
    <w:rsid w:val="00DC04BD"/>
    <w:rsid w:val="00DC39C5"/>
    <w:rsid w:val="00DD397B"/>
    <w:rsid w:val="00DE793B"/>
    <w:rsid w:val="00E0081B"/>
    <w:rsid w:val="00E07EFC"/>
    <w:rsid w:val="00E12613"/>
    <w:rsid w:val="00E14D4F"/>
    <w:rsid w:val="00E23ABE"/>
    <w:rsid w:val="00E4078E"/>
    <w:rsid w:val="00E4231F"/>
    <w:rsid w:val="00E5126D"/>
    <w:rsid w:val="00E71DCF"/>
    <w:rsid w:val="00EA0978"/>
    <w:rsid w:val="00F32C8D"/>
    <w:rsid w:val="00F40226"/>
    <w:rsid w:val="00F41BAB"/>
    <w:rsid w:val="00F7150E"/>
    <w:rsid w:val="00F93A8C"/>
    <w:rsid w:val="00F93E69"/>
    <w:rsid w:val="00F94C78"/>
    <w:rsid w:val="00FA559C"/>
    <w:rsid w:val="00FB6BF5"/>
    <w:rsid w:val="00FD1D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40EFE"/>
    <w:rPr>
      <w:color w:val="808080"/>
      <w:lang w:val="en-GB" w:bidi="ar-DZ"/>
    </w:rPr>
  </w:style>
  <w:style w:type="paragraph" w:customStyle="1" w:styleId="909FF1E9688946CA9EB4AF2B890D9C58">
    <w:name w:val="909FF1E9688946CA9EB4AF2B890D9C58"/>
    <w:rsid w:val="00B94EA3"/>
  </w:style>
  <w:style w:type="paragraph" w:customStyle="1" w:styleId="6F17B71CBCBC43C39FE1F407BADAC71F">
    <w:name w:val="6F17B71CBCBC43C39FE1F407BADAC71F"/>
    <w:rsid w:val="008563F1"/>
  </w:style>
  <w:style w:type="paragraph" w:customStyle="1" w:styleId="B41159FC2615417582BF5144319AA519">
    <w:name w:val="B41159FC2615417582BF5144319AA519"/>
    <w:rsid w:val="008563F1"/>
  </w:style>
  <w:style w:type="paragraph" w:customStyle="1" w:styleId="957B5B97C0B24389A3AECBA0E51272FF">
    <w:name w:val="957B5B97C0B24389A3AECBA0E51272FF"/>
    <w:rsid w:val="008563F1"/>
  </w:style>
  <w:style w:type="paragraph" w:customStyle="1" w:styleId="799DACB09E1C422CA42F684C5669F402">
    <w:name w:val="799DACB09E1C422CA42F684C5669F402"/>
    <w:rsid w:val="008563F1"/>
  </w:style>
  <w:style w:type="paragraph" w:customStyle="1" w:styleId="F4936A316E1E433B8264A1E3E9B0A08B">
    <w:name w:val="F4936A316E1E433B8264A1E3E9B0A08B"/>
    <w:rsid w:val="007904F1"/>
    <w:rPr>
      <w:lang w:val="nl-NL" w:eastAsia="nl-NL"/>
    </w:rPr>
  </w:style>
  <w:style w:type="paragraph" w:customStyle="1" w:styleId="EC5AF3B7EB984DE9AE3DF5598A52FBEF">
    <w:name w:val="EC5AF3B7EB984DE9AE3DF5598A52FBEF"/>
    <w:rsid w:val="007904F1"/>
    <w:rPr>
      <w:lang w:val="nl-NL" w:eastAsia="nl-NL"/>
    </w:rPr>
  </w:style>
  <w:style w:type="paragraph" w:customStyle="1" w:styleId="4E562BFBDC1E4A6C814F4F927AC469EB">
    <w:name w:val="4E562BFBDC1E4A6C814F4F927AC469EB"/>
    <w:rsid w:val="00DC39C5"/>
  </w:style>
  <w:style w:type="paragraph" w:customStyle="1" w:styleId="7546173DFF01429E807A4FF475761925">
    <w:name w:val="7546173DFF01429E807A4FF475761925"/>
    <w:rsid w:val="00DC39C5"/>
  </w:style>
  <w:style w:type="paragraph" w:customStyle="1" w:styleId="14B659516DCE4F30A80835A385C40302">
    <w:name w:val="14B659516DCE4F30A80835A385C40302"/>
    <w:rsid w:val="00DC39C5"/>
  </w:style>
  <w:style w:type="paragraph" w:customStyle="1" w:styleId="7AE138299FDE495E83FF77E026982719">
    <w:name w:val="7AE138299FDE495E83FF77E026982719"/>
    <w:rsid w:val="00DC39C5"/>
  </w:style>
  <w:style w:type="paragraph" w:customStyle="1" w:styleId="24FA4BB83D7C48F6BC8ACF7A3E71BF42">
    <w:name w:val="24FA4BB83D7C48F6BC8ACF7A3E71BF42"/>
    <w:rsid w:val="00DC39C5"/>
  </w:style>
  <w:style w:type="paragraph" w:customStyle="1" w:styleId="7B3809577E3B450FA525756EA03EA541">
    <w:name w:val="7B3809577E3B450FA525756EA03EA541"/>
    <w:rsid w:val="00DC39C5"/>
  </w:style>
  <w:style w:type="paragraph" w:customStyle="1" w:styleId="E92A29CAE4714FFA96746CEA02C61BE3">
    <w:name w:val="E92A29CAE4714FFA96746CEA02C61BE3"/>
    <w:rsid w:val="00DC39C5"/>
  </w:style>
  <w:style w:type="paragraph" w:customStyle="1" w:styleId="F69BDD51CBF549D194EC24F44577C36F">
    <w:name w:val="F69BDD51CBF549D194EC24F44577C36F"/>
    <w:rsid w:val="00DC39C5"/>
  </w:style>
  <w:style w:type="paragraph" w:customStyle="1" w:styleId="1007D46C543D4D32BF4B99E7AB24C65E">
    <w:name w:val="1007D46C543D4D32BF4B99E7AB24C65E"/>
    <w:rsid w:val="00DC39C5"/>
  </w:style>
  <w:style w:type="paragraph" w:customStyle="1" w:styleId="B9C547AF382D4614ABEC0E312664666C">
    <w:name w:val="B9C547AF382D4614ABEC0E312664666C"/>
    <w:rsid w:val="00DC39C5"/>
  </w:style>
  <w:style w:type="paragraph" w:customStyle="1" w:styleId="A1834B65FE0B4FCEAC69F405C014E44C">
    <w:name w:val="A1834B65FE0B4FCEAC69F405C014E44C"/>
    <w:rsid w:val="00DC39C5"/>
  </w:style>
  <w:style w:type="paragraph" w:customStyle="1" w:styleId="0EC0583D572C447D8601F33E21E18DA2">
    <w:name w:val="0EC0583D572C447D8601F33E21E18DA2"/>
    <w:rsid w:val="00DC39C5"/>
  </w:style>
  <w:style w:type="paragraph" w:customStyle="1" w:styleId="709A6586537F4B8A8121CA04C1CF421F">
    <w:name w:val="709A6586537F4B8A8121CA04C1CF421F"/>
    <w:rsid w:val="00DC39C5"/>
  </w:style>
  <w:style w:type="paragraph" w:customStyle="1" w:styleId="E4EAFA0B601B426AAC8440CCC10F1C22">
    <w:name w:val="E4EAFA0B601B426AAC8440CCC10F1C22"/>
    <w:rsid w:val="00DC39C5"/>
  </w:style>
  <w:style w:type="paragraph" w:customStyle="1" w:styleId="08572D598CF6489191F7800B6976266E">
    <w:name w:val="08572D598CF6489191F7800B6976266E"/>
    <w:rsid w:val="00DC39C5"/>
  </w:style>
  <w:style w:type="paragraph" w:customStyle="1" w:styleId="DA10B9513899402994D5E25BCCE0D113">
    <w:name w:val="DA10B9513899402994D5E25BCCE0D113"/>
    <w:rsid w:val="00DC39C5"/>
  </w:style>
  <w:style w:type="paragraph" w:customStyle="1" w:styleId="331DDB591B8D436FA856F40C6787E757">
    <w:name w:val="331DDB591B8D436FA856F40C6787E757"/>
    <w:rsid w:val="00DC39C5"/>
  </w:style>
  <w:style w:type="paragraph" w:customStyle="1" w:styleId="9E6C350EA1474CE2B4779FFF1F112DC7">
    <w:name w:val="9E6C350EA1474CE2B4779FFF1F112DC7"/>
    <w:rsid w:val="00DC39C5"/>
  </w:style>
  <w:style w:type="paragraph" w:customStyle="1" w:styleId="9AE9B24C06D44F0F92560A8ACB0137B7">
    <w:name w:val="9AE9B24C06D44F0F92560A8ACB0137B7"/>
    <w:rsid w:val="00DC39C5"/>
  </w:style>
  <w:style w:type="paragraph" w:customStyle="1" w:styleId="DF6BED834036442A9B5DA221D16B989E">
    <w:name w:val="DF6BED834036442A9B5DA221D16B989E"/>
    <w:rsid w:val="00DC39C5"/>
  </w:style>
  <w:style w:type="paragraph" w:customStyle="1" w:styleId="917D3F77976B4A98A49513B6725FA2AF">
    <w:name w:val="917D3F77976B4A98A49513B6725FA2AF"/>
    <w:rsid w:val="00DC39C5"/>
  </w:style>
  <w:style w:type="paragraph" w:customStyle="1" w:styleId="44F839161AAC4850BDC17300FE7440ED">
    <w:name w:val="44F839161AAC4850BDC17300FE7440ED"/>
    <w:rsid w:val="00DC39C5"/>
  </w:style>
  <w:style w:type="paragraph" w:customStyle="1" w:styleId="B07CADF3D1E0482E9B9FD6B0A3EF0771">
    <w:name w:val="B07CADF3D1E0482E9B9FD6B0A3EF0771"/>
    <w:rsid w:val="00DC39C5"/>
  </w:style>
  <w:style w:type="paragraph" w:customStyle="1" w:styleId="12F0B7DED2A047BDA550492E3F0D418E">
    <w:name w:val="12F0B7DED2A047BDA550492E3F0D418E"/>
    <w:rsid w:val="00DC39C5"/>
  </w:style>
  <w:style w:type="paragraph" w:customStyle="1" w:styleId="662B6BCAEC0F4C5385995E3D37F92E98">
    <w:name w:val="662B6BCAEC0F4C5385995E3D37F92E98"/>
    <w:rsid w:val="00DC39C5"/>
  </w:style>
  <w:style w:type="paragraph" w:customStyle="1" w:styleId="29B274CBA0AB4F9EB32D0F7F4A257846">
    <w:name w:val="29B274CBA0AB4F9EB32D0F7F4A257846"/>
    <w:rsid w:val="00DC39C5"/>
  </w:style>
  <w:style w:type="paragraph" w:customStyle="1" w:styleId="C83F8571336041D9832F3365AF38BFF6">
    <w:name w:val="C83F8571336041D9832F3365AF38BFF6"/>
    <w:rsid w:val="00DC39C5"/>
  </w:style>
  <w:style w:type="paragraph" w:customStyle="1" w:styleId="7D0B4D99230F45DCA6C501B9DEF18098">
    <w:name w:val="7D0B4D99230F45DCA6C501B9DEF18098"/>
    <w:rsid w:val="00DC39C5"/>
  </w:style>
  <w:style w:type="paragraph" w:customStyle="1" w:styleId="35956182377C4A9BA728D4E0A638CEBC">
    <w:name w:val="35956182377C4A9BA728D4E0A638CEBC"/>
    <w:rsid w:val="00DC39C5"/>
  </w:style>
  <w:style w:type="paragraph" w:customStyle="1" w:styleId="7FE914663D6D4DE48F54378FA99CBCAC">
    <w:name w:val="7FE914663D6D4DE48F54378FA99CBCAC"/>
    <w:rsid w:val="00E71DCF"/>
  </w:style>
  <w:style w:type="paragraph" w:customStyle="1" w:styleId="D1911E9D5D5E4F2C9019E3D7A3A2E14B">
    <w:name w:val="D1911E9D5D5E4F2C9019E3D7A3A2E14B"/>
    <w:rsid w:val="00E71DCF"/>
  </w:style>
  <w:style w:type="paragraph" w:customStyle="1" w:styleId="AB041D968C624505A147FC5960BB6C2C">
    <w:name w:val="AB041D968C624505A147FC5960BB6C2C"/>
    <w:rsid w:val="00E71DCF"/>
  </w:style>
  <w:style w:type="paragraph" w:customStyle="1" w:styleId="46020FEFF6A04ACE9E5514D61C33898E">
    <w:name w:val="46020FEFF6A04ACE9E5514D61C33898E"/>
    <w:rsid w:val="00E71DCF"/>
  </w:style>
  <w:style w:type="paragraph" w:customStyle="1" w:styleId="2253FA171B37478A9D2F6391849DD8A6">
    <w:name w:val="2253FA171B37478A9D2F6391849DD8A6"/>
    <w:rsid w:val="00E71DCF"/>
  </w:style>
  <w:style w:type="paragraph" w:customStyle="1" w:styleId="CF678DB3C315495B92182C4634A943BC">
    <w:name w:val="CF678DB3C315495B92182C4634A943BC"/>
    <w:rsid w:val="005E5990"/>
  </w:style>
  <w:style w:type="paragraph" w:customStyle="1" w:styleId="61C16DA4E5FB424AB1EDE62DCDFD9CA4">
    <w:name w:val="61C16DA4E5FB424AB1EDE62DCDFD9CA4"/>
    <w:rsid w:val="005E5990"/>
  </w:style>
  <w:style w:type="paragraph" w:customStyle="1" w:styleId="6ADEA2E47A4D4B3FBF11B754193D532D">
    <w:name w:val="6ADEA2E47A4D4B3FBF11B754193D532D"/>
    <w:rsid w:val="005E5990"/>
  </w:style>
  <w:style w:type="paragraph" w:customStyle="1" w:styleId="F054061DA3EB45A1AD788E93FC528C51">
    <w:name w:val="F054061DA3EB45A1AD788E93FC528C51"/>
    <w:rsid w:val="005E5990"/>
  </w:style>
  <w:style w:type="paragraph" w:customStyle="1" w:styleId="5FDDB6E4E99349D384B2FA9EE4001A3A">
    <w:name w:val="5FDDB6E4E99349D384B2FA9EE4001A3A"/>
    <w:rsid w:val="005843AC"/>
    <w:rPr>
      <w:lang w:val="nl-NL" w:eastAsia="nl-NL"/>
    </w:rPr>
  </w:style>
  <w:style w:type="paragraph" w:customStyle="1" w:styleId="8AA6006C555E4827AEEE5F251A4DD61D">
    <w:name w:val="8AA6006C555E4827AEEE5F251A4DD61D"/>
    <w:rsid w:val="005843AC"/>
    <w:rPr>
      <w:lang w:val="nl-NL" w:eastAsia="nl-NL"/>
    </w:rPr>
  </w:style>
  <w:style w:type="paragraph" w:customStyle="1" w:styleId="B684CD60F38C422AA4112A09F5D65B27">
    <w:name w:val="B684CD60F38C422AA4112A09F5D65B27"/>
    <w:rsid w:val="005843AC"/>
    <w:rPr>
      <w:lang w:val="nl-NL" w:eastAsia="nl-NL"/>
    </w:rPr>
  </w:style>
  <w:style w:type="paragraph" w:customStyle="1" w:styleId="D2DAAED7B0AD47AA96DC90701A23B9F9">
    <w:name w:val="D2DAAED7B0AD47AA96DC90701A23B9F9"/>
    <w:rsid w:val="005843AC"/>
    <w:rPr>
      <w:lang w:val="nl-NL" w:eastAsia="nl-NL"/>
    </w:rPr>
  </w:style>
  <w:style w:type="paragraph" w:customStyle="1" w:styleId="03343E8F889B4579AFA63036787A8B89">
    <w:name w:val="03343E8F889B4579AFA63036787A8B89"/>
    <w:rsid w:val="005843AC"/>
    <w:rPr>
      <w:lang w:val="nl-NL" w:eastAsia="nl-NL"/>
    </w:rPr>
  </w:style>
  <w:style w:type="paragraph" w:customStyle="1" w:styleId="A306312BE45C4F808819B274E412D7AB">
    <w:name w:val="A306312BE45C4F808819B274E412D7AB"/>
    <w:rsid w:val="005843AC"/>
    <w:rPr>
      <w:lang w:val="nl-NL" w:eastAsia="nl-NL"/>
    </w:rPr>
  </w:style>
  <w:style w:type="paragraph" w:customStyle="1" w:styleId="CCF6409FB4CD4E36B6B626B27E042C21">
    <w:name w:val="CCF6409FB4CD4E36B6B626B27E042C21"/>
    <w:rsid w:val="005843AC"/>
    <w:rPr>
      <w:lang w:val="nl-NL" w:eastAsia="nl-NL"/>
    </w:rPr>
  </w:style>
  <w:style w:type="paragraph" w:customStyle="1" w:styleId="C4D1734786F14415AC4547365FB5EE82">
    <w:name w:val="C4D1734786F14415AC4547365FB5EE82"/>
    <w:rsid w:val="005843AC"/>
    <w:rPr>
      <w:lang w:val="nl-NL" w:eastAsia="nl-NL"/>
    </w:rPr>
  </w:style>
  <w:style w:type="paragraph" w:customStyle="1" w:styleId="259730A8A2B749708560EFE63B01BE7F">
    <w:name w:val="259730A8A2B749708560EFE63B01BE7F"/>
    <w:rsid w:val="005843AC"/>
    <w:rPr>
      <w:lang w:val="nl-NL" w:eastAsia="nl-NL"/>
    </w:rPr>
  </w:style>
  <w:style w:type="paragraph" w:customStyle="1" w:styleId="BA43E633CD8D4BECA967543300858EB9">
    <w:name w:val="BA43E633CD8D4BECA967543300858EB9"/>
    <w:rsid w:val="005843AC"/>
    <w:rPr>
      <w:lang w:val="nl-NL" w:eastAsia="nl-NL"/>
    </w:rPr>
  </w:style>
  <w:style w:type="paragraph" w:customStyle="1" w:styleId="1B15B3F08FF34567814C3CE4E025FC1E">
    <w:name w:val="1B15B3F08FF34567814C3CE4E025FC1E"/>
    <w:rsid w:val="005843AC"/>
    <w:rPr>
      <w:lang w:val="nl-NL" w:eastAsia="nl-NL"/>
    </w:rPr>
  </w:style>
  <w:style w:type="paragraph" w:customStyle="1" w:styleId="644AB7C307D64E50BF4EDEDBBE5CAEF3">
    <w:name w:val="644AB7C307D64E50BF4EDEDBBE5CAEF3"/>
    <w:rsid w:val="00A639C2"/>
    <w:rPr>
      <w:lang w:val="nl-NL" w:eastAsia="nl-NL"/>
    </w:rPr>
  </w:style>
  <w:style w:type="paragraph" w:customStyle="1" w:styleId="541436BE2DB44151B234C4D08292BB1C">
    <w:name w:val="541436BE2DB44151B234C4D08292BB1C"/>
    <w:rsid w:val="00A639C2"/>
    <w:rPr>
      <w:lang w:val="nl-NL" w:eastAsia="nl-NL"/>
    </w:rPr>
  </w:style>
  <w:style w:type="paragraph" w:customStyle="1" w:styleId="36E3B293973344F8A887CA4A2C88F58B">
    <w:name w:val="36E3B293973344F8A887CA4A2C88F58B"/>
    <w:rsid w:val="00A639C2"/>
    <w:rPr>
      <w:lang w:val="nl-NL" w:eastAsia="nl-NL"/>
    </w:rPr>
  </w:style>
  <w:style w:type="paragraph" w:customStyle="1" w:styleId="167F364353184D50A3268D68721B5BE7">
    <w:name w:val="167F364353184D50A3268D68721B5BE7"/>
    <w:rsid w:val="00A639C2"/>
    <w:rPr>
      <w:lang w:val="nl-NL" w:eastAsia="nl-NL"/>
    </w:rPr>
  </w:style>
  <w:style w:type="paragraph" w:customStyle="1" w:styleId="6A6C806423574EBE92B7F269D933339B">
    <w:name w:val="6A6C806423574EBE92B7F269D933339B"/>
    <w:rsid w:val="00A639C2"/>
    <w:rPr>
      <w:lang w:val="nl-NL" w:eastAsia="nl-NL"/>
    </w:rPr>
  </w:style>
  <w:style w:type="paragraph" w:customStyle="1" w:styleId="30841B13CD814DA48B40FC9070398748">
    <w:name w:val="30841B13CD814DA48B40FC9070398748"/>
    <w:rsid w:val="00A639C2"/>
    <w:rPr>
      <w:lang w:val="nl-NL" w:eastAsia="nl-NL"/>
    </w:rPr>
  </w:style>
  <w:style w:type="paragraph" w:customStyle="1" w:styleId="AA19ECC024EC41EAAB57B16950F9D8EC">
    <w:name w:val="AA19ECC024EC41EAAB57B16950F9D8EC"/>
    <w:rsid w:val="00CD2466"/>
    <w:rPr>
      <w:lang w:val="nl-NL" w:eastAsia="nl-NL"/>
    </w:rPr>
  </w:style>
  <w:style w:type="paragraph" w:customStyle="1" w:styleId="72611B2DB72A4B059E4DE02755A1206B">
    <w:name w:val="72611B2DB72A4B059E4DE02755A1206B"/>
    <w:rsid w:val="00CD2466"/>
    <w:rPr>
      <w:lang w:val="nl-NL" w:eastAsia="nl-NL"/>
    </w:rPr>
  </w:style>
  <w:style w:type="paragraph" w:customStyle="1" w:styleId="8DFC4BDF929F49808A94A26530405CB5">
    <w:name w:val="8DFC4BDF929F49808A94A26530405CB5"/>
    <w:rsid w:val="00CD2466"/>
    <w:rPr>
      <w:lang w:val="nl-NL" w:eastAsia="nl-NL"/>
    </w:rPr>
  </w:style>
  <w:style w:type="paragraph" w:customStyle="1" w:styleId="BF2BAFCA510A4B4889050621C8B9E100">
    <w:name w:val="BF2BAFCA510A4B4889050621C8B9E100"/>
    <w:rsid w:val="0061697B"/>
    <w:rPr>
      <w:lang w:val="nl-NL" w:eastAsia="nl-NL"/>
    </w:rPr>
  </w:style>
  <w:style w:type="paragraph" w:customStyle="1" w:styleId="B8018926099D4A5FB66885A4DBB3A740">
    <w:name w:val="B8018926099D4A5FB66885A4DBB3A740"/>
    <w:rsid w:val="0061697B"/>
    <w:rPr>
      <w:lang w:val="nl-NL" w:eastAsia="nl-NL"/>
    </w:rPr>
  </w:style>
  <w:style w:type="paragraph" w:customStyle="1" w:styleId="7E5C3FA8A9B0468DB60FA64DC8476BE8">
    <w:name w:val="7E5C3FA8A9B0468DB60FA64DC8476BE8"/>
    <w:rsid w:val="0061697B"/>
    <w:rPr>
      <w:lang w:val="nl-NL" w:eastAsia="nl-NL"/>
    </w:rPr>
  </w:style>
  <w:style w:type="paragraph" w:customStyle="1" w:styleId="989ED7A778544EDCB00080D81CE56373">
    <w:name w:val="989ED7A778544EDCB00080D81CE56373"/>
    <w:rsid w:val="0061697B"/>
    <w:rPr>
      <w:lang w:val="nl-NL" w:eastAsia="nl-NL"/>
    </w:rPr>
  </w:style>
  <w:style w:type="paragraph" w:customStyle="1" w:styleId="7146150C124941A9BFE7A485EEE5E851">
    <w:name w:val="7146150C124941A9BFE7A485EEE5E851"/>
    <w:rsid w:val="0061697B"/>
    <w:rPr>
      <w:lang w:val="nl-NL" w:eastAsia="nl-NL"/>
    </w:rPr>
  </w:style>
  <w:style w:type="paragraph" w:customStyle="1" w:styleId="54CA4D5F2ADA4B408D3DC2325637DD70">
    <w:name w:val="54CA4D5F2ADA4B408D3DC2325637DD70"/>
    <w:rsid w:val="0061697B"/>
    <w:rPr>
      <w:lang w:val="nl-NL" w:eastAsia="nl-NL"/>
    </w:rPr>
  </w:style>
  <w:style w:type="paragraph" w:customStyle="1" w:styleId="C32B212A172949489317D831535D75AD">
    <w:name w:val="C32B212A172949489317D831535D75AD"/>
    <w:rsid w:val="0061697B"/>
    <w:rPr>
      <w:lang w:val="nl-NL" w:eastAsia="nl-NL"/>
    </w:rPr>
  </w:style>
  <w:style w:type="paragraph" w:customStyle="1" w:styleId="146BAA71B9AE447E8C82959588F7260E">
    <w:name w:val="146BAA71B9AE447E8C82959588F7260E"/>
    <w:rsid w:val="0061697B"/>
    <w:rPr>
      <w:lang w:val="nl-NL" w:eastAsia="nl-NL"/>
    </w:rPr>
  </w:style>
  <w:style w:type="paragraph" w:customStyle="1" w:styleId="4E64DA4450204973A6414CDEA94DE66D">
    <w:name w:val="4E64DA4450204973A6414CDEA94DE66D"/>
    <w:rsid w:val="0061697B"/>
    <w:rPr>
      <w:lang w:val="nl-NL" w:eastAsia="nl-NL"/>
    </w:rPr>
  </w:style>
  <w:style w:type="paragraph" w:customStyle="1" w:styleId="3F14E1D54EDD4C4690FB8E7243F77D36">
    <w:name w:val="3F14E1D54EDD4C4690FB8E7243F77D36"/>
    <w:rsid w:val="0061697B"/>
    <w:rPr>
      <w:lang w:val="nl-NL" w:eastAsia="nl-NL"/>
    </w:rPr>
  </w:style>
  <w:style w:type="paragraph" w:customStyle="1" w:styleId="540028D0EEF347D3B11A2457F804BEAD">
    <w:name w:val="540028D0EEF347D3B11A2457F804BEAD"/>
    <w:rsid w:val="0061697B"/>
    <w:rPr>
      <w:lang w:val="nl-NL" w:eastAsia="nl-NL"/>
    </w:rPr>
  </w:style>
  <w:style w:type="paragraph" w:customStyle="1" w:styleId="510A440126E940478541329FF37F8A6A">
    <w:name w:val="510A440126E940478541329FF37F8A6A"/>
    <w:rsid w:val="0061697B"/>
    <w:rPr>
      <w:lang w:val="nl-NL" w:eastAsia="nl-NL"/>
    </w:rPr>
  </w:style>
  <w:style w:type="paragraph" w:customStyle="1" w:styleId="0892A3AC727F4EA7964F92B3115C34BE">
    <w:name w:val="0892A3AC727F4EA7964F92B3115C34BE"/>
    <w:rsid w:val="0061697B"/>
    <w:rPr>
      <w:lang w:val="nl-NL" w:eastAsia="nl-NL"/>
    </w:rPr>
  </w:style>
  <w:style w:type="paragraph" w:customStyle="1" w:styleId="3A9B43CB7B03413C927812DEC2DD9C52">
    <w:name w:val="3A9B43CB7B03413C927812DEC2DD9C52"/>
    <w:rsid w:val="0061697B"/>
    <w:rPr>
      <w:lang w:val="nl-NL" w:eastAsia="nl-NL"/>
    </w:rPr>
  </w:style>
  <w:style w:type="paragraph" w:customStyle="1" w:styleId="02EF4DD561AA4182913326328E3775A8">
    <w:name w:val="02EF4DD561AA4182913326328E3775A8"/>
    <w:rsid w:val="0061697B"/>
    <w:rPr>
      <w:lang w:val="nl-NL" w:eastAsia="nl-NL"/>
    </w:rPr>
  </w:style>
  <w:style w:type="paragraph" w:customStyle="1" w:styleId="A0BDD833C8884AB29F4CC343A870B553">
    <w:name w:val="A0BDD833C8884AB29F4CC343A870B553"/>
    <w:rsid w:val="0061697B"/>
    <w:rPr>
      <w:lang w:val="nl-NL" w:eastAsia="nl-NL"/>
    </w:rPr>
  </w:style>
  <w:style w:type="paragraph" w:customStyle="1" w:styleId="9ED62CE328F1477A9E6A2839F1F20535">
    <w:name w:val="9ED62CE328F1477A9E6A2839F1F20535"/>
    <w:rsid w:val="0061697B"/>
    <w:rPr>
      <w:lang w:val="nl-NL" w:eastAsia="nl-NL"/>
    </w:rPr>
  </w:style>
  <w:style w:type="paragraph" w:customStyle="1" w:styleId="45100E86EF8644C8B507ACDA25FDE805">
    <w:name w:val="45100E86EF8644C8B507ACDA25FDE805"/>
    <w:rsid w:val="0061697B"/>
    <w:rPr>
      <w:lang w:val="nl-NL" w:eastAsia="nl-NL"/>
    </w:rPr>
  </w:style>
  <w:style w:type="paragraph" w:customStyle="1" w:styleId="ED44701D4F164ACD93BE91C234E68F44">
    <w:name w:val="ED44701D4F164ACD93BE91C234E68F44"/>
    <w:rsid w:val="0061697B"/>
    <w:rPr>
      <w:lang w:val="nl-NL" w:eastAsia="nl-NL"/>
    </w:rPr>
  </w:style>
  <w:style w:type="paragraph" w:customStyle="1" w:styleId="5409F1E90DB6467184A268A5B3E2A4B5">
    <w:name w:val="5409F1E90DB6467184A268A5B3E2A4B5"/>
    <w:rsid w:val="0061697B"/>
    <w:rPr>
      <w:lang w:val="nl-NL" w:eastAsia="nl-NL"/>
    </w:rPr>
  </w:style>
  <w:style w:type="paragraph" w:customStyle="1" w:styleId="DFF12406F0F14B34A843DD98D5344869">
    <w:name w:val="DFF12406F0F14B34A843DD98D5344869"/>
    <w:rsid w:val="0061697B"/>
    <w:rPr>
      <w:lang w:val="nl-NL" w:eastAsia="nl-NL"/>
    </w:rPr>
  </w:style>
  <w:style w:type="paragraph" w:customStyle="1" w:styleId="917CD65B78924FD4A5532F52D9578011">
    <w:name w:val="917CD65B78924FD4A5532F52D9578011"/>
    <w:rsid w:val="0061697B"/>
    <w:rPr>
      <w:lang w:val="nl-NL" w:eastAsia="nl-NL"/>
    </w:rPr>
  </w:style>
  <w:style w:type="paragraph" w:customStyle="1" w:styleId="DCA2D49B3C3C428F88B8BDCC63C9EFF9">
    <w:name w:val="DCA2D49B3C3C428F88B8BDCC63C9EFF9"/>
    <w:rsid w:val="0061697B"/>
    <w:rPr>
      <w:lang w:val="nl-NL" w:eastAsia="nl-NL"/>
    </w:rPr>
  </w:style>
  <w:style w:type="paragraph" w:customStyle="1" w:styleId="0C94380B53294F4A8460A7769EB765DB">
    <w:name w:val="0C94380B53294F4A8460A7769EB765DB"/>
    <w:rsid w:val="0061697B"/>
    <w:rPr>
      <w:lang w:val="nl-NL" w:eastAsia="nl-NL"/>
    </w:rPr>
  </w:style>
  <w:style w:type="paragraph" w:customStyle="1" w:styleId="6A8113E4B42948A98A62259FDBC59133">
    <w:name w:val="6A8113E4B42948A98A62259FDBC59133"/>
    <w:rsid w:val="0061697B"/>
    <w:rPr>
      <w:lang w:val="nl-NL" w:eastAsia="nl-NL"/>
    </w:rPr>
  </w:style>
  <w:style w:type="paragraph" w:customStyle="1" w:styleId="A30153602E4C45AF9D1D9A9838822477">
    <w:name w:val="A30153602E4C45AF9D1D9A9838822477"/>
    <w:rsid w:val="0061697B"/>
    <w:rPr>
      <w:lang w:val="nl-NL" w:eastAsia="nl-NL"/>
    </w:rPr>
  </w:style>
  <w:style w:type="paragraph" w:customStyle="1" w:styleId="0C9E9C65FE65473D9E984AA451B8755E">
    <w:name w:val="0C9E9C65FE65473D9E984AA451B8755E"/>
    <w:rsid w:val="0061697B"/>
    <w:rPr>
      <w:lang w:val="nl-NL" w:eastAsia="nl-NL"/>
    </w:rPr>
  </w:style>
  <w:style w:type="paragraph" w:customStyle="1" w:styleId="206B53D0FBC5420A8D9623F157690CEC">
    <w:name w:val="206B53D0FBC5420A8D9623F157690CEC"/>
    <w:rsid w:val="0061697B"/>
    <w:rPr>
      <w:lang w:val="nl-NL" w:eastAsia="nl-NL"/>
    </w:rPr>
  </w:style>
  <w:style w:type="paragraph" w:customStyle="1" w:styleId="9CA3141C23E64D0EB849FC4AC365CD49">
    <w:name w:val="9CA3141C23E64D0EB849FC4AC365CD49"/>
    <w:rsid w:val="0061697B"/>
    <w:rPr>
      <w:lang w:val="nl-NL" w:eastAsia="nl-NL"/>
    </w:rPr>
  </w:style>
  <w:style w:type="paragraph" w:customStyle="1" w:styleId="B23CD4512FF9486E9E0D35632EAA6D6B">
    <w:name w:val="B23CD4512FF9486E9E0D35632EAA6D6B"/>
    <w:rsid w:val="0061697B"/>
    <w:rPr>
      <w:lang w:val="nl-NL" w:eastAsia="nl-NL"/>
    </w:rPr>
  </w:style>
  <w:style w:type="paragraph" w:customStyle="1" w:styleId="CE8CC4595F384433B16B5129F8043DEE">
    <w:name w:val="CE8CC4595F384433B16B5129F8043DEE"/>
    <w:rsid w:val="0061697B"/>
    <w:rPr>
      <w:lang w:val="nl-NL" w:eastAsia="nl-NL"/>
    </w:rPr>
  </w:style>
  <w:style w:type="paragraph" w:customStyle="1" w:styleId="E8EFA2FAFB574267893630EFFC98B428">
    <w:name w:val="E8EFA2FAFB574267893630EFFC98B428"/>
    <w:rsid w:val="0061697B"/>
    <w:rPr>
      <w:lang w:val="nl-NL" w:eastAsia="nl-NL"/>
    </w:rPr>
  </w:style>
  <w:style w:type="paragraph" w:customStyle="1" w:styleId="D25B00BC54EF48F48813F7482D1F5D0D">
    <w:name w:val="D25B00BC54EF48F48813F7482D1F5D0D"/>
    <w:rsid w:val="0061697B"/>
    <w:rPr>
      <w:lang w:val="nl-NL" w:eastAsia="nl-NL"/>
    </w:rPr>
  </w:style>
  <w:style w:type="paragraph" w:customStyle="1" w:styleId="354AAD001B49409BABB8DF5795F74DA4">
    <w:name w:val="354AAD001B49409BABB8DF5795F74DA4"/>
    <w:rsid w:val="0061697B"/>
    <w:rPr>
      <w:lang w:val="nl-NL" w:eastAsia="nl-NL"/>
    </w:rPr>
  </w:style>
  <w:style w:type="paragraph" w:customStyle="1" w:styleId="630D1ED433AD458B901AA324AB675BD5">
    <w:name w:val="630D1ED433AD458B901AA324AB675BD5"/>
    <w:rsid w:val="0061697B"/>
    <w:rPr>
      <w:lang w:val="nl-NL" w:eastAsia="nl-NL"/>
    </w:rPr>
  </w:style>
  <w:style w:type="paragraph" w:customStyle="1" w:styleId="CE7C4DFD666D4951A95D7739D5E7DECA">
    <w:name w:val="CE7C4DFD666D4951A95D7739D5E7DECA"/>
    <w:rsid w:val="0061697B"/>
    <w:rPr>
      <w:lang w:val="nl-NL" w:eastAsia="nl-NL"/>
    </w:rPr>
  </w:style>
  <w:style w:type="paragraph" w:customStyle="1" w:styleId="E4694BA29F4D4AC48E68D57078BA856F">
    <w:name w:val="E4694BA29F4D4AC48E68D57078BA856F"/>
    <w:rsid w:val="0061697B"/>
    <w:rPr>
      <w:lang w:val="nl-NL" w:eastAsia="nl-NL"/>
    </w:rPr>
  </w:style>
  <w:style w:type="paragraph" w:customStyle="1" w:styleId="78E1F373A0654C68B0C20D9D881E62FE">
    <w:name w:val="78E1F373A0654C68B0C20D9D881E62FE"/>
    <w:rsid w:val="0061697B"/>
    <w:rPr>
      <w:lang w:val="nl-NL" w:eastAsia="nl-NL"/>
    </w:rPr>
  </w:style>
  <w:style w:type="paragraph" w:customStyle="1" w:styleId="A7B18EB96FE34F0288536C16FA901D20">
    <w:name w:val="A7B18EB96FE34F0288536C16FA901D20"/>
    <w:rsid w:val="0061697B"/>
    <w:rPr>
      <w:lang w:val="nl-NL" w:eastAsia="nl-NL"/>
    </w:rPr>
  </w:style>
  <w:style w:type="paragraph" w:customStyle="1" w:styleId="2F9D59C734FB471F9D1AF92AAF818C1E">
    <w:name w:val="2F9D59C734FB471F9D1AF92AAF818C1E"/>
    <w:rsid w:val="0061697B"/>
    <w:rPr>
      <w:lang w:val="nl-NL" w:eastAsia="nl-NL"/>
    </w:rPr>
  </w:style>
  <w:style w:type="paragraph" w:customStyle="1" w:styleId="2A2DC84ECCAD4A8B8443D757CAD23336">
    <w:name w:val="2A2DC84ECCAD4A8B8443D757CAD23336"/>
    <w:rsid w:val="0061697B"/>
    <w:rPr>
      <w:lang w:val="nl-NL" w:eastAsia="nl-NL"/>
    </w:rPr>
  </w:style>
  <w:style w:type="paragraph" w:customStyle="1" w:styleId="50522A054ABA4B94887999FC730B9F45">
    <w:name w:val="50522A054ABA4B94887999FC730B9F45"/>
    <w:rsid w:val="0061697B"/>
    <w:rPr>
      <w:lang w:val="nl-NL" w:eastAsia="nl-NL"/>
    </w:rPr>
  </w:style>
  <w:style w:type="paragraph" w:customStyle="1" w:styleId="FC3AB9C6F47B471BA60E792EB2320816">
    <w:name w:val="FC3AB9C6F47B471BA60E792EB2320816"/>
    <w:rsid w:val="0061697B"/>
    <w:rPr>
      <w:lang w:val="nl-NL" w:eastAsia="nl-NL"/>
    </w:rPr>
  </w:style>
  <w:style w:type="paragraph" w:customStyle="1" w:styleId="CD5AEC0A514C4B08945BF4ADF53D00EE">
    <w:name w:val="CD5AEC0A514C4B08945BF4ADF53D00EE"/>
    <w:rsid w:val="0061697B"/>
    <w:rPr>
      <w:lang w:val="nl-NL" w:eastAsia="nl-NL"/>
    </w:rPr>
  </w:style>
  <w:style w:type="paragraph" w:customStyle="1" w:styleId="9665611F72CA4E199DA9F134689D42B4">
    <w:name w:val="9665611F72CA4E199DA9F134689D42B4"/>
    <w:rsid w:val="0061697B"/>
    <w:rPr>
      <w:lang w:val="nl-NL" w:eastAsia="nl-NL"/>
    </w:rPr>
  </w:style>
  <w:style w:type="paragraph" w:customStyle="1" w:styleId="7D95C0F8A7994D60A56D02F91A37168A">
    <w:name w:val="7D95C0F8A7994D60A56D02F91A37168A"/>
    <w:rsid w:val="0061697B"/>
    <w:rPr>
      <w:lang w:val="nl-NL" w:eastAsia="nl-NL"/>
    </w:rPr>
  </w:style>
  <w:style w:type="paragraph" w:customStyle="1" w:styleId="8D817D76A3EE4D1DAF648D58F4E122CF">
    <w:name w:val="8D817D76A3EE4D1DAF648D58F4E122CF"/>
    <w:rsid w:val="0061697B"/>
    <w:rPr>
      <w:lang w:val="nl-NL" w:eastAsia="nl-NL"/>
    </w:rPr>
  </w:style>
  <w:style w:type="paragraph" w:customStyle="1" w:styleId="19557CDA714C473E9DE2A6842B03667A">
    <w:name w:val="19557CDA714C473E9DE2A6842B03667A"/>
    <w:rsid w:val="0061697B"/>
    <w:rPr>
      <w:lang w:val="nl-NL" w:eastAsia="nl-NL"/>
    </w:rPr>
  </w:style>
  <w:style w:type="paragraph" w:customStyle="1" w:styleId="F911F7E7807E4242B370623E09C4012B">
    <w:name w:val="F911F7E7807E4242B370623E09C4012B"/>
    <w:rsid w:val="0061697B"/>
    <w:rPr>
      <w:lang w:val="nl-NL" w:eastAsia="nl-NL"/>
    </w:rPr>
  </w:style>
  <w:style w:type="paragraph" w:customStyle="1" w:styleId="7424DC6D31FF4985853C694CE3EB6762">
    <w:name w:val="7424DC6D31FF4985853C694CE3EB6762"/>
    <w:rsid w:val="0061697B"/>
    <w:rPr>
      <w:lang w:val="nl-NL" w:eastAsia="nl-NL"/>
    </w:rPr>
  </w:style>
  <w:style w:type="paragraph" w:customStyle="1" w:styleId="7FAC1696D5224B47B481F5A5B691EB5C">
    <w:name w:val="7FAC1696D5224B47B481F5A5B691EB5C"/>
    <w:rsid w:val="0061697B"/>
    <w:rPr>
      <w:lang w:val="nl-NL" w:eastAsia="nl-NL"/>
    </w:rPr>
  </w:style>
  <w:style w:type="paragraph" w:customStyle="1" w:styleId="5B4FC80EB9A54818A3BF16134DF10F91">
    <w:name w:val="5B4FC80EB9A54818A3BF16134DF10F91"/>
    <w:rsid w:val="0061697B"/>
    <w:rPr>
      <w:lang w:val="nl-NL" w:eastAsia="nl-NL"/>
    </w:rPr>
  </w:style>
  <w:style w:type="paragraph" w:customStyle="1" w:styleId="B6A1939F90A24311B1FC281620693D87">
    <w:name w:val="B6A1939F90A24311B1FC281620693D87"/>
    <w:rsid w:val="0061697B"/>
    <w:rPr>
      <w:lang w:val="nl-NL" w:eastAsia="nl-NL"/>
    </w:rPr>
  </w:style>
  <w:style w:type="paragraph" w:customStyle="1" w:styleId="C05B88F3A2B9463FA0E2A89848549956">
    <w:name w:val="C05B88F3A2B9463FA0E2A89848549956"/>
    <w:rsid w:val="0061697B"/>
    <w:rPr>
      <w:lang w:val="nl-NL" w:eastAsia="nl-NL"/>
    </w:rPr>
  </w:style>
  <w:style w:type="paragraph" w:customStyle="1" w:styleId="488000A5C03942758BBA2EBB196E6944">
    <w:name w:val="488000A5C03942758BBA2EBB196E6944"/>
    <w:rsid w:val="0061697B"/>
    <w:rPr>
      <w:lang w:val="nl-NL" w:eastAsia="nl-NL"/>
    </w:rPr>
  </w:style>
  <w:style w:type="paragraph" w:customStyle="1" w:styleId="4E26E37F64A546E1819815DDCC8AB8DE">
    <w:name w:val="4E26E37F64A546E1819815DDCC8AB8DE"/>
    <w:rsid w:val="0061697B"/>
    <w:rPr>
      <w:lang w:val="nl-NL" w:eastAsia="nl-NL"/>
    </w:rPr>
  </w:style>
  <w:style w:type="paragraph" w:customStyle="1" w:styleId="FF8FAABCCB984EC8AF21F55073D81370">
    <w:name w:val="FF8FAABCCB984EC8AF21F55073D81370"/>
    <w:rsid w:val="0061697B"/>
    <w:rPr>
      <w:lang w:val="nl-NL" w:eastAsia="nl-NL"/>
    </w:rPr>
  </w:style>
  <w:style w:type="paragraph" w:customStyle="1" w:styleId="52B7EF3AB8BC4587B306F1E47BD75D9A">
    <w:name w:val="52B7EF3AB8BC4587B306F1E47BD75D9A"/>
    <w:rsid w:val="0061697B"/>
    <w:rPr>
      <w:lang w:val="nl-NL" w:eastAsia="nl-NL"/>
    </w:rPr>
  </w:style>
  <w:style w:type="paragraph" w:customStyle="1" w:styleId="5E9AD0B6E7AB47049C9D2BD9B4412050">
    <w:name w:val="5E9AD0B6E7AB47049C9D2BD9B4412050"/>
    <w:rsid w:val="0061697B"/>
    <w:rPr>
      <w:lang w:val="nl-NL" w:eastAsia="nl-NL"/>
    </w:rPr>
  </w:style>
  <w:style w:type="paragraph" w:customStyle="1" w:styleId="A72A34CE04EC4729BA0F01123D8C9F9C">
    <w:name w:val="A72A34CE04EC4729BA0F01123D8C9F9C"/>
    <w:rsid w:val="0061697B"/>
    <w:rPr>
      <w:lang w:val="nl-NL" w:eastAsia="nl-NL"/>
    </w:rPr>
  </w:style>
  <w:style w:type="paragraph" w:customStyle="1" w:styleId="472801261DD14A2780F8996B85AB36BB">
    <w:name w:val="472801261DD14A2780F8996B85AB36BB"/>
    <w:rsid w:val="0061697B"/>
    <w:rPr>
      <w:lang w:val="nl-NL" w:eastAsia="nl-NL"/>
    </w:rPr>
  </w:style>
  <w:style w:type="paragraph" w:customStyle="1" w:styleId="89DED78471A44E22AB437EA30171D7CB">
    <w:name w:val="89DED78471A44E22AB437EA30171D7CB"/>
    <w:rsid w:val="0061697B"/>
    <w:rPr>
      <w:lang w:val="nl-NL" w:eastAsia="nl-NL"/>
    </w:rPr>
  </w:style>
  <w:style w:type="paragraph" w:customStyle="1" w:styleId="EE0E080B8FC04DF99E793885CA8529B0">
    <w:name w:val="EE0E080B8FC04DF99E793885CA8529B0"/>
    <w:rsid w:val="0061697B"/>
    <w:rPr>
      <w:lang w:val="nl-NL" w:eastAsia="nl-NL"/>
    </w:rPr>
  </w:style>
  <w:style w:type="paragraph" w:customStyle="1" w:styleId="92A2E656461C4E03A4F239B2A5CC9557">
    <w:name w:val="92A2E656461C4E03A4F239B2A5CC9557"/>
    <w:rsid w:val="0061697B"/>
    <w:rPr>
      <w:lang w:val="nl-NL" w:eastAsia="nl-NL"/>
    </w:rPr>
  </w:style>
  <w:style w:type="paragraph" w:customStyle="1" w:styleId="FA116896D4D7483F91D66CBF4F2F663A">
    <w:name w:val="FA116896D4D7483F91D66CBF4F2F663A"/>
    <w:rsid w:val="0061697B"/>
    <w:rPr>
      <w:lang w:val="nl-NL" w:eastAsia="nl-NL"/>
    </w:rPr>
  </w:style>
  <w:style w:type="paragraph" w:customStyle="1" w:styleId="64D00F4EA88C414282494C5024D5F9C2">
    <w:name w:val="64D00F4EA88C414282494C5024D5F9C2"/>
    <w:rsid w:val="0061697B"/>
    <w:rPr>
      <w:lang w:val="nl-NL" w:eastAsia="nl-NL"/>
    </w:rPr>
  </w:style>
  <w:style w:type="paragraph" w:customStyle="1" w:styleId="FCE4EC64516446B7A794EA542FDDA933">
    <w:name w:val="FCE4EC64516446B7A794EA542FDDA933"/>
    <w:rsid w:val="0061697B"/>
    <w:rPr>
      <w:lang w:val="nl-NL" w:eastAsia="nl-NL"/>
    </w:rPr>
  </w:style>
  <w:style w:type="paragraph" w:customStyle="1" w:styleId="9D1C1FA0BB1B489A854755123168A6E8">
    <w:name w:val="9D1C1FA0BB1B489A854755123168A6E8"/>
    <w:rsid w:val="0061697B"/>
    <w:rPr>
      <w:lang w:val="nl-NL" w:eastAsia="nl-NL"/>
    </w:rPr>
  </w:style>
  <w:style w:type="paragraph" w:customStyle="1" w:styleId="BD494705BA8D477AA11AAE44E7B6685C">
    <w:name w:val="BD494705BA8D477AA11AAE44E7B6685C"/>
    <w:rsid w:val="0061697B"/>
    <w:rPr>
      <w:lang w:val="nl-NL" w:eastAsia="nl-NL"/>
    </w:rPr>
  </w:style>
  <w:style w:type="paragraph" w:customStyle="1" w:styleId="F6780B4470A041AB9025E35A699D8B3B">
    <w:name w:val="F6780B4470A041AB9025E35A699D8B3B"/>
    <w:rsid w:val="0061697B"/>
    <w:rPr>
      <w:lang w:val="nl-NL" w:eastAsia="nl-NL"/>
    </w:rPr>
  </w:style>
  <w:style w:type="paragraph" w:customStyle="1" w:styleId="C44A6A833C2D4AE58757818035D9B0B9">
    <w:name w:val="C44A6A833C2D4AE58757818035D9B0B9"/>
    <w:rsid w:val="0061697B"/>
    <w:rPr>
      <w:lang w:val="nl-NL" w:eastAsia="nl-NL"/>
    </w:rPr>
  </w:style>
  <w:style w:type="paragraph" w:customStyle="1" w:styleId="49B4AB8193DB4642BAAF3D88893BDA53">
    <w:name w:val="49B4AB8193DB4642BAAF3D88893BDA53"/>
    <w:rsid w:val="0061697B"/>
    <w:rPr>
      <w:lang w:val="nl-NL" w:eastAsia="nl-NL"/>
    </w:rPr>
  </w:style>
  <w:style w:type="paragraph" w:customStyle="1" w:styleId="C606758A90B246FE83846AB2ED38E139">
    <w:name w:val="C606758A90B246FE83846AB2ED38E139"/>
    <w:rsid w:val="0061697B"/>
    <w:rPr>
      <w:lang w:val="nl-NL" w:eastAsia="nl-NL"/>
    </w:rPr>
  </w:style>
  <w:style w:type="paragraph" w:customStyle="1" w:styleId="93E6BB24AB1C4888A221CBB462353AB8">
    <w:name w:val="93E6BB24AB1C4888A221CBB462353AB8"/>
    <w:rsid w:val="0061697B"/>
    <w:rPr>
      <w:lang w:val="nl-NL" w:eastAsia="nl-NL"/>
    </w:rPr>
  </w:style>
  <w:style w:type="paragraph" w:customStyle="1" w:styleId="AB20BCDCDA71484886D5BE051B50B3DE">
    <w:name w:val="AB20BCDCDA71484886D5BE051B50B3DE"/>
    <w:rsid w:val="0061697B"/>
    <w:rPr>
      <w:lang w:val="nl-NL" w:eastAsia="nl-NL"/>
    </w:rPr>
  </w:style>
  <w:style w:type="paragraph" w:customStyle="1" w:styleId="6A5004B76EBC496F8A300BC3DF5911DD">
    <w:name w:val="6A5004B76EBC496F8A300BC3DF5911DD"/>
    <w:rsid w:val="0061697B"/>
    <w:rPr>
      <w:lang w:val="nl-NL" w:eastAsia="nl-NL"/>
    </w:rPr>
  </w:style>
  <w:style w:type="paragraph" w:customStyle="1" w:styleId="2353E3CF10294C7B942EE66BC706E9A1">
    <w:name w:val="2353E3CF10294C7B942EE66BC706E9A1"/>
    <w:rsid w:val="0061697B"/>
    <w:rPr>
      <w:lang w:val="nl-NL" w:eastAsia="nl-NL"/>
    </w:rPr>
  </w:style>
  <w:style w:type="paragraph" w:customStyle="1" w:styleId="F45911F0A6354C2EACFA1B132E91E1CD">
    <w:name w:val="F45911F0A6354C2EACFA1B132E91E1CD"/>
    <w:rsid w:val="0061697B"/>
    <w:rPr>
      <w:lang w:val="nl-NL" w:eastAsia="nl-NL"/>
    </w:rPr>
  </w:style>
  <w:style w:type="paragraph" w:customStyle="1" w:styleId="67B00A625B4041C2825A148E855327F7">
    <w:name w:val="67B00A625B4041C2825A148E855327F7"/>
    <w:rsid w:val="0061697B"/>
    <w:rPr>
      <w:lang w:val="nl-NL" w:eastAsia="nl-NL"/>
    </w:rPr>
  </w:style>
  <w:style w:type="paragraph" w:customStyle="1" w:styleId="D31C522BA26A4F09BF3284D70A4A52DD">
    <w:name w:val="D31C522BA26A4F09BF3284D70A4A52DD"/>
    <w:rsid w:val="0061697B"/>
    <w:rPr>
      <w:lang w:val="nl-NL" w:eastAsia="nl-NL"/>
    </w:rPr>
  </w:style>
  <w:style w:type="paragraph" w:customStyle="1" w:styleId="09B5CC6D4710492BBE23EBCEB9220032">
    <w:name w:val="09B5CC6D4710492BBE23EBCEB9220032"/>
    <w:rsid w:val="0061697B"/>
    <w:rPr>
      <w:lang w:val="nl-NL" w:eastAsia="nl-NL"/>
    </w:rPr>
  </w:style>
  <w:style w:type="paragraph" w:customStyle="1" w:styleId="2A824537A6C1436E985E15BFB3420D15">
    <w:name w:val="2A824537A6C1436E985E15BFB3420D15"/>
    <w:rsid w:val="0061697B"/>
    <w:rPr>
      <w:lang w:val="nl-NL" w:eastAsia="nl-NL"/>
    </w:rPr>
  </w:style>
  <w:style w:type="paragraph" w:customStyle="1" w:styleId="414DDC5848494914B0D65376E6B99EA7">
    <w:name w:val="414DDC5848494914B0D65376E6B99EA7"/>
    <w:rsid w:val="0061697B"/>
    <w:rPr>
      <w:lang w:val="nl-NL" w:eastAsia="nl-NL"/>
    </w:rPr>
  </w:style>
  <w:style w:type="paragraph" w:customStyle="1" w:styleId="E91F42B5E25A4300A39018C674996BC3">
    <w:name w:val="E91F42B5E25A4300A39018C674996BC3"/>
    <w:rsid w:val="0061697B"/>
    <w:rPr>
      <w:lang w:val="nl-NL" w:eastAsia="nl-NL"/>
    </w:rPr>
  </w:style>
  <w:style w:type="paragraph" w:customStyle="1" w:styleId="793B43A8D33C44A785FCC66682014D1D">
    <w:name w:val="793B43A8D33C44A785FCC66682014D1D"/>
    <w:rsid w:val="0061697B"/>
    <w:rPr>
      <w:lang w:val="nl-NL" w:eastAsia="nl-NL"/>
    </w:rPr>
  </w:style>
  <w:style w:type="paragraph" w:customStyle="1" w:styleId="C58DF6DEBAD54E229B9D3F4B922DA511">
    <w:name w:val="C58DF6DEBAD54E229B9D3F4B922DA511"/>
    <w:rsid w:val="0061697B"/>
    <w:rPr>
      <w:lang w:val="nl-NL" w:eastAsia="nl-NL"/>
    </w:rPr>
  </w:style>
  <w:style w:type="paragraph" w:customStyle="1" w:styleId="F78941C1DE9040D294B712D3F7170F79">
    <w:name w:val="F78941C1DE9040D294B712D3F7170F79"/>
    <w:rsid w:val="0061697B"/>
    <w:rPr>
      <w:lang w:val="nl-NL" w:eastAsia="nl-NL"/>
    </w:rPr>
  </w:style>
  <w:style w:type="paragraph" w:customStyle="1" w:styleId="337CB4F3F118465D8EF1D73C58EF4667">
    <w:name w:val="337CB4F3F118465D8EF1D73C58EF4667"/>
    <w:rsid w:val="0061697B"/>
    <w:rPr>
      <w:lang w:val="nl-NL" w:eastAsia="nl-NL"/>
    </w:rPr>
  </w:style>
  <w:style w:type="paragraph" w:customStyle="1" w:styleId="7E9980DA4A444DF399CDAFE68443383F">
    <w:name w:val="7E9980DA4A444DF399CDAFE68443383F"/>
    <w:rsid w:val="0061697B"/>
    <w:rPr>
      <w:lang w:val="nl-NL" w:eastAsia="nl-NL"/>
    </w:rPr>
  </w:style>
  <w:style w:type="paragraph" w:customStyle="1" w:styleId="A3D8F450E33F4079AEF47CD98C8D71FA">
    <w:name w:val="A3D8F450E33F4079AEF47CD98C8D71FA"/>
    <w:rsid w:val="0061697B"/>
    <w:rPr>
      <w:lang w:val="nl-NL" w:eastAsia="nl-NL"/>
    </w:rPr>
  </w:style>
  <w:style w:type="paragraph" w:customStyle="1" w:styleId="12E1289664CF4D4CAAE2ABE41C6127DD">
    <w:name w:val="12E1289664CF4D4CAAE2ABE41C6127DD"/>
    <w:rsid w:val="0061697B"/>
    <w:rPr>
      <w:lang w:val="nl-NL" w:eastAsia="nl-NL"/>
    </w:rPr>
  </w:style>
  <w:style w:type="paragraph" w:customStyle="1" w:styleId="63B7F6DE209E456C88AF269F5C8FEE28">
    <w:name w:val="63B7F6DE209E456C88AF269F5C8FEE28"/>
    <w:rsid w:val="0061697B"/>
    <w:rPr>
      <w:lang w:val="nl-NL" w:eastAsia="nl-NL"/>
    </w:rPr>
  </w:style>
  <w:style w:type="paragraph" w:customStyle="1" w:styleId="1EAEAA10A2274E138A9E87923EECCFB6">
    <w:name w:val="1EAEAA10A2274E138A9E87923EECCFB6"/>
    <w:rsid w:val="0061697B"/>
    <w:rPr>
      <w:lang w:val="nl-NL" w:eastAsia="nl-NL"/>
    </w:rPr>
  </w:style>
  <w:style w:type="paragraph" w:customStyle="1" w:styleId="16885B3F598D48138092E6414FC63DDB">
    <w:name w:val="16885B3F598D48138092E6414FC63DDB"/>
    <w:rsid w:val="0061697B"/>
    <w:rPr>
      <w:lang w:val="nl-NL" w:eastAsia="nl-NL"/>
    </w:rPr>
  </w:style>
  <w:style w:type="paragraph" w:customStyle="1" w:styleId="5D85E149B43E4A22B67CBB21241CACC0">
    <w:name w:val="5D85E149B43E4A22B67CBB21241CACC0"/>
    <w:rsid w:val="0061697B"/>
    <w:rPr>
      <w:lang w:val="nl-NL" w:eastAsia="nl-NL"/>
    </w:rPr>
  </w:style>
  <w:style w:type="paragraph" w:customStyle="1" w:styleId="7B51A8AE375242F18822A869EBBE6A5C">
    <w:name w:val="7B51A8AE375242F18822A869EBBE6A5C"/>
    <w:rsid w:val="0061697B"/>
    <w:rPr>
      <w:lang w:val="nl-NL" w:eastAsia="nl-NL"/>
    </w:rPr>
  </w:style>
  <w:style w:type="paragraph" w:customStyle="1" w:styleId="1E777A1384BF4B42A7D91728A2E386D2">
    <w:name w:val="1E777A1384BF4B42A7D91728A2E386D2"/>
    <w:rsid w:val="0061697B"/>
    <w:rPr>
      <w:lang w:val="nl-NL" w:eastAsia="nl-NL"/>
    </w:rPr>
  </w:style>
  <w:style w:type="paragraph" w:customStyle="1" w:styleId="8C8FF9E68FF248DABE69BD5DA8640909">
    <w:name w:val="8C8FF9E68FF248DABE69BD5DA8640909"/>
    <w:rsid w:val="0061697B"/>
    <w:rPr>
      <w:lang w:val="nl-NL" w:eastAsia="nl-NL"/>
    </w:rPr>
  </w:style>
  <w:style w:type="paragraph" w:customStyle="1" w:styleId="92A00833321D4EC99AFBA7E2D76AACB2">
    <w:name w:val="92A00833321D4EC99AFBA7E2D76AACB2"/>
    <w:rsid w:val="0061697B"/>
    <w:rPr>
      <w:lang w:val="nl-NL" w:eastAsia="nl-NL"/>
    </w:rPr>
  </w:style>
  <w:style w:type="paragraph" w:customStyle="1" w:styleId="D5235E782E1941499DD90936B4463B85">
    <w:name w:val="D5235E782E1941499DD90936B4463B85"/>
    <w:rsid w:val="0061697B"/>
    <w:rPr>
      <w:lang w:val="nl-NL" w:eastAsia="nl-NL"/>
    </w:rPr>
  </w:style>
  <w:style w:type="paragraph" w:customStyle="1" w:styleId="25233437B8DB491086084A4E139B4AC6">
    <w:name w:val="25233437B8DB491086084A4E139B4AC6"/>
    <w:rsid w:val="0061697B"/>
    <w:rPr>
      <w:lang w:val="nl-NL" w:eastAsia="nl-NL"/>
    </w:rPr>
  </w:style>
  <w:style w:type="paragraph" w:customStyle="1" w:styleId="2A6FF3ED18E84201BFB4B8F67F3E533F">
    <w:name w:val="2A6FF3ED18E84201BFB4B8F67F3E533F"/>
    <w:rsid w:val="0061697B"/>
    <w:rPr>
      <w:lang w:val="nl-NL" w:eastAsia="nl-NL"/>
    </w:rPr>
  </w:style>
  <w:style w:type="paragraph" w:customStyle="1" w:styleId="AB56FFA27C4442DE8E9879FC6B7263DD">
    <w:name w:val="AB56FFA27C4442DE8E9879FC6B7263DD"/>
    <w:rsid w:val="0061697B"/>
    <w:rPr>
      <w:lang w:val="nl-NL" w:eastAsia="nl-NL"/>
    </w:rPr>
  </w:style>
  <w:style w:type="paragraph" w:customStyle="1" w:styleId="2E6316E8D7024BEF8E5C75F09017571D">
    <w:name w:val="2E6316E8D7024BEF8E5C75F09017571D"/>
    <w:rsid w:val="0061697B"/>
    <w:rPr>
      <w:lang w:val="nl-NL" w:eastAsia="nl-NL"/>
    </w:rPr>
  </w:style>
  <w:style w:type="paragraph" w:customStyle="1" w:styleId="B874D52A48454C8782C525B22D22AA25">
    <w:name w:val="B874D52A48454C8782C525B22D22AA25"/>
    <w:rsid w:val="0061697B"/>
    <w:rPr>
      <w:lang w:val="nl-NL" w:eastAsia="nl-NL"/>
    </w:rPr>
  </w:style>
  <w:style w:type="paragraph" w:customStyle="1" w:styleId="1F10AAAEE7554CD0933D65A816DF4C83">
    <w:name w:val="1F10AAAEE7554CD0933D65A816DF4C83"/>
    <w:rsid w:val="0061697B"/>
    <w:rPr>
      <w:lang w:val="nl-NL" w:eastAsia="nl-NL"/>
    </w:rPr>
  </w:style>
  <w:style w:type="paragraph" w:customStyle="1" w:styleId="10A1666C485646D6A32A7DE008C09D1E">
    <w:name w:val="10A1666C485646D6A32A7DE008C09D1E"/>
    <w:rsid w:val="0061697B"/>
    <w:rPr>
      <w:lang w:val="nl-NL" w:eastAsia="nl-NL"/>
    </w:rPr>
  </w:style>
  <w:style w:type="paragraph" w:customStyle="1" w:styleId="7C4865CAE6C14241B701DA4D93CEEBF7">
    <w:name w:val="7C4865CAE6C14241B701DA4D93CEEBF7"/>
    <w:rsid w:val="0061697B"/>
    <w:rPr>
      <w:lang w:val="nl-NL" w:eastAsia="nl-NL"/>
    </w:rPr>
  </w:style>
  <w:style w:type="paragraph" w:customStyle="1" w:styleId="51C3A0A8AB7C42B9AF113DB304899D5E">
    <w:name w:val="51C3A0A8AB7C42B9AF113DB304899D5E"/>
    <w:rsid w:val="0061697B"/>
    <w:rPr>
      <w:lang w:val="nl-NL" w:eastAsia="nl-NL"/>
    </w:rPr>
  </w:style>
  <w:style w:type="paragraph" w:customStyle="1" w:styleId="1AF4D295E1F74E9F9C22FE02DB3D5725">
    <w:name w:val="1AF4D295E1F74E9F9C22FE02DB3D5725"/>
    <w:rsid w:val="0061697B"/>
    <w:rPr>
      <w:lang w:val="nl-NL" w:eastAsia="nl-NL"/>
    </w:rPr>
  </w:style>
  <w:style w:type="paragraph" w:customStyle="1" w:styleId="E20435C00FB1485D8812AD8C0FB65C2E">
    <w:name w:val="E20435C00FB1485D8812AD8C0FB65C2E"/>
    <w:rsid w:val="0061697B"/>
    <w:rPr>
      <w:lang w:val="nl-NL" w:eastAsia="nl-NL"/>
    </w:rPr>
  </w:style>
  <w:style w:type="paragraph" w:customStyle="1" w:styleId="BD7F1509BC4443FCAE2BDBE6A335BED4">
    <w:name w:val="BD7F1509BC4443FCAE2BDBE6A335BED4"/>
    <w:rsid w:val="0061697B"/>
    <w:rPr>
      <w:lang w:val="nl-NL" w:eastAsia="nl-NL"/>
    </w:rPr>
  </w:style>
  <w:style w:type="paragraph" w:customStyle="1" w:styleId="4FFC53CCE828420DBF63B9E41D2B67F6">
    <w:name w:val="4FFC53CCE828420DBF63B9E41D2B67F6"/>
    <w:rsid w:val="0061697B"/>
    <w:rPr>
      <w:lang w:val="nl-NL" w:eastAsia="nl-NL"/>
    </w:rPr>
  </w:style>
  <w:style w:type="paragraph" w:customStyle="1" w:styleId="4D061FAD31564979B582AB235759C201">
    <w:name w:val="4D061FAD31564979B582AB235759C201"/>
    <w:rsid w:val="0061697B"/>
    <w:rPr>
      <w:lang w:val="nl-NL" w:eastAsia="nl-NL"/>
    </w:rPr>
  </w:style>
  <w:style w:type="paragraph" w:customStyle="1" w:styleId="7850DEDE24604FADB77B65A39B1489B1">
    <w:name w:val="7850DEDE24604FADB77B65A39B1489B1"/>
    <w:rsid w:val="0061697B"/>
    <w:rPr>
      <w:lang w:val="nl-NL" w:eastAsia="nl-NL"/>
    </w:rPr>
  </w:style>
  <w:style w:type="paragraph" w:customStyle="1" w:styleId="D198F7C18BD64229949A8FF8858BAC96">
    <w:name w:val="D198F7C18BD64229949A8FF8858BAC96"/>
    <w:rsid w:val="0061697B"/>
    <w:rPr>
      <w:lang w:val="nl-NL" w:eastAsia="nl-NL"/>
    </w:rPr>
  </w:style>
  <w:style w:type="paragraph" w:customStyle="1" w:styleId="2C2E0703452C4C6E89E9AEC0A3463541">
    <w:name w:val="2C2E0703452C4C6E89E9AEC0A3463541"/>
    <w:rsid w:val="0061697B"/>
    <w:rPr>
      <w:lang w:val="nl-NL" w:eastAsia="nl-NL"/>
    </w:rPr>
  </w:style>
  <w:style w:type="paragraph" w:customStyle="1" w:styleId="BDFF7EE5CE764D7494998FC7956A1DAF">
    <w:name w:val="BDFF7EE5CE764D7494998FC7956A1DAF"/>
    <w:rsid w:val="0061697B"/>
    <w:rPr>
      <w:lang w:val="nl-NL" w:eastAsia="nl-NL"/>
    </w:rPr>
  </w:style>
  <w:style w:type="paragraph" w:customStyle="1" w:styleId="920E00E39A74421D92B9EC0C73084AEC">
    <w:name w:val="920E00E39A74421D92B9EC0C73084AEC"/>
    <w:rsid w:val="0061697B"/>
    <w:rPr>
      <w:lang w:val="nl-NL" w:eastAsia="nl-NL"/>
    </w:rPr>
  </w:style>
  <w:style w:type="paragraph" w:customStyle="1" w:styleId="FD6B04293E2E4AB2800D2B9D2226F513">
    <w:name w:val="FD6B04293E2E4AB2800D2B9D2226F513"/>
    <w:rsid w:val="0061697B"/>
    <w:rPr>
      <w:lang w:val="nl-NL" w:eastAsia="nl-NL"/>
    </w:rPr>
  </w:style>
  <w:style w:type="paragraph" w:customStyle="1" w:styleId="E99847C2365347809E3C5BA008103866">
    <w:name w:val="E99847C2365347809E3C5BA008103866"/>
    <w:rsid w:val="0061697B"/>
    <w:rPr>
      <w:lang w:val="nl-NL" w:eastAsia="nl-NL"/>
    </w:rPr>
  </w:style>
  <w:style w:type="paragraph" w:customStyle="1" w:styleId="D964484031334FF4BF6D40FB64EE4CDD">
    <w:name w:val="D964484031334FF4BF6D40FB64EE4CDD"/>
    <w:rsid w:val="0061697B"/>
    <w:rPr>
      <w:lang w:val="nl-NL" w:eastAsia="nl-NL"/>
    </w:rPr>
  </w:style>
  <w:style w:type="paragraph" w:customStyle="1" w:styleId="0FCB3C23E79B493A8DECA6B099315B08">
    <w:name w:val="0FCB3C23E79B493A8DECA6B099315B08"/>
    <w:rsid w:val="0061697B"/>
    <w:rPr>
      <w:lang w:val="nl-NL" w:eastAsia="nl-NL"/>
    </w:rPr>
  </w:style>
  <w:style w:type="paragraph" w:customStyle="1" w:styleId="42B41DEE53B4459D85EEB4405D784CF9">
    <w:name w:val="42B41DEE53B4459D85EEB4405D784CF9"/>
    <w:rsid w:val="0061697B"/>
    <w:rPr>
      <w:lang w:val="nl-NL" w:eastAsia="nl-NL"/>
    </w:rPr>
  </w:style>
  <w:style w:type="paragraph" w:customStyle="1" w:styleId="F335B93EE2384E408967A2A830831BC8">
    <w:name w:val="F335B93EE2384E408967A2A830831BC8"/>
    <w:rsid w:val="0061697B"/>
    <w:rPr>
      <w:lang w:val="nl-NL" w:eastAsia="nl-NL"/>
    </w:rPr>
  </w:style>
  <w:style w:type="paragraph" w:customStyle="1" w:styleId="AC656D1038054EAAA1D51AA0F1E91019">
    <w:name w:val="AC656D1038054EAAA1D51AA0F1E91019"/>
    <w:rsid w:val="0061697B"/>
    <w:rPr>
      <w:lang w:val="nl-NL" w:eastAsia="nl-NL"/>
    </w:rPr>
  </w:style>
  <w:style w:type="paragraph" w:customStyle="1" w:styleId="8176A47AFD64427A8B762562BABD3693">
    <w:name w:val="8176A47AFD64427A8B762562BABD3693"/>
    <w:rsid w:val="0061697B"/>
    <w:rPr>
      <w:lang w:val="nl-NL" w:eastAsia="nl-NL"/>
    </w:rPr>
  </w:style>
  <w:style w:type="paragraph" w:customStyle="1" w:styleId="A194F281516B4080923C883CBCA3EF00">
    <w:name w:val="A194F281516B4080923C883CBCA3EF00"/>
    <w:rsid w:val="0061697B"/>
    <w:rPr>
      <w:lang w:val="nl-NL" w:eastAsia="nl-NL"/>
    </w:rPr>
  </w:style>
  <w:style w:type="paragraph" w:customStyle="1" w:styleId="355A78ED1F364C78AB3D93AD3D358105">
    <w:name w:val="355A78ED1F364C78AB3D93AD3D358105"/>
    <w:rsid w:val="0061697B"/>
    <w:rPr>
      <w:lang w:val="nl-NL" w:eastAsia="nl-NL"/>
    </w:rPr>
  </w:style>
  <w:style w:type="paragraph" w:customStyle="1" w:styleId="D5DB38C55A4C400EA8F288943ABF0D91">
    <w:name w:val="D5DB38C55A4C400EA8F288943ABF0D91"/>
    <w:rsid w:val="0061697B"/>
    <w:rPr>
      <w:lang w:val="nl-NL" w:eastAsia="nl-NL"/>
    </w:rPr>
  </w:style>
  <w:style w:type="paragraph" w:customStyle="1" w:styleId="667CBD842D92484F95A2F8078A9C1BF2">
    <w:name w:val="667CBD842D92484F95A2F8078A9C1BF2"/>
    <w:rsid w:val="0061697B"/>
    <w:rPr>
      <w:lang w:val="nl-NL" w:eastAsia="nl-NL"/>
    </w:rPr>
  </w:style>
  <w:style w:type="paragraph" w:customStyle="1" w:styleId="CA86C31900C9450A94DAF8834BAAB364">
    <w:name w:val="CA86C31900C9450A94DAF8834BAAB364"/>
    <w:rsid w:val="0061697B"/>
    <w:rPr>
      <w:lang w:val="nl-NL" w:eastAsia="nl-NL"/>
    </w:rPr>
  </w:style>
  <w:style w:type="paragraph" w:customStyle="1" w:styleId="07B6B827D06E45EE8F975D76791A54A0">
    <w:name w:val="07B6B827D06E45EE8F975D76791A54A0"/>
    <w:rsid w:val="0061697B"/>
    <w:rPr>
      <w:lang w:val="nl-NL" w:eastAsia="nl-NL"/>
    </w:rPr>
  </w:style>
  <w:style w:type="paragraph" w:customStyle="1" w:styleId="2FF18177DCF0458BB9CA37668C7CD0A1">
    <w:name w:val="2FF18177DCF0458BB9CA37668C7CD0A1"/>
    <w:rsid w:val="0061697B"/>
    <w:rPr>
      <w:lang w:val="nl-NL" w:eastAsia="nl-NL"/>
    </w:rPr>
  </w:style>
  <w:style w:type="paragraph" w:customStyle="1" w:styleId="3946494B44E5474C88431258AC0E165A">
    <w:name w:val="3946494B44E5474C88431258AC0E165A"/>
    <w:rsid w:val="0061697B"/>
    <w:rPr>
      <w:lang w:val="nl-NL" w:eastAsia="nl-NL"/>
    </w:rPr>
  </w:style>
  <w:style w:type="paragraph" w:customStyle="1" w:styleId="DA4AD3A52B4D4306810288F58677AEAB">
    <w:name w:val="DA4AD3A52B4D4306810288F58677AEAB"/>
    <w:rsid w:val="0061697B"/>
    <w:rPr>
      <w:lang w:val="nl-NL" w:eastAsia="nl-NL"/>
    </w:rPr>
  </w:style>
  <w:style w:type="paragraph" w:customStyle="1" w:styleId="94E921F5DF234B26923C338595395BF8">
    <w:name w:val="94E921F5DF234B26923C338595395BF8"/>
    <w:rsid w:val="0061697B"/>
    <w:rPr>
      <w:lang w:val="nl-NL" w:eastAsia="nl-NL"/>
    </w:rPr>
  </w:style>
  <w:style w:type="paragraph" w:customStyle="1" w:styleId="E7BE071DF09F4FF494ADDEB046B73FA7">
    <w:name w:val="E7BE071DF09F4FF494ADDEB046B73FA7"/>
    <w:rsid w:val="0061697B"/>
    <w:rPr>
      <w:lang w:val="nl-NL" w:eastAsia="nl-NL"/>
    </w:rPr>
  </w:style>
  <w:style w:type="paragraph" w:customStyle="1" w:styleId="2BF1F4654A6A426AB02C9ABFCBD65CF5">
    <w:name w:val="2BF1F4654A6A426AB02C9ABFCBD65CF5"/>
    <w:rsid w:val="0061697B"/>
    <w:rPr>
      <w:lang w:val="nl-NL" w:eastAsia="nl-NL"/>
    </w:rPr>
  </w:style>
  <w:style w:type="paragraph" w:customStyle="1" w:styleId="D78778A9F5EE4E9DAE36931F0E7966F0">
    <w:name w:val="D78778A9F5EE4E9DAE36931F0E7966F0"/>
    <w:rsid w:val="0061697B"/>
    <w:rPr>
      <w:lang w:val="nl-NL" w:eastAsia="nl-NL"/>
    </w:rPr>
  </w:style>
  <w:style w:type="paragraph" w:customStyle="1" w:styleId="929350C4EF6E4FDBA676A9DC522B9CF3">
    <w:name w:val="929350C4EF6E4FDBA676A9DC522B9CF3"/>
    <w:rsid w:val="0061697B"/>
    <w:rPr>
      <w:lang w:val="nl-NL" w:eastAsia="nl-NL"/>
    </w:rPr>
  </w:style>
  <w:style w:type="paragraph" w:customStyle="1" w:styleId="104B141EC4224D6D8BA810A2584BCF68">
    <w:name w:val="104B141EC4224D6D8BA810A2584BCF68"/>
    <w:rsid w:val="0061697B"/>
    <w:rPr>
      <w:lang w:val="nl-NL" w:eastAsia="nl-NL"/>
    </w:rPr>
  </w:style>
  <w:style w:type="paragraph" w:customStyle="1" w:styleId="F7C5305F37E643A39A3E805F4C841258">
    <w:name w:val="F7C5305F37E643A39A3E805F4C841258"/>
    <w:rsid w:val="0061697B"/>
    <w:rPr>
      <w:lang w:val="nl-NL" w:eastAsia="nl-NL"/>
    </w:rPr>
  </w:style>
  <w:style w:type="paragraph" w:customStyle="1" w:styleId="6D19930961734C33A80AE5B614FF5495">
    <w:name w:val="6D19930961734C33A80AE5B614FF5495"/>
    <w:rsid w:val="0061697B"/>
    <w:rPr>
      <w:lang w:val="nl-NL" w:eastAsia="nl-NL"/>
    </w:rPr>
  </w:style>
  <w:style w:type="paragraph" w:customStyle="1" w:styleId="9FE83D3E15694BF4836B4F33454205D2">
    <w:name w:val="9FE83D3E15694BF4836B4F33454205D2"/>
    <w:rsid w:val="0061697B"/>
    <w:rPr>
      <w:lang w:val="nl-NL" w:eastAsia="nl-NL"/>
    </w:rPr>
  </w:style>
  <w:style w:type="paragraph" w:customStyle="1" w:styleId="96E592FB73F143568C3A29CC98F1B430">
    <w:name w:val="96E592FB73F143568C3A29CC98F1B430"/>
    <w:rsid w:val="0061697B"/>
    <w:rPr>
      <w:lang w:val="nl-NL" w:eastAsia="nl-NL"/>
    </w:rPr>
  </w:style>
  <w:style w:type="paragraph" w:customStyle="1" w:styleId="78E22FF9CC3F42398A8A86DA1FA36773">
    <w:name w:val="78E22FF9CC3F42398A8A86DA1FA36773"/>
    <w:rsid w:val="0061697B"/>
    <w:rPr>
      <w:lang w:val="nl-NL" w:eastAsia="nl-NL"/>
    </w:rPr>
  </w:style>
  <w:style w:type="paragraph" w:customStyle="1" w:styleId="D1FE2EB586BE4A5AB4DB9226C567FAF1">
    <w:name w:val="D1FE2EB586BE4A5AB4DB9226C567FAF1"/>
    <w:rsid w:val="0061697B"/>
    <w:rPr>
      <w:lang w:val="nl-NL" w:eastAsia="nl-NL"/>
    </w:rPr>
  </w:style>
  <w:style w:type="paragraph" w:customStyle="1" w:styleId="511F00E120214CD5A4F3AB62F47A2599">
    <w:name w:val="511F00E120214CD5A4F3AB62F47A2599"/>
    <w:rsid w:val="0061697B"/>
    <w:rPr>
      <w:lang w:val="nl-NL" w:eastAsia="nl-NL"/>
    </w:rPr>
  </w:style>
  <w:style w:type="paragraph" w:customStyle="1" w:styleId="779AE650A36D42B59A1DDBEB62388CE3">
    <w:name w:val="779AE650A36D42B59A1DDBEB62388CE3"/>
    <w:rsid w:val="0061697B"/>
    <w:rPr>
      <w:lang w:val="nl-NL" w:eastAsia="nl-NL"/>
    </w:rPr>
  </w:style>
  <w:style w:type="paragraph" w:customStyle="1" w:styleId="3D5DD185C3DA4D408937473CA7D3107C">
    <w:name w:val="3D5DD185C3DA4D408937473CA7D3107C"/>
    <w:rsid w:val="0061697B"/>
    <w:rPr>
      <w:lang w:val="nl-NL" w:eastAsia="nl-NL"/>
    </w:rPr>
  </w:style>
  <w:style w:type="paragraph" w:customStyle="1" w:styleId="281B522B363F4873B556A77DBF30D713">
    <w:name w:val="281B522B363F4873B556A77DBF30D713"/>
    <w:rsid w:val="0061697B"/>
    <w:rPr>
      <w:lang w:val="nl-NL" w:eastAsia="nl-NL"/>
    </w:rPr>
  </w:style>
  <w:style w:type="paragraph" w:customStyle="1" w:styleId="CB6B619D13784D17BA350116B62DA404">
    <w:name w:val="CB6B619D13784D17BA350116B62DA404"/>
    <w:rsid w:val="0061697B"/>
    <w:rPr>
      <w:lang w:val="nl-NL" w:eastAsia="nl-NL"/>
    </w:rPr>
  </w:style>
  <w:style w:type="paragraph" w:customStyle="1" w:styleId="86F913370A0B4332A07F4C14BBC4BF1F">
    <w:name w:val="86F913370A0B4332A07F4C14BBC4BF1F"/>
    <w:rsid w:val="0061697B"/>
    <w:rPr>
      <w:lang w:val="nl-NL" w:eastAsia="nl-NL"/>
    </w:rPr>
  </w:style>
  <w:style w:type="paragraph" w:customStyle="1" w:styleId="FA0985EB39F8421C9B05245E105167E6">
    <w:name w:val="FA0985EB39F8421C9B05245E105167E6"/>
    <w:rsid w:val="0061697B"/>
    <w:rPr>
      <w:lang w:val="nl-NL" w:eastAsia="nl-NL"/>
    </w:rPr>
  </w:style>
  <w:style w:type="paragraph" w:customStyle="1" w:styleId="99AD6343837F4D6FAC73113F7B6C4448">
    <w:name w:val="99AD6343837F4D6FAC73113F7B6C4448"/>
    <w:rsid w:val="0061697B"/>
    <w:rPr>
      <w:lang w:val="nl-NL" w:eastAsia="nl-NL"/>
    </w:rPr>
  </w:style>
  <w:style w:type="paragraph" w:customStyle="1" w:styleId="B444B2EA56404D1792088FCB97AA30C8">
    <w:name w:val="B444B2EA56404D1792088FCB97AA30C8"/>
    <w:rsid w:val="0061697B"/>
    <w:rPr>
      <w:lang w:val="nl-NL" w:eastAsia="nl-NL"/>
    </w:rPr>
  </w:style>
  <w:style w:type="paragraph" w:customStyle="1" w:styleId="286E9A1B88604C6FBB916A19B7FEC3BD">
    <w:name w:val="286E9A1B88604C6FBB916A19B7FEC3BD"/>
    <w:rsid w:val="0061697B"/>
    <w:rPr>
      <w:lang w:val="nl-NL" w:eastAsia="nl-NL"/>
    </w:rPr>
  </w:style>
  <w:style w:type="paragraph" w:customStyle="1" w:styleId="F53100157A4E42E4AF3B42C4CE7BB56E">
    <w:name w:val="F53100157A4E42E4AF3B42C4CE7BB56E"/>
    <w:rsid w:val="0061697B"/>
    <w:rPr>
      <w:lang w:val="nl-NL" w:eastAsia="nl-NL"/>
    </w:rPr>
  </w:style>
  <w:style w:type="paragraph" w:customStyle="1" w:styleId="97F6A415729F4D1093AFFF2690AA7DC3">
    <w:name w:val="97F6A415729F4D1093AFFF2690AA7DC3"/>
    <w:rsid w:val="0061697B"/>
    <w:rPr>
      <w:lang w:val="nl-NL" w:eastAsia="nl-NL"/>
    </w:rPr>
  </w:style>
  <w:style w:type="paragraph" w:customStyle="1" w:styleId="1F148B20887C4FD6ACC521F5DAE0AFA9">
    <w:name w:val="1F148B20887C4FD6ACC521F5DAE0AFA9"/>
    <w:rsid w:val="0061697B"/>
    <w:rPr>
      <w:lang w:val="nl-NL" w:eastAsia="nl-NL"/>
    </w:rPr>
  </w:style>
  <w:style w:type="paragraph" w:customStyle="1" w:styleId="7F939189B18D4D23804423575F097D0C">
    <w:name w:val="7F939189B18D4D23804423575F097D0C"/>
    <w:rsid w:val="0061697B"/>
    <w:rPr>
      <w:lang w:val="nl-NL" w:eastAsia="nl-NL"/>
    </w:rPr>
  </w:style>
  <w:style w:type="paragraph" w:customStyle="1" w:styleId="8E414689B8874B5585DAEB565C08ADFA">
    <w:name w:val="8E414689B8874B5585DAEB565C08ADFA"/>
    <w:rsid w:val="0061697B"/>
    <w:rPr>
      <w:lang w:val="nl-NL" w:eastAsia="nl-NL"/>
    </w:rPr>
  </w:style>
  <w:style w:type="paragraph" w:customStyle="1" w:styleId="F4CEF6871CBC4285A0CABB093E690B55">
    <w:name w:val="F4CEF6871CBC4285A0CABB093E690B55"/>
    <w:rsid w:val="0061697B"/>
    <w:rPr>
      <w:lang w:val="nl-NL" w:eastAsia="nl-NL"/>
    </w:rPr>
  </w:style>
  <w:style w:type="paragraph" w:customStyle="1" w:styleId="29E9656BA5A6466C91EAC4FA98BAB5FB">
    <w:name w:val="29E9656BA5A6466C91EAC4FA98BAB5FB"/>
    <w:rsid w:val="0061697B"/>
    <w:rPr>
      <w:lang w:val="nl-NL" w:eastAsia="nl-NL"/>
    </w:rPr>
  </w:style>
  <w:style w:type="paragraph" w:customStyle="1" w:styleId="987B4846FB4144D6BB0295F912410443">
    <w:name w:val="987B4846FB4144D6BB0295F912410443"/>
    <w:rsid w:val="0061697B"/>
    <w:rPr>
      <w:lang w:val="nl-NL" w:eastAsia="nl-NL"/>
    </w:rPr>
  </w:style>
  <w:style w:type="paragraph" w:customStyle="1" w:styleId="67B5834EC2FE474AAF013BF46F8D445B">
    <w:name w:val="67B5834EC2FE474AAF013BF46F8D445B"/>
    <w:rsid w:val="0061697B"/>
    <w:rPr>
      <w:lang w:val="nl-NL" w:eastAsia="nl-NL"/>
    </w:rPr>
  </w:style>
  <w:style w:type="paragraph" w:customStyle="1" w:styleId="40A55FD41E21480586B1D6A26ECFE2F8">
    <w:name w:val="40A55FD41E21480586B1D6A26ECFE2F8"/>
    <w:rsid w:val="0061697B"/>
    <w:rPr>
      <w:lang w:val="nl-NL" w:eastAsia="nl-NL"/>
    </w:rPr>
  </w:style>
  <w:style w:type="paragraph" w:customStyle="1" w:styleId="14D1E5823E514317BFD2FE9DC3FAE581">
    <w:name w:val="14D1E5823E514317BFD2FE9DC3FAE581"/>
    <w:rsid w:val="0061697B"/>
    <w:rPr>
      <w:lang w:val="nl-NL" w:eastAsia="nl-NL"/>
    </w:rPr>
  </w:style>
  <w:style w:type="paragraph" w:customStyle="1" w:styleId="9298568019E34640B7D6AE2409CE3D0B">
    <w:name w:val="9298568019E34640B7D6AE2409CE3D0B"/>
    <w:rsid w:val="0061697B"/>
    <w:rPr>
      <w:lang w:val="nl-NL" w:eastAsia="nl-NL"/>
    </w:rPr>
  </w:style>
  <w:style w:type="paragraph" w:customStyle="1" w:styleId="1D5E8A245C16424E834C27D288C0FA00">
    <w:name w:val="1D5E8A245C16424E834C27D288C0FA00"/>
    <w:rsid w:val="0061697B"/>
    <w:rPr>
      <w:lang w:val="nl-NL" w:eastAsia="nl-NL"/>
    </w:rPr>
  </w:style>
  <w:style w:type="paragraph" w:customStyle="1" w:styleId="453991E3C8FC41EDBEFF18922ED4A0B2">
    <w:name w:val="453991E3C8FC41EDBEFF18922ED4A0B2"/>
    <w:rsid w:val="0061697B"/>
    <w:rPr>
      <w:lang w:val="nl-NL" w:eastAsia="nl-NL"/>
    </w:rPr>
  </w:style>
  <w:style w:type="paragraph" w:customStyle="1" w:styleId="EC1F6D3E3817457C9E1564A052434B33">
    <w:name w:val="EC1F6D3E3817457C9E1564A052434B33"/>
    <w:rsid w:val="0061697B"/>
    <w:rPr>
      <w:lang w:val="nl-NL" w:eastAsia="nl-NL"/>
    </w:rPr>
  </w:style>
  <w:style w:type="paragraph" w:customStyle="1" w:styleId="761B531C784E4C879E832AE5601B5D96">
    <w:name w:val="761B531C784E4C879E832AE5601B5D96"/>
    <w:rsid w:val="0061697B"/>
    <w:rPr>
      <w:lang w:val="nl-NL" w:eastAsia="nl-NL"/>
    </w:rPr>
  </w:style>
  <w:style w:type="paragraph" w:customStyle="1" w:styleId="6F1346CAD8614F1EA66B5F830A6314B0">
    <w:name w:val="6F1346CAD8614F1EA66B5F830A6314B0"/>
    <w:rsid w:val="0061697B"/>
    <w:rPr>
      <w:lang w:val="nl-NL" w:eastAsia="nl-NL"/>
    </w:rPr>
  </w:style>
  <w:style w:type="paragraph" w:customStyle="1" w:styleId="73C904195C2B4A8F8FE7A8885AE9332D">
    <w:name w:val="73C904195C2B4A8F8FE7A8885AE9332D"/>
    <w:rsid w:val="0061697B"/>
    <w:rPr>
      <w:lang w:val="nl-NL" w:eastAsia="nl-NL"/>
    </w:rPr>
  </w:style>
  <w:style w:type="paragraph" w:customStyle="1" w:styleId="F1C8AB36020745248867883AEF49CA27">
    <w:name w:val="F1C8AB36020745248867883AEF49CA27"/>
    <w:rsid w:val="0061697B"/>
    <w:rPr>
      <w:lang w:val="nl-NL" w:eastAsia="nl-NL"/>
    </w:rPr>
  </w:style>
  <w:style w:type="paragraph" w:customStyle="1" w:styleId="C710FCEC8DAE4A6399D03C7C86C2584C">
    <w:name w:val="C710FCEC8DAE4A6399D03C7C86C2584C"/>
    <w:rsid w:val="0061697B"/>
    <w:rPr>
      <w:lang w:val="nl-NL" w:eastAsia="nl-NL"/>
    </w:rPr>
  </w:style>
  <w:style w:type="paragraph" w:customStyle="1" w:styleId="8EA4CB9E360344B6B3930CC656374F4B">
    <w:name w:val="8EA4CB9E360344B6B3930CC656374F4B"/>
    <w:rsid w:val="0061697B"/>
    <w:rPr>
      <w:lang w:val="nl-NL" w:eastAsia="nl-NL"/>
    </w:rPr>
  </w:style>
  <w:style w:type="paragraph" w:customStyle="1" w:styleId="058B25B3C8CE4BA0A1992ACEBD6B4D4F">
    <w:name w:val="058B25B3C8CE4BA0A1992ACEBD6B4D4F"/>
    <w:rsid w:val="0061697B"/>
    <w:rPr>
      <w:lang w:val="nl-NL" w:eastAsia="nl-NL"/>
    </w:rPr>
  </w:style>
  <w:style w:type="paragraph" w:customStyle="1" w:styleId="C4C1A5A1FFA74DBF8882AA58B2BA25B2">
    <w:name w:val="C4C1A5A1FFA74DBF8882AA58B2BA25B2"/>
    <w:rsid w:val="0061697B"/>
    <w:rPr>
      <w:lang w:val="nl-NL" w:eastAsia="nl-NL"/>
    </w:rPr>
  </w:style>
  <w:style w:type="paragraph" w:customStyle="1" w:styleId="11EEB12E0B7C423F96608ABCEE30D602">
    <w:name w:val="11EEB12E0B7C423F96608ABCEE30D602"/>
    <w:rsid w:val="0061697B"/>
    <w:rPr>
      <w:lang w:val="nl-NL" w:eastAsia="nl-NL"/>
    </w:rPr>
  </w:style>
  <w:style w:type="paragraph" w:customStyle="1" w:styleId="E9B28A2F4F3348C9A318E95E02A9B829">
    <w:name w:val="E9B28A2F4F3348C9A318E95E02A9B829"/>
    <w:rsid w:val="0061697B"/>
    <w:rPr>
      <w:lang w:val="nl-NL" w:eastAsia="nl-NL"/>
    </w:rPr>
  </w:style>
  <w:style w:type="paragraph" w:customStyle="1" w:styleId="FC62C17E2D21440F919DA141C65E52C3">
    <w:name w:val="FC62C17E2D21440F919DA141C65E52C3"/>
    <w:rsid w:val="0061697B"/>
    <w:rPr>
      <w:lang w:val="nl-NL" w:eastAsia="nl-NL"/>
    </w:rPr>
  </w:style>
  <w:style w:type="paragraph" w:customStyle="1" w:styleId="69054FFA99244E8C92BDD455107B2A21">
    <w:name w:val="69054FFA99244E8C92BDD455107B2A21"/>
    <w:rsid w:val="0061697B"/>
    <w:rPr>
      <w:lang w:val="nl-NL" w:eastAsia="nl-NL"/>
    </w:rPr>
  </w:style>
  <w:style w:type="paragraph" w:customStyle="1" w:styleId="A981129D976C4B5FA236263AB6DBB77D">
    <w:name w:val="A981129D976C4B5FA236263AB6DBB77D"/>
    <w:rsid w:val="0061697B"/>
    <w:rPr>
      <w:lang w:val="nl-NL" w:eastAsia="nl-NL"/>
    </w:rPr>
  </w:style>
  <w:style w:type="paragraph" w:customStyle="1" w:styleId="E9E00CEF12E246B49383F7DCE066B62E">
    <w:name w:val="E9E00CEF12E246B49383F7DCE066B62E"/>
    <w:rsid w:val="0061697B"/>
    <w:rPr>
      <w:lang w:val="nl-NL" w:eastAsia="nl-NL"/>
    </w:rPr>
  </w:style>
  <w:style w:type="paragraph" w:customStyle="1" w:styleId="4F83B8E78A8A414C8184CA2CB3065991">
    <w:name w:val="4F83B8E78A8A414C8184CA2CB3065991"/>
    <w:rsid w:val="0061697B"/>
    <w:rPr>
      <w:lang w:val="nl-NL" w:eastAsia="nl-NL"/>
    </w:rPr>
  </w:style>
  <w:style w:type="paragraph" w:customStyle="1" w:styleId="12CE4C848C354EDCA637F419DAE31BFA">
    <w:name w:val="12CE4C848C354EDCA637F419DAE31BFA"/>
    <w:rsid w:val="0061697B"/>
    <w:rPr>
      <w:lang w:val="nl-NL" w:eastAsia="nl-NL"/>
    </w:rPr>
  </w:style>
  <w:style w:type="paragraph" w:customStyle="1" w:styleId="3810EAF655FB47609311C783DA379F69">
    <w:name w:val="3810EAF655FB47609311C783DA379F69"/>
    <w:rsid w:val="0061697B"/>
    <w:rPr>
      <w:lang w:val="nl-NL" w:eastAsia="nl-NL"/>
    </w:rPr>
  </w:style>
  <w:style w:type="paragraph" w:customStyle="1" w:styleId="34655E0686EA40EA9271F34CFE8C6341">
    <w:name w:val="34655E0686EA40EA9271F34CFE8C6341"/>
    <w:rsid w:val="0061697B"/>
    <w:rPr>
      <w:lang w:val="nl-NL" w:eastAsia="nl-NL"/>
    </w:rPr>
  </w:style>
  <w:style w:type="paragraph" w:customStyle="1" w:styleId="8CCBD661F39248C6A39CCED695B6EBB2">
    <w:name w:val="8CCBD661F39248C6A39CCED695B6EBB2"/>
    <w:rsid w:val="0061697B"/>
    <w:rPr>
      <w:lang w:val="nl-NL" w:eastAsia="nl-NL"/>
    </w:rPr>
  </w:style>
  <w:style w:type="paragraph" w:customStyle="1" w:styleId="DD4C84A11D8B409E8681DB5A952B96B1">
    <w:name w:val="DD4C84A11D8B409E8681DB5A952B96B1"/>
    <w:rsid w:val="0061697B"/>
    <w:rPr>
      <w:lang w:val="nl-NL" w:eastAsia="nl-NL"/>
    </w:rPr>
  </w:style>
  <w:style w:type="paragraph" w:customStyle="1" w:styleId="878A7DADB5C54810AAB53CF5B8EC16F2">
    <w:name w:val="878A7DADB5C54810AAB53CF5B8EC16F2"/>
    <w:rsid w:val="0061697B"/>
    <w:rPr>
      <w:lang w:val="nl-NL" w:eastAsia="nl-NL"/>
    </w:rPr>
  </w:style>
  <w:style w:type="paragraph" w:customStyle="1" w:styleId="7C2A7A73F8F647A18EA2F6AD5A80A923">
    <w:name w:val="7C2A7A73F8F647A18EA2F6AD5A80A923"/>
    <w:rsid w:val="0061697B"/>
    <w:rPr>
      <w:lang w:val="nl-NL" w:eastAsia="nl-NL"/>
    </w:rPr>
  </w:style>
  <w:style w:type="paragraph" w:customStyle="1" w:styleId="B2FB8C10AFE140B9951AA042F2C886C7">
    <w:name w:val="B2FB8C10AFE140B9951AA042F2C886C7"/>
    <w:rsid w:val="0061697B"/>
    <w:rPr>
      <w:lang w:val="nl-NL" w:eastAsia="nl-NL"/>
    </w:rPr>
  </w:style>
  <w:style w:type="paragraph" w:customStyle="1" w:styleId="5C0CB0E8B9E843928BC68F3C4B15B3F9">
    <w:name w:val="5C0CB0E8B9E843928BC68F3C4B15B3F9"/>
    <w:rsid w:val="0061697B"/>
    <w:rPr>
      <w:lang w:val="nl-NL" w:eastAsia="nl-NL"/>
    </w:rPr>
  </w:style>
  <w:style w:type="paragraph" w:customStyle="1" w:styleId="F914D0F042854256B842772F0839E9F5">
    <w:name w:val="F914D0F042854256B842772F0839E9F5"/>
    <w:rsid w:val="0061697B"/>
    <w:rPr>
      <w:lang w:val="nl-NL" w:eastAsia="nl-NL"/>
    </w:rPr>
  </w:style>
  <w:style w:type="paragraph" w:customStyle="1" w:styleId="B65751F442AC4FA89933E4BCA7669C4D">
    <w:name w:val="B65751F442AC4FA89933E4BCA7669C4D"/>
    <w:rsid w:val="0061697B"/>
    <w:rPr>
      <w:lang w:val="nl-NL" w:eastAsia="nl-NL"/>
    </w:rPr>
  </w:style>
  <w:style w:type="paragraph" w:customStyle="1" w:styleId="5D6A3479796C4F85A04C675BBD683903">
    <w:name w:val="5D6A3479796C4F85A04C675BBD683903"/>
    <w:rsid w:val="0061697B"/>
    <w:rPr>
      <w:lang w:val="nl-NL" w:eastAsia="nl-NL"/>
    </w:rPr>
  </w:style>
  <w:style w:type="paragraph" w:customStyle="1" w:styleId="C8D755B72A464AFABDAFEF686545F6F0">
    <w:name w:val="C8D755B72A464AFABDAFEF686545F6F0"/>
    <w:rsid w:val="0061697B"/>
    <w:rPr>
      <w:lang w:val="nl-NL" w:eastAsia="nl-NL"/>
    </w:rPr>
  </w:style>
  <w:style w:type="paragraph" w:customStyle="1" w:styleId="D6B31F3F3590491E9111E0174E4CB21F">
    <w:name w:val="D6B31F3F3590491E9111E0174E4CB21F"/>
    <w:rsid w:val="0061697B"/>
    <w:rPr>
      <w:lang w:val="nl-NL" w:eastAsia="nl-NL"/>
    </w:rPr>
  </w:style>
  <w:style w:type="paragraph" w:customStyle="1" w:styleId="D4434E4B5A5748E0BE0B198F074866FD">
    <w:name w:val="D4434E4B5A5748E0BE0B198F074866FD"/>
    <w:rsid w:val="0061697B"/>
    <w:rPr>
      <w:lang w:val="nl-NL" w:eastAsia="nl-NL"/>
    </w:rPr>
  </w:style>
  <w:style w:type="paragraph" w:customStyle="1" w:styleId="648949A96B624E6790F6AC37D8E7EC1E">
    <w:name w:val="648949A96B624E6790F6AC37D8E7EC1E"/>
    <w:rsid w:val="0061697B"/>
    <w:rPr>
      <w:lang w:val="nl-NL" w:eastAsia="nl-NL"/>
    </w:rPr>
  </w:style>
  <w:style w:type="paragraph" w:customStyle="1" w:styleId="D3BEF26980D94561A6EF950AA38BAA61">
    <w:name w:val="D3BEF26980D94561A6EF950AA38BAA61"/>
    <w:rsid w:val="0061697B"/>
    <w:rPr>
      <w:lang w:val="nl-NL" w:eastAsia="nl-NL"/>
    </w:rPr>
  </w:style>
  <w:style w:type="paragraph" w:customStyle="1" w:styleId="AD79F96CAA914C0398AC64C97DD97181">
    <w:name w:val="AD79F96CAA914C0398AC64C97DD97181"/>
    <w:rsid w:val="0061697B"/>
    <w:rPr>
      <w:lang w:val="nl-NL" w:eastAsia="nl-NL"/>
    </w:rPr>
  </w:style>
  <w:style w:type="paragraph" w:customStyle="1" w:styleId="114750A5122A4FCCB9A65EE750949993">
    <w:name w:val="114750A5122A4FCCB9A65EE750949993"/>
    <w:rsid w:val="0061697B"/>
    <w:rPr>
      <w:lang w:val="nl-NL" w:eastAsia="nl-NL"/>
    </w:rPr>
  </w:style>
  <w:style w:type="paragraph" w:customStyle="1" w:styleId="3EFA07F9985041FA815D04442DF4E6B1">
    <w:name w:val="3EFA07F9985041FA815D04442DF4E6B1"/>
    <w:rsid w:val="0061697B"/>
    <w:rPr>
      <w:lang w:val="nl-NL" w:eastAsia="nl-NL"/>
    </w:rPr>
  </w:style>
  <w:style w:type="paragraph" w:customStyle="1" w:styleId="CBC333BB4BE34710AEFB30931878CAEE">
    <w:name w:val="CBC333BB4BE34710AEFB30931878CAEE"/>
    <w:rsid w:val="0061697B"/>
    <w:rPr>
      <w:lang w:val="nl-NL" w:eastAsia="nl-NL"/>
    </w:rPr>
  </w:style>
  <w:style w:type="paragraph" w:customStyle="1" w:styleId="3BF992688177434E8D90ED2A29885769">
    <w:name w:val="3BF992688177434E8D90ED2A29885769"/>
    <w:rsid w:val="0061697B"/>
    <w:rPr>
      <w:lang w:val="nl-NL" w:eastAsia="nl-NL"/>
    </w:rPr>
  </w:style>
  <w:style w:type="paragraph" w:customStyle="1" w:styleId="8ACF11EBCCA742DAB4B70A9D863582DD">
    <w:name w:val="8ACF11EBCCA742DAB4B70A9D863582DD"/>
    <w:rsid w:val="0061697B"/>
    <w:rPr>
      <w:lang w:val="nl-NL" w:eastAsia="nl-NL"/>
    </w:rPr>
  </w:style>
  <w:style w:type="paragraph" w:customStyle="1" w:styleId="E7AF13247CA249439C943EA160E6123E">
    <w:name w:val="E7AF13247CA249439C943EA160E6123E"/>
    <w:rsid w:val="0061697B"/>
    <w:rPr>
      <w:lang w:val="nl-NL" w:eastAsia="nl-NL"/>
    </w:rPr>
  </w:style>
  <w:style w:type="paragraph" w:customStyle="1" w:styleId="07BB9CD8BF7147E4A5DDBBD55300B880">
    <w:name w:val="07BB9CD8BF7147E4A5DDBBD55300B880"/>
    <w:rsid w:val="0061697B"/>
    <w:rPr>
      <w:lang w:val="nl-NL" w:eastAsia="nl-NL"/>
    </w:rPr>
  </w:style>
  <w:style w:type="paragraph" w:customStyle="1" w:styleId="1A47BA21AFE04390B29D02824DC31FAC">
    <w:name w:val="1A47BA21AFE04390B29D02824DC31FAC"/>
    <w:rsid w:val="0061697B"/>
    <w:rPr>
      <w:lang w:val="nl-NL" w:eastAsia="nl-NL"/>
    </w:rPr>
  </w:style>
  <w:style w:type="paragraph" w:customStyle="1" w:styleId="4D30722CAC084A179383201E27852899">
    <w:name w:val="4D30722CAC084A179383201E27852899"/>
    <w:rsid w:val="0061697B"/>
    <w:rPr>
      <w:lang w:val="nl-NL" w:eastAsia="nl-NL"/>
    </w:rPr>
  </w:style>
  <w:style w:type="paragraph" w:customStyle="1" w:styleId="424648DE84CF413187787193F259D8B9">
    <w:name w:val="424648DE84CF413187787193F259D8B9"/>
    <w:rsid w:val="0061697B"/>
    <w:rPr>
      <w:lang w:val="nl-NL" w:eastAsia="nl-NL"/>
    </w:rPr>
  </w:style>
  <w:style w:type="paragraph" w:customStyle="1" w:styleId="782E1253DB3B48DBB2EEE62183535148">
    <w:name w:val="782E1253DB3B48DBB2EEE62183535148"/>
    <w:rsid w:val="0061697B"/>
    <w:rPr>
      <w:lang w:val="nl-NL" w:eastAsia="nl-NL"/>
    </w:rPr>
  </w:style>
  <w:style w:type="paragraph" w:customStyle="1" w:styleId="946A3EA849754168B618334AF56D3FC4">
    <w:name w:val="946A3EA849754168B618334AF56D3FC4"/>
    <w:rsid w:val="0061697B"/>
    <w:rPr>
      <w:lang w:val="nl-NL" w:eastAsia="nl-NL"/>
    </w:rPr>
  </w:style>
  <w:style w:type="paragraph" w:customStyle="1" w:styleId="2112B451F8B843799716D7129D61189F">
    <w:name w:val="2112B451F8B843799716D7129D61189F"/>
    <w:rsid w:val="00F32C8D"/>
    <w:rPr>
      <w:lang w:val="nl-NL" w:eastAsia="nl-NL"/>
    </w:rPr>
  </w:style>
  <w:style w:type="paragraph" w:customStyle="1" w:styleId="C6B80555280B49C4BAF553D419E2F042">
    <w:name w:val="C6B80555280B49C4BAF553D419E2F042"/>
    <w:rsid w:val="00F32C8D"/>
    <w:rPr>
      <w:lang w:val="nl-NL" w:eastAsia="nl-NL"/>
    </w:rPr>
  </w:style>
  <w:style w:type="paragraph" w:customStyle="1" w:styleId="B7428A11728D43A19AD9865A73F6C3CD">
    <w:name w:val="B7428A11728D43A19AD9865A73F6C3CD"/>
    <w:rsid w:val="00F32C8D"/>
    <w:rPr>
      <w:lang w:val="nl-NL" w:eastAsia="nl-NL"/>
    </w:rPr>
  </w:style>
  <w:style w:type="paragraph" w:customStyle="1" w:styleId="4CA54E631ECD490FA047F991EFB257CD">
    <w:name w:val="4CA54E631ECD490FA047F991EFB257CD"/>
    <w:rsid w:val="00F32C8D"/>
    <w:rPr>
      <w:lang w:val="nl-NL" w:eastAsia="nl-NL"/>
    </w:rPr>
  </w:style>
  <w:style w:type="paragraph" w:customStyle="1" w:styleId="4C726F7F456049A28750F5E8A041F680">
    <w:name w:val="4C726F7F456049A28750F5E8A041F680"/>
    <w:rsid w:val="00F32C8D"/>
    <w:rPr>
      <w:lang w:val="nl-NL" w:eastAsia="nl-NL"/>
    </w:rPr>
  </w:style>
  <w:style w:type="paragraph" w:customStyle="1" w:styleId="89CA86032ECD4A46AF6B491B320CA19D">
    <w:name w:val="89CA86032ECD4A46AF6B491B320CA19D"/>
    <w:rsid w:val="00F32C8D"/>
    <w:rPr>
      <w:lang w:val="nl-NL" w:eastAsia="nl-NL"/>
    </w:rPr>
  </w:style>
  <w:style w:type="paragraph" w:customStyle="1" w:styleId="33FD7848FF9348D782E3B38054FE3D19">
    <w:name w:val="33FD7848FF9348D782E3B38054FE3D19"/>
    <w:rsid w:val="00F32C8D"/>
    <w:rPr>
      <w:lang w:val="nl-NL" w:eastAsia="nl-NL"/>
    </w:rPr>
  </w:style>
  <w:style w:type="paragraph" w:customStyle="1" w:styleId="AC2192B7F1F847CB80BD320342FF7F74">
    <w:name w:val="AC2192B7F1F847CB80BD320342FF7F74"/>
    <w:rsid w:val="00F32C8D"/>
    <w:rPr>
      <w:lang w:val="nl-NL" w:eastAsia="nl-NL"/>
    </w:rPr>
  </w:style>
  <w:style w:type="paragraph" w:customStyle="1" w:styleId="1C8894492B4E49D786FA35417928B398">
    <w:name w:val="1C8894492B4E49D786FA35417928B398"/>
    <w:rsid w:val="00F32C8D"/>
    <w:rPr>
      <w:lang w:val="nl-NL" w:eastAsia="nl-NL"/>
    </w:rPr>
  </w:style>
  <w:style w:type="paragraph" w:customStyle="1" w:styleId="54FE8E1200454D66B73A277277DE2CFB">
    <w:name w:val="54FE8E1200454D66B73A277277DE2CFB"/>
    <w:rsid w:val="00F32C8D"/>
    <w:rPr>
      <w:lang w:val="nl-NL" w:eastAsia="nl-NL"/>
    </w:rPr>
  </w:style>
  <w:style w:type="paragraph" w:customStyle="1" w:styleId="389A4A8CC7474C7783556CD715DA37C5">
    <w:name w:val="389A4A8CC7474C7783556CD715DA37C5"/>
    <w:rsid w:val="00F32C8D"/>
    <w:rPr>
      <w:lang w:val="nl-NL" w:eastAsia="nl-NL"/>
    </w:rPr>
  </w:style>
  <w:style w:type="paragraph" w:customStyle="1" w:styleId="B9182FF6E9CF41BF8867D531FC997185">
    <w:name w:val="B9182FF6E9CF41BF8867D531FC997185"/>
    <w:rsid w:val="00F32C8D"/>
    <w:rPr>
      <w:lang w:val="nl-NL" w:eastAsia="nl-NL"/>
    </w:rPr>
  </w:style>
  <w:style w:type="paragraph" w:customStyle="1" w:styleId="53D618A34A8E4648B0F49A090184A785">
    <w:name w:val="53D618A34A8E4648B0F49A090184A785"/>
    <w:rsid w:val="00F32C8D"/>
    <w:rPr>
      <w:lang w:val="nl-NL" w:eastAsia="nl-NL"/>
    </w:rPr>
  </w:style>
  <w:style w:type="paragraph" w:customStyle="1" w:styleId="8CD99F5CE7684CF0B3C9014FBCD86141">
    <w:name w:val="8CD99F5CE7684CF0B3C9014FBCD86141"/>
    <w:rsid w:val="00F32C8D"/>
    <w:rPr>
      <w:lang w:val="nl-NL" w:eastAsia="nl-NL"/>
    </w:rPr>
  </w:style>
  <w:style w:type="paragraph" w:customStyle="1" w:styleId="878C89452C08467C91CD941539889166">
    <w:name w:val="878C89452C08467C91CD941539889166"/>
    <w:rsid w:val="00F32C8D"/>
    <w:rPr>
      <w:lang w:val="nl-NL" w:eastAsia="nl-NL"/>
    </w:rPr>
  </w:style>
  <w:style w:type="paragraph" w:customStyle="1" w:styleId="171BED85DC8041CABB8052E6832161CE">
    <w:name w:val="171BED85DC8041CABB8052E6832161CE"/>
    <w:rsid w:val="00F32C8D"/>
    <w:rPr>
      <w:lang w:val="nl-NL" w:eastAsia="nl-NL"/>
    </w:rPr>
  </w:style>
  <w:style w:type="paragraph" w:customStyle="1" w:styleId="1883CDC2DA28443AAE198C7407EA7C57">
    <w:name w:val="1883CDC2DA28443AAE198C7407EA7C57"/>
    <w:rsid w:val="00F32C8D"/>
    <w:rPr>
      <w:lang w:val="nl-NL" w:eastAsia="nl-NL"/>
    </w:rPr>
  </w:style>
  <w:style w:type="paragraph" w:customStyle="1" w:styleId="2771AB5BF59D463D92D205EC8C96DF5E">
    <w:name w:val="2771AB5BF59D463D92D205EC8C96DF5E"/>
    <w:rsid w:val="00F32C8D"/>
    <w:rPr>
      <w:lang w:val="nl-NL" w:eastAsia="nl-NL"/>
    </w:rPr>
  </w:style>
  <w:style w:type="paragraph" w:customStyle="1" w:styleId="C7ADB2DBD68843DD957DA3F10694DF79">
    <w:name w:val="C7ADB2DBD68843DD957DA3F10694DF79"/>
    <w:rsid w:val="00F32C8D"/>
    <w:rPr>
      <w:lang w:val="nl-NL" w:eastAsia="nl-NL"/>
    </w:rPr>
  </w:style>
  <w:style w:type="paragraph" w:customStyle="1" w:styleId="6213015E6476445FADC5132AA2FF6733">
    <w:name w:val="6213015E6476445FADC5132AA2FF6733"/>
    <w:rsid w:val="00F32C8D"/>
    <w:rPr>
      <w:lang w:val="nl-NL" w:eastAsia="nl-NL"/>
    </w:rPr>
  </w:style>
  <w:style w:type="paragraph" w:customStyle="1" w:styleId="3F69275640EF40B2B49D82EB2BFD0D15">
    <w:name w:val="3F69275640EF40B2B49D82EB2BFD0D15"/>
    <w:rsid w:val="00F32C8D"/>
    <w:rPr>
      <w:lang w:val="nl-NL" w:eastAsia="nl-NL"/>
    </w:rPr>
  </w:style>
  <w:style w:type="paragraph" w:customStyle="1" w:styleId="A45E26674650433296DD80FE943C0A47">
    <w:name w:val="A45E26674650433296DD80FE943C0A47"/>
    <w:rsid w:val="00F32C8D"/>
    <w:rPr>
      <w:lang w:val="nl-NL" w:eastAsia="nl-NL"/>
    </w:rPr>
  </w:style>
  <w:style w:type="paragraph" w:customStyle="1" w:styleId="150774C6ECDD475C9CB1612BF551B7D3">
    <w:name w:val="150774C6ECDD475C9CB1612BF551B7D3"/>
    <w:rsid w:val="00F32C8D"/>
    <w:rPr>
      <w:lang w:val="nl-NL" w:eastAsia="nl-NL"/>
    </w:rPr>
  </w:style>
  <w:style w:type="paragraph" w:customStyle="1" w:styleId="8B178294FDA74D66A4DDE4FA794BCBE5">
    <w:name w:val="8B178294FDA74D66A4DDE4FA794BCBE5"/>
    <w:rsid w:val="00F32C8D"/>
    <w:rPr>
      <w:lang w:val="nl-NL" w:eastAsia="nl-NL"/>
    </w:rPr>
  </w:style>
  <w:style w:type="paragraph" w:customStyle="1" w:styleId="5A8CD96FA8AE445DB206BEFEC218E031">
    <w:name w:val="5A8CD96FA8AE445DB206BEFEC218E031"/>
    <w:rsid w:val="00F32C8D"/>
    <w:rPr>
      <w:lang w:val="nl-NL" w:eastAsia="nl-NL"/>
    </w:rPr>
  </w:style>
  <w:style w:type="paragraph" w:customStyle="1" w:styleId="B17CEBCEFD5942358B02F42C5A3C9A5A">
    <w:name w:val="B17CEBCEFD5942358B02F42C5A3C9A5A"/>
    <w:rsid w:val="00F32C8D"/>
    <w:rPr>
      <w:lang w:val="nl-NL" w:eastAsia="nl-NL"/>
    </w:rPr>
  </w:style>
  <w:style w:type="paragraph" w:customStyle="1" w:styleId="94A73F5C95AE424BB3F768E8A2032BC6">
    <w:name w:val="94A73F5C95AE424BB3F768E8A2032BC6"/>
    <w:rsid w:val="00F32C8D"/>
    <w:rPr>
      <w:lang w:val="nl-NL" w:eastAsia="nl-NL"/>
    </w:rPr>
  </w:style>
  <w:style w:type="paragraph" w:customStyle="1" w:styleId="6F25C94A60864D8CBA8C7F61D860F4B7">
    <w:name w:val="6F25C94A60864D8CBA8C7F61D860F4B7"/>
    <w:rsid w:val="00F32C8D"/>
    <w:rPr>
      <w:lang w:val="nl-NL" w:eastAsia="nl-NL"/>
    </w:rPr>
  </w:style>
  <w:style w:type="paragraph" w:customStyle="1" w:styleId="5C97C3CE6DBD4122B56D098C31258BA1">
    <w:name w:val="5C97C3CE6DBD4122B56D098C31258BA1"/>
    <w:rsid w:val="00F32C8D"/>
    <w:rPr>
      <w:lang w:val="nl-NL" w:eastAsia="nl-NL"/>
    </w:rPr>
  </w:style>
  <w:style w:type="paragraph" w:customStyle="1" w:styleId="BF8B4A57AFA44BC8B990EBFB6846B5B0">
    <w:name w:val="BF8B4A57AFA44BC8B990EBFB6846B5B0"/>
    <w:rsid w:val="00F32C8D"/>
    <w:rPr>
      <w:lang w:val="nl-NL" w:eastAsia="nl-NL"/>
    </w:rPr>
  </w:style>
  <w:style w:type="paragraph" w:customStyle="1" w:styleId="3B49C39474B14A94AF6F5F93BCB24208">
    <w:name w:val="3B49C39474B14A94AF6F5F93BCB24208"/>
    <w:rsid w:val="00F32C8D"/>
    <w:rPr>
      <w:lang w:val="nl-NL" w:eastAsia="nl-NL"/>
    </w:rPr>
  </w:style>
  <w:style w:type="paragraph" w:customStyle="1" w:styleId="EEFA84BBA40A42E1B08AD612E2078174">
    <w:name w:val="EEFA84BBA40A42E1B08AD612E2078174"/>
    <w:rsid w:val="00F32C8D"/>
    <w:rPr>
      <w:lang w:val="nl-NL" w:eastAsia="nl-NL"/>
    </w:rPr>
  </w:style>
  <w:style w:type="paragraph" w:customStyle="1" w:styleId="94B21258D0944CABA986DE3F376D3A9F">
    <w:name w:val="94B21258D0944CABA986DE3F376D3A9F"/>
    <w:rsid w:val="00F32C8D"/>
    <w:rPr>
      <w:lang w:val="nl-NL" w:eastAsia="nl-NL"/>
    </w:rPr>
  </w:style>
  <w:style w:type="paragraph" w:customStyle="1" w:styleId="5E042B647D0A41329E838C7E5A150F9A">
    <w:name w:val="5E042B647D0A41329E838C7E5A150F9A"/>
    <w:rsid w:val="00F32C8D"/>
    <w:rPr>
      <w:lang w:val="nl-NL" w:eastAsia="nl-NL"/>
    </w:rPr>
  </w:style>
  <w:style w:type="paragraph" w:customStyle="1" w:styleId="38B5AAC0A2FF469C8355CE91248E9E9D">
    <w:name w:val="38B5AAC0A2FF469C8355CE91248E9E9D"/>
    <w:rsid w:val="00F32C8D"/>
    <w:rPr>
      <w:lang w:val="nl-NL" w:eastAsia="nl-NL"/>
    </w:rPr>
  </w:style>
  <w:style w:type="paragraph" w:customStyle="1" w:styleId="2A582B6E1A9D430ABB9C90838DA4476F">
    <w:name w:val="2A582B6E1A9D430ABB9C90838DA4476F"/>
    <w:rsid w:val="00F32C8D"/>
    <w:rPr>
      <w:lang w:val="nl-NL" w:eastAsia="nl-NL"/>
    </w:rPr>
  </w:style>
  <w:style w:type="paragraph" w:customStyle="1" w:styleId="2994B58FDFE6462589B5FC59792C2FEC">
    <w:name w:val="2994B58FDFE6462589B5FC59792C2FEC"/>
    <w:rsid w:val="00F32C8D"/>
    <w:rPr>
      <w:lang w:val="nl-NL" w:eastAsia="nl-NL"/>
    </w:rPr>
  </w:style>
  <w:style w:type="paragraph" w:customStyle="1" w:styleId="2B2093DF70434398B3ACD8E09D911B38">
    <w:name w:val="2B2093DF70434398B3ACD8E09D911B38"/>
    <w:rsid w:val="00F32C8D"/>
    <w:rPr>
      <w:lang w:val="nl-NL" w:eastAsia="nl-NL"/>
    </w:rPr>
  </w:style>
  <w:style w:type="paragraph" w:customStyle="1" w:styleId="C3A8276C59B3499A9C4DBFA5C990D819">
    <w:name w:val="C3A8276C59B3499A9C4DBFA5C990D819"/>
    <w:rsid w:val="00F32C8D"/>
    <w:rPr>
      <w:lang w:val="nl-NL" w:eastAsia="nl-NL"/>
    </w:rPr>
  </w:style>
  <w:style w:type="paragraph" w:customStyle="1" w:styleId="B2D930E078124C96A7162E1A704B33E0">
    <w:name w:val="B2D930E078124C96A7162E1A704B33E0"/>
    <w:rsid w:val="00F32C8D"/>
    <w:rPr>
      <w:lang w:val="nl-NL" w:eastAsia="nl-NL"/>
    </w:rPr>
  </w:style>
  <w:style w:type="paragraph" w:customStyle="1" w:styleId="D8CF88F0C44F4EF6A85130EA20D1DEFC">
    <w:name w:val="D8CF88F0C44F4EF6A85130EA20D1DEFC"/>
    <w:rsid w:val="00F32C8D"/>
    <w:rPr>
      <w:lang w:val="nl-NL" w:eastAsia="nl-NL"/>
    </w:rPr>
  </w:style>
  <w:style w:type="paragraph" w:customStyle="1" w:styleId="966270E79FB845A2B70D037E237503EC">
    <w:name w:val="966270E79FB845A2B70D037E237503EC"/>
    <w:rsid w:val="00F32C8D"/>
    <w:rPr>
      <w:lang w:val="nl-NL" w:eastAsia="nl-NL"/>
    </w:rPr>
  </w:style>
  <w:style w:type="paragraph" w:customStyle="1" w:styleId="C3A9ECD67645455B8D64D112CE392039">
    <w:name w:val="C3A9ECD67645455B8D64D112CE392039"/>
    <w:rsid w:val="00F32C8D"/>
    <w:rPr>
      <w:lang w:val="nl-NL" w:eastAsia="nl-NL"/>
    </w:rPr>
  </w:style>
  <w:style w:type="paragraph" w:customStyle="1" w:styleId="424765A2F6F94A36AC9DB8D79AB56C2B">
    <w:name w:val="424765A2F6F94A36AC9DB8D79AB56C2B"/>
    <w:rsid w:val="00F32C8D"/>
    <w:rPr>
      <w:lang w:val="nl-NL" w:eastAsia="nl-NL"/>
    </w:rPr>
  </w:style>
  <w:style w:type="paragraph" w:customStyle="1" w:styleId="3C26228613BF4191BC0DD3E904A369B9">
    <w:name w:val="3C26228613BF4191BC0DD3E904A369B9"/>
    <w:rsid w:val="00F32C8D"/>
    <w:rPr>
      <w:lang w:val="nl-NL" w:eastAsia="nl-NL"/>
    </w:rPr>
  </w:style>
  <w:style w:type="paragraph" w:customStyle="1" w:styleId="1E9BA42817D644D09FBBE093B2B57187">
    <w:name w:val="1E9BA42817D644D09FBBE093B2B57187"/>
    <w:rsid w:val="00F32C8D"/>
    <w:rPr>
      <w:lang w:val="nl-NL" w:eastAsia="nl-NL"/>
    </w:rPr>
  </w:style>
  <w:style w:type="paragraph" w:customStyle="1" w:styleId="68EC57A29C3648F5B0D8D76EB111BB41">
    <w:name w:val="68EC57A29C3648F5B0D8D76EB111BB41"/>
    <w:rsid w:val="00F32C8D"/>
    <w:rPr>
      <w:lang w:val="nl-NL" w:eastAsia="nl-NL"/>
    </w:rPr>
  </w:style>
  <w:style w:type="paragraph" w:customStyle="1" w:styleId="E14D6BAF309047CE8BFD91265517EDBD">
    <w:name w:val="E14D6BAF309047CE8BFD91265517EDBD"/>
    <w:rsid w:val="00F32C8D"/>
    <w:rPr>
      <w:lang w:val="nl-NL" w:eastAsia="nl-NL"/>
    </w:rPr>
  </w:style>
  <w:style w:type="paragraph" w:customStyle="1" w:styleId="361B178368D94689B2484A579E665D73">
    <w:name w:val="361B178368D94689B2484A579E665D73"/>
    <w:rsid w:val="00F32C8D"/>
    <w:rPr>
      <w:lang w:val="nl-NL" w:eastAsia="nl-NL"/>
    </w:rPr>
  </w:style>
  <w:style w:type="paragraph" w:customStyle="1" w:styleId="E2754E709A774E458D36A3FA0206AD8F">
    <w:name w:val="E2754E709A774E458D36A3FA0206AD8F"/>
    <w:rsid w:val="00F32C8D"/>
    <w:rPr>
      <w:lang w:val="nl-NL" w:eastAsia="nl-NL"/>
    </w:rPr>
  </w:style>
  <w:style w:type="paragraph" w:customStyle="1" w:styleId="2CA46BC7D7B64FCFBC917E02CB388B78">
    <w:name w:val="2CA46BC7D7B64FCFBC917E02CB388B78"/>
    <w:rsid w:val="00F32C8D"/>
    <w:rPr>
      <w:lang w:val="nl-NL" w:eastAsia="nl-NL"/>
    </w:rPr>
  </w:style>
  <w:style w:type="paragraph" w:customStyle="1" w:styleId="A0D5C01B982A416280018F53AC497E67">
    <w:name w:val="A0D5C01B982A416280018F53AC497E67"/>
    <w:rsid w:val="00F32C8D"/>
    <w:rPr>
      <w:lang w:val="nl-NL" w:eastAsia="nl-NL"/>
    </w:rPr>
  </w:style>
  <w:style w:type="paragraph" w:customStyle="1" w:styleId="065EBA57BB15455197BD50575549634B">
    <w:name w:val="065EBA57BB15455197BD50575549634B"/>
    <w:rsid w:val="00F32C8D"/>
    <w:rPr>
      <w:lang w:val="nl-NL" w:eastAsia="nl-NL"/>
    </w:rPr>
  </w:style>
  <w:style w:type="paragraph" w:customStyle="1" w:styleId="D459F92049C345569A3110EA61807360">
    <w:name w:val="D459F92049C345569A3110EA61807360"/>
    <w:rsid w:val="00F32C8D"/>
    <w:rPr>
      <w:lang w:val="nl-NL" w:eastAsia="nl-NL"/>
    </w:rPr>
  </w:style>
  <w:style w:type="paragraph" w:customStyle="1" w:styleId="A37847ACC76544B6AE4F06F659441FD3">
    <w:name w:val="A37847ACC76544B6AE4F06F659441FD3"/>
    <w:rsid w:val="00F32C8D"/>
    <w:rPr>
      <w:lang w:val="nl-NL" w:eastAsia="nl-NL"/>
    </w:rPr>
  </w:style>
  <w:style w:type="paragraph" w:customStyle="1" w:styleId="4797AA8EDB3845D6B4B272E07662E88D">
    <w:name w:val="4797AA8EDB3845D6B4B272E07662E88D"/>
    <w:rsid w:val="00F32C8D"/>
    <w:rPr>
      <w:lang w:val="nl-NL" w:eastAsia="nl-NL"/>
    </w:rPr>
  </w:style>
  <w:style w:type="paragraph" w:customStyle="1" w:styleId="F07BE8C7F8E644BE862326D42CA40E94">
    <w:name w:val="F07BE8C7F8E644BE862326D42CA40E94"/>
    <w:rsid w:val="00F32C8D"/>
    <w:rPr>
      <w:lang w:val="nl-NL" w:eastAsia="nl-NL"/>
    </w:rPr>
  </w:style>
  <w:style w:type="paragraph" w:customStyle="1" w:styleId="49B2402B3DC24ADEAF964B2B2276BE1A">
    <w:name w:val="49B2402B3DC24ADEAF964B2B2276BE1A"/>
    <w:rsid w:val="00F32C8D"/>
    <w:rPr>
      <w:lang w:val="nl-NL" w:eastAsia="nl-NL"/>
    </w:rPr>
  </w:style>
  <w:style w:type="paragraph" w:customStyle="1" w:styleId="B844EA681A95468C82DDAC6714BDB26F">
    <w:name w:val="B844EA681A95468C82DDAC6714BDB26F"/>
    <w:rsid w:val="00F32C8D"/>
    <w:rPr>
      <w:lang w:val="nl-NL" w:eastAsia="nl-NL"/>
    </w:rPr>
  </w:style>
  <w:style w:type="paragraph" w:customStyle="1" w:styleId="A40635A44F624741AC4EA702DEE1E83B">
    <w:name w:val="A40635A44F624741AC4EA702DEE1E83B"/>
    <w:rsid w:val="00F32C8D"/>
    <w:rPr>
      <w:lang w:val="nl-NL" w:eastAsia="nl-NL"/>
    </w:rPr>
  </w:style>
  <w:style w:type="paragraph" w:customStyle="1" w:styleId="0534899CFE6D4FEBBE388BA0047266B1">
    <w:name w:val="0534899CFE6D4FEBBE388BA0047266B1"/>
    <w:rsid w:val="00F32C8D"/>
    <w:rPr>
      <w:lang w:val="nl-NL" w:eastAsia="nl-NL"/>
    </w:rPr>
  </w:style>
  <w:style w:type="paragraph" w:customStyle="1" w:styleId="97D64D64DA2C45F6B45F7F88869E404E">
    <w:name w:val="97D64D64DA2C45F6B45F7F88869E404E"/>
    <w:rsid w:val="00F32C8D"/>
    <w:rPr>
      <w:lang w:val="nl-NL" w:eastAsia="nl-NL"/>
    </w:rPr>
  </w:style>
  <w:style w:type="paragraph" w:customStyle="1" w:styleId="0ED48CC182B0497285C66C7D4B628284">
    <w:name w:val="0ED48CC182B0497285C66C7D4B628284"/>
    <w:rsid w:val="00F32C8D"/>
    <w:rPr>
      <w:lang w:val="nl-NL" w:eastAsia="nl-NL"/>
    </w:rPr>
  </w:style>
  <w:style w:type="paragraph" w:customStyle="1" w:styleId="AC6FEDBCEEF04D03BB5F124C61A9D2E5">
    <w:name w:val="AC6FEDBCEEF04D03BB5F124C61A9D2E5"/>
    <w:rsid w:val="00F32C8D"/>
    <w:rPr>
      <w:lang w:val="nl-NL" w:eastAsia="nl-NL"/>
    </w:rPr>
  </w:style>
  <w:style w:type="paragraph" w:customStyle="1" w:styleId="51EED9EE6F664F1B850218F1C8FB856E">
    <w:name w:val="51EED9EE6F664F1B850218F1C8FB856E"/>
    <w:rsid w:val="00F32C8D"/>
    <w:rPr>
      <w:lang w:val="nl-NL" w:eastAsia="nl-NL"/>
    </w:rPr>
  </w:style>
  <w:style w:type="paragraph" w:customStyle="1" w:styleId="32FE2D7BFDD54FB4A524167CACC4C87D">
    <w:name w:val="32FE2D7BFDD54FB4A524167CACC4C87D"/>
    <w:rsid w:val="00F32C8D"/>
    <w:rPr>
      <w:lang w:val="nl-NL" w:eastAsia="nl-NL"/>
    </w:rPr>
  </w:style>
  <w:style w:type="paragraph" w:customStyle="1" w:styleId="7FAE4F5EB85349BCAFEA7FDE413B7295">
    <w:name w:val="7FAE4F5EB85349BCAFEA7FDE413B7295"/>
    <w:rsid w:val="00F32C8D"/>
    <w:rPr>
      <w:lang w:val="nl-NL" w:eastAsia="nl-NL"/>
    </w:rPr>
  </w:style>
  <w:style w:type="paragraph" w:customStyle="1" w:styleId="7796134008CE4FC499A798F8AB641B70">
    <w:name w:val="7796134008CE4FC499A798F8AB641B70"/>
    <w:rsid w:val="00F32C8D"/>
    <w:rPr>
      <w:lang w:val="nl-NL" w:eastAsia="nl-NL"/>
    </w:rPr>
  </w:style>
  <w:style w:type="paragraph" w:customStyle="1" w:styleId="7B44DA6A4D5A472186CBBC99D0F72397">
    <w:name w:val="7B44DA6A4D5A472186CBBC99D0F72397"/>
    <w:rsid w:val="00F32C8D"/>
    <w:rPr>
      <w:lang w:val="nl-NL" w:eastAsia="nl-NL"/>
    </w:rPr>
  </w:style>
  <w:style w:type="paragraph" w:customStyle="1" w:styleId="9400A2E4DF4A40C980BA8181DFABB449">
    <w:name w:val="9400A2E4DF4A40C980BA8181DFABB449"/>
    <w:rsid w:val="00F32C8D"/>
    <w:rPr>
      <w:lang w:val="nl-NL" w:eastAsia="nl-NL"/>
    </w:rPr>
  </w:style>
  <w:style w:type="paragraph" w:customStyle="1" w:styleId="B062B847FB53442E86B237FB3EE2DF0C">
    <w:name w:val="B062B847FB53442E86B237FB3EE2DF0C"/>
    <w:rsid w:val="00F32C8D"/>
    <w:rPr>
      <w:lang w:val="nl-NL" w:eastAsia="nl-NL"/>
    </w:rPr>
  </w:style>
  <w:style w:type="paragraph" w:customStyle="1" w:styleId="CC4091E8490F49FDBFE4131B8424CE4A">
    <w:name w:val="CC4091E8490F49FDBFE4131B8424CE4A"/>
    <w:rsid w:val="00F32C8D"/>
    <w:rPr>
      <w:lang w:val="nl-NL" w:eastAsia="nl-NL"/>
    </w:rPr>
  </w:style>
  <w:style w:type="paragraph" w:customStyle="1" w:styleId="55F22D422C20417B8FAB631CD3DE13C5">
    <w:name w:val="55F22D422C20417B8FAB631CD3DE13C5"/>
    <w:rsid w:val="00F32C8D"/>
    <w:rPr>
      <w:lang w:val="nl-NL" w:eastAsia="nl-NL"/>
    </w:rPr>
  </w:style>
  <w:style w:type="paragraph" w:customStyle="1" w:styleId="FBBD70957EBB41398848B3A24788738A">
    <w:name w:val="FBBD70957EBB41398848B3A24788738A"/>
    <w:rsid w:val="00F32C8D"/>
    <w:rPr>
      <w:lang w:val="nl-NL" w:eastAsia="nl-NL"/>
    </w:rPr>
  </w:style>
  <w:style w:type="paragraph" w:customStyle="1" w:styleId="21D777B96CB24E19A1D98F5084EE7365">
    <w:name w:val="21D777B96CB24E19A1D98F5084EE7365"/>
    <w:rsid w:val="00F32C8D"/>
    <w:rPr>
      <w:lang w:val="nl-NL" w:eastAsia="nl-NL"/>
    </w:rPr>
  </w:style>
  <w:style w:type="paragraph" w:customStyle="1" w:styleId="85A6FC1C2C0F4476855CE29C436EE6EB">
    <w:name w:val="85A6FC1C2C0F4476855CE29C436EE6EB"/>
    <w:rsid w:val="00F32C8D"/>
    <w:rPr>
      <w:lang w:val="nl-NL" w:eastAsia="nl-NL"/>
    </w:rPr>
  </w:style>
  <w:style w:type="paragraph" w:customStyle="1" w:styleId="FE532F35E9FC40FF809D49AE9F377067">
    <w:name w:val="FE532F35E9FC40FF809D49AE9F377067"/>
    <w:rsid w:val="00F32C8D"/>
    <w:rPr>
      <w:lang w:val="nl-NL" w:eastAsia="nl-NL"/>
    </w:rPr>
  </w:style>
  <w:style w:type="paragraph" w:customStyle="1" w:styleId="949A9049DA494519B8D89A223FECCDEB">
    <w:name w:val="949A9049DA494519B8D89A223FECCDEB"/>
    <w:rsid w:val="00F32C8D"/>
    <w:rPr>
      <w:lang w:val="nl-NL" w:eastAsia="nl-NL"/>
    </w:rPr>
  </w:style>
  <w:style w:type="paragraph" w:customStyle="1" w:styleId="9D73910F52124FEDA04FA9CA02402B04">
    <w:name w:val="9D73910F52124FEDA04FA9CA02402B04"/>
    <w:rsid w:val="00F32C8D"/>
    <w:rPr>
      <w:lang w:val="nl-NL" w:eastAsia="nl-NL"/>
    </w:rPr>
  </w:style>
  <w:style w:type="paragraph" w:customStyle="1" w:styleId="B829DB4A54F94ECBAB4F699D4307A452">
    <w:name w:val="B829DB4A54F94ECBAB4F699D4307A452"/>
    <w:rsid w:val="00F32C8D"/>
    <w:rPr>
      <w:lang w:val="nl-NL" w:eastAsia="nl-NL"/>
    </w:rPr>
  </w:style>
  <w:style w:type="paragraph" w:customStyle="1" w:styleId="FF4F2D1E311742729E870BCF49A721BD">
    <w:name w:val="FF4F2D1E311742729E870BCF49A721BD"/>
    <w:rsid w:val="00F32C8D"/>
    <w:rPr>
      <w:lang w:val="nl-NL" w:eastAsia="nl-NL"/>
    </w:rPr>
  </w:style>
  <w:style w:type="paragraph" w:customStyle="1" w:styleId="50536A7D4BAB43408A33C6631A33E922">
    <w:name w:val="50536A7D4BAB43408A33C6631A33E922"/>
    <w:rsid w:val="00F32C8D"/>
    <w:rPr>
      <w:lang w:val="nl-NL" w:eastAsia="nl-NL"/>
    </w:rPr>
  </w:style>
  <w:style w:type="paragraph" w:customStyle="1" w:styleId="B0F1507BE8614C96AA4145D34FE7D348">
    <w:name w:val="B0F1507BE8614C96AA4145D34FE7D348"/>
    <w:rsid w:val="00F32C8D"/>
    <w:rPr>
      <w:lang w:val="nl-NL" w:eastAsia="nl-NL"/>
    </w:rPr>
  </w:style>
  <w:style w:type="paragraph" w:customStyle="1" w:styleId="140A170D9CCB4E0886AA0FF5D97687E3">
    <w:name w:val="140A170D9CCB4E0886AA0FF5D97687E3"/>
    <w:rsid w:val="00F32C8D"/>
    <w:rPr>
      <w:lang w:val="nl-NL" w:eastAsia="nl-NL"/>
    </w:rPr>
  </w:style>
  <w:style w:type="paragraph" w:customStyle="1" w:styleId="3C82B877126D4917ACA05AAFF63D341A">
    <w:name w:val="3C82B877126D4917ACA05AAFF63D341A"/>
    <w:rsid w:val="00F32C8D"/>
    <w:rPr>
      <w:lang w:val="nl-NL" w:eastAsia="nl-NL"/>
    </w:rPr>
  </w:style>
  <w:style w:type="paragraph" w:customStyle="1" w:styleId="247E051BCC10490AA21694F84A392C8A">
    <w:name w:val="247E051BCC10490AA21694F84A392C8A"/>
    <w:rsid w:val="00F32C8D"/>
    <w:rPr>
      <w:lang w:val="nl-NL" w:eastAsia="nl-NL"/>
    </w:rPr>
  </w:style>
  <w:style w:type="paragraph" w:customStyle="1" w:styleId="77BADBBFC64148668F97BB2105079BA7">
    <w:name w:val="77BADBBFC64148668F97BB2105079BA7"/>
    <w:rsid w:val="00F32C8D"/>
    <w:rPr>
      <w:lang w:val="nl-NL" w:eastAsia="nl-NL"/>
    </w:rPr>
  </w:style>
  <w:style w:type="paragraph" w:customStyle="1" w:styleId="BCD96FE3E32C4E1DA433CDDEF4B418F5">
    <w:name w:val="BCD96FE3E32C4E1DA433CDDEF4B418F5"/>
    <w:rsid w:val="00F32C8D"/>
    <w:rPr>
      <w:lang w:val="nl-NL" w:eastAsia="nl-NL"/>
    </w:rPr>
  </w:style>
  <w:style w:type="paragraph" w:customStyle="1" w:styleId="593D4C8419F74E08B80C3B905984B977">
    <w:name w:val="593D4C8419F74E08B80C3B905984B977"/>
    <w:rsid w:val="00F32C8D"/>
    <w:rPr>
      <w:lang w:val="nl-NL" w:eastAsia="nl-NL"/>
    </w:rPr>
  </w:style>
  <w:style w:type="paragraph" w:customStyle="1" w:styleId="49E960B1902D459DA1E7C69A9F7438A5">
    <w:name w:val="49E960B1902D459DA1E7C69A9F7438A5"/>
    <w:rsid w:val="00F32C8D"/>
    <w:rPr>
      <w:lang w:val="nl-NL" w:eastAsia="nl-NL"/>
    </w:rPr>
  </w:style>
  <w:style w:type="paragraph" w:customStyle="1" w:styleId="C9CDC686515A4E54B133B154A078549F">
    <w:name w:val="C9CDC686515A4E54B133B154A078549F"/>
    <w:rsid w:val="00F32C8D"/>
    <w:rPr>
      <w:lang w:val="nl-NL" w:eastAsia="nl-NL"/>
    </w:rPr>
  </w:style>
  <w:style w:type="paragraph" w:customStyle="1" w:styleId="0EE4E3CAB698457EB98578DADFB6E4DC">
    <w:name w:val="0EE4E3CAB698457EB98578DADFB6E4DC"/>
    <w:rsid w:val="00F32C8D"/>
    <w:rPr>
      <w:lang w:val="nl-NL" w:eastAsia="nl-NL"/>
    </w:rPr>
  </w:style>
  <w:style w:type="paragraph" w:customStyle="1" w:styleId="68D44269244F42F5BA2DDD0C338CBD07">
    <w:name w:val="68D44269244F42F5BA2DDD0C338CBD07"/>
    <w:rsid w:val="00F32C8D"/>
    <w:rPr>
      <w:lang w:val="nl-NL" w:eastAsia="nl-NL"/>
    </w:rPr>
  </w:style>
  <w:style w:type="paragraph" w:customStyle="1" w:styleId="3F75C6ECC7D34D0296A0DF89C2AF5B69">
    <w:name w:val="3F75C6ECC7D34D0296A0DF89C2AF5B69"/>
    <w:rsid w:val="00F32C8D"/>
    <w:rPr>
      <w:lang w:val="nl-NL" w:eastAsia="nl-NL"/>
    </w:rPr>
  </w:style>
  <w:style w:type="paragraph" w:customStyle="1" w:styleId="DBDD57040D814073AC91138D4348BC2B">
    <w:name w:val="DBDD57040D814073AC91138D4348BC2B"/>
    <w:rsid w:val="00F32C8D"/>
    <w:rPr>
      <w:lang w:val="nl-NL" w:eastAsia="nl-NL"/>
    </w:rPr>
  </w:style>
  <w:style w:type="paragraph" w:customStyle="1" w:styleId="47E18CD4EAD14624824CF490E1AA71A6">
    <w:name w:val="47E18CD4EAD14624824CF490E1AA71A6"/>
    <w:rsid w:val="00F32C8D"/>
    <w:rPr>
      <w:lang w:val="nl-NL" w:eastAsia="nl-NL"/>
    </w:rPr>
  </w:style>
  <w:style w:type="paragraph" w:customStyle="1" w:styleId="077011E118F54789A4815DA868ADBA27">
    <w:name w:val="077011E118F54789A4815DA868ADBA27"/>
    <w:rsid w:val="00F32C8D"/>
    <w:rPr>
      <w:lang w:val="nl-NL" w:eastAsia="nl-NL"/>
    </w:rPr>
  </w:style>
  <w:style w:type="paragraph" w:customStyle="1" w:styleId="C61156932D024DD18CF68A35F7DD875C">
    <w:name w:val="C61156932D024DD18CF68A35F7DD875C"/>
    <w:rsid w:val="00F32C8D"/>
    <w:rPr>
      <w:lang w:val="nl-NL" w:eastAsia="nl-NL"/>
    </w:rPr>
  </w:style>
  <w:style w:type="paragraph" w:customStyle="1" w:styleId="02B11A3F8F6A4B2AAF7A7875DF732F63">
    <w:name w:val="02B11A3F8F6A4B2AAF7A7875DF732F63"/>
    <w:rsid w:val="00F32C8D"/>
    <w:rPr>
      <w:lang w:val="nl-NL" w:eastAsia="nl-NL"/>
    </w:rPr>
  </w:style>
  <w:style w:type="paragraph" w:customStyle="1" w:styleId="78EACC7D7B314B95A836D937659182F2">
    <w:name w:val="78EACC7D7B314B95A836D937659182F2"/>
    <w:rsid w:val="00F32C8D"/>
    <w:rPr>
      <w:lang w:val="nl-NL" w:eastAsia="nl-NL"/>
    </w:rPr>
  </w:style>
  <w:style w:type="paragraph" w:customStyle="1" w:styleId="AC67D00779CF4B28BD0D106E71A8F1C0">
    <w:name w:val="AC67D00779CF4B28BD0D106E71A8F1C0"/>
    <w:rsid w:val="00F32C8D"/>
    <w:rPr>
      <w:lang w:val="nl-NL" w:eastAsia="nl-NL"/>
    </w:rPr>
  </w:style>
  <w:style w:type="paragraph" w:customStyle="1" w:styleId="97355E83960C434A8AD5ABE17375ED94">
    <w:name w:val="97355E83960C434A8AD5ABE17375ED94"/>
    <w:rsid w:val="00F32C8D"/>
    <w:rPr>
      <w:lang w:val="nl-NL" w:eastAsia="nl-NL"/>
    </w:rPr>
  </w:style>
  <w:style w:type="paragraph" w:customStyle="1" w:styleId="6C1A5A595E554E4CBEBBCF6A74EF0212">
    <w:name w:val="6C1A5A595E554E4CBEBBCF6A74EF0212"/>
    <w:rsid w:val="00F32C8D"/>
    <w:rPr>
      <w:lang w:val="nl-NL" w:eastAsia="nl-NL"/>
    </w:rPr>
  </w:style>
  <w:style w:type="paragraph" w:customStyle="1" w:styleId="C92975B54736471A81B94ADBA4FDDFBE">
    <w:name w:val="C92975B54736471A81B94ADBA4FDDFBE"/>
    <w:rsid w:val="00F32C8D"/>
    <w:rPr>
      <w:lang w:val="nl-NL" w:eastAsia="nl-NL"/>
    </w:rPr>
  </w:style>
  <w:style w:type="paragraph" w:customStyle="1" w:styleId="B36320CD6FCB4ECC9852FE24638B508A">
    <w:name w:val="B36320CD6FCB4ECC9852FE24638B508A"/>
    <w:rsid w:val="00F32C8D"/>
    <w:rPr>
      <w:lang w:val="nl-NL" w:eastAsia="nl-NL"/>
    </w:rPr>
  </w:style>
  <w:style w:type="paragraph" w:customStyle="1" w:styleId="4284617F1B4547A491C9FA18ADF868E1">
    <w:name w:val="4284617F1B4547A491C9FA18ADF868E1"/>
    <w:rsid w:val="00F32C8D"/>
    <w:rPr>
      <w:lang w:val="nl-NL" w:eastAsia="nl-NL"/>
    </w:rPr>
  </w:style>
  <w:style w:type="paragraph" w:customStyle="1" w:styleId="A22501E1B76F435E8669918D9BB28ED7">
    <w:name w:val="A22501E1B76F435E8669918D9BB28ED7"/>
    <w:rsid w:val="00F32C8D"/>
    <w:rPr>
      <w:lang w:val="nl-NL" w:eastAsia="nl-NL"/>
    </w:rPr>
  </w:style>
  <w:style w:type="paragraph" w:customStyle="1" w:styleId="9CE739A4C6984852B9558F4871832FE1">
    <w:name w:val="9CE739A4C6984852B9558F4871832FE1"/>
    <w:rsid w:val="00F32C8D"/>
    <w:rPr>
      <w:lang w:val="nl-NL" w:eastAsia="nl-NL"/>
    </w:rPr>
  </w:style>
  <w:style w:type="paragraph" w:customStyle="1" w:styleId="58C4A85140E14A009634C2C8D00FAFD7">
    <w:name w:val="58C4A85140E14A009634C2C8D00FAFD7"/>
    <w:rsid w:val="00F32C8D"/>
    <w:rPr>
      <w:lang w:val="nl-NL" w:eastAsia="nl-NL"/>
    </w:rPr>
  </w:style>
  <w:style w:type="paragraph" w:customStyle="1" w:styleId="4F04979C3E2F4FCF8B4D6C173808F1A7">
    <w:name w:val="4F04979C3E2F4FCF8B4D6C173808F1A7"/>
    <w:rsid w:val="00F32C8D"/>
    <w:rPr>
      <w:lang w:val="nl-NL" w:eastAsia="nl-NL"/>
    </w:rPr>
  </w:style>
  <w:style w:type="paragraph" w:customStyle="1" w:styleId="14F5B5BBB6B549CE962CBB0BDA54CD14">
    <w:name w:val="14F5B5BBB6B549CE962CBB0BDA54CD14"/>
    <w:rsid w:val="00F32C8D"/>
    <w:rPr>
      <w:lang w:val="nl-NL" w:eastAsia="nl-NL"/>
    </w:rPr>
  </w:style>
  <w:style w:type="paragraph" w:customStyle="1" w:styleId="8BFEAA4A1D2B4360A68AE3CE3704BA56">
    <w:name w:val="8BFEAA4A1D2B4360A68AE3CE3704BA56"/>
    <w:rsid w:val="00F32C8D"/>
    <w:rPr>
      <w:lang w:val="nl-NL" w:eastAsia="nl-NL"/>
    </w:rPr>
  </w:style>
  <w:style w:type="paragraph" w:customStyle="1" w:styleId="939D28F333C14CF6BBE84486D63C4DAF">
    <w:name w:val="939D28F333C14CF6BBE84486D63C4DAF"/>
    <w:rsid w:val="00F32C8D"/>
    <w:rPr>
      <w:lang w:val="nl-NL" w:eastAsia="nl-NL"/>
    </w:rPr>
  </w:style>
  <w:style w:type="paragraph" w:customStyle="1" w:styleId="F14399DE1F6747649186D2900D4AFBFB">
    <w:name w:val="F14399DE1F6747649186D2900D4AFBFB"/>
    <w:rsid w:val="00F32C8D"/>
    <w:rPr>
      <w:lang w:val="nl-NL" w:eastAsia="nl-NL"/>
    </w:rPr>
  </w:style>
  <w:style w:type="paragraph" w:customStyle="1" w:styleId="1D1E1D6438C44ABB91C1B04FFC4B7412">
    <w:name w:val="1D1E1D6438C44ABB91C1B04FFC4B7412"/>
    <w:rsid w:val="00F32C8D"/>
    <w:rPr>
      <w:lang w:val="nl-NL" w:eastAsia="nl-NL"/>
    </w:rPr>
  </w:style>
  <w:style w:type="paragraph" w:customStyle="1" w:styleId="3763AA28446A4FBE8BA362601E963F57">
    <w:name w:val="3763AA28446A4FBE8BA362601E963F57"/>
    <w:rsid w:val="00F32C8D"/>
    <w:rPr>
      <w:lang w:val="nl-NL" w:eastAsia="nl-NL"/>
    </w:rPr>
  </w:style>
  <w:style w:type="paragraph" w:customStyle="1" w:styleId="6BDA4F67205145F8808B1BFC060D6BE5">
    <w:name w:val="6BDA4F67205145F8808B1BFC060D6BE5"/>
    <w:rsid w:val="00F32C8D"/>
    <w:rPr>
      <w:lang w:val="nl-NL" w:eastAsia="nl-NL"/>
    </w:rPr>
  </w:style>
  <w:style w:type="paragraph" w:customStyle="1" w:styleId="729B79F7A88042138567D8D022246364">
    <w:name w:val="729B79F7A88042138567D8D022246364"/>
    <w:rsid w:val="00F32C8D"/>
    <w:rPr>
      <w:lang w:val="nl-NL" w:eastAsia="nl-NL"/>
    </w:rPr>
  </w:style>
  <w:style w:type="paragraph" w:customStyle="1" w:styleId="1E2FE1794A62413FA040D7CDFD5259D3">
    <w:name w:val="1E2FE1794A62413FA040D7CDFD5259D3"/>
    <w:rsid w:val="00F32C8D"/>
    <w:rPr>
      <w:lang w:val="nl-NL" w:eastAsia="nl-NL"/>
    </w:rPr>
  </w:style>
  <w:style w:type="paragraph" w:customStyle="1" w:styleId="455C044F496945A4BBA9E240ADCE72AF">
    <w:name w:val="455C044F496945A4BBA9E240ADCE72AF"/>
    <w:rsid w:val="00F32C8D"/>
    <w:rPr>
      <w:lang w:val="nl-NL" w:eastAsia="nl-NL"/>
    </w:rPr>
  </w:style>
  <w:style w:type="paragraph" w:customStyle="1" w:styleId="B025421F60CC4AA79914DF0C843DD505">
    <w:name w:val="B025421F60CC4AA79914DF0C843DD505"/>
    <w:rsid w:val="00F32C8D"/>
    <w:rPr>
      <w:lang w:val="nl-NL" w:eastAsia="nl-NL"/>
    </w:rPr>
  </w:style>
  <w:style w:type="paragraph" w:customStyle="1" w:styleId="7D3DC46E4D0949A0881F1E25B19510AA">
    <w:name w:val="7D3DC46E4D0949A0881F1E25B19510AA"/>
    <w:rsid w:val="00F32C8D"/>
    <w:rPr>
      <w:lang w:val="nl-NL" w:eastAsia="nl-NL"/>
    </w:rPr>
  </w:style>
  <w:style w:type="paragraph" w:customStyle="1" w:styleId="B4ACABEC817D49B7862D6F5CF77152C7">
    <w:name w:val="B4ACABEC817D49B7862D6F5CF77152C7"/>
    <w:rsid w:val="00F32C8D"/>
    <w:rPr>
      <w:lang w:val="nl-NL" w:eastAsia="nl-NL"/>
    </w:rPr>
  </w:style>
  <w:style w:type="paragraph" w:customStyle="1" w:styleId="22C56398A291431281AC03DCD21300E9">
    <w:name w:val="22C56398A291431281AC03DCD21300E9"/>
    <w:rsid w:val="00F32C8D"/>
    <w:rPr>
      <w:lang w:val="nl-NL" w:eastAsia="nl-NL"/>
    </w:rPr>
  </w:style>
  <w:style w:type="paragraph" w:customStyle="1" w:styleId="B3FFF2FE291B470BA487488FDC04FE8A">
    <w:name w:val="B3FFF2FE291B470BA487488FDC04FE8A"/>
    <w:rsid w:val="00F32C8D"/>
    <w:rPr>
      <w:lang w:val="nl-NL" w:eastAsia="nl-NL"/>
    </w:rPr>
  </w:style>
  <w:style w:type="paragraph" w:customStyle="1" w:styleId="3F988DDF47914361B675F27419EF922A">
    <w:name w:val="3F988DDF47914361B675F27419EF922A"/>
    <w:rsid w:val="00F32C8D"/>
    <w:rPr>
      <w:lang w:val="nl-NL" w:eastAsia="nl-NL"/>
    </w:rPr>
  </w:style>
  <w:style w:type="paragraph" w:customStyle="1" w:styleId="400724F470DB4D0F90AE715D5466B475">
    <w:name w:val="400724F470DB4D0F90AE715D5466B475"/>
    <w:rsid w:val="00F32C8D"/>
    <w:rPr>
      <w:lang w:val="nl-NL" w:eastAsia="nl-NL"/>
    </w:rPr>
  </w:style>
  <w:style w:type="paragraph" w:customStyle="1" w:styleId="911C601735E947FB8CEABFC927CF739B">
    <w:name w:val="911C601735E947FB8CEABFC927CF739B"/>
    <w:rsid w:val="00F32C8D"/>
    <w:rPr>
      <w:lang w:val="nl-NL" w:eastAsia="nl-NL"/>
    </w:rPr>
  </w:style>
  <w:style w:type="paragraph" w:customStyle="1" w:styleId="659C5FACB54146DD8ED58F993870A2C3">
    <w:name w:val="659C5FACB54146DD8ED58F993870A2C3"/>
    <w:rsid w:val="00F32C8D"/>
    <w:rPr>
      <w:lang w:val="nl-NL" w:eastAsia="nl-NL"/>
    </w:rPr>
  </w:style>
  <w:style w:type="paragraph" w:customStyle="1" w:styleId="47FF21554FAE4760B58F46151EB1F626">
    <w:name w:val="47FF21554FAE4760B58F46151EB1F626"/>
    <w:rsid w:val="00F32C8D"/>
    <w:rPr>
      <w:lang w:val="nl-NL" w:eastAsia="nl-NL"/>
    </w:rPr>
  </w:style>
  <w:style w:type="paragraph" w:customStyle="1" w:styleId="7800F02EC03B48EFB76738B85D25D6D2">
    <w:name w:val="7800F02EC03B48EFB76738B85D25D6D2"/>
    <w:rsid w:val="00F32C8D"/>
    <w:rPr>
      <w:lang w:val="nl-NL" w:eastAsia="nl-NL"/>
    </w:rPr>
  </w:style>
  <w:style w:type="paragraph" w:customStyle="1" w:styleId="CF9EDA3179484413BAFDE72A22559682">
    <w:name w:val="CF9EDA3179484413BAFDE72A22559682"/>
    <w:rsid w:val="00F32C8D"/>
    <w:rPr>
      <w:lang w:val="nl-NL" w:eastAsia="nl-NL"/>
    </w:rPr>
  </w:style>
  <w:style w:type="paragraph" w:customStyle="1" w:styleId="F1FB8A5996314D53B301A3CEF536EC80">
    <w:name w:val="F1FB8A5996314D53B301A3CEF536EC80"/>
    <w:rsid w:val="00F32C8D"/>
    <w:rPr>
      <w:lang w:val="nl-NL" w:eastAsia="nl-NL"/>
    </w:rPr>
  </w:style>
  <w:style w:type="paragraph" w:customStyle="1" w:styleId="061BD26FA6604F13A68FEC9BE10208CF">
    <w:name w:val="061BD26FA6604F13A68FEC9BE10208CF"/>
    <w:rsid w:val="00F32C8D"/>
    <w:rPr>
      <w:lang w:val="nl-NL" w:eastAsia="nl-NL"/>
    </w:rPr>
  </w:style>
  <w:style w:type="paragraph" w:customStyle="1" w:styleId="DFE1440ABF364C4AA223CEF7EB0947DF">
    <w:name w:val="DFE1440ABF364C4AA223CEF7EB0947DF"/>
    <w:rsid w:val="00F32C8D"/>
    <w:rPr>
      <w:lang w:val="nl-NL" w:eastAsia="nl-NL"/>
    </w:rPr>
  </w:style>
  <w:style w:type="paragraph" w:customStyle="1" w:styleId="FF29FF7B7D154F6B86DFBDA3F517C386">
    <w:name w:val="FF29FF7B7D154F6B86DFBDA3F517C386"/>
    <w:rsid w:val="00F32C8D"/>
    <w:rPr>
      <w:lang w:val="nl-NL" w:eastAsia="nl-NL"/>
    </w:rPr>
  </w:style>
  <w:style w:type="paragraph" w:customStyle="1" w:styleId="A02FE557B91E4BFD849CC1955D078556">
    <w:name w:val="A02FE557B91E4BFD849CC1955D078556"/>
    <w:rsid w:val="00F32C8D"/>
    <w:rPr>
      <w:lang w:val="nl-NL" w:eastAsia="nl-NL"/>
    </w:rPr>
  </w:style>
  <w:style w:type="paragraph" w:customStyle="1" w:styleId="23158388EBAB409DA32B8DA4ECC45BFF">
    <w:name w:val="23158388EBAB409DA32B8DA4ECC45BFF"/>
    <w:rsid w:val="00F32C8D"/>
    <w:rPr>
      <w:lang w:val="nl-NL" w:eastAsia="nl-NL"/>
    </w:rPr>
  </w:style>
  <w:style w:type="paragraph" w:customStyle="1" w:styleId="19455D46430243EC831E93DE7B0D8D43">
    <w:name w:val="19455D46430243EC831E93DE7B0D8D43"/>
    <w:rsid w:val="00F32C8D"/>
    <w:rPr>
      <w:lang w:val="nl-NL" w:eastAsia="nl-NL"/>
    </w:rPr>
  </w:style>
  <w:style w:type="paragraph" w:customStyle="1" w:styleId="9F12C7CE775D400081F04D7C38432DD1">
    <w:name w:val="9F12C7CE775D400081F04D7C38432DD1"/>
    <w:rsid w:val="00F32C8D"/>
    <w:rPr>
      <w:lang w:val="nl-NL" w:eastAsia="nl-NL"/>
    </w:rPr>
  </w:style>
  <w:style w:type="paragraph" w:customStyle="1" w:styleId="F940253B5F75409CBB72EB3B07C92B79">
    <w:name w:val="F940253B5F75409CBB72EB3B07C92B79"/>
    <w:rsid w:val="00F32C8D"/>
    <w:rPr>
      <w:lang w:val="nl-NL" w:eastAsia="nl-NL"/>
    </w:rPr>
  </w:style>
  <w:style w:type="paragraph" w:customStyle="1" w:styleId="104FBF50836E40C5966F65C5C71BC9E3">
    <w:name w:val="104FBF50836E40C5966F65C5C71BC9E3"/>
    <w:rsid w:val="00F32C8D"/>
    <w:rPr>
      <w:lang w:val="nl-NL" w:eastAsia="nl-NL"/>
    </w:rPr>
  </w:style>
  <w:style w:type="paragraph" w:customStyle="1" w:styleId="F04182FC350F4158A2E835E92B7D39A4">
    <w:name w:val="F04182FC350F4158A2E835E92B7D39A4"/>
    <w:rsid w:val="00F32C8D"/>
    <w:rPr>
      <w:lang w:val="nl-NL" w:eastAsia="nl-NL"/>
    </w:rPr>
  </w:style>
  <w:style w:type="paragraph" w:customStyle="1" w:styleId="37664F6395A246FE902AC04A40E36C8D">
    <w:name w:val="37664F6395A246FE902AC04A40E36C8D"/>
    <w:rsid w:val="00F32C8D"/>
    <w:rPr>
      <w:lang w:val="nl-NL" w:eastAsia="nl-NL"/>
    </w:rPr>
  </w:style>
  <w:style w:type="paragraph" w:customStyle="1" w:styleId="596DDFFDB0A448B699BCD7F4065342E9">
    <w:name w:val="596DDFFDB0A448B699BCD7F4065342E9"/>
    <w:rsid w:val="00F32C8D"/>
    <w:rPr>
      <w:lang w:val="nl-NL" w:eastAsia="nl-NL"/>
    </w:rPr>
  </w:style>
  <w:style w:type="paragraph" w:customStyle="1" w:styleId="19CD780F377F4730AB5C386F3AEE9C9C">
    <w:name w:val="19CD780F377F4730AB5C386F3AEE9C9C"/>
    <w:rsid w:val="00F32C8D"/>
    <w:rPr>
      <w:lang w:val="nl-NL" w:eastAsia="nl-NL"/>
    </w:rPr>
  </w:style>
  <w:style w:type="paragraph" w:customStyle="1" w:styleId="8C5F8BCBE2504511B1A660787B409D6E">
    <w:name w:val="8C5F8BCBE2504511B1A660787B409D6E"/>
    <w:rsid w:val="00F32C8D"/>
    <w:rPr>
      <w:lang w:val="nl-NL" w:eastAsia="nl-NL"/>
    </w:rPr>
  </w:style>
  <w:style w:type="paragraph" w:customStyle="1" w:styleId="2FB1F49712124BEC99862754AC0B57C2">
    <w:name w:val="2FB1F49712124BEC99862754AC0B57C2"/>
    <w:rsid w:val="00F32C8D"/>
    <w:rPr>
      <w:lang w:val="nl-NL" w:eastAsia="nl-NL"/>
    </w:rPr>
  </w:style>
  <w:style w:type="paragraph" w:customStyle="1" w:styleId="471FFF89EC2B4F28A870ED43B6332A99">
    <w:name w:val="471FFF89EC2B4F28A870ED43B6332A99"/>
    <w:rsid w:val="00F32C8D"/>
    <w:rPr>
      <w:lang w:val="nl-NL" w:eastAsia="nl-NL"/>
    </w:rPr>
  </w:style>
  <w:style w:type="paragraph" w:customStyle="1" w:styleId="01918E8A79944DEC907D60469C6984A6">
    <w:name w:val="01918E8A79944DEC907D60469C6984A6"/>
    <w:rsid w:val="00F32C8D"/>
    <w:rPr>
      <w:lang w:val="nl-NL" w:eastAsia="nl-NL"/>
    </w:rPr>
  </w:style>
  <w:style w:type="paragraph" w:customStyle="1" w:styleId="F54BD456966E467F914FDB70FE5C5F1B">
    <w:name w:val="F54BD456966E467F914FDB70FE5C5F1B"/>
    <w:rsid w:val="00F32C8D"/>
    <w:rPr>
      <w:lang w:val="nl-NL" w:eastAsia="nl-NL"/>
    </w:rPr>
  </w:style>
  <w:style w:type="paragraph" w:customStyle="1" w:styleId="FFC300002CF442A690856A12449D448F">
    <w:name w:val="FFC300002CF442A690856A12449D448F"/>
    <w:rsid w:val="00F32C8D"/>
    <w:rPr>
      <w:lang w:val="nl-NL" w:eastAsia="nl-NL"/>
    </w:rPr>
  </w:style>
  <w:style w:type="paragraph" w:customStyle="1" w:styleId="B365A182AB3C4DE7BCC2781A40753E36">
    <w:name w:val="B365A182AB3C4DE7BCC2781A40753E36"/>
    <w:rsid w:val="00F32C8D"/>
    <w:rPr>
      <w:lang w:val="nl-NL" w:eastAsia="nl-NL"/>
    </w:rPr>
  </w:style>
  <w:style w:type="paragraph" w:customStyle="1" w:styleId="0DF8F61CE19D43968406E57FC0EF2272">
    <w:name w:val="0DF8F61CE19D43968406E57FC0EF2272"/>
    <w:rsid w:val="00F32C8D"/>
    <w:rPr>
      <w:lang w:val="nl-NL" w:eastAsia="nl-NL"/>
    </w:rPr>
  </w:style>
  <w:style w:type="paragraph" w:customStyle="1" w:styleId="8DFC1EF756894D2BAA4306CB32028B0A">
    <w:name w:val="8DFC1EF756894D2BAA4306CB32028B0A"/>
    <w:rsid w:val="00F32C8D"/>
    <w:rPr>
      <w:lang w:val="nl-NL" w:eastAsia="nl-NL"/>
    </w:rPr>
  </w:style>
  <w:style w:type="paragraph" w:customStyle="1" w:styleId="83380C69C77B4491894A80FFBA4A6CD4">
    <w:name w:val="83380C69C77B4491894A80FFBA4A6CD4"/>
    <w:rsid w:val="00F32C8D"/>
    <w:rPr>
      <w:lang w:val="nl-NL" w:eastAsia="nl-NL"/>
    </w:rPr>
  </w:style>
  <w:style w:type="paragraph" w:customStyle="1" w:styleId="FC2FA83078A546C3A010BDF1F5EEFDAD">
    <w:name w:val="FC2FA83078A546C3A010BDF1F5EEFDAD"/>
    <w:rsid w:val="00F32C8D"/>
    <w:rPr>
      <w:lang w:val="nl-NL" w:eastAsia="nl-NL"/>
    </w:rPr>
  </w:style>
  <w:style w:type="paragraph" w:customStyle="1" w:styleId="CC1C2F09C9224985B885D1A0636EF500">
    <w:name w:val="CC1C2F09C9224985B885D1A0636EF500"/>
    <w:rsid w:val="00F32C8D"/>
    <w:rPr>
      <w:lang w:val="nl-NL" w:eastAsia="nl-NL"/>
    </w:rPr>
  </w:style>
  <w:style w:type="paragraph" w:customStyle="1" w:styleId="A5B68E2E64964DC7BEB0056A68CBF1D2">
    <w:name w:val="A5B68E2E64964DC7BEB0056A68CBF1D2"/>
    <w:rsid w:val="00F32C8D"/>
    <w:rPr>
      <w:lang w:val="nl-NL" w:eastAsia="nl-NL"/>
    </w:rPr>
  </w:style>
  <w:style w:type="paragraph" w:customStyle="1" w:styleId="E7F8AE99FB354A4EB5E536DFDC1A7CA7">
    <w:name w:val="E7F8AE99FB354A4EB5E536DFDC1A7CA7"/>
    <w:rsid w:val="00F32C8D"/>
    <w:rPr>
      <w:lang w:val="nl-NL" w:eastAsia="nl-NL"/>
    </w:rPr>
  </w:style>
  <w:style w:type="paragraph" w:customStyle="1" w:styleId="19279B75BBF84AA89226BED401BA3729">
    <w:name w:val="19279B75BBF84AA89226BED401BA3729"/>
    <w:rsid w:val="00F32C8D"/>
    <w:rPr>
      <w:lang w:val="nl-NL" w:eastAsia="nl-NL"/>
    </w:rPr>
  </w:style>
  <w:style w:type="paragraph" w:customStyle="1" w:styleId="B8C64D2636FF4A22ACE46259528193FC">
    <w:name w:val="B8C64D2636FF4A22ACE46259528193FC"/>
    <w:rsid w:val="00F32C8D"/>
    <w:rPr>
      <w:lang w:val="nl-NL" w:eastAsia="nl-NL"/>
    </w:rPr>
  </w:style>
  <w:style w:type="paragraph" w:customStyle="1" w:styleId="81A33AAE584D4610A848C4118764C8F8">
    <w:name w:val="81A33AAE584D4610A848C4118764C8F8"/>
    <w:rsid w:val="00F32C8D"/>
    <w:rPr>
      <w:lang w:val="nl-NL" w:eastAsia="nl-NL"/>
    </w:rPr>
  </w:style>
  <w:style w:type="paragraph" w:customStyle="1" w:styleId="2AD47EEFB4EE4153ABA252BD4272C676">
    <w:name w:val="2AD47EEFB4EE4153ABA252BD4272C676"/>
    <w:rsid w:val="00F32C8D"/>
    <w:rPr>
      <w:lang w:val="nl-NL" w:eastAsia="nl-NL"/>
    </w:rPr>
  </w:style>
  <w:style w:type="paragraph" w:customStyle="1" w:styleId="945A70F3CDA74D3C975AD6550D66DDE7">
    <w:name w:val="945A70F3CDA74D3C975AD6550D66DDE7"/>
    <w:rsid w:val="00F32C8D"/>
    <w:rPr>
      <w:lang w:val="nl-NL" w:eastAsia="nl-NL"/>
    </w:rPr>
  </w:style>
  <w:style w:type="paragraph" w:customStyle="1" w:styleId="CF110745D35C49B698D610E8789BB48A">
    <w:name w:val="CF110745D35C49B698D610E8789BB48A"/>
    <w:rsid w:val="00F32C8D"/>
    <w:rPr>
      <w:lang w:val="nl-NL" w:eastAsia="nl-NL"/>
    </w:rPr>
  </w:style>
  <w:style w:type="paragraph" w:customStyle="1" w:styleId="912044DEAD424F0097F925B4E6083DA8">
    <w:name w:val="912044DEAD424F0097F925B4E6083DA8"/>
    <w:rsid w:val="00F32C8D"/>
    <w:rPr>
      <w:lang w:val="nl-NL" w:eastAsia="nl-NL"/>
    </w:rPr>
  </w:style>
  <w:style w:type="paragraph" w:customStyle="1" w:styleId="F08F56B9F7AB40B1916AE73980188753">
    <w:name w:val="F08F56B9F7AB40B1916AE73980188753"/>
    <w:rsid w:val="00F32C8D"/>
    <w:rPr>
      <w:lang w:val="nl-NL" w:eastAsia="nl-NL"/>
    </w:rPr>
  </w:style>
  <w:style w:type="paragraph" w:customStyle="1" w:styleId="DFC683B4444941F5B82B45D51418E302">
    <w:name w:val="DFC683B4444941F5B82B45D51418E302"/>
    <w:rsid w:val="00F32C8D"/>
    <w:rPr>
      <w:lang w:val="nl-NL" w:eastAsia="nl-NL"/>
    </w:rPr>
  </w:style>
  <w:style w:type="paragraph" w:customStyle="1" w:styleId="92FF8B06017C498AB2B0A13D13374305">
    <w:name w:val="92FF8B06017C498AB2B0A13D13374305"/>
    <w:rsid w:val="00F32C8D"/>
    <w:rPr>
      <w:lang w:val="nl-NL" w:eastAsia="nl-NL"/>
    </w:rPr>
  </w:style>
  <w:style w:type="paragraph" w:customStyle="1" w:styleId="BC36D442E49F4182BEEE7EAD7CB23EE1">
    <w:name w:val="BC36D442E49F4182BEEE7EAD7CB23EE1"/>
    <w:rsid w:val="00F32C8D"/>
    <w:rPr>
      <w:lang w:val="nl-NL" w:eastAsia="nl-NL"/>
    </w:rPr>
  </w:style>
  <w:style w:type="paragraph" w:customStyle="1" w:styleId="12703AB197B74AB0A052131AE3B7025D">
    <w:name w:val="12703AB197B74AB0A052131AE3B7025D"/>
    <w:rsid w:val="00F32C8D"/>
    <w:rPr>
      <w:lang w:val="nl-NL" w:eastAsia="nl-NL"/>
    </w:rPr>
  </w:style>
  <w:style w:type="paragraph" w:customStyle="1" w:styleId="BDE805FEFA5044C9BC144CBCB87AB941">
    <w:name w:val="BDE805FEFA5044C9BC144CBCB87AB941"/>
    <w:rsid w:val="00F32C8D"/>
    <w:rPr>
      <w:lang w:val="nl-NL" w:eastAsia="nl-NL"/>
    </w:rPr>
  </w:style>
  <w:style w:type="paragraph" w:customStyle="1" w:styleId="2C455FDCD08C402698171BB6D321D217">
    <w:name w:val="2C455FDCD08C402698171BB6D321D217"/>
    <w:rsid w:val="00F32C8D"/>
    <w:rPr>
      <w:lang w:val="nl-NL" w:eastAsia="nl-NL"/>
    </w:rPr>
  </w:style>
  <w:style w:type="paragraph" w:customStyle="1" w:styleId="13832611C5C94941B23D2EE4B0F0B950">
    <w:name w:val="13832611C5C94941B23D2EE4B0F0B950"/>
    <w:rsid w:val="00F32C8D"/>
    <w:rPr>
      <w:lang w:val="nl-NL" w:eastAsia="nl-NL"/>
    </w:rPr>
  </w:style>
  <w:style w:type="paragraph" w:customStyle="1" w:styleId="7AC9E770A50D4ED2BD9AF3DEB3F35BCE">
    <w:name w:val="7AC9E770A50D4ED2BD9AF3DEB3F35BCE"/>
    <w:rsid w:val="00F32C8D"/>
    <w:rPr>
      <w:lang w:val="nl-NL" w:eastAsia="nl-NL"/>
    </w:rPr>
  </w:style>
  <w:style w:type="paragraph" w:customStyle="1" w:styleId="F2DF9A7F84CF420199AC496E5D081596">
    <w:name w:val="F2DF9A7F84CF420199AC496E5D081596"/>
    <w:rsid w:val="00F32C8D"/>
    <w:rPr>
      <w:lang w:val="nl-NL" w:eastAsia="nl-NL"/>
    </w:rPr>
  </w:style>
  <w:style w:type="paragraph" w:customStyle="1" w:styleId="8EC3D0DCA0BC4E39851356DEBAA523C3">
    <w:name w:val="8EC3D0DCA0BC4E39851356DEBAA523C3"/>
    <w:rsid w:val="00F32C8D"/>
    <w:rPr>
      <w:lang w:val="nl-NL" w:eastAsia="nl-NL"/>
    </w:rPr>
  </w:style>
  <w:style w:type="paragraph" w:customStyle="1" w:styleId="C20A4775C3F545FEA07CE94EB0FFC22C">
    <w:name w:val="C20A4775C3F545FEA07CE94EB0FFC22C"/>
    <w:rsid w:val="00F32C8D"/>
    <w:rPr>
      <w:lang w:val="nl-NL" w:eastAsia="nl-NL"/>
    </w:rPr>
  </w:style>
  <w:style w:type="paragraph" w:customStyle="1" w:styleId="9B155AAC562A4B60B03C76D9B895B7E5">
    <w:name w:val="9B155AAC562A4B60B03C76D9B895B7E5"/>
    <w:rsid w:val="00F32C8D"/>
    <w:rPr>
      <w:lang w:val="nl-NL" w:eastAsia="nl-NL"/>
    </w:rPr>
  </w:style>
  <w:style w:type="paragraph" w:customStyle="1" w:styleId="18E6D88A97D64F328ED1D3EA4B14F676">
    <w:name w:val="18E6D88A97D64F328ED1D3EA4B14F676"/>
    <w:rsid w:val="00F32C8D"/>
    <w:rPr>
      <w:lang w:val="nl-NL" w:eastAsia="nl-NL"/>
    </w:rPr>
  </w:style>
  <w:style w:type="paragraph" w:customStyle="1" w:styleId="4083AAC9A5F34AB986E00EFFE3D39C0E">
    <w:name w:val="4083AAC9A5F34AB986E00EFFE3D39C0E"/>
    <w:rsid w:val="00F32C8D"/>
    <w:rPr>
      <w:lang w:val="nl-NL" w:eastAsia="nl-NL"/>
    </w:rPr>
  </w:style>
  <w:style w:type="paragraph" w:customStyle="1" w:styleId="E19F44BA71264ABAB7A6D9B2A9D562AB">
    <w:name w:val="E19F44BA71264ABAB7A6D9B2A9D562AB"/>
    <w:rsid w:val="00F32C8D"/>
    <w:rPr>
      <w:lang w:val="nl-NL" w:eastAsia="nl-NL"/>
    </w:rPr>
  </w:style>
  <w:style w:type="paragraph" w:customStyle="1" w:styleId="9FC25EE2E383410297C253550D90CD9D">
    <w:name w:val="9FC25EE2E383410297C253550D90CD9D"/>
    <w:rsid w:val="00F32C8D"/>
    <w:rPr>
      <w:lang w:val="nl-NL" w:eastAsia="nl-NL"/>
    </w:rPr>
  </w:style>
  <w:style w:type="paragraph" w:customStyle="1" w:styleId="3860E3FFF63B424EB46827821912D4EE">
    <w:name w:val="3860E3FFF63B424EB46827821912D4EE"/>
    <w:rsid w:val="00F32C8D"/>
    <w:rPr>
      <w:lang w:val="nl-NL" w:eastAsia="nl-NL"/>
    </w:rPr>
  </w:style>
  <w:style w:type="paragraph" w:customStyle="1" w:styleId="BEAAE53866664CFD8E81AD66AAAB4E39">
    <w:name w:val="BEAAE53866664CFD8E81AD66AAAB4E39"/>
    <w:rsid w:val="00F32C8D"/>
    <w:rPr>
      <w:lang w:val="nl-NL" w:eastAsia="nl-NL"/>
    </w:rPr>
  </w:style>
  <w:style w:type="paragraph" w:customStyle="1" w:styleId="03523457688440C89F614C13AB9B13CD">
    <w:name w:val="03523457688440C89F614C13AB9B13CD"/>
    <w:rsid w:val="00F32C8D"/>
    <w:rPr>
      <w:lang w:val="nl-NL" w:eastAsia="nl-NL"/>
    </w:rPr>
  </w:style>
  <w:style w:type="paragraph" w:customStyle="1" w:styleId="746E1B8BDF0C4459BCC9791CF2597CAF">
    <w:name w:val="746E1B8BDF0C4459BCC9791CF2597CAF"/>
    <w:rsid w:val="00F32C8D"/>
    <w:rPr>
      <w:lang w:val="nl-NL" w:eastAsia="nl-NL"/>
    </w:rPr>
  </w:style>
  <w:style w:type="paragraph" w:customStyle="1" w:styleId="D85B085C7CDD41789EA277E7A784EE1B">
    <w:name w:val="D85B085C7CDD41789EA277E7A784EE1B"/>
    <w:rsid w:val="00F32C8D"/>
    <w:rPr>
      <w:lang w:val="nl-NL" w:eastAsia="nl-NL"/>
    </w:rPr>
  </w:style>
  <w:style w:type="paragraph" w:customStyle="1" w:styleId="8F2DBDB789A6419E843B6115A12ED97B">
    <w:name w:val="8F2DBDB789A6419E843B6115A12ED97B"/>
    <w:rsid w:val="00F32C8D"/>
    <w:rPr>
      <w:lang w:val="nl-NL" w:eastAsia="nl-NL"/>
    </w:rPr>
  </w:style>
  <w:style w:type="paragraph" w:customStyle="1" w:styleId="74CC01D4030D44BF877388AEDEDE6476">
    <w:name w:val="74CC01D4030D44BF877388AEDEDE6476"/>
    <w:rsid w:val="00F32C8D"/>
    <w:rPr>
      <w:lang w:val="nl-NL" w:eastAsia="nl-NL"/>
    </w:rPr>
  </w:style>
  <w:style w:type="paragraph" w:customStyle="1" w:styleId="1ABABD09C9644B0C83C3D60BEE0DF5EA">
    <w:name w:val="1ABABD09C9644B0C83C3D60BEE0DF5EA"/>
    <w:rsid w:val="00F32C8D"/>
    <w:rPr>
      <w:lang w:val="nl-NL" w:eastAsia="nl-NL"/>
    </w:rPr>
  </w:style>
  <w:style w:type="paragraph" w:customStyle="1" w:styleId="D187BA8E90B841819EE4AA90E79D8D73">
    <w:name w:val="D187BA8E90B841819EE4AA90E79D8D73"/>
    <w:rsid w:val="00F32C8D"/>
    <w:rPr>
      <w:lang w:val="nl-NL" w:eastAsia="nl-NL"/>
    </w:rPr>
  </w:style>
  <w:style w:type="paragraph" w:customStyle="1" w:styleId="56A2CE6E613C4A2580A6C1BB9897F7EE">
    <w:name w:val="56A2CE6E613C4A2580A6C1BB9897F7EE"/>
    <w:rsid w:val="00F32C8D"/>
    <w:rPr>
      <w:lang w:val="nl-NL" w:eastAsia="nl-NL"/>
    </w:rPr>
  </w:style>
  <w:style w:type="paragraph" w:customStyle="1" w:styleId="B7139E467781449295B259CB686794DF">
    <w:name w:val="B7139E467781449295B259CB686794DF"/>
    <w:rsid w:val="00F32C8D"/>
    <w:rPr>
      <w:lang w:val="nl-NL" w:eastAsia="nl-NL"/>
    </w:rPr>
  </w:style>
  <w:style w:type="paragraph" w:customStyle="1" w:styleId="AB312280E0394375B842492BD27BEBB9">
    <w:name w:val="AB312280E0394375B842492BD27BEBB9"/>
    <w:rsid w:val="00F32C8D"/>
    <w:rPr>
      <w:lang w:val="nl-NL" w:eastAsia="nl-NL"/>
    </w:rPr>
  </w:style>
  <w:style w:type="paragraph" w:customStyle="1" w:styleId="CEC2989795024368BA1EE8A0A26861A1">
    <w:name w:val="CEC2989795024368BA1EE8A0A26861A1"/>
    <w:rsid w:val="00F32C8D"/>
    <w:rPr>
      <w:lang w:val="nl-NL" w:eastAsia="nl-NL"/>
    </w:rPr>
  </w:style>
  <w:style w:type="paragraph" w:customStyle="1" w:styleId="3DD70606639A4D72BA55C51B79AC5CA3">
    <w:name w:val="3DD70606639A4D72BA55C51B79AC5CA3"/>
    <w:rsid w:val="00F32C8D"/>
    <w:rPr>
      <w:lang w:val="nl-NL" w:eastAsia="nl-NL"/>
    </w:rPr>
  </w:style>
  <w:style w:type="paragraph" w:customStyle="1" w:styleId="651896E715F1457B94DA690533F26242">
    <w:name w:val="651896E715F1457B94DA690533F26242"/>
    <w:rsid w:val="00F32C8D"/>
    <w:rPr>
      <w:lang w:val="nl-NL" w:eastAsia="nl-NL"/>
    </w:rPr>
  </w:style>
  <w:style w:type="paragraph" w:customStyle="1" w:styleId="052A0CAB6B0947BD973C20861F32D2E7">
    <w:name w:val="052A0CAB6B0947BD973C20861F32D2E7"/>
    <w:rsid w:val="00F32C8D"/>
    <w:rPr>
      <w:lang w:val="nl-NL" w:eastAsia="nl-NL"/>
    </w:rPr>
  </w:style>
  <w:style w:type="paragraph" w:customStyle="1" w:styleId="A18AA21AB44B4CD0A35055364E68A55C">
    <w:name w:val="A18AA21AB44B4CD0A35055364E68A55C"/>
    <w:rsid w:val="00F32C8D"/>
    <w:rPr>
      <w:lang w:val="nl-NL" w:eastAsia="nl-NL"/>
    </w:rPr>
  </w:style>
  <w:style w:type="paragraph" w:customStyle="1" w:styleId="89169A7A320244408AAB84C33618F57B">
    <w:name w:val="89169A7A320244408AAB84C33618F57B"/>
    <w:rsid w:val="00F32C8D"/>
    <w:rPr>
      <w:lang w:val="nl-NL" w:eastAsia="nl-NL"/>
    </w:rPr>
  </w:style>
  <w:style w:type="paragraph" w:customStyle="1" w:styleId="45083FDA7B8F4057AE55050501A61B2E">
    <w:name w:val="45083FDA7B8F4057AE55050501A61B2E"/>
    <w:rsid w:val="00F32C8D"/>
    <w:rPr>
      <w:lang w:val="nl-NL" w:eastAsia="nl-NL"/>
    </w:rPr>
  </w:style>
  <w:style w:type="paragraph" w:customStyle="1" w:styleId="1A820D07EF0845DAA91410FD776ABBAC">
    <w:name w:val="1A820D07EF0845DAA91410FD776ABBAC"/>
    <w:rsid w:val="00F32C8D"/>
    <w:rPr>
      <w:lang w:val="nl-NL" w:eastAsia="nl-NL"/>
    </w:rPr>
  </w:style>
  <w:style w:type="paragraph" w:customStyle="1" w:styleId="87800D1619E94480BAD85C461E6B12CB">
    <w:name w:val="87800D1619E94480BAD85C461E6B12CB"/>
    <w:rsid w:val="00F32C8D"/>
    <w:rPr>
      <w:lang w:val="nl-NL" w:eastAsia="nl-NL"/>
    </w:rPr>
  </w:style>
  <w:style w:type="paragraph" w:customStyle="1" w:styleId="36A321BF39314130B1A452D0784CBA8B">
    <w:name w:val="36A321BF39314130B1A452D0784CBA8B"/>
    <w:rsid w:val="00F32C8D"/>
    <w:rPr>
      <w:lang w:val="nl-NL" w:eastAsia="nl-NL"/>
    </w:rPr>
  </w:style>
  <w:style w:type="paragraph" w:customStyle="1" w:styleId="42E1F7C63B334F1CA10D3DC0CD566C87">
    <w:name w:val="42E1F7C63B334F1CA10D3DC0CD566C87"/>
    <w:rsid w:val="00F32C8D"/>
    <w:rPr>
      <w:lang w:val="nl-NL" w:eastAsia="nl-NL"/>
    </w:rPr>
  </w:style>
  <w:style w:type="paragraph" w:customStyle="1" w:styleId="53670797EE2F42F7A621EC7777F46C6E">
    <w:name w:val="53670797EE2F42F7A621EC7777F46C6E"/>
    <w:rsid w:val="00F32C8D"/>
    <w:rPr>
      <w:lang w:val="nl-NL" w:eastAsia="nl-NL"/>
    </w:rPr>
  </w:style>
  <w:style w:type="paragraph" w:customStyle="1" w:styleId="06EA30BBCB02474083C3A7DC5C320354">
    <w:name w:val="06EA30BBCB02474083C3A7DC5C320354"/>
    <w:rsid w:val="00F32C8D"/>
    <w:rPr>
      <w:lang w:val="nl-NL" w:eastAsia="nl-NL"/>
    </w:rPr>
  </w:style>
  <w:style w:type="paragraph" w:customStyle="1" w:styleId="ED089F0705E44C7EA3484E01D4A5170B">
    <w:name w:val="ED089F0705E44C7EA3484E01D4A5170B"/>
    <w:rsid w:val="00F32C8D"/>
    <w:rPr>
      <w:lang w:val="nl-NL" w:eastAsia="nl-NL"/>
    </w:rPr>
  </w:style>
  <w:style w:type="paragraph" w:customStyle="1" w:styleId="946F5C3860AE4BD19C46F120992FB2D6">
    <w:name w:val="946F5C3860AE4BD19C46F120992FB2D6"/>
    <w:rsid w:val="00F32C8D"/>
    <w:rPr>
      <w:lang w:val="nl-NL" w:eastAsia="nl-NL"/>
    </w:rPr>
  </w:style>
  <w:style w:type="paragraph" w:customStyle="1" w:styleId="7925E50E211A4FB0A46950EA0483C79E">
    <w:name w:val="7925E50E211A4FB0A46950EA0483C79E"/>
    <w:rsid w:val="00F32C8D"/>
    <w:rPr>
      <w:lang w:val="nl-NL" w:eastAsia="nl-NL"/>
    </w:rPr>
  </w:style>
  <w:style w:type="paragraph" w:customStyle="1" w:styleId="E494069264FA44DA92EE04E2DF55840F">
    <w:name w:val="E494069264FA44DA92EE04E2DF55840F"/>
    <w:rsid w:val="00F32C8D"/>
    <w:rPr>
      <w:lang w:val="nl-NL" w:eastAsia="nl-NL"/>
    </w:rPr>
  </w:style>
  <w:style w:type="paragraph" w:customStyle="1" w:styleId="26F36D3120BD45AAA0DAC32F737C8837">
    <w:name w:val="26F36D3120BD45AAA0DAC32F737C8837"/>
    <w:rsid w:val="00F32C8D"/>
    <w:rPr>
      <w:lang w:val="nl-NL" w:eastAsia="nl-NL"/>
    </w:rPr>
  </w:style>
  <w:style w:type="paragraph" w:customStyle="1" w:styleId="318A2CC60AE847C290BB5C65CC6C6039">
    <w:name w:val="318A2CC60AE847C290BB5C65CC6C6039"/>
    <w:rsid w:val="00F32C8D"/>
    <w:rPr>
      <w:lang w:val="nl-NL" w:eastAsia="nl-NL"/>
    </w:rPr>
  </w:style>
  <w:style w:type="paragraph" w:customStyle="1" w:styleId="DD97A83D35314182A323F1C3AA323C2F">
    <w:name w:val="DD97A83D35314182A323F1C3AA323C2F"/>
    <w:rsid w:val="00F32C8D"/>
    <w:rPr>
      <w:lang w:val="nl-NL" w:eastAsia="nl-NL"/>
    </w:rPr>
  </w:style>
  <w:style w:type="paragraph" w:customStyle="1" w:styleId="3E5AD4FF3F65490A86C8AA42DBE78B35">
    <w:name w:val="3E5AD4FF3F65490A86C8AA42DBE78B35"/>
    <w:rsid w:val="00F32C8D"/>
    <w:rPr>
      <w:lang w:val="nl-NL" w:eastAsia="nl-NL"/>
    </w:rPr>
  </w:style>
  <w:style w:type="paragraph" w:customStyle="1" w:styleId="A6DB9AE94D4140719B483C4B5F38BC89">
    <w:name w:val="A6DB9AE94D4140719B483C4B5F38BC89"/>
    <w:rsid w:val="00F32C8D"/>
    <w:rPr>
      <w:lang w:val="nl-NL" w:eastAsia="nl-NL"/>
    </w:rPr>
  </w:style>
  <w:style w:type="paragraph" w:customStyle="1" w:styleId="D351386722B94B04A97992C9B3303417">
    <w:name w:val="D351386722B94B04A97992C9B3303417"/>
    <w:rsid w:val="00D04E1F"/>
    <w:rPr>
      <w:lang w:val="nl-NL" w:eastAsia="nl-NL"/>
    </w:rPr>
  </w:style>
  <w:style w:type="paragraph" w:customStyle="1" w:styleId="5EEEB23E17E6465D900A62BB0FC129F8">
    <w:name w:val="5EEEB23E17E6465D900A62BB0FC129F8"/>
    <w:rsid w:val="00D04E1F"/>
    <w:rPr>
      <w:lang w:val="nl-NL" w:eastAsia="nl-NL"/>
    </w:rPr>
  </w:style>
  <w:style w:type="paragraph" w:customStyle="1" w:styleId="ED417EA6DEA547F5AA23379054FA6988">
    <w:name w:val="ED417EA6DEA547F5AA23379054FA6988"/>
    <w:rsid w:val="00D04E1F"/>
    <w:rPr>
      <w:lang w:val="nl-NL" w:eastAsia="nl-NL"/>
    </w:rPr>
  </w:style>
  <w:style w:type="paragraph" w:customStyle="1" w:styleId="753681C67B0044D4AD48E6C2EC9EE821">
    <w:name w:val="753681C67B0044D4AD48E6C2EC9EE821"/>
    <w:rsid w:val="00D04E1F"/>
    <w:rPr>
      <w:lang w:val="nl-NL" w:eastAsia="nl-NL"/>
    </w:rPr>
  </w:style>
  <w:style w:type="paragraph" w:customStyle="1" w:styleId="B8FFE57DE997487EBBE92F51DD24D948">
    <w:name w:val="B8FFE57DE997487EBBE92F51DD24D948"/>
    <w:rsid w:val="00D04E1F"/>
    <w:rPr>
      <w:lang w:val="nl-NL" w:eastAsia="nl-NL"/>
    </w:rPr>
  </w:style>
  <w:style w:type="paragraph" w:customStyle="1" w:styleId="32F102CAC0464A02B439FACBD315ECB7">
    <w:name w:val="32F102CAC0464A02B439FACBD315ECB7"/>
    <w:rsid w:val="00D04E1F"/>
    <w:rPr>
      <w:lang w:val="nl-NL" w:eastAsia="nl-NL"/>
    </w:rPr>
  </w:style>
  <w:style w:type="paragraph" w:customStyle="1" w:styleId="8BDD1D2F3AC34B00AF020B5D365C058B">
    <w:name w:val="8BDD1D2F3AC34B00AF020B5D365C058B"/>
    <w:rsid w:val="00D04E1F"/>
    <w:rPr>
      <w:lang w:val="nl-NL" w:eastAsia="nl-NL"/>
    </w:rPr>
  </w:style>
  <w:style w:type="paragraph" w:customStyle="1" w:styleId="1B077218E3034E60AC65FD8816DB359F">
    <w:name w:val="1B077218E3034E60AC65FD8816DB359F"/>
    <w:rsid w:val="00D04E1F"/>
    <w:rPr>
      <w:lang w:val="nl-NL" w:eastAsia="nl-NL"/>
    </w:rPr>
  </w:style>
  <w:style w:type="paragraph" w:customStyle="1" w:styleId="0924922444074490A3F3EA57DC3C24FB">
    <w:name w:val="0924922444074490A3F3EA57DC3C24FB"/>
    <w:rsid w:val="00D04E1F"/>
    <w:rPr>
      <w:lang w:val="nl-NL" w:eastAsia="nl-NL"/>
    </w:rPr>
  </w:style>
  <w:style w:type="paragraph" w:customStyle="1" w:styleId="EF3640D5748A471FAE8287199F3330BD">
    <w:name w:val="EF3640D5748A471FAE8287199F3330BD"/>
    <w:rsid w:val="00D04E1F"/>
    <w:rPr>
      <w:lang w:val="nl-NL" w:eastAsia="nl-NL"/>
    </w:rPr>
  </w:style>
  <w:style w:type="paragraph" w:customStyle="1" w:styleId="23B6DB1536C745E9BBAA41F1AEB7E97E">
    <w:name w:val="23B6DB1536C745E9BBAA41F1AEB7E97E"/>
    <w:rsid w:val="00D04E1F"/>
    <w:rPr>
      <w:lang w:val="nl-NL" w:eastAsia="nl-NL"/>
    </w:rPr>
  </w:style>
  <w:style w:type="paragraph" w:customStyle="1" w:styleId="1E70321047DF44FCBE506E02D71E4C2E">
    <w:name w:val="1E70321047DF44FCBE506E02D71E4C2E"/>
    <w:rsid w:val="00D04E1F"/>
    <w:rPr>
      <w:lang w:val="nl-NL" w:eastAsia="nl-NL"/>
    </w:rPr>
  </w:style>
  <w:style w:type="paragraph" w:customStyle="1" w:styleId="B36B555709F5496FBF8FE5FC86EE785D">
    <w:name w:val="B36B555709F5496FBF8FE5FC86EE785D"/>
    <w:rsid w:val="00D04E1F"/>
    <w:rPr>
      <w:lang w:val="nl-NL" w:eastAsia="nl-NL"/>
    </w:rPr>
  </w:style>
  <w:style w:type="paragraph" w:customStyle="1" w:styleId="A33C56F9A71A4EA2B8B91C949C67527E">
    <w:name w:val="A33C56F9A71A4EA2B8B91C949C67527E"/>
    <w:rsid w:val="00D04E1F"/>
    <w:rPr>
      <w:lang w:val="nl-NL" w:eastAsia="nl-NL"/>
    </w:rPr>
  </w:style>
  <w:style w:type="paragraph" w:customStyle="1" w:styleId="826AAD73DAE84053BB0C9A6E33409EA8">
    <w:name w:val="826AAD73DAE84053BB0C9A6E33409EA8"/>
    <w:rsid w:val="00D04E1F"/>
    <w:rPr>
      <w:lang w:val="nl-NL" w:eastAsia="nl-NL"/>
    </w:rPr>
  </w:style>
  <w:style w:type="paragraph" w:customStyle="1" w:styleId="FF7365FDD74E411590E02407E675D282">
    <w:name w:val="FF7365FDD74E411590E02407E675D282"/>
    <w:rsid w:val="00D04E1F"/>
    <w:rPr>
      <w:lang w:val="nl-NL" w:eastAsia="nl-NL"/>
    </w:rPr>
  </w:style>
  <w:style w:type="paragraph" w:customStyle="1" w:styleId="D3E28F02337C49628B4AF272624CE6D6">
    <w:name w:val="D3E28F02337C49628B4AF272624CE6D6"/>
    <w:rsid w:val="00D04E1F"/>
    <w:rPr>
      <w:lang w:val="nl-NL" w:eastAsia="nl-NL"/>
    </w:rPr>
  </w:style>
  <w:style w:type="paragraph" w:customStyle="1" w:styleId="C6E28BBA575243109FAFD87ADEDCFCE0">
    <w:name w:val="C6E28BBA575243109FAFD87ADEDCFCE0"/>
    <w:rsid w:val="00D04E1F"/>
    <w:rPr>
      <w:lang w:val="nl-NL" w:eastAsia="nl-NL"/>
    </w:rPr>
  </w:style>
  <w:style w:type="paragraph" w:customStyle="1" w:styleId="38F4B24074FD4B98BF64DB0A25A69137">
    <w:name w:val="38F4B24074FD4B98BF64DB0A25A69137"/>
    <w:rsid w:val="00D04E1F"/>
    <w:rPr>
      <w:lang w:val="nl-NL" w:eastAsia="nl-NL"/>
    </w:rPr>
  </w:style>
  <w:style w:type="paragraph" w:customStyle="1" w:styleId="34255DDCE53A41ABAD4E27CC448D8F3A">
    <w:name w:val="34255DDCE53A41ABAD4E27CC448D8F3A"/>
    <w:rsid w:val="00D04E1F"/>
    <w:rPr>
      <w:lang w:val="nl-NL" w:eastAsia="nl-NL"/>
    </w:rPr>
  </w:style>
  <w:style w:type="paragraph" w:customStyle="1" w:styleId="D2AEC55137BC4EBEB50008861CAEACDC">
    <w:name w:val="D2AEC55137BC4EBEB50008861CAEACDC"/>
    <w:rsid w:val="00D04E1F"/>
    <w:rPr>
      <w:lang w:val="nl-NL" w:eastAsia="nl-NL"/>
    </w:rPr>
  </w:style>
  <w:style w:type="paragraph" w:customStyle="1" w:styleId="13818CCABB7D45E892941F0A6EFE9322">
    <w:name w:val="13818CCABB7D45E892941F0A6EFE9322"/>
    <w:rsid w:val="00D04E1F"/>
    <w:rPr>
      <w:lang w:val="nl-NL" w:eastAsia="nl-NL"/>
    </w:rPr>
  </w:style>
  <w:style w:type="paragraph" w:customStyle="1" w:styleId="0FF14BFF38A242FF9EE1C55BA9875891">
    <w:name w:val="0FF14BFF38A242FF9EE1C55BA9875891"/>
    <w:rsid w:val="00D04E1F"/>
    <w:rPr>
      <w:lang w:val="nl-NL" w:eastAsia="nl-NL"/>
    </w:rPr>
  </w:style>
  <w:style w:type="paragraph" w:customStyle="1" w:styleId="4F5B2AE9AE574993849B3CD532A96C2E">
    <w:name w:val="4F5B2AE9AE574993849B3CD532A96C2E"/>
    <w:rsid w:val="00D04E1F"/>
    <w:rPr>
      <w:lang w:val="nl-NL" w:eastAsia="nl-NL"/>
    </w:rPr>
  </w:style>
  <w:style w:type="paragraph" w:customStyle="1" w:styleId="415B2C864AFE402F9DCBEA4464BA9077">
    <w:name w:val="415B2C864AFE402F9DCBEA4464BA9077"/>
    <w:rsid w:val="00D04E1F"/>
    <w:rPr>
      <w:lang w:val="nl-NL" w:eastAsia="nl-NL"/>
    </w:rPr>
  </w:style>
  <w:style w:type="paragraph" w:customStyle="1" w:styleId="6BFF6816AAD5425F9138AC373DA77546">
    <w:name w:val="6BFF6816AAD5425F9138AC373DA77546"/>
    <w:rsid w:val="00D04E1F"/>
    <w:rPr>
      <w:lang w:val="nl-NL" w:eastAsia="nl-NL"/>
    </w:rPr>
  </w:style>
  <w:style w:type="paragraph" w:customStyle="1" w:styleId="05F3D92BDCA0445DB86AA3330E335F65">
    <w:name w:val="05F3D92BDCA0445DB86AA3330E335F65"/>
    <w:rsid w:val="00D04E1F"/>
    <w:rPr>
      <w:lang w:val="nl-NL" w:eastAsia="nl-NL"/>
    </w:rPr>
  </w:style>
  <w:style w:type="paragraph" w:customStyle="1" w:styleId="BC3ADB90BA234718ACC93DEF0FC73422">
    <w:name w:val="BC3ADB90BA234718ACC93DEF0FC73422"/>
    <w:rsid w:val="00D04E1F"/>
    <w:rPr>
      <w:lang w:val="nl-NL" w:eastAsia="nl-NL"/>
    </w:rPr>
  </w:style>
  <w:style w:type="paragraph" w:customStyle="1" w:styleId="178EE7E3BCEA486EA3E6FA9E94428955">
    <w:name w:val="178EE7E3BCEA486EA3E6FA9E94428955"/>
    <w:rsid w:val="00D04E1F"/>
    <w:rPr>
      <w:lang w:val="nl-NL" w:eastAsia="nl-NL"/>
    </w:rPr>
  </w:style>
  <w:style w:type="paragraph" w:customStyle="1" w:styleId="3D535FBDE0454A8A9A17F3DE496C79F2">
    <w:name w:val="3D535FBDE0454A8A9A17F3DE496C79F2"/>
    <w:rsid w:val="00D04E1F"/>
    <w:rPr>
      <w:lang w:val="nl-NL" w:eastAsia="nl-NL"/>
    </w:rPr>
  </w:style>
  <w:style w:type="paragraph" w:customStyle="1" w:styleId="FA5EE85BD9EC44A9AA1BF1E57ED4931B">
    <w:name w:val="FA5EE85BD9EC44A9AA1BF1E57ED4931B"/>
    <w:rsid w:val="00D04E1F"/>
    <w:rPr>
      <w:lang w:val="nl-NL" w:eastAsia="nl-NL"/>
    </w:rPr>
  </w:style>
  <w:style w:type="paragraph" w:customStyle="1" w:styleId="79FD79E1435C47BD81BDEAA203271FF1">
    <w:name w:val="79FD79E1435C47BD81BDEAA203271FF1"/>
    <w:rsid w:val="00D04E1F"/>
    <w:rPr>
      <w:lang w:val="nl-NL" w:eastAsia="nl-NL"/>
    </w:rPr>
  </w:style>
  <w:style w:type="paragraph" w:customStyle="1" w:styleId="70537890AF1E46B5924039182E6FDA5B">
    <w:name w:val="70537890AF1E46B5924039182E6FDA5B"/>
    <w:rsid w:val="00D04E1F"/>
    <w:rPr>
      <w:lang w:val="nl-NL" w:eastAsia="nl-NL"/>
    </w:rPr>
  </w:style>
  <w:style w:type="paragraph" w:customStyle="1" w:styleId="5F0D61E02B8C455AA2E5CFD42110930A">
    <w:name w:val="5F0D61E02B8C455AA2E5CFD42110930A"/>
    <w:rsid w:val="00D04E1F"/>
    <w:rPr>
      <w:lang w:val="nl-NL" w:eastAsia="nl-NL"/>
    </w:rPr>
  </w:style>
  <w:style w:type="paragraph" w:customStyle="1" w:styleId="FA18BAF79FDF4779B157BA7C675D2963">
    <w:name w:val="FA18BAF79FDF4779B157BA7C675D2963"/>
    <w:rsid w:val="00D04E1F"/>
    <w:rPr>
      <w:lang w:val="nl-NL" w:eastAsia="nl-NL"/>
    </w:rPr>
  </w:style>
  <w:style w:type="paragraph" w:customStyle="1" w:styleId="159D918C992140788CF1CD059AE08EAF">
    <w:name w:val="159D918C992140788CF1CD059AE08EAF"/>
    <w:rsid w:val="00D04E1F"/>
    <w:rPr>
      <w:lang w:val="nl-NL" w:eastAsia="nl-NL"/>
    </w:rPr>
  </w:style>
  <w:style w:type="paragraph" w:customStyle="1" w:styleId="588743A945AD4CFCB12F52AF1A7845BC">
    <w:name w:val="588743A945AD4CFCB12F52AF1A7845BC"/>
    <w:rsid w:val="00840EFE"/>
    <w:rPr>
      <w:lang w:val="nl-NL" w:eastAsia="nl-NL"/>
    </w:rPr>
  </w:style>
  <w:style w:type="paragraph" w:customStyle="1" w:styleId="85315EA0E44B4B778BCDF253733CDE1A">
    <w:name w:val="85315EA0E44B4B778BCDF253733CDE1A"/>
    <w:rsid w:val="00840EFE"/>
    <w:rPr>
      <w:lang w:val="nl-NL" w:eastAsia="nl-NL"/>
    </w:rPr>
  </w:style>
  <w:style w:type="paragraph" w:customStyle="1" w:styleId="D437130A37894BD3B47EA6EEF06F4E16">
    <w:name w:val="D437130A37894BD3B47EA6EEF06F4E16"/>
    <w:rsid w:val="00840EFE"/>
    <w:rPr>
      <w:lang w:val="nl-NL" w:eastAsia="nl-NL"/>
    </w:rPr>
  </w:style>
  <w:style w:type="paragraph" w:customStyle="1" w:styleId="844BE4D82F9848278C1B5BEAC9233671">
    <w:name w:val="844BE4D82F9848278C1B5BEAC9233671"/>
    <w:rsid w:val="00840EFE"/>
    <w:rPr>
      <w:lang w:val="nl-NL" w:eastAsia="nl-NL"/>
    </w:rPr>
  </w:style>
  <w:style w:type="paragraph" w:customStyle="1" w:styleId="724B5C8B53A5448982BB676186049E5B">
    <w:name w:val="724B5C8B53A5448982BB676186049E5B"/>
    <w:rsid w:val="00840EFE"/>
    <w:rPr>
      <w:lang w:val="nl-NL" w:eastAsia="nl-NL"/>
    </w:rPr>
  </w:style>
  <w:style w:type="paragraph" w:customStyle="1" w:styleId="29BD79913C2A4CC99F68B18F2B4E4D26">
    <w:name w:val="29BD79913C2A4CC99F68B18F2B4E4D26"/>
    <w:rsid w:val="00840EFE"/>
    <w:rPr>
      <w:lang w:val="nl-NL" w:eastAsia="nl-NL"/>
    </w:rPr>
  </w:style>
  <w:style w:type="paragraph" w:customStyle="1" w:styleId="7EDE152FAF864D67ACC91EA12939F55A">
    <w:name w:val="7EDE152FAF864D67ACC91EA12939F55A"/>
    <w:rsid w:val="00840EFE"/>
    <w:rPr>
      <w:lang w:val="nl-NL" w:eastAsia="nl-NL"/>
    </w:rPr>
  </w:style>
  <w:style w:type="paragraph" w:customStyle="1" w:styleId="267C8D93BC114B9A8168DBCDD897195A">
    <w:name w:val="267C8D93BC114B9A8168DBCDD897195A"/>
    <w:rsid w:val="00840EFE"/>
    <w:rPr>
      <w:lang w:val="nl-NL" w:eastAsia="nl-NL"/>
    </w:rPr>
  </w:style>
  <w:style w:type="paragraph" w:customStyle="1" w:styleId="3C2F35202314406EA7B480C643CCF2E0">
    <w:name w:val="3C2F35202314406EA7B480C643CCF2E0"/>
    <w:rsid w:val="00840EFE"/>
    <w:rPr>
      <w:lang w:val="nl-NL" w:eastAsia="nl-NL"/>
    </w:rPr>
  </w:style>
  <w:style w:type="paragraph" w:customStyle="1" w:styleId="85515A3D92FE4764A5F906751636F322">
    <w:name w:val="85515A3D92FE4764A5F906751636F322"/>
    <w:rsid w:val="00840EFE"/>
    <w:rPr>
      <w:lang w:val="nl-NL" w:eastAsia="nl-NL"/>
    </w:rPr>
  </w:style>
  <w:style w:type="paragraph" w:customStyle="1" w:styleId="F0C5CA4555C14D6386BC449A53D9FC7E">
    <w:name w:val="F0C5CA4555C14D6386BC449A53D9FC7E"/>
    <w:rsid w:val="00840EFE"/>
    <w:rPr>
      <w:lang w:val="nl-NL" w:eastAsia="nl-NL"/>
    </w:rPr>
  </w:style>
  <w:style w:type="paragraph" w:customStyle="1" w:styleId="8582309D63B84688A29A6EDA505F35B5">
    <w:name w:val="8582309D63B84688A29A6EDA505F35B5"/>
    <w:rsid w:val="00840EFE"/>
    <w:rPr>
      <w:lang w:val="nl-NL" w:eastAsia="nl-NL"/>
    </w:rPr>
  </w:style>
  <w:style w:type="paragraph" w:customStyle="1" w:styleId="EA7642F3FFB147E7A5A6EE7699E8D59B">
    <w:name w:val="EA7642F3FFB147E7A5A6EE7699E8D59B"/>
    <w:rsid w:val="00840EFE"/>
    <w:rPr>
      <w:lang w:val="nl-NL" w:eastAsia="nl-NL"/>
    </w:rPr>
  </w:style>
  <w:style w:type="paragraph" w:customStyle="1" w:styleId="6641B14ED0874F39BE1E6883BBA9ED3A">
    <w:name w:val="6641B14ED0874F39BE1E6883BBA9ED3A"/>
    <w:rsid w:val="00840EFE"/>
    <w:rPr>
      <w:lang w:val="nl-NL" w:eastAsia="nl-NL"/>
    </w:rPr>
  </w:style>
  <w:style w:type="paragraph" w:customStyle="1" w:styleId="0D5E679D51834FAB9CA4A90493D1B60E">
    <w:name w:val="0D5E679D51834FAB9CA4A90493D1B60E"/>
    <w:rsid w:val="00840EFE"/>
    <w:rPr>
      <w:lang w:val="nl-NL" w:eastAsia="nl-NL"/>
    </w:rPr>
  </w:style>
  <w:style w:type="paragraph" w:customStyle="1" w:styleId="4D774C15E5344AF9A4BD1CB366A1D6F0">
    <w:name w:val="4D774C15E5344AF9A4BD1CB366A1D6F0"/>
    <w:rsid w:val="00840EFE"/>
    <w:rPr>
      <w:lang w:val="nl-NL" w:eastAsia="nl-NL"/>
    </w:rPr>
  </w:style>
  <w:style w:type="paragraph" w:customStyle="1" w:styleId="80C9DA26808D4419BD87D402ED81FAB8">
    <w:name w:val="80C9DA26808D4419BD87D402ED81FAB8"/>
    <w:rsid w:val="00840EFE"/>
    <w:rPr>
      <w:lang w:val="nl-NL" w:eastAsia="nl-NL"/>
    </w:rPr>
  </w:style>
  <w:style w:type="paragraph" w:customStyle="1" w:styleId="4D32824F545E4ACC81EFEF26319372A1">
    <w:name w:val="4D32824F545E4ACC81EFEF26319372A1"/>
    <w:rsid w:val="00840EFE"/>
    <w:rPr>
      <w:lang w:val="nl-NL" w:eastAsia="nl-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20" ma:contentTypeDescription="Create a new document." ma:contentTypeScope="" ma:versionID="8ec42baac9e97ea0ab3752ec1ec10b7a">
  <xsd:schema xmlns:xsd="http://www.w3.org/2001/XMLSchema" xmlns:xs="http://www.w3.org/2001/XMLSchema" xmlns:p="http://schemas.microsoft.com/office/2006/metadata/properties" xmlns:ns1="http://schemas.microsoft.com/sharepoint/v3" xmlns:ns2="d5f9d153-8b19-4d1f-8beb-540f73341324" xmlns:ns3="http://schemas.microsoft.com/sharepoint/v4" xmlns:ns4="168e0357-5b39-4600-91c2-bfff6e896513" targetNamespace="http://schemas.microsoft.com/office/2006/metadata/properties" ma:root="true" ma:fieldsID="a5f4f6c8f26e052e318ad97fa40d91d1" ns1:_="" ns2:_="" ns3:_="" ns4:_="">
    <xsd:import namespace="http://schemas.microsoft.com/sharepoint/v3"/>
    <xsd:import namespace="d5f9d153-8b19-4d1f-8beb-540f73341324"/>
    <xsd:import namespace="http://schemas.microsoft.com/sharepoint/v4"/>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element ref="ns2:MediaServiceObjectDetectorVersions" minOccurs="0"/>
                <xsd:element ref="ns2:lcf76f155ced4ddcb4097134ff3c332f" minOccurs="0"/>
                <xsd:element ref="ns4:TaxCatchAll"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eb267a62-762f-44fe-9c25-31372f49bce2}" ma:internalName="TaxCatchAll" ma:showField="CatchAllData" ma:web="0cfdf060-bc0a-4801-9e40-7b8e9a723c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168e0357-5b39-4600-91c2-bfff6e896513" xsi:nil="true"/>
    <lcf76f155ced4ddcb4097134ff3c332f xmlns="d5f9d153-8b19-4d1f-8beb-540f73341324">
      <Terms xmlns="http://schemas.microsoft.com/office/infopath/2007/PartnerControls"/>
    </lcf76f155ced4ddcb4097134ff3c332f>
    <IconOverlay xmlns="http://schemas.microsoft.com/sharepoint/v4" xsi:nil="true"/>
    <Division xmlns="d5f9d153-8b19-4d1f-8beb-540f73341324">Gegevensdiensten</Division>
    <Note xmlns="d5f9d153-8b19-4d1f-8beb-540f7334132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5A1C5-3344-4D19-A51A-239D7C5160E8}"/>
</file>

<file path=customXml/itemProps2.xml><?xml version="1.0" encoding="utf-8"?>
<ds:datastoreItem xmlns:ds="http://schemas.openxmlformats.org/officeDocument/2006/customXml" ds:itemID="{12A461A1-DC10-478D-91BE-6988322A6FC0}">
  <ds:schemaRefs>
    <ds:schemaRef ds:uri="http://schemas.microsoft.com/office/infopath/2007/PartnerControls"/>
    <ds:schemaRef ds:uri="d5f9d153-8b19-4d1f-8beb-540f73341324"/>
    <ds:schemaRef ds:uri="http://purl.org/dc/terms/"/>
    <ds:schemaRef ds:uri="http://purl.org/dc/elements/1.1/"/>
    <ds:schemaRef ds:uri="http://schemas.microsoft.com/office/2006/documentManagement/types"/>
    <ds:schemaRef ds:uri="http://schemas.microsoft.com/sharepoint/v3"/>
    <ds:schemaRef ds:uri="http://schemas.microsoft.com/sharepoint/v4"/>
    <ds:schemaRef ds:uri="http://schemas.openxmlformats.org/package/2006/metadata/core-properties"/>
    <ds:schemaRef ds:uri="168e0357-5b39-4600-91c2-bfff6e896513"/>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4.xml><?xml version="1.0" encoding="utf-8"?>
<ds:datastoreItem xmlns:ds="http://schemas.openxmlformats.org/officeDocument/2006/customXml" ds:itemID="{D9AF0D19-79FB-48E5-95B3-FC5ACA410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margin.dotm</Template>
  <TotalTime>0</TotalTime>
  <Pages>54</Pages>
  <Words>9031</Words>
  <Characters>49673</Characters>
  <Application>Microsoft Office Word</Application>
  <DocSecurity>0</DocSecurity>
  <Lines>413</Lines>
  <Paragraphs>117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REQUIREMENTS TEMPLATE</vt:lpstr>
      <vt:lpstr>UWV REQUIREMENTS TEMPLATE</vt:lpstr>
    </vt:vector>
  </TitlesOfParts>
  <Company>UWV</Company>
  <LinksUpToDate>false</LinksUpToDate>
  <CharactersWithSpaces>58587</CharactersWithSpaces>
  <SharedDoc>false</SharedDoc>
  <HLinks>
    <vt:vector size="138" baseType="variant">
      <vt:variant>
        <vt:i4>1048630</vt:i4>
      </vt:variant>
      <vt:variant>
        <vt:i4>116</vt:i4>
      </vt:variant>
      <vt:variant>
        <vt:i4>0</vt:i4>
      </vt:variant>
      <vt:variant>
        <vt:i4>5</vt:i4>
      </vt:variant>
      <vt:variant>
        <vt:lpwstr/>
      </vt:variant>
      <vt:variant>
        <vt:lpwstr>_Toc126918045</vt:lpwstr>
      </vt:variant>
      <vt:variant>
        <vt:i4>1048630</vt:i4>
      </vt:variant>
      <vt:variant>
        <vt:i4>110</vt:i4>
      </vt:variant>
      <vt:variant>
        <vt:i4>0</vt:i4>
      </vt:variant>
      <vt:variant>
        <vt:i4>5</vt:i4>
      </vt:variant>
      <vt:variant>
        <vt:lpwstr/>
      </vt:variant>
      <vt:variant>
        <vt:lpwstr>_Toc126918044</vt:lpwstr>
      </vt:variant>
      <vt:variant>
        <vt:i4>1048630</vt:i4>
      </vt:variant>
      <vt:variant>
        <vt:i4>104</vt:i4>
      </vt:variant>
      <vt:variant>
        <vt:i4>0</vt:i4>
      </vt:variant>
      <vt:variant>
        <vt:i4>5</vt:i4>
      </vt:variant>
      <vt:variant>
        <vt:lpwstr/>
      </vt:variant>
      <vt:variant>
        <vt:lpwstr>_Toc126918043</vt:lpwstr>
      </vt:variant>
      <vt:variant>
        <vt:i4>1048630</vt:i4>
      </vt:variant>
      <vt:variant>
        <vt:i4>98</vt:i4>
      </vt:variant>
      <vt:variant>
        <vt:i4>0</vt:i4>
      </vt:variant>
      <vt:variant>
        <vt:i4>5</vt:i4>
      </vt:variant>
      <vt:variant>
        <vt:lpwstr/>
      </vt:variant>
      <vt:variant>
        <vt:lpwstr>_Toc126918042</vt:lpwstr>
      </vt:variant>
      <vt:variant>
        <vt:i4>1048630</vt:i4>
      </vt:variant>
      <vt:variant>
        <vt:i4>92</vt:i4>
      </vt:variant>
      <vt:variant>
        <vt:i4>0</vt:i4>
      </vt:variant>
      <vt:variant>
        <vt:i4>5</vt:i4>
      </vt:variant>
      <vt:variant>
        <vt:lpwstr/>
      </vt:variant>
      <vt:variant>
        <vt:lpwstr>_Toc126918041</vt:lpwstr>
      </vt:variant>
      <vt:variant>
        <vt:i4>1048630</vt:i4>
      </vt:variant>
      <vt:variant>
        <vt:i4>86</vt:i4>
      </vt:variant>
      <vt:variant>
        <vt:i4>0</vt:i4>
      </vt:variant>
      <vt:variant>
        <vt:i4>5</vt:i4>
      </vt:variant>
      <vt:variant>
        <vt:lpwstr/>
      </vt:variant>
      <vt:variant>
        <vt:lpwstr>_Toc126918040</vt:lpwstr>
      </vt:variant>
      <vt:variant>
        <vt:i4>1507382</vt:i4>
      </vt:variant>
      <vt:variant>
        <vt:i4>80</vt:i4>
      </vt:variant>
      <vt:variant>
        <vt:i4>0</vt:i4>
      </vt:variant>
      <vt:variant>
        <vt:i4>5</vt:i4>
      </vt:variant>
      <vt:variant>
        <vt:lpwstr/>
      </vt:variant>
      <vt:variant>
        <vt:lpwstr>_Toc126918039</vt:lpwstr>
      </vt:variant>
      <vt:variant>
        <vt:i4>1507382</vt:i4>
      </vt:variant>
      <vt:variant>
        <vt:i4>74</vt:i4>
      </vt:variant>
      <vt:variant>
        <vt:i4>0</vt:i4>
      </vt:variant>
      <vt:variant>
        <vt:i4>5</vt:i4>
      </vt:variant>
      <vt:variant>
        <vt:lpwstr/>
      </vt:variant>
      <vt:variant>
        <vt:lpwstr>_Toc126918038</vt:lpwstr>
      </vt:variant>
      <vt:variant>
        <vt:i4>1507382</vt:i4>
      </vt:variant>
      <vt:variant>
        <vt:i4>68</vt:i4>
      </vt:variant>
      <vt:variant>
        <vt:i4>0</vt:i4>
      </vt:variant>
      <vt:variant>
        <vt:i4>5</vt:i4>
      </vt:variant>
      <vt:variant>
        <vt:lpwstr/>
      </vt:variant>
      <vt:variant>
        <vt:lpwstr>_Toc126918037</vt:lpwstr>
      </vt:variant>
      <vt:variant>
        <vt:i4>1507382</vt:i4>
      </vt:variant>
      <vt:variant>
        <vt:i4>62</vt:i4>
      </vt:variant>
      <vt:variant>
        <vt:i4>0</vt:i4>
      </vt:variant>
      <vt:variant>
        <vt:i4>5</vt:i4>
      </vt:variant>
      <vt:variant>
        <vt:lpwstr/>
      </vt:variant>
      <vt:variant>
        <vt:lpwstr>_Toc126918036</vt:lpwstr>
      </vt:variant>
      <vt:variant>
        <vt:i4>1507382</vt:i4>
      </vt:variant>
      <vt:variant>
        <vt:i4>56</vt:i4>
      </vt:variant>
      <vt:variant>
        <vt:i4>0</vt:i4>
      </vt:variant>
      <vt:variant>
        <vt:i4>5</vt:i4>
      </vt:variant>
      <vt:variant>
        <vt:lpwstr/>
      </vt:variant>
      <vt:variant>
        <vt:lpwstr>_Toc126918035</vt:lpwstr>
      </vt:variant>
      <vt:variant>
        <vt:i4>1507382</vt:i4>
      </vt:variant>
      <vt:variant>
        <vt:i4>50</vt:i4>
      </vt:variant>
      <vt:variant>
        <vt:i4>0</vt:i4>
      </vt:variant>
      <vt:variant>
        <vt:i4>5</vt:i4>
      </vt:variant>
      <vt:variant>
        <vt:lpwstr/>
      </vt:variant>
      <vt:variant>
        <vt:lpwstr>_Toc126918034</vt:lpwstr>
      </vt:variant>
      <vt:variant>
        <vt:i4>1507382</vt:i4>
      </vt:variant>
      <vt:variant>
        <vt:i4>44</vt:i4>
      </vt:variant>
      <vt:variant>
        <vt:i4>0</vt:i4>
      </vt:variant>
      <vt:variant>
        <vt:i4>5</vt:i4>
      </vt:variant>
      <vt:variant>
        <vt:lpwstr/>
      </vt:variant>
      <vt:variant>
        <vt:lpwstr>_Toc126918033</vt:lpwstr>
      </vt:variant>
      <vt:variant>
        <vt:i4>1507382</vt:i4>
      </vt:variant>
      <vt:variant>
        <vt:i4>38</vt:i4>
      </vt:variant>
      <vt:variant>
        <vt:i4>0</vt:i4>
      </vt:variant>
      <vt:variant>
        <vt:i4>5</vt:i4>
      </vt:variant>
      <vt:variant>
        <vt:lpwstr/>
      </vt:variant>
      <vt:variant>
        <vt:lpwstr>_Toc126918032</vt:lpwstr>
      </vt:variant>
      <vt:variant>
        <vt:i4>1507382</vt:i4>
      </vt:variant>
      <vt:variant>
        <vt:i4>32</vt:i4>
      </vt:variant>
      <vt:variant>
        <vt:i4>0</vt:i4>
      </vt:variant>
      <vt:variant>
        <vt:i4>5</vt:i4>
      </vt:variant>
      <vt:variant>
        <vt:lpwstr/>
      </vt:variant>
      <vt:variant>
        <vt:lpwstr>_Toc126918031</vt:lpwstr>
      </vt:variant>
      <vt:variant>
        <vt:i4>1507382</vt:i4>
      </vt:variant>
      <vt:variant>
        <vt:i4>26</vt:i4>
      </vt:variant>
      <vt:variant>
        <vt:i4>0</vt:i4>
      </vt:variant>
      <vt:variant>
        <vt:i4>5</vt:i4>
      </vt:variant>
      <vt:variant>
        <vt:lpwstr/>
      </vt:variant>
      <vt:variant>
        <vt:lpwstr>_Toc126918030</vt:lpwstr>
      </vt:variant>
      <vt:variant>
        <vt:i4>1441846</vt:i4>
      </vt:variant>
      <vt:variant>
        <vt:i4>20</vt:i4>
      </vt:variant>
      <vt:variant>
        <vt:i4>0</vt:i4>
      </vt:variant>
      <vt:variant>
        <vt:i4>5</vt:i4>
      </vt:variant>
      <vt:variant>
        <vt:lpwstr/>
      </vt:variant>
      <vt:variant>
        <vt:lpwstr>_Toc126918029</vt:lpwstr>
      </vt:variant>
      <vt:variant>
        <vt:i4>1441846</vt:i4>
      </vt:variant>
      <vt:variant>
        <vt:i4>14</vt:i4>
      </vt:variant>
      <vt:variant>
        <vt:i4>0</vt:i4>
      </vt:variant>
      <vt:variant>
        <vt:i4>5</vt:i4>
      </vt:variant>
      <vt:variant>
        <vt:lpwstr/>
      </vt:variant>
      <vt:variant>
        <vt:lpwstr>_Toc126918028</vt:lpwstr>
      </vt:variant>
      <vt:variant>
        <vt:i4>1441846</vt:i4>
      </vt:variant>
      <vt:variant>
        <vt:i4>8</vt:i4>
      </vt:variant>
      <vt:variant>
        <vt:i4>0</vt:i4>
      </vt:variant>
      <vt:variant>
        <vt:i4>5</vt:i4>
      </vt:variant>
      <vt:variant>
        <vt:lpwstr/>
      </vt:variant>
      <vt:variant>
        <vt:lpwstr>_Toc126918027</vt:lpwstr>
      </vt:variant>
      <vt:variant>
        <vt:i4>1441846</vt:i4>
      </vt:variant>
      <vt:variant>
        <vt:i4>2</vt:i4>
      </vt:variant>
      <vt:variant>
        <vt:i4>0</vt:i4>
      </vt:variant>
      <vt:variant>
        <vt:i4>5</vt:i4>
      </vt:variant>
      <vt:variant>
        <vt:lpwstr/>
      </vt:variant>
      <vt:variant>
        <vt:lpwstr>_Toc126918026</vt:lpwstr>
      </vt:variant>
      <vt:variant>
        <vt:i4>3211321</vt:i4>
      </vt:variant>
      <vt:variant>
        <vt:i4>6</vt:i4>
      </vt:variant>
      <vt:variant>
        <vt:i4>0</vt:i4>
      </vt:variant>
      <vt:variant>
        <vt:i4>5</vt:i4>
      </vt:variant>
      <vt:variant>
        <vt:lpwstr>https://dxcportalgbr.sharepoint.com/sites/UWVJCP/CTO/TR/Forms/AllItems.aspx</vt:lpwstr>
      </vt:variant>
      <vt:variant>
        <vt:lpwstr/>
      </vt:variant>
      <vt:variant>
        <vt:i4>655485</vt:i4>
      </vt:variant>
      <vt:variant>
        <vt:i4>3</vt:i4>
      </vt:variant>
      <vt:variant>
        <vt:i4>0</vt:i4>
      </vt:variant>
      <vt:variant>
        <vt:i4>5</vt:i4>
      </vt:variant>
      <vt:variant>
        <vt:lpwstr>https://digitalewerkplek.sharepoint.uwv.nl/documentcenter/Documenten/Bestuurszaken/Team IBP BZ/Beleidsdocument/UWV_BZ_BIV_Classificatie.docx</vt:lpwstr>
      </vt:variant>
      <vt:variant>
        <vt:lpwstr/>
      </vt:variant>
      <vt:variant>
        <vt:i4>3997756</vt:i4>
      </vt:variant>
      <vt:variant>
        <vt:i4>0</vt:i4>
      </vt:variant>
      <vt:variant>
        <vt:i4>0</vt:i4>
      </vt:variant>
      <vt:variant>
        <vt:i4>5</vt:i4>
      </vt:variant>
      <vt:variant>
        <vt:lpwstr>https://samenwerken.sharepoint.uwv.nl/sites/ict/pm/config/basl html/index.html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REQUIREMENTS TEMPLATE</dc:title>
  <dc:subject>REQ gathering for the HLD factory</dc:subject>
  <dc:creator>Guiliana Mancina;henk-jan.visser@uwv.nl;Percy.Loa@uwv.nl</dc:creator>
  <cp:keywords/>
  <dc:description/>
  <cp:lastModifiedBy>Stienstra, Reinier  (P.R.)</cp:lastModifiedBy>
  <cp:revision>4</cp:revision>
  <cp:lastPrinted>2021-04-14T08:14:00Z</cp:lastPrinted>
  <dcterms:created xsi:type="dcterms:W3CDTF">2023-12-11T12:06:00Z</dcterms:created>
  <dcterms:modified xsi:type="dcterms:W3CDTF">2023-12-11T13:06:00Z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y fmtid="{D5CDD505-2E9C-101B-9397-08002B2CF9AE}" pid="17" name="Base Target">
    <vt:lpwstr>_self</vt:lpwstr>
  </property>
</Properties>
</file>