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5E001E4A"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7E4A8A">
        <w:rPr>
          <w:lang w:val="en-US"/>
        </w:rPr>
        <w:t xml:space="preserve"> – </w:t>
      </w:r>
      <w:r w:rsidR="009638AF" w:rsidRPr="00BB5F28">
        <w:rPr>
          <w:i/>
          <w:lang w:val="en-US"/>
        </w:rPr>
        <w:t>APP_Abbr</w:t>
      </w:r>
      <w:r w:rsidR="007E4A8A" w:rsidRPr="00BB5F28">
        <w:rPr>
          <w:lang w:val="en-US"/>
        </w:rPr>
        <w:t xml:space="preserve"> </w:t>
      </w:r>
      <w:r w:rsidR="007E4A8A" w:rsidRPr="00BB5F28">
        <w:rPr>
          <w:lang w:val="en-US"/>
        </w:rPr>
        <w:br/>
      </w:r>
      <w:r w:rsidR="009638AF" w:rsidRPr="00BB5F28">
        <w:rPr>
          <w:i/>
          <w:lang w:val="en-US"/>
        </w:rPr>
        <w:t xml:space="preserve">Full App </w:t>
      </w:r>
      <w:r w:rsidR="00205AC0" w:rsidRPr="00BB5F28">
        <w:rPr>
          <w:i/>
          <w:highlight w:val="yellow"/>
          <w:lang w:val="en-US"/>
        </w:rPr>
        <w:t>Name</w:t>
      </w:r>
    </w:p>
    <w:p w14:paraId="3C2201C6" w14:textId="1E55E2FD" w:rsidR="005D10E6" w:rsidRPr="00BB5F28" w:rsidRDefault="003C7F0A" w:rsidP="0047345C">
      <w:pPr>
        <w:pStyle w:val="Lijstalinea"/>
        <w:numPr>
          <w:ilvl w:val="0"/>
          <w:numId w:val="70"/>
        </w:numPr>
        <w:rPr>
          <w:i/>
          <w:sz w:val="20"/>
        </w:rPr>
      </w:pPr>
      <w:r w:rsidRPr="00BB5F28">
        <w:rPr>
          <w:i/>
          <w:sz w:val="20"/>
        </w:rPr>
        <w:t>&lt;optional: cluster</w:t>
      </w:r>
      <w:r w:rsidR="00671F4A">
        <w:rPr>
          <w:i/>
          <w:sz w:val="20"/>
        </w:rPr>
        <w:t>ed</w:t>
      </w:r>
      <w:r w:rsidRPr="00BB5F28">
        <w:rPr>
          <w:i/>
          <w:sz w:val="20"/>
        </w:rPr>
        <w:t xml:space="preserve"> applicationname 1&gt;</w:t>
      </w:r>
    </w:p>
    <w:p w14:paraId="729EB51E" w14:textId="5AF4D605" w:rsidR="003C7F0A" w:rsidRPr="00BB5F28" w:rsidRDefault="003C7F0A" w:rsidP="0047345C">
      <w:pPr>
        <w:pStyle w:val="Lijstalinea"/>
        <w:numPr>
          <w:ilvl w:val="0"/>
          <w:numId w:val="70"/>
        </w:numPr>
        <w:rPr>
          <w:i/>
          <w:sz w:val="20"/>
        </w:rPr>
      </w:pPr>
      <w:r w:rsidRPr="00BB5F28">
        <w:rPr>
          <w:i/>
          <w:sz w:val="20"/>
        </w:rPr>
        <w:t>&lt;optional: cluster</w:t>
      </w:r>
      <w:r w:rsidR="00671F4A">
        <w:rPr>
          <w:i/>
          <w:sz w:val="20"/>
        </w:rPr>
        <w:t>ed</w:t>
      </w:r>
      <w:r w:rsidRPr="00BB5F28">
        <w:rPr>
          <w:i/>
          <w:sz w:val="20"/>
        </w:rPr>
        <w:t xml:space="preserve"> applicationname 2&gt;</w:t>
      </w:r>
    </w:p>
    <w:p w14:paraId="18C65602" w14:textId="77777777" w:rsidR="003C7F0A" w:rsidRPr="003C7F0A" w:rsidRDefault="003C7F0A" w:rsidP="003C7F0A">
      <w:pPr>
        <w:ind w:left="360"/>
        <w:rPr>
          <w:sz w:val="20"/>
        </w:rPr>
      </w:pPr>
    </w:p>
    <w:p w14:paraId="641D1ED6" w14:textId="07B239FB" w:rsidR="00D43C04" w:rsidRPr="00A20342" w:rsidRDefault="00D43C04" w:rsidP="00D43C04">
      <w:pPr>
        <w:pStyle w:val="CoverText2"/>
      </w:pPr>
    </w:p>
    <w:p w14:paraId="0169A798" w14:textId="22EA4C7D" w:rsidR="00E82411" w:rsidRDefault="00E82411" w:rsidP="00D43C04">
      <w:pPr>
        <w:pStyle w:val="CoverText2"/>
        <w:rPr>
          <w:lang w:val="en-US"/>
        </w:rPr>
      </w:pPr>
      <w:r>
        <w:rPr>
          <w:lang w:val="en-US"/>
        </w:rPr>
        <w:t>Version:</w:t>
      </w:r>
      <w:r w:rsidR="009207EF">
        <w:rPr>
          <w:lang w:val="en-US"/>
        </w:rPr>
        <w:t xml:space="preserve"> </w:t>
      </w:r>
      <w:r w:rsidR="00E91083" w:rsidRPr="00BB5F28">
        <w:rPr>
          <w:lang w:val="en-US"/>
        </w:rPr>
        <w:t>x</w:t>
      </w:r>
      <w:r w:rsidR="009207EF" w:rsidRPr="00BB5F28">
        <w:rPr>
          <w:lang w:val="en-US"/>
        </w:rPr>
        <w:t>.</w:t>
      </w:r>
      <w:r w:rsidR="00E91083" w:rsidRPr="00BB5F28">
        <w:rPr>
          <w:lang w:val="en-US"/>
        </w:rPr>
        <w:t>x</w:t>
      </w:r>
      <w:r w:rsidR="009207EF" w:rsidRPr="00BB5F28">
        <w:rPr>
          <w:lang w:val="en-US"/>
        </w:rPr>
        <w:t xml:space="preserve"> </w:t>
      </w:r>
    </w:p>
    <w:p w14:paraId="4C34E403" w14:textId="6FB7635C" w:rsidR="00D43C04" w:rsidRPr="0072570E" w:rsidRDefault="00E82411" w:rsidP="00D43C04">
      <w:pPr>
        <w:pStyle w:val="CoverText2"/>
        <w:rPr>
          <w:i/>
          <w:lang w:val="en-US"/>
        </w:rPr>
      </w:pPr>
      <w:r>
        <w:rPr>
          <w:lang w:val="en-US"/>
        </w:rPr>
        <w:t xml:space="preserve">Date: </w:t>
      </w:r>
      <w:r w:rsidR="0072570E" w:rsidRPr="0072570E">
        <w:rPr>
          <w:i/>
          <w:lang w:val="en-US"/>
        </w:rPr>
        <w:t>&lt;</w:t>
      </w:r>
      <w:r w:rsidR="00365133" w:rsidRPr="0072570E">
        <w:rPr>
          <w:i/>
          <w:lang w:val="en-US"/>
        </w:rPr>
        <w:t>day&gt; &lt;month&gt; &lt;year&gt;</w:t>
      </w:r>
    </w:p>
    <w:p w14:paraId="544BB3A6" w14:textId="7737DC31" w:rsidR="008429AD" w:rsidRPr="008429AD" w:rsidRDefault="008429AD" w:rsidP="008429AD">
      <w:pPr>
        <w:rPr>
          <w:lang w:val="en-US"/>
        </w:rPr>
      </w:pP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3EE7D2B4" w:rsidR="00873354" w:rsidRDefault="00873354" w:rsidP="00950DEC">
      <w:pPr>
        <w:rPr>
          <w:sz w:val="20"/>
        </w:rPr>
      </w:pPr>
      <w:r>
        <w:rPr>
          <w:sz w:val="20"/>
        </w:rPr>
        <w:t xml:space="preserve">This </w:t>
      </w:r>
      <w:r w:rsidR="006A2AAA">
        <w:rPr>
          <w:sz w:val="20"/>
        </w:rPr>
        <w:t>requirements document</w:t>
      </w:r>
      <w:r w:rsidR="00C968D4">
        <w:rPr>
          <w:sz w:val="20"/>
        </w:rPr>
        <w:t xml:space="preserve"> (</w:t>
      </w:r>
      <w:r w:rsidR="006A2AAA">
        <w:rPr>
          <w:sz w:val="20"/>
        </w:rPr>
        <w:t>REQ</w:t>
      </w:r>
      <w:r w:rsidR="00C968D4">
        <w:rPr>
          <w:sz w:val="20"/>
        </w:rPr>
        <w:t>)</w:t>
      </w:r>
      <w:r w:rsidR="00782F30">
        <w:rPr>
          <w:sz w:val="20"/>
        </w:rPr>
        <w:t xml:space="preserve"> </w:t>
      </w:r>
      <w:r w:rsidR="001A6DA4">
        <w:rPr>
          <w:sz w:val="20"/>
        </w:rPr>
        <w:t>is used</w:t>
      </w:r>
      <w:r w:rsidR="002D15D1">
        <w:rPr>
          <w:sz w:val="20"/>
        </w:rPr>
        <w:t xml:space="preserve"> to: </w:t>
      </w:r>
    </w:p>
    <w:p w14:paraId="0C72B72D" w14:textId="33EA0199" w:rsidR="00876A60" w:rsidRDefault="00876A60" w:rsidP="0047345C">
      <w:pPr>
        <w:pStyle w:val="Lijstalinea"/>
        <w:numPr>
          <w:ilvl w:val="0"/>
          <w:numId w:val="61"/>
        </w:numPr>
        <w:rPr>
          <w:sz w:val="20"/>
        </w:rPr>
      </w:pPr>
      <w:r>
        <w:rPr>
          <w:sz w:val="20"/>
        </w:rPr>
        <w:t xml:space="preserve">Gain </w:t>
      </w:r>
      <w:r w:rsidR="007C28C0">
        <w:rPr>
          <w:sz w:val="20"/>
        </w:rPr>
        <w:t xml:space="preserve">a </w:t>
      </w:r>
      <w:r>
        <w:rPr>
          <w:sz w:val="20"/>
        </w:rPr>
        <w:t>comm</w:t>
      </w:r>
      <w:r w:rsidR="007C28C0">
        <w:rPr>
          <w:sz w:val="20"/>
        </w:rPr>
        <w:t xml:space="preserve">on understanding of the </w:t>
      </w:r>
      <w:r w:rsidR="00D05A70">
        <w:rPr>
          <w:sz w:val="20"/>
        </w:rPr>
        <w:t xml:space="preserve">application </w:t>
      </w:r>
      <w:r w:rsidR="007C28C0">
        <w:rPr>
          <w:sz w:val="20"/>
        </w:rPr>
        <w:t>requirements</w:t>
      </w:r>
    </w:p>
    <w:p w14:paraId="2909E3CF" w14:textId="7C35AC20" w:rsidR="00F31C89" w:rsidRPr="00F31C89" w:rsidRDefault="00F31C89" w:rsidP="0047345C">
      <w:pPr>
        <w:pStyle w:val="Lijstalinea"/>
        <w:numPr>
          <w:ilvl w:val="0"/>
          <w:numId w:val="61"/>
        </w:numPr>
        <w:rPr>
          <w:sz w:val="20"/>
        </w:rPr>
      </w:pPr>
      <w:r w:rsidRPr="00F31C89">
        <w:rPr>
          <w:sz w:val="20"/>
        </w:rPr>
        <w:t xml:space="preserve">Document the requirements relevant for the </w:t>
      </w:r>
      <w:r w:rsidR="00D05A70">
        <w:rPr>
          <w:sz w:val="20"/>
        </w:rPr>
        <w:t xml:space="preserve">DXC </w:t>
      </w:r>
      <w:r w:rsidR="00E158BE">
        <w:rPr>
          <w:sz w:val="20"/>
        </w:rPr>
        <w:t>I</w:t>
      </w:r>
      <w:r w:rsidRPr="00F31C89">
        <w:rPr>
          <w:sz w:val="20"/>
        </w:rPr>
        <w:t>nfrastructure</w:t>
      </w:r>
      <w:r w:rsidR="00666904">
        <w:rPr>
          <w:sz w:val="20"/>
        </w:rPr>
        <w:t xml:space="preserve"> </w:t>
      </w:r>
      <w:r w:rsidR="00E158BE">
        <w:rPr>
          <w:sz w:val="20"/>
        </w:rPr>
        <w:t>A</w:t>
      </w:r>
      <w:r w:rsidR="00666904">
        <w:rPr>
          <w:sz w:val="20"/>
        </w:rPr>
        <w:t>pplication</w:t>
      </w:r>
      <w:r w:rsidRPr="00F31C89">
        <w:rPr>
          <w:sz w:val="20"/>
        </w:rPr>
        <w:t xml:space="preserve"> design (</w:t>
      </w:r>
      <w:r w:rsidR="00E158BE">
        <w:rPr>
          <w:sz w:val="20"/>
        </w:rPr>
        <w:t xml:space="preserve">IA </w:t>
      </w:r>
      <w:r w:rsidRPr="00F31C89">
        <w:rPr>
          <w:sz w:val="20"/>
        </w:rPr>
        <w:t>HLD)</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110D7C13" w14:textId="77777777" w:rsidR="00D40C75" w:rsidRDefault="00D321A7" w:rsidP="004F35C3">
      <w:pPr>
        <w:pStyle w:val="Lijstalinea"/>
        <w:numPr>
          <w:ilvl w:val="0"/>
          <w:numId w:val="60"/>
        </w:numPr>
        <w:rPr>
          <w:sz w:val="20"/>
        </w:rPr>
      </w:pPr>
      <w:r>
        <w:rPr>
          <w:sz w:val="20"/>
        </w:rPr>
        <w:t>External entities</w:t>
      </w:r>
    </w:p>
    <w:p w14:paraId="073D6589" w14:textId="2A476C2B" w:rsidR="00950DEC" w:rsidRDefault="00B37EEC" w:rsidP="004F35C3">
      <w:pPr>
        <w:pStyle w:val="Lijstalinea"/>
        <w:numPr>
          <w:ilvl w:val="0"/>
          <w:numId w:val="60"/>
        </w:numPr>
        <w:rPr>
          <w:sz w:val="20"/>
        </w:rPr>
      </w:pPr>
      <w:r>
        <w:rPr>
          <w:sz w:val="20"/>
        </w:rPr>
        <w:t xml:space="preserve">Functional and non-functional </w:t>
      </w:r>
      <w:r w:rsidR="00950DEC" w:rsidRPr="00502A2B">
        <w:rPr>
          <w:sz w:val="20"/>
        </w:rPr>
        <w:t>requirements</w:t>
      </w:r>
    </w:p>
    <w:p w14:paraId="3AF55DCB" w14:textId="77777777" w:rsidR="00950DEC" w:rsidRDefault="00950DEC" w:rsidP="00B73552">
      <w:pPr>
        <w:rPr>
          <w:sz w:val="20"/>
        </w:rPr>
      </w:pPr>
    </w:p>
    <w:p w14:paraId="0ACFD4F8" w14:textId="1486FA8C" w:rsidR="00950DEC" w:rsidRPr="00950DEC" w:rsidRDefault="00950DEC" w:rsidP="00950DEC">
      <w:pPr>
        <w:pStyle w:val="ConfidentialHead"/>
        <w:rPr>
          <w:lang w:val="en-US"/>
        </w:rPr>
      </w:pPr>
      <w:r w:rsidRPr="00950DEC">
        <w:rPr>
          <w:lang w:val="en-US"/>
        </w:rPr>
        <w:t xml:space="preserve">Relation to </w:t>
      </w:r>
      <w:r w:rsidR="00424D20">
        <w:rPr>
          <w:lang w:val="en-US"/>
        </w:rPr>
        <w:t>other documents</w:t>
      </w:r>
    </w:p>
    <w:p w14:paraId="2787C7E7" w14:textId="6AC28124" w:rsidR="00052579" w:rsidRDefault="00052579" w:rsidP="002607B4">
      <w:pPr>
        <w:pStyle w:val="Plattetekst"/>
        <w:rPr>
          <w:rFonts w:cs="Arial"/>
          <w:sz w:val="20"/>
          <w:lang w:val="en-US"/>
        </w:rPr>
      </w:pPr>
      <w:r>
        <w:rPr>
          <w:rFonts w:cs="Arial"/>
          <w:sz w:val="20"/>
          <w:lang w:val="en-US"/>
        </w:rPr>
        <w:t xml:space="preserve">The following documents </w:t>
      </w:r>
      <w:r w:rsidR="00F14A59">
        <w:rPr>
          <w:rFonts w:cs="Arial"/>
          <w:sz w:val="20"/>
          <w:lang w:val="en-US"/>
        </w:rPr>
        <w:t xml:space="preserve">may be relevant as context to this </w:t>
      </w:r>
      <w:r w:rsidR="00424D20">
        <w:rPr>
          <w:rFonts w:cs="Arial"/>
          <w:sz w:val="20"/>
          <w:lang w:val="en-US"/>
        </w:rPr>
        <w:t>REQ</w:t>
      </w:r>
      <w:r w:rsidR="00F14A59">
        <w:rPr>
          <w:rFonts w:cs="Arial"/>
          <w:sz w:val="20"/>
          <w:lang w:val="en-US"/>
        </w:rPr>
        <w:t>:</w:t>
      </w:r>
    </w:p>
    <w:p w14:paraId="12065CB7" w14:textId="1428E451" w:rsidR="00051F0A" w:rsidRPr="00F14A59" w:rsidRDefault="00E54F58" w:rsidP="0047345C">
      <w:pPr>
        <w:pStyle w:val="Plattetekst"/>
        <w:numPr>
          <w:ilvl w:val="0"/>
          <w:numId w:val="62"/>
        </w:numPr>
        <w:rPr>
          <w:rFonts w:cs="Arial"/>
          <w:sz w:val="20"/>
        </w:rPr>
      </w:pPr>
      <w:r>
        <w:rPr>
          <w:rFonts w:cs="Arial"/>
          <w:sz w:val="20"/>
          <w:lang w:val="en-US"/>
        </w:rPr>
        <w:t>T</w:t>
      </w:r>
      <w:r w:rsidR="00051F0A">
        <w:rPr>
          <w:rFonts w:cs="Arial"/>
          <w:sz w:val="20"/>
          <w:lang w:val="en-US"/>
        </w:rPr>
        <w:t>he Software Architecture Document</w:t>
      </w:r>
      <w:r w:rsidR="00FD542E">
        <w:rPr>
          <w:rFonts w:cs="Arial"/>
          <w:sz w:val="20"/>
          <w:lang w:val="en-US"/>
        </w:rPr>
        <w:t xml:space="preserve"> (SAD)</w:t>
      </w:r>
    </w:p>
    <w:p w14:paraId="26C7B63C" w14:textId="6242E784" w:rsidR="004134FE" w:rsidRPr="00F14A59" w:rsidRDefault="00367235" w:rsidP="0047345C">
      <w:pPr>
        <w:pStyle w:val="Plattetekst"/>
        <w:numPr>
          <w:ilvl w:val="0"/>
          <w:numId w:val="62"/>
        </w:numPr>
        <w:rPr>
          <w:rFonts w:cs="Arial"/>
          <w:sz w:val="20"/>
        </w:rPr>
      </w:pPr>
      <w:r>
        <w:rPr>
          <w:rFonts w:cs="Arial"/>
          <w:sz w:val="20"/>
          <w:lang w:val="en-US"/>
        </w:rPr>
        <w:t xml:space="preserve">The </w:t>
      </w:r>
      <w:r w:rsidR="004134FE">
        <w:rPr>
          <w:rFonts w:cs="Arial"/>
          <w:sz w:val="20"/>
          <w:lang w:val="en-US"/>
        </w:rPr>
        <w:t>Project Start Architecture</w:t>
      </w:r>
      <w:r>
        <w:rPr>
          <w:rFonts w:cs="Arial"/>
          <w:sz w:val="20"/>
          <w:lang w:val="en-US"/>
        </w:rPr>
        <w:t xml:space="preserve"> (PSA)</w:t>
      </w:r>
      <w:r w:rsidR="004134FE">
        <w:rPr>
          <w:rFonts w:cs="Arial"/>
          <w:sz w:val="20"/>
          <w:lang w:val="en-US"/>
        </w:rPr>
        <w:t xml:space="preserve"> document</w:t>
      </w:r>
    </w:p>
    <w:p w14:paraId="52B663FF" w14:textId="2C0011C5" w:rsidR="00424D20" w:rsidRPr="003D2009" w:rsidRDefault="00C11EAA" w:rsidP="0047345C">
      <w:pPr>
        <w:pStyle w:val="Plattetekst"/>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w:t>
      </w:r>
      <w:r w:rsidR="00424D20" w:rsidRPr="00F31C89">
        <w:rPr>
          <w:sz w:val="20"/>
        </w:rPr>
        <w:t xml:space="preserve"> </w:t>
      </w:r>
      <w:r w:rsidR="00B52898">
        <w:rPr>
          <w:rFonts w:cs="Arial"/>
          <w:sz w:val="20"/>
          <w:lang w:val="en-US"/>
        </w:rPr>
        <w:t>produced by DXC for related applications (interfaces)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367277A1"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 xml:space="preserve">solution as </w:t>
      </w:r>
      <w:r w:rsidR="007C28C0">
        <w:rPr>
          <w:sz w:val="20"/>
        </w:rPr>
        <w:t>it will be described in the DXC HLD.</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61980E9B" w:rsidR="005A0D2A" w:rsidRDefault="007C28C0" w:rsidP="00950DEC">
      <w:pPr>
        <w:rPr>
          <w:sz w:val="20"/>
        </w:rPr>
      </w:pPr>
      <w:r>
        <w:rPr>
          <w:sz w:val="20"/>
          <w:lang w:val="en-US"/>
        </w:rPr>
        <w:t>UWV</w:t>
      </w:r>
      <w:r w:rsidR="004632E7" w:rsidRPr="004632E7">
        <w:rPr>
          <w:sz w:val="20"/>
        </w:rPr>
        <w:t xml:space="preserve"> has prepared this document in good faith</w:t>
      </w:r>
      <w:r w:rsidR="004632E7">
        <w:rPr>
          <w:sz w:val="20"/>
        </w:rPr>
        <w:t xml:space="preserve"> and is </w:t>
      </w:r>
      <w:r w:rsidR="004632E7" w:rsidRPr="004632E7">
        <w:rPr>
          <w:sz w:val="20"/>
        </w:rPr>
        <w:t xml:space="preserve">based on the information </w:t>
      </w:r>
      <w:r w:rsidR="00F46C4C">
        <w:rPr>
          <w:sz w:val="20"/>
        </w:rPr>
        <w:t>gathered during the requirement determination phase with all parties involved</w:t>
      </w:r>
      <w:r w:rsidR="009F1012">
        <w:rPr>
          <w:sz w:val="20"/>
        </w:rPr>
        <w:t>;</w:t>
      </w:r>
      <w:r w:rsidR="00424D20">
        <w:rPr>
          <w:sz w:val="20"/>
        </w:rPr>
        <w:t xml:space="preserve"> application vendors, </w:t>
      </w:r>
      <w:r w:rsidR="00F31110">
        <w:rPr>
          <w:sz w:val="20"/>
        </w:rPr>
        <w:t xml:space="preserve">UWV </w:t>
      </w:r>
      <w:r w:rsidR="009F1012">
        <w:rPr>
          <w:sz w:val="20"/>
        </w:rPr>
        <w:t xml:space="preserve">architects, </w:t>
      </w:r>
      <w:r w:rsidR="00424D20">
        <w:rPr>
          <w:sz w:val="20"/>
        </w:rPr>
        <w:t>developers and UWV functional management</w:t>
      </w:r>
      <w:r w:rsidR="00F46C4C">
        <w:rPr>
          <w:sz w:val="20"/>
        </w:rPr>
        <w:t xml:space="preserve">. </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Inhopg1"/>
        <w:rPr>
          <w:b w:val="0"/>
          <w:lang w:val="cy-GB"/>
        </w:rPr>
      </w:pPr>
    </w:p>
    <w:p w14:paraId="3335A8CC" w14:textId="0D630D58" w:rsidR="009A406E" w:rsidRDefault="00D43C04">
      <w:pPr>
        <w:pStyle w:val="Inhopg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28036853" w:history="1">
        <w:r w:rsidR="009A406E" w:rsidRPr="000121A4">
          <w:rPr>
            <w:rStyle w:val="Hyperlink"/>
          </w:rPr>
          <w:t>1</w:t>
        </w:r>
        <w:r w:rsidR="009A406E">
          <w:rPr>
            <w:rFonts w:asciiTheme="minorHAnsi" w:eastAsiaTheme="minorEastAsia" w:hAnsiTheme="minorHAnsi" w:cstheme="minorBidi"/>
            <w:b w:val="0"/>
            <w:szCs w:val="22"/>
            <w:lang w:bidi="ar-SA"/>
          </w:rPr>
          <w:tab/>
        </w:r>
        <w:r w:rsidR="009A406E" w:rsidRPr="000121A4">
          <w:rPr>
            <w:rStyle w:val="Hyperlink"/>
          </w:rPr>
          <w:t>Application Overview</w:t>
        </w:r>
        <w:r w:rsidR="009A406E">
          <w:rPr>
            <w:webHidden/>
          </w:rPr>
          <w:tab/>
        </w:r>
        <w:r w:rsidR="009A406E">
          <w:rPr>
            <w:webHidden/>
          </w:rPr>
          <w:fldChar w:fldCharType="begin"/>
        </w:r>
        <w:r w:rsidR="009A406E">
          <w:rPr>
            <w:webHidden/>
          </w:rPr>
          <w:instrText xml:space="preserve"> PAGEREF _Toc128036853 \h </w:instrText>
        </w:r>
        <w:r w:rsidR="009A406E">
          <w:rPr>
            <w:webHidden/>
          </w:rPr>
        </w:r>
        <w:r w:rsidR="009A406E">
          <w:rPr>
            <w:webHidden/>
          </w:rPr>
          <w:fldChar w:fldCharType="separate"/>
        </w:r>
        <w:r w:rsidR="009A406E">
          <w:rPr>
            <w:webHidden/>
          </w:rPr>
          <w:t>4</w:t>
        </w:r>
        <w:r w:rsidR="009A406E">
          <w:rPr>
            <w:webHidden/>
          </w:rPr>
          <w:fldChar w:fldCharType="end"/>
        </w:r>
      </w:hyperlink>
    </w:p>
    <w:p w14:paraId="2C995B9A" w14:textId="47116367" w:rsidR="009A406E" w:rsidRDefault="00D63A97">
      <w:pPr>
        <w:pStyle w:val="Inhopg2"/>
        <w:rPr>
          <w:rFonts w:asciiTheme="minorHAnsi" w:eastAsiaTheme="minorEastAsia" w:hAnsiTheme="minorHAnsi" w:cstheme="minorBidi"/>
          <w:noProof/>
          <w:szCs w:val="22"/>
          <w:lang w:bidi="ar-SA"/>
        </w:rPr>
      </w:pPr>
      <w:hyperlink w:anchor="_Toc128036854" w:history="1">
        <w:r w:rsidR="009A406E" w:rsidRPr="000121A4">
          <w:rPr>
            <w:rStyle w:val="Hyperlink"/>
            <w:noProof/>
          </w:rPr>
          <w:t>1.1</w:t>
        </w:r>
        <w:r w:rsidR="009A406E">
          <w:rPr>
            <w:rFonts w:asciiTheme="minorHAnsi" w:eastAsiaTheme="minorEastAsia" w:hAnsiTheme="minorHAnsi" w:cstheme="minorBidi"/>
            <w:noProof/>
            <w:szCs w:val="22"/>
            <w:lang w:bidi="ar-SA"/>
          </w:rPr>
          <w:tab/>
        </w:r>
        <w:r w:rsidR="009A406E" w:rsidRPr="000121A4">
          <w:rPr>
            <w:rStyle w:val="Hyperlink"/>
            <w:noProof/>
          </w:rPr>
          <w:t>Introduction</w:t>
        </w:r>
        <w:r w:rsidR="009A406E">
          <w:rPr>
            <w:noProof/>
            <w:webHidden/>
          </w:rPr>
          <w:tab/>
        </w:r>
        <w:r w:rsidR="009A406E">
          <w:rPr>
            <w:noProof/>
            <w:webHidden/>
          </w:rPr>
          <w:fldChar w:fldCharType="begin"/>
        </w:r>
        <w:r w:rsidR="009A406E">
          <w:rPr>
            <w:noProof/>
            <w:webHidden/>
          </w:rPr>
          <w:instrText xml:space="preserve"> PAGEREF _Toc128036854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25BE3FC" w14:textId="5AE9C014" w:rsidR="009A406E" w:rsidRDefault="00D63A97">
      <w:pPr>
        <w:pStyle w:val="Inhopg2"/>
        <w:rPr>
          <w:rFonts w:asciiTheme="minorHAnsi" w:eastAsiaTheme="minorEastAsia" w:hAnsiTheme="minorHAnsi" w:cstheme="minorBidi"/>
          <w:noProof/>
          <w:szCs w:val="22"/>
          <w:lang w:bidi="ar-SA"/>
        </w:rPr>
      </w:pPr>
      <w:hyperlink w:anchor="_Toc128036855" w:history="1">
        <w:r w:rsidR="009A406E" w:rsidRPr="000121A4">
          <w:rPr>
            <w:rStyle w:val="Hyperlink"/>
            <w:noProof/>
          </w:rPr>
          <w:t>1.2</w:t>
        </w:r>
        <w:r w:rsidR="009A406E">
          <w:rPr>
            <w:rFonts w:asciiTheme="minorHAnsi" w:eastAsiaTheme="minorEastAsia" w:hAnsiTheme="minorHAnsi" w:cstheme="minorBidi"/>
            <w:noProof/>
            <w:szCs w:val="22"/>
            <w:lang w:bidi="ar-SA"/>
          </w:rPr>
          <w:tab/>
        </w:r>
        <w:r w:rsidR="009A406E" w:rsidRPr="000121A4">
          <w:rPr>
            <w:rStyle w:val="Hyperlink"/>
            <w:noProof/>
          </w:rPr>
          <w:t>Scope of the desired change</w:t>
        </w:r>
        <w:r w:rsidR="009A406E">
          <w:rPr>
            <w:noProof/>
            <w:webHidden/>
          </w:rPr>
          <w:tab/>
        </w:r>
        <w:r w:rsidR="009A406E">
          <w:rPr>
            <w:noProof/>
            <w:webHidden/>
          </w:rPr>
          <w:fldChar w:fldCharType="begin"/>
        </w:r>
        <w:r w:rsidR="009A406E">
          <w:rPr>
            <w:noProof/>
            <w:webHidden/>
          </w:rPr>
          <w:instrText xml:space="preserve"> PAGEREF _Toc128036855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6A46077F" w14:textId="41E957AF" w:rsidR="009A406E" w:rsidRDefault="00D63A97">
      <w:pPr>
        <w:pStyle w:val="Inhopg2"/>
        <w:rPr>
          <w:rFonts w:asciiTheme="minorHAnsi" w:eastAsiaTheme="minorEastAsia" w:hAnsiTheme="minorHAnsi" w:cstheme="minorBidi"/>
          <w:noProof/>
          <w:szCs w:val="22"/>
          <w:lang w:bidi="ar-SA"/>
        </w:rPr>
      </w:pPr>
      <w:hyperlink w:anchor="_Toc128036856" w:history="1">
        <w:r w:rsidR="009A406E" w:rsidRPr="000121A4">
          <w:rPr>
            <w:rStyle w:val="Hyperlink"/>
            <w:noProof/>
          </w:rPr>
          <w:t>1.3</w:t>
        </w:r>
        <w:r w:rsidR="009A406E">
          <w:rPr>
            <w:rFonts w:asciiTheme="minorHAnsi" w:eastAsiaTheme="minorEastAsia" w:hAnsiTheme="minorHAnsi" w:cstheme="minorBidi"/>
            <w:noProof/>
            <w:szCs w:val="22"/>
            <w:lang w:bidi="ar-SA"/>
          </w:rPr>
          <w:tab/>
        </w:r>
        <w:r w:rsidR="009A406E" w:rsidRPr="000121A4">
          <w:rPr>
            <w:rStyle w:val="Hyperlink"/>
            <w:noProof/>
          </w:rPr>
          <w:t>Application use cases</w:t>
        </w:r>
        <w:r w:rsidR="009A406E">
          <w:rPr>
            <w:noProof/>
            <w:webHidden/>
          </w:rPr>
          <w:tab/>
        </w:r>
        <w:r w:rsidR="009A406E">
          <w:rPr>
            <w:noProof/>
            <w:webHidden/>
          </w:rPr>
          <w:fldChar w:fldCharType="begin"/>
        </w:r>
        <w:r w:rsidR="009A406E">
          <w:rPr>
            <w:noProof/>
            <w:webHidden/>
          </w:rPr>
          <w:instrText xml:space="preserve"> PAGEREF _Toc128036856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B9A81E2" w14:textId="729DBA35" w:rsidR="009A406E" w:rsidRDefault="00D63A97">
      <w:pPr>
        <w:pStyle w:val="Inhopg2"/>
        <w:rPr>
          <w:rFonts w:asciiTheme="minorHAnsi" w:eastAsiaTheme="minorEastAsia" w:hAnsiTheme="minorHAnsi" w:cstheme="minorBidi"/>
          <w:noProof/>
          <w:szCs w:val="22"/>
          <w:lang w:bidi="ar-SA"/>
        </w:rPr>
      </w:pPr>
      <w:hyperlink w:anchor="_Toc128036857" w:history="1">
        <w:r w:rsidR="009A406E" w:rsidRPr="000121A4">
          <w:rPr>
            <w:rStyle w:val="Hyperlink"/>
            <w:noProof/>
          </w:rPr>
          <w:t>1.4</w:t>
        </w:r>
        <w:r w:rsidR="009A406E">
          <w:rPr>
            <w:rFonts w:asciiTheme="minorHAnsi" w:eastAsiaTheme="minorEastAsia" w:hAnsiTheme="minorHAnsi" w:cstheme="minorBidi"/>
            <w:noProof/>
            <w:szCs w:val="22"/>
            <w:lang w:bidi="ar-SA"/>
          </w:rPr>
          <w:tab/>
        </w:r>
        <w:r w:rsidR="009A406E" w:rsidRPr="000121A4">
          <w:rPr>
            <w:rStyle w:val="Hyperlink"/>
            <w:noProof/>
          </w:rPr>
          <w:t>Out of Scope</w:t>
        </w:r>
        <w:r w:rsidR="009A406E">
          <w:rPr>
            <w:noProof/>
            <w:webHidden/>
          </w:rPr>
          <w:tab/>
        </w:r>
        <w:r w:rsidR="009A406E">
          <w:rPr>
            <w:noProof/>
            <w:webHidden/>
          </w:rPr>
          <w:fldChar w:fldCharType="begin"/>
        </w:r>
        <w:r w:rsidR="009A406E">
          <w:rPr>
            <w:noProof/>
            <w:webHidden/>
          </w:rPr>
          <w:instrText xml:space="preserve"> PAGEREF _Toc128036857 \h </w:instrText>
        </w:r>
        <w:r w:rsidR="009A406E">
          <w:rPr>
            <w:noProof/>
            <w:webHidden/>
          </w:rPr>
        </w:r>
        <w:r w:rsidR="009A406E">
          <w:rPr>
            <w:noProof/>
            <w:webHidden/>
          </w:rPr>
          <w:fldChar w:fldCharType="separate"/>
        </w:r>
        <w:r w:rsidR="009A406E">
          <w:rPr>
            <w:noProof/>
            <w:webHidden/>
          </w:rPr>
          <w:t>4</w:t>
        </w:r>
        <w:r w:rsidR="009A406E">
          <w:rPr>
            <w:noProof/>
            <w:webHidden/>
          </w:rPr>
          <w:fldChar w:fldCharType="end"/>
        </w:r>
      </w:hyperlink>
    </w:p>
    <w:p w14:paraId="1175806A" w14:textId="144E1F9B" w:rsidR="009A406E" w:rsidRDefault="00D63A97">
      <w:pPr>
        <w:pStyle w:val="Inhopg1"/>
        <w:rPr>
          <w:rFonts w:asciiTheme="minorHAnsi" w:eastAsiaTheme="minorEastAsia" w:hAnsiTheme="minorHAnsi" w:cstheme="minorBidi"/>
          <w:b w:val="0"/>
          <w:szCs w:val="22"/>
          <w:lang w:bidi="ar-SA"/>
        </w:rPr>
      </w:pPr>
      <w:hyperlink w:anchor="_Toc128036858" w:history="1">
        <w:r w:rsidR="009A406E" w:rsidRPr="000121A4">
          <w:rPr>
            <w:rStyle w:val="Hyperlink"/>
            <w:lang w:val="fr-FR"/>
          </w:rPr>
          <w:t>2</w:t>
        </w:r>
        <w:r w:rsidR="009A406E">
          <w:rPr>
            <w:rFonts w:asciiTheme="minorHAnsi" w:eastAsiaTheme="minorEastAsia" w:hAnsiTheme="minorHAnsi" w:cstheme="minorBidi"/>
            <w:b w:val="0"/>
            <w:szCs w:val="22"/>
            <w:lang w:bidi="ar-SA"/>
          </w:rPr>
          <w:tab/>
        </w:r>
        <w:r w:rsidR="009A406E" w:rsidRPr="000121A4">
          <w:rPr>
            <w:rStyle w:val="Hyperlink"/>
            <w:lang w:val="fr-FR"/>
          </w:rPr>
          <w:t>Architecture</w:t>
        </w:r>
        <w:r w:rsidR="009A406E">
          <w:rPr>
            <w:webHidden/>
          </w:rPr>
          <w:tab/>
        </w:r>
        <w:r w:rsidR="009A406E">
          <w:rPr>
            <w:webHidden/>
          </w:rPr>
          <w:fldChar w:fldCharType="begin"/>
        </w:r>
        <w:r w:rsidR="009A406E">
          <w:rPr>
            <w:webHidden/>
          </w:rPr>
          <w:instrText xml:space="preserve"> PAGEREF _Toc128036858 \h </w:instrText>
        </w:r>
        <w:r w:rsidR="009A406E">
          <w:rPr>
            <w:webHidden/>
          </w:rPr>
        </w:r>
        <w:r w:rsidR="009A406E">
          <w:rPr>
            <w:webHidden/>
          </w:rPr>
          <w:fldChar w:fldCharType="separate"/>
        </w:r>
        <w:r w:rsidR="009A406E">
          <w:rPr>
            <w:webHidden/>
          </w:rPr>
          <w:t>5</w:t>
        </w:r>
        <w:r w:rsidR="009A406E">
          <w:rPr>
            <w:webHidden/>
          </w:rPr>
          <w:fldChar w:fldCharType="end"/>
        </w:r>
      </w:hyperlink>
    </w:p>
    <w:p w14:paraId="63CC16A8" w14:textId="03A1B186" w:rsidR="009A406E" w:rsidRDefault="00D63A97">
      <w:pPr>
        <w:pStyle w:val="Inhopg2"/>
        <w:rPr>
          <w:rFonts w:asciiTheme="minorHAnsi" w:eastAsiaTheme="minorEastAsia" w:hAnsiTheme="minorHAnsi" w:cstheme="minorBidi"/>
          <w:noProof/>
          <w:szCs w:val="22"/>
          <w:lang w:bidi="ar-SA"/>
        </w:rPr>
      </w:pPr>
      <w:hyperlink w:anchor="_Toc128036859" w:history="1">
        <w:r w:rsidR="009A406E" w:rsidRPr="000121A4">
          <w:rPr>
            <w:rStyle w:val="Hyperlink"/>
            <w:noProof/>
          </w:rPr>
          <w:t>2.1</w:t>
        </w:r>
        <w:r w:rsidR="009A406E">
          <w:rPr>
            <w:rFonts w:asciiTheme="minorHAnsi" w:eastAsiaTheme="minorEastAsia" w:hAnsiTheme="minorHAnsi" w:cstheme="minorBidi"/>
            <w:noProof/>
            <w:szCs w:val="22"/>
            <w:lang w:bidi="ar-SA"/>
          </w:rPr>
          <w:tab/>
        </w:r>
        <w:r w:rsidR="009A406E" w:rsidRPr="000121A4">
          <w:rPr>
            <w:rStyle w:val="Hyperlink"/>
            <w:noProof/>
          </w:rPr>
          <w:t>Conceptual</w:t>
        </w:r>
        <w:r w:rsidR="009A406E">
          <w:rPr>
            <w:noProof/>
            <w:webHidden/>
          </w:rPr>
          <w:tab/>
        </w:r>
        <w:r w:rsidR="009A406E">
          <w:rPr>
            <w:noProof/>
            <w:webHidden/>
          </w:rPr>
          <w:fldChar w:fldCharType="begin"/>
        </w:r>
        <w:r w:rsidR="009A406E">
          <w:rPr>
            <w:noProof/>
            <w:webHidden/>
          </w:rPr>
          <w:instrText xml:space="preserve"> PAGEREF _Toc128036859 \h </w:instrText>
        </w:r>
        <w:r w:rsidR="009A406E">
          <w:rPr>
            <w:noProof/>
            <w:webHidden/>
          </w:rPr>
        </w:r>
        <w:r w:rsidR="009A406E">
          <w:rPr>
            <w:noProof/>
            <w:webHidden/>
          </w:rPr>
          <w:fldChar w:fldCharType="separate"/>
        </w:r>
        <w:r w:rsidR="009A406E">
          <w:rPr>
            <w:noProof/>
            <w:webHidden/>
          </w:rPr>
          <w:t>5</w:t>
        </w:r>
        <w:r w:rsidR="009A406E">
          <w:rPr>
            <w:noProof/>
            <w:webHidden/>
          </w:rPr>
          <w:fldChar w:fldCharType="end"/>
        </w:r>
      </w:hyperlink>
    </w:p>
    <w:p w14:paraId="278E150E" w14:textId="7BA505CB" w:rsidR="009A406E" w:rsidRDefault="00D63A97">
      <w:pPr>
        <w:pStyle w:val="Inhopg2"/>
        <w:rPr>
          <w:rFonts w:asciiTheme="minorHAnsi" w:eastAsiaTheme="minorEastAsia" w:hAnsiTheme="minorHAnsi" w:cstheme="minorBidi"/>
          <w:noProof/>
          <w:szCs w:val="22"/>
          <w:lang w:bidi="ar-SA"/>
        </w:rPr>
      </w:pPr>
      <w:hyperlink w:anchor="_Toc128036860" w:history="1">
        <w:r w:rsidR="009A406E" w:rsidRPr="000121A4">
          <w:rPr>
            <w:rStyle w:val="Hyperlink"/>
            <w:noProof/>
          </w:rPr>
          <w:t>2.2</w:t>
        </w:r>
        <w:r w:rsidR="009A406E">
          <w:rPr>
            <w:rFonts w:asciiTheme="minorHAnsi" w:eastAsiaTheme="minorEastAsia" w:hAnsiTheme="minorHAnsi" w:cstheme="minorBidi"/>
            <w:noProof/>
            <w:szCs w:val="22"/>
            <w:lang w:bidi="ar-SA"/>
          </w:rPr>
          <w:tab/>
        </w:r>
        <w:r w:rsidR="009A406E" w:rsidRPr="000121A4">
          <w:rPr>
            <w:rStyle w:val="Hyperlink"/>
            <w:noProof/>
          </w:rPr>
          <w:t>Context diagram</w:t>
        </w:r>
        <w:r w:rsidR="009A406E">
          <w:rPr>
            <w:noProof/>
            <w:webHidden/>
          </w:rPr>
          <w:tab/>
        </w:r>
        <w:r w:rsidR="009A406E">
          <w:rPr>
            <w:noProof/>
            <w:webHidden/>
          </w:rPr>
          <w:fldChar w:fldCharType="begin"/>
        </w:r>
        <w:r w:rsidR="009A406E">
          <w:rPr>
            <w:noProof/>
            <w:webHidden/>
          </w:rPr>
          <w:instrText xml:space="preserve"> PAGEREF _Toc128036860 \h </w:instrText>
        </w:r>
        <w:r w:rsidR="009A406E">
          <w:rPr>
            <w:noProof/>
            <w:webHidden/>
          </w:rPr>
        </w:r>
        <w:r w:rsidR="009A406E">
          <w:rPr>
            <w:noProof/>
            <w:webHidden/>
          </w:rPr>
          <w:fldChar w:fldCharType="separate"/>
        </w:r>
        <w:r w:rsidR="009A406E">
          <w:rPr>
            <w:noProof/>
            <w:webHidden/>
          </w:rPr>
          <w:t>7</w:t>
        </w:r>
        <w:r w:rsidR="009A406E">
          <w:rPr>
            <w:noProof/>
            <w:webHidden/>
          </w:rPr>
          <w:fldChar w:fldCharType="end"/>
        </w:r>
      </w:hyperlink>
    </w:p>
    <w:p w14:paraId="10CA94C1" w14:textId="37FE887E" w:rsidR="009A406E" w:rsidRDefault="00D63A97">
      <w:pPr>
        <w:pStyle w:val="Inhopg1"/>
        <w:rPr>
          <w:rFonts w:asciiTheme="minorHAnsi" w:eastAsiaTheme="minorEastAsia" w:hAnsiTheme="minorHAnsi" w:cstheme="minorBidi"/>
          <w:b w:val="0"/>
          <w:szCs w:val="22"/>
          <w:lang w:bidi="ar-SA"/>
        </w:rPr>
      </w:pPr>
      <w:hyperlink w:anchor="_Toc128036861" w:history="1">
        <w:r w:rsidR="009A406E" w:rsidRPr="000121A4">
          <w:rPr>
            <w:rStyle w:val="Hyperlink"/>
            <w:lang w:val="en-US"/>
          </w:rPr>
          <w:t>3</w:t>
        </w:r>
        <w:r w:rsidR="009A406E">
          <w:rPr>
            <w:rFonts w:asciiTheme="minorHAnsi" w:eastAsiaTheme="minorEastAsia" w:hAnsiTheme="minorHAnsi" w:cstheme="minorBidi"/>
            <w:b w:val="0"/>
            <w:szCs w:val="22"/>
            <w:lang w:bidi="ar-SA"/>
          </w:rPr>
          <w:tab/>
        </w:r>
        <w:r w:rsidR="009A406E" w:rsidRPr="000121A4">
          <w:rPr>
            <w:rStyle w:val="Hyperlink"/>
            <w:lang w:val="en-US"/>
          </w:rPr>
          <w:t>Non-Functional Requirements</w:t>
        </w:r>
        <w:r w:rsidR="009A406E">
          <w:rPr>
            <w:webHidden/>
          </w:rPr>
          <w:tab/>
        </w:r>
        <w:r w:rsidR="009A406E">
          <w:rPr>
            <w:webHidden/>
          </w:rPr>
          <w:fldChar w:fldCharType="begin"/>
        </w:r>
        <w:r w:rsidR="009A406E">
          <w:rPr>
            <w:webHidden/>
          </w:rPr>
          <w:instrText xml:space="preserve"> PAGEREF _Toc128036861 \h </w:instrText>
        </w:r>
        <w:r w:rsidR="009A406E">
          <w:rPr>
            <w:webHidden/>
          </w:rPr>
        </w:r>
        <w:r w:rsidR="009A406E">
          <w:rPr>
            <w:webHidden/>
          </w:rPr>
          <w:fldChar w:fldCharType="separate"/>
        </w:r>
        <w:r w:rsidR="009A406E">
          <w:rPr>
            <w:webHidden/>
          </w:rPr>
          <w:t>10</w:t>
        </w:r>
        <w:r w:rsidR="009A406E">
          <w:rPr>
            <w:webHidden/>
          </w:rPr>
          <w:fldChar w:fldCharType="end"/>
        </w:r>
      </w:hyperlink>
    </w:p>
    <w:p w14:paraId="46B95B59" w14:textId="65F0F4A3" w:rsidR="009A406E" w:rsidRDefault="00D63A97">
      <w:pPr>
        <w:pStyle w:val="Inhopg2"/>
        <w:rPr>
          <w:rFonts w:asciiTheme="minorHAnsi" w:eastAsiaTheme="minorEastAsia" w:hAnsiTheme="minorHAnsi" w:cstheme="minorBidi"/>
          <w:noProof/>
          <w:szCs w:val="22"/>
          <w:lang w:bidi="ar-SA"/>
        </w:rPr>
      </w:pPr>
      <w:hyperlink w:anchor="_Toc128036862" w:history="1">
        <w:r w:rsidR="009A406E" w:rsidRPr="000121A4">
          <w:rPr>
            <w:rStyle w:val="Hyperlink"/>
            <w:noProof/>
          </w:rPr>
          <w:t>3.1</w:t>
        </w:r>
        <w:r w:rsidR="009A406E">
          <w:rPr>
            <w:rFonts w:asciiTheme="minorHAnsi" w:eastAsiaTheme="minorEastAsia" w:hAnsiTheme="minorHAnsi" w:cstheme="minorBidi"/>
            <w:noProof/>
            <w:szCs w:val="22"/>
            <w:lang w:bidi="ar-SA"/>
          </w:rPr>
          <w:tab/>
        </w:r>
        <w:r w:rsidR="009A406E" w:rsidRPr="000121A4">
          <w:rPr>
            <w:rStyle w:val="Hyperlink"/>
            <w:noProof/>
          </w:rPr>
          <w:t>Security &amp; Compliance classifications</w:t>
        </w:r>
        <w:r w:rsidR="009A406E">
          <w:rPr>
            <w:noProof/>
            <w:webHidden/>
          </w:rPr>
          <w:tab/>
        </w:r>
        <w:r w:rsidR="009A406E">
          <w:rPr>
            <w:noProof/>
            <w:webHidden/>
          </w:rPr>
          <w:fldChar w:fldCharType="begin"/>
        </w:r>
        <w:r w:rsidR="009A406E">
          <w:rPr>
            <w:noProof/>
            <w:webHidden/>
          </w:rPr>
          <w:instrText xml:space="preserve"> PAGEREF _Toc128036862 \h </w:instrText>
        </w:r>
        <w:r w:rsidR="009A406E">
          <w:rPr>
            <w:noProof/>
            <w:webHidden/>
          </w:rPr>
        </w:r>
        <w:r w:rsidR="009A406E">
          <w:rPr>
            <w:noProof/>
            <w:webHidden/>
          </w:rPr>
          <w:fldChar w:fldCharType="separate"/>
        </w:r>
        <w:r w:rsidR="009A406E">
          <w:rPr>
            <w:noProof/>
            <w:webHidden/>
          </w:rPr>
          <w:t>10</w:t>
        </w:r>
        <w:r w:rsidR="009A406E">
          <w:rPr>
            <w:noProof/>
            <w:webHidden/>
          </w:rPr>
          <w:fldChar w:fldCharType="end"/>
        </w:r>
      </w:hyperlink>
    </w:p>
    <w:p w14:paraId="4FF237C1" w14:textId="14E1F7D4" w:rsidR="009A406E" w:rsidRDefault="00D63A97">
      <w:pPr>
        <w:pStyle w:val="Inhopg2"/>
        <w:rPr>
          <w:rFonts w:asciiTheme="minorHAnsi" w:eastAsiaTheme="minorEastAsia" w:hAnsiTheme="minorHAnsi" w:cstheme="minorBidi"/>
          <w:noProof/>
          <w:szCs w:val="22"/>
          <w:lang w:bidi="ar-SA"/>
        </w:rPr>
      </w:pPr>
      <w:hyperlink w:anchor="_Toc128036863" w:history="1">
        <w:r w:rsidR="009A406E" w:rsidRPr="000121A4">
          <w:rPr>
            <w:rStyle w:val="Hyperlink"/>
            <w:noProof/>
          </w:rPr>
          <w:t>3.2</w:t>
        </w:r>
        <w:r w:rsidR="009A406E">
          <w:rPr>
            <w:rFonts w:asciiTheme="minorHAnsi" w:eastAsiaTheme="minorEastAsia" w:hAnsiTheme="minorHAnsi" w:cstheme="minorBidi"/>
            <w:noProof/>
            <w:szCs w:val="22"/>
            <w:lang w:bidi="ar-SA"/>
          </w:rPr>
          <w:tab/>
        </w:r>
        <w:r w:rsidR="009A406E" w:rsidRPr="000121A4">
          <w:rPr>
            <w:rStyle w:val="Hyperlink"/>
            <w:noProof/>
          </w:rPr>
          <w:t>System and Software requirements</w:t>
        </w:r>
        <w:r w:rsidR="009A406E">
          <w:rPr>
            <w:noProof/>
            <w:webHidden/>
          </w:rPr>
          <w:tab/>
        </w:r>
        <w:r w:rsidR="009A406E">
          <w:rPr>
            <w:noProof/>
            <w:webHidden/>
          </w:rPr>
          <w:fldChar w:fldCharType="begin"/>
        </w:r>
        <w:r w:rsidR="009A406E">
          <w:rPr>
            <w:noProof/>
            <w:webHidden/>
          </w:rPr>
          <w:instrText xml:space="preserve"> PAGEREF _Toc128036863 \h </w:instrText>
        </w:r>
        <w:r w:rsidR="009A406E">
          <w:rPr>
            <w:noProof/>
            <w:webHidden/>
          </w:rPr>
        </w:r>
        <w:r w:rsidR="009A406E">
          <w:rPr>
            <w:noProof/>
            <w:webHidden/>
          </w:rPr>
          <w:fldChar w:fldCharType="separate"/>
        </w:r>
        <w:r w:rsidR="009A406E">
          <w:rPr>
            <w:noProof/>
            <w:webHidden/>
          </w:rPr>
          <w:t>11</w:t>
        </w:r>
        <w:r w:rsidR="009A406E">
          <w:rPr>
            <w:noProof/>
            <w:webHidden/>
          </w:rPr>
          <w:fldChar w:fldCharType="end"/>
        </w:r>
      </w:hyperlink>
    </w:p>
    <w:p w14:paraId="1A51B976" w14:textId="78A564CA" w:rsidR="009A406E" w:rsidRDefault="00D63A97">
      <w:pPr>
        <w:pStyle w:val="Inhopg2"/>
        <w:rPr>
          <w:rFonts w:asciiTheme="minorHAnsi" w:eastAsiaTheme="minorEastAsia" w:hAnsiTheme="minorHAnsi" w:cstheme="minorBidi"/>
          <w:noProof/>
          <w:szCs w:val="22"/>
          <w:lang w:bidi="ar-SA"/>
        </w:rPr>
      </w:pPr>
      <w:hyperlink w:anchor="_Toc128036864" w:history="1">
        <w:r w:rsidR="009A406E" w:rsidRPr="000121A4">
          <w:rPr>
            <w:rStyle w:val="Hyperlink"/>
            <w:noProof/>
          </w:rPr>
          <w:t>3.3</w:t>
        </w:r>
        <w:r w:rsidR="009A406E">
          <w:rPr>
            <w:rFonts w:asciiTheme="minorHAnsi" w:eastAsiaTheme="minorEastAsia" w:hAnsiTheme="minorHAnsi" w:cstheme="minorBidi"/>
            <w:noProof/>
            <w:szCs w:val="22"/>
            <w:lang w:bidi="ar-SA"/>
          </w:rPr>
          <w:tab/>
        </w:r>
        <w:r w:rsidR="009A406E" w:rsidRPr="000121A4">
          <w:rPr>
            <w:rStyle w:val="Hyperlink"/>
            <w:noProof/>
          </w:rPr>
          <w:t>Performance requirements</w:t>
        </w:r>
        <w:r w:rsidR="009A406E">
          <w:rPr>
            <w:noProof/>
            <w:webHidden/>
          </w:rPr>
          <w:tab/>
        </w:r>
        <w:r w:rsidR="009A406E">
          <w:rPr>
            <w:noProof/>
            <w:webHidden/>
          </w:rPr>
          <w:fldChar w:fldCharType="begin"/>
        </w:r>
        <w:r w:rsidR="009A406E">
          <w:rPr>
            <w:noProof/>
            <w:webHidden/>
          </w:rPr>
          <w:instrText xml:space="preserve"> PAGEREF _Toc128036864 \h </w:instrText>
        </w:r>
        <w:r w:rsidR="009A406E">
          <w:rPr>
            <w:noProof/>
            <w:webHidden/>
          </w:rPr>
        </w:r>
        <w:r w:rsidR="009A406E">
          <w:rPr>
            <w:noProof/>
            <w:webHidden/>
          </w:rPr>
          <w:fldChar w:fldCharType="separate"/>
        </w:r>
        <w:r w:rsidR="009A406E">
          <w:rPr>
            <w:noProof/>
            <w:webHidden/>
          </w:rPr>
          <w:t>14</w:t>
        </w:r>
        <w:r w:rsidR="009A406E">
          <w:rPr>
            <w:noProof/>
            <w:webHidden/>
          </w:rPr>
          <w:fldChar w:fldCharType="end"/>
        </w:r>
      </w:hyperlink>
    </w:p>
    <w:p w14:paraId="4C44AF3F" w14:textId="5151A848" w:rsidR="009A406E" w:rsidRDefault="00D63A97">
      <w:pPr>
        <w:pStyle w:val="Inhopg2"/>
        <w:rPr>
          <w:rFonts w:asciiTheme="minorHAnsi" w:eastAsiaTheme="minorEastAsia" w:hAnsiTheme="minorHAnsi" w:cstheme="minorBidi"/>
          <w:noProof/>
          <w:szCs w:val="22"/>
          <w:lang w:bidi="ar-SA"/>
        </w:rPr>
      </w:pPr>
      <w:hyperlink w:anchor="_Toc128036865" w:history="1">
        <w:r w:rsidR="009A406E" w:rsidRPr="000121A4">
          <w:rPr>
            <w:rStyle w:val="Hyperlink"/>
            <w:noProof/>
          </w:rPr>
          <w:t>3.4</w:t>
        </w:r>
        <w:r w:rsidR="009A406E">
          <w:rPr>
            <w:rFonts w:asciiTheme="minorHAnsi" w:eastAsiaTheme="minorEastAsia" w:hAnsiTheme="minorHAnsi" w:cstheme="minorBidi"/>
            <w:noProof/>
            <w:szCs w:val="22"/>
            <w:lang w:bidi="ar-SA"/>
          </w:rPr>
          <w:tab/>
        </w:r>
        <w:r w:rsidR="009A406E" w:rsidRPr="000121A4">
          <w:rPr>
            <w:rStyle w:val="Hyperlink"/>
            <w:noProof/>
          </w:rPr>
          <w:t>Security requirements</w:t>
        </w:r>
        <w:r w:rsidR="009A406E">
          <w:rPr>
            <w:noProof/>
            <w:webHidden/>
          </w:rPr>
          <w:tab/>
        </w:r>
        <w:r w:rsidR="009A406E">
          <w:rPr>
            <w:noProof/>
            <w:webHidden/>
          </w:rPr>
          <w:fldChar w:fldCharType="begin"/>
        </w:r>
        <w:r w:rsidR="009A406E">
          <w:rPr>
            <w:noProof/>
            <w:webHidden/>
          </w:rPr>
          <w:instrText xml:space="preserve"> PAGEREF _Toc128036865 \h </w:instrText>
        </w:r>
        <w:r w:rsidR="009A406E">
          <w:rPr>
            <w:noProof/>
            <w:webHidden/>
          </w:rPr>
        </w:r>
        <w:r w:rsidR="009A406E">
          <w:rPr>
            <w:noProof/>
            <w:webHidden/>
          </w:rPr>
          <w:fldChar w:fldCharType="separate"/>
        </w:r>
        <w:r w:rsidR="009A406E">
          <w:rPr>
            <w:noProof/>
            <w:webHidden/>
          </w:rPr>
          <w:t>14</w:t>
        </w:r>
        <w:r w:rsidR="009A406E">
          <w:rPr>
            <w:noProof/>
            <w:webHidden/>
          </w:rPr>
          <w:fldChar w:fldCharType="end"/>
        </w:r>
      </w:hyperlink>
    </w:p>
    <w:p w14:paraId="0203D364" w14:textId="303D1F0E" w:rsidR="009A406E" w:rsidRDefault="00D63A97">
      <w:pPr>
        <w:pStyle w:val="Inhopg2"/>
        <w:rPr>
          <w:rFonts w:asciiTheme="minorHAnsi" w:eastAsiaTheme="minorEastAsia" w:hAnsiTheme="minorHAnsi" w:cstheme="minorBidi"/>
          <w:noProof/>
          <w:szCs w:val="22"/>
          <w:lang w:bidi="ar-SA"/>
        </w:rPr>
      </w:pPr>
      <w:hyperlink w:anchor="_Toc128036866" w:history="1">
        <w:r w:rsidR="009A406E" w:rsidRPr="000121A4">
          <w:rPr>
            <w:rStyle w:val="Hyperlink"/>
            <w:noProof/>
          </w:rPr>
          <w:t>3.5</w:t>
        </w:r>
        <w:r w:rsidR="009A406E">
          <w:rPr>
            <w:rFonts w:asciiTheme="minorHAnsi" w:eastAsiaTheme="minorEastAsia" w:hAnsiTheme="minorHAnsi" w:cstheme="minorBidi"/>
            <w:noProof/>
            <w:szCs w:val="22"/>
            <w:lang w:bidi="ar-SA"/>
          </w:rPr>
          <w:tab/>
        </w:r>
        <w:r w:rsidR="009A406E" w:rsidRPr="000121A4">
          <w:rPr>
            <w:rStyle w:val="Hyperlink"/>
            <w:noProof/>
          </w:rPr>
          <w:t>Backup and Recovery</w:t>
        </w:r>
        <w:r w:rsidR="009A406E">
          <w:rPr>
            <w:noProof/>
            <w:webHidden/>
          </w:rPr>
          <w:tab/>
        </w:r>
        <w:r w:rsidR="009A406E">
          <w:rPr>
            <w:noProof/>
            <w:webHidden/>
          </w:rPr>
          <w:fldChar w:fldCharType="begin"/>
        </w:r>
        <w:r w:rsidR="009A406E">
          <w:rPr>
            <w:noProof/>
            <w:webHidden/>
          </w:rPr>
          <w:instrText xml:space="preserve"> PAGEREF _Toc128036866 \h </w:instrText>
        </w:r>
        <w:r w:rsidR="009A406E">
          <w:rPr>
            <w:noProof/>
            <w:webHidden/>
          </w:rPr>
        </w:r>
        <w:r w:rsidR="009A406E">
          <w:rPr>
            <w:noProof/>
            <w:webHidden/>
          </w:rPr>
          <w:fldChar w:fldCharType="separate"/>
        </w:r>
        <w:r w:rsidR="009A406E">
          <w:rPr>
            <w:noProof/>
            <w:webHidden/>
          </w:rPr>
          <w:t>15</w:t>
        </w:r>
        <w:r w:rsidR="009A406E">
          <w:rPr>
            <w:noProof/>
            <w:webHidden/>
          </w:rPr>
          <w:fldChar w:fldCharType="end"/>
        </w:r>
      </w:hyperlink>
    </w:p>
    <w:p w14:paraId="67D14C16" w14:textId="7DF0AB74" w:rsidR="009A406E" w:rsidRDefault="00D63A97">
      <w:pPr>
        <w:pStyle w:val="Inhopg2"/>
        <w:rPr>
          <w:rFonts w:asciiTheme="minorHAnsi" w:eastAsiaTheme="minorEastAsia" w:hAnsiTheme="minorHAnsi" w:cstheme="minorBidi"/>
          <w:noProof/>
          <w:szCs w:val="22"/>
          <w:lang w:bidi="ar-SA"/>
        </w:rPr>
      </w:pPr>
      <w:hyperlink w:anchor="_Toc128036867" w:history="1">
        <w:r w:rsidR="009A406E" w:rsidRPr="000121A4">
          <w:rPr>
            <w:rStyle w:val="Hyperlink"/>
            <w:noProof/>
          </w:rPr>
          <w:t>3.6</w:t>
        </w:r>
        <w:r w:rsidR="009A406E">
          <w:rPr>
            <w:rFonts w:asciiTheme="minorHAnsi" w:eastAsiaTheme="minorEastAsia" w:hAnsiTheme="minorHAnsi" w:cstheme="minorBidi"/>
            <w:noProof/>
            <w:szCs w:val="22"/>
            <w:lang w:bidi="ar-SA"/>
          </w:rPr>
          <w:tab/>
        </w:r>
        <w:r w:rsidR="009A406E" w:rsidRPr="000121A4">
          <w:rPr>
            <w:rStyle w:val="Hyperlink"/>
            <w:noProof/>
          </w:rPr>
          <w:t>Disaster Recovery</w:t>
        </w:r>
        <w:r w:rsidR="009A406E">
          <w:rPr>
            <w:noProof/>
            <w:webHidden/>
          </w:rPr>
          <w:tab/>
        </w:r>
        <w:r w:rsidR="009A406E">
          <w:rPr>
            <w:noProof/>
            <w:webHidden/>
          </w:rPr>
          <w:fldChar w:fldCharType="begin"/>
        </w:r>
        <w:r w:rsidR="009A406E">
          <w:rPr>
            <w:noProof/>
            <w:webHidden/>
          </w:rPr>
          <w:instrText xml:space="preserve"> PAGEREF _Toc128036867 \h </w:instrText>
        </w:r>
        <w:r w:rsidR="009A406E">
          <w:rPr>
            <w:noProof/>
            <w:webHidden/>
          </w:rPr>
        </w:r>
        <w:r w:rsidR="009A406E">
          <w:rPr>
            <w:noProof/>
            <w:webHidden/>
          </w:rPr>
          <w:fldChar w:fldCharType="separate"/>
        </w:r>
        <w:r w:rsidR="009A406E">
          <w:rPr>
            <w:noProof/>
            <w:webHidden/>
          </w:rPr>
          <w:t>15</w:t>
        </w:r>
        <w:r w:rsidR="009A406E">
          <w:rPr>
            <w:noProof/>
            <w:webHidden/>
          </w:rPr>
          <w:fldChar w:fldCharType="end"/>
        </w:r>
      </w:hyperlink>
    </w:p>
    <w:p w14:paraId="6360E100" w14:textId="4C36E3D2" w:rsidR="009A406E" w:rsidRDefault="00D63A97">
      <w:pPr>
        <w:pStyle w:val="Inhopg1"/>
        <w:rPr>
          <w:rFonts w:asciiTheme="minorHAnsi" w:eastAsiaTheme="minorEastAsia" w:hAnsiTheme="minorHAnsi" w:cstheme="minorBidi"/>
          <w:b w:val="0"/>
          <w:szCs w:val="22"/>
          <w:lang w:bidi="ar-SA"/>
        </w:rPr>
      </w:pPr>
      <w:hyperlink w:anchor="_Toc128036868" w:history="1">
        <w:r w:rsidR="009A406E" w:rsidRPr="000121A4">
          <w:rPr>
            <w:rStyle w:val="Hyperlink"/>
          </w:rPr>
          <w:t>Appendix A: Template version control</w:t>
        </w:r>
        <w:r w:rsidR="009A406E">
          <w:rPr>
            <w:webHidden/>
          </w:rPr>
          <w:tab/>
        </w:r>
        <w:r w:rsidR="009A406E">
          <w:rPr>
            <w:webHidden/>
          </w:rPr>
          <w:fldChar w:fldCharType="begin"/>
        </w:r>
        <w:r w:rsidR="009A406E">
          <w:rPr>
            <w:webHidden/>
          </w:rPr>
          <w:instrText xml:space="preserve"> PAGEREF _Toc128036868 \h </w:instrText>
        </w:r>
        <w:r w:rsidR="009A406E">
          <w:rPr>
            <w:webHidden/>
          </w:rPr>
        </w:r>
        <w:r w:rsidR="009A406E">
          <w:rPr>
            <w:webHidden/>
          </w:rPr>
          <w:fldChar w:fldCharType="separate"/>
        </w:r>
        <w:r w:rsidR="009A406E">
          <w:rPr>
            <w:webHidden/>
          </w:rPr>
          <w:t>16</w:t>
        </w:r>
        <w:r w:rsidR="009A406E">
          <w:rPr>
            <w:webHidden/>
          </w:rPr>
          <w:fldChar w:fldCharType="end"/>
        </w:r>
      </w:hyperlink>
    </w:p>
    <w:p w14:paraId="16A4BB42" w14:textId="0CFF8D78" w:rsidR="009A406E" w:rsidRDefault="00D63A97">
      <w:pPr>
        <w:pStyle w:val="Inhopg1"/>
        <w:rPr>
          <w:rFonts w:asciiTheme="minorHAnsi" w:eastAsiaTheme="minorEastAsia" w:hAnsiTheme="minorHAnsi" w:cstheme="minorBidi"/>
          <w:b w:val="0"/>
          <w:szCs w:val="22"/>
          <w:lang w:bidi="ar-SA"/>
        </w:rPr>
      </w:pPr>
      <w:hyperlink w:anchor="_Toc128036869" w:history="1">
        <w:r w:rsidR="009A406E" w:rsidRPr="000121A4">
          <w:rPr>
            <w:rStyle w:val="Hyperlink"/>
            <w:lang w:val="fr-FR"/>
          </w:rPr>
          <w:t>Appendix B: Document version control</w:t>
        </w:r>
        <w:r w:rsidR="009A406E">
          <w:rPr>
            <w:webHidden/>
          </w:rPr>
          <w:tab/>
        </w:r>
        <w:r w:rsidR="009A406E">
          <w:rPr>
            <w:webHidden/>
          </w:rPr>
          <w:fldChar w:fldCharType="begin"/>
        </w:r>
        <w:r w:rsidR="009A406E">
          <w:rPr>
            <w:webHidden/>
          </w:rPr>
          <w:instrText xml:space="preserve"> PAGEREF _Toc128036869 \h </w:instrText>
        </w:r>
        <w:r w:rsidR="009A406E">
          <w:rPr>
            <w:webHidden/>
          </w:rPr>
        </w:r>
        <w:r w:rsidR="009A406E">
          <w:rPr>
            <w:webHidden/>
          </w:rPr>
          <w:fldChar w:fldCharType="separate"/>
        </w:r>
        <w:r w:rsidR="009A406E">
          <w:rPr>
            <w:webHidden/>
          </w:rPr>
          <w:t>18</w:t>
        </w:r>
        <w:r w:rsidR="009A406E">
          <w:rPr>
            <w:webHidden/>
          </w:rPr>
          <w:fldChar w:fldCharType="end"/>
        </w:r>
      </w:hyperlink>
    </w:p>
    <w:p w14:paraId="48B088ED" w14:textId="1C0D2FC5" w:rsidR="009A406E" w:rsidRDefault="00D63A97">
      <w:pPr>
        <w:pStyle w:val="Inhopg1"/>
        <w:rPr>
          <w:rFonts w:asciiTheme="minorHAnsi" w:eastAsiaTheme="minorEastAsia" w:hAnsiTheme="minorHAnsi" w:cstheme="minorBidi"/>
          <w:b w:val="0"/>
          <w:szCs w:val="22"/>
          <w:lang w:bidi="ar-SA"/>
        </w:rPr>
      </w:pPr>
      <w:hyperlink w:anchor="_Toc128036870" w:history="1">
        <w:r w:rsidR="009A406E" w:rsidRPr="000121A4">
          <w:rPr>
            <w:rStyle w:val="Hyperlink"/>
            <w:lang w:val="nl-NL"/>
          </w:rPr>
          <w:t>Appendix C: Legenda</w:t>
        </w:r>
        <w:r w:rsidR="009A406E">
          <w:rPr>
            <w:webHidden/>
          </w:rPr>
          <w:tab/>
        </w:r>
        <w:r w:rsidR="009A406E">
          <w:rPr>
            <w:webHidden/>
          </w:rPr>
          <w:fldChar w:fldCharType="begin"/>
        </w:r>
        <w:r w:rsidR="009A406E">
          <w:rPr>
            <w:webHidden/>
          </w:rPr>
          <w:instrText xml:space="preserve"> PAGEREF _Toc128036870 \h </w:instrText>
        </w:r>
        <w:r w:rsidR="009A406E">
          <w:rPr>
            <w:webHidden/>
          </w:rPr>
        </w:r>
        <w:r w:rsidR="009A406E">
          <w:rPr>
            <w:webHidden/>
          </w:rPr>
          <w:fldChar w:fldCharType="separate"/>
        </w:r>
        <w:r w:rsidR="009A406E">
          <w:rPr>
            <w:webHidden/>
          </w:rPr>
          <w:t>19</w:t>
        </w:r>
        <w:r w:rsidR="009A406E">
          <w:rPr>
            <w:webHidden/>
          </w:rPr>
          <w:fldChar w:fldCharType="end"/>
        </w:r>
      </w:hyperlink>
    </w:p>
    <w:p w14:paraId="3781BD8C" w14:textId="78B70A01" w:rsidR="009A406E" w:rsidRDefault="00D63A97">
      <w:pPr>
        <w:pStyle w:val="Inhopg2"/>
        <w:rPr>
          <w:rFonts w:asciiTheme="minorHAnsi" w:eastAsiaTheme="minorEastAsia" w:hAnsiTheme="minorHAnsi" w:cstheme="minorBidi"/>
          <w:noProof/>
          <w:szCs w:val="22"/>
          <w:lang w:bidi="ar-SA"/>
        </w:rPr>
      </w:pPr>
      <w:hyperlink w:anchor="_Toc128036871" w:history="1">
        <w:r w:rsidR="009A406E" w:rsidRPr="000121A4">
          <w:rPr>
            <w:rStyle w:val="Hyperlink"/>
            <w:noProof/>
            <w:lang w:val="nl-NL"/>
          </w:rPr>
          <w:t>Legenda Context Diagram</w:t>
        </w:r>
        <w:r w:rsidR="009A406E">
          <w:rPr>
            <w:noProof/>
            <w:webHidden/>
          </w:rPr>
          <w:tab/>
        </w:r>
        <w:r w:rsidR="009A406E">
          <w:rPr>
            <w:noProof/>
            <w:webHidden/>
          </w:rPr>
          <w:fldChar w:fldCharType="begin"/>
        </w:r>
        <w:r w:rsidR="009A406E">
          <w:rPr>
            <w:noProof/>
            <w:webHidden/>
          </w:rPr>
          <w:instrText xml:space="preserve"> PAGEREF _Toc128036871 \h </w:instrText>
        </w:r>
        <w:r w:rsidR="009A406E">
          <w:rPr>
            <w:noProof/>
            <w:webHidden/>
          </w:rPr>
        </w:r>
        <w:r w:rsidR="009A406E">
          <w:rPr>
            <w:noProof/>
            <w:webHidden/>
          </w:rPr>
          <w:fldChar w:fldCharType="separate"/>
        </w:r>
        <w:r w:rsidR="009A406E">
          <w:rPr>
            <w:noProof/>
            <w:webHidden/>
          </w:rPr>
          <w:t>19</w:t>
        </w:r>
        <w:r w:rsidR="009A406E">
          <w:rPr>
            <w:noProof/>
            <w:webHidden/>
          </w:rPr>
          <w:fldChar w:fldCharType="end"/>
        </w:r>
      </w:hyperlink>
    </w:p>
    <w:p w14:paraId="07516859" w14:textId="561B13B3" w:rsidR="009A406E" w:rsidRDefault="00D63A97">
      <w:pPr>
        <w:pStyle w:val="Inhopg1"/>
        <w:rPr>
          <w:rFonts w:asciiTheme="minorHAnsi" w:eastAsiaTheme="minorEastAsia" w:hAnsiTheme="minorHAnsi" w:cstheme="minorBidi"/>
          <w:b w:val="0"/>
          <w:szCs w:val="22"/>
          <w:lang w:bidi="ar-SA"/>
        </w:rPr>
      </w:pPr>
      <w:hyperlink w:anchor="_Toc128036872" w:history="1">
        <w:r w:rsidR="009A406E" w:rsidRPr="000121A4">
          <w:rPr>
            <w:rStyle w:val="Hyperlink"/>
            <w:lang w:val="en-US"/>
          </w:rPr>
          <w:t>Appendix D: MCPaaS – Capacity allocation details</w:t>
        </w:r>
        <w:r w:rsidR="009A406E">
          <w:rPr>
            <w:webHidden/>
          </w:rPr>
          <w:tab/>
        </w:r>
        <w:r w:rsidR="009A406E">
          <w:rPr>
            <w:webHidden/>
          </w:rPr>
          <w:fldChar w:fldCharType="begin"/>
        </w:r>
        <w:r w:rsidR="009A406E">
          <w:rPr>
            <w:webHidden/>
          </w:rPr>
          <w:instrText xml:space="preserve"> PAGEREF _Toc128036872 \h </w:instrText>
        </w:r>
        <w:r w:rsidR="009A406E">
          <w:rPr>
            <w:webHidden/>
          </w:rPr>
        </w:r>
        <w:r w:rsidR="009A406E">
          <w:rPr>
            <w:webHidden/>
          </w:rPr>
          <w:fldChar w:fldCharType="separate"/>
        </w:r>
        <w:r w:rsidR="009A406E">
          <w:rPr>
            <w:webHidden/>
          </w:rPr>
          <w:t>20</w:t>
        </w:r>
        <w:r w:rsidR="009A406E">
          <w:rPr>
            <w:webHidden/>
          </w:rPr>
          <w:fldChar w:fldCharType="end"/>
        </w:r>
      </w:hyperlink>
    </w:p>
    <w:p w14:paraId="4D248552" w14:textId="591CD28E"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4DF33552" w:rsidR="00D43C04" w:rsidRDefault="00A425F9" w:rsidP="00774913">
      <w:pPr>
        <w:pStyle w:val="Kop1"/>
      </w:pPr>
      <w:bookmarkStart w:id="0" w:name="_Toc128036853"/>
      <w:bookmarkStart w:id="1" w:name="_Toc491867634"/>
      <w:bookmarkStart w:id="2" w:name="_Hlk491788214"/>
      <w:r>
        <w:lastRenderedPageBreak/>
        <w:t>Application</w:t>
      </w:r>
      <w:r w:rsidR="00674F4D">
        <w:t xml:space="preserve"> Overview</w:t>
      </w:r>
      <w:bookmarkEnd w:id="0"/>
    </w:p>
    <w:p w14:paraId="34CC0429" w14:textId="57C165D2" w:rsidR="006524B3" w:rsidRDefault="003B14C7" w:rsidP="00CB7060">
      <w:pPr>
        <w:pStyle w:val="Kop2"/>
      </w:pPr>
      <w:bookmarkStart w:id="3" w:name="_Toc128036854"/>
      <w:bookmarkEnd w:id="1"/>
      <w:r>
        <w:t>Introduction</w:t>
      </w:r>
      <w:bookmarkEnd w:id="3"/>
      <w:r>
        <w:t xml:space="preserve"> </w:t>
      </w:r>
    </w:p>
    <w:p w14:paraId="316C1DBB" w14:textId="2D0069D1" w:rsidR="00096A81" w:rsidRDefault="00096A81" w:rsidP="00096A81">
      <w:pPr>
        <w:pStyle w:val="BodyText"/>
      </w:pPr>
    </w:p>
    <w:p w14:paraId="03E83E69" w14:textId="1BA7D60E" w:rsidR="00096A81" w:rsidRDefault="00096A81" w:rsidP="00096A81">
      <w:pPr>
        <w:pStyle w:val="Kop2"/>
      </w:pPr>
      <w:bookmarkStart w:id="4" w:name="_Toc128036855"/>
      <w:r>
        <w:t>Scope of the desired change</w:t>
      </w:r>
      <w:bookmarkEnd w:id="4"/>
    </w:p>
    <w:p w14:paraId="10CB9EDF" w14:textId="77777777" w:rsidR="00096A81" w:rsidRPr="00096A81" w:rsidRDefault="00096A81" w:rsidP="00096A81">
      <w:pPr>
        <w:pStyle w:val="BodyText"/>
      </w:pPr>
    </w:p>
    <w:p w14:paraId="0223705C" w14:textId="24369326" w:rsidR="00C251C9" w:rsidRDefault="005C6759" w:rsidP="00C251C9">
      <w:pPr>
        <w:pStyle w:val="Kop2"/>
      </w:pPr>
      <w:bookmarkStart w:id="5" w:name="_Toc128036856"/>
      <w:r>
        <w:t>Ap</w:t>
      </w:r>
      <w:r w:rsidR="00924819">
        <w:t>plication use cases</w:t>
      </w:r>
      <w:bookmarkEnd w:id="5"/>
    </w:p>
    <w:p w14:paraId="077917F1" w14:textId="587EBA6C" w:rsidR="00BC6032" w:rsidRPr="0015312B" w:rsidRDefault="00BC6032" w:rsidP="00BC6032">
      <w:pPr>
        <w:pStyle w:val="BodyText"/>
      </w:pPr>
    </w:p>
    <w:p w14:paraId="5818C6FC" w14:textId="18338CC8" w:rsidR="00FD4F56" w:rsidRDefault="00FD4F56" w:rsidP="00C251C9">
      <w:pPr>
        <w:pStyle w:val="BodyText"/>
      </w:pPr>
    </w:p>
    <w:p w14:paraId="634EBD0B" w14:textId="0774E9CC" w:rsidR="00D7423E" w:rsidRDefault="00275C92" w:rsidP="00CB7060">
      <w:pPr>
        <w:pStyle w:val="Kop2"/>
      </w:pPr>
      <w:bookmarkStart w:id="6" w:name="_Toc128036857"/>
      <w:r>
        <w:t>Out of Scope</w:t>
      </w:r>
      <w:bookmarkEnd w:id="6"/>
    </w:p>
    <w:p w14:paraId="6B72B2B2" w14:textId="4268AE61" w:rsidR="002A2D32" w:rsidRDefault="002A2D32" w:rsidP="00A20B23">
      <w:pPr>
        <w:pStyle w:val="BodyText"/>
      </w:pPr>
    </w:p>
    <w:p w14:paraId="376151E7" w14:textId="79884B25" w:rsidR="001A6668" w:rsidRDefault="001A6668" w:rsidP="00A20B23">
      <w:pPr>
        <w:pStyle w:val="BodyText"/>
      </w:pPr>
    </w:p>
    <w:p w14:paraId="1F787CC1" w14:textId="1B808D71" w:rsidR="001A6668" w:rsidRDefault="001A6668" w:rsidP="00A20B23">
      <w:pPr>
        <w:pStyle w:val="BodyText"/>
      </w:pPr>
    </w:p>
    <w:p w14:paraId="52270F64" w14:textId="7176A7B8" w:rsidR="00696D03" w:rsidRDefault="00696D03" w:rsidP="00A20B23">
      <w:pPr>
        <w:pStyle w:val="BodyText"/>
      </w:pPr>
    </w:p>
    <w:p w14:paraId="346FCB64" w14:textId="7FD99800" w:rsidR="00D7423E" w:rsidRPr="00D7423E" w:rsidRDefault="00275C92" w:rsidP="0073209C">
      <w:pPr>
        <w:pStyle w:val="Kop1"/>
        <w:rPr>
          <w:lang w:val="fr-FR"/>
        </w:rPr>
      </w:pPr>
      <w:bookmarkStart w:id="7" w:name="_Toc128036858"/>
      <w:r>
        <w:rPr>
          <w:lang w:val="fr-FR"/>
        </w:rPr>
        <w:lastRenderedPageBreak/>
        <w:t>Architectur</w:t>
      </w:r>
      <w:r w:rsidR="00F02C43">
        <w:rPr>
          <w:lang w:val="fr-FR"/>
        </w:rPr>
        <w:t>e</w:t>
      </w:r>
      <w:bookmarkEnd w:id="7"/>
    </w:p>
    <w:p w14:paraId="3FDA9CCF" w14:textId="32E5C1D7" w:rsidR="00D43C04" w:rsidRDefault="00F14708" w:rsidP="00CB7060">
      <w:pPr>
        <w:pStyle w:val="Kop2"/>
      </w:pPr>
      <w:bookmarkStart w:id="8" w:name="_Toc128036859"/>
      <w:r>
        <w:t>Conceptual</w:t>
      </w:r>
      <w:bookmarkEnd w:id="8"/>
    </w:p>
    <w:p w14:paraId="283CCD87" w14:textId="3AC9C59B" w:rsidR="00334203" w:rsidRDefault="00334203" w:rsidP="00334203">
      <w:pPr>
        <w:pStyle w:val="BodyText"/>
      </w:pPr>
    </w:p>
    <w:p w14:paraId="5CFF35C7" w14:textId="5A69FD80" w:rsidR="00334203" w:rsidRDefault="00334203" w:rsidP="00334203">
      <w:pPr>
        <w:pStyle w:val="BodyText"/>
      </w:pPr>
    </w:p>
    <w:p w14:paraId="7D316706" w14:textId="380858C2" w:rsidR="006625FD" w:rsidRDefault="006625FD" w:rsidP="00915473">
      <w:pPr>
        <w:pStyle w:val="BodyText"/>
      </w:pPr>
      <w:r>
        <w:br w:type="page"/>
      </w:r>
    </w:p>
    <w:p w14:paraId="1CE93773" w14:textId="411CCEB3" w:rsidR="00D7423E" w:rsidRPr="00D7423E" w:rsidRDefault="008E63BB" w:rsidP="00CB7060">
      <w:pPr>
        <w:pStyle w:val="Kop2"/>
      </w:pPr>
      <w:bookmarkStart w:id="9" w:name="_Toc128036860"/>
      <w:r>
        <w:lastRenderedPageBreak/>
        <w:t>Context</w:t>
      </w:r>
      <w:r w:rsidR="00275C92">
        <w:t xml:space="preserve"> </w:t>
      </w:r>
      <w:r w:rsidR="00F770FF">
        <w:t>d</w:t>
      </w:r>
      <w:r w:rsidR="00BB03F9">
        <w:t>iagram</w:t>
      </w:r>
      <w:bookmarkEnd w:id="9"/>
    </w:p>
    <w:p w14:paraId="6806CAC1" w14:textId="77777777" w:rsidR="003F2DB4" w:rsidRDefault="003F2DB4" w:rsidP="003F2DB4">
      <w:pPr>
        <w:pStyle w:val="BodyText"/>
        <w:rPr>
          <w:highlight w:val="yellow"/>
        </w:rPr>
      </w:pPr>
      <w:r w:rsidRPr="007A7288">
        <w:rPr>
          <w:highlight w:val="yellow"/>
        </w:rPr>
        <w:t>&lt; Context diagram is applicable for Privat</w:t>
      </w:r>
      <w:r>
        <w:rPr>
          <w:highlight w:val="yellow"/>
        </w:rPr>
        <w:t>e</w:t>
      </w:r>
      <w:r w:rsidRPr="007A7288">
        <w:rPr>
          <w:highlight w:val="yellow"/>
        </w:rPr>
        <w:t xml:space="preserve"> Cloud sytems, Container Applications and Hybrid situations, the green circle represents the application (and does not specify where it is hosted). In all cases it is important to understand the external connections for the application &gt;</w:t>
      </w:r>
    </w:p>
    <w:p w14:paraId="25E1AC1A" w14:textId="52B67CF5" w:rsidR="002D3778" w:rsidRDefault="002D3778" w:rsidP="00CE03B6">
      <w:pPr>
        <w:pStyle w:val="BodyText"/>
      </w:pPr>
    </w:p>
    <w:p w14:paraId="35FDBDB1" w14:textId="339F720E" w:rsidR="002D3778" w:rsidRPr="00CE03B6" w:rsidRDefault="002D3778" w:rsidP="00CE03B6">
      <w:pPr>
        <w:pStyle w:val="BodyText"/>
      </w:pPr>
    </w:p>
    <w:p w14:paraId="65F45D35" w14:textId="77777777" w:rsidR="00F2415C" w:rsidRDefault="00F2415C" w:rsidP="00915473">
      <w:pPr>
        <w:pStyle w:val="BodyText"/>
        <w:rPr>
          <w:highlight w:val="yellow"/>
        </w:rPr>
      </w:pPr>
    </w:p>
    <w:p w14:paraId="62BCC149" w14:textId="77777777" w:rsidR="00F2415C" w:rsidRPr="007A7288" w:rsidRDefault="00F2415C" w:rsidP="00915473">
      <w:pPr>
        <w:pStyle w:val="BodyText"/>
        <w:rPr>
          <w:highlight w:val="yellow"/>
        </w:rPr>
      </w:pPr>
    </w:p>
    <w:p w14:paraId="12644A5C" w14:textId="4CD3A678" w:rsidR="00FA27B3" w:rsidRDefault="00FA27B3" w:rsidP="00EE48D8">
      <w:pPr>
        <w:pStyle w:val="BodyText"/>
        <w:rPr>
          <w:rFonts w:ascii="Helvetica-Bold" w:hAnsi="Helvetica-Bold" w:hint="eastAsia"/>
          <w:b/>
          <w:bCs/>
          <w:color w:val="0A080D"/>
        </w:rPr>
      </w:pPr>
    </w:p>
    <w:p w14:paraId="1209C114" w14:textId="0E383C25" w:rsidR="00FA27B3" w:rsidRPr="00FA27B3" w:rsidRDefault="00FA27B3" w:rsidP="00FA27B3"/>
    <w:p w14:paraId="1F5A8A1D" w14:textId="3BCC2D33" w:rsidR="00FA27B3" w:rsidRPr="00FA27B3" w:rsidRDefault="00FA27B3" w:rsidP="00FA27B3"/>
    <w:p w14:paraId="65B9A6D8" w14:textId="2263177E" w:rsidR="00FA27B3" w:rsidRDefault="00FA27B3" w:rsidP="00EE48D8">
      <w:pPr>
        <w:pStyle w:val="BodyText"/>
        <w:rPr>
          <w:rFonts w:ascii="Helvetica-Bold" w:hAnsi="Helvetica-Bold" w:hint="eastAsia"/>
          <w:b/>
          <w:bCs/>
          <w:color w:val="0A080D"/>
        </w:rPr>
      </w:pPr>
    </w:p>
    <w:p w14:paraId="4FBE52E1" w14:textId="6F71398C" w:rsidR="00CF2A2D" w:rsidRDefault="00FA27B3" w:rsidP="00FA27B3">
      <w:pPr>
        <w:pStyle w:val="BodyText"/>
        <w:jc w:val="right"/>
        <w:rPr>
          <w:rFonts w:ascii="Helvetica-Bold" w:hAnsi="Helvetica-Bold" w:hint="eastAsia"/>
          <w:b/>
          <w:bCs/>
          <w:color w:val="0A080D"/>
        </w:rPr>
      </w:pPr>
      <w:r>
        <w:rPr>
          <w:rFonts w:ascii="Helvetica-Bold" w:hAnsi="Helvetica-Bold"/>
          <w:b/>
          <w:bCs/>
          <w:color w:val="0A080D"/>
        </w:rPr>
        <w:br w:type="textWrapping" w:clear="all"/>
      </w:r>
    </w:p>
    <w:p w14:paraId="4821E8B9" w14:textId="77777777" w:rsidR="00A92774" w:rsidRDefault="00A92774" w:rsidP="00EE48D8">
      <w:pPr>
        <w:pStyle w:val="BodyText"/>
        <w:rPr>
          <w:rFonts w:ascii="Helvetica-Bold" w:hAnsi="Helvetica-Bold" w:hint="eastAsia"/>
          <w:b/>
          <w:bCs/>
          <w:color w:val="0A080D"/>
        </w:rPr>
      </w:pPr>
    </w:p>
    <w:p w14:paraId="5CEE4E1D" w14:textId="0555CB8A" w:rsidR="007D7B77" w:rsidRPr="00F967EB" w:rsidRDefault="007D7B77" w:rsidP="00F967EB">
      <w:pPr>
        <w:spacing w:after="160" w:line="259" w:lineRule="auto"/>
        <w:rPr>
          <w:highlight w:val="cyan"/>
        </w:rPr>
      </w:pPr>
    </w:p>
    <w:p w14:paraId="2861E015" w14:textId="6AA54430" w:rsidR="00B942E0" w:rsidRDefault="00B942E0" w:rsidP="00E6093A">
      <w:pPr>
        <w:pStyle w:val="Kop3"/>
        <w:tabs>
          <w:tab w:val="left" w:pos="810"/>
        </w:tabs>
        <w:ind w:left="8370" w:hanging="8370"/>
      </w:pPr>
      <w:r>
        <w:lastRenderedPageBreak/>
        <w:t xml:space="preserve">External </w:t>
      </w:r>
      <w:r w:rsidR="00F770FF">
        <w:t>e</w:t>
      </w:r>
      <w:r>
        <w:t>ntities</w:t>
      </w:r>
    </w:p>
    <w:p w14:paraId="4DDE555A" w14:textId="77777777" w:rsidR="00B942E0" w:rsidRPr="00000272" w:rsidRDefault="00B942E0" w:rsidP="0083158F">
      <w:pPr>
        <w:pStyle w:val="Kop4"/>
        <w:ind w:left="-630" w:firstLine="630"/>
      </w:pPr>
      <w:r w:rsidRPr="00000272">
        <w:t>Entit</w:t>
      </w:r>
      <w:r>
        <w:t>y 1-n</w:t>
      </w:r>
    </w:p>
    <w:tbl>
      <w:tblPr>
        <w:tblW w:w="5344" w:type="pct"/>
        <w:tblLook w:val="0000" w:firstRow="0" w:lastRow="0" w:firstColumn="0" w:lastColumn="0" w:noHBand="0" w:noVBand="0"/>
      </w:tblPr>
      <w:tblGrid>
        <w:gridCol w:w="3033"/>
        <w:gridCol w:w="6362"/>
      </w:tblGrid>
      <w:tr w:rsidR="00B942E0" w:rsidRPr="008044BD" w14:paraId="28C48D9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D41B9" w14:textId="77777777" w:rsidR="00B942E0" w:rsidRPr="00B81AA8" w:rsidRDefault="00B942E0" w:rsidP="00F630A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F42DB" w14:textId="2D7BEE23" w:rsidR="00B942E0" w:rsidRPr="00F967EB" w:rsidRDefault="00F967EB" w:rsidP="00F630AD">
            <w:pPr>
              <w:pStyle w:val="TableText0"/>
              <w:keepNext/>
              <w:keepLines/>
              <w:rPr>
                <w:rFonts w:ascii="Arial" w:hAnsi="Arial" w:cs="Arial"/>
                <w:lang w:val="en-US"/>
              </w:rPr>
            </w:pPr>
            <w:r>
              <w:rPr>
                <w:rFonts w:ascii="Arial" w:hAnsi="Arial" w:cs="Arial"/>
                <w:lang w:val="nl-NL"/>
              </w:rPr>
              <w:t>&lt;</w:t>
            </w:r>
            <w:r w:rsidR="00CB7EF1" w:rsidRPr="00F967EB">
              <w:rPr>
                <w:rFonts w:ascii="Arial" w:hAnsi="Arial" w:cs="Arial"/>
                <w:lang w:val="nl-NL"/>
              </w:rPr>
              <w:t>Short description</w:t>
            </w:r>
            <w:r w:rsidR="009F2307" w:rsidRPr="00F967EB">
              <w:rPr>
                <w:rFonts w:ascii="Arial" w:hAnsi="Arial" w:cs="Arial"/>
                <w:lang w:val="nl-NL"/>
              </w:rPr>
              <w:t xml:space="preserve"> (mandatory)</w:t>
            </w:r>
            <w:r>
              <w:rPr>
                <w:rFonts w:ascii="Arial" w:hAnsi="Arial" w:cs="Arial"/>
                <w:lang w:val="nl-NL"/>
              </w:rPr>
              <w:t>&gt;</w:t>
            </w:r>
          </w:p>
        </w:tc>
      </w:tr>
      <w:tr w:rsidR="00B942E0" w:rsidRPr="00712180" w14:paraId="4582861D"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7F4DB" w14:textId="77777777" w:rsidR="00B942E0" w:rsidRPr="00B81AA8" w:rsidRDefault="00B942E0" w:rsidP="00F630A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92EBA" w14:textId="767D4AD1" w:rsidR="00B942E0" w:rsidRPr="00F967EB" w:rsidRDefault="00F967EB" w:rsidP="00F630AD">
            <w:pPr>
              <w:pStyle w:val="TableText0"/>
              <w:keepNext/>
              <w:keepLines/>
              <w:rPr>
                <w:rFonts w:ascii="Arial" w:hAnsi="Arial" w:cs="Arial"/>
                <w:lang w:val="en-US"/>
              </w:rPr>
            </w:pPr>
            <w:r>
              <w:rPr>
                <w:rFonts w:ascii="Arial" w:hAnsi="Arial" w:cs="Arial"/>
                <w:lang w:val="en-US"/>
              </w:rPr>
              <w:t>&lt;</w:t>
            </w:r>
            <w:r w:rsidR="00712180" w:rsidRPr="00F967EB">
              <w:rPr>
                <w:rFonts w:ascii="Arial" w:hAnsi="Arial" w:cs="Arial"/>
                <w:lang w:val="en-US"/>
              </w:rPr>
              <w:t>Specify protocol</w:t>
            </w:r>
            <w:r w:rsidR="00E66FCF" w:rsidRPr="00F967EB">
              <w:rPr>
                <w:rFonts w:ascii="Arial" w:hAnsi="Arial" w:cs="Arial"/>
                <w:lang w:val="en-US"/>
              </w:rPr>
              <w:t xml:space="preserve"> </w:t>
            </w:r>
            <w:r w:rsidR="00712180" w:rsidRPr="00F967EB">
              <w:rPr>
                <w:rFonts w:ascii="Arial" w:hAnsi="Arial" w:cs="Arial"/>
                <w:lang w:val="en-US"/>
              </w:rPr>
              <w:t>and por</w:t>
            </w:r>
            <w:r w:rsidR="00E66FCF" w:rsidRPr="00F967EB">
              <w:rPr>
                <w:rFonts w:ascii="Arial" w:hAnsi="Arial" w:cs="Arial"/>
                <w:lang w:val="en-US"/>
              </w:rPr>
              <w:t>t</w:t>
            </w:r>
            <w:r w:rsidR="009F2307" w:rsidRPr="00F967EB">
              <w:rPr>
                <w:rFonts w:ascii="Arial" w:hAnsi="Arial" w:cs="Arial"/>
                <w:lang w:val="en-US"/>
              </w:rPr>
              <w:t xml:space="preserve"> (mandatory</w:t>
            </w:r>
            <w:r w:rsidR="004D7BB6">
              <w:rPr>
                <w:rFonts w:ascii="Arial" w:hAnsi="Arial" w:cs="Arial"/>
                <w:lang w:val="en-US"/>
              </w:rPr>
              <w:t xml:space="preserve"> field</w:t>
            </w:r>
            <w:r w:rsidR="00E66FCF" w:rsidRPr="00F967EB">
              <w:rPr>
                <w:rFonts w:ascii="Arial" w:hAnsi="Arial" w:cs="Arial"/>
                <w:lang w:val="en-US"/>
              </w:rPr>
              <w:t>)</w:t>
            </w:r>
            <w:r>
              <w:rPr>
                <w:rFonts w:ascii="Arial" w:hAnsi="Arial" w:cs="Arial"/>
                <w:lang w:val="en-US"/>
              </w:rPr>
              <w:t>&gt;</w:t>
            </w:r>
          </w:p>
        </w:tc>
      </w:tr>
      <w:tr w:rsidR="00B942E0" w:rsidRPr="00712180" w14:paraId="333C0BA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B5FD9C8" w14:textId="558C72E7" w:rsidR="00B942E0" w:rsidRDefault="006F17EF" w:rsidP="00F630AD">
            <w:pPr>
              <w:pStyle w:val="TableText0"/>
              <w:keepNext/>
              <w:keepLines/>
              <w:rPr>
                <w:rFonts w:ascii="Arial" w:hAnsi="Arial" w:cs="Arial"/>
                <w:b/>
              </w:rPr>
            </w:pPr>
            <w:r>
              <w:rPr>
                <w:rFonts w:ascii="Arial" w:hAnsi="Arial" w:cs="Arial"/>
                <w:b/>
              </w:rPr>
              <w:t xml:space="preserve">DC </w:t>
            </w:r>
            <w:r w:rsidR="00402782">
              <w:rPr>
                <w:rFonts w:ascii="Arial" w:hAnsi="Arial" w:cs="Arial"/>
                <w:b/>
              </w:rPr>
              <w:t xml:space="preserve">(Datacenter) </w:t>
            </w:r>
            <w:r>
              <w:rPr>
                <w:rFonts w:ascii="Arial" w:hAnsi="Arial" w:cs="Arial"/>
                <w:b/>
              </w:rPr>
              <w:t>connection</w:t>
            </w:r>
          </w:p>
        </w:tc>
        <w:tc>
          <w:tcPr>
            <w:tcW w:w="3386" w:type="pct"/>
            <w:tcBorders>
              <w:top w:val="single" w:sz="6" w:space="0" w:color="auto"/>
              <w:left w:val="single" w:sz="6" w:space="0" w:color="auto"/>
              <w:bottom w:val="single" w:sz="6" w:space="0" w:color="auto"/>
              <w:right w:val="single" w:sz="12" w:space="0" w:color="auto"/>
            </w:tcBorders>
          </w:tcPr>
          <w:p w14:paraId="1C2E31DF" w14:textId="14C13B5D" w:rsidR="00B942E0" w:rsidRPr="00F967EB" w:rsidRDefault="00D63A97" w:rsidP="00F630AD">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A842B4327596422DA16097F6C241619E"/>
                </w:placeholder>
                <w:dropDownList>
                  <w:listItem w:displayText="Select" w:value="Select"/>
                  <w:listItem w:displayText="Internal" w:value="Internal"/>
                  <w:listItem w:displayText="External" w:value="External"/>
                </w:dropDownList>
              </w:sdtPr>
              <w:sdtEndPr/>
              <w:sdtContent>
                <w:r w:rsidR="00FA5732" w:rsidRPr="00F967EB">
                  <w:rPr>
                    <w:rFonts w:ascii="Arial" w:hAnsi="Arial" w:cs="Arial"/>
                    <w:lang w:val="en-US"/>
                  </w:rPr>
                  <w:t>Select</w:t>
                </w:r>
              </w:sdtContent>
            </w:sdt>
            <w:r w:rsidR="005E3854" w:rsidRPr="00F967EB">
              <w:rPr>
                <w:rFonts w:ascii="Arial" w:hAnsi="Arial" w:cs="Arial"/>
                <w:lang w:val="en-US"/>
              </w:rPr>
              <w:t xml:space="preserve"> </w:t>
            </w:r>
            <w:r w:rsidR="005E3854" w:rsidRPr="00F967EB">
              <w:rPr>
                <w:rFonts w:ascii="Arial" w:hAnsi="Arial" w:cs="Arial"/>
                <w:lang w:val="nl-NL"/>
              </w:rPr>
              <w:t>(mandatory</w:t>
            </w:r>
            <w:r w:rsidR="004D7BB6">
              <w:rPr>
                <w:rFonts w:ascii="Arial" w:hAnsi="Arial" w:cs="Arial"/>
                <w:lang w:val="nl-NL"/>
              </w:rPr>
              <w:t xml:space="preserve"> field</w:t>
            </w:r>
            <w:r w:rsidR="005E3854" w:rsidRPr="00F967EB">
              <w:rPr>
                <w:rFonts w:ascii="Arial" w:hAnsi="Arial" w:cs="Arial"/>
                <w:lang w:val="nl-NL"/>
              </w:rPr>
              <w:t>)</w:t>
            </w:r>
          </w:p>
        </w:tc>
      </w:tr>
      <w:tr w:rsidR="00B942E0" w:rsidRPr="006D2395" w14:paraId="6C18E297"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7149A" w14:textId="77777777" w:rsidR="00B942E0" w:rsidRDefault="00B942E0" w:rsidP="00F630A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1A7C40D" w14:textId="3689BFE8" w:rsidR="00B942E0" w:rsidRPr="00F967EB" w:rsidRDefault="00D63A97" w:rsidP="00F630AD">
            <w:pPr>
              <w:pStyle w:val="TableText0"/>
              <w:keepNext/>
              <w:keepLines/>
              <w:rPr>
                <w:rFonts w:ascii="Arial" w:hAnsi="Arial" w:cs="Arial"/>
                <w:lang w:val="en-US"/>
              </w:rPr>
            </w:pPr>
            <w:sdt>
              <w:sdtPr>
                <w:rPr>
                  <w:rFonts w:ascii="Arial" w:hAnsi="Arial" w:cs="Arial"/>
                  <w:lang w:val="en-US"/>
                </w:rPr>
                <w:id w:val="527141316"/>
                <w:placeholder>
                  <w:docPart w:val="CCB94BD6B60948A991655B87DF66B4AA"/>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FA5732" w:rsidRPr="00F967EB">
                  <w:rPr>
                    <w:rFonts w:ascii="Arial" w:hAnsi="Arial" w:cs="Arial"/>
                    <w:lang w:val="en-US"/>
                  </w:rPr>
                  <w:t>Select</w:t>
                </w:r>
              </w:sdtContent>
            </w:sdt>
            <w:r w:rsidR="005E3854" w:rsidRPr="00F967EB">
              <w:rPr>
                <w:rFonts w:ascii="Arial" w:hAnsi="Arial" w:cs="Arial"/>
                <w:lang w:val="en-US"/>
              </w:rPr>
              <w:t xml:space="preserve"> </w:t>
            </w:r>
            <w:r w:rsidR="005E3854" w:rsidRPr="00F967EB">
              <w:rPr>
                <w:rFonts w:ascii="Arial" w:hAnsi="Arial" w:cs="Arial"/>
                <w:lang w:val="nl-NL"/>
              </w:rPr>
              <w:t>(mandatory</w:t>
            </w:r>
            <w:r w:rsidR="004D7BB6">
              <w:rPr>
                <w:rFonts w:ascii="Arial" w:hAnsi="Arial" w:cs="Arial"/>
                <w:lang w:val="nl-NL"/>
              </w:rPr>
              <w:t xml:space="preserve"> field</w:t>
            </w:r>
            <w:r w:rsidR="005E3854" w:rsidRPr="00F967EB">
              <w:rPr>
                <w:rFonts w:ascii="Arial" w:hAnsi="Arial" w:cs="Arial"/>
                <w:lang w:val="nl-NL"/>
              </w:rPr>
              <w:t>)</w:t>
            </w:r>
          </w:p>
        </w:tc>
      </w:tr>
      <w:tr w:rsidR="00B942E0" w:rsidRPr="00A540D4" w14:paraId="4B340471"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999B8" w14:textId="77777777" w:rsidR="00B942E0" w:rsidRDefault="00B942E0" w:rsidP="00F630A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CF9E190" w14:textId="3A82F2CE" w:rsidR="00B942E0" w:rsidRPr="00F967EB" w:rsidRDefault="0044046B" w:rsidP="00F630A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25297656"/>
                <w:placeholder>
                  <w:docPart w:val="DefaultPlaceholder_-1854013438"/>
                </w:placeholder>
                <w:dropDownList>
                  <w:listItem w:displayText="Select" w:value="Select"/>
                  <w:listItem w:displayText="Yes" w:value="Yes"/>
                  <w:listItem w:displayText="No" w:value="No"/>
                </w:dropDownList>
              </w:sdtPr>
              <w:sdtEndPr/>
              <w:sdtContent>
                <w:r w:rsidR="00FA5732" w:rsidRPr="00F967EB">
                  <w:rPr>
                    <w:rFonts w:ascii="Arial" w:hAnsi="Arial" w:cs="Arial"/>
                    <w:lang w:val="en-US"/>
                  </w:rPr>
                  <w:t>Select</w:t>
                </w:r>
              </w:sdtContent>
            </w:sdt>
            <w:r w:rsidR="006E41B4" w:rsidRPr="00F967EB">
              <w:rPr>
                <w:rFonts w:ascii="Arial" w:hAnsi="Arial" w:cs="Arial"/>
                <w:lang w:val="en-US"/>
              </w:rPr>
              <w:t xml:space="preserve"> (mandatory</w:t>
            </w:r>
            <w:r w:rsidR="004D7BB6">
              <w:rPr>
                <w:rFonts w:ascii="Arial" w:hAnsi="Arial" w:cs="Arial"/>
                <w:lang w:val="en-US"/>
              </w:rPr>
              <w:t xml:space="preserve"> field</w:t>
            </w:r>
            <w:r w:rsidR="006E41B4" w:rsidRPr="00F967EB">
              <w:rPr>
                <w:rFonts w:ascii="Arial" w:hAnsi="Arial" w:cs="Arial"/>
                <w:lang w:val="en-US"/>
              </w:rPr>
              <w:t>)</w:t>
            </w:r>
          </w:p>
          <w:p w14:paraId="0A932D0D" w14:textId="08AA8A24" w:rsidR="00C760E8" w:rsidRPr="00F967EB" w:rsidRDefault="002331CD" w:rsidP="00F630AD">
            <w:pPr>
              <w:pStyle w:val="TableText0"/>
              <w:keepNext/>
              <w:keepLines/>
              <w:rPr>
                <w:rFonts w:ascii="Arial" w:hAnsi="Arial" w:cs="Arial"/>
                <w:lang w:val="en-US"/>
              </w:rPr>
            </w:pPr>
            <w:r w:rsidRPr="00F967EB">
              <w:rPr>
                <w:rFonts w:ascii="Arial" w:hAnsi="Arial" w:cs="Arial"/>
                <w:lang w:val="en-US"/>
              </w:rPr>
              <w:t>Via</w:t>
            </w:r>
            <w:r w:rsidR="00AB697B" w:rsidRPr="00F967EB">
              <w:rPr>
                <w:rFonts w:ascii="Arial" w:hAnsi="Arial" w:cs="Arial"/>
                <w:lang w:val="en-US"/>
              </w:rPr>
              <w:t>: &lt;</w:t>
            </w:r>
            <w:r w:rsidR="00D56FFE" w:rsidRPr="00F967EB">
              <w:rPr>
                <w:rFonts w:ascii="Arial" w:hAnsi="Arial" w:cs="Arial"/>
                <w:lang w:val="en-US"/>
              </w:rPr>
              <w:t xml:space="preserve">If </w:t>
            </w:r>
            <w:r w:rsidR="007D1F63" w:rsidRPr="00F967EB">
              <w:rPr>
                <w:rFonts w:ascii="Arial" w:hAnsi="Arial" w:cs="Arial"/>
                <w:lang w:val="en-US"/>
              </w:rPr>
              <w:t>No</w:t>
            </w:r>
            <w:r w:rsidR="00D56FFE" w:rsidRPr="00F967EB">
              <w:rPr>
                <w:rFonts w:ascii="Arial" w:hAnsi="Arial" w:cs="Arial"/>
                <w:lang w:val="en-US"/>
              </w:rPr>
              <w:t xml:space="preserve"> is </w:t>
            </w:r>
            <w:r w:rsidR="007D1F63" w:rsidRPr="00F967EB">
              <w:rPr>
                <w:rFonts w:ascii="Arial" w:hAnsi="Arial" w:cs="Arial"/>
                <w:lang w:val="en-US"/>
              </w:rPr>
              <w:t>selected specifi</w:t>
            </w:r>
            <w:r w:rsidRPr="00F967EB">
              <w:rPr>
                <w:rFonts w:ascii="Arial" w:hAnsi="Arial" w:cs="Arial"/>
                <w:lang w:val="en-US"/>
              </w:rPr>
              <w:t>y</w:t>
            </w:r>
            <w:r w:rsidR="00AB697B" w:rsidRPr="00F967EB">
              <w:rPr>
                <w:rFonts w:ascii="Arial" w:hAnsi="Arial" w:cs="Arial"/>
                <w:lang w:val="en-US"/>
              </w:rPr>
              <w:t xml:space="preserve"> otherwise mention not applicable&gt;</w:t>
            </w:r>
          </w:p>
        </w:tc>
      </w:tr>
      <w:tr w:rsidR="00B942E0" w:rsidRPr="00B931BB" w14:paraId="5F88F6AB"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B5026" w14:textId="77777777" w:rsidR="00B942E0" w:rsidRDefault="00B942E0" w:rsidP="00F630A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AC8D14" w14:textId="6F7A80F0" w:rsidR="006B0447" w:rsidRPr="00F967EB" w:rsidRDefault="00B942E0" w:rsidP="00822D5A">
            <w:pPr>
              <w:pStyle w:val="TableText0"/>
              <w:keepNext/>
              <w:keepLines/>
              <w:rPr>
                <w:rFonts w:ascii="Arial" w:hAnsi="Arial" w:cs="Arial"/>
                <w:lang w:val="en-US"/>
              </w:rPr>
            </w:pPr>
            <w:r w:rsidRPr="00F967EB">
              <w:rPr>
                <w:rFonts w:ascii="Arial" w:hAnsi="Arial" w:cs="Arial"/>
                <w:lang w:val="en-US"/>
              </w:rPr>
              <w:t xml:space="preserve">Authorisation </w:t>
            </w:r>
            <w:r w:rsidR="00822D5A" w:rsidRPr="00F967EB">
              <w:rPr>
                <w:rFonts w:ascii="Arial" w:hAnsi="Arial" w:cs="Arial"/>
                <w:lang w:val="en-US"/>
              </w:rPr>
              <w:t>method</w:t>
            </w:r>
            <w:r w:rsidR="00E157E4" w:rsidRPr="00F967EB">
              <w:rPr>
                <w:rFonts w:ascii="Arial" w:hAnsi="Arial" w:cs="Arial"/>
                <w:lang w:val="en-US"/>
              </w:rPr>
              <w:t xml:space="preserve"> or authentication method</w:t>
            </w:r>
            <w:r w:rsidRPr="00F967EB">
              <w:rPr>
                <w:rFonts w:ascii="Arial" w:hAnsi="Arial" w:cs="Arial"/>
                <w:lang w:val="en-US"/>
              </w:rPr>
              <w:t>:</w:t>
            </w:r>
            <w:r w:rsidR="00822D5A" w:rsidRPr="00F967EB">
              <w:rPr>
                <w:rFonts w:ascii="Arial" w:hAnsi="Arial" w:cs="Arial"/>
                <w:lang w:val="en-US"/>
              </w:rPr>
              <w:t xml:space="preserve"> </w:t>
            </w:r>
            <w:sdt>
              <w:sdtPr>
                <w:rPr>
                  <w:rFonts w:ascii="Arial" w:hAnsi="Arial" w:cs="Arial"/>
                  <w:lang w:val="en-US"/>
                </w:rPr>
                <w:alias w:val="Authorisation"/>
                <w:tag w:val="Authorisation"/>
                <w:id w:val="558445106"/>
                <w:placeholder>
                  <w:docPart w:val="DefaultPlaceholder_-185401343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00FA5732" w:rsidRPr="00F967EB">
                  <w:rPr>
                    <w:rFonts w:ascii="Arial" w:hAnsi="Arial" w:cs="Arial"/>
                    <w:lang w:val="en-US"/>
                  </w:rPr>
                  <w:t>Select</w:t>
                </w:r>
              </w:sdtContent>
            </w:sdt>
            <w:r w:rsidR="00593662" w:rsidRPr="00F967EB">
              <w:rPr>
                <w:rFonts w:ascii="Arial" w:hAnsi="Arial" w:cs="Arial"/>
                <w:lang w:val="en-US"/>
              </w:rPr>
              <w:t xml:space="preserve"> (mandatory)</w:t>
            </w:r>
          </w:p>
          <w:p w14:paraId="7BC34A5F" w14:textId="77777777" w:rsidR="00F46B7D" w:rsidRPr="00F967EB" w:rsidRDefault="00F46B7D" w:rsidP="00F46B7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85438239"/>
                <w:placeholder>
                  <w:docPart w:val="7FE914663D6D4DE48F54378FA99CBCAC"/>
                </w:placeholder>
                <w:dropDownList>
                  <w:listItem w:displayText="Select" w:value="Select"/>
                  <w:listItem w:displayText="No" w:value="No"/>
                  <w:listItem w:displayText="Yes (Internal CA)" w:value="Yes (Internal CA)"/>
                  <w:listItem w:displayText="Yes (External CA)" w:value="Yes (External CA)"/>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240E1B68" w14:textId="534E10B6" w:rsidR="007276CD" w:rsidRPr="00F967EB" w:rsidRDefault="007276CD" w:rsidP="00822D5A">
            <w:pPr>
              <w:pStyle w:val="TableText0"/>
              <w:keepNext/>
              <w:keepLines/>
              <w:rPr>
                <w:rFonts w:ascii="Arial" w:hAnsi="Arial" w:cs="Arial"/>
                <w:lang w:val="en-US"/>
              </w:rPr>
            </w:pPr>
            <w:r w:rsidRPr="00F967EB">
              <w:rPr>
                <w:rFonts w:ascii="Arial" w:hAnsi="Arial" w:cs="Arial"/>
                <w:lang w:val="en-US"/>
              </w:rPr>
              <w:t>Service acco</w:t>
            </w:r>
            <w:r w:rsidR="00A27EEE" w:rsidRPr="00F967EB">
              <w:rPr>
                <w:rFonts w:ascii="Arial" w:hAnsi="Arial" w:cs="Arial"/>
                <w:lang w:val="en-US"/>
              </w:rPr>
              <w:t xml:space="preserve">unt:  </w:t>
            </w:r>
            <w:sdt>
              <w:sdtPr>
                <w:rPr>
                  <w:rFonts w:ascii="Arial" w:hAnsi="Arial" w:cs="Arial"/>
                  <w:lang w:val="en-US"/>
                </w:rPr>
                <w:alias w:val="Service account"/>
                <w:tag w:val="Service account"/>
                <w:id w:val="847216689"/>
                <w:placeholder>
                  <w:docPart w:val="7147320E92D74D0EBB44E906A1C91655"/>
                </w:placeholder>
                <w:dropDownList>
                  <w:listItem w:displayText="Select" w:value="Select"/>
                  <w:listItem w:displayText="Yes" w:value="Yes"/>
                  <w:listItem w:displayText="No" w:value="No"/>
                </w:dropDownList>
              </w:sdtPr>
              <w:sdtEndPr/>
              <w:sdtContent>
                <w:r w:rsidR="00FA5732" w:rsidRPr="00F967EB">
                  <w:rPr>
                    <w:rFonts w:ascii="Arial" w:hAnsi="Arial" w:cs="Arial"/>
                    <w:lang w:val="en-US"/>
                  </w:rPr>
                  <w:t>Select</w:t>
                </w:r>
              </w:sdtContent>
            </w:sdt>
            <w:r w:rsidR="00593662" w:rsidRPr="00F967EB">
              <w:rPr>
                <w:rFonts w:ascii="Arial" w:hAnsi="Arial" w:cs="Arial"/>
                <w:lang w:val="en-US"/>
              </w:rPr>
              <w:t xml:space="preserve"> (mandatory)</w:t>
            </w:r>
          </w:p>
          <w:p w14:paraId="0950102B" w14:textId="79D8A0E2" w:rsidR="00B942E0" w:rsidRPr="00F967EB" w:rsidRDefault="00B942E0" w:rsidP="00822D5A">
            <w:pPr>
              <w:pStyle w:val="TableText0"/>
              <w:keepNext/>
              <w:keepLines/>
              <w:rPr>
                <w:rFonts w:ascii="Arial" w:hAnsi="Arial" w:cs="Arial"/>
                <w:lang w:val="en-US"/>
              </w:rPr>
            </w:pPr>
            <w:r w:rsidRPr="00F967EB">
              <w:rPr>
                <w:rFonts w:ascii="Arial" w:hAnsi="Arial" w:cs="Arial"/>
                <w:lang w:val="en-US"/>
              </w:rPr>
              <w:t xml:space="preserve">Other: </w:t>
            </w:r>
            <w:r w:rsidR="006B0447" w:rsidRPr="00F967EB">
              <w:rPr>
                <w:rFonts w:ascii="Arial" w:hAnsi="Arial" w:cs="Arial"/>
                <w:lang w:val="en-US"/>
              </w:rPr>
              <w:t>&lt;</w:t>
            </w:r>
            <w:r w:rsidR="000C2EBF" w:rsidRPr="00F967EB">
              <w:rPr>
                <w:rFonts w:ascii="Arial" w:hAnsi="Arial" w:cs="Arial"/>
                <w:lang w:val="en-US"/>
              </w:rPr>
              <w:t xml:space="preserve">(only mention </w:t>
            </w:r>
            <w:r w:rsidR="00F92D86" w:rsidRPr="00F967EB">
              <w:rPr>
                <w:rFonts w:ascii="Arial" w:hAnsi="Arial" w:cs="Arial"/>
                <w:lang w:val="en-US"/>
              </w:rPr>
              <w:t>if appl</w:t>
            </w:r>
            <w:r w:rsidR="005B7FDA" w:rsidRPr="00F967EB">
              <w:rPr>
                <w:rFonts w:ascii="Arial" w:hAnsi="Arial" w:cs="Arial"/>
                <w:lang w:val="en-US"/>
              </w:rPr>
              <w:t>icable</w:t>
            </w:r>
            <w:r w:rsidR="000C2EBF" w:rsidRPr="00F967EB">
              <w:rPr>
                <w:rFonts w:ascii="Arial" w:hAnsi="Arial" w:cs="Arial"/>
                <w:lang w:val="en-US"/>
              </w:rPr>
              <w:t xml:space="preserve">) </w:t>
            </w:r>
            <w:r w:rsidR="005B74DB" w:rsidRPr="00F967EB">
              <w:rPr>
                <w:rFonts w:ascii="Arial" w:hAnsi="Arial" w:cs="Arial"/>
                <w:lang w:val="en-US"/>
              </w:rPr>
              <w:t xml:space="preserve">other applicable security </w:t>
            </w:r>
            <w:r w:rsidR="00C1326F" w:rsidRPr="00F967EB">
              <w:rPr>
                <w:rFonts w:ascii="Arial" w:hAnsi="Arial" w:cs="Arial"/>
                <w:lang w:val="en-US"/>
              </w:rPr>
              <w:t xml:space="preserve">control </w:t>
            </w:r>
            <w:r w:rsidR="005B74DB" w:rsidRPr="00F967EB">
              <w:rPr>
                <w:rFonts w:ascii="Arial" w:hAnsi="Arial" w:cs="Arial"/>
                <w:lang w:val="en-US"/>
              </w:rPr>
              <w:t>related configuration</w:t>
            </w:r>
            <w:r w:rsidR="006B0447" w:rsidRPr="00F967EB">
              <w:rPr>
                <w:rFonts w:ascii="Arial" w:hAnsi="Arial" w:cs="Arial"/>
                <w:lang w:val="en-US"/>
              </w:rPr>
              <w:t>&gt;</w:t>
            </w:r>
          </w:p>
        </w:tc>
      </w:tr>
      <w:tr w:rsidR="00B942E0" w:rsidRPr="005220F1" w14:paraId="28332159"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BEF0A" w14:textId="77777777" w:rsidR="00B942E0" w:rsidRPr="00B81AA8" w:rsidRDefault="00B942E0" w:rsidP="00F630A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BBE2235" w14:textId="7572F173" w:rsidR="00B942E0" w:rsidRPr="00F967EB" w:rsidRDefault="00680717" w:rsidP="00F630AD">
            <w:pPr>
              <w:pStyle w:val="TableText0"/>
              <w:keepNext/>
              <w:keepLines/>
              <w:rPr>
                <w:rFonts w:ascii="Arial" w:hAnsi="Arial" w:cs="Arial"/>
                <w:lang w:val="en-US"/>
              </w:rPr>
            </w:pPr>
            <w:r w:rsidRPr="00F967EB">
              <w:rPr>
                <w:rFonts w:ascii="Arial" w:hAnsi="Arial" w:cs="Arial"/>
                <w:lang w:val="en-US"/>
              </w:rPr>
              <w:t>&lt;</w:t>
            </w:r>
            <w:r w:rsidR="005A518B" w:rsidRPr="00F967EB">
              <w:rPr>
                <w:rFonts w:ascii="Arial" w:hAnsi="Arial" w:cs="Arial"/>
                <w:lang w:val="en-US"/>
              </w:rPr>
              <w:t>Preferred if known</w:t>
            </w:r>
            <w:r w:rsidR="0010083C" w:rsidRPr="00F967EB">
              <w:rPr>
                <w:rFonts w:ascii="Arial" w:hAnsi="Arial" w:cs="Arial"/>
                <w:lang w:val="en-US"/>
              </w:rPr>
              <w:t xml:space="preserve"> </w:t>
            </w:r>
            <w:r w:rsidR="00FB0466" w:rsidRPr="00F967EB">
              <w:rPr>
                <w:rFonts w:ascii="Arial" w:hAnsi="Arial" w:cs="Arial"/>
                <w:lang w:val="en-US"/>
              </w:rPr>
              <w:t>otherwise</w:t>
            </w:r>
            <w:r w:rsidR="0010083C" w:rsidRPr="00F967EB">
              <w:rPr>
                <w:rFonts w:ascii="Arial" w:hAnsi="Arial" w:cs="Arial"/>
                <w:lang w:val="en-US"/>
              </w:rPr>
              <w:t xml:space="preserve"> “not </w:t>
            </w:r>
            <w:r w:rsidR="005A702A" w:rsidRPr="00F967EB">
              <w:rPr>
                <w:rFonts w:ascii="Arial" w:hAnsi="Arial" w:cs="Arial"/>
                <w:lang w:val="en-US"/>
              </w:rPr>
              <w:t>specified</w:t>
            </w:r>
            <w:r w:rsidR="0010083C" w:rsidRPr="00F967EB">
              <w:rPr>
                <w:rFonts w:ascii="Arial" w:hAnsi="Arial" w:cs="Arial"/>
                <w:lang w:val="en-US"/>
              </w:rPr>
              <w:t>”</w:t>
            </w:r>
            <w:r w:rsidRPr="00F967EB">
              <w:rPr>
                <w:rFonts w:ascii="Arial" w:hAnsi="Arial" w:cs="Arial"/>
                <w:lang w:val="en-US"/>
              </w:rPr>
              <w:t>&gt;</w:t>
            </w:r>
          </w:p>
        </w:tc>
      </w:tr>
      <w:tr w:rsidR="00680717" w:rsidRPr="00B81AA8" w14:paraId="22080AE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4C9321DB" w14:textId="77777777" w:rsidR="00680717" w:rsidRPr="00B81AA8" w:rsidRDefault="00680717" w:rsidP="0068071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6B62F" w14:textId="7B8351F3"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r w:rsidR="00680717" w:rsidRPr="00B81AA8" w14:paraId="025F9FD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82ED8" w14:textId="77777777" w:rsidR="00680717" w:rsidRPr="00B81AA8" w:rsidRDefault="00680717" w:rsidP="0068071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49DAE7" w14:textId="2F3A6A0C"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r w:rsidR="00680717" w:rsidRPr="00B81AA8" w14:paraId="6E37D8A0"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4DA39" w14:textId="122DCABF" w:rsidR="00680717" w:rsidRPr="00B81AA8" w:rsidRDefault="00680717" w:rsidP="00680717">
            <w:pPr>
              <w:pStyle w:val="TableText0"/>
              <w:keepNext/>
              <w:keepLines/>
              <w:rPr>
                <w:rFonts w:ascii="Arial" w:hAnsi="Arial" w:cs="Arial"/>
                <w:sz w:val="24"/>
              </w:rPr>
            </w:pPr>
            <w:r w:rsidRPr="00B81AA8">
              <w:rPr>
                <w:rFonts w:ascii="Arial" w:hAnsi="Arial" w:cs="Arial"/>
                <w:b/>
              </w:rPr>
              <w:t xml:space="preserve">Volume of data </w:t>
            </w:r>
            <w:r w:rsidR="0048002F">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B476A0" w14:textId="664F8807" w:rsidR="00680717" w:rsidRPr="00F967EB" w:rsidRDefault="00680717" w:rsidP="00680717">
            <w:pPr>
              <w:pStyle w:val="TableText0"/>
              <w:keepNext/>
              <w:keepLines/>
              <w:rPr>
                <w:rFonts w:ascii="Arial" w:hAnsi="Arial" w:cs="Arial"/>
              </w:rPr>
            </w:pPr>
            <w:r w:rsidRPr="00F967EB">
              <w:rPr>
                <w:rFonts w:ascii="Arial" w:hAnsi="Arial" w:cs="Arial"/>
                <w:lang w:val="en-US"/>
              </w:rPr>
              <w:t>&lt;</w:t>
            </w:r>
            <w:r w:rsidR="006B3759" w:rsidRPr="00F967EB">
              <w:rPr>
                <w:rFonts w:ascii="Arial" w:hAnsi="Arial" w:cs="Arial"/>
                <w:lang w:val="en-US"/>
              </w:rPr>
              <w:t>Preferred if known</w:t>
            </w:r>
            <w:r w:rsidRPr="00F967EB">
              <w:rPr>
                <w:rFonts w:ascii="Arial" w:hAnsi="Arial" w:cs="Arial"/>
                <w:lang w:val="en-US"/>
              </w:rPr>
              <w:t xml:space="preserve"> otherwise “not specified”&gt;</w:t>
            </w:r>
          </w:p>
        </w:tc>
      </w:tr>
    </w:tbl>
    <w:p w14:paraId="601D0833" w14:textId="77777777" w:rsidR="00310687" w:rsidRPr="00000272" w:rsidRDefault="00310687" w:rsidP="00310687">
      <w:pPr>
        <w:pStyle w:val="Kop4"/>
        <w:ind w:left="-630" w:firstLine="630"/>
      </w:pPr>
      <w:r w:rsidRPr="00000272">
        <w:t>Entit</w:t>
      </w:r>
      <w:r>
        <w:t>y n</w:t>
      </w:r>
    </w:p>
    <w:tbl>
      <w:tblPr>
        <w:tblW w:w="5344" w:type="pct"/>
        <w:tblLook w:val="0000" w:firstRow="0" w:lastRow="0" w:firstColumn="0" w:lastColumn="0" w:noHBand="0" w:noVBand="0"/>
      </w:tblPr>
      <w:tblGrid>
        <w:gridCol w:w="3033"/>
        <w:gridCol w:w="6362"/>
      </w:tblGrid>
      <w:tr w:rsidR="00310687" w:rsidRPr="008044BD" w14:paraId="7D053466"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54D06D69"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0229AA" w14:textId="77777777" w:rsidR="00310687" w:rsidRPr="00F967EB" w:rsidRDefault="00310687" w:rsidP="00A7071D">
            <w:pPr>
              <w:pStyle w:val="TableText0"/>
              <w:keepNext/>
              <w:keepLines/>
              <w:rPr>
                <w:rFonts w:ascii="Arial" w:hAnsi="Arial" w:cs="Arial"/>
                <w:lang w:val="en-US"/>
              </w:rPr>
            </w:pPr>
            <w:r>
              <w:rPr>
                <w:rFonts w:ascii="Arial" w:hAnsi="Arial" w:cs="Arial"/>
                <w:lang w:val="nl-NL"/>
              </w:rPr>
              <w:t>&lt;</w:t>
            </w:r>
            <w:r w:rsidRPr="00F967EB">
              <w:rPr>
                <w:rFonts w:ascii="Arial" w:hAnsi="Arial" w:cs="Arial"/>
                <w:lang w:val="nl-NL"/>
              </w:rPr>
              <w:t>Short description (mandatory)</w:t>
            </w:r>
            <w:r>
              <w:rPr>
                <w:rFonts w:ascii="Arial" w:hAnsi="Arial" w:cs="Arial"/>
                <w:lang w:val="nl-NL"/>
              </w:rPr>
              <w:t>&gt;</w:t>
            </w:r>
          </w:p>
        </w:tc>
      </w:tr>
      <w:tr w:rsidR="00310687" w:rsidRPr="00712180" w14:paraId="74EE12F9"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81E7F" w14:textId="77777777" w:rsidR="00310687" w:rsidRPr="00B81AA8" w:rsidRDefault="00310687" w:rsidP="00A7071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176C846" w14:textId="77777777" w:rsidR="00310687" w:rsidRPr="00F967EB" w:rsidRDefault="00310687" w:rsidP="00A7071D">
            <w:pPr>
              <w:pStyle w:val="TableText0"/>
              <w:keepNext/>
              <w:keepLines/>
              <w:rPr>
                <w:rFonts w:ascii="Arial" w:hAnsi="Arial" w:cs="Arial"/>
                <w:lang w:val="en-US"/>
              </w:rPr>
            </w:pPr>
            <w:r>
              <w:rPr>
                <w:rFonts w:ascii="Arial" w:hAnsi="Arial" w:cs="Arial"/>
                <w:lang w:val="en-US"/>
              </w:rPr>
              <w:t>&lt;</w:t>
            </w:r>
            <w:r w:rsidRPr="00F967EB">
              <w:rPr>
                <w:rFonts w:ascii="Arial" w:hAnsi="Arial" w:cs="Arial"/>
                <w:lang w:val="en-US"/>
              </w:rPr>
              <w:t>Specify protocol and port (mandatory</w:t>
            </w:r>
            <w:r>
              <w:rPr>
                <w:rFonts w:ascii="Arial" w:hAnsi="Arial" w:cs="Arial"/>
                <w:lang w:val="en-US"/>
              </w:rPr>
              <w:t xml:space="preserve"> field</w:t>
            </w:r>
            <w:r w:rsidRPr="00F967EB">
              <w:rPr>
                <w:rFonts w:ascii="Arial" w:hAnsi="Arial" w:cs="Arial"/>
                <w:lang w:val="en-US"/>
              </w:rPr>
              <w:t>)</w:t>
            </w:r>
            <w:r>
              <w:rPr>
                <w:rFonts w:ascii="Arial" w:hAnsi="Arial" w:cs="Arial"/>
                <w:lang w:val="en-US"/>
              </w:rPr>
              <w:t>&gt;</w:t>
            </w:r>
          </w:p>
        </w:tc>
      </w:tr>
      <w:tr w:rsidR="00310687" w:rsidRPr="00712180" w14:paraId="70163900"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C5AC9DF" w14:textId="77777777" w:rsidR="00310687" w:rsidRDefault="00310687" w:rsidP="00A7071D">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1FF741C" w14:textId="77777777" w:rsidR="00310687" w:rsidRPr="00F967EB" w:rsidRDefault="00D63A97" w:rsidP="00A7071D">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D1911E9D5D5E4F2C9019E3D7A3A2E14B"/>
                </w:placeholder>
                <w:dropDownList>
                  <w:listItem w:displayText="Select" w:value="Select"/>
                  <w:listItem w:displayText="Internal" w:value="Internal"/>
                  <w:listItem w:displayText="External" w:value="External"/>
                </w:dropDownList>
              </w:sdtPr>
              <w:sdtEndPr/>
              <w:sdtContent>
                <w:r w:rsidR="00310687" w:rsidRPr="00F967EB">
                  <w:rPr>
                    <w:rFonts w:ascii="Arial" w:hAnsi="Arial" w:cs="Arial"/>
                    <w:lang w:val="en-US"/>
                  </w:rPr>
                  <w:t>Select</w:t>
                </w:r>
              </w:sdtContent>
            </w:sdt>
            <w:r w:rsidR="00310687" w:rsidRPr="00F967EB">
              <w:rPr>
                <w:rFonts w:ascii="Arial" w:hAnsi="Arial" w:cs="Arial"/>
                <w:lang w:val="en-US"/>
              </w:rPr>
              <w:t xml:space="preserve"> </w:t>
            </w:r>
            <w:r w:rsidR="00310687" w:rsidRPr="00F967EB">
              <w:rPr>
                <w:rFonts w:ascii="Arial" w:hAnsi="Arial" w:cs="Arial"/>
                <w:lang w:val="nl-NL"/>
              </w:rPr>
              <w:t>(mandatory</w:t>
            </w:r>
            <w:r w:rsidR="00310687">
              <w:rPr>
                <w:rFonts w:ascii="Arial" w:hAnsi="Arial" w:cs="Arial"/>
                <w:lang w:val="nl-NL"/>
              </w:rPr>
              <w:t xml:space="preserve"> field</w:t>
            </w:r>
            <w:r w:rsidR="00310687" w:rsidRPr="00F967EB">
              <w:rPr>
                <w:rFonts w:ascii="Arial" w:hAnsi="Arial" w:cs="Arial"/>
                <w:lang w:val="nl-NL"/>
              </w:rPr>
              <w:t>)</w:t>
            </w:r>
          </w:p>
        </w:tc>
      </w:tr>
      <w:tr w:rsidR="00310687" w:rsidRPr="006D2395" w14:paraId="0CA665C1"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5A552" w14:textId="77777777" w:rsidR="00310687" w:rsidRDefault="00310687" w:rsidP="00A7071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F3F90E" w14:textId="77777777" w:rsidR="00310687" w:rsidRPr="00F967EB" w:rsidRDefault="00D63A97" w:rsidP="00A7071D">
            <w:pPr>
              <w:pStyle w:val="TableText0"/>
              <w:keepNext/>
              <w:keepLines/>
              <w:rPr>
                <w:rFonts w:ascii="Arial" w:hAnsi="Arial" w:cs="Arial"/>
                <w:lang w:val="en-US"/>
              </w:rPr>
            </w:pPr>
            <w:sdt>
              <w:sdtPr>
                <w:rPr>
                  <w:rFonts w:ascii="Arial" w:hAnsi="Arial" w:cs="Arial"/>
                  <w:lang w:val="en-US"/>
                </w:rPr>
                <w:id w:val="-1249117442"/>
                <w:placeholder>
                  <w:docPart w:val="AB041D968C624505A147FC5960BB6C2C"/>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310687" w:rsidRPr="00F967EB">
                  <w:rPr>
                    <w:rFonts w:ascii="Arial" w:hAnsi="Arial" w:cs="Arial"/>
                    <w:lang w:val="en-US"/>
                  </w:rPr>
                  <w:t>Select</w:t>
                </w:r>
              </w:sdtContent>
            </w:sdt>
            <w:r w:rsidR="00310687" w:rsidRPr="00F967EB">
              <w:rPr>
                <w:rFonts w:ascii="Arial" w:hAnsi="Arial" w:cs="Arial"/>
                <w:lang w:val="en-US"/>
              </w:rPr>
              <w:t xml:space="preserve"> </w:t>
            </w:r>
            <w:r w:rsidR="00310687" w:rsidRPr="00F967EB">
              <w:rPr>
                <w:rFonts w:ascii="Arial" w:hAnsi="Arial" w:cs="Arial"/>
                <w:lang w:val="nl-NL"/>
              </w:rPr>
              <w:t>(mandatory</w:t>
            </w:r>
            <w:r w:rsidR="00310687">
              <w:rPr>
                <w:rFonts w:ascii="Arial" w:hAnsi="Arial" w:cs="Arial"/>
                <w:lang w:val="nl-NL"/>
              </w:rPr>
              <w:t xml:space="preserve"> field</w:t>
            </w:r>
            <w:r w:rsidR="00310687" w:rsidRPr="00F967EB">
              <w:rPr>
                <w:rFonts w:ascii="Arial" w:hAnsi="Arial" w:cs="Arial"/>
                <w:lang w:val="nl-NL"/>
              </w:rPr>
              <w:t>)</w:t>
            </w:r>
          </w:p>
        </w:tc>
      </w:tr>
      <w:tr w:rsidR="00310687" w:rsidRPr="00A540D4" w14:paraId="53E71C7C"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69A6485" w14:textId="77777777" w:rsidR="00310687" w:rsidRDefault="00310687" w:rsidP="00A7071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C0F2020"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28433149"/>
                <w:placeholder>
                  <w:docPart w:val="46020FEFF6A04ACE9E5514D61C33898E"/>
                </w:placeholder>
                <w:dropDownList>
                  <w:listItem w:displayText="Select" w:value="Select"/>
                  <w:listItem w:displayText="Yes" w:value="Yes"/>
                  <w:listItem w:displayText="No" w:value="No"/>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B505558"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310687" w:rsidRPr="00B931BB" w14:paraId="413D52AE"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43CA347" w14:textId="77777777" w:rsidR="00310687" w:rsidRDefault="00310687" w:rsidP="00A7071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50B9A8"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556550444"/>
                <w:placeholder>
                  <w:docPart w:val="46020FEFF6A04ACE9E5514D61C33898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04EF13DD"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62564193"/>
                <w:placeholder>
                  <w:docPart w:val="46020FEFF6A04ACE9E5514D61C33898E"/>
                </w:placeholder>
                <w:dropDownList>
                  <w:listItem w:displayText="Select" w:value="Select"/>
                  <w:listItem w:displayText="No" w:value="No"/>
                  <w:listItem w:displayText="Yes (Internal CA)" w:value="Yes (Internal CA)"/>
                  <w:listItem w:displayText="Yes (External CA)" w:value="Yes (External CA)"/>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62D9B0BE"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7521099"/>
                <w:placeholder>
                  <w:docPart w:val="2253FA171B37478A9D2F6391849DD8A6"/>
                </w:placeholder>
                <w:dropDownList>
                  <w:listItem w:displayText="Select" w:value="Select"/>
                  <w:listItem w:displayText="Yes" w:value="Yes"/>
                  <w:listItem w:displayText="No" w:value="No"/>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545E5059"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Other: &lt;(only mention if applicable) other applicable security control related configuration&gt;</w:t>
            </w:r>
          </w:p>
        </w:tc>
      </w:tr>
      <w:tr w:rsidR="00310687" w:rsidRPr="005220F1" w14:paraId="19673E8C"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6899A9B6"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10966A" w14:textId="77777777" w:rsidR="00310687" w:rsidRPr="00F967EB" w:rsidRDefault="00310687" w:rsidP="00A7071D">
            <w:pPr>
              <w:pStyle w:val="TableText0"/>
              <w:keepNext/>
              <w:keepLines/>
              <w:rPr>
                <w:rFonts w:ascii="Arial" w:hAnsi="Arial" w:cs="Arial"/>
                <w:lang w:val="en-US"/>
              </w:rPr>
            </w:pPr>
            <w:r w:rsidRPr="00F967EB">
              <w:rPr>
                <w:rFonts w:ascii="Arial" w:hAnsi="Arial" w:cs="Arial"/>
                <w:lang w:val="en-US"/>
              </w:rPr>
              <w:t>&lt;Preferred if known otherwise “not specified”&gt;</w:t>
            </w:r>
          </w:p>
        </w:tc>
      </w:tr>
      <w:tr w:rsidR="00310687" w:rsidRPr="00B81AA8" w14:paraId="76D372B1"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732C3"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C33BA1"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r w:rsidR="00310687" w:rsidRPr="00B81AA8" w14:paraId="2F19F375"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E3DD06"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A2F83C"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r w:rsidR="00310687" w:rsidRPr="00B81AA8" w14:paraId="54733C20" w14:textId="77777777" w:rsidTr="00A7071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DAB4B" w14:textId="77777777" w:rsidR="00310687" w:rsidRPr="00B81AA8" w:rsidRDefault="00310687" w:rsidP="00A7071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C12347" w14:textId="77777777" w:rsidR="00310687" w:rsidRPr="00F967EB" w:rsidRDefault="00310687" w:rsidP="00A7071D">
            <w:pPr>
              <w:pStyle w:val="TableText0"/>
              <w:keepNext/>
              <w:keepLines/>
              <w:rPr>
                <w:rFonts w:ascii="Arial" w:hAnsi="Arial" w:cs="Arial"/>
              </w:rPr>
            </w:pPr>
            <w:r w:rsidRPr="00F967EB">
              <w:rPr>
                <w:rFonts w:ascii="Arial" w:hAnsi="Arial" w:cs="Arial"/>
                <w:lang w:val="en-US"/>
              </w:rPr>
              <w:t>&lt;Preferred if known otherwise “not specified”&gt;</w:t>
            </w:r>
          </w:p>
        </w:tc>
      </w:tr>
    </w:tbl>
    <w:p w14:paraId="6F7E5FAB" w14:textId="1C14E90A" w:rsidR="00B942E0" w:rsidRDefault="00B942E0" w:rsidP="00B942E0">
      <w:pPr>
        <w:pStyle w:val="BodyText"/>
      </w:pPr>
    </w:p>
    <w:p w14:paraId="3864A49C" w14:textId="3275DAF7" w:rsidR="004961D3" w:rsidRDefault="004961D3" w:rsidP="00B942E0">
      <w:pPr>
        <w:pStyle w:val="BodyText"/>
      </w:pPr>
    </w:p>
    <w:p w14:paraId="2D95C3F9" w14:textId="77777777" w:rsidR="003F18FA" w:rsidRPr="00BC3F06" w:rsidRDefault="003F18FA" w:rsidP="00B942E0">
      <w:pPr>
        <w:pStyle w:val="BodyText"/>
      </w:pPr>
    </w:p>
    <w:p w14:paraId="7B3DC603" w14:textId="0559BBD4" w:rsidR="001445A1" w:rsidRPr="001445A1" w:rsidRDefault="001445A1" w:rsidP="001445A1">
      <w:pPr>
        <w:pStyle w:val="Kop1"/>
        <w:numPr>
          <w:ilvl w:val="0"/>
          <w:numId w:val="86"/>
        </w:numPr>
        <w:rPr>
          <w:lang w:val="en-US"/>
        </w:rPr>
      </w:pPr>
      <w:bookmarkStart w:id="10" w:name="_Toc128036861"/>
      <w:r w:rsidRPr="001445A1">
        <w:rPr>
          <w:lang w:val="en-US"/>
        </w:rPr>
        <w:lastRenderedPageBreak/>
        <w:t>Functional Requirements</w:t>
      </w:r>
    </w:p>
    <w:p w14:paraId="73C7B067" w14:textId="7C55CFD7" w:rsidR="00BB07E1" w:rsidRPr="00DD421C" w:rsidRDefault="00C32520" w:rsidP="001445A1">
      <w:pPr>
        <w:pStyle w:val="Kop1"/>
        <w:rPr>
          <w:lang w:val="en-US"/>
        </w:rPr>
      </w:pPr>
      <w:r w:rsidRPr="00DD421C">
        <w:rPr>
          <w:lang w:val="en-US"/>
        </w:rPr>
        <w:lastRenderedPageBreak/>
        <w:t>Non-Functional</w:t>
      </w:r>
      <w:r w:rsidR="00BB07E1" w:rsidRPr="00DD421C">
        <w:rPr>
          <w:lang w:val="en-US"/>
        </w:rPr>
        <w:t xml:space="preserve"> Requirements</w:t>
      </w:r>
      <w:bookmarkEnd w:id="10"/>
    </w:p>
    <w:p w14:paraId="03569E30" w14:textId="68F9736B" w:rsidR="00B1295D" w:rsidRPr="00B1295D" w:rsidRDefault="00836908" w:rsidP="002B0C65">
      <w:pPr>
        <w:pStyle w:val="Kop2"/>
      </w:pPr>
      <w:bookmarkStart w:id="11" w:name="_Toc128036862"/>
      <w:r>
        <w:t xml:space="preserve">Security </w:t>
      </w:r>
      <w:r w:rsidR="00836DE6">
        <w:t xml:space="preserve">&amp; Compliance </w:t>
      </w:r>
      <w:r w:rsidR="00CD738B">
        <w:t>c</w:t>
      </w:r>
      <w:r w:rsidR="00505957" w:rsidRPr="005B75E3">
        <w:t>lassifications</w:t>
      </w:r>
      <w:bookmarkEnd w:id="11"/>
    </w:p>
    <w:p w14:paraId="498F3B4D" w14:textId="1E3164D5" w:rsidR="00BE4B32" w:rsidRDefault="00BB6EF4" w:rsidP="000B164A">
      <w:r>
        <w:t xml:space="preserve">Repository used </w:t>
      </w:r>
      <w:r w:rsidR="0087068D" w:rsidRPr="0087068D">
        <w:t>is</w:t>
      </w:r>
      <w:r w:rsidR="0087068D" w:rsidRPr="008A2E49">
        <w:t>: “</w:t>
      </w:r>
      <w:r w:rsidR="00524C99" w:rsidRPr="00524C99">
        <w:t>202</w:t>
      </w:r>
      <w:r w:rsidR="00FA1E29">
        <w:t>2</w:t>
      </w:r>
      <w:r w:rsidR="00524C99" w:rsidRPr="00524C99">
        <w:t xml:space="preserve"> UWV-brede Risico Applicatie Lijst v1.0</w:t>
      </w:r>
      <w:r w:rsidR="0087068D" w:rsidRPr="008A2E49">
        <w:t>”</w:t>
      </w:r>
      <w:r w:rsidR="001D1AA3" w:rsidRPr="008A2E49">
        <w:t xml:space="preserve"> </w:t>
      </w:r>
    </w:p>
    <w:p w14:paraId="44826263" w14:textId="6A022FC3" w:rsidR="007F02CC" w:rsidRDefault="007F02CC" w:rsidP="000B164A">
      <w:r>
        <w:t>The BIV rating (</w:t>
      </w:r>
      <w:r w:rsidR="00AB45DD">
        <w:t>c</w:t>
      </w:r>
      <w:r>
        <w:t xml:space="preserve">onfidentiality) </w:t>
      </w:r>
      <w:r w:rsidR="00EE29F6">
        <w:t xml:space="preserve">will result in </w:t>
      </w:r>
      <w:r w:rsidR="00F01B46">
        <w:t>chosing</w:t>
      </w:r>
      <w:r w:rsidR="00384975">
        <w:t xml:space="preserve"> the</w:t>
      </w:r>
      <w:r w:rsidR="00EE29F6">
        <w:t xml:space="preserve"> </w:t>
      </w:r>
      <w:r w:rsidR="00384975">
        <w:t xml:space="preserve">UWV </w:t>
      </w:r>
      <w:r w:rsidR="00EE29F6">
        <w:t>data appropriate zon</w:t>
      </w:r>
      <w:r w:rsidR="00F654FC">
        <w:t>ing</w:t>
      </w:r>
      <w:r w:rsidR="00787C80">
        <w:t xml:space="preserve"> principals</w:t>
      </w:r>
      <w:r w:rsidR="00EE29F6">
        <w:t>.</w:t>
      </w:r>
      <w:r w:rsidR="00AB45DD">
        <w:t xml:space="preserve"> </w:t>
      </w:r>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9F3076" w:rsidRPr="00560D26" w14:paraId="20B252AA" w14:textId="77777777" w:rsidTr="005048F3">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auto"/>
          </w:tcPr>
          <w:p w14:paraId="1786E3CE" w14:textId="47ED91B2" w:rsidR="009F3076" w:rsidRPr="00235954" w:rsidRDefault="005048F3" w:rsidP="00A760F0">
            <w:pPr>
              <w:pStyle w:val="BodyText"/>
              <w:rPr>
                <w:highlight w:val="yellow"/>
              </w:rPr>
            </w:pPr>
            <w:r w:rsidRPr="005048F3">
              <w:t>&lt;application name&gt;</w:t>
            </w:r>
          </w:p>
        </w:tc>
      </w:tr>
      <w:tr w:rsidR="009F3076" w:rsidRPr="00611598" w14:paraId="73082359" w14:textId="77777777" w:rsidTr="005048F3">
        <w:tc>
          <w:tcPr>
            <w:tcW w:w="4405" w:type="dxa"/>
            <w:shd w:val="clear" w:color="auto" w:fill="D9D9D9" w:themeFill="background1" w:themeFillShade="D9"/>
          </w:tcPr>
          <w:p w14:paraId="7419F85B" w14:textId="036694DB" w:rsidR="009F3076" w:rsidRPr="005048F3" w:rsidRDefault="009F3076" w:rsidP="00A760F0">
            <w:pPr>
              <w:pStyle w:val="BodyText"/>
              <w:rPr>
                <w:b/>
                <w:bCs/>
              </w:rPr>
            </w:pPr>
            <w:r w:rsidRPr="005048F3">
              <w:rPr>
                <w:b/>
                <w:bCs/>
              </w:rPr>
              <w:t>Owner</w:t>
            </w:r>
          </w:p>
        </w:tc>
        <w:tc>
          <w:tcPr>
            <w:tcW w:w="4230" w:type="dxa"/>
            <w:shd w:val="clear" w:color="auto" w:fill="auto"/>
          </w:tcPr>
          <w:p w14:paraId="2359A888" w14:textId="14999A07" w:rsidR="009F3076" w:rsidRPr="005048F3" w:rsidRDefault="00630126" w:rsidP="00A760F0">
            <w:pPr>
              <w:pStyle w:val="BodyText"/>
            </w:pPr>
            <w:r w:rsidRPr="005048F3">
              <w:t>&lt;division name&gt;</w:t>
            </w:r>
          </w:p>
        </w:tc>
      </w:tr>
      <w:tr w:rsidR="009F3076" w:rsidRPr="00611598" w14:paraId="00544A80" w14:textId="77777777" w:rsidTr="005048F3">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4BAE5E28" w14:textId="4F4AF991" w:rsidR="009F3076" w:rsidRPr="00235954" w:rsidRDefault="00FA5732" w:rsidP="00A760F0">
                <w:pPr>
                  <w:pStyle w:val="BodyText"/>
                  <w:rPr>
                    <w:highlight w:val="yellow"/>
                  </w:rPr>
                </w:pPr>
                <w:r>
                  <w:rPr>
                    <w:szCs w:val="22"/>
                  </w:rPr>
                  <w:t>Select</w:t>
                </w:r>
              </w:p>
            </w:tc>
          </w:sdtContent>
        </w:sdt>
      </w:tr>
      <w:tr w:rsidR="001012C9" w:rsidRPr="00611598" w14:paraId="52E67975" w14:textId="77777777" w:rsidTr="005048F3">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64D1D5EC" w14:textId="2F07B0C2" w:rsidR="001012C9" w:rsidRPr="00235954" w:rsidRDefault="00FA5732" w:rsidP="001012C9">
                <w:pPr>
                  <w:pStyle w:val="BodyText"/>
                  <w:rPr>
                    <w:highlight w:val="yellow"/>
                  </w:rPr>
                </w:pPr>
                <w:r>
                  <w:rPr>
                    <w:szCs w:val="22"/>
                  </w:rPr>
                  <w:t>Select</w:t>
                </w:r>
              </w:p>
            </w:tc>
          </w:sdtContent>
        </w:sdt>
      </w:tr>
      <w:tr w:rsidR="001012C9" w:rsidRPr="00611598" w14:paraId="08605B7C" w14:textId="77777777" w:rsidTr="005048F3">
        <w:tc>
          <w:tcPr>
            <w:tcW w:w="4405" w:type="dxa"/>
            <w:shd w:val="clear" w:color="auto" w:fill="D9D9D9" w:themeFill="background1" w:themeFillShade="D9"/>
          </w:tcPr>
          <w:p w14:paraId="6ECE5DEF" w14:textId="57164DE2" w:rsidR="001012C9" w:rsidRPr="00D83D22" w:rsidRDefault="001012C9" w:rsidP="001012C9">
            <w:pPr>
              <w:pStyle w:val="BodyText"/>
              <w:rPr>
                <w:b/>
                <w:bCs/>
              </w:rPr>
            </w:pPr>
            <w:r w:rsidRPr="00D83D22">
              <w:rPr>
                <w:b/>
                <w:bCs/>
              </w:rPr>
              <w:t>Confidentiality (Vertrouwelijkheid)</w:t>
            </w:r>
          </w:p>
        </w:tc>
        <w:sdt>
          <w:sdtPr>
            <w:rPr>
              <w:szCs w:val="22"/>
            </w:rPr>
            <w:alias w:val="Select"/>
            <w:tag w:val="Select"/>
            <w:id w:val="649029988"/>
            <w:placeholder>
              <w:docPart w:val="CFFDF50EC18844DE9DAFFF4A48CA7E49"/>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shd w:val="clear" w:color="auto" w:fill="auto"/>
              </w:tcPr>
              <w:p w14:paraId="7DF69142" w14:textId="55824FCF" w:rsidR="001012C9" w:rsidRPr="00235954" w:rsidRDefault="00FA5732" w:rsidP="001012C9">
                <w:pPr>
                  <w:pStyle w:val="BodyText"/>
                  <w:rPr>
                    <w:highlight w:val="yellow"/>
                  </w:rPr>
                </w:pPr>
                <w:r>
                  <w:rPr>
                    <w:szCs w:val="22"/>
                  </w:rPr>
                  <w:t>Select</w:t>
                </w:r>
              </w:p>
            </w:tc>
          </w:sdtContent>
        </w:sdt>
      </w:tr>
      <w:tr w:rsidR="00A26E17" w:rsidRPr="00611598" w14:paraId="32680AB3" w14:textId="77777777" w:rsidTr="005048F3">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shd w:val="clear" w:color="auto" w:fill="auto"/>
          </w:tcPr>
          <w:p w14:paraId="58CFAE8C" w14:textId="14598572" w:rsidR="00A26E17" w:rsidRPr="00235954" w:rsidRDefault="00071B0D" w:rsidP="00A760F0">
            <w:pPr>
              <w:pStyle w:val="BodyText"/>
              <w:rPr>
                <w:highlight w:val="yellow"/>
              </w:rPr>
            </w:pPr>
            <w:r w:rsidRPr="005048F3">
              <w:t>&lt;specify&gt;</w:t>
            </w:r>
          </w:p>
        </w:tc>
      </w:tr>
    </w:tbl>
    <w:p w14:paraId="4497A334" w14:textId="70A5A8E0" w:rsidR="00726E8C" w:rsidRDefault="007414F5" w:rsidP="0052655E">
      <w:pPr>
        <w:pStyle w:val="Kop3"/>
        <w:ind w:hanging="810"/>
      </w:pPr>
      <w:r w:rsidRPr="007414F5">
        <w:rPr>
          <w:noProof/>
          <w:highlight w:val="yellow"/>
          <w:lang w:val="nl-NL" w:eastAsia="nl-NL" w:bidi="ar-SA"/>
        </w:rPr>
        <mc:AlternateContent>
          <mc:Choice Requires="wps">
            <w:drawing>
              <wp:anchor distT="45720" distB="45720" distL="114300" distR="114300" simplePos="0" relativeHeight="251658246" behindDoc="0" locked="0" layoutInCell="1" allowOverlap="1" wp14:anchorId="125ED1BC" wp14:editId="75E1F222">
                <wp:simplePos x="0" y="0"/>
                <wp:positionH relativeFrom="column">
                  <wp:posOffset>-43180</wp:posOffset>
                </wp:positionH>
                <wp:positionV relativeFrom="paragraph">
                  <wp:posOffset>490855</wp:posOffset>
                </wp:positionV>
                <wp:extent cx="5495290" cy="1707515"/>
                <wp:effectExtent l="0" t="0" r="10160" b="2603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290" cy="1707515"/>
                        </a:xfrm>
                        <a:prstGeom prst="rect">
                          <a:avLst/>
                        </a:prstGeom>
                        <a:solidFill>
                          <a:schemeClr val="accent1">
                            <a:lumMod val="40000"/>
                            <a:lumOff val="60000"/>
                          </a:schemeClr>
                        </a:solidFill>
                        <a:ln w="9525">
                          <a:solidFill>
                            <a:srgbClr val="000000"/>
                          </a:solidFill>
                          <a:miter lim="800000"/>
                          <a:headEnd/>
                          <a:tailEnd/>
                        </a:ln>
                      </wps:spPr>
                      <wps:txbx>
                        <w:txbxContent>
                          <w:p w14:paraId="359E9387" w14:textId="77777777" w:rsidR="00226638" w:rsidRDefault="00226638" w:rsidP="00226638">
                            <w:pPr>
                              <w:pStyle w:val="BodyText"/>
                              <w:rPr>
                                <w:i/>
                                <w:color w:val="auto"/>
                              </w:rPr>
                            </w:pPr>
                            <w:r>
                              <w:rPr>
                                <w:i/>
                                <w:color w:val="auto"/>
                              </w:rPr>
                              <w:t>Examples (please remove this text block before or after adding the real values)</w:t>
                            </w:r>
                          </w:p>
                          <w:p w14:paraId="58AEB001" w14:textId="77777777" w:rsidR="00A16185" w:rsidRDefault="00A16185" w:rsidP="007414F5">
                            <w:pPr>
                              <w:pStyle w:val="BodyText"/>
                              <w:rPr>
                                <w:sz w:val="20"/>
                              </w:rPr>
                            </w:pPr>
                          </w:p>
                          <w:p w14:paraId="01F922B9" w14:textId="288271C8" w:rsidR="00A16185" w:rsidRPr="007414F5" w:rsidRDefault="00A16185" w:rsidP="007414F5">
                            <w:pPr>
                              <w:pStyle w:val="BodyText"/>
                              <w:rPr>
                                <w:sz w:val="20"/>
                              </w:rPr>
                            </w:pPr>
                            <w:r w:rsidRPr="007414F5">
                              <w:rPr>
                                <w:sz w:val="20"/>
                              </w:rPr>
                              <w:t>Example 1</w:t>
                            </w:r>
                          </w:p>
                          <w:p w14:paraId="4DB5B320" w14:textId="77777777" w:rsidR="00A16185" w:rsidRPr="007414F5" w:rsidRDefault="00A16185" w:rsidP="007414F5">
                            <w:pPr>
                              <w:jc w:val="both"/>
                              <w:rPr>
                                <w:sz w:val="20"/>
                              </w:rPr>
                            </w:pPr>
                            <w:r w:rsidRPr="007414F5">
                              <w:rPr>
                                <w:sz w:val="20"/>
                              </w:rPr>
                              <w:t xml:space="preserve">UWV has composed a GEB report, which includes a risk analysis. These privacy and security related risks are mitigated in the arrangement of E-Publication. </w:t>
                            </w:r>
                          </w:p>
                          <w:p w14:paraId="4EA5BB00" w14:textId="77777777" w:rsidR="00A16185" w:rsidRPr="007414F5" w:rsidRDefault="00A16185" w:rsidP="007414F5">
                            <w:pPr>
                              <w:jc w:val="both"/>
                              <w:rPr>
                                <w:sz w:val="20"/>
                              </w:rPr>
                            </w:pPr>
                          </w:p>
                          <w:p w14:paraId="4703E0D1" w14:textId="77777777" w:rsidR="00A16185" w:rsidRPr="007414F5" w:rsidRDefault="00A16185" w:rsidP="007414F5">
                            <w:pPr>
                              <w:pStyle w:val="BodyText"/>
                              <w:rPr>
                                <w:sz w:val="20"/>
                              </w:rPr>
                            </w:pPr>
                            <w:r w:rsidRPr="007414F5">
                              <w:rPr>
                                <w:sz w:val="20"/>
                              </w:rPr>
                              <w:t>Example 2</w:t>
                            </w:r>
                          </w:p>
                          <w:p w14:paraId="7AD48864" w14:textId="77777777" w:rsidR="00A16185" w:rsidRPr="007414F5" w:rsidRDefault="00A16185" w:rsidP="007414F5">
                            <w:pPr>
                              <w:jc w:val="both"/>
                              <w:rPr>
                                <w:sz w:val="20"/>
                              </w:rPr>
                            </w:pPr>
                            <w:r w:rsidRPr="007414F5">
                              <w:rPr>
                                <w:sz w:val="20"/>
                              </w:rPr>
                              <w:t>During product selection a UWV risk analysis has been conducted</w:t>
                            </w:r>
                          </w:p>
                          <w:p w14:paraId="6B329D52" w14:textId="1AE5EE71" w:rsidR="00A16185" w:rsidRPr="007414F5" w:rsidRDefault="00A161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5ED1BC" id="_x0000_t202" coordsize="21600,21600" o:spt="202" path="m,l,21600r21600,l21600,xe">
                <v:stroke joinstyle="miter"/>
                <v:path gradientshapeok="t" o:connecttype="rect"/>
              </v:shapetype>
              <v:shape id="Tekstvak 2" o:spid="_x0000_s1026" type="#_x0000_t202" style="position:absolute;left:0;text-align:left;margin-left:-3.4pt;margin-top:38.65pt;width:432.7pt;height:134.4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" fillcolor="#bdd6ee [1300]">
                <v:textbox>
                  <w:txbxContent>
                    <w:p w14:paraId="359E9387" w14:textId="77777777" w:rsidR="00226638" w:rsidRDefault="00226638" w:rsidP="00226638">
                      <w:pPr>
                        <w:pStyle w:val="BodyText"/>
                        <w:rPr>
                          <w:i/>
                          <w:color w:val="auto"/>
                        </w:rPr>
                      </w:pPr>
                      <w:r>
                        <w:rPr>
                          <w:i/>
                          <w:color w:val="auto"/>
                        </w:rPr>
                        <w:t>Examples (please remove this text block before or after adding the real values)</w:t>
                      </w:r>
                    </w:p>
                    <w:p w14:paraId="58AEB001" w14:textId="77777777" w:rsidR="00A16185" w:rsidRDefault="00A16185" w:rsidP="007414F5">
                      <w:pPr>
                        <w:pStyle w:val="BodyText"/>
                        <w:rPr>
                          <w:sz w:val="20"/>
                        </w:rPr>
                      </w:pPr>
                    </w:p>
                    <w:p w14:paraId="01F922B9" w14:textId="288271C8" w:rsidR="00A16185" w:rsidRPr="007414F5" w:rsidRDefault="00A16185" w:rsidP="007414F5">
                      <w:pPr>
                        <w:pStyle w:val="BodyText"/>
                        <w:rPr>
                          <w:sz w:val="20"/>
                        </w:rPr>
                      </w:pPr>
                      <w:r w:rsidRPr="007414F5">
                        <w:rPr>
                          <w:sz w:val="20"/>
                        </w:rPr>
                        <w:t>Example 1</w:t>
                      </w:r>
                    </w:p>
                    <w:p w14:paraId="4DB5B320" w14:textId="77777777" w:rsidR="00A16185" w:rsidRPr="007414F5" w:rsidRDefault="00A16185" w:rsidP="007414F5">
                      <w:pPr>
                        <w:jc w:val="both"/>
                        <w:rPr>
                          <w:sz w:val="20"/>
                        </w:rPr>
                      </w:pPr>
                      <w:r w:rsidRPr="007414F5">
                        <w:rPr>
                          <w:sz w:val="20"/>
                        </w:rPr>
                        <w:t xml:space="preserve">UWV has composed a GEB report, which includes a risk analysis. These privacy and security related risks are mitigated in the arrangement of E-Publication. </w:t>
                      </w:r>
                    </w:p>
                    <w:p w14:paraId="4EA5BB00" w14:textId="77777777" w:rsidR="00A16185" w:rsidRPr="007414F5" w:rsidRDefault="00A16185" w:rsidP="007414F5">
                      <w:pPr>
                        <w:jc w:val="both"/>
                        <w:rPr>
                          <w:sz w:val="20"/>
                        </w:rPr>
                      </w:pPr>
                    </w:p>
                    <w:p w14:paraId="4703E0D1" w14:textId="77777777" w:rsidR="00A16185" w:rsidRPr="007414F5" w:rsidRDefault="00A16185" w:rsidP="007414F5">
                      <w:pPr>
                        <w:pStyle w:val="BodyText"/>
                        <w:rPr>
                          <w:sz w:val="20"/>
                        </w:rPr>
                      </w:pPr>
                      <w:r w:rsidRPr="007414F5">
                        <w:rPr>
                          <w:sz w:val="20"/>
                        </w:rPr>
                        <w:t>Example 2</w:t>
                      </w:r>
                    </w:p>
                    <w:p w14:paraId="7AD48864" w14:textId="77777777" w:rsidR="00A16185" w:rsidRPr="007414F5" w:rsidRDefault="00A16185" w:rsidP="007414F5">
                      <w:pPr>
                        <w:jc w:val="both"/>
                        <w:rPr>
                          <w:sz w:val="20"/>
                        </w:rPr>
                      </w:pPr>
                      <w:r w:rsidRPr="007414F5">
                        <w:rPr>
                          <w:sz w:val="20"/>
                        </w:rPr>
                        <w:t>During product selection a UWV risk analysis has been conducted</w:t>
                      </w:r>
                    </w:p>
                    <w:p w14:paraId="6B329D52" w14:textId="1AE5EE71" w:rsidR="00A16185" w:rsidRPr="007414F5" w:rsidRDefault="00A16185"/>
                  </w:txbxContent>
                </v:textbox>
                <w10:wrap type="square"/>
              </v:shape>
            </w:pict>
          </mc:Fallback>
        </mc:AlternateContent>
      </w:r>
      <w:r w:rsidR="00726E8C">
        <w:t xml:space="preserve">Risk </w:t>
      </w:r>
      <w:r w:rsidR="00F770FF">
        <w:t>a</w:t>
      </w:r>
      <w:r w:rsidR="00726E8C">
        <w:t>nalysis UWV</w:t>
      </w:r>
    </w:p>
    <w:p w14:paraId="7389B41F" w14:textId="140F4818" w:rsidR="00654A50" w:rsidRPr="00726E8C" w:rsidRDefault="00654A50" w:rsidP="00726E8C">
      <w:pPr>
        <w:pStyle w:val="BodyText"/>
      </w:pPr>
    </w:p>
    <w:p w14:paraId="2FB013B4" w14:textId="217A1E99" w:rsidR="00726E8C" w:rsidRDefault="003F1E1F" w:rsidP="0052655E">
      <w:pPr>
        <w:pStyle w:val="Kop3"/>
        <w:ind w:hanging="815"/>
      </w:pPr>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w:value="Yes"/>
              <w:listItem w:displayText="No" w:value="No"/>
            </w:dropDownList>
          </w:sdtPr>
          <w:sdtEndPr/>
          <w:sdtContent>
            <w:tc>
              <w:tcPr>
                <w:tcW w:w="3076" w:type="dxa"/>
                <w:tcBorders>
                  <w:top w:val="single" w:sz="4" w:space="0" w:color="auto"/>
                </w:tcBorders>
                <w:shd w:val="clear" w:color="auto" w:fill="auto"/>
              </w:tcPr>
              <w:p w14:paraId="08C9276E" w14:textId="29A98E77" w:rsidR="00F902C5" w:rsidRPr="007414F5" w:rsidRDefault="00FA5732"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Select</w:t>
                </w:r>
              </w:p>
            </w:tc>
          </w:sdtContent>
        </w:sdt>
        <w:tc>
          <w:tcPr>
            <w:tcW w:w="3848" w:type="dxa"/>
            <w:tcBorders>
              <w:top w:val="single" w:sz="4" w:space="0" w:color="auto"/>
            </w:tcBorders>
            <w:shd w:val="clear" w:color="auto" w:fill="auto"/>
          </w:tcPr>
          <w:p w14:paraId="32056730" w14:textId="603CD66C"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7414F5">
              <w:rPr>
                <w:szCs w:val="22"/>
              </w:rPr>
              <w:t xml:space="preserve">Applicable=No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AVG / GDPR</w:t>
            </w:r>
          </w:p>
        </w:tc>
        <w:sdt>
          <w:sdtPr>
            <w:rPr>
              <w:szCs w:val="22"/>
            </w:rPr>
            <w:alias w:val="Select"/>
            <w:tag w:val="Select"/>
            <w:id w:val="-11140881"/>
            <w:placeholder>
              <w:docPart w:val="B41159FC2615417582BF5144319AA519"/>
            </w:placeholder>
            <w:dropDownList>
              <w:listItem w:displayText="Select" w:value="Select"/>
              <w:listItem w:displayText="Yes" w:value="Yes"/>
              <w:listItem w:displayText="No" w:value="No"/>
            </w:dropDownList>
          </w:sdtPr>
          <w:sdtEndPr/>
          <w:sdtContent>
            <w:tc>
              <w:tcPr>
                <w:tcW w:w="3076" w:type="dxa"/>
                <w:shd w:val="clear" w:color="auto" w:fill="auto"/>
              </w:tcPr>
              <w:p w14:paraId="52D72C22" w14:textId="05574EEF" w:rsidR="00F902C5" w:rsidRPr="007414F5" w:rsidRDefault="00FA5732"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Select</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w:value="Yes"/>
              <w:listItem w:displayText="No" w:value="No"/>
            </w:dropDownList>
          </w:sdtPr>
          <w:sdtEndPr/>
          <w:sdtContent>
            <w:tc>
              <w:tcPr>
                <w:tcW w:w="3076" w:type="dxa"/>
                <w:shd w:val="clear" w:color="auto" w:fill="auto"/>
              </w:tcPr>
              <w:p w14:paraId="2423B3DE" w14:textId="7A913035" w:rsidR="00F902C5" w:rsidRPr="007414F5" w:rsidRDefault="00FA5732"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Select</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EndPr/>
          <w:sdtContent>
            <w:tc>
              <w:tcPr>
                <w:tcW w:w="3076" w:type="dxa"/>
                <w:shd w:val="clear" w:color="auto" w:fill="auto"/>
              </w:tcPr>
              <w:p w14:paraId="0AE3D5D4" w14:textId="5529E7B7" w:rsidR="00F902C5" w:rsidRPr="007414F5" w:rsidRDefault="00FA5732"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Select</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F902C5"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F902C5" w:rsidRPr="003F1790" w:rsidRDefault="00F902C5" w:rsidP="00067B08">
            <w:pPr>
              <w:pStyle w:val="BodyText"/>
              <w:rPr>
                <w:szCs w:val="22"/>
              </w:rPr>
            </w:pPr>
            <w:r w:rsidRPr="003F1790">
              <w:rPr>
                <w:szCs w:val="22"/>
              </w:rPr>
              <w:t>Additional frameworks</w:t>
            </w:r>
          </w:p>
        </w:tc>
        <w:tc>
          <w:tcPr>
            <w:tcW w:w="3076" w:type="dxa"/>
            <w:shd w:val="clear" w:color="auto" w:fill="auto"/>
          </w:tcPr>
          <w:p w14:paraId="04BAF559" w14:textId="38F4661F" w:rsidR="00F902C5" w:rsidRPr="007414F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Specify any additional security or compliance framework</w:t>
            </w:r>
          </w:p>
        </w:tc>
        <w:tc>
          <w:tcPr>
            <w:tcW w:w="3848" w:type="dxa"/>
            <w:shd w:val="clear" w:color="auto" w:fill="auto"/>
          </w:tcPr>
          <w:p w14:paraId="0391E41C"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2CFB3F3" w14:textId="77777777" w:rsidR="00A7162C" w:rsidRDefault="00A7162C" w:rsidP="00A7162C">
      <w:pPr>
        <w:pStyle w:val="BodyText"/>
      </w:pPr>
    </w:p>
    <w:p w14:paraId="107E6D2E" w14:textId="77777777" w:rsidR="00B322C3" w:rsidRPr="00A7162C" w:rsidRDefault="00B322C3" w:rsidP="00A7162C">
      <w:pPr>
        <w:pStyle w:val="BodyText"/>
      </w:pPr>
    </w:p>
    <w:p w14:paraId="5ECEF613" w14:textId="41341BE5" w:rsidR="00AD61B5" w:rsidRDefault="004D4351" w:rsidP="00545ECA">
      <w:pPr>
        <w:pStyle w:val="Kop2"/>
        <w:ind w:right="180"/>
      </w:pPr>
      <w:bookmarkStart w:id="12" w:name="_Toc128036863"/>
      <w:r>
        <w:lastRenderedPageBreak/>
        <w:t xml:space="preserve">System </w:t>
      </w:r>
      <w:r w:rsidR="00373996">
        <w:t>and Software requirements</w:t>
      </w:r>
      <w:bookmarkEnd w:id="12"/>
    </w:p>
    <w:p w14:paraId="4284D58F" w14:textId="212F249A" w:rsidR="00A7162C" w:rsidRDefault="005F68D0" w:rsidP="00A7162C">
      <w:pPr>
        <w:pStyle w:val="Kop3"/>
        <w:ind w:left="180" w:hanging="180"/>
      </w:pPr>
      <w:r>
        <w:t>Private Cloud system</w:t>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314BCD"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21F40FBC" w:rsidR="00392E1A" w:rsidRPr="007414F5" w:rsidRDefault="007414F5" w:rsidP="00E66762">
            <w:pPr>
              <w:rPr>
                <w:color w:val="auto"/>
                <w:szCs w:val="22"/>
              </w:rPr>
            </w:pPr>
            <w:r w:rsidRPr="007414F5">
              <w:rPr>
                <w:color w:val="auto"/>
                <w:szCs w:val="22"/>
              </w:rPr>
              <w:t xml:space="preserve">&lt;example: </w:t>
            </w:r>
            <w:r w:rsidR="00392E1A" w:rsidRPr="007414F5">
              <w:rPr>
                <w:color w:val="auto"/>
                <w:szCs w:val="22"/>
              </w:rPr>
              <w:t>Database server 1</w:t>
            </w:r>
            <w:r w:rsidRPr="007414F5">
              <w:rPr>
                <w:color w:val="auto"/>
                <w:szCs w:val="22"/>
              </w:rPr>
              <w:t xml:space="preserve">&gt; </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1B6F1F9C" w:rsidR="00314BCD" w:rsidRPr="007414F5" w:rsidRDefault="007414F5" w:rsidP="00E66762">
            <w:pPr>
              <w:rPr>
                <w:color w:val="auto"/>
                <w:szCs w:val="22"/>
              </w:rPr>
            </w:pPr>
            <w:r w:rsidRPr="007414F5">
              <w:rPr>
                <w:color w:val="auto"/>
                <w:szCs w:val="22"/>
              </w:rPr>
              <w:t>&lt;</w:t>
            </w:r>
            <w:r w:rsidR="00392E1A" w:rsidRPr="007414F5">
              <w:rPr>
                <w:color w:val="auto"/>
                <w:szCs w:val="22"/>
              </w:rPr>
              <w:t>RHEL</w:t>
            </w:r>
            <w:r w:rsidRPr="007414F5">
              <w:rPr>
                <w:color w:val="auto"/>
                <w:szCs w:val="22"/>
              </w:rPr>
              <w:t>&gt;</w:t>
            </w:r>
          </w:p>
        </w:tc>
        <w:tc>
          <w:tcPr>
            <w:tcW w:w="1440" w:type="dxa"/>
            <w:tcBorders>
              <w:top w:val="nil"/>
              <w:left w:val="single" w:sz="8" w:space="0" w:color="666666"/>
              <w:bottom w:val="single" w:sz="8" w:space="0" w:color="666666"/>
              <w:right w:val="single" w:sz="8" w:space="0" w:color="666666"/>
            </w:tcBorders>
          </w:tcPr>
          <w:p w14:paraId="4A047F7A" w14:textId="50079C1E" w:rsidR="00314BCD" w:rsidRPr="007414F5" w:rsidRDefault="007414F5" w:rsidP="00E66762">
            <w:pPr>
              <w:rPr>
                <w:color w:val="auto"/>
                <w:szCs w:val="22"/>
              </w:rPr>
            </w:pPr>
            <w:r w:rsidRPr="007414F5">
              <w:rPr>
                <w:color w:val="auto"/>
                <w:szCs w:val="22"/>
              </w:rPr>
              <w:t>&lt;</w:t>
            </w:r>
            <w:r w:rsidR="00392E1A" w:rsidRPr="007414F5">
              <w:rPr>
                <w:color w:val="auto"/>
                <w:szCs w:val="22"/>
              </w:rPr>
              <w:t>8.5</w:t>
            </w:r>
            <w:r w:rsidRPr="007414F5">
              <w:rPr>
                <w:color w:val="auto"/>
                <w:szCs w:val="22"/>
              </w:rPr>
              <w:t>&gt;</w:t>
            </w:r>
          </w:p>
        </w:tc>
      </w:tr>
      <w:tr w:rsidR="00314BCD" w:rsidRPr="009C79B7" w14:paraId="2E7085B9" w14:textId="77777777" w:rsidTr="004C117C">
        <w:tc>
          <w:tcPr>
            <w:tcW w:w="3320" w:type="dxa"/>
            <w:tcBorders>
              <w:top w:val="nil"/>
              <w:left w:val="single" w:sz="8" w:space="0" w:color="666666"/>
              <w:bottom w:val="single" w:sz="8" w:space="0" w:color="666666"/>
              <w:right w:val="single" w:sz="8" w:space="0" w:color="666666"/>
            </w:tcBorders>
          </w:tcPr>
          <w:p w14:paraId="03D32D3E" w14:textId="77777777" w:rsidR="0060371C" w:rsidRPr="001D54FD" w:rsidRDefault="0060371C" w:rsidP="00E66762">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544A0E" w14:textId="5CFA27BC" w:rsidR="00314BCD" w:rsidRPr="001D54FD" w:rsidRDefault="00314BCD" w:rsidP="00E66762">
            <w:pPr>
              <w:rPr>
                <w:color w:val="auto"/>
                <w:szCs w:val="22"/>
              </w:rPr>
            </w:pPr>
          </w:p>
        </w:tc>
        <w:tc>
          <w:tcPr>
            <w:tcW w:w="1440" w:type="dxa"/>
            <w:tcBorders>
              <w:top w:val="nil"/>
              <w:left w:val="single" w:sz="8" w:space="0" w:color="666666"/>
              <w:bottom w:val="single" w:sz="8" w:space="0" w:color="666666"/>
              <w:right w:val="single" w:sz="8" w:space="0" w:color="666666"/>
            </w:tcBorders>
          </w:tcPr>
          <w:p w14:paraId="0FA9FF7D" w14:textId="77777777" w:rsidR="00314BCD" w:rsidRPr="001D54FD" w:rsidRDefault="00314BCD" w:rsidP="00E66762">
            <w:pPr>
              <w:rPr>
                <w:color w:val="auto"/>
                <w:szCs w:val="22"/>
              </w:rPr>
            </w:pPr>
          </w:p>
        </w:tc>
      </w:tr>
    </w:tbl>
    <w:p w14:paraId="40B6FCD2" w14:textId="77777777" w:rsidR="00BA0929" w:rsidRDefault="00BA0929" w:rsidP="00385139">
      <w:pPr>
        <w:pStyle w:val="Kop4"/>
        <w:ind w:left="900" w:hanging="900"/>
      </w:pPr>
      <w:r>
        <w:t>System capacity forecast (volumetrics)</w:t>
      </w: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E30847E" w14:textId="77777777" w:rsidR="00BA0929" w:rsidRDefault="00BA0929" w:rsidP="00F20DE8">
            <w:pPr>
              <w:rPr>
                <w:b/>
                <w:bCs/>
                <w:color w:val="000000" w:themeColor="text1"/>
                <w:szCs w:val="22"/>
              </w:rPr>
            </w:pPr>
            <w:r>
              <w:rPr>
                <w:b/>
                <w:bCs/>
                <w:color w:val="000000" w:themeColor="text1"/>
                <w:szCs w:val="22"/>
              </w:rPr>
              <w:t>Data Storage (GB)</w:t>
            </w:r>
          </w:p>
        </w:tc>
      </w:tr>
      <w:tr w:rsidR="00BA0929"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77777777" w:rsidR="00BA0929" w:rsidRPr="002B1A14" w:rsidRDefault="00BA0929" w:rsidP="00F20DE8">
            <w:pPr>
              <w:rPr>
                <w:color w:val="auto"/>
                <w:szCs w:val="22"/>
              </w:rPr>
            </w:pPr>
            <w:r w:rsidRPr="002B1A14">
              <w:rPr>
                <w:color w:val="auto"/>
                <w:szCs w:val="22"/>
              </w:rPr>
              <w:t>&lt;example: Database server 1&gt;</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77777777" w:rsidR="00BA0929" w:rsidRPr="002B1A14" w:rsidRDefault="00BA0929" w:rsidP="00F20DE8">
            <w:pPr>
              <w:rPr>
                <w:color w:val="auto"/>
                <w:szCs w:val="22"/>
              </w:rPr>
            </w:pPr>
            <w:r w:rsidRPr="002B1A14">
              <w:rPr>
                <w:color w:val="auto"/>
                <w:szCs w:val="22"/>
              </w:rPr>
              <w:t>2</w:t>
            </w:r>
          </w:p>
        </w:tc>
        <w:tc>
          <w:tcPr>
            <w:tcW w:w="1170" w:type="dxa"/>
            <w:tcBorders>
              <w:top w:val="nil"/>
              <w:left w:val="single" w:sz="8" w:space="0" w:color="666666"/>
              <w:bottom w:val="single" w:sz="8" w:space="0" w:color="666666"/>
              <w:right w:val="single" w:sz="8" w:space="0" w:color="666666"/>
            </w:tcBorders>
          </w:tcPr>
          <w:p w14:paraId="527CECA3" w14:textId="77777777" w:rsidR="00BA0929" w:rsidRPr="002B1A14" w:rsidRDefault="00BA0929" w:rsidP="00F20DE8">
            <w:pPr>
              <w:rPr>
                <w:color w:val="auto"/>
                <w:szCs w:val="22"/>
              </w:rPr>
            </w:pPr>
            <w:r w:rsidRPr="002B1A14">
              <w:rPr>
                <w:color w:val="auto"/>
                <w:szCs w:val="22"/>
              </w:rPr>
              <w:t>8</w:t>
            </w:r>
          </w:p>
        </w:tc>
        <w:tc>
          <w:tcPr>
            <w:tcW w:w="2610" w:type="dxa"/>
            <w:tcBorders>
              <w:top w:val="nil"/>
              <w:left w:val="single" w:sz="8" w:space="0" w:color="666666"/>
              <w:bottom w:val="single" w:sz="8" w:space="0" w:color="666666"/>
              <w:right w:val="single" w:sz="8" w:space="0" w:color="666666"/>
            </w:tcBorders>
          </w:tcPr>
          <w:p w14:paraId="1D8F07C7" w14:textId="77777777" w:rsidR="00BA0929" w:rsidRPr="002B1A14" w:rsidRDefault="00BA0929" w:rsidP="00F20DE8">
            <w:pPr>
              <w:rPr>
                <w:color w:val="auto"/>
                <w:szCs w:val="22"/>
              </w:rPr>
            </w:pPr>
            <w:r w:rsidRPr="002B1A14">
              <w:rPr>
                <w:color w:val="auto"/>
                <w:szCs w:val="22"/>
              </w:rPr>
              <w:t>500</w:t>
            </w:r>
          </w:p>
        </w:tc>
      </w:tr>
      <w:tr w:rsidR="00BA0929" w:rsidRPr="00E52C01" w14:paraId="49A6FE58" w14:textId="77777777" w:rsidTr="007B1907">
        <w:tc>
          <w:tcPr>
            <w:tcW w:w="3320" w:type="dxa"/>
            <w:tcBorders>
              <w:top w:val="nil"/>
              <w:left w:val="single" w:sz="8" w:space="0" w:color="666666"/>
              <w:bottom w:val="single" w:sz="8" w:space="0" w:color="666666"/>
              <w:right w:val="single" w:sz="8" w:space="0" w:color="666666"/>
            </w:tcBorders>
          </w:tcPr>
          <w:p w14:paraId="512557FA"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0ACF7A6"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tcPr>
          <w:p w14:paraId="26A56F60" w14:textId="77777777" w:rsidR="00BA0929" w:rsidRPr="00E52C01" w:rsidRDefault="00BA0929" w:rsidP="00F20DE8">
            <w:pPr>
              <w:rPr>
                <w:color w:val="auto"/>
                <w:szCs w:val="22"/>
                <w:highlight w:val="cyan"/>
              </w:rPr>
            </w:pPr>
          </w:p>
        </w:tc>
        <w:tc>
          <w:tcPr>
            <w:tcW w:w="2610" w:type="dxa"/>
            <w:tcBorders>
              <w:top w:val="nil"/>
              <w:left w:val="single" w:sz="8" w:space="0" w:color="666666"/>
              <w:bottom w:val="single" w:sz="8" w:space="0" w:color="666666"/>
              <w:right w:val="single" w:sz="8" w:space="0" w:color="666666"/>
            </w:tcBorders>
          </w:tcPr>
          <w:p w14:paraId="33AE8813" w14:textId="77777777" w:rsidR="00BA0929" w:rsidRPr="00E52C01" w:rsidRDefault="00BA0929" w:rsidP="00F20DE8">
            <w:pPr>
              <w:rPr>
                <w:color w:val="auto"/>
                <w:szCs w:val="22"/>
                <w:highlight w:val="cyan"/>
              </w:rPr>
            </w:pPr>
          </w:p>
        </w:tc>
      </w:tr>
    </w:tbl>
    <w:p w14:paraId="272CB959" w14:textId="77777777" w:rsidR="00F224FD" w:rsidRDefault="00F224FD" w:rsidP="00F224FD">
      <w:pPr>
        <w:pStyle w:val="Kop4"/>
        <w:ind w:left="900" w:hanging="900"/>
      </w:pPr>
      <w:r>
        <w:t>Availability</w:t>
      </w:r>
    </w:p>
    <w:tbl>
      <w:tblPr>
        <w:tblStyle w:val="Tabelraster"/>
        <w:tblW w:w="9985" w:type="dxa"/>
        <w:tblLook w:val="04A0" w:firstRow="1" w:lastRow="0" w:firstColumn="1" w:lastColumn="0" w:noHBand="0" w:noVBand="1"/>
      </w:tblPr>
      <w:tblGrid>
        <w:gridCol w:w="1615"/>
        <w:gridCol w:w="4230"/>
        <w:gridCol w:w="4140"/>
      </w:tblGrid>
      <w:tr w:rsidR="003B2B7A" w:rsidRPr="00560D26" w14:paraId="16ADE640" w14:textId="77777777" w:rsidTr="00F20DE8">
        <w:tc>
          <w:tcPr>
            <w:tcW w:w="1615"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230" w:type="dxa"/>
            <w:shd w:val="clear" w:color="auto" w:fill="D9D9D9" w:themeFill="background1" w:themeFillShade="D9"/>
          </w:tcPr>
          <w:p w14:paraId="73919D77" w14:textId="77777777" w:rsidR="003B2B7A" w:rsidRDefault="003B2B7A" w:rsidP="00F20DE8">
            <w:pPr>
              <w:pStyle w:val="BodyText"/>
              <w:rPr>
                <w:b/>
                <w:bCs/>
              </w:rPr>
            </w:pPr>
            <w:r>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140"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3B2B7A" w:rsidRPr="00611598" w14:paraId="6B9A67B6" w14:textId="77777777" w:rsidTr="00F20DE8">
        <w:sdt>
          <w:sdtPr>
            <w:alias w:val="Environment"/>
            <w:id w:val="-1140421223"/>
            <w:placeholder>
              <w:docPart w:val="F69BDD51CBF549D194EC24F44577C36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2866F08E" w14:textId="77777777" w:rsidR="003B2B7A" w:rsidRPr="00BA135D" w:rsidRDefault="003B2B7A" w:rsidP="00F20DE8">
                <w:pPr>
                  <w:pStyle w:val="BodyText"/>
                </w:pPr>
                <w:r w:rsidRPr="00BA135D">
                  <w:t>Production</w:t>
                </w:r>
              </w:p>
            </w:tc>
          </w:sdtContent>
        </w:sdt>
        <w:sdt>
          <w:sdtPr>
            <w:alias w:val="Application Target"/>
            <w:tag w:val="Application Target"/>
            <w:id w:val="2119017470"/>
            <w:placeholder>
              <w:docPart w:val="1007D46C543D4D32BF4B99E7AB24C65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shd w:val="clear" w:color="auto" w:fill="auto"/>
              </w:tcPr>
              <w:p w14:paraId="1027401F" w14:textId="77777777" w:rsidR="003B2B7A" w:rsidRPr="00BA135D" w:rsidRDefault="003B2B7A" w:rsidP="00F20DE8">
                <w:pPr>
                  <w:pStyle w:val="BodyText"/>
                </w:pPr>
                <w:r>
                  <w:t>99,8% (7x24) = TAB Extra</w:t>
                </w:r>
              </w:p>
            </w:tc>
          </w:sdtContent>
        </w:sdt>
        <w:sdt>
          <w:sdtPr>
            <w:alias w:val="Infra Target"/>
            <w:tag w:val="Infra Target"/>
            <w:id w:val="-1732067897"/>
            <w:placeholder>
              <w:docPart w:val="B9C547AF382D4614ABEC0E312664666C"/>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4CD39225" w14:textId="77777777" w:rsidR="003B2B7A" w:rsidRPr="00BA135D" w:rsidRDefault="003B2B7A" w:rsidP="00F20DE8">
                <w:pPr>
                  <w:pStyle w:val="BodyText"/>
                </w:pPr>
                <w:r>
                  <w:t>99,8% (7x24) = Gold</w:t>
                </w:r>
              </w:p>
            </w:tc>
          </w:sdtContent>
        </w:sdt>
      </w:tr>
      <w:tr w:rsidR="003B2B7A" w:rsidRPr="00611598" w14:paraId="3A00921A" w14:textId="77777777" w:rsidTr="00F20DE8">
        <w:sdt>
          <w:sdtPr>
            <w:alias w:val="Environment"/>
            <w:id w:val="-356591975"/>
            <w:placeholder>
              <w:docPart w:val="A1834B65FE0B4FCEAC69F405C014E44C"/>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1D899BE4" w14:textId="77777777" w:rsidR="003B2B7A" w:rsidRPr="00BA135D" w:rsidRDefault="003B2B7A" w:rsidP="00F20DE8">
                <w:pPr>
                  <w:pStyle w:val="BodyText"/>
                </w:pPr>
                <w:r w:rsidRPr="00BA135D">
                  <w:t>Acceptance</w:t>
                </w:r>
              </w:p>
            </w:tc>
          </w:sdtContent>
        </w:sdt>
        <w:sdt>
          <w:sdtPr>
            <w:alias w:val="Application Target"/>
            <w:tag w:val="Application Target"/>
            <w:id w:val="104461056"/>
            <w:placeholder>
              <w:docPart w:val="0EC0583D572C447D8601F33E21E18DA2"/>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shd w:val="clear" w:color="auto" w:fill="auto"/>
              </w:tcPr>
              <w:p w14:paraId="432E4D86" w14:textId="77777777" w:rsidR="003B2B7A" w:rsidRPr="00BA135D" w:rsidRDefault="003B2B7A" w:rsidP="00F20DE8">
                <w:pPr>
                  <w:pStyle w:val="BodyText"/>
                </w:pPr>
                <w:r>
                  <w:t>99,5% (7x24) = TAB Plus</w:t>
                </w:r>
              </w:p>
            </w:tc>
          </w:sdtContent>
        </w:sdt>
        <w:sdt>
          <w:sdtPr>
            <w:alias w:val="Infra Target"/>
            <w:tag w:val="Infra Target"/>
            <w:id w:val="-1502726978"/>
            <w:placeholder>
              <w:docPart w:val="709A6586537F4B8A8121CA04C1CF421F"/>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6260E365" w14:textId="77777777" w:rsidR="003B2B7A" w:rsidRPr="00BA135D" w:rsidRDefault="003B2B7A" w:rsidP="00F20DE8">
                <w:pPr>
                  <w:pStyle w:val="BodyText"/>
                </w:pPr>
                <w:r>
                  <w:t>99,8% (7x24) = Gold</w:t>
                </w:r>
              </w:p>
            </w:tc>
          </w:sdtContent>
        </w:sdt>
      </w:tr>
      <w:tr w:rsidR="003B2B7A" w:rsidRPr="00611598" w14:paraId="2E859748" w14:textId="77777777" w:rsidTr="00F20DE8">
        <w:sdt>
          <w:sdtPr>
            <w:alias w:val="Environment"/>
            <w:id w:val="-1662223914"/>
            <w:placeholder>
              <w:docPart w:val="E4EAFA0B601B426AAC8440CCC10F1C2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42F1C550" w14:textId="77777777" w:rsidR="003B2B7A" w:rsidRPr="00933BC1" w:rsidRDefault="003B2B7A" w:rsidP="00F20DE8">
                <w:pPr>
                  <w:pStyle w:val="BodyText"/>
                </w:pPr>
                <w:r>
                  <w:t>Test</w:t>
                </w:r>
              </w:p>
            </w:tc>
          </w:sdtContent>
        </w:sdt>
        <w:sdt>
          <w:sdtPr>
            <w:alias w:val="Application Target"/>
            <w:tag w:val="Application Target"/>
            <w:id w:val="1387608399"/>
            <w:placeholder>
              <w:docPart w:val="08572D598CF6489191F7800B6976266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tcPr>
              <w:p w14:paraId="502B6E0C" w14:textId="77777777" w:rsidR="003B2B7A" w:rsidRPr="00933BC1" w:rsidRDefault="003B2B7A" w:rsidP="00F20DE8">
                <w:pPr>
                  <w:pStyle w:val="BodyText"/>
                </w:pPr>
                <w:r>
                  <w:t>98%  (5 x12 (Mo-Fr, 7-19h)) = TAB Basis</w:t>
                </w:r>
              </w:p>
            </w:tc>
          </w:sdtContent>
        </w:sdt>
        <w:sdt>
          <w:sdtPr>
            <w:alias w:val="Infra Target"/>
            <w:tag w:val="Infra Target"/>
            <w:id w:val="-441997223"/>
            <w:placeholder>
              <w:docPart w:val="DA10B9513899402994D5E25BCCE0D113"/>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2D298FFD" w14:textId="77777777" w:rsidR="003B2B7A" w:rsidRPr="00933BC1" w:rsidRDefault="003B2B7A" w:rsidP="00F20DE8">
                <w:pPr>
                  <w:pStyle w:val="BodyText"/>
                </w:pPr>
                <w:r>
                  <w:t>98%  (7x24) = Bronze</w:t>
                </w:r>
              </w:p>
            </w:tc>
          </w:sdtContent>
        </w:sdt>
      </w:tr>
      <w:tr w:rsidR="003B2B7A" w:rsidRPr="00611598" w14:paraId="40246A78" w14:textId="77777777" w:rsidTr="00F20DE8">
        <w:sdt>
          <w:sdtPr>
            <w:alias w:val="Environment"/>
            <w:id w:val="-1061249684"/>
            <w:placeholder>
              <w:docPart w:val="331DDB591B8D436FA856F40C6787E75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56096BBD" w14:textId="77777777" w:rsidR="003B2B7A" w:rsidRPr="00933BC1" w:rsidRDefault="003B2B7A" w:rsidP="00F20DE8">
                <w:pPr>
                  <w:pStyle w:val="BodyText"/>
                </w:pPr>
                <w:r>
                  <w:t>Select</w:t>
                </w:r>
              </w:p>
            </w:tc>
          </w:sdtContent>
        </w:sdt>
        <w:sdt>
          <w:sdtPr>
            <w:alias w:val="Application Target"/>
            <w:tag w:val="Application Target"/>
            <w:id w:val="-1685819044"/>
            <w:placeholder>
              <w:docPart w:val="9E6C350EA1474CE2B4779FFF1F112DC7"/>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230" w:type="dxa"/>
              </w:tcPr>
              <w:p w14:paraId="42770F8C" w14:textId="77777777" w:rsidR="003B2B7A" w:rsidRPr="00933BC1" w:rsidRDefault="003B2B7A" w:rsidP="00F20DE8">
                <w:pPr>
                  <w:pStyle w:val="BodyText"/>
                </w:pPr>
                <w:r>
                  <w:t>Select</w:t>
                </w:r>
              </w:p>
            </w:tc>
          </w:sdtContent>
        </w:sdt>
        <w:sdt>
          <w:sdtPr>
            <w:alias w:val="Infra Target"/>
            <w:tag w:val="Infra Target"/>
            <w:id w:val="1002008482"/>
            <w:placeholder>
              <w:docPart w:val="9AE9B24C06D44F0F92560A8ACB0137B7"/>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140" w:type="dxa"/>
              </w:tcPr>
              <w:p w14:paraId="6C9C3830" w14:textId="77777777" w:rsidR="003B2B7A" w:rsidRPr="00933BC1" w:rsidRDefault="003B2B7A" w:rsidP="00F20DE8">
                <w:pPr>
                  <w:pStyle w:val="BodyText"/>
                </w:pPr>
                <w:r>
                  <w:t>Select</w:t>
                </w:r>
              </w:p>
            </w:tc>
          </w:sdtContent>
        </w:sdt>
      </w:tr>
    </w:tbl>
    <w:p w14:paraId="22CC5F62" w14:textId="77777777" w:rsidR="003B2B7A" w:rsidRDefault="003B2B7A" w:rsidP="003B2B7A">
      <w:pPr>
        <w:pStyle w:val="BodyText"/>
        <w:rPr>
          <w:sz w:val="16"/>
          <w:szCs w:val="16"/>
        </w:rPr>
      </w:pPr>
      <w:r w:rsidRPr="00BC10AF">
        <w:rPr>
          <w:sz w:val="16"/>
          <w:szCs w:val="16"/>
        </w:rPr>
        <w:t>*Aplication Target TAB Plus and TAB Extra always require Infra Target Gold</w:t>
      </w:r>
    </w:p>
    <w:p w14:paraId="352A355A" w14:textId="1408AC0B" w:rsidR="00D822D3" w:rsidRP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0972E2FE" w14:textId="77777777" w:rsidR="00D822D3" w:rsidRPr="00071D98" w:rsidRDefault="00D822D3" w:rsidP="00F20DE8">
                <w:pPr>
                  <w:pStyle w:val="BodyText"/>
                </w:pPr>
                <w:r>
                  <w:t>Select</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EndPr/>
            <w:sdtContent>
              <w:p w14:paraId="177AE35F" w14:textId="77777777" w:rsidR="00D822D3" w:rsidRPr="00071D98" w:rsidRDefault="00D822D3" w:rsidP="00F20DE8">
                <w:pPr>
                  <w:pStyle w:val="BodyText"/>
                </w:pPr>
                <w:r>
                  <w:t>Select</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7BE46E6C" w14:textId="77777777" w:rsidR="00D822D3" w:rsidRPr="00071D98" w:rsidRDefault="00D822D3" w:rsidP="00F20DE8">
                <w:pPr>
                  <w:pStyle w:val="BodyText"/>
                </w:pPr>
                <w:r>
                  <w:t>Select</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EndPr/>
            <w:sdtContent>
              <w:p w14:paraId="056D0F90" w14:textId="77777777" w:rsidR="00D822D3" w:rsidRPr="00071D98" w:rsidRDefault="00D822D3" w:rsidP="00F20DE8">
                <w:pPr>
                  <w:pStyle w:val="BodyText"/>
                </w:pPr>
                <w:r>
                  <w:t>Select</w:t>
                </w:r>
              </w:p>
            </w:sdtContent>
          </w:sdt>
        </w:tc>
      </w:tr>
    </w:tbl>
    <w:p w14:paraId="036CB99D" w14:textId="58FB0AA0" w:rsidR="00D822D3" w:rsidRPr="008E1ECC" w:rsidRDefault="00D822D3" w:rsidP="00D822D3">
      <w:pPr>
        <w:pStyle w:val="BodyText"/>
        <w:rPr>
          <w:sz w:val="16"/>
          <w:szCs w:val="16"/>
        </w:rPr>
      </w:pPr>
    </w:p>
    <w:p w14:paraId="2FDF8F41" w14:textId="647E71F6" w:rsidR="00C931AE" w:rsidRPr="00C931AE" w:rsidRDefault="00C931AE" w:rsidP="00C931AE">
      <w:pPr>
        <w:pStyle w:val="Kop4"/>
        <w:ind w:left="900" w:hanging="900"/>
      </w:pPr>
      <w:r w:rsidRPr="00C931AE">
        <w:t>Scalability</w:t>
      </w: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77777777" w:rsidR="00C931AE" w:rsidRPr="002B1A14" w:rsidRDefault="00C931AE" w:rsidP="00F20DE8">
            <w:pPr>
              <w:rPr>
                <w:color w:val="auto"/>
                <w:szCs w:val="22"/>
              </w:rPr>
            </w:pPr>
            <w:r w:rsidRPr="002B1A14">
              <w:rPr>
                <w:color w:val="auto"/>
                <w:szCs w:val="22"/>
              </w:rPr>
              <w:t>&lt;example: Application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77777777" w:rsidR="00C931AE" w:rsidRPr="002B1A14" w:rsidRDefault="00C931AE" w:rsidP="00F20DE8">
            <w:pPr>
              <w:rPr>
                <w:color w:val="auto"/>
                <w:szCs w:val="22"/>
              </w:rPr>
            </w:pPr>
            <w:r w:rsidRPr="002B1A14">
              <w:rPr>
                <w:color w:val="auto"/>
                <w:szCs w:val="22"/>
              </w:rPr>
              <w:t>Horizontal</w:t>
            </w:r>
          </w:p>
        </w:tc>
        <w:tc>
          <w:tcPr>
            <w:tcW w:w="2610" w:type="dxa"/>
            <w:tcBorders>
              <w:top w:val="nil"/>
              <w:left w:val="single" w:sz="8" w:space="0" w:color="666666"/>
              <w:bottom w:val="single" w:sz="8" w:space="0" w:color="666666"/>
              <w:right w:val="single" w:sz="8" w:space="0" w:color="666666"/>
            </w:tcBorders>
          </w:tcPr>
          <w:p w14:paraId="54B8287A" w14:textId="77777777" w:rsidR="00C931AE" w:rsidRPr="002B1A14" w:rsidRDefault="00C931AE" w:rsidP="00F20DE8">
            <w:pPr>
              <w:rPr>
                <w:color w:val="auto"/>
                <w:szCs w:val="22"/>
              </w:rPr>
            </w:pPr>
            <w:r w:rsidRPr="002B1A14">
              <w:rPr>
                <w:color w:val="auto"/>
                <w:szCs w:val="22"/>
              </w:rPr>
              <w:t>Load balanced</w:t>
            </w: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77777777" w:rsidR="00C931AE" w:rsidRPr="002B1A14" w:rsidRDefault="00C931AE" w:rsidP="00F20DE8">
            <w:pPr>
              <w:rPr>
                <w:color w:val="auto"/>
                <w:szCs w:val="22"/>
              </w:rPr>
            </w:pPr>
            <w:r w:rsidRPr="002B1A14">
              <w:rPr>
                <w:color w:val="auto"/>
                <w:szCs w:val="22"/>
              </w:rPr>
              <w:t>&lt;example: Application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77777777" w:rsidR="00C931AE" w:rsidRPr="002B1A14" w:rsidRDefault="00C931AE" w:rsidP="00F20DE8">
            <w:pPr>
              <w:rPr>
                <w:color w:val="auto"/>
                <w:szCs w:val="22"/>
              </w:rPr>
            </w:pPr>
            <w:r w:rsidRPr="002B1A14">
              <w:rPr>
                <w:color w:val="auto"/>
                <w:szCs w:val="22"/>
              </w:rPr>
              <w:t>Vertical</w:t>
            </w:r>
          </w:p>
        </w:tc>
        <w:tc>
          <w:tcPr>
            <w:tcW w:w="2610" w:type="dxa"/>
            <w:tcBorders>
              <w:top w:val="nil"/>
              <w:left w:val="single" w:sz="8" w:space="0" w:color="666666"/>
              <w:bottom w:val="single" w:sz="8" w:space="0" w:color="666666"/>
              <w:right w:val="single" w:sz="8" w:space="0" w:color="666666"/>
            </w:tcBorders>
          </w:tcPr>
          <w:p w14:paraId="4E030B0C" w14:textId="77777777" w:rsidR="00C931AE" w:rsidRPr="002B1A14" w:rsidRDefault="00C931AE" w:rsidP="00F20DE8">
            <w:pPr>
              <w:rPr>
                <w:color w:val="auto"/>
                <w:szCs w:val="22"/>
              </w:rPr>
            </w:pPr>
            <w:r w:rsidRPr="002B1A14">
              <w:rPr>
                <w:color w:val="auto"/>
                <w:szCs w:val="22"/>
              </w:rPr>
              <w:t>Additional CPU</w:t>
            </w:r>
          </w:p>
        </w:tc>
      </w:tr>
    </w:tbl>
    <w:p w14:paraId="31F83303" w14:textId="77777777" w:rsidR="001F40A7" w:rsidRDefault="001F40A7" w:rsidP="001F40A7">
      <w:pPr>
        <w:pStyle w:val="BodyText"/>
      </w:pPr>
    </w:p>
    <w:p w14:paraId="6EB478E3" w14:textId="77777777" w:rsidR="00B12445" w:rsidRDefault="00B12445" w:rsidP="00B12445">
      <w:pPr>
        <w:pStyle w:val="BodyText"/>
      </w:pPr>
      <w:r>
        <w:t xml:space="preserve">Load balancing type: </w:t>
      </w:r>
      <w:r w:rsidRPr="00687D6D">
        <w:rPr>
          <w:highlight w:val="yellow"/>
        </w:rPr>
        <w:t xml:space="preserve">&lt; </w:t>
      </w:r>
      <w:r>
        <w:rPr>
          <w:highlight w:val="yellow"/>
        </w:rPr>
        <w:t xml:space="preserve">application </w:t>
      </w:r>
      <w:r w:rsidRPr="00687D6D">
        <w:rPr>
          <w:highlight w:val="yellow"/>
        </w:rPr>
        <w:t>or infra</w:t>
      </w:r>
      <w:r>
        <w:rPr>
          <w:highlight w:val="yellow"/>
        </w:rPr>
        <w:t xml:space="preserve"> - based</w:t>
      </w:r>
      <w:r w:rsidRPr="00687D6D">
        <w:rPr>
          <w:highlight w:val="yellow"/>
        </w:rPr>
        <w:t>&gt;</w:t>
      </w:r>
    </w:p>
    <w:p w14:paraId="1C8E9733" w14:textId="77777777" w:rsidR="00B12445" w:rsidRDefault="00B12445" w:rsidP="00B12445">
      <w:pPr>
        <w:pStyle w:val="BodyText"/>
      </w:pPr>
      <w:r>
        <w:t>Load balancer infra requirements (when applicable):</w:t>
      </w:r>
    </w:p>
    <w:tbl>
      <w:tblPr>
        <w:tblStyle w:val="Tabelraster"/>
        <w:tblW w:w="6759" w:type="dxa"/>
        <w:tblInd w:w="-5" w:type="dxa"/>
        <w:tblLook w:val="04A0" w:firstRow="1" w:lastRow="0" w:firstColumn="1" w:lastColumn="0" w:noHBand="0" w:noVBand="1"/>
      </w:tblPr>
      <w:tblGrid>
        <w:gridCol w:w="3756"/>
        <w:gridCol w:w="3003"/>
      </w:tblGrid>
      <w:tr w:rsidR="00B12445" w:rsidRPr="00AA1A70" w14:paraId="6016D7EB" w14:textId="77777777" w:rsidTr="001F6AFC">
        <w:trPr>
          <w:trHeight w:val="255"/>
        </w:trPr>
        <w:tc>
          <w:tcPr>
            <w:tcW w:w="3756" w:type="dxa"/>
            <w:shd w:val="clear" w:color="auto" w:fill="D9D9D9" w:themeFill="background1" w:themeFillShade="D9"/>
            <w:noWrap/>
          </w:tcPr>
          <w:p w14:paraId="254B4763"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Application Layer</w:t>
            </w:r>
          </w:p>
        </w:tc>
        <w:sdt>
          <w:sdtPr>
            <w:rPr>
              <w:rFonts w:eastAsia="Times New Roman" w:cs="Arial"/>
              <w:color w:val="auto"/>
              <w:szCs w:val="22"/>
              <w:highlight w:val="yellow"/>
              <w:lang w:val="en-US" w:bidi="ar-SA"/>
            </w:rPr>
            <w:alias w:val="Application Protocol"/>
            <w:tag w:val="Application Protocol"/>
            <w:id w:val="-688992323"/>
            <w:placeholder>
              <w:docPart w:val="CF678DB3C315495B92182C4634A943B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3003" w:type="dxa"/>
              </w:tcPr>
              <w:p w14:paraId="53FE5BDC"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HTTP (L7)</w:t>
                </w:r>
              </w:p>
            </w:tc>
          </w:sdtContent>
        </w:sdt>
      </w:tr>
      <w:tr w:rsidR="00B12445" w:rsidRPr="00AA1A70" w14:paraId="75C3FF7B" w14:textId="77777777" w:rsidTr="001F6AFC">
        <w:trPr>
          <w:trHeight w:val="255"/>
        </w:trPr>
        <w:tc>
          <w:tcPr>
            <w:tcW w:w="3756" w:type="dxa"/>
            <w:shd w:val="clear" w:color="auto" w:fill="D9D9D9" w:themeFill="background1" w:themeFillShade="D9"/>
            <w:noWrap/>
          </w:tcPr>
          <w:p w14:paraId="676639C5"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Application Port(s)</w:t>
            </w:r>
          </w:p>
        </w:tc>
        <w:tc>
          <w:tcPr>
            <w:tcW w:w="3003" w:type="dxa"/>
          </w:tcPr>
          <w:p w14:paraId="57C32DE1"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80</w:t>
            </w:r>
          </w:p>
        </w:tc>
      </w:tr>
      <w:tr w:rsidR="00B12445" w:rsidRPr="00AA1A70" w14:paraId="126EB903" w14:textId="77777777" w:rsidTr="001F6AFC">
        <w:trPr>
          <w:trHeight w:val="255"/>
        </w:trPr>
        <w:tc>
          <w:tcPr>
            <w:tcW w:w="3756" w:type="dxa"/>
            <w:shd w:val="clear" w:color="auto" w:fill="D9D9D9" w:themeFill="background1" w:themeFillShade="D9"/>
            <w:noWrap/>
          </w:tcPr>
          <w:p w14:paraId="7B2CFD5A"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Algorithm</w:t>
            </w:r>
          </w:p>
        </w:tc>
        <w:tc>
          <w:tcPr>
            <w:tcW w:w="3003" w:type="dxa"/>
          </w:tcPr>
          <w:p w14:paraId="080066A7" w14:textId="77777777" w:rsidR="00B12445" w:rsidRPr="00AA1A70" w:rsidRDefault="00D63A97" w:rsidP="001F6AFC">
            <w:pPr>
              <w:tabs>
                <w:tab w:val="right" w:pos="2607"/>
              </w:tabs>
              <w:rPr>
                <w:rFonts w:eastAsia="Times New Roman" w:cs="Arial"/>
                <w:color w:val="auto"/>
                <w:szCs w:val="22"/>
                <w:highlight w:val="yellow"/>
                <w:lang w:val="en-US" w:bidi="ar-SA"/>
              </w:rPr>
            </w:pPr>
            <w:sdt>
              <w:sdtPr>
                <w:rPr>
                  <w:rFonts w:eastAsia="Times New Roman" w:cs="Arial"/>
                  <w:color w:val="auto"/>
                  <w:szCs w:val="22"/>
                  <w:highlight w:val="yellow"/>
                  <w:lang w:val="en-US" w:bidi="ar-SA"/>
                </w:rPr>
                <w:alias w:val="Algorithm"/>
                <w:tag w:val="Algorithm"/>
                <w:id w:val="-1337380518"/>
                <w:placeholder>
                  <w:docPart w:val="61C16DA4E5FB424AB1EDE62DCDFD9CA4"/>
                </w:placeholder>
                <w:dropDownList>
                  <w:listItem w:displayText="Select" w:value="Select"/>
                  <w:listItem w:displayText="Least Connections (default)" w:value="Least Connections (defaul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dropDownList>
              </w:sdtPr>
              <w:sdtEndPr/>
              <w:sdtContent>
                <w:r w:rsidR="00B12445" w:rsidRPr="00AA1A70">
                  <w:rPr>
                    <w:rFonts w:eastAsia="Times New Roman" w:cs="Arial"/>
                    <w:color w:val="auto"/>
                    <w:szCs w:val="22"/>
                    <w:highlight w:val="yellow"/>
                    <w:lang w:val="en-US" w:bidi="ar-SA"/>
                  </w:rPr>
                  <w:t>Least Connections (default)</w:t>
                </w:r>
              </w:sdtContent>
            </w:sdt>
            <w:r w:rsidR="00B12445" w:rsidRPr="00AA1A70">
              <w:rPr>
                <w:rFonts w:eastAsia="Times New Roman" w:cs="Arial"/>
                <w:color w:val="auto"/>
                <w:szCs w:val="22"/>
                <w:highlight w:val="yellow"/>
                <w:lang w:val="en-US" w:bidi="ar-SA"/>
              </w:rPr>
              <w:tab/>
            </w:r>
          </w:p>
        </w:tc>
      </w:tr>
      <w:tr w:rsidR="00B12445" w:rsidRPr="00AA1A70" w14:paraId="56FBC35D" w14:textId="77777777" w:rsidTr="001F6AFC">
        <w:trPr>
          <w:trHeight w:val="255"/>
        </w:trPr>
        <w:tc>
          <w:tcPr>
            <w:tcW w:w="3756" w:type="dxa"/>
            <w:shd w:val="clear" w:color="auto" w:fill="D9D9D9" w:themeFill="background1" w:themeFillShade="D9"/>
            <w:noWrap/>
          </w:tcPr>
          <w:p w14:paraId="3CBC5F3D"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Stickiness/Persistence</w:t>
            </w:r>
          </w:p>
        </w:tc>
        <w:sdt>
          <w:sdtPr>
            <w:rPr>
              <w:rFonts w:eastAsia="Times New Roman" w:cs="Arial"/>
              <w:color w:val="auto"/>
              <w:szCs w:val="22"/>
              <w:highlight w:val="yellow"/>
              <w:lang w:val="en-US" w:bidi="ar-SA"/>
            </w:rPr>
            <w:alias w:val="Stickiness"/>
            <w:tag w:val="Stickiness"/>
            <w:id w:val="-1753264169"/>
            <w:placeholder>
              <w:docPart w:val="6ADEA2E47A4D4B3FBF11B754193D532D"/>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3003" w:type="dxa"/>
              </w:tcPr>
              <w:p w14:paraId="219E7503"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None</w:t>
                </w:r>
              </w:p>
            </w:tc>
          </w:sdtContent>
        </w:sdt>
      </w:tr>
      <w:tr w:rsidR="00B12445" w:rsidRPr="00AA1A70" w14:paraId="541C04A8" w14:textId="77777777" w:rsidTr="001F6AFC">
        <w:trPr>
          <w:trHeight w:val="255"/>
        </w:trPr>
        <w:tc>
          <w:tcPr>
            <w:tcW w:w="3756" w:type="dxa"/>
            <w:shd w:val="clear" w:color="auto" w:fill="D9D9D9" w:themeFill="background1" w:themeFillShade="D9"/>
            <w:noWrap/>
          </w:tcPr>
          <w:p w14:paraId="1382A75F" w14:textId="77777777" w:rsidR="00B12445" w:rsidRPr="00AA1A70" w:rsidRDefault="00B12445" w:rsidP="001F6AFC">
            <w:pPr>
              <w:rPr>
                <w:rFonts w:eastAsia="Times New Roman" w:cs="Arial"/>
                <w:b/>
                <w:bCs/>
                <w:szCs w:val="22"/>
                <w:lang w:val="en-US" w:bidi="ar-SA"/>
              </w:rPr>
            </w:pPr>
            <w:r w:rsidRPr="00AA1A70">
              <w:rPr>
                <w:rFonts w:eastAsia="Times New Roman" w:cs="Arial"/>
                <w:b/>
                <w:bCs/>
                <w:szCs w:val="22"/>
                <w:lang w:val="en-US" w:bidi="ar-SA"/>
              </w:rPr>
              <w:t>Health monitor type</w:t>
            </w:r>
          </w:p>
        </w:tc>
        <w:sdt>
          <w:sdtPr>
            <w:rPr>
              <w:rFonts w:eastAsia="Times New Roman" w:cs="Arial"/>
              <w:color w:val="auto"/>
              <w:szCs w:val="22"/>
              <w:highlight w:val="yellow"/>
              <w:lang w:val="en-US" w:bidi="ar-SA"/>
            </w:rPr>
            <w:alias w:val="Health monitor"/>
            <w:tag w:val="Health monitor"/>
            <w:id w:val="979035807"/>
            <w:placeholder>
              <w:docPart w:val="F054061DA3EB45A1AD788E93FC528C51"/>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3003" w:type="dxa"/>
              </w:tcPr>
              <w:p w14:paraId="165BA029" w14:textId="77777777" w:rsidR="00B12445" w:rsidRPr="00AA1A70" w:rsidRDefault="00B12445" w:rsidP="001F6AFC">
                <w:pPr>
                  <w:rPr>
                    <w:rFonts w:eastAsia="Times New Roman" w:cs="Arial"/>
                    <w:color w:val="auto"/>
                    <w:szCs w:val="22"/>
                    <w:highlight w:val="yellow"/>
                    <w:lang w:val="en-US" w:bidi="ar-SA"/>
                  </w:rPr>
                </w:pPr>
                <w:r w:rsidRPr="00AA1A70">
                  <w:rPr>
                    <w:rFonts w:eastAsia="Times New Roman" w:cs="Arial"/>
                    <w:color w:val="auto"/>
                    <w:szCs w:val="22"/>
                    <w:highlight w:val="yellow"/>
                    <w:lang w:val="en-US" w:bidi="ar-SA"/>
                  </w:rPr>
                  <w:t>System-HTTP</w:t>
                </w:r>
              </w:p>
            </w:tc>
          </w:sdtContent>
        </w:sdt>
      </w:tr>
    </w:tbl>
    <w:p w14:paraId="51EB90F9" w14:textId="77777777" w:rsidR="00B12445" w:rsidRDefault="00B12445" w:rsidP="00B12445">
      <w:pPr>
        <w:pStyle w:val="BodyText"/>
      </w:pPr>
    </w:p>
    <w:p w14:paraId="55258888" w14:textId="77777777" w:rsidR="00B12445" w:rsidRDefault="00B12445" w:rsidP="00B12445">
      <w:pPr>
        <w:pStyle w:val="BodyText"/>
      </w:pPr>
      <w:r>
        <w:t xml:space="preserve">Known application scalabilty limitations: </w:t>
      </w:r>
      <w:r w:rsidRPr="00E40719">
        <w:rPr>
          <w:highlight w:val="yellow"/>
        </w:rPr>
        <w:t>&lt;provide when applicable otherwise state n/a &gt;</w:t>
      </w:r>
    </w:p>
    <w:p w14:paraId="79200236" w14:textId="5C01DBEF" w:rsidR="001F40A7" w:rsidRDefault="001F40A7">
      <w:pPr>
        <w:spacing w:after="160" w:line="259" w:lineRule="auto"/>
      </w:pPr>
      <w:r>
        <w:br w:type="page"/>
      </w:r>
    </w:p>
    <w:p w14:paraId="75352AE5" w14:textId="5E80FF25" w:rsidR="002B7235" w:rsidRDefault="002B7235" w:rsidP="00F20DE8">
      <w:pPr>
        <w:pStyle w:val="Kop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C95CA2"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7777777" w:rsidR="00C95CA2" w:rsidRPr="00EE7BEE" w:rsidRDefault="00C95CA2" w:rsidP="00F20DE8">
            <w:pPr>
              <w:rPr>
                <w:color w:val="auto"/>
                <w:szCs w:val="22"/>
              </w:rPr>
            </w:pPr>
            <w:r w:rsidRPr="00EE7BEE">
              <w:rPr>
                <w:color w:val="auto"/>
                <w:szCs w:val="22"/>
              </w:rPr>
              <w:t>&lt;example:Database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77777777" w:rsidR="00C95CA2" w:rsidRPr="00EE7BEE" w:rsidRDefault="00C95CA2" w:rsidP="00F20DE8">
            <w:pPr>
              <w:rPr>
                <w:color w:val="auto"/>
                <w:szCs w:val="22"/>
              </w:rPr>
            </w:pPr>
            <w:r w:rsidRPr="00EE7BEE">
              <w:rPr>
                <w:color w:val="auto"/>
                <w:szCs w:val="22"/>
              </w:rPr>
              <w:t>&lt;Oracle Database server&gt;</w:t>
            </w:r>
          </w:p>
        </w:tc>
        <w:tc>
          <w:tcPr>
            <w:tcW w:w="1440" w:type="dxa"/>
            <w:tcBorders>
              <w:top w:val="nil"/>
              <w:left w:val="single" w:sz="8" w:space="0" w:color="666666"/>
              <w:bottom w:val="single" w:sz="8" w:space="0" w:color="666666"/>
              <w:right w:val="single" w:sz="8" w:space="0" w:color="666666"/>
            </w:tcBorders>
          </w:tcPr>
          <w:p w14:paraId="0604851D" w14:textId="77777777" w:rsidR="00C95CA2" w:rsidRPr="00EE7BEE" w:rsidRDefault="00C95CA2" w:rsidP="00F20DE8">
            <w:pPr>
              <w:rPr>
                <w:color w:val="auto"/>
                <w:szCs w:val="22"/>
              </w:rPr>
            </w:pPr>
            <w:r w:rsidRPr="00EE7BEE">
              <w:rPr>
                <w:color w:val="auto"/>
                <w:szCs w:val="22"/>
              </w:rPr>
              <w:t>&lt;19c&gt;</w:t>
            </w:r>
          </w:p>
        </w:tc>
      </w:tr>
      <w:tr w:rsidR="00C95CA2" w:rsidRPr="009C79B7" w14:paraId="21A2D203" w14:textId="77777777" w:rsidTr="004C117C">
        <w:tc>
          <w:tcPr>
            <w:tcW w:w="3320" w:type="dxa"/>
            <w:tcBorders>
              <w:top w:val="nil"/>
              <w:left w:val="single" w:sz="8" w:space="0" w:color="666666"/>
              <w:bottom w:val="single" w:sz="8" w:space="0" w:color="666666"/>
              <w:right w:val="single" w:sz="8" w:space="0" w:color="666666"/>
            </w:tcBorders>
          </w:tcPr>
          <w:p w14:paraId="456A6F3E" w14:textId="77777777" w:rsidR="00C95CA2" w:rsidRPr="00EE7BEE" w:rsidRDefault="00C95CA2" w:rsidP="00F20DE8">
            <w:pPr>
              <w:rPr>
                <w:color w:val="auto"/>
                <w:szCs w:val="22"/>
              </w:rPr>
            </w:pPr>
            <w:r w:rsidRPr="00EE7BEE">
              <w:rPr>
                <w:color w:val="auto"/>
                <w:szCs w:val="22"/>
              </w:rPr>
              <w:t>&lt;example:Database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3A6994" w14:textId="77777777" w:rsidR="00C95CA2" w:rsidRPr="00EE7BEE" w:rsidRDefault="00C95CA2" w:rsidP="00F20DE8">
            <w:pPr>
              <w:rPr>
                <w:color w:val="auto"/>
                <w:szCs w:val="22"/>
              </w:rPr>
            </w:pPr>
            <w:r w:rsidRPr="00EE7BEE">
              <w:rPr>
                <w:color w:val="auto"/>
                <w:szCs w:val="22"/>
              </w:rPr>
              <w:t>&lt;Oracle Active Data Guard&gt;</w:t>
            </w:r>
          </w:p>
        </w:tc>
        <w:tc>
          <w:tcPr>
            <w:tcW w:w="1440" w:type="dxa"/>
            <w:tcBorders>
              <w:top w:val="nil"/>
              <w:left w:val="single" w:sz="8" w:space="0" w:color="666666"/>
              <w:bottom w:val="single" w:sz="8" w:space="0" w:color="666666"/>
              <w:right w:val="single" w:sz="8" w:space="0" w:color="666666"/>
            </w:tcBorders>
          </w:tcPr>
          <w:p w14:paraId="1EF11441" w14:textId="77777777" w:rsidR="00C95CA2" w:rsidRPr="00EE7BEE" w:rsidRDefault="00C95CA2" w:rsidP="00F20DE8">
            <w:pPr>
              <w:rPr>
                <w:color w:val="auto"/>
                <w:szCs w:val="22"/>
              </w:rPr>
            </w:pPr>
            <w:r w:rsidRPr="00EE7BEE">
              <w:rPr>
                <w:color w:val="auto"/>
                <w:szCs w:val="22"/>
              </w:rPr>
              <w:t>&lt;19c&gt;</w:t>
            </w:r>
          </w:p>
        </w:tc>
      </w:tr>
    </w:tbl>
    <w:p w14:paraId="2C0AB0A3" w14:textId="77777777" w:rsidR="00CF4D0A" w:rsidRDefault="00CF4D0A" w:rsidP="00CF4D0A">
      <w:pPr>
        <w:pStyle w:val="BodyText"/>
      </w:pPr>
    </w:p>
    <w:p w14:paraId="7E6D509A" w14:textId="77777777" w:rsidR="00CF4D0A" w:rsidRDefault="00CF4D0A" w:rsidP="00CF4D0A">
      <w:pPr>
        <w:pStyle w:val="BodyText"/>
      </w:pPr>
    </w:p>
    <w:p w14:paraId="0B9348C0" w14:textId="77777777" w:rsidR="006226A7" w:rsidRDefault="006226A7" w:rsidP="00CF4D0A">
      <w:pPr>
        <w:pStyle w:val="BodyText"/>
      </w:pPr>
    </w:p>
    <w:p w14:paraId="00E787A3" w14:textId="77777777" w:rsidR="006226A7" w:rsidRDefault="006226A7" w:rsidP="00CF4D0A">
      <w:pPr>
        <w:pStyle w:val="BodyText"/>
      </w:pPr>
    </w:p>
    <w:p w14:paraId="563A0998" w14:textId="77777777" w:rsidR="006226A7" w:rsidRDefault="006226A7" w:rsidP="00CF4D0A">
      <w:pPr>
        <w:pStyle w:val="BodyText"/>
      </w:pPr>
    </w:p>
    <w:p w14:paraId="4513BDBF" w14:textId="4DD6077F" w:rsidR="006226A7" w:rsidRDefault="006226A7" w:rsidP="006226A7">
      <w:pPr>
        <w:pStyle w:val="Kop4"/>
        <w:ind w:left="900" w:hanging="900"/>
      </w:pPr>
      <w:r>
        <w:t xml:space="preserve">System </w:t>
      </w:r>
      <w:r w:rsidR="00244C73">
        <w:t>management</w:t>
      </w:r>
    </w:p>
    <w:p w14:paraId="20D89EDD" w14:textId="1599FD61" w:rsidR="00375CA9" w:rsidRDefault="00375CA9" w:rsidP="00375CA9">
      <w:pPr>
        <w:pStyle w:val="Tekstopmerking"/>
      </w:pPr>
      <w:r>
        <w:t xml:space="preserve"> </w:t>
      </w:r>
      <w:r w:rsidRPr="00375CA9">
        <w:rPr>
          <w:highlight w:val="yellow"/>
        </w:rPr>
        <w:t>&lt; specify  or state No system management requirements are applicable.&gt;</w:t>
      </w:r>
    </w:p>
    <w:p w14:paraId="08750D13" w14:textId="31534643" w:rsidR="006226A7" w:rsidRDefault="006226A7" w:rsidP="00CF4D0A">
      <w:pPr>
        <w:pStyle w:val="BodyText"/>
      </w:pPr>
    </w:p>
    <w:p w14:paraId="4517AB15" w14:textId="77777777" w:rsidR="006226A7" w:rsidRPr="006226A7" w:rsidRDefault="006226A7" w:rsidP="006226A7">
      <w:pPr>
        <w:pStyle w:val="BodyText"/>
        <w:rPr>
          <w:b/>
          <w:bCs/>
        </w:rPr>
      </w:pPr>
      <w:r w:rsidRPr="006226A7">
        <w:rPr>
          <w:b/>
          <w:bCs/>
        </w:rPr>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77777777" w:rsidR="006226A7" w:rsidRPr="00071D98" w:rsidRDefault="006226A7" w:rsidP="00F20DE8">
            <w:pPr>
              <w:pStyle w:val="BodyText"/>
            </w:pPr>
            <w:r>
              <w:t>Use STARTTLS option for UWV mail</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EndPr/>
            <w:sdtContent>
              <w:p w14:paraId="3A6E9394" w14:textId="77777777" w:rsidR="006226A7" w:rsidRPr="0070629F" w:rsidRDefault="006226A7" w:rsidP="00F20DE8">
                <w:pPr>
                  <w:pStyle w:val="BodyText"/>
                </w:pPr>
                <w:r w:rsidRPr="0070629F">
                  <w:t>Select</w:t>
                </w:r>
              </w:p>
            </w:sdtContent>
          </w:sdt>
        </w:tc>
      </w:tr>
      <w:tr w:rsidR="006226A7" w14:paraId="01A4FFD7" w14:textId="77777777" w:rsidTr="00F20DE8">
        <w:tc>
          <w:tcPr>
            <w:tcW w:w="5935" w:type="dxa"/>
          </w:tcPr>
          <w:p w14:paraId="58A7D458" w14:textId="77777777" w:rsidR="006226A7" w:rsidRPr="00071D98" w:rsidRDefault="006226A7" w:rsidP="00F20DE8">
            <w:pPr>
              <w:pStyle w:val="BodyText"/>
            </w:pPr>
            <w:r>
              <w:t>Is Microsoft DTC used for inflight transactions</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EndPr/>
            <w:sdtContent>
              <w:p w14:paraId="398A1719" w14:textId="77777777" w:rsidR="006226A7" w:rsidRPr="0070629F" w:rsidRDefault="006226A7" w:rsidP="00F20DE8">
                <w:pPr>
                  <w:pStyle w:val="BodyText"/>
                </w:pPr>
                <w:r w:rsidRPr="0070629F">
                  <w:t>Select</w:t>
                </w:r>
              </w:p>
            </w:sdtContent>
          </w:sdt>
        </w:tc>
      </w:tr>
      <w:tr w:rsidR="006226A7" w14:paraId="64E03AF3" w14:textId="77777777" w:rsidTr="00F20DE8">
        <w:trPr>
          <w:trHeight w:val="135"/>
        </w:trPr>
        <w:tc>
          <w:tcPr>
            <w:tcW w:w="5935" w:type="dxa"/>
          </w:tcPr>
          <w:p w14:paraId="31F781D8" w14:textId="77777777" w:rsidR="006226A7" w:rsidRDefault="006226A7" w:rsidP="00F20DE8">
            <w:pPr>
              <w:pStyle w:val="BodyText"/>
            </w:pPr>
            <w:r>
              <w:t>Is HTTPS cookie stickiness required on the load balancer</w:t>
            </w:r>
          </w:p>
        </w:tc>
        <w:tc>
          <w:tcPr>
            <w:tcW w:w="3240" w:type="dxa"/>
          </w:tcPr>
          <w:sdt>
            <w:sdtPr>
              <w:alias w:val="inflight transaction"/>
              <w:tag w:val="STARTTLS"/>
              <w:id w:val="1388227523"/>
              <w:placeholder>
                <w:docPart w:val="29B274CBA0AB4F9EB32D0F7F4A257846"/>
              </w:placeholder>
              <w:comboBox>
                <w:listItem w:displayText="Select" w:value="Select"/>
                <w:listItem w:displayText="Yes" w:value="Yes"/>
                <w:listItem w:displayText="No" w:value="No"/>
                <w:listItem w:displayText="Not applicable" w:value="Not applicable"/>
              </w:comboBox>
            </w:sdtPr>
            <w:sdtEndPr/>
            <w:sdtContent>
              <w:p w14:paraId="7F3D11C9" w14:textId="77777777" w:rsidR="006226A7" w:rsidRPr="00963595" w:rsidRDefault="006226A7" w:rsidP="00F20DE8">
                <w:pPr>
                  <w:pStyle w:val="BodyText"/>
                  <w:rPr>
                    <w:highlight w:val="yellow"/>
                  </w:rPr>
                </w:pPr>
                <w:r w:rsidRPr="0070629F">
                  <w:t>Select</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77777777" w:rsidR="006226A7" w:rsidRDefault="006226A7" w:rsidP="00F20DE8">
            <w:pPr>
              <w:pStyle w:val="BodyText"/>
              <w:rPr>
                <w:highlight w:val="yellow"/>
              </w:rPr>
            </w:pPr>
          </w:p>
        </w:tc>
      </w:tr>
    </w:tbl>
    <w:p w14:paraId="785E098A" w14:textId="77777777" w:rsidR="006226A7" w:rsidRDefault="006226A7" w:rsidP="006226A7">
      <w:pPr>
        <w:pStyle w:val="BodyText"/>
        <w:rPr>
          <w:highlight w:val="yellow"/>
        </w:rPr>
      </w:pPr>
    </w:p>
    <w:p w14:paraId="7A7112E4" w14:textId="77777777" w:rsidR="00CF4D0A" w:rsidRPr="00CF4D0A" w:rsidRDefault="00CF4D0A" w:rsidP="00CF4D0A">
      <w:pPr>
        <w:pStyle w:val="BodyText"/>
      </w:pPr>
    </w:p>
    <w:p w14:paraId="44B9C9C8" w14:textId="5D0D2D19"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7777777" w:rsidR="0071598E" w:rsidRDefault="0071598E" w:rsidP="00F20DE8">
            <w:pPr>
              <w:pStyle w:val="BodyText"/>
            </w:pPr>
            <w:r>
              <w:t>Deployment method</w:t>
            </w:r>
          </w:p>
          <w:p w14:paraId="1ECC5DE6" w14:textId="77777777" w:rsidR="0071598E" w:rsidRPr="00F16948" w:rsidRDefault="0071598E" w:rsidP="00F20DE8">
            <w:pPr>
              <w:pStyle w:val="BodyText"/>
            </w:pPr>
          </w:p>
        </w:tc>
        <w:tc>
          <w:tcPr>
            <w:tcW w:w="6379" w:type="dxa"/>
            <w:shd w:val="clear" w:color="auto" w:fill="auto"/>
          </w:tcPr>
          <w:p w14:paraId="727091DF" w14:textId="598667B4" w:rsidR="0071598E" w:rsidRPr="004573FE" w:rsidRDefault="0071598E" w:rsidP="00F20DE8">
            <w:pPr>
              <w:pStyle w:val="BodyText"/>
            </w:pPr>
            <w:r>
              <w:t>XL deploy)/</w:t>
            </w:r>
            <w:r w:rsidRPr="004573FE">
              <w:t xml:space="preserve"> </w:t>
            </w:r>
            <w:r w:rsidR="00CF6052">
              <w:t>Azure</w:t>
            </w:r>
            <w:r w:rsidR="00CF4D0A">
              <w:t xml:space="preserve"> DevOPS / </w:t>
            </w:r>
            <w:r w:rsidR="00CF6052">
              <w:t>Application specific</w:t>
            </w:r>
            <w:r w:rsidRPr="004573FE">
              <w:t xml:space="preserve"> deployment</w:t>
            </w:r>
            <w:r w:rsidR="00CF6052">
              <w:t xml:space="preserve"> method</w:t>
            </w:r>
            <w:r w:rsidRPr="004573FE">
              <w:t xml:space="preserve"> / </w:t>
            </w:r>
            <w:r w:rsidR="00261991">
              <w:t>M</w:t>
            </w:r>
            <w:r w:rsidRPr="004573FE">
              <w:t>anual</w:t>
            </w:r>
            <w:r w:rsidR="00261991">
              <w:t xml:space="preserve"> deployment</w:t>
            </w:r>
            <w:r>
              <w:t>&gt;</w:t>
            </w:r>
          </w:p>
        </w:tc>
      </w:tr>
      <w:tr w:rsidR="0071598E" w14:paraId="728E4DD5" w14:textId="77777777" w:rsidTr="00F20DE8">
        <w:tc>
          <w:tcPr>
            <w:tcW w:w="3397" w:type="dxa"/>
          </w:tcPr>
          <w:p w14:paraId="00AAC588" w14:textId="77777777" w:rsidR="0071598E" w:rsidRDefault="0071598E" w:rsidP="00F20DE8">
            <w:pPr>
              <w:pStyle w:val="BodyText"/>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77777777" w:rsidR="0071598E" w:rsidRDefault="0071598E" w:rsidP="00F20DE8">
            <w:pPr>
              <w:pStyle w:val="BodyText"/>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3A28D789" w14:textId="77777777" w:rsidTr="00F20DE8">
        <w:tc>
          <w:tcPr>
            <w:tcW w:w="3397" w:type="dxa"/>
          </w:tcPr>
          <w:p w14:paraId="64B865C0" w14:textId="77777777" w:rsidR="0071598E" w:rsidRDefault="0071598E" w:rsidP="00F20DE8">
            <w:pPr>
              <w:pStyle w:val="BodyText"/>
            </w:pPr>
            <w:r>
              <w:t>Application Logging</w:t>
            </w:r>
          </w:p>
        </w:tc>
        <w:tc>
          <w:tcPr>
            <w:tcW w:w="6379" w:type="dxa"/>
            <w:shd w:val="clear" w:color="auto" w:fill="auto"/>
          </w:tcPr>
          <w:p w14:paraId="112456F6" w14:textId="77777777" w:rsidR="0071598E" w:rsidRPr="004573FE" w:rsidRDefault="0071598E" w:rsidP="00F20DE8">
            <w:pPr>
              <w:pStyle w:val="BodyText"/>
            </w:pPr>
          </w:p>
        </w:tc>
      </w:tr>
      <w:tr w:rsidR="0071598E" w14:paraId="752E5D56" w14:textId="77777777" w:rsidTr="00F20DE8">
        <w:tc>
          <w:tcPr>
            <w:tcW w:w="3397" w:type="dxa"/>
          </w:tcPr>
          <w:p w14:paraId="4BE17723" w14:textId="77777777" w:rsidR="0071598E" w:rsidRPr="00071D98" w:rsidRDefault="0071598E" w:rsidP="00F20DE8">
            <w:pPr>
              <w:pStyle w:val="BodyText"/>
            </w:pPr>
            <w:r>
              <w:t>Other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1F9E67F8" w14:textId="77777777" w:rsidR="00CF4D0A" w:rsidRDefault="00CF4D0A">
      <w:pPr>
        <w:spacing w:after="160" w:line="259" w:lineRule="auto"/>
      </w:pPr>
      <w:r>
        <w:br w:type="page"/>
      </w:r>
    </w:p>
    <w:p w14:paraId="329919AA" w14:textId="43172161" w:rsidR="00F22390" w:rsidRDefault="00467448" w:rsidP="00F22390">
      <w:pPr>
        <w:pStyle w:val="Kop3"/>
        <w:ind w:left="180" w:hanging="180"/>
      </w:pPr>
      <w:r>
        <w:lastRenderedPageBreak/>
        <w:t>Container application</w:t>
      </w:r>
      <w:r w:rsidR="00F56E5C">
        <w:t xml:space="preserve"> </w:t>
      </w:r>
      <w:r w:rsidR="00EF7521">
        <w:t xml:space="preserve"> (MCPaaS)</w:t>
      </w:r>
    </w:p>
    <w:p w14:paraId="0A544B24" w14:textId="72CFA0D2" w:rsidR="00377D8A" w:rsidRDefault="00DB5D03" w:rsidP="00377D8A">
      <w:pPr>
        <w:pStyle w:val="Kop4"/>
        <w:tabs>
          <w:tab w:val="clear" w:pos="1260"/>
          <w:tab w:val="left" w:pos="900"/>
        </w:tabs>
        <w:ind w:left="-90" w:firstLine="90"/>
      </w:pPr>
      <w:r>
        <w:t>Capacity allocation</w:t>
      </w:r>
    </w:p>
    <w:tbl>
      <w:tblPr>
        <w:tblW w:w="9438" w:type="dxa"/>
        <w:tblCellMar>
          <w:left w:w="0" w:type="dxa"/>
          <w:right w:w="0" w:type="dxa"/>
        </w:tblCellMar>
        <w:tblLook w:val="04A0" w:firstRow="1" w:lastRow="0" w:firstColumn="1" w:lastColumn="0" w:noHBand="0" w:noVBand="1"/>
      </w:tblPr>
      <w:tblGrid>
        <w:gridCol w:w="1934"/>
        <w:gridCol w:w="1613"/>
        <w:gridCol w:w="796"/>
        <w:gridCol w:w="872"/>
        <w:gridCol w:w="982"/>
        <w:gridCol w:w="898"/>
        <w:gridCol w:w="980"/>
        <w:gridCol w:w="1363"/>
      </w:tblGrid>
      <w:tr w:rsidR="00417748" w:rsidRPr="001003AC" w14:paraId="69984A93" w14:textId="3573CFAD" w:rsidTr="00417748">
        <w:trPr>
          <w:tblHeader/>
        </w:trPr>
        <w:tc>
          <w:tcPr>
            <w:tcW w:w="1934"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0FCFDCE" w14:textId="6FB538BC" w:rsidR="00417748" w:rsidRDefault="00417748" w:rsidP="00417748">
            <w:pPr>
              <w:rPr>
                <w:b/>
                <w:bCs/>
                <w:color w:val="000000" w:themeColor="text1"/>
                <w:szCs w:val="22"/>
              </w:rPr>
            </w:pPr>
            <w:r>
              <w:rPr>
                <w:b/>
                <w:bCs/>
                <w:color w:val="000000" w:themeColor="text1"/>
                <w:szCs w:val="22"/>
              </w:rPr>
              <w:t>MCPaaS Namespace</w:t>
            </w:r>
          </w:p>
        </w:tc>
        <w:tc>
          <w:tcPr>
            <w:tcW w:w="161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4A19DB3" w14:textId="71575B2E" w:rsidR="00417748" w:rsidRPr="001003AC" w:rsidRDefault="00417748" w:rsidP="00417748">
            <w:pPr>
              <w:rPr>
                <w:rFonts w:ascii="Calibri" w:eastAsiaTheme="minorHAnsi" w:hAnsi="Calibri"/>
                <w:b/>
                <w:bCs/>
                <w:color w:val="000000" w:themeColor="text1"/>
                <w:szCs w:val="22"/>
                <w:lang w:bidi="ar-SA"/>
              </w:rPr>
            </w:pPr>
            <w:r>
              <w:rPr>
                <w:b/>
                <w:bCs/>
                <w:color w:val="000000" w:themeColor="text1"/>
                <w:szCs w:val="22"/>
              </w:rPr>
              <w:t>Domain</w:t>
            </w:r>
          </w:p>
        </w:tc>
        <w:tc>
          <w:tcPr>
            <w:tcW w:w="79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62B9EA2" w14:textId="77777777" w:rsidR="00417748" w:rsidRDefault="00417748" w:rsidP="00417748">
            <w:pPr>
              <w:rPr>
                <w:b/>
                <w:bCs/>
                <w:color w:val="000000" w:themeColor="text1"/>
                <w:szCs w:val="22"/>
              </w:rPr>
            </w:pPr>
            <w:r>
              <w:rPr>
                <w:b/>
                <w:bCs/>
                <w:color w:val="000000" w:themeColor="text1"/>
                <w:szCs w:val="22"/>
              </w:rPr>
              <w:t>CPU</w:t>
            </w:r>
          </w:p>
          <w:p w14:paraId="75FAF96F" w14:textId="5E8B4DA2" w:rsidR="00417748" w:rsidRDefault="00417748" w:rsidP="00417748">
            <w:pPr>
              <w:rPr>
                <w:b/>
                <w:bCs/>
                <w:color w:val="000000" w:themeColor="text1"/>
                <w:szCs w:val="22"/>
              </w:rPr>
            </w:pPr>
            <w:r>
              <w:rPr>
                <w:b/>
                <w:bCs/>
                <w:color w:val="000000" w:themeColor="text1"/>
                <w:szCs w:val="22"/>
              </w:rPr>
              <w:t>Initial</w:t>
            </w:r>
          </w:p>
        </w:tc>
        <w:tc>
          <w:tcPr>
            <w:tcW w:w="872"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BA77A6" w14:textId="4209331F" w:rsidR="00417748" w:rsidRDefault="00417748" w:rsidP="00417748">
            <w:pPr>
              <w:rPr>
                <w:b/>
                <w:bCs/>
                <w:color w:val="000000" w:themeColor="text1"/>
                <w:szCs w:val="22"/>
              </w:rPr>
            </w:pPr>
            <w:r>
              <w:rPr>
                <w:b/>
                <w:bCs/>
                <w:color w:val="000000" w:themeColor="text1"/>
                <w:szCs w:val="22"/>
              </w:rPr>
              <w:t>CPU</w:t>
            </w:r>
          </w:p>
          <w:p w14:paraId="76AC82EC" w14:textId="5A6D9A04" w:rsidR="00417748" w:rsidRDefault="00417748" w:rsidP="00417748">
            <w:pPr>
              <w:rPr>
                <w:b/>
                <w:bCs/>
                <w:color w:val="000000" w:themeColor="text1"/>
                <w:szCs w:val="22"/>
              </w:rPr>
            </w:pPr>
            <w:r>
              <w:rPr>
                <w:b/>
                <w:bCs/>
                <w:color w:val="000000" w:themeColor="text1"/>
                <w:szCs w:val="22"/>
              </w:rPr>
              <w:t>limit</w:t>
            </w:r>
          </w:p>
        </w:tc>
        <w:tc>
          <w:tcPr>
            <w:tcW w:w="982"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6438D45D" w14:textId="2BF8FEFD" w:rsidR="00417748" w:rsidRDefault="00417748" w:rsidP="00417748">
            <w:pPr>
              <w:rPr>
                <w:b/>
                <w:bCs/>
                <w:color w:val="000000" w:themeColor="text1"/>
                <w:szCs w:val="22"/>
              </w:rPr>
            </w:pPr>
            <w:r>
              <w:rPr>
                <w:b/>
                <w:bCs/>
                <w:color w:val="000000" w:themeColor="text1"/>
                <w:szCs w:val="22"/>
              </w:rPr>
              <w:t>Memory (GB)</w:t>
            </w:r>
          </w:p>
          <w:p w14:paraId="6DF44744" w14:textId="42AEB015" w:rsidR="00417748" w:rsidRDefault="00417748" w:rsidP="00417748">
            <w:pPr>
              <w:rPr>
                <w:b/>
                <w:bCs/>
                <w:color w:val="000000" w:themeColor="text1"/>
                <w:szCs w:val="22"/>
              </w:rPr>
            </w:pPr>
            <w:r>
              <w:rPr>
                <w:b/>
                <w:bCs/>
                <w:color w:val="000000" w:themeColor="text1"/>
                <w:szCs w:val="22"/>
              </w:rPr>
              <w:t>Limit</w:t>
            </w:r>
          </w:p>
        </w:tc>
        <w:tc>
          <w:tcPr>
            <w:tcW w:w="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A9EA431" w14:textId="77777777" w:rsidR="00417748" w:rsidRDefault="00417748" w:rsidP="00417748">
            <w:pPr>
              <w:rPr>
                <w:b/>
                <w:bCs/>
                <w:color w:val="000000" w:themeColor="text1"/>
                <w:szCs w:val="22"/>
              </w:rPr>
            </w:pPr>
            <w:r>
              <w:rPr>
                <w:b/>
                <w:bCs/>
                <w:color w:val="000000" w:themeColor="text1"/>
                <w:szCs w:val="22"/>
              </w:rPr>
              <w:t>Memory (GB)</w:t>
            </w:r>
          </w:p>
          <w:p w14:paraId="75F02D6E" w14:textId="130DE184" w:rsidR="00417748" w:rsidRDefault="00417748" w:rsidP="00417748">
            <w:pPr>
              <w:rPr>
                <w:b/>
                <w:bCs/>
                <w:color w:val="000000" w:themeColor="text1"/>
                <w:szCs w:val="22"/>
              </w:rPr>
            </w:pPr>
            <w:r>
              <w:rPr>
                <w:b/>
                <w:bCs/>
                <w:color w:val="000000" w:themeColor="text1"/>
                <w:szCs w:val="22"/>
              </w:rPr>
              <w:t>Limit</w:t>
            </w:r>
          </w:p>
        </w:tc>
        <w:tc>
          <w:tcPr>
            <w:tcW w:w="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9DA1B15" w14:textId="77777777" w:rsidR="00417748" w:rsidRDefault="00417748" w:rsidP="00417748">
            <w:pPr>
              <w:rPr>
                <w:b/>
                <w:bCs/>
                <w:color w:val="000000" w:themeColor="text1"/>
                <w:szCs w:val="22"/>
              </w:rPr>
            </w:pPr>
            <w:r>
              <w:rPr>
                <w:b/>
                <w:bCs/>
                <w:color w:val="000000" w:themeColor="text1"/>
                <w:szCs w:val="22"/>
              </w:rPr>
              <w:t>Storage</w:t>
            </w:r>
          </w:p>
          <w:p w14:paraId="7AC86FEB" w14:textId="0F4DB4D9" w:rsidR="00417748" w:rsidRDefault="00417748" w:rsidP="00417748">
            <w:pPr>
              <w:rPr>
                <w:b/>
                <w:bCs/>
                <w:color w:val="000000" w:themeColor="text1"/>
                <w:szCs w:val="22"/>
              </w:rPr>
            </w:pPr>
            <w:r>
              <w:rPr>
                <w:b/>
                <w:bCs/>
                <w:color w:val="000000" w:themeColor="text1"/>
                <w:szCs w:val="22"/>
              </w:rPr>
              <w:t>(GB)</w:t>
            </w:r>
          </w:p>
        </w:tc>
        <w:tc>
          <w:tcPr>
            <w:tcW w:w="136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9316867" w14:textId="473BF6C9" w:rsidR="00417748" w:rsidRDefault="00417748" w:rsidP="00417748">
            <w:pPr>
              <w:rPr>
                <w:b/>
                <w:bCs/>
                <w:color w:val="000000" w:themeColor="text1"/>
                <w:szCs w:val="22"/>
              </w:rPr>
            </w:pPr>
            <w:r>
              <w:rPr>
                <w:b/>
                <w:bCs/>
                <w:color w:val="000000" w:themeColor="text1"/>
                <w:szCs w:val="22"/>
              </w:rPr>
              <w:t>User Groups</w:t>
            </w:r>
          </w:p>
        </w:tc>
      </w:tr>
      <w:tr w:rsidR="00417748" w:rsidRPr="009C79B7" w14:paraId="4C7AC186" w14:textId="14DF79F0" w:rsidTr="00417748">
        <w:tc>
          <w:tcPr>
            <w:tcW w:w="1934" w:type="dxa"/>
            <w:tcBorders>
              <w:top w:val="nil"/>
              <w:left w:val="single" w:sz="8" w:space="0" w:color="666666"/>
              <w:bottom w:val="single" w:sz="8" w:space="0" w:color="666666"/>
              <w:right w:val="single" w:sz="8" w:space="0" w:color="666666"/>
            </w:tcBorders>
          </w:tcPr>
          <w:p w14:paraId="1271D12E" w14:textId="2201A619" w:rsidR="00417748" w:rsidRPr="007414F5" w:rsidRDefault="00417748" w:rsidP="00417748">
            <w:pPr>
              <w:rPr>
                <w:color w:val="auto"/>
                <w:szCs w:val="22"/>
              </w:rPr>
            </w:pPr>
            <w:r w:rsidRPr="007414F5">
              <w:rPr>
                <w:color w:val="auto"/>
                <w:szCs w:val="22"/>
              </w:rPr>
              <w:t xml:space="preserve">&lt;example: </w:t>
            </w:r>
            <w:r>
              <w:rPr>
                <w:color w:val="auto"/>
                <w:szCs w:val="22"/>
              </w:rPr>
              <w:t>CompetentNL-O</w:t>
            </w:r>
            <w:r w:rsidRPr="007414F5">
              <w:rPr>
                <w:color w:val="auto"/>
                <w:szCs w:val="22"/>
              </w:rPr>
              <w:t xml:space="preserve">&gt; </w:t>
            </w:r>
          </w:p>
        </w:tc>
        <w:sdt>
          <w:sdtPr>
            <w:alias w:val="Environment"/>
            <w:id w:val="1947422131"/>
            <w:placeholder>
              <w:docPart w:val="4E562BFBDC1E4A6C814F4F927AC469E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3729B24" w14:textId="0C03F693" w:rsidR="00417748" w:rsidRPr="007414F5" w:rsidRDefault="00417748" w:rsidP="00417748">
                <w:pPr>
                  <w:rPr>
                    <w:color w:val="auto"/>
                    <w:szCs w:val="22"/>
                  </w:rPr>
                </w:pPr>
                <w:r>
                  <w:t>Development</w:t>
                </w:r>
              </w:p>
            </w:tc>
          </w:sdtContent>
        </w:sdt>
        <w:tc>
          <w:tcPr>
            <w:tcW w:w="796" w:type="dxa"/>
            <w:tcBorders>
              <w:top w:val="nil"/>
              <w:left w:val="single" w:sz="8" w:space="0" w:color="666666"/>
              <w:bottom w:val="single" w:sz="8" w:space="0" w:color="666666"/>
              <w:right w:val="single" w:sz="8" w:space="0" w:color="666666"/>
            </w:tcBorders>
          </w:tcPr>
          <w:p w14:paraId="4010FC75" w14:textId="02B8D4AA" w:rsidR="00417748" w:rsidRDefault="00417748" w:rsidP="00417748">
            <w:pPr>
              <w:rPr>
                <w:color w:val="auto"/>
                <w:szCs w:val="22"/>
              </w:rPr>
            </w:pPr>
            <w:r>
              <w:rPr>
                <w:color w:val="auto"/>
                <w:szCs w:val="22"/>
              </w:rPr>
              <w:t>1</w:t>
            </w:r>
          </w:p>
        </w:tc>
        <w:tc>
          <w:tcPr>
            <w:tcW w:w="872" w:type="dxa"/>
            <w:tcBorders>
              <w:top w:val="nil"/>
              <w:left w:val="single" w:sz="8" w:space="0" w:color="666666"/>
              <w:bottom w:val="single" w:sz="8" w:space="0" w:color="666666"/>
              <w:right w:val="single" w:sz="8" w:space="0" w:color="666666"/>
            </w:tcBorders>
          </w:tcPr>
          <w:p w14:paraId="178806BD" w14:textId="52E897B6" w:rsidR="00417748" w:rsidRPr="007414F5" w:rsidRDefault="00417748" w:rsidP="00417748">
            <w:pPr>
              <w:rPr>
                <w:color w:val="auto"/>
                <w:szCs w:val="22"/>
              </w:rPr>
            </w:pPr>
            <w:r>
              <w:rPr>
                <w:color w:val="auto"/>
                <w:szCs w:val="22"/>
              </w:rPr>
              <w:t>4</w:t>
            </w:r>
          </w:p>
        </w:tc>
        <w:tc>
          <w:tcPr>
            <w:tcW w:w="982" w:type="dxa"/>
            <w:tcBorders>
              <w:top w:val="nil"/>
              <w:left w:val="single" w:sz="8" w:space="0" w:color="666666"/>
              <w:bottom w:val="single" w:sz="8" w:space="0" w:color="666666"/>
              <w:right w:val="single" w:sz="8" w:space="0" w:color="666666"/>
            </w:tcBorders>
          </w:tcPr>
          <w:p w14:paraId="140A3C9C" w14:textId="64579A28" w:rsidR="00417748" w:rsidRDefault="00B0353A" w:rsidP="00417748">
            <w:pPr>
              <w:rPr>
                <w:color w:val="auto"/>
                <w:szCs w:val="22"/>
              </w:rPr>
            </w:pPr>
            <w:r>
              <w:rPr>
                <w:color w:val="auto"/>
                <w:szCs w:val="22"/>
              </w:rPr>
              <w:t>32</w:t>
            </w:r>
          </w:p>
        </w:tc>
        <w:tc>
          <w:tcPr>
            <w:tcW w:w="898" w:type="dxa"/>
            <w:tcBorders>
              <w:top w:val="nil"/>
              <w:left w:val="single" w:sz="8" w:space="0" w:color="666666"/>
              <w:bottom w:val="single" w:sz="8" w:space="0" w:color="666666"/>
              <w:right w:val="single" w:sz="8" w:space="0" w:color="666666"/>
            </w:tcBorders>
          </w:tcPr>
          <w:p w14:paraId="6008F67D" w14:textId="41664C75" w:rsidR="00417748" w:rsidRDefault="00B0353A" w:rsidP="00417748">
            <w:pPr>
              <w:rPr>
                <w:color w:val="auto"/>
                <w:szCs w:val="22"/>
              </w:rPr>
            </w:pPr>
            <w:r>
              <w:rPr>
                <w:color w:val="auto"/>
                <w:szCs w:val="22"/>
              </w:rPr>
              <w:t>64</w:t>
            </w:r>
          </w:p>
        </w:tc>
        <w:tc>
          <w:tcPr>
            <w:tcW w:w="980" w:type="dxa"/>
            <w:tcBorders>
              <w:top w:val="nil"/>
              <w:left w:val="single" w:sz="8" w:space="0" w:color="666666"/>
              <w:bottom w:val="single" w:sz="8" w:space="0" w:color="666666"/>
              <w:right w:val="single" w:sz="8" w:space="0" w:color="666666"/>
            </w:tcBorders>
          </w:tcPr>
          <w:p w14:paraId="2E688EF4" w14:textId="331F8F7F" w:rsidR="00417748" w:rsidRDefault="00417748" w:rsidP="00417748">
            <w:pPr>
              <w:rPr>
                <w:color w:val="auto"/>
                <w:szCs w:val="22"/>
              </w:rPr>
            </w:pPr>
            <w:r>
              <w:rPr>
                <w:color w:val="auto"/>
                <w:szCs w:val="22"/>
              </w:rPr>
              <w:t>150</w:t>
            </w:r>
          </w:p>
        </w:tc>
        <w:tc>
          <w:tcPr>
            <w:tcW w:w="1363" w:type="dxa"/>
            <w:tcBorders>
              <w:top w:val="nil"/>
              <w:left w:val="single" w:sz="8" w:space="0" w:color="666666"/>
              <w:bottom w:val="single" w:sz="8" w:space="0" w:color="666666"/>
              <w:right w:val="single" w:sz="8" w:space="0" w:color="666666"/>
            </w:tcBorders>
          </w:tcPr>
          <w:p w14:paraId="5AC8DF24" w14:textId="7FEEED4D" w:rsidR="00417748" w:rsidRDefault="00417748" w:rsidP="00417748">
            <w:pPr>
              <w:rPr>
                <w:color w:val="auto"/>
                <w:szCs w:val="22"/>
              </w:rPr>
            </w:pPr>
          </w:p>
        </w:tc>
      </w:tr>
      <w:tr w:rsidR="00417748" w:rsidRPr="009C79B7" w14:paraId="4DA8F6F0" w14:textId="48F5C3E9" w:rsidTr="00417748">
        <w:tc>
          <w:tcPr>
            <w:tcW w:w="1934" w:type="dxa"/>
            <w:tcBorders>
              <w:top w:val="nil"/>
              <w:left w:val="single" w:sz="8" w:space="0" w:color="666666"/>
              <w:bottom w:val="single" w:sz="8" w:space="0" w:color="666666"/>
              <w:right w:val="single" w:sz="8" w:space="0" w:color="666666"/>
            </w:tcBorders>
          </w:tcPr>
          <w:p w14:paraId="78CF4900" w14:textId="77777777" w:rsidR="00417748" w:rsidRPr="007414F5" w:rsidRDefault="00417748" w:rsidP="00417748">
            <w:pPr>
              <w:rPr>
                <w:color w:val="auto"/>
                <w:szCs w:val="22"/>
              </w:rPr>
            </w:pPr>
            <w:r w:rsidRPr="007414F5">
              <w:rPr>
                <w:color w:val="auto"/>
                <w:szCs w:val="22"/>
              </w:rPr>
              <w:t xml:space="preserve">&lt;example: </w:t>
            </w:r>
            <w:r>
              <w:rPr>
                <w:color w:val="auto"/>
                <w:szCs w:val="22"/>
              </w:rPr>
              <w:t>CompetentNL-T</w:t>
            </w:r>
            <w:r w:rsidRPr="007414F5">
              <w:rPr>
                <w:color w:val="auto"/>
                <w:szCs w:val="22"/>
              </w:rPr>
              <w:t xml:space="preserve">&gt; </w:t>
            </w:r>
          </w:p>
        </w:tc>
        <w:sdt>
          <w:sdtPr>
            <w:alias w:val="Environment"/>
            <w:id w:val="-1587617284"/>
            <w:placeholder>
              <w:docPart w:val="7546173DFF01429E807A4FF47576192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306F06" w14:textId="055B9351" w:rsidR="00417748" w:rsidRPr="007414F5" w:rsidRDefault="00417748" w:rsidP="00417748">
                <w:pPr>
                  <w:rPr>
                    <w:color w:val="auto"/>
                    <w:szCs w:val="22"/>
                  </w:rPr>
                </w:pPr>
                <w:r>
                  <w:t>Test</w:t>
                </w:r>
              </w:p>
            </w:tc>
          </w:sdtContent>
        </w:sdt>
        <w:tc>
          <w:tcPr>
            <w:tcW w:w="796" w:type="dxa"/>
            <w:tcBorders>
              <w:top w:val="nil"/>
              <w:left w:val="single" w:sz="8" w:space="0" w:color="666666"/>
              <w:bottom w:val="single" w:sz="8" w:space="0" w:color="666666"/>
              <w:right w:val="single" w:sz="8" w:space="0" w:color="666666"/>
            </w:tcBorders>
          </w:tcPr>
          <w:p w14:paraId="18DA971A" w14:textId="6513EA2D" w:rsidR="00417748" w:rsidRDefault="00417748" w:rsidP="00417748">
            <w:pPr>
              <w:rPr>
                <w:color w:val="auto"/>
                <w:szCs w:val="22"/>
              </w:rPr>
            </w:pPr>
            <w:r>
              <w:rPr>
                <w:color w:val="auto"/>
                <w:szCs w:val="22"/>
              </w:rPr>
              <w:t>1</w:t>
            </w:r>
          </w:p>
        </w:tc>
        <w:tc>
          <w:tcPr>
            <w:tcW w:w="872" w:type="dxa"/>
            <w:tcBorders>
              <w:top w:val="nil"/>
              <w:left w:val="single" w:sz="8" w:space="0" w:color="666666"/>
              <w:bottom w:val="single" w:sz="8" w:space="0" w:color="666666"/>
              <w:right w:val="single" w:sz="8" w:space="0" w:color="666666"/>
            </w:tcBorders>
          </w:tcPr>
          <w:p w14:paraId="481D2FF0" w14:textId="7076CE70" w:rsidR="00417748" w:rsidRPr="007414F5" w:rsidRDefault="00417748" w:rsidP="00417748">
            <w:pPr>
              <w:rPr>
                <w:color w:val="auto"/>
                <w:szCs w:val="22"/>
              </w:rPr>
            </w:pPr>
            <w:r>
              <w:rPr>
                <w:color w:val="auto"/>
                <w:szCs w:val="22"/>
              </w:rPr>
              <w:t>4</w:t>
            </w:r>
          </w:p>
        </w:tc>
        <w:tc>
          <w:tcPr>
            <w:tcW w:w="982" w:type="dxa"/>
            <w:tcBorders>
              <w:top w:val="nil"/>
              <w:left w:val="single" w:sz="8" w:space="0" w:color="666666"/>
              <w:bottom w:val="single" w:sz="8" w:space="0" w:color="666666"/>
              <w:right w:val="single" w:sz="8" w:space="0" w:color="666666"/>
            </w:tcBorders>
          </w:tcPr>
          <w:p w14:paraId="50D25C22" w14:textId="75630D69" w:rsidR="00417748" w:rsidRDefault="00B0353A" w:rsidP="00417748">
            <w:pPr>
              <w:rPr>
                <w:color w:val="auto"/>
                <w:szCs w:val="22"/>
              </w:rPr>
            </w:pPr>
            <w:r>
              <w:rPr>
                <w:color w:val="auto"/>
                <w:szCs w:val="22"/>
              </w:rPr>
              <w:t>32</w:t>
            </w:r>
          </w:p>
        </w:tc>
        <w:tc>
          <w:tcPr>
            <w:tcW w:w="898" w:type="dxa"/>
            <w:tcBorders>
              <w:top w:val="nil"/>
              <w:left w:val="single" w:sz="8" w:space="0" w:color="666666"/>
              <w:bottom w:val="single" w:sz="8" w:space="0" w:color="666666"/>
              <w:right w:val="single" w:sz="8" w:space="0" w:color="666666"/>
            </w:tcBorders>
          </w:tcPr>
          <w:p w14:paraId="71B4E475" w14:textId="400D70F5" w:rsidR="00417748" w:rsidRDefault="00B0353A" w:rsidP="00417748">
            <w:pPr>
              <w:rPr>
                <w:color w:val="auto"/>
                <w:szCs w:val="22"/>
              </w:rPr>
            </w:pPr>
            <w:r>
              <w:rPr>
                <w:color w:val="auto"/>
                <w:szCs w:val="22"/>
              </w:rPr>
              <w:t>64</w:t>
            </w:r>
          </w:p>
        </w:tc>
        <w:tc>
          <w:tcPr>
            <w:tcW w:w="980" w:type="dxa"/>
            <w:tcBorders>
              <w:top w:val="nil"/>
              <w:left w:val="single" w:sz="8" w:space="0" w:color="666666"/>
              <w:bottom w:val="single" w:sz="8" w:space="0" w:color="666666"/>
              <w:right w:val="single" w:sz="8" w:space="0" w:color="666666"/>
            </w:tcBorders>
          </w:tcPr>
          <w:p w14:paraId="761A22A5" w14:textId="5CD0CA7C" w:rsidR="00417748" w:rsidRDefault="00417748" w:rsidP="00417748">
            <w:pPr>
              <w:rPr>
                <w:color w:val="auto"/>
                <w:szCs w:val="22"/>
              </w:rPr>
            </w:pPr>
            <w:r>
              <w:rPr>
                <w:color w:val="auto"/>
                <w:szCs w:val="22"/>
              </w:rPr>
              <w:t>150</w:t>
            </w:r>
          </w:p>
        </w:tc>
        <w:tc>
          <w:tcPr>
            <w:tcW w:w="1363" w:type="dxa"/>
            <w:tcBorders>
              <w:top w:val="nil"/>
              <w:left w:val="single" w:sz="8" w:space="0" w:color="666666"/>
              <w:bottom w:val="single" w:sz="8" w:space="0" w:color="666666"/>
              <w:right w:val="single" w:sz="8" w:space="0" w:color="666666"/>
            </w:tcBorders>
          </w:tcPr>
          <w:p w14:paraId="63212F2A" w14:textId="402F77F9" w:rsidR="00417748" w:rsidRDefault="00417748" w:rsidP="00417748">
            <w:pPr>
              <w:rPr>
                <w:color w:val="auto"/>
                <w:szCs w:val="22"/>
              </w:rPr>
            </w:pPr>
          </w:p>
        </w:tc>
      </w:tr>
      <w:tr w:rsidR="00577F65" w:rsidRPr="009C79B7" w14:paraId="5BB4469D" w14:textId="77777777" w:rsidTr="00F20DE8">
        <w:tc>
          <w:tcPr>
            <w:tcW w:w="1934" w:type="dxa"/>
            <w:tcBorders>
              <w:top w:val="nil"/>
              <w:left w:val="single" w:sz="8" w:space="0" w:color="666666"/>
              <w:bottom w:val="single" w:sz="8" w:space="0" w:color="666666"/>
              <w:right w:val="single" w:sz="8" w:space="0" w:color="666666"/>
            </w:tcBorders>
          </w:tcPr>
          <w:p w14:paraId="7D4D8861" w14:textId="77777777" w:rsidR="00577F65" w:rsidRPr="007414F5" w:rsidRDefault="00577F65" w:rsidP="00F20DE8">
            <w:pPr>
              <w:rPr>
                <w:color w:val="auto"/>
                <w:szCs w:val="22"/>
              </w:rPr>
            </w:pPr>
          </w:p>
        </w:tc>
        <w:sdt>
          <w:sdtPr>
            <w:alias w:val="Environment"/>
            <w:id w:val="76329271"/>
            <w:placeholder>
              <w:docPart w:val="7D0B4D99230F45DCA6C501B9DEF18098"/>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275F484" w14:textId="720B5398" w:rsidR="00577F65" w:rsidRPr="007414F5" w:rsidRDefault="00577F65" w:rsidP="00F20DE8">
                <w:pPr>
                  <w:rPr>
                    <w:color w:val="auto"/>
                    <w:szCs w:val="22"/>
                  </w:rPr>
                </w:pPr>
                <w:r>
                  <w:t>Acceptance</w:t>
                </w:r>
              </w:p>
            </w:tc>
          </w:sdtContent>
        </w:sdt>
        <w:tc>
          <w:tcPr>
            <w:tcW w:w="796" w:type="dxa"/>
            <w:tcBorders>
              <w:top w:val="nil"/>
              <w:left w:val="single" w:sz="8" w:space="0" w:color="666666"/>
              <w:bottom w:val="single" w:sz="8" w:space="0" w:color="666666"/>
              <w:right w:val="single" w:sz="8" w:space="0" w:color="666666"/>
            </w:tcBorders>
          </w:tcPr>
          <w:p w14:paraId="2232286C" w14:textId="77777777" w:rsidR="00577F65" w:rsidRPr="007414F5" w:rsidRDefault="00577F65" w:rsidP="00F20DE8">
            <w:pPr>
              <w:rPr>
                <w:color w:val="auto"/>
                <w:szCs w:val="22"/>
              </w:rPr>
            </w:pPr>
          </w:p>
        </w:tc>
        <w:tc>
          <w:tcPr>
            <w:tcW w:w="872" w:type="dxa"/>
            <w:tcBorders>
              <w:top w:val="nil"/>
              <w:left w:val="single" w:sz="8" w:space="0" w:color="666666"/>
              <w:bottom w:val="single" w:sz="8" w:space="0" w:color="666666"/>
              <w:right w:val="single" w:sz="8" w:space="0" w:color="666666"/>
            </w:tcBorders>
          </w:tcPr>
          <w:p w14:paraId="7945811C" w14:textId="77777777" w:rsidR="00577F65" w:rsidRPr="007414F5" w:rsidRDefault="00577F65" w:rsidP="00F20DE8">
            <w:pPr>
              <w:rPr>
                <w:color w:val="auto"/>
                <w:szCs w:val="22"/>
              </w:rPr>
            </w:pPr>
          </w:p>
        </w:tc>
        <w:tc>
          <w:tcPr>
            <w:tcW w:w="982" w:type="dxa"/>
            <w:tcBorders>
              <w:top w:val="nil"/>
              <w:left w:val="single" w:sz="8" w:space="0" w:color="666666"/>
              <w:bottom w:val="single" w:sz="8" w:space="0" w:color="666666"/>
              <w:right w:val="single" w:sz="8" w:space="0" w:color="666666"/>
            </w:tcBorders>
          </w:tcPr>
          <w:p w14:paraId="7A77131E" w14:textId="77777777" w:rsidR="00577F65" w:rsidRPr="007414F5" w:rsidRDefault="00577F65" w:rsidP="00F20DE8">
            <w:pPr>
              <w:rPr>
                <w:color w:val="auto"/>
                <w:szCs w:val="22"/>
              </w:rPr>
            </w:pPr>
          </w:p>
        </w:tc>
        <w:tc>
          <w:tcPr>
            <w:tcW w:w="898" w:type="dxa"/>
            <w:tcBorders>
              <w:top w:val="nil"/>
              <w:left w:val="single" w:sz="8" w:space="0" w:color="666666"/>
              <w:bottom w:val="single" w:sz="8" w:space="0" w:color="666666"/>
              <w:right w:val="single" w:sz="8" w:space="0" w:color="666666"/>
            </w:tcBorders>
          </w:tcPr>
          <w:p w14:paraId="45256128" w14:textId="77777777" w:rsidR="00577F65" w:rsidRPr="007414F5" w:rsidRDefault="00577F65" w:rsidP="00F20DE8">
            <w:pPr>
              <w:rPr>
                <w:color w:val="auto"/>
                <w:szCs w:val="22"/>
              </w:rPr>
            </w:pPr>
          </w:p>
        </w:tc>
        <w:tc>
          <w:tcPr>
            <w:tcW w:w="980" w:type="dxa"/>
            <w:tcBorders>
              <w:top w:val="nil"/>
              <w:left w:val="single" w:sz="8" w:space="0" w:color="666666"/>
              <w:bottom w:val="single" w:sz="8" w:space="0" w:color="666666"/>
              <w:right w:val="single" w:sz="8" w:space="0" w:color="666666"/>
            </w:tcBorders>
          </w:tcPr>
          <w:p w14:paraId="460D0DBA" w14:textId="77777777" w:rsidR="00577F65" w:rsidRPr="007414F5" w:rsidRDefault="00577F65" w:rsidP="00F20DE8">
            <w:pPr>
              <w:rPr>
                <w:color w:val="auto"/>
                <w:szCs w:val="22"/>
              </w:rPr>
            </w:pPr>
          </w:p>
        </w:tc>
        <w:tc>
          <w:tcPr>
            <w:tcW w:w="1363" w:type="dxa"/>
            <w:tcBorders>
              <w:top w:val="nil"/>
              <w:left w:val="single" w:sz="8" w:space="0" w:color="666666"/>
              <w:bottom w:val="single" w:sz="8" w:space="0" w:color="666666"/>
              <w:right w:val="single" w:sz="8" w:space="0" w:color="666666"/>
            </w:tcBorders>
          </w:tcPr>
          <w:p w14:paraId="7DD47C5F" w14:textId="77777777" w:rsidR="00577F65" w:rsidRPr="007414F5" w:rsidRDefault="00577F65" w:rsidP="00F20DE8">
            <w:pPr>
              <w:rPr>
                <w:color w:val="auto"/>
                <w:szCs w:val="22"/>
              </w:rPr>
            </w:pPr>
          </w:p>
        </w:tc>
      </w:tr>
      <w:tr w:rsidR="00417748" w:rsidRPr="009C79B7" w14:paraId="7455330D" w14:textId="43BEEC5C" w:rsidTr="00417748">
        <w:tc>
          <w:tcPr>
            <w:tcW w:w="1934" w:type="dxa"/>
            <w:tcBorders>
              <w:top w:val="nil"/>
              <w:left w:val="single" w:sz="8" w:space="0" w:color="666666"/>
              <w:bottom w:val="single" w:sz="8" w:space="0" w:color="666666"/>
              <w:right w:val="single" w:sz="8" w:space="0" w:color="666666"/>
            </w:tcBorders>
          </w:tcPr>
          <w:p w14:paraId="13FAE311" w14:textId="7155F032" w:rsidR="00417748" w:rsidRPr="007414F5" w:rsidRDefault="00417748" w:rsidP="00417748">
            <w:pPr>
              <w:rPr>
                <w:color w:val="auto"/>
                <w:szCs w:val="22"/>
              </w:rPr>
            </w:pPr>
          </w:p>
        </w:tc>
        <w:sdt>
          <w:sdtPr>
            <w:alias w:val="Environment"/>
            <w:id w:val="-1847243955"/>
            <w:placeholder>
              <w:docPart w:val="14B659516DCE4F30A80835A385C4030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AE5AFC3" w14:textId="180E56CC" w:rsidR="00417748" w:rsidRPr="007414F5" w:rsidRDefault="00577F65" w:rsidP="00417748">
                <w:pPr>
                  <w:rPr>
                    <w:color w:val="auto"/>
                    <w:szCs w:val="22"/>
                  </w:rPr>
                </w:pPr>
                <w:r>
                  <w:t>Production</w:t>
                </w:r>
              </w:p>
            </w:tc>
          </w:sdtContent>
        </w:sdt>
        <w:tc>
          <w:tcPr>
            <w:tcW w:w="796" w:type="dxa"/>
            <w:tcBorders>
              <w:top w:val="nil"/>
              <w:left w:val="single" w:sz="8" w:space="0" w:color="666666"/>
              <w:bottom w:val="single" w:sz="8" w:space="0" w:color="666666"/>
              <w:right w:val="single" w:sz="8" w:space="0" w:color="666666"/>
            </w:tcBorders>
          </w:tcPr>
          <w:p w14:paraId="613294BD" w14:textId="77777777" w:rsidR="00417748" w:rsidRPr="007414F5" w:rsidRDefault="00417748" w:rsidP="00417748">
            <w:pPr>
              <w:rPr>
                <w:color w:val="auto"/>
                <w:szCs w:val="22"/>
              </w:rPr>
            </w:pPr>
          </w:p>
        </w:tc>
        <w:tc>
          <w:tcPr>
            <w:tcW w:w="872" w:type="dxa"/>
            <w:tcBorders>
              <w:top w:val="nil"/>
              <w:left w:val="single" w:sz="8" w:space="0" w:color="666666"/>
              <w:bottom w:val="single" w:sz="8" w:space="0" w:color="666666"/>
              <w:right w:val="single" w:sz="8" w:space="0" w:color="666666"/>
            </w:tcBorders>
          </w:tcPr>
          <w:p w14:paraId="77D3EE2B" w14:textId="5BC64ADB" w:rsidR="00417748" w:rsidRPr="007414F5" w:rsidRDefault="00417748" w:rsidP="00417748">
            <w:pPr>
              <w:rPr>
                <w:color w:val="auto"/>
                <w:szCs w:val="22"/>
              </w:rPr>
            </w:pPr>
          </w:p>
        </w:tc>
        <w:tc>
          <w:tcPr>
            <w:tcW w:w="982" w:type="dxa"/>
            <w:tcBorders>
              <w:top w:val="nil"/>
              <w:left w:val="single" w:sz="8" w:space="0" w:color="666666"/>
              <w:bottom w:val="single" w:sz="8" w:space="0" w:color="666666"/>
              <w:right w:val="single" w:sz="8" w:space="0" w:color="666666"/>
            </w:tcBorders>
          </w:tcPr>
          <w:p w14:paraId="18C55A55" w14:textId="77777777" w:rsidR="00417748" w:rsidRPr="007414F5" w:rsidRDefault="00417748" w:rsidP="00417748">
            <w:pPr>
              <w:rPr>
                <w:color w:val="auto"/>
                <w:szCs w:val="22"/>
              </w:rPr>
            </w:pPr>
          </w:p>
        </w:tc>
        <w:tc>
          <w:tcPr>
            <w:tcW w:w="898" w:type="dxa"/>
            <w:tcBorders>
              <w:top w:val="nil"/>
              <w:left w:val="single" w:sz="8" w:space="0" w:color="666666"/>
              <w:bottom w:val="single" w:sz="8" w:space="0" w:color="666666"/>
              <w:right w:val="single" w:sz="8" w:space="0" w:color="666666"/>
            </w:tcBorders>
          </w:tcPr>
          <w:p w14:paraId="411DCB25" w14:textId="77777777" w:rsidR="00417748" w:rsidRPr="007414F5" w:rsidRDefault="00417748" w:rsidP="00417748">
            <w:pPr>
              <w:rPr>
                <w:color w:val="auto"/>
                <w:szCs w:val="22"/>
              </w:rPr>
            </w:pPr>
          </w:p>
        </w:tc>
        <w:tc>
          <w:tcPr>
            <w:tcW w:w="980" w:type="dxa"/>
            <w:tcBorders>
              <w:top w:val="nil"/>
              <w:left w:val="single" w:sz="8" w:space="0" w:color="666666"/>
              <w:bottom w:val="single" w:sz="8" w:space="0" w:color="666666"/>
              <w:right w:val="single" w:sz="8" w:space="0" w:color="666666"/>
            </w:tcBorders>
          </w:tcPr>
          <w:p w14:paraId="268FE394" w14:textId="77777777" w:rsidR="00417748" w:rsidRPr="007414F5" w:rsidRDefault="00417748" w:rsidP="00417748">
            <w:pPr>
              <w:rPr>
                <w:color w:val="auto"/>
                <w:szCs w:val="22"/>
              </w:rPr>
            </w:pPr>
          </w:p>
        </w:tc>
        <w:tc>
          <w:tcPr>
            <w:tcW w:w="1363" w:type="dxa"/>
            <w:tcBorders>
              <w:top w:val="nil"/>
              <w:left w:val="single" w:sz="8" w:space="0" w:color="666666"/>
              <w:bottom w:val="single" w:sz="8" w:space="0" w:color="666666"/>
              <w:right w:val="single" w:sz="8" w:space="0" w:color="666666"/>
            </w:tcBorders>
          </w:tcPr>
          <w:p w14:paraId="7DDE42C7" w14:textId="474E6BF1" w:rsidR="00417748" w:rsidRPr="007414F5" w:rsidRDefault="00417748" w:rsidP="00417748">
            <w:pPr>
              <w:rPr>
                <w:color w:val="auto"/>
                <w:szCs w:val="22"/>
              </w:rPr>
            </w:pPr>
          </w:p>
        </w:tc>
      </w:tr>
    </w:tbl>
    <w:p w14:paraId="340D50E1" w14:textId="5DC1CACC" w:rsidR="005B0102" w:rsidRDefault="006320A1" w:rsidP="00AD13CD">
      <w:pPr>
        <w:pStyle w:val="BodyText"/>
      </w:pPr>
      <w:r>
        <w:t xml:space="preserve">Remark: </w:t>
      </w:r>
      <w:r w:rsidR="004B65FF">
        <w:t>Capacity</w:t>
      </w:r>
      <w:r w:rsidR="0002735B">
        <w:t xml:space="preserve"> details</w:t>
      </w:r>
      <w:r>
        <w:t xml:space="preserve"> </w:t>
      </w:r>
      <w:r w:rsidR="004B65FF">
        <w:t>for each pod is</w:t>
      </w:r>
      <w:r w:rsidR="005E0B74">
        <w:t xml:space="preserve"> documented in  Appendix D</w:t>
      </w:r>
      <w:r w:rsidR="00D57AFF">
        <w:t xml:space="preserve"> (Pods are the rough equivalent of a machine instance (physical or virtual) to a container. Each pod is allocated its own internal IP address)</w:t>
      </w:r>
    </w:p>
    <w:p w14:paraId="11707831" w14:textId="77777777" w:rsidR="00DC0FCB" w:rsidRDefault="00DC0FCB" w:rsidP="00DC0FCB">
      <w:pPr>
        <w:pStyle w:val="Kop4"/>
        <w:ind w:left="900" w:hanging="900"/>
      </w:pPr>
      <w:r>
        <w:t>Availability</w:t>
      </w:r>
    </w:p>
    <w:tbl>
      <w:tblPr>
        <w:tblStyle w:val="Tabelraster"/>
        <w:tblW w:w="9985" w:type="dxa"/>
        <w:tblLook w:val="04A0" w:firstRow="1" w:lastRow="0" w:firstColumn="1" w:lastColumn="0" w:noHBand="0" w:noVBand="1"/>
      </w:tblPr>
      <w:tblGrid>
        <w:gridCol w:w="1615"/>
        <w:gridCol w:w="4230"/>
        <w:gridCol w:w="4140"/>
      </w:tblGrid>
      <w:tr w:rsidR="00DC0FCB" w:rsidRPr="00560D26" w14:paraId="12A26FC6" w14:textId="77777777" w:rsidTr="00F20DE8">
        <w:tc>
          <w:tcPr>
            <w:tcW w:w="1615" w:type="dxa"/>
            <w:shd w:val="clear" w:color="auto" w:fill="D9D9D9" w:themeFill="background1" w:themeFillShade="D9"/>
          </w:tcPr>
          <w:p w14:paraId="22BFB1AA" w14:textId="77777777" w:rsidR="00DC0FCB" w:rsidRPr="00560D26" w:rsidRDefault="00DC0FCB" w:rsidP="00F20DE8">
            <w:pPr>
              <w:pStyle w:val="BodyText"/>
              <w:rPr>
                <w:b/>
                <w:bCs/>
              </w:rPr>
            </w:pPr>
            <w:r w:rsidRPr="00560D26">
              <w:rPr>
                <w:b/>
                <w:bCs/>
              </w:rPr>
              <w:t>Environment</w:t>
            </w:r>
          </w:p>
        </w:tc>
        <w:tc>
          <w:tcPr>
            <w:tcW w:w="4230" w:type="dxa"/>
            <w:shd w:val="clear" w:color="auto" w:fill="D9D9D9" w:themeFill="background1" w:themeFillShade="D9"/>
          </w:tcPr>
          <w:p w14:paraId="2F0F93A3" w14:textId="6816F535" w:rsidR="00DC0FCB" w:rsidRDefault="00DC0FCB" w:rsidP="00F20DE8">
            <w:pPr>
              <w:pStyle w:val="BodyText"/>
              <w:rPr>
                <w:b/>
                <w:bCs/>
              </w:rPr>
            </w:pPr>
            <w:r>
              <w:rPr>
                <w:b/>
                <w:bCs/>
              </w:rPr>
              <w:t>Application Target</w:t>
            </w:r>
          </w:p>
          <w:p w14:paraId="039F95A2" w14:textId="77777777" w:rsidR="00DC0FCB" w:rsidRPr="00BC10AF" w:rsidRDefault="00DC0FCB"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140" w:type="dxa"/>
            <w:shd w:val="clear" w:color="auto" w:fill="D9D9D9" w:themeFill="background1" w:themeFillShade="D9"/>
          </w:tcPr>
          <w:p w14:paraId="1C3C0AEC" w14:textId="53C9E63E" w:rsidR="00DC0FCB" w:rsidRDefault="00DC0FCB" w:rsidP="00F20DE8">
            <w:pPr>
              <w:pStyle w:val="BodyText"/>
              <w:rPr>
                <w:b/>
                <w:bCs/>
                <w:sz w:val="16"/>
                <w:szCs w:val="16"/>
              </w:rPr>
            </w:pPr>
            <w:r>
              <w:rPr>
                <w:b/>
                <w:bCs/>
              </w:rPr>
              <w:t>Infra</w:t>
            </w:r>
            <w:r w:rsidR="00C9144A">
              <w:rPr>
                <w:b/>
                <w:bCs/>
              </w:rPr>
              <w:t xml:space="preserve"> Target</w:t>
            </w:r>
            <w:r w:rsidR="001406E9">
              <w:rPr>
                <w:b/>
                <w:bCs/>
              </w:rPr>
              <w:t>*</w:t>
            </w:r>
            <w:r>
              <w:rPr>
                <w:b/>
                <w:bCs/>
              </w:rPr>
              <w:t xml:space="preserve"> </w:t>
            </w:r>
            <w:r w:rsidRPr="00280B60">
              <w:rPr>
                <w:b/>
                <w:bCs/>
                <w:sz w:val="16"/>
                <w:szCs w:val="16"/>
              </w:rPr>
              <w:t>(</w:t>
            </w:r>
            <w:r w:rsidR="00234365">
              <w:rPr>
                <w:b/>
                <w:bCs/>
                <w:sz w:val="16"/>
                <w:szCs w:val="16"/>
              </w:rPr>
              <w:t>Same as</w:t>
            </w:r>
            <w:r w:rsidR="00F70EA2">
              <w:rPr>
                <w:b/>
                <w:bCs/>
                <w:sz w:val="16"/>
                <w:szCs w:val="16"/>
              </w:rPr>
              <w:t xml:space="preserve"> MCPaaS availability)</w:t>
            </w:r>
          </w:p>
          <w:p w14:paraId="467BB382" w14:textId="77777777" w:rsidR="00DC0FCB" w:rsidRPr="00560D26" w:rsidRDefault="00DC0FCB"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DC0FCB" w:rsidRPr="00611598" w14:paraId="1BC991A0" w14:textId="77777777" w:rsidTr="00F20DE8">
        <w:sdt>
          <w:sdtPr>
            <w:alias w:val="Environment"/>
            <w:id w:val="-108359172"/>
            <w:placeholder>
              <w:docPart w:val="917D3F77976B4A98A49513B6725FA2A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7CA6C7D5" w14:textId="77777777" w:rsidR="00DC0FCB" w:rsidRPr="00BA135D" w:rsidRDefault="00DC0FCB" w:rsidP="00DC0FCB">
                <w:pPr>
                  <w:pStyle w:val="BodyText"/>
                </w:pPr>
                <w:r w:rsidRPr="00BA135D">
                  <w:t>Production</w:t>
                </w:r>
              </w:p>
            </w:tc>
          </w:sdtContent>
        </w:sdt>
        <w:tc>
          <w:tcPr>
            <w:tcW w:w="4230" w:type="dxa"/>
            <w:shd w:val="clear" w:color="auto" w:fill="auto"/>
          </w:tcPr>
          <w:p w14:paraId="254D2C78" w14:textId="3DAC50CE" w:rsidR="00DC0FCB" w:rsidRPr="00BA135D" w:rsidRDefault="005B3903" w:rsidP="00DC0FCB">
            <w:pPr>
              <w:pStyle w:val="BodyText"/>
            </w:pPr>
            <w:r>
              <w:t>A</w:t>
            </w:r>
            <w:r w:rsidR="00C17C59">
              <w:t>ppOps</w:t>
            </w:r>
          </w:p>
        </w:tc>
        <w:tc>
          <w:tcPr>
            <w:tcW w:w="4140" w:type="dxa"/>
          </w:tcPr>
          <w:p w14:paraId="1CAFB543" w14:textId="36AA192B" w:rsidR="00DC0FCB" w:rsidRPr="00BA135D" w:rsidRDefault="00DC0FCB" w:rsidP="00DC0FCB">
            <w:pPr>
              <w:pStyle w:val="BodyText"/>
            </w:pPr>
            <w:r>
              <w:t>99,8% (7x24) = Gold</w:t>
            </w:r>
          </w:p>
        </w:tc>
      </w:tr>
      <w:tr w:rsidR="00DC0FCB" w:rsidRPr="00611598" w14:paraId="3C2E17F2" w14:textId="77777777" w:rsidTr="00F20DE8">
        <w:sdt>
          <w:sdtPr>
            <w:alias w:val="Environment"/>
            <w:id w:val="-732537684"/>
            <w:placeholder>
              <w:docPart w:val="DF6BED834036442A9B5DA221D16B989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1EE46924" w14:textId="77777777" w:rsidR="00DC0FCB" w:rsidRPr="00BA135D" w:rsidRDefault="00DC0FCB" w:rsidP="00F20DE8">
                <w:pPr>
                  <w:pStyle w:val="BodyText"/>
                </w:pPr>
                <w:r w:rsidRPr="00BA135D">
                  <w:t>Acceptance</w:t>
                </w:r>
              </w:p>
            </w:tc>
          </w:sdtContent>
        </w:sdt>
        <w:tc>
          <w:tcPr>
            <w:tcW w:w="4230" w:type="dxa"/>
            <w:shd w:val="clear" w:color="auto" w:fill="auto"/>
          </w:tcPr>
          <w:p w14:paraId="3BA23E87" w14:textId="67431C40" w:rsidR="00DC0FCB" w:rsidRPr="00BA135D" w:rsidRDefault="00C17C59" w:rsidP="00F20DE8">
            <w:pPr>
              <w:pStyle w:val="BodyText"/>
            </w:pPr>
            <w:r>
              <w:t>AppOps</w:t>
            </w:r>
          </w:p>
        </w:tc>
        <w:tc>
          <w:tcPr>
            <w:tcW w:w="4140" w:type="dxa"/>
          </w:tcPr>
          <w:p w14:paraId="5A45A093" w14:textId="1982FF44" w:rsidR="00DC0FCB" w:rsidRPr="00BA135D" w:rsidRDefault="00DC0FCB" w:rsidP="00F20DE8">
            <w:pPr>
              <w:pStyle w:val="BodyText"/>
            </w:pPr>
            <w:r>
              <w:t>99,8% (7x24) = Gold</w:t>
            </w:r>
          </w:p>
        </w:tc>
      </w:tr>
      <w:tr w:rsidR="00DC0FCB" w:rsidRPr="00611598" w14:paraId="33822D1F" w14:textId="77777777" w:rsidTr="00F20DE8">
        <w:sdt>
          <w:sdtPr>
            <w:alias w:val="Environment"/>
            <w:id w:val="-91781506"/>
            <w:placeholder>
              <w:docPart w:val="44F839161AAC4850BDC17300FE7440ED"/>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4F597202" w14:textId="77777777" w:rsidR="00DC0FCB" w:rsidRPr="00933BC1" w:rsidRDefault="00DC0FCB" w:rsidP="00DC0FCB">
                <w:pPr>
                  <w:pStyle w:val="BodyText"/>
                </w:pPr>
                <w:r>
                  <w:t>Test</w:t>
                </w:r>
              </w:p>
            </w:tc>
          </w:sdtContent>
        </w:sdt>
        <w:tc>
          <w:tcPr>
            <w:tcW w:w="4230" w:type="dxa"/>
          </w:tcPr>
          <w:p w14:paraId="3577A16D" w14:textId="22A434FD" w:rsidR="00DC0FCB" w:rsidRPr="00933BC1" w:rsidRDefault="00C17C59" w:rsidP="00DC0FCB">
            <w:pPr>
              <w:pStyle w:val="BodyText"/>
            </w:pPr>
            <w:r>
              <w:t>AppOps</w:t>
            </w:r>
          </w:p>
        </w:tc>
        <w:tc>
          <w:tcPr>
            <w:tcW w:w="4140" w:type="dxa"/>
          </w:tcPr>
          <w:p w14:paraId="49789F40" w14:textId="4FDD736E" w:rsidR="00DC0FCB" w:rsidRPr="00933BC1" w:rsidRDefault="00F70EA2" w:rsidP="00DC0FCB">
            <w:pPr>
              <w:pStyle w:val="BodyText"/>
            </w:pPr>
            <w:r>
              <w:t>98% (7x24) = Bronze</w:t>
            </w:r>
          </w:p>
        </w:tc>
      </w:tr>
      <w:tr w:rsidR="00F70EA2" w:rsidRPr="00611598" w14:paraId="5E87D928" w14:textId="77777777" w:rsidTr="00F20DE8">
        <w:sdt>
          <w:sdtPr>
            <w:alias w:val="Environment"/>
            <w:id w:val="-1311253134"/>
            <w:placeholder>
              <w:docPart w:val="B07CADF3D1E0482E9B9FD6B0A3EF077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15" w:type="dxa"/>
              </w:tcPr>
              <w:p w14:paraId="2409D40F" w14:textId="59E4D423" w:rsidR="00F70EA2" w:rsidRPr="00933BC1" w:rsidRDefault="00F70EA2" w:rsidP="00F70EA2">
                <w:pPr>
                  <w:pStyle w:val="BodyText"/>
                </w:pPr>
                <w:r>
                  <w:t>Development</w:t>
                </w:r>
              </w:p>
            </w:tc>
          </w:sdtContent>
        </w:sdt>
        <w:tc>
          <w:tcPr>
            <w:tcW w:w="4230" w:type="dxa"/>
          </w:tcPr>
          <w:p w14:paraId="2818F61A" w14:textId="695906EB" w:rsidR="00F70EA2" w:rsidRPr="00933BC1" w:rsidRDefault="00C17C59" w:rsidP="00F70EA2">
            <w:pPr>
              <w:pStyle w:val="BodyText"/>
            </w:pPr>
            <w:r>
              <w:t>AppOps</w:t>
            </w:r>
          </w:p>
        </w:tc>
        <w:tc>
          <w:tcPr>
            <w:tcW w:w="4140" w:type="dxa"/>
          </w:tcPr>
          <w:p w14:paraId="60A61531" w14:textId="5A9708A7" w:rsidR="00F70EA2" w:rsidRPr="00933BC1" w:rsidRDefault="00F70EA2" w:rsidP="00F70EA2">
            <w:pPr>
              <w:pStyle w:val="BodyText"/>
            </w:pPr>
            <w:r>
              <w:t>98% (7x24) = Bronze</w:t>
            </w:r>
          </w:p>
        </w:tc>
      </w:tr>
    </w:tbl>
    <w:p w14:paraId="1CA2C400" w14:textId="64F36282" w:rsidR="00DC0FCB" w:rsidRDefault="00DC0FCB" w:rsidP="00DC0FCB">
      <w:pPr>
        <w:pStyle w:val="BodyText"/>
        <w:rPr>
          <w:sz w:val="16"/>
          <w:szCs w:val="16"/>
        </w:rPr>
      </w:pPr>
      <w:r w:rsidRPr="00BC10AF">
        <w:rPr>
          <w:sz w:val="16"/>
          <w:szCs w:val="16"/>
        </w:rPr>
        <w:t>*</w:t>
      </w:r>
      <w:r w:rsidR="00234365">
        <w:rPr>
          <w:sz w:val="16"/>
          <w:szCs w:val="16"/>
        </w:rPr>
        <w:t>Infra</w:t>
      </w:r>
      <w:r w:rsidR="001406E9">
        <w:rPr>
          <w:sz w:val="16"/>
          <w:szCs w:val="16"/>
        </w:rPr>
        <w:t xml:space="preserve"> target</w:t>
      </w:r>
      <w:r w:rsidR="00234365">
        <w:rPr>
          <w:sz w:val="16"/>
          <w:szCs w:val="16"/>
        </w:rPr>
        <w:t xml:space="preserve"> </w:t>
      </w:r>
      <w:r w:rsidR="0046270F">
        <w:rPr>
          <w:sz w:val="16"/>
          <w:szCs w:val="16"/>
        </w:rPr>
        <w:t xml:space="preserve">is the same as </w:t>
      </w:r>
      <w:r w:rsidR="00C9144A">
        <w:rPr>
          <w:sz w:val="16"/>
          <w:szCs w:val="16"/>
        </w:rPr>
        <w:t xml:space="preserve">for </w:t>
      </w:r>
      <w:r w:rsidR="0046270F">
        <w:rPr>
          <w:sz w:val="16"/>
          <w:szCs w:val="16"/>
        </w:rPr>
        <w:t>the container platform, therefore no choi</w:t>
      </w:r>
      <w:r w:rsidR="002416B8">
        <w:rPr>
          <w:sz w:val="16"/>
          <w:szCs w:val="16"/>
        </w:rPr>
        <w:t>ce the values here are information</w:t>
      </w:r>
    </w:p>
    <w:p w14:paraId="3AE39BB6" w14:textId="77777777" w:rsidR="00C6449D" w:rsidRPr="008D7A81" w:rsidRDefault="00C6449D" w:rsidP="00F40F1C">
      <w:pPr>
        <w:pStyle w:val="BodyText"/>
        <w:rPr>
          <w:sz w:val="24"/>
          <w:szCs w:val="24"/>
          <w:lang w:val="en-US"/>
        </w:rPr>
      </w:pPr>
    </w:p>
    <w:p w14:paraId="086B3BF6" w14:textId="77777777" w:rsidR="006320A1" w:rsidRDefault="006320A1" w:rsidP="006320A1">
      <w:pPr>
        <w:pStyle w:val="Kop4"/>
        <w:ind w:left="900" w:hanging="900"/>
      </w:pPr>
      <w:r>
        <w:t>Software (Licenses)</w:t>
      </w:r>
    </w:p>
    <w:tbl>
      <w:tblPr>
        <w:tblW w:w="6560" w:type="dxa"/>
        <w:tblCellMar>
          <w:left w:w="0" w:type="dxa"/>
          <w:right w:w="0" w:type="dxa"/>
        </w:tblCellMar>
        <w:tblLook w:val="04A0" w:firstRow="1" w:lastRow="0" w:firstColumn="1" w:lastColumn="0" w:noHBand="0" w:noVBand="1"/>
      </w:tblPr>
      <w:tblGrid>
        <w:gridCol w:w="2783"/>
        <w:gridCol w:w="2517"/>
        <w:gridCol w:w="1260"/>
      </w:tblGrid>
      <w:tr w:rsidR="006320A1" w:rsidRPr="001003AC" w14:paraId="6983FDA5" w14:textId="77777777" w:rsidTr="00F20DE8">
        <w:trPr>
          <w:tblHeader/>
        </w:trPr>
        <w:tc>
          <w:tcPr>
            <w:tcW w:w="278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14E7FDEF" w14:textId="208ADB89" w:rsidR="006320A1" w:rsidRDefault="006320A1" w:rsidP="00F20DE8">
            <w:pPr>
              <w:rPr>
                <w:b/>
                <w:bCs/>
                <w:color w:val="000000" w:themeColor="text1"/>
                <w:szCs w:val="22"/>
              </w:rPr>
            </w:pPr>
            <w:r>
              <w:rPr>
                <w:b/>
                <w:bCs/>
                <w:color w:val="000000" w:themeColor="text1"/>
                <w:szCs w:val="22"/>
              </w:rPr>
              <w:t xml:space="preserve">Container </w:t>
            </w:r>
            <w:r w:rsidR="006B52B3">
              <w:rPr>
                <w:b/>
                <w:bCs/>
                <w:color w:val="000000" w:themeColor="text1"/>
                <w:szCs w:val="22"/>
              </w:rPr>
              <w:t xml:space="preserve">or </w:t>
            </w:r>
            <w:r>
              <w:rPr>
                <w:b/>
                <w:bCs/>
                <w:color w:val="000000" w:themeColor="text1"/>
                <w:szCs w:val="22"/>
              </w:rPr>
              <w:t>Application</w:t>
            </w:r>
          </w:p>
        </w:tc>
        <w:tc>
          <w:tcPr>
            <w:tcW w:w="2517"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23058671" w14:textId="77777777" w:rsidR="006320A1" w:rsidRPr="001003AC" w:rsidRDefault="006320A1"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6035942" w14:textId="77777777" w:rsidR="006320A1" w:rsidRDefault="006320A1" w:rsidP="00F20DE8">
            <w:pPr>
              <w:rPr>
                <w:b/>
                <w:bCs/>
                <w:color w:val="000000" w:themeColor="text1"/>
                <w:szCs w:val="22"/>
              </w:rPr>
            </w:pPr>
            <w:r>
              <w:rPr>
                <w:b/>
                <w:bCs/>
                <w:color w:val="000000" w:themeColor="text1"/>
                <w:szCs w:val="22"/>
              </w:rPr>
              <w:t>Version</w:t>
            </w:r>
          </w:p>
        </w:tc>
      </w:tr>
      <w:tr w:rsidR="006320A1" w:rsidRPr="009C79B7" w14:paraId="71316A4D" w14:textId="77777777" w:rsidTr="00F20DE8">
        <w:tc>
          <w:tcPr>
            <w:tcW w:w="2783" w:type="dxa"/>
            <w:tcBorders>
              <w:top w:val="nil"/>
              <w:left w:val="single" w:sz="8" w:space="0" w:color="666666"/>
              <w:bottom w:val="single" w:sz="8" w:space="0" w:color="666666"/>
              <w:right w:val="single" w:sz="8" w:space="0" w:color="666666"/>
            </w:tcBorders>
          </w:tcPr>
          <w:p w14:paraId="5BEDA1F6" w14:textId="049EE3D9" w:rsidR="006320A1" w:rsidRPr="0056286B" w:rsidRDefault="006320A1" w:rsidP="00F20DE8">
            <w:pPr>
              <w:rPr>
                <w:color w:val="auto"/>
                <w:szCs w:val="22"/>
                <w:highlight w:val="yellow"/>
              </w:rPr>
            </w:pPr>
            <w:r w:rsidRPr="0056286B">
              <w:rPr>
                <w:color w:val="auto"/>
                <w:szCs w:val="22"/>
                <w:highlight w:val="yellow"/>
              </w:rPr>
              <w:t xml:space="preserve">&lt;example: </w:t>
            </w:r>
            <w:r w:rsidR="00EF605D">
              <w:rPr>
                <w:color w:val="auto"/>
                <w:szCs w:val="22"/>
                <w:highlight w:val="yellow"/>
              </w:rPr>
              <w:t>PES</w:t>
            </w:r>
            <w:r w:rsidRPr="0056286B">
              <w:rPr>
                <w:color w:val="auto"/>
                <w:szCs w:val="22"/>
                <w:highlight w:val="yellow"/>
              </w:rPr>
              <w:t xml:space="preserve"> </w:t>
            </w:r>
            <w:r w:rsidR="00D120DC">
              <w:rPr>
                <w:color w:val="auto"/>
                <w:szCs w:val="22"/>
                <w:highlight w:val="yellow"/>
              </w:rPr>
              <w:t>suite</w:t>
            </w:r>
            <w:r w:rsidRPr="0056286B">
              <w:rPr>
                <w:color w:val="auto"/>
                <w:szCs w:val="22"/>
                <w:highlight w:val="yellow"/>
              </w:rPr>
              <w:t>&gt;</w:t>
            </w:r>
          </w:p>
        </w:tc>
        <w:tc>
          <w:tcPr>
            <w:tcW w:w="2517"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6B3A80" w14:textId="4B03B183" w:rsidR="006320A1" w:rsidRPr="00B30A0F" w:rsidRDefault="006320A1" w:rsidP="00B36D5E">
            <w:pPr>
              <w:rPr>
                <w:rFonts w:cs="Arial"/>
                <w:sz w:val="20"/>
                <w:shd w:val="clear" w:color="auto" w:fill="FFFFFF"/>
              </w:rPr>
            </w:pPr>
            <w:r w:rsidRPr="00B30A0F">
              <w:rPr>
                <w:color w:val="auto"/>
                <w:szCs w:val="22"/>
                <w:highlight w:val="yellow"/>
              </w:rPr>
              <w:t>&lt;</w:t>
            </w:r>
            <w:r w:rsidR="008046F7" w:rsidRPr="00B30A0F">
              <w:rPr>
                <w:color w:val="auto"/>
                <w:szCs w:val="22"/>
                <w:highlight w:val="yellow"/>
              </w:rPr>
              <w:t xml:space="preserve"> </w:t>
            </w:r>
            <w:r w:rsidR="00047CC8">
              <w:rPr>
                <w:color w:val="auto"/>
                <w:szCs w:val="22"/>
                <w:highlight w:val="yellow"/>
              </w:rPr>
              <w:t xml:space="preserve">example: </w:t>
            </w:r>
            <w:r w:rsidR="00B36D5E">
              <w:rPr>
                <w:color w:val="auto"/>
                <w:szCs w:val="22"/>
                <w:highlight w:val="yellow"/>
              </w:rPr>
              <w:t>PES bemiddelingsser</w:t>
            </w:r>
            <w:r w:rsidR="005B2139">
              <w:rPr>
                <w:color w:val="auto"/>
                <w:szCs w:val="22"/>
                <w:highlight w:val="yellow"/>
              </w:rPr>
              <w:t xml:space="preserve">vice (8vance) </w:t>
            </w:r>
            <w:r w:rsidRPr="00B30A0F">
              <w:rPr>
                <w:color w:val="auto"/>
                <w:szCs w:val="22"/>
                <w:highlight w:val="yellow"/>
              </w:rPr>
              <w:t>&gt;</w:t>
            </w:r>
          </w:p>
        </w:tc>
        <w:tc>
          <w:tcPr>
            <w:tcW w:w="1260" w:type="dxa"/>
            <w:tcBorders>
              <w:top w:val="nil"/>
              <w:left w:val="single" w:sz="8" w:space="0" w:color="666666"/>
              <w:bottom w:val="single" w:sz="8" w:space="0" w:color="666666"/>
              <w:right w:val="single" w:sz="8" w:space="0" w:color="666666"/>
            </w:tcBorders>
          </w:tcPr>
          <w:p w14:paraId="1AB01C11" w14:textId="4B62A74A" w:rsidR="006320A1" w:rsidRPr="0056286B" w:rsidRDefault="006320A1" w:rsidP="00F20DE8">
            <w:pPr>
              <w:rPr>
                <w:color w:val="auto"/>
                <w:szCs w:val="22"/>
                <w:highlight w:val="yellow"/>
              </w:rPr>
            </w:pPr>
          </w:p>
        </w:tc>
      </w:tr>
    </w:tbl>
    <w:p w14:paraId="0FC7F9AC" w14:textId="0D15D9DA" w:rsidR="006320A1" w:rsidRDefault="006320A1" w:rsidP="006320A1">
      <w:pPr>
        <w:pStyle w:val="BodyText"/>
      </w:pPr>
    </w:p>
    <w:p w14:paraId="1D54AB22" w14:textId="77777777" w:rsidR="00577F65" w:rsidRDefault="00577F65" w:rsidP="00577F65">
      <w:pPr>
        <w:pStyle w:val="Kop4"/>
        <w:ind w:left="900" w:hanging="900"/>
      </w:pPr>
      <w:r>
        <w:t>System management</w:t>
      </w:r>
    </w:p>
    <w:p w14:paraId="54360547" w14:textId="1782A5C8" w:rsidR="00577F65" w:rsidRDefault="00577F65" w:rsidP="00577F65">
      <w:pPr>
        <w:pStyle w:val="Tekstopmerking"/>
      </w:pPr>
      <w:r>
        <w:t xml:space="preserve"> </w:t>
      </w:r>
      <w:r w:rsidRPr="00375CA9">
        <w:rPr>
          <w:highlight w:val="yellow"/>
        </w:rPr>
        <w:t>&lt; specify or state No system management requirements are applicable.&gt;</w:t>
      </w:r>
    </w:p>
    <w:p w14:paraId="37754B09" w14:textId="77777777" w:rsidR="00577F65" w:rsidRDefault="00577F65" w:rsidP="00577F65">
      <w:pPr>
        <w:pStyle w:val="BodyText"/>
      </w:pPr>
    </w:p>
    <w:p w14:paraId="29CC74BC" w14:textId="77777777" w:rsidR="00577F65" w:rsidRPr="006226A7" w:rsidRDefault="00577F65" w:rsidP="00577F65">
      <w:pPr>
        <w:pStyle w:val="BodyText"/>
        <w:rPr>
          <w:b/>
          <w:bCs/>
        </w:rPr>
      </w:pPr>
      <w:r w:rsidRPr="006226A7">
        <w:rPr>
          <w:b/>
          <w:bCs/>
        </w:rPr>
        <w:t>Additional application related infra requirements</w:t>
      </w:r>
    </w:p>
    <w:tbl>
      <w:tblPr>
        <w:tblStyle w:val="Tabelraster"/>
        <w:tblW w:w="9175" w:type="dxa"/>
        <w:tblLook w:val="04A0" w:firstRow="1" w:lastRow="0" w:firstColumn="1" w:lastColumn="0" w:noHBand="0" w:noVBand="1"/>
      </w:tblPr>
      <w:tblGrid>
        <w:gridCol w:w="5935"/>
        <w:gridCol w:w="3240"/>
      </w:tblGrid>
      <w:tr w:rsidR="00577F65" w14:paraId="30D44D3F" w14:textId="77777777" w:rsidTr="00F20DE8">
        <w:tc>
          <w:tcPr>
            <w:tcW w:w="5935" w:type="dxa"/>
            <w:shd w:val="clear" w:color="auto" w:fill="D0CECE" w:themeFill="background2" w:themeFillShade="E6"/>
          </w:tcPr>
          <w:p w14:paraId="23A70952" w14:textId="77777777" w:rsidR="00577F65" w:rsidRPr="00D337D3" w:rsidRDefault="00577F65" w:rsidP="00F20DE8">
            <w:pPr>
              <w:pStyle w:val="BodyText"/>
              <w:rPr>
                <w:b/>
                <w:bCs/>
              </w:rPr>
            </w:pPr>
            <w:r>
              <w:rPr>
                <w:b/>
                <w:bCs/>
              </w:rPr>
              <w:t>Requirements</w:t>
            </w:r>
          </w:p>
        </w:tc>
        <w:tc>
          <w:tcPr>
            <w:tcW w:w="3240" w:type="dxa"/>
            <w:shd w:val="clear" w:color="auto" w:fill="D0CECE" w:themeFill="background2" w:themeFillShade="E6"/>
          </w:tcPr>
          <w:p w14:paraId="5A1D4B08" w14:textId="77777777" w:rsidR="00577F65" w:rsidRPr="00D337D3" w:rsidRDefault="00577F65" w:rsidP="00F20DE8">
            <w:pPr>
              <w:pStyle w:val="BodyText"/>
              <w:rPr>
                <w:b/>
                <w:bCs/>
              </w:rPr>
            </w:pPr>
            <w:r>
              <w:rPr>
                <w:b/>
                <w:bCs/>
              </w:rPr>
              <w:t>Status</w:t>
            </w:r>
          </w:p>
        </w:tc>
      </w:tr>
      <w:tr w:rsidR="00577F65" w14:paraId="49E33263" w14:textId="77777777" w:rsidTr="00F20DE8">
        <w:tc>
          <w:tcPr>
            <w:tcW w:w="5935" w:type="dxa"/>
          </w:tcPr>
          <w:p w14:paraId="5BA42D78" w14:textId="77777777" w:rsidR="00577F65" w:rsidRPr="00071D98" w:rsidRDefault="00577F65" w:rsidP="00F20DE8">
            <w:pPr>
              <w:pStyle w:val="BodyText"/>
            </w:pPr>
            <w:r>
              <w:t>Use STARTTLS option for UWV mail</w:t>
            </w:r>
          </w:p>
        </w:tc>
        <w:tc>
          <w:tcPr>
            <w:tcW w:w="3240" w:type="dxa"/>
          </w:tcPr>
          <w:sdt>
            <w:sdtPr>
              <w:alias w:val="STARTTLS"/>
              <w:tag w:val="STARTTLS"/>
              <w:id w:val="-1872766209"/>
              <w:placeholder>
                <w:docPart w:val="C83F8571336041D9832F3365AF38BFF6"/>
              </w:placeholder>
              <w:comboBox>
                <w:listItem w:displayText="Select" w:value="Select"/>
                <w:listItem w:displayText="Yes" w:value="Yes"/>
                <w:listItem w:displayText="No" w:value="No"/>
                <w:listItem w:displayText="Not applicable" w:value="Not applicable"/>
              </w:comboBox>
            </w:sdtPr>
            <w:sdtEndPr/>
            <w:sdtContent>
              <w:p w14:paraId="44714EA7" w14:textId="77777777" w:rsidR="00577F65" w:rsidRPr="0070629F" w:rsidRDefault="00577F65" w:rsidP="00F20DE8">
                <w:pPr>
                  <w:pStyle w:val="BodyText"/>
                </w:pPr>
                <w:r w:rsidRPr="0070629F">
                  <w:t>Select</w:t>
                </w:r>
              </w:p>
            </w:sdtContent>
          </w:sdt>
        </w:tc>
      </w:tr>
      <w:tr w:rsidR="00577F65" w14:paraId="4BDC5EC9" w14:textId="77777777" w:rsidTr="00F20DE8">
        <w:trPr>
          <w:trHeight w:val="135"/>
        </w:trPr>
        <w:tc>
          <w:tcPr>
            <w:tcW w:w="5935" w:type="dxa"/>
          </w:tcPr>
          <w:p w14:paraId="6CFCC25A" w14:textId="56D78C7C" w:rsidR="00577F65" w:rsidRDefault="00577F65" w:rsidP="00F20DE8">
            <w:pPr>
              <w:pStyle w:val="BodyText"/>
            </w:pPr>
            <w:r w:rsidRPr="00DC76B2">
              <w:t xml:space="preserve">Can the standard </w:t>
            </w:r>
            <w:r w:rsidR="00DD4367" w:rsidRPr="00DC76B2">
              <w:t>A</w:t>
            </w:r>
            <w:r w:rsidRPr="00DC76B2">
              <w:t>zure container registry be used by the MCPaaS application</w:t>
            </w:r>
          </w:p>
        </w:tc>
        <w:tc>
          <w:tcPr>
            <w:tcW w:w="3240" w:type="dxa"/>
          </w:tcPr>
          <w:sdt>
            <w:sdtPr>
              <w:alias w:val="inflight transaction"/>
              <w:tag w:val="STARTTLS"/>
              <w:id w:val="-485780202"/>
              <w:placeholder>
                <w:docPart w:val="35956182377C4A9BA728D4E0A638CEBC"/>
              </w:placeholder>
              <w:comboBox>
                <w:listItem w:displayText="Select" w:value="Select"/>
                <w:listItem w:displayText="Yes" w:value="Yes"/>
                <w:listItem w:displayText="No" w:value="No"/>
                <w:listItem w:displayText="Not applicable" w:value="Not applicable"/>
              </w:comboBox>
            </w:sdtPr>
            <w:sdtEndPr/>
            <w:sdtContent>
              <w:p w14:paraId="37B8E956" w14:textId="77777777" w:rsidR="00577F65" w:rsidRPr="00963595" w:rsidRDefault="00577F65" w:rsidP="00F20DE8">
                <w:pPr>
                  <w:pStyle w:val="BodyText"/>
                  <w:rPr>
                    <w:highlight w:val="yellow"/>
                  </w:rPr>
                </w:pPr>
                <w:r w:rsidRPr="0070629F">
                  <w:t>Select</w:t>
                </w:r>
              </w:p>
            </w:sdtContent>
          </w:sdt>
        </w:tc>
      </w:tr>
      <w:tr w:rsidR="00577F65" w14:paraId="214D13F4" w14:textId="77777777" w:rsidTr="00F20DE8">
        <w:tc>
          <w:tcPr>
            <w:tcW w:w="5935" w:type="dxa"/>
          </w:tcPr>
          <w:p w14:paraId="7A079D4C" w14:textId="77777777" w:rsidR="00577F65" w:rsidRDefault="00577F65" w:rsidP="00F20DE8">
            <w:pPr>
              <w:pStyle w:val="BodyText"/>
            </w:pPr>
            <w:r>
              <w:t>Mention other relevant requirements</w:t>
            </w:r>
          </w:p>
        </w:tc>
        <w:tc>
          <w:tcPr>
            <w:tcW w:w="3240" w:type="dxa"/>
          </w:tcPr>
          <w:p w14:paraId="112A5D61" w14:textId="77777777" w:rsidR="00577F65" w:rsidRDefault="00577F65" w:rsidP="00F20DE8">
            <w:pPr>
              <w:pStyle w:val="BodyText"/>
              <w:rPr>
                <w:highlight w:val="yellow"/>
              </w:rPr>
            </w:pPr>
          </w:p>
        </w:tc>
      </w:tr>
    </w:tbl>
    <w:p w14:paraId="25033695" w14:textId="77777777" w:rsidR="00577F65" w:rsidRDefault="00577F65" w:rsidP="00577F65">
      <w:pPr>
        <w:pStyle w:val="BodyText"/>
        <w:rPr>
          <w:highlight w:val="yellow"/>
        </w:rPr>
      </w:pPr>
    </w:p>
    <w:p w14:paraId="16E07403" w14:textId="77777777" w:rsidR="009216D9" w:rsidRDefault="009216D9" w:rsidP="009216D9">
      <w:pPr>
        <w:pStyle w:val="Kop4"/>
        <w:ind w:left="900" w:hanging="900"/>
      </w:pPr>
      <w:r>
        <w:lastRenderedPageBreak/>
        <w:t>DXC TAB requirements</w:t>
      </w:r>
    </w:p>
    <w:tbl>
      <w:tblPr>
        <w:tblStyle w:val="Tabelraster"/>
        <w:tblW w:w="9776" w:type="dxa"/>
        <w:tblLook w:val="04A0" w:firstRow="1" w:lastRow="0" w:firstColumn="1" w:lastColumn="0" w:noHBand="0" w:noVBand="1"/>
      </w:tblPr>
      <w:tblGrid>
        <w:gridCol w:w="3397"/>
        <w:gridCol w:w="6379"/>
      </w:tblGrid>
      <w:tr w:rsidR="009216D9" w14:paraId="482A91D8" w14:textId="77777777" w:rsidTr="00F20DE8">
        <w:tc>
          <w:tcPr>
            <w:tcW w:w="3397" w:type="dxa"/>
            <w:shd w:val="clear" w:color="auto" w:fill="D0CECE" w:themeFill="background2" w:themeFillShade="E6"/>
          </w:tcPr>
          <w:p w14:paraId="3BCF6744" w14:textId="77777777" w:rsidR="009216D9" w:rsidRPr="00D337D3" w:rsidRDefault="009216D9" w:rsidP="00F20DE8">
            <w:pPr>
              <w:pStyle w:val="BodyText"/>
              <w:rPr>
                <w:b/>
                <w:bCs/>
              </w:rPr>
            </w:pPr>
            <w:r>
              <w:rPr>
                <w:b/>
                <w:bCs/>
              </w:rPr>
              <w:t>Category</w:t>
            </w:r>
          </w:p>
        </w:tc>
        <w:tc>
          <w:tcPr>
            <w:tcW w:w="6379" w:type="dxa"/>
            <w:shd w:val="clear" w:color="auto" w:fill="D0CECE" w:themeFill="background2" w:themeFillShade="E6"/>
          </w:tcPr>
          <w:p w14:paraId="1EB95CD1" w14:textId="77777777" w:rsidR="009216D9" w:rsidRPr="00D337D3" w:rsidRDefault="009216D9" w:rsidP="00F20DE8">
            <w:pPr>
              <w:pStyle w:val="BodyText"/>
              <w:rPr>
                <w:b/>
                <w:bCs/>
              </w:rPr>
            </w:pPr>
            <w:r>
              <w:rPr>
                <w:b/>
                <w:bCs/>
              </w:rPr>
              <w:t>Description</w:t>
            </w:r>
          </w:p>
        </w:tc>
      </w:tr>
      <w:tr w:rsidR="009216D9" w14:paraId="5D079BA3" w14:textId="77777777" w:rsidTr="002D4A2F">
        <w:trPr>
          <w:trHeight w:val="404"/>
        </w:trPr>
        <w:tc>
          <w:tcPr>
            <w:tcW w:w="3397" w:type="dxa"/>
          </w:tcPr>
          <w:p w14:paraId="78D2BC66" w14:textId="69D69A6F" w:rsidR="009216D9" w:rsidRPr="00F16948" w:rsidRDefault="009216D9" w:rsidP="002D4A2F">
            <w:pPr>
              <w:pStyle w:val="BodyText"/>
            </w:pPr>
            <w:r>
              <w:t>Deployment method</w:t>
            </w:r>
          </w:p>
        </w:tc>
        <w:tc>
          <w:tcPr>
            <w:tcW w:w="6379" w:type="dxa"/>
            <w:shd w:val="clear" w:color="auto" w:fill="auto"/>
          </w:tcPr>
          <w:p w14:paraId="47929269" w14:textId="649338FE" w:rsidR="009216D9" w:rsidRPr="004573FE" w:rsidRDefault="009216D9" w:rsidP="00F20DE8">
            <w:pPr>
              <w:pStyle w:val="BodyText"/>
            </w:pPr>
            <w:r>
              <w:t>Azure DevOPS</w:t>
            </w:r>
          </w:p>
        </w:tc>
      </w:tr>
      <w:tr w:rsidR="009216D9" w14:paraId="7EC6DEE5" w14:textId="77777777" w:rsidTr="00F20DE8">
        <w:tc>
          <w:tcPr>
            <w:tcW w:w="3397" w:type="dxa"/>
          </w:tcPr>
          <w:p w14:paraId="41FB8408" w14:textId="77777777" w:rsidR="009216D9" w:rsidRDefault="009216D9" w:rsidP="00F20DE8">
            <w:pPr>
              <w:pStyle w:val="BodyText"/>
            </w:pPr>
            <w:r>
              <w:t>Application Monitoring</w:t>
            </w:r>
          </w:p>
        </w:tc>
        <w:tc>
          <w:tcPr>
            <w:tcW w:w="6379" w:type="dxa"/>
            <w:shd w:val="clear" w:color="auto" w:fill="auto"/>
          </w:tcPr>
          <w:p w14:paraId="6904F8BA" w14:textId="77777777" w:rsidR="009216D9" w:rsidRPr="004573FE" w:rsidRDefault="009216D9" w:rsidP="00F20DE8">
            <w:pPr>
              <w:pStyle w:val="BodyText"/>
            </w:pPr>
          </w:p>
        </w:tc>
      </w:tr>
      <w:tr w:rsidR="009216D9" w14:paraId="7AE27EE3" w14:textId="77777777" w:rsidTr="00F20DE8">
        <w:tc>
          <w:tcPr>
            <w:tcW w:w="3397" w:type="dxa"/>
          </w:tcPr>
          <w:p w14:paraId="2E61E38A" w14:textId="77777777" w:rsidR="009216D9" w:rsidRDefault="009216D9" w:rsidP="00F20DE8">
            <w:pPr>
              <w:pStyle w:val="BodyText"/>
            </w:pPr>
            <w:r>
              <w:t>Application Logging</w:t>
            </w:r>
          </w:p>
        </w:tc>
        <w:tc>
          <w:tcPr>
            <w:tcW w:w="6379" w:type="dxa"/>
            <w:shd w:val="clear" w:color="auto" w:fill="auto"/>
          </w:tcPr>
          <w:p w14:paraId="7C62F1C8" w14:textId="77777777" w:rsidR="009216D9" w:rsidRPr="004573FE" w:rsidRDefault="009216D9" w:rsidP="00F20DE8">
            <w:pPr>
              <w:pStyle w:val="BodyText"/>
            </w:pPr>
          </w:p>
        </w:tc>
      </w:tr>
      <w:tr w:rsidR="009216D9" w14:paraId="035849B2" w14:textId="77777777" w:rsidTr="00F20DE8">
        <w:tc>
          <w:tcPr>
            <w:tcW w:w="3397" w:type="dxa"/>
          </w:tcPr>
          <w:p w14:paraId="5E2AC6C5" w14:textId="77777777" w:rsidR="009216D9" w:rsidRPr="00071D98" w:rsidRDefault="009216D9" w:rsidP="00F20DE8">
            <w:pPr>
              <w:pStyle w:val="BodyText"/>
            </w:pPr>
            <w:r>
              <w:t>Other TAB applicable requirement</w:t>
            </w:r>
          </w:p>
        </w:tc>
        <w:tc>
          <w:tcPr>
            <w:tcW w:w="6379" w:type="dxa"/>
            <w:shd w:val="clear" w:color="auto" w:fill="auto"/>
          </w:tcPr>
          <w:p w14:paraId="2A185A98" w14:textId="77777777" w:rsidR="009216D9" w:rsidRPr="004573FE" w:rsidRDefault="009216D9" w:rsidP="00F20DE8">
            <w:pPr>
              <w:pStyle w:val="BodyText"/>
            </w:pPr>
          </w:p>
        </w:tc>
      </w:tr>
    </w:tbl>
    <w:p w14:paraId="6D0FE849" w14:textId="77777777" w:rsidR="009216D9" w:rsidRDefault="009216D9" w:rsidP="009216D9">
      <w:pPr>
        <w:pStyle w:val="BodyText"/>
      </w:pPr>
    </w:p>
    <w:p w14:paraId="32FFB571" w14:textId="77777777" w:rsidR="009216D9" w:rsidRDefault="009216D9" w:rsidP="006320A1">
      <w:pPr>
        <w:pStyle w:val="BodyText"/>
      </w:pPr>
    </w:p>
    <w:p w14:paraId="3A5DF086" w14:textId="281829B0" w:rsidR="00B1530B" w:rsidRDefault="003114FC" w:rsidP="007C0437">
      <w:pPr>
        <w:pStyle w:val="Kop2"/>
      </w:pPr>
      <w:bookmarkStart w:id="13" w:name="_Toc128036864"/>
      <w:r>
        <w:rPr>
          <w:noProof/>
          <w:lang w:val="nl-NL" w:eastAsia="nl-NL" w:bidi="ar-SA"/>
        </w:rPr>
        <mc:AlternateContent>
          <mc:Choice Requires="wps">
            <w:drawing>
              <wp:anchor distT="45720" distB="45720" distL="114300" distR="114300" simplePos="0" relativeHeight="251658247" behindDoc="0" locked="0" layoutInCell="1" allowOverlap="1" wp14:anchorId="7594C923" wp14:editId="43715951">
                <wp:simplePos x="0" y="0"/>
                <wp:positionH relativeFrom="margin">
                  <wp:align>left</wp:align>
                </wp:positionH>
                <wp:positionV relativeFrom="paragraph">
                  <wp:posOffset>413842</wp:posOffset>
                </wp:positionV>
                <wp:extent cx="5175885" cy="2019300"/>
                <wp:effectExtent l="0" t="0" r="24765" b="1905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885" cy="2019300"/>
                        </a:xfrm>
                        <a:prstGeom prst="rect">
                          <a:avLst/>
                        </a:prstGeom>
                        <a:solidFill>
                          <a:schemeClr val="accent1">
                            <a:lumMod val="40000"/>
                            <a:lumOff val="60000"/>
                          </a:schemeClr>
                        </a:solidFill>
                        <a:ln w="9525">
                          <a:solidFill>
                            <a:srgbClr val="000000"/>
                          </a:solidFill>
                          <a:miter lim="800000"/>
                          <a:headEnd/>
                          <a:tailEnd/>
                        </a:ln>
                      </wps:spPr>
                      <wps:txbx>
                        <w:txbxContent>
                          <w:p w14:paraId="72EE3648" w14:textId="77777777" w:rsidR="00226638" w:rsidRDefault="00226638" w:rsidP="00226638">
                            <w:pPr>
                              <w:pStyle w:val="BodyText"/>
                              <w:rPr>
                                <w:i/>
                                <w:color w:val="auto"/>
                              </w:rPr>
                            </w:pPr>
                            <w:r>
                              <w:rPr>
                                <w:i/>
                                <w:color w:val="auto"/>
                              </w:rPr>
                              <w:t>Examples (please remove this text block before or after adding the real values)</w:t>
                            </w:r>
                          </w:p>
                          <w:p w14:paraId="3010F052" w14:textId="77777777" w:rsidR="00A16185" w:rsidRPr="00160286" w:rsidRDefault="00A16185" w:rsidP="00160286">
                            <w:pPr>
                              <w:pStyle w:val="BodyText"/>
                              <w:rPr>
                                <w:sz w:val="20"/>
                              </w:rPr>
                            </w:pPr>
                          </w:p>
                          <w:p w14:paraId="586A10FC" w14:textId="31D2ADED" w:rsidR="00A16185" w:rsidRPr="00160286" w:rsidRDefault="00A16185" w:rsidP="00160286">
                            <w:pPr>
                              <w:jc w:val="both"/>
                              <w:rPr>
                                <w:sz w:val="20"/>
                              </w:rPr>
                            </w:pPr>
                            <w:r w:rsidRPr="00160286">
                              <w:rPr>
                                <w:sz w:val="20"/>
                              </w:rPr>
                              <w:t xml:space="preserve">The total size for Production is approximately 40 GB. 16 GB of RAM should be allocated. Finally, a processor is required with x86-64 architecture and access to two or more (4 cores are required for 1 node to handle the full load) processors. The DocSys application will be used by a maximum of 5000 concurrent users. </w:t>
                            </w:r>
                          </w:p>
                          <w:p w14:paraId="7A672001" w14:textId="77777777" w:rsidR="00A16185" w:rsidRPr="00160286" w:rsidRDefault="00A16185" w:rsidP="00160286">
                            <w:pPr>
                              <w:jc w:val="both"/>
                              <w:rPr>
                                <w:sz w:val="20"/>
                              </w:rPr>
                            </w:pPr>
                          </w:p>
                          <w:p w14:paraId="02C1B769" w14:textId="77777777" w:rsidR="00A16185" w:rsidRPr="00160286" w:rsidRDefault="00A16185" w:rsidP="00160286">
                            <w:pPr>
                              <w:pStyle w:val="BodyText"/>
                              <w:jc w:val="both"/>
                              <w:rPr>
                                <w:sz w:val="20"/>
                              </w:rPr>
                            </w:pPr>
                            <w:r w:rsidRPr="00160286">
                              <w:rPr>
                                <w:sz w:val="20"/>
                              </w:rPr>
                              <w:t xml:space="preserve">The following additional non-functional requirements have been specified for this application environment with regards to the performance of the infrastructure. </w:t>
                            </w:r>
                          </w:p>
                          <w:p w14:paraId="5CA5F914" w14:textId="77777777" w:rsidR="00A16185" w:rsidRPr="00160286" w:rsidRDefault="00A16185" w:rsidP="00160286">
                            <w:pPr>
                              <w:pStyle w:val="BodyText"/>
                              <w:numPr>
                                <w:ilvl w:val="0"/>
                                <w:numId w:val="69"/>
                              </w:numPr>
                              <w:jc w:val="both"/>
                              <w:rPr>
                                <w:sz w:val="20"/>
                              </w:rPr>
                            </w:pPr>
                            <w:r w:rsidRPr="00160286">
                              <w:rPr>
                                <w:sz w:val="20"/>
                              </w:rPr>
                              <w:t>The end-to-end performance (total transaction time – 99</w:t>
                            </w:r>
                            <w:r w:rsidRPr="00160286">
                              <w:rPr>
                                <w:sz w:val="20"/>
                                <w:vertAlign w:val="superscript"/>
                              </w:rPr>
                              <w:t>th</w:t>
                            </w:r>
                            <w:r w:rsidRPr="00160286">
                              <w:rPr>
                                <w:sz w:val="20"/>
                              </w:rPr>
                              <w:t xml:space="preserve"> percentile) of DocSys interfaces:</w:t>
                            </w:r>
                          </w:p>
                          <w:p w14:paraId="66516E79" w14:textId="77777777" w:rsidR="00A16185" w:rsidRPr="00160286" w:rsidRDefault="00A16185" w:rsidP="00160286">
                            <w:pPr>
                              <w:pStyle w:val="BodyText"/>
                              <w:numPr>
                                <w:ilvl w:val="1"/>
                                <w:numId w:val="69"/>
                              </w:numPr>
                              <w:jc w:val="both"/>
                              <w:rPr>
                                <w:sz w:val="20"/>
                              </w:rPr>
                            </w:pPr>
                            <w:r w:rsidRPr="00160286">
                              <w:rPr>
                                <w:sz w:val="20"/>
                              </w:rPr>
                              <w:t>UHR: 100 ms</w:t>
                            </w:r>
                          </w:p>
                          <w:p w14:paraId="5D08129D" w14:textId="77777777" w:rsidR="00A16185" w:rsidRPr="00160286" w:rsidRDefault="00A16185" w:rsidP="00160286">
                            <w:pPr>
                              <w:pStyle w:val="BodyText"/>
                              <w:numPr>
                                <w:ilvl w:val="1"/>
                                <w:numId w:val="69"/>
                              </w:numPr>
                              <w:jc w:val="both"/>
                              <w:rPr>
                                <w:sz w:val="20"/>
                              </w:rPr>
                            </w:pPr>
                            <w:r w:rsidRPr="00160286">
                              <w:rPr>
                                <w:sz w:val="20"/>
                              </w:rPr>
                              <w:t>WGA: 100 ms</w:t>
                            </w:r>
                          </w:p>
                          <w:p w14:paraId="19BEF824" w14:textId="77777777" w:rsidR="00A16185" w:rsidRPr="00160286" w:rsidRDefault="00A16185" w:rsidP="00160286">
                            <w:pPr>
                              <w:pStyle w:val="BodyText"/>
                              <w:numPr>
                                <w:ilvl w:val="1"/>
                                <w:numId w:val="69"/>
                              </w:numPr>
                              <w:jc w:val="both"/>
                              <w:rPr>
                                <w:sz w:val="20"/>
                              </w:rPr>
                            </w:pPr>
                            <w:r w:rsidRPr="00160286">
                              <w:rPr>
                                <w:sz w:val="20"/>
                              </w:rPr>
                              <w:t>UPA: 100 ms</w:t>
                            </w:r>
                          </w:p>
                          <w:p w14:paraId="07A4B2E0" w14:textId="3D795E3A" w:rsidR="00A16185" w:rsidRPr="00160286" w:rsidRDefault="00A16185" w:rsidP="00160286">
                            <w:pPr>
                              <w:pStyle w:val="BodyText"/>
                              <w:numPr>
                                <w:ilvl w:val="1"/>
                                <w:numId w:val="69"/>
                              </w:numPr>
                              <w:jc w:val="both"/>
                              <w:rPr>
                                <w:sz w:val="20"/>
                              </w:rPr>
                            </w:pPr>
                            <w:r w:rsidRPr="00160286">
                              <w:rPr>
                                <w:sz w:val="20"/>
                              </w:rPr>
                              <w:t>EA: 200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4C923" id="_x0000_s1027" type="#_x0000_t202" style="position:absolute;left:0;text-align:left;margin-left:0;margin-top:32.6pt;width:407.55pt;height:159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" fillcolor="#bdd6ee [1300]">
                <v:textbox>
                  <w:txbxContent>
                    <w:p w14:paraId="72EE3648" w14:textId="77777777" w:rsidR="00226638" w:rsidRDefault="00226638" w:rsidP="00226638">
                      <w:pPr>
                        <w:pStyle w:val="BodyText"/>
                        <w:rPr>
                          <w:i/>
                          <w:color w:val="auto"/>
                        </w:rPr>
                      </w:pPr>
                      <w:r>
                        <w:rPr>
                          <w:i/>
                          <w:color w:val="auto"/>
                        </w:rPr>
                        <w:t>Examples (please remove this text block before or after adding the real values)</w:t>
                      </w:r>
                    </w:p>
                    <w:p w14:paraId="3010F052" w14:textId="77777777" w:rsidR="00A16185" w:rsidRPr="00160286" w:rsidRDefault="00A16185" w:rsidP="00160286">
                      <w:pPr>
                        <w:pStyle w:val="BodyText"/>
                        <w:rPr>
                          <w:sz w:val="20"/>
                        </w:rPr>
                      </w:pPr>
                    </w:p>
                    <w:p w14:paraId="586A10FC" w14:textId="31D2ADED" w:rsidR="00A16185" w:rsidRPr="00160286" w:rsidRDefault="00A16185" w:rsidP="00160286">
                      <w:pPr>
                        <w:jc w:val="both"/>
                        <w:rPr>
                          <w:sz w:val="20"/>
                        </w:rPr>
                      </w:pPr>
                      <w:r w:rsidRPr="00160286">
                        <w:rPr>
                          <w:sz w:val="20"/>
                        </w:rPr>
                        <w:t xml:space="preserve">The total size for Production is approximately 40 GB. 16 GB of RAM should be allocated. Finally, a processor is required with x86-64 architecture and access to two or more (4 cores are required for 1 node to handle the full load) processors. The DocSys application will be used by a maximum of 5000 concurrent users. </w:t>
                      </w:r>
                    </w:p>
                    <w:p w14:paraId="7A672001" w14:textId="77777777" w:rsidR="00A16185" w:rsidRPr="00160286" w:rsidRDefault="00A16185" w:rsidP="00160286">
                      <w:pPr>
                        <w:jc w:val="both"/>
                        <w:rPr>
                          <w:sz w:val="20"/>
                        </w:rPr>
                      </w:pPr>
                    </w:p>
                    <w:p w14:paraId="02C1B769" w14:textId="77777777" w:rsidR="00A16185" w:rsidRPr="00160286" w:rsidRDefault="00A16185" w:rsidP="00160286">
                      <w:pPr>
                        <w:pStyle w:val="BodyText"/>
                        <w:jc w:val="both"/>
                        <w:rPr>
                          <w:sz w:val="20"/>
                        </w:rPr>
                      </w:pPr>
                      <w:r w:rsidRPr="00160286">
                        <w:rPr>
                          <w:sz w:val="20"/>
                        </w:rPr>
                        <w:t xml:space="preserve">The following additional non-functional requirements have been specified for this application environment with regards to the performance of the infrastructure. </w:t>
                      </w:r>
                    </w:p>
                    <w:p w14:paraId="5CA5F914" w14:textId="77777777" w:rsidR="00A16185" w:rsidRPr="00160286" w:rsidRDefault="00A16185" w:rsidP="00160286">
                      <w:pPr>
                        <w:pStyle w:val="BodyText"/>
                        <w:numPr>
                          <w:ilvl w:val="0"/>
                          <w:numId w:val="69"/>
                        </w:numPr>
                        <w:jc w:val="both"/>
                        <w:rPr>
                          <w:sz w:val="20"/>
                        </w:rPr>
                      </w:pPr>
                      <w:r w:rsidRPr="00160286">
                        <w:rPr>
                          <w:sz w:val="20"/>
                        </w:rPr>
                        <w:t>The end-to-end performance (total transaction time – 99</w:t>
                      </w:r>
                      <w:r w:rsidRPr="00160286">
                        <w:rPr>
                          <w:sz w:val="20"/>
                          <w:vertAlign w:val="superscript"/>
                        </w:rPr>
                        <w:t>th</w:t>
                      </w:r>
                      <w:r w:rsidRPr="00160286">
                        <w:rPr>
                          <w:sz w:val="20"/>
                        </w:rPr>
                        <w:t xml:space="preserve"> percentile) of DocSys interfaces:</w:t>
                      </w:r>
                    </w:p>
                    <w:p w14:paraId="66516E79" w14:textId="77777777" w:rsidR="00A16185" w:rsidRPr="00160286" w:rsidRDefault="00A16185" w:rsidP="00160286">
                      <w:pPr>
                        <w:pStyle w:val="BodyText"/>
                        <w:numPr>
                          <w:ilvl w:val="1"/>
                          <w:numId w:val="69"/>
                        </w:numPr>
                        <w:jc w:val="both"/>
                        <w:rPr>
                          <w:sz w:val="20"/>
                        </w:rPr>
                      </w:pPr>
                      <w:r w:rsidRPr="00160286">
                        <w:rPr>
                          <w:sz w:val="20"/>
                        </w:rPr>
                        <w:t>UHR: 100 ms</w:t>
                      </w:r>
                    </w:p>
                    <w:p w14:paraId="5D08129D" w14:textId="77777777" w:rsidR="00A16185" w:rsidRPr="00160286" w:rsidRDefault="00A16185" w:rsidP="00160286">
                      <w:pPr>
                        <w:pStyle w:val="BodyText"/>
                        <w:numPr>
                          <w:ilvl w:val="1"/>
                          <w:numId w:val="69"/>
                        </w:numPr>
                        <w:jc w:val="both"/>
                        <w:rPr>
                          <w:sz w:val="20"/>
                        </w:rPr>
                      </w:pPr>
                      <w:r w:rsidRPr="00160286">
                        <w:rPr>
                          <w:sz w:val="20"/>
                        </w:rPr>
                        <w:t>WGA: 100 ms</w:t>
                      </w:r>
                    </w:p>
                    <w:p w14:paraId="19BEF824" w14:textId="77777777" w:rsidR="00A16185" w:rsidRPr="00160286" w:rsidRDefault="00A16185" w:rsidP="00160286">
                      <w:pPr>
                        <w:pStyle w:val="BodyText"/>
                        <w:numPr>
                          <w:ilvl w:val="1"/>
                          <w:numId w:val="69"/>
                        </w:numPr>
                        <w:jc w:val="both"/>
                        <w:rPr>
                          <w:sz w:val="20"/>
                        </w:rPr>
                      </w:pPr>
                      <w:r w:rsidRPr="00160286">
                        <w:rPr>
                          <w:sz w:val="20"/>
                        </w:rPr>
                        <w:t>UPA: 100 ms</w:t>
                      </w:r>
                    </w:p>
                    <w:p w14:paraId="07A4B2E0" w14:textId="3D795E3A" w:rsidR="00A16185" w:rsidRPr="00160286" w:rsidRDefault="00A16185" w:rsidP="00160286">
                      <w:pPr>
                        <w:pStyle w:val="BodyText"/>
                        <w:numPr>
                          <w:ilvl w:val="1"/>
                          <w:numId w:val="69"/>
                        </w:numPr>
                        <w:jc w:val="both"/>
                        <w:rPr>
                          <w:sz w:val="20"/>
                        </w:rPr>
                      </w:pPr>
                      <w:r w:rsidRPr="00160286">
                        <w:rPr>
                          <w:sz w:val="20"/>
                        </w:rPr>
                        <w:t>EA: 200 ms</w:t>
                      </w:r>
                    </w:p>
                  </w:txbxContent>
                </v:textbox>
                <w10:wrap type="square" anchorx="margin"/>
              </v:shape>
            </w:pict>
          </mc:Fallback>
        </mc:AlternateContent>
      </w:r>
      <w:r w:rsidR="007415BE">
        <w:t>Performance</w:t>
      </w:r>
      <w:r w:rsidR="007C0437">
        <w:t xml:space="preserve"> requirements</w:t>
      </w:r>
      <w:bookmarkEnd w:id="13"/>
    </w:p>
    <w:p w14:paraId="2700612C" w14:textId="77777777" w:rsidR="00C92E5D" w:rsidRDefault="00C92E5D" w:rsidP="00C92E5D">
      <w:pPr>
        <w:pStyle w:val="BodyText"/>
      </w:pPr>
    </w:p>
    <w:p w14:paraId="08AE434A" w14:textId="544EF0E2" w:rsidR="00751E63" w:rsidRDefault="00751E63" w:rsidP="00A07C50">
      <w:pPr>
        <w:pStyle w:val="BodyText"/>
      </w:pPr>
    </w:p>
    <w:p w14:paraId="478025F3" w14:textId="77777777" w:rsidR="00803797" w:rsidRDefault="00803797" w:rsidP="00A07C50">
      <w:pPr>
        <w:pStyle w:val="BodyText"/>
      </w:pPr>
    </w:p>
    <w:p w14:paraId="2F8B9A5D" w14:textId="7C1BFF3B" w:rsidR="00A07C50" w:rsidRDefault="00A07C50" w:rsidP="00A07C50">
      <w:pPr>
        <w:pStyle w:val="BodyText"/>
      </w:pPr>
    </w:p>
    <w:p w14:paraId="0CEDF7C2" w14:textId="5BBA9E9A" w:rsidR="00A07C50" w:rsidRPr="00A07C50" w:rsidRDefault="00A07C50" w:rsidP="00A07C50">
      <w:pPr>
        <w:pStyle w:val="BodyText"/>
      </w:pPr>
    </w:p>
    <w:p w14:paraId="06AD8B71" w14:textId="15DD55D0" w:rsidR="00D7423E" w:rsidRDefault="00396A5E" w:rsidP="00CB7060">
      <w:pPr>
        <w:pStyle w:val="Kop2"/>
      </w:pPr>
      <w:bookmarkStart w:id="14" w:name="_Toc128036865"/>
      <w:r>
        <w:rPr>
          <w:noProof/>
          <w:lang w:val="nl-NL" w:eastAsia="nl-NL" w:bidi="ar-SA"/>
        </w:rPr>
        <mc:AlternateContent>
          <mc:Choice Requires="wps">
            <w:drawing>
              <wp:anchor distT="45720" distB="45720" distL="114300" distR="114300" simplePos="0" relativeHeight="251658248" behindDoc="0" locked="0" layoutInCell="1" allowOverlap="1" wp14:anchorId="2AEEB92C" wp14:editId="377626F4">
                <wp:simplePos x="0" y="0"/>
                <wp:positionH relativeFrom="margin">
                  <wp:align>left</wp:align>
                </wp:positionH>
                <wp:positionV relativeFrom="paragraph">
                  <wp:posOffset>1395832</wp:posOffset>
                </wp:positionV>
                <wp:extent cx="6210935" cy="1224915"/>
                <wp:effectExtent l="0" t="0" r="18415" b="13335"/>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935" cy="1224915"/>
                        </a:xfrm>
                        <a:prstGeom prst="rect">
                          <a:avLst/>
                        </a:prstGeom>
                        <a:solidFill>
                          <a:schemeClr val="accent1">
                            <a:lumMod val="40000"/>
                            <a:lumOff val="60000"/>
                          </a:schemeClr>
                        </a:solidFill>
                        <a:ln w="9525">
                          <a:solidFill>
                            <a:srgbClr val="000000"/>
                          </a:solidFill>
                          <a:miter lim="800000"/>
                          <a:headEnd/>
                          <a:tailEnd/>
                        </a:ln>
                      </wps:spPr>
                      <wps:txbx>
                        <w:txbxContent>
                          <w:p w14:paraId="7AEB1DF1" w14:textId="77777777" w:rsidR="00226638" w:rsidRDefault="00226638" w:rsidP="00226638">
                            <w:pPr>
                              <w:pStyle w:val="BodyText"/>
                              <w:rPr>
                                <w:i/>
                                <w:color w:val="auto"/>
                              </w:rPr>
                            </w:pPr>
                            <w:r>
                              <w:rPr>
                                <w:i/>
                                <w:color w:val="auto"/>
                              </w:rPr>
                              <w:t>Examples (please remove this text block before or after adding the real values)</w:t>
                            </w:r>
                          </w:p>
                          <w:p w14:paraId="48E9BC00" w14:textId="77777777" w:rsidR="00A16185" w:rsidRPr="00BA135D" w:rsidRDefault="00A16185" w:rsidP="00BA135D">
                            <w:pPr>
                              <w:rPr>
                                <w:sz w:val="20"/>
                              </w:rPr>
                            </w:pPr>
                          </w:p>
                          <w:p w14:paraId="04F0510A" w14:textId="72D88616" w:rsidR="00A16185" w:rsidRPr="00BA135D" w:rsidRDefault="00A16185" w:rsidP="00BA135D">
                            <w:pPr>
                              <w:rPr>
                                <w:sz w:val="20"/>
                              </w:rPr>
                            </w:pPr>
                            <w:r>
                              <w:rPr>
                                <w:sz w:val="20"/>
                              </w:rPr>
                              <w:t xml:space="preserve">• </w:t>
                            </w:r>
                            <w:r w:rsidRPr="00BA135D">
                              <w:rPr>
                                <w:sz w:val="20"/>
                              </w:rPr>
                              <w:t>Authentication and Authorization: Users accessing DocSys (through the webbrowser) authenticates themselves with their UWV account. This authentication is provided by Active Directory Federation Services (ADFS).</w:t>
                            </w:r>
                          </w:p>
                          <w:p w14:paraId="1261958C" w14:textId="1A9F6CD9" w:rsidR="00A16185" w:rsidRPr="00BA135D" w:rsidRDefault="00A16185" w:rsidP="00BA135D">
                            <w:pPr>
                              <w:rPr>
                                <w:sz w:val="20"/>
                              </w:rPr>
                            </w:pPr>
                            <w:r>
                              <w:rPr>
                                <w:sz w:val="20"/>
                              </w:rPr>
                              <w:t xml:space="preserve">• </w:t>
                            </w:r>
                            <w:r w:rsidRPr="00BA135D">
                              <w:rPr>
                                <w:sz w:val="20"/>
                              </w:rPr>
                              <w:t>Elevated permissions: Read /write permissons on the database</w:t>
                            </w:r>
                          </w:p>
                          <w:p w14:paraId="124FEC96" w14:textId="63EB3688" w:rsidR="00A16185" w:rsidRPr="00BA135D" w:rsidRDefault="00A16185" w:rsidP="00BA135D">
                            <w:pPr>
                              <w:rPr>
                                <w:sz w:val="20"/>
                              </w:rPr>
                            </w:pPr>
                            <w:r>
                              <w:rPr>
                                <w:sz w:val="20"/>
                              </w:rPr>
                              <w:t xml:space="preserve">• </w:t>
                            </w:r>
                            <w:r w:rsidRPr="00BA135D">
                              <w:rPr>
                                <w:sz w:val="20"/>
                              </w:rPr>
                              <w:t>The application owner would like to have multi-factor authentication, or 4-eyes principles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EB92C" id="_x0000_s1028" type="#_x0000_t202" style="position:absolute;left:0;text-align:left;margin-left:0;margin-top:109.9pt;width:489.05pt;height:96.4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" fillcolor="#bdd6ee [1300]">
                <v:textbox>
                  <w:txbxContent>
                    <w:p w14:paraId="7AEB1DF1" w14:textId="77777777" w:rsidR="00226638" w:rsidRDefault="00226638" w:rsidP="00226638">
                      <w:pPr>
                        <w:pStyle w:val="BodyText"/>
                        <w:rPr>
                          <w:i/>
                          <w:color w:val="auto"/>
                        </w:rPr>
                      </w:pPr>
                      <w:r>
                        <w:rPr>
                          <w:i/>
                          <w:color w:val="auto"/>
                        </w:rPr>
                        <w:t>Examples (please remove this text block before or after adding the real values)</w:t>
                      </w:r>
                    </w:p>
                    <w:p w14:paraId="48E9BC00" w14:textId="77777777" w:rsidR="00A16185" w:rsidRPr="00BA135D" w:rsidRDefault="00A16185" w:rsidP="00BA135D">
                      <w:pPr>
                        <w:rPr>
                          <w:sz w:val="20"/>
                        </w:rPr>
                      </w:pPr>
                    </w:p>
                    <w:p w14:paraId="04F0510A" w14:textId="72D88616" w:rsidR="00A16185" w:rsidRPr="00BA135D" w:rsidRDefault="00A16185" w:rsidP="00BA135D">
                      <w:pPr>
                        <w:rPr>
                          <w:sz w:val="20"/>
                        </w:rPr>
                      </w:pPr>
                      <w:r>
                        <w:rPr>
                          <w:sz w:val="20"/>
                        </w:rPr>
                        <w:t xml:space="preserve">• </w:t>
                      </w:r>
                      <w:r w:rsidRPr="00BA135D">
                        <w:rPr>
                          <w:sz w:val="20"/>
                        </w:rPr>
                        <w:t>Authentication and Authorization: Users accessing DocSys (through the webbrowser) authenticates themselves with their UWV account. This authentication is provided by Active Directory Federation Services (ADFS).</w:t>
                      </w:r>
                    </w:p>
                    <w:p w14:paraId="1261958C" w14:textId="1A9F6CD9" w:rsidR="00A16185" w:rsidRPr="00BA135D" w:rsidRDefault="00A16185" w:rsidP="00BA135D">
                      <w:pPr>
                        <w:rPr>
                          <w:sz w:val="20"/>
                        </w:rPr>
                      </w:pPr>
                      <w:r>
                        <w:rPr>
                          <w:sz w:val="20"/>
                        </w:rPr>
                        <w:t xml:space="preserve">• </w:t>
                      </w:r>
                      <w:r w:rsidRPr="00BA135D">
                        <w:rPr>
                          <w:sz w:val="20"/>
                        </w:rPr>
                        <w:t>Elevated permissions: Read /write permissons on the database</w:t>
                      </w:r>
                    </w:p>
                    <w:p w14:paraId="124FEC96" w14:textId="63EB3688" w:rsidR="00A16185" w:rsidRPr="00BA135D" w:rsidRDefault="00A16185" w:rsidP="00BA135D">
                      <w:pPr>
                        <w:rPr>
                          <w:sz w:val="20"/>
                        </w:rPr>
                      </w:pPr>
                      <w:r>
                        <w:rPr>
                          <w:sz w:val="20"/>
                        </w:rPr>
                        <w:t xml:space="preserve">• </w:t>
                      </w:r>
                      <w:r w:rsidRPr="00BA135D">
                        <w:rPr>
                          <w:sz w:val="20"/>
                        </w:rPr>
                        <w:t>The application owner would like to have multi-factor authentication, or 4-eyes principles</w:t>
                      </w:r>
                    </w:p>
                  </w:txbxContent>
                </v:textbox>
                <w10:wrap type="square" anchorx="margin"/>
              </v:shape>
            </w:pict>
          </mc:Fallback>
        </mc:AlternateContent>
      </w:r>
      <w:r w:rsidR="00BF19AB">
        <w:t>Security</w:t>
      </w:r>
      <w:r w:rsidR="001A2738">
        <w:t xml:space="preserve"> requirements</w:t>
      </w:r>
      <w:bookmarkEnd w:id="14"/>
    </w:p>
    <w:p w14:paraId="098F08D5" w14:textId="2903E7B8" w:rsidR="00527B2C" w:rsidRDefault="00527B2C" w:rsidP="00527B2C">
      <w:pPr>
        <w:pStyle w:val="BodyText"/>
      </w:pPr>
    </w:p>
    <w:p w14:paraId="11E5ECEF" w14:textId="2D014AAE" w:rsidR="004B5EAE" w:rsidRDefault="004B5EAE" w:rsidP="0052655E">
      <w:pPr>
        <w:pStyle w:val="Kop3"/>
        <w:ind w:left="630"/>
      </w:pPr>
      <w:r>
        <w:t>System logging</w:t>
      </w:r>
      <w:r w:rsidR="00961D6D">
        <w:t xml:space="preserve"> ret</w:t>
      </w:r>
      <w:r w:rsidR="004C69A5">
        <w:t>ention time</w:t>
      </w:r>
    </w:p>
    <w:p w14:paraId="1E9C406D" w14:textId="290DF47A" w:rsidR="00B33E82" w:rsidRDefault="00B33E82" w:rsidP="00B33E82">
      <w:pPr>
        <w:pStyle w:val="BodyText"/>
      </w:pPr>
    </w:p>
    <w:p w14:paraId="49ED7C04" w14:textId="404E78C1" w:rsidR="00C92E5D" w:rsidRDefault="00C92E5D" w:rsidP="00B33E82">
      <w:pPr>
        <w:pStyle w:val="BodyText"/>
      </w:pPr>
    </w:p>
    <w:p w14:paraId="785329CE" w14:textId="77777777" w:rsidR="00C92E5D" w:rsidRDefault="00C92E5D" w:rsidP="00B33E82">
      <w:pPr>
        <w:pStyle w:val="BodyText"/>
      </w:pPr>
    </w:p>
    <w:p w14:paraId="57E3F0F0" w14:textId="77777777" w:rsidR="00B30A0F" w:rsidRDefault="00B30A0F" w:rsidP="00B33E82">
      <w:pPr>
        <w:pStyle w:val="BodyText"/>
      </w:pPr>
    </w:p>
    <w:p w14:paraId="1627ED82" w14:textId="77777777" w:rsidR="00B30A0F" w:rsidRDefault="00B30A0F" w:rsidP="00B33E82">
      <w:pPr>
        <w:pStyle w:val="BodyText"/>
      </w:pPr>
    </w:p>
    <w:p w14:paraId="3285584E" w14:textId="77777777" w:rsidR="00F34802" w:rsidRPr="00B33E82" w:rsidRDefault="00F34802" w:rsidP="00B33E82">
      <w:pPr>
        <w:pStyle w:val="BodyText"/>
      </w:pPr>
    </w:p>
    <w:p w14:paraId="20E03C6B" w14:textId="77777777" w:rsidR="00D17E86" w:rsidRDefault="00F75085" w:rsidP="00CB7060">
      <w:pPr>
        <w:pStyle w:val="Kop2"/>
      </w:pPr>
      <w:bookmarkStart w:id="15" w:name="_Toc128036866"/>
      <w:r>
        <w:lastRenderedPageBreak/>
        <w:t>Backup and Recovery</w:t>
      </w:r>
      <w:bookmarkEnd w:id="15"/>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4E3F63D4" w:rsidR="00CD47E5" w:rsidRPr="00D337D3" w:rsidRDefault="00CD47E5" w:rsidP="00200322">
            <w:pPr>
              <w:pStyle w:val="BodyText"/>
              <w:rPr>
                <w:b/>
                <w:bCs/>
              </w:rPr>
            </w:pP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EndPr/>
            <w:sdtContent>
              <w:p w14:paraId="632CF08B" w14:textId="5ABD1A42" w:rsidR="006B63F7" w:rsidRPr="004573FE" w:rsidRDefault="00FA5732" w:rsidP="006B63F7">
                <w:pPr>
                  <w:pStyle w:val="BodyText"/>
                </w:pPr>
                <w:r w:rsidRPr="004573FE">
                  <w:t>standard backup</w:t>
                </w:r>
              </w:p>
            </w:sdtContent>
          </w:sdt>
        </w:tc>
        <w:tc>
          <w:tcPr>
            <w:tcW w:w="4860" w:type="dxa"/>
          </w:tcPr>
          <w:p w14:paraId="1037AD94" w14:textId="01D1671E" w:rsidR="006B63F7" w:rsidRPr="004573FE" w:rsidRDefault="006B63F7" w:rsidP="006B63F7">
            <w:pPr>
              <w:pStyle w:val="BodyText"/>
            </w:pPr>
            <w:r w:rsidRPr="004573FE">
              <w:t xml:space="preserve">Specify deviation (see instruction for </w:t>
            </w:r>
            <w:r w:rsidR="00890822" w:rsidRPr="004573FE">
              <w:t>backup standards</w:t>
            </w:r>
            <w:r w:rsidRPr="004573FE">
              <w:t>)</w:t>
            </w:r>
          </w:p>
        </w:tc>
      </w:tr>
      <w:tr w:rsidR="006B63F7" w14:paraId="65A31124" w14:textId="77752E25" w:rsidTr="006B63F7">
        <w:tc>
          <w:tcPr>
            <w:tcW w:w="2065" w:type="dxa"/>
          </w:tcPr>
          <w:p w14:paraId="15F22941" w14:textId="731A2D0E" w:rsidR="006B63F7" w:rsidRPr="00071D98" w:rsidRDefault="006B63F7" w:rsidP="006B63F7">
            <w:pPr>
              <w:pStyle w:val="BodyText"/>
            </w:pPr>
            <w:r>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EndPr/>
            <w:sdtContent>
              <w:p w14:paraId="0625726A" w14:textId="5E82141E" w:rsidR="006B63F7" w:rsidRPr="004573FE" w:rsidRDefault="00FA5732" w:rsidP="006B63F7">
                <w:pPr>
                  <w:pStyle w:val="BodyText"/>
                </w:pPr>
                <w:r w:rsidRPr="004573FE">
                  <w:t>no specific restore order</w:t>
                </w:r>
              </w:p>
            </w:sdtContent>
          </w:sdt>
        </w:tc>
        <w:tc>
          <w:tcPr>
            <w:tcW w:w="4860" w:type="dxa"/>
          </w:tcPr>
          <w:p w14:paraId="6578264B" w14:textId="4CAD163E" w:rsidR="006B63F7" w:rsidRPr="004573FE" w:rsidRDefault="0072626A" w:rsidP="006B63F7">
            <w:pPr>
              <w:pStyle w:val="BodyText"/>
            </w:pPr>
            <w:r w:rsidRPr="004573FE">
              <w:t>Specify restore order when applicable</w:t>
            </w: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EndPr/>
            <w:sdtContent>
              <w:p w14:paraId="01D6F6E3" w14:textId="3BE87BEF" w:rsidR="0072626A" w:rsidRPr="004573FE" w:rsidRDefault="00FA5732" w:rsidP="0072626A">
                <w:pPr>
                  <w:pStyle w:val="BodyText"/>
                </w:pPr>
                <w:r w:rsidRPr="004573FE">
                  <w:t>no dependencies</w:t>
                </w:r>
              </w:p>
            </w:sdtContent>
          </w:sdt>
        </w:tc>
        <w:tc>
          <w:tcPr>
            <w:tcW w:w="4860" w:type="dxa"/>
          </w:tcPr>
          <w:p w14:paraId="2ECA114C" w14:textId="0D40525B" w:rsidR="0072626A" w:rsidRPr="004573FE" w:rsidRDefault="0072626A" w:rsidP="0072626A">
            <w:pPr>
              <w:pStyle w:val="BodyText"/>
            </w:pPr>
            <w:r w:rsidRPr="004573FE">
              <w:t>Specify</w:t>
            </w:r>
            <w:r w:rsidR="00B27B70" w:rsidRPr="004573FE">
              <w:t xml:space="preserve"> dependency when applicable ( for example backup with the same time stamp is required to avoid data inconsistency)</w:t>
            </w:r>
          </w:p>
        </w:tc>
      </w:tr>
    </w:tbl>
    <w:p w14:paraId="092BABAB" w14:textId="77777777" w:rsidR="00610960" w:rsidRDefault="00610960" w:rsidP="00610960">
      <w:pPr>
        <w:rPr>
          <w:rFonts w:cs="Arial"/>
          <w:lang w:val="en-US"/>
        </w:rPr>
      </w:pPr>
    </w:p>
    <w:p w14:paraId="6096C171" w14:textId="77777777" w:rsidR="001D0C4D" w:rsidRPr="00297C55" w:rsidRDefault="001D0C4D" w:rsidP="00610960">
      <w:pPr>
        <w:rPr>
          <w:rFonts w:cs="Arial"/>
          <w:lang w:val="en-US"/>
        </w:rPr>
      </w:pPr>
    </w:p>
    <w:p w14:paraId="4F94B8FD" w14:textId="461C1364" w:rsidR="002073DA" w:rsidRDefault="002073DA" w:rsidP="00CB7060">
      <w:pPr>
        <w:pStyle w:val="Kop2"/>
      </w:pPr>
      <w:bookmarkStart w:id="16" w:name="_Toc128036867"/>
      <w:r>
        <w:t>Disaster Recovery</w:t>
      </w:r>
      <w:bookmarkEnd w:id="16"/>
    </w:p>
    <w:p w14:paraId="1F1E4047" w14:textId="77777777" w:rsidR="00F341D4" w:rsidRDefault="00F341D4" w:rsidP="00F341D4">
      <w:pPr>
        <w:pStyle w:val="BodyText"/>
      </w:pPr>
      <w:r>
        <w:t>No specific disaster recovery requirements applicable.</w:t>
      </w:r>
    </w:p>
    <w:p w14:paraId="7323BA6C" w14:textId="56EC3B6A" w:rsidR="00CB1242" w:rsidRDefault="00CB1242" w:rsidP="00CB1242">
      <w:pPr>
        <w:pStyle w:val="Kop1"/>
        <w:numPr>
          <w:ilvl w:val="0"/>
          <w:numId w:val="0"/>
        </w:numPr>
      </w:pPr>
      <w:bookmarkStart w:id="17" w:name="_Toc128036868"/>
      <w:bookmarkStart w:id="18" w:name="_GoBack"/>
      <w:bookmarkEnd w:id="2"/>
      <w:bookmarkEnd w:id="18"/>
      <w:r w:rsidRPr="009B5527">
        <w:lastRenderedPageBreak/>
        <w:t xml:space="preserve">Appendix </w:t>
      </w:r>
      <w:r w:rsidR="0067155F">
        <w:t>A</w:t>
      </w:r>
      <w:r w:rsidRPr="009B5527">
        <w:t xml:space="preserve">: </w:t>
      </w:r>
      <w:r w:rsidR="006315C2">
        <w:t>Template version c</w:t>
      </w:r>
      <w:r>
        <w:t>ontrol</w:t>
      </w:r>
      <w:bookmarkStart w:id="19" w:name="_Hlk63699251"/>
      <w:bookmarkEnd w:id="17"/>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TEMPLATE CHANGE HISTORY</w:t>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Plattetekst"/>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Plattetekst"/>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Plattetekst"/>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Plattetekst"/>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Plattetekst"/>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Plattetekst"/>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Plattetekst"/>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Plattetekst"/>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Plattetekst"/>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Plattetekst"/>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Plattetekst"/>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Plattetekst"/>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Plattetekst"/>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Plattetekst"/>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Plattetekst"/>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Plattetekst"/>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Plattetekst"/>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Plattetekst"/>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Plattetekst"/>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Plattetekst"/>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Plattetekst"/>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Plattetekst"/>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Plattetekst"/>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Plattetekst"/>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Plattetekst"/>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Plattetekst"/>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Plattetekst"/>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Plattetekst"/>
              <w:rPr>
                <w:rFonts w:cs="Arial"/>
                <w:lang w:val="en-US"/>
              </w:rPr>
            </w:pPr>
            <w:r>
              <w:rPr>
                <w:rFonts w:cs="Arial"/>
                <w:lang w:val="en-US"/>
              </w:rPr>
              <w:t>Final</w:t>
            </w:r>
            <w:r w:rsidR="00C7279A">
              <w:rPr>
                <w:rFonts w:cs="Arial"/>
                <w:lang w:val="en-US"/>
              </w:rPr>
              <w:t>ized with the following adjustments</w:t>
            </w:r>
          </w:p>
          <w:p w14:paraId="2FB2541B" w14:textId="18FDBA13" w:rsidR="00806A6C" w:rsidRDefault="00806A6C" w:rsidP="00F20DE8">
            <w:pPr>
              <w:pStyle w:val="Plattetekst"/>
              <w:numPr>
                <w:ilvl w:val="0"/>
                <w:numId w:val="64"/>
              </w:numPr>
              <w:rPr>
                <w:rFonts w:cs="Arial"/>
                <w:lang w:val="en-US"/>
              </w:rPr>
            </w:pPr>
            <w:r>
              <w:rPr>
                <w:rFonts w:cs="Arial"/>
                <w:lang w:val="en-US"/>
              </w:rPr>
              <w:t xml:space="preserve">Updated </w:t>
            </w:r>
            <w:r w:rsidR="003B0A15">
              <w:rPr>
                <w:rFonts w:cs="Arial"/>
                <w:lang w:val="en-US"/>
              </w:rPr>
              <w:t>4.4 includes service level and service hours</w:t>
            </w:r>
          </w:p>
          <w:p w14:paraId="45E59909" w14:textId="30AF764F" w:rsidR="003B0A15" w:rsidRDefault="00874B63" w:rsidP="00F20DE8">
            <w:pPr>
              <w:pStyle w:val="Plattetekst"/>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A7071D">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A7071D">
            <w:pPr>
              <w:pStyle w:val="Plattetekst"/>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A7071D">
            <w:pPr>
              <w:pStyle w:val="Plattetekst"/>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0D3C86">
            <w:pPr>
              <w:pStyle w:val="Plattetekst"/>
              <w:numPr>
                <w:ilvl w:val="0"/>
                <w:numId w:val="83"/>
              </w:numPr>
              <w:rPr>
                <w:rFonts w:cs="Arial"/>
                <w:lang w:val="en-US"/>
              </w:rPr>
            </w:pPr>
            <w:r>
              <w:rPr>
                <w:rFonts w:cs="Arial"/>
                <w:lang w:val="en-US"/>
              </w:rPr>
              <w:t>Updated instructions for certificate selection</w:t>
            </w:r>
          </w:p>
        </w:tc>
      </w:tr>
      <w:tr w:rsidR="00D5032E" w14:paraId="35FBDDCF" w14:textId="77777777" w:rsidTr="00EF7DF0">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EF7DF0">
            <w:pPr>
              <w:pStyle w:val="Plattetekst"/>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EF7DF0">
            <w:pPr>
              <w:pStyle w:val="Plattetekst"/>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EF7DF0">
            <w:pPr>
              <w:pStyle w:val="Plattetekst"/>
              <w:rPr>
                <w:rFonts w:cs="Arial"/>
                <w:lang w:val="en-US"/>
              </w:rPr>
            </w:pPr>
            <w:r>
              <w:rPr>
                <w:rFonts w:cs="Arial"/>
                <w:lang w:val="en-US"/>
              </w:rPr>
              <w:t>Updated the template with MCPaaS (Managed Container Platform as a Service) specific requirements</w:t>
            </w:r>
          </w:p>
          <w:p w14:paraId="1BC60191" w14:textId="77777777" w:rsidR="00D5032E" w:rsidRDefault="00D5032E" w:rsidP="00EF7DF0">
            <w:pPr>
              <w:pStyle w:val="Plattetekst"/>
              <w:numPr>
                <w:ilvl w:val="0"/>
                <w:numId w:val="64"/>
              </w:numPr>
              <w:rPr>
                <w:rFonts w:cs="Arial"/>
                <w:lang w:val="en-US"/>
              </w:rPr>
            </w:pPr>
            <w:r>
              <w:rPr>
                <w:rFonts w:cs="Arial"/>
                <w:lang w:val="en-US"/>
              </w:rPr>
              <w:t>Removed Chapter 3 (functional requirements),  Evaluation shows that this is either not filled or when it is filled the requirements are non-funtional. Functional requirements for the application are documented in the application design (SAD)</w:t>
            </w:r>
          </w:p>
          <w:p w14:paraId="1636CB3B" w14:textId="77777777" w:rsidR="00D5032E" w:rsidRDefault="00D5032E" w:rsidP="00EF7DF0">
            <w:pPr>
              <w:pStyle w:val="Plattetekst"/>
              <w:numPr>
                <w:ilvl w:val="0"/>
                <w:numId w:val="64"/>
              </w:numPr>
              <w:rPr>
                <w:rFonts w:cs="Arial"/>
                <w:lang w:val="en-US"/>
              </w:rPr>
            </w:pPr>
            <w:r>
              <w:rPr>
                <w:rFonts w:cs="Arial"/>
                <w:lang w:val="en-US"/>
              </w:rPr>
              <w:t>Moved chapter 4.8 (storage replication) under 3.2.1 to bundle the Private Cloud (build)requirements together</w:t>
            </w:r>
          </w:p>
          <w:p w14:paraId="4F1F48B6" w14:textId="77777777" w:rsidR="00D5032E" w:rsidRDefault="00D5032E" w:rsidP="00EF7DF0">
            <w:pPr>
              <w:pStyle w:val="Plattetekst"/>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(Availibility)</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together</w:t>
            </w:r>
          </w:p>
          <w:p w14:paraId="7E354362" w14:textId="77777777" w:rsidR="00D5032E" w:rsidRPr="00B05229" w:rsidRDefault="00D5032E" w:rsidP="00EF7DF0">
            <w:pPr>
              <w:pStyle w:val="Plattetekst"/>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together</w:t>
            </w:r>
          </w:p>
          <w:p w14:paraId="5C66FB90" w14:textId="77777777" w:rsidR="00D5032E" w:rsidRPr="00B05229" w:rsidRDefault="00D5032E" w:rsidP="00EF7DF0">
            <w:pPr>
              <w:pStyle w:val="Plattetekst"/>
              <w:ind w:left="360"/>
              <w:rPr>
                <w:rFonts w:cs="Arial"/>
                <w:lang w:val="en-US"/>
              </w:rPr>
            </w:pPr>
          </w:p>
          <w:p w14:paraId="75CDB1FB" w14:textId="77777777" w:rsidR="00D5032E" w:rsidRDefault="00D5032E" w:rsidP="00EF7DF0">
            <w:pPr>
              <w:pStyle w:val="Plattetekst"/>
              <w:numPr>
                <w:ilvl w:val="0"/>
                <w:numId w:val="64"/>
              </w:numPr>
              <w:rPr>
                <w:rFonts w:cs="Arial"/>
                <w:lang w:val="en-US"/>
              </w:rPr>
            </w:pPr>
            <w:r>
              <w:rPr>
                <w:rFonts w:cs="Arial"/>
                <w:lang w:val="en-US"/>
              </w:rPr>
              <w:t>Updated 4.2 System and Software requirements: seperate section for Private Cloud and MCPaaS</w:t>
            </w:r>
          </w:p>
          <w:p w14:paraId="6F31CEE2" w14:textId="77777777" w:rsidR="00D5032E" w:rsidRDefault="00D5032E" w:rsidP="00EF7DF0">
            <w:pPr>
              <w:pStyle w:val="Plattetekst"/>
              <w:numPr>
                <w:ilvl w:val="0"/>
                <w:numId w:val="64"/>
              </w:numPr>
              <w:rPr>
                <w:rFonts w:cs="Arial"/>
                <w:lang w:val="en-US"/>
              </w:rPr>
            </w:pPr>
            <w:r>
              <w:rPr>
                <w:rFonts w:cs="Arial"/>
                <w:lang w:val="en-US"/>
              </w:rPr>
              <w:t>Updated 4.4 Availability: seperate section for Private Cloud and MCPaaS</w:t>
            </w:r>
          </w:p>
          <w:p w14:paraId="64DAB919" w14:textId="77777777" w:rsidR="00D5032E" w:rsidRDefault="00D5032E" w:rsidP="00EF7DF0">
            <w:pPr>
              <w:pStyle w:val="Plattetekst"/>
              <w:numPr>
                <w:ilvl w:val="0"/>
                <w:numId w:val="64"/>
              </w:numPr>
              <w:rPr>
                <w:rFonts w:cs="Arial"/>
                <w:lang w:val="en-US"/>
              </w:rPr>
            </w:pPr>
            <w:r>
              <w:rPr>
                <w:rFonts w:cs="Arial"/>
                <w:lang w:val="en-US"/>
              </w:rPr>
              <w:t xml:space="preserve">4.6.1 – added addition MCPaaS related infra requirement: </w:t>
            </w:r>
            <w:r w:rsidRPr="001F5704">
              <w:rPr>
                <w:rFonts w:cs="Arial"/>
                <w:lang w:val="en-US"/>
              </w:rPr>
              <w:t>Can the standard azure container registry be used by the MCPaaS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Plattetekst"/>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Plattetekst"/>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Plattetekst"/>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relevant</w:t>
            </w:r>
          </w:p>
          <w:p w14:paraId="414EE9DE" w14:textId="35F965DB" w:rsidR="008E5689" w:rsidRDefault="00D5032E" w:rsidP="00D5032E">
            <w:pPr>
              <w:pStyle w:val="Plattetekst"/>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management</w:t>
            </w:r>
          </w:p>
          <w:p w14:paraId="5DF3B191" w14:textId="56B3CABA" w:rsidR="001F40A7" w:rsidRDefault="001F40A7" w:rsidP="001F40A7">
            <w:pPr>
              <w:pStyle w:val="Plattetekst"/>
              <w:numPr>
                <w:ilvl w:val="0"/>
                <w:numId w:val="85"/>
              </w:numPr>
              <w:rPr>
                <w:rFonts w:cs="Arial"/>
                <w:lang w:val="en-US"/>
              </w:rPr>
            </w:pPr>
            <w:r>
              <w:rPr>
                <w:rFonts w:cs="Arial"/>
                <w:lang w:val="en-US"/>
              </w:rPr>
              <w:t>Added load balancer requirements</w:t>
            </w:r>
          </w:p>
          <w:p w14:paraId="13150104" w14:textId="75754858" w:rsidR="001F40A7" w:rsidRDefault="001F40A7" w:rsidP="001F40A7">
            <w:pPr>
              <w:pStyle w:val="Plattetekst"/>
              <w:numPr>
                <w:ilvl w:val="0"/>
                <w:numId w:val="85"/>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Kop1"/>
        <w:numPr>
          <w:ilvl w:val="0"/>
          <w:numId w:val="0"/>
        </w:numPr>
        <w:rPr>
          <w:lang w:val="fr-FR"/>
        </w:rPr>
      </w:pPr>
      <w:bookmarkStart w:id="20" w:name="_Toc128036869"/>
      <w:r w:rsidRPr="00997629">
        <w:rPr>
          <w:lang w:val="fr-FR"/>
        </w:rPr>
        <w:lastRenderedPageBreak/>
        <w:t xml:space="preserve">Appendix B: </w:t>
      </w:r>
      <w:r w:rsidR="00997629" w:rsidRPr="00997629">
        <w:rPr>
          <w:lang w:val="fr-FR"/>
        </w:rPr>
        <w:t>Documen</w:t>
      </w:r>
      <w:r w:rsidR="00997629">
        <w:rPr>
          <w:lang w:val="fr-FR"/>
        </w:rPr>
        <w:t>t version c</w:t>
      </w:r>
      <w:r w:rsidR="00997629" w:rsidRPr="00997629">
        <w:rPr>
          <w:lang w:val="fr-FR"/>
        </w:rPr>
        <w:t>ontrol</w:t>
      </w:r>
      <w:bookmarkEnd w:id="20"/>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21" w:name="_Toc41604403"/>
    </w:p>
    <w:bookmarkEnd w:id="21"/>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Plattetekst"/>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Plattetekst"/>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Plattetekst"/>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Plattetekst"/>
              <w:rPr>
                <w:rFonts w:cs="Arial"/>
                <w:lang w:val="en-US"/>
              </w:rPr>
            </w:pPr>
          </w:p>
        </w:tc>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Plattetekst"/>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Plattetekst"/>
              <w:spacing w:line="280" w:lineRule="atLeast"/>
              <w:rPr>
                <w:rFonts w:cs="Arial"/>
                <w:lang w:val="en-US"/>
              </w:rPr>
            </w:pPr>
          </w:p>
        </w:tc>
      </w:tr>
      <w:bookmarkEnd w:id="19"/>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Kop1"/>
        <w:numPr>
          <w:ilvl w:val="0"/>
          <w:numId w:val="0"/>
        </w:numPr>
        <w:rPr>
          <w:lang w:val="nl-NL"/>
        </w:rPr>
      </w:pPr>
      <w:bookmarkStart w:id="22" w:name="_Toc128036870"/>
      <w:r w:rsidRPr="00D35112">
        <w:rPr>
          <w:lang w:val="nl-NL"/>
        </w:rPr>
        <w:lastRenderedPageBreak/>
        <w:t xml:space="preserve">Appendix </w:t>
      </w:r>
      <w:r w:rsidR="008F3194">
        <w:rPr>
          <w:lang w:val="nl-NL"/>
        </w:rPr>
        <w:t>C</w:t>
      </w:r>
      <w:r w:rsidRPr="00D35112">
        <w:rPr>
          <w:lang w:val="nl-NL"/>
        </w:rPr>
        <w:t>: Legenda</w:t>
      </w:r>
      <w:bookmarkEnd w:id="22"/>
    </w:p>
    <w:p w14:paraId="2FAC9FA6" w14:textId="77777777" w:rsidR="00934FE2" w:rsidRPr="00D35112" w:rsidRDefault="00934FE2" w:rsidP="00934FE2">
      <w:pPr>
        <w:pStyle w:val="Kop2"/>
        <w:numPr>
          <w:ilvl w:val="0"/>
          <w:numId w:val="0"/>
        </w:numPr>
        <w:ind w:left="567" w:hanging="567"/>
        <w:rPr>
          <w:lang w:val="nl-NL"/>
        </w:rPr>
      </w:pPr>
      <w:bookmarkStart w:id="23" w:name="_Toc128036871"/>
      <w:r>
        <w:rPr>
          <w:lang w:val="nl-NL"/>
        </w:rPr>
        <w:t>Legenda Context</w:t>
      </w:r>
      <w:r w:rsidRPr="00D35112">
        <w:rPr>
          <w:lang w:val="nl-NL"/>
        </w:rPr>
        <w:t xml:space="preserve"> Di</w:t>
      </w:r>
      <w:r>
        <w:rPr>
          <w:lang w:val="nl-NL"/>
        </w:rPr>
        <w:t>agram</w:t>
      </w:r>
      <w:bookmarkEnd w:id="23"/>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Kop1"/>
        <w:numPr>
          <w:ilvl w:val="0"/>
          <w:numId w:val="0"/>
        </w:numPr>
        <w:rPr>
          <w:lang w:val="en-US"/>
        </w:rPr>
      </w:pPr>
      <w:bookmarkStart w:id="24" w:name="_Toc128036872"/>
      <w:r w:rsidRPr="005B0102">
        <w:rPr>
          <w:lang w:val="en-US"/>
        </w:rPr>
        <w:lastRenderedPageBreak/>
        <w:t xml:space="preserve">Appendix D: </w:t>
      </w:r>
      <w:r w:rsidR="004758EC">
        <w:rPr>
          <w:lang w:val="en-US"/>
        </w:rPr>
        <w:t>MCPaaS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24"/>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r w:rsidRPr="00B349E1">
        <w:rPr>
          <w:b/>
          <w:bCs/>
          <w:highlight w:val="yellow"/>
          <w:lang w:val="en-US"/>
        </w:rPr>
        <w:t>CompetentNL</w:t>
      </w:r>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To manage the resource allocation and assure the project uses only appropriate or agreed resources on the cluster, the quotas and limits</w:t>
      </w:r>
      <w:r w:rsidRPr="00F71F78">
        <w:rPr>
          <w:lang w:val="en-US"/>
        </w:rPr>
        <w:t xml:space="preserve"> </w:t>
      </w:r>
      <w:r>
        <w:rPr>
          <w:lang w:val="en-US"/>
        </w:rPr>
        <w:t>to compute resources for the CompetentNL projects on the MCPaaS will be based on below details.</w:t>
      </w:r>
    </w:p>
    <w:p w14:paraId="61B466E0" w14:textId="77777777" w:rsidR="00EE771D" w:rsidRDefault="00EE771D" w:rsidP="00EE771D">
      <w:pPr>
        <w:pStyle w:val="BodyText"/>
        <w:rPr>
          <w:lang w:val="en-US"/>
        </w:rPr>
      </w:pPr>
    </w:p>
    <w:tbl>
      <w:tblPr>
        <w:tblStyle w:val="Tabelraster"/>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CNL-Dataloader</w:t>
            </w:r>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CNL-api</w:t>
            </w:r>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18"/>
      <w:headerReference w:type="first" r:id="rId19"/>
      <w:footerReference w:type="first" r:id="rId20"/>
      <w:pgSz w:w="11906" w:h="16838" w:code="9"/>
      <w:pgMar w:top="1440" w:right="1646" w:bottom="1440" w:left="1440" w:header="720" w:footer="431" w:gutter="0"/>
      <w:cols w:space="533"/>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597B" w16cex:dateUtc="2023-02-03T08:59:00Z"/>
  <w16cex:commentExtensible w16cex:durableId="279094E1" w16cex:dateUtc="2023-02-10T09:03:00Z"/>
  <w16cex:commentExtensible w16cex:durableId="279090EA" w16cex:dateUtc="2023-02-10T08:46:00Z"/>
  <w16cex:commentExtensible w16cex:durableId="280F3741" w16cex:dateUtc="2023-05-17T09:21:00Z"/>
  <w16cex:commentExtensible w16cex:durableId="28074193" w16cex:dateUtc="2023-05-11T08:27:00Z"/>
  <w16cex:commentExtensible w16cex:durableId="27E253ED" w16cex:dateUtc="2023-04-13T08:11:00Z"/>
  <w16cex:commentExtensible w16cex:durableId="2790884F" w16cex:dateUtc="2023-02-10T08:09:00Z"/>
  <w16cex:commentExtensible w16cex:durableId="27909930" w16cex:dateUtc="2023-01-25T12:19:00Z"/>
  <w16cex:commentExtensible w16cex:durableId="2790992C" w16cex:dateUtc="2023-01-27T08:21:00Z"/>
  <w16cex:commentExtensible w16cex:durableId="27948444" w16cex:dateUtc="2023-02-13T08:41:00Z"/>
  <w16cex:commentExtensible w16cex:durableId="27863F7A" w16cex:dateUtc="2023-02-02T12:56:00Z"/>
  <w16cex:commentExtensible w16cex:durableId="2790975D" w16cex:dateUtc="2023-02-10T09:13:00Z"/>
  <w16cex:commentExtensible w16cex:durableId="279096C6" w16cex:dateUtc="2023-02-10T09:11:00Z"/>
  <w16cex:commentExtensible w16cex:durableId="27948C1B" w16cex:dateUtc="2023-02-13T09:14:00Z"/>
  <w16cex:commentExtensible w16cex:durableId="279099CC" w16cex:dateUtc="2023-01-27T08:21:00Z"/>
  <w16cex:commentExtensible w16cex:durableId="2786434F" w16cex:dateUtc="2023-02-02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F3F5C" w16cid:durableId="270B992A"/>
  <w16cid:commentId w16cid:paraId="6FF45D5F" w16cid:durableId="270B992B"/>
  <w16cid:commentId w16cid:paraId="2C620513" w16cid:durableId="270B992C"/>
  <w16cid:commentId w16cid:paraId="744FBB60" w16cid:durableId="270B992D"/>
  <w16cid:commentId w16cid:paraId="40424D84" w16cid:durableId="270B992E"/>
  <w16cid:commentId w16cid:paraId="069DF4DC" w16cid:durableId="270B992F"/>
  <w16cid:commentId w16cid:paraId="6119DAEA" w16cid:durableId="270B9930"/>
  <w16cid:commentId w16cid:paraId="7BCF375E" w16cid:durableId="270B9931"/>
  <w16cid:commentId w16cid:paraId="1D2437F3" w16cid:durableId="270B9932"/>
  <w16cid:commentId w16cid:paraId="53205897" w16cid:durableId="270B9933"/>
  <w16cid:commentId w16cid:paraId="1D47B3E7" w16cid:durableId="270B9934"/>
  <w16cid:commentId w16cid:paraId="0714219A" w16cid:durableId="270B9935"/>
  <w16cid:commentId w16cid:paraId="4F19D858" w16cid:durableId="270B9936"/>
  <w16cid:commentId w16cid:paraId="39229F53" w16cid:durableId="270B9937"/>
  <w16cid:commentId w16cid:paraId="26508E38" w16cid:durableId="270B9938"/>
  <w16cid:commentId w16cid:paraId="270DB5E2" w16cid:durableId="27A1AC53"/>
  <w16cid:commentId w16cid:paraId="459A7A6F" w16cid:durableId="270B9939"/>
  <w16cid:commentId w16cid:paraId="4B0AF82E" w16cid:durableId="270B993B"/>
  <w16cid:commentId w16cid:paraId="010806E1" w16cid:durableId="270B993C"/>
  <w16cid:commentId w16cid:paraId="71D30A80" w16cid:durableId="270B993D"/>
  <w16cid:commentId w16cid:paraId="30F39253" w16cid:durableId="270B993E"/>
  <w16cid:commentId w16cid:paraId="30DB23F1" w16cid:durableId="270B993F"/>
  <w16cid:commentId w16cid:paraId="02563F1D" w16cid:durableId="270B9940"/>
  <w16cid:commentId w16cid:paraId="1B316FA4" w16cid:durableId="270B9941"/>
  <w16cid:commentId w16cid:paraId="3030AB86" w16cid:durableId="270B9942"/>
  <w16cid:commentId w16cid:paraId="73892D0D" w16cid:durableId="270B9943"/>
  <w16cid:commentId w16cid:paraId="526C5D3F" w16cid:durableId="2787597B"/>
  <w16cid:commentId w16cid:paraId="42E36B18" w16cid:durableId="270B9945"/>
  <w16cid:commentId w16cid:paraId="4A799AE2" w16cid:durableId="279094E1"/>
  <w16cid:commentId w16cid:paraId="78549D53" w16cid:durableId="279090EA"/>
  <w16cid:commentId w16cid:paraId="15890826" w16cid:durableId="270B9946"/>
  <w16cid:commentId w16cid:paraId="16BB859D" w16cid:durableId="280F3741"/>
  <w16cid:commentId w16cid:paraId="33019301" w16cid:durableId="28074193"/>
  <w16cid:commentId w16cid:paraId="74FBA16F" w16cid:durableId="27E253ED"/>
  <w16cid:commentId w16cid:paraId="265ADE5C" w16cid:durableId="2790884F"/>
  <w16cid:commentId w16cid:paraId="3EB4A8E0" w16cid:durableId="27909BA3"/>
  <w16cid:commentId w16cid:paraId="18AD1E22" w16cid:durableId="27909B32"/>
  <w16cid:commentId w16cid:paraId="4469C622" w16cid:durableId="27909B31"/>
  <w16cid:commentId w16cid:paraId="0EBFABD9" w16cid:durableId="27909932"/>
  <w16cid:commentId w16cid:paraId="0EB78B06" w16cid:durableId="27909931"/>
  <w16cid:commentId w16cid:paraId="325D12AA" w16cid:durableId="27909930"/>
  <w16cid:commentId w16cid:paraId="37A1C10D" w16cid:durableId="2790992F"/>
  <w16cid:commentId w16cid:paraId="5377D987" w16cid:durableId="2790992E"/>
  <w16cid:commentId w16cid:paraId="37E0E6A9" w16cid:durableId="2790992D"/>
  <w16cid:commentId w16cid:paraId="49FDBA56" w16cid:durableId="2790992C"/>
  <w16cid:commentId w16cid:paraId="25E24006" w16cid:durableId="2790992B"/>
  <w16cid:commentId w16cid:paraId="0868D3BF" w16cid:durableId="27948444"/>
  <w16cid:commentId w16cid:paraId="0A827BF6" w16cid:durableId="27863F7A"/>
  <w16cid:commentId w16cid:paraId="21E386B3" w16cid:durableId="2790975D"/>
  <w16cid:commentId w16cid:paraId="0E5FD8BD" w16cid:durableId="279096C6"/>
  <w16cid:commentId w16cid:paraId="32DDECF3" w16cid:durableId="27948C1B"/>
  <w16cid:commentId w16cid:paraId="659DD6B3" w16cid:durableId="27909C5C"/>
  <w16cid:commentId w16cid:paraId="57244BA5" w16cid:durableId="27909C5B"/>
  <w16cid:commentId w16cid:paraId="164F2252" w16cid:durableId="279099D2"/>
  <w16cid:commentId w16cid:paraId="03AFF285" w16cid:durableId="279099CE"/>
  <w16cid:commentId w16cid:paraId="0FF78068" w16cid:durableId="279099CD"/>
  <w16cid:commentId w16cid:paraId="2505D014" w16cid:durableId="279099CC"/>
  <w16cid:commentId w16cid:paraId="6B0C4EE1" w16cid:durableId="279099CB"/>
  <w16cid:commentId w16cid:paraId="2493FE21" w16cid:durableId="270B9947"/>
  <w16cid:commentId w16cid:paraId="174FC6DF" w16cid:durableId="270B9949"/>
  <w16cid:commentId w16cid:paraId="51ABDC20" w16cid:durableId="2786434F"/>
  <w16cid:commentId w16cid:paraId="34393424" w16cid:durableId="270B994A"/>
  <w16cid:commentId w16cid:paraId="3459496E" w16cid:durableId="270B994E"/>
  <w16cid:commentId w16cid:paraId="131FD5DA" w16cid:durableId="270B9950"/>
  <w16cid:commentId w16cid:paraId="474390AC" w16cid:durableId="270B9956"/>
  <w16cid:commentId w16cid:paraId="31D16AEC" w16cid:durableId="270B9957"/>
  <w16cid:commentId w16cid:paraId="7BFDF11E" w16cid:durableId="270B99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FDA4C" w14:textId="77777777" w:rsidR="002C06AC" w:rsidRDefault="002C06AC" w:rsidP="00CC1A55">
      <w:r>
        <w:separator/>
      </w:r>
    </w:p>
  </w:endnote>
  <w:endnote w:type="continuationSeparator" w:id="0">
    <w:p w14:paraId="410B4043" w14:textId="77777777" w:rsidR="002C06AC" w:rsidRDefault="002C06AC" w:rsidP="00CC1A55">
      <w:r>
        <w:continuationSeparator/>
      </w:r>
    </w:p>
  </w:endnote>
  <w:endnote w:type="continuationNotice" w:id="1">
    <w:p w14:paraId="7AB32EF6" w14:textId="77777777" w:rsidR="002C06AC" w:rsidRDefault="002C0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02D1" w14:textId="77777777" w:rsidR="00A16185" w:rsidRDefault="00A16185" w:rsidP="000E4D73">
    <w:pPr>
      <w:spacing w:line="120" w:lineRule="exact"/>
      <w:rPr>
        <w:noProof/>
        <w:sz w:val="16"/>
        <w:lang w:bidi="ar-SA"/>
      </w:rPr>
    </w:pPr>
    <w:r>
      <w:rPr>
        <w:noProof/>
        <w:sz w:val="16"/>
        <w:lang w:bidi="ar-SA"/>
      </w:rPr>
      <w:t>/</w:t>
    </w:r>
  </w:p>
  <w:p w14:paraId="5078D175" w14:textId="77777777" w:rsidR="00A16185" w:rsidRDefault="00A16185" w:rsidP="000E4D73">
    <w:pPr>
      <w:spacing w:line="120" w:lineRule="exact"/>
      <w:rPr>
        <w:noProof/>
        <w:sz w:val="16"/>
        <w:lang w:bidi="ar-SA"/>
      </w:rPr>
    </w:pPr>
    <w:r>
      <w:rPr>
        <w:noProof/>
        <w:sz w:val="16"/>
        <w:lang w:bidi="ar-SA"/>
      </w:rPr>
      <w:t>Unpublished work © 2017 DXC Technology Company. All rights reserved.</w:t>
    </w:r>
  </w:p>
  <w:p w14:paraId="460864EC" w14:textId="77777777" w:rsidR="00A16185" w:rsidRDefault="00A16185" w:rsidP="000E4D73">
    <w:pPr>
      <w:spacing w:line="120" w:lineRule="exact"/>
      <w:rPr>
        <w:noProof/>
        <w:sz w:val="16"/>
        <w:lang w:bidi="ar-SA"/>
      </w:rPr>
    </w:pPr>
    <w:r>
      <w:rPr>
        <w:noProof/>
        <w:sz w:val="16"/>
        <w:lang w:bidi="ar-SA"/>
      </w:rPr>
      <w:t>DXC Confidential Information</w:t>
    </w:r>
  </w:p>
  <w:p w14:paraId="4B148F65" w14:textId="77777777" w:rsidR="00A16185" w:rsidRDefault="00A16185" w:rsidP="000E4D73">
    <w:pPr>
      <w:spacing w:line="120" w:lineRule="exact"/>
      <w:rPr>
        <w:noProof/>
        <w:sz w:val="16"/>
        <w:lang w:bidi="ar-SA"/>
      </w:rPr>
    </w:pPr>
    <w:r>
      <w:rPr>
        <w:noProof/>
        <w:sz w:val="16"/>
        <w:lang w:bidi="ar-SA"/>
      </w:rPr>
      <w:t>Page 2 of 10</w:t>
    </w:r>
  </w:p>
  <w:p w14:paraId="6ECDF17A" w14:textId="77777777" w:rsidR="00A16185" w:rsidRDefault="00A16185" w:rsidP="000E4D73">
    <w:pPr>
      <w:spacing w:line="120" w:lineRule="exact"/>
      <w:rPr>
        <w:noProof/>
        <w:sz w:val="16"/>
        <w:lang w:bidi="ar-SA"/>
      </w:rPr>
    </w:pPr>
  </w:p>
  <w:p w14:paraId="6DB5C2B7" w14:textId="77777777" w:rsidR="00A16185" w:rsidRDefault="00A16185" w:rsidP="000E4D73">
    <w:pPr>
      <w:spacing w:line="120" w:lineRule="exact"/>
      <w:rPr>
        <w:noProof/>
        <w:sz w:val="16"/>
        <w:lang w:bidi="ar-SA"/>
      </w:rPr>
    </w:pPr>
  </w:p>
  <w:p w14:paraId="70FBC7CF" w14:textId="77777777" w:rsidR="00A16185" w:rsidRDefault="00A16185"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42AA4" w14:textId="3622CA20" w:rsidR="00A16185" w:rsidRPr="00631A0A" w:rsidRDefault="00A16185"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99F9" w14:textId="3224CF98" w:rsidR="00A16185" w:rsidRPr="00B67825" w:rsidRDefault="00A16185"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75A9D96C" w:rsidR="00A16185" w:rsidRDefault="00A16185" w:rsidP="004301D0">
                          <w:pPr>
                            <w:pStyle w:val="footer0"/>
                            <w:jc w:val="right"/>
                          </w:pPr>
                          <w:r>
                            <w:t xml:space="preserve">Page </w:t>
                          </w:r>
                          <w:r>
                            <w:fldChar w:fldCharType="begin"/>
                          </w:r>
                          <w:r>
                            <w:instrText xml:space="preserve"> PAGE   \* MERGEFORMAT </w:instrText>
                          </w:r>
                          <w:r>
                            <w:fldChar w:fldCharType="separate"/>
                          </w:r>
                          <w:r w:rsidR="00D63A97">
                            <w:rPr>
                              <w:noProof/>
                            </w:rPr>
                            <w:t>14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9"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75A9D96C" w:rsidR="00A16185" w:rsidRDefault="00A16185" w:rsidP="004301D0">
                    <w:pPr>
                      <w:pStyle w:val="footer0"/>
                      <w:jc w:val="right"/>
                    </w:pPr>
                    <w:r>
                      <w:t xml:space="preserve">Page </w:t>
                    </w:r>
                    <w:r>
                      <w:fldChar w:fldCharType="begin"/>
                    </w:r>
                    <w:r>
                      <w:instrText xml:space="preserve"> PAGE   \* MERGEFORMAT </w:instrText>
                    </w:r>
                    <w:r>
                      <w:fldChar w:fldCharType="separate"/>
                    </w:r>
                    <w:r w:rsidR="00D63A97">
                      <w:rPr>
                        <w:noProof/>
                      </w:rPr>
                      <w:t>14</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30"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883901">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16185" w:rsidRDefault="00A16185"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7E7C" w14:textId="77777777" w:rsidR="00A16185" w:rsidRPr="00CF7467" w:rsidRDefault="00A16185"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31"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A16185" w:rsidRDefault="00A16185"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32"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A16185" w:rsidRPr="002E015D" w:rsidRDefault="00A16185"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16185" w:rsidRPr="00BB4243" w:rsidRDefault="00A16185"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16185" w:rsidRDefault="00A16185"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91EC0" w14:textId="77777777" w:rsidR="002C06AC" w:rsidRDefault="002C06AC" w:rsidP="00CC1A55">
      <w:r>
        <w:separator/>
      </w:r>
    </w:p>
  </w:footnote>
  <w:footnote w:type="continuationSeparator" w:id="0">
    <w:p w14:paraId="7775CCC7" w14:textId="77777777" w:rsidR="002C06AC" w:rsidRDefault="002C06AC" w:rsidP="00CC1A55">
      <w:r>
        <w:continuationSeparator/>
      </w:r>
    </w:p>
  </w:footnote>
  <w:footnote w:type="continuationNotice" w:id="1">
    <w:p w14:paraId="4D6BDF04" w14:textId="77777777" w:rsidR="002C06AC" w:rsidRDefault="002C06A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1F9A5" w14:textId="4B4DFBBF" w:rsidR="00A16185" w:rsidRPr="00F65E4A" w:rsidRDefault="00A16185" w:rsidP="00F65E4A">
    <w:pPr>
      <w:pStyle w:val="header0"/>
    </w:pPr>
    <w:r>
      <w:t>Infrastructure Application Requirements</w:t>
    </w:r>
    <w:r>
      <w:tab/>
    </w:r>
    <w:r>
      <w:tab/>
    </w:r>
    <w:r>
      <w:tab/>
    </w:r>
    <w:r>
      <w:tab/>
    </w:r>
    <w:r>
      <w:tab/>
    </w:r>
    <w:r w:rsidRPr="0020306F">
      <w:rPr>
        <w:highlight w:val="yellow"/>
      </w:rPr>
      <w:t>&lt;month&gt; &lt;year&gt;</w:t>
    </w:r>
  </w:p>
  <w:p w14:paraId="34A2D156" w14:textId="77777777" w:rsidR="00A16185" w:rsidRPr="00B67825" w:rsidRDefault="00A16185"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D5446" w14:textId="77777777" w:rsidR="00A16185" w:rsidRDefault="00A16185"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46EB" w14:textId="1FB09F61" w:rsidR="00A16185" w:rsidRPr="00F65E4A" w:rsidRDefault="00A16185"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A16185" w:rsidRPr="00B67825" w:rsidRDefault="00A16185"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0001156"/>
    <w:multiLevelType w:val="hybridMultilevel"/>
    <w:tmpl w:val="973ED2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09A20FA"/>
    <w:multiLevelType w:val="multilevel"/>
    <w:tmpl w:val="7FA2DD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900E3"/>
    <w:multiLevelType w:val="hybridMultilevel"/>
    <w:tmpl w:val="EB223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0075E52"/>
    <w:multiLevelType w:val="hybridMultilevel"/>
    <w:tmpl w:val="86001D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3A23937"/>
    <w:multiLevelType w:val="hybridMultilevel"/>
    <w:tmpl w:val="19CC2852"/>
    <w:lvl w:ilvl="0" w:tplc="9E2EBDF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3"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4"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6"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D487C5E"/>
    <w:multiLevelType w:val="hybridMultilevel"/>
    <w:tmpl w:val="E2C0A4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8E5DDF"/>
    <w:multiLevelType w:val="hybridMultilevel"/>
    <w:tmpl w:val="9D4038F4"/>
    <w:lvl w:ilvl="0" w:tplc="7982E3AA">
      <w:start w:val="19"/>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1"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9E152E5"/>
    <w:multiLevelType w:val="hybridMultilevel"/>
    <w:tmpl w:val="D8ACD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D874AB8"/>
    <w:multiLevelType w:val="hybridMultilevel"/>
    <w:tmpl w:val="6144EE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6"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7D92ACB"/>
    <w:multiLevelType w:val="hybridMultilevel"/>
    <w:tmpl w:val="C56C6C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68223C39"/>
    <w:multiLevelType w:val="hybridMultilevel"/>
    <w:tmpl w:val="1B04B7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686F477D"/>
    <w:multiLevelType w:val="hybridMultilevel"/>
    <w:tmpl w:val="E7985374"/>
    <w:lvl w:ilvl="0" w:tplc="20ACC04E">
      <w:start w:val="5"/>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0" w15:restartNumberingAfterBreak="0">
    <w:nsid w:val="6CF242BB"/>
    <w:multiLevelType w:val="hybridMultilevel"/>
    <w:tmpl w:val="5F78D5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E161D72"/>
    <w:multiLevelType w:val="hybridMultilevel"/>
    <w:tmpl w:val="44585BE0"/>
    <w:lvl w:ilvl="0" w:tplc="9440F8B8">
      <w:start w:val="11"/>
      <w:numFmt w:val="bullet"/>
      <w:lvlText w:val="-"/>
      <w:lvlJc w:val="left"/>
      <w:pPr>
        <w:ind w:left="720" w:hanging="360"/>
      </w:pPr>
      <w:rPr>
        <w:rFonts w:ascii="Arial" w:eastAsia="PMingLiU"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6E685E24"/>
    <w:multiLevelType w:val="hybridMultilevel"/>
    <w:tmpl w:val="C59ED7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6" w15:restartNumberingAfterBreak="0">
    <w:nsid w:val="7102333D"/>
    <w:multiLevelType w:val="hybridMultilevel"/>
    <w:tmpl w:val="DE5C0D74"/>
    <w:lvl w:ilvl="0" w:tplc="200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1"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9"/>
  </w:num>
  <w:num w:numId="2">
    <w:abstractNumId w:val="37"/>
  </w:num>
  <w:num w:numId="3">
    <w:abstractNumId w:val="80"/>
  </w:num>
  <w:num w:numId="4">
    <w:abstractNumId w:val="45"/>
  </w:num>
  <w:num w:numId="5">
    <w:abstractNumId w:val="75"/>
  </w:num>
  <w:num w:numId="6">
    <w:abstractNumId w:val="42"/>
  </w:num>
  <w:num w:numId="7">
    <w:abstractNumId w:val="56"/>
  </w:num>
  <w:num w:numId="8">
    <w:abstractNumId w:val="66"/>
  </w:num>
  <w:num w:numId="9">
    <w:abstractNumId w:val="19"/>
  </w:num>
  <w:num w:numId="10">
    <w:abstractNumId w:val="33"/>
  </w:num>
  <w:num w:numId="11">
    <w:abstractNumId w:val="14"/>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3"/>
  </w:num>
  <w:num w:numId="23">
    <w:abstractNumId w:val="34"/>
  </w:num>
  <w:num w:numId="24">
    <w:abstractNumId w:val="10"/>
  </w:num>
  <w:num w:numId="25">
    <w:abstractNumId w:val="43"/>
  </w:num>
  <w:num w:numId="26">
    <w:abstractNumId w:val="22"/>
  </w:num>
  <w:num w:numId="27">
    <w:abstractNumId w:val="30"/>
  </w:num>
  <w:num w:numId="28">
    <w:abstractNumId w:val="15"/>
  </w:num>
  <w:num w:numId="29">
    <w:abstractNumId w:val="81"/>
  </w:num>
  <w:num w:numId="30">
    <w:abstractNumId w:val="41"/>
  </w:num>
  <w:num w:numId="31">
    <w:abstractNumId w:val="58"/>
  </w:num>
  <w:num w:numId="32">
    <w:abstractNumId w:val="82"/>
  </w:num>
  <w:num w:numId="33">
    <w:abstractNumId w:val="68"/>
  </w:num>
  <w:num w:numId="34">
    <w:abstractNumId w:val="53"/>
  </w:num>
  <w:num w:numId="35">
    <w:abstractNumId w:val="51"/>
  </w:num>
  <w:num w:numId="36">
    <w:abstractNumId w:val="69"/>
  </w:num>
  <w:num w:numId="37">
    <w:abstractNumId w:val="46"/>
  </w:num>
  <w:num w:numId="38">
    <w:abstractNumId w:val="54"/>
  </w:num>
  <w:num w:numId="39">
    <w:abstractNumId w:val="74"/>
  </w:num>
  <w:num w:numId="40">
    <w:abstractNumId w:val="78"/>
  </w:num>
  <w:num w:numId="41">
    <w:abstractNumId w:val="79"/>
  </w:num>
  <w:num w:numId="42">
    <w:abstractNumId w:val="65"/>
  </w:num>
  <w:num w:numId="43">
    <w:abstractNumId w:val="59"/>
  </w:num>
  <w:num w:numId="44">
    <w:abstractNumId w:val="38"/>
  </w:num>
  <w:num w:numId="45">
    <w:abstractNumId w:val="36"/>
  </w:num>
  <w:num w:numId="46">
    <w:abstractNumId w:val="39"/>
  </w:num>
  <w:num w:numId="47">
    <w:abstractNumId w:val="18"/>
  </w:num>
  <w:num w:numId="48">
    <w:abstractNumId w:val="16"/>
  </w:num>
  <w:num w:numId="49">
    <w:abstractNumId w:val="25"/>
  </w:num>
  <w:num w:numId="50">
    <w:abstractNumId w:val="28"/>
  </w:num>
  <w:num w:numId="51">
    <w:abstractNumId w:val="24"/>
  </w:num>
  <w:num w:numId="52">
    <w:abstractNumId w:val="26"/>
  </w:num>
  <w:num w:numId="53">
    <w:abstractNumId w:val="57"/>
  </w:num>
  <w:num w:numId="54">
    <w:abstractNumId w:val="44"/>
  </w:num>
  <w:num w:numId="55">
    <w:abstractNumId w:val="12"/>
  </w:num>
  <w:num w:numId="56">
    <w:abstractNumId w:val="35"/>
  </w:num>
  <w:num w:numId="57">
    <w:abstractNumId w:val="67"/>
  </w:num>
  <w:num w:numId="58">
    <w:abstractNumId w:val="11"/>
  </w:num>
  <w:num w:numId="59">
    <w:abstractNumId w:val="32"/>
  </w:num>
  <w:num w:numId="60">
    <w:abstractNumId w:val="61"/>
  </w:num>
  <w:num w:numId="61">
    <w:abstractNumId w:val="71"/>
  </w:num>
  <w:num w:numId="62">
    <w:abstractNumId w:val="60"/>
  </w:num>
  <w:num w:numId="63">
    <w:abstractNumId w:val="48"/>
  </w:num>
  <w:num w:numId="64">
    <w:abstractNumId w:val="77"/>
  </w:num>
  <w:num w:numId="65">
    <w:abstractNumId w:val="64"/>
  </w:num>
  <w:num w:numId="66">
    <w:abstractNumId w:val="31"/>
  </w:num>
  <w:num w:numId="67">
    <w:abstractNumId w:val="50"/>
  </w:num>
  <w:num w:numId="68">
    <w:abstractNumId w:val="55"/>
  </w:num>
  <w:num w:numId="69">
    <w:abstractNumId w:val="40"/>
  </w:num>
  <w:num w:numId="70">
    <w:abstractNumId w:val="29"/>
  </w:num>
  <w:num w:numId="71">
    <w:abstractNumId w:val="27"/>
  </w:num>
  <w:num w:numId="72">
    <w:abstractNumId w:val="63"/>
  </w:num>
  <w:num w:numId="73">
    <w:abstractNumId w:val="20"/>
  </w:num>
  <w:num w:numId="74">
    <w:abstractNumId w:val="70"/>
  </w:num>
  <w:num w:numId="75">
    <w:abstractNumId w:val="62"/>
  </w:num>
  <w:num w:numId="76">
    <w:abstractNumId w:val="52"/>
  </w:num>
  <w:num w:numId="77">
    <w:abstractNumId w:val="21"/>
  </w:num>
  <w:num w:numId="78">
    <w:abstractNumId w:val="73"/>
  </w:num>
  <w:num w:numId="79">
    <w:abstractNumId w:val="72"/>
  </w:num>
  <w:num w:numId="80">
    <w:abstractNumId w:val="32"/>
  </w:num>
  <w:num w:numId="81">
    <w:abstractNumId w:val="76"/>
  </w:num>
  <w:num w:numId="82">
    <w:abstractNumId w:val="47"/>
  </w:num>
  <w:num w:numId="83">
    <w:abstractNumId w:val="13"/>
  </w:num>
  <w:num w:numId="84">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num>
  <w:num w:numId="86">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97E9E"/>
    <w:rsid w:val="00AA06C6"/>
    <w:rsid w:val="00AA0800"/>
    <w:rsid w:val="00AA092D"/>
    <w:rsid w:val="00AA0C39"/>
    <w:rsid w:val="00AA0CAA"/>
    <w:rsid w:val="00AA0DE0"/>
    <w:rsid w:val="00AA0F91"/>
    <w:rsid w:val="00AA0FA7"/>
    <w:rsid w:val="00AA253A"/>
    <w:rsid w:val="00AA3F06"/>
    <w:rsid w:val="00AA4871"/>
    <w:rsid w:val="00AA4B85"/>
    <w:rsid w:val="00AA5082"/>
    <w:rsid w:val="00AA5BEC"/>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A97"/>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26A"/>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Tabelraster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4.jp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5.jp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Tekstvantijdelijkeaanduiding"/>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Tekstvantijdelijkeaanduiding"/>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r w:rsidRPr="00F87BE0">
            <w:rPr>
              <w:rStyle w:val="Tekstvantijdelijkeaanduiding"/>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r w:rsidRPr="00F87BE0">
            <w:rPr>
              <w:rStyle w:val="Tekstvantijdelijkeaanduiding"/>
            </w:rPr>
            <w:t>Choose an item.</w:t>
          </w:r>
        </w:p>
      </w:docPartBody>
    </w:docPart>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Tekstvantijdelijkeaanduiding"/>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Tekstvantijdelijkeaanduiding"/>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Tekstvantijdelijkeaanduiding"/>
            </w:rPr>
            <w:t>Choose an item.</w:t>
          </w:r>
        </w:p>
      </w:docPartBody>
    </w:docPart>
    <w:docPart>
      <w:docPartPr>
        <w:name w:val="7147320E92D74D0EBB44E906A1C91655"/>
        <w:category>
          <w:name w:val="General"/>
          <w:gallery w:val="placeholder"/>
        </w:category>
        <w:types>
          <w:type w:val="bbPlcHdr"/>
        </w:types>
        <w:behaviors>
          <w:behavior w:val="content"/>
        </w:behaviors>
        <w:guid w:val="{1210128D-3E10-4D12-BD42-B0FA9741E5C9}"/>
      </w:docPartPr>
      <w:docPartBody>
        <w:p w:rsidR="00201B06" w:rsidRDefault="00201B06">
          <w:r w:rsidRPr="00F87BE0">
            <w:rPr>
              <w:rStyle w:val="Tekstvantijdelijkeaanduiding"/>
            </w:rPr>
            <w:t>Choose an item.</w:t>
          </w:r>
        </w:p>
      </w:docPartBody>
    </w:docPart>
    <w:docPart>
      <w:docPartPr>
        <w:name w:val="A842B4327596422DA16097F6C241619E"/>
        <w:category>
          <w:name w:val="General"/>
          <w:gallery w:val="placeholder"/>
        </w:category>
        <w:types>
          <w:type w:val="bbPlcHdr"/>
        </w:types>
        <w:behaviors>
          <w:behavior w:val="content"/>
        </w:behaviors>
        <w:guid w:val="{14A569F9-2DA8-4EC6-9D28-23336ED25322}"/>
      </w:docPartPr>
      <w:docPartBody>
        <w:p w:rsidR="008E5367" w:rsidRDefault="00B94EA3">
          <w:r w:rsidRPr="00F87BE0">
            <w:rPr>
              <w:rStyle w:val="Tekstvantijdelijkeaanduiding"/>
            </w:rPr>
            <w:t>Choose an item.</w:t>
          </w:r>
        </w:p>
      </w:docPartBody>
    </w:docPart>
    <w:docPart>
      <w:docPartPr>
        <w:name w:val="CCB94BD6B60948A991655B87DF66B4AA"/>
        <w:category>
          <w:name w:val="General"/>
          <w:gallery w:val="placeholder"/>
        </w:category>
        <w:types>
          <w:type w:val="bbPlcHdr"/>
        </w:types>
        <w:behaviors>
          <w:behavior w:val="content"/>
        </w:behaviors>
        <w:guid w:val="{89A1DBED-2F5D-453D-B84A-869C0AF3D1DC}"/>
      </w:docPartPr>
      <w:docPartBody>
        <w:p w:rsidR="008E5367" w:rsidRDefault="00B94EA3">
          <w:r w:rsidRPr="00F87BE0">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4E562BFBDC1E4A6C814F4F927AC469EB"/>
        <w:category>
          <w:name w:val="General"/>
          <w:gallery w:val="placeholder"/>
        </w:category>
        <w:types>
          <w:type w:val="bbPlcHdr"/>
        </w:types>
        <w:behaviors>
          <w:behavior w:val="content"/>
        </w:behaviors>
        <w:guid w:val="{14E9723A-A168-4B4B-9ABB-868BF08CCCB3}"/>
      </w:docPartPr>
      <w:docPartBody>
        <w:p w:rsidR="00EA0978" w:rsidRDefault="00DC39C5" w:rsidP="00DC39C5">
          <w:pPr>
            <w:pStyle w:val="4E562BFBDC1E4A6C814F4F927AC469EB"/>
          </w:pPr>
          <w:r w:rsidRPr="003A71FA">
            <w:rPr>
              <w:rStyle w:val="Tekstvantijdelijkeaanduiding"/>
            </w:rPr>
            <w:t>Choose an item.</w:t>
          </w:r>
        </w:p>
      </w:docPartBody>
    </w:docPart>
    <w:docPart>
      <w:docPartPr>
        <w:name w:val="7546173DFF01429E807A4FF475761925"/>
        <w:category>
          <w:name w:val="General"/>
          <w:gallery w:val="placeholder"/>
        </w:category>
        <w:types>
          <w:type w:val="bbPlcHdr"/>
        </w:types>
        <w:behaviors>
          <w:behavior w:val="content"/>
        </w:behaviors>
        <w:guid w:val="{510E4AC6-CED7-4729-8AAA-1D83B672A2AF}"/>
      </w:docPartPr>
      <w:docPartBody>
        <w:p w:rsidR="00EA0978" w:rsidRDefault="00DC39C5" w:rsidP="00DC39C5">
          <w:pPr>
            <w:pStyle w:val="7546173DFF01429E807A4FF475761925"/>
          </w:pPr>
          <w:r w:rsidRPr="003A71FA">
            <w:rPr>
              <w:rStyle w:val="Tekstvantijdelijkeaanduiding"/>
            </w:rPr>
            <w:t>Choose an item.</w:t>
          </w:r>
        </w:p>
      </w:docPartBody>
    </w:docPart>
    <w:docPart>
      <w:docPartPr>
        <w:name w:val="14B659516DCE4F30A80835A385C40302"/>
        <w:category>
          <w:name w:val="General"/>
          <w:gallery w:val="placeholder"/>
        </w:category>
        <w:types>
          <w:type w:val="bbPlcHdr"/>
        </w:types>
        <w:behaviors>
          <w:behavior w:val="content"/>
        </w:behaviors>
        <w:guid w:val="{F035804E-4D82-4988-A918-B4A99AEB088C}"/>
      </w:docPartPr>
      <w:docPartBody>
        <w:p w:rsidR="00EA0978" w:rsidRDefault="00DC39C5" w:rsidP="00DC39C5">
          <w:pPr>
            <w:pStyle w:val="14B659516DCE4F30A80835A385C40302"/>
          </w:pPr>
          <w:r w:rsidRPr="003A71FA">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F69BDD51CBF549D194EC24F44577C36F"/>
        <w:category>
          <w:name w:val="General"/>
          <w:gallery w:val="placeholder"/>
        </w:category>
        <w:types>
          <w:type w:val="bbPlcHdr"/>
        </w:types>
        <w:behaviors>
          <w:behavior w:val="content"/>
        </w:behaviors>
        <w:guid w:val="{40381ACB-239E-4E3C-A0EE-F7C3FFBED087}"/>
      </w:docPartPr>
      <w:docPartBody>
        <w:p w:rsidR="00EA0978" w:rsidRDefault="00DC39C5" w:rsidP="00DC39C5">
          <w:pPr>
            <w:pStyle w:val="F69BDD51CBF549D194EC24F44577C36F"/>
          </w:pPr>
          <w:r w:rsidRPr="003A71FA">
            <w:rPr>
              <w:rStyle w:val="Tekstvantijdelijkeaanduiding"/>
            </w:rPr>
            <w:t>Choose an item.</w:t>
          </w:r>
        </w:p>
      </w:docPartBody>
    </w:docPart>
    <w:docPart>
      <w:docPartPr>
        <w:name w:val="1007D46C543D4D32BF4B99E7AB24C65E"/>
        <w:category>
          <w:name w:val="General"/>
          <w:gallery w:val="placeholder"/>
        </w:category>
        <w:types>
          <w:type w:val="bbPlcHdr"/>
        </w:types>
        <w:behaviors>
          <w:behavior w:val="content"/>
        </w:behaviors>
        <w:guid w:val="{C83CB07A-DE2F-4E4C-863B-A18D4CF54655}"/>
      </w:docPartPr>
      <w:docPartBody>
        <w:p w:rsidR="00EA0978" w:rsidRDefault="00DC39C5" w:rsidP="00DC39C5">
          <w:pPr>
            <w:pStyle w:val="1007D46C543D4D32BF4B99E7AB24C65E"/>
          </w:pPr>
          <w:r w:rsidRPr="003A71FA">
            <w:rPr>
              <w:rStyle w:val="Tekstvantijdelijkeaanduiding"/>
            </w:rPr>
            <w:t>Choose an item.</w:t>
          </w:r>
        </w:p>
      </w:docPartBody>
    </w:docPart>
    <w:docPart>
      <w:docPartPr>
        <w:name w:val="B9C547AF382D4614ABEC0E312664666C"/>
        <w:category>
          <w:name w:val="General"/>
          <w:gallery w:val="placeholder"/>
        </w:category>
        <w:types>
          <w:type w:val="bbPlcHdr"/>
        </w:types>
        <w:behaviors>
          <w:behavior w:val="content"/>
        </w:behaviors>
        <w:guid w:val="{3E5CC065-04D6-46B4-AA12-655572A32AEE}"/>
      </w:docPartPr>
      <w:docPartBody>
        <w:p w:rsidR="00EA0978" w:rsidRDefault="00DC39C5" w:rsidP="00DC39C5">
          <w:pPr>
            <w:pStyle w:val="B9C547AF382D4614ABEC0E312664666C"/>
          </w:pPr>
          <w:r w:rsidRPr="003A71FA">
            <w:rPr>
              <w:rStyle w:val="Tekstvantijdelijkeaanduiding"/>
            </w:rPr>
            <w:t>Choose an item.</w:t>
          </w:r>
        </w:p>
      </w:docPartBody>
    </w:docPart>
    <w:docPart>
      <w:docPartPr>
        <w:name w:val="A1834B65FE0B4FCEAC69F405C014E44C"/>
        <w:category>
          <w:name w:val="General"/>
          <w:gallery w:val="placeholder"/>
        </w:category>
        <w:types>
          <w:type w:val="bbPlcHdr"/>
        </w:types>
        <w:behaviors>
          <w:behavior w:val="content"/>
        </w:behaviors>
        <w:guid w:val="{8FF6DD56-73AD-423E-BB4A-D14E96D85DD7}"/>
      </w:docPartPr>
      <w:docPartBody>
        <w:p w:rsidR="00EA0978" w:rsidRDefault="00DC39C5" w:rsidP="00DC39C5">
          <w:pPr>
            <w:pStyle w:val="A1834B65FE0B4FCEAC69F405C014E44C"/>
          </w:pPr>
          <w:r w:rsidRPr="003A71FA">
            <w:rPr>
              <w:rStyle w:val="Tekstvantijdelijkeaanduiding"/>
            </w:rPr>
            <w:t>Choose an item.</w:t>
          </w:r>
        </w:p>
      </w:docPartBody>
    </w:docPart>
    <w:docPart>
      <w:docPartPr>
        <w:name w:val="0EC0583D572C447D8601F33E21E18DA2"/>
        <w:category>
          <w:name w:val="General"/>
          <w:gallery w:val="placeholder"/>
        </w:category>
        <w:types>
          <w:type w:val="bbPlcHdr"/>
        </w:types>
        <w:behaviors>
          <w:behavior w:val="content"/>
        </w:behaviors>
        <w:guid w:val="{758230A7-B303-4B10-BF2E-062BCBF9291C}"/>
      </w:docPartPr>
      <w:docPartBody>
        <w:p w:rsidR="00EA0978" w:rsidRDefault="00DC39C5" w:rsidP="00DC39C5">
          <w:pPr>
            <w:pStyle w:val="0EC0583D572C447D8601F33E21E18DA2"/>
          </w:pPr>
          <w:r w:rsidRPr="003A71FA">
            <w:rPr>
              <w:rStyle w:val="Tekstvantijdelijkeaanduiding"/>
            </w:rPr>
            <w:t>Choose an item.</w:t>
          </w:r>
        </w:p>
      </w:docPartBody>
    </w:docPart>
    <w:docPart>
      <w:docPartPr>
        <w:name w:val="709A6586537F4B8A8121CA04C1CF421F"/>
        <w:category>
          <w:name w:val="General"/>
          <w:gallery w:val="placeholder"/>
        </w:category>
        <w:types>
          <w:type w:val="bbPlcHdr"/>
        </w:types>
        <w:behaviors>
          <w:behavior w:val="content"/>
        </w:behaviors>
        <w:guid w:val="{05973583-1AF9-4FD5-8672-134A40A08600}"/>
      </w:docPartPr>
      <w:docPartBody>
        <w:p w:rsidR="00EA0978" w:rsidRDefault="00DC39C5" w:rsidP="00DC39C5">
          <w:pPr>
            <w:pStyle w:val="709A6586537F4B8A8121CA04C1CF421F"/>
          </w:pPr>
          <w:r w:rsidRPr="003A71FA">
            <w:rPr>
              <w:rStyle w:val="Tekstvantijdelijkeaanduiding"/>
            </w:rPr>
            <w:t>Choose an item.</w:t>
          </w:r>
        </w:p>
      </w:docPartBody>
    </w:docPart>
    <w:docPart>
      <w:docPartPr>
        <w:name w:val="E4EAFA0B601B426AAC8440CCC10F1C22"/>
        <w:category>
          <w:name w:val="General"/>
          <w:gallery w:val="placeholder"/>
        </w:category>
        <w:types>
          <w:type w:val="bbPlcHdr"/>
        </w:types>
        <w:behaviors>
          <w:behavior w:val="content"/>
        </w:behaviors>
        <w:guid w:val="{2B0000BD-B8C9-49CB-8A06-7E569DD76981}"/>
      </w:docPartPr>
      <w:docPartBody>
        <w:p w:rsidR="00EA0978" w:rsidRDefault="00DC39C5" w:rsidP="00DC39C5">
          <w:pPr>
            <w:pStyle w:val="E4EAFA0B601B426AAC8440CCC10F1C22"/>
          </w:pPr>
          <w:r w:rsidRPr="003A71FA">
            <w:rPr>
              <w:rStyle w:val="Tekstvantijdelijkeaanduiding"/>
            </w:rPr>
            <w:t>Choose an item.</w:t>
          </w:r>
        </w:p>
      </w:docPartBody>
    </w:docPart>
    <w:docPart>
      <w:docPartPr>
        <w:name w:val="08572D598CF6489191F7800B6976266E"/>
        <w:category>
          <w:name w:val="General"/>
          <w:gallery w:val="placeholder"/>
        </w:category>
        <w:types>
          <w:type w:val="bbPlcHdr"/>
        </w:types>
        <w:behaviors>
          <w:behavior w:val="content"/>
        </w:behaviors>
        <w:guid w:val="{7BAE535B-F284-4E00-8BCA-5CBD3337AE90}"/>
      </w:docPartPr>
      <w:docPartBody>
        <w:p w:rsidR="00EA0978" w:rsidRDefault="00DC39C5" w:rsidP="00DC39C5">
          <w:pPr>
            <w:pStyle w:val="08572D598CF6489191F7800B6976266E"/>
          </w:pPr>
          <w:r w:rsidRPr="003A71FA">
            <w:rPr>
              <w:rStyle w:val="Tekstvantijdelijkeaanduiding"/>
            </w:rPr>
            <w:t>Choose an item.</w:t>
          </w:r>
        </w:p>
      </w:docPartBody>
    </w:docPart>
    <w:docPart>
      <w:docPartPr>
        <w:name w:val="DA10B9513899402994D5E25BCCE0D113"/>
        <w:category>
          <w:name w:val="General"/>
          <w:gallery w:val="placeholder"/>
        </w:category>
        <w:types>
          <w:type w:val="bbPlcHdr"/>
        </w:types>
        <w:behaviors>
          <w:behavior w:val="content"/>
        </w:behaviors>
        <w:guid w:val="{471B8FA2-BD14-4829-ABC7-B0D556B2C9F8}"/>
      </w:docPartPr>
      <w:docPartBody>
        <w:p w:rsidR="00EA0978" w:rsidRDefault="00DC39C5" w:rsidP="00DC39C5">
          <w:pPr>
            <w:pStyle w:val="DA10B9513899402994D5E25BCCE0D113"/>
          </w:pPr>
          <w:r w:rsidRPr="003A71FA">
            <w:rPr>
              <w:rStyle w:val="Tekstvantijdelijkeaanduiding"/>
            </w:rPr>
            <w:t>Choose an item.</w:t>
          </w:r>
        </w:p>
      </w:docPartBody>
    </w:docPart>
    <w:docPart>
      <w:docPartPr>
        <w:name w:val="331DDB591B8D436FA856F40C6787E757"/>
        <w:category>
          <w:name w:val="General"/>
          <w:gallery w:val="placeholder"/>
        </w:category>
        <w:types>
          <w:type w:val="bbPlcHdr"/>
        </w:types>
        <w:behaviors>
          <w:behavior w:val="content"/>
        </w:behaviors>
        <w:guid w:val="{E397B1CE-792A-4B57-86EF-5B1A8D0F433F}"/>
      </w:docPartPr>
      <w:docPartBody>
        <w:p w:rsidR="00EA0978" w:rsidRDefault="00DC39C5" w:rsidP="00DC39C5">
          <w:pPr>
            <w:pStyle w:val="331DDB591B8D436FA856F40C6787E757"/>
          </w:pPr>
          <w:r w:rsidRPr="003A71FA">
            <w:rPr>
              <w:rStyle w:val="Tekstvantijdelijkeaanduiding"/>
            </w:rPr>
            <w:t>Choose an item.</w:t>
          </w:r>
        </w:p>
      </w:docPartBody>
    </w:docPart>
    <w:docPart>
      <w:docPartPr>
        <w:name w:val="9E6C350EA1474CE2B4779FFF1F112DC7"/>
        <w:category>
          <w:name w:val="General"/>
          <w:gallery w:val="placeholder"/>
        </w:category>
        <w:types>
          <w:type w:val="bbPlcHdr"/>
        </w:types>
        <w:behaviors>
          <w:behavior w:val="content"/>
        </w:behaviors>
        <w:guid w:val="{0FE48294-7ED4-4890-B497-D51F5B868AC9}"/>
      </w:docPartPr>
      <w:docPartBody>
        <w:p w:rsidR="00EA0978" w:rsidRDefault="00DC39C5" w:rsidP="00DC39C5">
          <w:pPr>
            <w:pStyle w:val="9E6C350EA1474CE2B4779FFF1F112DC7"/>
          </w:pPr>
          <w:r w:rsidRPr="003A71FA">
            <w:rPr>
              <w:rStyle w:val="Tekstvantijdelijkeaanduiding"/>
            </w:rPr>
            <w:t>Choose an item.</w:t>
          </w:r>
        </w:p>
      </w:docPartBody>
    </w:docPart>
    <w:docPart>
      <w:docPartPr>
        <w:name w:val="9AE9B24C06D44F0F92560A8ACB0137B7"/>
        <w:category>
          <w:name w:val="General"/>
          <w:gallery w:val="placeholder"/>
        </w:category>
        <w:types>
          <w:type w:val="bbPlcHdr"/>
        </w:types>
        <w:behaviors>
          <w:behavior w:val="content"/>
        </w:behaviors>
        <w:guid w:val="{BFEC9A53-E8F9-4C49-96AA-208DDB1CCF7B}"/>
      </w:docPartPr>
      <w:docPartBody>
        <w:p w:rsidR="00EA0978" w:rsidRDefault="00DC39C5" w:rsidP="00DC39C5">
          <w:pPr>
            <w:pStyle w:val="9AE9B24C06D44F0F92560A8ACB0137B7"/>
          </w:pPr>
          <w:r w:rsidRPr="003A71FA">
            <w:rPr>
              <w:rStyle w:val="Tekstvantijdelijkeaanduiding"/>
            </w:rPr>
            <w:t>Choose an item.</w:t>
          </w:r>
        </w:p>
      </w:docPartBody>
    </w:docPart>
    <w:docPart>
      <w:docPartPr>
        <w:name w:val="DF6BED834036442A9B5DA221D16B989E"/>
        <w:category>
          <w:name w:val="General"/>
          <w:gallery w:val="placeholder"/>
        </w:category>
        <w:types>
          <w:type w:val="bbPlcHdr"/>
        </w:types>
        <w:behaviors>
          <w:behavior w:val="content"/>
        </w:behaviors>
        <w:guid w:val="{E769005C-E40D-4361-8A28-9DB42314BA65}"/>
      </w:docPartPr>
      <w:docPartBody>
        <w:p w:rsidR="00EA0978" w:rsidRDefault="00DC39C5" w:rsidP="00DC39C5">
          <w:pPr>
            <w:pStyle w:val="DF6BED834036442A9B5DA221D16B989E"/>
          </w:pPr>
          <w:r w:rsidRPr="003A71FA">
            <w:rPr>
              <w:rStyle w:val="Tekstvantijdelijkeaanduiding"/>
            </w:rPr>
            <w:t>Choose an item.</w:t>
          </w:r>
        </w:p>
      </w:docPartBody>
    </w:docPart>
    <w:docPart>
      <w:docPartPr>
        <w:name w:val="917D3F77976B4A98A49513B6725FA2AF"/>
        <w:category>
          <w:name w:val="General"/>
          <w:gallery w:val="placeholder"/>
        </w:category>
        <w:types>
          <w:type w:val="bbPlcHdr"/>
        </w:types>
        <w:behaviors>
          <w:behavior w:val="content"/>
        </w:behaviors>
        <w:guid w:val="{4148029D-6F46-48FA-9840-37019BF5182C}"/>
      </w:docPartPr>
      <w:docPartBody>
        <w:p w:rsidR="00EA0978" w:rsidRDefault="00DC39C5" w:rsidP="00DC39C5">
          <w:pPr>
            <w:pStyle w:val="917D3F77976B4A98A49513B6725FA2AF"/>
          </w:pPr>
          <w:r w:rsidRPr="003A71FA">
            <w:rPr>
              <w:rStyle w:val="Tekstvantijdelijkeaanduiding"/>
            </w:rPr>
            <w:t>Choose an item.</w:t>
          </w:r>
        </w:p>
      </w:docPartBody>
    </w:docPart>
    <w:docPart>
      <w:docPartPr>
        <w:name w:val="44F839161AAC4850BDC17300FE7440ED"/>
        <w:category>
          <w:name w:val="General"/>
          <w:gallery w:val="placeholder"/>
        </w:category>
        <w:types>
          <w:type w:val="bbPlcHdr"/>
        </w:types>
        <w:behaviors>
          <w:behavior w:val="content"/>
        </w:behaviors>
        <w:guid w:val="{81658914-EBD8-4E0D-9B34-02706F686237}"/>
      </w:docPartPr>
      <w:docPartBody>
        <w:p w:rsidR="00EA0978" w:rsidRDefault="00DC39C5" w:rsidP="00DC39C5">
          <w:pPr>
            <w:pStyle w:val="44F839161AAC4850BDC17300FE7440ED"/>
          </w:pPr>
          <w:r w:rsidRPr="003A71FA">
            <w:rPr>
              <w:rStyle w:val="Tekstvantijdelijkeaanduiding"/>
            </w:rPr>
            <w:t>Choose an item.</w:t>
          </w:r>
        </w:p>
      </w:docPartBody>
    </w:docPart>
    <w:docPart>
      <w:docPartPr>
        <w:name w:val="B07CADF3D1E0482E9B9FD6B0A3EF0771"/>
        <w:category>
          <w:name w:val="General"/>
          <w:gallery w:val="placeholder"/>
        </w:category>
        <w:types>
          <w:type w:val="bbPlcHdr"/>
        </w:types>
        <w:behaviors>
          <w:behavior w:val="content"/>
        </w:behaviors>
        <w:guid w:val="{C513AABE-ED90-4BF7-B083-481853BA772B}"/>
      </w:docPartPr>
      <w:docPartBody>
        <w:p w:rsidR="00EA0978" w:rsidRDefault="00DC39C5" w:rsidP="00DC39C5">
          <w:pPr>
            <w:pStyle w:val="B07CADF3D1E0482E9B9FD6B0A3EF0771"/>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29B274CBA0AB4F9EB32D0F7F4A257846"/>
        <w:category>
          <w:name w:val="General"/>
          <w:gallery w:val="placeholder"/>
        </w:category>
        <w:types>
          <w:type w:val="bbPlcHdr"/>
        </w:types>
        <w:behaviors>
          <w:behavior w:val="content"/>
        </w:behaviors>
        <w:guid w:val="{B62FBD94-6356-4392-A3DC-D3ED17C14D6B}"/>
      </w:docPartPr>
      <w:docPartBody>
        <w:p w:rsidR="00EA0978" w:rsidRDefault="00DC39C5" w:rsidP="00DC39C5">
          <w:pPr>
            <w:pStyle w:val="29B274CBA0AB4F9EB32D0F7F4A257846"/>
          </w:pPr>
          <w:r w:rsidRPr="003A71FA">
            <w:rPr>
              <w:rStyle w:val="Tekstvantijdelijkeaanduiding"/>
            </w:rPr>
            <w:t>Choose an item.</w:t>
          </w:r>
        </w:p>
      </w:docPartBody>
    </w:docPart>
    <w:docPart>
      <w:docPartPr>
        <w:name w:val="C83F8571336041D9832F3365AF38BFF6"/>
        <w:category>
          <w:name w:val="General"/>
          <w:gallery w:val="placeholder"/>
        </w:category>
        <w:types>
          <w:type w:val="bbPlcHdr"/>
        </w:types>
        <w:behaviors>
          <w:behavior w:val="content"/>
        </w:behaviors>
        <w:guid w:val="{D33F38C0-8D41-4763-958A-DD9F787E7655}"/>
      </w:docPartPr>
      <w:docPartBody>
        <w:p w:rsidR="00EA0978" w:rsidRDefault="00DC39C5" w:rsidP="00DC39C5">
          <w:pPr>
            <w:pStyle w:val="C83F8571336041D9832F3365AF38BFF6"/>
          </w:pPr>
          <w:r w:rsidRPr="003A71FA">
            <w:rPr>
              <w:rStyle w:val="Tekstvantijdelijkeaanduiding"/>
            </w:rPr>
            <w:t>Choose an item.</w:t>
          </w:r>
        </w:p>
      </w:docPartBody>
    </w:docPart>
    <w:docPart>
      <w:docPartPr>
        <w:name w:val="7D0B4D99230F45DCA6C501B9DEF18098"/>
        <w:category>
          <w:name w:val="General"/>
          <w:gallery w:val="placeholder"/>
        </w:category>
        <w:types>
          <w:type w:val="bbPlcHdr"/>
        </w:types>
        <w:behaviors>
          <w:behavior w:val="content"/>
        </w:behaviors>
        <w:guid w:val="{C9572B2D-A3E7-4087-83FD-5B1D4827A981}"/>
      </w:docPartPr>
      <w:docPartBody>
        <w:p w:rsidR="00EA0978" w:rsidRDefault="00DC39C5" w:rsidP="00DC39C5">
          <w:pPr>
            <w:pStyle w:val="7D0B4D99230F45DCA6C501B9DEF18098"/>
          </w:pPr>
          <w:r w:rsidRPr="003A71FA">
            <w:rPr>
              <w:rStyle w:val="Tekstvantijdelijkeaanduiding"/>
            </w:rPr>
            <w:t>Choose an item.</w:t>
          </w:r>
        </w:p>
      </w:docPartBody>
    </w:docPart>
    <w:docPart>
      <w:docPartPr>
        <w:name w:val="35956182377C4A9BA728D4E0A638CEBC"/>
        <w:category>
          <w:name w:val="General"/>
          <w:gallery w:val="placeholder"/>
        </w:category>
        <w:types>
          <w:type w:val="bbPlcHdr"/>
        </w:types>
        <w:behaviors>
          <w:behavior w:val="content"/>
        </w:behaviors>
        <w:guid w:val="{E9431C0C-9E1F-4CC6-9684-DE175724DBDA}"/>
      </w:docPartPr>
      <w:docPartBody>
        <w:p w:rsidR="00EA0978" w:rsidRDefault="00DC39C5" w:rsidP="00DC39C5">
          <w:pPr>
            <w:pStyle w:val="35956182377C4A9BA728D4E0A638CEBC"/>
          </w:pPr>
          <w:r w:rsidRPr="003A71FA">
            <w:rPr>
              <w:rStyle w:val="Tekstvantijdelijkeaanduiding"/>
            </w:rPr>
            <w:t>Choose an item.</w:t>
          </w:r>
        </w:p>
      </w:docPartBody>
    </w:docPart>
    <w:docPart>
      <w:docPartPr>
        <w:name w:val="7FE914663D6D4DE48F54378FA99CBCAC"/>
        <w:category>
          <w:name w:val="General"/>
          <w:gallery w:val="placeholder"/>
        </w:category>
        <w:types>
          <w:type w:val="bbPlcHdr"/>
        </w:types>
        <w:behaviors>
          <w:behavior w:val="content"/>
        </w:behaviors>
        <w:guid w:val="{AC5F73CA-C992-4BA7-95C2-FA506B721B0A}"/>
      </w:docPartPr>
      <w:docPartBody>
        <w:p w:rsidR="00D84774" w:rsidRDefault="00E71DCF" w:rsidP="00E71DCF">
          <w:pPr>
            <w:pStyle w:val="7FE914663D6D4DE48F54378FA99CBCAC"/>
          </w:pPr>
          <w:r w:rsidRPr="00F87BE0">
            <w:rPr>
              <w:rStyle w:val="Tekstvantijdelijkeaanduiding"/>
            </w:rPr>
            <w:t>Choose an item.</w:t>
          </w:r>
        </w:p>
      </w:docPartBody>
    </w:docPart>
    <w:docPart>
      <w:docPartPr>
        <w:name w:val="D1911E9D5D5E4F2C9019E3D7A3A2E14B"/>
        <w:category>
          <w:name w:val="General"/>
          <w:gallery w:val="placeholder"/>
        </w:category>
        <w:types>
          <w:type w:val="bbPlcHdr"/>
        </w:types>
        <w:behaviors>
          <w:behavior w:val="content"/>
        </w:behaviors>
        <w:guid w:val="{44041527-8A14-4AD9-9949-6CAA976A1375}"/>
      </w:docPartPr>
      <w:docPartBody>
        <w:p w:rsidR="00D84774" w:rsidRDefault="00E71DCF" w:rsidP="00E71DCF">
          <w:pPr>
            <w:pStyle w:val="D1911E9D5D5E4F2C9019E3D7A3A2E14B"/>
          </w:pPr>
          <w:r w:rsidRPr="00F87BE0">
            <w:rPr>
              <w:rStyle w:val="Tekstvantijdelijkeaanduiding"/>
            </w:rPr>
            <w:t>Choose an item.</w:t>
          </w:r>
        </w:p>
      </w:docPartBody>
    </w:docPart>
    <w:docPart>
      <w:docPartPr>
        <w:name w:val="AB041D968C624505A147FC5960BB6C2C"/>
        <w:category>
          <w:name w:val="General"/>
          <w:gallery w:val="placeholder"/>
        </w:category>
        <w:types>
          <w:type w:val="bbPlcHdr"/>
        </w:types>
        <w:behaviors>
          <w:behavior w:val="content"/>
        </w:behaviors>
        <w:guid w:val="{208411BD-9BE3-483A-B043-1F99CEED5EAE}"/>
      </w:docPartPr>
      <w:docPartBody>
        <w:p w:rsidR="00D84774" w:rsidRDefault="00E71DCF" w:rsidP="00E71DCF">
          <w:pPr>
            <w:pStyle w:val="AB041D968C624505A147FC5960BB6C2C"/>
          </w:pPr>
          <w:r w:rsidRPr="00F87BE0">
            <w:rPr>
              <w:rStyle w:val="Tekstvantijdelijkeaanduiding"/>
            </w:rPr>
            <w:t>Choose an item.</w:t>
          </w:r>
        </w:p>
      </w:docPartBody>
    </w:docPart>
    <w:docPart>
      <w:docPartPr>
        <w:name w:val="46020FEFF6A04ACE9E5514D61C33898E"/>
        <w:category>
          <w:name w:val="General"/>
          <w:gallery w:val="placeholder"/>
        </w:category>
        <w:types>
          <w:type w:val="bbPlcHdr"/>
        </w:types>
        <w:behaviors>
          <w:behavior w:val="content"/>
        </w:behaviors>
        <w:guid w:val="{7B9A6BDE-B9D2-4DC6-9307-DD860EE45095}"/>
      </w:docPartPr>
      <w:docPartBody>
        <w:p w:rsidR="00D84774" w:rsidRDefault="00E71DCF" w:rsidP="00E71DCF">
          <w:pPr>
            <w:pStyle w:val="46020FEFF6A04ACE9E5514D61C33898E"/>
          </w:pPr>
          <w:r w:rsidRPr="00F87BE0">
            <w:rPr>
              <w:rStyle w:val="Tekstvantijdelijkeaanduiding"/>
            </w:rPr>
            <w:t>Choose an item.</w:t>
          </w:r>
        </w:p>
      </w:docPartBody>
    </w:docPart>
    <w:docPart>
      <w:docPartPr>
        <w:name w:val="2253FA171B37478A9D2F6391849DD8A6"/>
        <w:category>
          <w:name w:val="General"/>
          <w:gallery w:val="placeholder"/>
        </w:category>
        <w:types>
          <w:type w:val="bbPlcHdr"/>
        </w:types>
        <w:behaviors>
          <w:behavior w:val="content"/>
        </w:behaviors>
        <w:guid w:val="{559A54C9-107E-4EF3-99B2-0CC166DED08C}"/>
      </w:docPartPr>
      <w:docPartBody>
        <w:p w:rsidR="00D84774" w:rsidRDefault="00E71DCF" w:rsidP="00E71DCF">
          <w:pPr>
            <w:pStyle w:val="2253FA171B37478A9D2F6391849DD8A6"/>
          </w:pPr>
          <w:r w:rsidRPr="00F87BE0">
            <w:rPr>
              <w:rStyle w:val="Tekstvantijdelijkeaanduiding"/>
            </w:rPr>
            <w:t>Choose an item.</w:t>
          </w:r>
        </w:p>
      </w:docPartBody>
    </w:docPart>
    <w:docPart>
      <w:docPartPr>
        <w:name w:val="CF678DB3C315495B92182C4634A943BC"/>
        <w:category>
          <w:name w:val="General"/>
          <w:gallery w:val="placeholder"/>
        </w:category>
        <w:types>
          <w:type w:val="bbPlcHdr"/>
        </w:types>
        <w:behaviors>
          <w:behavior w:val="content"/>
        </w:behaviors>
        <w:guid w:val="{AD6E1D6E-73CE-4FBB-B36E-BFF3B299CD5B}"/>
      </w:docPartPr>
      <w:docPartBody>
        <w:p w:rsidR="00F94C78" w:rsidRDefault="005E5990" w:rsidP="005E5990">
          <w:pPr>
            <w:pStyle w:val="CF678DB3C315495B92182C4634A943BC"/>
          </w:pPr>
          <w:r w:rsidRPr="00F87BE0">
            <w:rPr>
              <w:rStyle w:val="Tekstvantijdelijkeaanduiding"/>
            </w:rPr>
            <w:t>Choose an item.</w:t>
          </w:r>
        </w:p>
      </w:docPartBody>
    </w:docPart>
    <w:docPart>
      <w:docPartPr>
        <w:name w:val="61C16DA4E5FB424AB1EDE62DCDFD9CA4"/>
        <w:category>
          <w:name w:val="General"/>
          <w:gallery w:val="placeholder"/>
        </w:category>
        <w:types>
          <w:type w:val="bbPlcHdr"/>
        </w:types>
        <w:behaviors>
          <w:behavior w:val="content"/>
        </w:behaviors>
        <w:guid w:val="{DE7699FD-C0A5-48B9-88EE-B4DEFE6C99EB}"/>
      </w:docPartPr>
      <w:docPartBody>
        <w:p w:rsidR="00F94C78" w:rsidRDefault="005E5990" w:rsidP="005E5990">
          <w:pPr>
            <w:pStyle w:val="61C16DA4E5FB424AB1EDE62DCDFD9CA4"/>
          </w:pPr>
          <w:r w:rsidRPr="00F87BE0">
            <w:rPr>
              <w:rStyle w:val="Tekstvantijdelijkeaanduiding"/>
            </w:rPr>
            <w:t>Choose an item.</w:t>
          </w:r>
        </w:p>
      </w:docPartBody>
    </w:docPart>
    <w:docPart>
      <w:docPartPr>
        <w:name w:val="6ADEA2E47A4D4B3FBF11B754193D532D"/>
        <w:category>
          <w:name w:val="General"/>
          <w:gallery w:val="placeholder"/>
        </w:category>
        <w:types>
          <w:type w:val="bbPlcHdr"/>
        </w:types>
        <w:behaviors>
          <w:behavior w:val="content"/>
        </w:behaviors>
        <w:guid w:val="{38F8072D-3853-4119-80C5-CFFE6B26432D}"/>
      </w:docPartPr>
      <w:docPartBody>
        <w:p w:rsidR="00F94C78" w:rsidRDefault="005E5990" w:rsidP="005E5990">
          <w:pPr>
            <w:pStyle w:val="6ADEA2E47A4D4B3FBF11B754193D532D"/>
          </w:pPr>
          <w:r w:rsidRPr="00F87BE0">
            <w:rPr>
              <w:rStyle w:val="Tekstvantijdelijkeaanduiding"/>
            </w:rPr>
            <w:t>Choose an item.</w:t>
          </w:r>
        </w:p>
      </w:docPartBody>
    </w:docPart>
    <w:docPart>
      <w:docPartPr>
        <w:name w:val="F054061DA3EB45A1AD788E93FC528C51"/>
        <w:category>
          <w:name w:val="General"/>
          <w:gallery w:val="placeholder"/>
        </w:category>
        <w:types>
          <w:type w:val="bbPlcHdr"/>
        </w:types>
        <w:behaviors>
          <w:behavior w:val="content"/>
        </w:behaviors>
        <w:guid w:val="{C0CEBA8B-C472-4207-955A-DDE29FDD55B4}"/>
      </w:docPartPr>
      <w:docPartBody>
        <w:p w:rsidR="00F94C78" w:rsidRDefault="005E5990" w:rsidP="005E5990">
          <w:pPr>
            <w:pStyle w:val="F054061DA3EB45A1AD788E93FC528C51"/>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507A9"/>
    <w:rsid w:val="00353F15"/>
    <w:rsid w:val="00357C52"/>
    <w:rsid w:val="00381095"/>
    <w:rsid w:val="00382B7A"/>
    <w:rsid w:val="00383FD6"/>
    <w:rsid w:val="003D1371"/>
    <w:rsid w:val="003D167D"/>
    <w:rsid w:val="003E4880"/>
    <w:rsid w:val="004A6996"/>
    <w:rsid w:val="004B11F8"/>
    <w:rsid w:val="004B5B2D"/>
    <w:rsid w:val="004E4E96"/>
    <w:rsid w:val="0055187A"/>
    <w:rsid w:val="0057398D"/>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D10262"/>
    <w:rsid w:val="00D2775D"/>
    <w:rsid w:val="00D37302"/>
    <w:rsid w:val="00D77F12"/>
    <w:rsid w:val="00D81951"/>
    <w:rsid w:val="00D84774"/>
    <w:rsid w:val="00DB1D7A"/>
    <w:rsid w:val="00DB64F2"/>
    <w:rsid w:val="00DC04BD"/>
    <w:rsid w:val="00DC39C5"/>
    <w:rsid w:val="00DE793B"/>
    <w:rsid w:val="00E0081B"/>
    <w:rsid w:val="00E07EFC"/>
    <w:rsid w:val="00E12613"/>
    <w:rsid w:val="00E14D4F"/>
    <w:rsid w:val="00E23ABE"/>
    <w:rsid w:val="00E4078E"/>
    <w:rsid w:val="00E4231F"/>
    <w:rsid w:val="00E5126D"/>
    <w:rsid w:val="00E71DCF"/>
    <w:rsid w:val="00EA0978"/>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E5990"/>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F4936A316E1E433B8264A1E3E9B0A08B">
    <w:name w:val="F4936A316E1E433B8264A1E3E9B0A08B"/>
    <w:rsid w:val="007904F1"/>
    <w:rPr>
      <w:lang w:val="nl-NL" w:eastAsia="nl-NL"/>
    </w:rPr>
  </w:style>
  <w:style w:type="paragraph" w:customStyle="1" w:styleId="EC5AF3B7EB984DE9AE3DF5598A52FBEF">
    <w:name w:val="EC5AF3B7EB984DE9AE3DF5598A52FBEF"/>
    <w:rsid w:val="007904F1"/>
    <w:rPr>
      <w:lang w:val="nl-NL" w:eastAsia="nl-N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A1834B65FE0B4FCEAC69F405C014E44C">
    <w:name w:val="A1834B65FE0B4FCEAC69F405C014E44C"/>
    <w:rsid w:val="00DC39C5"/>
  </w:style>
  <w:style w:type="paragraph" w:customStyle="1" w:styleId="0EC0583D572C447D8601F33E21E18DA2">
    <w:name w:val="0EC0583D572C447D8601F33E21E18DA2"/>
    <w:rsid w:val="00DC39C5"/>
  </w:style>
  <w:style w:type="paragraph" w:customStyle="1" w:styleId="709A6586537F4B8A8121CA04C1CF421F">
    <w:name w:val="709A6586537F4B8A8121CA04C1CF421F"/>
    <w:rsid w:val="00DC39C5"/>
  </w:style>
  <w:style w:type="paragraph" w:customStyle="1" w:styleId="E4EAFA0B601B426AAC8440CCC10F1C22">
    <w:name w:val="E4EAFA0B601B426AAC8440CCC10F1C22"/>
    <w:rsid w:val="00DC39C5"/>
  </w:style>
  <w:style w:type="paragraph" w:customStyle="1" w:styleId="08572D598CF6489191F7800B6976266E">
    <w:name w:val="08572D598CF6489191F7800B6976266E"/>
    <w:rsid w:val="00DC39C5"/>
  </w:style>
  <w:style w:type="paragraph" w:customStyle="1" w:styleId="DA10B9513899402994D5E25BCCE0D113">
    <w:name w:val="DA10B9513899402994D5E25BCCE0D113"/>
    <w:rsid w:val="00DC39C5"/>
  </w:style>
  <w:style w:type="paragraph" w:customStyle="1" w:styleId="331DDB591B8D436FA856F40C6787E757">
    <w:name w:val="331DDB591B8D436FA856F40C6787E757"/>
    <w:rsid w:val="00DC39C5"/>
  </w:style>
  <w:style w:type="paragraph" w:customStyle="1" w:styleId="9E6C350EA1474CE2B4779FFF1F112DC7">
    <w:name w:val="9E6C350EA1474CE2B4779FFF1F112DC7"/>
    <w:rsid w:val="00DC39C5"/>
  </w:style>
  <w:style w:type="paragraph" w:customStyle="1" w:styleId="9AE9B24C06D44F0F92560A8ACB0137B7">
    <w:name w:val="9AE9B24C06D44F0F92560A8ACB0137B7"/>
    <w:rsid w:val="00DC39C5"/>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29B274CBA0AB4F9EB32D0F7F4A257846">
    <w:name w:val="29B274CBA0AB4F9EB32D0F7F4A257846"/>
    <w:rsid w:val="00DC39C5"/>
  </w:style>
  <w:style w:type="paragraph" w:customStyle="1" w:styleId="C83F8571336041D9832F3365AF38BFF6">
    <w:name w:val="C83F8571336041D9832F3365AF38BFF6"/>
    <w:rsid w:val="00DC39C5"/>
  </w:style>
  <w:style w:type="paragraph" w:customStyle="1" w:styleId="7D0B4D99230F45DCA6C501B9DEF18098">
    <w:name w:val="7D0B4D99230F45DCA6C501B9DEF18098"/>
    <w:rsid w:val="00DC39C5"/>
  </w:style>
  <w:style w:type="paragraph" w:customStyle="1" w:styleId="35956182377C4A9BA728D4E0A638CEBC">
    <w:name w:val="35956182377C4A9BA728D4E0A638CEBC"/>
    <w:rsid w:val="00DC39C5"/>
  </w:style>
  <w:style w:type="paragraph" w:customStyle="1" w:styleId="7FE914663D6D4DE48F54378FA99CBCAC">
    <w:name w:val="7FE914663D6D4DE48F54378FA99CBCAC"/>
    <w:rsid w:val="00E71DCF"/>
    <w:rPr>
      <w:lang/>
    </w:rPr>
  </w:style>
  <w:style w:type="paragraph" w:customStyle="1" w:styleId="D1911E9D5D5E4F2C9019E3D7A3A2E14B">
    <w:name w:val="D1911E9D5D5E4F2C9019E3D7A3A2E14B"/>
    <w:rsid w:val="00E71DCF"/>
    <w:rPr>
      <w:lang/>
    </w:rPr>
  </w:style>
  <w:style w:type="paragraph" w:customStyle="1" w:styleId="AB041D968C624505A147FC5960BB6C2C">
    <w:name w:val="AB041D968C624505A147FC5960BB6C2C"/>
    <w:rsid w:val="00E71DCF"/>
    <w:rPr>
      <w:lang/>
    </w:rPr>
  </w:style>
  <w:style w:type="paragraph" w:customStyle="1" w:styleId="46020FEFF6A04ACE9E5514D61C33898E">
    <w:name w:val="46020FEFF6A04ACE9E5514D61C33898E"/>
    <w:rsid w:val="00E71DCF"/>
    <w:rPr>
      <w:lang/>
    </w:rPr>
  </w:style>
  <w:style w:type="paragraph" w:customStyle="1" w:styleId="2253FA171B37478A9D2F6391849DD8A6">
    <w:name w:val="2253FA171B37478A9D2F6391849DD8A6"/>
    <w:rsid w:val="00E71DCF"/>
    <w:rPr>
      <w:lang/>
    </w:rPr>
  </w:style>
  <w:style w:type="paragraph" w:customStyle="1" w:styleId="CF678DB3C315495B92182C4634A943BC">
    <w:name w:val="CF678DB3C315495B92182C4634A943BC"/>
    <w:rsid w:val="005E5990"/>
    <w:rPr>
      <w:lang/>
    </w:rPr>
  </w:style>
  <w:style w:type="paragraph" w:customStyle="1" w:styleId="61C16DA4E5FB424AB1EDE62DCDFD9CA4">
    <w:name w:val="61C16DA4E5FB424AB1EDE62DCDFD9CA4"/>
    <w:rsid w:val="005E5990"/>
    <w:rPr>
      <w:lang/>
    </w:rPr>
  </w:style>
  <w:style w:type="paragraph" w:customStyle="1" w:styleId="6ADEA2E47A4D4B3FBF11B754193D532D">
    <w:name w:val="6ADEA2E47A4D4B3FBF11B754193D532D"/>
    <w:rsid w:val="005E5990"/>
    <w:rPr>
      <w:lang/>
    </w:rPr>
  </w:style>
  <w:style w:type="paragraph" w:customStyle="1" w:styleId="F054061DA3EB45A1AD788E93FC528C51">
    <w:name w:val="F054061DA3EB45A1AD788E93FC528C51"/>
    <w:rsid w:val="005E5990"/>
    <w:rPr>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BB4FAFD950FB47B8EA762B1DB12D7D" ma:contentTypeVersion="4" ma:contentTypeDescription="Create a new document." ma:contentTypeScope="" ma:versionID="7db8428fe428f7a5bf5daea91449308e">
  <xsd:schema xmlns:xsd="http://www.w3.org/2001/XMLSchema" xmlns:xs="http://www.w3.org/2001/XMLSchema" xmlns:p="http://schemas.microsoft.com/office/2006/metadata/properties" xmlns:ns2="fac4a55f-2980-45cc-af63-a3e6cc151de8" targetNamespace="http://schemas.microsoft.com/office/2006/metadata/properties" ma:root="true" ma:fieldsID="43f74cafa8ccebc24af333a54f88e951" ns2:_="">
    <xsd:import namespace="fac4a55f-2980-45cc-af63-a3e6cc151d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c4a55f-2980-45cc-af63-a3e6cc151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3E58-1623-40DE-8BBE-CA82F97A1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c4a55f-2980-45cc-af63-a3e6cc151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A461A1-DC10-478D-91BE-6988322A6FC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ac4a55f-2980-45cc-af63-a3e6cc151de8"/>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452C4E50-E658-4C74-8F10-8D3381A87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0</TotalTime>
  <Pages>19</Pages>
  <Words>2271</Words>
  <Characters>12496</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14738</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 </cp:lastModifiedBy>
  <cp:revision>3</cp:revision>
  <cp:lastPrinted>2021-04-14T08:14:00Z</cp:lastPrinted>
  <dcterms:created xsi:type="dcterms:W3CDTF">2023-06-21T12:59:00Z</dcterms:created>
  <dcterms:modified xsi:type="dcterms:W3CDTF">2023-06-21T12:59:00Z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0x01010051BB4FAFD950FB47B8EA762B1DB12D7D</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