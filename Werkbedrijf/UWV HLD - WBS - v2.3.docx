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85B7A" w14:textId="0D8FF4DB" w:rsidR="00D43C04" w:rsidRPr="00D92957" w:rsidRDefault="00284D10" w:rsidP="00D43C04">
      <w:pPr>
        <w:pStyle w:val="CoverText1"/>
        <w:rPr>
          <w:lang w:val="nl-NL"/>
        </w:rPr>
      </w:pPr>
      <w:r w:rsidRPr="00284D10">
        <w:rPr>
          <w:noProof/>
          <w:lang w:val="nl-NL" w:eastAsia="nl-NL" w:bidi="ar-SA"/>
        </w:rPr>
        <w:drawing>
          <wp:inline distT="0" distB="0" distL="0" distR="0" wp14:anchorId="15333B6D" wp14:editId="29F783E4">
            <wp:extent cx="1241946" cy="678294"/>
            <wp:effectExtent l="0" t="0" r="0" b="7620"/>
            <wp:docPr id="46" name="Graphic 45">
              <a:extLst xmlns:a="http://schemas.openxmlformats.org/drawingml/2006/main">
                <a:ext uri="{FF2B5EF4-FFF2-40B4-BE49-F238E27FC236}">
                  <a16:creationId xmlns:a16="http://schemas.microsoft.com/office/drawing/2014/main" id="{D07C659E-3F10-46E2-9676-61137FD93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5">
                      <a:extLst>
                        <a:ext uri="{FF2B5EF4-FFF2-40B4-BE49-F238E27FC236}">
                          <a16:creationId xmlns:a16="http://schemas.microsoft.com/office/drawing/2014/main" id="{D07C659E-3F10-46E2-9676-61137FD93846}"/>
                        </a:ext>
                      </a:extLst>
                    </pic:cNvPr>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1248498" cy="681872"/>
                    </a:xfrm>
                    <a:prstGeom prst="rect">
                      <a:avLst/>
                    </a:prstGeom>
                  </pic:spPr>
                </pic:pic>
              </a:graphicData>
            </a:graphic>
          </wp:inline>
        </w:drawing>
      </w:r>
      <w:r w:rsidRPr="00D92957">
        <w:rPr>
          <w:noProof/>
          <w:lang w:val="nl-NL"/>
        </w:rPr>
        <w:t xml:space="preserve"> </w:t>
      </w:r>
    </w:p>
    <w:p w14:paraId="32E3C425" w14:textId="77777777" w:rsidR="00D92957" w:rsidRPr="00D92957" w:rsidRDefault="005C2CB4" w:rsidP="00D43C04">
      <w:pPr>
        <w:pStyle w:val="CoverText1"/>
        <w:rPr>
          <w:lang w:val="nl-NL"/>
        </w:rPr>
      </w:pPr>
      <w:r w:rsidRPr="00D92957">
        <w:rPr>
          <w:lang w:val="nl-NL"/>
        </w:rPr>
        <w:t xml:space="preserve">HLD – </w:t>
      </w:r>
      <w:r w:rsidR="001A3EAE" w:rsidRPr="00D92957">
        <w:rPr>
          <w:lang w:val="nl-NL"/>
        </w:rPr>
        <w:t xml:space="preserve">WBS </w:t>
      </w:r>
    </w:p>
    <w:p w14:paraId="0C6A4671" w14:textId="257C76BC" w:rsidR="00D43C04" w:rsidRPr="00D92957" w:rsidRDefault="001A3EAE" w:rsidP="00D43C04">
      <w:pPr>
        <w:pStyle w:val="CoverText1"/>
        <w:rPr>
          <w:lang w:val="nl-NL"/>
        </w:rPr>
      </w:pPr>
      <w:r w:rsidRPr="00D92957">
        <w:rPr>
          <w:lang w:val="nl-NL"/>
        </w:rPr>
        <w:t>(</w:t>
      </w:r>
      <w:r w:rsidR="005C2CB4" w:rsidRPr="00D92957">
        <w:rPr>
          <w:lang w:val="nl-NL"/>
        </w:rPr>
        <w:t>Werk Bemiddeling Service</w:t>
      </w:r>
      <w:r w:rsidRPr="00D92957">
        <w:rPr>
          <w:lang w:val="nl-NL"/>
        </w:rPr>
        <w:t>)</w:t>
      </w:r>
    </w:p>
    <w:p w14:paraId="3C2201C6" w14:textId="77777777" w:rsidR="005D10E6" w:rsidRPr="00D92957" w:rsidRDefault="005D10E6" w:rsidP="001D014A">
      <w:pPr>
        <w:rPr>
          <w:sz w:val="20"/>
          <w:lang w:val="nl-NL"/>
        </w:rPr>
      </w:pPr>
    </w:p>
    <w:p w14:paraId="641D1ED6" w14:textId="77777777" w:rsidR="00D43C04" w:rsidRPr="00D92957" w:rsidRDefault="00D43C04" w:rsidP="00D43C04">
      <w:pPr>
        <w:pStyle w:val="CoverText2"/>
        <w:rPr>
          <w:lang w:val="nl-NL"/>
        </w:rPr>
      </w:pPr>
    </w:p>
    <w:p w14:paraId="0169A798" w14:textId="724A5D46" w:rsidR="00E82411" w:rsidRDefault="00E82411" w:rsidP="00D43C04">
      <w:pPr>
        <w:pStyle w:val="CoverText2"/>
        <w:rPr>
          <w:lang w:val="en-US"/>
        </w:rPr>
      </w:pPr>
      <w:r>
        <w:rPr>
          <w:lang w:val="en-US"/>
        </w:rPr>
        <w:t>Version:</w:t>
      </w:r>
      <w:r w:rsidR="009207EF">
        <w:rPr>
          <w:lang w:val="en-US"/>
        </w:rPr>
        <w:t xml:space="preserve">  </w:t>
      </w:r>
      <w:r w:rsidR="00875E88">
        <w:rPr>
          <w:lang w:val="en-US"/>
        </w:rPr>
        <w:t>2.</w:t>
      </w:r>
      <w:r w:rsidR="00AC3B89">
        <w:rPr>
          <w:lang w:val="en-US"/>
        </w:rPr>
        <w:t>3</w:t>
      </w:r>
    </w:p>
    <w:p w14:paraId="4C34E403" w14:textId="3E314500" w:rsidR="00D43C04" w:rsidRPr="00383616" w:rsidRDefault="00E82411" w:rsidP="00D43C04">
      <w:pPr>
        <w:pStyle w:val="CoverText2"/>
        <w:rPr>
          <w:lang w:val="en-US"/>
        </w:rPr>
      </w:pPr>
      <w:r>
        <w:rPr>
          <w:lang w:val="en-US"/>
        </w:rPr>
        <w:t xml:space="preserve">Date: </w:t>
      </w:r>
      <w:r w:rsidR="00AC3B89">
        <w:rPr>
          <w:lang w:val="en-US"/>
        </w:rPr>
        <w:t>2</w:t>
      </w:r>
      <w:r w:rsidR="000929F4">
        <w:rPr>
          <w:lang w:val="en-US"/>
        </w:rPr>
        <w:t>6</w:t>
      </w:r>
      <w:r w:rsidR="00AE3A8B">
        <w:rPr>
          <w:lang w:val="en-US"/>
        </w:rPr>
        <w:t>.</w:t>
      </w:r>
      <w:r w:rsidR="00AC3B89">
        <w:rPr>
          <w:lang w:val="en-US"/>
        </w:rPr>
        <w:t>01</w:t>
      </w:r>
      <w:r w:rsidR="00AE3A8B">
        <w:rPr>
          <w:lang w:val="en-US"/>
        </w:rPr>
        <w:t>.</w:t>
      </w:r>
      <w:r w:rsidR="005C2CB4">
        <w:rPr>
          <w:lang w:val="en-US"/>
        </w:rPr>
        <w:t>20</w:t>
      </w:r>
      <w:r w:rsidR="003F1FDB">
        <w:rPr>
          <w:lang w:val="en-US"/>
        </w:rPr>
        <w:t>2</w:t>
      </w:r>
      <w:r w:rsidR="00AC3B89">
        <w:rPr>
          <w:lang w:val="en-US"/>
        </w:rPr>
        <w:t>3</w:t>
      </w:r>
    </w:p>
    <w:p w14:paraId="241C32FD" w14:textId="261D7CDB" w:rsidR="00D43C04" w:rsidRPr="00721AD7" w:rsidRDefault="00D43C04" w:rsidP="00D43C04">
      <w:pPr>
        <w:spacing w:before="120" w:after="60"/>
        <w:rPr>
          <w:b/>
          <w:sz w:val="48"/>
          <w:lang w:val="en-US"/>
        </w:rPr>
      </w:pPr>
    </w:p>
    <w:p w14:paraId="544BB3A6" w14:textId="7737DC31" w:rsidR="008429AD" w:rsidRPr="008429AD" w:rsidRDefault="008429AD" w:rsidP="008429AD">
      <w:pPr>
        <w:rPr>
          <w:lang w:val="en-US"/>
        </w:rPr>
      </w:pPr>
    </w:p>
    <w:p w14:paraId="7DAB0CF8" w14:textId="77777777" w:rsidR="008429AD" w:rsidRPr="008429AD" w:rsidRDefault="008429AD" w:rsidP="008429AD">
      <w:pPr>
        <w:rPr>
          <w:sz w:val="48"/>
          <w:lang w:val="en-US"/>
        </w:rPr>
      </w:pPr>
    </w:p>
    <w:p w14:paraId="68DCDCF7" w14:textId="14A449AC" w:rsidR="008429AD" w:rsidRPr="008429AD" w:rsidRDefault="008429AD" w:rsidP="008429AD">
      <w:pPr>
        <w:rPr>
          <w:sz w:val="48"/>
          <w:lang w:val="en-US"/>
        </w:rPr>
        <w:sectPr w:rsidR="008429AD" w:rsidRPr="008429AD" w:rsidSect="002E6A6C">
          <w:headerReference w:type="default" r:id="rId13"/>
          <w:footerReference w:type="default" r:id="rId14"/>
          <w:headerReference w:type="first" r:id="rId15"/>
          <w:footerReference w:type="first" r:id="rId16"/>
          <w:pgSz w:w="11907" w:h="16839" w:code="9"/>
          <w:pgMar w:top="6912" w:right="1440" w:bottom="1440" w:left="1440" w:header="720" w:footer="432" w:gutter="0"/>
          <w:cols w:space="720"/>
          <w:titlePg/>
          <w:docGrid w:linePitch="360"/>
        </w:sectPr>
      </w:pPr>
    </w:p>
    <w:p w14:paraId="6A141FE8" w14:textId="5A3DAE27" w:rsidR="00B73552" w:rsidRPr="00863251" w:rsidRDefault="00B73552" w:rsidP="00B73552">
      <w:pPr>
        <w:pStyle w:val="ConfidentialHead"/>
        <w:rPr>
          <w:lang w:val="en-US"/>
        </w:rPr>
      </w:pPr>
      <w:r w:rsidRPr="00863251">
        <w:rPr>
          <w:lang w:val="en-US"/>
        </w:rPr>
        <w:lastRenderedPageBreak/>
        <w:t>Document purpose</w:t>
      </w:r>
    </w:p>
    <w:p w14:paraId="4916347C" w14:textId="08488719" w:rsidR="00873354" w:rsidRDefault="00873354" w:rsidP="00950DEC">
      <w:pPr>
        <w:rPr>
          <w:sz w:val="20"/>
        </w:rPr>
      </w:pPr>
      <w:r>
        <w:rPr>
          <w:sz w:val="20"/>
        </w:rPr>
        <w:t xml:space="preserve">This </w:t>
      </w:r>
      <w:r w:rsidR="00B42F6D">
        <w:rPr>
          <w:sz w:val="20"/>
        </w:rPr>
        <w:t>High-Level</w:t>
      </w:r>
      <w:r w:rsidR="00C968D4">
        <w:rPr>
          <w:sz w:val="20"/>
        </w:rPr>
        <w:t xml:space="preserve"> Design (HLD)</w:t>
      </w:r>
      <w:r w:rsidR="00782F30">
        <w:rPr>
          <w:sz w:val="20"/>
        </w:rPr>
        <w:t xml:space="preserve"> </w:t>
      </w:r>
      <w:r w:rsidR="001A6DA4">
        <w:rPr>
          <w:sz w:val="20"/>
        </w:rPr>
        <w:t>is used</w:t>
      </w:r>
      <w:r w:rsidR="002D15D1">
        <w:rPr>
          <w:sz w:val="20"/>
        </w:rPr>
        <w:t xml:space="preserve"> to: </w:t>
      </w:r>
    </w:p>
    <w:p w14:paraId="1586BF98" w14:textId="7B9D80B2" w:rsidR="00782F30" w:rsidRDefault="00864879" w:rsidP="004F35C3">
      <w:pPr>
        <w:pStyle w:val="ListParagraph"/>
        <w:numPr>
          <w:ilvl w:val="0"/>
          <w:numId w:val="62"/>
        </w:numPr>
        <w:rPr>
          <w:sz w:val="20"/>
        </w:rPr>
      </w:pPr>
      <w:r>
        <w:rPr>
          <w:sz w:val="20"/>
        </w:rPr>
        <w:t>V</w:t>
      </w:r>
      <w:r w:rsidR="00782F30" w:rsidRPr="00782F30">
        <w:rPr>
          <w:sz w:val="20"/>
        </w:rPr>
        <w:t>alidate the Application solution</w:t>
      </w:r>
      <w:r w:rsidR="001A6DA4">
        <w:rPr>
          <w:sz w:val="20"/>
        </w:rPr>
        <w:t xml:space="preserve"> </w:t>
      </w:r>
      <w:r w:rsidR="009F0611">
        <w:rPr>
          <w:sz w:val="20"/>
        </w:rPr>
        <w:t xml:space="preserve">from a technical </w:t>
      </w:r>
      <w:r w:rsidR="00F535CB">
        <w:rPr>
          <w:sz w:val="20"/>
        </w:rPr>
        <w:t>perspective</w:t>
      </w:r>
      <w:r w:rsidR="009F0611">
        <w:rPr>
          <w:sz w:val="20"/>
        </w:rPr>
        <w:t xml:space="preserve"> </w:t>
      </w:r>
      <w:r w:rsidR="001A6DA4">
        <w:rPr>
          <w:sz w:val="20"/>
        </w:rPr>
        <w:t>through architectur</w:t>
      </w:r>
      <w:r w:rsidR="002D15D1">
        <w:rPr>
          <w:sz w:val="20"/>
        </w:rPr>
        <w:t>al</w:t>
      </w:r>
      <w:r w:rsidR="001A6DA4">
        <w:rPr>
          <w:sz w:val="20"/>
        </w:rPr>
        <w:t xml:space="preserve"> review</w:t>
      </w:r>
    </w:p>
    <w:p w14:paraId="05103786" w14:textId="3043A9AD" w:rsidR="001A6DA4" w:rsidRDefault="00864879" w:rsidP="004F35C3">
      <w:pPr>
        <w:pStyle w:val="ListParagraph"/>
        <w:numPr>
          <w:ilvl w:val="0"/>
          <w:numId w:val="62"/>
        </w:numPr>
        <w:rPr>
          <w:sz w:val="20"/>
        </w:rPr>
      </w:pPr>
      <w:r>
        <w:rPr>
          <w:sz w:val="20"/>
        </w:rPr>
        <w:t>P</w:t>
      </w:r>
      <w:r w:rsidR="00ED03B4">
        <w:rPr>
          <w:sz w:val="20"/>
        </w:rPr>
        <w:t>lan and execute</w:t>
      </w:r>
      <w:r w:rsidR="00AD7301">
        <w:rPr>
          <w:sz w:val="20"/>
        </w:rPr>
        <w:t xml:space="preserve"> implementation </w:t>
      </w:r>
      <w:r w:rsidR="00ED03B4">
        <w:rPr>
          <w:sz w:val="20"/>
        </w:rPr>
        <w:t>of the solution</w:t>
      </w:r>
    </w:p>
    <w:p w14:paraId="75CAA21A" w14:textId="26AE9155" w:rsidR="00C45205" w:rsidRPr="00782F30" w:rsidRDefault="00864879" w:rsidP="004F35C3">
      <w:pPr>
        <w:pStyle w:val="ListParagraph"/>
        <w:numPr>
          <w:ilvl w:val="0"/>
          <w:numId w:val="62"/>
        </w:numPr>
        <w:rPr>
          <w:sz w:val="20"/>
        </w:rPr>
      </w:pPr>
      <w:r>
        <w:rPr>
          <w:sz w:val="20"/>
        </w:rPr>
        <w:t>S</w:t>
      </w:r>
      <w:r w:rsidR="00C45205">
        <w:rPr>
          <w:sz w:val="20"/>
        </w:rPr>
        <w:t>upport Technical Application Management</w:t>
      </w:r>
    </w:p>
    <w:p w14:paraId="32E31E96" w14:textId="77777777" w:rsidR="00873354" w:rsidRDefault="00873354" w:rsidP="00950DEC">
      <w:pPr>
        <w:rPr>
          <w:sz w:val="20"/>
        </w:rPr>
      </w:pPr>
    </w:p>
    <w:p w14:paraId="05ED9A19" w14:textId="28798B1A" w:rsidR="00950DEC" w:rsidRPr="00950DEC" w:rsidRDefault="00950DEC" w:rsidP="00950DEC">
      <w:pPr>
        <w:rPr>
          <w:sz w:val="20"/>
        </w:rPr>
      </w:pPr>
      <w:r w:rsidRPr="00950DEC">
        <w:rPr>
          <w:sz w:val="20"/>
        </w:rPr>
        <w:t xml:space="preserve">The </w:t>
      </w:r>
      <w:r w:rsidR="00ED03B4">
        <w:rPr>
          <w:sz w:val="20"/>
        </w:rPr>
        <w:t>document</w:t>
      </w:r>
      <w:r w:rsidRPr="00950DEC">
        <w:rPr>
          <w:sz w:val="20"/>
        </w:rPr>
        <w:t xml:space="preserve"> outlines:</w:t>
      </w:r>
    </w:p>
    <w:p w14:paraId="2A836A2F" w14:textId="50909212" w:rsidR="00B37EEC" w:rsidRDefault="00B37EEC" w:rsidP="004F35C3">
      <w:pPr>
        <w:pStyle w:val="ListParagraph"/>
        <w:numPr>
          <w:ilvl w:val="0"/>
          <w:numId w:val="60"/>
        </w:numPr>
        <w:rPr>
          <w:sz w:val="20"/>
        </w:rPr>
      </w:pPr>
      <w:r>
        <w:rPr>
          <w:sz w:val="20"/>
        </w:rPr>
        <w:t>An overview of the application and its architecture</w:t>
      </w:r>
    </w:p>
    <w:p w14:paraId="073D6589" w14:textId="64E748EA" w:rsidR="00950DEC" w:rsidRDefault="00B37EEC" w:rsidP="004F35C3">
      <w:pPr>
        <w:pStyle w:val="ListParagraph"/>
        <w:numPr>
          <w:ilvl w:val="0"/>
          <w:numId w:val="60"/>
        </w:numPr>
        <w:rPr>
          <w:sz w:val="20"/>
        </w:rPr>
      </w:pPr>
      <w:r>
        <w:rPr>
          <w:sz w:val="20"/>
        </w:rPr>
        <w:t xml:space="preserve">Functional and non-functional </w:t>
      </w:r>
      <w:r w:rsidR="00950DEC" w:rsidRPr="00502A2B">
        <w:rPr>
          <w:sz w:val="20"/>
        </w:rPr>
        <w:t>requirements</w:t>
      </w:r>
    </w:p>
    <w:p w14:paraId="1297697C" w14:textId="77777777" w:rsidR="001409DE" w:rsidRDefault="00805752" w:rsidP="004F35C3">
      <w:pPr>
        <w:pStyle w:val="ListParagraph"/>
        <w:numPr>
          <w:ilvl w:val="0"/>
          <w:numId w:val="60"/>
        </w:numPr>
        <w:rPr>
          <w:sz w:val="20"/>
        </w:rPr>
      </w:pPr>
      <w:r w:rsidRPr="001409DE">
        <w:rPr>
          <w:sz w:val="20"/>
        </w:rPr>
        <w:t>Solution description</w:t>
      </w:r>
    </w:p>
    <w:p w14:paraId="32DC09AA" w14:textId="776FAEF2" w:rsidR="00502A2B" w:rsidRPr="001409DE" w:rsidRDefault="00502A2B" w:rsidP="004F35C3">
      <w:pPr>
        <w:pStyle w:val="ListParagraph"/>
        <w:numPr>
          <w:ilvl w:val="1"/>
          <w:numId w:val="60"/>
        </w:numPr>
        <w:rPr>
          <w:sz w:val="20"/>
        </w:rPr>
      </w:pPr>
      <w:r w:rsidRPr="001409DE">
        <w:rPr>
          <w:sz w:val="20"/>
        </w:rPr>
        <w:t>By default, the solution will use standard services from the DXC catalog for UWV. Where applicable required variances will be described.</w:t>
      </w:r>
    </w:p>
    <w:p w14:paraId="3AF55DCB" w14:textId="77777777" w:rsidR="00950DEC" w:rsidRDefault="00950DEC" w:rsidP="00B73552">
      <w:pPr>
        <w:rPr>
          <w:sz w:val="20"/>
        </w:rPr>
      </w:pPr>
    </w:p>
    <w:p w14:paraId="0ACFD4F8" w14:textId="5916CFC5" w:rsidR="00950DEC" w:rsidRPr="00950DEC" w:rsidRDefault="00950DEC" w:rsidP="00950DEC">
      <w:pPr>
        <w:pStyle w:val="ConfidentialHead"/>
        <w:rPr>
          <w:lang w:val="en-US"/>
        </w:rPr>
      </w:pPr>
      <w:r w:rsidRPr="00950DEC">
        <w:rPr>
          <w:lang w:val="en-US"/>
        </w:rPr>
        <w:t xml:space="preserve">Relation to </w:t>
      </w:r>
      <w:r>
        <w:rPr>
          <w:lang w:val="en-US"/>
        </w:rPr>
        <w:t>Reference Architecture</w:t>
      </w:r>
      <w:r w:rsidR="00502A2B">
        <w:rPr>
          <w:lang w:val="en-US"/>
        </w:rPr>
        <w:t>,</w:t>
      </w:r>
      <w:r w:rsidR="001A06F5">
        <w:rPr>
          <w:lang w:val="en-US"/>
        </w:rPr>
        <w:t xml:space="preserve"> ABB’s,</w:t>
      </w:r>
      <w:r w:rsidR="00502A2B">
        <w:rPr>
          <w:lang w:val="en-US"/>
        </w:rPr>
        <w:t xml:space="preserve"> </w:t>
      </w:r>
      <w:r w:rsidRPr="00950DEC">
        <w:rPr>
          <w:lang w:val="en-US"/>
        </w:rPr>
        <w:t>HLD VI</w:t>
      </w:r>
      <w:r w:rsidR="00BF49EA">
        <w:rPr>
          <w:lang w:val="en-US"/>
        </w:rPr>
        <w:t xml:space="preserve">, </w:t>
      </w:r>
      <w:r w:rsidR="00502A2B">
        <w:rPr>
          <w:lang w:val="en-US"/>
        </w:rPr>
        <w:t>SBB’s</w:t>
      </w:r>
      <w:r w:rsidR="006B4A66">
        <w:rPr>
          <w:lang w:val="en-US"/>
        </w:rPr>
        <w:t xml:space="preserve"> and</w:t>
      </w:r>
      <w:r w:rsidR="00BF49EA">
        <w:rPr>
          <w:lang w:val="en-US"/>
        </w:rPr>
        <w:t xml:space="preserve"> SAD</w:t>
      </w:r>
    </w:p>
    <w:p w14:paraId="780E652B" w14:textId="621CFE99" w:rsidR="002607B4" w:rsidRDefault="002607B4" w:rsidP="00950DEC">
      <w:pPr>
        <w:rPr>
          <w:sz w:val="20"/>
        </w:rPr>
      </w:pPr>
      <w:r w:rsidRPr="002607B4">
        <w:rPr>
          <w:sz w:val="20"/>
        </w:rPr>
        <w:t>The UWV Reference Architecture provides the context for the HLD VI.</w:t>
      </w:r>
      <w:r>
        <w:rPr>
          <w:sz w:val="20"/>
        </w:rPr>
        <w:t xml:space="preserve"> </w:t>
      </w:r>
      <w:r w:rsidRPr="002607B4">
        <w:rPr>
          <w:sz w:val="20"/>
        </w:rPr>
        <w:t xml:space="preserve">The HLD VI is focused on the architectures enabling the </w:t>
      </w:r>
      <w:r>
        <w:rPr>
          <w:sz w:val="20"/>
        </w:rPr>
        <w:t xml:space="preserve">datacentre hosting </w:t>
      </w:r>
      <w:r w:rsidRPr="002607B4">
        <w:rPr>
          <w:sz w:val="20"/>
        </w:rPr>
        <w:t>services, its building blocks and the integrations.</w:t>
      </w:r>
      <w:r>
        <w:rPr>
          <w:sz w:val="20"/>
        </w:rPr>
        <w:t xml:space="preserve"> </w:t>
      </w:r>
    </w:p>
    <w:p w14:paraId="1159DBFE" w14:textId="77777777" w:rsidR="002607B4" w:rsidRDefault="002607B4" w:rsidP="00950DEC">
      <w:pPr>
        <w:rPr>
          <w:sz w:val="20"/>
        </w:rPr>
      </w:pPr>
    </w:p>
    <w:p w14:paraId="4402A247" w14:textId="09F374F0" w:rsidR="002607B4" w:rsidRPr="00C07641" w:rsidRDefault="002607B4" w:rsidP="004F35C3">
      <w:pPr>
        <w:pStyle w:val="BodyText1"/>
        <w:numPr>
          <w:ilvl w:val="0"/>
          <w:numId w:val="61"/>
        </w:numPr>
        <w:rPr>
          <w:rFonts w:cs="Arial"/>
          <w:sz w:val="20"/>
          <w:lang w:val="en-US"/>
        </w:rPr>
      </w:pPr>
      <w:r w:rsidRPr="00C07641">
        <w:rPr>
          <w:rFonts w:cs="Arial"/>
          <w:b/>
          <w:sz w:val="20"/>
          <w:lang w:val="en-US" w:eastAsia="x-none"/>
        </w:rPr>
        <w:t>Architectures Building Blocks (ABB)</w:t>
      </w:r>
      <w:r w:rsidR="001A06F5" w:rsidRPr="00C07641">
        <w:rPr>
          <w:rFonts w:cs="Arial"/>
          <w:sz w:val="20"/>
          <w:lang w:val="en-US" w:eastAsia="x-none"/>
        </w:rPr>
        <w:t xml:space="preserve">, maintained by UWV, </w:t>
      </w:r>
      <w:r w:rsidRPr="00C07641">
        <w:rPr>
          <w:rFonts w:cs="Arial"/>
          <w:sz w:val="20"/>
          <w:lang w:val="en-US" w:eastAsia="x-none"/>
        </w:rPr>
        <w:t>are built up from a collections of solution building blocks (SBB’s), so most building blocks will interoperate with other building blocks (integrations).</w:t>
      </w:r>
    </w:p>
    <w:p w14:paraId="4AB686D4" w14:textId="3F384D1A" w:rsidR="002607B4" w:rsidRPr="00C07641" w:rsidRDefault="002607B4" w:rsidP="004F35C3">
      <w:pPr>
        <w:pStyle w:val="BodyText1"/>
        <w:numPr>
          <w:ilvl w:val="0"/>
          <w:numId w:val="61"/>
        </w:numPr>
        <w:rPr>
          <w:rFonts w:cs="Arial"/>
          <w:sz w:val="20"/>
          <w:lang w:val="en-US"/>
        </w:rPr>
      </w:pPr>
      <w:r w:rsidRPr="00C07641">
        <w:rPr>
          <w:rFonts w:cs="Arial"/>
          <w:b/>
          <w:bCs/>
          <w:sz w:val="20"/>
        </w:rPr>
        <w:t>Solution Building Blocks (SBBs)</w:t>
      </w:r>
      <w:r w:rsidR="001A06F5" w:rsidRPr="00C07641">
        <w:rPr>
          <w:rFonts w:cs="Arial"/>
          <w:b/>
          <w:bCs/>
          <w:sz w:val="20"/>
        </w:rPr>
        <w:t xml:space="preserve">, </w:t>
      </w:r>
      <w:r w:rsidR="001A06F5" w:rsidRPr="00C07641">
        <w:rPr>
          <w:rFonts w:cs="Arial"/>
          <w:sz w:val="20"/>
        </w:rPr>
        <w:t xml:space="preserve">maintained by DXC, </w:t>
      </w:r>
      <w:r w:rsidRPr="00C07641">
        <w:rPr>
          <w:rFonts w:cs="Arial"/>
          <w:sz w:val="20"/>
        </w:rPr>
        <w:t>represent components that will be used to</w:t>
      </w:r>
      <w:r w:rsidRPr="00C07641">
        <w:rPr>
          <w:rFonts w:cs="Arial"/>
          <w:sz w:val="20"/>
          <w:lang w:val="en-US"/>
        </w:rPr>
        <w:t xml:space="preserve"> </w:t>
      </w:r>
      <w:r w:rsidRPr="00C07641">
        <w:rPr>
          <w:rFonts w:cs="Arial"/>
          <w:sz w:val="20"/>
        </w:rPr>
        <w:t>implement the required capability</w:t>
      </w:r>
      <w:r w:rsidRPr="00C07641">
        <w:rPr>
          <w:rFonts w:cs="Arial"/>
          <w:sz w:val="20"/>
          <w:lang w:val="en-US"/>
        </w:rPr>
        <w:t xml:space="preserve"> for the datacenter hosting service;</w:t>
      </w:r>
    </w:p>
    <w:p w14:paraId="5787C1C2" w14:textId="7C5CDFE5" w:rsidR="001A06F5" w:rsidRDefault="001A06F5" w:rsidP="002607B4">
      <w:pPr>
        <w:pStyle w:val="BodyText1"/>
        <w:rPr>
          <w:rFonts w:cs="Arial"/>
          <w:sz w:val="20"/>
          <w:lang w:val="en-US"/>
        </w:rPr>
      </w:pPr>
      <w:r w:rsidRPr="00C75DEC">
        <w:rPr>
          <w:rFonts w:cs="Arial"/>
          <w:sz w:val="20"/>
          <w:lang w:val="en-US"/>
        </w:rPr>
        <w:t xml:space="preserve">This HLD leverages the ABB’s and SBB’s as a foundation for the solution. </w:t>
      </w:r>
    </w:p>
    <w:p w14:paraId="2787C7E7" w14:textId="30185874" w:rsidR="00052579" w:rsidRDefault="00052579" w:rsidP="002607B4">
      <w:pPr>
        <w:pStyle w:val="BodyText1"/>
        <w:rPr>
          <w:rFonts w:cs="Arial"/>
          <w:sz w:val="20"/>
          <w:lang w:val="en-US"/>
        </w:rPr>
      </w:pPr>
      <w:r>
        <w:rPr>
          <w:rFonts w:cs="Arial"/>
          <w:sz w:val="20"/>
          <w:lang w:val="en-US"/>
        </w:rPr>
        <w:t xml:space="preserve">The following documents </w:t>
      </w:r>
      <w:r w:rsidR="00F14A59">
        <w:rPr>
          <w:rFonts w:cs="Arial"/>
          <w:sz w:val="20"/>
          <w:lang w:val="en-US"/>
        </w:rPr>
        <w:t>may be relevant as context to this HLD:</w:t>
      </w:r>
    </w:p>
    <w:p w14:paraId="12065CB7" w14:textId="684518B2" w:rsidR="00051F0A" w:rsidRPr="00F14A59" w:rsidRDefault="00E54F58" w:rsidP="004F35C3">
      <w:pPr>
        <w:pStyle w:val="BodyText1"/>
        <w:numPr>
          <w:ilvl w:val="0"/>
          <w:numId w:val="63"/>
        </w:numPr>
        <w:rPr>
          <w:rFonts w:cs="Arial"/>
          <w:sz w:val="20"/>
        </w:rPr>
      </w:pPr>
      <w:r>
        <w:rPr>
          <w:rFonts w:cs="Arial"/>
          <w:sz w:val="20"/>
          <w:lang w:val="en-US"/>
        </w:rPr>
        <w:t>T</w:t>
      </w:r>
      <w:r w:rsidR="00051F0A">
        <w:rPr>
          <w:rFonts w:cs="Arial"/>
          <w:sz w:val="20"/>
          <w:lang w:val="en-US"/>
        </w:rPr>
        <w:t>he Software Architecture Document</w:t>
      </w:r>
    </w:p>
    <w:p w14:paraId="3DD16577" w14:textId="702AACB4" w:rsidR="00F14A59" w:rsidRDefault="00F14A59" w:rsidP="004F35C3">
      <w:pPr>
        <w:pStyle w:val="BodyText1"/>
        <w:numPr>
          <w:ilvl w:val="0"/>
          <w:numId w:val="63"/>
        </w:numPr>
        <w:rPr>
          <w:rFonts w:cs="Arial"/>
          <w:sz w:val="20"/>
          <w:lang w:val="nl-NL"/>
        </w:rPr>
      </w:pPr>
      <w:r w:rsidRPr="00F14A59">
        <w:rPr>
          <w:rFonts w:cs="Arial"/>
          <w:sz w:val="20"/>
          <w:lang w:val="nl-NL"/>
        </w:rPr>
        <w:t xml:space="preserve">Technisch Beheer Handboek (TBH </w:t>
      </w:r>
      <w:r>
        <w:rPr>
          <w:rFonts w:cs="Arial"/>
          <w:sz w:val="20"/>
          <w:lang w:val="nl-NL"/>
        </w:rPr>
        <w:t>–</w:t>
      </w:r>
      <w:r w:rsidRPr="00F14A59">
        <w:rPr>
          <w:rFonts w:cs="Arial"/>
          <w:sz w:val="20"/>
          <w:lang w:val="nl-NL"/>
        </w:rPr>
        <w:t xml:space="preserve"> t</w:t>
      </w:r>
      <w:r>
        <w:rPr>
          <w:rFonts w:cs="Arial"/>
          <w:sz w:val="20"/>
          <w:lang w:val="nl-NL"/>
        </w:rPr>
        <w:t>echnical management handbook)</w:t>
      </w:r>
    </w:p>
    <w:p w14:paraId="30305F91" w14:textId="3431C0C0" w:rsidR="003D7738" w:rsidRDefault="003D7738" w:rsidP="004F35C3">
      <w:pPr>
        <w:pStyle w:val="BodyText1"/>
        <w:numPr>
          <w:ilvl w:val="0"/>
          <w:numId w:val="63"/>
        </w:numPr>
        <w:rPr>
          <w:rFonts w:cs="Arial"/>
          <w:sz w:val="20"/>
          <w:lang w:val="nl-NL"/>
        </w:rPr>
      </w:pPr>
      <w:r>
        <w:rPr>
          <w:rFonts w:cs="Arial"/>
          <w:sz w:val="20"/>
          <w:lang w:val="nl-NL"/>
        </w:rPr>
        <w:t xml:space="preserve">Technisch Koppelvlak Document (TKD – technical </w:t>
      </w:r>
      <w:r w:rsidR="00343B03">
        <w:rPr>
          <w:rFonts w:cs="Arial"/>
          <w:sz w:val="20"/>
          <w:lang w:val="nl-NL"/>
        </w:rPr>
        <w:t>interface document)</w:t>
      </w:r>
    </w:p>
    <w:p w14:paraId="02DAC27A" w14:textId="79F5D8FB" w:rsidR="003C3C8C" w:rsidRPr="003D2009" w:rsidRDefault="00F14A59" w:rsidP="004F35C3">
      <w:pPr>
        <w:pStyle w:val="BodyText1"/>
        <w:numPr>
          <w:ilvl w:val="0"/>
          <w:numId w:val="63"/>
        </w:numPr>
        <w:rPr>
          <w:rFonts w:cs="Arial"/>
          <w:sz w:val="20"/>
          <w:lang w:val="en-US"/>
        </w:rPr>
      </w:pPr>
      <w:r w:rsidRPr="00512503">
        <w:rPr>
          <w:rFonts w:cs="Arial"/>
          <w:sz w:val="20"/>
          <w:lang w:val="en-US"/>
        </w:rPr>
        <w:t>Proce</w:t>
      </w:r>
      <w:r w:rsidR="00B473A9" w:rsidRPr="00512503">
        <w:rPr>
          <w:rFonts w:cs="Arial"/>
          <w:sz w:val="20"/>
          <w:lang w:val="en-US"/>
        </w:rPr>
        <w:t>dure</w:t>
      </w:r>
      <w:r w:rsidRPr="00512503">
        <w:rPr>
          <w:rFonts w:cs="Arial"/>
          <w:sz w:val="20"/>
          <w:lang w:val="en-US"/>
        </w:rPr>
        <w:t xml:space="preserve"> </w:t>
      </w:r>
      <w:r w:rsidR="00866C81" w:rsidRPr="00512503">
        <w:rPr>
          <w:rFonts w:cs="Arial"/>
          <w:sz w:val="20"/>
          <w:lang w:val="en-US"/>
        </w:rPr>
        <w:t xml:space="preserve">HandBoek (PHB – </w:t>
      </w:r>
      <w:r w:rsidR="00B473A9" w:rsidRPr="00512503">
        <w:rPr>
          <w:rFonts w:cs="Arial"/>
          <w:sz w:val="20"/>
          <w:lang w:val="en-US"/>
        </w:rPr>
        <w:t>procedure</w:t>
      </w:r>
      <w:r w:rsidR="00866C81" w:rsidRPr="00512503">
        <w:rPr>
          <w:rFonts w:cs="Arial"/>
          <w:sz w:val="20"/>
          <w:lang w:val="en-US"/>
        </w:rPr>
        <w:t xml:space="preserve"> </w:t>
      </w:r>
      <w:r w:rsidR="00796F3C" w:rsidRPr="00512503">
        <w:rPr>
          <w:rFonts w:cs="Arial"/>
          <w:sz w:val="20"/>
          <w:lang w:val="en-US"/>
        </w:rPr>
        <w:t>handbook</w:t>
      </w:r>
      <w:r w:rsidR="00512503" w:rsidRPr="00512503">
        <w:rPr>
          <w:rFonts w:cs="Arial"/>
          <w:sz w:val="20"/>
          <w:lang w:val="en-US"/>
        </w:rPr>
        <w:t xml:space="preserve"> – part 1 = standard, 2 </w:t>
      </w:r>
      <w:r w:rsidR="00512503">
        <w:rPr>
          <w:rFonts w:cs="Arial"/>
          <w:sz w:val="20"/>
          <w:lang w:val="en-US"/>
        </w:rPr>
        <w:t>–</w:t>
      </w:r>
      <w:r w:rsidR="00512503" w:rsidRPr="00512503">
        <w:rPr>
          <w:rFonts w:cs="Arial"/>
          <w:sz w:val="20"/>
          <w:lang w:val="en-US"/>
        </w:rPr>
        <w:t xml:space="preserve"> excep</w:t>
      </w:r>
      <w:r w:rsidR="00512503">
        <w:rPr>
          <w:rFonts w:cs="Arial"/>
          <w:sz w:val="20"/>
          <w:lang w:val="en-US"/>
        </w:rPr>
        <w:t>tions)</w:t>
      </w:r>
    </w:p>
    <w:p w14:paraId="520BFC80" w14:textId="7C2574E6" w:rsidR="002607B4" w:rsidRPr="00512503" w:rsidRDefault="002607B4" w:rsidP="00950DEC">
      <w:pPr>
        <w:rPr>
          <w:sz w:val="20"/>
          <w:lang w:val="en-US"/>
        </w:rPr>
      </w:pPr>
    </w:p>
    <w:p w14:paraId="35F87646" w14:textId="316634AE" w:rsidR="00BA42EE" w:rsidRPr="00863251" w:rsidRDefault="00BA42EE" w:rsidP="00BA42EE">
      <w:pPr>
        <w:pStyle w:val="ConfidentialHead"/>
        <w:rPr>
          <w:lang w:val="en-US"/>
        </w:rPr>
      </w:pPr>
      <w:r>
        <w:rPr>
          <w:lang w:val="en-US"/>
        </w:rPr>
        <w:t xml:space="preserve">Structure </w:t>
      </w:r>
      <w:r w:rsidR="0001309D">
        <w:rPr>
          <w:lang w:val="en-US"/>
        </w:rPr>
        <w:t xml:space="preserve">of the </w:t>
      </w:r>
      <w:r>
        <w:rPr>
          <w:lang w:val="en-US"/>
        </w:rPr>
        <w:t>document</w:t>
      </w:r>
    </w:p>
    <w:p w14:paraId="50F4D8E0" w14:textId="47EE4C28" w:rsidR="00BA42EE" w:rsidRDefault="00D711CD" w:rsidP="00950DEC">
      <w:pPr>
        <w:rPr>
          <w:sz w:val="20"/>
        </w:rPr>
      </w:pPr>
      <w:r>
        <w:rPr>
          <w:sz w:val="20"/>
        </w:rPr>
        <w:t xml:space="preserve">High level flow: </w:t>
      </w:r>
      <w:r w:rsidR="005A4B6D">
        <w:rPr>
          <w:sz w:val="20"/>
        </w:rPr>
        <w:t xml:space="preserve">first the </w:t>
      </w:r>
      <w:r>
        <w:rPr>
          <w:sz w:val="20"/>
        </w:rPr>
        <w:t xml:space="preserve">application overview </w:t>
      </w:r>
      <w:r w:rsidR="005A4B6D">
        <w:rPr>
          <w:sz w:val="20"/>
        </w:rPr>
        <w:t xml:space="preserve">and architecture </w:t>
      </w:r>
      <w:r w:rsidR="001645A6">
        <w:rPr>
          <w:sz w:val="20"/>
        </w:rPr>
        <w:t>are</w:t>
      </w:r>
      <w:r w:rsidR="005A4B6D">
        <w:rPr>
          <w:sz w:val="20"/>
        </w:rPr>
        <w:t xml:space="preserve"> described</w:t>
      </w:r>
      <w:r w:rsidR="00B54E82">
        <w:rPr>
          <w:sz w:val="20"/>
        </w:rPr>
        <w:t xml:space="preserve"> followed by </w:t>
      </w:r>
      <w:r w:rsidR="005A4B6D">
        <w:rPr>
          <w:sz w:val="20"/>
        </w:rPr>
        <w:t xml:space="preserve">the functional and non-functional requirements </w:t>
      </w:r>
      <w:r w:rsidR="00552AE9">
        <w:rPr>
          <w:sz w:val="20"/>
        </w:rPr>
        <w:t xml:space="preserve">that ‘drive’ the </w:t>
      </w:r>
      <w:r w:rsidR="00B54E82">
        <w:rPr>
          <w:sz w:val="20"/>
        </w:rPr>
        <w:t>solution as described in the final chapter.</w:t>
      </w:r>
      <w:r w:rsidR="00552AE9">
        <w:rPr>
          <w:sz w:val="20"/>
        </w:rPr>
        <w:t xml:space="preserve"> </w:t>
      </w:r>
      <w:r w:rsidR="001645A6">
        <w:rPr>
          <w:sz w:val="20"/>
        </w:rPr>
        <w:t>The appendices include any additional details or specifics for the application</w:t>
      </w:r>
      <w:r w:rsidR="002B129C">
        <w:rPr>
          <w:sz w:val="20"/>
        </w:rPr>
        <w:t xml:space="preserve"> described in this HLD</w:t>
      </w:r>
      <w:r w:rsidR="001645A6">
        <w:rPr>
          <w:sz w:val="20"/>
        </w:rPr>
        <w:t>.</w:t>
      </w:r>
      <w:r w:rsidR="002B129C">
        <w:rPr>
          <w:sz w:val="20"/>
        </w:rPr>
        <w:t xml:space="preserve"> See table of contents</w:t>
      </w:r>
      <w:r w:rsidR="00BB51F2">
        <w:rPr>
          <w:sz w:val="20"/>
        </w:rPr>
        <w:t xml:space="preserve"> on next page for further details</w:t>
      </w:r>
      <w:r w:rsidR="002B129C">
        <w:rPr>
          <w:sz w:val="20"/>
        </w:rPr>
        <w:t>.</w:t>
      </w:r>
    </w:p>
    <w:p w14:paraId="71BE956C" w14:textId="77777777" w:rsidR="00D606C3" w:rsidRDefault="00D606C3" w:rsidP="00950DEC">
      <w:pPr>
        <w:rPr>
          <w:sz w:val="20"/>
          <w:highlight w:val="yellow"/>
        </w:rPr>
      </w:pPr>
    </w:p>
    <w:p w14:paraId="6F284ADC" w14:textId="3FBD5522" w:rsidR="00D606C3" w:rsidRPr="00D606C3" w:rsidRDefault="00D606C3" w:rsidP="00D606C3">
      <w:pPr>
        <w:pStyle w:val="ConfidentialHead"/>
        <w:rPr>
          <w:lang w:val="en-US"/>
        </w:rPr>
      </w:pPr>
      <w:r w:rsidRPr="00D606C3">
        <w:rPr>
          <w:lang w:val="en-US"/>
        </w:rPr>
        <w:t>Content of the document</w:t>
      </w:r>
    </w:p>
    <w:p w14:paraId="3B29990F" w14:textId="238FE1CC" w:rsidR="005A0D2A" w:rsidRDefault="004632E7" w:rsidP="00950DEC">
      <w:pPr>
        <w:rPr>
          <w:sz w:val="20"/>
        </w:rPr>
      </w:pPr>
      <w:r w:rsidRPr="004632E7">
        <w:rPr>
          <w:sz w:val="20"/>
        </w:rPr>
        <w:t>DXC has prepared this document in good faith</w:t>
      </w:r>
      <w:r>
        <w:rPr>
          <w:sz w:val="20"/>
        </w:rPr>
        <w:t xml:space="preserve"> and is partly</w:t>
      </w:r>
      <w:r w:rsidRPr="004632E7">
        <w:rPr>
          <w:sz w:val="20"/>
        </w:rPr>
        <w:t xml:space="preserve"> based on the information made available to it</w:t>
      </w:r>
      <w:r>
        <w:rPr>
          <w:sz w:val="20"/>
        </w:rPr>
        <w:t xml:space="preserve"> by UWV and</w:t>
      </w:r>
      <w:r w:rsidR="00D606C3" w:rsidRPr="004632E7">
        <w:rPr>
          <w:sz w:val="20"/>
        </w:rPr>
        <w:t xml:space="preserve"> </w:t>
      </w:r>
      <w:r w:rsidR="00FA2A30" w:rsidRPr="004632E7">
        <w:rPr>
          <w:sz w:val="20"/>
        </w:rPr>
        <w:t>IBM</w:t>
      </w:r>
      <w:r w:rsidR="00D606C3" w:rsidRPr="004632E7">
        <w:rPr>
          <w:sz w:val="20"/>
        </w:rPr>
        <w:t xml:space="preserve"> (e.g. HLD document).</w:t>
      </w:r>
      <w:r w:rsidRPr="004632E7">
        <w:rPr>
          <w:sz w:val="20"/>
        </w:rPr>
        <w:t xml:space="preserve"> The statements </w:t>
      </w:r>
      <w:r>
        <w:rPr>
          <w:sz w:val="20"/>
        </w:rPr>
        <w:t xml:space="preserve">and content </w:t>
      </w:r>
      <w:r w:rsidRPr="004632E7">
        <w:rPr>
          <w:sz w:val="20"/>
        </w:rPr>
        <w:t>in this document should be qualified accordingly.</w:t>
      </w:r>
      <w:r w:rsidR="00354791">
        <w:rPr>
          <w:sz w:val="20"/>
        </w:rPr>
        <w:t xml:space="preserve"> </w:t>
      </w:r>
      <w:r w:rsidR="001B0C77">
        <w:rPr>
          <w:sz w:val="20"/>
        </w:rPr>
        <w:t>For the same reason</w:t>
      </w:r>
      <w:r w:rsidR="00354791">
        <w:rPr>
          <w:sz w:val="20"/>
        </w:rPr>
        <w:t xml:space="preserve"> some references in this document might be </w:t>
      </w:r>
      <w:r w:rsidR="001B0C77">
        <w:rPr>
          <w:sz w:val="20"/>
        </w:rPr>
        <w:t>‘outdated’</w:t>
      </w:r>
      <w:r w:rsidR="0062461F">
        <w:rPr>
          <w:sz w:val="20"/>
        </w:rPr>
        <w:t xml:space="preserve"> (i.e. not in this document anymore</w:t>
      </w:r>
      <w:r w:rsidR="00CD5C67">
        <w:rPr>
          <w:sz w:val="20"/>
        </w:rPr>
        <w:t xml:space="preserve"> </w:t>
      </w:r>
      <w:r w:rsidR="00A94ADE">
        <w:rPr>
          <w:sz w:val="20"/>
        </w:rPr>
        <w:t>n</w:t>
      </w:r>
      <w:r w:rsidR="00CD5C67">
        <w:rPr>
          <w:sz w:val="20"/>
        </w:rPr>
        <w:t xml:space="preserve">or </w:t>
      </w:r>
      <w:r w:rsidR="0062461F">
        <w:rPr>
          <w:sz w:val="20"/>
        </w:rPr>
        <w:t xml:space="preserve">in other </w:t>
      </w:r>
      <w:r w:rsidR="00A94ADE">
        <w:rPr>
          <w:sz w:val="20"/>
        </w:rPr>
        <w:t xml:space="preserve">related </w:t>
      </w:r>
      <w:r w:rsidR="00CD5C67">
        <w:rPr>
          <w:sz w:val="20"/>
        </w:rPr>
        <w:t>documents)</w:t>
      </w:r>
      <w:r w:rsidR="00A94ADE">
        <w:rPr>
          <w:sz w:val="20"/>
        </w:rPr>
        <w:t>.</w:t>
      </w:r>
    </w:p>
    <w:p w14:paraId="48F52719" w14:textId="5C30F964" w:rsidR="00D43C04" w:rsidRPr="0055201D" w:rsidRDefault="00BA42EE" w:rsidP="00950DEC">
      <w:pPr>
        <w:rPr>
          <w:rFonts w:eastAsia="Times New Roman" w:cs="Arial"/>
          <w:b/>
          <w:color w:val="auto"/>
          <w:sz w:val="28"/>
          <w:szCs w:val="36"/>
        </w:rPr>
      </w:pPr>
      <w:r w:rsidRPr="0055201D">
        <w:rPr>
          <w:sz w:val="20"/>
        </w:rPr>
        <w:t xml:space="preserve"> </w:t>
      </w:r>
      <w:r w:rsidR="00D43C04" w:rsidRPr="0055201D">
        <w:rPr>
          <w:sz w:val="20"/>
        </w:rPr>
        <w:br w:type="page"/>
      </w:r>
    </w:p>
    <w:p w14:paraId="7FE9C198" w14:textId="77777777" w:rsidR="00D43C04" w:rsidRPr="00FC7214" w:rsidRDefault="00D43C04" w:rsidP="00D43C04">
      <w:pPr>
        <w:pStyle w:val="TableofContents"/>
      </w:pPr>
      <w:r w:rsidRPr="00FC7214">
        <w:lastRenderedPageBreak/>
        <w:t>Table of Contents</w:t>
      </w:r>
    </w:p>
    <w:p w14:paraId="3F70F038" w14:textId="1CF1678A" w:rsidR="00627FAE" w:rsidRDefault="00D43C04">
      <w:pPr>
        <w:pStyle w:val="TOC1"/>
        <w:rPr>
          <w:rFonts w:asciiTheme="minorHAnsi" w:eastAsiaTheme="minorEastAsia" w:hAnsiTheme="minorHAnsi" w:cstheme="minorBidi"/>
          <w:b w:val="0"/>
          <w:szCs w:val="22"/>
          <w:lang w:val="nl-NL" w:eastAsia="nl-NL" w:bidi="ar-SA"/>
        </w:rPr>
      </w:pPr>
      <w:r>
        <w:rPr>
          <w:b w:val="0"/>
          <w:lang w:val="cy-GB"/>
        </w:rPr>
        <w:fldChar w:fldCharType="begin"/>
      </w:r>
      <w:r w:rsidR="00164834">
        <w:rPr>
          <w:b w:val="0"/>
        </w:rPr>
        <w:instrText>TOC \o "1-2" \h \z</w:instrText>
      </w:r>
      <w:r>
        <w:rPr>
          <w:b w:val="0"/>
          <w:lang w:val="cy-GB"/>
        </w:rPr>
        <w:fldChar w:fldCharType="separate"/>
      </w:r>
      <w:hyperlink w:anchor="_Toc119414572" w:history="1">
        <w:r w:rsidR="00627FAE" w:rsidRPr="00373E2E">
          <w:rPr>
            <w:rStyle w:val="Hyperlink"/>
          </w:rPr>
          <w:t>1</w:t>
        </w:r>
        <w:r w:rsidR="00627FAE">
          <w:rPr>
            <w:rFonts w:asciiTheme="minorHAnsi" w:eastAsiaTheme="minorEastAsia" w:hAnsiTheme="minorHAnsi" w:cstheme="minorBidi"/>
            <w:b w:val="0"/>
            <w:szCs w:val="22"/>
            <w:lang w:val="nl-NL" w:eastAsia="nl-NL" w:bidi="ar-SA"/>
          </w:rPr>
          <w:tab/>
        </w:r>
        <w:r w:rsidR="00627FAE" w:rsidRPr="00373E2E">
          <w:rPr>
            <w:rStyle w:val="Hyperlink"/>
          </w:rPr>
          <w:t>Application Overview</w:t>
        </w:r>
        <w:r w:rsidR="00627FAE">
          <w:rPr>
            <w:webHidden/>
          </w:rPr>
          <w:tab/>
        </w:r>
        <w:r w:rsidR="00627FAE">
          <w:rPr>
            <w:webHidden/>
          </w:rPr>
          <w:fldChar w:fldCharType="begin"/>
        </w:r>
        <w:r w:rsidR="00627FAE">
          <w:rPr>
            <w:webHidden/>
          </w:rPr>
          <w:instrText xml:space="preserve"> PAGEREF _Toc119414572 \h </w:instrText>
        </w:r>
        <w:r w:rsidR="00627FAE">
          <w:rPr>
            <w:webHidden/>
          </w:rPr>
        </w:r>
        <w:r w:rsidR="00627FAE">
          <w:rPr>
            <w:webHidden/>
          </w:rPr>
          <w:fldChar w:fldCharType="separate"/>
        </w:r>
        <w:r w:rsidR="00627FAE">
          <w:rPr>
            <w:webHidden/>
          </w:rPr>
          <w:t>4</w:t>
        </w:r>
        <w:r w:rsidR="00627FAE">
          <w:rPr>
            <w:webHidden/>
          </w:rPr>
          <w:fldChar w:fldCharType="end"/>
        </w:r>
      </w:hyperlink>
    </w:p>
    <w:p w14:paraId="6ABC6B09" w14:textId="0B3CFB59" w:rsidR="00627FAE" w:rsidRDefault="000929F4">
      <w:pPr>
        <w:pStyle w:val="TOC2"/>
        <w:rPr>
          <w:rFonts w:asciiTheme="minorHAnsi" w:eastAsiaTheme="minorEastAsia" w:hAnsiTheme="minorHAnsi" w:cstheme="minorBidi"/>
          <w:noProof/>
          <w:szCs w:val="22"/>
          <w:lang w:val="nl-NL" w:eastAsia="nl-NL" w:bidi="ar-SA"/>
        </w:rPr>
      </w:pPr>
      <w:hyperlink w:anchor="_Toc119414573" w:history="1">
        <w:r w:rsidR="00627FAE" w:rsidRPr="00373E2E">
          <w:rPr>
            <w:rStyle w:val="Hyperlink"/>
            <w:noProof/>
          </w:rPr>
          <w:t>1.1</w:t>
        </w:r>
        <w:r w:rsidR="00627FAE">
          <w:rPr>
            <w:rFonts w:asciiTheme="minorHAnsi" w:eastAsiaTheme="minorEastAsia" w:hAnsiTheme="minorHAnsi" w:cstheme="minorBidi"/>
            <w:noProof/>
            <w:szCs w:val="22"/>
            <w:lang w:val="nl-NL" w:eastAsia="nl-NL" w:bidi="ar-SA"/>
          </w:rPr>
          <w:tab/>
        </w:r>
        <w:r w:rsidR="00627FAE" w:rsidRPr="00373E2E">
          <w:rPr>
            <w:rStyle w:val="Hyperlink"/>
            <w:noProof/>
          </w:rPr>
          <w:t>Introduction</w:t>
        </w:r>
        <w:r w:rsidR="00627FAE">
          <w:rPr>
            <w:noProof/>
            <w:webHidden/>
          </w:rPr>
          <w:tab/>
        </w:r>
        <w:r w:rsidR="00627FAE">
          <w:rPr>
            <w:noProof/>
            <w:webHidden/>
          </w:rPr>
          <w:fldChar w:fldCharType="begin"/>
        </w:r>
        <w:r w:rsidR="00627FAE">
          <w:rPr>
            <w:noProof/>
            <w:webHidden/>
          </w:rPr>
          <w:instrText xml:space="preserve"> PAGEREF _Toc119414573 \h </w:instrText>
        </w:r>
        <w:r w:rsidR="00627FAE">
          <w:rPr>
            <w:noProof/>
            <w:webHidden/>
          </w:rPr>
        </w:r>
        <w:r w:rsidR="00627FAE">
          <w:rPr>
            <w:noProof/>
            <w:webHidden/>
          </w:rPr>
          <w:fldChar w:fldCharType="separate"/>
        </w:r>
        <w:r w:rsidR="00627FAE">
          <w:rPr>
            <w:noProof/>
            <w:webHidden/>
          </w:rPr>
          <w:t>4</w:t>
        </w:r>
        <w:r w:rsidR="00627FAE">
          <w:rPr>
            <w:noProof/>
            <w:webHidden/>
          </w:rPr>
          <w:fldChar w:fldCharType="end"/>
        </w:r>
      </w:hyperlink>
    </w:p>
    <w:p w14:paraId="5963182D" w14:textId="328A29DC" w:rsidR="00627FAE" w:rsidRDefault="000929F4">
      <w:pPr>
        <w:pStyle w:val="TOC2"/>
        <w:rPr>
          <w:rFonts w:asciiTheme="minorHAnsi" w:eastAsiaTheme="minorEastAsia" w:hAnsiTheme="minorHAnsi" w:cstheme="minorBidi"/>
          <w:noProof/>
          <w:szCs w:val="22"/>
          <w:lang w:val="nl-NL" w:eastAsia="nl-NL" w:bidi="ar-SA"/>
        </w:rPr>
      </w:pPr>
      <w:hyperlink w:anchor="_Toc119414574" w:history="1">
        <w:r w:rsidR="00627FAE" w:rsidRPr="00373E2E">
          <w:rPr>
            <w:rStyle w:val="Hyperlink"/>
            <w:noProof/>
          </w:rPr>
          <w:t>1.2</w:t>
        </w:r>
        <w:r w:rsidR="00627FAE">
          <w:rPr>
            <w:rFonts w:asciiTheme="minorHAnsi" w:eastAsiaTheme="minorEastAsia" w:hAnsiTheme="minorHAnsi" w:cstheme="minorBidi"/>
            <w:noProof/>
            <w:szCs w:val="22"/>
            <w:lang w:val="nl-NL" w:eastAsia="nl-NL" w:bidi="ar-SA"/>
          </w:rPr>
          <w:tab/>
        </w:r>
        <w:r w:rsidR="00627FAE" w:rsidRPr="00373E2E">
          <w:rPr>
            <w:rStyle w:val="Hyperlink"/>
            <w:noProof/>
          </w:rPr>
          <w:t>Application use cases</w:t>
        </w:r>
        <w:r w:rsidR="00627FAE">
          <w:rPr>
            <w:noProof/>
            <w:webHidden/>
          </w:rPr>
          <w:tab/>
        </w:r>
        <w:r w:rsidR="00627FAE">
          <w:rPr>
            <w:noProof/>
            <w:webHidden/>
          </w:rPr>
          <w:fldChar w:fldCharType="begin"/>
        </w:r>
        <w:r w:rsidR="00627FAE">
          <w:rPr>
            <w:noProof/>
            <w:webHidden/>
          </w:rPr>
          <w:instrText xml:space="preserve"> PAGEREF _Toc119414574 \h </w:instrText>
        </w:r>
        <w:r w:rsidR="00627FAE">
          <w:rPr>
            <w:noProof/>
            <w:webHidden/>
          </w:rPr>
        </w:r>
        <w:r w:rsidR="00627FAE">
          <w:rPr>
            <w:noProof/>
            <w:webHidden/>
          </w:rPr>
          <w:fldChar w:fldCharType="separate"/>
        </w:r>
        <w:r w:rsidR="00627FAE">
          <w:rPr>
            <w:noProof/>
            <w:webHidden/>
          </w:rPr>
          <w:t>4</w:t>
        </w:r>
        <w:r w:rsidR="00627FAE">
          <w:rPr>
            <w:noProof/>
            <w:webHidden/>
          </w:rPr>
          <w:fldChar w:fldCharType="end"/>
        </w:r>
      </w:hyperlink>
    </w:p>
    <w:p w14:paraId="49A3635E" w14:textId="7B18CACB" w:rsidR="00627FAE" w:rsidRDefault="000929F4">
      <w:pPr>
        <w:pStyle w:val="TOC2"/>
        <w:rPr>
          <w:rFonts w:asciiTheme="minorHAnsi" w:eastAsiaTheme="minorEastAsia" w:hAnsiTheme="minorHAnsi" w:cstheme="minorBidi"/>
          <w:noProof/>
          <w:szCs w:val="22"/>
          <w:lang w:val="nl-NL" w:eastAsia="nl-NL" w:bidi="ar-SA"/>
        </w:rPr>
      </w:pPr>
      <w:hyperlink w:anchor="_Toc119414575" w:history="1">
        <w:r w:rsidR="00627FAE" w:rsidRPr="00373E2E">
          <w:rPr>
            <w:rStyle w:val="Hyperlink"/>
            <w:noProof/>
          </w:rPr>
          <w:t>1.3</w:t>
        </w:r>
        <w:r w:rsidR="00627FAE">
          <w:rPr>
            <w:rFonts w:asciiTheme="minorHAnsi" w:eastAsiaTheme="minorEastAsia" w:hAnsiTheme="minorHAnsi" w:cstheme="minorBidi"/>
            <w:noProof/>
            <w:szCs w:val="22"/>
            <w:lang w:val="nl-NL" w:eastAsia="nl-NL" w:bidi="ar-SA"/>
          </w:rPr>
          <w:tab/>
        </w:r>
        <w:r w:rsidR="00627FAE" w:rsidRPr="00373E2E">
          <w:rPr>
            <w:rStyle w:val="Hyperlink"/>
            <w:noProof/>
          </w:rPr>
          <w:t>Out of Scope</w:t>
        </w:r>
        <w:r w:rsidR="00627FAE">
          <w:rPr>
            <w:noProof/>
            <w:webHidden/>
          </w:rPr>
          <w:tab/>
        </w:r>
        <w:r w:rsidR="00627FAE">
          <w:rPr>
            <w:noProof/>
            <w:webHidden/>
          </w:rPr>
          <w:fldChar w:fldCharType="begin"/>
        </w:r>
        <w:r w:rsidR="00627FAE">
          <w:rPr>
            <w:noProof/>
            <w:webHidden/>
          </w:rPr>
          <w:instrText xml:space="preserve"> PAGEREF _Toc119414575 \h </w:instrText>
        </w:r>
        <w:r w:rsidR="00627FAE">
          <w:rPr>
            <w:noProof/>
            <w:webHidden/>
          </w:rPr>
        </w:r>
        <w:r w:rsidR="00627FAE">
          <w:rPr>
            <w:noProof/>
            <w:webHidden/>
          </w:rPr>
          <w:fldChar w:fldCharType="separate"/>
        </w:r>
        <w:r w:rsidR="00627FAE">
          <w:rPr>
            <w:noProof/>
            <w:webHidden/>
          </w:rPr>
          <w:t>4</w:t>
        </w:r>
        <w:r w:rsidR="00627FAE">
          <w:rPr>
            <w:noProof/>
            <w:webHidden/>
          </w:rPr>
          <w:fldChar w:fldCharType="end"/>
        </w:r>
      </w:hyperlink>
    </w:p>
    <w:p w14:paraId="1C27F201" w14:textId="7C99A3F4" w:rsidR="00627FAE" w:rsidRDefault="000929F4">
      <w:pPr>
        <w:pStyle w:val="TOC1"/>
        <w:rPr>
          <w:rFonts w:asciiTheme="minorHAnsi" w:eastAsiaTheme="minorEastAsia" w:hAnsiTheme="minorHAnsi" w:cstheme="minorBidi"/>
          <w:b w:val="0"/>
          <w:szCs w:val="22"/>
          <w:lang w:val="nl-NL" w:eastAsia="nl-NL" w:bidi="ar-SA"/>
        </w:rPr>
      </w:pPr>
      <w:hyperlink w:anchor="_Toc119414576" w:history="1">
        <w:r w:rsidR="00627FAE" w:rsidRPr="00373E2E">
          <w:rPr>
            <w:rStyle w:val="Hyperlink"/>
            <w:lang w:val="fr-FR"/>
          </w:rPr>
          <w:t>2</w:t>
        </w:r>
        <w:r w:rsidR="00627FAE">
          <w:rPr>
            <w:rFonts w:asciiTheme="minorHAnsi" w:eastAsiaTheme="minorEastAsia" w:hAnsiTheme="minorHAnsi" w:cstheme="minorBidi"/>
            <w:b w:val="0"/>
            <w:szCs w:val="22"/>
            <w:lang w:val="nl-NL" w:eastAsia="nl-NL" w:bidi="ar-SA"/>
          </w:rPr>
          <w:tab/>
        </w:r>
        <w:r w:rsidR="00627FAE" w:rsidRPr="00373E2E">
          <w:rPr>
            <w:rStyle w:val="Hyperlink"/>
            <w:lang w:val="fr-FR"/>
          </w:rPr>
          <w:t>Architecture</w:t>
        </w:r>
        <w:r w:rsidR="00627FAE">
          <w:rPr>
            <w:webHidden/>
          </w:rPr>
          <w:tab/>
        </w:r>
        <w:r w:rsidR="00627FAE">
          <w:rPr>
            <w:webHidden/>
          </w:rPr>
          <w:fldChar w:fldCharType="begin"/>
        </w:r>
        <w:r w:rsidR="00627FAE">
          <w:rPr>
            <w:webHidden/>
          </w:rPr>
          <w:instrText xml:space="preserve"> PAGEREF _Toc119414576 \h </w:instrText>
        </w:r>
        <w:r w:rsidR="00627FAE">
          <w:rPr>
            <w:webHidden/>
          </w:rPr>
        </w:r>
        <w:r w:rsidR="00627FAE">
          <w:rPr>
            <w:webHidden/>
          </w:rPr>
          <w:fldChar w:fldCharType="separate"/>
        </w:r>
        <w:r w:rsidR="00627FAE">
          <w:rPr>
            <w:webHidden/>
          </w:rPr>
          <w:t>5</w:t>
        </w:r>
        <w:r w:rsidR="00627FAE">
          <w:rPr>
            <w:webHidden/>
          </w:rPr>
          <w:fldChar w:fldCharType="end"/>
        </w:r>
      </w:hyperlink>
    </w:p>
    <w:p w14:paraId="437BD692" w14:textId="2712A1DC" w:rsidR="00627FAE" w:rsidRDefault="000929F4">
      <w:pPr>
        <w:pStyle w:val="TOC2"/>
        <w:rPr>
          <w:rFonts w:asciiTheme="minorHAnsi" w:eastAsiaTheme="minorEastAsia" w:hAnsiTheme="minorHAnsi" w:cstheme="minorBidi"/>
          <w:noProof/>
          <w:szCs w:val="22"/>
          <w:lang w:val="nl-NL" w:eastAsia="nl-NL" w:bidi="ar-SA"/>
        </w:rPr>
      </w:pPr>
      <w:hyperlink w:anchor="_Toc119414577" w:history="1">
        <w:r w:rsidR="00627FAE" w:rsidRPr="00373E2E">
          <w:rPr>
            <w:rStyle w:val="Hyperlink"/>
            <w:noProof/>
          </w:rPr>
          <w:t>2.1</w:t>
        </w:r>
        <w:r w:rsidR="00627FAE">
          <w:rPr>
            <w:rFonts w:asciiTheme="minorHAnsi" w:eastAsiaTheme="minorEastAsia" w:hAnsiTheme="minorHAnsi" w:cstheme="minorBidi"/>
            <w:noProof/>
            <w:szCs w:val="22"/>
            <w:lang w:val="nl-NL" w:eastAsia="nl-NL" w:bidi="ar-SA"/>
          </w:rPr>
          <w:tab/>
        </w:r>
        <w:r w:rsidR="00627FAE" w:rsidRPr="00373E2E">
          <w:rPr>
            <w:rStyle w:val="Hyperlink"/>
            <w:noProof/>
          </w:rPr>
          <w:t>Conceptual</w:t>
        </w:r>
        <w:r w:rsidR="00627FAE">
          <w:rPr>
            <w:noProof/>
            <w:webHidden/>
          </w:rPr>
          <w:tab/>
        </w:r>
        <w:r w:rsidR="00627FAE">
          <w:rPr>
            <w:noProof/>
            <w:webHidden/>
          </w:rPr>
          <w:fldChar w:fldCharType="begin"/>
        </w:r>
        <w:r w:rsidR="00627FAE">
          <w:rPr>
            <w:noProof/>
            <w:webHidden/>
          </w:rPr>
          <w:instrText xml:space="preserve"> PAGEREF _Toc119414577 \h </w:instrText>
        </w:r>
        <w:r w:rsidR="00627FAE">
          <w:rPr>
            <w:noProof/>
            <w:webHidden/>
          </w:rPr>
        </w:r>
        <w:r w:rsidR="00627FAE">
          <w:rPr>
            <w:noProof/>
            <w:webHidden/>
          </w:rPr>
          <w:fldChar w:fldCharType="separate"/>
        </w:r>
        <w:r w:rsidR="00627FAE">
          <w:rPr>
            <w:noProof/>
            <w:webHidden/>
          </w:rPr>
          <w:t>5</w:t>
        </w:r>
        <w:r w:rsidR="00627FAE">
          <w:rPr>
            <w:noProof/>
            <w:webHidden/>
          </w:rPr>
          <w:fldChar w:fldCharType="end"/>
        </w:r>
      </w:hyperlink>
    </w:p>
    <w:p w14:paraId="00E38073" w14:textId="51042B96" w:rsidR="00627FAE" w:rsidRDefault="000929F4">
      <w:pPr>
        <w:pStyle w:val="TOC2"/>
        <w:rPr>
          <w:rFonts w:asciiTheme="minorHAnsi" w:eastAsiaTheme="minorEastAsia" w:hAnsiTheme="minorHAnsi" w:cstheme="minorBidi"/>
          <w:noProof/>
          <w:szCs w:val="22"/>
          <w:lang w:val="nl-NL" w:eastAsia="nl-NL" w:bidi="ar-SA"/>
        </w:rPr>
      </w:pPr>
      <w:hyperlink w:anchor="_Toc119414578" w:history="1">
        <w:r w:rsidR="00627FAE" w:rsidRPr="00373E2E">
          <w:rPr>
            <w:rStyle w:val="Hyperlink"/>
            <w:noProof/>
          </w:rPr>
          <w:t>2.2</w:t>
        </w:r>
        <w:r w:rsidR="00627FAE">
          <w:rPr>
            <w:rFonts w:asciiTheme="minorHAnsi" w:eastAsiaTheme="minorEastAsia" w:hAnsiTheme="minorHAnsi" w:cstheme="minorBidi"/>
            <w:noProof/>
            <w:szCs w:val="22"/>
            <w:lang w:val="nl-NL" w:eastAsia="nl-NL" w:bidi="ar-SA"/>
          </w:rPr>
          <w:tab/>
        </w:r>
        <w:r w:rsidR="00627FAE" w:rsidRPr="00373E2E">
          <w:rPr>
            <w:rStyle w:val="Hyperlink"/>
            <w:noProof/>
          </w:rPr>
          <w:t>Context diagram</w:t>
        </w:r>
        <w:r w:rsidR="00627FAE">
          <w:rPr>
            <w:noProof/>
            <w:webHidden/>
          </w:rPr>
          <w:tab/>
        </w:r>
        <w:r w:rsidR="00627FAE">
          <w:rPr>
            <w:noProof/>
            <w:webHidden/>
          </w:rPr>
          <w:fldChar w:fldCharType="begin"/>
        </w:r>
        <w:r w:rsidR="00627FAE">
          <w:rPr>
            <w:noProof/>
            <w:webHidden/>
          </w:rPr>
          <w:instrText xml:space="preserve"> PAGEREF _Toc119414578 \h </w:instrText>
        </w:r>
        <w:r w:rsidR="00627FAE">
          <w:rPr>
            <w:noProof/>
            <w:webHidden/>
          </w:rPr>
        </w:r>
        <w:r w:rsidR="00627FAE">
          <w:rPr>
            <w:noProof/>
            <w:webHidden/>
          </w:rPr>
          <w:fldChar w:fldCharType="separate"/>
        </w:r>
        <w:r w:rsidR="00627FAE">
          <w:rPr>
            <w:noProof/>
            <w:webHidden/>
          </w:rPr>
          <w:t>6</w:t>
        </w:r>
        <w:r w:rsidR="00627FAE">
          <w:rPr>
            <w:noProof/>
            <w:webHidden/>
          </w:rPr>
          <w:fldChar w:fldCharType="end"/>
        </w:r>
      </w:hyperlink>
    </w:p>
    <w:p w14:paraId="32C37459" w14:textId="7C1F7425" w:rsidR="00627FAE" w:rsidRDefault="000929F4">
      <w:pPr>
        <w:pStyle w:val="TOC1"/>
        <w:rPr>
          <w:rFonts w:asciiTheme="minorHAnsi" w:eastAsiaTheme="minorEastAsia" w:hAnsiTheme="minorHAnsi" w:cstheme="minorBidi"/>
          <w:b w:val="0"/>
          <w:szCs w:val="22"/>
          <w:lang w:val="nl-NL" w:eastAsia="nl-NL" w:bidi="ar-SA"/>
        </w:rPr>
      </w:pPr>
      <w:hyperlink w:anchor="_Toc119414579" w:history="1">
        <w:r w:rsidR="00627FAE" w:rsidRPr="00373E2E">
          <w:rPr>
            <w:rStyle w:val="Hyperlink"/>
            <w:lang w:val="en-US"/>
          </w:rPr>
          <w:t>3</w:t>
        </w:r>
        <w:r w:rsidR="00627FAE">
          <w:rPr>
            <w:rFonts w:asciiTheme="minorHAnsi" w:eastAsiaTheme="minorEastAsia" w:hAnsiTheme="minorHAnsi" w:cstheme="minorBidi"/>
            <w:b w:val="0"/>
            <w:szCs w:val="22"/>
            <w:lang w:val="nl-NL" w:eastAsia="nl-NL" w:bidi="ar-SA"/>
          </w:rPr>
          <w:tab/>
        </w:r>
        <w:r w:rsidR="00627FAE" w:rsidRPr="00373E2E">
          <w:rPr>
            <w:rStyle w:val="Hyperlink"/>
            <w:lang w:val="en-US"/>
          </w:rPr>
          <w:t>Functional Requirements</w:t>
        </w:r>
        <w:r w:rsidR="00627FAE">
          <w:rPr>
            <w:webHidden/>
          </w:rPr>
          <w:tab/>
        </w:r>
        <w:r w:rsidR="00627FAE">
          <w:rPr>
            <w:webHidden/>
          </w:rPr>
          <w:fldChar w:fldCharType="begin"/>
        </w:r>
        <w:r w:rsidR="00627FAE">
          <w:rPr>
            <w:webHidden/>
          </w:rPr>
          <w:instrText xml:space="preserve"> PAGEREF _Toc119414579 \h </w:instrText>
        </w:r>
        <w:r w:rsidR="00627FAE">
          <w:rPr>
            <w:webHidden/>
          </w:rPr>
        </w:r>
        <w:r w:rsidR="00627FAE">
          <w:rPr>
            <w:webHidden/>
          </w:rPr>
          <w:fldChar w:fldCharType="separate"/>
        </w:r>
        <w:r w:rsidR="00627FAE">
          <w:rPr>
            <w:webHidden/>
          </w:rPr>
          <w:t>16</w:t>
        </w:r>
        <w:r w:rsidR="00627FAE">
          <w:rPr>
            <w:webHidden/>
          </w:rPr>
          <w:fldChar w:fldCharType="end"/>
        </w:r>
      </w:hyperlink>
    </w:p>
    <w:p w14:paraId="0F53597F" w14:textId="77844E31" w:rsidR="00627FAE" w:rsidRDefault="000929F4">
      <w:pPr>
        <w:pStyle w:val="TOC1"/>
        <w:rPr>
          <w:rFonts w:asciiTheme="minorHAnsi" w:eastAsiaTheme="minorEastAsia" w:hAnsiTheme="minorHAnsi" w:cstheme="minorBidi"/>
          <w:b w:val="0"/>
          <w:szCs w:val="22"/>
          <w:lang w:val="nl-NL" w:eastAsia="nl-NL" w:bidi="ar-SA"/>
        </w:rPr>
      </w:pPr>
      <w:hyperlink w:anchor="_Toc119414580" w:history="1">
        <w:r w:rsidR="00627FAE" w:rsidRPr="00373E2E">
          <w:rPr>
            <w:rStyle w:val="Hyperlink"/>
            <w:lang w:val="en-US"/>
          </w:rPr>
          <w:t>4</w:t>
        </w:r>
        <w:r w:rsidR="00627FAE">
          <w:rPr>
            <w:rFonts w:asciiTheme="minorHAnsi" w:eastAsiaTheme="minorEastAsia" w:hAnsiTheme="minorHAnsi" w:cstheme="minorBidi"/>
            <w:b w:val="0"/>
            <w:szCs w:val="22"/>
            <w:lang w:val="nl-NL" w:eastAsia="nl-NL" w:bidi="ar-SA"/>
          </w:rPr>
          <w:tab/>
        </w:r>
        <w:r w:rsidR="00627FAE" w:rsidRPr="00373E2E">
          <w:rPr>
            <w:rStyle w:val="Hyperlink"/>
            <w:lang w:val="en-US"/>
          </w:rPr>
          <w:t>Non-Functional Requirements</w:t>
        </w:r>
        <w:r w:rsidR="00627FAE">
          <w:rPr>
            <w:webHidden/>
          </w:rPr>
          <w:tab/>
        </w:r>
        <w:r w:rsidR="00627FAE">
          <w:rPr>
            <w:webHidden/>
          </w:rPr>
          <w:fldChar w:fldCharType="begin"/>
        </w:r>
        <w:r w:rsidR="00627FAE">
          <w:rPr>
            <w:webHidden/>
          </w:rPr>
          <w:instrText xml:space="preserve"> PAGEREF _Toc119414580 \h </w:instrText>
        </w:r>
        <w:r w:rsidR="00627FAE">
          <w:rPr>
            <w:webHidden/>
          </w:rPr>
        </w:r>
        <w:r w:rsidR="00627FAE">
          <w:rPr>
            <w:webHidden/>
          </w:rPr>
          <w:fldChar w:fldCharType="separate"/>
        </w:r>
        <w:r w:rsidR="00627FAE">
          <w:rPr>
            <w:webHidden/>
          </w:rPr>
          <w:t>17</w:t>
        </w:r>
        <w:r w:rsidR="00627FAE">
          <w:rPr>
            <w:webHidden/>
          </w:rPr>
          <w:fldChar w:fldCharType="end"/>
        </w:r>
      </w:hyperlink>
    </w:p>
    <w:p w14:paraId="0B9D0FFB" w14:textId="26EE68BC" w:rsidR="00627FAE" w:rsidRDefault="000929F4">
      <w:pPr>
        <w:pStyle w:val="TOC2"/>
        <w:rPr>
          <w:rFonts w:asciiTheme="minorHAnsi" w:eastAsiaTheme="minorEastAsia" w:hAnsiTheme="minorHAnsi" w:cstheme="minorBidi"/>
          <w:noProof/>
          <w:szCs w:val="22"/>
          <w:lang w:val="nl-NL" w:eastAsia="nl-NL" w:bidi="ar-SA"/>
        </w:rPr>
      </w:pPr>
      <w:hyperlink w:anchor="_Toc119414581" w:history="1">
        <w:r w:rsidR="00627FAE" w:rsidRPr="00373E2E">
          <w:rPr>
            <w:rStyle w:val="Hyperlink"/>
            <w:noProof/>
          </w:rPr>
          <w:t>4.1</w:t>
        </w:r>
        <w:r w:rsidR="00627FAE">
          <w:rPr>
            <w:rFonts w:asciiTheme="minorHAnsi" w:eastAsiaTheme="minorEastAsia" w:hAnsiTheme="minorHAnsi" w:cstheme="minorBidi"/>
            <w:noProof/>
            <w:szCs w:val="22"/>
            <w:lang w:val="nl-NL" w:eastAsia="nl-NL" w:bidi="ar-SA"/>
          </w:rPr>
          <w:tab/>
        </w:r>
        <w:r w:rsidR="00627FAE" w:rsidRPr="00373E2E">
          <w:rPr>
            <w:rStyle w:val="Hyperlink"/>
            <w:noProof/>
          </w:rPr>
          <w:t>Security &amp; Compliance classifications</w:t>
        </w:r>
        <w:r w:rsidR="00627FAE">
          <w:rPr>
            <w:noProof/>
            <w:webHidden/>
          </w:rPr>
          <w:tab/>
        </w:r>
        <w:r w:rsidR="00627FAE">
          <w:rPr>
            <w:noProof/>
            <w:webHidden/>
          </w:rPr>
          <w:fldChar w:fldCharType="begin"/>
        </w:r>
        <w:r w:rsidR="00627FAE">
          <w:rPr>
            <w:noProof/>
            <w:webHidden/>
          </w:rPr>
          <w:instrText xml:space="preserve"> PAGEREF _Toc119414581 \h </w:instrText>
        </w:r>
        <w:r w:rsidR="00627FAE">
          <w:rPr>
            <w:noProof/>
            <w:webHidden/>
          </w:rPr>
        </w:r>
        <w:r w:rsidR="00627FAE">
          <w:rPr>
            <w:noProof/>
            <w:webHidden/>
          </w:rPr>
          <w:fldChar w:fldCharType="separate"/>
        </w:r>
        <w:r w:rsidR="00627FAE">
          <w:rPr>
            <w:noProof/>
            <w:webHidden/>
          </w:rPr>
          <w:t>17</w:t>
        </w:r>
        <w:r w:rsidR="00627FAE">
          <w:rPr>
            <w:noProof/>
            <w:webHidden/>
          </w:rPr>
          <w:fldChar w:fldCharType="end"/>
        </w:r>
      </w:hyperlink>
    </w:p>
    <w:p w14:paraId="237AB9CF" w14:textId="70476939" w:rsidR="00627FAE" w:rsidRDefault="000929F4">
      <w:pPr>
        <w:pStyle w:val="TOC2"/>
        <w:rPr>
          <w:rFonts w:asciiTheme="minorHAnsi" w:eastAsiaTheme="minorEastAsia" w:hAnsiTheme="minorHAnsi" w:cstheme="minorBidi"/>
          <w:noProof/>
          <w:szCs w:val="22"/>
          <w:lang w:val="nl-NL" w:eastAsia="nl-NL" w:bidi="ar-SA"/>
        </w:rPr>
      </w:pPr>
      <w:hyperlink w:anchor="_Toc119414582" w:history="1">
        <w:r w:rsidR="00627FAE" w:rsidRPr="00373E2E">
          <w:rPr>
            <w:rStyle w:val="Hyperlink"/>
            <w:noProof/>
          </w:rPr>
          <w:t>4.2</w:t>
        </w:r>
        <w:r w:rsidR="00627FAE">
          <w:rPr>
            <w:rFonts w:asciiTheme="minorHAnsi" w:eastAsiaTheme="minorEastAsia" w:hAnsiTheme="minorHAnsi" w:cstheme="minorBidi"/>
            <w:noProof/>
            <w:szCs w:val="22"/>
            <w:lang w:val="nl-NL" w:eastAsia="nl-NL" w:bidi="ar-SA"/>
          </w:rPr>
          <w:tab/>
        </w:r>
        <w:r w:rsidR="00627FAE" w:rsidRPr="00373E2E">
          <w:rPr>
            <w:rStyle w:val="Hyperlink"/>
            <w:noProof/>
          </w:rPr>
          <w:t>System and Software requirements</w:t>
        </w:r>
        <w:r w:rsidR="00627FAE">
          <w:rPr>
            <w:noProof/>
            <w:webHidden/>
          </w:rPr>
          <w:tab/>
        </w:r>
        <w:r w:rsidR="00627FAE">
          <w:rPr>
            <w:noProof/>
            <w:webHidden/>
          </w:rPr>
          <w:fldChar w:fldCharType="begin"/>
        </w:r>
        <w:r w:rsidR="00627FAE">
          <w:rPr>
            <w:noProof/>
            <w:webHidden/>
          </w:rPr>
          <w:instrText xml:space="preserve"> PAGEREF _Toc119414582 \h </w:instrText>
        </w:r>
        <w:r w:rsidR="00627FAE">
          <w:rPr>
            <w:noProof/>
            <w:webHidden/>
          </w:rPr>
        </w:r>
        <w:r w:rsidR="00627FAE">
          <w:rPr>
            <w:noProof/>
            <w:webHidden/>
          </w:rPr>
          <w:fldChar w:fldCharType="separate"/>
        </w:r>
        <w:r w:rsidR="00627FAE">
          <w:rPr>
            <w:noProof/>
            <w:webHidden/>
          </w:rPr>
          <w:t>17</w:t>
        </w:r>
        <w:r w:rsidR="00627FAE">
          <w:rPr>
            <w:noProof/>
            <w:webHidden/>
          </w:rPr>
          <w:fldChar w:fldCharType="end"/>
        </w:r>
      </w:hyperlink>
    </w:p>
    <w:p w14:paraId="3636FD13" w14:textId="111EB92F" w:rsidR="00627FAE" w:rsidRDefault="000929F4">
      <w:pPr>
        <w:pStyle w:val="TOC2"/>
        <w:rPr>
          <w:rFonts w:asciiTheme="minorHAnsi" w:eastAsiaTheme="minorEastAsia" w:hAnsiTheme="minorHAnsi" w:cstheme="minorBidi"/>
          <w:noProof/>
          <w:szCs w:val="22"/>
          <w:lang w:val="nl-NL" w:eastAsia="nl-NL" w:bidi="ar-SA"/>
        </w:rPr>
      </w:pPr>
      <w:hyperlink w:anchor="_Toc119414583" w:history="1">
        <w:r w:rsidR="00627FAE" w:rsidRPr="00373E2E">
          <w:rPr>
            <w:rStyle w:val="Hyperlink"/>
            <w:noProof/>
          </w:rPr>
          <w:t>4.3</w:t>
        </w:r>
        <w:r w:rsidR="00627FAE">
          <w:rPr>
            <w:rFonts w:asciiTheme="minorHAnsi" w:eastAsiaTheme="minorEastAsia" w:hAnsiTheme="minorHAnsi" w:cstheme="minorBidi"/>
            <w:noProof/>
            <w:szCs w:val="22"/>
            <w:lang w:val="nl-NL" w:eastAsia="nl-NL" w:bidi="ar-SA"/>
          </w:rPr>
          <w:tab/>
        </w:r>
        <w:r w:rsidR="00627FAE" w:rsidRPr="00373E2E">
          <w:rPr>
            <w:rStyle w:val="Hyperlink"/>
            <w:noProof/>
          </w:rPr>
          <w:t>Availability</w:t>
        </w:r>
        <w:r w:rsidR="00627FAE">
          <w:rPr>
            <w:noProof/>
            <w:webHidden/>
          </w:rPr>
          <w:tab/>
        </w:r>
        <w:r w:rsidR="00627FAE">
          <w:rPr>
            <w:noProof/>
            <w:webHidden/>
          </w:rPr>
          <w:fldChar w:fldCharType="begin"/>
        </w:r>
        <w:r w:rsidR="00627FAE">
          <w:rPr>
            <w:noProof/>
            <w:webHidden/>
          </w:rPr>
          <w:instrText xml:space="preserve"> PAGEREF _Toc119414583 \h </w:instrText>
        </w:r>
        <w:r w:rsidR="00627FAE">
          <w:rPr>
            <w:noProof/>
            <w:webHidden/>
          </w:rPr>
        </w:r>
        <w:r w:rsidR="00627FAE">
          <w:rPr>
            <w:noProof/>
            <w:webHidden/>
          </w:rPr>
          <w:fldChar w:fldCharType="separate"/>
        </w:r>
        <w:r w:rsidR="00627FAE">
          <w:rPr>
            <w:noProof/>
            <w:webHidden/>
          </w:rPr>
          <w:t>18</w:t>
        </w:r>
        <w:r w:rsidR="00627FAE">
          <w:rPr>
            <w:noProof/>
            <w:webHidden/>
          </w:rPr>
          <w:fldChar w:fldCharType="end"/>
        </w:r>
      </w:hyperlink>
    </w:p>
    <w:p w14:paraId="76978CF1" w14:textId="4B924A3E" w:rsidR="00627FAE" w:rsidRDefault="000929F4">
      <w:pPr>
        <w:pStyle w:val="TOC2"/>
        <w:rPr>
          <w:rFonts w:asciiTheme="minorHAnsi" w:eastAsiaTheme="minorEastAsia" w:hAnsiTheme="minorHAnsi" w:cstheme="minorBidi"/>
          <w:noProof/>
          <w:szCs w:val="22"/>
          <w:lang w:val="nl-NL" w:eastAsia="nl-NL" w:bidi="ar-SA"/>
        </w:rPr>
      </w:pPr>
      <w:hyperlink w:anchor="_Toc119414584" w:history="1">
        <w:r w:rsidR="00627FAE" w:rsidRPr="00373E2E">
          <w:rPr>
            <w:rStyle w:val="Hyperlink"/>
            <w:noProof/>
          </w:rPr>
          <w:t>4.4</w:t>
        </w:r>
        <w:r w:rsidR="00627FAE">
          <w:rPr>
            <w:rFonts w:asciiTheme="minorHAnsi" w:eastAsiaTheme="minorEastAsia" w:hAnsiTheme="minorHAnsi" w:cstheme="minorBidi"/>
            <w:noProof/>
            <w:szCs w:val="22"/>
            <w:lang w:val="nl-NL" w:eastAsia="nl-NL" w:bidi="ar-SA"/>
          </w:rPr>
          <w:tab/>
        </w:r>
        <w:r w:rsidR="00627FAE" w:rsidRPr="00373E2E">
          <w:rPr>
            <w:rStyle w:val="Hyperlink"/>
            <w:noProof/>
          </w:rPr>
          <w:t>Security requirements</w:t>
        </w:r>
        <w:r w:rsidR="00627FAE">
          <w:rPr>
            <w:noProof/>
            <w:webHidden/>
          </w:rPr>
          <w:tab/>
        </w:r>
        <w:r w:rsidR="00627FAE">
          <w:rPr>
            <w:noProof/>
            <w:webHidden/>
          </w:rPr>
          <w:fldChar w:fldCharType="begin"/>
        </w:r>
        <w:r w:rsidR="00627FAE">
          <w:rPr>
            <w:noProof/>
            <w:webHidden/>
          </w:rPr>
          <w:instrText xml:space="preserve"> PAGEREF _Toc119414584 \h </w:instrText>
        </w:r>
        <w:r w:rsidR="00627FAE">
          <w:rPr>
            <w:noProof/>
            <w:webHidden/>
          </w:rPr>
        </w:r>
        <w:r w:rsidR="00627FAE">
          <w:rPr>
            <w:noProof/>
            <w:webHidden/>
          </w:rPr>
          <w:fldChar w:fldCharType="separate"/>
        </w:r>
        <w:r w:rsidR="00627FAE">
          <w:rPr>
            <w:noProof/>
            <w:webHidden/>
          </w:rPr>
          <w:t>18</w:t>
        </w:r>
        <w:r w:rsidR="00627FAE">
          <w:rPr>
            <w:noProof/>
            <w:webHidden/>
          </w:rPr>
          <w:fldChar w:fldCharType="end"/>
        </w:r>
      </w:hyperlink>
    </w:p>
    <w:p w14:paraId="2F06E333" w14:textId="130799DF" w:rsidR="00627FAE" w:rsidRDefault="000929F4">
      <w:pPr>
        <w:pStyle w:val="TOC2"/>
        <w:rPr>
          <w:rFonts w:asciiTheme="minorHAnsi" w:eastAsiaTheme="minorEastAsia" w:hAnsiTheme="minorHAnsi" w:cstheme="minorBidi"/>
          <w:noProof/>
          <w:szCs w:val="22"/>
          <w:lang w:val="nl-NL" w:eastAsia="nl-NL" w:bidi="ar-SA"/>
        </w:rPr>
      </w:pPr>
      <w:hyperlink w:anchor="_Toc119414585" w:history="1">
        <w:r w:rsidR="00627FAE" w:rsidRPr="00373E2E">
          <w:rPr>
            <w:rStyle w:val="Hyperlink"/>
            <w:noProof/>
          </w:rPr>
          <w:t>4.5</w:t>
        </w:r>
        <w:r w:rsidR="00627FAE">
          <w:rPr>
            <w:rFonts w:asciiTheme="minorHAnsi" w:eastAsiaTheme="minorEastAsia" w:hAnsiTheme="minorHAnsi" w:cstheme="minorBidi"/>
            <w:noProof/>
            <w:szCs w:val="22"/>
            <w:lang w:val="nl-NL" w:eastAsia="nl-NL" w:bidi="ar-SA"/>
          </w:rPr>
          <w:tab/>
        </w:r>
        <w:r w:rsidR="00627FAE" w:rsidRPr="00373E2E">
          <w:rPr>
            <w:rStyle w:val="Hyperlink"/>
            <w:noProof/>
          </w:rPr>
          <w:t>System management</w:t>
        </w:r>
        <w:r w:rsidR="00627FAE">
          <w:rPr>
            <w:noProof/>
            <w:webHidden/>
          </w:rPr>
          <w:tab/>
        </w:r>
        <w:r w:rsidR="00627FAE">
          <w:rPr>
            <w:noProof/>
            <w:webHidden/>
          </w:rPr>
          <w:fldChar w:fldCharType="begin"/>
        </w:r>
        <w:r w:rsidR="00627FAE">
          <w:rPr>
            <w:noProof/>
            <w:webHidden/>
          </w:rPr>
          <w:instrText xml:space="preserve"> PAGEREF _Toc119414585 \h </w:instrText>
        </w:r>
        <w:r w:rsidR="00627FAE">
          <w:rPr>
            <w:noProof/>
            <w:webHidden/>
          </w:rPr>
        </w:r>
        <w:r w:rsidR="00627FAE">
          <w:rPr>
            <w:noProof/>
            <w:webHidden/>
          </w:rPr>
          <w:fldChar w:fldCharType="separate"/>
        </w:r>
        <w:r w:rsidR="00627FAE">
          <w:rPr>
            <w:noProof/>
            <w:webHidden/>
          </w:rPr>
          <w:t>18</w:t>
        </w:r>
        <w:r w:rsidR="00627FAE">
          <w:rPr>
            <w:noProof/>
            <w:webHidden/>
          </w:rPr>
          <w:fldChar w:fldCharType="end"/>
        </w:r>
      </w:hyperlink>
    </w:p>
    <w:p w14:paraId="3646F9DD" w14:textId="050B9D24" w:rsidR="00627FAE" w:rsidRDefault="000929F4">
      <w:pPr>
        <w:pStyle w:val="TOC2"/>
        <w:rPr>
          <w:rFonts w:asciiTheme="minorHAnsi" w:eastAsiaTheme="minorEastAsia" w:hAnsiTheme="minorHAnsi" w:cstheme="minorBidi"/>
          <w:noProof/>
          <w:szCs w:val="22"/>
          <w:lang w:val="nl-NL" w:eastAsia="nl-NL" w:bidi="ar-SA"/>
        </w:rPr>
      </w:pPr>
      <w:hyperlink w:anchor="_Toc119414586" w:history="1">
        <w:r w:rsidR="00627FAE" w:rsidRPr="00373E2E">
          <w:rPr>
            <w:rStyle w:val="Hyperlink"/>
            <w:noProof/>
          </w:rPr>
          <w:t>4.6</w:t>
        </w:r>
        <w:r w:rsidR="00627FAE">
          <w:rPr>
            <w:rFonts w:asciiTheme="minorHAnsi" w:eastAsiaTheme="minorEastAsia" w:hAnsiTheme="minorHAnsi" w:cstheme="minorBidi"/>
            <w:noProof/>
            <w:szCs w:val="22"/>
            <w:lang w:val="nl-NL" w:eastAsia="nl-NL" w:bidi="ar-SA"/>
          </w:rPr>
          <w:tab/>
        </w:r>
        <w:r w:rsidR="00627FAE" w:rsidRPr="00373E2E">
          <w:rPr>
            <w:rStyle w:val="Hyperlink"/>
            <w:noProof/>
          </w:rPr>
          <w:t>Backup and Recovery</w:t>
        </w:r>
        <w:r w:rsidR="00627FAE">
          <w:rPr>
            <w:noProof/>
            <w:webHidden/>
          </w:rPr>
          <w:tab/>
        </w:r>
        <w:r w:rsidR="00627FAE">
          <w:rPr>
            <w:noProof/>
            <w:webHidden/>
          </w:rPr>
          <w:fldChar w:fldCharType="begin"/>
        </w:r>
        <w:r w:rsidR="00627FAE">
          <w:rPr>
            <w:noProof/>
            <w:webHidden/>
          </w:rPr>
          <w:instrText xml:space="preserve"> PAGEREF _Toc119414586 \h </w:instrText>
        </w:r>
        <w:r w:rsidR="00627FAE">
          <w:rPr>
            <w:noProof/>
            <w:webHidden/>
          </w:rPr>
        </w:r>
        <w:r w:rsidR="00627FAE">
          <w:rPr>
            <w:noProof/>
            <w:webHidden/>
          </w:rPr>
          <w:fldChar w:fldCharType="separate"/>
        </w:r>
        <w:r w:rsidR="00627FAE">
          <w:rPr>
            <w:noProof/>
            <w:webHidden/>
          </w:rPr>
          <w:t>18</w:t>
        </w:r>
        <w:r w:rsidR="00627FAE">
          <w:rPr>
            <w:noProof/>
            <w:webHidden/>
          </w:rPr>
          <w:fldChar w:fldCharType="end"/>
        </w:r>
      </w:hyperlink>
    </w:p>
    <w:p w14:paraId="5BEC610F" w14:textId="6ED06F2F" w:rsidR="00627FAE" w:rsidRDefault="000929F4">
      <w:pPr>
        <w:pStyle w:val="TOC2"/>
        <w:rPr>
          <w:rFonts w:asciiTheme="minorHAnsi" w:eastAsiaTheme="minorEastAsia" w:hAnsiTheme="minorHAnsi" w:cstheme="minorBidi"/>
          <w:noProof/>
          <w:szCs w:val="22"/>
          <w:lang w:val="nl-NL" w:eastAsia="nl-NL" w:bidi="ar-SA"/>
        </w:rPr>
      </w:pPr>
      <w:hyperlink w:anchor="_Toc119414587" w:history="1">
        <w:r w:rsidR="00627FAE" w:rsidRPr="00373E2E">
          <w:rPr>
            <w:rStyle w:val="Hyperlink"/>
            <w:noProof/>
          </w:rPr>
          <w:t>4.7</w:t>
        </w:r>
        <w:r w:rsidR="00627FAE">
          <w:rPr>
            <w:rFonts w:asciiTheme="minorHAnsi" w:eastAsiaTheme="minorEastAsia" w:hAnsiTheme="minorHAnsi" w:cstheme="minorBidi"/>
            <w:noProof/>
            <w:szCs w:val="22"/>
            <w:lang w:val="nl-NL" w:eastAsia="nl-NL" w:bidi="ar-SA"/>
          </w:rPr>
          <w:tab/>
        </w:r>
        <w:r w:rsidR="00627FAE" w:rsidRPr="00373E2E">
          <w:rPr>
            <w:rStyle w:val="Hyperlink"/>
            <w:noProof/>
          </w:rPr>
          <w:t>Storage replication</w:t>
        </w:r>
        <w:r w:rsidR="00627FAE">
          <w:rPr>
            <w:noProof/>
            <w:webHidden/>
          </w:rPr>
          <w:tab/>
        </w:r>
        <w:r w:rsidR="00627FAE">
          <w:rPr>
            <w:noProof/>
            <w:webHidden/>
          </w:rPr>
          <w:fldChar w:fldCharType="begin"/>
        </w:r>
        <w:r w:rsidR="00627FAE">
          <w:rPr>
            <w:noProof/>
            <w:webHidden/>
          </w:rPr>
          <w:instrText xml:space="preserve"> PAGEREF _Toc119414587 \h </w:instrText>
        </w:r>
        <w:r w:rsidR="00627FAE">
          <w:rPr>
            <w:noProof/>
            <w:webHidden/>
          </w:rPr>
        </w:r>
        <w:r w:rsidR="00627FAE">
          <w:rPr>
            <w:noProof/>
            <w:webHidden/>
          </w:rPr>
          <w:fldChar w:fldCharType="separate"/>
        </w:r>
        <w:r w:rsidR="00627FAE">
          <w:rPr>
            <w:noProof/>
            <w:webHidden/>
          </w:rPr>
          <w:t>19</w:t>
        </w:r>
        <w:r w:rsidR="00627FAE">
          <w:rPr>
            <w:noProof/>
            <w:webHidden/>
          </w:rPr>
          <w:fldChar w:fldCharType="end"/>
        </w:r>
      </w:hyperlink>
    </w:p>
    <w:p w14:paraId="16546B1F" w14:textId="7DA92698" w:rsidR="00627FAE" w:rsidRDefault="000929F4">
      <w:pPr>
        <w:pStyle w:val="TOC2"/>
        <w:rPr>
          <w:rFonts w:asciiTheme="minorHAnsi" w:eastAsiaTheme="minorEastAsia" w:hAnsiTheme="minorHAnsi" w:cstheme="minorBidi"/>
          <w:noProof/>
          <w:szCs w:val="22"/>
          <w:lang w:val="nl-NL" w:eastAsia="nl-NL" w:bidi="ar-SA"/>
        </w:rPr>
      </w:pPr>
      <w:hyperlink w:anchor="_Toc119414588" w:history="1">
        <w:r w:rsidR="00627FAE" w:rsidRPr="00373E2E">
          <w:rPr>
            <w:rStyle w:val="Hyperlink"/>
            <w:noProof/>
          </w:rPr>
          <w:t>4.8</w:t>
        </w:r>
        <w:r w:rsidR="00627FAE">
          <w:rPr>
            <w:rFonts w:asciiTheme="minorHAnsi" w:eastAsiaTheme="minorEastAsia" w:hAnsiTheme="minorHAnsi" w:cstheme="minorBidi"/>
            <w:noProof/>
            <w:szCs w:val="22"/>
            <w:lang w:val="nl-NL" w:eastAsia="nl-NL" w:bidi="ar-SA"/>
          </w:rPr>
          <w:tab/>
        </w:r>
        <w:r w:rsidR="00627FAE" w:rsidRPr="00373E2E">
          <w:rPr>
            <w:rStyle w:val="Hyperlink"/>
            <w:noProof/>
          </w:rPr>
          <w:t>Scalability</w:t>
        </w:r>
        <w:r w:rsidR="00627FAE">
          <w:rPr>
            <w:noProof/>
            <w:webHidden/>
          </w:rPr>
          <w:tab/>
        </w:r>
        <w:r w:rsidR="00627FAE">
          <w:rPr>
            <w:noProof/>
            <w:webHidden/>
          </w:rPr>
          <w:fldChar w:fldCharType="begin"/>
        </w:r>
        <w:r w:rsidR="00627FAE">
          <w:rPr>
            <w:noProof/>
            <w:webHidden/>
          </w:rPr>
          <w:instrText xml:space="preserve"> PAGEREF _Toc119414588 \h </w:instrText>
        </w:r>
        <w:r w:rsidR="00627FAE">
          <w:rPr>
            <w:noProof/>
            <w:webHidden/>
          </w:rPr>
        </w:r>
        <w:r w:rsidR="00627FAE">
          <w:rPr>
            <w:noProof/>
            <w:webHidden/>
          </w:rPr>
          <w:fldChar w:fldCharType="separate"/>
        </w:r>
        <w:r w:rsidR="00627FAE">
          <w:rPr>
            <w:noProof/>
            <w:webHidden/>
          </w:rPr>
          <w:t>19</w:t>
        </w:r>
        <w:r w:rsidR="00627FAE">
          <w:rPr>
            <w:noProof/>
            <w:webHidden/>
          </w:rPr>
          <w:fldChar w:fldCharType="end"/>
        </w:r>
      </w:hyperlink>
    </w:p>
    <w:p w14:paraId="3F9E429A" w14:textId="75980C54" w:rsidR="00627FAE" w:rsidRDefault="000929F4">
      <w:pPr>
        <w:pStyle w:val="TOC2"/>
        <w:rPr>
          <w:rFonts w:asciiTheme="minorHAnsi" w:eastAsiaTheme="minorEastAsia" w:hAnsiTheme="minorHAnsi" w:cstheme="minorBidi"/>
          <w:noProof/>
          <w:szCs w:val="22"/>
          <w:lang w:val="nl-NL" w:eastAsia="nl-NL" w:bidi="ar-SA"/>
        </w:rPr>
      </w:pPr>
      <w:hyperlink w:anchor="_Toc119414589" w:history="1">
        <w:r w:rsidR="00627FAE" w:rsidRPr="00373E2E">
          <w:rPr>
            <w:rStyle w:val="Hyperlink"/>
            <w:noProof/>
          </w:rPr>
          <w:t>4.9</w:t>
        </w:r>
        <w:r w:rsidR="00627FAE">
          <w:rPr>
            <w:rFonts w:asciiTheme="minorHAnsi" w:eastAsiaTheme="minorEastAsia" w:hAnsiTheme="minorHAnsi" w:cstheme="minorBidi"/>
            <w:noProof/>
            <w:szCs w:val="22"/>
            <w:lang w:val="nl-NL" w:eastAsia="nl-NL" w:bidi="ar-SA"/>
          </w:rPr>
          <w:tab/>
        </w:r>
        <w:r w:rsidR="00627FAE" w:rsidRPr="00373E2E">
          <w:rPr>
            <w:rStyle w:val="Hyperlink"/>
            <w:noProof/>
          </w:rPr>
          <w:t>Disaster Recovery</w:t>
        </w:r>
        <w:r w:rsidR="00627FAE">
          <w:rPr>
            <w:noProof/>
            <w:webHidden/>
          </w:rPr>
          <w:tab/>
        </w:r>
        <w:r w:rsidR="00627FAE">
          <w:rPr>
            <w:noProof/>
            <w:webHidden/>
          </w:rPr>
          <w:fldChar w:fldCharType="begin"/>
        </w:r>
        <w:r w:rsidR="00627FAE">
          <w:rPr>
            <w:noProof/>
            <w:webHidden/>
          </w:rPr>
          <w:instrText xml:space="preserve"> PAGEREF _Toc119414589 \h </w:instrText>
        </w:r>
        <w:r w:rsidR="00627FAE">
          <w:rPr>
            <w:noProof/>
            <w:webHidden/>
          </w:rPr>
        </w:r>
        <w:r w:rsidR="00627FAE">
          <w:rPr>
            <w:noProof/>
            <w:webHidden/>
          </w:rPr>
          <w:fldChar w:fldCharType="separate"/>
        </w:r>
        <w:r w:rsidR="00627FAE">
          <w:rPr>
            <w:noProof/>
            <w:webHidden/>
          </w:rPr>
          <w:t>19</w:t>
        </w:r>
        <w:r w:rsidR="00627FAE">
          <w:rPr>
            <w:noProof/>
            <w:webHidden/>
          </w:rPr>
          <w:fldChar w:fldCharType="end"/>
        </w:r>
      </w:hyperlink>
    </w:p>
    <w:p w14:paraId="356DEC95" w14:textId="1D261F66" w:rsidR="00627FAE" w:rsidRDefault="000929F4">
      <w:pPr>
        <w:pStyle w:val="TOC2"/>
        <w:rPr>
          <w:rFonts w:asciiTheme="minorHAnsi" w:eastAsiaTheme="minorEastAsia" w:hAnsiTheme="minorHAnsi" w:cstheme="minorBidi"/>
          <w:noProof/>
          <w:szCs w:val="22"/>
          <w:lang w:val="nl-NL" w:eastAsia="nl-NL" w:bidi="ar-SA"/>
        </w:rPr>
      </w:pPr>
      <w:hyperlink w:anchor="_Toc119414590" w:history="1">
        <w:r w:rsidR="00627FAE" w:rsidRPr="00373E2E">
          <w:rPr>
            <w:rStyle w:val="Hyperlink"/>
            <w:noProof/>
            <w:lang w:val="en-US"/>
          </w:rPr>
          <w:t>4.10</w:t>
        </w:r>
        <w:r w:rsidR="00627FAE">
          <w:rPr>
            <w:rFonts w:asciiTheme="minorHAnsi" w:eastAsiaTheme="minorEastAsia" w:hAnsiTheme="minorHAnsi" w:cstheme="minorBidi"/>
            <w:noProof/>
            <w:szCs w:val="22"/>
            <w:lang w:val="nl-NL" w:eastAsia="nl-NL" w:bidi="ar-SA"/>
          </w:rPr>
          <w:tab/>
        </w:r>
        <w:r w:rsidR="00627FAE" w:rsidRPr="00373E2E">
          <w:rPr>
            <w:rStyle w:val="Hyperlink"/>
            <w:noProof/>
            <w:lang w:val="en-US"/>
          </w:rPr>
          <w:t>Infrastructure Technical Constraints</w:t>
        </w:r>
        <w:r w:rsidR="00627FAE">
          <w:rPr>
            <w:noProof/>
            <w:webHidden/>
          </w:rPr>
          <w:tab/>
        </w:r>
        <w:r w:rsidR="00627FAE">
          <w:rPr>
            <w:noProof/>
            <w:webHidden/>
          </w:rPr>
          <w:fldChar w:fldCharType="begin"/>
        </w:r>
        <w:r w:rsidR="00627FAE">
          <w:rPr>
            <w:noProof/>
            <w:webHidden/>
          </w:rPr>
          <w:instrText xml:space="preserve"> PAGEREF _Toc119414590 \h </w:instrText>
        </w:r>
        <w:r w:rsidR="00627FAE">
          <w:rPr>
            <w:noProof/>
            <w:webHidden/>
          </w:rPr>
        </w:r>
        <w:r w:rsidR="00627FAE">
          <w:rPr>
            <w:noProof/>
            <w:webHidden/>
          </w:rPr>
          <w:fldChar w:fldCharType="separate"/>
        </w:r>
        <w:r w:rsidR="00627FAE">
          <w:rPr>
            <w:noProof/>
            <w:webHidden/>
          </w:rPr>
          <w:t>19</w:t>
        </w:r>
        <w:r w:rsidR="00627FAE">
          <w:rPr>
            <w:noProof/>
            <w:webHidden/>
          </w:rPr>
          <w:fldChar w:fldCharType="end"/>
        </w:r>
      </w:hyperlink>
    </w:p>
    <w:p w14:paraId="5519D36A" w14:textId="4A0B1D90" w:rsidR="00627FAE" w:rsidRDefault="000929F4">
      <w:pPr>
        <w:pStyle w:val="TOC2"/>
        <w:rPr>
          <w:rFonts w:asciiTheme="minorHAnsi" w:eastAsiaTheme="minorEastAsia" w:hAnsiTheme="minorHAnsi" w:cstheme="minorBidi"/>
          <w:noProof/>
          <w:szCs w:val="22"/>
          <w:lang w:val="nl-NL" w:eastAsia="nl-NL" w:bidi="ar-SA"/>
        </w:rPr>
      </w:pPr>
      <w:hyperlink w:anchor="_Toc119414591" w:history="1">
        <w:r w:rsidR="00627FAE" w:rsidRPr="00373E2E">
          <w:rPr>
            <w:rStyle w:val="Hyperlink"/>
            <w:noProof/>
          </w:rPr>
          <w:t>4.11</w:t>
        </w:r>
        <w:r w:rsidR="00627FAE">
          <w:rPr>
            <w:rFonts w:asciiTheme="minorHAnsi" w:eastAsiaTheme="minorEastAsia" w:hAnsiTheme="minorHAnsi" w:cstheme="minorBidi"/>
            <w:noProof/>
            <w:szCs w:val="22"/>
            <w:lang w:val="nl-NL" w:eastAsia="nl-NL" w:bidi="ar-SA"/>
          </w:rPr>
          <w:tab/>
        </w:r>
        <w:r w:rsidR="00627FAE" w:rsidRPr="00373E2E">
          <w:rPr>
            <w:rStyle w:val="Hyperlink"/>
            <w:noProof/>
          </w:rPr>
          <w:t>DXC TAB requirements</w:t>
        </w:r>
        <w:r w:rsidR="00627FAE">
          <w:rPr>
            <w:noProof/>
            <w:webHidden/>
          </w:rPr>
          <w:tab/>
        </w:r>
        <w:r w:rsidR="00627FAE">
          <w:rPr>
            <w:noProof/>
            <w:webHidden/>
          </w:rPr>
          <w:fldChar w:fldCharType="begin"/>
        </w:r>
        <w:r w:rsidR="00627FAE">
          <w:rPr>
            <w:noProof/>
            <w:webHidden/>
          </w:rPr>
          <w:instrText xml:space="preserve"> PAGEREF _Toc119414591 \h </w:instrText>
        </w:r>
        <w:r w:rsidR="00627FAE">
          <w:rPr>
            <w:noProof/>
            <w:webHidden/>
          </w:rPr>
        </w:r>
        <w:r w:rsidR="00627FAE">
          <w:rPr>
            <w:noProof/>
            <w:webHidden/>
          </w:rPr>
          <w:fldChar w:fldCharType="separate"/>
        </w:r>
        <w:r w:rsidR="00627FAE">
          <w:rPr>
            <w:noProof/>
            <w:webHidden/>
          </w:rPr>
          <w:t>19</w:t>
        </w:r>
        <w:r w:rsidR="00627FAE">
          <w:rPr>
            <w:noProof/>
            <w:webHidden/>
          </w:rPr>
          <w:fldChar w:fldCharType="end"/>
        </w:r>
      </w:hyperlink>
    </w:p>
    <w:p w14:paraId="5AD067B1" w14:textId="269BEB81" w:rsidR="00627FAE" w:rsidRDefault="000929F4">
      <w:pPr>
        <w:pStyle w:val="TOC1"/>
        <w:rPr>
          <w:rFonts w:asciiTheme="minorHAnsi" w:eastAsiaTheme="minorEastAsia" w:hAnsiTheme="minorHAnsi" w:cstheme="minorBidi"/>
          <w:b w:val="0"/>
          <w:szCs w:val="22"/>
          <w:lang w:val="nl-NL" w:eastAsia="nl-NL" w:bidi="ar-SA"/>
        </w:rPr>
      </w:pPr>
      <w:hyperlink w:anchor="_Toc119414592" w:history="1">
        <w:r w:rsidR="00627FAE" w:rsidRPr="00373E2E">
          <w:rPr>
            <w:rStyle w:val="Hyperlink"/>
          </w:rPr>
          <w:t>5</w:t>
        </w:r>
        <w:r w:rsidR="00627FAE">
          <w:rPr>
            <w:rFonts w:asciiTheme="minorHAnsi" w:eastAsiaTheme="minorEastAsia" w:hAnsiTheme="minorHAnsi" w:cstheme="minorBidi"/>
            <w:b w:val="0"/>
            <w:szCs w:val="22"/>
            <w:lang w:val="nl-NL" w:eastAsia="nl-NL" w:bidi="ar-SA"/>
          </w:rPr>
          <w:tab/>
        </w:r>
        <w:r w:rsidR="00627FAE" w:rsidRPr="00373E2E">
          <w:rPr>
            <w:rStyle w:val="Hyperlink"/>
          </w:rPr>
          <w:t>Solution</w:t>
        </w:r>
        <w:r w:rsidR="00627FAE">
          <w:rPr>
            <w:webHidden/>
          </w:rPr>
          <w:tab/>
        </w:r>
        <w:r w:rsidR="00627FAE">
          <w:rPr>
            <w:webHidden/>
          </w:rPr>
          <w:fldChar w:fldCharType="begin"/>
        </w:r>
        <w:r w:rsidR="00627FAE">
          <w:rPr>
            <w:webHidden/>
          </w:rPr>
          <w:instrText xml:space="preserve"> PAGEREF _Toc119414592 \h </w:instrText>
        </w:r>
        <w:r w:rsidR="00627FAE">
          <w:rPr>
            <w:webHidden/>
          </w:rPr>
        </w:r>
        <w:r w:rsidR="00627FAE">
          <w:rPr>
            <w:webHidden/>
          </w:rPr>
          <w:fldChar w:fldCharType="separate"/>
        </w:r>
        <w:r w:rsidR="00627FAE">
          <w:rPr>
            <w:webHidden/>
          </w:rPr>
          <w:t>21</w:t>
        </w:r>
        <w:r w:rsidR="00627FAE">
          <w:rPr>
            <w:webHidden/>
          </w:rPr>
          <w:fldChar w:fldCharType="end"/>
        </w:r>
      </w:hyperlink>
    </w:p>
    <w:p w14:paraId="0826D782" w14:textId="31EDD760" w:rsidR="00627FAE" w:rsidRDefault="000929F4">
      <w:pPr>
        <w:pStyle w:val="TOC2"/>
        <w:rPr>
          <w:rFonts w:asciiTheme="minorHAnsi" w:eastAsiaTheme="minorEastAsia" w:hAnsiTheme="minorHAnsi" w:cstheme="minorBidi"/>
          <w:noProof/>
          <w:szCs w:val="22"/>
          <w:lang w:val="nl-NL" w:eastAsia="nl-NL" w:bidi="ar-SA"/>
        </w:rPr>
      </w:pPr>
      <w:hyperlink w:anchor="_Toc119414593" w:history="1">
        <w:r w:rsidR="00627FAE" w:rsidRPr="00373E2E">
          <w:rPr>
            <w:rStyle w:val="Hyperlink"/>
            <w:noProof/>
          </w:rPr>
          <w:t>5.1</w:t>
        </w:r>
        <w:r w:rsidR="00627FAE">
          <w:rPr>
            <w:rFonts w:asciiTheme="minorHAnsi" w:eastAsiaTheme="minorEastAsia" w:hAnsiTheme="minorHAnsi" w:cstheme="minorBidi"/>
            <w:noProof/>
            <w:szCs w:val="22"/>
            <w:lang w:val="nl-NL" w:eastAsia="nl-NL" w:bidi="ar-SA"/>
          </w:rPr>
          <w:tab/>
        </w:r>
        <w:r w:rsidR="00627FAE" w:rsidRPr="00373E2E">
          <w:rPr>
            <w:rStyle w:val="Hyperlink"/>
            <w:noProof/>
          </w:rPr>
          <w:t>Architectural Decisions</w:t>
        </w:r>
        <w:r w:rsidR="00627FAE">
          <w:rPr>
            <w:noProof/>
            <w:webHidden/>
          </w:rPr>
          <w:tab/>
        </w:r>
        <w:r w:rsidR="00627FAE">
          <w:rPr>
            <w:noProof/>
            <w:webHidden/>
          </w:rPr>
          <w:fldChar w:fldCharType="begin"/>
        </w:r>
        <w:r w:rsidR="00627FAE">
          <w:rPr>
            <w:noProof/>
            <w:webHidden/>
          </w:rPr>
          <w:instrText xml:space="preserve"> PAGEREF _Toc119414593 \h </w:instrText>
        </w:r>
        <w:r w:rsidR="00627FAE">
          <w:rPr>
            <w:noProof/>
            <w:webHidden/>
          </w:rPr>
        </w:r>
        <w:r w:rsidR="00627FAE">
          <w:rPr>
            <w:noProof/>
            <w:webHidden/>
          </w:rPr>
          <w:fldChar w:fldCharType="separate"/>
        </w:r>
        <w:r w:rsidR="00627FAE">
          <w:rPr>
            <w:noProof/>
            <w:webHidden/>
          </w:rPr>
          <w:t>21</w:t>
        </w:r>
        <w:r w:rsidR="00627FAE">
          <w:rPr>
            <w:noProof/>
            <w:webHidden/>
          </w:rPr>
          <w:fldChar w:fldCharType="end"/>
        </w:r>
      </w:hyperlink>
    </w:p>
    <w:p w14:paraId="55264069" w14:textId="77E39753" w:rsidR="00627FAE" w:rsidRDefault="000929F4">
      <w:pPr>
        <w:pStyle w:val="TOC2"/>
        <w:rPr>
          <w:rFonts w:asciiTheme="minorHAnsi" w:eastAsiaTheme="minorEastAsia" w:hAnsiTheme="minorHAnsi" w:cstheme="minorBidi"/>
          <w:noProof/>
          <w:szCs w:val="22"/>
          <w:lang w:val="nl-NL" w:eastAsia="nl-NL" w:bidi="ar-SA"/>
        </w:rPr>
      </w:pPr>
      <w:hyperlink w:anchor="_Toc119414594" w:history="1">
        <w:r w:rsidR="00627FAE" w:rsidRPr="00373E2E">
          <w:rPr>
            <w:rStyle w:val="Hyperlink"/>
            <w:noProof/>
          </w:rPr>
          <w:t>5.2</w:t>
        </w:r>
        <w:r w:rsidR="00627FAE">
          <w:rPr>
            <w:rFonts w:asciiTheme="minorHAnsi" w:eastAsiaTheme="minorEastAsia" w:hAnsiTheme="minorHAnsi" w:cstheme="minorBidi"/>
            <w:noProof/>
            <w:szCs w:val="22"/>
            <w:lang w:val="nl-NL" w:eastAsia="nl-NL" w:bidi="ar-SA"/>
          </w:rPr>
          <w:tab/>
        </w:r>
        <w:r w:rsidR="00627FAE" w:rsidRPr="00373E2E">
          <w:rPr>
            <w:rStyle w:val="Hyperlink"/>
            <w:noProof/>
          </w:rPr>
          <w:t>Node descriptions and zone-projections</w:t>
        </w:r>
        <w:r w:rsidR="00627FAE">
          <w:rPr>
            <w:noProof/>
            <w:webHidden/>
          </w:rPr>
          <w:tab/>
        </w:r>
        <w:r w:rsidR="00627FAE">
          <w:rPr>
            <w:noProof/>
            <w:webHidden/>
          </w:rPr>
          <w:fldChar w:fldCharType="begin"/>
        </w:r>
        <w:r w:rsidR="00627FAE">
          <w:rPr>
            <w:noProof/>
            <w:webHidden/>
          </w:rPr>
          <w:instrText xml:space="preserve"> PAGEREF _Toc119414594 \h </w:instrText>
        </w:r>
        <w:r w:rsidR="00627FAE">
          <w:rPr>
            <w:noProof/>
            <w:webHidden/>
          </w:rPr>
        </w:r>
        <w:r w:rsidR="00627FAE">
          <w:rPr>
            <w:noProof/>
            <w:webHidden/>
          </w:rPr>
          <w:fldChar w:fldCharType="separate"/>
        </w:r>
        <w:r w:rsidR="00627FAE">
          <w:rPr>
            <w:noProof/>
            <w:webHidden/>
          </w:rPr>
          <w:t>21</w:t>
        </w:r>
        <w:r w:rsidR="00627FAE">
          <w:rPr>
            <w:noProof/>
            <w:webHidden/>
          </w:rPr>
          <w:fldChar w:fldCharType="end"/>
        </w:r>
      </w:hyperlink>
    </w:p>
    <w:p w14:paraId="3781E01A" w14:textId="6333E58A" w:rsidR="00627FAE" w:rsidRDefault="000929F4">
      <w:pPr>
        <w:pStyle w:val="TOC2"/>
        <w:rPr>
          <w:rFonts w:asciiTheme="minorHAnsi" w:eastAsiaTheme="minorEastAsia" w:hAnsiTheme="minorHAnsi" w:cstheme="minorBidi"/>
          <w:noProof/>
          <w:szCs w:val="22"/>
          <w:lang w:val="nl-NL" w:eastAsia="nl-NL" w:bidi="ar-SA"/>
        </w:rPr>
      </w:pPr>
      <w:hyperlink w:anchor="_Toc119414595" w:history="1">
        <w:r w:rsidR="00627FAE" w:rsidRPr="00373E2E">
          <w:rPr>
            <w:rStyle w:val="Hyperlink"/>
            <w:noProof/>
          </w:rPr>
          <w:t>5.3</w:t>
        </w:r>
        <w:r w:rsidR="00627FAE">
          <w:rPr>
            <w:rFonts w:asciiTheme="minorHAnsi" w:eastAsiaTheme="minorEastAsia" w:hAnsiTheme="minorHAnsi" w:cstheme="minorBidi"/>
            <w:noProof/>
            <w:szCs w:val="22"/>
            <w:lang w:val="nl-NL" w:eastAsia="nl-NL" w:bidi="ar-SA"/>
          </w:rPr>
          <w:tab/>
        </w:r>
        <w:r w:rsidR="00627FAE" w:rsidRPr="00373E2E">
          <w:rPr>
            <w:rStyle w:val="Hyperlink"/>
            <w:noProof/>
          </w:rPr>
          <w:t>System diagram – Production</w:t>
        </w:r>
        <w:r w:rsidR="00627FAE">
          <w:rPr>
            <w:noProof/>
            <w:webHidden/>
          </w:rPr>
          <w:tab/>
        </w:r>
        <w:r w:rsidR="00627FAE">
          <w:rPr>
            <w:noProof/>
            <w:webHidden/>
          </w:rPr>
          <w:fldChar w:fldCharType="begin"/>
        </w:r>
        <w:r w:rsidR="00627FAE">
          <w:rPr>
            <w:noProof/>
            <w:webHidden/>
          </w:rPr>
          <w:instrText xml:space="preserve"> PAGEREF _Toc119414595 \h </w:instrText>
        </w:r>
        <w:r w:rsidR="00627FAE">
          <w:rPr>
            <w:noProof/>
            <w:webHidden/>
          </w:rPr>
        </w:r>
        <w:r w:rsidR="00627FAE">
          <w:rPr>
            <w:noProof/>
            <w:webHidden/>
          </w:rPr>
          <w:fldChar w:fldCharType="separate"/>
        </w:r>
        <w:r w:rsidR="00627FAE">
          <w:rPr>
            <w:noProof/>
            <w:webHidden/>
          </w:rPr>
          <w:t>22</w:t>
        </w:r>
        <w:r w:rsidR="00627FAE">
          <w:rPr>
            <w:noProof/>
            <w:webHidden/>
          </w:rPr>
          <w:fldChar w:fldCharType="end"/>
        </w:r>
      </w:hyperlink>
    </w:p>
    <w:p w14:paraId="0C7F04C3" w14:textId="18337ABC" w:rsidR="00627FAE" w:rsidRDefault="000929F4">
      <w:pPr>
        <w:pStyle w:val="TOC2"/>
        <w:rPr>
          <w:rFonts w:asciiTheme="minorHAnsi" w:eastAsiaTheme="minorEastAsia" w:hAnsiTheme="minorHAnsi" w:cstheme="minorBidi"/>
          <w:noProof/>
          <w:szCs w:val="22"/>
          <w:lang w:val="nl-NL" w:eastAsia="nl-NL" w:bidi="ar-SA"/>
        </w:rPr>
      </w:pPr>
      <w:hyperlink w:anchor="_Toc119414596" w:history="1">
        <w:r w:rsidR="00627FAE" w:rsidRPr="00373E2E">
          <w:rPr>
            <w:rStyle w:val="Hyperlink"/>
            <w:noProof/>
            <w:lang w:val="nl-NL"/>
          </w:rPr>
          <w:t>5.4</w:t>
        </w:r>
        <w:r w:rsidR="00627FAE">
          <w:rPr>
            <w:rFonts w:asciiTheme="minorHAnsi" w:eastAsiaTheme="minorEastAsia" w:hAnsiTheme="minorHAnsi" w:cstheme="minorBidi"/>
            <w:noProof/>
            <w:szCs w:val="22"/>
            <w:lang w:val="nl-NL" w:eastAsia="nl-NL" w:bidi="ar-SA"/>
          </w:rPr>
          <w:tab/>
        </w:r>
        <w:r w:rsidR="00627FAE" w:rsidRPr="00373E2E">
          <w:rPr>
            <w:rStyle w:val="Hyperlink"/>
            <w:noProof/>
            <w:lang w:val="nl-NL"/>
          </w:rPr>
          <w:t>System diagram Non-Production</w:t>
        </w:r>
        <w:r w:rsidR="00627FAE">
          <w:rPr>
            <w:noProof/>
            <w:webHidden/>
          </w:rPr>
          <w:tab/>
        </w:r>
        <w:r w:rsidR="00627FAE">
          <w:rPr>
            <w:noProof/>
            <w:webHidden/>
          </w:rPr>
          <w:fldChar w:fldCharType="begin"/>
        </w:r>
        <w:r w:rsidR="00627FAE">
          <w:rPr>
            <w:noProof/>
            <w:webHidden/>
          </w:rPr>
          <w:instrText xml:space="preserve"> PAGEREF _Toc119414596 \h </w:instrText>
        </w:r>
        <w:r w:rsidR="00627FAE">
          <w:rPr>
            <w:noProof/>
            <w:webHidden/>
          </w:rPr>
        </w:r>
        <w:r w:rsidR="00627FAE">
          <w:rPr>
            <w:noProof/>
            <w:webHidden/>
          </w:rPr>
          <w:fldChar w:fldCharType="separate"/>
        </w:r>
        <w:r w:rsidR="00627FAE">
          <w:rPr>
            <w:noProof/>
            <w:webHidden/>
          </w:rPr>
          <w:t>22</w:t>
        </w:r>
        <w:r w:rsidR="00627FAE">
          <w:rPr>
            <w:noProof/>
            <w:webHidden/>
          </w:rPr>
          <w:fldChar w:fldCharType="end"/>
        </w:r>
      </w:hyperlink>
    </w:p>
    <w:p w14:paraId="7FE672F8" w14:textId="29D9C4B8" w:rsidR="00627FAE" w:rsidRDefault="000929F4">
      <w:pPr>
        <w:pStyle w:val="TOC2"/>
        <w:rPr>
          <w:rFonts w:asciiTheme="minorHAnsi" w:eastAsiaTheme="minorEastAsia" w:hAnsiTheme="minorHAnsi" w:cstheme="minorBidi"/>
          <w:noProof/>
          <w:szCs w:val="22"/>
          <w:lang w:val="nl-NL" w:eastAsia="nl-NL" w:bidi="ar-SA"/>
        </w:rPr>
      </w:pPr>
      <w:hyperlink w:anchor="_Toc119414597" w:history="1">
        <w:r w:rsidR="00627FAE" w:rsidRPr="00373E2E">
          <w:rPr>
            <w:rStyle w:val="Hyperlink"/>
            <w:noProof/>
          </w:rPr>
          <w:t>5.5</w:t>
        </w:r>
        <w:r w:rsidR="00627FAE">
          <w:rPr>
            <w:rFonts w:asciiTheme="minorHAnsi" w:eastAsiaTheme="minorEastAsia" w:hAnsiTheme="minorHAnsi" w:cstheme="minorBidi"/>
            <w:noProof/>
            <w:szCs w:val="22"/>
            <w:lang w:val="nl-NL" w:eastAsia="nl-NL" w:bidi="ar-SA"/>
          </w:rPr>
          <w:tab/>
        </w:r>
        <w:r w:rsidR="00627FAE" w:rsidRPr="00373E2E">
          <w:rPr>
            <w:rStyle w:val="Hyperlink"/>
            <w:noProof/>
          </w:rPr>
          <w:t>SBB’s</w:t>
        </w:r>
        <w:r w:rsidR="00627FAE">
          <w:rPr>
            <w:noProof/>
            <w:webHidden/>
          </w:rPr>
          <w:tab/>
        </w:r>
        <w:r w:rsidR="00627FAE">
          <w:rPr>
            <w:noProof/>
            <w:webHidden/>
          </w:rPr>
          <w:fldChar w:fldCharType="begin"/>
        </w:r>
        <w:r w:rsidR="00627FAE">
          <w:rPr>
            <w:noProof/>
            <w:webHidden/>
          </w:rPr>
          <w:instrText xml:space="preserve"> PAGEREF _Toc119414597 \h </w:instrText>
        </w:r>
        <w:r w:rsidR="00627FAE">
          <w:rPr>
            <w:noProof/>
            <w:webHidden/>
          </w:rPr>
        </w:r>
        <w:r w:rsidR="00627FAE">
          <w:rPr>
            <w:noProof/>
            <w:webHidden/>
          </w:rPr>
          <w:fldChar w:fldCharType="separate"/>
        </w:r>
        <w:r w:rsidR="00627FAE">
          <w:rPr>
            <w:noProof/>
            <w:webHidden/>
          </w:rPr>
          <w:t>23</w:t>
        </w:r>
        <w:r w:rsidR="00627FAE">
          <w:rPr>
            <w:noProof/>
            <w:webHidden/>
          </w:rPr>
          <w:fldChar w:fldCharType="end"/>
        </w:r>
      </w:hyperlink>
    </w:p>
    <w:p w14:paraId="46D594E5" w14:textId="4D485BCF" w:rsidR="00627FAE" w:rsidRDefault="000929F4">
      <w:pPr>
        <w:pStyle w:val="TOC2"/>
        <w:rPr>
          <w:rFonts w:asciiTheme="minorHAnsi" w:eastAsiaTheme="minorEastAsia" w:hAnsiTheme="minorHAnsi" w:cstheme="minorBidi"/>
          <w:noProof/>
          <w:szCs w:val="22"/>
          <w:lang w:val="nl-NL" w:eastAsia="nl-NL" w:bidi="ar-SA"/>
        </w:rPr>
      </w:pPr>
      <w:hyperlink w:anchor="_Toc119414598" w:history="1">
        <w:r w:rsidR="00627FAE" w:rsidRPr="00373E2E">
          <w:rPr>
            <w:rStyle w:val="Hyperlink"/>
            <w:noProof/>
          </w:rPr>
          <w:t>5.6</w:t>
        </w:r>
        <w:r w:rsidR="00627FAE">
          <w:rPr>
            <w:rFonts w:asciiTheme="minorHAnsi" w:eastAsiaTheme="minorEastAsia" w:hAnsiTheme="minorHAnsi" w:cstheme="minorBidi"/>
            <w:noProof/>
            <w:szCs w:val="22"/>
            <w:lang w:val="nl-NL" w:eastAsia="nl-NL" w:bidi="ar-SA"/>
          </w:rPr>
          <w:tab/>
        </w:r>
        <w:r w:rsidR="00627FAE" w:rsidRPr="00373E2E">
          <w:rPr>
            <w:rStyle w:val="Hyperlink"/>
            <w:noProof/>
          </w:rPr>
          <w:t>Load balancers</w:t>
        </w:r>
        <w:r w:rsidR="00627FAE">
          <w:rPr>
            <w:noProof/>
            <w:webHidden/>
          </w:rPr>
          <w:tab/>
        </w:r>
        <w:r w:rsidR="00627FAE">
          <w:rPr>
            <w:noProof/>
            <w:webHidden/>
          </w:rPr>
          <w:fldChar w:fldCharType="begin"/>
        </w:r>
        <w:r w:rsidR="00627FAE">
          <w:rPr>
            <w:noProof/>
            <w:webHidden/>
          </w:rPr>
          <w:instrText xml:space="preserve"> PAGEREF _Toc119414598 \h </w:instrText>
        </w:r>
        <w:r w:rsidR="00627FAE">
          <w:rPr>
            <w:noProof/>
            <w:webHidden/>
          </w:rPr>
        </w:r>
        <w:r w:rsidR="00627FAE">
          <w:rPr>
            <w:noProof/>
            <w:webHidden/>
          </w:rPr>
          <w:fldChar w:fldCharType="separate"/>
        </w:r>
        <w:r w:rsidR="00627FAE">
          <w:rPr>
            <w:noProof/>
            <w:webHidden/>
          </w:rPr>
          <w:t>23</w:t>
        </w:r>
        <w:r w:rsidR="00627FAE">
          <w:rPr>
            <w:noProof/>
            <w:webHidden/>
          </w:rPr>
          <w:fldChar w:fldCharType="end"/>
        </w:r>
      </w:hyperlink>
    </w:p>
    <w:p w14:paraId="0ABDF853" w14:textId="51AC108C" w:rsidR="00627FAE" w:rsidRDefault="000929F4">
      <w:pPr>
        <w:pStyle w:val="TOC2"/>
        <w:rPr>
          <w:rFonts w:asciiTheme="minorHAnsi" w:eastAsiaTheme="minorEastAsia" w:hAnsiTheme="minorHAnsi" w:cstheme="minorBidi"/>
          <w:noProof/>
          <w:szCs w:val="22"/>
          <w:lang w:val="nl-NL" w:eastAsia="nl-NL" w:bidi="ar-SA"/>
        </w:rPr>
      </w:pPr>
      <w:hyperlink w:anchor="_Toc119414599" w:history="1">
        <w:r w:rsidR="00627FAE" w:rsidRPr="00373E2E">
          <w:rPr>
            <w:rStyle w:val="Hyperlink"/>
            <w:noProof/>
          </w:rPr>
          <w:t>5.7</w:t>
        </w:r>
        <w:r w:rsidR="00627FAE">
          <w:rPr>
            <w:rFonts w:asciiTheme="minorHAnsi" w:eastAsiaTheme="minorEastAsia" w:hAnsiTheme="minorHAnsi" w:cstheme="minorBidi"/>
            <w:noProof/>
            <w:szCs w:val="22"/>
            <w:lang w:val="nl-NL" w:eastAsia="nl-NL" w:bidi="ar-SA"/>
          </w:rPr>
          <w:tab/>
        </w:r>
        <w:r w:rsidR="00627FAE" w:rsidRPr="00373E2E">
          <w:rPr>
            <w:rStyle w:val="Hyperlink"/>
            <w:noProof/>
          </w:rPr>
          <w:t>Deviations from standards (RAL / EtP)</w:t>
        </w:r>
        <w:r w:rsidR="00627FAE">
          <w:rPr>
            <w:noProof/>
            <w:webHidden/>
          </w:rPr>
          <w:tab/>
        </w:r>
        <w:r w:rsidR="00627FAE">
          <w:rPr>
            <w:noProof/>
            <w:webHidden/>
          </w:rPr>
          <w:fldChar w:fldCharType="begin"/>
        </w:r>
        <w:r w:rsidR="00627FAE">
          <w:rPr>
            <w:noProof/>
            <w:webHidden/>
          </w:rPr>
          <w:instrText xml:space="preserve"> PAGEREF _Toc119414599 \h </w:instrText>
        </w:r>
        <w:r w:rsidR="00627FAE">
          <w:rPr>
            <w:noProof/>
            <w:webHidden/>
          </w:rPr>
        </w:r>
        <w:r w:rsidR="00627FAE">
          <w:rPr>
            <w:noProof/>
            <w:webHidden/>
          </w:rPr>
          <w:fldChar w:fldCharType="separate"/>
        </w:r>
        <w:r w:rsidR="00627FAE">
          <w:rPr>
            <w:noProof/>
            <w:webHidden/>
          </w:rPr>
          <w:t>24</w:t>
        </w:r>
        <w:r w:rsidR="00627FAE">
          <w:rPr>
            <w:noProof/>
            <w:webHidden/>
          </w:rPr>
          <w:fldChar w:fldCharType="end"/>
        </w:r>
      </w:hyperlink>
    </w:p>
    <w:p w14:paraId="34EC478B" w14:textId="23E7B169" w:rsidR="00627FAE" w:rsidRDefault="000929F4">
      <w:pPr>
        <w:pStyle w:val="TOC2"/>
        <w:rPr>
          <w:rFonts w:asciiTheme="minorHAnsi" w:eastAsiaTheme="minorEastAsia" w:hAnsiTheme="minorHAnsi" w:cstheme="minorBidi"/>
          <w:noProof/>
          <w:szCs w:val="22"/>
          <w:lang w:val="nl-NL" w:eastAsia="nl-NL" w:bidi="ar-SA"/>
        </w:rPr>
      </w:pPr>
      <w:hyperlink w:anchor="_Toc119414600" w:history="1">
        <w:r w:rsidR="00627FAE" w:rsidRPr="00373E2E">
          <w:rPr>
            <w:rStyle w:val="Hyperlink"/>
            <w:noProof/>
          </w:rPr>
          <w:t>5.8</w:t>
        </w:r>
        <w:r w:rsidR="00627FAE">
          <w:rPr>
            <w:rFonts w:asciiTheme="minorHAnsi" w:eastAsiaTheme="minorEastAsia" w:hAnsiTheme="minorHAnsi" w:cstheme="minorBidi"/>
            <w:noProof/>
            <w:szCs w:val="22"/>
            <w:lang w:val="nl-NL" w:eastAsia="nl-NL" w:bidi="ar-SA"/>
          </w:rPr>
          <w:tab/>
        </w:r>
        <w:r w:rsidR="00627FAE" w:rsidRPr="00373E2E">
          <w:rPr>
            <w:rStyle w:val="Hyperlink"/>
            <w:noProof/>
          </w:rPr>
          <w:t>Service Management</w:t>
        </w:r>
        <w:r w:rsidR="00627FAE">
          <w:rPr>
            <w:noProof/>
            <w:webHidden/>
          </w:rPr>
          <w:tab/>
        </w:r>
        <w:r w:rsidR="00627FAE">
          <w:rPr>
            <w:noProof/>
            <w:webHidden/>
          </w:rPr>
          <w:fldChar w:fldCharType="begin"/>
        </w:r>
        <w:r w:rsidR="00627FAE">
          <w:rPr>
            <w:noProof/>
            <w:webHidden/>
          </w:rPr>
          <w:instrText xml:space="preserve"> PAGEREF _Toc119414600 \h </w:instrText>
        </w:r>
        <w:r w:rsidR="00627FAE">
          <w:rPr>
            <w:noProof/>
            <w:webHidden/>
          </w:rPr>
        </w:r>
        <w:r w:rsidR="00627FAE">
          <w:rPr>
            <w:noProof/>
            <w:webHidden/>
          </w:rPr>
          <w:fldChar w:fldCharType="separate"/>
        </w:r>
        <w:r w:rsidR="00627FAE">
          <w:rPr>
            <w:noProof/>
            <w:webHidden/>
          </w:rPr>
          <w:t>24</w:t>
        </w:r>
        <w:r w:rsidR="00627FAE">
          <w:rPr>
            <w:noProof/>
            <w:webHidden/>
          </w:rPr>
          <w:fldChar w:fldCharType="end"/>
        </w:r>
      </w:hyperlink>
    </w:p>
    <w:p w14:paraId="67816C98" w14:textId="2D537260" w:rsidR="00627FAE" w:rsidRDefault="000929F4">
      <w:pPr>
        <w:pStyle w:val="TOC2"/>
        <w:rPr>
          <w:rFonts w:asciiTheme="minorHAnsi" w:eastAsiaTheme="minorEastAsia" w:hAnsiTheme="minorHAnsi" w:cstheme="minorBidi"/>
          <w:noProof/>
          <w:szCs w:val="22"/>
          <w:lang w:val="nl-NL" w:eastAsia="nl-NL" w:bidi="ar-SA"/>
        </w:rPr>
      </w:pPr>
      <w:hyperlink w:anchor="_Toc119414601" w:history="1">
        <w:r w:rsidR="00627FAE" w:rsidRPr="00373E2E">
          <w:rPr>
            <w:rStyle w:val="Hyperlink"/>
            <w:noProof/>
          </w:rPr>
          <w:t>5.9</w:t>
        </w:r>
        <w:r w:rsidR="00627FAE">
          <w:rPr>
            <w:rFonts w:asciiTheme="minorHAnsi" w:eastAsiaTheme="minorEastAsia" w:hAnsiTheme="minorHAnsi" w:cstheme="minorBidi"/>
            <w:noProof/>
            <w:szCs w:val="22"/>
            <w:lang w:val="nl-NL" w:eastAsia="nl-NL" w:bidi="ar-SA"/>
          </w:rPr>
          <w:tab/>
        </w:r>
        <w:r w:rsidR="00627FAE" w:rsidRPr="00373E2E">
          <w:rPr>
            <w:rStyle w:val="Hyperlink"/>
            <w:noProof/>
          </w:rPr>
          <w:t>Security</w:t>
        </w:r>
        <w:r w:rsidR="00627FAE">
          <w:rPr>
            <w:noProof/>
            <w:webHidden/>
          </w:rPr>
          <w:tab/>
        </w:r>
        <w:r w:rsidR="00627FAE">
          <w:rPr>
            <w:noProof/>
            <w:webHidden/>
          </w:rPr>
          <w:fldChar w:fldCharType="begin"/>
        </w:r>
        <w:r w:rsidR="00627FAE">
          <w:rPr>
            <w:noProof/>
            <w:webHidden/>
          </w:rPr>
          <w:instrText xml:space="preserve"> PAGEREF _Toc119414601 \h </w:instrText>
        </w:r>
        <w:r w:rsidR="00627FAE">
          <w:rPr>
            <w:noProof/>
            <w:webHidden/>
          </w:rPr>
        </w:r>
        <w:r w:rsidR="00627FAE">
          <w:rPr>
            <w:noProof/>
            <w:webHidden/>
          </w:rPr>
          <w:fldChar w:fldCharType="separate"/>
        </w:r>
        <w:r w:rsidR="00627FAE">
          <w:rPr>
            <w:noProof/>
            <w:webHidden/>
          </w:rPr>
          <w:t>24</w:t>
        </w:r>
        <w:r w:rsidR="00627FAE">
          <w:rPr>
            <w:noProof/>
            <w:webHidden/>
          </w:rPr>
          <w:fldChar w:fldCharType="end"/>
        </w:r>
      </w:hyperlink>
    </w:p>
    <w:p w14:paraId="6B2FFFE6" w14:textId="7C522EC0" w:rsidR="00627FAE" w:rsidRDefault="000929F4">
      <w:pPr>
        <w:pStyle w:val="TOC1"/>
        <w:rPr>
          <w:rFonts w:asciiTheme="minorHAnsi" w:eastAsiaTheme="minorEastAsia" w:hAnsiTheme="minorHAnsi" w:cstheme="minorBidi"/>
          <w:b w:val="0"/>
          <w:szCs w:val="22"/>
          <w:lang w:val="nl-NL" w:eastAsia="nl-NL" w:bidi="ar-SA"/>
        </w:rPr>
      </w:pPr>
      <w:hyperlink w:anchor="_Toc119414602" w:history="1">
        <w:r w:rsidR="00627FAE" w:rsidRPr="00373E2E">
          <w:rPr>
            <w:rStyle w:val="Hyperlink"/>
          </w:rPr>
          <w:t>6</w:t>
        </w:r>
        <w:r w:rsidR="00627FAE">
          <w:rPr>
            <w:rFonts w:asciiTheme="minorHAnsi" w:eastAsiaTheme="minorEastAsia" w:hAnsiTheme="minorHAnsi" w:cstheme="minorBidi"/>
            <w:b w:val="0"/>
            <w:szCs w:val="22"/>
            <w:lang w:val="nl-NL" w:eastAsia="nl-NL" w:bidi="ar-SA"/>
          </w:rPr>
          <w:tab/>
        </w:r>
        <w:r w:rsidR="00627FAE" w:rsidRPr="00373E2E">
          <w:rPr>
            <w:rStyle w:val="Hyperlink"/>
          </w:rPr>
          <w:t>Potential future improvements</w:t>
        </w:r>
        <w:r w:rsidR="00627FAE">
          <w:rPr>
            <w:webHidden/>
          </w:rPr>
          <w:tab/>
        </w:r>
        <w:r w:rsidR="00627FAE">
          <w:rPr>
            <w:webHidden/>
          </w:rPr>
          <w:fldChar w:fldCharType="begin"/>
        </w:r>
        <w:r w:rsidR="00627FAE">
          <w:rPr>
            <w:webHidden/>
          </w:rPr>
          <w:instrText xml:space="preserve"> PAGEREF _Toc119414602 \h </w:instrText>
        </w:r>
        <w:r w:rsidR="00627FAE">
          <w:rPr>
            <w:webHidden/>
          </w:rPr>
        </w:r>
        <w:r w:rsidR="00627FAE">
          <w:rPr>
            <w:webHidden/>
          </w:rPr>
          <w:fldChar w:fldCharType="separate"/>
        </w:r>
        <w:r w:rsidR="00627FAE">
          <w:rPr>
            <w:webHidden/>
          </w:rPr>
          <w:t>26</w:t>
        </w:r>
        <w:r w:rsidR="00627FAE">
          <w:rPr>
            <w:webHidden/>
          </w:rPr>
          <w:fldChar w:fldCharType="end"/>
        </w:r>
      </w:hyperlink>
    </w:p>
    <w:p w14:paraId="2B78FDFC" w14:textId="1E61E6AE" w:rsidR="00627FAE" w:rsidRDefault="000929F4">
      <w:pPr>
        <w:pStyle w:val="TOC1"/>
        <w:rPr>
          <w:rFonts w:asciiTheme="minorHAnsi" w:eastAsiaTheme="minorEastAsia" w:hAnsiTheme="minorHAnsi" w:cstheme="minorBidi"/>
          <w:b w:val="0"/>
          <w:szCs w:val="22"/>
          <w:lang w:val="nl-NL" w:eastAsia="nl-NL" w:bidi="ar-SA"/>
        </w:rPr>
      </w:pPr>
      <w:hyperlink w:anchor="_Toc119414603" w:history="1">
        <w:r w:rsidR="00627FAE" w:rsidRPr="00373E2E">
          <w:rPr>
            <w:rStyle w:val="Hyperlink"/>
          </w:rPr>
          <w:t>Version Control</w:t>
        </w:r>
        <w:r w:rsidR="00627FAE">
          <w:rPr>
            <w:webHidden/>
          </w:rPr>
          <w:tab/>
        </w:r>
        <w:r w:rsidR="00627FAE">
          <w:rPr>
            <w:webHidden/>
          </w:rPr>
          <w:fldChar w:fldCharType="begin"/>
        </w:r>
        <w:r w:rsidR="00627FAE">
          <w:rPr>
            <w:webHidden/>
          </w:rPr>
          <w:instrText xml:space="preserve"> PAGEREF _Toc119414603 \h </w:instrText>
        </w:r>
        <w:r w:rsidR="00627FAE">
          <w:rPr>
            <w:webHidden/>
          </w:rPr>
        </w:r>
        <w:r w:rsidR="00627FAE">
          <w:rPr>
            <w:webHidden/>
          </w:rPr>
          <w:fldChar w:fldCharType="separate"/>
        </w:r>
        <w:r w:rsidR="00627FAE">
          <w:rPr>
            <w:webHidden/>
          </w:rPr>
          <w:t>27</w:t>
        </w:r>
        <w:r w:rsidR="00627FAE">
          <w:rPr>
            <w:webHidden/>
          </w:rPr>
          <w:fldChar w:fldCharType="end"/>
        </w:r>
      </w:hyperlink>
    </w:p>
    <w:p w14:paraId="5BB487E2" w14:textId="42A7F1EC" w:rsidR="00627FAE" w:rsidRDefault="000929F4">
      <w:pPr>
        <w:pStyle w:val="TOC1"/>
        <w:rPr>
          <w:rFonts w:asciiTheme="minorHAnsi" w:eastAsiaTheme="minorEastAsia" w:hAnsiTheme="minorHAnsi" w:cstheme="minorBidi"/>
          <w:b w:val="0"/>
          <w:szCs w:val="22"/>
          <w:lang w:val="nl-NL" w:eastAsia="nl-NL" w:bidi="ar-SA"/>
        </w:rPr>
      </w:pPr>
      <w:hyperlink w:anchor="_Toc119414604" w:history="1">
        <w:r w:rsidR="00627FAE" w:rsidRPr="00373E2E">
          <w:rPr>
            <w:rStyle w:val="Hyperlink"/>
          </w:rPr>
          <w:t xml:space="preserve">Appendix A: </w:t>
        </w:r>
        <w:r w:rsidR="00627FAE" w:rsidRPr="00373E2E">
          <w:rPr>
            <w:rStyle w:val="Hyperlink"/>
            <w:lang w:val="en-US"/>
          </w:rPr>
          <w:t>Technology and Sizing (at design verification)</w:t>
        </w:r>
        <w:r w:rsidR="00627FAE">
          <w:rPr>
            <w:webHidden/>
          </w:rPr>
          <w:tab/>
        </w:r>
        <w:r w:rsidR="00627FAE">
          <w:rPr>
            <w:webHidden/>
          </w:rPr>
          <w:fldChar w:fldCharType="begin"/>
        </w:r>
        <w:r w:rsidR="00627FAE">
          <w:rPr>
            <w:webHidden/>
          </w:rPr>
          <w:instrText xml:space="preserve"> PAGEREF _Toc119414604 \h </w:instrText>
        </w:r>
        <w:r w:rsidR="00627FAE">
          <w:rPr>
            <w:webHidden/>
          </w:rPr>
        </w:r>
        <w:r w:rsidR="00627FAE">
          <w:rPr>
            <w:webHidden/>
          </w:rPr>
          <w:fldChar w:fldCharType="separate"/>
        </w:r>
        <w:r w:rsidR="00627FAE">
          <w:rPr>
            <w:webHidden/>
          </w:rPr>
          <w:t>30</w:t>
        </w:r>
        <w:r w:rsidR="00627FAE">
          <w:rPr>
            <w:webHidden/>
          </w:rPr>
          <w:fldChar w:fldCharType="end"/>
        </w:r>
      </w:hyperlink>
    </w:p>
    <w:p w14:paraId="37CDD30D" w14:textId="6F62111A" w:rsidR="00627FAE" w:rsidRDefault="000929F4">
      <w:pPr>
        <w:pStyle w:val="TOC2"/>
        <w:rPr>
          <w:rFonts w:asciiTheme="minorHAnsi" w:eastAsiaTheme="minorEastAsia" w:hAnsiTheme="minorHAnsi" w:cstheme="minorBidi"/>
          <w:noProof/>
          <w:szCs w:val="22"/>
          <w:lang w:val="nl-NL" w:eastAsia="nl-NL" w:bidi="ar-SA"/>
        </w:rPr>
      </w:pPr>
      <w:hyperlink w:anchor="_Toc119414605" w:history="1">
        <w:r w:rsidR="00627FAE" w:rsidRPr="00373E2E">
          <w:rPr>
            <w:rStyle w:val="Hyperlink"/>
            <w:i/>
            <w:noProof/>
            <w:lang w:val="en-US" w:eastAsia="nl-NL"/>
          </w:rPr>
          <w:t>Node details</w:t>
        </w:r>
        <w:r w:rsidR="00627FAE">
          <w:rPr>
            <w:noProof/>
            <w:webHidden/>
          </w:rPr>
          <w:tab/>
        </w:r>
        <w:r w:rsidR="00627FAE">
          <w:rPr>
            <w:noProof/>
            <w:webHidden/>
          </w:rPr>
          <w:fldChar w:fldCharType="begin"/>
        </w:r>
        <w:r w:rsidR="00627FAE">
          <w:rPr>
            <w:noProof/>
            <w:webHidden/>
          </w:rPr>
          <w:instrText xml:space="preserve"> PAGEREF _Toc119414605 \h </w:instrText>
        </w:r>
        <w:r w:rsidR="00627FAE">
          <w:rPr>
            <w:noProof/>
            <w:webHidden/>
          </w:rPr>
        </w:r>
        <w:r w:rsidR="00627FAE">
          <w:rPr>
            <w:noProof/>
            <w:webHidden/>
          </w:rPr>
          <w:fldChar w:fldCharType="separate"/>
        </w:r>
        <w:r w:rsidR="00627FAE">
          <w:rPr>
            <w:noProof/>
            <w:webHidden/>
          </w:rPr>
          <w:t>30</w:t>
        </w:r>
        <w:r w:rsidR="00627FAE">
          <w:rPr>
            <w:noProof/>
            <w:webHidden/>
          </w:rPr>
          <w:fldChar w:fldCharType="end"/>
        </w:r>
      </w:hyperlink>
    </w:p>
    <w:p w14:paraId="6E266D6A" w14:textId="62EEDBB6" w:rsidR="00627FAE" w:rsidRDefault="000929F4">
      <w:pPr>
        <w:pStyle w:val="TOC2"/>
        <w:rPr>
          <w:rFonts w:asciiTheme="minorHAnsi" w:eastAsiaTheme="minorEastAsia" w:hAnsiTheme="minorHAnsi" w:cstheme="minorBidi"/>
          <w:noProof/>
          <w:szCs w:val="22"/>
          <w:lang w:val="nl-NL" w:eastAsia="nl-NL" w:bidi="ar-SA"/>
        </w:rPr>
      </w:pPr>
      <w:hyperlink w:anchor="_Toc119414606" w:history="1">
        <w:r w:rsidR="00627FAE" w:rsidRPr="00373E2E">
          <w:rPr>
            <w:rStyle w:val="Hyperlink"/>
            <w:i/>
            <w:noProof/>
            <w:lang w:val="en-US" w:eastAsia="nl-NL"/>
          </w:rPr>
          <w:t>Storage</w:t>
        </w:r>
        <w:r w:rsidR="00627FAE">
          <w:rPr>
            <w:noProof/>
            <w:webHidden/>
          </w:rPr>
          <w:tab/>
        </w:r>
        <w:r w:rsidR="00627FAE">
          <w:rPr>
            <w:noProof/>
            <w:webHidden/>
          </w:rPr>
          <w:fldChar w:fldCharType="begin"/>
        </w:r>
        <w:r w:rsidR="00627FAE">
          <w:rPr>
            <w:noProof/>
            <w:webHidden/>
          </w:rPr>
          <w:instrText xml:space="preserve"> PAGEREF _Toc119414606 \h </w:instrText>
        </w:r>
        <w:r w:rsidR="00627FAE">
          <w:rPr>
            <w:noProof/>
            <w:webHidden/>
          </w:rPr>
        </w:r>
        <w:r w:rsidR="00627FAE">
          <w:rPr>
            <w:noProof/>
            <w:webHidden/>
          </w:rPr>
          <w:fldChar w:fldCharType="separate"/>
        </w:r>
        <w:r w:rsidR="00627FAE">
          <w:rPr>
            <w:noProof/>
            <w:webHidden/>
          </w:rPr>
          <w:t>31</w:t>
        </w:r>
        <w:r w:rsidR="00627FAE">
          <w:rPr>
            <w:noProof/>
            <w:webHidden/>
          </w:rPr>
          <w:fldChar w:fldCharType="end"/>
        </w:r>
      </w:hyperlink>
    </w:p>
    <w:p w14:paraId="53407797" w14:textId="7627A513" w:rsidR="00627FAE" w:rsidRDefault="000929F4">
      <w:pPr>
        <w:pStyle w:val="TOC2"/>
        <w:rPr>
          <w:rFonts w:asciiTheme="minorHAnsi" w:eastAsiaTheme="minorEastAsia" w:hAnsiTheme="minorHAnsi" w:cstheme="minorBidi"/>
          <w:noProof/>
          <w:szCs w:val="22"/>
          <w:lang w:val="nl-NL" w:eastAsia="nl-NL" w:bidi="ar-SA"/>
        </w:rPr>
      </w:pPr>
      <w:hyperlink w:anchor="_Toc119414607" w:history="1">
        <w:r w:rsidR="00627FAE" w:rsidRPr="00373E2E">
          <w:rPr>
            <w:rStyle w:val="Hyperlink"/>
            <w:i/>
            <w:noProof/>
            <w:lang w:val="en-US" w:eastAsia="nl-NL"/>
          </w:rPr>
          <w:t>Software</w:t>
        </w:r>
        <w:r w:rsidR="00627FAE">
          <w:rPr>
            <w:noProof/>
            <w:webHidden/>
          </w:rPr>
          <w:tab/>
        </w:r>
        <w:r w:rsidR="00627FAE">
          <w:rPr>
            <w:noProof/>
            <w:webHidden/>
          </w:rPr>
          <w:fldChar w:fldCharType="begin"/>
        </w:r>
        <w:r w:rsidR="00627FAE">
          <w:rPr>
            <w:noProof/>
            <w:webHidden/>
          </w:rPr>
          <w:instrText xml:space="preserve"> PAGEREF _Toc119414607 \h </w:instrText>
        </w:r>
        <w:r w:rsidR="00627FAE">
          <w:rPr>
            <w:noProof/>
            <w:webHidden/>
          </w:rPr>
        </w:r>
        <w:r w:rsidR="00627FAE">
          <w:rPr>
            <w:noProof/>
            <w:webHidden/>
          </w:rPr>
          <w:fldChar w:fldCharType="separate"/>
        </w:r>
        <w:r w:rsidR="00627FAE">
          <w:rPr>
            <w:noProof/>
            <w:webHidden/>
          </w:rPr>
          <w:t>32</w:t>
        </w:r>
        <w:r w:rsidR="00627FAE">
          <w:rPr>
            <w:noProof/>
            <w:webHidden/>
          </w:rPr>
          <w:fldChar w:fldCharType="end"/>
        </w:r>
      </w:hyperlink>
    </w:p>
    <w:p w14:paraId="6B38ADE6" w14:textId="68C7A393" w:rsidR="00627FAE" w:rsidRDefault="000929F4">
      <w:pPr>
        <w:pStyle w:val="TOC2"/>
        <w:rPr>
          <w:rFonts w:asciiTheme="minorHAnsi" w:eastAsiaTheme="minorEastAsia" w:hAnsiTheme="minorHAnsi" w:cstheme="minorBidi"/>
          <w:noProof/>
          <w:szCs w:val="22"/>
          <w:lang w:val="nl-NL" w:eastAsia="nl-NL" w:bidi="ar-SA"/>
        </w:rPr>
      </w:pPr>
      <w:hyperlink w:anchor="_Toc119414608" w:history="1">
        <w:r w:rsidR="00627FAE" w:rsidRPr="00373E2E">
          <w:rPr>
            <w:rStyle w:val="Hyperlink"/>
            <w:i/>
            <w:noProof/>
            <w:lang w:val="en-US" w:eastAsia="nl-NL"/>
          </w:rPr>
          <w:t>Load Balancers</w:t>
        </w:r>
        <w:r w:rsidR="00627FAE">
          <w:rPr>
            <w:noProof/>
            <w:webHidden/>
          </w:rPr>
          <w:tab/>
        </w:r>
        <w:r w:rsidR="00627FAE">
          <w:rPr>
            <w:noProof/>
            <w:webHidden/>
          </w:rPr>
          <w:fldChar w:fldCharType="begin"/>
        </w:r>
        <w:r w:rsidR="00627FAE">
          <w:rPr>
            <w:noProof/>
            <w:webHidden/>
          </w:rPr>
          <w:instrText xml:space="preserve"> PAGEREF _Toc119414608 \h </w:instrText>
        </w:r>
        <w:r w:rsidR="00627FAE">
          <w:rPr>
            <w:noProof/>
            <w:webHidden/>
          </w:rPr>
        </w:r>
        <w:r w:rsidR="00627FAE">
          <w:rPr>
            <w:noProof/>
            <w:webHidden/>
          </w:rPr>
          <w:fldChar w:fldCharType="separate"/>
        </w:r>
        <w:r w:rsidR="00627FAE">
          <w:rPr>
            <w:noProof/>
            <w:webHidden/>
          </w:rPr>
          <w:t>33</w:t>
        </w:r>
        <w:r w:rsidR="00627FAE">
          <w:rPr>
            <w:noProof/>
            <w:webHidden/>
          </w:rPr>
          <w:fldChar w:fldCharType="end"/>
        </w:r>
      </w:hyperlink>
    </w:p>
    <w:p w14:paraId="78744CC8" w14:textId="64FBD77C" w:rsidR="00627FAE" w:rsidRDefault="000929F4">
      <w:pPr>
        <w:pStyle w:val="TOC1"/>
        <w:rPr>
          <w:rFonts w:asciiTheme="minorHAnsi" w:eastAsiaTheme="minorEastAsia" w:hAnsiTheme="minorHAnsi" w:cstheme="minorBidi"/>
          <w:b w:val="0"/>
          <w:szCs w:val="22"/>
          <w:lang w:val="nl-NL" w:eastAsia="nl-NL" w:bidi="ar-SA"/>
        </w:rPr>
      </w:pPr>
      <w:hyperlink w:anchor="_Toc119414609" w:history="1">
        <w:r w:rsidR="00627FAE" w:rsidRPr="00373E2E">
          <w:rPr>
            <w:rStyle w:val="Hyperlink"/>
            <w:lang w:val="en-US"/>
          </w:rPr>
          <w:t>Appendix B: Network Protocol Matrix</w:t>
        </w:r>
        <w:r w:rsidR="00627FAE">
          <w:rPr>
            <w:webHidden/>
          </w:rPr>
          <w:tab/>
        </w:r>
        <w:r w:rsidR="00627FAE">
          <w:rPr>
            <w:webHidden/>
          </w:rPr>
          <w:fldChar w:fldCharType="begin"/>
        </w:r>
        <w:r w:rsidR="00627FAE">
          <w:rPr>
            <w:webHidden/>
          </w:rPr>
          <w:instrText xml:space="preserve"> PAGEREF _Toc119414609 \h </w:instrText>
        </w:r>
        <w:r w:rsidR="00627FAE">
          <w:rPr>
            <w:webHidden/>
          </w:rPr>
        </w:r>
        <w:r w:rsidR="00627FAE">
          <w:rPr>
            <w:webHidden/>
          </w:rPr>
          <w:fldChar w:fldCharType="separate"/>
        </w:r>
        <w:r w:rsidR="00627FAE">
          <w:rPr>
            <w:webHidden/>
          </w:rPr>
          <w:t>34</w:t>
        </w:r>
        <w:r w:rsidR="00627FAE">
          <w:rPr>
            <w:webHidden/>
          </w:rPr>
          <w:fldChar w:fldCharType="end"/>
        </w:r>
      </w:hyperlink>
    </w:p>
    <w:p w14:paraId="20B29B28" w14:textId="79A69CF4" w:rsidR="00627FAE" w:rsidRDefault="000929F4">
      <w:pPr>
        <w:pStyle w:val="TOC1"/>
        <w:rPr>
          <w:rFonts w:asciiTheme="minorHAnsi" w:eastAsiaTheme="minorEastAsia" w:hAnsiTheme="minorHAnsi" w:cstheme="minorBidi"/>
          <w:b w:val="0"/>
          <w:szCs w:val="22"/>
          <w:lang w:val="nl-NL" w:eastAsia="nl-NL" w:bidi="ar-SA"/>
        </w:rPr>
      </w:pPr>
      <w:hyperlink w:anchor="_Toc119414610" w:history="1">
        <w:r w:rsidR="00627FAE" w:rsidRPr="00373E2E">
          <w:rPr>
            <w:rStyle w:val="Hyperlink"/>
            <w:lang w:val="en-US"/>
          </w:rPr>
          <w:t>Appendix C: Users and Groups</w:t>
        </w:r>
        <w:r w:rsidR="00627FAE">
          <w:rPr>
            <w:webHidden/>
          </w:rPr>
          <w:tab/>
        </w:r>
        <w:r w:rsidR="00627FAE">
          <w:rPr>
            <w:webHidden/>
          </w:rPr>
          <w:fldChar w:fldCharType="begin"/>
        </w:r>
        <w:r w:rsidR="00627FAE">
          <w:rPr>
            <w:webHidden/>
          </w:rPr>
          <w:instrText xml:space="preserve"> PAGEREF _Toc119414610 \h </w:instrText>
        </w:r>
        <w:r w:rsidR="00627FAE">
          <w:rPr>
            <w:webHidden/>
          </w:rPr>
        </w:r>
        <w:r w:rsidR="00627FAE">
          <w:rPr>
            <w:webHidden/>
          </w:rPr>
          <w:fldChar w:fldCharType="separate"/>
        </w:r>
        <w:r w:rsidR="00627FAE">
          <w:rPr>
            <w:webHidden/>
          </w:rPr>
          <w:t>35</w:t>
        </w:r>
        <w:r w:rsidR="00627FAE">
          <w:rPr>
            <w:webHidden/>
          </w:rPr>
          <w:fldChar w:fldCharType="end"/>
        </w:r>
      </w:hyperlink>
    </w:p>
    <w:p w14:paraId="7EF702CD" w14:textId="65A2D476" w:rsidR="00627FAE" w:rsidRDefault="000929F4">
      <w:pPr>
        <w:pStyle w:val="TOC1"/>
        <w:rPr>
          <w:rFonts w:asciiTheme="minorHAnsi" w:eastAsiaTheme="minorEastAsia" w:hAnsiTheme="minorHAnsi" w:cstheme="minorBidi"/>
          <w:b w:val="0"/>
          <w:szCs w:val="22"/>
          <w:lang w:val="nl-NL" w:eastAsia="nl-NL" w:bidi="ar-SA"/>
        </w:rPr>
      </w:pPr>
      <w:hyperlink w:anchor="_Toc119414611" w:history="1">
        <w:r w:rsidR="00627FAE" w:rsidRPr="00373E2E">
          <w:rPr>
            <w:rStyle w:val="Hyperlink"/>
          </w:rPr>
          <w:t>Appendix E: Glossary</w:t>
        </w:r>
        <w:r w:rsidR="00627FAE">
          <w:rPr>
            <w:webHidden/>
          </w:rPr>
          <w:tab/>
        </w:r>
        <w:r w:rsidR="00627FAE">
          <w:rPr>
            <w:webHidden/>
          </w:rPr>
          <w:fldChar w:fldCharType="begin"/>
        </w:r>
        <w:r w:rsidR="00627FAE">
          <w:rPr>
            <w:webHidden/>
          </w:rPr>
          <w:instrText xml:space="preserve"> PAGEREF _Toc119414611 \h </w:instrText>
        </w:r>
        <w:r w:rsidR="00627FAE">
          <w:rPr>
            <w:webHidden/>
          </w:rPr>
        </w:r>
        <w:r w:rsidR="00627FAE">
          <w:rPr>
            <w:webHidden/>
          </w:rPr>
          <w:fldChar w:fldCharType="separate"/>
        </w:r>
        <w:r w:rsidR="00627FAE">
          <w:rPr>
            <w:webHidden/>
          </w:rPr>
          <w:t>36</w:t>
        </w:r>
        <w:r w:rsidR="00627FAE">
          <w:rPr>
            <w:webHidden/>
          </w:rPr>
          <w:fldChar w:fldCharType="end"/>
        </w:r>
      </w:hyperlink>
    </w:p>
    <w:p w14:paraId="6533784B" w14:textId="17EF2AD7" w:rsidR="00627FAE" w:rsidRDefault="000929F4">
      <w:pPr>
        <w:pStyle w:val="TOC1"/>
        <w:rPr>
          <w:rFonts w:asciiTheme="minorHAnsi" w:eastAsiaTheme="minorEastAsia" w:hAnsiTheme="minorHAnsi" w:cstheme="minorBidi"/>
          <w:b w:val="0"/>
          <w:szCs w:val="22"/>
          <w:lang w:val="nl-NL" w:eastAsia="nl-NL" w:bidi="ar-SA"/>
        </w:rPr>
      </w:pPr>
      <w:hyperlink w:anchor="_Toc119414612" w:history="1">
        <w:r w:rsidR="00627FAE" w:rsidRPr="00373E2E">
          <w:rPr>
            <w:rStyle w:val="Hyperlink"/>
            <w:lang w:val="nl-NL"/>
          </w:rPr>
          <w:t>Appendix F: Legenda</w:t>
        </w:r>
        <w:r w:rsidR="00627FAE">
          <w:rPr>
            <w:webHidden/>
          </w:rPr>
          <w:tab/>
        </w:r>
        <w:r w:rsidR="00627FAE">
          <w:rPr>
            <w:webHidden/>
          </w:rPr>
          <w:fldChar w:fldCharType="begin"/>
        </w:r>
        <w:r w:rsidR="00627FAE">
          <w:rPr>
            <w:webHidden/>
          </w:rPr>
          <w:instrText xml:space="preserve"> PAGEREF _Toc119414612 \h </w:instrText>
        </w:r>
        <w:r w:rsidR="00627FAE">
          <w:rPr>
            <w:webHidden/>
          </w:rPr>
        </w:r>
        <w:r w:rsidR="00627FAE">
          <w:rPr>
            <w:webHidden/>
          </w:rPr>
          <w:fldChar w:fldCharType="separate"/>
        </w:r>
        <w:r w:rsidR="00627FAE">
          <w:rPr>
            <w:webHidden/>
          </w:rPr>
          <w:t>37</w:t>
        </w:r>
        <w:r w:rsidR="00627FAE">
          <w:rPr>
            <w:webHidden/>
          </w:rPr>
          <w:fldChar w:fldCharType="end"/>
        </w:r>
      </w:hyperlink>
    </w:p>
    <w:p w14:paraId="029ABEF9" w14:textId="3628AA82" w:rsidR="00627FAE" w:rsidRDefault="000929F4">
      <w:pPr>
        <w:pStyle w:val="TOC2"/>
        <w:rPr>
          <w:rFonts w:asciiTheme="minorHAnsi" w:eastAsiaTheme="minorEastAsia" w:hAnsiTheme="minorHAnsi" w:cstheme="minorBidi"/>
          <w:noProof/>
          <w:szCs w:val="22"/>
          <w:lang w:val="nl-NL" w:eastAsia="nl-NL" w:bidi="ar-SA"/>
        </w:rPr>
      </w:pPr>
      <w:hyperlink w:anchor="_Toc119414613" w:history="1">
        <w:r w:rsidR="00627FAE" w:rsidRPr="00373E2E">
          <w:rPr>
            <w:rStyle w:val="Hyperlink"/>
            <w:noProof/>
            <w:lang w:val="nl-NL"/>
          </w:rPr>
          <w:t>Legenda Context Diagram</w:t>
        </w:r>
        <w:r w:rsidR="00627FAE">
          <w:rPr>
            <w:noProof/>
            <w:webHidden/>
          </w:rPr>
          <w:tab/>
        </w:r>
        <w:r w:rsidR="00627FAE">
          <w:rPr>
            <w:noProof/>
            <w:webHidden/>
          </w:rPr>
          <w:fldChar w:fldCharType="begin"/>
        </w:r>
        <w:r w:rsidR="00627FAE">
          <w:rPr>
            <w:noProof/>
            <w:webHidden/>
          </w:rPr>
          <w:instrText xml:space="preserve"> PAGEREF _Toc119414613 \h </w:instrText>
        </w:r>
        <w:r w:rsidR="00627FAE">
          <w:rPr>
            <w:noProof/>
            <w:webHidden/>
          </w:rPr>
        </w:r>
        <w:r w:rsidR="00627FAE">
          <w:rPr>
            <w:noProof/>
            <w:webHidden/>
          </w:rPr>
          <w:fldChar w:fldCharType="separate"/>
        </w:r>
        <w:r w:rsidR="00627FAE">
          <w:rPr>
            <w:noProof/>
            <w:webHidden/>
          </w:rPr>
          <w:t>37</w:t>
        </w:r>
        <w:r w:rsidR="00627FAE">
          <w:rPr>
            <w:noProof/>
            <w:webHidden/>
          </w:rPr>
          <w:fldChar w:fldCharType="end"/>
        </w:r>
      </w:hyperlink>
    </w:p>
    <w:p w14:paraId="059D1540" w14:textId="1EBD3D82" w:rsidR="00627FAE" w:rsidRDefault="000929F4">
      <w:pPr>
        <w:pStyle w:val="TOC2"/>
        <w:rPr>
          <w:rFonts w:asciiTheme="minorHAnsi" w:eastAsiaTheme="minorEastAsia" w:hAnsiTheme="minorHAnsi" w:cstheme="minorBidi"/>
          <w:noProof/>
          <w:szCs w:val="22"/>
          <w:lang w:val="nl-NL" w:eastAsia="nl-NL" w:bidi="ar-SA"/>
        </w:rPr>
      </w:pPr>
      <w:hyperlink w:anchor="_Toc119414614" w:history="1">
        <w:r w:rsidR="00627FAE" w:rsidRPr="00373E2E">
          <w:rPr>
            <w:rStyle w:val="Hyperlink"/>
            <w:noProof/>
            <w:lang w:val="nl-NL"/>
          </w:rPr>
          <w:t>Legenda System Diagram</w:t>
        </w:r>
        <w:r w:rsidR="00627FAE">
          <w:rPr>
            <w:noProof/>
            <w:webHidden/>
          </w:rPr>
          <w:tab/>
        </w:r>
        <w:r w:rsidR="00627FAE">
          <w:rPr>
            <w:noProof/>
            <w:webHidden/>
          </w:rPr>
          <w:fldChar w:fldCharType="begin"/>
        </w:r>
        <w:r w:rsidR="00627FAE">
          <w:rPr>
            <w:noProof/>
            <w:webHidden/>
          </w:rPr>
          <w:instrText xml:space="preserve"> PAGEREF _Toc119414614 \h </w:instrText>
        </w:r>
        <w:r w:rsidR="00627FAE">
          <w:rPr>
            <w:noProof/>
            <w:webHidden/>
          </w:rPr>
        </w:r>
        <w:r w:rsidR="00627FAE">
          <w:rPr>
            <w:noProof/>
            <w:webHidden/>
          </w:rPr>
          <w:fldChar w:fldCharType="separate"/>
        </w:r>
        <w:r w:rsidR="00627FAE">
          <w:rPr>
            <w:noProof/>
            <w:webHidden/>
          </w:rPr>
          <w:t>37</w:t>
        </w:r>
        <w:r w:rsidR="00627FAE">
          <w:rPr>
            <w:noProof/>
            <w:webHidden/>
          </w:rPr>
          <w:fldChar w:fldCharType="end"/>
        </w:r>
      </w:hyperlink>
    </w:p>
    <w:p w14:paraId="4D248552" w14:textId="0D563661" w:rsidR="00D43C04" w:rsidRDefault="00D43C04" w:rsidP="00B67825">
      <w:pPr>
        <w:spacing w:after="120" w:line="260" w:lineRule="exact"/>
        <w:rPr>
          <w:rFonts w:ascii="Arial Bold" w:eastAsia="Times New Roman" w:hAnsi="Arial Bold" w:cs="Arial"/>
          <w:b/>
          <w:color w:val="auto"/>
          <w:kern w:val="32"/>
          <w:sz w:val="36"/>
          <w:szCs w:val="36"/>
        </w:rPr>
      </w:pPr>
      <w:r>
        <w:rPr>
          <w:rFonts w:eastAsia="Calibri"/>
          <w:b/>
          <w:noProof/>
          <w:color w:val="auto"/>
          <w:lang w:eastAsia="en-GB"/>
        </w:rPr>
        <w:fldChar w:fldCharType="end"/>
      </w:r>
      <w:r>
        <w:rPr>
          <w:rFonts w:ascii="Arial Bold" w:eastAsia="Times New Roman" w:hAnsi="Arial Bold" w:cs="Arial"/>
          <w:b/>
          <w:color w:val="auto"/>
          <w:kern w:val="32"/>
          <w:sz w:val="36"/>
          <w:szCs w:val="36"/>
        </w:rPr>
        <w:br w:type="page"/>
      </w:r>
    </w:p>
    <w:p w14:paraId="36E61BFA" w14:textId="01D65C93" w:rsidR="00D43C04" w:rsidRDefault="00A425F9" w:rsidP="00D43C04">
      <w:pPr>
        <w:pStyle w:val="Heading1"/>
        <w:ind w:left="720" w:hanging="720"/>
      </w:pPr>
      <w:bookmarkStart w:id="0" w:name="_Toc94024192"/>
      <w:bookmarkStart w:id="1" w:name="_Toc119414572"/>
      <w:bookmarkStart w:id="2" w:name="_Toc491867634"/>
      <w:bookmarkStart w:id="3" w:name="_Hlk491788214"/>
      <w:r>
        <w:lastRenderedPageBreak/>
        <w:t>Application</w:t>
      </w:r>
      <w:r w:rsidR="00674F4D">
        <w:t xml:space="preserve"> Overview</w:t>
      </w:r>
      <w:bookmarkEnd w:id="0"/>
      <w:bookmarkEnd w:id="1"/>
    </w:p>
    <w:p w14:paraId="34CC0429" w14:textId="7AA2C455" w:rsidR="006524B3" w:rsidRDefault="003B14C7" w:rsidP="00CB7060">
      <w:pPr>
        <w:pStyle w:val="Heading2"/>
      </w:pPr>
      <w:bookmarkStart w:id="4" w:name="_Toc94024193"/>
      <w:bookmarkStart w:id="5" w:name="_Toc119414573"/>
      <w:bookmarkEnd w:id="2"/>
      <w:r>
        <w:t>Introduction</w:t>
      </w:r>
      <w:bookmarkEnd w:id="4"/>
      <w:bookmarkEnd w:id="5"/>
      <w:r>
        <w:t xml:space="preserve"> </w:t>
      </w:r>
    </w:p>
    <w:p w14:paraId="2BA6E144" w14:textId="77777777" w:rsidR="00261991" w:rsidRDefault="00261991" w:rsidP="00261991">
      <w:pPr>
        <w:pStyle w:val="BodyText"/>
      </w:pPr>
      <w:r w:rsidRPr="0018644D">
        <w:t>WBS stands for “</w:t>
      </w:r>
      <w:r>
        <w:t>Werk</w:t>
      </w:r>
      <w:r w:rsidRPr="0018644D">
        <w:t xml:space="preserve"> Bemiddeling Service” and is used by the UWV (CWI) advisors for the mediation of job seekers.</w:t>
      </w:r>
      <w:r w:rsidRPr="007B45D9">
        <w:t xml:space="preserve"> </w:t>
      </w:r>
    </w:p>
    <w:p w14:paraId="1A33BFF0" w14:textId="0E95C59D" w:rsidR="0044789C" w:rsidRDefault="005C6759" w:rsidP="00CB7060">
      <w:pPr>
        <w:pStyle w:val="Heading2"/>
      </w:pPr>
      <w:bookmarkStart w:id="6" w:name="_Toc94024194"/>
      <w:bookmarkStart w:id="7" w:name="_Toc119414574"/>
      <w:r>
        <w:t>Ap</w:t>
      </w:r>
      <w:r w:rsidR="00924819">
        <w:t>plication use cases</w:t>
      </w:r>
      <w:bookmarkEnd w:id="6"/>
      <w:bookmarkEnd w:id="7"/>
    </w:p>
    <w:p w14:paraId="1511E952" w14:textId="12662746" w:rsidR="003F239D" w:rsidRDefault="003F239D" w:rsidP="003F239D">
      <w:pPr>
        <w:pStyle w:val="BodyText"/>
      </w:pPr>
      <w:r w:rsidRPr="007B45D9">
        <w:t>WBS is an application in which job vacancies are administered. I</w:t>
      </w:r>
      <w:r>
        <w:t>t</w:t>
      </w:r>
      <w:r w:rsidRPr="007B45D9">
        <w:t xml:space="preserve"> is used by work coaches </w:t>
      </w:r>
      <w:r w:rsidR="00266B97" w:rsidRPr="007B45D9">
        <w:t>to</w:t>
      </w:r>
      <w:r w:rsidRPr="007B45D9">
        <w:t xml:space="preserve"> mediate between job seekers and employers. WBS also delivers web services to application like SONAR </w:t>
      </w:r>
      <w:r>
        <w:t xml:space="preserve">(not directly, all through WBSBUS) </w:t>
      </w:r>
      <w:r w:rsidRPr="007B45D9">
        <w:t>and changes to job vacancy information are placed on the service bus.</w:t>
      </w:r>
      <w:r>
        <w:t xml:space="preserve"> It uses ELISE as a matching service and the EURES-BACKEND has a database link to the WBS database for sharing vacancies to Brussels.</w:t>
      </w:r>
    </w:p>
    <w:p w14:paraId="34E01143" w14:textId="423990E2" w:rsidR="00440C18" w:rsidRDefault="00036C6D" w:rsidP="003F239D">
      <w:pPr>
        <w:pStyle w:val="BodyText"/>
      </w:pPr>
      <w:r>
        <w:t xml:space="preserve">Besides the application interfaces, WBS depends on </w:t>
      </w:r>
      <w:r w:rsidR="000E5DE9">
        <w:t xml:space="preserve">scheduled jobs </w:t>
      </w:r>
      <w:r w:rsidR="007211AF">
        <w:t>to</w:t>
      </w:r>
      <w:r>
        <w:t xml:space="preserve"> exchang</w:t>
      </w:r>
      <w:r w:rsidR="007211AF">
        <w:t>e</w:t>
      </w:r>
      <w:r>
        <w:t xml:space="preserve"> </w:t>
      </w:r>
      <w:r w:rsidR="00E94462">
        <w:t xml:space="preserve">WBS data </w:t>
      </w:r>
      <w:r>
        <w:t xml:space="preserve">with </w:t>
      </w:r>
      <w:r w:rsidR="005B2FD6">
        <w:t xml:space="preserve">different </w:t>
      </w:r>
      <w:r w:rsidR="000E3427">
        <w:t>national municipalitie</w:t>
      </w:r>
      <w:r w:rsidR="00AC3D13">
        <w:t>s</w:t>
      </w:r>
      <w:r w:rsidR="003A22CF">
        <w:t xml:space="preserve">, </w:t>
      </w:r>
      <w:r w:rsidR="00BC1F6E">
        <w:t>business reporting systems</w:t>
      </w:r>
      <w:r w:rsidR="00E94462">
        <w:t xml:space="preserve"> </w:t>
      </w:r>
      <w:r w:rsidR="005B2FD6">
        <w:t xml:space="preserve">within UWV </w:t>
      </w:r>
      <w:r w:rsidR="007211AF">
        <w:t>(DWH)</w:t>
      </w:r>
      <w:r w:rsidR="003A22CF">
        <w:t xml:space="preserve"> and user management departments </w:t>
      </w:r>
      <w:r w:rsidR="00A3590E">
        <w:t>within UWV</w:t>
      </w:r>
      <w:r w:rsidR="007211AF">
        <w:t>.</w:t>
      </w:r>
      <w:r w:rsidR="003E4621">
        <w:t xml:space="preserve"> </w:t>
      </w:r>
      <w:r w:rsidR="0082192B">
        <w:t>The</w:t>
      </w:r>
      <w:r w:rsidR="001B14EC">
        <w:t xml:space="preserve"> references to these jobs are:</w:t>
      </w:r>
    </w:p>
    <w:p w14:paraId="57BEA6C4" w14:textId="7D93F80E" w:rsidR="001B14EC" w:rsidRDefault="000D5E05" w:rsidP="00635560">
      <w:pPr>
        <w:pStyle w:val="BodyText"/>
        <w:numPr>
          <w:ilvl w:val="0"/>
          <w:numId w:val="80"/>
        </w:numPr>
      </w:pPr>
      <w:r>
        <w:t xml:space="preserve">DWI job – Gathers information from the WBS database </w:t>
      </w:r>
      <w:r w:rsidR="00E36F9C">
        <w:t>in cs</w:t>
      </w:r>
      <w:r w:rsidR="00AA21F1">
        <w:t>v</w:t>
      </w:r>
      <w:r w:rsidR="00E36F9C">
        <w:t xml:space="preserve">-files and send these files to </w:t>
      </w:r>
      <w:r w:rsidR="00742A9C">
        <w:t>a list</w:t>
      </w:r>
      <w:r w:rsidR="00E335DF">
        <w:t xml:space="preserve"> of</w:t>
      </w:r>
      <w:r w:rsidR="00742A9C">
        <w:t xml:space="preserve"> e-mail recipients.</w:t>
      </w:r>
    </w:p>
    <w:p w14:paraId="556D0220" w14:textId="011CB50A" w:rsidR="00742A9C" w:rsidRDefault="00742A9C" w:rsidP="00635560">
      <w:pPr>
        <w:pStyle w:val="BodyText"/>
        <w:numPr>
          <w:ilvl w:val="0"/>
          <w:numId w:val="80"/>
        </w:numPr>
      </w:pPr>
      <w:r>
        <w:t xml:space="preserve">DWH job – Gathers information </w:t>
      </w:r>
      <w:r w:rsidR="00305BCE">
        <w:t>from the WBS database in text-files and send these files with FTP to the SI-FT system</w:t>
      </w:r>
      <w:r w:rsidR="007F43E3">
        <w:t xml:space="preserve"> and </w:t>
      </w:r>
      <w:r w:rsidR="003F6161">
        <w:t>collection by DWH</w:t>
      </w:r>
      <w:r w:rsidR="00305BCE">
        <w:t>.</w:t>
      </w:r>
    </w:p>
    <w:p w14:paraId="487E8F44" w14:textId="503BDC9F" w:rsidR="00305BCE" w:rsidRDefault="00DC6364" w:rsidP="00635560">
      <w:pPr>
        <w:pStyle w:val="BodyText"/>
        <w:numPr>
          <w:ilvl w:val="0"/>
          <w:numId w:val="80"/>
        </w:numPr>
      </w:pPr>
      <w:r w:rsidRPr="00DC6364">
        <w:t>User Privileges</w:t>
      </w:r>
      <w:r>
        <w:t xml:space="preserve"> - </w:t>
      </w:r>
      <w:r w:rsidR="001833A1">
        <w:t xml:space="preserve">Gathers information from the WBS database </w:t>
      </w:r>
      <w:r w:rsidR="000E0BB3">
        <w:t xml:space="preserve">and WBS OID </w:t>
      </w:r>
      <w:r w:rsidR="001833A1">
        <w:rPr>
          <w:rStyle w:val="normaltextrun"/>
          <w:rFonts w:eastAsiaTheme="majorEastAsia" w:cs="Arial"/>
          <w:szCs w:val="22"/>
        </w:rPr>
        <w:t>and creates a csv file. The csv file is emailed as an attachment to a list of recipients.</w:t>
      </w:r>
    </w:p>
    <w:p w14:paraId="634EBD0B" w14:textId="1E631FF5" w:rsidR="00D7423E" w:rsidRDefault="00275C92" w:rsidP="00CB7060">
      <w:pPr>
        <w:pStyle w:val="Heading2"/>
      </w:pPr>
      <w:bookmarkStart w:id="8" w:name="_Toc94024195"/>
      <w:bookmarkStart w:id="9" w:name="_Toc119414575"/>
      <w:r>
        <w:t>Out of Scope</w:t>
      </w:r>
      <w:bookmarkEnd w:id="8"/>
      <w:bookmarkEnd w:id="9"/>
    </w:p>
    <w:p w14:paraId="32697DDC" w14:textId="2BE3A0B3" w:rsidR="008577FC" w:rsidRDefault="008577FC" w:rsidP="00635560">
      <w:pPr>
        <w:pStyle w:val="ListParagraph"/>
        <w:numPr>
          <w:ilvl w:val="0"/>
          <w:numId w:val="82"/>
        </w:numPr>
        <w:rPr>
          <w:rFonts w:cs="Arial"/>
        </w:rPr>
      </w:pPr>
      <w:r w:rsidRPr="00F34D85">
        <w:rPr>
          <w:rFonts w:cs="Arial"/>
        </w:rPr>
        <w:t>The development and test environment are not managed by DXC and are out of scope of this HLD</w:t>
      </w:r>
    </w:p>
    <w:p w14:paraId="3A2FA96A" w14:textId="309BBC60" w:rsidR="007117A4" w:rsidRPr="00F34D85" w:rsidRDefault="007117A4" w:rsidP="00635560">
      <w:pPr>
        <w:pStyle w:val="ListParagraph"/>
        <w:numPr>
          <w:ilvl w:val="0"/>
          <w:numId w:val="82"/>
        </w:numPr>
        <w:rPr>
          <w:rFonts w:cs="Arial"/>
        </w:rPr>
      </w:pPr>
      <w:r w:rsidRPr="10B591C3">
        <w:rPr>
          <w:rFonts w:eastAsia="Arial" w:cs="Arial"/>
          <w:color w:val="000000" w:themeColor="text1"/>
          <w:szCs w:val="22"/>
        </w:rPr>
        <w:t>All components that belong to the UWV Office Infrastructure such as workstations, web browsers</w:t>
      </w:r>
      <w:r>
        <w:rPr>
          <w:rFonts w:eastAsia="Arial" w:cs="Arial"/>
          <w:color w:val="000000" w:themeColor="text1"/>
          <w:szCs w:val="22"/>
        </w:rPr>
        <w:t xml:space="preserve"> </w:t>
      </w:r>
      <w:r w:rsidRPr="10B591C3">
        <w:rPr>
          <w:rFonts w:eastAsia="Arial" w:cs="Arial"/>
          <w:color w:val="000000" w:themeColor="text1"/>
          <w:szCs w:val="22"/>
        </w:rPr>
        <w:t>are out of scope</w:t>
      </w:r>
      <w:r>
        <w:rPr>
          <w:rFonts w:eastAsia="Arial" w:cs="Arial"/>
          <w:color w:val="000000" w:themeColor="text1"/>
          <w:szCs w:val="22"/>
        </w:rPr>
        <w:t>.</w:t>
      </w:r>
    </w:p>
    <w:p w14:paraId="52FDD2BC" w14:textId="77777777" w:rsidR="00A6006F" w:rsidRPr="00D258EF" w:rsidRDefault="00A6006F" w:rsidP="00A20B23">
      <w:pPr>
        <w:pStyle w:val="BodyText"/>
      </w:pPr>
    </w:p>
    <w:p w14:paraId="346FCB64" w14:textId="3EFF4870" w:rsidR="00D7423E" w:rsidRPr="00D7423E" w:rsidRDefault="00275C92" w:rsidP="0073209C">
      <w:pPr>
        <w:pStyle w:val="Heading1"/>
        <w:rPr>
          <w:lang w:val="fr-FR"/>
        </w:rPr>
      </w:pPr>
      <w:bookmarkStart w:id="10" w:name="_Toc94024196"/>
      <w:bookmarkStart w:id="11" w:name="_Toc119414576"/>
      <w:r>
        <w:rPr>
          <w:lang w:val="fr-FR"/>
        </w:rPr>
        <w:lastRenderedPageBreak/>
        <w:t>Architectur</w:t>
      </w:r>
      <w:r w:rsidR="00F02C43">
        <w:rPr>
          <w:lang w:val="fr-FR"/>
        </w:rPr>
        <w:t>e</w:t>
      </w:r>
      <w:bookmarkEnd w:id="10"/>
      <w:bookmarkEnd w:id="11"/>
    </w:p>
    <w:p w14:paraId="3FDA9CCF" w14:textId="618FDF34" w:rsidR="00D43C04" w:rsidRDefault="00F14708" w:rsidP="00CB7060">
      <w:pPr>
        <w:pStyle w:val="Heading2"/>
      </w:pPr>
      <w:bookmarkStart w:id="12" w:name="_Toc94024197"/>
      <w:bookmarkStart w:id="13" w:name="_Toc119414577"/>
      <w:r>
        <w:t>Conceptual</w:t>
      </w:r>
      <w:bookmarkEnd w:id="12"/>
      <w:bookmarkEnd w:id="13"/>
    </w:p>
    <w:p w14:paraId="7EF1675E" w14:textId="77777777" w:rsidR="00D91D09" w:rsidRPr="00083165" w:rsidRDefault="00D91D09" w:rsidP="00D91D09">
      <w:pPr>
        <w:pStyle w:val="BodyText"/>
      </w:pPr>
      <w:r w:rsidRPr="00A36D9F">
        <w:rPr>
          <w:rFonts w:cs="Arial"/>
          <w:noProof/>
          <w:lang w:val="nl-NL" w:eastAsia="nl-NL" w:bidi="ar-SA"/>
        </w:rPr>
        <w:drawing>
          <wp:inline distT="0" distB="0" distL="0" distR="0" wp14:anchorId="258802F5" wp14:editId="02D81E42">
            <wp:extent cx="3379595" cy="27066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95619" cy="2719457"/>
                    </a:xfrm>
                    <a:prstGeom prst="rect">
                      <a:avLst/>
                    </a:prstGeom>
                  </pic:spPr>
                </pic:pic>
              </a:graphicData>
            </a:graphic>
          </wp:inline>
        </w:drawing>
      </w:r>
    </w:p>
    <w:p w14:paraId="0E177BBC" w14:textId="77777777" w:rsidR="00D91D09" w:rsidRPr="00E23FC4" w:rsidRDefault="00D91D09" w:rsidP="00D91D09">
      <w:pPr>
        <w:rPr>
          <w:rFonts w:cs="Arial"/>
          <w:b/>
          <w:bCs/>
          <w:szCs w:val="22"/>
        </w:rPr>
      </w:pPr>
      <w:r w:rsidRPr="00E23FC4">
        <w:rPr>
          <w:rFonts w:cs="Arial"/>
          <w:b/>
          <w:bCs/>
          <w:szCs w:val="22"/>
        </w:rPr>
        <w:t>Key concepts:</w:t>
      </w:r>
    </w:p>
    <w:p w14:paraId="35F29511" w14:textId="77777777" w:rsidR="00D91D09" w:rsidRPr="00E23FC4" w:rsidRDefault="00D91D09" w:rsidP="00A4787C">
      <w:pPr>
        <w:pStyle w:val="Geenafstand"/>
        <w:numPr>
          <w:ilvl w:val="0"/>
          <w:numId w:val="68"/>
        </w:numPr>
        <w:rPr>
          <w:rFonts w:cs="Arial"/>
          <w:sz w:val="22"/>
          <w:szCs w:val="22"/>
          <w:lang w:val="en-GB"/>
        </w:rPr>
      </w:pPr>
      <w:r w:rsidRPr="00E23FC4">
        <w:rPr>
          <w:rFonts w:cs="Arial"/>
          <w:sz w:val="22"/>
          <w:szCs w:val="22"/>
          <w:lang w:val="en-GB"/>
        </w:rPr>
        <w:t>T</w:t>
      </w:r>
      <w:r>
        <w:rPr>
          <w:rFonts w:cs="Arial"/>
          <w:sz w:val="22"/>
          <w:szCs w:val="22"/>
          <w:lang w:val="en-GB"/>
        </w:rPr>
        <w:t>hree</w:t>
      </w:r>
      <w:r w:rsidRPr="00E23FC4">
        <w:rPr>
          <w:rFonts w:cs="Arial"/>
          <w:sz w:val="22"/>
          <w:szCs w:val="22"/>
          <w:lang w:val="en-GB"/>
        </w:rPr>
        <w:t xml:space="preserve"> environments: </w:t>
      </w:r>
      <w:r>
        <w:rPr>
          <w:rFonts w:cs="Arial"/>
          <w:sz w:val="22"/>
          <w:szCs w:val="22"/>
          <w:lang w:val="en-GB"/>
        </w:rPr>
        <w:t xml:space="preserve">One in the </w:t>
      </w:r>
      <w:r w:rsidRPr="00E23FC4">
        <w:rPr>
          <w:rFonts w:cs="Arial"/>
          <w:sz w:val="22"/>
          <w:szCs w:val="22"/>
          <w:lang w:val="en-GB"/>
        </w:rPr>
        <w:t>Production</w:t>
      </w:r>
      <w:r>
        <w:rPr>
          <w:rFonts w:cs="Arial"/>
          <w:sz w:val="22"/>
          <w:szCs w:val="22"/>
          <w:lang w:val="en-GB"/>
        </w:rPr>
        <w:t xml:space="preserve"> domain </w:t>
      </w:r>
      <w:r w:rsidRPr="00E23FC4">
        <w:rPr>
          <w:rFonts w:cs="Arial"/>
          <w:sz w:val="22"/>
          <w:szCs w:val="22"/>
          <w:lang w:val="en-GB"/>
        </w:rPr>
        <w:t xml:space="preserve">and </w:t>
      </w:r>
      <w:r>
        <w:rPr>
          <w:rFonts w:cs="Arial"/>
          <w:sz w:val="22"/>
          <w:szCs w:val="22"/>
          <w:lang w:val="en-GB"/>
        </w:rPr>
        <w:t xml:space="preserve">2 in </w:t>
      </w:r>
      <w:r w:rsidRPr="00E23FC4">
        <w:rPr>
          <w:rFonts w:cs="Arial"/>
          <w:sz w:val="22"/>
          <w:szCs w:val="22"/>
          <w:lang w:val="en-GB"/>
        </w:rPr>
        <w:t>Acceptance</w:t>
      </w:r>
      <w:r>
        <w:rPr>
          <w:rFonts w:cs="Arial"/>
          <w:sz w:val="22"/>
          <w:szCs w:val="22"/>
          <w:lang w:val="en-GB"/>
        </w:rPr>
        <w:t xml:space="preserve"> domain (WATO and KATO)</w:t>
      </w:r>
    </w:p>
    <w:p w14:paraId="364D88BD" w14:textId="77777777" w:rsidR="00D91D09" w:rsidRPr="00E23FC4" w:rsidRDefault="00D91D09" w:rsidP="00A4787C">
      <w:pPr>
        <w:pStyle w:val="Geenafstand"/>
        <w:numPr>
          <w:ilvl w:val="0"/>
          <w:numId w:val="68"/>
        </w:numPr>
        <w:rPr>
          <w:rFonts w:cs="Arial"/>
          <w:sz w:val="22"/>
          <w:szCs w:val="22"/>
          <w:lang w:val="en-GB"/>
        </w:rPr>
      </w:pPr>
      <w:r>
        <w:rPr>
          <w:rFonts w:cs="Arial"/>
          <w:sz w:val="22"/>
          <w:szCs w:val="22"/>
          <w:lang w:val="en-GB"/>
        </w:rPr>
        <w:t>3</w:t>
      </w:r>
      <w:r w:rsidRPr="00E23FC4">
        <w:rPr>
          <w:rFonts w:cs="Arial"/>
          <w:sz w:val="22"/>
          <w:szCs w:val="22"/>
          <w:lang w:val="en-GB"/>
        </w:rPr>
        <w:t xml:space="preserve">-tier setup, </w:t>
      </w:r>
      <w:r>
        <w:rPr>
          <w:rFonts w:cs="Arial"/>
          <w:sz w:val="22"/>
          <w:szCs w:val="22"/>
          <w:lang w:val="en-GB"/>
        </w:rPr>
        <w:t>W</w:t>
      </w:r>
      <w:r w:rsidRPr="00E23FC4">
        <w:rPr>
          <w:rFonts w:cs="Arial"/>
          <w:sz w:val="22"/>
          <w:szCs w:val="22"/>
          <w:lang w:val="en-GB"/>
        </w:rPr>
        <w:t>eb</w:t>
      </w:r>
      <w:r>
        <w:rPr>
          <w:rFonts w:cs="Arial"/>
          <w:sz w:val="22"/>
          <w:szCs w:val="22"/>
          <w:lang w:val="en-GB"/>
        </w:rPr>
        <w:t xml:space="preserve"> Frontend, A</w:t>
      </w:r>
      <w:r w:rsidRPr="00E23FC4">
        <w:rPr>
          <w:rFonts w:cs="Arial"/>
          <w:sz w:val="22"/>
          <w:szCs w:val="22"/>
          <w:lang w:val="en-GB"/>
        </w:rPr>
        <w:t>pplication</w:t>
      </w:r>
      <w:r>
        <w:rPr>
          <w:rFonts w:cs="Arial"/>
          <w:sz w:val="22"/>
          <w:szCs w:val="22"/>
          <w:lang w:val="en-GB"/>
        </w:rPr>
        <w:t xml:space="preserve"> Backend</w:t>
      </w:r>
      <w:r w:rsidRPr="00E23FC4">
        <w:rPr>
          <w:rFonts w:cs="Arial"/>
          <w:sz w:val="22"/>
          <w:szCs w:val="22"/>
          <w:lang w:val="en-GB"/>
        </w:rPr>
        <w:t xml:space="preserve"> and database tier. </w:t>
      </w:r>
    </w:p>
    <w:p w14:paraId="57839326" w14:textId="77777777" w:rsidR="00D91D09" w:rsidRPr="00E23FC4" w:rsidRDefault="00D91D09" w:rsidP="00A4787C">
      <w:pPr>
        <w:pStyle w:val="Geenafstand"/>
        <w:numPr>
          <w:ilvl w:val="0"/>
          <w:numId w:val="68"/>
        </w:numPr>
        <w:rPr>
          <w:rFonts w:cs="Arial"/>
          <w:sz w:val="22"/>
          <w:szCs w:val="22"/>
          <w:lang w:val="en-GB"/>
        </w:rPr>
      </w:pPr>
      <w:r w:rsidRPr="00DE122C">
        <w:rPr>
          <w:rFonts w:cs="Arial"/>
          <w:sz w:val="22"/>
          <w:szCs w:val="22"/>
          <w:lang w:val="en-GB"/>
        </w:rPr>
        <w:t>There will be 2 webservers in a load balanced configuration (both in production and</w:t>
      </w:r>
      <w:r w:rsidRPr="00E23FC4">
        <w:rPr>
          <w:rFonts w:cs="Arial"/>
          <w:sz w:val="22"/>
          <w:szCs w:val="22"/>
          <w:lang w:val="en-GB"/>
        </w:rPr>
        <w:t xml:space="preserve"> acceptance).</w:t>
      </w:r>
      <w:r>
        <w:rPr>
          <w:rFonts w:cs="Arial"/>
          <w:sz w:val="22"/>
          <w:szCs w:val="22"/>
          <w:lang w:val="en-GB"/>
        </w:rPr>
        <w:t xml:space="preserve"> KATO will not be loadbalanced and will only have 1 frontend en 1 backend server.</w:t>
      </w:r>
    </w:p>
    <w:p w14:paraId="6DB1067F" w14:textId="77777777" w:rsidR="00D91D09" w:rsidRPr="001C2DB8" w:rsidRDefault="00D91D09" w:rsidP="00A4787C">
      <w:pPr>
        <w:pStyle w:val="Geenafstand"/>
        <w:numPr>
          <w:ilvl w:val="0"/>
          <w:numId w:val="68"/>
        </w:numPr>
        <w:rPr>
          <w:rFonts w:cs="Arial"/>
          <w:sz w:val="22"/>
          <w:szCs w:val="22"/>
          <w:lang w:val="en-GB"/>
        </w:rPr>
      </w:pPr>
      <w:r w:rsidRPr="001C2DB8">
        <w:rPr>
          <w:rFonts w:cs="Arial"/>
          <w:sz w:val="22"/>
          <w:szCs w:val="22"/>
          <w:lang w:val="en-GB"/>
        </w:rPr>
        <w:t>Weblogic systems run on RHEL.</w:t>
      </w:r>
    </w:p>
    <w:p w14:paraId="3B533358" w14:textId="77777777" w:rsidR="00D91D09" w:rsidRPr="00E23FC4" w:rsidRDefault="00D91D09" w:rsidP="00A4787C">
      <w:pPr>
        <w:pStyle w:val="Geenafstand"/>
        <w:numPr>
          <w:ilvl w:val="0"/>
          <w:numId w:val="68"/>
        </w:numPr>
        <w:rPr>
          <w:rFonts w:cs="Arial"/>
          <w:sz w:val="22"/>
          <w:szCs w:val="22"/>
          <w:lang w:val="en-GB"/>
        </w:rPr>
      </w:pPr>
      <w:r w:rsidRPr="00E23FC4">
        <w:rPr>
          <w:rFonts w:cs="Arial"/>
          <w:sz w:val="22"/>
          <w:szCs w:val="22"/>
          <w:lang w:val="en-GB"/>
        </w:rPr>
        <w:t>Application</w:t>
      </w:r>
      <w:r>
        <w:rPr>
          <w:rFonts w:cs="Arial"/>
          <w:sz w:val="22"/>
          <w:szCs w:val="22"/>
          <w:lang w:val="en-GB"/>
        </w:rPr>
        <w:t xml:space="preserve"> backend</w:t>
      </w:r>
      <w:r w:rsidRPr="00E23FC4">
        <w:rPr>
          <w:rFonts w:cs="Arial"/>
          <w:sz w:val="22"/>
          <w:szCs w:val="22"/>
          <w:lang w:val="en-GB"/>
        </w:rPr>
        <w:t xml:space="preserve"> will be deployed in Weblogic containers. There will be separate containers for WBS, WBS </w:t>
      </w:r>
      <w:r>
        <w:rPr>
          <w:rFonts w:cs="Arial"/>
          <w:sz w:val="22"/>
          <w:szCs w:val="22"/>
          <w:lang w:val="en-GB"/>
        </w:rPr>
        <w:t>B</w:t>
      </w:r>
      <w:r w:rsidRPr="00E23FC4">
        <w:rPr>
          <w:rFonts w:cs="Arial"/>
          <w:sz w:val="22"/>
          <w:szCs w:val="22"/>
          <w:lang w:val="en-GB"/>
        </w:rPr>
        <w:t>ack and WBS Elise</w:t>
      </w:r>
      <w:r>
        <w:rPr>
          <w:rFonts w:cs="Arial"/>
          <w:sz w:val="22"/>
          <w:szCs w:val="22"/>
          <w:lang w:val="en-GB"/>
        </w:rPr>
        <w:t xml:space="preserve"> connector</w:t>
      </w:r>
      <w:r w:rsidRPr="00E23FC4">
        <w:rPr>
          <w:rFonts w:cs="Arial"/>
          <w:sz w:val="22"/>
          <w:szCs w:val="22"/>
          <w:lang w:val="en-GB"/>
        </w:rPr>
        <w:t xml:space="preserve">. </w:t>
      </w:r>
    </w:p>
    <w:p w14:paraId="01E57E88" w14:textId="4E8E010C" w:rsidR="00D91D09" w:rsidRPr="00E23FC4" w:rsidRDefault="00D91D09" w:rsidP="00A4787C">
      <w:pPr>
        <w:pStyle w:val="Geenafstand"/>
        <w:numPr>
          <w:ilvl w:val="0"/>
          <w:numId w:val="68"/>
        </w:numPr>
        <w:rPr>
          <w:rFonts w:cs="Arial"/>
          <w:sz w:val="22"/>
          <w:szCs w:val="22"/>
          <w:lang w:val="en-GB"/>
        </w:rPr>
      </w:pPr>
      <w:r w:rsidRPr="00E23FC4">
        <w:rPr>
          <w:rFonts w:cs="Arial"/>
          <w:sz w:val="22"/>
          <w:szCs w:val="22"/>
          <w:lang w:val="en-GB"/>
        </w:rPr>
        <w:t>The Web Frontend is split into two parts WBS-New and WBS-</w:t>
      </w:r>
      <w:r w:rsidR="00AF4DF7" w:rsidRPr="00E23FC4">
        <w:rPr>
          <w:rFonts w:cs="Arial"/>
          <w:sz w:val="22"/>
          <w:szCs w:val="22"/>
          <w:lang w:val="en-GB"/>
        </w:rPr>
        <w:t>Aux:</w:t>
      </w:r>
      <w:r w:rsidRPr="00E23FC4">
        <w:rPr>
          <w:rFonts w:cs="Arial"/>
          <w:sz w:val="22"/>
          <w:szCs w:val="22"/>
          <w:lang w:val="en-GB"/>
        </w:rPr>
        <w:t xml:space="preserve"> two separate Web applications</w:t>
      </w:r>
    </w:p>
    <w:p w14:paraId="5C33C66D" w14:textId="77777777" w:rsidR="00D91D09" w:rsidRPr="00AB2658" w:rsidRDefault="00D91D09" w:rsidP="00A4787C">
      <w:pPr>
        <w:pStyle w:val="Geenafstand"/>
        <w:numPr>
          <w:ilvl w:val="0"/>
          <w:numId w:val="68"/>
        </w:numPr>
        <w:rPr>
          <w:rFonts w:cs="Arial"/>
          <w:sz w:val="22"/>
          <w:szCs w:val="22"/>
          <w:lang w:val="en-GB"/>
        </w:rPr>
      </w:pPr>
      <w:r w:rsidRPr="00AB2658">
        <w:rPr>
          <w:rFonts w:cs="Arial"/>
          <w:sz w:val="22"/>
          <w:szCs w:val="22"/>
          <w:lang w:val="en-GB"/>
        </w:rPr>
        <w:t>WBS web applications use a Windows Virus scanning server for scanning uploaded documents,</w:t>
      </w:r>
    </w:p>
    <w:p w14:paraId="49502515" w14:textId="77777777" w:rsidR="00D91D09" w:rsidRPr="00E23FC4" w:rsidRDefault="00D91D09" w:rsidP="00A4787C">
      <w:pPr>
        <w:pStyle w:val="Geenafstand"/>
        <w:numPr>
          <w:ilvl w:val="0"/>
          <w:numId w:val="68"/>
        </w:numPr>
        <w:rPr>
          <w:rFonts w:cs="Arial"/>
          <w:b/>
          <w:bCs/>
          <w:sz w:val="22"/>
          <w:szCs w:val="22"/>
        </w:rPr>
      </w:pPr>
      <w:r w:rsidRPr="00E23FC4">
        <w:rPr>
          <w:rFonts w:cs="Arial"/>
          <w:sz w:val="22"/>
          <w:szCs w:val="22"/>
          <w:lang w:val="en-GB"/>
        </w:rPr>
        <w:t>The database</w:t>
      </w:r>
      <w:r>
        <w:rPr>
          <w:rFonts w:cs="Arial"/>
          <w:sz w:val="22"/>
          <w:szCs w:val="22"/>
          <w:lang w:val="en-GB"/>
        </w:rPr>
        <w:t>s</w:t>
      </w:r>
      <w:r w:rsidRPr="00E23FC4">
        <w:rPr>
          <w:rFonts w:cs="Arial"/>
          <w:sz w:val="22"/>
          <w:szCs w:val="22"/>
          <w:lang w:val="en-GB"/>
        </w:rPr>
        <w:t xml:space="preserve"> will run on Oracle database server on RHEL</w:t>
      </w:r>
      <w:r>
        <w:rPr>
          <w:rFonts w:cs="Arial"/>
          <w:sz w:val="22"/>
          <w:szCs w:val="22"/>
          <w:lang w:val="en-GB"/>
        </w:rPr>
        <w:t>.</w:t>
      </w:r>
    </w:p>
    <w:p w14:paraId="22AB6D2C" w14:textId="431C20C4" w:rsidR="00D91D09" w:rsidRPr="004B2899" w:rsidRDefault="00D91D09" w:rsidP="00A4787C">
      <w:pPr>
        <w:pStyle w:val="Geenafstand"/>
        <w:numPr>
          <w:ilvl w:val="0"/>
          <w:numId w:val="68"/>
        </w:numPr>
        <w:rPr>
          <w:rFonts w:cs="Arial"/>
          <w:b/>
          <w:bCs/>
          <w:sz w:val="22"/>
          <w:szCs w:val="22"/>
        </w:rPr>
      </w:pPr>
      <w:r>
        <w:rPr>
          <w:rFonts w:cs="Arial"/>
          <w:sz w:val="22"/>
          <w:szCs w:val="22"/>
          <w:lang w:val="en-GB"/>
        </w:rPr>
        <w:t xml:space="preserve">WBS </w:t>
      </w:r>
      <w:r w:rsidRPr="00E23FC4">
        <w:rPr>
          <w:rFonts w:cs="Arial"/>
          <w:sz w:val="22"/>
          <w:szCs w:val="22"/>
          <w:lang w:val="en-GB"/>
        </w:rPr>
        <w:t>OID is considered as part of the WBS application</w:t>
      </w:r>
      <w:r>
        <w:rPr>
          <w:rFonts w:cs="Arial"/>
          <w:sz w:val="22"/>
          <w:szCs w:val="22"/>
          <w:lang w:val="en-GB"/>
        </w:rPr>
        <w:t xml:space="preserve"> and runs on a separate server, also on RHEL</w:t>
      </w:r>
    </w:p>
    <w:p w14:paraId="12904CAC" w14:textId="77777777" w:rsidR="004B2899" w:rsidRDefault="004B2899" w:rsidP="004B2899">
      <w:pPr>
        <w:pStyle w:val="Geenafstand"/>
        <w:rPr>
          <w:rFonts w:cs="Arial"/>
          <w:sz w:val="22"/>
          <w:szCs w:val="22"/>
          <w:lang w:val="en-GB"/>
        </w:rPr>
      </w:pPr>
    </w:p>
    <w:p w14:paraId="0F8D8895" w14:textId="77777777" w:rsidR="00844D9E" w:rsidRPr="00FC7B13" w:rsidRDefault="00844D9E" w:rsidP="00FC7B13">
      <w:pPr>
        <w:pStyle w:val="BodyText"/>
        <w:rPr>
          <w:b/>
          <w:bCs/>
        </w:rPr>
      </w:pPr>
      <w:r w:rsidRPr="00FC7B13">
        <w:rPr>
          <w:b/>
          <w:bCs/>
        </w:rPr>
        <w:t>KATO</w:t>
      </w:r>
    </w:p>
    <w:p w14:paraId="43BD6C3C" w14:textId="77777777" w:rsidR="00844D9E" w:rsidRPr="008A5A50" w:rsidRDefault="00844D9E" w:rsidP="00844D9E">
      <w:pPr>
        <w:rPr>
          <w:rFonts w:cs="Arial"/>
          <w:szCs w:val="22"/>
        </w:rPr>
      </w:pPr>
      <w:r w:rsidRPr="008A5A50">
        <w:rPr>
          <w:rFonts w:cs="Arial"/>
          <w:szCs w:val="22"/>
        </w:rPr>
        <w:t>Next to Production and Acceptance (W</w:t>
      </w:r>
      <w:r>
        <w:rPr>
          <w:rFonts w:cs="Arial"/>
          <w:szCs w:val="22"/>
        </w:rPr>
        <w:t>ATO</w:t>
      </w:r>
      <w:r w:rsidRPr="008A5A50">
        <w:rPr>
          <w:rFonts w:cs="Arial"/>
          <w:szCs w:val="22"/>
        </w:rPr>
        <w:t>) there is also a K</w:t>
      </w:r>
      <w:r>
        <w:rPr>
          <w:rFonts w:cs="Arial"/>
          <w:szCs w:val="22"/>
        </w:rPr>
        <w:t>ATO</w:t>
      </w:r>
      <w:r w:rsidRPr="008A5A50">
        <w:rPr>
          <w:rFonts w:cs="Arial"/>
          <w:szCs w:val="22"/>
        </w:rPr>
        <w:t xml:space="preserve"> environment. The K</w:t>
      </w:r>
      <w:r>
        <w:rPr>
          <w:rFonts w:cs="Arial"/>
          <w:szCs w:val="22"/>
        </w:rPr>
        <w:t>ATO</w:t>
      </w:r>
      <w:r w:rsidRPr="008A5A50">
        <w:rPr>
          <w:rFonts w:cs="Arial"/>
          <w:szCs w:val="22"/>
        </w:rPr>
        <w:t xml:space="preserve"> </w:t>
      </w:r>
      <w:r w:rsidRPr="008A5A50">
        <w:rPr>
          <w:rFonts w:cs="Arial"/>
          <w:color w:val="212121"/>
          <w:szCs w:val="22"/>
          <w:shd w:val="clear" w:color="auto" w:fill="FFFFFF"/>
        </w:rPr>
        <w:t>(Kanban Acceptatie Test Omgeving) environment was formerly known as the TST environment</w:t>
      </w:r>
      <w:r>
        <w:rPr>
          <w:rFonts w:cs="Arial"/>
          <w:color w:val="212121"/>
          <w:szCs w:val="22"/>
          <w:shd w:val="clear" w:color="auto" w:fill="FFFFFF"/>
        </w:rPr>
        <w:t>.</w:t>
      </w:r>
    </w:p>
    <w:p w14:paraId="54EE04CD" w14:textId="6B00AD3E" w:rsidR="00844D9E" w:rsidRPr="008A5A50" w:rsidRDefault="00844D9E" w:rsidP="00844D9E">
      <w:pPr>
        <w:rPr>
          <w:rFonts w:cs="Arial"/>
          <w:color w:val="212121"/>
          <w:szCs w:val="22"/>
          <w:shd w:val="clear" w:color="auto" w:fill="FFFFFF"/>
        </w:rPr>
      </w:pPr>
      <w:r>
        <w:rPr>
          <w:rFonts w:cs="Arial"/>
          <w:szCs w:val="22"/>
        </w:rPr>
        <w:t>KATO</w:t>
      </w:r>
      <w:r w:rsidRPr="008A5A50">
        <w:rPr>
          <w:rFonts w:cs="Arial"/>
          <w:szCs w:val="22"/>
        </w:rPr>
        <w:t xml:space="preserve"> is </w:t>
      </w:r>
      <w:r w:rsidRPr="008A5A50">
        <w:rPr>
          <w:rFonts w:cs="Arial"/>
          <w:color w:val="212121"/>
          <w:szCs w:val="22"/>
          <w:shd w:val="clear" w:color="auto" w:fill="FFFFFF"/>
        </w:rPr>
        <w:t>a 'light version' of the official acceptance environment of W</w:t>
      </w:r>
      <w:r>
        <w:rPr>
          <w:rFonts w:cs="Arial"/>
          <w:color w:val="212121"/>
          <w:szCs w:val="22"/>
          <w:shd w:val="clear" w:color="auto" w:fill="FFFFFF"/>
        </w:rPr>
        <w:t>erk</w:t>
      </w:r>
      <w:r w:rsidRPr="008A5A50">
        <w:rPr>
          <w:rFonts w:cs="Arial"/>
          <w:color w:val="212121"/>
          <w:szCs w:val="22"/>
          <w:shd w:val="clear" w:color="auto" w:fill="FFFFFF"/>
        </w:rPr>
        <w:t xml:space="preserve">bedrijf. Acceptance tests are performed on this environment without a load and performance test. In </w:t>
      </w:r>
      <w:r>
        <w:rPr>
          <w:rFonts w:cs="Arial"/>
          <w:color w:val="212121"/>
          <w:szCs w:val="22"/>
          <w:shd w:val="clear" w:color="auto" w:fill="FFFFFF"/>
        </w:rPr>
        <w:t>Werkbedrijf KATO chain</w:t>
      </w:r>
      <w:r w:rsidRPr="008A5A50">
        <w:rPr>
          <w:rFonts w:cs="Arial"/>
          <w:color w:val="212121"/>
          <w:szCs w:val="22"/>
          <w:shd w:val="clear" w:color="auto" w:fill="FFFFFF"/>
        </w:rPr>
        <w:t xml:space="preserve"> traceable personal data is used, because only then a correct test can be done. The AVG laws and regulations requires the </w:t>
      </w:r>
      <w:r>
        <w:rPr>
          <w:rFonts w:cs="Arial"/>
          <w:color w:val="212121"/>
          <w:szCs w:val="22"/>
          <w:shd w:val="clear" w:color="auto" w:fill="FFFFFF"/>
        </w:rPr>
        <w:t>KATO</w:t>
      </w:r>
      <w:r w:rsidRPr="008A5A50">
        <w:rPr>
          <w:rFonts w:cs="Arial"/>
          <w:color w:val="212121"/>
          <w:szCs w:val="22"/>
          <w:shd w:val="clear" w:color="auto" w:fill="FFFFFF"/>
        </w:rPr>
        <w:t xml:space="preserve"> environment to be placed under a stricter regime and therefore it is now hosted in the acceptance </w:t>
      </w:r>
      <w:r>
        <w:rPr>
          <w:rFonts w:cs="Arial"/>
          <w:color w:val="212121"/>
          <w:szCs w:val="22"/>
          <w:shd w:val="clear" w:color="auto" w:fill="FFFFFF"/>
        </w:rPr>
        <w:t>domain,</w:t>
      </w:r>
      <w:r w:rsidRPr="008A5A50">
        <w:rPr>
          <w:rFonts w:cs="Arial"/>
          <w:color w:val="212121"/>
          <w:szCs w:val="22"/>
          <w:shd w:val="clear" w:color="auto" w:fill="FFFFFF"/>
        </w:rPr>
        <w:t xml:space="preserve"> and </w:t>
      </w:r>
      <w:r>
        <w:rPr>
          <w:rFonts w:cs="Arial"/>
          <w:color w:val="212121"/>
          <w:szCs w:val="22"/>
          <w:shd w:val="clear" w:color="auto" w:fill="FFFFFF"/>
        </w:rPr>
        <w:t xml:space="preserve">it is </w:t>
      </w:r>
      <w:r w:rsidRPr="008A5A50">
        <w:rPr>
          <w:rFonts w:cs="Arial"/>
          <w:color w:val="212121"/>
          <w:szCs w:val="22"/>
          <w:shd w:val="clear" w:color="auto" w:fill="FFFFFF"/>
        </w:rPr>
        <w:t xml:space="preserve">managed by DXC. </w:t>
      </w:r>
    </w:p>
    <w:p w14:paraId="4A3AFF7E" w14:textId="77777777" w:rsidR="00844D9E" w:rsidRPr="008A5A50" w:rsidRDefault="00844D9E" w:rsidP="00844D9E">
      <w:pPr>
        <w:rPr>
          <w:rFonts w:cs="Arial"/>
          <w:color w:val="212121"/>
          <w:szCs w:val="22"/>
          <w:shd w:val="clear" w:color="auto" w:fill="FFFFFF"/>
        </w:rPr>
      </w:pPr>
      <w:r w:rsidRPr="008A5A50">
        <w:rPr>
          <w:rFonts w:cs="Arial"/>
          <w:color w:val="212121"/>
          <w:szCs w:val="22"/>
          <w:shd w:val="clear" w:color="auto" w:fill="FFFFFF"/>
        </w:rPr>
        <w:t>To summarize there is 1 production environment and 2 acceptance environments:</w:t>
      </w:r>
    </w:p>
    <w:p w14:paraId="54686881" w14:textId="77777777" w:rsidR="00844D9E" w:rsidRPr="008A5A50" w:rsidRDefault="00844D9E" w:rsidP="00844D9E">
      <w:pPr>
        <w:pStyle w:val="ListParagraph"/>
        <w:numPr>
          <w:ilvl w:val="0"/>
          <w:numId w:val="94"/>
        </w:numPr>
        <w:rPr>
          <w:rFonts w:cs="Arial"/>
          <w:szCs w:val="22"/>
        </w:rPr>
      </w:pPr>
      <w:r>
        <w:rPr>
          <w:rFonts w:cs="Arial"/>
          <w:color w:val="212121"/>
          <w:szCs w:val="22"/>
          <w:shd w:val="clear" w:color="auto" w:fill="FFFFFF"/>
        </w:rPr>
        <w:t>WATO</w:t>
      </w:r>
      <w:r w:rsidRPr="008A5A50">
        <w:rPr>
          <w:rFonts w:cs="Arial"/>
          <w:color w:val="212121"/>
          <w:szCs w:val="22"/>
          <w:shd w:val="clear" w:color="auto" w:fill="FFFFFF"/>
        </w:rPr>
        <w:t xml:space="preserve"> - official acceptance</w:t>
      </w:r>
    </w:p>
    <w:p w14:paraId="447DEDA3" w14:textId="77777777" w:rsidR="00844D9E" w:rsidRPr="000A7F35" w:rsidRDefault="00844D9E" w:rsidP="00844D9E">
      <w:pPr>
        <w:pStyle w:val="ListParagraph"/>
        <w:numPr>
          <w:ilvl w:val="0"/>
          <w:numId w:val="94"/>
        </w:numPr>
        <w:rPr>
          <w:rFonts w:cs="Arial"/>
          <w:szCs w:val="22"/>
        </w:rPr>
      </w:pPr>
      <w:r>
        <w:rPr>
          <w:rFonts w:cs="Arial"/>
          <w:color w:val="212121"/>
          <w:szCs w:val="22"/>
          <w:shd w:val="clear" w:color="auto" w:fill="FFFFFF"/>
        </w:rPr>
        <w:t>KATO</w:t>
      </w:r>
      <w:r w:rsidRPr="008A5A50">
        <w:rPr>
          <w:rFonts w:cs="Arial"/>
          <w:color w:val="212121"/>
          <w:szCs w:val="22"/>
          <w:shd w:val="clear" w:color="auto" w:fill="FFFFFF"/>
        </w:rPr>
        <w:t xml:space="preserve"> - light version of acceptance</w:t>
      </w:r>
    </w:p>
    <w:p w14:paraId="688B6AA8" w14:textId="77777777" w:rsidR="00844D9E" w:rsidRDefault="00844D9E" w:rsidP="004B2899">
      <w:pPr>
        <w:pStyle w:val="Geenafstand"/>
        <w:rPr>
          <w:rFonts w:cs="Arial"/>
          <w:sz w:val="22"/>
          <w:szCs w:val="22"/>
          <w:lang w:val="en-GB"/>
        </w:rPr>
      </w:pPr>
    </w:p>
    <w:p w14:paraId="1CE93773" w14:textId="22C360C5" w:rsidR="00D7423E" w:rsidRPr="00D7423E" w:rsidRDefault="008E63BB" w:rsidP="00CB7060">
      <w:pPr>
        <w:pStyle w:val="Heading2"/>
      </w:pPr>
      <w:bookmarkStart w:id="14" w:name="_Toc94024198"/>
      <w:bookmarkStart w:id="15" w:name="_Toc119414578"/>
      <w:r>
        <w:lastRenderedPageBreak/>
        <w:t>Context</w:t>
      </w:r>
      <w:r w:rsidR="00275C92">
        <w:t xml:space="preserve"> </w:t>
      </w:r>
      <w:r w:rsidR="00F770FF">
        <w:t>d</w:t>
      </w:r>
      <w:r w:rsidR="00BB03F9">
        <w:t>iagram</w:t>
      </w:r>
      <w:bookmarkEnd w:id="14"/>
      <w:bookmarkEnd w:id="15"/>
    </w:p>
    <w:p w14:paraId="4FBE52E1" w14:textId="0787BE69" w:rsidR="00CF2A2D" w:rsidRDefault="000929F4" w:rsidP="00EE48D8">
      <w:pPr>
        <w:pStyle w:val="BodyText"/>
        <w:rPr>
          <w:rFonts w:ascii="Helvetica-Bold" w:hAnsi="Helvetica-Bold" w:hint="eastAsia"/>
          <w:b/>
          <w:bCs/>
          <w:color w:val="0A080D"/>
        </w:rPr>
      </w:pPr>
      <w:r>
        <w:rPr>
          <w:rFonts w:ascii="Helvetica-Bold" w:hAnsi="Helvetica-Bold"/>
          <w:b/>
          <w:bCs/>
          <w:color w:val="0A080D"/>
        </w:rPr>
        <w:pict w14:anchorId="7DA06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95pt;height:266.15pt">
            <v:imagedata r:id="rId18" o:title="Context"/>
          </v:shape>
        </w:pict>
      </w:r>
    </w:p>
    <w:p w14:paraId="1CF2D104" w14:textId="1FC7A210" w:rsidR="00C057D5" w:rsidRDefault="00C057D5" w:rsidP="001D58B5">
      <w:pPr>
        <w:pStyle w:val="BodyText"/>
      </w:pPr>
      <w:bookmarkStart w:id="16" w:name="_Toc94024199"/>
    </w:p>
    <w:p w14:paraId="06619351" w14:textId="77777777" w:rsidR="00F84074" w:rsidRDefault="00F84074" w:rsidP="00635560">
      <w:pPr>
        <w:pStyle w:val="Heading3"/>
        <w:numPr>
          <w:ilvl w:val="2"/>
          <w:numId w:val="83"/>
        </w:numPr>
        <w:tabs>
          <w:tab w:val="left" w:pos="810"/>
        </w:tabs>
        <w:ind w:left="8370" w:hanging="8370"/>
      </w:pPr>
      <w:r>
        <w:t>External entities</w:t>
      </w:r>
    </w:p>
    <w:p w14:paraId="395BB8D8" w14:textId="17A4B625" w:rsidR="00911F51" w:rsidRPr="00000272" w:rsidRDefault="008D2A48" w:rsidP="001D58B5">
      <w:pPr>
        <w:pStyle w:val="Heading4"/>
      </w:pPr>
      <w:r>
        <w:t>UWV FB</w:t>
      </w:r>
    </w:p>
    <w:tbl>
      <w:tblPr>
        <w:tblW w:w="5344" w:type="pct"/>
        <w:tblLook w:val="0000" w:firstRow="0" w:lastRow="0" w:firstColumn="0" w:lastColumn="0" w:noHBand="0" w:noVBand="0"/>
      </w:tblPr>
      <w:tblGrid>
        <w:gridCol w:w="3104"/>
        <w:gridCol w:w="6511"/>
      </w:tblGrid>
      <w:tr w:rsidR="00911F51" w:rsidRPr="008044BD" w14:paraId="29606825"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0ECEFE54" w14:textId="77777777" w:rsidR="00911F51" w:rsidRPr="00B81AA8" w:rsidRDefault="00911F51" w:rsidP="000456DA">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5FF9769" w14:textId="0FFDEF10" w:rsidR="003B38A6" w:rsidRPr="004F36DA" w:rsidRDefault="00911F51" w:rsidP="00402396">
            <w:pPr>
              <w:pStyle w:val="TableText0"/>
              <w:keepNext/>
              <w:keepLines/>
              <w:rPr>
                <w:rFonts w:ascii="Arial" w:hAnsi="Arial"/>
              </w:rPr>
            </w:pPr>
            <w:r w:rsidRPr="00C93EBE">
              <w:rPr>
                <w:rFonts w:ascii="Arial" w:hAnsi="Arial"/>
              </w:rPr>
              <w:t>System adminstrator of the WBS-system accessing the Adminstrations functions of the system.</w:t>
            </w:r>
            <w:r w:rsidR="00402396">
              <w:rPr>
                <w:rFonts w:ascii="Arial" w:hAnsi="Arial"/>
              </w:rPr>
              <w:t xml:space="preserve"> </w:t>
            </w:r>
            <w:r w:rsidR="00157D99">
              <w:rPr>
                <w:rFonts w:ascii="Arial" w:hAnsi="Arial"/>
              </w:rPr>
              <w:t xml:space="preserve">These administration functions </w:t>
            </w:r>
            <w:r w:rsidR="003B38A6">
              <w:rPr>
                <w:rFonts w:ascii="Arial" w:hAnsi="Arial"/>
              </w:rPr>
              <w:t>exist on</w:t>
            </w:r>
            <w:r w:rsidR="00402396">
              <w:rPr>
                <w:rFonts w:ascii="Arial" w:hAnsi="Arial"/>
              </w:rPr>
              <w:t xml:space="preserve"> </w:t>
            </w:r>
            <w:r w:rsidR="00AA7AE2">
              <w:rPr>
                <w:rFonts w:ascii="Arial" w:hAnsi="Arial"/>
              </w:rPr>
              <w:t>the a</w:t>
            </w:r>
            <w:r w:rsidR="003B38A6">
              <w:rPr>
                <w:rFonts w:ascii="Arial" w:hAnsi="Arial"/>
              </w:rPr>
              <w:t>pplication web interface</w:t>
            </w:r>
          </w:p>
        </w:tc>
      </w:tr>
      <w:tr w:rsidR="00911F51" w:rsidRPr="00712180" w14:paraId="64E58AC2"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7288147A" w14:textId="77777777" w:rsidR="00911F51" w:rsidRPr="00B81AA8" w:rsidRDefault="00911F51" w:rsidP="00911F5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7DB58AB" w14:textId="117676C3" w:rsidR="003B38A6" w:rsidRPr="006856A2" w:rsidRDefault="00911F51" w:rsidP="00646A96">
            <w:pPr>
              <w:pStyle w:val="TableText0"/>
              <w:keepNext/>
              <w:keepLines/>
              <w:rPr>
                <w:rFonts w:ascii="Arial" w:hAnsi="Arial" w:cs="Arial"/>
                <w:lang w:val="en-US"/>
              </w:rPr>
            </w:pPr>
            <w:r w:rsidRPr="006856A2">
              <w:rPr>
                <w:rFonts w:ascii="Arial" w:hAnsi="Arial" w:cs="Arial"/>
                <w:lang w:val="en-US"/>
              </w:rPr>
              <w:t>HTTP</w:t>
            </w:r>
            <w:r>
              <w:rPr>
                <w:rFonts w:ascii="Arial" w:hAnsi="Arial" w:cs="Arial"/>
                <w:lang w:val="en-US"/>
              </w:rPr>
              <w:t>S</w:t>
            </w:r>
            <w:r w:rsidRPr="006856A2">
              <w:rPr>
                <w:rFonts w:ascii="Arial" w:hAnsi="Arial" w:cs="Arial"/>
                <w:lang w:val="en-US"/>
              </w:rPr>
              <w:t>:</w:t>
            </w:r>
            <w:r>
              <w:rPr>
                <w:rFonts w:ascii="Arial" w:hAnsi="Arial" w:cs="Arial"/>
                <w:lang w:val="en-US"/>
              </w:rPr>
              <w:t>443</w:t>
            </w:r>
          </w:p>
        </w:tc>
      </w:tr>
      <w:tr w:rsidR="00911F51" w:rsidRPr="00712180" w14:paraId="491E5885"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5509313B" w14:textId="77777777" w:rsidR="00911F51" w:rsidRDefault="00911F51" w:rsidP="00911F51">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5CB28ED5" w14:textId="77777777" w:rsidR="00911F51" w:rsidRPr="006856A2" w:rsidRDefault="00911F51" w:rsidP="00CB4A05">
            <w:pPr>
              <w:pStyle w:val="TableText0"/>
              <w:keepNext/>
              <w:keepLines/>
              <w:rPr>
                <w:rFonts w:ascii="Arial" w:hAnsi="Arial" w:cs="Arial"/>
                <w:lang w:val="en-US"/>
              </w:rPr>
            </w:pPr>
            <w:r>
              <w:rPr>
                <w:rFonts w:ascii="Arial" w:hAnsi="Arial" w:cs="Arial"/>
                <w:lang w:val="en-US"/>
              </w:rPr>
              <w:t>Internal</w:t>
            </w:r>
          </w:p>
        </w:tc>
      </w:tr>
      <w:tr w:rsidR="00911F51" w:rsidRPr="006D2395" w14:paraId="53757C65"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2C36C9AC" w14:textId="77777777" w:rsidR="00911F51" w:rsidRDefault="00911F51" w:rsidP="00911F5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CE39FC7" w14:textId="77777777" w:rsidR="00911F51" w:rsidRPr="006856A2" w:rsidRDefault="00911F51" w:rsidP="00CB4A05">
            <w:pPr>
              <w:pStyle w:val="TableText0"/>
              <w:keepNext/>
              <w:keepLines/>
              <w:rPr>
                <w:rFonts w:ascii="Arial" w:hAnsi="Arial" w:cs="Arial"/>
                <w:lang w:val="en-US"/>
              </w:rPr>
            </w:pPr>
            <w:r w:rsidRPr="006856A2">
              <w:rPr>
                <w:rFonts w:ascii="Arial" w:hAnsi="Arial" w:cs="Arial"/>
                <w:lang w:val="en-US"/>
              </w:rPr>
              <w:t>Inbound</w:t>
            </w:r>
          </w:p>
        </w:tc>
      </w:tr>
      <w:tr w:rsidR="00911F51" w:rsidRPr="00A540D4" w14:paraId="2F146B28"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5D320622" w14:textId="77777777" w:rsidR="00911F51" w:rsidRDefault="00911F51" w:rsidP="00911F5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3221F37" w14:textId="7FEAC7DF" w:rsidR="00911F51" w:rsidRPr="006856A2" w:rsidRDefault="00911F51" w:rsidP="00CB4A05">
            <w:pPr>
              <w:pStyle w:val="TableText0"/>
              <w:keepNext/>
              <w:keepLines/>
              <w:rPr>
                <w:rFonts w:ascii="Arial" w:hAnsi="Arial" w:cs="Arial"/>
                <w:lang w:val="en-US"/>
              </w:rPr>
            </w:pPr>
            <w:r w:rsidRPr="006856A2">
              <w:rPr>
                <w:rFonts w:ascii="Arial" w:hAnsi="Arial" w:cs="Arial"/>
                <w:lang w:val="en-US"/>
              </w:rPr>
              <w:t xml:space="preserve">No: </w:t>
            </w:r>
            <w:r w:rsidR="003431C4">
              <w:rPr>
                <w:rFonts w:ascii="Arial" w:hAnsi="Arial" w:cs="Arial"/>
                <w:lang w:val="en-US"/>
              </w:rPr>
              <w:t>via</w:t>
            </w:r>
            <w:r w:rsidRPr="006856A2">
              <w:rPr>
                <w:rFonts w:ascii="Arial" w:hAnsi="Arial" w:cs="Arial"/>
                <w:lang w:val="en-US"/>
              </w:rPr>
              <w:t xml:space="preserve"> UCRA</w:t>
            </w:r>
          </w:p>
        </w:tc>
      </w:tr>
      <w:tr w:rsidR="00911F51" w:rsidRPr="00B931BB" w14:paraId="58B45895"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3D5F9FC5" w14:textId="77777777" w:rsidR="00911F51" w:rsidRDefault="00911F51" w:rsidP="00911F5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FB00FA1" w14:textId="77777777" w:rsidR="00735F7D" w:rsidRDefault="00735F7D" w:rsidP="00735F7D">
            <w:pPr>
              <w:pStyle w:val="TableText0"/>
              <w:keepNext/>
              <w:keepLines/>
              <w:rPr>
                <w:rFonts w:ascii="Arial" w:hAnsi="Arial" w:cs="Arial"/>
                <w:lang w:val="en-US"/>
              </w:rPr>
            </w:pPr>
            <w:r w:rsidRPr="00402396">
              <w:rPr>
                <w:rFonts w:ascii="Arial" w:hAnsi="Arial" w:cs="Arial"/>
                <w:lang w:val="en-US"/>
              </w:rPr>
              <w:t>Authorisation method or authentication method</w:t>
            </w:r>
            <w:r>
              <w:rPr>
                <w:rFonts w:ascii="Arial" w:hAnsi="Arial" w:cs="Arial"/>
                <w:lang w:val="en-US"/>
              </w:rPr>
              <w:t>: WBS OID</w:t>
            </w:r>
          </w:p>
          <w:p w14:paraId="67B3DC3F" w14:textId="3FAB2239" w:rsidR="00402396" w:rsidRPr="00402396" w:rsidRDefault="00402396" w:rsidP="00402396">
            <w:pPr>
              <w:pStyle w:val="TableText0"/>
              <w:keepNext/>
              <w:keepLines/>
              <w:rPr>
                <w:rFonts w:ascii="Arial" w:hAnsi="Arial" w:cs="Arial"/>
                <w:lang w:val="en-US"/>
              </w:rPr>
            </w:pPr>
            <w:r w:rsidRPr="00402396">
              <w:rPr>
                <w:rFonts w:ascii="Arial" w:hAnsi="Arial" w:cs="Arial"/>
                <w:lang w:val="en-US"/>
              </w:rPr>
              <w:t xml:space="preserve">Authorisation method or authentication method: </w:t>
            </w:r>
            <w:sdt>
              <w:sdtPr>
                <w:rPr>
                  <w:rFonts w:ascii="Arial" w:hAnsi="Arial" w:cs="Arial"/>
                  <w:lang w:val="en-US"/>
                </w:rPr>
                <w:alias w:val="Authorisation"/>
                <w:tag w:val="Authorisation"/>
                <w:id w:val="558445106"/>
                <w:placeholder>
                  <w:docPart w:val="310D5A7F21B542A98A1938B643BC3407"/>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EndPr/>
              <w:sdtContent>
                <w:r w:rsidRPr="00402396">
                  <w:rPr>
                    <w:rFonts w:ascii="Arial" w:hAnsi="Arial" w:cs="Arial"/>
                    <w:lang w:val="en-US"/>
                  </w:rPr>
                  <w:t>OAM</w:t>
                </w:r>
              </w:sdtContent>
            </w:sdt>
          </w:p>
          <w:p w14:paraId="7A153E4A" w14:textId="72445AAB" w:rsidR="00402396" w:rsidRPr="00402396" w:rsidRDefault="00402396" w:rsidP="00402396">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985438239"/>
                <w:placeholder>
                  <w:docPart w:val="06A6D73E5B60411892AEDB789B821401"/>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sidRPr="00402396">
                  <w:rPr>
                    <w:rFonts w:ascii="Arial" w:hAnsi="Arial" w:cs="Arial"/>
                    <w:lang w:val="en-US"/>
                  </w:rPr>
                  <w:t>Yes (Entrust)</w:t>
                </w:r>
              </w:sdtContent>
            </w:sdt>
          </w:p>
          <w:p w14:paraId="1C03A22F" w14:textId="05B68615" w:rsidR="00402396" w:rsidRPr="00402396" w:rsidRDefault="00402396" w:rsidP="00402396">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847216689"/>
                <w:placeholder>
                  <w:docPart w:val="167D90D5AF364990840B22F83D039B31"/>
                </w:placeholder>
                <w:dropDownList>
                  <w:listItem w:displayText="Select" w:value="Select"/>
                  <w:listItem w:displayText="Yes" w:value="Yes"/>
                  <w:listItem w:displayText="No" w:value="No"/>
                </w:dropDownList>
              </w:sdtPr>
              <w:sdtEndPr/>
              <w:sdtContent>
                <w:r w:rsidRPr="00402396">
                  <w:rPr>
                    <w:rFonts w:ascii="Arial" w:hAnsi="Arial" w:cs="Arial"/>
                    <w:lang w:val="en-US"/>
                  </w:rPr>
                  <w:t>No</w:t>
                </w:r>
              </w:sdtContent>
            </w:sdt>
          </w:p>
          <w:p w14:paraId="2A995DE8" w14:textId="52B9E01F" w:rsidR="00911F51" w:rsidRPr="006856A2" w:rsidRDefault="00402396" w:rsidP="00402396">
            <w:pPr>
              <w:pStyle w:val="TableText0"/>
              <w:keepNext/>
              <w:keepLines/>
              <w:rPr>
                <w:rFonts w:ascii="Arial" w:hAnsi="Arial" w:cs="Arial"/>
                <w:lang w:val="en-US"/>
              </w:rPr>
            </w:pPr>
            <w:r w:rsidRPr="00402396">
              <w:rPr>
                <w:rFonts w:ascii="Arial" w:hAnsi="Arial" w:cs="Arial"/>
                <w:lang w:val="en-US"/>
              </w:rPr>
              <w:t>Other: &lt;(only mention if applicable) other applicable security control related configuration&gt;</w:t>
            </w:r>
          </w:p>
        </w:tc>
      </w:tr>
      <w:tr w:rsidR="00911F51" w:rsidRPr="005220F1" w14:paraId="74FBAFDE"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19B73B07"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560286D" w14:textId="77777777" w:rsidR="00911F51" w:rsidRPr="006856A2" w:rsidRDefault="00911F51" w:rsidP="00CB4A05">
            <w:pPr>
              <w:pStyle w:val="TableText0"/>
              <w:keepNext/>
              <w:keepLines/>
              <w:rPr>
                <w:rFonts w:ascii="Arial" w:hAnsi="Arial" w:cs="Arial"/>
                <w:lang w:val="en-US"/>
              </w:rPr>
            </w:pPr>
            <w:r w:rsidRPr="006130CB">
              <w:rPr>
                <w:rFonts w:ascii="Arial" w:hAnsi="Arial" w:cs="Arial"/>
                <w:lang w:val="en-US"/>
              </w:rPr>
              <w:t>Not specified</w:t>
            </w:r>
          </w:p>
        </w:tc>
      </w:tr>
      <w:tr w:rsidR="00911F51" w:rsidRPr="00B81AA8" w14:paraId="6A9E8C40"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7696C26B"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0AD7CEF" w14:textId="77777777" w:rsidR="00911F51" w:rsidRPr="006856A2" w:rsidRDefault="00911F51" w:rsidP="00CB4A05">
            <w:pPr>
              <w:pStyle w:val="TableText0"/>
              <w:keepNext/>
              <w:keepLines/>
              <w:rPr>
                <w:rFonts w:ascii="Arial" w:hAnsi="Arial" w:cs="Arial"/>
              </w:rPr>
            </w:pPr>
            <w:r w:rsidRPr="006130CB">
              <w:rPr>
                <w:rFonts w:ascii="Arial" w:hAnsi="Arial" w:cs="Arial"/>
                <w:lang w:val="en-US"/>
              </w:rPr>
              <w:t>Not specified</w:t>
            </w:r>
          </w:p>
        </w:tc>
      </w:tr>
      <w:tr w:rsidR="00911F51" w:rsidRPr="00B81AA8" w14:paraId="25604A28"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5F7772A0"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4755C3D" w14:textId="77777777" w:rsidR="00911F51" w:rsidRPr="006856A2" w:rsidRDefault="00911F51" w:rsidP="00CB4A05">
            <w:pPr>
              <w:pStyle w:val="TableText0"/>
              <w:keepNext/>
              <w:keepLines/>
              <w:rPr>
                <w:rFonts w:ascii="Arial" w:hAnsi="Arial" w:cs="Arial"/>
              </w:rPr>
            </w:pPr>
            <w:r w:rsidRPr="006130CB">
              <w:rPr>
                <w:rFonts w:ascii="Arial" w:hAnsi="Arial" w:cs="Arial"/>
                <w:lang w:val="en-US"/>
              </w:rPr>
              <w:t>Not specified</w:t>
            </w:r>
          </w:p>
        </w:tc>
      </w:tr>
      <w:tr w:rsidR="00911F51" w:rsidRPr="00B81AA8" w14:paraId="482E276D"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7A09AAA2"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FE3FB57" w14:textId="77777777" w:rsidR="00911F51" w:rsidRPr="006856A2" w:rsidRDefault="00911F51" w:rsidP="00CB4A05">
            <w:pPr>
              <w:pStyle w:val="TableText0"/>
              <w:keepNext/>
              <w:keepLines/>
              <w:rPr>
                <w:rFonts w:ascii="Arial" w:hAnsi="Arial" w:cs="Arial"/>
              </w:rPr>
            </w:pPr>
            <w:r w:rsidRPr="006130CB">
              <w:rPr>
                <w:rFonts w:ascii="Arial" w:hAnsi="Arial" w:cs="Arial"/>
                <w:lang w:val="en-US"/>
              </w:rPr>
              <w:t>Not specified</w:t>
            </w:r>
          </w:p>
        </w:tc>
      </w:tr>
    </w:tbl>
    <w:p w14:paraId="2DAB4CE0" w14:textId="77777777" w:rsidR="00911F51" w:rsidRDefault="00911F51" w:rsidP="00911F51">
      <w:pPr>
        <w:pStyle w:val="BodyText"/>
        <w:rPr>
          <w:lang w:val="en-US"/>
        </w:rPr>
      </w:pPr>
    </w:p>
    <w:p w14:paraId="1FB103C5" w14:textId="52CC3540" w:rsidR="00911F51" w:rsidRPr="00000272" w:rsidRDefault="00D654D5" w:rsidP="00CB4A05">
      <w:pPr>
        <w:pStyle w:val="Heading4"/>
      </w:pPr>
      <w:r>
        <w:lastRenderedPageBreak/>
        <w:t>UWV user</w:t>
      </w:r>
    </w:p>
    <w:tbl>
      <w:tblPr>
        <w:tblW w:w="5344" w:type="pct"/>
        <w:tblLook w:val="0000" w:firstRow="0" w:lastRow="0" w:firstColumn="0" w:lastColumn="0" w:noHBand="0" w:noVBand="0"/>
      </w:tblPr>
      <w:tblGrid>
        <w:gridCol w:w="3104"/>
        <w:gridCol w:w="6511"/>
      </w:tblGrid>
      <w:tr w:rsidR="00911F51" w:rsidRPr="008044BD" w14:paraId="333BA0A1"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64EA6099" w14:textId="77777777" w:rsidR="00911F51" w:rsidRPr="00B81AA8" w:rsidRDefault="00911F51" w:rsidP="009550DD">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30E3EE59" w14:textId="26E21B48" w:rsidR="00127674" w:rsidRPr="00433CD2" w:rsidRDefault="00127674" w:rsidP="00D907A3">
            <w:pPr>
              <w:pStyle w:val="TableText0"/>
              <w:keepNext/>
              <w:keepLines/>
              <w:rPr>
                <w:rFonts w:ascii="Arial" w:hAnsi="Arial"/>
              </w:rPr>
            </w:pPr>
            <w:r w:rsidRPr="00433CD2">
              <w:rPr>
                <w:rFonts w:ascii="Arial" w:hAnsi="Arial"/>
              </w:rPr>
              <w:t xml:space="preserve">Workcoaches </w:t>
            </w:r>
            <w:r>
              <w:rPr>
                <w:rFonts w:ascii="Arial" w:hAnsi="Arial"/>
              </w:rPr>
              <w:t>(from UWV Werkplek</w:t>
            </w:r>
            <w:r w:rsidR="003459AF">
              <w:rPr>
                <w:rFonts w:ascii="Arial" w:hAnsi="Arial"/>
              </w:rPr>
              <w:t xml:space="preserve"> and SUWI portaal</w:t>
            </w:r>
            <w:r>
              <w:rPr>
                <w:rFonts w:ascii="Arial" w:hAnsi="Arial"/>
              </w:rPr>
              <w:t xml:space="preserve">) </w:t>
            </w:r>
            <w:r w:rsidRPr="00433CD2">
              <w:rPr>
                <w:rFonts w:ascii="Arial" w:hAnsi="Arial"/>
              </w:rPr>
              <w:t>using the WBS -system to collect information, support workseekers and mediate between them and employers</w:t>
            </w:r>
            <w:r>
              <w:rPr>
                <w:rFonts w:ascii="Arial" w:hAnsi="Arial"/>
              </w:rPr>
              <w:t>.</w:t>
            </w:r>
          </w:p>
        </w:tc>
      </w:tr>
      <w:tr w:rsidR="00911F51" w:rsidRPr="00712180" w14:paraId="025EAB75"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118E013B" w14:textId="77777777" w:rsidR="00911F51" w:rsidRPr="00B81AA8" w:rsidRDefault="00911F51" w:rsidP="00911F5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FD1E584" w14:textId="62BCEE66" w:rsidR="00911F51" w:rsidRPr="00CD6DF1" w:rsidRDefault="00911F51" w:rsidP="00CB4A05">
            <w:pPr>
              <w:pStyle w:val="TableText0"/>
              <w:keepNext/>
              <w:keepLines/>
              <w:rPr>
                <w:rFonts w:ascii="Arial" w:hAnsi="Arial" w:cs="Arial"/>
                <w:lang w:val="en-US"/>
              </w:rPr>
            </w:pPr>
            <w:r w:rsidRPr="00CD6DF1">
              <w:rPr>
                <w:rFonts w:ascii="Arial" w:hAnsi="Arial" w:cs="Arial"/>
                <w:lang w:val="en-US"/>
              </w:rPr>
              <w:t>HTTP</w:t>
            </w:r>
            <w:r w:rsidR="00EF0C0B">
              <w:rPr>
                <w:rFonts w:ascii="Arial" w:hAnsi="Arial" w:cs="Arial"/>
                <w:lang w:val="en-US"/>
              </w:rPr>
              <w:t>S</w:t>
            </w:r>
            <w:r w:rsidRPr="00CD6DF1">
              <w:rPr>
                <w:rFonts w:ascii="Arial" w:hAnsi="Arial" w:cs="Arial"/>
                <w:lang w:val="en-US"/>
              </w:rPr>
              <w:t>:</w:t>
            </w:r>
            <w:r>
              <w:rPr>
                <w:rFonts w:ascii="Arial" w:hAnsi="Arial" w:cs="Arial"/>
                <w:lang w:val="en-US"/>
              </w:rPr>
              <w:t xml:space="preserve"> 443</w:t>
            </w:r>
          </w:p>
        </w:tc>
      </w:tr>
      <w:tr w:rsidR="00911F51" w:rsidRPr="00712180" w14:paraId="74868E1A"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04E46B51" w14:textId="77777777" w:rsidR="00911F51" w:rsidRDefault="00911F51" w:rsidP="00911F51">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49F5C4AA" w14:textId="77777777" w:rsidR="00911F51" w:rsidRPr="00CD6DF1" w:rsidRDefault="00911F51" w:rsidP="00CB4A05">
            <w:pPr>
              <w:pStyle w:val="TableText0"/>
              <w:keepNext/>
              <w:keepLines/>
              <w:rPr>
                <w:rFonts w:ascii="Arial" w:hAnsi="Arial" w:cs="Arial"/>
                <w:lang w:val="en-US"/>
              </w:rPr>
            </w:pPr>
            <w:r w:rsidRPr="00CD6DF1">
              <w:rPr>
                <w:rFonts w:ascii="Arial" w:hAnsi="Arial" w:cs="Arial"/>
                <w:lang w:val="en-US"/>
              </w:rPr>
              <w:t>External</w:t>
            </w:r>
          </w:p>
        </w:tc>
      </w:tr>
      <w:tr w:rsidR="00911F51" w:rsidRPr="006D2395" w14:paraId="4B06995D"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690682FD" w14:textId="77777777" w:rsidR="00911F51" w:rsidRDefault="00911F51" w:rsidP="00911F5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9DC1461" w14:textId="77777777" w:rsidR="00911F51" w:rsidRPr="00CD6DF1" w:rsidRDefault="00911F51" w:rsidP="00CB4A05">
            <w:pPr>
              <w:pStyle w:val="TableText0"/>
              <w:keepNext/>
              <w:keepLines/>
              <w:rPr>
                <w:rFonts w:ascii="Arial" w:hAnsi="Arial" w:cs="Arial"/>
                <w:lang w:val="en-US"/>
              </w:rPr>
            </w:pPr>
            <w:r w:rsidRPr="00CD6DF1">
              <w:rPr>
                <w:rFonts w:ascii="Arial" w:hAnsi="Arial" w:cs="Arial"/>
                <w:lang w:val="en-US"/>
              </w:rPr>
              <w:t>Inbound: communication is initiated by the entity</w:t>
            </w:r>
          </w:p>
        </w:tc>
      </w:tr>
      <w:tr w:rsidR="00911F51" w:rsidRPr="00A540D4" w14:paraId="49C4C9E2"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5736739A" w14:textId="77777777" w:rsidR="00911F51" w:rsidRDefault="00911F51" w:rsidP="00911F5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EFDCD96" w14:textId="77777777" w:rsidR="00911F51" w:rsidRPr="00CD6DF1" w:rsidRDefault="00911F51" w:rsidP="00CB4A05">
            <w:pPr>
              <w:pStyle w:val="TableText0"/>
              <w:keepNext/>
              <w:keepLines/>
              <w:rPr>
                <w:rFonts w:ascii="Arial" w:hAnsi="Arial" w:cs="Arial"/>
                <w:lang w:val="en-US"/>
              </w:rPr>
            </w:pPr>
            <w:r w:rsidRPr="00CD6DF1">
              <w:rPr>
                <w:rFonts w:ascii="Arial" w:hAnsi="Arial" w:cs="Arial"/>
                <w:lang w:val="en-US"/>
              </w:rPr>
              <w:t>Yes: direct connection between application and entity</w:t>
            </w:r>
          </w:p>
        </w:tc>
      </w:tr>
      <w:tr w:rsidR="00911F51" w:rsidRPr="00B931BB" w14:paraId="24D6711F"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1D81CD81" w14:textId="77777777" w:rsidR="00911F51" w:rsidRDefault="00911F51" w:rsidP="00911F5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2F3DC97F" w14:textId="5CDA242D" w:rsidR="00735F7D" w:rsidRDefault="00735F7D" w:rsidP="00AA7AE2">
            <w:pPr>
              <w:pStyle w:val="TableText0"/>
              <w:keepNext/>
              <w:keepLines/>
              <w:rPr>
                <w:rFonts w:ascii="Arial" w:hAnsi="Arial" w:cs="Arial"/>
                <w:lang w:val="en-US"/>
              </w:rPr>
            </w:pPr>
            <w:r w:rsidRPr="00402396">
              <w:rPr>
                <w:rFonts w:ascii="Arial" w:hAnsi="Arial" w:cs="Arial"/>
                <w:lang w:val="en-US"/>
              </w:rPr>
              <w:t>Authorisation method or authentication method</w:t>
            </w:r>
            <w:r>
              <w:rPr>
                <w:rFonts w:ascii="Arial" w:hAnsi="Arial" w:cs="Arial"/>
                <w:lang w:val="en-US"/>
              </w:rPr>
              <w:t>: WBS OID</w:t>
            </w:r>
          </w:p>
          <w:p w14:paraId="1B118176" w14:textId="77777777" w:rsidR="00AA7AE2" w:rsidRPr="00402396" w:rsidRDefault="00AA7AE2" w:rsidP="00AA7AE2">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842284649"/>
                <w:placeholder>
                  <w:docPart w:val="89DA18A10A6944D585EA083610AB1235"/>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sidRPr="00402396">
                  <w:rPr>
                    <w:rFonts w:ascii="Arial" w:hAnsi="Arial" w:cs="Arial"/>
                    <w:lang w:val="en-US"/>
                  </w:rPr>
                  <w:t>Yes (Entrust)</w:t>
                </w:r>
              </w:sdtContent>
            </w:sdt>
          </w:p>
          <w:p w14:paraId="28C83CEF" w14:textId="5D57A89A" w:rsidR="00911F51" w:rsidRPr="00CD6DF1" w:rsidRDefault="00AA7AE2" w:rsidP="00AA7AE2">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95544336"/>
                <w:placeholder>
                  <w:docPart w:val="3EE8A6D5E58441EE9A1AE60BB2A469C3"/>
                </w:placeholder>
                <w:dropDownList>
                  <w:listItem w:displayText="Select" w:value="Select"/>
                  <w:listItem w:displayText="Yes" w:value="Yes"/>
                  <w:listItem w:displayText="No" w:value="No"/>
                </w:dropDownList>
              </w:sdtPr>
              <w:sdtEndPr/>
              <w:sdtContent>
                <w:r w:rsidRPr="00402396">
                  <w:rPr>
                    <w:rFonts w:ascii="Arial" w:hAnsi="Arial" w:cs="Arial"/>
                    <w:lang w:val="en-US"/>
                  </w:rPr>
                  <w:t>No</w:t>
                </w:r>
              </w:sdtContent>
            </w:sdt>
          </w:p>
        </w:tc>
      </w:tr>
      <w:tr w:rsidR="00911F51" w:rsidRPr="005220F1" w14:paraId="6D212DEA"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51BE7300"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24E9E72" w14:textId="77777777" w:rsidR="00911F51" w:rsidRPr="00CD6DF1" w:rsidRDefault="00911F51" w:rsidP="00CB4A05">
            <w:pPr>
              <w:pStyle w:val="TableText0"/>
              <w:keepNext/>
              <w:keepLines/>
              <w:rPr>
                <w:rFonts w:ascii="Arial" w:hAnsi="Arial" w:cs="Arial"/>
                <w:lang w:val="en-US"/>
              </w:rPr>
            </w:pPr>
            <w:r w:rsidRPr="009B5765">
              <w:rPr>
                <w:rFonts w:ascii="Arial" w:hAnsi="Arial" w:cs="Arial"/>
                <w:lang w:val="en-US"/>
              </w:rPr>
              <w:t>Not specified</w:t>
            </w:r>
          </w:p>
        </w:tc>
      </w:tr>
      <w:tr w:rsidR="00911F51" w:rsidRPr="00B81AA8" w14:paraId="0F84134B"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2CEB542F"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B095162" w14:textId="77777777" w:rsidR="00911F51" w:rsidRPr="00CD6DF1" w:rsidRDefault="00911F51" w:rsidP="00CB4A05">
            <w:pPr>
              <w:pStyle w:val="TableText0"/>
              <w:keepNext/>
              <w:keepLines/>
              <w:rPr>
                <w:rFonts w:ascii="Arial" w:hAnsi="Arial" w:cs="Arial"/>
              </w:rPr>
            </w:pPr>
            <w:r w:rsidRPr="009B5765">
              <w:rPr>
                <w:rFonts w:ascii="Arial" w:hAnsi="Arial" w:cs="Arial"/>
                <w:lang w:val="en-US"/>
              </w:rPr>
              <w:t>Not specified</w:t>
            </w:r>
          </w:p>
        </w:tc>
      </w:tr>
      <w:tr w:rsidR="00911F51" w:rsidRPr="00B81AA8" w14:paraId="1D30F1E0"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58E4CCEE"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C96B880" w14:textId="77777777" w:rsidR="00911F51" w:rsidRPr="00CD6DF1" w:rsidRDefault="00911F51" w:rsidP="00CB4A05">
            <w:pPr>
              <w:pStyle w:val="TableText0"/>
              <w:keepNext/>
              <w:keepLines/>
              <w:rPr>
                <w:rFonts w:ascii="Arial" w:hAnsi="Arial" w:cs="Arial"/>
              </w:rPr>
            </w:pPr>
            <w:r w:rsidRPr="009B5765">
              <w:rPr>
                <w:rFonts w:ascii="Arial" w:hAnsi="Arial" w:cs="Arial"/>
                <w:lang w:val="en-US"/>
              </w:rPr>
              <w:t>Not specified</w:t>
            </w:r>
          </w:p>
        </w:tc>
      </w:tr>
      <w:tr w:rsidR="00911F51" w:rsidRPr="00B81AA8" w14:paraId="16DBE4D3"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79BBDD03"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71AB699" w14:textId="77777777" w:rsidR="00911F51" w:rsidRPr="00CD6DF1" w:rsidRDefault="00911F51" w:rsidP="00CB4A05">
            <w:pPr>
              <w:pStyle w:val="TableText0"/>
              <w:keepNext/>
              <w:keepLines/>
              <w:rPr>
                <w:rFonts w:ascii="Arial" w:hAnsi="Arial" w:cs="Arial"/>
              </w:rPr>
            </w:pPr>
            <w:r w:rsidRPr="009B5765">
              <w:rPr>
                <w:rFonts w:ascii="Arial" w:hAnsi="Arial" w:cs="Arial"/>
                <w:lang w:val="en-US"/>
              </w:rPr>
              <w:t>Not specified</w:t>
            </w:r>
          </w:p>
        </w:tc>
      </w:tr>
    </w:tbl>
    <w:p w14:paraId="6E549702" w14:textId="3EE471E1" w:rsidR="00D833EA" w:rsidRPr="00000272" w:rsidRDefault="00D833EA" w:rsidP="00D833EA">
      <w:pPr>
        <w:pStyle w:val="Heading4"/>
      </w:pPr>
      <w:r>
        <w:t>SUWInet user</w:t>
      </w:r>
    </w:p>
    <w:tbl>
      <w:tblPr>
        <w:tblW w:w="5344" w:type="pct"/>
        <w:tblLook w:val="0000" w:firstRow="0" w:lastRow="0" w:firstColumn="0" w:lastColumn="0" w:noHBand="0" w:noVBand="0"/>
      </w:tblPr>
      <w:tblGrid>
        <w:gridCol w:w="3104"/>
        <w:gridCol w:w="6511"/>
      </w:tblGrid>
      <w:tr w:rsidR="00D833EA" w:rsidRPr="008044BD" w14:paraId="291C25C8" w14:textId="77777777" w:rsidTr="002A22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E322B27" w14:textId="77777777" w:rsidR="00D833EA" w:rsidRPr="00B81AA8" w:rsidRDefault="00D833EA" w:rsidP="002A227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5AE41B9" w14:textId="6D1C27EB" w:rsidR="00D833EA" w:rsidRPr="00433CD2" w:rsidRDefault="00547ED8" w:rsidP="002A2277">
            <w:pPr>
              <w:pStyle w:val="TableText0"/>
              <w:keepNext/>
              <w:keepLines/>
              <w:rPr>
                <w:rFonts w:ascii="Arial" w:hAnsi="Arial"/>
              </w:rPr>
            </w:pPr>
            <w:r>
              <w:rPr>
                <w:rFonts w:ascii="Arial" w:hAnsi="Arial" w:cs="Arial"/>
                <w:lang w:val="en-US"/>
              </w:rPr>
              <w:t>SUWInet user (including SBR) is a user that is using SUWI Inkijk to get information from WBS.</w:t>
            </w:r>
          </w:p>
        </w:tc>
      </w:tr>
      <w:tr w:rsidR="00D833EA" w:rsidRPr="00712180" w14:paraId="0F50A00F" w14:textId="77777777" w:rsidTr="002A22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7E23FC0" w14:textId="77777777" w:rsidR="00D833EA" w:rsidRPr="00B81AA8" w:rsidRDefault="00D833EA" w:rsidP="002A227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DB47745" w14:textId="745E0B66" w:rsidR="00D833EA" w:rsidRPr="00CD6DF1" w:rsidRDefault="00D833EA" w:rsidP="002A2277">
            <w:pPr>
              <w:pStyle w:val="TableText0"/>
              <w:keepNext/>
              <w:keepLines/>
              <w:rPr>
                <w:rFonts w:ascii="Arial" w:hAnsi="Arial" w:cs="Arial"/>
                <w:lang w:val="en-US"/>
              </w:rPr>
            </w:pPr>
            <w:r w:rsidRPr="00CD6DF1">
              <w:rPr>
                <w:rFonts w:ascii="Arial" w:hAnsi="Arial" w:cs="Arial"/>
                <w:lang w:val="en-US"/>
              </w:rPr>
              <w:t>HTTP:</w:t>
            </w:r>
            <w:r>
              <w:rPr>
                <w:rFonts w:ascii="Arial" w:hAnsi="Arial" w:cs="Arial"/>
                <w:lang w:val="en-US"/>
              </w:rPr>
              <w:t xml:space="preserve"> </w:t>
            </w:r>
            <w:r w:rsidR="0060281D">
              <w:rPr>
                <w:rFonts w:ascii="Arial" w:hAnsi="Arial" w:cs="Arial"/>
                <w:lang w:val="en-US"/>
              </w:rPr>
              <w:t>80</w:t>
            </w:r>
          </w:p>
        </w:tc>
      </w:tr>
      <w:tr w:rsidR="00D833EA" w:rsidRPr="00712180" w14:paraId="2D050E26" w14:textId="77777777" w:rsidTr="002A22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3191B05" w14:textId="77777777" w:rsidR="00D833EA" w:rsidRDefault="00D833EA" w:rsidP="002A2277">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152E51CE" w14:textId="77777777" w:rsidR="00D833EA" w:rsidRPr="00CD6DF1" w:rsidRDefault="00D833EA" w:rsidP="002A2277">
            <w:pPr>
              <w:pStyle w:val="TableText0"/>
              <w:keepNext/>
              <w:keepLines/>
              <w:rPr>
                <w:rFonts w:ascii="Arial" w:hAnsi="Arial" w:cs="Arial"/>
                <w:lang w:val="en-US"/>
              </w:rPr>
            </w:pPr>
            <w:r w:rsidRPr="00CD6DF1">
              <w:rPr>
                <w:rFonts w:ascii="Arial" w:hAnsi="Arial" w:cs="Arial"/>
                <w:lang w:val="en-US"/>
              </w:rPr>
              <w:t>External</w:t>
            </w:r>
          </w:p>
        </w:tc>
      </w:tr>
      <w:tr w:rsidR="00D833EA" w:rsidRPr="006D2395" w14:paraId="5AB2C04F" w14:textId="77777777" w:rsidTr="002A2277">
        <w:tc>
          <w:tcPr>
            <w:tcW w:w="1614" w:type="pct"/>
            <w:tcBorders>
              <w:top w:val="single" w:sz="6" w:space="0" w:color="auto"/>
              <w:left w:val="single" w:sz="12" w:space="0" w:color="auto"/>
              <w:bottom w:val="single" w:sz="6" w:space="0" w:color="auto"/>
              <w:right w:val="single" w:sz="6" w:space="0" w:color="auto"/>
            </w:tcBorders>
            <w:shd w:val="clear" w:color="auto" w:fill="E6E6E6"/>
          </w:tcPr>
          <w:p w14:paraId="35FC9821" w14:textId="77777777" w:rsidR="00D833EA" w:rsidRDefault="00D833EA" w:rsidP="002A227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664F90A" w14:textId="77777777" w:rsidR="00D833EA" w:rsidRPr="00CD6DF1" w:rsidRDefault="00D833EA" w:rsidP="002A2277">
            <w:pPr>
              <w:pStyle w:val="TableText0"/>
              <w:keepNext/>
              <w:keepLines/>
              <w:rPr>
                <w:rFonts w:ascii="Arial" w:hAnsi="Arial" w:cs="Arial"/>
                <w:lang w:val="en-US"/>
              </w:rPr>
            </w:pPr>
            <w:r w:rsidRPr="00CD6DF1">
              <w:rPr>
                <w:rFonts w:ascii="Arial" w:hAnsi="Arial" w:cs="Arial"/>
                <w:lang w:val="en-US"/>
              </w:rPr>
              <w:t>Inbound: communication is initiated by the entity</w:t>
            </w:r>
          </w:p>
        </w:tc>
      </w:tr>
      <w:tr w:rsidR="00D833EA" w:rsidRPr="00A540D4" w14:paraId="375D95A4" w14:textId="77777777" w:rsidTr="002A22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6888213" w14:textId="77777777" w:rsidR="00D833EA" w:rsidRDefault="00D833EA" w:rsidP="002A227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DF2D18C" w14:textId="3ADF4F3D" w:rsidR="00D833EA" w:rsidRPr="00CD6DF1" w:rsidRDefault="0060281D" w:rsidP="002A2277">
            <w:pPr>
              <w:pStyle w:val="TableText0"/>
              <w:keepNext/>
              <w:keepLines/>
              <w:rPr>
                <w:rFonts w:ascii="Arial" w:hAnsi="Arial" w:cs="Arial"/>
                <w:lang w:val="en-US"/>
              </w:rPr>
            </w:pPr>
            <w:r>
              <w:rPr>
                <w:rFonts w:ascii="Arial" w:hAnsi="Arial" w:cs="Arial"/>
                <w:lang w:val="en-US"/>
              </w:rPr>
              <w:t>No</w:t>
            </w:r>
            <w:r w:rsidR="00D833EA" w:rsidRPr="00CD6DF1">
              <w:rPr>
                <w:rFonts w:ascii="Arial" w:hAnsi="Arial" w:cs="Arial"/>
                <w:lang w:val="en-US"/>
              </w:rPr>
              <w:t xml:space="preserve">: </w:t>
            </w:r>
            <w:r>
              <w:rPr>
                <w:rFonts w:ascii="Arial" w:hAnsi="Arial" w:cs="Arial"/>
                <w:lang w:val="en-US"/>
              </w:rPr>
              <w:t>via SUWnet acc</w:t>
            </w:r>
            <w:r w:rsidR="00806CDD">
              <w:rPr>
                <w:rFonts w:ascii="Arial" w:hAnsi="Arial" w:cs="Arial"/>
                <w:lang w:val="en-US"/>
              </w:rPr>
              <w:t>ess server and WBSBUS</w:t>
            </w:r>
          </w:p>
        </w:tc>
      </w:tr>
      <w:tr w:rsidR="00D833EA" w:rsidRPr="00B931BB" w14:paraId="49300EBB" w14:textId="77777777" w:rsidTr="002A2277">
        <w:tc>
          <w:tcPr>
            <w:tcW w:w="1614" w:type="pct"/>
            <w:tcBorders>
              <w:top w:val="single" w:sz="6" w:space="0" w:color="auto"/>
              <w:left w:val="single" w:sz="12" w:space="0" w:color="auto"/>
              <w:bottom w:val="single" w:sz="6" w:space="0" w:color="auto"/>
              <w:right w:val="single" w:sz="6" w:space="0" w:color="auto"/>
            </w:tcBorders>
            <w:shd w:val="clear" w:color="auto" w:fill="E6E6E6"/>
          </w:tcPr>
          <w:p w14:paraId="1C428DBF" w14:textId="77777777" w:rsidR="00D833EA" w:rsidRDefault="00D833EA" w:rsidP="002A227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04491B5" w14:textId="4552B019" w:rsidR="00D833EA" w:rsidRDefault="00D833EA" w:rsidP="002A2277">
            <w:pPr>
              <w:pStyle w:val="TableText0"/>
              <w:keepNext/>
              <w:keepLines/>
              <w:rPr>
                <w:rFonts w:ascii="Arial" w:hAnsi="Arial" w:cs="Arial"/>
                <w:lang w:val="en-US"/>
              </w:rPr>
            </w:pPr>
            <w:r w:rsidRPr="00402396">
              <w:rPr>
                <w:rFonts w:ascii="Arial" w:hAnsi="Arial" w:cs="Arial"/>
                <w:lang w:val="en-US"/>
              </w:rPr>
              <w:t>Authorisation method or authentication method</w:t>
            </w:r>
            <w:r>
              <w:rPr>
                <w:rFonts w:ascii="Arial" w:hAnsi="Arial" w:cs="Arial"/>
                <w:lang w:val="en-US"/>
              </w:rPr>
              <w:t xml:space="preserve">: </w:t>
            </w:r>
            <w:r w:rsidR="00806CDD">
              <w:rPr>
                <w:rFonts w:ascii="Arial" w:hAnsi="Arial" w:cs="Arial"/>
                <w:lang w:val="en-US"/>
              </w:rPr>
              <w:t>SUWI</w:t>
            </w:r>
          </w:p>
          <w:p w14:paraId="2196A4DF" w14:textId="4DC8F9EF" w:rsidR="00D833EA" w:rsidRPr="00402396" w:rsidRDefault="00D833EA" w:rsidP="002A227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599858158"/>
                <w:placeholder>
                  <w:docPart w:val="481339F0A48D488DAA67983987A841C3"/>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sidR="001B25FA">
                  <w:rPr>
                    <w:rFonts w:ascii="Arial" w:hAnsi="Arial" w:cs="Arial"/>
                    <w:lang w:val="en-US"/>
                  </w:rPr>
                  <w:t>No</w:t>
                </w:r>
              </w:sdtContent>
            </w:sdt>
          </w:p>
          <w:p w14:paraId="2B3FC9DE" w14:textId="77777777" w:rsidR="00D833EA" w:rsidRPr="00CD6DF1" w:rsidRDefault="00D833EA" w:rsidP="002A2277">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859392788"/>
                <w:placeholder>
                  <w:docPart w:val="2698FC71C2B64CCAAF7A0A0FA5B3F1B8"/>
                </w:placeholder>
                <w:dropDownList>
                  <w:listItem w:displayText="Select" w:value="Select"/>
                  <w:listItem w:displayText="Yes" w:value="Yes"/>
                  <w:listItem w:displayText="No" w:value="No"/>
                </w:dropDownList>
              </w:sdtPr>
              <w:sdtEndPr/>
              <w:sdtContent>
                <w:r w:rsidRPr="00402396">
                  <w:rPr>
                    <w:rFonts w:ascii="Arial" w:hAnsi="Arial" w:cs="Arial"/>
                    <w:lang w:val="en-US"/>
                  </w:rPr>
                  <w:t>No</w:t>
                </w:r>
              </w:sdtContent>
            </w:sdt>
          </w:p>
        </w:tc>
      </w:tr>
      <w:tr w:rsidR="00D833EA" w:rsidRPr="005220F1" w14:paraId="6A4BCCDF" w14:textId="77777777" w:rsidTr="002A2277">
        <w:tc>
          <w:tcPr>
            <w:tcW w:w="1614" w:type="pct"/>
            <w:tcBorders>
              <w:top w:val="single" w:sz="6" w:space="0" w:color="auto"/>
              <w:left w:val="single" w:sz="12" w:space="0" w:color="auto"/>
              <w:bottom w:val="single" w:sz="6" w:space="0" w:color="auto"/>
              <w:right w:val="single" w:sz="6" w:space="0" w:color="auto"/>
            </w:tcBorders>
            <w:shd w:val="clear" w:color="auto" w:fill="E6E6E6"/>
          </w:tcPr>
          <w:p w14:paraId="53B207E8" w14:textId="77777777" w:rsidR="00D833EA" w:rsidRPr="00B81AA8" w:rsidRDefault="00D833EA" w:rsidP="002A227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FE61F4D" w14:textId="77777777" w:rsidR="00D833EA" w:rsidRPr="00CD6DF1" w:rsidRDefault="00D833EA" w:rsidP="002A2277">
            <w:pPr>
              <w:pStyle w:val="TableText0"/>
              <w:keepNext/>
              <w:keepLines/>
              <w:rPr>
                <w:rFonts w:ascii="Arial" w:hAnsi="Arial" w:cs="Arial"/>
                <w:lang w:val="en-US"/>
              </w:rPr>
            </w:pPr>
            <w:r w:rsidRPr="009B5765">
              <w:rPr>
                <w:rFonts w:ascii="Arial" w:hAnsi="Arial" w:cs="Arial"/>
                <w:lang w:val="en-US"/>
              </w:rPr>
              <w:t>Not specified</w:t>
            </w:r>
          </w:p>
        </w:tc>
      </w:tr>
      <w:tr w:rsidR="00D833EA" w:rsidRPr="00B81AA8" w14:paraId="3B1F8EB6" w14:textId="77777777" w:rsidTr="002A2277">
        <w:tc>
          <w:tcPr>
            <w:tcW w:w="1614" w:type="pct"/>
            <w:tcBorders>
              <w:top w:val="single" w:sz="6" w:space="0" w:color="auto"/>
              <w:left w:val="single" w:sz="12" w:space="0" w:color="auto"/>
              <w:bottom w:val="single" w:sz="6" w:space="0" w:color="auto"/>
              <w:right w:val="single" w:sz="6" w:space="0" w:color="auto"/>
            </w:tcBorders>
            <w:shd w:val="clear" w:color="auto" w:fill="E6E6E6"/>
          </w:tcPr>
          <w:p w14:paraId="78FF899C" w14:textId="77777777" w:rsidR="00D833EA" w:rsidRPr="00B81AA8" w:rsidRDefault="00D833EA" w:rsidP="002A227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7E4F1683" w14:textId="77777777" w:rsidR="00D833EA" w:rsidRPr="00CD6DF1" w:rsidRDefault="00D833EA" w:rsidP="002A2277">
            <w:pPr>
              <w:pStyle w:val="TableText0"/>
              <w:keepNext/>
              <w:keepLines/>
              <w:rPr>
                <w:rFonts w:ascii="Arial" w:hAnsi="Arial" w:cs="Arial"/>
              </w:rPr>
            </w:pPr>
            <w:r w:rsidRPr="009B5765">
              <w:rPr>
                <w:rFonts w:ascii="Arial" w:hAnsi="Arial" w:cs="Arial"/>
                <w:lang w:val="en-US"/>
              </w:rPr>
              <w:t>Not specified</w:t>
            </w:r>
          </w:p>
        </w:tc>
      </w:tr>
      <w:tr w:rsidR="00D833EA" w:rsidRPr="00B81AA8" w14:paraId="6941EE39" w14:textId="77777777" w:rsidTr="002A2277">
        <w:tc>
          <w:tcPr>
            <w:tcW w:w="1614" w:type="pct"/>
            <w:tcBorders>
              <w:top w:val="single" w:sz="6" w:space="0" w:color="auto"/>
              <w:left w:val="single" w:sz="12" w:space="0" w:color="auto"/>
              <w:bottom w:val="single" w:sz="6" w:space="0" w:color="auto"/>
              <w:right w:val="single" w:sz="6" w:space="0" w:color="auto"/>
            </w:tcBorders>
            <w:shd w:val="clear" w:color="auto" w:fill="E6E6E6"/>
          </w:tcPr>
          <w:p w14:paraId="44B29DFB" w14:textId="77777777" w:rsidR="00D833EA" w:rsidRPr="00B81AA8" w:rsidRDefault="00D833EA" w:rsidP="002A227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3637310" w14:textId="77777777" w:rsidR="00D833EA" w:rsidRPr="00CD6DF1" w:rsidRDefault="00D833EA" w:rsidP="002A2277">
            <w:pPr>
              <w:pStyle w:val="TableText0"/>
              <w:keepNext/>
              <w:keepLines/>
              <w:rPr>
                <w:rFonts w:ascii="Arial" w:hAnsi="Arial" w:cs="Arial"/>
              </w:rPr>
            </w:pPr>
            <w:r w:rsidRPr="009B5765">
              <w:rPr>
                <w:rFonts w:ascii="Arial" w:hAnsi="Arial" w:cs="Arial"/>
                <w:lang w:val="en-US"/>
              </w:rPr>
              <w:t>Not specified</w:t>
            </w:r>
          </w:p>
        </w:tc>
      </w:tr>
      <w:tr w:rsidR="00D833EA" w:rsidRPr="00B81AA8" w14:paraId="1620B2C3" w14:textId="77777777" w:rsidTr="002A2277">
        <w:tc>
          <w:tcPr>
            <w:tcW w:w="1614" w:type="pct"/>
            <w:tcBorders>
              <w:top w:val="single" w:sz="6" w:space="0" w:color="auto"/>
              <w:left w:val="single" w:sz="12" w:space="0" w:color="auto"/>
              <w:bottom w:val="single" w:sz="6" w:space="0" w:color="auto"/>
              <w:right w:val="single" w:sz="6" w:space="0" w:color="auto"/>
            </w:tcBorders>
            <w:shd w:val="clear" w:color="auto" w:fill="E6E6E6"/>
          </w:tcPr>
          <w:p w14:paraId="215CF081" w14:textId="77777777" w:rsidR="00D833EA" w:rsidRPr="00B81AA8" w:rsidRDefault="00D833EA" w:rsidP="002A227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58338A5" w14:textId="77777777" w:rsidR="00D833EA" w:rsidRPr="00CD6DF1" w:rsidRDefault="00D833EA" w:rsidP="002A2277">
            <w:pPr>
              <w:pStyle w:val="TableText0"/>
              <w:keepNext/>
              <w:keepLines/>
              <w:rPr>
                <w:rFonts w:ascii="Arial" w:hAnsi="Arial" w:cs="Arial"/>
              </w:rPr>
            </w:pPr>
            <w:r w:rsidRPr="009B5765">
              <w:rPr>
                <w:rFonts w:ascii="Arial" w:hAnsi="Arial" w:cs="Arial"/>
                <w:lang w:val="en-US"/>
              </w:rPr>
              <w:t>Not specified</w:t>
            </w:r>
          </w:p>
        </w:tc>
      </w:tr>
    </w:tbl>
    <w:p w14:paraId="7DDC95DB" w14:textId="77777777" w:rsidR="004307FA" w:rsidRPr="004307FA" w:rsidRDefault="004307FA" w:rsidP="004307FA">
      <w:pPr>
        <w:pStyle w:val="BodyText"/>
      </w:pPr>
    </w:p>
    <w:p w14:paraId="37997E1A" w14:textId="71A8B319" w:rsidR="003E4F5E" w:rsidRDefault="00791EF9" w:rsidP="003E4F5E">
      <w:pPr>
        <w:pStyle w:val="Heading4"/>
      </w:pPr>
      <w:r>
        <w:lastRenderedPageBreak/>
        <w:t xml:space="preserve">Generic </w:t>
      </w:r>
      <w:r w:rsidR="003E4F5E">
        <w:t>Y</w:t>
      </w:r>
      <w:r>
        <w:t>mor service</w:t>
      </w:r>
    </w:p>
    <w:tbl>
      <w:tblPr>
        <w:tblW w:w="5339" w:type="pct"/>
        <w:tblLook w:val="0000" w:firstRow="0" w:lastRow="0" w:firstColumn="0" w:lastColumn="0" w:noHBand="0" w:noVBand="0"/>
      </w:tblPr>
      <w:tblGrid>
        <w:gridCol w:w="3101"/>
        <w:gridCol w:w="6512"/>
      </w:tblGrid>
      <w:tr w:rsidR="003E4F5E" w:rsidRPr="008044BD" w14:paraId="7D5BFF38" w14:textId="77777777" w:rsidTr="003B6566">
        <w:tc>
          <w:tcPr>
            <w:tcW w:w="1613" w:type="pct"/>
            <w:tcBorders>
              <w:top w:val="single" w:sz="6" w:space="0" w:color="auto"/>
              <w:left w:val="single" w:sz="12" w:space="0" w:color="auto"/>
              <w:bottom w:val="single" w:sz="6" w:space="0" w:color="auto"/>
              <w:right w:val="single" w:sz="6" w:space="0" w:color="auto"/>
            </w:tcBorders>
            <w:shd w:val="clear" w:color="auto" w:fill="E6E6E6"/>
          </w:tcPr>
          <w:p w14:paraId="16877FD1" w14:textId="77777777" w:rsidR="003E4F5E" w:rsidRPr="00B81AA8" w:rsidRDefault="003E4F5E" w:rsidP="003B6566">
            <w:pPr>
              <w:pStyle w:val="TableText0"/>
              <w:keepNext/>
              <w:keepLines/>
              <w:rPr>
                <w:rFonts w:ascii="Arial" w:hAnsi="Arial" w:cs="Arial"/>
                <w:sz w:val="24"/>
              </w:rPr>
            </w:pPr>
            <w:r w:rsidRPr="00B81AA8">
              <w:rPr>
                <w:rFonts w:ascii="Arial" w:hAnsi="Arial" w:cs="Arial"/>
                <w:b/>
              </w:rPr>
              <w:t>Description</w:t>
            </w:r>
          </w:p>
        </w:tc>
        <w:tc>
          <w:tcPr>
            <w:tcW w:w="3387" w:type="pct"/>
            <w:tcBorders>
              <w:top w:val="single" w:sz="6" w:space="0" w:color="auto"/>
              <w:left w:val="single" w:sz="6" w:space="0" w:color="auto"/>
              <w:bottom w:val="single" w:sz="6" w:space="0" w:color="auto"/>
              <w:right w:val="single" w:sz="6" w:space="0" w:color="auto"/>
            </w:tcBorders>
          </w:tcPr>
          <w:p w14:paraId="0005E62D" w14:textId="4C7AC8B0" w:rsidR="003E4F5E" w:rsidRPr="007E0D5E" w:rsidRDefault="00D654D5" w:rsidP="003B6566">
            <w:pPr>
              <w:pStyle w:val="TableText0"/>
              <w:keepNext/>
              <w:keepLines/>
              <w:rPr>
                <w:rFonts w:ascii="Arial" w:hAnsi="Arial" w:cs="Arial"/>
              </w:rPr>
            </w:pPr>
            <w:r w:rsidRPr="00D654D5">
              <w:rPr>
                <w:rFonts w:ascii="Arial" w:hAnsi="Arial" w:cs="Arial"/>
              </w:rPr>
              <w:t xml:space="preserve">Werkbedrijf service to be able to perform end-user performance measurements </w:t>
            </w:r>
            <w:r w:rsidR="001B25FA">
              <w:rPr>
                <w:rFonts w:ascii="Arial" w:hAnsi="Arial" w:cs="Arial"/>
              </w:rPr>
              <w:t>(</w:t>
            </w:r>
            <w:r>
              <w:rPr>
                <w:rFonts w:ascii="Arial" w:hAnsi="Arial" w:cs="Arial"/>
              </w:rPr>
              <w:t>in</w:t>
            </w:r>
            <w:r w:rsidR="003E4F5E" w:rsidRPr="007E0D5E">
              <w:rPr>
                <w:rFonts w:ascii="Arial" w:hAnsi="Arial" w:cs="Arial"/>
              </w:rPr>
              <w:t xml:space="preserve"> production</w:t>
            </w:r>
            <w:r w:rsidR="001B25FA">
              <w:rPr>
                <w:rFonts w:ascii="Arial" w:hAnsi="Arial" w:cs="Arial"/>
              </w:rPr>
              <w:t xml:space="preserve"> only)</w:t>
            </w:r>
            <w:r w:rsidR="003E4F5E" w:rsidRPr="007E0D5E">
              <w:rPr>
                <w:rFonts w:ascii="Arial" w:hAnsi="Arial" w:cs="Arial"/>
              </w:rPr>
              <w:t xml:space="preserve"> of the WBS application.</w:t>
            </w:r>
          </w:p>
        </w:tc>
      </w:tr>
      <w:tr w:rsidR="003E4F5E" w:rsidRPr="00712180" w14:paraId="4F73390B" w14:textId="77777777" w:rsidTr="003B6566">
        <w:tc>
          <w:tcPr>
            <w:tcW w:w="1613" w:type="pct"/>
            <w:tcBorders>
              <w:top w:val="single" w:sz="6" w:space="0" w:color="auto"/>
              <w:left w:val="single" w:sz="12" w:space="0" w:color="auto"/>
              <w:bottom w:val="single" w:sz="6" w:space="0" w:color="auto"/>
              <w:right w:val="single" w:sz="6" w:space="0" w:color="auto"/>
            </w:tcBorders>
            <w:shd w:val="clear" w:color="auto" w:fill="E6E6E6"/>
          </w:tcPr>
          <w:p w14:paraId="4D5B145C" w14:textId="77777777" w:rsidR="003E4F5E" w:rsidRPr="00B81AA8" w:rsidRDefault="003E4F5E" w:rsidP="003B6566">
            <w:pPr>
              <w:pStyle w:val="TableText0"/>
              <w:keepNext/>
              <w:keepLines/>
              <w:rPr>
                <w:rFonts w:ascii="Arial" w:hAnsi="Arial" w:cs="Arial"/>
                <w:b/>
              </w:rPr>
            </w:pPr>
            <w:r>
              <w:rPr>
                <w:rFonts w:ascii="Arial" w:hAnsi="Arial" w:cs="Arial"/>
                <w:b/>
              </w:rPr>
              <w:t>Protocol and Port</w:t>
            </w:r>
          </w:p>
        </w:tc>
        <w:tc>
          <w:tcPr>
            <w:tcW w:w="3387" w:type="pct"/>
            <w:tcBorders>
              <w:top w:val="single" w:sz="6" w:space="0" w:color="auto"/>
              <w:left w:val="single" w:sz="6" w:space="0" w:color="auto"/>
              <w:bottom w:val="single" w:sz="6" w:space="0" w:color="auto"/>
              <w:right w:val="single" w:sz="6" w:space="0" w:color="auto"/>
            </w:tcBorders>
          </w:tcPr>
          <w:p w14:paraId="3A28EF5B" w14:textId="2B6B9BA2" w:rsidR="003E4F5E" w:rsidRPr="007E0D5E" w:rsidRDefault="003E4F5E" w:rsidP="003B6566">
            <w:pPr>
              <w:pStyle w:val="TableText0"/>
              <w:keepNext/>
              <w:keepLines/>
              <w:rPr>
                <w:rFonts w:ascii="Arial" w:hAnsi="Arial" w:cs="Arial"/>
                <w:lang w:val="en-US"/>
              </w:rPr>
            </w:pPr>
            <w:r w:rsidRPr="007E0D5E">
              <w:rPr>
                <w:rFonts w:ascii="Arial" w:hAnsi="Arial" w:cs="Arial"/>
                <w:lang w:val="en-US"/>
              </w:rPr>
              <w:t>HTTPS: 443</w:t>
            </w:r>
          </w:p>
        </w:tc>
      </w:tr>
      <w:tr w:rsidR="003E4F5E" w:rsidRPr="00712180" w14:paraId="2E7FED40" w14:textId="77777777" w:rsidTr="003B6566">
        <w:tc>
          <w:tcPr>
            <w:tcW w:w="1613" w:type="pct"/>
            <w:tcBorders>
              <w:top w:val="single" w:sz="6" w:space="0" w:color="auto"/>
              <w:left w:val="single" w:sz="12" w:space="0" w:color="auto"/>
              <w:bottom w:val="single" w:sz="6" w:space="0" w:color="auto"/>
              <w:right w:val="single" w:sz="6" w:space="0" w:color="auto"/>
            </w:tcBorders>
            <w:shd w:val="clear" w:color="auto" w:fill="E6E6E6"/>
          </w:tcPr>
          <w:p w14:paraId="126043AD" w14:textId="77777777" w:rsidR="003E4F5E" w:rsidRPr="00B12E60" w:rsidRDefault="003E4F5E" w:rsidP="003B6566">
            <w:pPr>
              <w:pStyle w:val="TableText0"/>
              <w:keepNext/>
              <w:keepLines/>
              <w:rPr>
                <w:rFonts w:ascii="Arial" w:hAnsi="Arial" w:cs="Arial"/>
                <w:lang w:val="en-US"/>
              </w:rPr>
            </w:pPr>
            <w:r w:rsidRPr="00B12E60">
              <w:rPr>
                <w:rFonts w:ascii="Arial" w:hAnsi="Arial" w:cs="Arial"/>
                <w:lang w:val="en-US"/>
              </w:rPr>
              <w:t>DC (Datacenter) connection</w:t>
            </w:r>
          </w:p>
        </w:tc>
        <w:tc>
          <w:tcPr>
            <w:tcW w:w="3387" w:type="pct"/>
            <w:tcBorders>
              <w:top w:val="single" w:sz="6" w:space="0" w:color="auto"/>
              <w:left w:val="single" w:sz="6" w:space="0" w:color="auto"/>
              <w:bottom w:val="single" w:sz="6" w:space="0" w:color="auto"/>
              <w:right w:val="single" w:sz="6" w:space="0" w:color="auto"/>
            </w:tcBorders>
          </w:tcPr>
          <w:p w14:paraId="1210EDD0" w14:textId="77777777" w:rsidR="003E4F5E" w:rsidRPr="007E0D5E" w:rsidRDefault="003E4F5E" w:rsidP="003B6566">
            <w:pPr>
              <w:pStyle w:val="TableText0"/>
              <w:keepNext/>
              <w:keepLines/>
              <w:rPr>
                <w:rFonts w:ascii="Arial" w:hAnsi="Arial" w:cs="Arial"/>
                <w:lang w:val="en-US"/>
              </w:rPr>
            </w:pPr>
            <w:r w:rsidRPr="00B12E60">
              <w:rPr>
                <w:rFonts w:ascii="Arial" w:hAnsi="Arial" w:cs="Arial"/>
                <w:lang w:val="en-US"/>
              </w:rPr>
              <w:t>External</w:t>
            </w:r>
          </w:p>
        </w:tc>
      </w:tr>
      <w:tr w:rsidR="003E4F5E" w:rsidRPr="006D2395" w14:paraId="45C5C6AC" w14:textId="77777777" w:rsidTr="003B6566">
        <w:tc>
          <w:tcPr>
            <w:tcW w:w="1613" w:type="pct"/>
            <w:tcBorders>
              <w:top w:val="single" w:sz="6" w:space="0" w:color="auto"/>
              <w:left w:val="single" w:sz="12" w:space="0" w:color="auto"/>
              <w:bottom w:val="single" w:sz="6" w:space="0" w:color="auto"/>
              <w:right w:val="single" w:sz="6" w:space="0" w:color="auto"/>
            </w:tcBorders>
            <w:shd w:val="clear" w:color="auto" w:fill="E6E6E6"/>
          </w:tcPr>
          <w:p w14:paraId="7CBD7BED" w14:textId="77777777" w:rsidR="003E4F5E" w:rsidRDefault="003E4F5E" w:rsidP="003B6566">
            <w:pPr>
              <w:pStyle w:val="TableText0"/>
              <w:keepNext/>
              <w:keepLines/>
              <w:rPr>
                <w:rFonts w:ascii="Arial" w:hAnsi="Arial" w:cs="Arial"/>
                <w:b/>
              </w:rPr>
            </w:pPr>
            <w:r>
              <w:rPr>
                <w:rFonts w:ascii="Arial" w:hAnsi="Arial" w:cs="Arial"/>
                <w:b/>
              </w:rPr>
              <w:t>Direction</w:t>
            </w:r>
          </w:p>
        </w:tc>
        <w:tc>
          <w:tcPr>
            <w:tcW w:w="3387" w:type="pct"/>
            <w:tcBorders>
              <w:top w:val="single" w:sz="6" w:space="0" w:color="auto"/>
              <w:left w:val="single" w:sz="6" w:space="0" w:color="auto"/>
              <w:bottom w:val="single" w:sz="6" w:space="0" w:color="auto"/>
              <w:right w:val="single" w:sz="6" w:space="0" w:color="auto"/>
            </w:tcBorders>
          </w:tcPr>
          <w:p w14:paraId="0C481E79" w14:textId="5770443D" w:rsidR="003E4F5E" w:rsidRDefault="00BA0F4E" w:rsidP="003B6566">
            <w:pPr>
              <w:pStyle w:val="TableText0"/>
              <w:keepNext/>
              <w:keepLines/>
              <w:rPr>
                <w:rFonts w:ascii="Arial" w:hAnsi="Arial" w:cs="Arial"/>
                <w:highlight w:val="yellow"/>
                <w:lang w:val="en-US"/>
              </w:rPr>
            </w:pPr>
            <w:r w:rsidRPr="00CD6DF1">
              <w:rPr>
                <w:rFonts w:ascii="Arial" w:hAnsi="Arial" w:cs="Arial"/>
                <w:lang w:val="en-US"/>
              </w:rPr>
              <w:t>Inbound: communication is initiated by the entity</w:t>
            </w:r>
          </w:p>
        </w:tc>
      </w:tr>
      <w:tr w:rsidR="003E4F5E" w:rsidRPr="00A540D4" w14:paraId="4CAC9B2F" w14:textId="77777777" w:rsidTr="003B6566">
        <w:tc>
          <w:tcPr>
            <w:tcW w:w="1613" w:type="pct"/>
            <w:tcBorders>
              <w:top w:val="single" w:sz="6" w:space="0" w:color="auto"/>
              <w:left w:val="single" w:sz="12" w:space="0" w:color="auto"/>
              <w:bottom w:val="single" w:sz="6" w:space="0" w:color="auto"/>
              <w:right w:val="single" w:sz="6" w:space="0" w:color="auto"/>
            </w:tcBorders>
            <w:shd w:val="clear" w:color="auto" w:fill="E6E6E6"/>
          </w:tcPr>
          <w:p w14:paraId="4F638F99" w14:textId="77777777" w:rsidR="003E4F5E" w:rsidRDefault="003E4F5E" w:rsidP="003B6566">
            <w:pPr>
              <w:pStyle w:val="TableText0"/>
              <w:keepNext/>
              <w:keepLines/>
              <w:rPr>
                <w:rFonts w:ascii="Arial" w:hAnsi="Arial" w:cs="Arial"/>
                <w:b/>
              </w:rPr>
            </w:pPr>
            <w:r>
              <w:rPr>
                <w:rFonts w:ascii="Arial" w:hAnsi="Arial" w:cs="Arial"/>
                <w:b/>
              </w:rPr>
              <w:t>Direct connection</w:t>
            </w:r>
          </w:p>
        </w:tc>
        <w:tc>
          <w:tcPr>
            <w:tcW w:w="3387" w:type="pct"/>
            <w:tcBorders>
              <w:top w:val="single" w:sz="6" w:space="0" w:color="auto"/>
              <w:left w:val="single" w:sz="6" w:space="0" w:color="auto"/>
              <w:bottom w:val="single" w:sz="6" w:space="0" w:color="auto"/>
              <w:right w:val="single" w:sz="6" w:space="0" w:color="auto"/>
            </w:tcBorders>
          </w:tcPr>
          <w:p w14:paraId="3988B5A0" w14:textId="77777777" w:rsidR="003E4F5E" w:rsidRPr="00DA6514" w:rsidRDefault="003E4F5E" w:rsidP="003B6566">
            <w:pPr>
              <w:pStyle w:val="TableText0"/>
              <w:keepNext/>
              <w:keepLines/>
              <w:rPr>
                <w:rFonts w:ascii="Arial" w:hAnsi="Arial" w:cs="Arial"/>
                <w:highlight w:val="yellow"/>
                <w:lang w:val="en-US"/>
              </w:rPr>
            </w:pPr>
            <w:r w:rsidRPr="00527AC1">
              <w:rPr>
                <w:rStyle w:val="normaltextrun"/>
                <w:rFonts w:ascii="Arial" w:hAnsi="Arial" w:cs="Arial"/>
                <w:szCs w:val="20"/>
                <w:lang w:val="en-US"/>
              </w:rPr>
              <w:t>Yes: direct connection between application and entity</w:t>
            </w:r>
            <w:r w:rsidRPr="00527AC1">
              <w:rPr>
                <w:rStyle w:val="eop"/>
                <w:rFonts w:ascii="Arial" w:hAnsi="Arial" w:cs="Arial"/>
                <w:szCs w:val="20"/>
                <w:lang w:val="en-US"/>
              </w:rPr>
              <w:t> </w:t>
            </w:r>
          </w:p>
        </w:tc>
      </w:tr>
      <w:tr w:rsidR="003E4F5E" w:rsidRPr="00B931BB" w14:paraId="11AF20FB" w14:textId="77777777" w:rsidTr="003B6566">
        <w:tc>
          <w:tcPr>
            <w:tcW w:w="1613" w:type="pct"/>
            <w:tcBorders>
              <w:top w:val="single" w:sz="6" w:space="0" w:color="auto"/>
              <w:left w:val="single" w:sz="12" w:space="0" w:color="auto"/>
              <w:bottom w:val="single" w:sz="6" w:space="0" w:color="auto"/>
              <w:right w:val="single" w:sz="6" w:space="0" w:color="auto"/>
            </w:tcBorders>
            <w:shd w:val="clear" w:color="auto" w:fill="E6E6E6"/>
          </w:tcPr>
          <w:p w14:paraId="14CA2EAC" w14:textId="77777777" w:rsidR="003E4F5E" w:rsidRDefault="003E4F5E" w:rsidP="003B6566">
            <w:pPr>
              <w:pStyle w:val="TableText0"/>
              <w:keepNext/>
              <w:keepLines/>
              <w:rPr>
                <w:rFonts w:ascii="Arial" w:hAnsi="Arial" w:cs="Arial"/>
                <w:b/>
              </w:rPr>
            </w:pPr>
            <w:r>
              <w:rPr>
                <w:rFonts w:ascii="Arial" w:hAnsi="Arial" w:cs="Arial"/>
                <w:b/>
              </w:rPr>
              <w:t>Security Controls</w:t>
            </w:r>
          </w:p>
        </w:tc>
        <w:tc>
          <w:tcPr>
            <w:tcW w:w="3387" w:type="pct"/>
            <w:tcBorders>
              <w:top w:val="single" w:sz="6" w:space="0" w:color="auto"/>
              <w:left w:val="single" w:sz="6" w:space="0" w:color="auto"/>
              <w:bottom w:val="single" w:sz="6" w:space="0" w:color="auto"/>
              <w:right w:val="single" w:sz="6" w:space="0" w:color="auto"/>
            </w:tcBorders>
          </w:tcPr>
          <w:p w14:paraId="78C1B9FB" w14:textId="5C651A40" w:rsidR="000D24C2" w:rsidRPr="00402396" w:rsidRDefault="000D24C2" w:rsidP="000D24C2">
            <w:pPr>
              <w:pStyle w:val="TableText0"/>
              <w:keepNext/>
              <w:keepLines/>
              <w:rPr>
                <w:rFonts w:ascii="Arial" w:hAnsi="Arial" w:cs="Arial"/>
                <w:lang w:val="en-US"/>
              </w:rPr>
            </w:pPr>
            <w:r w:rsidRPr="00402396">
              <w:rPr>
                <w:rFonts w:ascii="Arial" w:hAnsi="Arial" w:cs="Arial"/>
                <w:lang w:val="en-US"/>
              </w:rPr>
              <w:t xml:space="preserve">Authorisation method or authentication method: </w:t>
            </w:r>
            <w:sdt>
              <w:sdtPr>
                <w:rPr>
                  <w:rFonts w:ascii="Arial" w:hAnsi="Arial" w:cs="Arial"/>
                  <w:lang w:val="en-US"/>
                </w:rPr>
                <w:alias w:val="Authorisation"/>
                <w:tag w:val="Authorisation"/>
                <w:id w:val="1909030361"/>
                <w:placeholder>
                  <w:docPart w:val="7209C9A28F3F4F648CAEB654D3743BD3"/>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EndPr/>
              <w:sdtContent>
                <w:r>
                  <w:rPr>
                    <w:rFonts w:ascii="Arial" w:hAnsi="Arial" w:cs="Arial"/>
                    <w:lang w:val="en-US"/>
                  </w:rPr>
                  <w:t>None required</w:t>
                </w:r>
              </w:sdtContent>
            </w:sdt>
          </w:p>
          <w:p w14:paraId="3B08CC51" w14:textId="77777777" w:rsidR="000D24C2" w:rsidRPr="00402396" w:rsidRDefault="000D24C2" w:rsidP="000D24C2">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441179179"/>
                <w:placeholder>
                  <w:docPart w:val="8B797128718B4F48A7BCAAB6C663D2CD"/>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sidRPr="00402396">
                  <w:rPr>
                    <w:rFonts w:ascii="Arial" w:hAnsi="Arial" w:cs="Arial"/>
                    <w:lang w:val="en-US"/>
                  </w:rPr>
                  <w:t>Yes (Entrust)</w:t>
                </w:r>
              </w:sdtContent>
            </w:sdt>
          </w:p>
          <w:p w14:paraId="17401D42" w14:textId="71FF3530" w:rsidR="003E4F5E" w:rsidRPr="000D24C2" w:rsidRDefault="000D24C2" w:rsidP="000D24C2">
            <w:pPr>
              <w:pStyle w:val="TableText0"/>
              <w:keepNext/>
              <w:keepLines/>
              <w:rPr>
                <w:rStyle w:val="normaltextrun"/>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446519147"/>
                <w:placeholder>
                  <w:docPart w:val="855F7641921B4FC69D90768F295A3749"/>
                </w:placeholder>
                <w:dropDownList>
                  <w:listItem w:displayText="Select" w:value="Select"/>
                  <w:listItem w:displayText="Yes" w:value="Yes"/>
                  <w:listItem w:displayText="No" w:value="No"/>
                </w:dropDownList>
              </w:sdtPr>
              <w:sdtEndPr/>
              <w:sdtContent>
                <w:r w:rsidRPr="00402396">
                  <w:rPr>
                    <w:rFonts w:ascii="Arial" w:hAnsi="Arial" w:cs="Arial"/>
                    <w:lang w:val="en-US"/>
                  </w:rPr>
                  <w:t>No</w:t>
                </w:r>
              </w:sdtContent>
            </w:sdt>
          </w:p>
        </w:tc>
      </w:tr>
      <w:tr w:rsidR="003E4F5E" w:rsidRPr="005220F1" w14:paraId="46A5AF49" w14:textId="77777777" w:rsidTr="003B6566">
        <w:tc>
          <w:tcPr>
            <w:tcW w:w="1613" w:type="pct"/>
            <w:tcBorders>
              <w:top w:val="single" w:sz="6" w:space="0" w:color="auto"/>
              <w:left w:val="single" w:sz="12" w:space="0" w:color="auto"/>
              <w:bottom w:val="single" w:sz="6" w:space="0" w:color="auto"/>
              <w:right w:val="single" w:sz="6" w:space="0" w:color="auto"/>
            </w:tcBorders>
            <w:shd w:val="clear" w:color="auto" w:fill="E6E6E6"/>
          </w:tcPr>
          <w:p w14:paraId="0690F2E9" w14:textId="77777777" w:rsidR="003E4F5E" w:rsidRPr="00B81AA8" w:rsidRDefault="003E4F5E" w:rsidP="003B6566">
            <w:pPr>
              <w:pStyle w:val="TableText0"/>
              <w:keepNext/>
              <w:keepLines/>
              <w:rPr>
                <w:rFonts w:ascii="Arial" w:hAnsi="Arial" w:cs="Arial"/>
                <w:sz w:val="24"/>
              </w:rPr>
            </w:pPr>
            <w:r w:rsidRPr="00B81AA8">
              <w:rPr>
                <w:rFonts w:ascii="Arial" w:hAnsi="Arial" w:cs="Arial"/>
                <w:b/>
              </w:rPr>
              <w:t>Number of users</w:t>
            </w:r>
          </w:p>
        </w:tc>
        <w:tc>
          <w:tcPr>
            <w:tcW w:w="3387" w:type="pct"/>
            <w:tcBorders>
              <w:top w:val="single" w:sz="6" w:space="0" w:color="auto"/>
              <w:left w:val="single" w:sz="6" w:space="0" w:color="auto"/>
              <w:bottom w:val="single" w:sz="6" w:space="0" w:color="auto"/>
              <w:right w:val="single" w:sz="6" w:space="0" w:color="auto"/>
            </w:tcBorders>
          </w:tcPr>
          <w:p w14:paraId="01C39131" w14:textId="77777777" w:rsidR="003E4F5E" w:rsidRPr="0010083C" w:rsidRDefault="003E4F5E" w:rsidP="003B6566">
            <w:pPr>
              <w:pStyle w:val="TableText0"/>
              <w:keepNext/>
              <w:keepLines/>
              <w:rPr>
                <w:rFonts w:ascii="Arial" w:hAnsi="Arial" w:cs="Arial"/>
                <w:highlight w:val="yellow"/>
                <w:lang w:val="en-US"/>
              </w:rPr>
            </w:pPr>
            <w:r w:rsidRPr="0019694C">
              <w:rPr>
                <w:rFonts w:ascii="Arial" w:hAnsi="Arial" w:cs="Arial"/>
                <w:lang w:val="en-US"/>
              </w:rPr>
              <w:t>Not specified</w:t>
            </w:r>
          </w:p>
        </w:tc>
      </w:tr>
      <w:tr w:rsidR="003E4F5E" w:rsidRPr="00B81AA8" w14:paraId="5D932CF3" w14:textId="77777777" w:rsidTr="003B6566">
        <w:tc>
          <w:tcPr>
            <w:tcW w:w="1613" w:type="pct"/>
            <w:tcBorders>
              <w:top w:val="single" w:sz="6" w:space="0" w:color="auto"/>
              <w:left w:val="single" w:sz="12" w:space="0" w:color="auto"/>
              <w:bottom w:val="single" w:sz="6" w:space="0" w:color="auto"/>
              <w:right w:val="single" w:sz="6" w:space="0" w:color="auto"/>
            </w:tcBorders>
            <w:shd w:val="clear" w:color="auto" w:fill="E6E6E6"/>
          </w:tcPr>
          <w:p w14:paraId="5D425CFC" w14:textId="77777777" w:rsidR="003E4F5E" w:rsidRPr="00B81AA8" w:rsidRDefault="003E4F5E" w:rsidP="003B6566">
            <w:pPr>
              <w:pStyle w:val="TableText0"/>
              <w:keepNext/>
              <w:keepLines/>
              <w:rPr>
                <w:rFonts w:ascii="Arial" w:hAnsi="Arial" w:cs="Arial"/>
                <w:sz w:val="24"/>
              </w:rPr>
            </w:pPr>
            <w:r w:rsidRPr="00B81AA8">
              <w:rPr>
                <w:rFonts w:ascii="Arial" w:hAnsi="Arial" w:cs="Arial"/>
                <w:b/>
              </w:rPr>
              <w:t>Number of transactions</w:t>
            </w:r>
          </w:p>
        </w:tc>
        <w:tc>
          <w:tcPr>
            <w:tcW w:w="3387" w:type="pct"/>
            <w:tcBorders>
              <w:top w:val="single" w:sz="6" w:space="0" w:color="auto"/>
              <w:left w:val="single" w:sz="6" w:space="0" w:color="auto"/>
              <w:bottom w:val="single" w:sz="6" w:space="0" w:color="auto"/>
              <w:right w:val="single" w:sz="6" w:space="0" w:color="auto"/>
            </w:tcBorders>
          </w:tcPr>
          <w:p w14:paraId="55F61BBE" w14:textId="77777777" w:rsidR="003E4F5E" w:rsidRPr="0010083C" w:rsidRDefault="003E4F5E" w:rsidP="003B6566">
            <w:pPr>
              <w:pStyle w:val="TableText0"/>
              <w:keepNext/>
              <w:keepLines/>
              <w:rPr>
                <w:rFonts w:ascii="Arial" w:hAnsi="Arial" w:cs="Arial"/>
                <w:highlight w:val="yellow"/>
                <w:lang w:val="en-US"/>
              </w:rPr>
            </w:pPr>
            <w:r w:rsidRPr="0019694C">
              <w:rPr>
                <w:rFonts w:ascii="Arial" w:hAnsi="Arial" w:cs="Arial"/>
                <w:lang w:val="en-US"/>
              </w:rPr>
              <w:t>Not specified</w:t>
            </w:r>
          </w:p>
        </w:tc>
      </w:tr>
      <w:tr w:rsidR="003E4F5E" w:rsidRPr="00B81AA8" w14:paraId="49C6EB00" w14:textId="77777777" w:rsidTr="003B6566">
        <w:tc>
          <w:tcPr>
            <w:tcW w:w="1613" w:type="pct"/>
            <w:tcBorders>
              <w:top w:val="single" w:sz="6" w:space="0" w:color="auto"/>
              <w:left w:val="single" w:sz="12" w:space="0" w:color="auto"/>
              <w:bottom w:val="single" w:sz="6" w:space="0" w:color="auto"/>
              <w:right w:val="single" w:sz="6" w:space="0" w:color="auto"/>
            </w:tcBorders>
            <w:shd w:val="clear" w:color="auto" w:fill="E6E6E6"/>
          </w:tcPr>
          <w:p w14:paraId="723059D0" w14:textId="77777777" w:rsidR="003E4F5E" w:rsidRPr="00B81AA8" w:rsidRDefault="003E4F5E" w:rsidP="003B6566">
            <w:pPr>
              <w:pStyle w:val="TableText0"/>
              <w:keepNext/>
              <w:keepLines/>
              <w:rPr>
                <w:rFonts w:ascii="Arial" w:hAnsi="Arial" w:cs="Arial"/>
                <w:sz w:val="24"/>
              </w:rPr>
            </w:pPr>
            <w:r w:rsidRPr="00B81AA8">
              <w:rPr>
                <w:rFonts w:ascii="Arial" w:hAnsi="Arial" w:cs="Arial"/>
                <w:b/>
              </w:rPr>
              <w:t>Frequency of transactions</w:t>
            </w:r>
          </w:p>
        </w:tc>
        <w:tc>
          <w:tcPr>
            <w:tcW w:w="3387" w:type="pct"/>
            <w:tcBorders>
              <w:top w:val="single" w:sz="6" w:space="0" w:color="auto"/>
              <w:left w:val="single" w:sz="6" w:space="0" w:color="auto"/>
              <w:bottom w:val="single" w:sz="6" w:space="0" w:color="auto"/>
              <w:right w:val="single" w:sz="6" w:space="0" w:color="auto"/>
            </w:tcBorders>
          </w:tcPr>
          <w:p w14:paraId="43F28436" w14:textId="77777777" w:rsidR="003E4F5E" w:rsidRPr="0010083C" w:rsidRDefault="003E4F5E" w:rsidP="003B6566">
            <w:pPr>
              <w:pStyle w:val="TableText0"/>
              <w:keepNext/>
              <w:keepLines/>
              <w:rPr>
                <w:rFonts w:ascii="Arial" w:hAnsi="Arial" w:cs="Arial"/>
                <w:highlight w:val="yellow"/>
                <w:lang w:val="en-US"/>
              </w:rPr>
            </w:pPr>
            <w:r w:rsidRPr="0019694C">
              <w:rPr>
                <w:rFonts w:ascii="Arial" w:hAnsi="Arial" w:cs="Arial"/>
                <w:lang w:val="en-US"/>
              </w:rPr>
              <w:t>Not specified</w:t>
            </w:r>
          </w:p>
        </w:tc>
      </w:tr>
      <w:tr w:rsidR="003E4F5E" w:rsidRPr="00B81AA8" w14:paraId="39D14DF7" w14:textId="77777777" w:rsidTr="003B6566">
        <w:tc>
          <w:tcPr>
            <w:tcW w:w="1613" w:type="pct"/>
            <w:tcBorders>
              <w:top w:val="single" w:sz="6" w:space="0" w:color="auto"/>
              <w:left w:val="single" w:sz="12" w:space="0" w:color="auto"/>
              <w:bottom w:val="single" w:sz="6" w:space="0" w:color="auto"/>
              <w:right w:val="single" w:sz="6" w:space="0" w:color="auto"/>
            </w:tcBorders>
            <w:shd w:val="clear" w:color="auto" w:fill="E6E6E6"/>
          </w:tcPr>
          <w:p w14:paraId="6F32419A" w14:textId="77777777" w:rsidR="003E4F5E" w:rsidRPr="00B81AA8" w:rsidRDefault="003E4F5E" w:rsidP="003B6566">
            <w:pPr>
              <w:pStyle w:val="TableText0"/>
              <w:keepNext/>
              <w:keepLines/>
              <w:rPr>
                <w:rFonts w:ascii="Arial" w:hAnsi="Arial" w:cs="Arial"/>
                <w:sz w:val="24"/>
              </w:rPr>
            </w:pPr>
            <w:r w:rsidRPr="00B81AA8">
              <w:rPr>
                <w:rFonts w:ascii="Arial" w:hAnsi="Arial" w:cs="Arial"/>
                <w:b/>
              </w:rPr>
              <w:t xml:space="preserve">Volume of data </w:t>
            </w:r>
          </w:p>
        </w:tc>
        <w:tc>
          <w:tcPr>
            <w:tcW w:w="3387" w:type="pct"/>
            <w:tcBorders>
              <w:top w:val="single" w:sz="6" w:space="0" w:color="auto"/>
              <w:left w:val="single" w:sz="6" w:space="0" w:color="auto"/>
              <w:bottom w:val="single" w:sz="6" w:space="0" w:color="auto"/>
              <w:right w:val="single" w:sz="6" w:space="0" w:color="auto"/>
            </w:tcBorders>
          </w:tcPr>
          <w:p w14:paraId="760BB2A5" w14:textId="77777777" w:rsidR="003E4F5E" w:rsidRPr="0010083C" w:rsidRDefault="003E4F5E" w:rsidP="003B6566">
            <w:pPr>
              <w:pStyle w:val="TableText0"/>
              <w:keepNext/>
              <w:keepLines/>
              <w:rPr>
                <w:rFonts w:ascii="Arial" w:hAnsi="Arial" w:cs="Arial"/>
                <w:highlight w:val="yellow"/>
                <w:lang w:val="en-US"/>
              </w:rPr>
            </w:pPr>
            <w:r w:rsidRPr="0019694C">
              <w:rPr>
                <w:rFonts w:ascii="Arial" w:hAnsi="Arial" w:cs="Arial"/>
                <w:lang w:val="en-US"/>
              </w:rPr>
              <w:t>Not specified</w:t>
            </w:r>
          </w:p>
        </w:tc>
      </w:tr>
    </w:tbl>
    <w:p w14:paraId="763D1B8B" w14:textId="5B8EAC4A" w:rsidR="00911F51" w:rsidRDefault="00D654D5" w:rsidP="00CB4A05">
      <w:pPr>
        <w:pStyle w:val="Heading4"/>
      </w:pPr>
      <w:r>
        <w:t>UWV mail</w:t>
      </w:r>
    </w:p>
    <w:tbl>
      <w:tblPr>
        <w:tblW w:w="5339" w:type="pct"/>
        <w:tblLook w:val="0000" w:firstRow="0" w:lastRow="0" w:firstColumn="0" w:lastColumn="0" w:noHBand="0" w:noVBand="0"/>
      </w:tblPr>
      <w:tblGrid>
        <w:gridCol w:w="3101"/>
        <w:gridCol w:w="6512"/>
      </w:tblGrid>
      <w:tr w:rsidR="00911F51" w:rsidRPr="008044BD" w14:paraId="7A2A2E8E" w14:textId="77777777" w:rsidTr="005667C8">
        <w:tc>
          <w:tcPr>
            <w:tcW w:w="1613" w:type="pct"/>
            <w:tcBorders>
              <w:top w:val="single" w:sz="6" w:space="0" w:color="auto"/>
              <w:left w:val="single" w:sz="12" w:space="0" w:color="auto"/>
              <w:bottom w:val="single" w:sz="6" w:space="0" w:color="auto"/>
              <w:right w:val="single" w:sz="6" w:space="0" w:color="auto"/>
            </w:tcBorders>
            <w:shd w:val="clear" w:color="auto" w:fill="E6E6E6"/>
          </w:tcPr>
          <w:p w14:paraId="21569517" w14:textId="77777777" w:rsidR="00911F51" w:rsidRPr="00B81AA8" w:rsidRDefault="00911F51" w:rsidP="009550DD">
            <w:pPr>
              <w:pStyle w:val="TableText0"/>
              <w:keepNext/>
              <w:keepLines/>
              <w:rPr>
                <w:rFonts w:ascii="Arial" w:hAnsi="Arial" w:cs="Arial"/>
                <w:sz w:val="24"/>
              </w:rPr>
            </w:pPr>
            <w:r w:rsidRPr="00B81AA8">
              <w:rPr>
                <w:rFonts w:ascii="Arial" w:hAnsi="Arial" w:cs="Arial"/>
                <w:b/>
              </w:rPr>
              <w:t>Description</w:t>
            </w:r>
          </w:p>
        </w:tc>
        <w:tc>
          <w:tcPr>
            <w:tcW w:w="3387" w:type="pct"/>
            <w:tcBorders>
              <w:top w:val="single" w:sz="6" w:space="0" w:color="auto"/>
              <w:left w:val="single" w:sz="6" w:space="0" w:color="auto"/>
              <w:bottom w:val="single" w:sz="6" w:space="0" w:color="auto"/>
              <w:right w:val="single" w:sz="6" w:space="0" w:color="auto"/>
            </w:tcBorders>
          </w:tcPr>
          <w:p w14:paraId="11A254EC" w14:textId="77777777" w:rsidR="00911F51" w:rsidRDefault="00911F51" w:rsidP="00D907A3">
            <w:pPr>
              <w:pStyle w:val="TableText0"/>
              <w:keepNext/>
              <w:keepLines/>
              <w:rPr>
                <w:rStyle w:val="normaltextrun"/>
                <w:rFonts w:ascii="Arial" w:hAnsi="Arial" w:cs="Arial"/>
                <w:szCs w:val="20"/>
                <w:lang w:val="en-US"/>
              </w:rPr>
            </w:pPr>
            <w:r w:rsidRPr="00527AC1">
              <w:rPr>
                <w:rStyle w:val="normaltextrun"/>
                <w:rFonts w:ascii="Arial" w:hAnsi="Arial" w:cs="Arial"/>
                <w:szCs w:val="20"/>
                <w:lang w:val="en-US"/>
              </w:rPr>
              <w:t>Used to route e-mails for automatic notifications.</w:t>
            </w:r>
          </w:p>
          <w:p w14:paraId="1BA092BD" w14:textId="77777777" w:rsidR="00911F51" w:rsidRPr="00DF538F" w:rsidRDefault="00911F51" w:rsidP="00D907A3">
            <w:pPr>
              <w:pStyle w:val="TableText0"/>
              <w:keepNext/>
              <w:keepLines/>
              <w:rPr>
                <w:rStyle w:val="normaltextrun"/>
                <w:lang w:val="en-US"/>
              </w:rPr>
            </w:pPr>
            <w:r w:rsidRPr="00DF538F">
              <w:rPr>
                <w:rStyle w:val="normaltextrun"/>
                <w:rFonts w:ascii="Arial" w:hAnsi="Arial" w:cs="Arial"/>
                <w:szCs w:val="20"/>
                <w:lang w:val="en-US"/>
              </w:rPr>
              <w:t>The accep</w:t>
            </w:r>
            <w:r>
              <w:rPr>
                <w:rStyle w:val="normaltextrun"/>
                <w:rFonts w:ascii="Arial" w:hAnsi="Arial" w:cs="Arial"/>
                <w:szCs w:val="20"/>
                <w:lang w:val="en-US"/>
              </w:rPr>
              <w:t>tance environment uses the “</w:t>
            </w:r>
            <w:r>
              <w:rPr>
                <w:rStyle w:val="normaltextrun"/>
                <w:rFonts w:ascii="Arial" w:hAnsi="Arial" w:cs="Arial"/>
                <w:szCs w:val="20"/>
              </w:rPr>
              <w:t xml:space="preserve">Werkbedrijf” </w:t>
            </w:r>
            <w:r>
              <w:rPr>
                <w:rStyle w:val="normaltextrun"/>
                <w:rFonts w:ascii="Arial" w:hAnsi="Arial" w:cs="Arial"/>
                <w:szCs w:val="20"/>
                <w:lang w:val="en-US"/>
              </w:rPr>
              <w:t>Generieke services mail relay. Production uses the KPN/UWV Mail relay.</w:t>
            </w:r>
          </w:p>
        </w:tc>
      </w:tr>
      <w:tr w:rsidR="00911F51" w:rsidRPr="00712180" w14:paraId="417B169B" w14:textId="77777777" w:rsidTr="005667C8">
        <w:tc>
          <w:tcPr>
            <w:tcW w:w="1613" w:type="pct"/>
            <w:tcBorders>
              <w:top w:val="single" w:sz="6" w:space="0" w:color="auto"/>
              <w:left w:val="single" w:sz="12" w:space="0" w:color="auto"/>
              <w:bottom w:val="single" w:sz="6" w:space="0" w:color="auto"/>
              <w:right w:val="single" w:sz="6" w:space="0" w:color="auto"/>
            </w:tcBorders>
            <w:shd w:val="clear" w:color="auto" w:fill="E6E6E6"/>
          </w:tcPr>
          <w:p w14:paraId="3F48EBE1" w14:textId="77777777" w:rsidR="00911F51" w:rsidRPr="00B81AA8" w:rsidRDefault="00911F51" w:rsidP="00911F51">
            <w:pPr>
              <w:pStyle w:val="TableText0"/>
              <w:keepNext/>
              <w:keepLines/>
              <w:rPr>
                <w:rFonts w:ascii="Arial" w:hAnsi="Arial" w:cs="Arial"/>
                <w:b/>
              </w:rPr>
            </w:pPr>
            <w:r>
              <w:rPr>
                <w:rFonts w:ascii="Arial" w:hAnsi="Arial" w:cs="Arial"/>
                <w:b/>
              </w:rPr>
              <w:t>Protocol and Port</w:t>
            </w:r>
          </w:p>
        </w:tc>
        <w:tc>
          <w:tcPr>
            <w:tcW w:w="3387" w:type="pct"/>
            <w:tcBorders>
              <w:top w:val="single" w:sz="6" w:space="0" w:color="auto"/>
              <w:left w:val="single" w:sz="6" w:space="0" w:color="auto"/>
              <w:bottom w:val="single" w:sz="6" w:space="0" w:color="auto"/>
              <w:right w:val="single" w:sz="6" w:space="0" w:color="auto"/>
            </w:tcBorders>
          </w:tcPr>
          <w:p w14:paraId="6B8DFEF6" w14:textId="77777777" w:rsidR="00911F51" w:rsidRPr="00712180" w:rsidRDefault="00911F51" w:rsidP="00CB4A05">
            <w:pPr>
              <w:pStyle w:val="TableText0"/>
              <w:keepNext/>
              <w:keepLines/>
              <w:rPr>
                <w:rFonts w:ascii="Arial" w:hAnsi="Arial" w:cs="Arial"/>
                <w:highlight w:val="yellow"/>
                <w:lang w:val="en-US"/>
              </w:rPr>
            </w:pPr>
            <w:r w:rsidRPr="00DF4522">
              <w:rPr>
                <w:rStyle w:val="normaltextrun"/>
                <w:rFonts w:ascii="Arial" w:hAnsi="Arial"/>
                <w:lang w:val="en-US"/>
              </w:rPr>
              <w:t>S</w:t>
            </w:r>
            <w:r w:rsidRPr="00DF4522">
              <w:rPr>
                <w:rStyle w:val="normaltextrun"/>
                <w:rFonts w:ascii="Arial" w:hAnsi="Arial"/>
              </w:rPr>
              <w:t>MTP</w:t>
            </w:r>
            <w:r>
              <w:rPr>
                <w:rStyle w:val="normaltextrun"/>
                <w:rFonts w:ascii="Arial" w:hAnsi="Arial" w:cs="Arial"/>
                <w:szCs w:val="20"/>
              </w:rPr>
              <w:t xml:space="preserve">: </w:t>
            </w:r>
            <w:r w:rsidRPr="00527AC1">
              <w:rPr>
                <w:rStyle w:val="normaltextrun"/>
                <w:rFonts w:ascii="Arial" w:hAnsi="Arial" w:cs="Arial"/>
                <w:szCs w:val="20"/>
                <w:lang w:val="en-US"/>
              </w:rPr>
              <w:t>25</w:t>
            </w:r>
            <w:r w:rsidRPr="00527AC1">
              <w:rPr>
                <w:rStyle w:val="eop"/>
                <w:rFonts w:ascii="Arial" w:hAnsi="Arial" w:cs="Arial"/>
                <w:szCs w:val="20"/>
                <w:lang w:val="en-US"/>
              </w:rPr>
              <w:t> </w:t>
            </w:r>
          </w:p>
        </w:tc>
      </w:tr>
      <w:tr w:rsidR="00911F51" w:rsidRPr="00712180" w14:paraId="1CAF9E28" w14:textId="77777777" w:rsidTr="005667C8">
        <w:tc>
          <w:tcPr>
            <w:tcW w:w="1613" w:type="pct"/>
            <w:tcBorders>
              <w:top w:val="single" w:sz="6" w:space="0" w:color="auto"/>
              <w:left w:val="single" w:sz="12" w:space="0" w:color="auto"/>
              <w:bottom w:val="single" w:sz="6" w:space="0" w:color="auto"/>
              <w:right w:val="single" w:sz="6" w:space="0" w:color="auto"/>
            </w:tcBorders>
            <w:shd w:val="clear" w:color="auto" w:fill="E6E6E6"/>
          </w:tcPr>
          <w:p w14:paraId="2A1F203C" w14:textId="77777777" w:rsidR="00911F51" w:rsidRDefault="00911F51" w:rsidP="00911F51">
            <w:pPr>
              <w:pStyle w:val="TableText0"/>
              <w:keepNext/>
              <w:keepLines/>
              <w:rPr>
                <w:rFonts w:ascii="Arial" w:hAnsi="Arial" w:cs="Arial"/>
                <w:b/>
              </w:rPr>
            </w:pPr>
            <w:r>
              <w:rPr>
                <w:rFonts w:ascii="Arial" w:hAnsi="Arial" w:cs="Arial"/>
                <w:b/>
              </w:rPr>
              <w:t>DC (Datacenter) connection</w:t>
            </w:r>
          </w:p>
        </w:tc>
        <w:tc>
          <w:tcPr>
            <w:tcW w:w="3387" w:type="pct"/>
            <w:tcBorders>
              <w:top w:val="single" w:sz="6" w:space="0" w:color="auto"/>
              <w:left w:val="single" w:sz="6" w:space="0" w:color="auto"/>
              <w:bottom w:val="single" w:sz="6" w:space="0" w:color="auto"/>
              <w:right w:val="single" w:sz="6" w:space="0" w:color="auto"/>
            </w:tcBorders>
          </w:tcPr>
          <w:p w14:paraId="0724752B" w14:textId="77777777" w:rsidR="00911F51" w:rsidRDefault="00911F51" w:rsidP="00CB4A05">
            <w:pPr>
              <w:pStyle w:val="TableText0"/>
              <w:keepNext/>
              <w:keepLines/>
              <w:rPr>
                <w:rFonts w:ascii="Arial" w:hAnsi="Arial" w:cs="Arial"/>
                <w:highlight w:val="yellow"/>
                <w:lang w:val="en-US"/>
              </w:rPr>
            </w:pPr>
            <w:r w:rsidRPr="00527AC1">
              <w:rPr>
                <w:rStyle w:val="normaltextrun"/>
                <w:rFonts w:ascii="Arial" w:hAnsi="Arial" w:cs="Arial"/>
                <w:szCs w:val="20"/>
                <w:lang w:val="en-US"/>
              </w:rPr>
              <w:t>External</w:t>
            </w:r>
          </w:p>
        </w:tc>
      </w:tr>
      <w:tr w:rsidR="00911F51" w:rsidRPr="006D2395" w14:paraId="5460CC98" w14:textId="77777777" w:rsidTr="005667C8">
        <w:tc>
          <w:tcPr>
            <w:tcW w:w="1613" w:type="pct"/>
            <w:tcBorders>
              <w:top w:val="single" w:sz="6" w:space="0" w:color="auto"/>
              <w:left w:val="single" w:sz="12" w:space="0" w:color="auto"/>
              <w:bottom w:val="single" w:sz="6" w:space="0" w:color="auto"/>
              <w:right w:val="single" w:sz="6" w:space="0" w:color="auto"/>
            </w:tcBorders>
            <w:shd w:val="clear" w:color="auto" w:fill="E6E6E6"/>
          </w:tcPr>
          <w:p w14:paraId="18532C77" w14:textId="77777777" w:rsidR="00911F51" w:rsidRDefault="00911F51" w:rsidP="00911F51">
            <w:pPr>
              <w:pStyle w:val="TableText0"/>
              <w:keepNext/>
              <w:keepLines/>
              <w:rPr>
                <w:rFonts w:ascii="Arial" w:hAnsi="Arial" w:cs="Arial"/>
                <w:b/>
              </w:rPr>
            </w:pPr>
            <w:r>
              <w:rPr>
                <w:rFonts w:ascii="Arial" w:hAnsi="Arial" w:cs="Arial"/>
                <w:b/>
              </w:rPr>
              <w:t>Direction</w:t>
            </w:r>
          </w:p>
        </w:tc>
        <w:tc>
          <w:tcPr>
            <w:tcW w:w="3387" w:type="pct"/>
            <w:tcBorders>
              <w:top w:val="single" w:sz="6" w:space="0" w:color="auto"/>
              <w:left w:val="single" w:sz="6" w:space="0" w:color="auto"/>
              <w:bottom w:val="single" w:sz="6" w:space="0" w:color="auto"/>
              <w:right w:val="single" w:sz="6" w:space="0" w:color="auto"/>
            </w:tcBorders>
          </w:tcPr>
          <w:p w14:paraId="49DD9318" w14:textId="77777777" w:rsidR="00911F51" w:rsidRDefault="00911F51" w:rsidP="00CB4A05">
            <w:pPr>
              <w:pStyle w:val="TableText0"/>
              <w:keepNext/>
              <w:keepLines/>
              <w:rPr>
                <w:rFonts w:ascii="Arial" w:hAnsi="Arial" w:cs="Arial"/>
                <w:highlight w:val="yellow"/>
                <w:lang w:val="en-US"/>
              </w:rPr>
            </w:pPr>
            <w:r w:rsidRPr="00527AC1">
              <w:rPr>
                <w:rStyle w:val="normaltextrun"/>
                <w:rFonts w:ascii="Arial" w:hAnsi="Arial" w:cs="Arial"/>
                <w:szCs w:val="20"/>
                <w:lang w:val="en-US"/>
              </w:rPr>
              <w:t>Outbound - Communication is initiated by the application</w:t>
            </w:r>
            <w:r w:rsidRPr="00527AC1">
              <w:rPr>
                <w:rStyle w:val="eop"/>
                <w:rFonts w:ascii="Arial" w:hAnsi="Arial" w:cs="Arial"/>
                <w:szCs w:val="20"/>
                <w:lang w:val="en-US"/>
              </w:rPr>
              <w:t> </w:t>
            </w:r>
          </w:p>
        </w:tc>
      </w:tr>
      <w:tr w:rsidR="00911F51" w:rsidRPr="00A540D4" w14:paraId="70540050" w14:textId="77777777" w:rsidTr="005667C8">
        <w:tc>
          <w:tcPr>
            <w:tcW w:w="1613" w:type="pct"/>
            <w:tcBorders>
              <w:top w:val="single" w:sz="6" w:space="0" w:color="auto"/>
              <w:left w:val="single" w:sz="12" w:space="0" w:color="auto"/>
              <w:bottom w:val="single" w:sz="6" w:space="0" w:color="auto"/>
              <w:right w:val="single" w:sz="6" w:space="0" w:color="auto"/>
            </w:tcBorders>
            <w:shd w:val="clear" w:color="auto" w:fill="E6E6E6"/>
          </w:tcPr>
          <w:p w14:paraId="2095CAFF" w14:textId="77777777" w:rsidR="00911F51" w:rsidRDefault="00911F51" w:rsidP="00911F51">
            <w:pPr>
              <w:pStyle w:val="TableText0"/>
              <w:keepNext/>
              <w:keepLines/>
              <w:rPr>
                <w:rFonts w:ascii="Arial" w:hAnsi="Arial" w:cs="Arial"/>
                <w:b/>
              </w:rPr>
            </w:pPr>
            <w:r>
              <w:rPr>
                <w:rFonts w:ascii="Arial" w:hAnsi="Arial" w:cs="Arial"/>
                <w:b/>
              </w:rPr>
              <w:t>Direct connection</w:t>
            </w:r>
          </w:p>
        </w:tc>
        <w:tc>
          <w:tcPr>
            <w:tcW w:w="3387" w:type="pct"/>
            <w:tcBorders>
              <w:top w:val="single" w:sz="6" w:space="0" w:color="auto"/>
              <w:left w:val="single" w:sz="6" w:space="0" w:color="auto"/>
              <w:bottom w:val="single" w:sz="6" w:space="0" w:color="auto"/>
              <w:right w:val="single" w:sz="6" w:space="0" w:color="auto"/>
            </w:tcBorders>
          </w:tcPr>
          <w:p w14:paraId="2D996211" w14:textId="77777777" w:rsidR="00911F51" w:rsidRPr="00DA6514" w:rsidRDefault="00911F51" w:rsidP="00CB4A05">
            <w:pPr>
              <w:pStyle w:val="TableText0"/>
              <w:keepNext/>
              <w:keepLines/>
              <w:rPr>
                <w:rFonts w:ascii="Arial" w:hAnsi="Arial" w:cs="Arial"/>
                <w:highlight w:val="yellow"/>
                <w:lang w:val="en-US"/>
              </w:rPr>
            </w:pPr>
            <w:r w:rsidRPr="00527AC1">
              <w:rPr>
                <w:rStyle w:val="normaltextrun"/>
                <w:rFonts w:ascii="Arial" w:hAnsi="Arial" w:cs="Arial"/>
                <w:szCs w:val="20"/>
                <w:lang w:val="en-US"/>
              </w:rPr>
              <w:t>Yes: direct connection between application and entity</w:t>
            </w:r>
            <w:r w:rsidRPr="00527AC1">
              <w:rPr>
                <w:rStyle w:val="eop"/>
                <w:rFonts w:ascii="Arial" w:hAnsi="Arial" w:cs="Arial"/>
                <w:szCs w:val="20"/>
                <w:lang w:val="en-US"/>
              </w:rPr>
              <w:t> </w:t>
            </w:r>
          </w:p>
        </w:tc>
      </w:tr>
      <w:tr w:rsidR="00911F51" w:rsidRPr="00B931BB" w14:paraId="7A7A1F38" w14:textId="77777777" w:rsidTr="005667C8">
        <w:tc>
          <w:tcPr>
            <w:tcW w:w="1613" w:type="pct"/>
            <w:tcBorders>
              <w:top w:val="single" w:sz="6" w:space="0" w:color="auto"/>
              <w:left w:val="single" w:sz="12" w:space="0" w:color="auto"/>
              <w:bottom w:val="single" w:sz="6" w:space="0" w:color="auto"/>
              <w:right w:val="single" w:sz="6" w:space="0" w:color="auto"/>
            </w:tcBorders>
            <w:shd w:val="clear" w:color="auto" w:fill="E6E6E6"/>
          </w:tcPr>
          <w:p w14:paraId="619CEA9B" w14:textId="77777777" w:rsidR="00911F51" w:rsidRDefault="00911F51" w:rsidP="00911F51">
            <w:pPr>
              <w:pStyle w:val="TableText0"/>
              <w:keepNext/>
              <w:keepLines/>
              <w:rPr>
                <w:rFonts w:ascii="Arial" w:hAnsi="Arial" w:cs="Arial"/>
                <w:b/>
              </w:rPr>
            </w:pPr>
            <w:r>
              <w:rPr>
                <w:rFonts w:ascii="Arial" w:hAnsi="Arial" w:cs="Arial"/>
                <w:b/>
              </w:rPr>
              <w:t>Security Controls</w:t>
            </w:r>
          </w:p>
        </w:tc>
        <w:tc>
          <w:tcPr>
            <w:tcW w:w="3387" w:type="pct"/>
            <w:tcBorders>
              <w:top w:val="single" w:sz="6" w:space="0" w:color="auto"/>
              <w:left w:val="single" w:sz="6" w:space="0" w:color="auto"/>
              <w:bottom w:val="single" w:sz="6" w:space="0" w:color="auto"/>
              <w:right w:val="single" w:sz="6" w:space="0" w:color="auto"/>
            </w:tcBorders>
          </w:tcPr>
          <w:p w14:paraId="2C3621F5" w14:textId="74A2D8CD" w:rsidR="001B25FA" w:rsidRPr="00402396" w:rsidRDefault="001B25FA" w:rsidP="001B25FA">
            <w:pPr>
              <w:pStyle w:val="TableText0"/>
              <w:keepNext/>
              <w:keepLines/>
              <w:rPr>
                <w:rFonts w:ascii="Arial" w:hAnsi="Arial" w:cs="Arial"/>
                <w:lang w:val="en-US"/>
              </w:rPr>
            </w:pPr>
            <w:r w:rsidRPr="00402396">
              <w:rPr>
                <w:rFonts w:ascii="Arial" w:hAnsi="Arial" w:cs="Arial"/>
                <w:lang w:val="en-US"/>
              </w:rPr>
              <w:t xml:space="preserve">Authorisation method or authentication method: </w:t>
            </w:r>
            <w:sdt>
              <w:sdtPr>
                <w:rPr>
                  <w:rFonts w:ascii="Arial" w:hAnsi="Arial" w:cs="Arial"/>
                  <w:lang w:val="en-US"/>
                </w:rPr>
                <w:alias w:val="Authorisation"/>
                <w:tag w:val="Authorisation"/>
                <w:id w:val="910350649"/>
                <w:placeholder>
                  <w:docPart w:val="8619B00B79634615B3724A56FBBF7044"/>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EndPr/>
              <w:sdtContent>
                <w:r>
                  <w:rPr>
                    <w:rFonts w:ascii="Arial" w:hAnsi="Arial" w:cs="Arial"/>
                    <w:lang w:val="en-US"/>
                  </w:rPr>
                  <w:t>None required</w:t>
                </w:r>
              </w:sdtContent>
            </w:sdt>
          </w:p>
          <w:p w14:paraId="33C1702C" w14:textId="6BE8B763" w:rsidR="001B25FA" w:rsidRPr="00402396" w:rsidRDefault="001B25FA" w:rsidP="001B25FA">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671416650"/>
                <w:placeholder>
                  <w:docPart w:val="9E0434FC41624208BC1B90B99760A5F2"/>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1EF91C5B" w14:textId="77777777" w:rsidR="001B25FA" w:rsidRPr="00402396" w:rsidRDefault="001B25FA" w:rsidP="001B25FA">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0338639"/>
                <w:placeholder>
                  <w:docPart w:val="EF0FB16A7D504CD98C4383FC725C464D"/>
                </w:placeholder>
                <w:dropDownList>
                  <w:listItem w:displayText="Select" w:value="Select"/>
                  <w:listItem w:displayText="Yes" w:value="Yes"/>
                  <w:listItem w:displayText="No" w:value="No"/>
                </w:dropDownList>
              </w:sdtPr>
              <w:sdtEndPr/>
              <w:sdtContent>
                <w:r w:rsidRPr="00402396">
                  <w:rPr>
                    <w:rFonts w:ascii="Arial" w:hAnsi="Arial" w:cs="Arial"/>
                    <w:lang w:val="en-US"/>
                  </w:rPr>
                  <w:t>No</w:t>
                </w:r>
              </w:sdtContent>
            </w:sdt>
          </w:p>
          <w:p w14:paraId="68575C3B" w14:textId="756B78C5" w:rsidR="00911F51" w:rsidRPr="001B25FA" w:rsidRDefault="001B25FA" w:rsidP="00CB4A05">
            <w:pPr>
              <w:pStyle w:val="TableText0"/>
              <w:keepNext/>
              <w:keepLines/>
              <w:rPr>
                <w:rFonts w:ascii="Arial" w:hAnsi="Arial" w:cs="Arial"/>
                <w:szCs w:val="20"/>
                <w:lang w:val="en-US"/>
              </w:rPr>
            </w:pPr>
            <w:r w:rsidRPr="00402396">
              <w:rPr>
                <w:rFonts w:ascii="Arial" w:hAnsi="Arial" w:cs="Arial"/>
                <w:lang w:val="en-US"/>
              </w:rPr>
              <w:t xml:space="preserve">Other: </w:t>
            </w:r>
            <w:r w:rsidR="00911F51">
              <w:rPr>
                <w:rStyle w:val="normaltextrun"/>
                <w:rFonts w:ascii="Arial" w:hAnsi="Arial" w:cs="Arial"/>
                <w:szCs w:val="20"/>
                <w:lang w:val="en-US"/>
              </w:rPr>
              <w:t>WBS s</w:t>
            </w:r>
            <w:r w:rsidR="00911F51" w:rsidRPr="00527AC1">
              <w:rPr>
                <w:rStyle w:val="normaltextrun"/>
                <w:rFonts w:ascii="Arial" w:hAnsi="Arial" w:cs="Arial"/>
                <w:szCs w:val="20"/>
                <w:lang w:val="en-US"/>
              </w:rPr>
              <w:t>erver must be whitelisted</w:t>
            </w:r>
            <w:r w:rsidR="00911F51">
              <w:rPr>
                <w:rStyle w:val="normaltextrun"/>
                <w:rFonts w:ascii="Arial" w:hAnsi="Arial" w:cs="Arial"/>
                <w:szCs w:val="20"/>
                <w:lang w:val="en-US"/>
              </w:rPr>
              <w:t xml:space="preserve"> at Mail Relay</w:t>
            </w:r>
          </w:p>
        </w:tc>
      </w:tr>
      <w:tr w:rsidR="00911F51" w:rsidRPr="005220F1" w14:paraId="5FE0A33D" w14:textId="77777777" w:rsidTr="005667C8">
        <w:tc>
          <w:tcPr>
            <w:tcW w:w="1613" w:type="pct"/>
            <w:tcBorders>
              <w:top w:val="single" w:sz="6" w:space="0" w:color="auto"/>
              <w:left w:val="single" w:sz="12" w:space="0" w:color="auto"/>
              <w:bottom w:val="single" w:sz="6" w:space="0" w:color="auto"/>
              <w:right w:val="single" w:sz="6" w:space="0" w:color="auto"/>
            </w:tcBorders>
            <w:shd w:val="clear" w:color="auto" w:fill="E6E6E6"/>
          </w:tcPr>
          <w:p w14:paraId="3A0C94BD"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users</w:t>
            </w:r>
          </w:p>
        </w:tc>
        <w:tc>
          <w:tcPr>
            <w:tcW w:w="3387" w:type="pct"/>
            <w:tcBorders>
              <w:top w:val="single" w:sz="6" w:space="0" w:color="auto"/>
              <w:left w:val="single" w:sz="6" w:space="0" w:color="auto"/>
              <w:bottom w:val="single" w:sz="6" w:space="0" w:color="auto"/>
              <w:right w:val="single" w:sz="6" w:space="0" w:color="auto"/>
            </w:tcBorders>
          </w:tcPr>
          <w:p w14:paraId="0FB2F7FF" w14:textId="77777777" w:rsidR="00911F51" w:rsidRPr="0010083C" w:rsidRDefault="00911F51" w:rsidP="00CB4A05">
            <w:pPr>
              <w:pStyle w:val="TableText0"/>
              <w:keepNext/>
              <w:keepLines/>
              <w:rPr>
                <w:rFonts w:ascii="Arial" w:hAnsi="Arial" w:cs="Arial"/>
                <w:highlight w:val="yellow"/>
                <w:lang w:val="en-US"/>
              </w:rPr>
            </w:pPr>
            <w:r w:rsidRPr="0019694C">
              <w:rPr>
                <w:rFonts w:ascii="Arial" w:hAnsi="Arial" w:cs="Arial"/>
                <w:lang w:val="en-US"/>
              </w:rPr>
              <w:t>Not specified</w:t>
            </w:r>
          </w:p>
        </w:tc>
      </w:tr>
      <w:tr w:rsidR="00911F51" w:rsidRPr="00B81AA8" w14:paraId="57024819" w14:textId="77777777" w:rsidTr="005667C8">
        <w:tc>
          <w:tcPr>
            <w:tcW w:w="1613" w:type="pct"/>
            <w:tcBorders>
              <w:top w:val="single" w:sz="6" w:space="0" w:color="auto"/>
              <w:left w:val="single" w:sz="12" w:space="0" w:color="auto"/>
              <w:bottom w:val="single" w:sz="6" w:space="0" w:color="auto"/>
              <w:right w:val="single" w:sz="6" w:space="0" w:color="auto"/>
            </w:tcBorders>
            <w:shd w:val="clear" w:color="auto" w:fill="E6E6E6"/>
          </w:tcPr>
          <w:p w14:paraId="47E33E71"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transactions</w:t>
            </w:r>
          </w:p>
        </w:tc>
        <w:tc>
          <w:tcPr>
            <w:tcW w:w="3387" w:type="pct"/>
            <w:tcBorders>
              <w:top w:val="single" w:sz="6" w:space="0" w:color="auto"/>
              <w:left w:val="single" w:sz="6" w:space="0" w:color="auto"/>
              <w:bottom w:val="single" w:sz="6" w:space="0" w:color="auto"/>
              <w:right w:val="single" w:sz="6" w:space="0" w:color="auto"/>
            </w:tcBorders>
          </w:tcPr>
          <w:p w14:paraId="73DF4260" w14:textId="77777777" w:rsidR="00911F51" w:rsidRPr="0010083C" w:rsidRDefault="00911F51" w:rsidP="00CB4A05">
            <w:pPr>
              <w:pStyle w:val="TableText0"/>
              <w:keepNext/>
              <w:keepLines/>
              <w:rPr>
                <w:rFonts w:ascii="Arial" w:hAnsi="Arial" w:cs="Arial"/>
                <w:highlight w:val="yellow"/>
                <w:lang w:val="en-US"/>
              </w:rPr>
            </w:pPr>
            <w:r w:rsidRPr="0019694C">
              <w:rPr>
                <w:rFonts w:ascii="Arial" w:hAnsi="Arial" w:cs="Arial"/>
                <w:lang w:val="en-US"/>
              </w:rPr>
              <w:t>Not specified</w:t>
            </w:r>
          </w:p>
        </w:tc>
      </w:tr>
      <w:tr w:rsidR="00911F51" w:rsidRPr="00B81AA8" w14:paraId="5C3B5E1B" w14:textId="77777777" w:rsidTr="005667C8">
        <w:tc>
          <w:tcPr>
            <w:tcW w:w="1613" w:type="pct"/>
            <w:tcBorders>
              <w:top w:val="single" w:sz="6" w:space="0" w:color="auto"/>
              <w:left w:val="single" w:sz="12" w:space="0" w:color="auto"/>
              <w:bottom w:val="single" w:sz="6" w:space="0" w:color="auto"/>
              <w:right w:val="single" w:sz="6" w:space="0" w:color="auto"/>
            </w:tcBorders>
            <w:shd w:val="clear" w:color="auto" w:fill="E6E6E6"/>
          </w:tcPr>
          <w:p w14:paraId="0D94BE3A"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Frequency of transactions</w:t>
            </w:r>
          </w:p>
        </w:tc>
        <w:tc>
          <w:tcPr>
            <w:tcW w:w="3387" w:type="pct"/>
            <w:tcBorders>
              <w:top w:val="single" w:sz="6" w:space="0" w:color="auto"/>
              <w:left w:val="single" w:sz="6" w:space="0" w:color="auto"/>
              <w:bottom w:val="single" w:sz="6" w:space="0" w:color="auto"/>
              <w:right w:val="single" w:sz="6" w:space="0" w:color="auto"/>
            </w:tcBorders>
          </w:tcPr>
          <w:p w14:paraId="1E527410" w14:textId="77777777" w:rsidR="00911F51" w:rsidRPr="0010083C" w:rsidRDefault="00911F51" w:rsidP="00CB4A05">
            <w:pPr>
              <w:pStyle w:val="TableText0"/>
              <w:keepNext/>
              <w:keepLines/>
              <w:rPr>
                <w:rFonts w:ascii="Arial" w:hAnsi="Arial" w:cs="Arial"/>
                <w:highlight w:val="yellow"/>
                <w:lang w:val="en-US"/>
              </w:rPr>
            </w:pPr>
            <w:r w:rsidRPr="0019694C">
              <w:rPr>
                <w:rFonts w:ascii="Arial" w:hAnsi="Arial" w:cs="Arial"/>
                <w:lang w:val="en-US"/>
              </w:rPr>
              <w:t>Not specified</w:t>
            </w:r>
          </w:p>
        </w:tc>
      </w:tr>
      <w:tr w:rsidR="00911F51" w:rsidRPr="00B81AA8" w14:paraId="0BC676F0" w14:textId="77777777" w:rsidTr="005667C8">
        <w:tc>
          <w:tcPr>
            <w:tcW w:w="1613" w:type="pct"/>
            <w:tcBorders>
              <w:top w:val="single" w:sz="6" w:space="0" w:color="auto"/>
              <w:left w:val="single" w:sz="12" w:space="0" w:color="auto"/>
              <w:bottom w:val="single" w:sz="6" w:space="0" w:color="auto"/>
              <w:right w:val="single" w:sz="6" w:space="0" w:color="auto"/>
            </w:tcBorders>
            <w:shd w:val="clear" w:color="auto" w:fill="E6E6E6"/>
          </w:tcPr>
          <w:p w14:paraId="6C9618E8"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 xml:space="preserve">Volume of data </w:t>
            </w:r>
          </w:p>
        </w:tc>
        <w:tc>
          <w:tcPr>
            <w:tcW w:w="3387" w:type="pct"/>
            <w:tcBorders>
              <w:top w:val="single" w:sz="6" w:space="0" w:color="auto"/>
              <w:left w:val="single" w:sz="6" w:space="0" w:color="auto"/>
              <w:bottom w:val="single" w:sz="6" w:space="0" w:color="auto"/>
              <w:right w:val="single" w:sz="6" w:space="0" w:color="auto"/>
            </w:tcBorders>
          </w:tcPr>
          <w:p w14:paraId="55467A16" w14:textId="77777777" w:rsidR="00911F51" w:rsidRPr="0010083C" w:rsidRDefault="00911F51" w:rsidP="00CB4A05">
            <w:pPr>
              <w:pStyle w:val="TableText0"/>
              <w:keepNext/>
              <w:keepLines/>
              <w:rPr>
                <w:rFonts w:ascii="Arial" w:hAnsi="Arial" w:cs="Arial"/>
                <w:highlight w:val="yellow"/>
                <w:lang w:val="en-US"/>
              </w:rPr>
            </w:pPr>
            <w:r w:rsidRPr="0019694C">
              <w:rPr>
                <w:rFonts w:ascii="Arial" w:hAnsi="Arial" w:cs="Arial"/>
                <w:lang w:val="en-US"/>
              </w:rPr>
              <w:t>Not specified</w:t>
            </w:r>
          </w:p>
        </w:tc>
      </w:tr>
    </w:tbl>
    <w:p w14:paraId="57CD799A" w14:textId="77777777" w:rsidR="00911F51" w:rsidRPr="003C0FC3" w:rsidRDefault="00911F51" w:rsidP="00911F51">
      <w:pPr>
        <w:pStyle w:val="BodyText"/>
      </w:pPr>
    </w:p>
    <w:p w14:paraId="00BEED6E" w14:textId="77777777" w:rsidR="00911F51" w:rsidRPr="00000272" w:rsidRDefault="00911F51" w:rsidP="00CB4A05">
      <w:pPr>
        <w:pStyle w:val="Heading4"/>
      </w:pPr>
      <w:r>
        <w:lastRenderedPageBreak/>
        <w:t>Symantec Live Update</w:t>
      </w:r>
    </w:p>
    <w:tbl>
      <w:tblPr>
        <w:tblW w:w="5344" w:type="pct"/>
        <w:tblLook w:val="0000" w:firstRow="0" w:lastRow="0" w:firstColumn="0" w:lastColumn="0" w:noHBand="0" w:noVBand="0"/>
      </w:tblPr>
      <w:tblGrid>
        <w:gridCol w:w="3104"/>
        <w:gridCol w:w="6511"/>
      </w:tblGrid>
      <w:tr w:rsidR="00911F51" w:rsidRPr="008044BD" w14:paraId="271439C9"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37A73854" w14:textId="77777777" w:rsidR="00911F51" w:rsidRPr="00B81AA8" w:rsidRDefault="00911F51" w:rsidP="009550DD">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528BE2B" w14:textId="77777777" w:rsidR="00911F51" w:rsidRPr="00F47628" w:rsidRDefault="00911F51" w:rsidP="00D907A3">
            <w:pPr>
              <w:pStyle w:val="TableText0"/>
              <w:keepNext/>
              <w:keepLines/>
              <w:rPr>
                <w:rFonts w:ascii="Arial" w:hAnsi="Arial"/>
              </w:rPr>
            </w:pPr>
            <w:r w:rsidRPr="002E6AA9">
              <w:rPr>
                <w:rFonts w:ascii="Arial" w:hAnsi="Arial" w:cs="Arial"/>
                <w:lang w:val="en-US"/>
              </w:rPr>
              <w:t>Symantec’s sytems to update the AntiVirus software within the WBS-system.</w:t>
            </w:r>
          </w:p>
        </w:tc>
      </w:tr>
      <w:tr w:rsidR="00911F51" w:rsidRPr="009F2961" w14:paraId="134602D5"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4DF99668" w14:textId="77777777" w:rsidR="00911F51" w:rsidRPr="00B81AA8" w:rsidRDefault="00911F51" w:rsidP="00911F5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B0BEB12" w14:textId="5B625816" w:rsidR="00911F51" w:rsidRPr="007429F6" w:rsidRDefault="00D654D5" w:rsidP="00CB4A05">
            <w:pPr>
              <w:pStyle w:val="TableText0"/>
              <w:keepNext/>
              <w:keepLines/>
              <w:rPr>
                <w:rFonts w:ascii="Arial" w:hAnsi="Arial" w:cs="Arial"/>
                <w:lang w:val="nl-NL"/>
              </w:rPr>
            </w:pPr>
            <w:r w:rsidRPr="007429F6">
              <w:rPr>
                <w:rFonts w:ascii="Arial" w:hAnsi="Arial" w:cs="Arial"/>
                <w:lang w:val="nl-NL"/>
              </w:rPr>
              <w:t>HTTP</w:t>
            </w:r>
            <w:r w:rsidR="00911F51" w:rsidRPr="007429F6">
              <w:rPr>
                <w:rFonts w:ascii="Arial" w:hAnsi="Arial" w:cs="Arial"/>
                <w:lang w:val="nl-NL"/>
              </w:rPr>
              <w:t>: 3128</w:t>
            </w:r>
            <w:r w:rsidR="007429F6" w:rsidRPr="007429F6">
              <w:rPr>
                <w:rFonts w:ascii="Arial" w:hAnsi="Arial" w:cs="Arial"/>
                <w:lang w:val="nl-NL"/>
              </w:rPr>
              <w:t xml:space="preserve"> (proxy.voorzieningen.uwv.nl</w:t>
            </w:r>
            <w:r w:rsidR="007429F6">
              <w:rPr>
                <w:rFonts w:ascii="Arial" w:hAnsi="Arial" w:cs="Arial"/>
                <w:lang w:val="nl-NL"/>
              </w:rPr>
              <w:t>)</w:t>
            </w:r>
          </w:p>
        </w:tc>
      </w:tr>
      <w:tr w:rsidR="00911F51" w:rsidRPr="00712180" w14:paraId="6BAFAC1C"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7FE7716D" w14:textId="77777777" w:rsidR="00911F51" w:rsidRDefault="00911F51" w:rsidP="00911F51">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6CF770CF" w14:textId="77777777" w:rsidR="00911F51" w:rsidRPr="002E6AA9" w:rsidRDefault="00911F51" w:rsidP="00CB4A05">
            <w:pPr>
              <w:pStyle w:val="TableText0"/>
              <w:keepNext/>
              <w:keepLines/>
              <w:rPr>
                <w:rFonts w:ascii="Arial" w:hAnsi="Arial" w:cs="Arial"/>
                <w:lang w:val="en-US"/>
              </w:rPr>
            </w:pPr>
            <w:r w:rsidRPr="002E6AA9">
              <w:rPr>
                <w:rFonts w:ascii="Arial" w:hAnsi="Arial" w:cs="Arial"/>
                <w:lang w:val="en-US"/>
              </w:rPr>
              <w:t>External</w:t>
            </w:r>
          </w:p>
        </w:tc>
      </w:tr>
      <w:tr w:rsidR="00911F51" w:rsidRPr="006D2395" w14:paraId="638BAF3A"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4D6A9233" w14:textId="77777777" w:rsidR="00911F51" w:rsidRDefault="00911F51" w:rsidP="00911F5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0C779B40" w14:textId="77777777" w:rsidR="00911F51" w:rsidRPr="002E6AA9" w:rsidRDefault="00911F51" w:rsidP="00CB4A05">
            <w:pPr>
              <w:pStyle w:val="TableText0"/>
              <w:keepNext/>
              <w:keepLines/>
              <w:rPr>
                <w:rFonts w:ascii="Arial" w:hAnsi="Arial" w:cs="Arial"/>
                <w:lang w:val="en-US"/>
              </w:rPr>
            </w:pPr>
            <w:r w:rsidRPr="002E6AA9">
              <w:rPr>
                <w:rFonts w:ascii="Arial" w:hAnsi="Arial" w:cs="Arial"/>
                <w:lang w:val="en-US"/>
              </w:rPr>
              <w:t>Outbound: communication is initiated by the application</w:t>
            </w:r>
          </w:p>
        </w:tc>
      </w:tr>
      <w:tr w:rsidR="00911F51" w:rsidRPr="00A540D4" w14:paraId="76DC766D"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00CE4121" w14:textId="77777777" w:rsidR="00911F51" w:rsidRDefault="00911F51" w:rsidP="00911F5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3A5488A" w14:textId="6CB8BCDE" w:rsidR="00911F51" w:rsidRPr="002E6AA9" w:rsidRDefault="00911F51" w:rsidP="00CB4A05">
            <w:pPr>
              <w:pStyle w:val="TableText0"/>
              <w:keepNext/>
              <w:keepLines/>
              <w:rPr>
                <w:rFonts w:ascii="Arial" w:hAnsi="Arial" w:cs="Arial"/>
                <w:lang w:val="en-US"/>
              </w:rPr>
            </w:pPr>
            <w:r w:rsidRPr="002E6AA9">
              <w:rPr>
                <w:rFonts w:ascii="Arial" w:hAnsi="Arial" w:cs="Arial"/>
                <w:lang w:val="en-US"/>
              </w:rPr>
              <w:t xml:space="preserve">No: </w:t>
            </w:r>
            <w:r w:rsidR="00A1198C">
              <w:rPr>
                <w:rFonts w:ascii="Arial" w:hAnsi="Arial" w:cs="Arial"/>
                <w:lang w:val="en-US"/>
              </w:rPr>
              <w:t>via KPN forward proxy</w:t>
            </w:r>
            <w:r w:rsidRPr="002E6AA9">
              <w:rPr>
                <w:rFonts w:ascii="Arial" w:hAnsi="Arial" w:cs="Arial"/>
                <w:lang w:val="en-US"/>
              </w:rPr>
              <w:t>.</w:t>
            </w:r>
          </w:p>
        </w:tc>
      </w:tr>
      <w:tr w:rsidR="00911F51" w:rsidRPr="00B931BB" w14:paraId="6FDF495C"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02B823F4" w14:textId="77777777" w:rsidR="00911F51" w:rsidRDefault="00911F51" w:rsidP="00911F5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8ED1164" w14:textId="77777777" w:rsidR="004307FA" w:rsidRPr="00402396" w:rsidRDefault="004307FA" w:rsidP="004307FA">
            <w:pPr>
              <w:pStyle w:val="TableText0"/>
              <w:keepNext/>
              <w:keepLines/>
              <w:rPr>
                <w:rFonts w:ascii="Arial" w:hAnsi="Arial" w:cs="Arial"/>
                <w:lang w:val="en-US"/>
              </w:rPr>
            </w:pPr>
            <w:r w:rsidRPr="00402396">
              <w:rPr>
                <w:rFonts w:ascii="Arial" w:hAnsi="Arial" w:cs="Arial"/>
                <w:lang w:val="en-US"/>
              </w:rPr>
              <w:t xml:space="preserve">Authorisation method or authentication method: </w:t>
            </w:r>
            <w:sdt>
              <w:sdtPr>
                <w:rPr>
                  <w:rFonts w:ascii="Arial" w:hAnsi="Arial" w:cs="Arial"/>
                  <w:lang w:val="en-US"/>
                </w:rPr>
                <w:alias w:val="Authorisation"/>
                <w:tag w:val="Authorisation"/>
                <w:id w:val="-1762517414"/>
                <w:placeholder>
                  <w:docPart w:val="76BBCFC8589B426EBBB140D17073411D"/>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EndPr/>
              <w:sdtContent>
                <w:r>
                  <w:rPr>
                    <w:rFonts w:ascii="Arial" w:hAnsi="Arial" w:cs="Arial"/>
                    <w:lang w:val="en-US"/>
                  </w:rPr>
                  <w:t>None required</w:t>
                </w:r>
              </w:sdtContent>
            </w:sdt>
          </w:p>
          <w:p w14:paraId="69C11EF7" w14:textId="77777777" w:rsidR="004307FA" w:rsidRPr="00402396" w:rsidRDefault="004307FA" w:rsidP="004307FA">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241023200"/>
                <w:placeholder>
                  <w:docPart w:val="F722ED470A954CCABB22B880FEED229A"/>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30CDCA50" w14:textId="77777777" w:rsidR="004307FA" w:rsidRPr="00402396" w:rsidRDefault="004307FA" w:rsidP="004307FA">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654054859"/>
                <w:placeholder>
                  <w:docPart w:val="3F4887C6C75C4A02AB635FE5E421B1EA"/>
                </w:placeholder>
                <w:dropDownList>
                  <w:listItem w:displayText="Select" w:value="Select"/>
                  <w:listItem w:displayText="Yes" w:value="Yes"/>
                  <w:listItem w:displayText="No" w:value="No"/>
                </w:dropDownList>
              </w:sdtPr>
              <w:sdtEndPr/>
              <w:sdtContent>
                <w:r w:rsidRPr="00402396">
                  <w:rPr>
                    <w:rFonts w:ascii="Arial" w:hAnsi="Arial" w:cs="Arial"/>
                    <w:lang w:val="en-US"/>
                  </w:rPr>
                  <w:t>No</w:t>
                </w:r>
              </w:sdtContent>
            </w:sdt>
          </w:p>
          <w:p w14:paraId="5AEA76E0" w14:textId="2D7E9A45" w:rsidR="004307FA" w:rsidRPr="002E6AA9" w:rsidRDefault="004307FA" w:rsidP="004307FA">
            <w:pPr>
              <w:pStyle w:val="TableText0"/>
              <w:keepNext/>
              <w:keepLines/>
              <w:rPr>
                <w:rFonts w:ascii="Arial" w:hAnsi="Arial" w:cs="Arial"/>
                <w:lang w:val="en-US"/>
              </w:rPr>
            </w:pPr>
            <w:r w:rsidRPr="00402396">
              <w:rPr>
                <w:rFonts w:ascii="Arial" w:hAnsi="Arial" w:cs="Arial"/>
                <w:lang w:val="en-US"/>
              </w:rPr>
              <w:t xml:space="preserve">Other: </w:t>
            </w:r>
            <w:r w:rsidRPr="002E6AA9">
              <w:rPr>
                <w:rFonts w:ascii="Arial" w:hAnsi="Arial" w:cs="Arial"/>
                <w:lang w:val="en-US"/>
              </w:rPr>
              <w:t xml:space="preserve">Required communication added to the browse profile for the system at the </w:t>
            </w:r>
            <w:r>
              <w:rPr>
                <w:rFonts w:ascii="Arial" w:hAnsi="Arial" w:cs="Arial"/>
                <w:lang w:val="en-US"/>
              </w:rPr>
              <w:t>KPN forward</w:t>
            </w:r>
            <w:r w:rsidRPr="002E6AA9">
              <w:rPr>
                <w:rFonts w:ascii="Arial" w:hAnsi="Arial" w:cs="Arial"/>
                <w:lang w:val="en-US"/>
              </w:rPr>
              <w:t xml:space="preserve"> Proxy</w:t>
            </w:r>
          </w:p>
        </w:tc>
      </w:tr>
      <w:tr w:rsidR="00911F51" w:rsidRPr="005220F1" w14:paraId="69AA4214"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640E5464"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4C877D7" w14:textId="77777777" w:rsidR="00911F51" w:rsidRPr="002E6AA9" w:rsidRDefault="00911F51" w:rsidP="00CB4A05">
            <w:pPr>
              <w:pStyle w:val="TableText0"/>
              <w:keepNext/>
              <w:keepLines/>
              <w:rPr>
                <w:rFonts w:ascii="Arial" w:hAnsi="Arial" w:cs="Arial"/>
                <w:lang w:val="en-US"/>
              </w:rPr>
            </w:pPr>
            <w:r w:rsidRPr="002E6AA9">
              <w:rPr>
                <w:rFonts w:ascii="Arial" w:hAnsi="Arial" w:cs="Arial"/>
                <w:lang w:val="en-US"/>
              </w:rPr>
              <w:t>1 antivirus host in acceptance and 1 antivirus host in production.</w:t>
            </w:r>
          </w:p>
        </w:tc>
      </w:tr>
      <w:tr w:rsidR="00911F51" w:rsidRPr="00B81AA8" w14:paraId="57DA5EED"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43B5E457"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405A6BD" w14:textId="77777777" w:rsidR="00911F51" w:rsidRPr="002E6AA9" w:rsidRDefault="00911F51" w:rsidP="00CB4A05">
            <w:pPr>
              <w:pStyle w:val="TableText0"/>
              <w:keepNext/>
              <w:keepLines/>
              <w:rPr>
                <w:rFonts w:ascii="Arial" w:hAnsi="Arial" w:cs="Arial"/>
                <w:lang w:val="en-US"/>
              </w:rPr>
            </w:pPr>
            <w:r w:rsidRPr="00E433FE">
              <w:rPr>
                <w:rFonts w:ascii="Arial" w:hAnsi="Arial" w:cs="Arial"/>
                <w:lang w:val="en-US"/>
              </w:rPr>
              <w:t>Not specified</w:t>
            </w:r>
          </w:p>
        </w:tc>
      </w:tr>
      <w:tr w:rsidR="00911F51" w:rsidRPr="00B81AA8" w14:paraId="76F2558E"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6F7881C3"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7D17039B" w14:textId="77777777" w:rsidR="00911F51" w:rsidRPr="002E6AA9" w:rsidRDefault="00911F51" w:rsidP="00CB4A05">
            <w:pPr>
              <w:pStyle w:val="TableText0"/>
              <w:keepNext/>
              <w:keepLines/>
              <w:rPr>
                <w:rFonts w:ascii="Arial" w:hAnsi="Arial" w:cs="Arial"/>
                <w:lang w:val="en-US"/>
              </w:rPr>
            </w:pPr>
            <w:r w:rsidRPr="00E433FE">
              <w:rPr>
                <w:rFonts w:ascii="Arial" w:hAnsi="Arial" w:cs="Arial"/>
                <w:lang w:val="en-US"/>
              </w:rPr>
              <w:t>Not specified</w:t>
            </w:r>
          </w:p>
        </w:tc>
      </w:tr>
      <w:tr w:rsidR="00911F51" w:rsidRPr="00B81AA8" w14:paraId="6BF25FDE"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49C9195A"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2DE79C5" w14:textId="77777777" w:rsidR="00911F51" w:rsidRPr="002E6AA9" w:rsidRDefault="00911F51" w:rsidP="00CB4A05">
            <w:pPr>
              <w:pStyle w:val="TableText0"/>
              <w:keepNext/>
              <w:keepLines/>
              <w:rPr>
                <w:rFonts w:ascii="Arial" w:hAnsi="Arial" w:cs="Arial"/>
                <w:lang w:val="en-US"/>
              </w:rPr>
            </w:pPr>
            <w:r w:rsidRPr="00E433FE">
              <w:rPr>
                <w:rFonts w:ascii="Arial" w:hAnsi="Arial" w:cs="Arial"/>
                <w:lang w:val="en-US"/>
              </w:rPr>
              <w:t>Not specified</w:t>
            </w:r>
          </w:p>
        </w:tc>
      </w:tr>
    </w:tbl>
    <w:p w14:paraId="4C54B7AA" w14:textId="77777777" w:rsidR="00911F51" w:rsidRDefault="00911F51" w:rsidP="00911F51">
      <w:pPr>
        <w:pStyle w:val="BodyText"/>
        <w:rPr>
          <w:lang w:val="en-US"/>
        </w:rPr>
      </w:pPr>
    </w:p>
    <w:p w14:paraId="2E30F087" w14:textId="6D4C9D58" w:rsidR="00911F51" w:rsidRPr="00000272" w:rsidRDefault="00911F51" w:rsidP="00CB4A05">
      <w:pPr>
        <w:pStyle w:val="Heading4"/>
      </w:pPr>
      <w:r>
        <w:t>Elise</w:t>
      </w:r>
    </w:p>
    <w:tbl>
      <w:tblPr>
        <w:tblW w:w="5344" w:type="pct"/>
        <w:tblLook w:val="0000" w:firstRow="0" w:lastRow="0" w:firstColumn="0" w:lastColumn="0" w:noHBand="0" w:noVBand="0"/>
      </w:tblPr>
      <w:tblGrid>
        <w:gridCol w:w="3104"/>
        <w:gridCol w:w="6511"/>
      </w:tblGrid>
      <w:tr w:rsidR="00911F51" w:rsidRPr="008044BD" w14:paraId="2DCF1941"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268830F4" w14:textId="77777777" w:rsidR="00911F51" w:rsidRPr="00B81AA8" w:rsidRDefault="00911F51" w:rsidP="009550DD">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6B217567" w14:textId="4F02CE13" w:rsidR="00911F51" w:rsidRPr="00BD3CCA" w:rsidRDefault="00911F51" w:rsidP="00D907A3">
            <w:pPr>
              <w:pStyle w:val="TableText0"/>
              <w:keepNext/>
              <w:keepLines/>
              <w:rPr>
                <w:rFonts w:ascii="Arial" w:hAnsi="Arial"/>
                <w:highlight w:val="yellow"/>
              </w:rPr>
            </w:pPr>
            <w:r w:rsidRPr="00BD3CCA">
              <w:rPr>
                <w:rFonts w:ascii="Arial" w:hAnsi="Arial"/>
              </w:rPr>
              <w:t>Elise</w:t>
            </w:r>
            <w:r w:rsidR="007118BD">
              <w:rPr>
                <w:rFonts w:ascii="Arial" w:hAnsi="Arial"/>
              </w:rPr>
              <w:t xml:space="preserve"> WBS</w:t>
            </w:r>
            <w:r w:rsidRPr="00BD3CCA">
              <w:rPr>
                <w:rFonts w:ascii="Arial" w:hAnsi="Arial"/>
              </w:rPr>
              <w:t xml:space="preserve"> is an application specialised in accurately matching vacancies with CVs of candidates.</w:t>
            </w:r>
          </w:p>
          <w:p w14:paraId="436BB134" w14:textId="77777777" w:rsidR="00911F51" w:rsidRDefault="00911F51" w:rsidP="00A4787C">
            <w:pPr>
              <w:pStyle w:val="TableText0"/>
              <w:keepNext/>
              <w:keepLines/>
              <w:numPr>
                <w:ilvl w:val="0"/>
                <w:numId w:val="69"/>
              </w:numPr>
              <w:rPr>
                <w:rFonts w:ascii="Arial" w:hAnsi="Arial" w:cs="Arial"/>
                <w:lang w:val="nl-NL"/>
              </w:rPr>
            </w:pPr>
            <w:r w:rsidRPr="00E7104A">
              <w:rPr>
                <w:rFonts w:ascii="Arial" w:hAnsi="Arial" w:cs="Arial"/>
                <w:lang w:val="nl-NL"/>
              </w:rPr>
              <w:t>Elise Data replicator</w:t>
            </w:r>
          </w:p>
          <w:p w14:paraId="3475FF47" w14:textId="043113AC" w:rsidR="00911F51" w:rsidRPr="00823E1C" w:rsidRDefault="00911F51" w:rsidP="00A233F6">
            <w:pPr>
              <w:pStyle w:val="TableText0"/>
              <w:keepNext/>
              <w:keepLines/>
              <w:numPr>
                <w:ilvl w:val="0"/>
                <w:numId w:val="69"/>
              </w:numPr>
              <w:rPr>
                <w:rFonts w:ascii="Arial" w:hAnsi="Arial"/>
              </w:rPr>
            </w:pPr>
            <w:r w:rsidRPr="00E7104A">
              <w:rPr>
                <w:rFonts w:ascii="Arial" w:hAnsi="Arial" w:cs="Arial"/>
                <w:lang w:val="nl-NL"/>
              </w:rPr>
              <w:t xml:space="preserve">Retrieve Matching </w:t>
            </w:r>
            <w:r>
              <w:rPr>
                <w:rFonts w:ascii="Arial" w:hAnsi="Arial" w:cs="Arial"/>
                <w:lang w:val="nl-NL"/>
              </w:rPr>
              <w:t>information</w:t>
            </w:r>
          </w:p>
        </w:tc>
      </w:tr>
      <w:tr w:rsidR="00911F51" w:rsidRPr="00712180" w14:paraId="0409B353"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7D089542" w14:textId="77777777" w:rsidR="00911F51" w:rsidRPr="00B81AA8" w:rsidRDefault="00911F51" w:rsidP="00911F5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56092E8" w14:textId="6F543C61" w:rsidR="00911F51" w:rsidRPr="00AD7273" w:rsidRDefault="00911F51" w:rsidP="00635560">
            <w:pPr>
              <w:pStyle w:val="TableText0"/>
              <w:keepNext/>
              <w:keepLines/>
              <w:numPr>
                <w:ilvl w:val="0"/>
                <w:numId w:val="75"/>
              </w:numPr>
              <w:rPr>
                <w:rFonts w:ascii="Arial" w:hAnsi="Arial" w:cs="Arial"/>
                <w:lang w:val="en-US"/>
              </w:rPr>
            </w:pPr>
            <w:r w:rsidRPr="00AD7273">
              <w:rPr>
                <w:rFonts w:ascii="Arial" w:hAnsi="Arial" w:cs="Arial"/>
                <w:lang w:val="en-US"/>
              </w:rPr>
              <w:t>Oracle client:1526</w:t>
            </w:r>
          </w:p>
          <w:p w14:paraId="326912F9" w14:textId="7C6C40BB" w:rsidR="00911F51" w:rsidRPr="00E710BC" w:rsidRDefault="00AD7273" w:rsidP="00635560">
            <w:pPr>
              <w:pStyle w:val="TableText0"/>
              <w:keepNext/>
              <w:keepLines/>
              <w:numPr>
                <w:ilvl w:val="0"/>
                <w:numId w:val="75"/>
              </w:numPr>
              <w:rPr>
                <w:rFonts w:ascii="Arial" w:hAnsi="Arial" w:cs="Arial"/>
                <w:lang w:val="en-US"/>
              </w:rPr>
            </w:pPr>
            <w:r>
              <w:rPr>
                <w:rFonts w:ascii="Arial" w:hAnsi="Arial" w:cs="Arial"/>
                <w:lang w:val="en-US"/>
              </w:rPr>
              <w:t>HTTP: 80</w:t>
            </w:r>
            <w:r w:rsidR="00CE0F90">
              <w:rPr>
                <w:rFonts w:ascii="Arial" w:hAnsi="Arial" w:cs="Arial"/>
                <w:lang w:val="en-US"/>
              </w:rPr>
              <w:t>,  2800, 2801</w:t>
            </w:r>
          </w:p>
        </w:tc>
      </w:tr>
      <w:tr w:rsidR="00911F51" w:rsidRPr="00712180" w14:paraId="68A8C1F3"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03313AF7" w14:textId="77777777" w:rsidR="00911F51" w:rsidRDefault="00911F51" w:rsidP="00911F51">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12AFD7F8" w14:textId="4AC54834" w:rsidR="00911F51" w:rsidRDefault="00911F51" w:rsidP="00635560">
            <w:pPr>
              <w:pStyle w:val="TableText0"/>
              <w:keepNext/>
              <w:keepLines/>
              <w:numPr>
                <w:ilvl w:val="0"/>
                <w:numId w:val="76"/>
              </w:numPr>
              <w:rPr>
                <w:rFonts w:ascii="Arial" w:hAnsi="Arial" w:cs="Arial"/>
                <w:lang w:val="en-US"/>
              </w:rPr>
            </w:pPr>
            <w:r>
              <w:rPr>
                <w:rFonts w:ascii="Arial" w:hAnsi="Arial" w:cs="Arial"/>
                <w:lang w:val="en-US"/>
              </w:rPr>
              <w:t>Internal</w:t>
            </w:r>
          </w:p>
          <w:p w14:paraId="4D203BF3" w14:textId="42902024" w:rsidR="00911F51" w:rsidRPr="00E710BC" w:rsidRDefault="00911F51" w:rsidP="00635560">
            <w:pPr>
              <w:pStyle w:val="TableText0"/>
              <w:keepNext/>
              <w:keepLines/>
              <w:numPr>
                <w:ilvl w:val="0"/>
                <w:numId w:val="76"/>
              </w:numPr>
              <w:rPr>
                <w:rFonts w:ascii="Arial" w:hAnsi="Arial" w:cs="Arial"/>
                <w:lang w:val="en-US"/>
              </w:rPr>
            </w:pPr>
            <w:r>
              <w:rPr>
                <w:rFonts w:ascii="Arial" w:hAnsi="Arial" w:cs="Arial"/>
                <w:lang w:val="en-US"/>
              </w:rPr>
              <w:t>Internal</w:t>
            </w:r>
          </w:p>
        </w:tc>
      </w:tr>
      <w:tr w:rsidR="00911F51" w:rsidRPr="006D2395" w14:paraId="1E7784C3"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2D257DF7" w14:textId="77777777" w:rsidR="00911F51" w:rsidRDefault="00911F51" w:rsidP="00911F5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4283355" w14:textId="77777777" w:rsidR="00911F51" w:rsidRPr="00A36E28" w:rsidRDefault="00911F51" w:rsidP="00A4787C">
            <w:pPr>
              <w:pStyle w:val="TableText0"/>
              <w:keepNext/>
              <w:keepLines/>
              <w:numPr>
                <w:ilvl w:val="0"/>
                <w:numId w:val="70"/>
              </w:numPr>
              <w:rPr>
                <w:rFonts w:ascii="Arial" w:hAnsi="Arial" w:cs="Arial"/>
                <w:lang w:val="en-US"/>
              </w:rPr>
            </w:pPr>
            <w:r>
              <w:rPr>
                <w:rFonts w:ascii="Arial" w:hAnsi="Arial" w:cs="Arial"/>
                <w:lang w:val="en-US"/>
              </w:rPr>
              <w:t>Inbound</w:t>
            </w:r>
            <w:r w:rsidRPr="00A36E28">
              <w:rPr>
                <w:rFonts w:ascii="Arial" w:hAnsi="Arial" w:cs="Arial"/>
                <w:lang w:val="en-US"/>
              </w:rPr>
              <w:t xml:space="preserve">: communication is initiated by the </w:t>
            </w:r>
            <w:r>
              <w:rPr>
                <w:rFonts w:ascii="Arial" w:hAnsi="Arial" w:cs="Arial"/>
                <w:lang w:val="en-US"/>
              </w:rPr>
              <w:t>entity</w:t>
            </w:r>
          </w:p>
          <w:p w14:paraId="008F8F42" w14:textId="4F5DD7D9" w:rsidR="00911F51" w:rsidRPr="00E710BC" w:rsidRDefault="00911F51" w:rsidP="00E710BC">
            <w:pPr>
              <w:pStyle w:val="TableText0"/>
              <w:keepNext/>
              <w:keepLines/>
              <w:numPr>
                <w:ilvl w:val="0"/>
                <w:numId w:val="70"/>
              </w:numPr>
              <w:rPr>
                <w:rFonts w:ascii="Arial" w:hAnsi="Arial" w:cs="Arial"/>
                <w:lang w:val="en-US"/>
              </w:rPr>
            </w:pPr>
            <w:r w:rsidRPr="00A36E28">
              <w:rPr>
                <w:rFonts w:ascii="Arial" w:hAnsi="Arial" w:cs="Arial"/>
                <w:lang w:val="en-US"/>
              </w:rPr>
              <w:t>Outbound: communication is initiated by the application</w:t>
            </w:r>
          </w:p>
        </w:tc>
      </w:tr>
      <w:tr w:rsidR="00911F51" w:rsidRPr="00A540D4" w14:paraId="55300D14"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6A2CDFA4" w14:textId="77777777" w:rsidR="00911F51" w:rsidRDefault="00911F51" w:rsidP="00911F5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75AFCA4" w14:textId="77777777" w:rsidR="00911F51" w:rsidRPr="00E7104A" w:rsidRDefault="00911F51" w:rsidP="00A4787C">
            <w:pPr>
              <w:pStyle w:val="TableText0"/>
              <w:keepNext/>
              <w:keepLines/>
              <w:numPr>
                <w:ilvl w:val="0"/>
                <w:numId w:val="71"/>
              </w:numPr>
              <w:rPr>
                <w:rFonts w:ascii="Arial" w:hAnsi="Arial" w:cs="Arial"/>
                <w:lang w:val="en-US"/>
              </w:rPr>
            </w:pPr>
            <w:r w:rsidRPr="00E7104A">
              <w:rPr>
                <w:rFonts w:ascii="Arial" w:hAnsi="Arial" w:cs="Arial"/>
                <w:lang w:val="en-US"/>
              </w:rPr>
              <w:t>Yes: direct connection</w:t>
            </w:r>
          </w:p>
          <w:p w14:paraId="5D95C193" w14:textId="72DBAA1D" w:rsidR="00911F51" w:rsidRPr="00A233F6" w:rsidRDefault="00911F51" w:rsidP="00A233F6">
            <w:pPr>
              <w:pStyle w:val="TableText0"/>
              <w:keepNext/>
              <w:keepLines/>
              <w:numPr>
                <w:ilvl w:val="0"/>
                <w:numId w:val="71"/>
              </w:numPr>
              <w:rPr>
                <w:rFonts w:ascii="Arial" w:hAnsi="Arial" w:cs="Arial"/>
                <w:lang w:val="en-US"/>
              </w:rPr>
            </w:pPr>
            <w:r w:rsidRPr="00E7104A">
              <w:rPr>
                <w:rFonts w:ascii="Arial" w:hAnsi="Arial" w:cs="Arial"/>
                <w:lang w:val="en-US"/>
              </w:rPr>
              <w:t>Yes: direct connection</w:t>
            </w:r>
          </w:p>
        </w:tc>
      </w:tr>
      <w:tr w:rsidR="00911F51" w:rsidRPr="00B931BB" w14:paraId="253AFEA9"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2F728897" w14:textId="77777777" w:rsidR="00911F51" w:rsidRDefault="00911F51" w:rsidP="00911F5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1241F26" w14:textId="2B54F745" w:rsidR="009548AB" w:rsidRDefault="009548AB" w:rsidP="009548AB">
            <w:pPr>
              <w:pStyle w:val="TableText0"/>
              <w:keepNext/>
              <w:keepLines/>
              <w:rPr>
                <w:rFonts w:ascii="Arial" w:hAnsi="Arial" w:cs="Arial"/>
                <w:lang w:val="en-US"/>
              </w:rPr>
            </w:pPr>
            <w:r>
              <w:rPr>
                <w:rFonts w:ascii="Arial" w:hAnsi="Arial" w:cs="Arial"/>
                <w:lang w:val="en-US"/>
              </w:rPr>
              <w:t>Connection 1:</w:t>
            </w:r>
          </w:p>
          <w:p w14:paraId="64788611" w14:textId="7F5FE472" w:rsidR="009548AB" w:rsidRPr="00402396" w:rsidRDefault="009548AB" w:rsidP="009548AB">
            <w:pPr>
              <w:pStyle w:val="TableText0"/>
              <w:keepNext/>
              <w:keepLines/>
              <w:rPr>
                <w:rFonts w:ascii="Arial" w:hAnsi="Arial" w:cs="Arial"/>
                <w:lang w:val="en-US"/>
              </w:rPr>
            </w:pPr>
            <w:r w:rsidRPr="00402396">
              <w:rPr>
                <w:rFonts w:ascii="Arial" w:hAnsi="Arial" w:cs="Arial"/>
                <w:lang w:val="en-US"/>
              </w:rPr>
              <w:t xml:space="preserve">Authorisation method or authentication method: </w:t>
            </w:r>
            <w:r>
              <w:rPr>
                <w:rFonts w:ascii="Arial" w:hAnsi="Arial" w:cs="Arial"/>
                <w:lang w:val="en-US"/>
              </w:rPr>
              <w:t>WBS db account</w:t>
            </w:r>
          </w:p>
          <w:p w14:paraId="7EBC18CF" w14:textId="4374B489" w:rsidR="009548AB" w:rsidRPr="00402396" w:rsidRDefault="009548AB" w:rsidP="009548AB">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454456281"/>
                <w:placeholder>
                  <w:docPart w:val="9776406E9247490BA8C391380BBEA919"/>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sidR="00E01217">
                  <w:rPr>
                    <w:rFonts w:ascii="Arial" w:hAnsi="Arial" w:cs="Arial"/>
                    <w:lang w:val="en-US"/>
                  </w:rPr>
                  <w:t>No</w:t>
                </w:r>
              </w:sdtContent>
            </w:sdt>
          </w:p>
          <w:p w14:paraId="1110A6DA" w14:textId="77777777" w:rsidR="009548AB" w:rsidRDefault="009548AB" w:rsidP="009548AB">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329901545"/>
                <w:placeholder>
                  <w:docPart w:val="30859B7A6B72406FAEED2E21D97223A4"/>
                </w:placeholder>
                <w:dropDownList>
                  <w:listItem w:displayText="Select" w:value="Select"/>
                  <w:listItem w:displayText="Yes" w:value="Yes"/>
                  <w:listItem w:displayText="No" w:value="No"/>
                </w:dropDownList>
              </w:sdtPr>
              <w:sdtEndPr/>
              <w:sdtContent>
                <w:r w:rsidRPr="00402396">
                  <w:rPr>
                    <w:rFonts w:ascii="Arial" w:hAnsi="Arial" w:cs="Arial"/>
                    <w:lang w:val="en-US"/>
                  </w:rPr>
                  <w:t>No</w:t>
                </w:r>
              </w:sdtContent>
            </w:sdt>
          </w:p>
          <w:p w14:paraId="0D84542C" w14:textId="2678EC29" w:rsidR="00E01217" w:rsidRDefault="00E01217" w:rsidP="00E01217">
            <w:pPr>
              <w:pStyle w:val="TableText0"/>
              <w:keepNext/>
              <w:keepLines/>
              <w:rPr>
                <w:rFonts w:ascii="Arial" w:hAnsi="Arial" w:cs="Arial"/>
                <w:lang w:val="en-US"/>
              </w:rPr>
            </w:pPr>
            <w:r>
              <w:rPr>
                <w:rFonts w:ascii="Arial" w:hAnsi="Arial" w:cs="Arial"/>
                <w:lang w:val="en-US"/>
              </w:rPr>
              <w:t xml:space="preserve">Connection </w:t>
            </w:r>
            <w:r w:rsidR="0046536A">
              <w:rPr>
                <w:rFonts w:ascii="Arial" w:hAnsi="Arial" w:cs="Arial"/>
                <w:lang w:val="en-US"/>
              </w:rPr>
              <w:t>2</w:t>
            </w:r>
            <w:r>
              <w:rPr>
                <w:rFonts w:ascii="Arial" w:hAnsi="Arial" w:cs="Arial"/>
                <w:lang w:val="en-US"/>
              </w:rPr>
              <w:t>:</w:t>
            </w:r>
          </w:p>
          <w:p w14:paraId="289DD9BA" w14:textId="06E6A14A" w:rsidR="00E01217" w:rsidRPr="00402396" w:rsidRDefault="00E01217" w:rsidP="00E01217">
            <w:pPr>
              <w:pStyle w:val="TableText0"/>
              <w:keepNext/>
              <w:keepLines/>
              <w:rPr>
                <w:rFonts w:ascii="Arial" w:hAnsi="Arial" w:cs="Arial"/>
                <w:lang w:val="en-US"/>
              </w:rPr>
            </w:pPr>
            <w:r w:rsidRPr="00402396">
              <w:rPr>
                <w:rFonts w:ascii="Arial" w:hAnsi="Arial" w:cs="Arial"/>
                <w:lang w:val="en-US"/>
              </w:rPr>
              <w:t>Authorisation method or authentication method</w:t>
            </w:r>
            <w:r w:rsidR="0046536A" w:rsidRPr="00402396">
              <w:rPr>
                <w:rFonts w:ascii="Arial" w:hAnsi="Arial" w:cs="Arial"/>
                <w:lang w:val="en-US"/>
              </w:rPr>
              <w:t xml:space="preserve">: </w:t>
            </w:r>
            <w:sdt>
              <w:sdtPr>
                <w:rPr>
                  <w:rFonts w:ascii="Arial" w:hAnsi="Arial" w:cs="Arial"/>
                  <w:lang w:val="en-US"/>
                </w:rPr>
                <w:alias w:val="Authorisation"/>
                <w:tag w:val="Authorisation"/>
                <w:id w:val="498477291"/>
                <w:placeholder>
                  <w:docPart w:val="4FF113DA42B54133AB7DB607EF4583B1"/>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EndPr/>
              <w:sdtContent>
                <w:r w:rsidR="0046536A">
                  <w:rPr>
                    <w:rFonts w:ascii="Arial" w:hAnsi="Arial" w:cs="Arial"/>
                    <w:lang w:val="en-US"/>
                  </w:rPr>
                  <w:t>None required</w:t>
                </w:r>
              </w:sdtContent>
            </w:sdt>
          </w:p>
          <w:p w14:paraId="4AB681D2" w14:textId="77777777" w:rsidR="00E01217" w:rsidRPr="00402396" w:rsidRDefault="00E01217" w:rsidP="00E01217">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404749398"/>
                <w:placeholder>
                  <w:docPart w:val="F4DBE72625994348AFFEA3DBFFB1EE74"/>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432CB57B" w14:textId="79ACC55A" w:rsidR="00911F51" w:rsidRPr="00FB42CA" w:rsidRDefault="00E01217" w:rsidP="0046536A">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945269799"/>
                <w:placeholder>
                  <w:docPart w:val="0B963FDE5CF64DDE9E31CF720BB50203"/>
                </w:placeholder>
                <w:dropDownList>
                  <w:listItem w:displayText="Select" w:value="Select"/>
                  <w:listItem w:displayText="Yes" w:value="Yes"/>
                  <w:listItem w:displayText="No" w:value="No"/>
                </w:dropDownList>
              </w:sdtPr>
              <w:sdtEndPr/>
              <w:sdtContent>
                <w:r w:rsidRPr="00402396">
                  <w:rPr>
                    <w:rFonts w:ascii="Arial" w:hAnsi="Arial" w:cs="Arial"/>
                    <w:lang w:val="en-US"/>
                  </w:rPr>
                  <w:t>No</w:t>
                </w:r>
              </w:sdtContent>
            </w:sdt>
          </w:p>
        </w:tc>
      </w:tr>
      <w:tr w:rsidR="00911F51" w:rsidRPr="005220F1" w14:paraId="72FDADD0"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63485E1A"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A4EFAF0" w14:textId="77777777" w:rsidR="00911F51" w:rsidRPr="0012145F" w:rsidRDefault="00911F51" w:rsidP="00CB4A05">
            <w:pPr>
              <w:pStyle w:val="TableText0"/>
              <w:keepNext/>
              <w:keepLines/>
              <w:rPr>
                <w:rFonts w:ascii="Arial" w:hAnsi="Arial" w:cs="Arial"/>
                <w:lang w:val="en-US"/>
              </w:rPr>
            </w:pPr>
            <w:r>
              <w:rPr>
                <w:rFonts w:ascii="Arial" w:hAnsi="Arial" w:cs="Arial"/>
                <w:lang w:val="en-US"/>
              </w:rPr>
              <w:t>N</w:t>
            </w:r>
            <w:r w:rsidRPr="0012145F">
              <w:rPr>
                <w:rFonts w:ascii="Arial" w:hAnsi="Arial" w:cs="Arial"/>
                <w:lang w:val="en-US"/>
              </w:rPr>
              <w:t>ot specified</w:t>
            </w:r>
          </w:p>
        </w:tc>
      </w:tr>
      <w:tr w:rsidR="00911F51" w:rsidRPr="00B81AA8" w14:paraId="4A36BFAD"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09020298"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D2A48C7" w14:textId="77777777" w:rsidR="00911F51" w:rsidRPr="00B81AA8" w:rsidRDefault="00911F51" w:rsidP="00CB4A05">
            <w:pPr>
              <w:pStyle w:val="TableText0"/>
              <w:keepNext/>
              <w:keepLines/>
              <w:rPr>
                <w:rFonts w:ascii="Arial" w:hAnsi="Arial" w:cs="Arial"/>
              </w:rPr>
            </w:pPr>
            <w:r w:rsidRPr="00045E64">
              <w:rPr>
                <w:rFonts w:ascii="Arial" w:hAnsi="Arial" w:cs="Arial"/>
                <w:lang w:val="en-US"/>
              </w:rPr>
              <w:t>Not specified</w:t>
            </w:r>
          </w:p>
        </w:tc>
      </w:tr>
      <w:tr w:rsidR="00911F51" w:rsidRPr="00B81AA8" w14:paraId="0A9E68EA"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31643155"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BC5496A" w14:textId="77777777" w:rsidR="00911F51" w:rsidRPr="00B81AA8" w:rsidRDefault="00911F51" w:rsidP="00CB4A05">
            <w:pPr>
              <w:pStyle w:val="TableText0"/>
              <w:keepNext/>
              <w:keepLines/>
              <w:rPr>
                <w:rFonts w:ascii="Arial" w:hAnsi="Arial" w:cs="Arial"/>
              </w:rPr>
            </w:pPr>
            <w:r w:rsidRPr="00045E64">
              <w:rPr>
                <w:rFonts w:ascii="Arial" w:hAnsi="Arial" w:cs="Arial"/>
                <w:lang w:val="en-US"/>
              </w:rPr>
              <w:t>Not specified</w:t>
            </w:r>
          </w:p>
        </w:tc>
      </w:tr>
      <w:tr w:rsidR="00911F51" w:rsidRPr="00B81AA8" w14:paraId="7258DF70"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7A2B80CB"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1F8D6E4" w14:textId="77777777" w:rsidR="00911F51" w:rsidRPr="00B81AA8" w:rsidRDefault="00911F51" w:rsidP="00CB4A05">
            <w:pPr>
              <w:pStyle w:val="TableText0"/>
              <w:keepNext/>
              <w:keepLines/>
              <w:rPr>
                <w:rFonts w:ascii="Arial" w:hAnsi="Arial" w:cs="Arial"/>
              </w:rPr>
            </w:pPr>
            <w:r w:rsidRPr="00045E64">
              <w:rPr>
                <w:rFonts w:ascii="Arial" w:hAnsi="Arial" w:cs="Arial"/>
                <w:lang w:val="en-US"/>
              </w:rPr>
              <w:t>Not specified</w:t>
            </w:r>
          </w:p>
        </w:tc>
      </w:tr>
    </w:tbl>
    <w:p w14:paraId="5680BA35" w14:textId="77777777" w:rsidR="00911F51" w:rsidRPr="008A0434" w:rsidRDefault="00911F51" w:rsidP="00911F51"/>
    <w:p w14:paraId="23745A19" w14:textId="77777777" w:rsidR="00911F51" w:rsidRDefault="00911F51" w:rsidP="00CB4A05">
      <w:pPr>
        <w:pStyle w:val="Heading4"/>
      </w:pPr>
      <w:r>
        <w:lastRenderedPageBreak/>
        <w:t>KOA VUM</w:t>
      </w:r>
    </w:p>
    <w:tbl>
      <w:tblPr>
        <w:tblW w:w="5344" w:type="pct"/>
        <w:tblLook w:val="0000" w:firstRow="0" w:lastRow="0" w:firstColumn="0" w:lastColumn="0" w:noHBand="0" w:noVBand="0"/>
      </w:tblPr>
      <w:tblGrid>
        <w:gridCol w:w="3104"/>
        <w:gridCol w:w="6511"/>
      </w:tblGrid>
      <w:tr w:rsidR="00911F51" w:rsidRPr="008044BD" w14:paraId="470944F5"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41B13890" w14:textId="77777777" w:rsidR="00911F51" w:rsidRPr="00B81AA8" w:rsidRDefault="00911F51" w:rsidP="009550DD">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6D3D117" w14:textId="77777777" w:rsidR="00911F51" w:rsidRPr="00BD3CCA" w:rsidRDefault="00911F51" w:rsidP="00D907A3">
            <w:pPr>
              <w:pStyle w:val="TableText0"/>
              <w:keepNext/>
              <w:keepLines/>
              <w:rPr>
                <w:rFonts w:ascii="Arial" w:hAnsi="Arial"/>
              </w:rPr>
            </w:pPr>
            <w:r w:rsidRPr="00BD3CCA">
              <w:rPr>
                <w:rFonts w:ascii="Arial" w:hAnsi="Arial"/>
              </w:rPr>
              <w:t>A KOA application combining data of job vacancies and resumes to exchange that with external parties.</w:t>
            </w:r>
          </w:p>
        </w:tc>
      </w:tr>
      <w:tr w:rsidR="00911F51" w:rsidRPr="00712180" w14:paraId="700D9969"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49A75088" w14:textId="77777777" w:rsidR="00911F51" w:rsidRPr="00B81AA8" w:rsidRDefault="00911F51" w:rsidP="00911F5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2C94FF8" w14:textId="77777777" w:rsidR="00911F51" w:rsidRPr="001C629A" w:rsidRDefault="00911F51" w:rsidP="00CB4A05">
            <w:pPr>
              <w:pStyle w:val="TableText0"/>
              <w:keepNext/>
              <w:keepLines/>
              <w:rPr>
                <w:rFonts w:ascii="Arial" w:hAnsi="Arial" w:cs="Arial"/>
                <w:lang w:val="en-US"/>
              </w:rPr>
            </w:pPr>
            <w:r w:rsidRPr="001C629A">
              <w:rPr>
                <w:rFonts w:ascii="Arial" w:hAnsi="Arial" w:cs="Arial"/>
                <w:lang w:val="en-US"/>
              </w:rPr>
              <w:t>DB link:1526</w:t>
            </w:r>
          </w:p>
        </w:tc>
      </w:tr>
      <w:tr w:rsidR="00911F51" w:rsidRPr="00712180" w14:paraId="24E61661"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54C33373" w14:textId="77777777" w:rsidR="00911F51" w:rsidRDefault="00911F51" w:rsidP="00911F51">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5F99A89A" w14:textId="77777777" w:rsidR="00911F51" w:rsidRPr="001C629A" w:rsidRDefault="00911F51" w:rsidP="00CB4A05">
            <w:pPr>
              <w:pStyle w:val="TableText0"/>
              <w:keepNext/>
              <w:keepLines/>
              <w:rPr>
                <w:rFonts w:ascii="Arial" w:hAnsi="Arial" w:cs="Arial"/>
                <w:lang w:val="en-US"/>
              </w:rPr>
            </w:pPr>
            <w:r w:rsidRPr="001C629A">
              <w:rPr>
                <w:rFonts w:ascii="Arial" w:hAnsi="Arial" w:cs="Arial"/>
                <w:lang w:val="en-US"/>
              </w:rPr>
              <w:t>Internal</w:t>
            </w:r>
          </w:p>
        </w:tc>
      </w:tr>
      <w:tr w:rsidR="00911F51" w:rsidRPr="006D2395" w14:paraId="520758BB"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29F55970" w14:textId="77777777" w:rsidR="00911F51" w:rsidRDefault="00911F51" w:rsidP="00911F5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4474DB21" w14:textId="77777777" w:rsidR="00911F51" w:rsidRPr="001C629A" w:rsidRDefault="00911F51" w:rsidP="00CB4A05">
            <w:pPr>
              <w:pStyle w:val="TableText0"/>
              <w:keepNext/>
              <w:keepLines/>
              <w:rPr>
                <w:rFonts w:ascii="Arial" w:hAnsi="Arial" w:cs="Arial"/>
                <w:lang w:val="en-US"/>
              </w:rPr>
            </w:pPr>
            <w:r w:rsidRPr="001C629A">
              <w:rPr>
                <w:rFonts w:ascii="Arial" w:hAnsi="Arial" w:cs="Arial"/>
                <w:lang w:val="en-US"/>
              </w:rPr>
              <w:t>Inbound: communication is initiated by the entity</w:t>
            </w:r>
          </w:p>
        </w:tc>
      </w:tr>
      <w:tr w:rsidR="00911F51" w:rsidRPr="00A540D4" w14:paraId="1FAADC24"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7EE3CC4E" w14:textId="77777777" w:rsidR="00911F51" w:rsidRDefault="00911F51" w:rsidP="00911F5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0421CC64" w14:textId="77777777" w:rsidR="00911F51" w:rsidRPr="001C629A" w:rsidRDefault="00911F51" w:rsidP="00CB4A05">
            <w:pPr>
              <w:pStyle w:val="TableText0"/>
              <w:keepNext/>
              <w:keepLines/>
              <w:rPr>
                <w:rFonts w:ascii="Arial" w:hAnsi="Arial" w:cs="Arial"/>
                <w:lang w:val="en-US"/>
              </w:rPr>
            </w:pPr>
            <w:r w:rsidRPr="001C629A">
              <w:rPr>
                <w:rFonts w:ascii="Arial" w:hAnsi="Arial" w:cs="Arial"/>
                <w:lang w:val="en-US"/>
              </w:rPr>
              <w:t>Yes</w:t>
            </w:r>
          </w:p>
        </w:tc>
      </w:tr>
      <w:tr w:rsidR="00911F51" w:rsidRPr="00B931BB" w14:paraId="558272E7"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78CC1350" w14:textId="77777777" w:rsidR="00911F51" w:rsidRDefault="00911F51" w:rsidP="00911F5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6F1EBEB" w14:textId="77777777" w:rsidR="00CE3479" w:rsidRPr="00402396" w:rsidRDefault="00CE3479" w:rsidP="00CE3479">
            <w:pPr>
              <w:pStyle w:val="TableText0"/>
              <w:keepNext/>
              <w:keepLines/>
              <w:rPr>
                <w:rFonts w:ascii="Arial" w:hAnsi="Arial" w:cs="Arial"/>
                <w:lang w:val="en-US"/>
              </w:rPr>
            </w:pPr>
            <w:r w:rsidRPr="00402396">
              <w:rPr>
                <w:rFonts w:ascii="Arial" w:hAnsi="Arial" w:cs="Arial"/>
                <w:lang w:val="en-US"/>
              </w:rPr>
              <w:t xml:space="preserve">Authorisation method or authentication method: </w:t>
            </w:r>
            <w:r>
              <w:rPr>
                <w:rFonts w:ascii="Arial" w:hAnsi="Arial" w:cs="Arial"/>
                <w:lang w:val="en-US"/>
              </w:rPr>
              <w:t>WBS db account</w:t>
            </w:r>
          </w:p>
          <w:p w14:paraId="39F48617" w14:textId="77777777" w:rsidR="00CE3479" w:rsidRPr="00402396" w:rsidRDefault="00CE3479" w:rsidP="00CE3479">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543939867"/>
                <w:placeholder>
                  <w:docPart w:val="266D904B3B924381A90B9CFD348EAFF3"/>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480DD3C8" w14:textId="54070719" w:rsidR="00911F51" w:rsidRPr="001C629A" w:rsidRDefault="00CE3479" w:rsidP="00CB4A05">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49179959"/>
                <w:placeholder>
                  <w:docPart w:val="630D092ED11E451D9A105FBC3A99CDE2"/>
                </w:placeholder>
                <w:dropDownList>
                  <w:listItem w:displayText="Select" w:value="Select"/>
                  <w:listItem w:displayText="Yes" w:value="Yes"/>
                  <w:listItem w:displayText="No" w:value="No"/>
                </w:dropDownList>
              </w:sdtPr>
              <w:sdtEndPr/>
              <w:sdtContent>
                <w:r w:rsidRPr="00402396">
                  <w:rPr>
                    <w:rFonts w:ascii="Arial" w:hAnsi="Arial" w:cs="Arial"/>
                    <w:lang w:val="en-US"/>
                  </w:rPr>
                  <w:t>No</w:t>
                </w:r>
              </w:sdtContent>
            </w:sdt>
          </w:p>
        </w:tc>
      </w:tr>
      <w:tr w:rsidR="00911F51" w:rsidRPr="005220F1" w14:paraId="6616413C"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087EDA31"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5854E37" w14:textId="77777777" w:rsidR="00911F51" w:rsidRPr="001C629A" w:rsidRDefault="00911F51" w:rsidP="00CB4A05">
            <w:pPr>
              <w:pStyle w:val="TableText0"/>
              <w:keepNext/>
              <w:keepLines/>
              <w:rPr>
                <w:rFonts w:ascii="Arial" w:hAnsi="Arial" w:cs="Arial"/>
                <w:lang w:val="en-US"/>
              </w:rPr>
            </w:pPr>
            <w:r w:rsidRPr="001C629A">
              <w:rPr>
                <w:rFonts w:ascii="Arial" w:hAnsi="Arial" w:cs="Arial"/>
                <w:lang w:val="en-US"/>
              </w:rPr>
              <w:t>1</w:t>
            </w:r>
          </w:p>
        </w:tc>
      </w:tr>
      <w:tr w:rsidR="00911F51" w:rsidRPr="00B81AA8" w14:paraId="0C210836"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7ED18FE8"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488AB3D0" w14:textId="77777777" w:rsidR="00911F51" w:rsidRPr="001C629A" w:rsidRDefault="00911F51" w:rsidP="00CB4A05">
            <w:pPr>
              <w:pStyle w:val="TableText0"/>
              <w:keepNext/>
              <w:keepLines/>
              <w:rPr>
                <w:rFonts w:ascii="Arial" w:hAnsi="Arial" w:cs="Arial"/>
              </w:rPr>
            </w:pPr>
            <w:r w:rsidRPr="001C629A">
              <w:rPr>
                <w:rFonts w:ascii="Arial" w:hAnsi="Arial" w:cs="Arial"/>
                <w:lang w:val="en-US"/>
              </w:rPr>
              <w:t>Daily scheduled retrieval updated vacancies</w:t>
            </w:r>
          </w:p>
        </w:tc>
      </w:tr>
      <w:tr w:rsidR="00911F51" w:rsidRPr="00B81AA8" w14:paraId="38B66642"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6A44A454"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6612ADE" w14:textId="77777777" w:rsidR="00911F51" w:rsidRPr="001C629A" w:rsidRDefault="00911F51" w:rsidP="00CB4A05">
            <w:pPr>
              <w:pStyle w:val="TableText0"/>
              <w:keepNext/>
              <w:keepLines/>
              <w:rPr>
                <w:rFonts w:ascii="Arial" w:hAnsi="Arial" w:cs="Arial"/>
              </w:rPr>
            </w:pPr>
            <w:r w:rsidRPr="001C629A">
              <w:rPr>
                <w:rFonts w:ascii="Arial" w:hAnsi="Arial" w:cs="Arial"/>
                <w:lang w:val="en-US"/>
              </w:rPr>
              <w:t>Daily</w:t>
            </w:r>
          </w:p>
        </w:tc>
      </w:tr>
      <w:tr w:rsidR="00911F51" w:rsidRPr="00B81AA8" w14:paraId="4E19E5A7"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487DC320"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1BB3719A" w14:textId="77777777" w:rsidR="00911F51" w:rsidRPr="001C629A" w:rsidRDefault="00911F51" w:rsidP="00CB4A05">
            <w:pPr>
              <w:pStyle w:val="TableText0"/>
              <w:keepNext/>
              <w:keepLines/>
              <w:rPr>
                <w:rFonts w:ascii="Arial" w:hAnsi="Arial" w:cs="Arial"/>
              </w:rPr>
            </w:pPr>
            <w:r w:rsidRPr="001C629A">
              <w:rPr>
                <w:rFonts w:ascii="Arial" w:hAnsi="Arial" w:cs="Arial"/>
                <w:lang w:val="en-US"/>
              </w:rPr>
              <w:t>Low/Medium</w:t>
            </w:r>
          </w:p>
        </w:tc>
      </w:tr>
    </w:tbl>
    <w:p w14:paraId="528C2729" w14:textId="77777777" w:rsidR="00911F51" w:rsidRPr="00EE65AE" w:rsidRDefault="00911F51" w:rsidP="00911F51">
      <w:pPr>
        <w:pStyle w:val="BodyText"/>
      </w:pPr>
    </w:p>
    <w:p w14:paraId="65C73485" w14:textId="77777777" w:rsidR="00911F51" w:rsidRDefault="00911F51" w:rsidP="00CB4A05">
      <w:pPr>
        <w:pStyle w:val="Heading4"/>
      </w:pPr>
      <w:r>
        <w:t>Eures</w:t>
      </w:r>
    </w:p>
    <w:tbl>
      <w:tblPr>
        <w:tblW w:w="5344" w:type="pct"/>
        <w:tblLook w:val="0000" w:firstRow="0" w:lastRow="0" w:firstColumn="0" w:lastColumn="0" w:noHBand="0" w:noVBand="0"/>
      </w:tblPr>
      <w:tblGrid>
        <w:gridCol w:w="3104"/>
        <w:gridCol w:w="6511"/>
      </w:tblGrid>
      <w:tr w:rsidR="00911F51" w:rsidRPr="008044BD" w14:paraId="7C8D0978"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2636D059" w14:textId="77777777" w:rsidR="00911F51" w:rsidRPr="00B81AA8" w:rsidRDefault="00911F51" w:rsidP="009550DD">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FE3ADBE" w14:textId="77777777" w:rsidR="00911F51" w:rsidRPr="00BD3CCA" w:rsidRDefault="00911F51" w:rsidP="00D907A3">
            <w:pPr>
              <w:pStyle w:val="TableText0"/>
              <w:keepNext/>
              <w:keepLines/>
              <w:rPr>
                <w:rFonts w:ascii="Arial" w:hAnsi="Arial"/>
                <w:highlight w:val="yellow"/>
              </w:rPr>
            </w:pPr>
            <w:r w:rsidRPr="00BD3CCA">
              <w:rPr>
                <w:rFonts w:ascii="Arial" w:hAnsi="Arial"/>
              </w:rPr>
              <w:t>Eures is a portal accessible for people looking for a job in Europe. UWV provides vacancies (vacatures) infromation from WBS to this portal.</w:t>
            </w:r>
          </w:p>
        </w:tc>
      </w:tr>
      <w:tr w:rsidR="00911F51" w:rsidRPr="00712180" w14:paraId="2889D1B8"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49B12A51" w14:textId="77777777" w:rsidR="00911F51" w:rsidRPr="00B81AA8" w:rsidRDefault="00911F51" w:rsidP="00911F5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CB14AA8" w14:textId="77777777" w:rsidR="00911F51" w:rsidRPr="00712180" w:rsidRDefault="00911F51" w:rsidP="00CB4A05">
            <w:pPr>
              <w:pStyle w:val="TableText0"/>
              <w:keepNext/>
              <w:keepLines/>
              <w:rPr>
                <w:rFonts w:ascii="Arial" w:hAnsi="Arial" w:cs="Arial"/>
                <w:highlight w:val="yellow"/>
                <w:lang w:val="en-US"/>
              </w:rPr>
            </w:pPr>
            <w:r>
              <w:rPr>
                <w:rFonts w:ascii="Arial" w:hAnsi="Arial" w:cs="Arial"/>
                <w:lang w:val="en-US"/>
              </w:rPr>
              <w:t>DB link</w:t>
            </w:r>
            <w:r w:rsidRPr="00107994">
              <w:rPr>
                <w:rFonts w:ascii="Arial" w:hAnsi="Arial" w:cs="Arial"/>
                <w:lang w:val="en-US"/>
              </w:rPr>
              <w:t>:1526</w:t>
            </w:r>
          </w:p>
        </w:tc>
      </w:tr>
      <w:tr w:rsidR="00911F51" w:rsidRPr="00712180" w14:paraId="477D314D"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4A3F4CA5" w14:textId="77777777" w:rsidR="00911F51" w:rsidRDefault="00911F51" w:rsidP="00911F51">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796C36BF" w14:textId="77777777" w:rsidR="00911F51" w:rsidRPr="00712180" w:rsidRDefault="00911F51" w:rsidP="00CB4A05">
            <w:pPr>
              <w:pStyle w:val="TableText0"/>
              <w:keepNext/>
              <w:keepLines/>
              <w:rPr>
                <w:rFonts w:ascii="Arial" w:hAnsi="Arial" w:cs="Arial"/>
                <w:highlight w:val="yellow"/>
                <w:lang w:val="en-US"/>
              </w:rPr>
            </w:pPr>
            <w:r w:rsidRPr="00822C6A">
              <w:rPr>
                <w:rFonts w:ascii="Arial" w:hAnsi="Arial" w:cs="Arial"/>
                <w:lang w:val="en-US"/>
              </w:rPr>
              <w:t>Internal</w:t>
            </w:r>
          </w:p>
        </w:tc>
      </w:tr>
      <w:tr w:rsidR="00911F51" w:rsidRPr="006D2395" w14:paraId="3C957030"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28D930D0" w14:textId="77777777" w:rsidR="00911F51" w:rsidRDefault="00911F51" w:rsidP="00911F5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F326D3C" w14:textId="77777777" w:rsidR="00911F51" w:rsidRPr="00837EA8" w:rsidRDefault="00911F51" w:rsidP="00CB4A05">
            <w:pPr>
              <w:pStyle w:val="TableText0"/>
              <w:keepNext/>
              <w:keepLines/>
              <w:rPr>
                <w:rFonts w:ascii="Arial" w:hAnsi="Arial" w:cs="Arial"/>
                <w:lang w:val="en-US"/>
              </w:rPr>
            </w:pPr>
            <w:r w:rsidRPr="001C629A">
              <w:rPr>
                <w:rFonts w:ascii="Arial" w:hAnsi="Arial" w:cs="Arial"/>
                <w:lang w:val="en-US"/>
              </w:rPr>
              <w:t>Inbound: communication is initiated by the entity</w:t>
            </w:r>
          </w:p>
        </w:tc>
      </w:tr>
      <w:tr w:rsidR="00911F51" w:rsidRPr="00A540D4" w14:paraId="2BA6E592"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4BFDAFAA" w14:textId="77777777" w:rsidR="00911F51" w:rsidRDefault="00911F51" w:rsidP="00911F5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E48D882" w14:textId="77777777" w:rsidR="00911F51" w:rsidRPr="00083DBE" w:rsidRDefault="00911F51" w:rsidP="00CB4A05">
            <w:pPr>
              <w:pStyle w:val="TableText0"/>
              <w:keepNext/>
              <w:keepLines/>
              <w:rPr>
                <w:rFonts w:ascii="Arial" w:hAnsi="Arial" w:cs="Arial"/>
                <w:lang w:val="en-US"/>
              </w:rPr>
            </w:pPr>
            <w:r w:rsidRPr="001C629A">
              <w:rPr>
                <w:rFonts w:ascii="Arial" w:hAnsi="Arial" w:cs="Arial"/>
                <w:lang w:val="en-US"/>
              </w:rPr>
              <w:t>Yes</w:t>
            </w:r>
          </w:p>
        </w:tc>
      </w:tr>
      <w:tr w:rsidR="00911F51" w:rsidRPr="00B931BB" w14:paraId="0821F73E"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3CC1CC8F" w14:textId="77777777" w:rsidR="00911F51" w:rsidRDefault="00911F51" w:rsidP="00911F5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19DFFBF" w14:textId="77777777" w:rsidR="00CE3479" w:rsidRPr="00402396" w:rsidRDefault="00CE3479" w:rsidP="00CE3479">
            <w:pPr>
              <w:pStyle w:val="TableText0"/>
              <w:keepNext/>
              <w:keepLines/>
              <w:rPr>
                <w:rFonts w:ascii="Arial" w:hAnsi="Arial" w:cs="Arial"/>
                <w:lang w:val="en-US"/>
              </w:rPr>
            </w:pPr>
            <w:r w:rsidRPr="00402396">
              <w:rPr>
                <w:rFonts w:ascii="Arial" w:hAnsi="Arial" w:cs="Arial"/>
                <w:lang w:val="en-US"/>
              </w:rPr>
              <w:t xml:space="preserve">Authorisation method or authentication method: </w:t>
            </w:r>
            <w:r>
              <w:rPr>
                <w:rFonts w:ascii="Arial" w:hAnsi="Arial" w:cs="Arial"/>
                <w:lang w:val="en-US"/>
              </w:rPr>
              <w:t>WBS db account</w:t>
            </w:r>
          </w:p>
          <w:p w14:paraId="2569005B" w14:textId="77777777" w:rsidR="00CE3479" w:rsidRPr="00402396" w:rsidRDefault="00CE3479" w:rsidP="00CE3479">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698075795"/>
                <w:placeholder>
                  <w:docPart w:val="79F597182A294611B2929CB00BFF81B4"/>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71D15E77" w14:textId="01DD744B" w:rsidR="00911F51" w:rsidRPr="00CE3479" w:rsidRDefault="00CE3479" w:rsidP="00CB4A05">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2126495463"/>
                <w:placeholder>
                  <w:docPart w:val="830F6C10A4A34FB6A6DA880F7A6E216D"/>
                </w:placeholder>
                <w:dropDownList>
                  <w:listItem w:displayText="Select" w:value="Select"/>
                  <w:listItem w:displayText="Yes" w:value="Yes"/>
                  <w:listItem w:displayText="No" w:value="No"/>
                </w:dropDownList>
              </w:sdtPr>
              <w:sdtEndPr/>
              <w:sdtContent>
                <w:r w:rsidRPr="00402396">
                  <w:rPr>
                    <w:rFonts w:ascii="Arial" w:hAnsi="Arial" w:cs="Arial"/>
                    <w:lang w:val="en-US"/>
                  </w:rPr>
                  <w:t>No</w:t>
                </w:r>
              </w:sdtContent>
            </w:sdt>
          </w:p>
        </w:tc>
      </w:tr>
      <w:tr w:rsidR="00911F51" w:rsidRPr="005220F1" w14:paraId="3157BB4E"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1A16AA51"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290A004" w14:textId="77777777" w:rsidR="00911F51" w:rsidRPr="00C1326F" w:rsidRDefault="00911F51" w:rsidP="00CB4A05">
            <w:pPr>
              <w:pStyle w:val="TableText0"/>
              <w:keepNext/>
              <w:keepLines/>
              <w:rPr>
                <w:rFonts w:ascii="Arial" w:hAnsi="Arial" w:cs="Arial"/>
                <w:lang w:val="en-US"/>
              </w:rPr>
            </w:pPr>
            <w:r w:rsidRPr="00AE78E8">
              <w:rPr>
                <w:rFonts w:ascii="Arial" w:hAnsi="Arial" w:cs="Arial"/>
                <w:lang w:val="en-US"/>
              </w:rPr>
              <w:t>1</w:t>
            </w:r>
          </w:p>
        </w:tc>
      </w:tr>
      <w:tr w:rsidR="00911F51" w:rsidRPr="00B81AA8" w14:paraId="723C6A3B"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0DB970F0"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E2E533F" w14:textId="77777777" w:rsidR="00911F51" w:rsidRPr="00B81AA8" w:rsidRDefault="00911F51" w:rsidP="00CB4A05">
            <w:pPr>
              <w:pStyle w:val="TableText0"/>
              <w:keepNext/>
              <w:keepLines/>
              <w:rPr>
                <w:rFonts w:ascii="Arial" w:hAnsi="Arial" w:cs="Arial"/>
              </w:rPr>
            </w:pPr>
            <w:r w:rsidRPr="00AE78E8">
              <w:rPr>
                <w:rFonts w:ascii="Arial" w:hAnsi="Arial" w:cs="Arial"/>
                <w:lang w:val="en-US"/>
              </w:rPr>
              <w:t>Daily scheduled retrieval of ± 3.000 updated vacancies</w:t>
            </w:r>
          </w:p>
        </w:tc>
      </w:tr>
      <w:tr w:rsidR="00911F51" w:rsidRPr="00B81AA8" w14:paraId="74B92FB2"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12C44B2E"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F84CD00" w14:textId="77777777" w:rsidR="00911F51" w:rsidRPr="00B81AA8" w:rsidRDefault="00911F51" w:rsidP="00CB4A05">
            <w:pPr>
              <w:pStyle w:val="TableText0"/>
              <w:keepNext/>
              <w:keepLines/>
              <w:rPr>
                <w:rFonts w:ascii="Arial" w:hAnsi="Arial" w:cs="Arial"/>
              </w:rPr>
            </w:pPr>
            <w:r w:rsidRPr="00AE78E8">
              <w:rPr>
                <w:rFonts w:ascii="Arial" w:hAnsi="Arial" w:cs="Arial"/>
                <w:lang w:val="en-US"/>
              </w:rPr>
              <w:t>Daily</w:t>
            </w:r>
          </w:p>
        </w:tc>
      </w:tr>
      <w:tr w:rsidR="00911F51" w:rsidRPr="00B81AA8" w14:paraId="36ECC2A6"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7F67B06D"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7E85409" w14:textId="77777777" w:rsidR="00911F51" w:rsidRPr="00B81AA8" w:rsidRDefault="00911F51" w:rsidP="00CB4A05">
            <w:pPr>
              <w:pStyle w:val="TableText0"/>
              <w:keepNext/>
              <w:keepLines/>
              <w:rPr>
                <w:rFonts w:ascii="Arial" w:hAnsi="Arial" w:cs="Arial"/>
              </w:rPr>
            </w:pPr>
            <w:r w:rsidRPr="00AE78E8">
              <w:rPr>
                <w:rFonts w:ascii="Arial" w:hAnsi="Arial" w:cs="Arial"/>
                <w:lang w:val="en-US"/>
              </w:rPr>
              <w:t>3.000 x 10 kB ~ 30 MB</w:t>
            </w:r>
            <w:r>
              <w:rPr>
                <w:rFonts w:ascii="Arial" w:hAnsi="Arial" w:cs="Arial"/>
                <w:lang w:val="en-US"/>
              </w:rPr>
              <w:t>1</w:t>
            </w:r>
          </w:p>
        </w:tc>
      </w:tr>
    </w:tbl>
    <w:p w14:paraId="33F42AEE" w14:textId="77777777" w:rsidR="00911F51" w:rsidRPr="001C629A" w:rsidRDefault="00911F51" w:rsidP="00911F51"/>
    <w:p w14:paraId="4220CC75" w14:textId="77777777" w:rsidR="00911F51" w:rsidRDefault="00911F51" w:rsidP="00CB4A05">
      <w:pPr>
        <w:pStyle w:val="Heading4"/>
      </w:pPr>
      <w:r>
        <w:lastRenderedPageBreak/>
        <w:t>Werk.nl</w:t>
      </w:r>
    </w:p>
    <w:tbl>
      <w:tblPr>
        <w:tblW w:w="5344" w:type="pct"/>
        <w:tblLook w:val="0000" w:firstRow="0" w:lastRow="0" w:firstColumn="0" w:lastColumn="0" w:noHBand="0" w:noVBand="0"/>
      </w:tblPr>
      <w:tblGrid>
        <w:gridCol w:w="3104"/>
        <w:gridCol w:w="6511"/>
      </w:tblGrid>
      <w:tr w:rsidR="00911F51" w:rsidRPr="008044BD" w14:paraId="6F81809A"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7F50780C" w14:textId="77777777" w:rsidR="00911F51" w:rsidRPr="00B81AA8" w:rsidRDefault="00911F51" w:rsidP="009550DD">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D1A5281" w14:textId="46268861" w:rsidR="00911F51" w:rsidRDefault="00911F51" w:rsidP="00635560">
            <w:pPr>
              <w:pStyle w:val="TableText0"/>
              <w:keepNext/>
              <w:keepLines/>
              <w:numPr>
                <w:ilvl w:val="0"/>
                <w:numId w:val="84"/>
              </w:numPr>
              <w:rPr>
                <w:rFonts w:ascii="Arial" w:hAnsi="Arial"/>
              </w:rPr>
            </w:pPr>
            <w:r w:rsidRPr="00BD3CCA">
              <w:rPr>
                <w:rFonts w:ascii="Arial" w:hAnsi="Arial"/>
              </w:rPr>
              <w:t>Werk.nl environment with different application components interacting with WBS.</w:t>
            </w:r>
          </w:p>
          <w:p w14:paraId="548438BD" w14:textId="7BCC34AF" w:rsidR="00911F51" w:rsidRPr="000B0F0C" w:rsidRDefault="008A4F57" w:rsidP="00635560">
            <w:pPr>
              <w:pStyle w:val="TableText0"/>
              <w:keepNext/>
              <w:keepLines/>
              <w:numPr>
                <w:ilvl w:val="0"/>
                <w:numId w:val="84"/>
              </w:numPr>
              <w:rPr>
                <w:rFonts w:ascii="Arial" w:hAnsi="Arial"/>
              </w:rPr>
            </w:pPr>
            <w:r w:rsidRPr="00E7104A">
              <w:rPr>
                <w:rFonts w:ascii="Arial" w:hAnsi="Arial" w:cs="Arial"/>
              </w:rPr>
              <w:t>Vacancies</w:t>
            </w:r>
            <w:r>
              <w:rPr>
                <w:rFonts w:ascii="Arial" w:hAnsi="Arial" w:cs="Arial"/>
              </w:rPr>
              <w:t xml:space="preserve"> updates</w:t>
            </w:r>
            <w:r w:rsidRPr="00E7104A">
              <w:rPr>
                <w:rFonts w:ascii="Arial" w:hAnsi="Arial" w:cs="Arial"/>
              </w:rPr>
              <w:t xml:space="preserve"> from WBS to Elise WBS</w:t>
            </w:r>
            <w:r>
              <w:rPr>
                <w:rFonts w:ascii="Arial" w:hAnsi="Arial" w:cs="Arial"/>
              </w:rPr>
              <w:t xml:space="preserve"> via </w:t>
            </w:r>
            <w:r w:rsidRPr="00076AD5">
              <w:rPr>
                <w:rFonts w:ascii="Arial" w:hAnsi="Arial" w:cs="Arial"/>
              </w:rPr>
              <w:t>Werk.nl servicebus (SOA)</w:t>
            </w:r>
          </w:p>
        </w:tc>
      </w:tr>
      <w:tr w:rsidR="00911F51" w:rsidRPr="00712180" w14:paraId="0B38733D"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562F7AE5" w14:textId="77777777" w:rsidR="00911F51" w:rsidRPr="00B81AA8" w:rsidRDefault="00911F51" w:rsidP="00911F5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3A3545C3" w14:textId="77777777" w:rsidR="00911F51" w:rsidRDefault="00911F51" w:rsidP="00635560">
            <w:pPr>
              <w:pStyle w:val="TableText0"/>
              <w:keepNext/>
              <w:keepLines/>
              <w:numPr>
                <w:ilvl w:val="0"/>
                <w:numId w:val="85"/>
              </w:numPr>
              <w:rPr>
                <w:rFonts w:ascii="Arial" w:hAnsi="Arial" w:cs="Arial"/>
                <w:lang w:val="en-US"/>
              </w:rPr>
            </w:pPr>
            <w:r w:rsidRPr="00BD3BF4">
              <w:rPr>
                <w:rFonts w:ascii="Arial" w:hAnsi="Arial" w:cs="Arial"/>
                <w:lang w:val="en-US"/>
              </w:rPr>
              <w:t>Oracle client: 1526</w:t>
            </w:r>
          </w:p>
          <w:p w14:paraId="166A6885" w14:textId="7AB4B493" w:rsidR="005023AA" w:rsidRPr="00BD3BF4" w:rsidRDefault="005023AA" w:rsidP="00635560">
            <w:pPr>
              <w:pStyle w:val="TableText0"/>
              <w:keepNext/>
              <w:keepLines/>
              <w:numPr>
                <w:ilvl w:val="0"/>
                <w:numId w:val="85"/>
              </w:numPr>
              <w:rPr>
                <w:rFonts w:ascii="Arial" w:hAnsi="Arial" w:cs="Arial"/>
                <w:lang w:val="en-US"/>
              </w:rPr>
            </w:pPr>
            <w:r>
              <w:rPr>
                <w:rFonts w:ascii="Arial" w:hAnsi="Arial" w:cs="Arial"/>
                <w:lang w:val="en-US"/>
              </w:rPr>
              <w:t>Oracle</w:t>
            </w:r>
            <w:r w:rsidR="002F37F9">
              <w:rPr>
                <w:rFonts w:ascii="Arial" w:hAnsi="Arial" w:cs="Arial"/>
                <w:lang w:val="en-US"/>
              </w:rPr>
              <w:t xml:space="preserve"> client: 1526</w:t>
            </w:r>
          </w:p>
        </w:tc>
      </w:tr>
      <w:tr w:rsidR="00911F51" w:rsidRPr="00712180" w14:paraId="65FD5B12"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0FA99220" w14:textId="77777777" w:rsidR="00911F51" w:rsidRDefault="00911F51" w:rsidP="00911F51">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4E78DB54" w14:textId="77777777" w:rsidR="002F37F9" w:rsidRDefault="002F37F9" w:rsidP="00635560">
            <w:pPr>
              <w:pStyle w:val="TableText0"/>
              <w:keepNext/>
              <w:keepLines/>
              <w:numPr>
                <w:ilvl w:val="0"/>
                <w:numId w:val="86"/>
              </w:numPr>
              <w:rPr>
                <w:rFonts w:ascii="Arial" w:hAnsi="Arial" w:cs="Arial"/>
                <w:lang w:val="en-US"/>
              </w:rPr>
            </w:pPr>
            <w:r>
              <w:rPr>
                <w:rFonts w:ascii="Arial" w:hAnsi="Arial" w:cs="Arial"/>
                <w:lang w:val="en-US"/>
              </w:rPr>
              <w:t>Internal</w:t>
            </w:r>
          </w:p>
          <w:p w14:paraId="76CE5E1C" w14:textId="14924799" w:rsidR="00911F51" w:rsidRPr="00BD3BF4" w:rsidRDefault="002F37F9" w:rsidP="00635560">
            <w:pPr>
              <w:pStyle w:val="TableText0"/>
              <w:keepNext/>
              <w:keepLines/>
              <w:numPr>
                <w:ilvl w:val="0"/>
                <w:numId w:val="86"/>
              </w:numPr>
              <w:rPr>
                <w:rFonts w:ascii="Arial" w:hAnsi="Arial" w:cs="Arial"/>
                <w:lang w:val="en-US"/>
              </w:rPr>
            </w:pPr>
            <w:r>
              <w:rPr>
                <w:rFonts w:ascii="Arial" w:hAnsi="Arial" w:cs="Arial"/>
                <w:lang w:val="en-US"/>
              </w:rPr>
              <w:t>Internal</w:t>
            </w:r>
          </w:p>
        </w:tc>
      </w:tr>
      <w:tr w:rsidR="00911F51" w:rsidRPr="006D2395" w14:paraId="7D4CA6A9"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439BA7F7" w14:textId="77777777" w:rsidR="00911F51" w:rsidRDefault="00911F51" w:rsidP="00911F5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9778DCB" w14:textId="6A15FD6A" w:rsidR="00911F51" w:rsidRDefault="00560CB0" w:rsidP="00635560">
            <w:pPr>
              <w:pStyle w:val="TableText0"/>
              <w:keepNext/>
              <w:keepLines/>
              <w:numPr>
                <w:ilvl w:val="0"/>
                <w:numId w:val="87"/>
              </w:numPr>
              <w:rPr>
                <w:rFonts w:ascii="Arial" w:hAnsi="Arial" w:cs="Arial"/>
                <w:lang w:val="en-US"/>
              </w:rPr>
            </w:pPr>
            <w:r>
              <w:rPr>
                <w:rFonts w:ascii="Arial" w:hAnsi="Arial" w:cs="Arial"/>
                <w:lang w:val="en-US"/>
              </w:rPr>
              <w:t>Inbound</w:t>
            </w:r>
          </w:p>
          <w:p w14:paraId="4587942F" w14:textId="24A3EF5B" w:rsidR="00560CB0" w:rsidRPr="00BD3BF4" w:rsidRDefault="00560CB0" w:rsidP="00635560">
            <w:pPr>
              <w:pStyle w:val="TableText0"/>
              <w:keepNext/>
              <w:keepLines/>
              <w:numPr>
                <w:ilvl w:val="0"/>
                <w:numId w:val="87"/>
              </w:numPr>
              <w:rPr>
                <w:rFonts w:ascii="Arial" w:hAnsi="Arial" w:cs="Arial"/>
                <w:lang w:val="en-US"/>
              </w:rPr>
            </w:pPr>
            <w:r>
              <w:rPr>
                <w:rFonts w:ascii="Arial" w:hAnsi="Arial" w:cs="Arial"/>
                <w:lang w:val="en-US"/>
              </w:rPr>
              <w:t>Inbound</w:t>
            </w:r>
          </w:p>
        </w:tc>
      </w:tr>
      <w:tr w:rsidR="00911F51" w:rsidRPr="00A540D4" w14:paraId="7A8FF216"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00A2AE90" w14:textId="61CD85BF" w:rsidR="00911F51" w:rsidRDefault="00911F51" w:rsidP="00911F5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B950F65" w14:textId="77777777" w:rsidR="00D66188" w:rsidRDefault="00D66188" w:rsidP="00D66188">
            <w:pPr>
              <w:pStyle w:val="TableText0"/>
              <w:keepNext/>
              <w:keepLines/>
              <w:numPr>
                <w:ilvl w:val="0"/>
                <w:numId w:val="88"/>
              </w:numPr>
              <w:rPr>
                <w:rFonts w:ascii="Arial" w:hAnsi="Arial" w:cs="Arial"/>
                <w:lang w:val="en-US"/>
              </w:rPr>
            </w:pPr>
            <w:r>
              <w:rPr>
                <w:rFonts w:ascii="Arial" w:hAnsi="Arial" w:cs="Arial"/>
                <w:lang w:val="en-US"/>
              </w:rPr>
              <w:t>No, via</w:t>
            </w:r>
            <w:r w:rsidRPr="00BD3BF4">
              <w:rPr>
                <w:rFonts w:ascii="Arial" w:hAnsi="Arial" w:cs="Arial"/>
                <w:lang w:val="en-US"/>
              </w:rPr>
              <w:t xml:space="preserve"> WBSBUS </w:t>
            </w:r>
          </w:p>
          <w:p w14:paraId="7C0F85E1" w14:textId="2012BECA" w:rsidR="007D4C19" w:rsidRPr="00BD3BF4" w:rsidRDefault="007D4C19" w:rsidP="00635560">
            <w:pPr>
              <w:pStyle w:val="TableText0"/>
              <w:keepNext/>
              <w:keepLines/>
              <w:numPr>
                <w:ilvl w:val="0"/>
                <w:numId w:val="88"/>
              </w:numPr>
              <w:rPr>
                <w:rFonts w:ascii="Arial" w:hAnsi="Arial" w:cs="Arial"/>
                <w:lang w:val="en-US"/>
              </w:rPr>
            </w:pPr>
            <w:r>
              <w:rPr>
                <w:rFonts w:ascii="Arial" w:hAnsi="Arial" w:cs="Arial"/>
                <w:lang w:val="en-US"/>
              </w:rPr>
              <w:t>No, via SOA</w:t>
            </w:r>
          </w:p>
        </w:tc>
      </w:tr>
      <w:tr w:rsidR="00911F51" w:rsidRPr="00B931BB" w14:paraId="50152FD6"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7F472A34" w14:textId="77777777" w:rsidR="00911F51" w:rsidRDefault="00911F51" w:rsidP="00911F5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C3401BC" w14:textId="77777777" w:rsidR="007D4C19" w:rsidRDefault="007D4C19" w:rsidP="007D4C19">
            <w:pPr>
              <w:pStyle w:val="TableText0"/>
              <w:keepNext/>
              <w:keepLines/>
              <w:rPr>
                <w:rFonts w:ascii="Arial" w:hAnsi="Arial" w:cs="Arial"/>
                <w:lang w:val="en-US"/>
              </w:rPr>
            </w:pPr>
            <w:r>
              <w:rPr>
                <w:rFonts w:ascii="Arial" w:hAnsi="Arial" w:cs="Arial"/>
                <w:lang w:val="en-US"/>
              </w:rPr>
              <w:t>Connection 1:</w:t>
            </w:r>
          </w:p>
          <w:p w14:paraId="023359B3" w14:textId="77777777" w:rsidR="007D4C19" w:rsidRPr="00402396" w:rsidRDefault="007D4C19" w:rsidP="007D4C19">
            <w:pPr>
              <w:pStyle w:val="TableText0"/>
              <w:keepNext/>
              <w:keepLines/>
              <w:rPr>
                <w:rFonts w:ascii="Arial" w:hAnsi="Arial" w:cs="Arial"/>
                <w:lang w:val="en-US"/>
              </w:rPr>
            </w:pPr>
            <w:r w:rsidRPr="00402396">
              <w:rPr>
                <w:rFonts w:ascii="Arial" w:hAnsi="Arial" w:cs="Arial"/>
                <w:lang w:val="en-US"/>
              </w:rPr>
              <w:t xml:space="preserve">Authorisation method or authentication method: </w:t>
            </w:r>
            <w:r>
              <w:rPr>
                <w:rFonts w:ascii="Arial" w:hAnsi="Arial" w:cs="Arial"/>
                <w:lang w:val="en-US"/>
              </w:rPr>
              <w:t>WBS db account</w:t>
            </w:r>
          </w:p>
          <w:p w14:paraId="0704D7AF" w14:textId="77777777" w:rsidR="007D4C19" w:rsidRPr="00402396" w:rsidRDefault="007D4C19" w:rsidP="007D4C19">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637381837"/>
                <w:placeholder>
                  <w:docPart w:val="F6EEDB355FBB4D008E87699051D5CB6F"/>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5FD31C22" w14:textId="77777777" w:rsidR="007D4C19" w:rsidRDefault="007D4C19" w:rsidP="007D4C19">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595476489"/>
                <w:placeholder>
                  <w:docPart w:val="177BFA4D6CE74DB8A4D26E44F7DABA1F"/>
                </w:placeholder>
                <w:dropDownList>
                  <w:listItem w:displayText="Select" w:value="Select"/>
                  <w:listItem w:displayText="Yes" w:value="Yes"/>
                  <w:listItem w:displayText="No" w:value="No"/>
                </w:dropDownList>
              </w:sdtPr>
              <w:sdtEndPr/>
              <w:sdtContent>
                <w:r w:rsidRPr="00402396">
                  <w:rPr>
                    <w:rFonts w:ascii="Arial" w:hAnsi="Arial" w:cs="Arial"/>
                    <w:lang w:val="en-US"/>
                  </w:rPr>
                  <w:t>No</w:t>
                </w:r>
              </w:sdtContent>
            </w:sdt>
          </w:p>
          <w:p w14:paraId="40EB20BB" w14:textId="77777777" w:rsidR="007D4C19" w:rsidRDefault="007D4C19" w:rsidP="007D4C19">
            <w:pPr>
              <w:pStyle w:val="TableText0"/>
              <w:keepNext/>
              <w:keepLines/>
              <w:rPr>
                <w:rFonts w:ascii="Arial" w:hAnsi="Arial" w:cs="Arial"/>
                <w:lang w:val="en-US"/>
              </w:rPr>
            </w:pPr>
            <w:r>
              <w:rPr>
                <w:rFonts w:ascii="Arial" w:hAnsi="Arial" w:cs="Arial"/>
                <w:lang w:val="en-US"/>
              </w:rPr>
              <w:t>Connection 2:</w:t>
            </w:r>
          </w:p>
          <w:p w14:paraId="59BF50C8" w14:textId="77777777" w:rsidR="00417C7D" w:rsidRDefault="007D4C19" w:rsidP="007D4C19">
            <w:pPr>
              <w:pStyle w:val="TableText0"/>
              <w:keepNext/>
              <w:keepLines/>
              <w:rPr>
                <w:rFonts w:ascii="Arial" w:hAnsi="Arial" w:cs="Arial"/>
                <w:lang w:val="en-US"/>
              </w:rPr>
            </w:pPr>
            <w:r w:rsidRPr="00402396">
              <w:rPr>
                <w:rFonts w:ascii="Arial" w:hAnsi="Arial" w:cs="Arial"/>
                <w:lang w:val="en-US"/>
              </w:rPr>
              <w:t>Authorisation method or authentication method</w:t>
            </w:r>
            <w:r w:rsidR="00417C7D" w:rsidRPr="00402396">
              <w:rPr>
                <w:rFonts w:ascii="Arial" w:hAnsi="Arial" w:cs="Arial"/>
                <w:lang w:val="en-US"/>
              </w:rPr>
              <w:t xml:space="preserve">: </w:t>
            </w:r>
            <w:r w:rsidR="00417C7D">
              <w:rPr>
                <w:rFonts w:ascii="Arial" w:hAnsi="Arial" w:cs="Arial"/>
                <w:lang w:val="en-US"/>
              </w:rPr>
              <w:t>WBS db account</w:t>
            </w:r>
            <w:r w:rsidR="00417C7D" w:rsidRPr="00402396">
              <w:rPr>
                <w:rFonts w:ascii="Arial" w:hAnsi="Arial" w:cs="Arial"/>
                <w:lang w:val="en-US"/>
              </w:rPr>
              <w:t xml:space="preserve"> </w:t>
            </w:r>
          </w:p>
          <w:p w14:paraId="76D89D70" w14:textId="312E56A9" w:rsidR="007D4C19" w:rsidRPr="00402396" w:rsidRDefault="007D4C19" w:rsidP="007D4C19">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570802984"/>
                <w:placeholder>
                  <w:docPart w:val="EDB96CC1F35A44C6932DFDF55EE52A22"/>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0C91CA93" w14:textId="31FBF745" w:rsidR="005023AA" w:rsidRPr="00BD3BF4" w:rsidRDefault="007D4C19" w:rsidP="00417C7D">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821011147"/>
                <w:placeholder>
                  <w:docPart w:val="FE5AF2E954CC43BBA012841D7239DD7C"/>
                </w:placeholder>
                <w:dropDownList>
                  <w:listItem w:displayText="Select" w:value="Select"/>
                  <w:listItem w:displayText="Yes" w:value="Yes"/>
                  <w:listItem w:displayText="No" w:value="No"/>
                </w:dropDownList>
              </w:sdtPr>
              <w:sdtEndPr/>
              <w:sdtContent>
                <w:r w:rsidRPr="00402396">
                  <w:rPr>
                    <w:rFonts w:ascii="Arial" w:hAnsi="Arial" w:cs="Arial"/>
                    <w:lang w:val="en-US"/>
                  </w:rPr>
                  <w:t>No</w:t>
                </w:r>
              </w:sdtContent>
            </w:sdt>
          </w:p>
        </w:tc>
      </w:tr>
      <w:tr w:rsidR="00911F51" w:rsidRPr="005220F1" w14:paraId="0104D74C"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57D8F4B1"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92FFCDF" w14:textId="77777777" w:rsidR="00911F51" w:rsidRPr="00BD3BF4" w:rsidRDefault="00911F51" w:rsidP="00CB4A05">
            <w:pPr>
              <w:pStyle w:val="TableText0"/>
              <w:keepNext/>
              <w:keepLines/>
              <w:rPr>
                <w:rFonts w:ascii="Arial" w:hAnsi="Arial" w:cs="Arial"/>
                <w:lang w:val="en-US"/>
              </w:rPr>
            </w:pPr>
            <w:r w:rsidRPr="00D62863">
              <w:rPr>
                <w:rFonts w:ascii="Arial" w:hAnsi="Arial" w:cs="Arial"/>
                <w:lang w:val="en-US"/>
              </w:rPr>
              <w:t>Not specified</w:t>
            </w:r>
          </w:p>
        </w:tc>
      </w:tr>
      <w:tr w:rsidR="00911F51" w:rsidRPr="00B81AA8" w14:paraId="15C09CCD"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31C441BF"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11B0CA3" w14:textId="77777777" w:rsidR="00911F51" w:rsidRPr="00BD3BF4" w:rsidRDefault="00911F51" w:rsidP="00CB4A05">
            <w:pPr>
              <w:pStyle w:val="TableText0"/>
              <w:keepNext/>
              <w:keepLines/>
              <w:rPr>
                <w:rFonts w:ascii="Arial" w:hAnsi="Arial" w:cs="Arial"/>
              </w:rPr>
            </w:pPr>
            <w:r w:rsidRPr="00D62863">
              <w:rPr>
                <w:rFonts w:ascii="Arial" w:hAnsi="Arial" w:cs="Arial"/>
                <w:lang w:val="en-US"/>
              </w:rPr>
              <w:t>Not specified</w:t>
            </w:r>
          </w:p>
        </w:tc>
      </w:tr>
      <w:tr w:rsidR="00911F51" w:rsidRPr="00B81AA8" w14:paraId="4455FCFF"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194C1C86"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7EEEF10" w14:textId="77777777" w:rsidR="00911F51" w:rsidRPr="00BD3BF4" w:rsidRDefault="00911F51" w:rsidP="00CB4A05">
            <w:pPr>
              <w:pStyle w:val="TableText0"/>
              <w:keepNext/>
              <w:keepLines/>
              <w:rPr>
                <w:rFonts w:ascii="Arial" w:hAnsi="Arial" w:cs="Arial"/>
              </w:rPr>
            </w:pPr>
            <w:r w:rsidRPr="00D62863">
              <w:rPr>
                <w:rFonts w:ascii="Arial" w:hAnsi="Arial" w:cs="Arial"/>
                <w:lang w:val="en-US"/>
              </w:rPr>
              <w:t>Not specified</w:t>
            </w:r>
          </w:p>
        </w:tc>
      </w:tr>
      <w:tr w:rsidR="00911F51" w:rsidRPr="00B81AA8" w14:paraId="64EC8643"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31D7A7B7"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949F298" w14:textId="77777777" w:rsidR="00911F51" w:rsidRPr="00BD3BF4" w:rsidRDefault="00911F51" w:rsidP="00CB4A05">
            <w:pPr>
              <w:pStyle w:val="TableText0"/>
              <w:keepNext/>
              <w:keepLines/>
              <w:rPr>
                <w:rFonts w:ascii="Arial" w:hAnsi="Arial" w:cs="Arial"/>
              </w:rPr>
            </w:pPr>
            <w:r w:rsidRPr="00D62863">
              <w:rPr>
                <w:rFonts w:ascii="Arial" w:hAnsi="Arial" w:cs="Arial"/>
                <w:lang w:val="en-US"/>
              </w:rPr>
              <w:t>Not specified</w:t>
            </w:r>
          </w:p>
        </w:tc>
      </w:tr>
    </w:tbl>
    <w:p w14:paraId="60E79865" w14:textId="77777777" w:rsidR="00911F51" w:rsidRPr="002E6AA9" w:rsidRDefault="00911F51" w:rsidP="00911F51"/>
    <w:p w14:paraId="3CDB4AC3" w14:textId="77777777" w:rsidR="00911F51" w:rsidRDefault="00911F51" w:rsidP="00CB4A05">
      <w:pPr>
        <w:pStyle w:val="Heading4"/>
      </w:pPr>
      <w:r>
        <w:t>Sonar</w:t>
      </w:r>
    </w:p>
    <w:tbl>
      <w:tblPr>
        <w:tblW w:w="5346" w:type="pct"/>
        <w:tblLook w:val="0000" w:firstRow="0" w:lastRow="0" w:firstColumn="0" w:lastColumn="0" w:noHBand="0" w:noVBand="0"/>
      </w:tblPr>
      <w:tblGrid>
        <w:gridCol w:w="3107"/>
        <w:gridCol w:w="6512"/>
      </w:tblGrid>
      <w:tr w:rsidR="00911F51" w:rsidRPr="008044BD" w14:paraId="60967DC8" w14:textId="77777777" w:rsidTr="005667C8">
        <w:tc>
          <w:tcPr>
            <w:tcW w:w="1615" w:type="pct"/>
            <w:tcBorders>
              <w:top w:val="single" w:sz="6" w:space="0" w:color="auto"/>
              <w:left w:val="single" w:sz="12" w:space="0" w:color="auto"/>
              <w:bottom w:val="single" w:sz="6" w:space="0" w:color="auto"/>
              <w:right w:val="single" w:sz="6" w:space="0" w:color="auto"/>
            </w:tcBorders>
            <w:shd w:val="clear" w:color="auto" w:fill="E6E6E6"/>
          </w:tcPr>
          <w:p w14:paraId="43CFE984" w14:textId="77777777" w:rsidR="00911F51" w:rsidRPr="00B81AA8" w:rsidRDefault="00911F51" w:rsidP="009550DD">
            <w:pPr>
              <w:pStyle w:val="TableText0"/>
              <w:keepNext/>
              <w:keepLines/>
              <w:rPr>
                <w:rFonts w:ascii="Arial" w:hAnsi="Arial" w:cs="Arial"/>
                <w:sz w:val="24"/>
              </w:rPr>
            </w:pPr>
            <w:r w:rsidRPr="00B81AA8">
              <w:rPr>
                <w:rFonts w:ascii="Arial" w:hAnsi="Arial" w:cs="Arial"/>
                <w:b/>
              </w:rPr>
              <w:t>Description</w:t>
            </w:r>
          </w:p>
        </w:tc>
        <w:tc>
          <w:tcPr>
            <w:tcW w:w="3385" w:type="pct"/>
            <w:tcBorders>
              <w:top w:val="single" w:sz="6" w:space="0" w:color="auto"/>
              <w:left w:val="single" w:sz="6" w:space="0" w:color="auto"/>
              <w:bottom w:val="single" w:sz="6" w:space="0" w:color="auto"/>
              <w:right w:val="single" w:sz="12" w:space="0" w:color="auto"/>
            </w:tcBorders>
          </w:tcPr>
          <w:p w14:paraId="1A3E3C28" w14:textId="77777777" w:rsidR="00911F51" w:rsidRPr="00635EE1" w:rsidRDefault="00911F51" w:rsidP="00D907A3">
            <w:pPr>
              <w:pStyle w:val="TableText0"/>
              <w:keepNext/>
              <w:keepLines/>
              <w:rPr>
                <w:rFonts w:ascii="Arial" w:hAnsi="Arial"/>
              </w:rPr>
            </w:pPr>
            <w:r w:rsidRPr="006F75A1">
              <w:rPr>
                <w:rFonts w:ascii="Arial" w:hAnsi="Arial" w:cs="Arial"/>
                <w:lang w:val="en-US"/>
              </w:rPr>
              <w:t>Sonar requests information from WBS to support business processes within Sonar.</w:t>
            </w:r>
          </w:p>
        </w:tc>
      </w:tr>
      <w:tr w:rsidR="00911F51" w:rsidRPr="00712180" w14:paraId="35505108" w14:textId="77777777" w:rsidTr="005667C8">
        <w:tc>
          <w:tcPr>
            <w:tcW w:w="1615" w:type="pct"/>
            <w:tcBorders>
              <w:top w:val="single" w:sz="6" w:space="0" w:color="auto"/>
              <w:left w:val="single" w:sz="12" w:space="0" w:color="auto"/>
              <w:bottom w:val="single" w:sz="6" w:space="0" w:color="auto"/>
              <w:right w:val="single" w:sz="6" w:space="0" w:color="auto"/>
            </w:tcBorders>
            <w:shd w:val="clear" w:color="auto" w:fill="E6E6E6"/>
          </w:tcPr>
          <w:p w14:paraId="086444CA" w14:textId="77777777" w:rsidR="00911F51" w:rsidRPr="00B81AA8" w:rsidRDefault="00911F51" w:rsidP="00911F51">
            <w:pPr>
              <w:pStyle w:val="TableText0"/>
              <w:keepNext/>
              <w:keepLines/>
              <w:rPr>
                <w:rFonts w:ascii="Arial" w:hAnsi="Arial" w:cs="Arial"/>
                <w:b/>
              </w:rPr>
            </w:pPr>
            <w:r>
              <w:rPr>
                <w:rFonts w:ascii="Arial" w:hAnsi="Arial" w:cs="Arial"/>
                <w:b/>
              </w:rPr>
              <w:t>Protocol and Port</w:t>
            </w:r>
          </w:p>
        </w:tc>
        <w:tc>
          <w:tcPr>
            <w:tcW w:w="3385" w:type="pct"/>
            <w:tcBorders>
              <w:top w:val="single" w:sz="6" w:space="0" w:color="auto"/>
              <w:left w:val="single" w:sz="6" w:space="0" w:color="auto"/>
              <w:bottom w:val="single" w:sz="6" w:space="0" w:color="auto"/>
              <w:right w:val="single" w:sz="12" w:space="0" w:color="auto"/>
            </w:tcBorders>
          </w:tcPr>
          <w:p w14:paraId="09AFB8C7" w14:textId="5EFA4CDD" w:rsidR="00911F51" w:rsidRPr="006F75A1" w:rsidRDefault="00911F51" w:rsidP="00CB4A05">
            <w:pPr>
              <w:pStyle w:val="TableText0"/>
              <w:keepNext/>
              <w:keepLines/>
              <w:rPr>
                <w:rFonts w:ascii="Arial" w:hAnsi="Arial" w:cs="Arial"/>
                <w:lang w:val="en-US"/>
              </w:rPr>
            </w:pPr>
            <w:r w:rsidRPr="006F75A1">
              <w:rPr>
                <w:rFonts w:ascii="Arial" w:hAnsi="Arial" w:cs="Arial"/>
                <w:lang w:val="en-US"/>
              </w:rPr>
              <w:t xml:space="preserve">HTTP: </w:t>
            </w:r>
            <w:r w:rsidR="00486128">
              <w:rPr>
                <w:rFonts w:ascii="Arial" w:hAnsi="Arial" w:cs="Arial"/>
                <w:lang w:val="en-US"/>
              </w:rPr>
              <w:t>80</w:t>
            </w:r>
          </w:p>
        </w:tc>
      </w:tr>
      <w:tr w:rsidR="00911F51" w:rsidRPr="00712180" w14:paraId="7EB2B5F9" w14:textId="77777777" w:rsidTr="005667C8">
        <w:tc>
          <w:tcPr>
            <w:tcW w:w="1615" w:type="pct"/>
            <w:tcBorders>
              <w:top w:val="single" w:sz="6" w:space="0" w:color="auto"/>
              <w:left w:val="single" w:sz="12" w:space="0" w:color="auto"/>
              <w:bottom w:val="single" w:sz="6" w:space="0" w:color="auto"/>
              <w:right w:val="single" w:sz="6" w:space="0" w:color="auto"/>
            </w:tcBorders>
            <w:shd w:val="clear" w:color="auto" w:fill="E6E6E6"/>
          </w:tcPr>
          <w:p w14:paraId="65417639" w14:textId="77777777" w:rsidR="00911F51" w:rsidRDefault="00911F51" w:rsidP="00911F51">
            <w:pPr>
              <w:pStyle w:val="TableText0"/>
              <w:keepNext/>
              <w:keepLines/>
              <w:rPr>
                <w:rFonts w:ascii="Arial" w:hAnsi="Arial" w:cs="Arial"/>
                <w:b/>
              </w:rPr>
            </w:pPr>
            <w:r>
              <w:rPr>
                <w:rFonts w:ascii="Arial" w:hAnsi="Arial" w:cs="Arial"/>
                <w:b/>
              </w:rPr>
              <w:t>DC (Datacenter) connection</w:t>
            </w:r>
          </w:p>
        </w:tc>
        <w:tc>
          <w:tcPr>
            <w:tcW w:w="3385" w:type="pct"/>
            <w:tcBorders>
              <w:top w:val="single" w:sz="6" w:space="0" w:color="auto"/>
              <w:left w:val="single" w:sz="6" w:space="0" w:color="auto"/>
              <w:bottom w:val="single" w:sz="6" w:space="0" w:color="auto"/>
              <w:right w:val="single" w:sz="12" w:space="0" w:color="auto"/>
            </w:tcBorders>
          </w:tcPr>
          <w:p w14:paraId="1B614C24" w14:textId="77777777" w:rsidR="00911F51" w:rsidRPr="006F75A1" w:rsidRDefault="00911F51" w:rsidP="00CB4A05">
            <w:pPr>
              <w:pStyle w:val="TableText0"/>
              <w:keepNext/>
              <w:keepLines/>
              <w:rPr>
                <w:rFonts w:ascii="Arial" w:hAnsi="Arial" w:cs="Arial"/>
                <w:lang w:val="en-US"/>
              </w:rPr>
            </w:pPr>
            <w:r>
              <w:rPr>
                <w:rFonts w:ascii="Arial" w:hAnsi="Arial" w:cs="Arial"/>
                <w:lang w:val="en-US"/>
              </w:rPr>
              <w:t>Internal</w:t>
            </w:r>
          </w:p>
        </w:tc>
      </w:tr>
      <w:tr w:rsidR="00911F51" w:rsidRPr="006D2395" w14:paraId="0BD53E88" w14:textId="77777777" w:rsidTr="005667C8">
        <w:tc>
          <w:tcPr>
            <w:tcW w:w="1615" w:type="pct"/>
            <w:tcBorders>
              <w:top w:val="single" w:sz="6" w:space="0" w:color="auto"/>
              <w:left w:val="single" w:sz="12" w:space="0" w:color="auto"/>
              <w:bottom w:val="single" w:sz="6" w:space="0" w:color="auto"/>
              <w:right w:val="single" w:sz="6" w:space="0" w:color="auto"/>
            </w:tcBorders>
            <w:shd w:val="clear" w:color="auto" w:fill="E6E6E6"/>
          </w:tcPr>
          <w:p w14:paraId="28FC1ACD" w14:textId="77777777" w:rsidR="00911F51" w:rsidRDefault="00911F51" w:rsidP="00911F51">
            <w:pPr>
              <w:pStyle w:val="TableText0"/>
              <w:keepNext/>
              <w:keepLines/>
              <w:rPr>
                <w:rFonts w:ascii="Arial" w:hAnsi="Arial" w:cs="Arial"/>
                <w:b/>
              </w:rPr>
            </w:pPr>
            <w:r>
              <w:rPr>
                <w:rFonts w:ascii="Arial" w:hAnsi="Arial" w:cs="Arial"/>
                <w:b/>
              </w:rPr>
              <w:t>Direction</w:t>
            </w:r>
          </w:p>
        </w:tc>
        <w:tc>
          <w:tcPr>
            <w:tcW w:w="3385" w:type="pct"/>
            <w:tcBorders>
              <w:top w:val="single" w:sz="6" w:space="0" w:color="auto"/>
              <w:left w:val="single" w:sz="6" w:space="0" w:color="auto"/>
              <w:bottom w:val="single" w:sz="6" w:space="0" w:color="auto"/>
              <w:right w:val="single" w:sz="12" w:space="0" w:color="auto"/>
            </w:tcBorders>
          </w:tcPr>
          <w:p w14:paraId="24708619" w14:textId="4C83F898" w:rsidR="00911F51" w:rsidRPr="006F75A1" w:rsidRDefault="00486128" w:rsidP="00CB4A05">
            <w:pPr>
              <w:pStyle w:val="TableText0"/>
              <w:keepNext/>
              <w:keepLines/>
              <w:rPr>
                <w:rFonts w:ascii="Arial" w:hAnsi="Arial" w:cs="Arial"/>
                <w:lang w:val="en-US"/>
              </w:rPr>
            </w:pPr>
            <w:r>
              <w:rPr>
                <w:rFonts w:ascii="Arial" w:hAnsi="Arial" w:cs="Arial"/>
                <w:lang w:val="en-US"/>
              </w:rPr>
              <w:t>Outbound</w:t>
            </w:r>
          </w:p>
        </w:tc>
      </w:tr>
      <w:tr w:rsidR="00911F51" w:rsidRPr="00A540D4" w14:paraId="43E0E780" w14:textId="77777777" w:rsidTr="005667C8">
        <w:tc>
          <w:tcPr>
            <w:tcW w:w="1615" w:type="pct"/>
            <w:tcBorders>
              <w:top w:val="single" w:sz="6" w:space="0" w:color="auto"/>
              <w:left w:val="single" w:sz="12" w:space="0" w:color="auto"/>
              <w:bottom w:val="single" w:sz="6" w:space="0" w:color="auto"/>
              <w:right w:val="single" w:sz="6" w:space="0" w:color="auto"/>
            </w:tcBorders>
            <w:shd w:val="clear" w:color="auto" w:fill="E6E6E6"/>
          </w:tcPr>
          <w:p w14:paraId="0ECCABE5" w14:textId="77777777" w:rsidR="00911F51" w:rsidRDefault="00911F51" w:rsidP="00911F51">
            <w:pPr>
              <w:pStyle w:val="TableText0"/>
              <w:keepNext/>
              <w:keepLines/>
              <w:rPr>
                <w:rFonts w:ascii="Arial" w:hAnsi="Arial" w:cs="Arial"/>
                <w:b/>
              </w:rPr>
            </w:pPr>
            <w:r>
              <w:rPr>
                <w:rFonts w:ascii="Arial" w:hAnsi="Arial" w:cs="Arial"/>
                <w:b/>
              </w:rPr>
              <w:t>Direct connection</w:t>
            </w:r>
          </w:p>
        </w:tc>
        <w:tc>
          <w:tcPr>
            <w:tcW w:w="3385" w:type="pct"/>
            <w:tcBorders>
              <w:top w:val="single" w:sz="6" w:space="0" w:color="auto"/>
              <w:left w:val="single" w:sz="6" w:space="0" w:color="auto"/>
              <w:bottom w:val="single" w:sz="6" w:space="0" w:color="auto"/>
              <w:right w:val="single" w:sz="12" w:space="0" w:color="auto"/>
            </w:tcBorders>
          </w:tcPr>
          <w:p w14:paraId="5CEB246A" w14:textId="1CD2CF2D" w:rsidR="00911F51" w:rsidRPr="006F75A1" w:rsidRDefault="00911F51" w:rsidP="00CB4A05">
            <w:pPr>
              <w:pStyle w:val="TableText0"/>
              <w:keepNext/>
              <w:keepLines/>
              <w:rPr>
                <w:rFonts w:ascii="Arial" w:hAnsi="Arial" w:cs="Arial"/>
                <w:lang w:val="en-US"/>
              </w:rPr>
            </w:pPr>
            <w:r w:rsidRPr="006F75A1">
              <w:rPr>
                <w:rFonts w:ascii="Arial" w:hAnsi="Arial" w:cs="Arial"/>
                <w:lang w:val="en-US"/>
              </w:rPr>
              <w:t xml:space="preserve">No, </w:t>
            </w:r>
            <w:r w:rsidR="00932389">
              <w:rPr>
                <w:rFonts w:ascii="Arial" w:hAnsi="Arial" w:cs="Arial"/>
                <w:lang w:val="en-US"/>
              </w:rPr>
              <w:t>via</w:t>
            </w:r>
            <w:r w:rsidRPr="006F75A1">
              <w:rPr>
                <w:rFonts w:ascii="Arial" w:hAnsi="Arial" w:cs="Arial"/>
                <w:lang w:val="en-US"/>
              </w:rPr>
              <w:t xml:space="preserve"> WBSBUS</w:t>
            </w:r>
          </w:p>
        </w:tc>
      </w:tr>
      <w:tr w:rsidR="00911F51" w:rsidRPr="00B931BB" w14:paraId="2CCEA3FF" w14:textId="77777777" w:rsidTr="005667C8">
        <w:tc>
          <w:tcPr>
            <w:tcW w:w="1615" w:type="pct"/>
            <w:tcBorders>
              <w:top w:val="single" w:sz="6" w:space="0" w:color="auto"/>
              <w:left w:val="single" w:sz="12" w:space="0" w:color="auto"/>
              <w:bottom w:val="single" w:sz="6" w:space="0" w:color="auto"/>
              <w:right w:val="single" w:sz="6" w:space="0" w:color="auto"/>
            </w:tcBorders>
            <w:shd w:val="clear" w:color="auto" w:fill="E6E6E6"/>
          </w:tcPr>
          <w:p w14:paraId="261DF00B" w14:textId="77777777" w:rsidR="00911F51" w:rsidRDefault="00911F51" w:rsidP="00911F51">
            <w:pPr>
              <w:pStyle w:val="TableText0"/>
              <w:keepNext/>
              <w:keepLines/>
              <w:rPr>
                <w:rFonts w:ascii="Arial" w:hAnsi="Arial" w:cs="Arial"/>
                <w:b/>
              </w:rPr>
            </w:pPr>
            <w:r>
              <w:rPr>
                <w:rFonts w:ascii="Arial" w:hAnsi="Arial" w:cs="Arial"/>
                <w:b/>
              </w:rPr>
              <w:t>Security Controls</w:t>
            </w:r>
          </w:p>
        </w:tc>
        <w:tc>
          <w:tcPr>
            <w:tcW w:w="3385" w:type="pct"/>
            <w:tcBorders>
              <w:top w:val="single" w:sz="6" w:space="0" w:color="auto"/>
              <w:left w:val="single" w:sz="6" w:space="0" w:color="auto"/>
              <w:bottom w:val="single" w:sz="6" w:space="0" w:color="auto"/>
              <w:right w:val="single" w:sz="12" w:space="0" w:color="auto"/>
            </w:tcBorders>
          </w:tcPr>
          <w:p w14:paraId="3CEF4DB5" w14:textId="2A0B3157" w:rsidR="00932389" w:rsidRPr="00402396" w:rsidRDefault="00932389" w:rsidP="00932389">
            <w:pPr>
              <w:pStyle w:val="TableText0"/>
              <w:keepNext/>
              <w:keepLines/>
              <w:rPr>
                <w:rFonts w:ascii="Arial" w:hAnsi="Arial" w:cs="Arial"/>
                <w:lang w:val="en-US"/>
              </w:rPr>
            </w:pPr>
            <w:r w:rsidRPr="00402396">
              <w:rPr>
                <w:rFonts w:ascii="Arial" w:hAnsi="Arial" w:cs="Arial"/>
                <w:lang w:val="en-US"/>
              </w:rPr>
              <w:t xml:space="preserve">Authorisation method or authentication method: </w:t>
            </w:r>
            <w:r>
              <w:rPr>
                <w:rFonts w:ascii="Arial" w:hAnsi="Arial" w:cs="Arial"/>
                <w:lang w:val="en-US"/>
              </w:rPr>
              <w:t>none required</w:t>
            </w:r>
          </w:p>
          <w:p w14:paraId="4384F36B" w14:textId="77777777" w:rsidR="00932389" w:rsidRPr="00402396" w:rsidRDefault="00932389" w:rsidP="00932389">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730275959"/>
                <w:placeholder>
                  <w:docPart w:val="F41BE7AFE1BC446C89F3D3DCD2C2B7AC"/>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658EA7F7" w14:textId="039E07E9" w:rsidR="00911F51" w:rsidRPr="006F75A1" w:rsidRDefault="00932389" w:rsidP="00CB4A05">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120833780"/>
                <w:placeholder>
                  <w:docPart w:val="03A7E91339C54422BB65AEA9854DD879"/>
                </w:placeholder>
                <w:dropDownList>
                  <w:listItem w:displayText="Select" w:value="Select"/>
                  <w:listItem w:displayText="Yes" w:value="Yes"/>
                  <w:listItem w:displayText="No" w:value="No"/>
                </w:dropDownList>
              </w:sdtPr>
              <w:sdtEndPr/>
              <w:sdtContent>
                <w:r w:rsidR="006C2223">
                  <w:rPr>
                    <w:rFonts w:ascii="Arial" w:hAnsi="Arial" w:cs="Arial"/>
                    <w:lang w:val="en-US"/>
                  </w:rPr>
                  <w:t>No</w:t>
                </w:r>
              </w:sdtContent>
            </w:sdt>
          </w:p>
        </w:tc>
      </w:tr>
      <w:tr w:rsidR="00911F51" w:rsidRPr="005220F1" w14:paraId="3058A0AA" w14:textId="77777777" w:rsidTr="005667C8">
        <w:tc>
          <w:tcPr>
            <w:tcW w:w="1615" w:type="pct"/>
            <w:tcBorders>
              <w:top w:val="single" w:sz="6" w:space="0" w:color="auto"/>
              <w:left w:val="single" w:sz="12" w:space="0" w:color="auto"/>
              <w:bottom w:val="single" w:sz="6" w:space="0" w:color="auto"/>
              <w:right w:val="single" w:sz="6" w:space="0" w:color="auto"/>
            </w:tcBorders>
            <w:shd w:val="clear" w:color="auto" w:fill="E6E6E6"/>
          </w:tcPr>
          <w:p w14:paraId="0E762B62"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users</w:t>
            </w:r>
          </w:p>
        </w:tc>
        <w:tc>
          <w:tcPr>
            <w:tcW w:w="3385" w:type="pct"/>
            <w:tcBorders>
              <w:top w:val="single" w:sz="6" w:space="0" w:color="auto"/>
              <w:left w:val="single" w:sz="6" w:space="0" w:color="auto"/>
              <w:bottom w:val="single" w:sz="6" w:space="0" w:color="auto"/>
              <w:right w:val="single" w:sz="12" w:space="0" w:color="auto"/>
            </w:tcBorders>
          </w:tcPr>
          <w:p w14:paraId="666AF57D" w14:textId="77777777" w:rsidR="00911F51" w:rsidRPr="006F75A1" w:rsidRDefault="00911F51" w:rsidP="00CB4A05">
            <w:pPr>
              <w:pStyle w:val="TableText0"/>
              <w:keepNext/>
              <w:keepLines/>
              <w:rPr>
                <w:rFonts w:ascii="Arial" w:hAnsi="Arial" w:cs="Arial"/>
                <w:lang w:val="en-US"/>
              </w:rPr>
            </w:pPr>
            <w:r w:rsidRPr="00996B02">
              <w:rPr>
                <w:rFonts w:ascii="Arial" w:hAnsi="Arial" w:cs="Arial"/>
                <w:lang w:val="en-US"/>
              </w:rPr>
              <w:t>Not specified</w:t>
            </w:r>
          </w:p>
        </w:tc>
      </w:tr>
      <w:tr w:rsidR="00911F51" w:rsidRPr="00B81AA8" w14:paraId="1E79B709" w14:textId="77777777" w:rsidTr="005667C8">
        <w:tc>
          <w:tcPr>
            <w:tcW w:w="1615" w:type="pct"/>
            <w:tcBorders>
              <w:top w:val="single" w:sz="6" w:space="0" w:color="auto"/>
              <w:left w:val="single" w:sz="12" w:space="0" w:color="auto"/>
              <w:bottom w:val="single" w:sz="6" w:space="0" w:color="auto"/>
              <w:right w:val="single" w:sz="6" w:space="0" w:color="auto"/>
            </w:tcBorders>
            <w:shd w:val="clear" w:color="auto" w:fill="E6E6E6"/>
          </w:tcPr>
          <w:p w14:paraId="531874F2"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transactions</w:t>
            </w:r>
          </w:p>
        </w:tc>
        <w:tc>
          <w:tcPr>
            <w:tcW w:w="3385" w:type="pct"/>
            <w:tcBorders>
              <w:top w:val="single" w:sz="6" w:space="0" w:color="auto"/>
              <w:left w:val="single" w:sz="6" w:space="0" w:color="auto"/>
              <w:bottom w:val="single" w:sz="6" w:space="0" w:color="auto"/>
              <w:right w:val="single" w:sz="12" w:space="0" w:color="auto"/>
            </w:tcBorders>
          </w:tcPr>
          <w:p w14:paraId="6C4B43EC" w14:textId="77777777" w:rsidR="00911F51" w:rsidRPr="006F75A1" w:rsidRDefault="00911F51" w:rsidP="00CB4A05">
            <w:pPr>
              <w:pStyle w:val="TableText0"/>
              <w:keepNext/>
              <w:keepLines/>
              <w:rPr>
                <w:rFonts w:ascii="Arial" w:hAnsi="Arial" w:cs="Arial"/>
                <w:lang w:val="en-US"/>
              </w:rPr>
            </w:pPr>
            <w:r w:rsidRPr="00996B02">
              <w:rPr>
                <w:rFonts w:ascii="Arial" w:hAnsi="Arial" w:cs="Arial"/>
                <w:lang w:val="en-US"/>
              </w:rPr>
              <w:t>Not specified</w:t>
            </w:r>
          </w:p>
        </w:tc>
      </w:tr>
      <w:tr w:rsidR="00911F51" w:rsidRPr="00B81AA8" w14:paraId="305873DB" w14:textId="77777777" w:rsidTr="005667C8">
        <w:tc>
          <w:tcPr>
            <w:tcW w:w="1615" w:type="pct"/>
            <w:tcBorders>
              <w:top w:val="single" w:sz="6" w:space="0" w:color="auto"/>
              <w:left w:val="single" w:sz="12" w:space="0" w:color="auto"/>
              <w:bottom w:val="single" w:sz="6" w:space="0" w:color="auto"/>
              <w:right w:val="single" w:sz="6" w:space="0" w:color="auto"/>
            </w:tcBorders>
            <w:shd w:val="clear" w:color="auto" w:fill="E6E6E6"/>
          </w:tcPr>
          <w:p w14:paraId="3E6FA950"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Frequency of transactions</w:t>
            </w:r>
          </w:p>
        </w:tc>
        <w:tc>
          <w:tcPr>
            <w:tcW w:w="3385" w:type="pct"/>
            <w:tcBorders>
              <w:top w:val="single" w:sz="6" w:space="0" w:color="auto"/>
              <w:left w:val="single" w:sz="6" w:space="0" w:color="auto"/>
              <w:bottom w:val="single" w:sz="6" w:space="0" w:color="auto"/>
              <w:right w:val="single" w:sz="12" w:space="0" w:color="auto"/>
            </w:tcBorders>
          </w:tcPr>
          <w:p w14:paraId="5CBF421F" w14:textId="77777777" w:rsidR="00911F51" w:rsidRPr="006F75A1" w:rsidRDefault="00911F51" w:rsidP="00CB4A05">
            <w:pPr>
              <w:pStyle w:val="TableText0"/>
              <w:keepNext/>
              <w:keepLines/>
              <w:rPr>
                <w:rFonts w:ascii="Arial" w:hAnsi="Arial" w:cs="Arial"/>
                <w:lang w:val="en-US"/>
              </w:rPr>
            </w:pPr>
            <w:r w:rsidRPr="00996B02">
              <w:rPr>
                <w:rFonts w:ascii="Arial" w:hAnsi="Arial" w:cs="Arial"/>
                <w:lang w:val="en-US"/>
              </w:rPr>
              <w:t>Not specified</w:t>
            </w:r>
          </w:p>
        </w:tc>
      </w:tr>
      <w:tr w:rsidR="00911F51" w:rsidRPr="00B81AA8" w14:paraId="0813FAEB" w14:textId="77777777" w:rsidTr="005667C8">
        <w:tc>
          <w:tcPr>
            <w:tcW w:w="1615" w:type="pct"/>
            <w:tcBorders>
              <w:top w:val="single" w:sz="6" w:space="0" w:color="auto"/>
              <w:left w:val="single" w:sz="12" w:space="0" w:color="auto"/>
              <w:bottom w:val="single" w:sz="6" w:space="0" w:color="auto"/>
              <w:right w:val="single" w:sz="6" w:space="0" w:color="auto"/>
            </w:tcBorders>
            <w:shd w:val="clear" w:color="auto" w:fill="E6E6E6"/>
          </w:tcPr>
          <w:p w14:paraId="4C61752B"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 xml:space="preserve">Volume of data </w:t>
            </w:r>
          </w:p>
        </w:tc>
        <w:tc>
          <w:tcPr>
            <w:tcW w:w="3385" w:type="pct"/>
            <w:tcBorders>
              <w:top w:val="single" w:sz="6" w:space="0" w:color="auto"/>
              <w:left w:val="single" w:sz="6" w:space="0" w:color="auto"/>
              <w:bottom w:val="single" w:sz="6" w:space="0" w:color="auto"/>
              <w:right w:val="single" w:sz="12" w:space="0" w:color="auto"/>
            </w:tcBorders>
          </w:tcPr>
          <w:p w14:paraId="51D8DFF1" w14:textId="77777777" w:rsidR="00911F51" w:rsidRPr="006F75A1" w:rsidRDefault="00911F51" w:rsidP="00CB4A05">
            <w:pPr>
              <w:pStyle w:val="TableText0"/>
              <w:keepNext/>
              <w:keepLines/>
              <w:rPr>
                <w:rFonts w:ascii="Arial" w:hAnsi="Arial" w:cs="Arial"/>
                <w:lang w:val="en-US"/>
              </w:rPr>
            </w:pPr>
            <w:r w:rsidRPr="00996B02">
              <w:rPr>
                <w:rFonts w:ascii="Arial" w:hAnsi="Arial" w:cs="Arial"/>
                <w:lang w:val="en-US"/>
              </w:rPr>
              <w:t>Not specified</w:t>
            </w:r>
          </w:p>
        </w:tc>
      </w:tr>
    </w:tbl>
    <w:p w14:paraId="018DBF19" w14:textId="77777777" w:rsidR="00911F51" w:rsidRPr="002E6AA9" w:rsidRDefault="00911F51" w:rsidP="00911F51"/>
    <w:p w14:paraId="35E8DEA0" w14:textId="77777777" w:rsidR="00911F51" w:rsidRPr="009F5482" w:rsidRDefault="00911F51" w:rsidP="00CB4A05"/>
    <w:p w14:paraId="41B170F9" w14:textId="6E33E943" w:rsidR="00911F51" w:rsidRDefault="00911F51" w:rsidP="00CB4A05">
      <w:pPr>
        <w:pStyle w:val="Heading4"/>
      </w:pPr>
      <w:r w:rsidRPr="00D609C3">
        <w:lastRenderedPageBreak/>
        <w:t xml:space="preserve">Werk.nl </w:t>
      </w:r>
      <w:r w:rsidR="00A53FA6">
        <w:t>backend</w:t>
      </w:r>
    </w:p>
    <w:tbl>
      <w:tblPr>
        <w:tblW w:w="5344" w:type="pct"/>
        <w:tblLook w:val="0000" w:firstRow="0" w:lastRow="0" w:firstColumn="0" w:lastColumn="0" w:noHBand="0" w:noVBand="0"/>
      </w:tblPr>
      <w:tblGrid>
        <w:gridCol w:w="3104"/>
        <w:gridCol w:w="6511"/>
      </w:tblGrid>
      <w:tr w:rsidR="00911F51" w:rsidRPr="008044BD" w14:paraId="3CD2465D"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4F47E563" w14:textId="77777777" w:rsidR="00911F51" w:rsidRPr="00B81AA8" w:rsidRDefault="00911F51" w:rsidP="009550DD">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437D425" w14:textId="1F7F31CF" w:rsidR="00040652" w:rsidRPr="00292AE1" w:rsidRDefault="00B70B29" w:rsidP="006C2223">
            <w:pPr>
              <w:pStyle w:val="TableText0"/>
              <w:keepNext/>
              <w:keepLines/>
              <w:rPr>
                <w:rFonts w:ascii="Arial" w:hAnsi="Arial"/>
              </w:rPr>
            </w:pPr>
            <w:r w:rsidRPr="00040652">
              <w:rPr>
                <w:rFonts w:ascii="Arial" w:hAnsi="Arial" w:cs="Arial"/>
                <w:lang w:val="en-US"/>
              </w:rPr>
              <w:t>Werkbedrijf Enterprise Java applications: Werk.nl backend application, VWS, BO&amp;C en CDK</w:t>
            </w:r>
            <w:r w:rsidR="006C2223">
              <w:rPr>
                <w:rFonts w:ascii="Arial" w:hAnsi="Arial" w:cs="Arial"/>
                <w:lang w:val="en-US"/>
              </w:rPr>
              <w:t xml:space="preserve">. </w:t>
            </w:r>
            <w:r w:rsidR="00040652">
              <w:rPr>
                <w:rFonts w:ascii="Arial" w:hAnsi="Arial"/>
              </w:rPr>
              <w:t>WBS uses VWS and BO&amp;C</w:t>
            </w:r>
          </w:p>
        </w:tc>
      </w:tr>
      <w:tr w:rsidR="00911F51" w:rsidRPr="00712180" w14:paraId="0DF78B85"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69E23D17" w14:textId="77777777" w:rsidR="00911F51" w:rsidRPr="00B81AA8" w:rsidRDefault="00911F51" w:rsidP="00911F5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274E9D5C" w14:textId="77777777" w:rsidR="00911F51" w:rsidRPr="00155DC5" w:rsidRDefault="00911F51" w:rsidP="00CB4A05">
            <w:pPr>
              <w:pStyle w:val="TableText0"/>
              <w:keepNext/>
              <w:keepLines/>
              <w:rPr>
                <w:rFonts w:ascii="Arial" w:hAnsi="Arial" w:cs="Arial"/>
                <w:lang w:val="en-US"/>
              </w:rPr>
            </w:pPr>
            <w:r w:rsidRPr="00155DC5">
              <w:rPr>
                <w:rFonts w:ascii="Arial" w:hAnsi="Arial" w:cs="Arial"/>
                <w:lang w:val="en-US"/>
              </w:rPr>
              <w:t>HTTP: 80</w:t>
            </w:r>
          </w:p>
        </w:tc>
      </w:tr>
      <w:tr w:rsidR="00911F51" w:rsidRPr="00712180" w14:paraId="188C084D"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6CB03086" w14:textId="77777777" w:rsidR="00911F51" w:rsidRDefault="00911F51" w:rsidP="00911F51">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3E428243" w14:textId="77777777" w:rsidR="00911F51" w:rsidRPr="00155DC5" w:rsidRDefault="00911F51" w:rsidP="00CB4A05">
            <w:pPr>
              <w:pStyle w:val="TableText0"/>
              <w:keepNext/>
              <w:keepLines/>
              <w:rPr>
                <w:rFonts w:ascii="Arial" w:hAnsi="Arial" w:cs="Arial"/>
                <w:lang w:val="en-US"/>
              </w:rPr>
            </w:pPr>
            <w:r w:rsidRPr="00155DC5">
              <w:rPr>
                <w:rFonts w:ascii="Arial" w:hAnsi="Arial" w:cs="Arial"/>
                <w:lang w:val="en-US"/>
              </w:rPr>
              <w:t>Internal</w:t>
            </w:r>
          </w:p>
        </w:tc>
      </w:tr>
      <w:tr w:rsidR="00911F51" w:rsidRPr="006D2395" w14:paraId="0D5C474B"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4F274225" w14:textId="77777777" w:rsidR="00911F51" w:rsidRDefault="00911F51" w:rsidP="00911F51">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0216CEB" w14:textId="77777777" w:rsidR="00911F51" w:rsidRPr="00155DC5" w:rsidRDefault="00911F51" w:rsidP="00CB4A05">
            <w:pPr>
              <w:pStyle w:val="TableText0"/>
              <w:keepNext/>
              <w:keepLines/>
              <w:rPr>
                <w:rFonts w:ascii="Arial" w:hAnsi="Arial" w:cs="Arial"/>
                <w:lang w:val="en-US"/>
              </w:rPr>
            </w:pPr>
            <w:r w:rsidRPr="00155DC5">
              <w:rPr>
                <w:rFonts w:ascii="Arial" w:hAnsi="Arial" w:cs="Arial"/>
                <w:lang w:val="en-US"/>
              </w:rPr>
              <w:t>Outbound: communication is initiated by the application</w:t>
            </w:r>
          </w:p>
        </w:tc>
      </w:tr>
      <w:tr w:rsidR="00911F51" w:rsidRPr="00A540D4" w14:paraId="71DD9BA1"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2827CC82" w14:textId="77777777" w:rsidR="00911F51" w:rsidRDefault="00911F51" w:rsidP="00911F5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C422DA3" w14:textId="0A6F3E30" w:rsidR="00911F51" w:rsidRPr="00155DC5" w:rsidRDefault="00911F51" w:rsidP="006C2223">
            <w:pPr>
              <w:pStyle w:val="TableText0"/>
              <w:keepNext/>
              <w:keepLines/>
              <w:rPr>
                <w:rFonts w:ascii="Arial" w:hAnsi="Arial" w:cs="Arial"/>
                <w:lang w:val="en-US"/>
              </w:rPr>
            </w:pPr>
            <w:r w:rsidRPr="00155DC5">
              <w:rPr>
                <w:rFonts w:ascii="Arial" w:hAnsi="Arial" w:cs="Arial"/>
                <w:lang w:val="en-US"/>
              </w:rPr>
              <w:t>Yes</w:t>
            </w:r>
          </w:p>
        </w:tc>
      </w:tr>
      <w:tr w:rsidR="00911F51" w:rsidRPr="00B931BB" w14:paraId="0582AFC9"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5DA87263" w14:textId="77777777" w:rsidR="00911F51" w:rsidRDefault="00911F51" w:rsidP="00911F5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19ED0510" w14:textId="77777777" w:rsidR="006C2223" w:rsidRPr="00402396" w:rsidRDefault="006C2223" w:rsidP="006C2223">
            <w:pPr>
              <w:pStyle w:val="TableText0"/>
              <w:keepNext/>
              <w:keepLines/>
              <w:rPr>
                <w:rFonts w:ascii="Arial" w:hAnsi="Arial" w:cs="Arial"/>
                <w:lang w:val="en-US"/>
              </w:rPr>
            </w:pPr>
            <w:r w:rsidRPr="00402396">
              <w:rPr>
                <w:rFonts w:ascii="Arial" w:hAnsi="Arial" w:cs="Arial"/>
                <w:lang w:val="en-US"/>
              </w:rPr>
              <w:t xml:space="preserve">Authorisation method or authentication method: </w:t>
            </w:r>
            <w:sdt>
              <w:sdtPr>
                <w:rPr>
                  <w:rFonts w:ascii="Arial" w:hAnsi="Arial" w:cs="Arial"/>
                  <w:lang w:val="en-US"/>
                </w:rPr>
                <w:alias w:val="Authorisation"/>
                <w:tag w:val="Authorisation"/>
                <w:id w:val="-544374246"/>
                <w:placeholder>
                  <w:docPart w:val="68A7E50536CC4B848F2AD94A10E05F53"/>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EndPr/>
              <w:sdtContent>
                <w:r>
                  <w:rPr>
                    <w:rFonts w:ascii="Arial" w:hAnsi="Arial" w:cs="Arial"/>
                    <w:lang w:val="en-US"/>
                  </w:rPr>
                  <w:t>None required</w:t>
                </w:r>
              </w:sdtContent>
            </w:sdt>
          </w:p>
          <w:p w14:paraId="34E800B1" w14:textId="77777777" w:rsidR="006C2223" w:rsidRPr="00402396" w:rsidRDefault="006C2223" w:rsidP="006C2223">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944957710"/>
                <w:placeholder>
                  <w:docPart w:val="1261531F921D4F79BCBF90B17CEFB23B"/>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22392665" w14:textId="52D0763E" w:rsidR="00911F51" w:rsidRPr="00155DC5" w:rsidRDefault="006C2223" w:rsidP="00CB4A05">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2036154833"/>
                <w:placeholder>
                  <w:docPart w:val="02FBB87E1F6E46E89AF136849EA943FA"/>
                </w:placeholder>
                <w:dropDownList>
                  <w:listItem w:displayText="Select" w:value="Select"/>
                  <w:listItem w:displayText="Yes" w:value="Yes"/>
                  <w:listItem w:displayText="No" w:value="No"/>
                </w:dropDownList>
              </w:sdtPr>
              <w:sdtEndPr/>
              <w:sdtContent>
                <w:r w:rsidRPr="00402396">
                  <w:rPr>
                    <w:rFonts w:ascii="Arial" w:hAnsi="Arial" w:cs="Arial"/>
                    <w:lang w:val="en-US"/>
                  </w:rPr>
                  <w:t>No</w:t>
                </w:r>
              </w:sdtContent>
            </w:sdt>
          </w:p>
        </w:tc>
      </w:tr>
      <w:tr w:rsidR="00911F51" w:rsidRPr="005220F1" w14:paraId="54A197DE"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019E6340"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4524EB0" w14:textId="77777777" w:rsidR="00911F51" w:rsidRPr="00155DC5" w:rsidRDefault="00911F51" w:rsidP="00CB4A05">
            <w:pPr>
              <w:pStyle w:val="TableText0"/>
              <w:keepNext/>
              <w:keepLines/>
              <w:rPr>
                <w:rFonts w:ascii="Arial" w:hAnsi="Arial" w:cs="Arial"/>
                <w:lang w:val="en-US"/>
              </w:rPr>
            </w:pPr>
            <w:r w:rsidRPr="007B5E99">
              <w:rPr>
                <w:rFonts w:ascii="Arial" w:hAnsi="Arial" w:cs="Arial"/>
                <w:lang w:val="en-US"/>
              </w:rPr>
              <w:t>Not specified</w:t>
            </w:r>
          </w:p>
        </w:tc>
      </w:tr>
      <w:tr w:rsidR="00911F51" w:rsidRPr="00B81AA8" w14:paraId="0E1666AC"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564C1480"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FBB436C" w14:textId="77777777" w:rsidR="00911F51" w:rsidRPr="00155DC5" w:rsidRDefault="00911F51" w:rsidP="00CB4A05">
            <w:pPr>
              <w:pStyle w:val="TableText0"/>
              <w:keepNext/>
              <w:keepLines/>
              <w:rPr>
                <w:rFonts w:ascii="Arial" w:hAnsi="Arial" w:cs="Arial"/>
              </w:rPr>
            </w:pPr>
            <w:r w:rsidRPr="007B5E99">
              <w:rPr>
                <w:rFonts w:ascii="Arial" w:hAnsi="Arial" w:cs="Arial"/>
                <w:lang w:val="en-US"/>
              </w:rPr>
              <w:t>Not specified</w:t>
            </w:r>
          </w:p>
        </w:tc>
      </w:tr>
      <w:tr w:rsidR="00911F51" w:rsidRPr="00B81AA8" w14:paraId="4D9085D0"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0C6D7F32"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5FB5692B" w14:textId="77777777" w:rsidR="00911F51" w:rsidRPr="00155DC5" w:rsidRDefault="00911F51" w:rsidP="00CB4A05">
            <w:pPr>
              <w:pStyle w:val="TableText0"/>
              <w:keepNext/>
              <w:keepLines/>
              <w:rPr>
                <w:rFonts w:ascii="Arial" w:hAnsi="Arial" w:cs="Arial"/>
              </w:rPr>
            </w:pPr>
            <w:r w:rsidRPr="007B5E99">
              <w:rPr>
                <w:rFonts w:ascii="Arial" w:hAnsi="Arial" w:cs="Arial"/>
                <w:lang w:val="en-US"/>
              </w:rPr>
              <w:t>Not specified</w:t>
            </w:r>
          </w:p>
        </w:tc>
      </w:tr>
      <w:tr w:rsidR="00911F51" w:rsidRPr="00B81AA8" w14:paraId="1712E7B2"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3C6A6BAF"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9B1DA5C" w14:textId="77777777" w:rsidR="00911F51" w:rsidRPr="00155DC5" w:rsidRDefault="00911F51" w:rsidP="00CB4A05">
            <w:pPr>
              <w:pStyle w:val="TableText0"/>
              <w:keepNext/>
              <w:keepLines/>
              <w:rPr>
                <w:rFonts w:ascii="Arial" w:hAnsi="Arial" w:cs="Arial"/>
              </w:rPr>
            </w:pPr>
            <w:r w:rsidRPr="007B5E99">
              <w:rPr>
                <w:rFonts w:ascii="Arial" w:hAnsi="Arial" w:cs="Arial"/>
                <w:lang w:val="en-US"/>
              </w:rPr>
              <w:t>Not specified</w:t>
            </w:r>
          </w:p>
        </w:tc>
      </w:tr>
    </w:tbl>
    <w:p w14:paraId="4B4F5D32" w14:textId="77777777" w:rsidR="00911F51" w:rsidRPr="00D609C3" w:rsidRDefault="00911F51" w:rsidP="00911F51">
      <w:pPr>
        <w:pStyle w:val="BodyText"/>
      </w:pPr>
    </w:p>
    <w:p w14:paraId="1B70A7EB" w14:textId="2C317B16" w:rsidR="00911F51" w:rsidRDefault="008E5071" w:rsidP="00CB4A05">
      <w:pPr>
        <w:pStyle w:val="Heading4"/>
      </w:pPr>
      <w:r>
        <w:t>Generic OAM</w:t>
      </w:r>
    </w:p>
    <w:tbl>
      <w:tblPr>
        <w:tblW w:w="5344" w:type="pct"/>
        <w:tblLook w:val="0000" w:firstRow="0" w:lastRow="0" w:firstColumn="0" w:lastColumn="0" w:noHBand="0" w:noVBand="0"/>
      </w:tblPr>
      <w:tblGrid>
        <w:gridCol w:w="3104"/>
        <w:gridCol w:w="6511"/>
      </w:tblGrid>
      <w:tr w:rsidR="00911F51" w:rsidRPr="008044BD" w14:paraId="54A7BB66"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4BE69FA9" w14:textId="77777777" w:rsidR="00911F51" w:rsidRPr="00B81AA8" w:rsidRDefault="00911F51" w:rsidP="009550DD">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27098EF" w14:textId="6E93DB5B" w:rsidR="00911F51" w:rsidRPr="003D04FC" w:rsidRDefault="008E5071" w:rsidP="006C2223">
            <w:pPr>
              <w:pStyle w:val="TableText0"/>
              <w:keepNext/>
              <w:keepLines/>
              <w:rPr>
                <w:rFonts w:ascii="Arial" w:eastAsiaTheme="minorHAnsi" w:hAnsi="Arial" w:cs="Arial"/>
                <w:color w:val="201A2A"/>
                <w:szCs w:val="22"/>
                <w:lang w:val="en-US"/>
              </w:rPr>
            </w:pPr>
            <w:r>
              <w:rPr>
                <w:rFonts w:ascii="Arial" w:hAnsi="Arial" w:cs="Arial"/>
                <w:lang w:val="en-US"/>
              </w:rPr>
              <w:t xml:space="preserve">Generic </w:t>
            </w:r>
            <w:r w:rsidR="00911F51" w:rsidRPr="003D04FC">
              <w:rPr>
                <w:rFonts w:ascii="Arial" w:hAnsi="Arial" w:cs="Arial"/>
                <w:lang w:val="en-US"/>
              </w:rPr>
              <w:t xml:space="preserve">Oracle Access Manager (OAM) enables the use of Windows AD as the single source for the authentication </w:t>
            </w:r>
            <w:r w:rsidR="00911F51">
              <w:rPr>
                <w:rFonts w:ascii="Arial" w:hAnsi="Arial" w:cs="Arial"/>
                <w:lang w:val="en-US"/>
              </w:rPr>
              <w:t>for</w:t>
            </w:r>
            <w:r w:rsidR="00911F51" w:rsidRPr="003D04FC">
              <w:rPr>
                <w:rFonts w:ascii="Arial" w:hAnsi="Arial" w:cs="Arial"/>
                <w:lang w:val="en-US"/>
              </w:rPr>
              <w:t xml:space="preserve"> Single Sign On (SSO) for the UWV users.</w:t>
            </w:r>
            <w:r w:rsidR="006C2223">
              <w:rPr>
                <w:rFonts w:ascii="Arial" w:hAnsi="Arial" w:cs="Arial"/>
                <w:lang w:val="en-US"/>
              </w:rPr>
              <w:t xml:space="preserve"> </w:t>
            </w:r>
          </w:p>
        </w:tc>
      </w:tr>
      <w:tr w:rsidR="00911F51" w:rsidRPr="00712180" w14:paraId="30734EAC"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41CD2932" w14:textId="77777777" w:rsidR="00911F51" w:rsidRPr="00B81AA8" w:rsidRDefault="00911F51" w:rsidP="00911F51">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6B247A4" w14:textId="356D2FD2" w:rsidR="00FD7ECB" w:rsidRPr="006C2223" w:rsidRDefault="00FD7ECB" w:rsidP="006C2223">
            <w:pPr>
              <w:pStyle w:val="TableText0"/>
              <w:keepNext/>
              <w:keepLines/>
              <w:rPr>
                <w:rFonts w:ascii="Arial" w:hAnsi="Arial" w:cs="Arial"/>
                <w:lang w:val="nl-NL"/>
              </w:rPr>
            </w:pPr>
            <w:r w:rsidRPr="00267ED8">
              <w:rPr>
                <w:rFonts w:ascii="Arial" w:hAnsi="Arial" w:cs="Arial"/>
                <w:lang w:val="nl-NL"/>
              </w:rPr>
              <w:t xml:space="preserve">HTTP: 80, </w:t>
            </w:r>
            <w:r w:rsidR="006C2223">
              <w:rPr>
                <w:rFonts w:ascii="Arial" w:hAnsi="Arial" w:cs="Arial"/>
                <w:lang w:val="nl-NL"/>
              </w:rPr>
              <w:t>HTTP</w:t>
            </w:r>
            <w:r w:rsidR="00EF0C0B">
              <w:rPr>
                <w:rFonts w:ascii="Arial" w:hAnsi="Arial" w:cs="Arial"/>
                <w:lang w:val="nl-NL"/>
              </w:rPr>
              <w:t>S</w:t>
            </w:r>
            <w:r w:rsidR="006C2223">
              <w:rPr>
                <w:rFonts w:ascii="Arial" w:hAnsi="Arial" w:cs="Arial"/>
                <w:lang w:val="nl-NL"/>
              </w:rPr>
              <w:t xml:space="preserve">: </w:t>
            </w:r>
            <w:r w:rsidRPr="00267ED8">
              <w:rPr>
                <w:rFonts w:ascii="Arial" w:hAnsi="Arial" w:cs="Arial"/>
                <w:lang w:val="nl-NL"/>
              </w:rPr>
              <w:t>443</w:t>
            </w:r>
            <w:r w:rsidR="006C2223">
              <w:rPr>
                <w:rFonts w:ascii="Arial" w:hAnsi="Arial" w:cs="Arial"/>
                <w:lang w:val="nl-NL"/>
              </w:rPr>
              <w:t xml:space="preserve"> , </w:t>
            </w:r>
            <w:r>
              <w:rPr>
                <w:rFonts w:ascii="Arial" w:hAnsi="Arial" w:cs="Arial"/>
                <w:lang w:val="en-US"/>
              </w:rPr>
              <w:t>LDAP: 389</w:t>
            </w:r>
            <w:r w:rsidR="006C2223">
              <w:rPr>
                <w:rFonts w:ascii="Arial" w:hAnsi="Arial" w:cs="Arial"/>
                <w:lang w:val="en-US"/>
              </w:rPr>
              <w:t xml:space="preserve">, </w:t>
            </w:r>
            <w:r w:rsidR="006C2223" w:rsidRPr="00267ED8">
              <w:rPr>
                <w:rFonts w:ascii="Arial" w:hAnsi="Arial" w:cs="Arial"/>
                <w:lang w:val="nl-NL"/>
              </w:rPr>
              <w:t>OAP: 5575</w:t>
            </w:r>
          </w:p>
        </w:tc>
      </w:tr>
      <w:tr w:rsidR="00911F51" w:rsidRPr="00712180" w14:paraId="059247A6"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529DEC22" w14:textId="4A58C0E0" w:rsidR="00911F51" w:rsidRDefault="00911F51" w:rsidP="00911F51">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243AF9EA" w14:textId="4FF6E8AF" w:rsidR="00911F51" w:rsidRPr="003D04FC" w:rsidRDefault="00911F51" w:rsidP="006C2223">
            <w:pPr>
              <w:pStyle w:val="TableText0"/>
              <w:keepNext/>
              <w:keepLines/>
              <w:rPr>
                <w:rFonts w:ascii="Arial" w:hAnsi="Arial" w:cs="Arial"/>
                <w:lang w:val="en-US"/>
              </w:rPr>
            </w:pPr>
            <w:r w:rsidRPr="003D04FC">
              <w:rPr>
                <w:rFonts w:ascii="Arial" w:hAnsi="Arial" w:cs="Arial"/>
                <w:lang w:val="en-US"/>
              </w:rPr>
              <w:t>Internal</w:t>
            </w:r>
          </w:p>
        </w:tc>
      </w:tr>
      <w:tr w:rsidR="00C63432" w:rsidRPr="006D2395" w14:paraId="4F7C7158"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57D36346" w14:textId="77777777" w:rsidR="00C63432" w:rsidRDefault="00C63432" w:rsidP="00C63432">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3946891" w14:textId="28F65120" w:rsidR="00C63432" w:rsidRPr="003D04FC" w:rsidRDefault="00C63432" w:rsidP="00C63432">
            <w:pPr>
              <w:pStyle w:val="TableText0"/>
              <w:keepNext/>
              <w:keepLines/>
              <w:rPr>
                <w:rFonts w:ascii="Arial" w:hAnsi="Arial" w:cs="Arial"/>
                <w:lang w:val="en-US"/>
              </w:rPr>
            </w:pPr>
            <w:r w:rsidRPr="00BD3BF4">
              <w:rPr>
                <w:rFonts w:ascii="Arial" w:hAnsi="Arial" w:cs="Arial"/>
                <w:lang w:val="en-US"/>
              </w:rPr>
              <w:t>Both: communication is initiated by the application and the entity</w:t>
            </w:r>
          </w:p>
        </w:tc>
      </w:tr>
      <w:tr w:rsidR="00911F51" w:rsidRPr="00A540D4" w14:paraId="118D42A0"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741521AB" w14:textId="77777777" w:rsidR="00911F51" w:rsidRDefault="00911F51" w:rsidP="00911F51">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9B9A21E" w14:textId="77777777" w:rsidR="00911F51" w:rsidRPr="003D04FC" w:rsidRDefault="00911F51" w:rsidP="00CB4A05">
            <w:pPr>
              <w:pStyle w:val="TableText0"/>
              <w:keepNext/>
              <w:keepLines/>
              <w:rPr>
                <w:rFonts w:ascii="Arial" w:hAnsi="Arial" w:cs="Arial"/>
                <w:lang w:val="en-US"/>
              </w:rPr>
            </w:pPr>
            <w:r w:rsidRPr="003D04FC">
              <w:rPr>
                <w:rFonts w:ascii="Arial" w:hAnsi="Arial" w:cs="Arial"/>
                <w:lang w:val="en-US"/>
              </w:rPr>
              <w:t>Yes: direct connection between application and entity</w:t>
            </w:r>
          </w:p>
        </w:tc>
      </w:tr>
      <w:tr w:rsidR="00911F51" w:rsidRPr="00B931BB" w14:paraId="668C4C5A"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7341B2E9" w14:textId="77777777" w:rsidR="00911F51" w:rsidRDefault="00911F51" w:rsidP="00911F51">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64280211" w14:textId="77777777" w:rsidR="0063283E" w:rsidRPr="00402396" w:rsidRDefault="0063283E" w:rsidP="0063283E">
            <w:pPr>
              <w:pStyle w:val="TableText0"/>
              <w:keepNext/>
              <w:keepLines/>
              <w:rPr>
                <w:rFonts w:ascii="Arial" w:hAnsi="Arial" w:cs="Arial"/>
                <w:lang w:val="en-US"/>
              </w:rPr>
            </w:pPr>
            <w:r w:rsidRPr="00402396">
              <w:rPr>
                <w:rFonts w:ascii="Arial" w:hAnsi="Arial" w:cs="Arial"/>
                <w:lang w:val="en-US"/>
              </w:rPr>
              <w:t xml:space="preserve">Authorisation method or authentication method: </w:t>
            </w:r>
            <w:sdt>
              <w:sdtPr>
                <w:rPr>
                  <w:rFonts w:ascii="Arial" w:hAnsi="Arial" w:cs="Arial"/>
                  <w:lang w:val="en-US"/>
                </w:rPr>
                <w:alias w:val="Authorisation"/>
                <w:tag w:val="Authorisation"/>
                <w:id w:val="1485886160"/>
                <w:placeholder>
                  <w:docPart w:val="4BAE98C539BC4C6F823233F7FEAF14B5"/>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EndPr/>
              <w:sdtContent>
                <w:r>
                  <w:rPr>
                    <w:rFonts w:ascii="Arial" w:hAnsi="Arial" w:cs="Arial"/>
                    <w:lang w:val="en-US"/>
                  </w:rPr>
                  <w:t>None required</w:t>
                </w:r>
              </w:sdtContent>
            </w:sdt>
          </w:p>
          <w:p w14:paraId="6DE42D93" w14:textId="3406F7F6" w:rsidR="0063283E" w:rsidRPr="00402396" w:rsidRDefault="0063283E" w:rsidP="0063283E">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673268624"/>
                <w:placeholder>
                  <w:docPart w:val="F507FA249C944A8F992E0CDF2BBACD2F"/>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Yes (Entrust)</w:t>
                </w:r>
              </w:sdtContent>
            </w:sdt>
          </w:p>
          <w:p w14:paraId="3A799D17" w14:textId="65B553B7" w:rsidR="00911F51" w:rsidRPr="003D04FC" w:rsidRDefault="0063283E" w:rsidP="0063283E">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816055400"/>
                <w:placeholder>
                  <w:docPart w:val="B6225D8ABDBA4F2BA9F273D65A10658D"/>
                </w:placeholder>
                <w:dropDownList>
                  <w:listItem w:displayText="Select" w:value="Select"/>
                  <w:listItem w:displayText="Yes" w:value="Yes"/>
                  <w:listItem w:displayText="No" w:value="No"/>
                </w:dropDownList>
              </w:sdtPr>
              <w:sdtEndPr/>
              <w:sdtContent>
                <w:r w:rsidRPr="00402396">
                  <w:rPr>
                    <w:rFonts w:ascii="Arial" w:hAnsi="Arial" w:cs="Arial"/>
                    <w:lang w:val="en-US"/>
                  </w:rPr>
                  <w:t>No</w:t>
                </w:r>
              </w:sdtContent>
            </w:sdt>
          </w:p>
        </w:tc>
      </w:tr>
      <w:tr w:rsidR="00911F51" w:rsidRPr="005220F1" w14:paraId="0482FDA7"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2F5A0019"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AC28C09" w14:textId="77777777" w:rsidR="00911F51" w:rsidRPr="003D04FC" w:rsidRDefault="00911F51" w:rsidP="00CB4A05">
            <w:pPr>
              <w:pStyle w:val="TableText0"/>
              <w:keepNext/>
              <w:keepLines/>
              <w:rPr>
                <w:rFonts w:ascii="Arial" w:hAnsi="Arial" w:cs="Arial"/>
                <w:lang w:val="en-US"/>
              </w:rPr>
            </w:pPr>
            <w:r w:rsidRPr="0022537D">
              <w:rPr>
                <w:rFonts w:ascii="Arial" w:hAnsi="Arial" w:cs="Arial"/>
                <w:lang w:val="en-US"/>
              </w:rPr>
              <w:t>Not specified</w:t>
            </w:r>
          </w:p>
        </w:tc>
      </w:tr>
      <w:tr w:rsidR="00911F51" w:rsidRPr="00B81AA8" w14:paraId="142967E8"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3049B4FA"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16B0B556" w14:textId="77777777" w:rsidR="00911F51" w:rsidRPr="003D04FC" w:rsidRDefault="00911F51" w:rsidP="00CB4A05">
            <w:pPr>
              <w:pStyle w:val="TableText0"/>
              <w:keepNext/>
              <w:keepLines/>
              <w:rPr>
                <w:rFonts w:ascii="Arial" w:hAnsi="Arial" w:cs="Arial"/>
              </w:rPr>
            </w:pPr>
            <w:r w:rsidRPr="0022537D">
              <w:rPr>
                <w:rFonts w:ascii="Arial" w:hAnsi="Arial" w:cs="Arial"/>
                <w:lang w:val="en-US"/>
              </w:rPr>
              <w:t>Not specified</w:t>
            </w:r>
          </w:p>
        </w:tc>
      </w:tr>
      <w:tr w:rsidR="00911F51" w:rsidRPr="00B81AA8" w14:paraId="3C8F5DFE"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1383E396"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5BE9CBA" w14:textId="77777777" w:rsidR="00911F51" w:rsidRPr="003D04FC" w:rsidRDefault="00911F51" w:rsidP="00CB4A05">
            <w:pPr>
              <w:pStyle w:val="TableText0"/>
              <w:keepNext/>
              <w:keepLines/>
              <w:rPr>
                <w:rFonts w:ascii="Arial" w:hAnsi="Arial" w:cs="Arial"/>
              </w:rPr>
            </w:pPr>
            <w:r w:rsidRPr="0022537D">
              <w:rPr>
                <w:rFonts w:ascii="Arial" w:hAnsi="Arial" w:cs="Arial"/>
                <w:lang w:val="en-US"/>
              </w:rPr>
              <w:t>Not specified</w:t>
            </w:r>
          </w:p>
        </w:tc>
      </w:tr>
      <w:tr w:rsidR="00911F51" w:rsidRPr="00B81AA8" w14:paraId="473C3A94"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6315AB9E" w14:textId="77777777" w:rsidR="00911F51" w:rsidRPr="00B81AA8" w:rsidRDefault="00911F51" w:rsidP="00911F51">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165BE24" w14:textId="77777777" w:rsidR="00911F51" w:rsidRPr="003D04FC" w:rsidRDefault="00911F51" w:rsidP="00CB4A05">
            <w:pPr>
              <w:pStyle w:val="TableText0"/>
              <w:keepNext/>
              <w:keepLines/>
              <w:rPr>
                <w:rFonts w:ascii="Arial" w:hAnsi="Arial" w:cs="Arial"/>
              </w:rPr>
            </w:pPr>
            <w:r w:rsidRPr="0022537D">
              <w:rPr>
                <w:rFonts w:ascii="Arial" w:hAnsi="Arial" w:cs="Arial"/>
                <w:lang w:val="en-US"/>
              </w:rPr>
              <w:t>Not specified</w:t>
            </w:r>
          </w:p>
        </w:tc>
      </w:tr>
    </w:tbl>
    <w:p w14:paraId="6CA00EE3" w14:textId="77777777" w:rsidR="00911F51" w:rsidRDefault="00911F51" w:rsidP="00911F51">
      <w:pPr>
        <w:pStyle w:val="BodyText"/>
      </w:pPr>
    </w:p>
    <w:p w14:paraId="53681379" w14:textId="77777777" w:rsidR="00911F51" w:rsidRDefault="00911F51" w:rsidP="00CB4A05">
      <w:pPr>
        <w:pStyle w:val="Heading4"/>
      </w:pPr>
      <w:r>
        <w:lastRenderedPageBreak/>
        <w:t>Werk.nl TAB services</w:t>
      </w:r>
    </w:p>
    <w:tbl>
      <w:tblPr>
        <w:tblW w:w="5344" w:type="pct"/>
        <w:tblLook w:val="0000" w:firstRow="0" w:lastRow="0" w:firstColumn="0" w:lastColumn="0" w:noHBand="0" w:noVBand="0"/>
      </w:tblPr>
      <w:tblGrid>
        <w:gridCol w:w="3104"/>
        <w:gridCol w:w="6511"/>
      </w:tblGrid>
      <w:tr w:rsidR="00911F51" w:rsidRPr="008044BD" w14:paraId="5F690A1E"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5ABFF048" w14:textId="77777777" w:rsidR="00911F51" w:rsidRPr="00B81AA8" w:rsidRDefault="00911F51" w:rsidP="005667C8">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071E681" w14:textId="77777777" w:rsidR="00911F51" w:rsidRPr="00AC780D" w:rsidRDefault="00911F51" w:rsidP="005667C8">
            <w:pPr>
              <w:rPr>
                <w:rFonts w:eastAsia="Times New Roman" w:cs="Arial"/>
                <w:bCs/>
                <w:color w:val="auto"/>
                <w:sz w:val="20"/>
                <w:szCs w:val="24"/>
                <w:lang w:val="en-US" w:bidi="ar-SA"/>
              </w:rPr>
            </w:pPr>
            <w:r w:rsidRPr="00AC780D">
              <w:rPr>
                <w:sz w:val="20"/>
              </w:rPr>
              <w:t>T</w:t>
            </w:r>
            <w:r w:rsidRPr="00AC780D">
              <w:rPr>
                <w:rFonts w:eastAsia="Times New Roman" w:cs="Arial"/>
                <w:bCs/>
                <w:color w:val="auto"/>
                <w:sz w:val="20"/>
                <w:lang w:val="en-US" w:bidi="ar-SA"/>
              </w:rPr>
              <w:t>h</w:t>
            </w:r>
            <w:r w:rsidRPr="00AC780D">
              <w:rPr>
                <w:rFonts w:eastAsia="Times New Roman" w:cs="Arial"/>
                <w:bCs/>
                <w:color w:val="auto"/>
                <w:sz w:val="20"/>
                <w:szCs w:val="24"/>
                <w:lang w:val="en-US" w:bidi="ar-SA"/>
              </w:rPr>
              <w:t>e Werk.nl TAB services contain several services to support TAB, these services include:</w:t>
            </w:r>
          </w:p>
          <w:p w14:paraId="7CA4AF5D" w14:textId="60232FD9" w:rsidR="00911F51" w:rsidRPr="00AC780D" w:rsidRDefault="00911F51" w:rsidP="00635560">
            <w:pPr>
              <w:pStyle w:val="ListParagraph"/>
              <w:numPr>
                <w:ilvl w:val="0"/>
                <w:numId w:val="89"/>
              </w:numPr>
              <w:rPr>
                <w:rFonts w:eastAsia="Times New Roman" w:cs="Arial"/>
                <w:bCs/>
                <w:color w:val="auto"/>
                <w:sz w:val="20"/>
                <w:szCs w:val="24"/>
                <w:lang w:val="en-US" w:bidi="ar-SA"/>
              </w:rPr>
            </w:pPr>
            <w:r w:rsidRPr="00AC780D">
              <w:rPr>
                <w:rFonts w:eastAsia="Times New Roman" w:cs="Arial"/>
                <w:bCs/>
                <w:color w:val="auto"/>
                <w:sz w:val="20"/>
                <w:szCs w:val="24"/>
                <w:lang w:val="en-US" w:bidi="ar-SA"/>
              </w:rPr>
              <w:t xml:space="preserve">TAB Deployment server: used to support configuration and deployment of the Werkbedrijf applications and middleware. </w:t>
            </w:r>
          </w:p>
          <w:p w14:paraId="261DC706" w14:textId="479900AB" w:rsidR="00911F51" w:rsidRPr="00AC780D" w:rsidRDefault="00911F51" w:rsidP="00635560">
            <w:pPr>
              <w:pStyle w:val="ListParagraph"/>
              <w:numPr>
                <w:ilvl w:val="0"/>
                <w:numId w:val="89"/>
              </w:numPr>
              <w:rPr>
                <w:rFonts w:eastAsiaTheme="minorHAnsi" w:cs="Arial"/>
                <w:color w:val="201A2A"/>
                <w:szCs w:val="22"/>
                <w:lang w:val="en-US"/>
              </w:rPr>
            </w:pPr>
            <w:r w:rsidRPr="00AC780D">
              <w:rPr>
                <w:rFonts w:eastAsia="Times New Roman" w:cs="Arial"/>
                <w:bCs/>
                <w:color w:val="auto"/>
                <w:sz w:val="20"/>
                <w:szCs w:val="24"/>
                <w:lang w:val="en-US" w:bidi="ar-SA"/>
              </w:rPr>
              <w:t xml:space="preserve">TAB NFS: This NFS server is used as shared storage for Werkbedrijf middleware or applications supported by TAB. </w:t>
            </w:r>
          </w:p>
        </w:tc>
      </w:tr>
      <w:tr w:rsidR="00911F51" w:rsidRPr="00712180" w14:paraId="50FEEEA1"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5BB6120A" w14:textId="77777777" w:rsidR="00911F51" w:rsidRPr="00B81AA8" w:rsidRDefault="00911F51" w:rsidP="005667C8">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64564BC4" w14:textId="117EE74B" w:rsidR="00E73C2C" w:rsidRDefault="00475DAA" w:rsidP="00635560">
            <w:pPr>
              <w:pStyle w:val="TableText0"/>
              <w:keepNext/>
              <w:keepLines/>
              <w:numPr>
                <w:ilvl w:val="0"/>
                <w:numId w:val="90"/>
              </w:numPr>
              <w:rPr>
                <w:rFonts w:ascii="Arial" w:hAnsi="Arial" w:cs="Arial"/>
                <w:lang w:val="en-US"/>
              </w:rPr>
            </w:pPr>
            <w:r>
              <w:rPr>
                <w:rFonts w:ascii="Arial" w:hAnsi="Arial" w:cs="Arial"/>
                <w:lang w:val="en-US"/>
              </w:rPr>
              <w:t xml:space="preserve">For </w:t>
            </w:r>
            <w:r w:rsidR="00492D22">
              <w:rPr>
                <w:rFonts w:ascii="Arial" w:hAnsi="Arial" w:cs="Arial"/>
                <w:lang w:val="en-US"/>
              </w:rPr>
              <w:t>protocol and port details see chapter 4.11</w:t>
            </w:r>
          </w:p>
          <w:p w14:paraId="46AC09C0" w14:textId="24C47B6D" w:rsidR="00911F51" w:rsidRPr="00492D22" w:rsidRDefault="00492D22" w:rsidP="00635560">
            <w:pPr>
              <w:pStyle w:val="TableText0"/>
              <w:keepNext/>
              <w:keepLines/>
              <w:numPr>
                <w:ilvl w:val="0"/>
                <w:numId w:val="90"/>
              </w:numPr>
              <w:rPr>
                <w:rFonts w:ascii="Arial" w:hAnsi="Arial" w:cs="Arial"/>
                <w:lang w:val="en-US"/>
              </w:rPr>
            </w:pPr>
            <w:r>
              <w:rPr>
                <w:rFonts w:ascii="Arial" w:hAnsi="Arial" w:cs="Arial"/>
                <w:lang w:val="en-US"/>
              </w:rPr>
              <w:t>NFS: 111, 2049</w:t>
            </w:r>
          </w:p>
        </w:tc>
      </w:tr>
      <w:tr w:rsidR="00911F51" w:rsidRPr="00712180" w14:paraId="4CF66A6C"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5F157532" w14:textId="77777777" w:rsidR="00911F51" w:rsidRDefault="00911F51" w:rsidP="005667C8">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553DEFC8" w14:textId="060CA5A3" w:rsidR="00911F51" w:rsidRDefault="00911F51" w:rsidP="00635560">
            <w:pPr>
              <w:pStyle w:val="TableText0"/>
              <w:keepNext/>
              <w:keepLines/>
              <w:numPr>
                <w:ilvl w:val="0"/>
                <w:numId w:val="91"/>
              </w:numPr>
              <w:rPr>
                <w:rFonts w:ascii="Arial" w:hAnsi="Arial" w:cs="Arial"/>
                <w:lang w:val="en-US"/>
              </w:rPr>
            </w:pPr>
            <w:r w:rsidRPr="003D04FC">
              <w:rPr>
                <w:rFonts w:ascii="Arial" w:hAnsi="Arial" w:cs="Arial"/>
                <w:lang w:val="en-US"/>
              </w:rPr>
              <w:t>Internal</w:t>
            </w:r>
          </w:p>
          <w:p w14:paraId="4424A5B8" w14:textId="1AC130A1" w:rsidR="00911F51" w:rsidRPr="003D04FC" w:rsidRDefault="00A45D87" w:rsidP="00635560">
            <w:pPr>
              <w:pStyle w:val="TableText0"/>
              <w:keepNext/>
              <w:keepLines/>
              <w:numPr>
                <w:ilvl w:val="0"/>
                <w:numId w:val="91"/>
              </w:numPr>
              <w:rPr>
                <w:rFonts w:ascii="Arial" w:hAnsi="Arial" w:cs="Arial"/>
                <w:lang w:val="en-US"/>
              </w:rPr>
            </w:pPr>
            <w:r>
              <w:rPr>
                <w:rFonts w:ascii="Arial" w:hAnsi="Arial" w:cs="Arial"/>
                <w:lang w:val="en-US"/>
              </w:rPr>
              <w:t>Internal</w:t>
            </w:r>
          </w:p>
        </w:tc>
      </w:tr>
      <w:tr w:rsidR="00911F51" w:rsidRPr="006D2395" w14:paraId="5640FC73"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245D7E43" w14:textId="77777777" w:rsidR="00911F51" w:rsidRDefault="00911F51" w:rsidP="005667C8">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C180A7C" w14:textId="70281C88" w:rsidR="00911F51" w:rsidRDefault="00911F51" w:rsidP="00635560">
            <w:pPr>
              <w:pStyle w:val="TableText0"/>
              <w:keepNext/>
              <w:keepLines/>
              <w:numPr>
                <w:ilvl w:val="0"/>
                <w:numId w:val="92"/>
              </w:numPr>
              <w:rPr>
                <w:rFonts w:ascii="Arial" w:hAnsi="Arial" w:cs="Arial"/>
                <w:lang w:val="en-US"/>
              </w:rPr>
            </w:pPr>
            <w:r w:rsidRPr="001C629A">
              <w:rPr>
                <w:rFonts w:ascii="Arial" w:hAnsi="Arial" w:cs="Arial"/>
                <w:lang w:val="en-US"/>
              </w:rPr>
              <w:t>Inbound: communication is initiated by the entity</w:t>
            </w:r>
          </w:p>
          <w:p w14:paraId="37B5D88A" w14:textId="745C05D1" w:rsidR="00911F51" w:rsidRPr="003D04FC" w:rsidRDefault="00911F51" w:rsidP="00635560">
            <w:pPr>
              <w:pStyle w:val="TableText0"/>
              <w:keepNext/>
              <w:keepLines/>
              <w:numPr>
                <w:ilvl w:val="0"/>
                <w:numId w:val="92"/>
              </w:numPr>
              <w:rPr>
                <w:rFonts w:ascii="Arial" w:hAnsi="Arial" w:cs="Arial"/>
                <w:lang w:val="en-US"/>
              </w:rPr>
            </w:pPr>
            <w:r w:rsidRPr="003D04FC">
              <w:rPr>
                <w:rFonts w:ascii="Arial" w:hAnsi="Arial" w:cs="Arial"/>
                <w:lang w:val="en-US"/>
              </w:rPr>
              <w:t>Outbound: communication is initiated by the application</w:t>
            </w:r>
          </w:p>
        </w:tc>
      </w:tr>
      <w:tr w:rsidR="00911F51" w:rsidRPr="00A540D4" w14:paraId="58A509EF"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1621AB36" w14:textId="77777777" w:rsidR="00911F51" w:rsidRDefault="00911F51" w:rsidP="005667C8">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5C61826E" w14:textId="53AF94FF" w:rsidR="00911F51" w:rsidRDefault="00650EA7" w:rsidP="00635560">
            <w:pPr>
              <w:pStyle w:val="TableText0"/>
              <w:keepNext/>
              <w:keepLines/>
              <w:numPr>
                <w:ilvl w:val="0"/>
                <w:numId w:val="93"/>
              </w:numPr>
              <w:rPr>
                <w:rFonts w:ascii="Arial" w:hAnsi="Arial" w:cs="Arial"/>
                <w:lang w:val="en-US"/>
              </w:rPr>
            </w:pPr>
            <w:r>
              <w:rPr>
                <w:rFonts w:ascii="Arial" w:hAnsi="Arial" w:cs="Arial"/>
                <w:lang w:val="en-US"/>
              </w:rPr>
              <w:t>Yes</w:t>
            </w:r>
          </w:p>
          <w:p w14:paraId="24B1EB85" w14:textId="083F3050" w:rsidR="00650EA7" w:rsidRPr="003D04FC" w:rsidRDefault="00650EA7" w:rsidP="00635560">
            <w:pPr>
              <w:pStyle w:val="TableText0"/>
              <w:keepNext/>
              <w:keepLines/>
              <w:numPr>
                <w:ilvl w:val="0"/>
                <w:numId w:val="93"/>
              </w:numPr>
              <w:rPr>
                <w:rFonts w:ascii="Arial" w:hAnsi="Arial" w:cs="Arial"/>
                <w:lang w:val="en-US"/>
              </w:rPr>
            </w:pPr>
            <w:r>
              <w:rPr>
                <w:rFonts w:ascii="Arial" w:hAnsi="Arial" w:cs="Arial"/>
                <w:lang w:val="en-US"/>
              </w:rPr>
              <w:t>Yes</w:t>
            </w:r>
          </w:p>
        </w:tc>
      </w:tr>
      <w:tr w:rsidR="00911F51" w:rsidRPr="00B931BB" w14:paraId="37B4104E"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4E7AEDA4" w14:textId="77777777" w:rsidR="00911F51" w:rsidRDefault="00911F51" w:rsidP="005667C8">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72BA75CE" w14:textId="77777777" w:rsidR="00911F51" w:rsidRDefault="00F21230" w:rsidP="005667C8">
            <w:pPr>
              <w:pStyle w:val="TableText0"/>
              <w:keepNext/>
              <w:keepLines/>
              <w:rPr>
                <w:rFonts w:ascii="Arial" w:hAnsi="Arial" w:cs="Arial"/>
                <w:lang w:val="en-US"/>
              </w:rPr>
            </w:pPr>
            <w:r>
              <w:rPr>
                <w:rFonts w:ascii="Arial" w:hAnsi="Arial" w:cs="Arial"/>
                <w:lang w:val="en-US"/>
              </w:rPr>
              <w:t>Connection 1:</w:t>
            </w:r>
          </w:p>
          <w:p w14:paraId="467AF815" w14:textId="77777777" w:rsidR="00F21230" w:rsidRPr="00402396" w:rsidRDefault="00F21230" w:rsidP="00F21230">
            <w:pPr>
              <w:pStyle w:val="TableText0"/>
              <w:keepNext/>
              <w:keepLines/>
              <w:rPr>
                <w:rFonts w:ascii="Arial" w:hAnsi="Arial" w:cs="Arial"/>
                <w:lang w:val="en-US"/>
              </w:rPr>
            </w:pPr>
            <w:r w:rsidRPr="00402396">
              <w:rPr>
                <w:rFonts w:ascii="Arial" w:hAnsi="Arial" w:cs="Arial"/>
                <w:lang w:val="en-US"/>
              </w:rPr>
              <w:t xml:space="preserve">Authorisation method or authentication method: </w:t>
            </w:r>
            <w:sdt>
              <w:sdtPr>
                <w:rPr>
                  <w:rFonts w:ascii="Arial" w:hAnsi="Arial" w:cs="Arial"/>
                  <w:lang w:val="en-US"/>
                </w:rPr>
                <w:alias w:val="Authorisation"/>
                <w:tag w:val="Authorisation"/>
                <w:id w:val="-326433805"/>
                <w:placeholder>
                  <w:docPart w:val="6CF586010CD3452D97D1C8C77A6492BD"/>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EndPr/>
              <w:sdtContent>
                <w:r>
                  <w:rPr>
                    <w:rFonts w:ascii="Arial" w:hAnsi="Arial" w:cs="Arial"/>
                    <w:lang w:val="en-US"/>
                  </w:rPr>
                  <w:t>None required</w:t>
                </w:r>
              </w:sdtContent>
            </w:sdt>
          </w:p>
          <w:p w14:paraId="768C0F5F" w14:textId="77777777" w:rsidR="00F21230" w:rsidRPr="00402396" w:rsidRDefault="00F21230" w:rsidP="00F21230">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124157338"/>
                <w:placeholder>
                  <w:docPart w:val="7471EDBEF7EC4753984FE3A4BDBA16BA"/>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6B226BBD" w14:textId="77777777" w:rsidR="00F21230" w:rsidRDefault="00F21230" w:rsidP="00F21230">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951196235"/>
                <w:placeholder>
                  <w:docPart w:val="15480CC1C1CA4FC5913BD0D13D1C807D"/>
                </w:placeholder>
                <w:dropDownList>
                  <w:listItem w:displayText="Select" w:value="Select"/>
                  <w:listItem w:displayText="Yes" w:value="Yes"/>
                  <w:listItem w:displayText="No" w:value="No"/>
                </w:dropDownList>
              </w:sdtPr>
              <w:sdtEndPr/>
              <w:sdtContent>
                <w:r w:rsidRPr="00402396">
                  <w:rPr>
                    <w:rFonts w:ascii="Arial" w:hAnsi="Arial" w:cs="Arial"/>
                    <w:lang w:val="en-US"/>
                  </w:rPr>
                  <w:t>No</w:t>
                </w:r>
              </w:sdtContent>
            </w:sdt>
          </w:p>
          <w:p w14:paraId="2003B607" w14:textId="7701B82B" w:rsidR="00F21230" w:rsidRDefault="00F21230" w:rsidP="00F21230">
            <w:pPr>
              <w:pStyle w:val="TableText0"/>
              <w:keepNext/>
              <w:keepLines/>
              <w:rPr>
                <w:rFonts w:ascii="Arial" w:hAnsi="Arial" w:cs="Arial"/>
                <w:lang w:val="en-US"/>
              </w:rPr>
            </w:pPr>
            <w:r>
              <w:rPr>
                <w:rFonts w:ascii="Arial" w:hAnsi="Arial" w:cs="Arial"/>
                <w:lang w:val="en-US"/>
              </w:rPr>
              <w:t>Connection 2:</w:t>
            </w:r>
          </w:p>
          <w:p w14:paraId="496AEBCE" w14:textId="77777777" w:rsidR="00F21230" w:rsidRPr="00402396" w:rsidRDefault="00F21230" w:rsidP="00F21230">
            <w:pPr>
              <w:pStyle w:val="TableText0"/>
              <w:keepNext/>
              <w:keepLines/>
              <w:rPr>
                <w:rFonts w:ascii="Arial" w:hAnsi="Arial" w:cs="Arial"/>
                <w:lang w:val="en-US"/>
              </w:rPr>
            </w:pPr>
            <w:r w:rsidRPr="00402396">
              <w:rPr>
                <w:rFonts w:ascii="Arial" w:hAnsi="Arial" w:cs="Arial"/>
                <w:lang w:val="en-US"/>
              </w:rPr>
              <w:t xml:space="preserve">Authorisation method or authentication method: </w:t>
            </w:r>
            <w:sdt>
              <w:sdtPr>
                <w:rPr>
                  <w:rFonts w:ascii="Arial" w:hAnsi="Arial" w:cs="Arial"/>
                  <w:lang w:val="en-US"/>
                </w:rPr>
                <w:alias w:val="Authorisation"/>
                <w:tag w:val="Authorisation"/>
                <w:id w:val="1159195118"/>
                <w:placeholder>
                  <w:docPart w:val="FA4B2DCD9D254AE4AC9C5CDF5C78A945"/>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EndPr/>
              <w:sdtContent>
                <w:r>
                  <w:rPr>
                    <w:rFonts w:ascii="Arial" w:hAnsi="Arial" w:cs="Arial"/>
                    <w:lang w:val="en-US"/>
                  </w:rPr>
                  <w:t>None required</w:t>
                </w:r>
              </w:sdtContent>
            </w:sdt>
          </w:p>
          <w:p w14:paraId="25E51FB2" w14:textId="77777777" w:rsidR="00F21230" w:rsidRPr="00402396" w:rsidRDefault="00F21230" w:rsidP="00F21230">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125157924"/>
                <w:placeholder>
                  <w:docPart w:val="7B2E37A344DD43EE89DA7B4FCCC1ECC4"/>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5CFB81EC" w14:textId="61FDABAE" w:rsidR="00F21230" w:rsidRPr="003D04FC" w:rsidRDefault="00F21230" w:rsidP="00F21230">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466860873"/>
                <w:placeholder>
                  <w:docPart w:val="140251F8A20040B9BC3CCF69D581371E"/>
                </w:placeholder>
                <w:dropDownList>
                  <w:listItem w:displayText="Select" w:value="Select"/>
                  <w:listItem w:displayText="Yes" w:value="Yes"/>
                  <w:listItem w:displayText="No" w:value="No"/>
                </w:dropDownList>
              </w:sdtPr>
              <w:sdtEndPr/>
              <w:sdtContent>
                <w:r w:rsidRPr="00402396">
                  <w:rPr>
                    <w:rFonts w:ascii="Arial" w:hAnsi="Arial" w:cs="Arial"/>
                    <w:lang w:val="en-US"/>
                  </w:rPr>
                  <w:t>No</w:t>
                </w:r>
              </w:sdtContent>
            </w:sdt>
          </w:p>
        </w:tc>
      </w:tr>
      <w:tr w:rsidR="00911F51" w:rsidRPr="005220F1" w14:paraId="39EF9EEA"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11E24473" w14:textId="77777777" w:rsidR="00911F51" w:rsidRPr="00B81AA8" w:rsidRDefault="00911F51" w:rsidP="005667C8">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068A786" w14:textId="77777777" w:rsidR="00911F51" w:rsidRPr="003D04FC" w:rsidRDefault="00911F51" w:rsidP="005667C8">
            <w:pPr>
              <w:pStyle w:val="TableText0"/>
              <w:keepNext/>
              <w:keepLines/>
              <w:rPr>
                <w:rFonts w:ascii="Arial" w:hAnsi="Arial" w:cs="Arial"/>
                <w:lang w:val="en-US"/>
              </w:rPr>
            </w:pPr>
            <w:r w:rsidRPr="0022537D">
              <w:rPr>
                <w:rFonts w:ascii="Arial" w:hAnsi="Arial" w:cs="Arial"/>
                <w:lang w:val="en-US"/>
              </w:rPr>
              <w:t>Not specified</w:t>
            </w:r>
          </w:p>
        </w:tc>
      </w:tr>
      <w:tr w:rsidR="00911F51" w:rsidRPr="00B81AA8" w14:paraId="59E0B1CC"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38B04BAD" w14:textId="77777777" w:rsidR="00911F51" w:rsidRPr="00B81AA8" w:rsidRDefault="00911F51" w:rsidP="005667C8">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E540F6D" w14:textId="77777777" w:rsidR="00911F51" w:rsidRPr="003D04FC" w:rsidRDefault="00911F51" w:rsidP="005667C8">
            <w:pPr>
              <w:pStyle w:val="TableText0"/>
              <w:keepNext/>
              <w:keepLines/>
              <w:rPr>
                <w:rFonts w:ascii="Arial" w:hAnsi="Arial" w:cs="Arial"/>
              </w:rPr>
            </w:pPr>
            <w:r w:rsidRPr="0022537D">
              <w:rPr>
                <w:rFonts w:ascii="Arial" w:hAnsi="Arial" w:cs="Arial"/>
                <w:lang w:val="en-US"/>
              </w:rPr>
              <w:t>Not specified</w:t>
            </w:r>
          </w:p>
        </w:tc>
      </w:tr>
      <w:tr w:rsidR="00911F51" w:rsidRPr="00B81AA8" w14:paraId="5CE4215A"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1C11B9DA" w14:textId="77777777" w:rsidR="00911F51" w:rsidRPr="00B81AA8" w:rsidRDefault="00911F51" w:rsidP="005667C8">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F139265" w14:textId="77777777" w:rsidR="00911F51" w:rsidRPr="003D04FC" w:rsidRDefault="00911F51" w:rsidP="005667C8">
            <w:pPr>
              <w:pStyle w:val="TableText0"/>
              <w:keepNext/>
              <w:keepLines/>
              <w:rPr>
                <w:rFonts w:ascii="Arial" w:hAnsi="Arial" w:cs="Arial"/>
              </w:rPr>
            </w:pPr>
            <w:r w:rsidRPr="0022537D">
              <w:rPr>
                <w:rFonts w:ascii="Arial" w:hAnsi="Arial" w:cs="Arial"/>
                <w:lang w:val="en-US"/>
              </w:rPr>
              <w:t>Not specified</w:t>
            </w:r>
          </w:p>
        </w:tc>
      </w:tr>
      <w:tr w:rsidR="00911F51" w:rsidRPr="00B81AA8" w14:paraId="18D22EBD" w14:textId="77777777" w:rsidTr="005667C8">
        <w:tc>
          <w:tcPr>
            <w:tcW w:w="1614" w:type="pct"/>
            <w:tcBorders>
              <w:top w:val="single" w:sz="6" w:space="0" w:color="auto"/>
              <w:left w:val="single" w:sz="12" w:space="0" w:color="auto"/>
              <w:bottom w:val="single" w:sz="6" w:space="0" w:color="auto"/>
              <w:right w:val="single" w:sz="6" w:space="0" w:color="auto"/>
            </w:tcBorders>
            <w:shd w:val="clear" w:color="auto" w:fill="E6E6E6"/>
          </w:tcPr>
          <w:p w14:paraId="36E072DB" w14:textId="77777777" w:rsidR="00911F51" w:rsidRPr="00B81AA8" w:rsidRDefault="00911F51" w:rsidP="005667C8">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BA30A62" w14:textId="77777777" w:rsidR="00911F51" w:rsidRPr="003D04FC" w:rsidRDefault="00911F51" w:rsidP="005667C8">
            <w:pPr>
              <w:pStyle w:val="TableText0"/>
              <w:keepNext/>
              <w:keepLines/>
              <w:rPr>
                <w:rFonts w:ascii="Arial" w:hAnsi="Arial" w:cs="Arial"/>
              </w:rPr>
            </w:pPr>
            <w:r w:rsidRPr="0022537D">
              <w:rPr>
                <w:rFonts w:ascii="Arial" w:hAnsi="Arial" w:cs="Arial"/>
                <w:lang w:val="en-US"/>
              </w:rPr>
              <w:t>Not specified</w:t>
            </w:r>
          </w:p>
        </w:tc>
      </w:tr>
    </w:tbl>
    <w:p w14:paraId="5257DA08" w14:textId="3B31A990" w:rsidR="00911F51" w:rsidRDefault="00911F51" w:rsidP="00911F51">
      <w:pPr>
        <w:pStyle w:val="BodyText"/>
      </w:pPr>
    </w:p>
    <w:p w14:paraId="4C446D20" w14:textId="071A727F" w:rsidR="00EF0C0B" w:rsidRDefault="00EF0C0B" w:rsidP="00EF0C0B">
      <w:pPr>
        <w:pStyle w:val="Heading4"/>
      </w:pPr>
      <w:r>
        <w:t>PTO (Acc)</w:t>
      </w:r>
    </w:p>
    <w:tbl>
      <w:tblPr>
        <w:tblW w:w="5344" w:type="pct"/>
        <w:tblLook w:val="0000" w:firstRow="0" w:lastRow="0" w:firstColumn="0" w:lastColumn="0" w:noHBand="0" w:noVBand="0"/>
      </w:tblPr>
      <w:tblGrid>
        <w:gridCol w:w="3104"/>
        <w:gridCol w:w="6511"/>
      </w:tblGrid>
      <w:tr w:rsidR="00EF0C0B" w:rsidRPr="008044BD" w14:paraId="2C197237" w14:textId="77777777" w:rsidTr="000C0A47">
        <w:tc>
          <w:tcPr>
            <w:tcW w:w="1614" w:type="pct"/>
            <w:tcBorders>
              <w:top w:val="single" w:sz="6" w:space="0" w:color="auto"/>
              <w:left w:val="single" w:sz="12" w:space="0" w:color="auto"/>
              <w:bottom w:val="single" w:sz="6" w:space="0" w:color="auto"/>
              <w:right w:val="single" w:sz="6" w:space="0" w:color="auto"/>
            </w:tcBorders>
            <w:shd w:val="clear" w:color="auto" w:fill="E6E6E6"/>
          </w:tcPr>
          <w:p w14:paraId="781B40A2" w14:textId="77777777" w:rsidR="00EF0C0B" w:rsidRPr="00B81AA8" w:rsidRDefault="00EF0C0B" w:rsidP="000C0A4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88B8927" w14:textId="5693A02F" w:rsidR="00EF0C0B" w:rsidRPr="00292AE1" w:rsidRDefault="00EF0C0B" w:rsidP="000C0A47">
            <w:pPr>
              <w:pStyle w:val="TableText0"/>
              <w:keepNext/>
              <w:keepLines/>
              <w:rPr>
                <w:rFonts w:ascii="Arial" w:hAnsi="Arial"/>
              </w:rPr>
            </w:pPr>
            <w:r>
              <w:rPr>
                <w:rFonts w:ascii="Arial" w:hAnsi="Arial" w:cs="Arial"/>
                <w:lang w:val="en-US"/>
              </w:rPr>
              <w:t>Performance Tests only on WATO environment, accessing LB &amp; Webservers.</w:t>
            </w:r>
          </w:p>
        </w:tc>
      </w:tr>
      <w:tr w:rsidR="00EF0C0B" w:rsidRPr="00712180" w14:paraId="733811A9" w14:textId="77777777" w:rsidTr="000C0A47">
        <w:tc>
          <w:tcPr>
            <w:tcW w:w="1614" w:type="pct"/>
            <w:tcBorders>
              <w:top w:val="single" w:sz="6" w:space="0" w:color="auto"/>
              <w:left w:val="single" w:sz="12" w:space="0" w:color="auto"/>
              <w:bottom w:val="single" w:sz="6" w:space="0" w:color="auto"/>
              <w:right w:val="single" w:sz="6" w:space="0" w:color="auto"/>
            </w:tcBorders>
            <w:shd w:val="clear" w:color="auto" w:fill="E6E6E6"/>
          </w:tcPr>
          <w:p w14:paraId="673F61AC" w14:textId="77777777" w:rsidR="00EF0C0B" w:rsidRPr="00B81AA8" w:rsidRDefault="00EF0C0B" w:rsidP="000C0A4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592FE72" w14:textId="22EC8009" w:rsidR="00EF0C0B" w:rsidRPr="00155DC5" w:rsidRDefault="00EF0C0B" w:rsidP="000C0A47">
            <w:pPr>
              <w:pStyle w:val="TableText0"/>
              <w:keepNext/>
              <w:keepLines/>
              <w:rPr>
                <w:rFonts w:ascii="Arial" w:hAnsi="Arial" w:cs="Arial"/>
                <w:lang w:val="en-US"/>
              </w:rPr>
            </w:pPr>
            <w:r>
              <w:rPr>
                <w:rFonts w:ascii="Arial" w:hAnsi="Arial" w:cs="Arial"/>
                <w:lang w:val="en-US"/>
              </w:rPr>
              <w:t>HTTPS: 443</w:t>
            </w:r>
          </w:p>
        </w:tc>
      </w:tr>
      <w:tr w:rsidR="00EF0C0B" w:rsidRPr="00712180" w14:paraId="51DE1D6D" w14:textId="77777777" w:rsidTr="000C0A47">
        <w:tc>
          <w:tcPr>
            <w:tcW w:w="1614" w:type="pct"/>
            <w:tcBorders>
              <w:top w:val="single" w:sz="6" w:space="0" w:color="auto"/>
              <w:left w:val="single" w:sz="12" w:space="0" w:color="auto"/>
              <w:bottom w:val="single" w:sz="6" w:space="0" w:color="auto"/>
              <w:right w:val="single" w:sz="6" w:space="0" w:color="auto"/>
            </w:tcBorders>
            <w:shd w:val="clear" w:color="auto" w:fill="E6E6E6"/>
          </w:tcPr>
          <w:p w14:paraId="490A6DB7" w14:textId="77777777" w:rsidR="00EF0C0B" w:rsidRDefault="00EF0C0B" w:rsidP="000C0A47">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301FDFEC" w14:textId="77777777" w:rsidR="00EF0C0B" w:rsidRPr="00155DC5" w:rsidRDefault="00EF0C0B" w:rsidP="000C0A47">
            <w:pPr>
              <w:pStyle w:val="TableText0"/>
              <w:keepNext/>
              <w:keepLines/>
              <w:rPr>
                <w:rFonts w:ascii="Arial" w:hAnsi="Arial" w:cs="Arial"/>
                <w:lang w:val="en-US"/>
              </w:rPr>
            </w:pPr>
            <w:r w:rsidRPr="00155DC5">
              <w:rPr>
                <w:rFonts w:ascii="Arial" w:hAnsi="Arial" w:cs="Arial"/>
                <w:lang w:val="en-US"/>
              </w:rPr>
              <w:t>Internal</w:t>
            </w:r>
          </w:p>
        </w:tc>
      </w:tr>
      <w:tr w:rsidR="00EF0C0B" w:rsidRPr="006D2395" w14:paraId="357A5999" w14:textId="77777777" w:rsidTr="000C0A47">
        <w:tc>
          <w:tcPr>
            <w:tcW w:w="1614" w:type="pct"/>
            <w:tcBorders>
              <w:top w:val="single" w:sz="6" w:space="0" w:color="auto"/>
              <w:left w:val="single" w:sz="12" w:space="0" w:color="auto"/>
              <w:bottom w:val="single" w:sz="6" w:space="0" w:color="auto"/>
              <w:right w:val="single" w:sz="6" w:space="0" w:color="auto"/>
            </w:tcBorders>
            <w:shd w:val="clear" w:color="auto" w:fill="E6E6E6"/>
          </w:tcPr>
          <w:p w14:paraId="511BBD62" w14:textId="77777777" w:rsidR="00EF0C0B" w:rsidRDefault="00EF0C0B" w:rsidP="000C0A4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303D29D3" w14:textId="7C9640E2" w:rsidR="00EF0C0B" w:rsidRPr="00155DC5" w:rsidRDefault="00EF0C0B" w:rsidP="00EF0C0B">
            <w:pPr>
              <w:pStyle w:val="TableText0"/>
              <w:keepNext/>
              <w:keepLines/>
              <w:rPr>
                <w:rFonts w:ascii="Arial" w:hAnsi="Arial" w:cs="Arial"/>
                <w:lang w:val="en-US"/>
              </w:rPr>
            </w:pPr>
            <w:r>
              <w:rPr>
                <w:rFonts w:ascii="Arial" w:hAnsi="Arial" w:cs="Arial"/>
                <w:lang w:val="en-US"/>
              </w:rPr>
              <w:t>Inbound</w:t>
            </w:r>
          </w:p>
        </w:tc>
      </w:tr>
      <w:tr w:rsidR="00EF0C0B" w:rsidRPr="00A540D4" w14:paraId="45F53484" w14:textId="77777777" w:rsidTr="000C0A47">
        <w:tc>
          <w:tcPr>
            <w:tcW w:w="1614" w:type="pct"/>
            <w:tcBorders>
              <w:top w:val="single" w:sz="6" w:space="0" w:color="auto"/>
              <w:left w:val="single" w:sz="12" w:space="0" w:color="auto"/>
              <w:bottom w:val="single" w:sz="6" w:space="0" w:color="auto"/>
              <w:right w:val="single" w:sz="6" w:space="0" w:color="auto"/>
            </w:tcBorders>
            <w:shd w:val="clear" w:color="auto" w:fill="E6E6E6"/>
          </w:tcPr>
          <w:p w14:paraId="31CC032C" w14:textId="77777777" w:rsidR="00EF0C0B" w:rsidRDefault="00EF0C0B" w:rsidP="000C0A4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AA2787C" w14:textId="77777777" w:rsidR="00EF0C0B" w:rsidRPr="00155DC5" w:rsidRDefault="00EF0C0B" w:rsidP="000C0A47">
            <w:pPr>
              <w:pStyle w:val="TableText0"/>
              <w:keepNext/>
              <w:keepLines/>
              <w:rPr>
                <w:rFonts w:ascii="Arial" w:hAnsi="Arial" w:cs="Arial"/>
                <w:lang w:val="en-US"/>
              </w:rPr>
            </w:pPr>
            <w:r w:rsidRPr="00155DC5">
              <w:rPr>
                <w:rFonts w:ascii="Arial" w:hAnsi="Arial" w:cs="Arial"/>
                <w:lang w:val="en-US"/>
              </w:rPr>
              <w:t>Yes</w:t>
            </w:r>
          </w:p>
        </w:tc>
      </w:tr>
      <w:tr w:rsidR="00EF0C0B" w:rsidRPr="00B931BB" w14:paraId="7B5E06F5" w14:textId="77777777" w:rsidTr="000C0A47">
        <w:tc>
          <w:tcPr>
            <w:tcW w:w="1614" w:type="pct"/>
            <w:tcBorders>
              <w:top w:val="single" w:sz="6" w:space="0" w:color="auto"/>
              <w:left w:val="single" w:sz="12" w:space="0" w:color="auto"/>
              <w:bottom w:val="single" w:sz="6" w:space="0" w:color="auto"/>
              <w:right w:val="single" w:sz="6" w:space="0" w:color="auto"/>
            </w:tcBorders>
            <w:shd w:val="clear" w:color="auto" w:fill="E6E6E6"/>
          </w:tcPr>
          <w:p w14:paraId="6AEC9560" w14:textId="77777777" w:rsidR="00EF0C0B" w:rsidRDefault="00EF0C0B" w:rsidP="000C0A4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C431410" w14:textId="3ABCD4E3" w:rsidR="00EF0C0B" w:rsidRDefault="00EF0C0B" w:rsidP="00EF0C0B">
            <w:pPr>
              <w:pStyle w:val="TableText0"/>
              <w:keepNext/>
              <w:keepLines/>
              <w:rPr>
                <w:rFonts w:ascii="Arial" w:hAnsi="Arial" w:cs="Arial"/>
                <w:lang w:val="en-US"/>
              </w:rPr>
            </w:pPr>
            <w:r w:rsidRPr="00402396">
              <w:rPr>
                <w:rFonts w:ascii="Arial" w:hAnsi="Arial" w:cs="Arial"/>
                <w:lang w:val="en-US"/>
              </w:rPr>
              <w:t>Authorisation method or authentication method</w:t>
            </w:r>
            <w:r>
              <w:rPr>
                <w:rFonts w:ascii="Arial" w:hAnsi="Arial" w:cs="Arial"/>
                <w:lang w:val="en-US"/>
              </w:rPr>
              <w:t>: WBS OID</w:t>
            </w:r>
          </w:p>
          <w:p w14:paraId="4465860D" w14:textId="77777777" w:rsidR="00EF0C0B" w:rsidRPr="00402396" w:rsidRDefault="00EF0C0B" w:rsidP="00EF0C0B">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911654821"/>
                <w:placeholder>
                  <w:docPart w:val="2A0135DC9FCE46DE90B03B99FBB60DA8"/>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sidRPr="00402396">
                  <w:rPr>
                    <w:rFonts w:ascii="Arial" w:hAnsi="Arial" w:cs="Arial"/>
                    <w:lang w:val="en-US"/>
                  </w:rPr>
                  <w:t>Yes (Entrust)</w:t>
                </w:r>
              </w:sdtContent>
            </w:sdt>
          </w:p>
          <w:p w14:paraId="2DAA5A7C" w14:textId="05D46B35" w:rsidR="00EF0C0B" w:rsidRPr="00155DC5" w:rsidRDefault="00EF0C0B" w:rsidP="00EF0C0B">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1961680054"/>
                <w:placeholder>
                  <w:docPart w:val="E54CDE8125D34DF4889CF5F70A32253F"/>
                </w:placeholder>
                <w:dropDownList>
                  <w:listItem w:displayText="Select" w:value="Select"/>
                  <w:listItem w:displayText="Yes" w:value="Yes"/>
                  <w:listItem w:displayText="No" w:value="No"/>
                </w:dropDownList>
              </w:sdtPr>
              <w:sdtEndPr/>
              <w:sdtContent>
                <w:r w:rsidRPr="00402396">
                  <w:rPr>
                    <w:rFonts w:ascii="Arial" w:hAnsi="Arial" w:cs="Arial"/>
                    <w:lang w:val="en-US"/>
                  </w:rPr>
                  <w:t>No</w:t>
                </w:r>
              </w:sdtContent>
            </w:sdt>
          </w:p>
        </w:tc>
      </w:tr>
      <w:tr w:rsidR="00EF0C0B" w:rsidRPr="005220F1" w14:paraId="12A9D1E1" w14:textId="77777777" w:rsidTr="000C0A47">
        <w:tc>
          <w:tcPr>
            <w:tcW w:w="1614" w:type="pct"/>
            <w:tcBorders>
              <w:top w:val="single" w:sz="6" w:space="0" w:color="auto"/>
              <w:left w:val="single" w:sz="12" w:space="0" w:color="auto"/>
              <w:bottom w:val="single" w:sz="6" w:space="0" w:color="auto"/>
              <w:right w:val="single" w:sz="6" w:space="0" w:color="auto"/>
            </w:tcBorders>
            <w:shd w:val="clear" w:color="auto" w:fill="E6E6E6"/>
          </w:tcPr>
          <w:p w14:paraId="613DE2E2" w14:textId="77777777" w:rsidR="00EF0C0B" w:rsidRPr="00B81AA8" w:rsidRDefault="00EF0C0B" w:rsidP="000C0A4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1E35D7F0" w14:textId="77777777" w:rsidR="00EF0C0B" w:rsidRPr="00155DC5" w:rsidRDefault="00EF0C0B" w:rsidP="000C0A47">
            <w:pPr>
              <w:pStyle w:val="TableText0"/>
              <w:keepNext/>
              <w:keepLines/>
              <w:rPr>
                <w:rFonts w:ascii="Arial" w:hAnsi="Arial" w:cs="Arial"/>
                <w:lang w:val="en-US"/>
              </w:rPr>
            </w:pPr>
            <w:r w:rsidRPr="007B5E99">
              <w:rPr>
                <w:rFonts w:ascii="Arial" w:hAnsi="Arial" w:cs="Arial"/>
                <w:lang w:val="en-US"/>
              </w:rPr>
              <w:t>Not specified</w:t>
            </w:r>
          </w:p>
        </w:tc>
      </w:tr>
      <w:tr w:rsidR="00EF0C0B" w:rsidRPr="00B81AA8" w14:paraId="529FF8F8" w14:textId="77777777" w:rsidTr="000C0A47">
        <w:tc>
          <w:tcPr>
            <w:tcW w:w="1614" w:type="pct"/>
            <w:tcBorders>
              <w:top w:val="single" w:sz="6" w:space="0" w:color="auto"/>
              <w:left w:val="single" w:sz="12" w:space="0" w:color="auto"/>
              <w:bottom w:val="single" w:sz="6" w:space="0" w:color="auto"/>
              <w:right w:val="single" w:sz="6" w:space="0" w:color="auto"/>
            </w:tcBorders>
            <w:shd w:val="clear" w:color="auto" w:fill="E6E6E6"/>
          </w:tcPr>
          <w:p w14:paraId="17E5675A" w14:textId="77777777" w:rsidR="00EF0C0B" w:rsidRPr="00B81AA8" w:rsidRDefault="00EF0C0B" w:rsidP="000C0A4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6BAAD87" w14:textId="77777777" w:rsidR="00EF0C0B" w:rsidRPr="00155DC5" w:rsidRDefault="00EF0C0B" w:rsidP="000C0A47">
            <w:pPr>
              <w:pStyle w:val="TableText0"/>
              <w:keepNext/>
              <w:keepLines/>
              <w:rPr>
                <w:rFonts w:ascii="Arial" w:hAnsi="Arial" w:cs="Arial"/>
              </w:rPr>
            </w:pPr>
            <w:r w:rsidRPr="007B5E99">
              <w:rPr>
                <w:rFonts w:ascii="Arial" w:hAnsi="Arial" w:cs="Arial"/>
                <w:lang w:val="en-US"/>
              </w:rPr>
              <w:t>Not specified</w:t>
            </w:r>
          </w:p>
        </w:tc>
      </w:tr>
      <w:tr w:rsidR="00EF0C0B" w:rsidRPr="00B81AA8" w14:paraId="7689CF05" w14:textId="77777777" w:rsidTr="000C0A47">
        <w:tc>
          <w:tcPr>
            <w:tcW w:w="1614" w:type="pct"/>
            <w:tcBorders>
              <w:top w:val="single" w:sz="6" w:space="0" w:color="auto"/>
              <w:left w:val="single" w:sz="12" w:space="0" w:color="auto"/>
              <w:bottom w:val="single" w:sz="6" w:space="0" w:color="auto"/>
              <w:right w:val="single" w:sz="6" w:space="0" w:color="auto"/>
            </w:tcBorders>
            <w:shd w:val="clear" w:color="auto" w:fill="E6E6E6"/>
          </w:tcPr>
          <w:p w14:paraId="5E1F35A2" w14:textId="77777777" w:rsidR="00EF0C0B" w:rsidRPr="00B81AA8" w:rsidRDefault="00EF0C0B" w:rsidP="000C0A4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E596523" w14:textId="77777777" w:rsidR="00EF0C0B" w:rsidRPr="00155DC5" w:rsidRDefault="00EF0C0B" w:rsidP="000C0A47">
            <w:pPr>
              <w:pStyle w:val="TableText0"/>
              <w:keepNext/>
              <w:keepLines/>
              <w:rPr>
                <w:rFonts w:ascii="Arial" w:hAnsi="Arial" w:cs="Arial"/>
              </w:rPr>
            </w:pPr>
            <w:r w:rsidRPr="007B5E99">
              <w:rPr>
                <w:rFonts w:ascii="Arial" w:hAnsi="Arial" w:cs="Arial"/>
                <w:lang w:val="en-US"/>
              </w:rPr>
              <w:t>Not specified</w:t>
            </w:r>
          </w:p>
        </w:tc>
      </w:tr>
      <w:tr w:rsidR="00EF0C0B" w:rsidRPr="00B81AA8" w14:paraId="0524DA0D" w14:textId="77777777" w:rsidTr="000C0A47">
        <w:tc>
          <w:tcPr>
            <w:tcW w:w="1614" w:type="pct"/>
            <w:tcBorders>
              <w:top w:val="single" w:sz="6" w:space="0" w:color="auto"/>
              <w:left w:val="single" w:sz="12" w:space="0" w:color="auto"/>
              <w:bottom w:val="single" w:sz="6" w:space="0" w:color="auto"/>
              <w:right w:val="single" w:sz="6" w:space="0" w:color="auto"/>
            </w:tcBorders>
            <w:shd w:val="clear" w:color="auto" w:fill="E6E6E6"/>
          </w:tcPr>
          <w:p w14:paraId="1FD7F4D2" w14:textId="77777777" w:rsidR="00EF0C0B" w:rsidRPr="00B81AA8" w:rsidRDefault="00EF0C0B" w:rsidP="000C0A4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AD7D576" w14:textId="77777777" w:rsidR="00EF0C0B" w:rsidRPr="00155DC5" w:rsidRDefault="00EF0C0B" w:rsidP="000C0A47">
            <w:pPr>
              <w:pStyle w:val="TableText0"/>
              <w:keepNext/>
              <w:keepLines/>
              <w:rPr>
                <w:rFonts w:ascii="Arial" w:hAnsi="Arial" w:cs="Arial"/>
              </w:rPr>
            </w:pPr>
            <w:r w:rsidRPr="007B5E99">
              <w:rPr>
                <w:rFonts w:ascii="Arial" w:hAnsi="Arial" w:cs="Arial"/>
                <w:lang w:val="en-US"/>
              </w:rPr>
              <w:t>Not specified</w:t>
            </w:r>
          </w:p>
        </w:tc>
      </w:tr>
    </w:tbl>
    <w:p w14:paraId="71CDD174" w14:textId="77777777" w:rsidR="00EF0C0B" w:rsidRPr="00D609C3" w:rsidRDefault="00EF0C0B" w:rsidP="00EF0C0B">
      <w:pPr>
        <w:pStyle w:val="BodyText"/>
      </w:pPr>
    </w:p>
    <w:p w14:paraId="7B42CD27" w14:textId="77777777" w:rsidR="00EF0C0B" w:rsidRDefault="00EF0C0B" w:rsidP="00911F51">
      <w:pPr>
        <w:pStyle w:val="BodyText"/>
      </w:pPr>
    </w:p>
    <w:p w14:paraId="2A8BDACE" w14:textId="30421B2A" w:rsidR="00EE5643" w:rsidRPr="00FC781F" w:rsidRDefault="00EE5643" w:rsidP="00EE5643">
      <w:pPr>
        <w:pStyle w:val="Heading4"/>
        <w:rPr>
          <w:lang w:val="nl-NL"/>
        </w:rPr>
      </w:pPr>
      <w:r w:rsidRPr="00FC781F">
        <w:rPr>
          <w:lang w:val="nl-NL"/>
        </w:rPr>
        <w:lastRenderedPageBreak/>
        <w:t>Werk.nl OEM</w:t>
      </w:r>
      <w:r w:rsidR="00FC781F" w:rsidRPr="00FC781F">
        <w:rPr>
          <w:lang w:val="nl-NL"/>
        </w:rPr>
        <w:t xml:space="preserve"> </w:t>
      </w:r>
    </w:p>
    <w:tbl>
      <w:tblPr>
        <w:tblW w:w="5344" w:type="pct"/>
        <w:tblLook w:val="0000" w:firstRow="0" w:lastRow="0" w:firstColumn="0" w:lastColumn="0" w:noHBand="0" w:noVBand="0"/>
      </w:tblPr>
      <w:tblGrid>
        <w:gridCol w:w="3104"/>
        <w:gridCol w:w="6511"/>
      </w:tblGrid>
      <w:tr w:rsidR="00EE5643" w:rsidRPr="008044BD" w14:paraId="6F17BE1E" w14:textId="77777777" w:rsidTr="00114917">
        <w:tc>
          <w:tcPr>
            <w:tcW w:w="1614" w:type="pct"/>
            <w:tcBorders>
              <w:top w:val="single" w:sz="6" w:space="0" w:color="auto"/>
              <w:left w:val="single" w:sz="12" w:space="0" w:color="auto"/>
              <w:bottom w:val="single" w:sz="6" w:space="0" w:color="auto"/>
              <w:right w:val="single" w:sz="6" w:space="0" w:color="auto"/>
            </w:tcBorders>
            <w:shd w:val="clear" w:color="auto" w:fill="E6E6E6"/>
          </w:tcPr>
          <w:p w14:paraId="5255E834" w14:textId="77777777" w:rsidR="00EE5643" w:rsidRPr="00B81AA8" w:rsidRDefault="00EE5643" w:rsidP="00114917">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8A4A341" w14:textId="2E473563" w:rsidR="00623B5E" w:rsidRPr="003D04FC" w:rsidRDefault="00623B5E" w:rsidP="00F21230">
            <w:pPr>
              <w:pStyle w:val="TableText0"/>
              <w:keepNext/>
              <w:keepLines/>
              <w:rPr>
                <w:rFonts w:ascii="Arial" w:eastAsiaTheme="minorHAnsi" w:hAnsi="Arial" w:cs="Arial"/>
                <w:color w:val="201A2A"/>
                <w:szCs w:val="22"/>
                <w:lang w:val="en-US"/>
              </w:rPr>
            </w:pPr>
            <w:r>
              <w:rPr>
                <w:rFonts w:ascii="Arial" w:hAnsi="Arial" w:cs="Arial"/>
                <w:lang w:val="en-US"/>
              </w:rPr>
              <w:t>Werk.nl OEM Cloud Control has connection with the WBS d</w:t>
            </w:r>
            <w:r w:rsidR="000B128D">
              <w:rPr>
                <w:rFonts w:ascii="Arial" w:hAnsi="Arial" w:cs="Arial"/>
                <w:lang w:val="en-US"/>
              </w:rPr>
              <w:t xml:space="preserve">atabase and Identity provider </w:t>
            </w:r>
            <w:r>
              <w:rPr>
                <w:rFonts w:ascii="Arial" w:hAnsi="Arial" w:cs="Arial"/>
                <w:lang w:val="en-US"/>
              </w:rPr>
              <w:t>to gather WBS data for the scheduled jobs.</w:t>
            </w:r>
          </w:p>
        </w:tc>
      </w:tr>
      <w:tr w:rsidR="00EE5643" w:rsidRPr="00712180" w14:paraId="38E17F0E" w14:textId="77777777" w:rsidTr="00114917">
        <w:tc>
          <w:tcPr>
            <w:tcW w:w="1614" w:type="pct"/>
            <w:tcBorders>
              <w:top w:val="single" w:sz="6" w:space="0" w:color="auto"/>
              <w:left w:val="single" w:sz="12" w:space="0" w:color="auto"/>
              <w:bottom w:val="single" w:sz="6" w:space="0" w:color="auto"/>
              <w:right w:val="single" w:sz="6" w:space="0" w:color="auto"/>
            </w:tcBorders>
            <w:shd w:val="clear" w:color="auto" w:fill="E6E6E6"/>
          </w:tcPr>
          <w:p w14:paraId="7CE56601" w14:textId="77777777" w:rsidR="00EE5643" w:rsidRPr="00B81AA8" w:rsidRDefault="00EE5643" w:rsidP="00114917">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2C9201B" w14:textId="18264A88" w:rsidR="004C1921" w:rsidRPr="004C1921" w:rsidRDefault="000B128D" w:rsidP="001C5D69">
            <w:pPr>
              <w:pStyle w:val="TableText0"/>
              <w:keepNext/>
              <w:keepLines/>
              <w:rPr>
                <w:rFonts w:ascii="Arial" w:hAnsi="Arial" w:cs="Arial"/>
                <w:bCs w:val="0"/>
                <w:lang w:val="en-US"/>
              </w:rPr>
            </w:pPr>
            <w:r>
              <w:rPr>
                <w:rFonts w:ascii="Arial" w:hAnsi="Arial" w:cs="Arial"/>
                <w:lang w:val="en-US"/>
              </w:rPr>
              <w:t>JDBC (1526)</w:t>
            </w:r>
            <w:r w:rsidR="001C5D69">
              <w:rPr>
                <w:rFonts w:ascii="Arial" w:hAnsi="Arial" w:cs="Arial"/>
                <w:lang w:val="en-US"/>
              </w:rPr>
              <w:t xml:space="preserve">. </w:t>
            </w:r>
            <w:r w:rsidR="004C1921" w:rsidRPr="004C1921">
              <w:rPr>
                <w:rFonts w:ascii="Arial" w:hAnsi="Arial" w:cs="Arial"/>
                <w:bCs w:val="0"/>
                <w:lang w:val="en-US"/>
              </w:rPr>
              <w:t>LDAP (389)</w:t>
            </w:r>
          </w:p>
        </w:tc>
      </w:tr>
      <w:tr w:rsidR="00EE5643" w:rsidRPr="00712180" w14:paraId="1DAE2CC1" w14:textId="77777777" w:rsidTr="00114917">
        <w:tc>
          <w:tcPr>
            <w:tcW w:w="1614" w:type="pct"/>
            <w:tcBorders>
              <w:top w:val="single" w:sz="6" w:space="0" w:color="auto"/>
              <w:left w:val="single" w:sz="12" w:space="0" w:color="auto"/>
              <w:bottom w:val="single" w:sz="6" w:space="0" w:color="auto"/>
              <w:right w:val="single" w:sz="6" w:space="0" w:color="auto"/>
            </w:tcBorders>
            <w:shd w:val="clear" w:color="auto" w:fill="E6E6E6"/>
          </w:tcPr>
          <w:p w14:paraId="3DD40E5C" w14:textId="77777777" w:rsidR="00EE5643" w:rsidRDefault="00EE5643" w:rsidP="00114917">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7094F5FF" w14:textId="700EE82B" w:rsidR="00EE5643" w:rsidRPr="003D04FC" w:rsidRDefault="00EE5643" w:rsidP="001C5D69">
            <w:pPr>
              <w:pStyle w:val="TableText0"/>
              <w:keepNext/>
              <w:keepLines/>
              <w:rPr>
                <w:rFonts w:ascii="Arial" w:hAnsi="Arial" w:cs="Arial"/>
                <w:lang w:val="en-US"/>
              </w:rPr>
            </w:pPr>
            <w:r w:rsidRPr="003D04FC">
              <w:rPr>
                <w:rFonts w:ascii="Arial" w:hAnsi="Arial" w:cs="Arial"/>
                <w:lang w:val="en-US"/>
              </w:rPr>
              <w:t>Internal</w:t>
            </w:r>
          </w:p>
        </w:tc>
      </w:tr>
      <w:tr w:rsidR="00EE5643" w:rsidRPr="006D2395" w14:paraId="7CFAE2B9" w14:textId="77777777" w:rsidTr="00114917">
        <w:tc>
          <w:tcPr>
            <w:tcW w:w="1614" w:type="pct"/>
            <w:tcBorders>
              <w:top w:val="single" w:sz="6" w:space="0" w:color="auto"/>
              <w:left w:val="single" w:sz="12" w:space="0" w:color="auto"/>
              <w:bottom w:val="single" w:sz="6" w:space="0" w:color="auto"/>
              <w:right w:val="single" w:sz="6" w:space="0" w:color="auto"/>
            </w:tcBorders>
            <w:shd w:val="clear" w:color="auto" w:fill="E6E6E6"/>
          </w:tcPr>
          <w:p w14:paraId="3DF797FE" w14:textId="77777777" w:rsidR="00EE5643" w:rsidRDefault="00EE5643" w:rsidP="00114917">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164F584B" w14:textId="13880FC4" w:rsidR="00EE5643" w:rsidRPr="003D04FC" w:rsidRDefault="00EE5643" w:rsidP="00114917">
            <w:pPr>
              <w:pStyle w:val="TableText0"/>
              <w:keepNext/>
              <w:keepLines/>
              <w:rPr>
                <w:rFonts w:ascii="Arial" w:hAnsi="Arial" w:cs="Arial"/>
                <w:lang w:val="en-US"/>
              </w:rPr>
            </w:pPr>
            <w:r w:rsidRPr="001C629A">
              <w:rPr>
                <w:rFonts w:ascii="Arial" w:hAnsi="Arial" w:cs="Arial"/>
                <w:lang w:val="en-US"/>
              </w:rPr>
              <w:t>Inbound: communication is initiated by the entity</w:t>
            </w:r>
          </w:p>
        </w:tc>
      </w:tr>
      <w:tr w:rsidR="00EE5643" w:rsidRPr="00A540D4" w14:paraId="418BFEBC" w14:textId="77777777" w:rsidTr="00114917">
        <w:tc>
          <w:tcPr>
            <w:tcW w:w="1614" w:type="pct"/>
            <w:tcBorders>
              <w:top w:val="single" w:sz="6" w:space="0" w:color="auto"/>
              <w:left w:val="single" w:sz="12" w:space="0" w:color="auto"/>
              <w:bottom w:val="single" w:sz="6" w:space="0" w:color="auto"/>
              <w:right w:val="single" w:sz="6" w:space="0" w:color="auto"/>
            </w:tcBorders>
            <w:shd w:val="clear" w:color="auto" w:fill="E6E6E6"/>
          </w:tcPr>
          <w:p w14:paraId="3FD8DD3A" w14:textId="77777777" w:rsidR="00EE5643" w:rsidRDefault="00EE5643" w:rsidP="00114917">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7DABC405" w14:textId="77777777" w:rsidR="00EE5643" w:rsidRPr="003D04FC" w:rsidRDefault="00EE5643" w:rsidP="00114917">
            <w:pPr>
              <w:pStyle w:val="TableText0"/>
              <w:keepNext/>
              <w:keepLines/>
              <w:rPr>
                <w:rFonts w:ascii="Arial" w:hAnsi="Arial" w:cs="Arial"/>
                <w:lang w:val="en-US"/>
              </w:rPr>
            </w:pPr>
            <w:r w:rsidRPr="003D04FC">
              <w:rPr>
                <w:rFonts w:ascii="Arial" w:hAnsi="Arial" w:cs="Arial"/>
                <w:lang w:val="en-US"/>
              </w:rPr>
              <w:t>Yes: direct connection between application and entity</w:t>
            </w:r>
          </w:p>
        </w:tc>
      </w:tr>
      <w:tr w:rsidR="00EE5643" w:rsidRPr="00B931BB" w14:paraId="04D9887B" w14:textId="77777777" w:rsidTr="00114917">
        <w:tc>
          <w:tcPr>
            <w:tcW w:w="1614" w:type="pct"/>
            <w:tcBorders>
              <w:top w:val="single" w:sz="6" w:space="0" w:color="auto"/>
              <w:left w:val="single" w:sz="12" w:space="0" w:color="auto"/>
              <w:bottom w:val="single" w:sz="6" w:space="0" w:color="auto"/>
              <w:right w:val="single" w:sz="6" w:space="0" w:color="auto"/>
            </w:tcBorders>
            <w:shd w:val="clear" w:color="auto" w:fill="E6E6E6"/>
          </w:tcPr>
          <w:p w14:paraId="32B84325" w14:textId="77777777" w:rsidR="00EE5643" w:rsidRDefault="00EE5643" w:rsidP="00114917">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ACD7714" w14:textId="4E204FE5" w:rsidR="001C5D69" w:rsidRDefault="001C5D69" w:rsidP="001C5D69">
            <w:pPr>
              <w:pStyle w:val="TableText0"/>
              <w:keepNext/>
              <w:keepLines/>
              <w:rPr>
                <w:rFonts w:ascii="Arial" w:hAnsi="Arial" w:cs="Arial"/>
                <w:lang w:val="en-US"/>
              </w:rPr>
            </w:pPr>
            <w:r>
              <w:rPr>
                <w:rFonts w:ascii="Arial" w:hAnsi="Arial" w:cs="Arial"/>
                <w:lang w:val="en-US"/>
              </w:rPr>
              <w:t>Jdbc Connection:</w:t>
            </w:r>
          </w:p>
          <w:p w14:paraId="475E0E56" w14:textId="77777777" w:rsidR="001C5D69" w:rsidRPr="00402396" w:rsidRDefault="001C5D69" w:rsidP="001C5D69">
            <w:pPr>
              <w:pStyle w:val="TableText0"/>
              <w:keepNext/>
              <w:keepLines/>
              <w:rPr>
                <w:rFonts w:ascii="Arial" w:hAnsi="Arial" w:cs="Arial"/>
                <w:lang w:val="en-US"/>
              </w:rPr>
            </w:pPr>
            <w:r w:rsidRPr="00402396">
              <w:rPr>
                <w:rFonts w:ascii="Arial" w:hAnsi="Arial" w:cs="Arial"/>
                <w:lang w:val="en-US"/>
              </w:rPr>
              <w:t xml:space="preserve">Authorisation method or authentication method: </w:t>
            </w:r>
            <w:sdt>
              <w:sdtPr>
                <w:rPr>
                  <w:rFonts w:ascii="Arial" w:hAnsi="Arial" w:cs="Arial"/>
                  <w:lang w:val="en-US"/>
                </w:rPr>
                <w:alias w:val="Authorisation"/>
                <w:tag w:val="Authorisation"/>
                <w:id w:val="-1363202988"/>
                <w:placeholder>
                  <w:docPart w:val="E6788169A9444672B2DDF5A736F62DA6"/>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EndPr/>
              <w:sdtContent>
                <w:r>
                  <w:rPr>
                    <w:rFonts w:ascii="Arial" w:hAnsi="Arial" w:cs="Arial"/>
                    <w:lang w:val="en-US"/>
                  </w:rPr>
                  <w:t>None required</w:t>
                </w:r>
              </w:sdtContent>
            </w:sdt>
          </w:p>
          <w:p w14:paraId="7E58CB6F" w14:textId="77777777" w:rsidR="001C5D69" w:rsidRPr="00402396" w:rsidRDefault="001C5D69" w:rsidP="001C5D69">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397591514"/>
                <w:placeholder>
                  <w:docPart w:val="47B313F0747B4BA8AFD2ABE8677B5479"/>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6513729B" w14:textId="215AFBB3" w:rsidR="001C5D69" w:rsidRDefault="001C5D69" w:rsidP="001C5D69">
            <w:pPr>
              <w:pStyle w:val="TableText0"/>
              <w:keepNext/>
              <w:keepLines/>
              <w:rPr>
                <w:rFonts w:ascii="Arial" w:hAnsi="Arial" w:cs="Arial"/>
                <w:b/>
                <w:bCs w:val="0"/>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900287523"/>
                <w:placeholder>
                  <w:docPart w:val="B719336D12CE456BB410037315CB7957"/>
                </w:placeholder>
                <w:dropDownList>
                  <w:listItem w:displayText="Select" w:value="Select"/>
                  <w:listItem w:displayText="Yes" w:value="Yes"/>
                  <w:listItem w:displayText="No" w:value="No"/>
                </w:dropDownList>
              </w:sdtPr>
              <w:sdtEndPr/>
              <w:sdtContent>
                <w:r w:rsidR="00761387">
                  <w:rPr>
                    <w:rFonts w:ascii="Arial" w:hAnsi="Arial" w:cs="Arial"/>
                    <w:lang w:val="en-US"/>
                  </w:rPr>
                  <w:t>Yes</w:t>
                </w:r>
              </w:sdtContent>
            </w:sdt>
          </w:p>
          <w:p w14:paraId="5B1007A6" w14:textId="46F77F82" w:rsidR="001C5D69" w:rsidRDefault="001C5D69" w:rsidP="001C5D69">
            <w:pPr>
              <w:pStyle w:val="TableText0"/>
              <w:keepNext/>
              <w:keepLines/>
              <w:rPr>
                <w:rFonts w:ascii="Arial" w:hAnsi="Arial" w:cs="Arial"/>
                <w:lang w:val="en-US"/>
              </w:rPr>
            </w:pPr>
            <w:r>
              <w:rPr>
                <w:rFonts w:ascii="Arial" w:hAnsi="Arial" w:cs="Arial"/>
                <w:lang w:val="en-US"/>
              </w:rPr>
              <w:t>LDAP Connection:</w:t>
            </w:r>
          </w:p>
          <w:p w14:paraId="11025841" w14:textId="77777777" w:rsidR="001C5D69" w:rsidRPr="00402396" w:rsidRDefault="001C5D69" w:rsidP="001C5D69">
            <w:pPr>
              <w:pStyle w:val="TableText0"/>
              <w:keepNext/>
              <w:keepLines/>
              <w:rPr>
                <w:rFonts w:ascii="Arial" w:hAnsi="Arial" w:cs="Arial"/>
                <w:lang w:val="en-US"/>
              </w:rPr>
            </w:pPr>
            <w:r w:rsidRPr="00402396">
              <w:rPr>
                <w:rFonts w:ascii="Arial" w:hAnsi="Arial" w:cs="Arial"/>
                <w:lang w:val="en-US"/>
              </w:rPr>
              <w:t xml:space="preserve">Authorisation method or authentication method: </w:t>
            </w:r>
            <w:sdt>
              <w:sdtPr>
                <w:rPr>
                  <w:rFonts w:ascii="Arial" w:hAnsi="Arial" w:cs="Arial"/>
                  <w:lang w:val="en-US"/>
                </w:rPr>
                <w:alias w:val="Authorisation"/>
                <w:tag w:val="Authorisation"/>
                <w:id w:val="-1297225205"/>
                <w:placeholder>
                  <w:docPart w:val="26CC94759B5B4A93B817A26EE232D0AB"/>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EndPr/>
              <w:sdtContent>
                <w:r>
                  <w:rPr>
                    <w:rFonts w:ascii="Arial" w:hAnsi="Arial" w:cs="Arial"/>
                    <w:lang w:val="en-US"/>
                  </w:rPr>
                  <w:t>None required</w:t>
                </w:r>
              </w:sdtContent>
            </w:sdt>
          </w:p>
          <w:p w14:paraId="22006D23" w14:textId="77777777" w:rsidR="001C5D69" w:rsidRPr="00402396" w:rsidRDefault="001C5D69" w:rsidP="001C5D69">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98072516"/>
                <w:placeholder>
                  <w:docPart w:val="714878598B5B40E49918E46792E50A55"/>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Pr>
                    <w:rFonts w:ascii="Arial" w:hAnsi="Arial" w:cs="Arial"/>
                    <w:lang w:val="en-US"/>
                  </w:rPr>
                  <w:t>No</w:t>
                </w:r>
              </w:sdtContent>
            </w:sdt>
          </w:p>
          <w:p w14:paraId="61F4BBE7" w14:textId="6136973B" w:rsidR="00785952" w:rsidRPr="00761387" w:rsidRDefault="001C5D69" w:rsidP="00761387">
            <w:pPr>
              <w:pStyle w:val="TableText0"/>
              <w:keepNext/>
              <w:keepLines/>
              <w:rPr>
                <w:rFonts w:ascii="Arial" w:hAnsi="Arial" w:cs="Arial"/>
                <w:b/>
                <w:bCs w:val="0"/>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217595313"/>
                <w:placeholder>
                  <w:docPart w:val="3E64C2D21343448E9A6BC054A1BF49D7"/>
                </w:placeholder>
                <w:dropDownList>
                  <w:listItem w:displayText="Select" w:value="Select"/>
                  <w:listItem w:displayText="Yes" w:value="Yes"/>
                  <w:listItem w:displayText="No" w:value="No"/>
                </w:dropDownList>
              </w:sdtPr>
              <w:sdtEndPr/>
              <w:sdtContent>
                <w:r w:rsidR="00761387">
                  <w:rPr>
                    <w:rFonts w:ascii="Arial" w:hAnsi="Arial" w:cs="Arial"/>
                    <w:lang w:val="en-US"/>
                  </w:rPr>
                  <w:t>Yes</w:t>
                </w:r>
              </w:sdtContent>
            </w:sdt>
          </w:p>
        </w:tc>
      </w:tr>
      <w:tr w:rsidR="00EE5643" w:rsidRPr="005220F1" w14:paraId="5CBEC8A2" w14:textId="77777777" w:rsidTr="00114917">
        <w:tc>
          <w:tcPr>
            <w:tcW w:w="1614" w:type="pct"/>
            <w:tcBorders>
              <w:top w:val="single" w:sz="6" w:space="0" w:color="auto"/>
              <w:left w:val="single" w:sz="12" w:space="0" w:color="auto"/>
              <w:bottom w:val="single" w:sz="6" w:space="0" w:color="auto"/>
              <w:right w:val="single" w:sz="6" w:space="0" w:color="auto"/>
            </w:tcBorders>
            <w:shd w:val="clear" w:color="auto" w:fill="E6E6E6"/>
          </w:tcPr>
          <w:p w14:paraId="285577F4" w14:textId="77777777" w:rsidR="00EE5643" w:rsidRPr="00B81AA8" w:rsidRDefault="00EE5643" w:rsidP="00114917">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71E797FD" w14:textId="77777777" w:rsidR="00EE5643" w:rsidRPr="003D04FC" w:rsidRDefault="00EE5643" w:rsidP="00114917">
            <w:pPr>
              <w:pStyle w:val="TableText0"/>
              <w:keepNext/>
              <w:keepLines/>
              <w:rPr>
                <w:rFonts w:ascii="Arial" w:hAnsi="Arial" w:cs="Arial"/>
                <w:lang w:val="en-US"/>
              </w:rPr>
            </w:pPr>
            <w:r w:rsidRPr="0022537D">
              <w:rPr>
                <w:rFonts w:ascii="Arial" w:hAnsi="Arial" w:cs="Arial"/>
                <w:lang w:val="en-US"/>
              </w:rPr>
              <w:t>Not specified</w:t>
            </w:r>
          </w:p>
        </w:tc>
      </w:tr>
      <w:tr w:rsidR="00EE5643" w:rsidRPr="00B81AA8" w14:paraId="7A5C4A7A" w14:textId="77777777" w:rsidTr="00114917">
        <w:tc>
          <w:tcPr>
            <w:tcW w:w="1614" w:type="pct"/>
            <w:tcBorders>
              <w:top w:val="single" w:sz="6" w:space="0" w:color="auto"/>
              <w:left w:val="single" w:sz="12" w:space="0" w:color="auto"/>
              <w:bottom w:val="single" w:sz="6" w:space="0" w:color="auto"/>
              <w:right w:val="single" w:sz="6" w:space="0" w:color="auto"/>
            </w:tcBorders>
            <w:shd w:val="clear" w:color="auto" w:fill="E6E6E6"/>
          </w:tcPr>
          <w:p w14:paraId="1E23D548" w14:textId="77777777" w:rsidR="00EE5643" w:rsidRPr="00B81AA8" w:rsidRDefault="00EE5643" w:rsidP="00114917">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FB9EA3F" w14:textId="77777777" w:rsidR="00EE5643" w:rsidRPr="003D04FC" w:rsidRDefault="00EE5643" w:rsidP="00114917">
            <w:pPr>
              <w:pStyle w:val="TableText0"/>
              <w:keepNext/>
              <w:keepLines/>
              <w:rPr>
                <w:rFonts w:ascii="Arial" w:hAnsi="Arial" w:cs="Arial"/>
              </w:rPr>
            </w:pPr>
            <w:r w:rsidRPr="0022537D">
              <w:rPr>
                <w:rFonts w:ascii="Arial" w:hAnsi="Arial" w:cs="Arial"/>
                <w:lang w:val="en-US"/>
              </w:rPr>
              <w:t>Not specified</w:t>
            </w:r>
          </w:p>
        </w:tc>
      </w:tr>
      <w:tr w:rsidR="00EE5643" w:rsidRPr="00B81AA8" w14:paraId="6848A526" w14:textId="77777777" w:rsidTr="00114917">
        <w:tc>
          <w:tcPr>
            <w:tcW w:w="1614" w:type="pct"/>
            <w:tcBorders>
              <w:top w:val="single" w:sz="6" w:space="0" w:color="auto"/>
              <w:left w:val="single" w:sz="12" w:space="0" w:color="auto"/>
              <w:bottom w:val="single" w:sz="6" w:space="0" w:color="auto"/>
              <w:right w:val="single" w:sz="6" w:space="0" w:color="auto"/>
            </w:tcBorders>
            <w:shd w:val="clear" w:color="auto" w:fill="E6E6E6"/>
          </w:tcPr>
          <w:p w14:paraId="41A2111F" w14:textId="77777777" w:rsidR="00EE5643" w:rsidRPr="00B81AA8" w:rsidRDefault="00EE5643" w:rsidP="00114917">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498A67CF" w14:textId="77777777" w:rsidR="001E7561" w:rsidRDefault="001E7561" w:rsidP="001E7561">
            <w:pPr>
              <w:pStyle w:val="TableText0"/>
              <w:keepNext/>
              <w:keepLines/>
              <w:spacing w:line="256" w:lineRule="auto"/>
              <w:rPr>
                <w:rFonts w:ascii="Arial" w:hAnsi="Arial" w:cs="Arial"/>
                <w:b/>
                <w:bCs w:val="0"/>
                <w:lang w:val="en-US"/>
              </w:rPr>
            </w:pPr>
            <w:r w:rsidRPr="00971271">
              <w:rPr>
                <w:rFonts w:ascii="Arial" w:hAnsi="Arial" w:cs="Arial"/>
                <w:b/>
                <w:bCs w:val="0"/>
                <w:lang w:val="en-US"/>
              </w:rPr>
              <w:t>DWI Job</w:t>
            </w:r>
          </w:p>
          <w:p w14:paraId="5DBD48B0" w14:textId="77777777" w:rsidR="001E7561" w:rsidRDefault="001E7561" w:rsidP="001E7561">
            <w:pPr>
              <w:pStyle w:val="TableText0"/>
              <w:keepNext/>
              <w:keepLines/>
              <w:spacing w:line="256" w:lineRule="auto"/>
              <w:rPr>
                <w:rFonts w:ascii="Arial" w:hAnsi="Arial" w:cs="Arial"/>
              </w:rPr>
            </w:pPr>
            <w:r>
              <w:rPr>
                <w:rFonts w:ascii="Arial" w:hAnsi="Arial" w:cs="Arial"/>
              </w:rPr>
              <w:t>Acceptance: Once every day on workdays at noon</w:t>
            </w:r>
          </w:p>
          <w:p w14:paraId="419A75A2" w14:textId="77777777" w:rsidR="001E7561" w:rsidRDefault="001E7561" w:rsidP="001E7561">
            <w:pPr>
              <w:pStyle w:val="TableText0"/>
              <w:keepNext/>
              <w:keepLines/>
              <w:spacing w:line="256" w:lineRule="auto"/>
              <w:rPr>
                <w:rFonts w:ascii="Arial" w:hAnsi="Arial" w:cs="Arial"/>
              </w:rPr>
            </w:pPr>
            <w:r>
              <w:rPr>
                <w:rFonts w:ascii="Arial" w:hAnsi="Arial" w:cs="Arial"/>
              </w:rPr>
              <w:t>Production: Every hour on workdays between 7:00 – 19:00</w:t>
            </w:r>
          </w:p>
          <w:p w14:paraId="5D9F9EB1" w14:textId="77777777" w:rsidR="001E7561" w:rsidRDefault="001E7561" w:rsidP="001E7561">
            <w:pPr>
              <w:pStyle w:val="TableText0"/>
              <w:keepNext/>
              <w:keepLines/>
              <w:spacing w:line="256" w:lineRule="auto"/>
              <w:rPr>
                <w:rFonts w:ascii="Arial" w:hAnsi="Arial" w:cs="Arial"/>
                <w:b/>
                <w:bCs w:val="0"/>
              </w:rPr>
            </w:pPr>
            <w:r w:rsidRPr="00971271">
              <w:rPr>
                <w:rFonts w:ascii="Arial" w:hAnsi="Arial" w:cs="Arial"/>
                <w:b/>
                <w:bCs w:val="0"/>
              </w:rPr>
              <w:t>DWH Job</w:t>
            </w:r>
          </w:p>
          <w:p w14:paraId="4F97DA25" w14:textId="77777777" w:rsidR="001E7561" w:rsidRDefault="001E7561" w:rsidP="001E7561">
            <w:pPr>
              <w:pStyle w:val="TableText0"/>
              <w:keepNext/>
              <w:keepLines/>
              <w:spacing w:line="256" w:lineRule="auto"/>
              <w:rPr>
                <w:rFonts w:ascii="Arial" w:hAnsi="Arial" w:cs="Arial"/>
              </w:rPr>
            </w:pPr>
            <w:r w:rsidRPr="00971271">
              <w:rPr>
                <w:rFonts w:ascii="Arial" w:hAnsi="Arial" w:cs="Arial"/>
              </w:rPr>
              <w:t>Acceptance</w:t>
            </w:r>
            <w:r>
              <w:rPr>
                <w:rFonts w:ascii="Arial" w:hAnsi="Arial" w:cs="Arial"/>
              </w:rPr>
              <w:t xml:space="preserve">: Once every Wednesday at 18:30 </w:t>
            </w:r>
          </w:p>
          <w:p w14:paraId="0F98A239" w14:textId="77777777" w:rsidR="001E7561" w:rsidRDefault="001E7561" w:rsidP="001E7561">
            <w:pPr>
              <w:pStyle w:val="TableText0"/>
              <w:keepNext/>
              <w:keepLines/>
              <w:spacing w:line="256" w:lineRule="auto"/>
              <w:rPr>
                <w:rFonts w:ascii="Arial" w:hAnsi="Arial" w:cs="Arial"/>
              </w:rPr>
            </w:pPr>
            <w:r>
              <w:rPr>
                <w:rFonts w:ascii="Arial" w:hAnsi="Arial" w:cs="Arial"/>
              </w:rPr>
              <w:t>Production: Every Friday at 18:30</w:t>
            </w:r>
          </w:p>
          <w:p w14:paraId="6D9423F2" w14:textId="77777777" w:rsidR="001E7561" w:rsidRDefault="001E7561" w:rsidP="001E7561">
            <w:pPr>
              <w:pStyle w:val="TableText0"/>
              <w:keepNext/>
              <w:keepLines/>
              <w:spacing w:line="256" w:lineRule="auto"/>
              <w:rPr>
                <w:rFonts w:ascii="Arial" w:hAnsi="Arial" w:cs="Arial"/>
                <w:b/>
                <w:bCs w:val="0"/>
              </w:rPr>
            </w:pPr>
            <w:r w:rsidRPr="00971271">
              <w:rPr>
                <w:rFonts w:ascii="Arial" w:hAnsi="Arial" w:cs="Arial"/>
                <w:b/>
                <w:bCs w:val="0"/>
              </w:rPr>
              <w:t>User Privileges</w:t>
            </w:r>
          </w:p>
          <w:p w14:paraId="6733E071" w14:textId="77777777" w:rsidR="001E7561" w:rsidRDefault="001E7561" w:rsidP="001E7561">
            <w:pPr>
              <w:pStyle w:val="TableText0"/>
              <w:keepNext/>
              <w:keepLines/>
              <w:spacing w:line="256" w:lineRule="auto"/>
              <w:rPr>
                <w:rFonts w:ascii="Arial" w:hAnsi="Arial" w:cs="Arial"/>
              </w:rPr>
            </w:pPr>
            <w:r w:rsidRPr="00971271">
              <w:rPr>
                <w:rFonts w:ascii="Arial" w:hAnsi="Arial" w:cs="Arial"/>
              </w:rPr>
              <w:t>Acceptance:</w:t>
            </w:r>
            <w:r>
              <w:rPr>
                <w:rFonts w:ascii="Arial" w:hAnsi="Arial" w:cs="Arial"/>
              </w:rPr>
              <w:t xml:space="preserve"> Once every third Monday of the month at 3:00</w:t>
            </w:r>
          </w:p>
          <w:p w14:paraId="0177B432" w14:textId="4C362DAF" w:rsidR="00EE5643" w:rsidRPr="003D04FC" w:rsidRDefault="001E7561" w:rsidP="001E7561">
            <w:pPr>
              <w:pStyle w:val="TableText0"/>
              <w:keepNext/>
              <w:keepLines/>
              <w:rPr>
                <w:rFonts w:ascii="Arial" w:hAnsi="Arial" w:cs="Arial"/>
              </w:rPr>
            </w:pPr>
            <w:r>
              <w:rPr>
                <w:rFonts w:ascii="Arial" w:hAnsi="Arial" w:cs="Arial"/>
              </w:rPr>
              <w:t>Production: Once every third Monday of the month at 3:00</w:t>
            </w:r>
          </w:p>
        </w:tc>
      </w:tr>
      <w:tr w:rsidR="00EE5643" w:rsidRPr="00B81AA8" w14:paraId="4718EDFD" w14:textId="77777777" w:rsidTr="00114917">
        <w:tc>
          <w:tcPr>
            <w:tcW w:w="1614" w:type="pct"/>
            <w:tcBorders>
              <w:top w:val="single" w:sz="6" w:space="0" w:color="auto"/>
              <w:left w:val="single" w:sz="12" w:space="0" w:color="auto"/>
              <w:bottom w:val="single" w:sz="6" w:space="0" w:color="auto"/>
              <w:right w:val="single" w:sz="6" w:space="0" w:color="auto"/>
            </w:tcBorders>
            <w:shd w:val="clear" w:color="auto" w:fill="E6E6E6"/>
          </w:tcPr>
          <w:p w14:paraId="45F48B7B" w14:textId="77777777" w:rsidR="00EE5643" w:rsidRPr="00B81AA8" w:rsidRDefault="00EE5643" w:rsidP="00114917">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0A79C35" w14:textId="77777777" w:rsidR="00151593" w:rsidRDefault="00151593" w:rsidP="00151593">
            <w:pPr>
              <w:pStyle w:val="TableText0"/>
              <w:keepNext/>
              <w:keepLines/>
              <w:spacing w:line="256" w:lineRule="auto"/>
              <w:rPr>
                <w:rFonts w:ascii="Arial" w:hAnsi="Arial" w:cs="Arial"/>
                <w:b/>
                <w:bCs w:val="0"/>
                <w:lang w:val="en-US"/>
              </w:rPr>
            </w:pPr>
            <w:r w:rsidRPr="00E2419E">
              <w:rPr>
                <w:rFonts w:ascii="Arial" w:hAnsi="Arial" w:cs="Arial"/>
                <w:b/>
                <w:bCs w:val="0"/>
                <w:lang w:val="en-US"/>
              </w:rPr>
              <w:t>DWI Job</w:t>
            </w:r>
          </w:p>
          <w:p w14:paraId="69208E78" w14:textId="77777777" w:rsidR="00151593" w:rsidRDefault="00151593" w:rsidP="00151593">
            <w:pPr>
              <w:pStyle w:val="TableText0"/>
              <w:keepNext/>
              <w:keepLines/>
              <w:spacing w:line="256" w:lineRule="auto"/>
              <w:rPr>
                <w:rFonts w:ascii="Arial" w:hAnsi="Arial" w:cs="Arial"/>
              </w:rPr>
            </w:pPr>
            <w:r>
              <w:rPr>
                <w:rFonts w:ascii="Arial" w:hAnsi="Arial" w:cs="Arial"/>
              </w:rPr>
              <w:t>7 queries resulting in csv-files.</w:t>
            </w:r>
          </w:p>
          <w:p w14:paraId="21067D1E" w14:textId="77777777" w:rsidR="00151593" w:rsidRDefault="00151593" w:rsidP="00151593">
            <w:pPr>
              <w:pStyle w:val="TableText0"/>
              <w:keepNext/>
              <w:keepLines/>
              <w:spacing w:line="256" w:lineRule="auto"/>
              <w:rPr>
                <w:rFonts w:ascii="Arial" w:hAnsi="Arial" w:cs="Arial"/>
                <w:b/>
                <w:bCs w:val="0"/>
              </w:rPr>
            </w:pPr>
            <w:r w:rsidRPr="00E2419E">
              <w:rPr>
                <w:rFonts w:ascii="Arial" w:hAnsi="Arial" w:cs="Arial"/>
                <w:b/>
                <w:bCs w:val="0"/>
              </w:rPr>
              <w:t>DWH Job</w:t>
            </w:r>
          </w:p>
          <w:p w14:paraId="10FAB47A" w14:textId="77777777" w:rsidR="00151593" w:rsidRDefault="00151593" w:rsidP="00151593">
            <w:pPr>
              <w:pStyle w:val="TableText0"/>
              <w:keepNext/>
              <w:keepLines/>
              <w:spacing w:line="256" w:lineRule="auto"/>
              <w:rPr>
                <w:rFonts w:ascii="Arial" w:hAnsi="Arial" w:cs="Arial"/>
              </w:rPr>
            </w:pPr>
            <w:r>
              <w:rPr>
                <w:rFonts w:ascii="Arial" w:hAnsi="Arial" w:cs="Arial"/>
              </w:rPr>
              <w:t>37 queries resulting in text-files.</w:t>
            </w:r>
          </w:p>
          <w:p w14:paraId="7CEA7838" w14:textId="77777777" w:rsidR="00151593" w:rsidRDefault="00151593" w:rsidP="00151593">
            <w:pPr>
              <w:pStyle w:val="TableText0"/>
              <w:keepNext/>
              <w:keepLines/>
              <w:spacing w:line="256" w:lineRule="auto"/>
              <w:rPr>
                <w:rFonts w:ascii="Arial" w:hAnsi="Arial" w:cs="Arial"/>
                <w:b/>
                <w:bCs w:val="0"/>
              </w:rPr>
            </w:pPr>
            <w:r w:rsidRPr="00E2419E">
              <w:rPr>
                <w:rFonts w:ascii="Arial" w:hAnsi="Arial" w:cs="Arial"/>
                <w:b/>
                <w:bCs w:val="0"/>
              </w:rPr>
              <w:t>User Privileges</w:t>
            </w:r>
          </w:p>
          <w:p w14:paraId="5197C978" w14:textId="4A12FC9F" w:rsidR="00EE5643" w:rsidRPr="003D04FC" w:rsidRDefault="00151593" w:rsidP="00151593">
            <w:pPr>
              <w:pStyle w:val="TableText0"/>
              <w:keepNext/>
              <w:keepLines/>
              <w:rPr>
                <w:rFonts w:ascii="Arial" w:hAnsi="Arial" w:cs="Arial"/>
              </w:rPr>
            </w:pPr>
            <w:r>
              <w:rPr>
                <w:rFonts w:ascii="Arial" w:hAnsi="Arial" w:cs="Arial"/>
              </w:rPr>
              <w:t>1 query resulting in csv-files.</w:t>
            </w:r>
          </w:p>
        </w:tc>
      </w:tr>
    </w:tbl>
    <w:p w14:paraId="7E53C663" w14:textId="09A6EDE4" w:rsidR="00EE5643" w:rsidRDefault="00EE5643" w:rsidP="00911F51">
      <w:pPr>
        <w:pStyle w:val="BodyText"/>
      </w:pPr>
    </w:p>
    <w:p w14:paraId="50D0A248" w14:textId="373D18A8" w:rsidR="004749CE" w:rsidRDefault="004749CE" w:rsidP="004749CE">
      <w:pPr>
        <w:pStyle w:val="Heading4"/>
      </w:pPr>
      <w:r>
        <w:lastRenderedPageBreak/>
        <w:t>DWH</w:t>
      </w:r>
    </w:p>
    <w:tbl>
      <w:tblPr>
        <w:tblW w:w="5344" w:type="pct"/>
        <w:tblLook w:val="0000" w:firstRow="0" w:lastRow="0" w:firstColumn="0" w:lastColumn="0" w:noHBand="0" w:noVBand="0"/>
      </w:tblPr>
      <w:tblGrid>
        <w:gridCol w:w="3104"/>
        <w:gridCol w:w="6511"/>
      </w:tblGrid>
      <w:tr w:rsidR="004749CE" w:rsidRPr="008044BD" w14:paraId="567F3748" w14:textId="77777777" w:rsidTr="00B97FED">
        <w:tc>
          <w:tcPr>
            <w:tcW w:w="1614" w:type="pct"/>
            <w:tcBorders>
              <w:top w:val="single" w:sz="6" w:space="0" w:color="auto"/>
              <w:left w:val="single" w:sz="12" w:space="0" w:color="auto"/>
              <w:bottom w:val="single" w:sz="6" w:space="0" w:color="auto"/>
              <w:right w:val="single" w:sz="6" w:space="0" w:color="auto"/>
            </w:tcBorders>
            <w:shd w:val="clear" w:color="auto" w:fill="E6E6E6"/>
          </w:tcPr>
          <w:p w14:paraId="6EEE9119" w14:textId="77777777" w:rsidR="004749CE" w:rsidRPr="00B81AA8" w:rsidRDefault="004749CE" w:rsidP="00B97FED">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1417054" w14:textId="64C8B6B4" w:rsidR="004749CE" w:rsidRPr="00292AE1" w:rsidRDefault="004749CE" w:rsidP="00B97FED">
            <w:pPr>
              <w:pStyle w:val="TableText0"/>
              <w:keepNext/>
              <w:keepLines/>
              <w:rPr>
                <w:rFonts w:ascii="Arial" w:hAnsi="Arial"/>
              </w:rPr>
            </w:pPr>
            <w:r>
              <w:rPr>
                <w:rFonts w:ascii="Arial" w:hAnsi="Arial" w:cs="Arial"/>
                <w:lang w:val="en-US"/>
              </w:rPr>
              <w:t>Data Ware</w:t>
            </w:r>
            <w:r w:rsidR="00A14D1F">
              <w:rPr>
                <w:rFonts w:ascii="Arial" w:hAnsi="Arial" w:cs="Arial"/>
                <w:lang w:val="en-US"/>
              </w:rPr>
              <w:t>h</w:t>
            </w:r>
            <w:r>
              <w:rPr>
                <w:rFonts w:ascii="Arial" w:hAnsi="Arial" w:cs="Arial"/>
                <w:lang w:val="en-US"/>
              </w:rPr>
              <w:t>ouse</w:t>
            </w:r>
            <w:r w:rsidR="00A14D1F">
              <w:rPr>
                <w:rFonts w:ascii="Arial" w:hAnsi="Arial" w:cs="Arial"/>
                <w:lang w:val="en-US"/>
              </w:rPr>
              <w:t xml:space="preserve"> DB connection</w:t>
            </w:r>
          </w:p>
        </w:tc>
      </w:tr>
      <w:tr w:rsidR="004749CE" w:rsidRPr="00712180" w14:paraId="3828D36D" w14:textId="77777777" w:rsidTr="00B97FED">
        <w:tc>
          <w:tcPr>
            <w:tcW w:w="1614" w:type="pct"/>
            <w:tcBorders>
              <w:top w:val="single" w:sz="6" w:space="0" w:color="auto"/>
              <w:left w:val="single" w:sz="12" w:space="0" w:color="auto"/>
              <w:bottom w:val="single" w:sz="6" w:space="0" w:color="auto"/>
              <w:right w:val="single" w:sz="6" w:space="0" w:color="auto"/>
            </w:tcBorders>
            <w:shd w:val="clear" w:color="auto" w:fill="E6E6E6"/>
          </w:tcPr>
          <w:p w14:paraId="6978AD28" w14:textId="77777777" w:rsidR="004749CE" w:rsidRPr="00B81AA8" w:rsidRDefault="004749CE" w:rsidP="00B97FED">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597B5DD" w14:textId="0C3244B7" w:rsidR="004749CE" w:rsidRPr="00155DC5" w:rsidRDefault="00B7786A" w:rsidP="00B97FED">
            <w:pPr>
              <w:pStyle w:val="TableText0"/>
              <w:keepNext/>
              <w:keepLines/>
              <w:rPr>
                <w:rFonts w:ascii="Arial" w:hAnsi="Arial" w:cs="Arial"/>
                <w:lang w:val="en-US"/>
              </w:rPr>
            </w:pPr>
            <w:r>
              <w:rPr>
                <w:rFonts w:ascii="Arial" w:hAnsi="Arial" w:cs="Arial"/>
                <w:lang w:val="en-US"/>
              </w:rPr>
              <w:t>HTTPS: 1526</w:t>
            </w:r>
          </w:p>
        </w:tc>
      </w:tr>
      <w:tr w:rsidR="004749CE" w:rsidRPr="00712180" w14:paraId="5A9BD065" w14:textId="77777777" w:rsidTr="00B97FED">
        <w:tc>
          <w:tcPr>
            <w:tcW w:w="1614" w:type="pct"/>
            <w:tcBorders>
              <w:top w:val="single" w:sz="6" w:space="0" w:color="auto"/>
              <w:left w:val="single" w:sz="12" w:space="0" w:color="auto"/>
              <w:bottom w:val="single" w:sz="6" w:space="0" w:color="auto"/>
              <w:right w:val="single" w:sz="6" w:space="0" w:color="auto"/>
            </w:tcBorders>
            <w:shd w:val="clear" w:color="auto" w:fill="E6E6E6"/>
          </w:tcPr>
          <w:p w14:paraId="1143C4E8" w14:textId="77777777" w:rsidR="004749CE" w:rsidRDefault="004749CE" w:rsidP="00B97FED">
            <w:pPr>
              <w:pStyle w:val="TableText0"/>
              <w:keepNext/>
              <w:keepLines/>
              <w:rPr>
                <w:rFonts w:ascii="Arial" w:hAnsi="Arial" w:cs="Arial"/>
                <w:b/>
              </w:rPr>
            </w:pPr>
            <w:r>
              <w:rPr>
                <w:rFonts w:ascii="Arial" w:hAnsi="Arial" w:cs="Arial"/>
                <w:b/>
              </w:rPr>
              <w:t>DC (Datacenter) connection</w:t>
            </w:r>
          </w:p>
        </w:tc>
        <w:tc>
          <w:tcPr>
            <w:tcW w:w="3386" w:type="pct"/>
            <w:tcBorders>
              <w:top w:val="single" w:sz="6" w:space="0" w:color="auto"/>
              <w:left w:val="single" w:sz="6" w:space="0" w:color="auto"/>
              <w:bottom w:val="single" w:sz="6" w:space="0" w:color="auto"/>
              <w:right w:val="single" w:sz="12" w:space="0" w:color="auto"/>
            </w:tcBorders>
          </w:tcPr>
          <w:p w14:paraId="6FE5B69E" w14:textId="77777777" w:rsidR="004749CE" w:rsidRPr="00155DC5" w:rsidRDefault="004749CE" w:rsidP="00B97FED">
            <w:pPr>
              <w:pStyle w:val="TableText0"/>
              <w:keepNext/>
              <w:keepLines/>
              <w:rPr>
                <w:rFonts w:ascii="Arial" w:hAnsi="Arial" w:cs="Arial"/>
                <w:lang w:val="en-US"/>
              </w:rPr>
            </w:pPr>
            <w:r w:rsidRPr="00155DC5">
              <w:rPr>
                <w:rFonts w:ascii="Arial" w:hAnsi="Arial" w:cs="Arial"/>
                <w:lang w:val="en-US"/>
              </w:rPr>
              <w:t>Internal</w:t>
            </w:r>
          </w:p>
        </w:tc>
      </w:tr>
      <w:tr w:rsidR="004749CE" w:rsidRPr="006D2395" w14:paraId="1B90FC7A" w14:textId="77777777" w:rsidTr="00B97F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6969C6B" w14:textId="77777777" w:rsidR="004749CE" w:rsidRDefault="004749CE" w:rsidP="00B97FED">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AFB73A8" w14:textId="77777777" w:rsidR="004749CE" w:rsidRPr="00155DC5" w:rsidRDefault="004749CE" w:rsidP="00B97FED">
            <w:pPr>
              <w:pStyle w:val="TableText0"/>
              <w:keepNext/>
              <w:keepLines/>
              <w:rPr>
                <w:rFonts w:ascii="Arial" w:hAnsi="Arial" w:cs="Arial"/>
                <w:lang w:val="en-US"/>
              </w:rPr>
            </w:pPr>
            <w:r>
              <w:rPr>
                <w:rFonts w:ascii="Arial" w:hAnsi="Arial" w:cs="Arial"/>
                <w:lang w:val="en-US"/>
              </w:rPr>
              <w:t>Inbound</w:t>
            </w:r>
          </w:p>
        </w:tc>
      </w:tr>
      <w:tr w:rsidR="004749CE" w:rsidRPr="00A540D4" w14:paraId="1555C0F8" w14:textId="77777777" w:rsidTr="00B97F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432A552" w14:textId="77777777" w:rsidR="004749CE" w:rsidRDefault="004749CE" w:rsidP="00B97FED">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5FCFBD4" w14:textId="77777777" w:rsidR="004749CE" w:rsidRPr="00155DC5" w:rsidRDefault="004749CE" w:rsidP="00B97FED">
            <w:pPr>
              <w:pStyle w:val="TableText0"/>
              <w:keepNext/>
              <w:keepLines/>
              <w:rPr>
                <w:rFonts w:ascii="Arial" w:hAnsi="Arial" w:cs="Arial"/>
                <w:lang w:val="en-US"/>
              </w:rPr>
            </w:pPr>
            <w:r w:rsidRPr="00155DC5">
              <w:rPr>
                <w:rFonts w:ascii="Arial" w:hAnsi="Arial" w:cs="Arial"/>
                <w:lang w:val="en-US"/>
              </w:rPr>
              <w:t>Yes</w:t>
            </w:r>
          </w:p>
        </w:tc>
      </w:tr>
      <w:tr w:rsidR="004749CE" w:rsidRPr="00A14D1F" w14:paraId="021D68D9" w14:textId="77777777" w:rsidTr="00B97FED">
        <w:tc>
          <w:tcPr>
            <w:tcW w:w="1614" w:type="pct"/>
            <w:tcBorders>
              <w:top w:val="single" w:sz="6" w:space="0" w:color="auto"/>
              <w:left w:val="single" w:sz="12" w:space="0" w:color="auto"/>
              <w:bottom w:val="single" w:sz="6" w:space="0" w:color="auto"/>
              <w:right w:val="single" w:sz="6" w:space="0" w:color="auto"/>
            </w:tcBorders>
            <w:shd w:val="clear" w:color="auto" w:fill="E6E6E6"/>
          </w:tcPr>
          <w:p w14:paraId="15D8B27A" w14:textId="77777777" w:rsidR="004749CE" w:rsidRDefault="004749CE" w:rsidP="00B97FED">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543B7A1" w14:textId="3221DF8C" w:rsidR="004749CE" w:rsidRDefault="004749CE" w:rsidP="00B97FED">
            <w:pPr>
              <w:pStyle w:val="TableText0"/>
              <w:keepNext/>
              <w:keepLines/>
              <w:rPr>
                <w:rFonts w:ascii="Arial" w:hAnsi="Arial" w:cs="Arial"/>
                <w:lang w:val="en-US"/>
              </w:rPr>
            </w:pPr>
            <w:r w:rsidRPr="00402396">
              <w:rPr>
                <w:rFonts w:ascii="Arial" w:hAnsi="Arial" w:cs="Arial"/>
                <w:lang w:val="en-US"/>
              </w:rPr>
              <w:t>Authorisation method or authentication method</w:t>
            </w:r>
            <w:r>
              <w:rPr>
                <w:rFonts w:ascii="Arial" w:hAnsi="Arial" w:cs="Arial"/>
                <w:lang w:val="en-US"/>
              </w:rPr>
              <w:t xml:space="preserve">: </w:t>
            </w:r>
            <w:sdt>
              <w:sdtPr>
                <w:rPr>
                  <w:rFonts w:ascii="Arial" w:hAnsi="Arial" w:cs="Arial"/>
                  <w:lang w:val="en-US"/>
                </w:rPr>
                <w:alias w:val="Authorisation"/>
                <w:tag w:val="Authorisation"/>
                <w:id w:val="41328613"/>
                <w:placeholder>
                  <w:docPart w:val="678A4BEE2CBE4AA0860A0562E91C6C77"/>
                </w:placeholder>
                <w:dropDownList>
                  <w:listItem w:value="Choose an item."/>
                  <w:listItem w:displayText="Select" w:value="Select"/>
                  <w:listItem w:displayText="None required" w:value="None required"/>
                  <w:listItem w:displayText="RBAC (AD)" w:value="RBAC (AD)"/>
                  <w:listItem w:displayText="AD account" w:value="AD account"/>
                  <w:listItem w:displayText="OAM" w:value="OAM"/>
                  <w:listItem w:displayText="2 Way TLS" w:value="2 Way TLS"/>
                  <w:listItem w:displayText="S2S" w:value="S2S"/>
                  <w:listItem w:displayText="SAML" w:value="SAML"/>
                  <w:listItem w:displayText="OIDC" w:value="OIDC"/>
                  <w:listItem w:displayText="eHerkenning" w:value="eHerkenning"/>
                </w:dropDownList>
              </w:sdtPr>
              <w:sdtEndPr/>
              <w:sdtContent>
                <w:r w:rsidR="00A14D1F">
                  <w:rPr>
                    <w:rFonts w:ascii="Arial" w:hAnsi="Arial" w:cs="Arial"/>
                    <w:lang w:val="en-US"/>
                  </w:rPr>
                  <w:t>None required</w:t>
                </w:r>
              </w:sdtContent>
            </w:sdt>
          </w:p>
          <w:p w14:paraId="01E87601" w14:textId="0E221378" w:rsidR="004749CE" w:rsidRPr="00402396" w:rsidRDefault="004749CE" w:rsidP="00B97FED">
            <w:pPr>
              <w:pStyle w:val="TableText0"/>
              <w:keepNext/>
              <w:keepLines/>
              <w:rPr>
                <w:rFonts w:ascii="Arial" w:hAnsi="Arial" w:cs="Arial"/>
                <w:lang w:val="en-US"/>
              </w:rPr>
            </w:pPr>
            <w:r w:rsidRPr="00402396">
              <w:rPr>
                <w:rFonts w:ascii="Arial" w:hAnsi="Arial" w:cs="Arial"/>
                <w:lang w:val="en-US"/>
              </w:rPr>
              <w:t xml:space="preserve">Use certificates:  </w:t>
            </w:r>
            <w:sdt>
              <w:sdtPr>
                <w:rPr>
                  <w:rFonts w:ascii="Arial" w:hAnsi="Arial" w:cs="Arial"/>
                  <w:lang w:val="en-US"/>
                </w:rPr>
                <w:alias w:val="Certificates"/>
                <w:tag w:val="Certificates"/>
                <w:id w:val="-1764906642"/>
                <w:placeholder>
                  <w:docPart w:val="6528AA8F29F948F5A048FBF1522C7540"/>
                </w:placeholder>
                <w:dropDownList>
                  <w:listItem w:displayText="Select" w:value="Select"/>
                  <w:listItem w:displayText="No" w:value="No"/>
                  <w:listItem w:displayText="Yes (Entrust)" w:value="Yes (Entrust)"/>
                  <w:listItem w:displayText="Yes (PKI Overheid)" w:value="Yes (PKI Overheid)"/>
                  <w:listItem w:displayText="Yes (UWV AD - Uwpol CA)" w:value="Yes (UWV AD - Uwpol CA)"/>
                  <w:listItem w:displayText="Yes (RDS - license)" w:value="Yes (RDS - license)"/>
                </w:dropDownList>
              </w:sdtPr>
              <w:sdtEndPr/>
              <w:sdtContent>
                <w:r w:rsidR="00A14D1F">
                  <w:rPr>
                    <w:rFonts w:ascii="Arial" w:hAnsi="Arial" w:cs="Arial"/>
                    <w:lang w:val="en-US"/>
                  </w:rPr>
                  <w:t>No</w:t>
                </w:r>
              </w:sdtContent>
            </w:sdt>
          </w:p>
          <w:p w14:paraId="4E03C806" w14:textId="341597E5" w:rsidR="004749CE" w:rsidRPr="00155DC5" w:rsidRDefault="004749CE" w:rsidP="00B97FED">
            <w:pPr>
              <w:pStyle w:val="TableText0"/>
              <w:keepNext/>
              <w:keepLines/>
              <w:rPr>
                <w:rFonts w:ascii="Arial" w:hAnsi="Arial" w:cs="Arial"/>
                <w:lang w:val="en-US"/>
              </w:rPr>
            </w:pPr>
            <w:r w:rsidRPr="00402396">
              <w:rPr>
                <w:rFonts w:ascii="Arial" w:hAnsi="Arial" w:cs="Arial"/>
                <w:lang w:val="en-US"/>
              </w:rPr>
              <w:t xml:space="preserve">Service account:  </w:t>
            </w:r>
            <w:sdt>
              <w:sdtPr>
                <w:rPr>
                  <w:rFonts w:ascii="Arial" w:hAnsi="Arial" w:cs="Arial"/>
                  <w:lang w:val="en-US"/>
                </w:rPr>
                <w:alias w:val="Service account"/>
                <w:tag w:val="Service account"/>
                <w:id w:val="834964663"/>
                <w:placeholder>
                  <w:docPart w:val="A5EAA1B966AF46AA813B26C512760230"/>
                </w:placeholder>
                <w:dropDownList>
                  <w:listItem w:displayText="Select" w:value="Select"/>
                  <w:listItem w:displayText="Yes" w:value="Yes"/>
                  <w:listItem w:displayText="No" w:value="No"/>
                </w:dropDownList>
              </w:sdtPr>
              <w:sdtEndPr/>
              <w:sdtContent>
                <w:r w:rsidR="00A14D1F">
                  <w:rPr>
                    <w:rFonts w:ascii="Arial" w:hAnsi="Arial" w:cs="Arial"/>
                    <w:lang w:val="en-US"/>
                  </w:rPr>
                  <w:t>Yes</w:t>
                </w:r>
              </w:sdtContent>
            </w:sdt>
          </w:p>
        </w:tc>
      </w:tr>
      <w:tr w:rsidR="004749CE" w:rsidRPr="005220F1" w14:paraId="34DBB15E" w14:textId="77777777" w:rsidTr="00B97FED">
        <w:tc>
          <w:tcPr>
            <w:tcW w:w="1614" w:type="pct"/>
            <w:tcBorders>
              <w:top w:val="single" w:sz="6" w:space="0" w:color="auto"/>
              <w:left w:val="single" w:sz="12" w:space="0" w:color="auto"/>
              <w:bottom w:val="single" w:sz="6" w:space="0" w:color="auto"/>
              <w:right w:val="single" w:sz="6" w:space="0" w:color="auto"/>
            </w:tcBorders>
            <w:shd w:val="clear" w:color="auto" w:fill="E6E6E6"/>
          </w:tcPr>
          <w:p w14:paraId="3D4C0F12" w14:textId="77777777" w:rsidR="004749CE" w:rsidRPr="00B81AA8" w:rsidRDefault="004749CE" w:rsidP="00B97FED">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29EAEEE6" w14:textId="77777777" w:rsidR="004749CE" w:rsidRPr="00155DC5" w:rsidRDefault="004749CE" w:rsidP="00B97FED">
            <w:pPr>
              <w:pStyle w:val="TableText0"/>
              <w:keepNext/>
              <w:keepLines/>
              <w:rPr>
                <w:rFonts w:ascii="Arial" w:hAnsi="Arial" w:cs="Arial"/>
                <w:lang w:val="en-US"/>
              </w:rPr>
            </w:pPr>
            <w:r w:rsidRPr="007B5E99">
              <w:rPr>
                <w:rFonts w:ascii="Arial" w:hAnsi="Arial" w:cs="Arial"/>
                <w:lang w:val="en-US"/>
              </w:rPr>
              <w:t>Not specified</w:t>
            </w:r>
          </w:p>
        </w:tc>
      </w:tr>
      <w:tr w:rsidR="004749CE" w:rsidRPr="00B81AA8" w14:paraId="5CD9ED08" w14:textId="77777777" w:rsidTr="00B97FED">
        <w:tc>
          <w:tcPr>
            <w:tcW w:w="1614" w:type="pct"/>
            <w:tcBorders>
              <w:top w:val="single" w:sz="6" w:space="0" w:color="auto"/>
              <w:left w:val="single" w:sz="12" w:space="0" w:color="auto"/>
              <w:bottom w:val="single" w:sz="6" w:space="0" w:color="auto"/>
              <w:right w:val="single" w:sz="6" w:space="0" w:color="auto"/>
            </w:tcBorders>
            <w:shd w:val="clear" w:color="auto" w:fill="E6E6E6"/>
          </w:tcPr>
          <w:p w14:paraId="6B302562" w14:textId="77777777" w:rsidR="004749CE" w:rsidRPr="00B81AA8" w:rsidRDefault="004749CE" w:rsidP="00B97FED">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1171052" w14:textId="77777777" w:rsidR="004749CE" w:rsidRPr="00155DC5" w:rsidRDefault="004749CE" w:rsidP="00B97FED">
            <w:pPr>
              <w:pStyle w:val="TableText0"/>
              <w:keepNext/>
              <w:keepLines/>
              <w:rPr>
                <w:rFonts w:ascii="Arial" w:hAnsi="Arial" w:cs="Arial"/>
              </w:rPr>
            </w:pPr>
            <w:r w:rsidRPr="007B5E99">
              <w:rPr>
                <w:rFonts w:ascii="Arial" w:hAnsi="Arial" w:cs="Arial"/>
                <w:lang w:val="en-US"/>
              </w:rPr>
              <w:t>Not specified</w:t>
            </w:r>
          </w:p>
        </w:tc>
      </w:tr>
      <w:tr w:rsidR="004749CE" w:rsidRPr="00B81AA8" w14:paraId="243C33E7" w14:textId="77777777" w:rsidTr="00B97FED">
        <w:tc>
          <w:tcPr>
            <w:tcW w:w="1614" w:type="pct"/>
            <w:tcBorders>
              <w:top w:val="single" w:sz="6" w:space="0" w:color="auto"/>
              <w:left w:val="single" w:sz="12" w:space="0" w:color="auto"/>
              <w:bottom w:val="single" w:sz="6" w:space="0" w:color="auto"/>
              <w:right w:val="single" w:sz="6" w:space="0" w:color="auto"/>
            </w:tcBorders>
            <w:shd w:val="clear" w:color="auto" w:fill="E6E6E6"/>
          </w:tcPr>
          <w:p w14:paraId="2F67448B" w14:textId="77777777" w:rsidR="004749CE" w:rsidRPr="00B81AA8" w:rsidRDefault="004749CE" w:rsidP="00B97FED">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27BD4CE8" w14:textId="77777777" w:rsidR="004749CE" w:rsidRPr="00155DC5" w:rsidRDefault="004749CE" w:rsidP="00B97FED">
            <w:pPr>
              <w:pStyle w:val="TableText0"/>
              <w:keepNext/>
              <w:keepLines/>
              <w:rPr>
                <w:rFonts w:ascii="Arial" w:hAnsi="Arial" w:cs="Arial"/>
              </w:rPr>
            </w:pPr>
            <w:r w:rsidRPr="007B5E99">
              <w:rPr>
                <w:rFonts w:ascii="Arial" w:hAnsi="Arial" w:cs="Arial"/>
                <w:lang w:val="en-US"/>
              </w:rPr>
              <w:t>Not specified</w:t>
            </w:r>
          </w:p>
        </w:tc>
      </w:tr>
      <w:tr w:rsidR="004749CE" w:rsidRPr="00B81AA8" w14:paraId="62919560" w14:textId="77777777" w:rsidTr="00B97FED">
        <w:tc>
          <w:tcPr>
            <w:tcW w:w="1614" w:type="pct"/>
            <w:tcBorders>
              <w:top w:val="single" w:sz="6" w:space="0" w:color="auto"/>
              <w:left w:val="single" w:sz="12" w:space="0" w:color="auto"/>
              <w:bottom w:val="single" w:sz="6" w:space="0" w:color="auto"/>
              <w:right w:val="single" w:sz="6" w:space="0" w:color="auto"/>
            </w:tcBorders>
            <w:shd w:val="clear" w:color="auto" w:fill="E6E6E6"/>
          </w:tcPr>
          <w:p w14:paraId="349FF3AB" w14:textId="77777777" w:rsidR="004749CE" w:rsidRPr="00B81AA8" w:rsidRDefault="004749CE" w:rsidP="00B97FED">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7753BD49" w14:textId="77777777" w:rsidR="004749CE" w:rsidRPr="00155DC5" w:rsidRDefault="004749CE" w:rsidP="00B97FED">
            <w:pPr>
              <w:pStyle w:val="TableText0"/>
              <w:keepNext/>
              <w:keepLines/>
              <w:rPr>
                <w:rFonts w:ascii="Arial" w:hAnsi="Arial" w:cs="Arial"/>
              </w:rPr>
            </w:pPr>
            <w:r w:rsidRPr="007B5E99">
              <w:rPr>
                <w:rFonts w:ascii="Arial" w:hAnsi="Arial" w:cs="Arial"/>
                <w:lang w:val="en-US"/>
              </w:rPr>
              <w:t>Not specified</w:t>
            </w:r>
          </w:p>
        </w:tc>
      </w:tr>
    </w:tbl>
    <w:p w14:paraId="6400EE89" w14:textId="77777777" w:rsidR="004749CE" w:rsidRPr="0086594F" w:rsidRDefault="004749CE" w:rsidP="00911F51">
      <w:pPr>
        <w:pStyle w:val="BodyText"/>
      </w:pPr>
    </w:p>
    <w:p w14:paraId="697CEE8E" w14:textId="1D5A4DF5" w:rsidR="00BB07E1" w:rsidRDefault="00BB07E1" w:rsidP="00BB07E1">
      <w:pPr>
        <w:pStyle w:val="Heading1"/>
        <w:rPr>
          <w:lang w:val="en-US"/>
        </w:rPr>
      </w:pPr>
      <w:bookmarkStart w:id="17" w:name="_Toc119414579"/>
      <w:r>
        <w:rPr>
          <w:lang w:val="en-US"/>
        </w:rPr>
        <w:lastRenderedPageBreak/>
        <w:t>Functional Requirements</w:t>
      </w:r>
      <w:bookmarkEnd w:id="16"/>
      <w:bookmarkEnd w:id="17"/>
    </w:p>
    <w:p w14:paraId="6B04DE80" w14:textId="5EB38EAB" w:rsidR="00505CBF" w:rsidRDefault="00A80D3E" w:rsidP="00BB07E1">
      <w:pPr>
        <w:pStyle w:val="BodyText"/>
      </w:pPr>
      <w:r>
        <w:t xml:space="preserve">No functional requirements </w:t>
      </w:r>
      <w:r w:rsidR="007D5E2E">
        <w:t>specified.</w:t>
      </w:r>
    </w:p>
    <w:p w14:paraId="7FCBF436" w14:textId="5F2F5BC3" w:rsidR="00E16115" w:rsidRPr="00E16115" w:rsidRDefault="00E16115" w:rsidP="00E16115"/>
    <w:p w14:paraId="36E02ECB" w14:textId="516FEB40" w:rsidR="00E16115" w:rsidRPr="00E16115" w:rsidRDefault="00E16115" w:rsidP="00E16115"/>
    <w:p w14:paraId="4DA0D75B" w14:textId="2E72A77C" w:rsidR="00E16115" w:rsidRPr="00E16115" w:rsidRDefault="00E16115" w:rsidP="00E16115"/>
    <w:p w14:paraId="7F900953" w14:textId="53C2A7B8" w:rsidR="00E16115" w:rsidRDefault="00E16115" w:rsidP="00E16115"/>
    <w:p w14:paraId="6DA90D57" w14:textId="77777777" w:rsidR="00E16115" w:rsidRPr="00E16115" w:rsidRDefault="00E16115" w:rsidP="00E16115">
      <w:pPr>
        <w:jc w:val="right"/>
      </w:pPr>
    </w:p>
    <w:p w14:paraId="73C7B067" w14:textId="7C55CFD7" w:rsidR="00BB07E1" w:rsidRDefault="00C32520" w:rsidP="00BB07E1">
      <w:pPr>
        <w:pStyle w:val="Heading1"/>
        <w:rPr>
          <w:lang w:val="en-US"/>
        </w:rPr>
      </w:pPr>
      <w:bookmarkStart w:id="18" w:name="_Toc94024200"/>
      <w:bookmarkStart w:id="19" w:name="_Toc119414580"/>
      <w:r>
        <w:rPr>
          <w:lang w:val="en-US"/>
        </w:rPr>
        <w:lastRenderedPageBreak/>
        <w:t>Non-Functional</w:t>
      </w:r>
      <w:r w:rsidR="00BB07E1">
        <w:rPr>
          <w:lang w:val="en-US"/>
        </w:rPr>
        <w:t xml:space="preserve"> Requirements</w:t>
      </w:r>
      <w:bookmarkEnd w:id="18"/>
      <w:bookmarkEnd w:id="19"/>
    </w:p>
    <w:p w14:paraId="03569E30" w14:textId="68F9736B" w:rsidR="00B1295D" w:rsidRPr="00B1295D" w:rsidRDefault="00836908" w:rsidP="002B0C65">
      <w:pPr>
        <w:pStyle w:val="Heading2"/>
      </w:pPr>
      <w:bookmarkStart w:id="20" w:name="_Toc94024201"/>
      <w:bookmarkStart w:id="21" w:name="_Toc119414581"/>
      <w:r>
        <w:t xml:space="preserve">Security </w:t>
      </w:r>
      <w:r w:rsidR="00836DE6">
        <w:t xml:space="preserve">&amp; Compliance </w:t>
      </w:r>
      <w:r w:rsidR="00CD738B">
        <w:t>c</w:t>
      </w:r>
      <w:r w:rsidR="00505957" w:rsidRPr="005B75E3">
        <w:t>lassifications</w:t>
      </w:r>
      <w:bookmarkEnd w:id="20"/>
      <w:bookmarkEnd w:id="21"/>
    </w:p>
    <w:p w14:paraId="498F3B4D" w14:textId="516AA71D" w:rsidR="00BE4B32" w:rsidRDefault="0087068D" w:rsidP="000B164A">
      <w:r w:rsidRPr="0087068D">
        <w:t>For the BIV Rating the following repos</w:t>
      </w:r>
      <w:r w:rsidR="006C4035">
        <w:t>i</w:t>
      </w:r>
      <w:r w:rsidRPr="0087068D">
        <w:t xml:space="preserve">tory is </w:t>
      </w:r>
      <w:r w:rsidRPr="008A2E49">
        <w:t>used: “</w:t>
      </w:r>
      <w:r w:rsidR="00524C99" w:rsidRPr="00524C99">
        <w:t>202</w:t>
      </w:r>
      <w:r w:rsidR="009C4E28">
        <w:t>2</w:t>
      </w:r>
      <w:r w:rsidR="00524C99" w:rsidRPr="00524C99">
        <w:t xml:space="preserve"> UWV-brede Risico Applicatie Lijst v1.0</w:t>
      </w:r>
      <w:r w:rsidRPr="008A2E49">
        <w:t>”</w:t>
      </w:r>
      <w:r w:rsidR="001D1AA3" w:rsidRPr="008A2E49">
        <w:t xml:space="preserve"> </w:t>
      </w:r>
    </w:p>
    <w:p w14:paraId="6574B971" w14:textId="49FB2261" w:rsidR="0098055A" w:rsidRDefault="0098055A" w:rsidP="000B164A"/>
    <w:tbl>
      <w:tblPr>
        <w:tblStyle w:val="TableGrid"/>
        <w:tblW w:w="8635" w:type="dxa"/>
        <w:tblLook w:val="04A0" w:firstRow="1" w:lastRow="0" w:firstColumn="1" w:lastColumn="0" w:noHBand="0" w:noVBand="1"/>
      </w:tblPr>
      <w:tblGrid>
        <w:gridCol w:w="4405"/>
        <w:gridCol w:w="4230"/>
      </w:tblGrid>
      <w:tr w:rsidR="009F3076" w:rsidRPr="00560D26" w14:paraId="20B252AA" w14:textId="77777777" w:rsidTr="00D83D22">
        <w:tc>
          <w:tcPr>
            <w:tcW w:w="4405" w:type="dxa"/>
            <w:shd w:val="clear" w:color="auto" w:fill="D9D9D9" w:themeFill="background1" w:themeFillShade="D9"/>
          </w:tcPr>
          <w:p w14:paraId="6266A9A4" w14:textId="3CC58910" w:rsidR="009F3076" w:rsidRPr="00D83D22" w:rsidRDefault="009F3076" w:rsidP="00A760F0">
            <w:pPr>
              <w:pStyle w:val="BodyText"/>
              <w:rPr>
                <w:b/>
                <w:bCs/>
              </w:rPr>
            </w:pPr>
            <w:r w:rsidRPr="00D83D22">
              <w:rPr>
                <w:b/>
                <w:bCs/>
              </w:rPr>
              <w:t>Application</w:t>
            </w:r>
          </w:p>
        </w:tc>
        <w:tc>
          <w:tcPr>
            <w:tcW w:w="4230" w:type="dxa"/>
            <w:shd w:val="clear" w:color="auto" w:fill="FFFFFF" w:themeFill="background1"/>
          </w:tcPr>
          <w:p w14:paraId="1786E3CE" w14:textId="40A5DFC0" w:rsidR="009F3076" w:rsidRPr="00AD65A4" w:rsidRDefault="00AD65A4" w:rsidP="00A760F0">
            <w:pPr>
              <w:pStyle w:val="BodyText"/>
            </w:pPr>
            <w:r w:rsidRPr="00AD65A4">
              <w:t>WBS</w:t>
            </w:r>
          </w:p>
        </w:tc>
      </w:tr>
      <w:tr w:rsidR="009F3076" w:rsidRPr="00611598" w14:paraId="73082359" w14:textId="77777777" w:rsidTr="00D83D22">
        <w:tc>
          <w:tcPr>
            <w:tcW w:w="4405" w:type="dxa"/>
            <w:shd w:val="clear" w:color="auto" w:fill="D9D9D9" w:themeFill="background1" w:themeFillShade="D9"/>
          </w:tcPr>
          <w:p w14:paraId="7419F85B" w14:textId="036694DB" w:rsidR="009F3076" w:rsidRPr="00D83D22" w:rsidRDefault="009F3076" w:rsidP="00A760F0">
            <w:pPr>
              <w:pStyle w:val="BodyText"/>
              <w:rPr>
                <w:b/>
                <w:bCs/>
              </w:rPr>
            </w:pPr>
            <w:r w:rsidRPr="00D83D22">
              <w:rPr>
                <w:b/>
                <w:bCs/>
              </w:rPr>
              <w:t>Owner</w:t>
            </w:r>
          </w:p>
        </w:tc>
        <w:tc>
          <w:tcPr>
            <w:tcW w:w="4230" w:type="dxa"/>
          </w:tcPr>
          <w:p w14:paraId="2359A888" w14:textId="0DEA23B1" w:rsidR="009F3076" w:rsidRPr="00AD65A4" w:rsidRDefault="00AD65A4" w:rsidP="00A760F0">
            <w:pPr>
              <w:pStyle w:val="BodyText"/>
            </w:pPr>
            <w:r w:rsidRPr="00AD65A4">
              <w:t>WB</w:t>
            </w:r>
          </w:p>
        </w:tc>
      </w:tr>
      <w:tr w:rsidR="009F3076" w:rsidRPr="00611598" w14:paraId="00544A80" w14:textId="77777777" w:rsidTr="00D83D22">
        <w:tc>
          <w:tcPr>
            <w:tcW w:w="4405" w:type="dxa"/>
            <w:shd w:val="clear" w:color="auto" w:fill="D9D9D9" w:themeFill="background1" w:themeFillShade="D9"/>
          </w:tcPr>
          <w:p w14:paraId="1A4106CB" w14:textId="0BEC2C60" w:rsidR="009F3076" w:rsidRPr="00D83D22" w:rsidRDefault="009F3076" w:rsidP="00A760F0">
            <w:pPr>
              <w:pStyle w:val="BodyText"/>
              <w:rPr>
                <w:b/>
                <w:bCs/>
              </w:rPr>
            </w:pPr>
            <w:r w:rsidRPr="00D83D22">
              <w:rPr>
                <w:b/>
                <w:bCs/>
              </w:rPr>
              <w:t>Availability (</w:t>
            </w:r>
            <w:r w:rsidR="002716D5" w:rsidRPr="00D83D22">
              <w:rPr>
                <w:b/>
                <w:bCs/>
              </w:rPr>
              <w:t>Beschikbaarheid)</w:t>
            </w:r>
          </w:p>
        </w:tc>
        <w:sdt>
          <w:sdtPr>
            <w:rPr>
              <w:szCs w:val="22"/>
            </w:rPr>
            <w:alias w:val="Select"/>
            <w:tag w:val="Select"/>
            <w:id w:val="-1547982973"/>
            <w:placeholder>
              <w:docPart w:val="909FF1E9688946CA9EB4AF2B890D9C58"/>
            </w:placeholder>
            <w:dropDownList>
              <w:listItem w:displayText="Select" w:value="Select"/>
              <w:listItem w:displayText="0" w:value="0"/>
              <w:listItem w:displayText="1" w:value="1"/>
              <w:listItem w:displayText="2" w:value="2"/>
              <w:listItem w:displayText="2+" w:value="2+"/>
              <w:listItem w:displayText="3" w:value="3"/>
            </w:dropDownList>
          </w:sdtPr>
          <w:sdtEndPr/>
          <w:sdtContent>
            <w:tc>
              <w:tcPr>
                <w:tcW w:w="4230" w:type="dxa"/>
              </w:tcPr>
              <w:p w14:paraId="4BAE5E28" w14:textId="065616CB" w:rsidR="009F3076" w:rsidRPr="00235954" w:rsidRDefault="0096034D" w:rsidP="00A760F0">
                <w:pPr>
                  <w:pStyle w:val="BodyText"/>
                  <w:rPr>
                    <w:highlight w:val="yellow"/>
                  </w:rPr>
                </w:pPr>
                <w:r>
                  <w:rPr>
                    <w:szCs w:val="22"/>
                  </w:rPr>
                  <w:t>2</w:t>
                </w:r>
              </w:p>
            </w:tc>
          </w:sdtContent>
        </w:sdt>
      </w:tr>
      <w:tr w:rsidR="001012C9" w:rsidRPr="00611598" w14:paraId="52E67975" w14:textId="77777777" w:rsidTr="00D83D22">
        <w:tc>
          <w:tcPr>
            <w:tcW w:w="4405" w:type="dxa"/>
            <w:shd w:val="clear" w:color="auto" w:fill="D9D9D9" w:themeFill="background1" w:themeFillShade="D9"/>
          </w:tcPr>
          <w:p w14:paraId="3CBAC985" w14:textId="4BDAD137" w:rsidR="001012C9" w:rsidRPr="00D83D22" w:rsidRDefault="001012C9" w:rsidP="001012C9">
            <w:pPr>
              <w:pStyle w:val="BodyText"/>
              <w:rPr>
                <w:b/>
                <w:bCs/>
              </w:rPr>
            </w:pPr>
            <w:r w:rsidRPr="00D83D22">
              <w:rPr>
                <w:b/>
                <w:bCs/>
              </w:rPr>
              <w:t>Integrity (Integriteit)</w:t>
            </w:r>
          </w:p>
        </w:tc>
        <w:sdt>
          <w:sdtPr>
            <w:rPr>
              <w:szCs w:val="22"/>
            </w:rPr>
            <w:alias w:val="Select"/>
            <w:tag w:val="Select"/>
            <w:id w:val="-1758354972"/>
            <w:placeholder>
              <w:docPart w:val="5EB9208FBE5440E08D490605601FDDDF"/>
            </w:placeholder>
            <w:dropDownList>
              <w:listItem w:displayText="Select" w:value="Select"/>
              <w:listItem w:displayText="0" w:value="0"/>
              <w:listItem w:displayText="1" w:value="1"/>
              <w:listItem w:displayText="2" w:value="2"/>
              <w:listItem w:displayText="2+" w:value="2+"/>
              <w:listItem w:displayText="3" w:value="3"/>
            </w:dropDownList>
          </w:sdtPr>
          <w:sdtEndPr/>
          <w:sdtContent>
            <w:tc>
              <w:tcPr>
                <w:tcW w:w="4230" w:type="dxa"/>
              </w:tcPr>
              <w:p w14:paraId="64D1D5EC" w14:textId="48796DC5" w:rsidR="001012C9" w:rsidRPr="00235954" w:rsidRDefault="0096034D" w:rsidP="001012C9">
                <w:pPr>
                  <w:pStyle w:val="BodyText"/>
                  <w:rPr>
                    <w:highlight w:val="yellow"/>
                  </w:rPr>
                </w:pPr>
                <w:r>
                  <w:rPr>
                    <w:szCs w:val="22"/>
                  </w:rPr>
                  <w:t>2</w:t>
                </w:r>
              </w:p>
            </w:tc>
          </w:sdtContent>
        </w:sdt>
      </w:tr>
      <w:tr w:rsidR="001012C9" w:rsidRPr="00611598" w14:paraId="08605B7C" w14:textId="77777777" w:rsidTr="00D83D22">
        <w:tc>
          <w:tcPr>
            <w:tcW w:w="4405" w:type="dxa"/>
            <w:shd w:val="clear" w:color="auto" w:fill="D9D9D9" w:themeFill="background1" w:themeFillShade="D9"/>
          </w:tcPr>
          <w:p w14:paraId="6ECE5DEF" w14:textId="57164DE2" w:rsidR="001012C9" w:rsidRPr="00D83D22" w:rsidRDefault="001012C9" w:rsidP="001012C9">
            <w:pPr>
              <w:pStyle w:val="BodyText"/>
              <w:rPr>
                <w:b/>
                <w:bCs/>
              </w:rPr>
            </w:pPr>
            <w:r w:rsidRPr="00D83D22">
              <w:rPr>
                <w:b/>
                <w:bCs/>
              </w:rPr>
              <w:t>Confidentiality (Vertrouwelijkheid)</w:t>
            </w:r>
          </w:p>
        </w:tc>
        <w:sdt>
          <w:sdtPr>
            <w:rPr>
              <w:szCs w:val="22"/>
            </w:rPr>
            <w:alias w:val="Select"/>
            <w:tag w:val="Select"/>
            <w:id w:val="649029988"/>
            <w:placeholder>
              <w:docPart w:val="CFFDF50EC18844DE9DAFFF4A48CA7E49"/>
            </w:placeholder>
            <w:dropDownList>
              <w:listItem w:displayText="Select" w:value="Select"/>
              <w:listItem w:displayText="0" w:value="0"/>
              <w:listItem w:displayText="1" w:value="1"/>
              <w:listItem w:displayText="2" w:value="2"/>
              <w:listItem w:displayText="2+" w:value="2+"/>
              <w:listItem w:displayText="3" w:value="3"/>
            </w:dropDownList>
          </w:sdtPr>
          <w:sdtEndPr/>
          <w:sdtContent>
            <w:tc>
              <w:tcPr>
                <w:tcW w:w="4230" w:type="dxa"/>
              </w:tcPr>
              <w:p w14:paraId="7DF69142" w14:textId="7264C3A5" w:rsidR="001012C9" w:rsidRPr="00235954" w:rsidRDefault="0096034D" w:rsidP="001012C9">
                <w:pPr>
                  <w:pStyle w:val="BodyText"/>
                  <w:rPr>
                    <w:highlight w:val="yellow"/>
                  </w:rPr>
                </w:pPr>
                <w:r>
                  <w:rPr>
                    <w:szCs w:val="22"/>
                  </w:rPr>
                  <w:t>2+</w:t>
                </w:r>
              </w:p>
            </w:tc>
          </w:sdtContent>
        </w:sdt>
      </w:tr>
      <w:tr w:rsidR="00A26E17" w:rsidRPr="00611598" w14:paraId="32680AB3" w14:textId="77777777" w:rsidTr="00D83D22">
        <w:tc>
          <w:tcPr>
            <w:tcW w:w="4405" w:type="dxa"/>
            <w:shd w:val="clear" w:color="auto" w:fill="D9D9D9" w:themeFill="background1" w:themeFillShade="D9"/>
          </w:tcPr>
          <w:p w14:paraId="680667F9" w14:textId="46F72A3F" w:rsidR="003A3B19" w:rsidRPr="00D83D22" w:rsidRDefault="00A26E17" w:rsidP="00D83D22">
            <w:pPr>
              <w:pStyle w:val="BodyText"/>
              <w:rPr>
                <w:b/>
                <w:bCs/>
              </w:rPr>
            </w:pPr>
            <w:r w:rsidRPr="00D83D22">
              <w:rPr>
                <w:b/>
                <w:bCs/>
              </w:rPr>
              <w:t>Type</w:t>
            </w:r>
            <w:r w:rsidR="003A3B19" w:rsidRPr="00D83D22">
              <w:rPr>
                <w:b/>
                <w:bCs/>
              </w:rPr>
              <w:t xml:space="preserve"> of information /Data Classification</w:t>
            </w:r>
          </w:p>
        </w:tc>
        <w:tc>
          <w:tcPr>
            <w:tcW w:w="4230" w:type="dxa"/>
          </w:tcPr>
          <w:p w14:paraId="58CFAE8C" w14:textId="7F22C118" w:rsidR="00A26E17" w:rsidRPr="00235954" w:rsidRDefault="00C1539D" w:rsidP="00A760F0">
            <w:pPr>
              <w:pStyle w:val="BodyText"/>
              <w:rPr>
                <w:highlight w:val="yellow"/>
              </w:rPr>
            </w:pPr>
            <w:r w:rsidRPr="009B3861">
              <w:t>Personal data of clients</w:t>
            </w:r>
          </w:p>
        </w:tc>
      </w:tr>
    </w:tbl>
    <w:p w14:paraId="4497A334" w14:textId="68116047" w:rsidR="00726E8C" w:rsidRDefault="00726E8C" w:rsidP="00726E8C">
      <w:pPr>
        <w:pStyle w:val="Heading3"/>
      </w:pPr>
      <w:r>
        <w:t xml:space="preserve">Risk </w:t>
      </w:r>
      <w:r w:rsidR="00F770FF">
        <w:t>a</w:t>
      </w:r>
      <w:r>
        <w:t>nalysis UWV</w:t>
      </w:r>
    </w:p>
    <w:p w14:paraId="15843359" w14:textId="5EDDAC31" w:rsidR="00726E8C" w:rsidRPr="00726E8C" w:rsidRDefault="0015443D" w:rsidP="00726E8C">
      <w:pPr>
        <w:pStyle w:val="BodyText"/>
      </w:pPr>
      <w:r w:rsidRPr="00DF67BD">
        <w:t>No risk analysis provided by UWV</w:t>
      </w:r>
    </w:p>
    <w:p w14:paraId="2FB013B4" w14:textId="217A1E99" w:rsidR="00726E8C" w:rsidRDefault="003F1E1F" w:rsidP="00726E8C">
      <w:pPr>
        <w:pStyle w:val="Heading3"/>
      </w:pPr>
      <w:r>
        <w:t xml:space="preserve">Applicable </w:t>
      </w:r>
      <w:r w:rsidR="00325ECF">
        <w:t>security and compliance frameworks</w:t>
      </w:r>
    </w:p>
    <w:tbl>
      <w:tblPr>
        <w:tblStyle w:val="GridTable4"/>
        <w:tblW w:w="0" w:type="auto"/>
        <w:tblLook w:val="04A0" w:firstRow="1" w:lastRow="0" w:firstColumn="1" w:lastColumn="0" w:noHBand="0" w:noVBand="1"/>
      </w:tblPr>
      <w:tblGrid>
        <w:gridCol w:w="4508"/>
        <w:gridCol w:w="4508"/>
      </w:tblGrid>
      <w:tr w:rsidR="00325ECF" w14:paraId="649283ED" w14:textId="77777777" w:rsidTr="003F1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shd w:val="clear" w:color="auto" w:fill="D9D9D9" w:themeFill="background1" w:themeFillShade="D9"/>
          </w:tcPr>
          <w:p w14:paraId="0E779D22" w14:textId="401B8916" w:rsidR="00325ECF" w:rsidRPr="003F1790" w:rsidRDefault="005D09B0" w:rsidP="00325ECF">
            <w:pPr>
              <w:pStyle w:val="BodyText"/>
              <w:rPr>
                <w:color w:val="000000" w:themeColor="text1"/>
                <w:szCs w:val="22"/>
              </w:rPr>
            </w:pPr>
            <w:r w:rsidRPr="003F1790">
              <w:rPr>
                <w:color w:val="000000" w:themeColor="text1"/>
                <w:szCs w:val="22"/>
              </w:rPr>
              <w:t>Security &amp; Compliance Framework</w:t>
            </w:r>
          </w:p>
        </w:tc>
        <w:tc>
          <w:tcPr>
            <w:tcW w:w="45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3E204" w14:textId="29AA0B0D" w:rsidR="00325ECF" w:rsidRPr="003F1790" w:rsidRDefault="005D09B0"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sidRPr="003F1790">
              <w:rPr>
                <w:color w:val="000000" w:themeColor="text1"/>
                <w:szCs w:val="22"/>
              </w:rPr>
              <w:t>Applicable</w:t>
            </w:r>
          </w:p>
        </w:tc>
      </w:tr>
      <w:tr w:rsidR="00325ECF" w14:paraId="27FA6CB9" w14:textId="77777777" w:rsidTr="003F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3DBF815" w14:textId="3EC956AE" w:rsidR="00325ECF" w:rsidRPr="00067B08" w:rsidRDefault="00056BA1" w:rsidP="00325ECF">
            <w:pPr>
              <w:pStyle w:val="BodyText"/>
              <w:rPr>
                <w:szCs w:val="22"/>
              </w:rPr>
            </w:pPr>
            <w:r>
              <w:rPr>
                <w:szCs w:val="22"/>
              </w:rPr>
              <w:t>BIO</w:t>
            </w:r>
          </w:p>
        </w:tc>
        <w:sdt>
          <w:sdtPr>
            <w:rPr>
              <w:szCs w:val="22"/>
            </w:rPr>
            <w:alias w:val="Select"/>
            <w:tag w:val="Select"/>
            <w:id w:val="-1038273273"/>
            <w:placeholder>
              <w:docPart w:val="DefaultPlaceholder_-1854013438"/>
            </w:placeholder>
            <w:dropDownList>
              <w:listItem w:displayText="Select" w:value="Select"/>
              <w:listItem w:displayText="Yes" w:value="Yes"/>
              <w:listItem w:displayText="No" w:value="No"/>
            </w:dropDownList>
          </w:sdtPr>
          <w:sdtEndPr/>
          <w:sdtContent>
            <w:tc>
              <w:tcPr>
                <w:tcW w:w="4508" w:type="dxa"/>
                <w:tcBorders>
                  <w:top w:val="single" w:sz="4" w:space="0" w:color="auto"/>
                </w:tcBorders>
                <w:shd w:val="clear" w:color="auto" w:fill="auto"/>
              </w:tcPr>
              <w:p w14:paraId="08C9276E" w14:textId="42F0F5C1" w:rsidR="00325ECF" w:rsidRPr="00067B08" w:rsidRDefault="0096034D" w:rsidP="00325ECF">
                <w:pPr>
                  <w:pStyle w:val="BodyText"/>
                  <w:cnfStyle w:val="000000100000" w:firstRow="0" w:lastRow="0" w:firstColumn="0" w:lastColumn="0" w:oddVBand="0" w:evenVBand="0" w:oddHBand="1" w:evenHBand="0" w:firstRowFirstColumn="0" w:firstRowLastColumn="0" w:lastRowFirstColumn="0" w:lastRowLastColumn="0"/>
                  <w:rPr>
                    <w:szCs w:val="22"/>
                  </w:rPr>
                </w:pPr>
                <w:r>
                  <w:rPr>
                    <w:szCs w:val="22"/>
                  </w:rPr>
                  <w:t>Yes</w:t>
                </w:r>
              </w:p>
            </w:tc>
          </w:sdtContent>
        </w:sdt>
      </w:tr>
      <w:tr w:rsidR="00067B08" w14:paraId="23C4F144" w14:textId="77777777" w:rsidTr="001E0A46">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D29ACCE" w14:textId="6DE9C8B3" w:rsidR="00067B08" w:rsidRPr="003F1790" w:rsidRDefault="00067B08" w:rsidP="00067B08">
            <w:pPr>
              <w:pStyle w:val="BodyText"/>
              <w:rPr>
                <w:szCs w:val="22"/>
              </w:rPr>
            </w:pPr>
            <w:r w:rsidRPr="003F1790">
              <w:rPr>
                <w:szCs w:val="22"/>
              </w:rPr>
              <w:t>AVG / GDPR</w:t>
            </w:r>
          </w:p>
        </w:tc>
        <w:sdt>
          <w:sdtPr>
            <w:rPr>
              <w:szCs w:val="22"/>
            </w:rPr>
            <w:alias w:val="Select"/>
            <w:tag w:val="Select"/>
            <w:id w:val="-11140881"/>
            <w:placeholder>
              <w:docPart w:val="D7F8C3C5CC9A4F8385125AB6127199D5"/>
            </w:placeholder>
            <w:dropDownList>
              <w:listItem w:displayText="Select" w:value="Select"/>
              <w:listItem w:displayText="Yes" w:value="Yes"/>
              <w:listItem w:displayText="No" w:value="No"/>
            </w:dropDownList>
          </w:sdtPr>
          <w:sdtEndPr/>
          <w:sdtContent>
            <w:tc>
              <w:tcPr>
                <w:tcW w:w="4508" w:type="dxa"/>
                <w:shd w:val="clear" w:color="auto" w:fill="auto"/>
              </w:tcPr>
              <w:p w14:paraId="52D72C22" w14:textId="1A131CC6" w:rsidR="00067B08" w:rsidRPr="00643F4E" w:rsidRDefault="0096034D" w:rsidP="00067B08">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r>
                  <w:rPr>
                    <w:szCs w:val="22"/>
                  </w:rPr>
                  <w:t>Yes</w:t>
                </w:r>
              </w:p>
            </w:tc>
          </w:sdtContent>
        </w:sdt>
      </w:tr>
      <w:tr w:rsidR="00067B08" w14:paraId="08B802E0" w14:textId="77777777" w:rsidTr="001E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5687A2B" w14:textId="6B477A14" w:rsidR="00067B08" w:rsidRPr="003F1790" w:rsidRDefault="00067B08" w:rsidP="00067B08">
            <w:pPr>
              <w:pStyle w:val="BodyText"/>
              <w:rPr>
                <w:szCs w:val="22"/>
              </w:rPr>
            </w:pPr>
            <w:r w:rsidRPr="003F1790">
              <w:rPr>
                <w:szCs w:val="22"/>
              </w:rPr>
              <w:t>DIGID</w:t>
            </w:r>
          </w:p>
        </w:tc>
        <w:sdt>
          <w:sdtPr>
            <w:rPr>
              <w:szCs w:val="22"/>
            </w:rPr>
            <w:alias w:val="Select"/>
            <w:tag w:val="Select"/>
            <w:id w:val="-1771779481"/>
            <w:placeholder>
              <w:docPart w:val="41ECB19C4C634928AA70A0A82A464723"/>
            </w:placeholder>
            <w:dropDownList>
              <w:listItem w:displayText="Select" w:value="Select"/>
              <w:listItem w:displayText="Yes" w:value="Yes"/>
              <w:listItem w:displayText="No" w:value="No"/>
            </w:dropDownList>
          </w:sdtPr>
          <w:sdtEndPr/>
          <w:sdtContent>
            <w:tc>
              <w:tcPr>
                <w:tcW w:w="4508" w:type="dxa"/>
                <w:shd w:val="clear" w:color="auto" w:fill="auto"/>
              </w:tcPr>
              <w:p w14:paraId="2423B3DE" w14:textId="6FCCBC06" w:rsidR="00067B08" w:rsidRPr="00643F4E" w:rsidRDefault="0096034D" w:rsidP="00067B08">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r>
                  <w:rPr>
                    <w:szCs w:val="22"/>
                  </w:rPr>
                  <w:t>No</w:t>
                </w:r>
              </w:p>
            </w:tc>
          </w:sdtContent>
        </w:sdt>
      </w:tr>
      <w:tr w:rsidR="00067B08" w14:paraId="618EEA0C" w14:textId="77777777" w:rsidTr="001E0A46">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0D4483B" w14:textId="528C81DC" w:rsidR="00067B08" w:rsidRPr="003F1790" w:rsidRDefault="00067B08" w:rsidP="00067B08">
            <w:pPr>
              <w:pStyle w:val="BodyText"/>
              <w:rPr>
                <w:szCs w:val="22"/>
              </w:rPr>
            </w:pPr>
            <w:r w:rsidRPr="003F1790">
              <w:rPr>
                <w:szCs w:val="22"/>
              </w:rPr>
              <w:t>SUWI</w:t>
            </w:r>
          </w:p>
        </w:tc>
        <w:sdt>
          <w:sdtPr>
            <w:rPr>
              <w:szCs w:val="22"/>
            </w:rPr>
            <w:alias w:val="Select"/>
            <w:tag w:val="Select"/>
            <w:id w:val="-1361352244"/>
            <w:placeholder>
              <w:docPart w:val="FCD79754042A4B5A80BFCC03BE89A473"/>
            </w:placeholder>
            <w:dropDownList>
              <w:listItem w:displayText="Select" w:value="Select"/>
              <w:listItem w:displayText="Yes" w:value="Yes"/>
              <w:listItem w:displayText="No" w:value="No"/>
            </w:dropDownList>
          </w:sdtPr>
          <w:sdtEndPr/>
          <w:sdtContent>
            <w:tc>
              <w:tcPr>
                <w:tcW w:w="4508" w:type="dxa"/>
                <w:shd w:val="clear" w:color="auto" w:fill="auto"/>
              </w:tcPr>
              <w:p w14:paraId="0AE3D5D4" w14:textId="610A4FEA" w:rsidR="00067B08" w:rsidRPr="00643F4E" w:rsidRDefault="0096034D" w:rsidP="00067B08">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r>
                  <w:rPr>
                    <w:szCs w:val="22"/>
                  </w:rPr>
                  <w:t>Yes</w:t>
                </w:r>
              </w:p>
            </w:tc>
          </w:sdtContent>
        </w:sdt>
      </w:tr>
      <w:tr w:rsidR="00067B08" w14:paraId="1363105B" w14:textId="77777777" w:rsidTr="001E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13BAEA4B" w14:textId="7DC4235D" w:rsidR="00067B08" w:rsidRPr="003F1790" w:rsidRDefault="00067B08" w:rsidP="00067B08">
            <w:pPr>
              <w:pStyle w:val="BodyText"/>
              <w:rPr>
                <w:szCs w:val="22"/>
              </w:rPr>
            </w:pPr>
            <w:r w:rsidRPr="003F1790">
              <w:rPr>
                <w:szCs w:val="22"/>
              </w:rPr>
              <w:t>Additional frameworks</w:t>
            </w:r>
          </w:p>
        </w:tc>
        <w:tc>
          <w:tcPr>
            <w:tcW w:w="4508" w:type="dxa"/>
            <w:shd w:val="clear" w:color="auto" w:fill="auto"/>
          </w:tcPr>
          <w:p w14:paraId="04BAF559" w14:textId="0D34FB03" w:rsidR="00067B08" w:rsidRPr="003F1790" w:rsidRDefault="00870B9A" w:rsidP="00067B08">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r w:rsidRPr="00AF56EC">
              <w:rPr>
                <w:szCs w:val="22"/>
              </w:rPr>
              <w:t>Not applicable</w:t>
            </w:r>
          </w:p>
        </w:tc>
      </w:tr>
    </w:tbl>
    <w:p w14:paraId="5D9A77EC" w14:textId="77777777" w:rsidR="0097457F" w:rsidRDefault="0097457F" w:rsidP="00635560">
      <w:pPr>
        <w:pStyle w:val="Heading2"/>
        <w:numPr>
          <w:ilvl w:val="1"/>
          <w:numId w:val="83"/>
        </w:numPr>
        <w:ind w:right="180"/>
      </w:pPr>
      <w:bookmarkStart w:id="22" w:name="_Toc105678310"/>
      <w:bookmarkStart w:id="23" w:name="_Toc119414582"/>
      <w:r>
        <w:t>System and Software requirements</w:t>
      </w:r>
      <w:bookmarkEnd w:id="22"/>
      <w:bookmarkEnd w:id="23"/>
    </w:p>
    <w:p w14:paraId="03DF50EE" w14:textId="77777777" w:rsidR="00A21286" w:rsidRDefault="00A21286" w:rsidP="00635560">
      <w:pPr>
        <w:pStyle w:val="Heading3"/>
        <w:numPr>
          <w:ilvl w:val="2"/>
          <w:numId w:val="83"/>
        </w:numPr>
        <w:ind w:left="180" w:hanging="180"/>
      </w:pPr>
      <w:r>
        <w:t>System (Operating system (OS))</w:t>
      </w:r>
    </w:p>
    <w:tbl>
      <w:tblPr>
        <w:tblW w:w="5570" w:type="dxa"/>
        <w:tblCellMar>
          <w:left w:w="0" w:type="dxa"/>
          <w:right w:w="0" w:type="dxa"/>
        </w:tblCellMar>
        <w:tblLook w:val="04A0" w:firstRow="1" w:lastRow="0" w:firstColumn="1" w:lastColumn="0" w:noHBand="0" w:noVBand="1"/>
      </w:tblPr>
      <w:tblGrid>
        <w:gridCol w:w="4310"/>
        <w:gridCol w:w="1260"/>
      </w:tblGrid>
      <w:tr w:rsidR="00A21286" w:rsidRPr="001003AC" w14:paraId="4930E461" w14:textId="77777777" w:rsidTr="002A2277">
        <w:trPr>
          <w:tblHeader/>
        </w:trPr>
        <w:tc>
          <w:tcPr>
            <w:tcW w:w="43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29307A3A" w14:textId="77777777" w:rsidR="00A21286" w:rsidRPr="001003AC" w:rsidRDefault="00A21286" w:rsidP="002A2277">
            <w:pPr>
              <w:rPr>
                <w:rFonts w:ascii="Calibri" w:eastAsiaTheme="minorHAnsi" w:hAnsi="Calibri"/>
                <w:b/>
                <w:bCs/>
                <w:color w:val="000000" w:themeColor="text1"/>
                <w:szCs w:val="22"/>
                <w:lang w:bidi="ar-SA"/>
              </w:rPr>
            </w:pPr>
            <w:r>
              <w:rPr>
                <w:b/>
                <w:bCs/>
                <w:color w:val="000000" w:themeColor="text1"/>
                <w:szCs w:val="22"/>
              </w:rPr>
              <w:t>Operating System</w:t>
            </w:r>
          </w:p>
        </w:tc>
        <w:tc>
          <w:tcPr>
            <w:tcW w:w="126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43CDCCA6" w14:textId="77777777" w:rsidR="00A21286" w:rsidRDefault="00A21286" w:rsidP="002A2277">
            <w:pPr>
              <w:rPr>
                <w:b/>
                <w:bCs/>
                <w:color w:val="000000" w:themeColor="text1"/>
                <w:szCs w:val="22"/>
              </w:rPr>
            </w:pPr>
            <w:r>
              <w:rPr>
                <w:b/>
                <w:bCs/>
                <w:color w:val="000000" w:themeColor="text1"/>
                <w:szCs w:val="22"/>
              </w:rPr>
              <w:t>Version</w:t>
            </w:r>
          </w:p>
        </w:tc>
      </w:tr>
      <w:tr w:rsidR="00A21286" w:rsidRPr="009C79B7" w14:paraId="1A90D8ED" w14:textId="77777777" w:rsidTr="002A2277">
        <w:tc>
          <w:tcPr>
            <w:tcW w:w="43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3B6428A" w14:textId="331BA79E" w:rsidR="00A21286" w:rsidRPr="001D54FD" w:rsidRDefault="00832266" w:rsidP="002A2277">
            <w:pPr>
              <w:rPr>
                <w:color w:val="auto"/>
                <w:szCs w:val="22"/>
              </w:rPr>
            </w:pPr>
            <w:r>
              <w:rPr>
                <w:color w:val="auto"/>
                <w:szCs w:val="22"/>
              </w:rPr>
              <w:t>Windows (virusscan server)</w:t>
            </w:r>
          </w:p>
        </w:tc>
        <w:tc>
          <w:tcPr>
            <w:tcW w:w="1260" w:type="dxa"/>
            <w:tcBorders>
              <w:top w:val="nil"/>
              <w:left w:val="single" w:sz="8" w:space="0" w:color="666666"/>
              <w:bottom w:val="single" w:sz="8" w:space="0" w:color="666666"/>
              <w:right w:val="single" w:sz="8" w:space="0" w:color="666666"/>
            </w:tcBorders>
          </w:tcPr>
          <w:p w14:paraId="32239827" w14:textId="0B180B7F" w:rsidR="00A21286" w:rsidRPr="001D54FD" w:rsidRDefault="00832266" w:rsidP="002A2277">
            <w:pPr>
              <w:rPr>
                <w:color w:val="auto"/>
                <w:szCs w:val="22"/>
              </w:rPr>
            </w:pPr>
            <w:r>
              <w:rPr>
                <w:color w:val="auto"/>
                <w:szCs w:val="22"/>
              </w:rPr>
              <w:t>2019</w:t>
            </w:r>
          </w:p>
        </w:tc>
      </w:tr>
      <w:tr w:rsidR="00A21286" w:rsidRPr="009C79B7" w14:paraId="1981EF69" w14:textId="77777777" w:rsidTr="002A2277">
        <w:tc>
          <w:tcPr>
            <w:tcW w:w="43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1DEBDE3" w14:textId="63F2C9D7" w:rsidR="00A21286" w:rsidRPr="001D54FD" w:rsidRDefault="00832266" w:rsidP="002A2277">
            <w:pPr>
              <w:rPr>
                <w:color w:val="auto"/>
                <w:szCs w:val="22"/>
              </w:rPr>
            </w:pPr>
            <w:r>
              <w:rPr>
                <w:color w:val="auto"/>
                <w:szCs w:val="22"/>
              </w:rPr>
              <w:t>RHEL (remaining s</w:t>
            </w:r>
            <w:r w:rsidR="00E06C34">
              <w:rPr>
                <w:color w:val="auto"/>
                <w:szCs w:val="22"/>
              </w:rPr>
              <w:t>ervers)</w:t>
            </w:r>
          </w:p>
        </w:tc>
        <w:tc>
          <w:tcPr>
            <w:tcW w:w="1260" w:type="dxa"/>
            <w:tcBorders>
              <w:top w:val="nil"/>
              <w:left w:val="single" w:sz="8" w:space="0" w:color="666666"/>
              <w:bottom w:val="single" w:sz="8" w:space="0" w:color="666666"/>
              <w:right w:val="single" w:sz="8" w:space="0" w:color="666666"/>
            </w:tcBorders>
          </w:tcPr>
          <w:p w14:paraId="19277360" w14:textId="7FF538F1" w:rsidR="00A21286" w:rsidRPr="001D54FD" w:rsidRDefault="00832266" w:rsidP="002A2277">
            <w:pPr>
              <w:rPr>
                <w:color w:val="auto"/>
                <w:szCs w:val="22"/>
              </w:rPr>
            </w:pPr>
            <w:r>
              <w:rPr>
                <w:color w:val="auto"/>
                <w:szCs w:val="22"/>
              </w:rPr>
              <w:t>7.9</w:t>
            </w:r>
          </w:p>
        </w:tc>
      </w:tr>
    </w:tbl>
    <w:p w14:paraId="56CCE74E" w14:textId="77777777" w:rsidR="00A21286" w:rsidRDefault="00A21286" w:rsidP="00A539A4">
      <w:pPr>
        <w:pStyle w:val="BodyText"/>
        <w:rPr>
          <w:rFonts w:cs="Arial"/>
        </w:rPr>
      </w:pPr>
    </w:p>
    <w:p w14:paraId="7D9C7B7E" w14:textId="77777777" w:rsidR="00211FA8" w:rsidRDefault="00211FA8" w:rsidP="00635560">
      <w:pPr>
        <w:pStyle w:val="Heading3"/>
        <w:numPr>
          <w:ilvl w:val="2"/>
          <w:numId w:val="83"/>
        </w:numPr>
        <w:tabs>
          <w:tab w:val="left" w:pos="810"/>
        </w:tabs>
        <w:ind w:left="2345" w:hanging="2345"/>
      </w:pPr>
      <w:r>
        <w:t>Software (Licenses)</w:t>
      </w:r>
    </w:p>
    <w:tbl>
      <w:tblPr>
        <w:tblW w:w="5570" w:type="dxa"/>
        <w:tblCellMar>
          <w:left w:w="0" w:type="dxa"/>
          <w:right w:w="0" w:type="dxa"/>
        </w:tblCellMar>
        <w:tblLook w:val="04A0" w:firstRow="1" w:lastRow="0" w:firstColumn="1" w:lastColumn="0" w:noHBand="0" w:noVBand="1"/>
      </w:tblPr>
      <w:tblGrid>
        <w:gridCol w:w="4310"/>
        <w:gridCol w:w="1260"/>
      </w:tblGrid>
      <w:tr w:rsidR="00655972" w:rsidRPr="001003AC" w14:paraId="5EBF6B51" w14:textId="5A445865" w:rsidTr="00141DFF">
        <w:trPr>
          <w:tblHeader/>
        </w:trPr>
        <w:tc>
          <w:tcPr>
            <w:tcW w:w="431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09E62FAB" w14:textId="1B394E81" w:rsidR="00655972" w:rsidRPr="001003AC" w:rsidRDefault="00655972" w:rsidP="00655972">
            <w:pPr>
              <w:rPr>
                <w:rFonts w:ascii="Calibri" w:eastAsiaTheme="minorHAnsi" w:hAnsi="Calibri"/>
                <w:b/>
                <w:bCs/>
                <w:color w:val="000000" w:themeColor="text1"/>
                <w:szCs w:val="22"/>
                <w:lang w:bidi="ar-SA"/>
              </w:rPr>
            </w:pPr>
            <w:r>
              <w:rPr>
                <w:b/>
                <w:bCs/>
                <w:color w:val="000000" w:themeColor="text1"/>
                <w:szCs w:val="22"/>
              </w:rPr>
              <w:t>Software product / component</w:t>
            </w:r>
          </w:p>
        </w:tc>
        <w:tc>
          <w:tcPr>
            <w:tcW w:w="126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Pr>
          <w:p w14:paraId="0AFFFAE7" w14:textId="00855B0C" w:rsidR="00655972" w:rsidRDefault="00655972" w:rsidP="00655972">
            <w:pPr>
              <w:rPr>
                <w:b/>
                <w:bCs/>
                <w:color w:val="000000" w:themeColor="text1"/>
                <w:szCs w:val="22"/>
              </w:rPr>
            </w:pPr>
            <w:r>
              <w:rPr>
                <w:b/>
                <w:bCs/>
                <w:color w:val="000000" w:themeColor="text1"/>
                <w:szCs w:val="22"/>
              </w:rPr>
              <w:t>Version</w:t>
            </w:r>
          </w:p>
        </w:tc>
      </w:tr>
      <w:tr w:rsidR="00655972" w:rsidRPr="006F6927" w14:paraId="35561F1E" w14:textId="08A5E37F" w:rsidTr="00141DFF">
        <w:tc>
          <w:tcPr>
            <w:tcW w:w="43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7084E51B" w14:textId="39DA7A1D" w:rsidR="00655972" w:rsidRPr="00141DFF" w:rsidRDefault="00655972" w:rsidP="002A2277">
            <w:pPr>
              <w:pStyle w:val="BodyText"/>
              <w:rPr>
                <w:color w:val="auto"/>
                <w:szCs w:val="22"/>
              </w:rPr>
            </w:pPr>
            <w:r w:rsidRPr="00141DFF">
              <w:rPr>
                <w:color w:val="auto"/>
                <w:szCs w:val="22"/>
              </w:rPr>
              <w:t>Oracle Database server</w:t>
            </w:r>
          </w:p>
        </w:tc>
        <w:tc>
          <w:tcPr>
            <w:tcW w:w="1260" w:type="dxa"/>
            <w:tcBorders>
              <w:top w:val="nil"/>
              <w:left w:val="single" w:sz="8" w:space="0" w:color="666666"/>
              <w:bottom w:val="single" w:sz="8" w:space="0" w:color="666666"/>
              <w:right w:val="single" w:sz="8" w:space="0" w:color="666666"/>
            </w:tcBorders>
          </w:tcPr>
          <w:p w14:paraId="5F152C18" w14:textId="5A454C9E" w:rsidR="00655972" w:rsidRPr="00141DFF" w:rsidRDefault="00655972" w:rsidP="002A2277">
            <w:pPr>
              <w:pStyle w:val="BodyText"/>
              <w:rPr>
                <w:color w:val="auto"/>
                <w:szCs w:val="22"/>
              </w:rPr>
            </w:pPr>
            <w:r w:rsidRPr="00141DFF">
              <w:rPr>
                <w:color w:val="auto"/>
                <w:szCs w:val="22"/>
              </w:rPr>
              <w:t>19c</w:t>
            </w:r>
          </w:p>
        </w:tc>
      </w:tr>
      <w:tr w:rsidR="00655972" w:rsidRPr="009026CA" w14:paraId="1613A0DC" w14:textId="35999F07" w:rsidTr="00141DFF">
        <w:tc>
          <w:tcPr>
            <w:tcW w:w="43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43F4815D" w14:textId="7F965CD0" w:rsidR="00655972" w:rsidRPr="00141DFF" w:rsidRDefault="00655972" w:rsidP="002A2277">
            <w:pPr>
              <w:pStyle w:val="BodyText"/>
              <w:rPr>
                <w:color w:val="auto"/>
                <w:szCs w:val="22"/>
              </w:rPr>
            </w:pPr>
            <w:r w:rsidRPr="00141DFF">
              <w:rPr>
                <w:color w:val="auto"/>
                <w:szCs w:val="22"/>
              </w:rPr>
              <w:t>Oracle OID</w:t>
            </w:r>
          </w:p>
        </w:tc>
        <w:tc>
          <w:tcPr>
            <w:tcW w:w="1260" w:type="dxa"/>
            <w:tcBorders>
              <w:top w:val="nil"/>
              <w:left w:val="single" w:sz="8" w:space="0" w:color="666666"/>
              <w:bottom w:val="single" w:sz="8" w:space="0" w:color="666666"/>
              <w:right w:val="single" w:sz="8" w:space="0" w:color="666666"/>
            </w:tcBorders>
          </w:tcPr>
          <w:p w14:paraId="61769AD8" w14:textId="369719F4" w:rsidR="00655972" w:rsidRPr="00141DFF" w:rsidRDefault="00655972" w:rsidP="002A2277">
            <w:pPr>
              <w:pStyle w:val="BodyText"/>
              <w:rPr>
                <w:color w:val="auto"/>
                <w:szCs w:val="22"/>
              </w:rPr>
            </w:pPr>
            <w:r w:rsidRPr="00141DFF">
              <w:rPr>
                <w:color w:val="auto"/>
                <w:szCs w:val="22"/>
              </w:rPr>
              <w:t>12.2.1.4</w:t>
            </w:r>
          </w:p>
        </w:tc>
      </w:tr>
      <w:tr w:rsidR="00655972" w:rsidRPr="00A42ACA" w14:paraId="7378A6EA" w14:textId="25C4532E" w:rsidTr="00141DFF">
        <w:tc>
          <w:tcPr>
            <w:tcW w:w="431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tcPr>
          <w:p w14:paraId="0A0EC3C2" w14:textId="06B817E3" w:rsidR="00655972" w:rsidRPr="00141DFF" w:rsidRDefault="00655972" w:rsidP="002A2277">
            <w:pPr>
              <w:pStyle w:val="BodyText"/>
              <w:rPr>
                <w:color w:val="auto"/>
                <w:szCs w:val="22"/>
              </w:rPr>
            </w:pPr>
            <w:r w:rsidRPr="00141DFF">
              <w:rPr>
                <w:color w:val="auto"/>
                <w:szCs w:val="22"/>
              </w:rPr>
              <w:t xml:space="preserve">Oracle Weblogic Server </w:t>
            </w:r>
          </w:p>
        </w:tc>
        <w:tc>
          <w:tcPr>
            <w:tcW w:w="1260" w:type="dxa"/>
            <w:tcBorders>
              <w:top w:val="nil"/>
              <w:left w:val="single" w:sz="8" w:space="0" w:color="666666"/>
              <w:bottom w:val="single" w:sz="8" w:space="0" w:color="666666"/>
              <w:right w:val="single" w:sz="8" w:space="0" w:color="666666"/>
            </w:tcBorders>
          </w:tcPr>
          <w:p w14:paraId="77B7D01E" w14:textId="307335AA" w:rsidR="00655972" w:rsidRPr="00141DFF" w:rsidRDefault="00655972" w:rsidP="002A2277">
            <w:pPr>
              <w:pStyle w:val="BodyText"/>
              <w:rPr>
                <w:color w:val="auto"/>
                <w:szCs w:val="22"/>
              </w:rPr>
            </w:pPr>
            <w:r w:rsidRPr="00141DFF">
              <w:rPr>
                <w:color w:val="auto"/>
                <w:szCs w:val="22"/>
              </w:rPr>
              <w:t>12.2.1.4</w:t>
            </w:r>
          </w:p>
        </w:tc>
      </w:tr>
      <w:tr w:rsidR="00655972" w:rsidRPr="00C021B0" w14:paraId="3408EFFC" w14:textId="7810455C" w:rsidTr="00141DFF">
        <w:tc>
          <w:tcPr>
            <w:tcW w:w="4310" w:type="dxa"/>
            <w:tcBorders>
              <w:top w:val="nil"/>
              <w:left w:val="single" w:sz="8" w:space="0" w:color="666666"/>
              <w:bottom w:val="single" w:sz="4" w:space="0" w:color="auto"/>
              <w:right w:val="single" w:sz="8" w:space="0" w:color="666666"/>
            </w:tcBorders>
            <w:shd w:val="clear" w:color="auto" w:fill="auto"/>
            <w:tcMar>
              <w:top w:w="0" w:type="dxa"/>
              <w:left w:w="108" w:type="dxa"/>
              <w:bottom w:w="0" w:type="dxa"/>
              <w:right w:w="108" w:type="dxa"/>
            </w:tcMar>
          </w:tcPr>
          <w:p w14:paraId="76A85D1C" w14:textId="2D8948BC" w:rsidR="00655972" w:rsidRPr="00141DFF" w:rsidRDefault="00655972" w:rsidP="002A2277">
            <w:pPr>
              <w:pStyle w:val="BodyText"/>
              <w:rPr>
                <w:color w:val="auto"/>
                <w:szCs w:val="22"/>
              </w:rPr>
            </w:pPr>
            <w:r w:rsidRPr="00141DFF">
              <w:rPr>
                <w:color w:val="auto"/>
                <w:szCs w:val="22"/>
              </w:rPr>
              <w:t xml:space="preserve">Oracle HTTP server (includes Webgate) </w:t>
            </w:r>
          </w:p>
        </w:tc>
        <w:tc>
          <w:tcPr>
            <w:tcW w:w="1260" w:type="dxa"/>
            <w:tcBorders>
              <w:top w:val="nil"/>
              <w:left w:val="single" w:sz="8" w:space="0" w:color="666666"/>
              <w:bottom w:val="single" w:sz="4" w:space="0" w:color="auto"/>
              <w:right w:val="single" w:sz="8" w:space="0" w:color="666666"/>
            </w:tcBorders>
          </w:tcPr>
          <w:p w14:paraId="2341D66E" w14:textId="0049E2AA" w:rsidR="00655972" w:rsidRPr="00141DFF" w:rsidRDefault="00655972" w:rsidP="002A2277">
            <w:pPr>
              <w:pStyle w:val="BodyText"/>
              <w:rPr>
                <w:color w:val="auto"/>
                <w:szCs w:val="22"/>
              </w:rPr>
            </w:pPr>
            <w:r w:rsidRPr="00141DFF">
              <w:rPr>
                <w:color w:val="auto"/>
                <w:szCs w:val="22"/>
              </w:rPr>
              <w:t>12.2.1.4</w:t>
            </w:r>
          </w:p>
        </w:tc>
      </w:tr>
      <w:tr w:rsidR="00655972" w14:paraId="454BCBBD" w14:textId="60B85F42" w:rsidTr="00141DFF">
        <w:tc>
          <w:tcPr>
            <w:tcW w:w="4310" w:type="dxa"/>
            <w:tcBorders>
              <w:top w:val="single" w:sz="4" w:space="0" w:color="auto"/>
              <w:left w:val="single" w:sz="8" w:space="0" w:color="666666"/>
              <w:bottom w:val="single" w:sz="4" w:space="0" w:color="auto"/>
              <w:right w:val="single" w:sz="8" w:space="0" w:color="666666"/>
            </w:tcBorders>
            <w:shd w:val="clear" w:color="auto" w:fill="auto"/>
            <w:tcMar>
              <w:top w:w="0" w:type="dxa"/>
              <w:left w:w="108" w:type="dxa"/>
              <w:bottom w:w="0" w:type="dxa"/>
              <w:right w:w="108" w:type="dxa"/>
            </w:tcMar>
          </w:tcPr>
          <w:p w14:paraId="55EB7747" w14:textId="515262FB" w:rsidR="00655972" w:rsidRPr="00141DFF" w:rsidRDefault="00655972" w:rsidP="002A2277">
            <w:pPr>
              <w:pStyle w:val="BodyText"/>
              <w:rPr>
                <w:color w:val="auto"/>
                <w:szCs w:val="22"/>
              </w:rPr>
            </w:pPr>
            <w:r w:rsidRPr="00141DFF">
              <w:rPr>
                <w:color w:val="auto"/>
                <w:szCs w:val="22"/>
              </w:rPr>
              <w:t>Symantec Endpoint Protection</w:t>
            </w:r>
          </w:p>
        </w:tc>
        <w:tc>
          <w:tcPr>
            <w:tcW w:w="1260" w:type="dxa"/>
            <w:tcBorders>
              <w:top w:val="single" w:sz="4" w:space="0" w:color="auto"/>
              <w:left w:val="single" w:sz="8" w:space="0" w:color="666666"/>
              <w:bottom w:val="single" w:sz="4" w:space="0" w:color="auto"/>
              <w:right w:val="single" w:sz="8" w:space="0" w:color="666666"/>
            </w:tcBorders>
          </w:tcPr>
          <w:p w14:paraId="1C2B5EDD" w14:textId="1DC4589D" w:rsidR="00655972" w:rsidRPr="00141DFF" w:rsidRDefault="00655972" w:rsidP="002A2277">
            <w:pPr>
              <w:pStyle w:val="BodyText"/>
              <w:rPr>
                <w:color w:val="auto"/>
                <w:szCs w:val="22"/>
              </w:rPr>
            </w:pPr>
            <w:r w:rsidRPr="00141DFF">
              <w:rPr>
                <w:color w:val="auto"/>
                <w:szCs w:val="22"/>
              </w:rPr>
              <w:t>14.3</w:t>
            </w:r>
          </w:p>
        </w:tc>
      </w:tr>
      <w:tr w:rsidR="00655972" w:rsidRPr="00A42ACA" w14:paraId="68999830" w14:textId="107568FF" w:rsidTr="00141DFF">
        <w:tc>
          <w:tcPr>
            <w:tcW w:w="4310" w:type="dxa"/>
            <w:tcBorders>
              <w:top w:val="single" w:sz="4" w:space="0" w:color="auto"/>
              <w:left w:val="single" w:sz="8" w:space="0" w:color="666666"/>
              <w:bottom w:val="single" w:sz="4" w:space="0" w:color="auto"/>
              <w:right w:val="single" w:sz="8" w:space="0" w:color="666666"/>
            </w:tcBorders>
            <w:shd w:val="clear" w:color="auto" w:fill="auto"/>
            <w:tcMar>
              <w:top w:w="0" w:type="dxa"/>
              <w:left w:w="108" w:type="dxa"/>
              <w:bottom w:w="0" w:type="dxa"/>
              <w:right w:w="108" w:type="dxa"/>
            </w:tcMar>
          </w:tcPr>
          <w:p w14:paraId="07D3EF8D" w14:textId="38BEA0E7" w:rsidR="00655972" w:rsidRPr="00141DFF" w:rsidRDefault="00655972" w:rsidP="002A2277">
            <w:pPr>
              <w:pStyle w:val="BodyText"/>
              <w:rPr>
                <w:color w:val="auto"/>
                <w:szCs w:val="22"/>
              </w:rPr>
            </w:pPr>
            <w:r w:rsidRPr="00141DFF">
              <w:rPr>
                <w:color w:val="auto"/>
                <w:szCs w:val="22"/>
              </w:rPr>
              <w:t>Symantec Protection Engine</w:t>
            </w:r>
          </w:p>
        </w:tc>
        <w:tc>
          <w:tcPr>
            <w:tcW w:w="1260" w:type="dxa"/>
            <w:tcBorders>
              <w:top w:val="single" w:sz="4" w:space="0" w:color="auto"/>
              <w:left w:val="single" w:sz="8" w:space="0" w:color="666666"/>
              <w:bottom w:val="single" w:sz="4" w:space="0" w:color="auto"/>
              <w:right w:val="single" w:sz="8" w:space="0" w:color="666666"/>
            </w:tcBorders>
          </w:tcPr>
          <w:p w14:paraId="0349AB4C" w14:textId="242942C6" w:rsidR="00655972" w:rsidRPr="00141DFF" w:rsidRDefault="00655972" w:rsidP="002A2277">
            <w:pPr>
              <w:pStyle w:val="BodyText"/>
              <w:rPr>
                <w:color w:val="auto"/>
                <w:szCs w:val="22"/>
              </w:rPr>
            </w:pPr>
            <w:r w:rsidRPr="00141DFF">
              <w:rPr>
                <w:color w:val="auto"/>
                <w:szCs w:val="22"/>
              </w:rPr>
              <w:t>8.2</w:t>
            </w:r>
          </w:p>
        </w:tc>
      </w:tr>
      <w:tr w:rsidR="00655972" w:rsidRPr="00A42ACA" w14:paraId="59E5C00C" w14:textId="778AF2B7" w:rsidTr="00141DFF">
        <w:tc>
          <w:tcPr>
            <w:tcW w:w="4310" w:type="dxa"/>
            <w:tcBorders>
              <w:top w:val="single" w:sz="4" w:space="0" w:color="auto"/>
              <w:left w:val="single" w:sz="8" w:space="0" w:color="666666"/>
              <w:bottom w:val="single" w:sz="4" w:space="0" w:color="auto"/>
              <w:right w:val="single" w:sz="8" w:space="0" w:color="666666"/>
            </w:tcBorders>
            <w:shd w:val="clear" w:color="auto" w:fill="auto"/>
            <w:tcMar>
              <w:top w:w="0" w:type="dxa"/>
              <w:left w:w="108" w:type="dxa"/>
              <w:bottom w:w="0" w:type="dxa"/>
              <w:right w:w="108" w:type="dxa"/>
            </w:tcMar>
          </w:tcPr>
          <w:p w14:paraId="67704A78" w14:textId="5DDEC3C0" w:rsidR="00655972" w:rsidRPr="00141DFF" w:rsidRDefault="00655972" w:rsidP="002A2277">
            <w:pPr>
              <w:pStyle w:val="BodyText"/>
              <w:rPr>
                <w:color w:val="auto"/>
                <w:szCs w:val="22"/>
              </w:rPr>
            </w:pPr>
            <w:r w:rsidRPr="00141DFF">
              <w:rPr>
                <w:color w:val="auto"/>
                <w:szCs w:val="22"/>
              </w:rPr>
              <w:t>Extended support for Java</w:t>
            </w:r>
          </w:p>
        </w:tc>
        <w:tc>
          <w:tcPr>
            <w:tcW w:w="1260" w:type="dxa"/>
            <w:tcBorders>
              <w:top w:val="single" w:sz="4" w:space="0" w:color="auto"/>
              <w:left w:val="single" w:sz="8" w:space="0" w:color="666666"/>
              <w:bottom w:val="single" w:sz="4" w:space="0" w:color="auto"/>
              <w:right w:val="single" w:sz="8" w:space="0" w:color="666666"/>
            </w:tcBorders>
          </w:tcPr>
          <w:p w14:paraId="288E4D18" w14:textId="460888A6" w:rsidR="00655972" w:rsidRPr="00141DFF" w:rsidRDefault="00655972" w:rsidP="002A2277">
            <w:pPr>
              <w:pStyle w:val="BodyText"/>
              <w:rPr>
                <w:color w:val="auto"/>
                <w:szCs w:val="22"/>
              </w:rPr>
            </w:pPr>
            <w:r w:rsidRPr="00141DFF">
              <w:rPr>
                <w:color w:val="auto"/>
                <w:szCs w:val="22"/>
              </w:rPr>
              <w:t>8</w:t>
            </w:r>
          </w:p>
        </w:tc>
      </w:tr>
    </w:tbl>
    <w:p w14:paraId="77BF877A" w14:textId="5956EA92" w:rsidR="00777BCE" w:rsidRDefault="00F16F54" w:rsidP="00635560">
      <w:pPr>
        <w:pStyle w:val="Heading3"/>
        <w:numPr>
          <w:ilvl w:val="2"/>
          <w:numId w:val="83"/>
        </w:numPr>
        <w:ind w:left="810" w:hanging="810"/>
      </w:pPr>
      <w:r>
        <w:lastRenderedPageBreak/>
        <w:t xml:space="preserve">Capacity and performance </w:t>
      </w:r>
    </w:p>
    <w:p w14:paraId="5A4DD463" w14:textId="77777777" w:rsidR="00F16F54" w:rsidRDefault="00F16F54" w:rsidP="00F16F54">
      <w:pPr>
        <w:pStyle w:val="BodyText"/>
        <w:rPr>
          <w:rFonts w:cs="Arial"/>
        </w:rPr>
      </w:pPr>
      <w:r w:rsidRPr="00A36D9F">
        <w:t>The web servers should be responsive even during peak loads</w:t>
      </w:r>
      <w:r>
        <w:t>, t</w:t>
      </w:r>
      <w:r w:rsidRPr="00A36D9F">
        <w:rPr>
          <w:rFonts w:cs="Arial"/>
        </w:rPr>
        <w:t>he design should allow for upscaling of resources in order to improve performance</w:t>
      </w:r>
      <w:r>
        <w:rPr>
          <w:rFonts w:cs="Arial"/>
        </w:rPr>
        <w:t>.</w:t>
      </w:r>
    </w:p>
    <w:p w14:paraId="76D9BD8B" w14:textId="77777777" w:rsidR="00F16F54" w:rsidRDefault="00F16F54" w:rsidP="00F16F54">
      <w:pPr>
        <w:pStyle w:val="BodyText"/>
        <w:rPr>
          <w:rFonts w:cs="Arial"/>
        </w:rPr>
      </w:pPr>
      <w:r>
        <w:rPr>
          <w:rFonts w:cs="Arial"/>
        </w:rPr>
        <w:t>No numbers provided by UWV on the required response times therefore current sizing is considered as enough. Vertical scaling is possible in case needed.</w:t>
      </w:r>
    </w:p>
    <w:p w14:paraId="07B7CF43" w14:textId="77777777" w:rsidR="00F16F54" w:rsidRPr="00F16F54" w:rsidRDefault="00F16F54" w:rsidP="00F16F54">
      <w:pPr>
        <w:pStyle w:val="BodyText"/>
      </w:pPr>
    </w:p>
    <w:p w14:paraId="4E8B2FD5" w14:textId="2DF1BF3C" w:rsidR="00D7423E" w:rsidRDefault="00E34985" w:rsidP="00CB7060">
      <w:pPr>
        <w:pStyle w:val="Heading2"/>
      </w:pPr>
      <w:bookmarkStart w:id="24" w:name="_Toc94024203"/>
      <w:bookmarkStart w:id="25" w:name="_Toc119414583"/>
      <w:r>
        <w:t>Availability</w:t>
      </w:r>
      <w:bookmarkEnd w:id="24"/>
      <w:bookmarkEnd w:id="25"/>
    </w:p>
    <w:tbl>
      <w:tblPr>
        <w:tblStyle w:val="TableGrid"/>
        <w:tblW w:w="7465" w:type="dxa"/>
        <w:tblLook w:val="04A0" w:firstRow="1" w:lastRow="0" w:firstColumn="1" w:lastColumn="0" w:noHBand="0" w:noVBand="1"/>
      </w:tblPr>
      <w:tblGrid>
        <w:gridCol w:w="1885"/>
        <w:gridCol w:w="1440"/>
        <w:gridCol w:w="2700"/>
        <w:gridCol w:w="1440"/>
      </w:tblGrid>
      <w:tr w:rsidR="00056BA1" w:rsidRPr="00560D26" w14:paraId="2F7E742C" w14:textId="77777777" w:rsidTr="00056BA1">
        <w:tc>
          <w:tcPr>
            <w:tcW w:w="1885" w:type="dxa"/>
            <w:shd w:val="clear" w:color="auto" w:fill="D9D9D9" w:themeFill="background1" w:themeFillShade="D9"/>
          </w:tcPr>
          <w:p w14:paraId="66CBCF03" w14:textId="77777777" w:rsidR="00056BA1" w:rsidRPr="00560D26" w:rsidRDefault="00056BA1" w:rsidP="00A760F0">
            <w:pPr>
              <w:pStyle w:val="BodyText"/>
              <w:rPr>
                <w:b/>
                <w:bCs/>
              </w:rPr>
            </w:pPr>
            <w:r w:rsidRPr="00560D26">
              <w:rPr>
                <w:b/>
                <w:bCs/>
              </w:rPr>
              <w:t>Environment</w:t>
            </w:r>
          </w:p>
        </w:tc>
        <w:tc>
          <w:tcPr>
            <w:tcW w:w="1440" w:type="dxa"/>
            <w:shd w:val="clear" w:color="auto" w:fill="D9D9D9" w:themeFill="background1" w:themeFillShade="D9"/>
          </w:tcPr>
          <w:p w14:paraId="33D1833A" w14:textId="17BB7597" w:rsidR="00056BA1" w:rsidRPr="00560D26" w:rsidRDefault="00056BA1" w:rsidP="00A760F0">
            <w:pPr>
              <w:pStyle w:val="BodyText"/>
              <w:rPr>
                <w:b/>
                <w:bCs/>
              </w:rPr>
            </w:pPr>
            <w:r>
              <w:rPr>
                <w:b/>
                <w:bCs/>
              </w:rPr>
              <w:t>Application Target</w:t>
            </w:r>
          </w:p>
        </w:tc>
        <w:tc>
          <w:tcPr>
            <w:tcW w:w="2700" w:type="dxa"/>
            <w:shd w:val="clear" w:color="auto" w:fill="D9D9D9" w:themeFill="background1" w:themeFillShade="D9"/>
          </w:tcPr>
          <w:p w14:paraId="50014A84" w14:textId="3107ED31" w:rsidR="00056BA1" w:rsidRDefault="00056BA1" w:rsidP="00A760F0">
            <w:pPr>
              <w:pStyle w:val="BodyText"/>
              <w:rPr>
                <w:b/>
                <w:bCs/>
              </w:rPr>
            </w:pPr>
            <w:r>
              <w:rPr>
                <w:b/>
                <w:bCs/>
              </w:rPr>
              <w:t>Application Service Hours</w:t>
            </w:r>
          </w:p>
        </w:tc>
        <w:tc>
          <w:tcPr>
            <w:tcW w:w="1440" w:type="dxa"/>
            <w:shd w:val="clear" w:color="auto" w:fill="D9D9D9" w:themeFill="background1" w:themeFillShade="D9"/>
          </w:tcPr>
          <w:p w14:paraId="07A41972" w14:textId="780CCDC1" w:rsidR="00056BA1" w:rsidRPr="00560D26" w:rsidRDefault="00056BA1" w:rsidP="00A760F0">
            <w:pPr>
              <w:pStyle w:val="BodyText"/>
              <w:rPr>
                <w:b/>
                <w:bCs/>
              </w:rPr>
            </w:pPr>
            <w:r>
              <w:rPr>
                <w:b/>
                <w:bCs/>
              </w:rPr>
              <w:t>Infra Target</w:t>
            </w:r>
          </w:p>
        </w:tc>
      </w:tr>
      <w:tr w:rsidR="00056BA1" w:rsidRPr="00611598" w14:paraId="44728835" w14:textId="77777777" w:rsidTr="00056BA1">
        <w:sdt>
          <w:sdtPr>
            <w:alias w:val="Environment"/>
            <w:id w:val="-1411381923"/>
            <w:placeholder>
              <w:docPart w:val="B5CDAA034CDF4C7192062288CC94F54F"/>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5" w:type="dxa"/>
              </w:tcPr>
              <w:p w14:paraId="213B863E" w14:textId="5DA10650" w:rsidR="00056BA1" w:rsidRPr="00933BC1" w:rsidRDefault="00056BA1" w:rsidP="003034EC">
                <w:pPr>
                  <w:pStyle w:val="BodyText"/>
                </w:pPr>
                <w:r>
                  <w:t>Production</w:t>
                </w:r>
              </w:p>
            </w:tc>
          </w:sdtContent>
        </w:sdt>
        <w:sdt>
          <w:sdtPr>
            <w:alias w:val="Application Target"/>
            <w:tag w:val="Application Target"/>
            <w:id w:val="23074448"/>
            <w:placeholder>
              <w:docPart w:val="E8B03123C4A4419D9B018C22E2E44954"/>
            </w:placeholder>
            <w:dropDownList>
              <w:listItem w:displayText="Select" w:value="Select"/>
              <w:listItem w:displayText="98%" w:value="98%"/>
              <w:listItem w:displayText="99,5%" w:value="99,5%"/>
              <w:listItem w:displayText="99,8%" w:value="99,8%"/>
            </w:dropDownList>
          </w:sdtPr>
          <w:sdtEndPr/>
          <w:sdtContent>
            <w:tc>
              <w:tcPr>
                <w:tcW w:w="1440" w:type="dxa"/>
              </w:tcPr>
              <w:p w14:paraId="0399AC3A" w14:textId="16966D7F" w:rsidR="00056BA1" w:rsidRPr="00933BC1" w:rsidRDefault="00056BA1" w:rsidP="003034EC">
                <w:pPr>
                  <w:pStyle w:val="BodyText"/>
                </w:pPr>
                <w:r>
                  <w:t>98%</w:t>
                </w:r>
              </w:p>
            </w:tc>
          </w:sdtContent>
        </w:sdt>
        <w:sdt>
          <w:sdtPr>
            <w:rPr>
              <w:lang w:val="en-US" w:bidi="ar-SA"/>
            </w:rPr>
            <w:alias w:val="App service hours"/>
            <w:id w:val="-1609892118"/>
            <w:placeholder>
              <w:docPart w:val="2DB401A641FB497CBF285E72786DA183"/>
            </w:placeholder>
            <w:dropDownList>
              <w:listItem w:displayText="Select" w:value="Select"/>
              <w:listItem w:displayText="5 x 12 (Mo-Fr, 7 - 19h)" w:value="5 x 12 (Mo-Fr, 7 - 19h)"/>
              <w:listItem w:displayText="7 x 24" w:value="7 x 24"/>
            </w:dropDownList>
          </w:sdtPr>
          <w:sdtEndPr/>
          <w:sdtContent>
            <w:tc>
              <w:tcPr>
                <w:tcW w:w="2700" w:type="dxa"/>
              </w:tcPr>
              <w:p w14:paraId="029F8A2F" w14:textId="7AF06166" w:rsidR="00056BA1" w:rsidRPr="00933BC1" w:rsidRDefault="00056BA1" w:rsidP="003034EC">
                <w:pPr>
                  <w:pStyle w:val="BodyText"/>
                </w:pPr>
                <w:r>
                  <w:rPr>
                    <w:lang w:val="en-US" w:bidi="ar-SA"/>
                  </w:rPr>
                  <w:t>5 x 12 (Mo-Fr, 7 - 19h)</w:t>
                </w:r>
              </w:p>
            </w:tc>
          </w:sdtContent>
        </w:sdt>
        <w:sdt>
          <w:sdtPr>
            <w:alias w:val="Infra Target"/>
            <w:tag w:val="Infra Target"/>
            <w:id w:val="-443157375"/>
            <w:placeholder>
              <w:docPart w:val="127771C6282F46BF8421CFE85CF809EF"/>
            </w:placeholder>
            <w:dropDownList>
              <w:listItem w:displayText="Select" w:value="Select"/>
              <w:listItem w:displayText="98%" w:value="98%"/>
              <w:listItem w:displayText="99,5%" w:value="99,5%"/>
              <w:listItem w:displayText="99,8%" w:value="99,8%"/>
            </w:dropDownList>
          </w:sdtPr>
          <w:sdtEndPr/>
          <w:sdtContent>
            <w:tc>
              <w:tcPr>
                <w:tcW w:w="1440" w:type="dxa"/>
              </w:tcPr>
              <w:p w14:paraId="3970ED49" w14:textId="5A785988" w:rsidR="00056BA1" w:rsidRPr="00933BC1" w:rsidRDefault="00056BA1" w:rsidP="003034EC">
                <w:pPr>
                  <w:pStyle w:val="BodyText"/>
                </w:pPr>
                <w:r>
                  <w:t>99,5%</w:t>
                </w:r>
              </w:p>
            </w:tc>
          </w:sdtContent>
        </w:sdt>
      </w:tr>
      <w:tr w:rsidR="00056BA1" w:rsidRPr="00611598" w14:paraId="5E2D0BB5" w14:textId="77777777" w:rsidTr="00056BA1">
        <w:sdt>
          <w:sdtPr>
            <w:alias w:val="Environment"/>
            <w:id w:val="1267962798"/>
            <w:placeholder>
              <w:docPart w:val="2FE7D665EDD748C0A8FD8D6F04A6DCE2"/>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5" w:type="dxa"/>
              </w:tcPr>
              <w:p w14:paraId="78E040CD" w14:textId="0345D92E" w:rsidR="00056BA1" w:rsidRPr="00933BC1" w:rsidRDefault="00056BA1" w:rsidP="001F4981">
                <w:pPr>
                  <w:pStyle w:val="BodyText"/>
                </w:pPr>
                <w:r>
                  <w:t>Acceptance</w:t>
                </w:r>
              </w:p>
            </w:tc>
          </w:sdtContent>
        </w:sdt>
        <w:sdt>
          <w:sdtPr>
            <w:alias w:val="Application Target"/>
            <w:tag w:val="Application Target"/>
            <w:id w:val="-528181581"/>
            <w:placeholder>
              <w:docPart w:val="491BED5A71874D47839321AB9B6C7CAA"/>
            </w:placeholder>
            <w:dropDownList>
              <w:listItem w:displayText="Select" w:value="Select"/>
              <w:listItem w:displayText="98%" w:value="98%"/>
              <w:listItem w:displayText="99,5%" w:value="99,5%"/>
              <w:listItem w:displayText="99,8%" w:value="99,8%"/>
            </w:dropDownList>
          </w:sdtPr>
          <w:sdtEndPr/>
          <w:sdtContent>
            <w:tc>
              <w:tcPr>
                <w:tcW w:w="1440" w:type="dxa"/>
              </w:tcPr>
              <w:p w14:paraId="4E22F9B9" w14:textId="6B3AF606" w:rsidR="00056BA1" w:rsidRPr="00933BC1" w:rsidRDefault="00056BA1" w:rsidP="001F4981">
                <w:pPr>
                  <w:pStyle w:val="BodyText"/>
                </w:pPr>
                <w:r>
                  <w:t>98%</w:t>
                </w:r>
              </w:p>
            </w:tc>
          </w:sdtContent>
        </w:sdt>
        <w:sdt>
          <w:sdtPr>
            <w:rPr>
              <w:lang w:val="en-US" w:bidi="ar-SA"/>
            </w:rPr>
            <w:alias w:val="App service hours"/>
            <w:id w:val="-1451928452"/>
            <w:placeholder>
              <w:docPart w:val="C18BE9B62BD44F3596E5E4DD65EFF15A"/>
            </w:placeholder>
            <w:dropDownList>
              <w:listItem w:displayText="Select" w:value="Select"/>
              <w:listItem w:displayText="5 x 12 (Mo-Fr, 7 - 19h)" w:value="5 x 12 (Mo-Fr, 7 - 19h)"/>
              <w:listItem w:displayText="7 x 24" w:value="7 x 24"/>
            </w:dropDownList>
          </w:sdtPr>
          <w:sdtEndPr/>
          <w:sdtContent>
            <w:tc>
              <w:tcPr>
                <w:tcW w:w="2700" w:type="dxa"/>
              </w:tcPr>
              <w:p w14:paraId="262A891F" w14:textId="33FE0834" w:rsidR="00056BA1" w:rsidRPr="00933BC1" w:rsidRDefault="00056BA1" w:rsidP="001F4981">
                <w:pPr>
                  <w:pStyle w:val="BodyText"/>
                </w:pPr>
                <w:r>
                  <w:rPr>
                    <w:lang w:val="en-US" w:bidi="ar-SA"/>
                  </w:rPr>
                  <w:t>5 x 12 (Mo-Fr, 7 - 19h)</w:t>
                </w:r>
              </w:p>
            </w:tc>
          </w:sdtContent>
        </w:sdt>
        <w:sdt>
          <w:sdtPr>
            <w:alias w:val="Infra Target"/>
            <w:tag w:val="Infra Target"/>
            <w:id w:val="1958375318"/>
            <w:placeholder>
              <w:docPart w:val="D9B1096AA06047A5BD70AB503761BE31"/>
            </w:placeholder>
            <w:dropDownList>
              <w:listItem w:displayText="Select" w:value="Select"/>
              <w:listItem w:displayText="98%" w:value="98%"/>
              <w:listItem w:displayText="99,5%" w:value="99,5%"/>
              <w:listItem w:displayText="99,8%" w:value="99,8%"/>
            </w:dropDownList>
          </w:sdtPr>
          <w:sdtEndPr/>
          <w:sdtContent>
            <w:tc>
              <w:tcPr>
                <w:tcW w:w="1440" w:type="dxa"/>
              </w:tcPr>
              <w:p w14:paraId="2ED314C9" w14:textId="52213929" w:rsidR="00056BA1" w:rsidRPr="00933BC1" w:rsidRDefault="00056BA1" w:rsidP="001F4981">
                <w:pPr>
                  <w:pStyle w:val="BodyText"/>
                </w:pPr>
                <w:r>
                  <w:t>98%</w:t>
                </w:r>
              </w:p>
            </w:tc>
          </w:sdtContent>
        </w:sdt>
      </w:tr>
    </w:tbl>
    <w:p w14:paraId="06AD8B71" w14:textId="6AFD7C38" w:rsidR="00D7423E" w:rsidRDefault="00BF19AB" w:rsidP="00CB7060">
      <w:pPr>
        <w:pStyle w:val="Heading2"/>
      </w:pPr>
      <w:bookmarkStart w:id="26" w:name="_Toc94024204"/>
      <w:bookmarkStart w:id="27" w:name="_Toc119414584"/>
      <w:r>
        <w:t>Security</w:t>
      </w:r>
      <w:r w:rsidR="001A2738">
        <w:t xml:space="preserve"> requirements</w:t>
      </w:r>
      <w:bookmarkEnd w:id="26"/>
      <w:bookmarkEnd w:id="27"/>
    </w:p>
    <w:p w14:paraId="10CAF6CD" w14:textId="14BD4110" w:rsidR="004D3522" w:rsidRDefault="004D3522" w:rsidP="004D3522">
      <w:pPr>
        <w:pStyle w:val="BodyText"/>
      </w:pPr>
      <w:r>
        <w:t>No specific security requirements are applicable</w:t>
      </w:r>
    </w:p>
    <w:p w14:paraId="11E5ECEF" w14:textId="77777777" w:rsidR="004B5EAE" w:rsidRDefault="004B5EAE" w:rsidP="004B5EAE">
      <w:pPr>
        <w:pStyle w:val="Heading3"/>
      </w:pPr>
      <w:r>
        <w:t>System logging</w:t>
      </w:r>
    </w:p>
    <w:p w14:paraId="3CBF4F10" w14:textId="77777777" w:rsidR="004B5EAE" w:rsidRDefault="004B5EAE" w:rsidP="004B5EAE">
      <w:pPr>
        <w:pStyle w:val="BodyText"/>
      </w:pPr>
      <w:r>
        <w:t>No specific system logging requirements are applicable</w:t>
      </w:r>
    </w:p>
    <w:p w14:paraId="60451684" w14:textId="77777777" w:rsidR="00D75F8F" w:rsidRDefault="00D75F8F" w:rsidP="004B5EAE">
      <w:pPr>
        <w:pStyle w:val="BodyText"/>
      </w:pPr>
    </w:p>
    <w:p w14:paraId="12091A45" w14:textId="7B615839" w:rsidR="00D17E86" w:rsidRDefault="00A81B8A" w:rsidP="00CB7060">
      <w:pPr>
        <w:pStyle w:val="Heading2"/>
      </w:pPr>
      <w:bookmarkStart w:id="28" w:name="_Toc94024205"/>
      <w:bookmarkStart w:id="29" w:name="_Toc119414585"/>
      <w:r>
        <w:t>System management</w:t>
      </w:r>
      <w:bookmarkEnd w:id="28"/>
      <w:bookmarkEnd w:id="29"/>
    </w:p>
    <w:p w14:paraId="3BE4B76B" w14:textId="25B08F5F" w:rsidR="002E2A6F" w:rsidRDefault="002E2A6F" w:rsidP="002E2A6F">
      <w:pPr>
        <w:pStyle w:val="BodyText"/>
      </w:pPr>
      <w:r w:rsidRPr="0014348B">
        <w:t>No</w:t>
      </w:r>
      <w:r w:rsidR="004D3522">
        <w:t xml:space="preserve"> specific</w:t>
      </w:r>
      <w:r w:rsidRPr="0014348B">
        <w:t xml:space="preserve"> system management requirements are applicable.</w:t>
      </w:r>
    </w:p>
    <w:p w14:paraId="241C548C" w14:textId="77777777" w:rsidR="000D6916" w:rsidRDefault="000D6916" w:rsidP="000D6916">
      <w:pPr>
        <w:pStyle w:val="Heading3"/>
        <w:numPr>
          <w:ilvl w:val="2"/>
          <w:numId w:val="83"/>
        </w:numPr>
        <w:ind w:left="540" w:hanging="725"/>
      </w:pPr>
      <w:r>
        <w:t>Additional application related infra requirements</w:t>
      </w:r>
    </w:p>
    <w:tbl>
      <w:tblPr>
        <w:tblStyle w:val="TableGrid"/>
        <w:tblW w:w="9175" w:type="dxa"/>
        <w:tblLook w:val="04A0" w:firstRow="1" w:lastRow="0" w:firstColumn="1" w:lastColumn="0" w:noHBand="0" w:noVBand="1"/>
      </w:tblPr>
      <w:tblGrid>
        <w:gridCol w:w="5935"/>
        <w:gridCol w:w="3240"/>
      </w:tblGrid>
      <w:tr w:rsidR="000D6916" w14:paraId="3D118398" w14:textId="77777777" w:rsidTr="002A2277">
        <w:tc>
          <w:tcPr>
            <w:tcW w:w="5935" w:type="dxa"/>
            <w:shd w:val="clear" w:color="auto" w:fill="D0CECE" w:themeFill="background2" w:themeFillShade="E6"/>
          </w:tcPr>
          <w:p w14:paraId="6DE44A3C" w14:textId="77777777" w:rsidR="000D6916" w:rsidRPr="00D337D3" w:rsidRDefault="000D6916" w:rsidP="002A2277">
            <w:pPr>
              <w:pStyle w:val="BodyText"/>
              <w:rPr>
                <w:b/>
                <w:bCs/>
              </w:rPr>
            </w:pPr>
            <w:r>
              <w:rPr>
                <w:b/>
                <w:bCs/>
              </w:rPr>
              <w:t>Requirements</w:t>
            </w:r>
          </w:p>
        </w:tc>
        <w:tc>
          <w:tcPr>
            <w:tcW w:w="3240" w:type="dxa"/>
            <w:shd w:val="clear" w:color="auto" w:fill="D0CECE" w:themeFill="background2" w:themeFillShade="E6"/>
          </w:tcPr>
          <w:p w14:paraId="6A00D5A8" w14:textId="77777777" w:rsidR="000D6916" w:rsidRPr="00D337D3" w:rsidRDefault="000D6916" w:rsidP="002A2277">
            <w:pPr>
              <w:pStyle w:val="BodyText"/>
              <w:rPr>
                <w:b/>
                <w:bCs/>
              </w:rPr>
            </w:pPr>
            <w:r>
              <w:rPr>
                <w:b/>
                <w:bCs/>
              </w:rPr>
              <w:t>Status</w:t>
            </w:r>
          </w:p>
        </w:tc>
      </w:tr>
      <w:tr w:rsidR="000D6916" w14:paraId="75C365FA" w14:textId="77777777" w:rsidTr="002A2277">
        <w:tc>
          <w:tcPr>
            <w:tcW w:w="5935" w:type="dxa"/>
          </w:tcPr>
          <w:p w14:paraId="63F237D5" w14:textId="77777777" w:rsidR="000D6916" w:rsidRPr="00071D98" w:rsidRDefault="000D6916" w:rsidP="002A2277">
            <w:pPr>
              <w:pStyle w:val="BodyText"/>
            </w:pPr>
            <w:r>
              <w:t>Use STARTTLS option for UWV mail</w:t>
            </w:r>
          </w:p>
        </w:tc>
        <w:tc>
          <w:tcPr>
            <w:tcW w:w="3240" w:type="dxa"/>
          </w:tcPr>
          <w:sdt>
            <w:sdtPr>
              <w:alias w:val="STARTTLS"/>
              <w:tag w:val="STARTTLS"/>
              <w:id w:val="1246609570"/>
              <w:placeholder>
                <w:docPart w:val="09DE9508CFEE426D94E787C9CA480B06"/>
              </w:placeholder>
              <w:comboBox>
                <w:listItem w:displayText="Select" w:value="Select"/>
                <w:listItem w:displayText="Yes" w:value="Yes"/>
                <w:listItem w:displayText="No" w:value="No"/>
                <w:listItem w:displayText="Not applicable" w:value="Not applicable"/>
              </w:comboBox>
            </w:sdtPr>
            <w:sdtEndPr/>
            <w:sdtContent>
              <w:p w14:paraId="5E54C982" w14:textId="3BD7D867" w:rsidR="000D6916" w:rsidRPr="000D6916" w:rsidRDefault="000D6916" w:rsidP="002A2277">
                <w:pPr>
                  <w:pStyle w:val="BodyText"/>
                </w:pPr>
                <w:r w:rsidRPr="000D6916">
                  <w:t>No</w:t>
                </w:r>
              </w:p>
            </w:sdtContent>
          </w:sdt>
        </w:tc>
      </w:tr>
      <w:tr w:rsidR="000D6916" w14:paraId="55C6F60B" w14:textId="77777777" w:rsidTr="002A2277">
        <w:tc>
          <w:tcPr>
            <w:tcW w:w="5935" w:type="dxa"/>
          </w:tcPr>
          <w:p w14:paraId="642C1B48" w14:textId="77777777" w:rsidR="000D6916" w:rsidRPr="00071D98" w:rsidRDefault="000D6916" w:rsidP="002A2277">
            <w:pPr>
              <w:pStyle w:val="BodyText"/>
            </w:pPr>
            <w:r>
              <w:t>Is Microsoft DTC used for inflight transactions</w:t>
            </w:r>
          </w:p>
        </w:tc>
        <w:tc>
          <w:tcPr>
            <w:tcW w:w="3240" w:type="dxa"/>
          </w:tcPr>
          <w:sdt>
            <w:sdtPr>
              <w:alias w:val="inflight transaction"/>
              <w:tag w:val="STARTTLS"/>
              <w:id w:val="710918085"/>
              <w:placeholder>
                <w:docPart w:val="D4A8E9BD09E54F77AC1DA87CFAD549FF"/>
              </w:placeholder>
              <w:comboBox>
                <w:listItem w:displayText="Select" w:value="Select"/>
                <w:listItem w:displayText="Yes" w:value="Yes"/>
                <w:listItem w:displayText="No" w:value="No"/>
                <w:listItem w:displayText="Not applicable" w:value="Not applicable"/>
              </w:comboBox>
            </w:sdtPr>
            <w:sdtEndPr/>
            <w:sdtContent>
              <w:p w14:paraId="0B1F95EA" w14:textId="2BC9364B" w:rsidR="000D6916" w:rsidRPr="000D6916" w:rsidRDefault="000D6916" w:rsidP="002A2277">
                <w:pPr>
                  <w:pStyle w:val="BodyText"/>
                </w:pPr>
                <w:r w:rsidRPr="000D6916">
                  <w:t>Not applicable</w:t>
                </w:r>
              </w:p>
            </w:sdtContent>
          </w:sdt>
        </w:tc>
      </w:tr>
      <w:tr w:rsidR="000D6916" w14:paraId="346DD3D6" w14:textId="77777777" w:rsidTr="002A2277">
        <w:tc>
          <w:tcPr>
            <w:tcW w:w="5935" w:type="dxa"/>
          </w:tcPr>
          <w:p w14:paraId="4CD9DB23" w14:textId="77777777" w:rsidR="000D6916" w:rsidRDefault="000D6916" w:rsidP="002A2277">
            <w:pPr>
              <w:pStyle w:val="BodyText"/>
            </w:pPr>
            <w:r>
              <w:t>Is HTTPS cookie stickiness required on the load balancer</w:t>
            </w:r>
          </w:p>
        </w:tc>
        <w:tc>
          <w:tcPr>
            <w:tcW w:w="3240" w:type="dxa"/>
          </w:tcPr>
          <w:sdt>
            <w:sdtPr>
              <w:alias w:val="inflight transaction"/>
              <w:tag w:val="STARTTLS"/>
              <w:id w:val="1379899543"/>
              <w:placeholder>
                <w:docPart w:val="C34EB7376EE64EE6B935F6F6BB3262BE"/>
              </w:placeholder>
              <w:comboBox>
                <w:listItem w:displayText="Select" w:value="Select"/>
                <w:listItem w:displayText="Yes" w:value="Yes"/>
                <w:listItem w:displayText="No" w:value="No"/>
                <w:listItem w:displayText="Not applicable" w:value="Not applicable"/>
              </w:comboBox>
            </w:sdtPr>
            <w:sdtEndPr/>
            <w:sdtContent>
              <w:p w14:paraId="5CB8B111" w14:textId="5D946740" w:rsidR="000D6916" w:rsidRPr="000D6916" w:rsidRDefault="000D6916" w:rsidP="002A2277">
                <w:pPr>
                  <w:pStyle w:val="BodyText"/>
                </w:pPr>
                <w:r w:rsidRPr="000D6916">
                  <w:t>No</w:t>
                </w:r>
              </w:p>
            </w:sdtContent>
          </w:sdt>
        </w:tc>
      </w:tr>
    </w:tbl>
    <w:p w14:paraId="3E3F8B31" w14:textId="77777777" w:rsidR="00061E81" w:rsidRPr="00061E81" w:rsidRDefault="00061E81" w:rsidP="00061E81">
      <w:pPr>
        <w:pStyle w:val="BodyText"/>
      </w:pPr>
      <w:bookmarkStart w:id="30" w:name="_Toc94024206"/>
    </w:p>
    <w:p w14:paraId="20E03C6B" w14:textId="108C4973" w:rsidR="00D17E86" w:rsidRDefault="00F75085" w:rsidP="00CB7060">
      <w:pPr>
        <w:pStyle w:val="Heading2"/>
      </w:pPr>
      <w:bookmarkStart w:id="31" w:name="_Toc119414586"/>
      <w:r>
        <w:t>Backup and Recovery</w:t>
      </w:r>
      <w:bookmarkEnd w:id="30"/>
      <w:bookmarkEnd w:id="31"/>
    </w:p>
    <w:tbl>
      <w:tblPr>
        <w:tblStyle w:val="TableGrid"/>
        <w:tblW w:w="9895" w:type="dxa"/>
        <w:tblLook w:val="04A0" w:firstRow="1" w:lastRow="0" w:firstColumn="1" w:lastColumn="0" w:noHBand="0" w:noVBand="1"/>
      </w:tblPr>
      <w:tblGrid>
        <w:gridCol w:w="2065"/>
        <w:gridCol w:w="2970"/>
        <w:gridCol w:w="4860"/>
      </w:tblGrid>
      <w:tr w:rsidR="00222B0C" w14:paraId="04E26810" w14:textId="77777777" w:rsidTr="002A2277">
        <w:tc>
          <w:tcPr>
            <w:tcW w:w="2065" w:type="dxa"/>
            <w:shd w:val="clear" w:color="auto" w:fill="D0CECE" w:themeFill="background2" w:themeFillShade="E6"/>
          </w:tcPr>
          <w:p w14:paraId="4FF765E5" w14:textId="77777777" w:rsidR="00222B0C" w:rsidRPr="00D337D3" w:rsidRDefault="00222B0C" w:rsidP="002A2277">
            <w:pPr>
              <w:pStyle w:val="BodyText"/>
              <w:rPr>
                <w:b/>
                <w:bCs/>
              </w:rPr>
            </w:pPr>
            <w:bookmarkStart w:id="32" w:name="_Toc94024207"/>
          </w:p>
        </w:tc>
        <w:tc>
          <w:tcPr>
            <w:tcW w:w="2970" w:type="dxa"/>
            <w:shd w:val="clear" w:color="auto" w:fill="D0CECE" w:themeFill="background2" w:themeFillShade="E6"/>
          </w:tcPr>
          <w:p w14:paraId="610CD330" w14:textId="77777777" w:rsidR="00222B0C" w:rsidRPr="00D337D3" w:rsidRDefault="00222B0C" w:rsidP="002A2277">
            <w:pPr>
              <w:pStyle w:val="BodyText"/>
              <w:rPr>
                <w:b/>
                <w:bCs/>
              </w:rPr>
            </w:pPr>
            <w:r>
              <w:rPr>
                <w:b/>
                <w:bCs/>
              </w:rPr>
              <w:t>Default</w:t>
            </w:r>
          </w:p>
        </w:tc>
        <w:tc>
          <w:tcPr>
            <w:tcW w:w="4860" w:type="dxa"/>
            <w:shd w:val="clear" w:color="auto" w:fill="D0CECE" w:themeFill="background2" w:themeFillShade="E6"/>
          </w:tcPr>
          <w:p w14:paraId="440EBFD7" w14:textId="77777777" w:rsidR="00222B0C" w:rsidRDefault="00222B0C" w:rsidP="002A2277">
            <w:pPr>
              <w:pStyle w:val="BodyText"/>
              <w:rPr>
                <w:b/>
                <w:bCs/>
              </w:rPr>
            </w:pPr>
            <w:r>
              <w:rPr>
                <w:b/>
                <w:bCs/>
              </w:rPr>
              <w:t>Deviation (when applicable)</w:t>
            </w:r>
          </w:p>
        </w:tc>
      </w:tr>
      <w:tr w:rsidR="00222B0C" w14:paraId="0D7552AD" w14:textId="77777777" w:rsidTr="002A2277">
        <w:tc>
          <w:tcPr>
            <w:tcW w:w="2065" w:type="dxa"/>
          </w:tcPr>
          <w:p w14:paraId="7CBECFD4" w14:textId="77777777" w:rsidR="00222B0C" w:rsidRPr="00071D98" w:rsidRDefault="00222B0C" w:rsidP="002A2277">
            <w:pPr>
              <w:pStyle w:val="BodyText"/>
            </w:pPr>
            <w:r>
              <w:t xml:space="preserve">Backup </w:t>
            </w:r>
          </w:p>
        </w:tc>
        <w:tc>
          <w:tcPr>
            <w:tcW w:w="2970" w:type="dxa"/>
          </w:tcPr>
          <w:sdt>
            <w:sdtPr>
              <w:alias w:val="backup standard"/>
              <w:tag w:val="backup standard"/>
              <w:id w:val="350235326"/>
              <w:placeholder>
                <w:docPart w:val="87B4E7F02DD442329474CAAE8F477E99"/>
              </w:placeholder>
              <w:comboBox>
                <w:listItem w:displayText="Select" w:value="Select"/>
                <w:listItem w:displayText="standard backup" w:value="standard backup"/>
                <w:listItem w:displayText="deviating backup" w:value="deviating backup"/>
              </w:comboBox>
            </w:sdtPr>
            <w:sdtEndPr/>
            <w:sdtContent>
              <w:p w14:paraId="3F37E3B0" w14:textId="77777777" w:rsidR="00222B0C" w:rsidRPr="00222B0C" w:rsidRDefault="00222B0C" w:rsidP="002A2277">
                <w:pPr>
                  <w:pStyle w:val="BodyText"/>
                </w:pPr>
                <w:r w:rsidRPr="00222B0C">
                  <w:t>standard backup</w:t>
                </w:r>
              </w:p>
            </w:sdtContent>
          </w:sdt>
        </w:tc>
        <w:tc>
          <w:tcPr>
            <w:tcW w:w="4860" w:type="dxa"/>
          </w:tcPr>
          <w:p w14:paraId="5E26B186" w14:textId="79D9196C" w:rsidR="00222B0C" w:rsidRPr="00222B0C" w:rsidRDefault="00222B0C" w:rsidP="002A2277">
            <w:pPr>
              <w:pStyle w:val="BodyText"/>
            </w:pPr>
            <w:r>
              <w:t>Not applicable</w:t>
            </w:r>
          </w:p>
        </w:tc>
      </w:tr>
      <w:tr w:rsidR="00222B0C" w14:paraId="73405E4C" w14:textId="77777777" w:rsidTr="002A2277">
        <w:tc>
          <w:tcPr>
            <w:tcW w:w="2065" w:type="dxa"/>
          </w:tcPr>
          <w:p w14:paraId="68F16706" w14:textId="77777777" w:rsidR="00222B0C" w:rsidRPr="00071D98" w:rsidRDefault="00222B0C" w:rsidP="00222B0C">
            <w:pPr>
              <w:pStyle w:val="BodyText"/>
            </w:pPr>
            <w:r>
              <w:t>Restore</w:t>
            </w:r>
          </w:p>
        </w:tc>
        <w:tc>
          <w:tcPr>
            <w:tcW w:w="2970" w:type="dxa"/>
          </w:tcPr>
          <w:sdt>
            <w:sdtPr>
              <w:alias w:val="restore standard"/>
              <w:tag w:val="restore standard"/>
              <w:id w:val="-779483619"/>
              <w:placeholder>
                <w:docPart w:val="EF8A5EBFF07E426DA30DB2F347C7E140"/>
              </w:placeholder>
              <w:comboBox>
                <w:listItem w:displayText="Select" w:value="Select"/>
                <w:listItem w:displayText="no specific restore order" w:value="no specific restore order"/>
                <w:listItem w:displayText="restore order required" w:value="restore order required"/>
              </w:comboBox>
            </w:sdtPr>
            <w:sdtEndPr/>
            <w:sdtContent>
              <w:p w14:paraId="100A4985" w14:textId="77777777" w:rsidR="00222B0C" w:rsidRPr="00222B0C" w:rsidRDefault="00222B0C" w:rsidP="00222B0C">
                <w:pPr>
                  <w:pStyle w:val="BodyText"/>
                </w:pPr>
                <w:r w:rsidRPr="00222B0C">
                  <w:t>no specific restore order</w:t>
                </w:r>
              </w:p>
            </w:sdtContent>
          </w:sdt>
        </w:tc>
        <w:tc>
          <w:tcPr>
            <w:tcW w:w="4860" w:type="dxa"/>
          </w:tcPr>
          <w:p w14:paraId="75B31BDA" w14:textId="4A0EAFC1" w:rsidR="00222B0C" w:rsidRPr="00222B0C" w:rsidRDefault="00222B0C" w:rsidP="00222B0C">
            <w:pPr>
              <w:pStyle w:val="BodyText"/>
            </w:pPr>
            <w:r w:rsidRPr="00FF7595">
              <w:t>Not applicable</w:t>
            </w:r>
          </w:p>
        </w:tc>
      </w:tr>
      <w:tr w:rsidR="00222B0C" w14:paraId="71A2347C" w14:textId="77777777" w:rsidTr="002A2277">
        <w:tc>
          <w:tcPr>
            <w:tcW w:w="2065" w:type="dxa"/>
          </w:tcPr>
          <w:p w14:paraId="076E7D3A" w14:textId="77777777" w:rsidR="00222B0C" w:rsidRPr="00071D98" w:rsidRDefault="00222B0C" w:rsidP="00222B0C">
            <w:pPr>
              <w:pStyle w:val="BodyText"/>
            </w:pPr>
            <w:r>
              <w:t>Dependency</w:t>
            </w:r>
          </w:p>
        </w:tc>
        <w:tc>
          <w:tcPr>
            <w:tcW w:w="2970" w:type="dxa"/>
          </w:tcPr>
          <w:sdt>
            <w:sdtPr>
              <w:alias w:val="restore standard"/>
              <w:tag w:val="restore standard"/>
              <w:id w:val="622503741"/>
              <w:placeholder>
                <w:docPart w:val="DEE28958F2AB446BAA846F50A932EB25"/>
              </w:placeholder>
              <w:comboBox>
                <w:listItem w:displayText="Select" w:value="Select"/>
                <w:listItem w:displayText="no dependencies" w:value="no dependencies"/>
                <w:listItem w:displayText="depends on another backup" w:value="depends on another backup"/>
              </w:comboBox>
            </w:sdtPr>
            <w:sdtEndPr/>
            <w:sdtContent>
              <w:p w14:paraId="34C6D809" w14:textId="77777777" w:rsidR="00222B0C" w:rsidRPr="00222B0C" w:rsidRDefault="00222B0C" w:rsidP="00222B0C">
                <w:pPr>
                  <w:pStyle w:val="BodyText"/>
                </w:pPr>
                <w:r w:rsidRPr="00222B0C">
                  <w:t>no dependencies</w:t>
                </w:r>
              </w:p>
            </w:sdtContent>
          </w:sdt>
        </w:tc>
        <w:tc>
          <w:tcPr>
            <w:tcW w:w="4860" w:type="dxa"/>
          </w:tcPr>
          <w:p w14:paraId="4B5AB36D" w14:textId="37F4F5BB" w:rsidR="00222B0C" w:rsidRPr="00222B0C" w:rsidRDefault="00222B0C" w:rsidP="00222B0C">
            <w:pPr>
              <w:pStyle w:val="BodyText"/>
            </w:pPr>
            <w:r w:rsidRPr="00FF7595">
              <w:t>Not applicable</w:t>
            </w:r>
          </w:p>
        </w:tc>
      </w:tr>
    </w:tbl>
    <w:p w14:paraId="544AB433" w14:textId="77777777" w:rsidR="00061E81" w:rsidRDefault="00061E81" w:rsidP="00061E81">
      <w:pPr>
        <w:pStyle w:val="BodyText"/>
      </w:pPr>
    </w:p>
    <w:p w14:paraId="01E93A4C" w14:textId="77777777" w:rsidR="00061E81" w:rsidRDefault="00061E81" w:rsidP="00061E81">
      <w:pPr>
        <w:pStyle w:val="BodyText"/>
      </w:pPr>
    </w:p>
    <w:p w14:paraId="7CB7DC53" w14:textId="77777777" w:rsidR="00061E81" w:rsidRDefault="00061E81" w:rsidP="00061E81">
      <w:pPr>
        <w:pStyle w:val="BodyText"/>
      </w:pPr>
    </w:p>
    <w:p w14:paraId="099D0B57" w14:textId="77777777" w:rsidR="00061E81" w:rsidRDefault="00061E81" w:rsidP="00061E81">
      <w:pPr>
        <w:pStyle w:val="BodyText"/>
      </w:pPr>
    </w:p>
    <w:p w14:paraId="79D58CED" w14:textId="77777777" w:rsidR="00061E81" w:rsidRPr="00061E81" w:rsidRDefault="00061E81" w:rsidP="00061E81">
      <w:pPr>
        <w:pStyle w:val="BodyText"/>
      </w:pPr>
    </w:p>
    <w:p w14:paraId="335E0C06" w14:textId="6A3B458E" w:rsidR="00A716B8" w:rsidRDefault="00A716B8" w:rsidP="00CB7060">
      <w:pPr>
        <w:pStyle w:val="Heading2"/>
      </w:pPr>
      <w:bookmarkStart w:id="33" w:name="_Toc119414587"/>
      <w:r>
        <w:lastRenderedPageBreak/>
        <w:t>Storage</w:t>
      </w:r>
      <w:r w:rsidR="0048207B">
        <w:t xml:space="preserve"> replication</w:t>
      </w:r>
      <w:bookmarkEnd w:id="32"/>
      <w:bookmarkEnd w:id="33"/>
    </w:p>
    <w:tbl>
      <w:tblPr>
        <w:tblStyle w:val="TableGrid"/>
        <w:tblW w:w="6385" w:type="dxa"/>
        <w:tblInd w:w="-5" w:type="dxa"/>
        <w:tblLook w:val="04A0" w:firstRow="1" w:lastRow="0" w:firstColumn="1" w:lastColumn="0" w:noHBand="0" w:noVBand="1"/>
      </w:tblPr>
      <w:tblGrid>
        <w:gridCol w:w="2875"/>
        <w:gridCol w:w="3510"/>
      </w:tblGrid>
      <w:tr w:rsidR="00D85288" w14:paraId="71F8DFE1" w14:textId="77777777" w:rsidTr="00061E81">
        <w:tc>
          <w:tcPr>
            <w:tcW w:w="2875" w:type="dxa"/>
            <w:shd w:val="clear" w:color="auto" w:fill="D0CECE" w:themeFill="background2" w:themeFillShade="E6"/>
          </w:tcPr>
          <w:p w14:paraId="4A1EAAF2" w14:textId="2A185E2C" w:rsidR="00D85288" w:rsidRPr="00D337D3" w:rsidRDefault="00D85288" w:rsidP="00DB09BA">
            <w:pPr>
              <w:pStyle w:val="BodyText"/>
              <w:rPr>
                <w:b/>
                <w:bCs/>
              </w:rPr>
            </w:pPr>
            <w:r w:rsidRPr="00D337D3">
              <w:rPr>
                <w:b/>
                <w:bCs/>
              </w:rPr>
              <w:t>Environment</w:t>
            </w:r>
          </w:p>
        </w:tc>
        <w:tc>
          <w:tcPr>
            <w:tcW w:w="3510" w:type="dxa"/>
            <w:shd w:val="clear" w:color="auto" w:fill="D0CECE" w:themeFill="background2" w:themeFillShade="E6"/>
          </w:tcPr>
          <w:p w14:paraId="1590E048" w14:textId="4BB5989B" w:rsidR="00D85288" w:rsidRPr="00D337D3" w:rsidRDefault="00D85288" w:rsidP="00DB09BA">
            <w:pPr>
              <w:pStyle w:val="BodyText"/>
              <w:rPr>
                <w:b/>
                <w:bCs/>
              </w:rPr>
            </w:pPr>
            <w:r>
              <w:rPr>
                <w:b/>
                <w:bCs/>
              </w:rPr>
              <w:t>Storage Replication</w:t>
            </w:r>
            <w:r w:rsidR="009843F9">
              <w:rPr>
                <w:b/>
                <w:bCs/>
              </w:rPr>
              <w:t>*</w:t>
            </w:r>
          </w:p>
        </w:tc>
      </w:tr>
      <w:tr w:rsidR="00071D98" w14:paraId="24A785ED" w14:textId="77777777" w:rsidTr="00061E81">
        <w:sdt>
          <w:sdtPr>
            <w:alias w:val="Environment"/>
            <w:tag w:val="Environment"/>
            <w:id w:val="-1158452861"/>
            <w:placeholder>
              <w:docPart w:val="BFD18746B0FC4EB8AD55DC4577C12E8C"/>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875" w:type="dxa"/>
              </w:tcPr>
              <w:p w14:paraId="73B19DA4" w14:textId="75034F40" w:rsidR="00071D98" w:rsidRPr="00071D98" w:rsidRDefault="0096034D" w:rsidP="00071D98">
                <w:pPr>
                  <w:pStyle w:val="BodyText"/>
                </w:pPr>
                <w:r>
                  <w:t>Production</w:t>
                </w:r>
              </w:p>
            </w:tc>
          </w:sdtContent>
        </w:sdt>
        <w:tc>
          <w:tcPr>
            <w:tcW w:w="3510" w:type="dxa"/>
          </w:tcPr>
          <w:sdt>
            <w:sdtPr>
              <w:alias w:val="Storage Replication"/>
              <w:tag w:val="Storage Replication"/>
              <w:id w:val="-62879172"/>
              <w:placeholder>
                <w:docPart w:val="0BF41694DADE4830AE1467F37A6F1E91"/>
              </w:placeholder>
              <w:comboBox>
                <w:listItem w:displayText="Select" w:value="Select"/>
                <w:listItem w:displayText="Replicated storage" w:value="Replicated storage"/>
                <w:listItem w:displayText="Non-replicated storage" w:value="Non-replicated storage"/>
              </w:comboBox>
            </w:sdtPr>
            <w:sdtEndPr/>
            <w:sdtContent>
              <w:p w14:paraId="7FF993C9" w14:textId="4EF6ACE3" w:rsidR="00071D98" w:rsidRPr="00071D98" w:rsidRDefault="0096034D" w:rsidP="00071D98">
                <w:pPr>
                  <w:pStyle w:val="BodyText"/>
                </w:pPr>
                <w:r>
                  <w:t>Replicated storage</w:t>
                </w:r>
              </w:p>
            </w:sdtContent>
          </w:sdt>
        </w:tc>
      </w:tr>
      <w:tr w:rsidR="00061E81" w14:paraId="25936E6E" w14:textId="77777777" w:rsidTr="00061E81">
        <w:sdt>
          <w:sdtPr>
            <w:alias w:val="Environment"/>
            <w:tag w:val="Environment"/>
            <w:id w:val="-567958131"/>
            <w:placeholder>
              <w:docPart w:val="80885B4B1D254BAC855597AEE093FEDD"/>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875" w:type="dxa"/>
              </w:tcPr>
              <w:p w14:paraId="30CC4DD2" w14:textId="77777777" w:rsidR="00061E81" w:rsidRPr="00071D98" w:rsidRDefault="00061E81" w:rsidP="002A2277">
                <w:pPr>
                  <w:pStyle w:val="BodyText"/>
                </w:pPr>
                <w:r>
                  <w:t>Acceptance</w:t>
                </w:r>
              </w:p>
            </w:tc>
          </w:sdtContent>
        </w:sdt>
        <w:tc>
          <w:tcPr>
            <w:tcW w:w="3510" w:type="dxa"/>
          </w:tcPr>
          <w:sdt>
            <w:sdtPr>
              <w:alias w:val="Storage Replication"/>
              <w:tag w:val="Storage Replication"/>
              <w:id w:val="1759560142"/>
              <w:placeholder>
                <w:docPart w:val="49CCEC707040443A8B4F0E48BA166A91"/>
              </w:placeholder>
              <w:comboBox>
                <w:listItem w:displayText="Select" w:value="Select"/>
                <w:listItem w:displayText="Replicated storage" w:value="Replicated storage"/>
                <w:listItem w:displayText="Non-replicated storage" w:value="Non-replicated storage"/>
              </w:comboBox>
            </w:sdtPr>
            <w:sdtEndPr/>
            <w:sdtContent>
              <w:p w14:paraId="28D24450" w14:textId="77777777" w:rsidR="00061E81" w:rsidRPr="00071D98" w:rsidRDefault="00061E81" w:rsidP="002A2277">
                <w:pPr>
                  <w:pStyle w:val="BodyText"/>
                </w:pPr>
                <w:r>
                  <w:t>Replicated storage</w:t>
                </w:r>
              </w:p>
            </w:sdtContent>
          </w:sdt>
        </w:tc>
      </w:tr>
      <w:tr w:rsidR="001906D2" w14:paraId="1C5F8BCC" w14:textId="77777777" w:rsidTr="00061E81">
        <w:tc>
          <w:tcPr>
            <w:tcW w:w="2875" w:type="dxa"/>
          </w:tcPr>
          <w:p w14:paraId="49C98AF9" w14:textId="36AB6CDC" w:rsidR="001906D2" w:rsidRPr="00071D98" w:rsidRDefault="00061E81" w:rsidP="001906D2">
            <w:pPr>
              <w:pStyle w:val="BodyText"/>
            </w:pPr>
            <w:r>
              <w:t>Acceptance (KATO)</w:t>
            </w:r>
          </w:p>
        </w:tc>
        <w:tc>
          <w:tcPr>
            <w:tcW w:w="3510" w:type="dxa"/>
          </w:tcPr>
          <w:sdt>
            <w:sdtPr>
              <w:alias w:val="Storage Replication"/>
              <w:tag w:val="Storage Replication"/>
              <w:id w:val="-2087758577"/>
              <w:placeholder>
                <w:docPart w:val="DAFD92FB2881436AACA161A6EEC409E3"/>
              </w:placeholder>
              <w:comboBox>
                <w:listItem w:displayText="Select" w:value="Select"/>
                <w:listItem w:displayText="Replicated storage" w:value="Replicated storage"/>
                <w:listItem w:displayText="Non-replicated storage" w:value="Non-replicated storage"/>
              </w:comboBox>
            </w:sdtPr>
            <w:sdtEndPr/>
            <w:sdtContent>
              <w:p w14:paraId="53E53CEF" w14:textId="358B8F89" w:rsidR="001906D2" w:rsidRPr="00071D98" w:rsidRDefault="00061E81" w:rsidP="001906D2">
                <w:pPr>
                  <w:pStyle w:val="BodyText"/>
                </w:pPr>
                <w:r>
                  <w:t>Non-replicated storage</w:t>
                </w:r>
              </w:p>
            </w:sdtContent>
          </w:sdt>
        </w:tc>
      </w:tr>
    </w:tbl>
    <w:p w14:paraId="7BBBC4B6" w14:textId="77777777" w:rsidR="009843F9" w:rsidRPr="008E1ECC" w:rsidRDefault="009843F9" w:rsidP="009843F9">
      <w:pPr>
        <w:pStyle w:val="BodyText"/>
        <w:rPr>
          <w:sz w:val="16"/>
          <w:szCs w:val="16"/>
        </w:rPr>
      </w:pPr>
      <w:bookmarkStart w:id="34" w:name="_Toc94024208"/>
      <w:r w:rsidRPr="008E1ECC">
        <w:rPr>
          <w:sz w:val="16"/>
          <w:szCs w:val="16"/>
        </w:rPr>
        <w:t xml:space="preserve">* Storage replication is available for </w:t>
      </w:r>
      <w:r>
        <w:rPr>
          <w:sz w:val="16"/>
          <w:szCs w:val="16"/>
        </w:rPr>
        <w:t>all Private Cloud systems (with</w:t>
      </w:r>
      <w:r w:rsidRPr="008E1ECC">
        <w:rPr>
          <w:sz w:val="16"/>
          <w:szCs w:val="16"/>
        </w:rPr>
        <w:t xml:space="preserve"> SLA Gold</w:t>
      </w:r>
      <w:r>
        <w:rPr>
          <w:sz w:val="16"/>
          <w:szCs w:val="16"/>
        </w:rPr>
        <w:t>,</w:t>
      </w:r>
      <w:r w:rsidRPr="008E1ECC">
        <w:rPr>
          <w:sz w:val="16"/>
          <w:szCs w:val="16"/>
        </w:rPr>
        <w:t xml:space="preserve"> Silver</w:t>
      </w:r>
      <w:r>
        <w:rPr>
          <w:sz w:val="16"/>
          <w:szCs w:val="16"/>
        </w:rPr>
        <w:t xml:space="preserve"> and Bronze) and Legacy (AIX) systems with SLA Gold and Silver. S</w:t>
      </w:r>
      <w:r w:rsidRPr="008E1ECC">
        <w:rPr>
          <w:sz w:val="16"/>
          <w:szCs w:val="16"/>
        </w:rPr>
        <w:t>torage replication is not available for Legacy (AIX) systems with SLA Bronze</w:t>
      </w:r>
      <w:r>
        <w:rPr>
          <w:sz w:val="16"/>
          <w:szCs w:val="16"/>
        </w:rPr>
        <w:t>, in this case only Backup / Restore is available</w:t>
      </w:r>
    </w:p>
    <w:p w14:paraId="4435D443" w14:textId="6F110B94" w:rsidR="002073DA" w:rsidRPr="002073DA" w:rsidRDefault="002073DA" w:rsidP="00CB7060">
      <w:pPr>
        <w:pStyle w:val="Heading2"/>
      </w:pPr>
      <w:bookmarkStart w:id="35" w:name="_Toc119414588"/>
      <w:r w:rsidRPr="002073DA">
        <w:t>Scalability</w:t>
      </w:r>
      <w:bookmarkEnd w:id="34"/>
      <w:bookmarkEnd w:id="35"/>
    </w:p>
    <w:p w14:paraId="19B9CC39" w14:textId="7B74F689" w:rsidR="00582A7A" w:rsidRDefault="00582A7A" w:rsidP="00582A7A">
      <w:bookmarkStart w:id="36" w:name="_Toc51337633"/>
      <w:r w:rsidRPr="001130B3">
        <w:t>The design should allow for upscaling of resources to improve performance. The initial systems setup will be vertically and horizontally scalable</w:t>
      </w:r>
      <w:r>
        <w:t>.</w:t>
      </w:r>
    </w:p>
    <w:p w14:paraId="07DC5431" w14:textId="77777777" w:rsidR="00582A7A" w:rsidRPr="001130B3" w:rsidRDefault="00582A7A" w:rsidP="00582A7A">
      <w:r w:rsidRPr="001130B3">
        <w:t>Scalability limitations</w:t>
      </w:r>
      <w:r>
        <w:t xml:space="preserve"> from the application</w:t>
      </w:r>
      <w:r w:rsidRPr="001130B3">
        <w:t xml:space="preserve"> are not defined, not applicable, or unknown to DXC.</w:t>
      </w:r>
    </w:p>
    <w:p w14:paraId="4F94B8FD" w14:textId="461C1364" w:rsidR="002073DA" w:rsidRDefault="002073DA" w:rsidP="00CB7060">
      <w:pPr>
        <w:pStyle w:val="Heading2"/>
      </w:pPr>
      <w:bookmarkStart w:id="37" w:name="_Toc94024209"/>
      <w:bookmarkStart w:id="38" w:name="_Toc119414589"/>
      <w:bookmarkEnd w:id="36"/>
      <w:r>
        <w:t>Disaster Recovery</w:t>
      </w:r>
      <w:bookmarkEnd w:id="37"/>
      <w:bookmarkEnd w:id="38"/>
    </w:p>
    <w:p w14:paraId="1F1E4047" w14:textId="77777777" w:rsidR="00F341D4" w:rsidRDefault="00F341D4" w:rsidP="00F341D4">
      <w:pPr>
        <w:pStyle w:val="BodyText"/>
      </w:pPr>
      <w:r>
        <w:t>No specific disaster recovery requirements applicable.</w:t>
      </w:r>
    </w:p>
    <w:p w14:paraId="461DAF9E" w14:textId="0A97B076" w:rsidR="002073DA" w:rsidRDefault="00CF770E" w:rsidP="00CB7060">
      <w:pPr>
        <w:pStyle w:val="Heading2"/>
        <w:rPr>
          <w:lang w:val="en-US"/>
        </w:rPr>
      </w:pPr>
      <w:bookmarkStart w:id="39" w:name="_Toc94024210"/>
      <w:bookmarkStart w:id="40" w:name="_Toc119414590"/>
      <w:r>
        <w:rPr>
          <w:lang w:val="en-US"/>
        </w:rPr>
        <w:t xml:space="preserve">Infrastructure </w:t>
      </w:r>
      <w:r w:rsidR="00243CBA">
        <w:rPr>
          <w:lang w:val="en-US"/>
        </w:rPr>
        <w:t>Technical</w:t>
      </w:r>
      <w:r w:rsidR="002073DA">
        <w:rPr>
          <w:lang w:val="en-US"/>
        </w:rPr>
        <w:t xml:space="preserve"> Constraints</w:t>
      </w:r>
      <w:bookmarkEnd w:id="39"/>
      <w:bookmarkEnd w:id="40"/>
    </w:p>
    <w:bookmarkEnd w:id="3"/>
    <w:p w14:paraId="08F24EC6" w14:textId="34FBCF98" w:rsidR="005D1DD2" w:rsidRDefault="007C19BB" w:rsidP="005D1DD2">
      <w:pPr>
        <w:pStyle w:val="BodyText"/>
        <w:rPr>
          <w:lang w:val="en-US"/>
        </w:rPr>
      </w:pPr>
      <w:r>
        <w:rPr>
          <w:lang w:val="en-US"/>
        </w:rPr>
        <w:t>No infrastructure technical constraints</w:t>
      </w:r>
      <w:r w:rsidR="005B2AAC">
        <w:rPr>
          <w:lang w:val="en-US"/>
        </w:rPr>
        <w:t>.</w:t>
      </w:r>
    </w:p>
    <w:p w14:paraId="20B07004" w14:textId="46AEC110" w:rsidR="00A73A34" w:rsidRPr="00222B0C" w:rsidRDefault="00C83D0E" w:rsidP="00C83D0E">
      <w:pPr>
        <w:pStyle w:val="Heading2"/>
      </w:pPr>
      <w:bookmarkStart w:id="41" w:name="_Toc93245907"/>
      <w:bookmarkStart w:id="42" w:name="_Ref100322972"/>
      <w:bookmarkStart w:id="43" w:name="_Ref100322977"/>
      <w:bookmarkStart w:id="44" w:name="_Toc119414591"/>
      <w:r w:rsidRPr="00222B0C">
        <w:t>DXC TAB requirements</w:t>
      </w:r>
      <w:bookmarkEnd w:id="41"/>
      <w:bookmarkEnd w:id="42"/>
      <w:bookmarkEnd w:id="43"/>
      <w:bookmarkEnd w:id="44"/>
    </w:p>
    <w:tbl>
      <w:tblPr>
        <w:tblStyle w:val="TableGrid"/>
        <w:tblW w:w="9085" w:type="dxa"/>
        <w:tblLook w:val="04A0" w:firstRow="1" w:lastRow="0" w:firstColumn="1" w:lastColumn="0" w:noHBand="0" w:noVBand="1"/>
      </w:tblPr>
      <w:tblGrid>
        <w:gridCol w:w="1975"/>
        <w:gridCol w:w="7110"/>
      </w:tblGrid>
      <w:tr w:rsidR="007E30AB" w14:paraId="4EE65E4E" w14:textId="77777777" w:rsidTr="00061E81">
        <w:tc>
          <w:tcPr>
            <w:tcW w:w="197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BFDA408" w14:textId="5193185D" w:rsidR="007E30AB" w:rsidRDefault="007E30AB">
            <w:pPr>
              <w:pStyle w:val="BodyText"/>
              <w:rPr>
                <w:b/>
                <w:bCs/>
              </w:rPr>
            </w:pPr>
            <w:r>
              <w:rPr>
                <w:b/>
                <w:bCs/>
              </w:rPr>
              <w:t>Category</w:t>
            </w:r>
          </w:p>
        </w:tc>
        <w:tc>
          <w:tcPr>
            <w:tcW w:w="7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C8AAB9C" w14:textId="77777777" w:rsidR="007E30AB" w:rsidRDefault="007E30AB">
            <w:pPr>
              <w:pStyle w:val="BodyText"/>
              <w:rPr>
                <w:b/>
                <w:bCs/>
              </w:rPr>
            </w:pPr>
            <w:r>
              <w:rPr>
                <w:b/>
                <w:bCs/>
              </w:rPr>
              <w:t>Description</w:t>
            </w:r>
          </w:p>
        </w:tc>
      </w:tr>
      <w:tr w:rsidR="007E30AB" w14:paraId="58A98663" w14:textId="77777777" w:rsidTr="00061E81">
        <w:tc>
          <w:tcPr>
            <w:tcW w:w="1975" w:type="dxa"/>
            <w:tcBorders>
              <w:top w:val="single" w:sz="4" w:space="0" w:color="auto"/>
              <w:left w:val="single" w:sz="4" w:space="0" w:color="auto"/>
              <w:bottom w:val="single" w:sz="4" w:space="0" w:color="auto"/>
              <w:right w:val="single" w:sz="4" w:space="0" w:color="auto"/>
            </w:tcBorders>
            <w:hideMark/>
          </w:tcPr>
          <w:p w14:paraId="76BCBFFB" w14:textId="77777777" w:rsidR="007E30AB" w:rsidRDefault="007E30AB">
            <w:pPr>
              <w:pStyle w:val="BodyText"/>
            </w:pPr>
            <w:r>
              <w:t>Deployment (TAB Deployment server)</w:t>
            </w:r>
          </w:p>
        </w:tc>
        <w:tc>
          <w:tcPr>
            <w:tcW w:w="7110" w:type="dxa"/>
            <w:tcBorders>
              <w:top w:val="single" w:sz="4" w:space="0" w:color="auto"/>
              <w:left w:val="single" w:sz="4" w:space="0" w:color="auto"/>
              <w:bottom w:val="single" w:sz="4" w:space="0" w:color="auto"/>
              <w:right w:val="single" w:sz="4" w:space="0" w:color="auto"/>
            </w:tcBorders>
            <w:hideMark/>
          </w:tcPr>
          <w:p w14:paraId="439A4DC7" w14:textId="69840CBE" w:rsidR="007E30AB" w:rsidRDefault="007E30AB" w:rsidP="00635560">
            <w:pPr>
              <w:pStyle w:val="BodyText"/>
              <w:numPr>
                <w:ilvl w:val="0"/>
                <w:numId w:val="79"/>
              </w:numPr>
            </w:pPr>
            <w:r>
              <w:t>TCP (</w:t>
            </w:r>
            <w:r w:rsidR="00F43468">
              <w:t xml:space="preserve">22, </w:t>
            </w:r>
            <w:r w:rsidR="00597ADA">
              <w:t>80, 443</w:t>
            </w:r>
            <w:r>
              <w:t xml:space="preserve">) connection from Werk.nl TAB deployment to </w:t>
            </w:r>
            <w:r w:rsidR="00805424">
              <w:t xml:space="preserve">WBS </w:t>
            </w:r>
            <w:r w:rsidR="00DB675C">
              <w:t>Web</w:t>
            </w:r>
          </w:p>
          <w:p w14:paraId="2184C8FF" w14:textId="5567F0A5" w:rsidR="007E30AB" w:rsidRDefault="005F1772" w:rsidP="00635560">
            <w:pPr>
              <w:pStyle w:val="BodyText"/>
              <w:numPr>
                <w:ilvl w:val="0"/>
                <w:numId w:val="79"/>
              </w:numPr>
            </w:pPr>
            <w:r>
              <w:t xml:space="preserve">TCP (22, </w:t>
            </w:r>
            <w:r w:rsidR="00E76D56">
              <w:t xml:space="preserve">7001, 8003, 8005, 8007) </w:t>
            </w:r>
            <w:r>
              <w:t xml:space="preserve">connection from Werk.nl TAB deployment to WBS </w:t>
            </w:r>
            <w:r w:rsidR="00DB675C">
              <w:t>App</w:t>
            </w:r>
          </w:p>
          <w:p w14:paraId="4848D642" w14:textId="5FEA9AC8" w:rsidR="003C0AC2" w:rsidRDefault="00DB675C" w:rsidP="00635560">
            <w:pPr>
              <w:pStyle w:val="BodyText"/>
              <w:numPr>
                <w:ilvl w:val="0"/>
                <w:numId w:val="79"/>
              </w:numPr>
            </w:pPr>
            <w:r>
              <w:t>TCP (22,</w:t>
            </w:r>
            <w:r w:rsidR="00C36EA9">
              <w:t xml:space="preserve"> 7001, 389</w:t>
            </w:r>
            <w:r w:rsidR="000D0357">
              <w:t>, 80</w:t>
            </w:r>
            <w:r w:rsidR="00845211">
              <w:t>, 3060</w:t>
            </w:r>
            <w:r>
              <w:t>) connection from Werk.nl TAB deployment to WBS OID</w:t>
            </w:r>
          </w:p>
          <w:p w14:paraId="4640C7CB" w14:textId="0F6FB2AF" w:rsidR="003012AB" w:rsidRDefault="003012AB" w:rsidP="00635560">
            <w:pPr>
              <w:pStyle w:val="BodyText"/>
              <w:numPr>
                <w:ilvl w:val="0"/>
                <w:numId w:val="79"/>
              </w:numPr>
            </w:pPr>
            <w:r>
              <w:t>TCP (7001, 389, 80, 3060) connection from Werk.nl TAB deployment to WBS OID on AIX (or “</w:t>
            </w:r>
            <w:r w:rsidR="00CC6664">
              <w:t xml:space="preserve">the </w:t>
            </w:r>
            <w:r>
              <w:t xml:space="preserve">old” </w:t>
            </w:r>
            <w:r w:rsidR="00CC6664">
              <w:t xml:space="preserve">WBS OID </w:t>
            </w:r>
            <w:r>
              <w:t>system) for data export purposes.</w:t>
            </w:r>
          </w:p>
          <w:p w14:paraId="6B1FB3D4" w14:textId="3242F0C5" w:rsidR="00C36EA9" w:rsidRDefault="00C36EA9" w:rsidP="00635560">
            <w:pPr>
              <w:pStyle w:val="BodyText"/>
              <w:numPr>
                <w:ilvl w:val="0"/>
                <w:numId w:val="79"/>
              </w:numPr>
            </w:pPr>
            <w:r>
              <w:t>TCP (1526) connection from Werk.nl TAB deployment to WBS DB</w:t>
            </w:r>
          </w:p>
          <w:p w14:paraId="42C347E2" w14:textId="49BE83C5" w:rsidR="00446E71" w:rsidRDefault="00446E71" w:rsidP="00635560">
            <w:pPr>
              <w:pStyle w:val="BodyText"/>
              <w:numPr>
                <w:ilvl w:val="0"/>
                <w:numId w:val="79"/>
              </w:numPr>
            </w:pPr>
            <w:r>
              <w:t xml:space="preserve">X11-forwarding enabled for </w:t>
            </w:r>
            <w:r w:rsidRPr="001F6C22">
              <w:rPr>
                <w:lang w:val="en-US"/>
              </w:rPr>
              <w:t>MobaXterm on Linux web-, application- and OID/IDM servers.</w:t>
            </w:r>
          </w:p>
        </w:tc>
      </w:tr>
      <w:tr w:rsidR="007E30AB" w14:paraId="43007917" w14:textId="77777777" w:rsidTr="00061E81">
        <w:tc>
          <w:tcPr>
            <w:tcW w:w="1975" w:type="dxa"/>
            <w:tcBorders>
              <w:top w:val="single" w:sz="4" w:space="0" w:color="auto"/>
              <w:left w:val="single" w:sz="4" w:space="0" w:color="auto"/>
              <w:bottom w:val="single" w:sz="4" w:space="0" w:color="auto"/>
              <w:right w:val="single" w:sz="4" w:space="0" w:color="auto"/>
            </w:tcBorders>
            <w:hideMark/>
          </w:tcPr>
          <w:p w14:paraId="7A956345" w14:textId="3B490EC6" w:rsidR="007E30AB" w:rsidRDefault="007E30AB">
            <w:pPr>
              <w:pStyle w:val="BodyText"/>
            </w:pPr>
            <w:r>
              <w:t>Deployment (XL</w:t>
            </w:r>
            <w:r w:rsidR="00434BBE">
              <w:t xml:space="preserve"> D</w:t>
            </w:r>
            <w:r>
              <w:t>eploy)</w:t>
            </w:r>
          </w:p>
        </w:tc>
        <w:tc>
          <w:tcPr>
            <w:tcW w:w="7110" w:type="dxa"/>
            <w:tcBorders>
              <w:top w:val="single" w:sz="4" w:space="0" w:color="auto"/>
              <w:left w:val="single" w:sz="4" w:space="0" w:color="auto"/>
              <w:bottom w:val="single" w:sz="4" w:space="0" w:color="auto"/>
              <w:right w:val="single" w:sz="4" w:space="0" w:color="auto"/>
            </w:tcBorders>
            <w:hideMark/>
          </w:tcPr>
          <w:p w14:paraId="2CA8B27F" w14:textId="43972D65" w:rsidR="00EA29B8" w:rsidRDefault="007E30AB" w:rsidP="00635560">
            <w:pPr>
              <w:pStyle w:val="BodyText"/>
              <w:numPr>
                <w:ilvl w:val="0"/>
                <w:numId w:val="79"/>
              </w:numPr>
            </w:pPr>
            <w:r>
              <w:t>XL</w:t>
            </w:r>
            <w:r w:rsidR="00434BBE">
              <w:t xml:space="preserve"> </w:t>
            </w:r>
            <w:r>
              <w:t xml:space="preserve">Deploy connection (SSH (22)) required </w:t>
            </w:r>
            <w:r w:rsidR="00EA29B8">
              <w:t>to WBS Servers</w:t>
            </w:r>
          </w:p>
          <w:p w14:paraId="63396F46" w14:textId="77777777" w:rsidR="00E347EC" w:rsidRDefault="00EA29B8" w:rsidP="00635560">
            <w:pPr>
              <w:pStyle w:val="BodyText"/>
              <w:numPr>
                <w:ilvl w:val="1"/>
                <w:numId w:val="79"/>
              </w:numPr>
            </w:pPr>
            <w:r>
              <w:t>WBS web server</w:t>
            </w:r>
            <w:r w:rsidR="00E347EC">
              <w:t>s</w:t>
            </w:r>
          </w:p>
          <w:p w14:paraId="0FE799B5" w14:textId="546EAE99" w:rsidR="00874164" w:rsidRDefault="00EA29B8" w:rsidP="00E347EC">
            <w:pPr>
              <w:pStyle w:val="BodyText"/>
              <w:ind w:left="1080"/>
            </w:pPr>
            <w:r>
              <w:t>WBS application servers</w:t>
            </w:r>
          </w:p>
        </w:tc>
      </w:tr>
      <w:tr w:rsidR="007E30AB" w14:paraId="26429594" w14:textId="77777777" w:rsidTr="00061E81">
        <w:tc>
          <w:tcPr>
            <w:tcW w:w="1975" w:type="dxa"/>
            <w:tcBorders>
              <w:top w:val="single" w:sz="4" w:space="0" w:color="auto"/>
              <w:left w:val="single" w:sz="4" w:space="0" w:color="auto"/>
              <w:bottom w:val="single" w:sz="4" w:space="0" w:color="auto"/>
              <w:right w:val="single" w:sz="4" w:space="0" w:color="auto"/>
            </w:tcBorders>
            <w:hideMark/>
          </w:tcPr>
          <w:p w14:paraId="04323403" w14:textId="77777777" w:rsidR="007E30AB" w:rsidRDefault="007E30AB">
            <w:pPr>
              <w:pStyle w:val="BodyText"/>
            </w:pPr>
            <w:r>
              <w:t>Shared Storage (TAB NFS server)</w:t>
            </w:r>
          </w:p>
        </w:tc>
        <w:tc>
          <w:tcPr>
            <w:tcW w:w="7110" w:type="dxa"/>
            <w:tcBorders>
              <w:top w:val="single" w:sz="4" w:space="0" w:color="auto"/>
              <w:left w:val="single" w:sz="4" w:space="0" w:color="auto"/>
              <w:bottom w:val="single" w:sz="4" w:space="0" w:color="auto"/>
              <w:right w:val="single" w:sz="4" w:space="0" w:color="auto"/>
            </w:tcBorders>
            <w:hideMark/>
          </w:tcPr>
          <w:p w14:paraId="7DD66DE3" w14:textId="3BD472B5" w:rsidR="007E30AB" w:rsidRDefault="007E30AB" w:rsidP="00635560">
            <w:pPr>
              <w:pStyle w:val="BodyText"/>
              <w:numPr>
                <w:ilvl w:val="0"/>
                <w:numId w:val="79"/>
              </w:numPr>
            </w:pPr>
            <w:r>
              <w:t xml:space="preserve">NFS (111, 2049) connection from the </w:t>
            </w:r>
            <w:r w:rsidR="00722B2E">
              <w:t xml:space="preserve">WBS </w:t>
            </w:r>
            <w:r w:rsidR="00446E71">
              <w:t>servers</w:t>
            </w:r>
            <w:r w:rsidR="00722B2E">
              <w:t xml:space="preserve"> </w:t>
            </w:r>
            <w:r>
              <w:t>to the TAB NFS server is required</w:t>
            </w:r>
          </w:p>
        </w:tc>
      </w:tr>
      <w:tr w:rsidR="007E30AB" w14:paraId="458834CA" w14:textId="77777777" w:rsidTr="00061E81">
        <w:tc>
          <w:tcPr>
            <w:tcW w:w="1975" w:type="dxa"/>
            <w:tcBorders>
              <w:top w:val="single" w:sz="4" w:space="0" w:color="auto"/>
              <w:left w:val="single" w:sz="4" w:space="0" w:color="auto"/>
              <w:bottom w:val="single" w:sz="4" w:space="0" w:color="auto"/>
              <w:right w:val="single" w:sz="4" w:space="0" w:color="auto"/>
            </w:tcBorders>
            <w:hideMark/>
          </w:tcPr>
          <w:p w14:paraId="637108D5" w14:textId="77777777" w:rsidR="007E30AB" w:rsidRDefault="007E30AB">
            <w:pPr>
              <w:pStyle w:val="BodyText"/>
            </w:pPr>
            <w:r>
              <w:t>Application monitoring (Sitescope)</w:t>
            </w:r>
          </w:p>
        </w:tc>
        <w:tc>
          <w:tcPr>
            <w:tcW w:w="7110" w:type="dxa"/>
            <w:tcBorders>
              <w:top w:val="single" w:sz="4" w:space="0" w:color="auto"/>
              <w:left w:val="single" w:sz="4" w:space="0" w:color="auto"/>
              <w:bottom w:val="single" w:sz="4" w:space="0" w:color="auto"/>
              <w:right w:val="single" w:sz="4" w:space="0" w:color="auto"/>
            </w:tcBorders>
            <w:hideMark/>
          </w:tcPr>
          <w:p w14:paraId="7F9632C5" w14:textId="126F1F91" w:rsidR="00332A4C" w:rsidRDefault="00332A4C" w:rsidP="00F8245C">
            <w:pPr>
              <w:pStyle w:val="BodyText"/>
            </w:pPr>
            <w:r>
              <w:t xml:space="preserve">Below ports and interfaces are relevant </w:t>
            </w:r>
            <w:r w:rsidR="004123F8">
              <w:t>Sitescope to WBS application monitoring:</w:t>
            </w:r>
          </w:p>
          <w:p w14:paraId="3C2E979B" w14:textId="1ACEA5BD" w:rsidR="001C6087" w:rsidRDefault="0041341E" w:rsidP="00635560">
            <w:pPr>
              <w:pStyle w:val="BodyText"/>
              <w:numPr>
                <w:ilvl w:val="0"/>
                <w:numId w:val="79"/>
              </w:numPr>
            </w:pPr>
            <w:r>
              <w:t xml:space="preserve">TCP </w:t>
            </w:r>
            <w:r w:rsidR="00510B7A">
              <w:t>(</w:t>
            </w:r>
            <w:r w:rsidR="0032649C">
              <w:t>7001,389</w:t>
            </w:r>
            <w:r w:rsidR="001C6087">
              <w:t>) for OID server</w:t>
            </w:r>
            <w:r w:rsidR="00332A4C">
              <w:t>,</w:t>
            </w:r>
          </w:p>
          <w:p w14:paraId="7915BF97" w14:textId="0EEA0645" w:rsidR="00E1089F" w:rsidRDefault="001C6087" w:rsidP="00635560">
            <w:pPr>
              <w:pStyle w:val="BodyText"/>
              <w:numPr>
                <w:ilvl w:val="0"/>
                <w:numId w:val="79"/>
              </w:numPr>
            </w:pPr>
            <w:r>
              <w:lastRenderedPageBreak/>
              <w:t>TCP (</w:t>
            </w:r>
            <w:r w:rsidR="00510B7A">
              <w:t xml:space="preserve">5556, 8003, </w:t>
            </w:r>
            <w:r w:rsidR="005E1D3F">
              <w:t>8005, 8007</w:t>
            </w:r>
            <w:r w:rsidR="00025370">
              <w:t>,</w:t>
            </w:r>
            <w:r w:rsidR="006A36B9">
              <w:t xml:space="preserve"> </w:t>
            </w:r>
            <w:r w:rsidR="00F12A54">
              <w:t>7001</w:t>
            </w:r>
            <w:r>
              <w:t xml:space="preserve">) </w:t>
            </w:r>
            <w:r w:rsidR="00E1089F">
              <w:t>for app servers</w:t>
            </w:r>
            <w:r w:rsidR="00332A4C">
              <w:t>,</w:t>
            </w:r>
          </w:p>
          <w:p w14:paraId="5AF7DDB8" w14:textId="552568D6" w:rsidR="00332A4C" w:rsidRDefault="00E1089F" w:rsidP="00635560">
            <w:pPr>
              <w:pStyle w:val="BodyText"/>
              <w:numPr>
                <w:ilvl w:val="0"/>
                <w:numId w:val="79"/>
              </w:numPr>
            </w:pPr>
            <w:r>
              <w:t>TCP (</w:t>
            </w:r>
            <w:r w:rsidR="0041341E">
              <w:t>80</w:t>
            </w:r>
            <w:r w:rsidR="0032649C">
              <w:t>, 443</w:t>
            </w:r>
            <w:r w:rsidR="0041341E">
              <w:t>)</w:t>
            </w:r>
            <w:r w:rsidR="002B2539">
              <w:t xml:space="preserve"> </w:t>
            </w:r>
            <w:r>
              <w:t>for web servers</w:t>
            </w:r>
            <w:r w:rsidR="004123F8">
              <w:t>,</w:t>
            </w:r>
          </w:p>
          <w:p w14:paraId="747848A7" w14:textId="755BA3E5" w:rsidR="007E30AB" w:rsidRDefault="00332A4C" w:rsidP="00635560">
            <w:pPr>
              <w:pStyle w:val="BodyText"/>
              <w:numPr>
                <w:ilvl w:val="0"/>
                <w:numId w:val="79"/>
              </w:numPr>
            </w:pPr>
            <w:r>
              <w:t>HTTPS (443) for load balancer</w:t>
            </w:r>
            <w:r w:rsidR="004123F8">
              <w:t>,</w:t>
            </w:r>
          </w:p>
        </w:tc>
      </w:tr>
    </w:tbl>
    <w:p w14:paraId="792078D1" w14:textId="77777777" w:rsidR="00B057DD" w:rsidRPr="000C5167" w:rsidRDefault="00B057DD" w:rsidP="005D1DD2">
      <w:pPr>
        <w:pStyle w:val="BodyText"/>
      </w:pPr>
    </w:p>
    <w:p w14:paraId="2341718A" w14:textId="77777777" w:rsidR="00985C9D" w:rsidRDefault="0024177A" w:rsidP="00AB35A7">
      <w:pPr>
        <w:pStyle w:val="Heading1"/>
        <w:rPr>
          <w:rStyle w:val="BodyTextZchn"/>
        </w:rPr>
      </w:pPr>
      <w:r w:rsidRPr="00BF31B4">
        <w:rPr>
          <w:rStyle w:val="BodyTextZchn"/>
          <w:lang w:val="en-US"/>
        </w:rPr>
        <w:lastRenderedPageBreak/>
        <w:tab/>
      </w:r>
      <w:bookmarkStart w:id="45" w:name="_Toc94024212"/>
      <w:bookmarkStart w:id="46" w:name="_Toc119414592"/>
      <w:r w:rsidR="00985C9D">
        <w:rPr>
          <w:rStyle w:val="BodyTextZchn"/>
        </w:rPr>
        <w:t>Solution</w:t>
      </w:r>
      <w:bookmarkEnd w:id="45"/>
      <w:bookmarkEnd w:id="46"/>
    </w:p>
    <w:p w14:paraId="7D96CADB" w14:textId="03DBD32F" w:rsidR="0024177A" w:rsidRDefault="00AB35A7" w:rsidP="00CB7060">
      <w:pPr>
        <w:pStyle w:val="Heading2"/>
        <w:rPr>
          <w:rStyle w:val="BodyTextZchn"/>
        </w:rPr>
      </w:pPr>
      <w:bookmarkStart w:id="47" w:name="_Toc94024213"/>
      <w:bookmarkStart w:id="48" w:name="_Toc119414593"/>
      <w:r>
        <w:rPr>
          <w:rStyle w:val="BodyTextZchn"/>
        </w:rPr>
        <w:t>Architectural Decisions</w:t>
      </w:r>
      <w:bookmarkEnd w:id="47"/>
      <w:bookmarkEnd w:id="48"/>
    </w:p>
    <w:p w14:paraId="15C75743" w14:textId="77777777" w:rsidR="003F0D38" w:rsidRDefault="003F0D38" w:rsidP="003F0D38">
      <w:pPr>
        <w:pStyle w:val="BodyText"/>
      </w:pPr>
    </w:p>
    <w:tbl>
      <w:tblPr>
        <w:tblStyle w:val="TableGrid"/>
        <w:tblW w:w="10260" w:type="dxa"/>
        <w:tblInd w:w="-5" w:type="dxa"/>
        <w:tblLook w:val="04A0" w:firstRow="1" w:lastRow="0" w:firstColumn="1" w:lastColumn="0" w:noHBand="0" w:noVBand="1"/>
      </w:tblPr>
      <w:tblGrid>
        <w:gridCol w:w="720"/>
        <w:gridCol w:w="3780"/>
        <w:gridCol w:w="4140"/>
        <w:gridCol w:w="1620"/>
      </w:tblGrid>
      <w:tr w:rsidR="00A270BC" w:rsidRPr="00457D88" w14:paraId="7CE150D6" w14:textId="77777777" w:rsidTr="0037152F">
        <w:tc>
          <w:tcPr>
            <w:tcW w:w="720" w:type="dxa"/>
            <w:shd w:val="clear" w:color="auto" w:fill="D9D9D9" w:themeFill="background1" w:themeFillShade="D9"/>
          </w:tcPr>
          <w:p w14:paraId="54DC0C7E" w14:textId="77777777" w:rsidR="00A270BC" w:rsidRPr="00457D88" w:rsidRDefault="00A270BC" w:rsidP="002A2277">
            <w:pPr>
              <w:rPr>
                <w:b/>
                <w:bCs/>
              </w:rPr>
            </w:pPr>
            <w:r w:rsidRPr="00457D88">
              <w:rPr>
                <w:b/>
                <w:bCs/>
              </w:rPr>
              <w:t>#</w:t>
            </w:r>
          </w:p>
        </w:tc>
        <w:tc>
          <w:tcPr>
            <w:tcW w:w="3780" w:type="dxa"/>
            <w:shd w:val="clear" w:color="auto" w:fill="D9D9D9" w:themeFill="background1" w:themeFillShade="D9"/>
          </w:tcPr>
          <w:p w14:paraId="18D831EA" w14:textId="77777777" w:rsidR="00A270BC" w:rsidRPr="00457D88" w:rsidRDefault="00A270BC" w:rsidP="002A2277">
            <w:pPr>
              <w:rPr>
                <w:b/>
                <w:bCs/>
              </w:rPr>
            </w:pPr>
            <w:r w:rsidRPr="00457D88">
              <w:rPr>
                <w:b/>
                <w:bCs/>
              </w:rPr>
              <w:t>Decision</w:t>
            </w:r>
          </w:p>
        </w:tc>
        <w:tc>
          <w:tcPr>
            <w:tcW w:w="4140" w:type="dxa"/>
            <w:shd w:val="clear" w:color="auto" w:fill="D9D9D9" w:themeFill="background1" w:themeFillShade="D9"/>
          </w:tcPr>
          <w:p w14:paraId="38FFA650" w14:textId="77777777" w:rsidR="00A270BC" w:rsidRPr="00457D88" w:rsidRDefault="00A270BC" w:rsidP="002A2277">
            <w:pPr>
              <w:rPr>
                <w:b/>
                <w:bCs/>
              </w:rPr>
            </w:pPr>
            <w:r w:rsidRPr="00457D88">
              <w:rPr>
                <w:b/>
                <w:bCs/>
              </w:rPr>
              <w:t>Comments</w:t>
            </w:r>
          </w:p>
        </w:tc>
        <w:tc>
          <w:tcPr>
            <w:tcW w:w="1620" w:type="dxa"/>
            <w:shd w:val="clear" w:color="auto" w:fill="D9D9D9" w:themeFill="background1" w:themeFillShade="D9"/>
          </w:tcPr>
          <w:p w14:paraId="429C2FC4" w14:textId="77777777" w:rsidR="00A270BC" w:rsidRPr="00457D88" w:rsidRDefault="00A270BC" w:rsidP="002A2277">
            <w:pPr>
              <w:rPr>
                <w:b/>
                <w:bCs/>
              </w:rPr>
            </w:pPr>
            <w:r w:rsidRPr="00457D88">
              <w:rPr>
                <w:b/>
                <w:bCs/>
              </w:rPr>
              <w:t>Status</w:t>
            </w:r>
          </w:p>
        </w:tc>
      </w:tr>
      <w:tr w:rsidR="00A270BC" w:rsidRPr="00F947D0" w14:paraId="76B1337E" w14:textId="77777777" w:rsidTr="0037152F">
        <w:tc>
          <w:tcPr>
            <w:tcW w:w="720" w:type="dxa"/>
          </w:tcPr>
          <w:p w14:paraId="6AE70B64" w14:textId="77777777" w:rsidR="00A270BC" w:rsidRPr="00F947D0" w:rsidRDefault="00A270BC" w:rsidP="002A2277">
            <w:pPr>
              <w:rPr>
                <w:rFonts w:cs="Arial"/>
                <w:szCs w:val="22"/>
              </w:rPr>
            </w:pPr>
            <w:r w:rsidRPr="00F947D0">
              <w:rPr>
                <w:rFonts w:cs="Arial"/>
                <w:szCs w:val="22"/>
              </w:rPr>
              <w:t>1</w:t>
            </w:r>
          </w:p>
        </w:tc>
        <w:tc>
          <w:tcPr>
            <w:tcW w:w="3780" w:type="dxa"/>
          </w:tcPr>
          <w:p w14:paraId="3CACD9AA" w14:textId="6684A9C6" w:rsidR="00A270BC" w:rsidRPr="00F947D0" w:rsidRDefault="00A270BC" w:rsidP="002A2277">
            <w:pPr>
              <w:rPr>
                <w:rFonts w:cs="Arial"/>
                <w:szCs w:val="22"/>
              </w:rPr>
            </w:pPr>
            <w:r w:rsidRPr="00E90396">
              <w:rPr>
                <w:rFonts w:cs="Arial"/>
              </w:rPr>
              <w:t xml:space="preserve">A </w:t>
            </w:r>
            <w:r>
              <w:rPr>
                <w:rFonts w:cs="Arial"/>
              </w:rPr>
              <w:t>3</w:t>
            </w:r>
            <w:r w:rsidRPr="00E90396">
              <w:rPr>
                <w:rFonts w:cs="Arial"/>
              </w:rPr>
              <w:t xml:space="preserve">-tier architecture will be used: </w:t>
            </w:r>
            <w:r>
              <w:rPr>
                <w:rFonts w:cs="Arial"/>
              </w:rPr>
              <w:t xml:space="preserve">A separate </w:t>
            </w:r>
            <w:r w:rsidRPr="00E90396">
              <w:rPr>
                <w:rFonts w:cs="Arial"/>
              </w:rPr>
              <w:t>presentation</w:t>
            </w:r>
            <w:r>
              <w:rPr>
                <w:rFonts w:cs="Arial"/>
              </w:rPr>
              <w:t xml:space="preserve"> from </w:t>
            </w:r>
            <w:r w:rsidRPr="00E90396">
              <w:rPr>
                <w:rFonts w:cs="Arial"/>
              </w:rPr>
              <w:t>application tier and data tier.</w:t>
            </w:r>
          </w:p>
        </w:tc>
        <w:tc>
          <w:tcPr>
            <w:tcW w:w="4140" w:type="dxa"/>
          </w:tcPr>
          <w:p w14:paraId="4E271C9C" w14:textId="67D9E23E" w:rsidR="00A270BC" w:rsidRPr="00F947D0" w:rsidRDefault="0086175F" w:rsidP="002A2277">
            <w:pPr>
              <w:rPr>
                <w:rFonts w:cs="Arial"/>
                <w:szCs w:val="22"/>
              </w:rPr>
            </w:pPr>
            <w:r w:rsidRPr="00E90396">
              <w:rPr>
                <w:rFonts w:cs="Arial"/>
              </w:rPr>
              <w:t xml:space="preserve">redesign </w:t>
            </w:r>
            <w:r>
              <w:rPr>
                <w:rFonts w:cs="Arial"/>
              </w:rPr>
              <w:t>is needed for</w:t>
            </w:r>
            <w:r w:rsidRPr="00E90396">
              <w:rPr>
                <w:rFonts w:cs="Arial"/>
              </w:rPr>
              <w:t xml:space="preserve"> the WBS application</w:t>
            </w:r>
            <w:r>
              <w:rPr>
                <w:rFonts w:cs="Arial"/>
              </w:rPr>
              <w:t xml:space="preserve"> to sepe</w:t>
            </w:r>
            <w:r w:rsidRPr="00E90396">
              <w:rPr>
                <w:rFonts w:cs="Arial"/>
              </w:rPr>
              <w:t>rat</w:t>
            </w:r>
            <w:r>
              <w:rPr>
                <w:rFonts w:cs="Arial"/>
              </w:rPr>
              <w:t>e</w:t>
            </w:r>
            <w:r w:rsidRPr="00E90396">
              <w:rPr>
                <w:rFonts w:cs="Arial"/>
              </w:rPr>
              <w:t xml:space="preserve"> the presentation and the application tier</w:t>
            </w:r>
            <w:r>
              <w:rPr>
                <w:rFonts w:cs="Arial"/>
              </w:rPr>
              <w:t xml:space="preserve"> onto 2 virtual machines</w:t>
            </w:r>
          </w:p>
        </w:tc>
        <w:tc>
          <w:tcPr>
            <w:tcW w:w="1620" w:type="dxa"/>
          </w:tcPr>
          <w:p w14:paraId="4D815BF2" w14:textId="4BC8F2F7" w:rsidR="00A270BC" w:rsidRPr="00F947D0" w:rsidRDefault="0086175F" w:rsidP="002A2277">
            <w:pPr>
              <w:rPr>
                <w:rFonts w:cs="Arial"/>
                <w:szCs w:val="22"/>
              </w:rPr>
            </w:pPr>
            <w:r>
              <w:rPr>
                <w:rFonts w:cs="Arial"/>
                <w:szCs w:val="22"/>
              </w:rPr>
              <w:t>Approved</w:t>
            </w:r>
          </w:p>
        </w:tc>
      </w:tr>
      <w:tr w:rsidR="00A270BC" w:rsidRPr="00F947D0" w14:paraId="3C61A543" w14:textId="77777777" w:rsidTr="0037152F">
        <w:tc>
          <w:tcPr>
            <w:tcW w:w="720" w:type="dxa"/>
          </w:tcPr>
          <w:p w14:paraId="07116E26" w14:textId="77777777" w:rsidR="00A270BC" w:rsidRPr="00F947D0" w:rsidRDefault="00A270BC" w:rsidP="002A2277">
            <w:pPr>
              <w:rPr>
                <w:rFonts w:cs="Arial"/>
                <w:szCs w:val="22"/>
              </w:rPr>
            </w:pPr>
            <w:r w:rsidRPr="00F947D0">
              <w:rPr>
                <w:rFonts w:cs="Arial"/>
                <w:szCs w:val="22"/>
              </w:rPr>
              <w:t>2</w:t>
            </w:r>
          </w:p>
        </w:tc>
        <w:tc>
          <w:tcPr>
            <w:tcW w:w="3780" w:type="dxa"/>
          </w:tcPr>
          <w:p w14:paraId="42BB6792" w14:textId="7109A71B" w:rsidR="00A270BC" w:rsidRPr="00F947D0" w:rsidRDefault="000B4187" w:rsidP="002A2277">
            <w:pPr>
              <w:rPr>
                <w:rFonts w:cs="Arial"/>
                <w:szCs w:val="22"/>
              </w:rPr>
            </w:pPr>
            <w:r w:rsidRPr="00EE339F">
              <w:rPr>
                <w:rFonts w:cs="Arial"/>
              </w:rPr>
              <w:t xml:space="preserve">Single </w:t>
            </w:r>
            <w:r>
              <w:rPr>
                <w:rFonts w:cs="Arial"/>
              </w:rPr>
              <w:t>s</w:t>
            </w:r>
            <w:r w:rsidRPr="00EE339F">
              <w:rPr>
                <w:rFonts w:cs="Arial"/>
              </w:rPr>
              <w:t xml:space="preserve">ign on and authentication will be arranged via </w:t>
            </w:r>
            <w:r>
              <w:rPr>
                <w:rFonts w:cs="Arial"/>
              </w:rPr>
              <w:t xml:space="preserve">Generic </w:t>
            </w:r>
            <w:r w:rsidRPr="00EE339F">
              <w:rPr>
                <w:rFonts w:cs="Arial"/>
              </w:rPr>
              <w:t>OAM</w:t>
            </w:r>
          </w:p>
        </w:tc>
        <w:tc>
          <w:tcPr>
            <w:tcW w:w="4140" w:type="dxa"/>
          </w:tcPr>
          <w:p w14:paraId="2A81159F" w14:textId="10C51D57" w:rsidR="00A270BC" w:rsidRPr="00F947D0" w:rsidRDefault="000B4187" w:rsidP="002A2277">
            <w:pPr>
              <w:rPr>
                <w:rFonts w:cs="Arial"/>
                <w:szCs w:val="22"/>
              </w:rPr>
            </w:pPr>
            <w:r w:rsidRPr="00EE339F">
              <w:rPr>
                <w:rFonts w:cs="Arial"/>
              </w:rPr>
              <w:t>a dedicated authentication server will not be required anymore.</w:t>
            </w:r>
          </w:p>
        </w:tc>
        <w:tc>
          <w:tcPr>
            <w:tcW w:w="1620" w:type="dxa"/>
          </w:tcPr>
          <w:p w14:paraId="3527367A" w14:textId="1ADFCCA0" w:rsidR="00A270BC" w:rsidRPr="00F947D0" w:rsidRDefault="000B4187" w:rsidP="002A2277">
            <w:pPr>
              <w:rPr>
                <w:rFonts w:cs="Arial"/>
                <w:szCs w:val="22"/>
              </w:rPr>
            </w:pPr>
            <w:r>
              <w:rPr>
                <w:rFonts w:cs="Arial"/>
                <w:szCs w:val="22"/>
              </w:rPr>
              <w:t>Approved</w:t>
            </w:r>
          </w:p>
        </w:tc>
      </w:tr>
      <w:tr w:rsidR="00A270BC" w:rsidRPr="00F947D0" w14:paraId="3C514CC8" w14:textId="77777777" w:rsidTr="0037152F">
        <w:tc>
          <w:tcPr>
            <w:tcW w:w="720" w:type="dxa"/>
          </w:tcPr>
          <w:p w14:paraId="2516F23D" w14:textId="7ACFA670" w:rsidR="00A270BC" w:rsidRPr="00F947D0" w:rsidRDefault="00A270BC" w:rsidP="002A2277">
            <w:pPr>
              <w:rPr>
                <w:rFonts w:cs="Arial"/>
                <w:szCs w:val="22"/>
              </w:rPr>
            </w:pPr>
            <w:r>
              <w:rPr>
                <w:rFonts w:cs="Arial"/>
                <w:szCs w:val="22"/>
              </w:rPr>
              <w:t>3</w:t>
            </w:r>
          </w:p>
        </w:tc>
        <w:tc>
          <w:tcPr>
            <w:tcW w:w="3780" w:type="dxa"/>
          </w:tcPr>
          <w:p w14:paraId="7C57E586" w14:textId="5C6857D5" w:rsidR="00A270BC" w:rsidRPr="00F947D0" w:rsidRDefault="000B4187" w:rsidP="002A2277">
            <w:pPr>
              <w:rPr>
                <w:rFonts w:cs="Arial"/>
                <w:szCs w:val="22"/>
              </w:rPr>
            </w:pPr>
            <w:r w:rsidRPr="00762A49">
              <w:rPr>
                <w:rFonts w:cs="Arial"/>
              </w:rPr>
              <w:t xml:space="preserve">Production will have </w:t>
            </w:r>
            <w:r>
              <w:rPr>
                <w:rFonts w:cs="Arial"/>
              </w:rPr>
              <w:t>4</w:t>
            </w:r>
            <w:r w:rsidRPr="00762A49">
              <w:rPr>
                <w:rFonts w:cs="Arial"/>
              </w:rPr>
              <w:t xml:space="preserve"> equally sized web</w:t>
            </w:r>
            <w:r>
              <w:rPr>
                <w:rFonts w:cs="Arial"/>
              </w:rPr>
              <w:t xml:space="preserve"> and </w:t>
            </w:r>
            <w:r w:rsidRPr="00762A49">
              <w:rPr>
                <w:rFonts w:cs="Arial"/>
              </w:rPr>
              <w:t>application servers</w:t>
            </w:r>
          </w:p>
        </w:tc>
        <w:tc>
          <w:tcPr>
            <w:tcW w:w="4140" w:type="dxa"/>
          </w:tcPr>
          <w:p w14:paraId="4A2D031C" w14:textId="77777777" w:rsidR="00A270BC" w:rsidRDefault="0037152F" w:rsidP="002A2277">
            <w:pPr>
              <w:rPr>
                <w:rFonts w:cs="Arial"/>
              </w:rPr>
            </w:pPr>
            <w:r>
              <w:rPr>
                <w:rFonts w:cs="Arial"/>
              </w:rPr>
              <w:t>Load can be handled by 2 web servers and 2 application servers.</w:t>
            </w:r>
          </w:p>
          <w:p w14:paraId="530D3DF0" w14:textId="3BDD1EF7" w:rsidR="0037152F" w:rsidRPr="00F947D0" w:rsidRDefault="0037152F" w:rsidP="002A2277">
            <w:pPr>
              <w:rPr>
                <w:rFonts w:cs="Arial"/>
                <w:szCs w:val="22"/>
              </w:rPr>
            </w:pPr>
            <w:r>
              <w:rPr>
                <w:rFonts w:cs="Arial"/>
              </w:rPr>
              <w:t>To avoid single point of failure in 1 DC, there will be 2 application servers and 2 Web Servers</w:t>
            </w:r>
          </w:p>
        </w:tc>
        <w:tc>
          <w:tcPr>
            <w:tcW w:w="1620" w:type="dxa"/>
          </w:tcPr>
          <w:p w14:paraId="3E0E0E8F" w14:textId="37062DF0" w:rsidR="00A270BC" w:rsidRPr="00F947D0" w:rsidRDefault="0037152F" w:rsidP="002A2277">
            <w:pPr>
              <w:rPr>
                <w:rFonts w:cs="Arial"/>
                <w:szCs w:val="22"/>
              </w:rPr>
            </w:pPr>
            <w:r>
              <w:rPr>
                <w:rFonts w:cs="Arial"/>
                <w:szCs w:val="22"/>
              </w:rPr>
              <w:t>Approved</w:t>
            </w:r>
          </w:p>
        </w:tc>
      </w:tr>
      <w:tr w:rsidR="00A270BC" w:rsidRPr="00F947D0" w14:paraId="37B82DCE" w14:textId="77777777" w:rsidTr="0037152F">
        <w:tc>
          <w:tcPr>
            <w:tcW w:w="720" w:type="dxa"/>
          </w:tcPr>
          <w:p w14:paraId="4B46A777" w14:textId="74426644" w:rsidR="00A270BC" w:rsidRPr="00F947D0" w:rsidRDefault="00A270BC" w:rsidP="002A2277">
            <w:pPr>
              <w:rPr>
                <w:rFonts w:cs="Arial"/>
                <w:szCs w:val="22"/>
              </w:rPr>
            </w:pPr>
            <w:bookmarkStart w:id="49" w:name="_Toc40710876"/>
            <w:r>
              <w:rPr>
                <w:rFonts w:cs="Arial"/>
                <w:szCs w:val="22"/>
              </w:rPr>
              <w:t>4</w:t>
            </w:r>
          </w:p>
        </w:tc>
        <w:tc>
          <w:tcPr>
            <w:tcW w:w="3780" w:type="dxa"/>
          </w:tcPr>
          <w:p w14:paraId="70935426" w14:textId="3C861060" w:rsidR="00A270BC" w:rsidRPr="00F947D0" w:rsidRDefault="0037152F" w:rsidP="002A2277">
            <w:pPr>
              <w:rPr>
                <w:rFonts w:cs="Arial"/>
                <w:szCs w:val="22"/>
              </w:rPr>
            </w:pPr>
            <w:r>
              <w:rPr>
                <w:rFonts w:cs="Arial"/>
              </w:rPr>
              <w:t>KATO</w:t>
            </w:r>
            <w:r w:rsidRPr="005D0317">
              <w:rPr>
                <w:rFonts w:cs="Arial"/>
              </w:rPr>
              <w:t xml:space="preserve"> environment will consist of a web/application server and a </w:t>
            </w:r>
            <w:r w:rsidR="005E2067">
              <w:rPr>
                <w:rFonts w:cs="Arial"/>
              </w:rPr>
              <w:t xml:space="preserve">dedicated </w:t>
            </w:r>
            <w:r w:rsidRPr="005D0317">
              <w:rPr>
                <w:rFonts w:cs="Arial"/>
              </w:rPr>
              <w:t>database server</w:t>
            </w:r>
          </w:p>
        </w:tc>
        <w:tc>
          <w:tcPr>
            <w:tcW w:w="4140" w:type="dxa"/>
          </w:tcPr>
          <w:p w14:paraId="5F10206D" w14:textId="7F4E8CC4" w:rsidR="00A270BC" w:rsidRPr="00F947D0" w:rsidRDefault="005E2067" w:rsidP="002A2277">
            <w:pPr>
              <w:rPr>
                <w:rFonts w:cs="Arial"/>
                <w:szCs w:val="22"/>
              </w:rPr>
            </w:pPr>
            <w:r w:rsidRPr="005D0317">
              <w:rPr>
                <w:rFonts w:cs="Arial"/>
              </w:rPr>
              <w:t xml:space="preserve">The web/application server in the pre-GO kanban environment also contains a database. This </w:t>
            </w:r>
            <w:r w:rsidR="004016CD">
              <w:rPr>
                <w:rFonts w:cs="Arial"/>
              </w:rPr>
              <w:t>was not according to</w:t>
            </w:r>
            <w:r w:rsidRPr="005D0317">
              <w:rPr>
                <w:rFonts w:cs="Arial"/>
              </w:rPr>
              <w:t xml:space="preserve"> </w:t>
            </w:r>
            <w:r>
              <w:rPr>
                <w:rFonts w:cs="Arial"/>
              </w:rPr>
              <w:t>design</w:t>
            </w:r>
            <w:r w:rsidR="00C61032">
              <w:rPr>
                <w:rFonts w:cs="Arial"/>
              </w:rPr>
              <w:t>.</w:t>
            </w:r>
          </w:p>
        </w:tc>
        <w:tc>
          <w:tcPr>
            <w:tcW w:w="1620" w:type="dxa"/>
          </w:tcPr>
          <w:p w14:paraId="08B8E1B9" w14:textId="6DB796E2" w:rsidR="00A270BC" w:rsidRPr="00F947D0" w:rsidRDefault="005E2067" w:rsidP="002A2277">
            <w:pPr>
              <w:rPr>
                <w:rFonts w:cs="Arial"/>
                <w:szCs w:val="22"/>
              </w:rPr>
            </w:pPr>
            <w:r>
              <w:rPr>
                <w:rFonts w:cs="Arial"/>
                <w:szCs w:val="22"/>
              </w:rPr>
              <w:t>Approved</w:t>
            </w:r>
          </w:p>
        </w:tc>
      </w:tr>
      <w:tr w:rsidR="00C61032" w:rsidRPr="00F947D0" w14:paraId="7CF04A18" w14:textId="77777777" w:rsidTr="0037152F">
        <w:tc>
          <w:tcPr>
            <w:tcW w:w="720" w:type="dxa"/>
          </w:tcPr>
          <w:p w14:paraId="29366A00" w14:textId="1538B259" w:rsidR="00C61032" w:rsidRDefault="00C61032" w:rsidP="002A2277">
            <w:pPr>
              <w:rPr>
                <w:rFonts w:cs="Arial"/>
                <w:szCs w:val="22"/>
              </w:rPr>
            </w:pPr>
            <w:r>
              <w:rPr>
                <w:rFonts w:cs="Arial"/>
                <w:szCs w:val="22"/>
              </w:rPr>
              <w:t>5</w:t>
            </w:r>
          </w:p>
        </w:tc>
        <w:tc>
          <w:tcPr>
            <w:tcW w:w="3780" w:type="dxa"/>
          </w:tcPr>
          <w:p w14:paraId="278D4E47" w14:textId="16351B16" w:rsidR="00C61032" w:rsidRDefault="00C61032" w:rsidP="002A2277">
            <w:pPr>
              <w:rPr>
                <w:rFonts w:cs="Arial"/>
              </w:rPr>
            </w:pPr>
            <w:r>
              <w:rPr>
                <w:rFonts w:cs="Arial"/>
              </w:rPr>
              <w:t>Performance tests will be done in the WATO environment.</w:t>
            </w:r>
          </w:p>
        </w:tc>
        <w:tc>
          <w:tcPr>
            <w:tcW w:w="4140" w:type="dxa"/>
          </w:tcPr>
          <w:p w14:paraId="7300D02F" w14:textId="25F3FEB2" w:rsidR="00C61032" w:rsidRPr="005D0317" w:rsidRDefault="00C61032" w:rsidP="00C61032">
            <w:pPr>
              <w:rPr>
                <w:rFonts w:cs="Arial"/>
              </w:rPr>
            </w:pPr>
            <w:r>
              <w:rPr>
                <w:rFonts w:cs="Arial"/>
              </w:rPr>
              <w:t>This was decided by UWV, because of possible performance issues.</w:t>
            </w:r>
          </w:p>
        </w:tc>
        <w:tc>
          <w:tcPr>
            <w:tcW w:w="1620" w:type="dxa"/>
          </w:tcPr>
          <w:p w14:paraId="013F857A" w14:textId="4CD413C9" w:rsidR="00C61032" w:rsidRDefault="00C61032" w:rsidP="002A2277">
            <w:pPr>
              <w:rPr>
                <w:rFonts w:cs="Arial"/>
                <w:szCs w:val="22"/>
              </w:rPr>
            </w:pPr>
            <w:r>
              <w:rPr>
                <w:rFonts w:cs="Arial"/>
                <w:szCs w:val="22"/>
              </w:rPr>
              <w:t>Approved</w:t>
            </w:r>
          </w:p>
        </w:tc>
      </w:tr>
    </w:tbl>
    <w:p w14:paraId="5EDE1F18" w14:textId="77777777" w:rsidR="00A270BC" w:rsidRDefault="00A270BC" w:rsidP="004A7A20">
      <w:pPr>
        <w:pStyle w:val="Caption"/>
        <w:keepNext/>
        <w:rPr>
          <w:rFonts w:cs="Arial"/>
          <w:sz w:val="22"/>
          <w:szCs w:val="22"/>
        </w:rPr>
      </w:pPr>
    </w:p>
    <w:p w14:paraId="39EE6929" w14:textId="3A02765B" w:rsidR="00801E1C" w:rsidRDefault="00801E1C" w:rsidP="00801E1C">
      <w:pPr>
        <w:pStyle w:val="Heading2"/>
      </w:pPr>
      <w:bookmarkStart w:id="50" w:name="_Toc94024214"/>
      <w:bookmarkStart w:id="51" w:name="_Toc119414594"/>
      <w:bookmarkEnd w:id="49"/>
      <w:r>
        <w:t xml:space="preserve">Node descriptions </w:t>
      </w:r>
      <w:r w:rsidRPr="00D272A2">
        <w:t>and zone-projections</w:t>
      </w:r>
      <w:bookmarkEnd w:id="50"/>
      <w:bookmarkEnd w:id="51"/>
    </w:p>
    <w:tbl>
      <w:tblPr>
        <w:tblW w:w="98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15"/>
        <w:gridCol w:w="1530"/>
        <w:gridCol w:w="3060"/>
        <w:gridCol w:w="1980"/>
        <w:gridCol w:w="1620"/>
      </w:tblGrid>
      <w:tr w:rsidR="00801E1C" w:rsidRPr="00E83FDA" w14:paraId="66BA3DA0" w14:textId="77777777" w:rsidTr="00C60334">
        <w:tc>
          <w:tcPr>
            <w:tcW w:w="16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4510DB" w14:textId="77777777" w:rsidR="00801E1C" w:rsidRPr="00141302" w:rsidRDefault="00801E1C" w:rsidP="00F630AD">
            <w:pPr>
              <w:rPr>
                <w:rFonts w:eastAsia="Times New Roman" w:cs="Arial"/>
                <w:color w:val="auto"/>
                <w:szCs w:val="22"/>
                <w:lang w:val="nl-NL" w:eastAsia="nl-NL" w:bidi="ar-SA"/>
              </w:rPr>
            </w:pPr>
            <w:r>
              <w:rPr>
                <w:rFonts w:eastAsia="Times New Roman" w:cs="Arial"/>
                <w:b/>
                <w:bCs/>
                <w:color w:val="030304"/>
                <w:szCs w:val="22"/>
                <w:lang w:val="nl-NL" w:eastAsia="nl-NL" w:bidi="ar-SA"/>
              </w:rPr>
              <w:t>Security Zone</w:t>
            </w:r>
          </w:p>
        </w:tc>
        <w:tc>
          <w:tcPr>
            <w:tcW w:w="153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6A45590" w14:textId="77777777" w:rsidR="00801E1C" w:rsidRPr="00141302" w:rsidRDefault="00801E1C" w:rsidP="00F630AD">
            <w:pPr>
              <w:rPr>
                <w:rFonts w:eastAsia="Times New Roman" w:cs="Arial"/>
                <w:color w:val="auto"/>
                <w:szCs w:val="22"/>
                <w:lang w:val="nl-NL" w:eastAsia="nl-NL" w:bidi="ar-SA"/>
              </w:rPr>
            </w:pPr>
            <w:r>
              <w:rPr>
                <w:rFonts w:eastAsia="Times New Roman" w:cs="Arial"/>
                <w:b/>
                <w:bCs/>
                <w:color w:val="030304"/>
                <w:szCs w:val="22"/>
                <w:lang w:val="nl-NL" w:eastAsia="nl-NL" w:bidi="ar-SA"/>
              </w:rPr>
              <w:t>Domain</w:t>
            </w:r>
          </w:p>
        </w:tc>
        <w:tc>
          <w:tcPr>
            <w:tcW w:w="3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9732B09" w14:textId="77777777" w:rsidR="00801E1C" w:rsidRPr="00141302" w:rsidRDefault="00801E1C" w:rsidP="00F630AD">
            <w:pPr>
              <w:rPr>
                <w:rFonts w:eastAsia="Times New Roman" w:cs="Arial"/>
                <w:color w:val="auto"/>
                <w:szCs w:val="22"/>
                <w:lang w:val="nl-NL" w:eastAsia="nl-NL" w:bidi="ar-SA"/>
              </w:rPr>
            </w:pPr>
            <w:r>
              <w:rPr>
                <w:rFonts w:eastAsia="Times New Roman" w:cs="Arial"/>
                <w:b/>
                <w:bCs/>
                <w:color w:val="030304"/>
                <w:szCs w:val="22"/>
                <w:lang w:val="nl-NL" w:eastAsia="nl-NL" w:bidi="ar-SA"/>
              </w:rPr>
              <w:t>Server Type</w:t>
            </w:r>
          </w:p>
        </w:tc>
        <w:tc>
          <w:tcPr>
            <w:tcW w:w="19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46DB2E" w14:textId="77777777" w:rsidR="00801E1C" w:rsidRDefault="00801E1C" w:rsidP="00F630AD">
            <w:pPr>
              <w:rPr>
                <w:rFonts w:eastAsia="Times New Roman" w:cs="Arial"/>
                <w:b/>
                <w:bCs/>
                <w:color w:val="030304"/>
                <w:szCs w:val="22"/>
                <w:lang w:val="nl-NL" w:eastAsia="nl-NL" w:bidi="ar-SA"/>
              </w:rPr>
            </w:pPr>
            <w:r>
              <w:rPr>
                <w:rFonts w:eastAsia="Times New Roman" w:cs="Arial"/>
                <w:b/>
                <w:bCs/>
                <w:color w:val="030304"/>
                <w:szCs w:val="22"/>
                <w:lang w:val="nl-NL" w:eastAsia="nl-NL" w:bidi="ar-SA"/>
              </w:rPr>
              <w:t>Node ID</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3531E32" w14:textId="77777777" w:rsidR="00801E1C" w:rsidRPr="00141302" w:rsidRDefault="00801E1C" w:rsidP="00F630AD">
            <w:pPr>
              <w:rPr>
                <w:rFonts w:eastAsia="Times New Roman" w:cs="Arial"/>
                <w:b/>
                <w:bCs/>
                <w:color w:val="030304"/>
                <w:szCs w:val="22"/>
                <w:lang w:val="nl-NL" w:eastAsia="nl-NL" w:bidi="ar-SA"/>
              </w:rPr>
            </w:pPr>
            <w:r>
              <w:rPr>
                <w:rFonts w:eastAsia="Times New Roman" w:cs="Arial"/>
                <w:b/>
                <w:bCs/>
                <w:color w:val="030304"/>
                <w:szCs w:val="22"/>
                <w:lang w:val="nl-NL" w:eastAsia="nl-NL" w:bidi="ar-SA"/>
              </w:rPr>
              <w:t>Infra Service Level</w:t>
            </w:r>
          </w:p>
        </w:tc>
      </w:tr>
      <w:tr w:rsidR="00F80FC8" w:rsidRPr="00E83FDA" w14:paraId="3AC258B7" w14:textId="77777777" w:rsidTr="00C60334">
        <w:sdt>
          <w:sdtPr>
            <w:rPr>
              <w:rFonts w:eastAsia="Times New Roman" w:cs="Arial"/>
              <w:color w:val="auto"/>
              <w:szCs w:val="22"/>
              <w:lang w:val="nl-NL" w:eastAsia="nl-NL" w:bidi="ar-SA"/>
            </w:rPr>
            <w:alias w:val="Security Zone"/>
            <w:tag w:val="Security Zone"/>
            <w:id w:val="-1866209853"/>
            <w:placeholder>
              <w:docPart w:val="86E1CE8F1553494B91FD936BE37448F3"/>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615" w:type="dxa"/>
                <w:tcBorders>
                  <w:top w:val="single" w:sz="4" w:space="0" w:color="auto"/>
                  <w:left w:val="single" w:sz="4" w:space="0" w:color="auto"/>
                  <w:bottom w:val="single" w:sz="4" w:space="0" w:color="auto"/>
                  <w:right w:val="single" w:sz="4" w:space="0" w:color="auto"/>
                </w:tcBorders>
                <w:vAlign w:val="center"/>
              </w:tcPr>
              <w:p w14:paraId="272D197F" w14:textId="78794191" w:rsidR="00F80FC8" w:rsidRDefault="0096034D" w:rsidP="00F80FC8">
                <w:pPr>
                  <w:rPr>
                    <w:rFonts w:eastAsia="Times New Roman" w:cs="Arial"/>
                    <w:color w:val="auto"/>
                    <w:szCs w:val="22"/>
                    <w:lang w:val="nl-NL" w:eastAsia="nl-NL" w:bidi="ar-SA"/>
                  </w:rPr>
                </w:pPr>
                <w:r>
                  <w:rPr>
                    <w:rFonts w:eastAsia="Times New Roman" w:cs="Arial"/>
                    <w:color w:val="auto"/>
                    <w:szCs w:val="22"/>
                    <w:lang w:val="nl-NL" w:eastAsia="nl-NL" w:bidi="ar-SA"/>
                  </w:rPr>
                  <w:t>FrontOffice</w:t>
                </w:r>
              </w:p>
            </w:tc>
          </w:sdtContent>
        </w:sdt>
        <w:sdt>
          <w:sdtPr>
            <w:alias w:val="Domain"/>
            <w:tag w:val="Domain"/>
            <w:id w:val="-108355643"/>
            <w:placeholder>
              <w:docPart w:val="CE34069EE9674C2AB74AA32EB13182D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530" w:type="dxa"/>
                <w:tcBorders>
                  <w:top w:val="single" w:sz="4" w:space="0" w:color="auto"/>
                  <w:left w:val="single" w:sz="4" w:space="0" w:color="auto"/>
                  <w:bottom w:val="single" w:sz="4" w:space="0" w:color="auto"/>
                  <w:right w:val="single" w:sz="4" w:space="0" w:color="auto"/>
                </w:tcBorders>
              </w:tcPr>
              <w:p w14:paraId="0837D8D2" w14:textId="05378C1F" w:rsidR="00F80FC8" w:rsidRDefault="0096034D" w:rsidP="00F80FC8">
                <w:r>
                  <w:t>Production</w:t>
                </w:r>
              </w:p>
            </w:tc>
          </w:sdtContent>
        </w:sdt>
        <w:tc>
          <w:tcPr>
            <w:tcW w:w="3060" w:type="dxa"/>
            <w:tcBorders>
              <w:top w:val="single" w:sz="4" w:space="0" w:color="auto"/>
              <w:left w:val="single" w:sz="4" w:space="0" w:color="auto"/>
              <w:bottom w:val="single" w:sz="4" w:space="0" w:color="auto"/>
              <w:right w:val="single" w:sz="4" w:space="0" w:color="auto"/>
            </w:tcBorders>
            <w:vAlign w:val="center"/>
          </w:tcPr>
          <w:p w14:paraId="6185AA8B" w14:textId="4AAA0BE0" w:rsidR="00F80FC8" w:rsidRDefault="00F80FC8" w:rsidP="00F80FC8">
            <w:pPr>
              <w:rPr>
                <w:rFonts w:eastAsia="Times New Roman" w:cs="Arial"/>
                <w:color w:val="201825"/>
                <w:szCs w:val="22"/>
                <w:lang w:val="nl-NL" w:eastAsia="nl-NL" w:bidi="ar-SA"/>
              </w:rPr>
            </w:pPr>
            <w:r>
              <w:rPr>
                <w:rFonts w:eastAsia="Times New Roman" w:cs="Arial"/>
                <w:color w:val="201825"/>
                <w:szCs w:val="22"/>
                <w:lang w:val="nl-NL" w:eastAsia="nl-NL" w:bidi="ar-SA"/>
              </w:rPr>
              <w:t>Presentation</w:t>
            </w:r>
            <w:r w:rsidRPr="00CB4525">
              <w:rPr>
                <w:rFonts w:eastAsia="Times New Roman" w:cs="Arial"/>
                <w:color w:val="201825"/>
                <w:szCs w:val="22"/>
                <w:lang w:val="nl-NL" w:eastAsia="nl-NL" w:bidi="ar-SA"/>
              </w:rPr>
              <w:t xml:space="preserve"> Serve</w:t>
            </w:r>
            <w:r w:rsidRPr="00CB4525">
              <w:rPr>
                <w:rFonts w:eastAsia="Times New Roman" w:cs="Arial"/>
                <w:color w:val="030304"/>
                <w:szCs w:val="22"/>
                <w:lang w:val="nl-NL" w:eastAsia="nl-NL" w:bidi="ar-SA"/>
              </w:rPr>
              <w:t>r 1</w:t>
            </w:r>
          </w:p>
        </w:tc>
        <w:tc>
          <w:tcPr>
            <w:tcW w:w="1980" w:type="dxa"/>
            <w:tcBorders>
              <w:top w:val="single" w:sz="4" w:space="0" w:color="auto"/>
              <w:left w:val="single" w:sz="4" w:space="0" w:color="auto"/>
              <w:bottom w:val="single" w:sz="4" w:space="0" w:color="auto"/>
              <w:right w:val="single" w:sz="4" w:space="0" w:color="auto"/>
            </w:tcBorders>
          </w:tcPr>
          <w:p w14:paraId="5FEC8C2B" w14:textId="30C4A3C1" w:rsidR="00F80FC8" w:rsidRPr="00582999" w:rsidRDefault="004C1203" w:rsidP="00F80FC8">
            <w:pPr>
              <w:rPr>
                <w:rFonts w:eastAsia="Times New Roman" w:cs="Arial"/>
                <w:color w:val="201825"/>
                <w:szCs w:val="22"/>
                <w:lang w:val="nl-NL" w:eastAsia="nl-NL" w:bidi="ar-SA"/>
              </w:rPr>
            </w:pPr>
            <w:r>
              <w:rPr>
                <w:rFonts w:eastAsia="Times New Roman" w:cs="Arial"/>
                <w:color w:val="201825"/>
                <w:szCs w:val="22"/>
                <w:lang w:val="nl-NL" w:eastAsia="nl-NL" w:bidi="ar-SA"/>
              </w:rPr>
              <w:t>PRE1</w:t>
            </w:r>
            <w:r w:rsidR="00180052" w:rsidRPr="005E6BA2">
              <w:rPr>
                <w:rFonts w:eastAsia="Times New Roman" w:cs="Arial"/>
                <w:color w:val="201825"/>
                <w:szCs w:val="22"/>
                <w:lang w:val="nl-NL" w:eastAsia="nl-NL" w:bidi="ar-SA"/>
              </w:rPr>
              <w:t>-P</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465181660"/>
              <w:placeholder>
                <w:docPart w:val="9CA3BD34DE5241C4B3DEAC1C0DF1E2FD"/>
              </w:placeholder>
              <w:dropDownList>
                <w:listItem w:displayText="Select" w:value="Select"/>
                <w:listItem w:displayText="Bronze" w:value="Bronze"/>
                <w:listItem w:displayText="Silver" w:value="Silver"/>
                <w:listItem w:displayText="Gold" w:value="Gold"/>
              </w:dropDownList>
            </w:sdtPr>
            <w:sdtEndPr/>
            <w:sdtContent>
              <w:p w14:paraId="10CA44E9" w14:textId="1011C01A" w:rsidR="00F80FC8" w:rsidRDefault="0096034D" w:rsidP="00F80FC8">
                <w:pPr>
                  <w:rPr>
                    <w:rFonts w:eastAsia="Times New Roman" w:cs="Arial"/>
                    <w:color w:val="201825"/>
                    <w:szCs w:val="22"/>
                    <w:lang w:val="nl-NL" w:eastAsia="nl-NL" w:bidi="ar-SA"/>
                  </w:rPr>
                </w:pPr>
                <w:r>
                  <w:rPr>
                    <w:rFonts w:eastAsia="Times New Roman" w:cs="Arial"/>
                    <w:color w:val="201825"/>
                    <w:szCs w:val="22"/>
                    <w:lang w:val="nl-NL" w:eastAsia="nl-NL" w:bidi="ar-SA"/>
                  </w:rPr>
                  <w:t>Silver</w:t>
                </w:r>
              </w:p>
            </w:sdtContent>
          </w:sdt>
        </w:tc>
      </w:tr>
      <w:tr w:rsidR="00F80FC8" w:rsidRPr="00E83FDA" w14:paraId="0713DD77" w14:textId="77777777" w:rsidTr="00C60334">
        <w:sdt>
          <w:sdtPr>
            <w:rPr>
              <w:rFonts w:eastAsia="Times New Roman" w:cs="Arial"/>
              <w:color w:val="auto"/>
              <w:szCs w:val="22"/>
              <w:lang w:val="nl-NL" w:eastAsia="nl-NL" w:bidi="ar-SA"/>
            </w:rPr>
            <w:alias w:val="Security Zone"/>
            <w:tag w:val="Security Zone"/>
            <w:id w:val="1230492159"/>
            <w:placeholder>
              <w:docPart w:val="99EACBDF8C1E4818BF4690D086D47E82"/>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615" w:type="dxa"/>
                <w:tcBorders>
                  <w:top w:val="single" w:sz="4" w:space="0" w:color="auto"/>
                  <w:left w:val="single" w:sz="4" w:space="0" w:color="auto"/>
                  <w:bottom w:val="single" w:sz="4" w:space="0" w:color="auto"/>
                  <w:right w:val="single" w:sz="4" w:space="0" w:color="auto"/>
                </w:tcBorders>
                <w:vAlign w:val="center"/>
              </w:tcPr>
              <w:p w14:paraId="7BEF29B7" w14:textId="74C61DE3" w:rsidR="00F80FC8" w:rsidRDefault="0096034D" w:rsidP="00F80FC8">
                <w:pPr>
                  <w:rPr>
                    <w:rFonts w:eastAsia="Times New Roman" w:cs="Arial"/>
                    <w:color w:val="auto"/>
                    <w:szCs w:val="22"/>
                    <w:lang w:val="nl-NL" w:eastAsia="nl-NL" w:bidi="ar-SA"/>
                  </w:rPr>
                </w:pPr>
                <w:r>
                  <w:rPr>
                    <w:rFonts w:eastAsia="Times New Roman" w:cs="Arial"/>
                    <w:color w:val="auto"/>
                    <w:szCs w:val="22"/>
                    <w:lang w:val="nl-NL" w:eastAsia="nl-NL" w:bidi="ar-SA"/>
                  </w:rPr>
                  <w:t>FrontOffice</w:t>
                </w:r>
              </w:p>
            </w:tc>
          </w:sdtContent>
        </w:sdt>
        <w:sdt>
          <w:sdtPr>
            <w:alias w:val="Domain"/>
            <w:tag w:val="Domain"/>
            <w:id w:val="837119881"/>
            <w:placeholder>
              <w:docPart w:val="1579002934B548F3879A8AD6F29C1495"/>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530" w:type="dxa"/>
                <w:tcBorders>
                  <w:top w:val="single" w:sz="4" w:space="0" w:color="auto"/>
                  <w:left w:val="single" w:sz="4" w:space="0" w:color="auto"/>
                  <w:bottom w:val="single" w:sz="4" w:space="0" w:color="auto"/>
                  <w:right w:val="single" w:sz="4" w:space="0" w:color="auto"/>
                </w:tcBorders>
              </w:tcPr>
              <w:p w14:paraId="21205894" w14:textId="2FF50D08" w:rsidR="00F80FC8" w:rsidRDefault="0096034D" w:rsidP="00F80FC8">
                <w:r>
                  <w:t>Production</w:t>
                </w:r>
              </w:p>
            </w:tc>
          </w:sdtContent>
        </w:sdt>
        <w:tc>
          <w:tcPr>
            <w:tcW w:w="3060" w:type="dxa"/>
            <w:tcBorders>
              <w:top w:val="single" w:sz="4" w:space="0" w:color="auto"/>
              <w:left w:val="single" w:sz="4" w:space="0" w:color="auto"/>
              <w:bottom w:val="single" w:sz="4" w:space="0" w:color="auto"/>
              <w:right w:val="single" w:sz="4" w:space="0" w:color="auto"/>
            </w:tcBorders>
            <w:vAlign w:val="center"/>
          </w:tcPr>
          <w:p w14:paraId="70F2EC6C" w14:textId="78966D35" w:rsidR="00F80FC8" w:rsidRDefault="00F80FC8" w:rsidP="00F80FC8">
            <w:pPr>
              <w:rPr>
                <w:rFonts w:eastAsia="Times New Roman" w:cs="Arial"/>
                <w:color w:val="201825"/>
                <w:szCs w:val="22"/>
                <w:lang w:val="nl-NL" w:eastAsia="nl-NL" w:bidi="ar-SA"/>
              </w:rPr>
            </w:pPr>
            <w:r>
              <w:rPr>
                <w:rFonts w:eastAsia="Times New Roman" w:cs="Arial"/>
                <w:color w:val="201825"/>
                <w:szCs w:val="22"/>
                <w:lang w:val="nl-NL" w:eastAsia="nl-NL" w:bidi="ar-SA"/>
              </w:rPr>
              <w:t>Presentation</w:t>
            </w:r>
            <w:r w:rsidRPr="00CB4525">
              <w:rPr>
                <w:rFonts w:eastAsia="Times New Roman" w:cs="Arial"/>
                <w:color w:val="201825"/>
                <w:szCs w:val="22"/>
                <w:lang w:val="nl-NL" w:eastAsia="nl-NL" w:bidi="ar-SA"/>
              </w:rPr>
              <w:t xml:space="preserve"> Serve</w:t>
            </w:r>
            <w:r w:rsidRPr="00CB4525">
              <w:rPr>
                <w:rFonts w:eastAsia="Times New Roman" w:cs="Arial"/>
                <w:color w:val="030304"/>
                <w:szCs w:val="22"/>
                <w:lang w:val="nl-NL" w:eastAsia="nl-NL" w:bidi="ar-SA"/>
              </w:rPr>
              <w:t>r 2</w:t>
            </w:r>
          </w:p>
        </w:tc>
        <w:tc>
          <w:tcPr>
            <w:tcW w:w="1980" w:type="dxa"/>
            <w:tcBorders>
              <w:top w:val="single" w:sz="4" w:space="0" w:color="auto"/>
              <w:left w:val="single" w:sz="4" w:space="0" w:color="auto"/>
              <w:bottom w:val="single" w:sz="4" w:space="0" w:color="auto"/>
              <w:right w:val="single" w:sz="4" w:space="0" w:color="auto"/>
            </w:tcBorders>
          </w:tcPr>
          <w:p w14:paraId="3264D017" w14:textId="52FB8270" w:rsidR="00F80FC8" w:rsidRPr="00582999" w:rsidRDefault="004C1203" w:rsidP="00F80FC8">
            <w:pPr>
              <w:rPr>
                <w:rFonts w:eastAsia="Times New Roman" w:cs="Arial"/>
                <w:color w:val="201825"/>
                <w:szCs w:val="22"/>
                <w:lang w:val="nl-NL" w:eastAsia="nl-NL" w:bidi="ar-SA"/>
              </w:rPr>
            </w:pPr>
            <w:r>
              <w:rPr>
                <w:rFonts w:eastAsia="Times New Roman" w:cs="Arial"/>
                <w:color w:val="201825"/>
                <w:szCs w:val="22"/>
                <w:lang w:val="nl-NL" w:eastAsia="nl-NL" w:bidi="ar-SA"/>
              </w:rPr>
              <w:t>PRE</w:t>
            </w:r>
            <w:r w:rsidR="00C83C4B">
              <w:rPr>
                <w:rFonts w:eastAsia="Times New Roman" w:cs="Arial"/>
                <w:color w:val="201825"/>
                <w:szCs w:val="22"/>
                <w:lang w:val="nl-NL" w:eastAsia="nl-NL" w:bidi="ar-SA"/>
              </w:rPr>
              <w:t>2</w:t>
            </w:r>
            <w:r w:rsidR="00180052" w:rsidRPr="005E6BA2">
              <w:rPr>
                <w:rFonts w:eastAsia="Times New Roman" w:cs="Arial"/>
                <w:color w:val="201825"/>
                <w:szCs w:val="22"/>
                <w:lang w:val="nl-NL" w:eastAsia="nl-NL" w:bidi="ar-SA"/>
              </w:rPr>
              <w:t>-P</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753342474"/>
              <w:placeholder>
                <w:docPart w:val="C2F67A61414A460A966EC491E8DEDCB6"/>
              </w:placeholder>
              <w:dropDownList>
                <w:listItem w:displayText="Select" w:value="Select"/>
                <w:listItem w:displayText="Bronze" w:value="Bronze"/>
                <w:listItem w:displayText="Silver" w:value="Silver"/>
                <w:listItem w:displayText="Gold" w:value="Gold"/>
              </w:dropDownList>
            </w:sdtPr>
            <w:sdtEndPr/>
            <w:sdtContent>
              <w:p w14:paraId="608FC8B6" w14:textId="6F743FCB" w:rsidR="00F80FC8" w:rsidRDefault="0096034D" w:rsidP="00F80FC8">
                <w:pPr>
                  <w:rPr>
                    <w:rFonts w:eastAsia="Times New Roman" w:cs="Arial"/>
                    <w:color w:val="201825"/>
                    <w:szCs w:val="22"/>
                    <w:lang w:val="nl-NL" w:eastAsia="nl-NL" w:bidi="ar-SA"/>
                  </w:rPr>
                </w:pPr>
                <w:r>
                  <w:rPr>
                    <w:rFonts w:eastAsia="Times New Roman" w:cs="Arial"/>
                    <w:color w:val="201825"/>
                    <w:szCs w:val="22"/>
                    <w:lang w:val="nl-NL" w:eastAsia="nl-NL" w:bidi="ar-SA"/>
                  </w:rPr>
                  <w:t>Silver</w:t>
                </w:r>
              </w:p>
            </w:sdtContent>
          </w:sdt>
        </w:tc>
      </w:tr>
      <w:tr w:rsidR="00F80FC8" w:rsidRPr="00E83FDA" w14:paraId="4932DA6E" w14:textId="77777777" w:rsidTr="00C60334">
        <w:sdt>
          <w:sdtPr>
            <w:rPr>
              <w:rFonts w:eastAsia="Times New Roman" w:cs="Arial"/>
              <w:color w:val="auto"/>
              <w:szCs w:val="22"/>
              <w:lang w:val="nl-NL" w:eastAsia="nl-NL" w:bidi="ar-SA"/>
            </w:rPr>
            <w:alias w:val="Security Zone"/>
            <w:tag w:val="Security Zone"/>
            <w:id w:val="-1361513976"/>
            <w:placeholder>
              <w:docPart w:val="74C4585BCBAA4F9C95DBE0777BDACC55"/>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615" w:type="dxa"/>
                <w:tcBorders>
                  <w:top w:val="single" w:sz="4" w:space="0" w:color="auto"/>
                  <w:left w:val="single" w:sz="4" w:space="0" w:color="auto"/>
                  <w:bottom w:val="single" w:sz="4" w:space="0" w:color="auto"/>
                  <w:right w:val="single" w:sz="4" w:space="0" w:color="auto"/>
                </w:tcBorders>
                <w:vAlign w:val="center"/>
              </w:tcPr>
              <w:p w14:paraId="6E452381" w14:textId="5E8E7ADF" w:rsidR="00F80FC8" w:rsidRDefault="0096034D" w:rsidP="00F80FC8">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1752074874"/>
            <w:placeholder>
              <w:docPart w:val="5C16373DBF6B499AA660C2954BE4A56C"/>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530" w:type="dxa"/>
                <w:tcBorders>
                  <w:top w:val="single" w:sz="4" w:space="0" w:color="auto"/>
                  <w:left w:val="single" w:sz="4" w:space="0" w:color="auto"/>
                  <w:bottom w:val="single" w:sz="4" w:space="0" w:color="auto"/>
                  <w:right w:val="single" w:sz="4" w:space="0" w:color="auto"/>
                </w:tcBorders>
              </w:tcPr>
              <w:p w14:paraId="6D70082B" w14:textId="4A60AB2E" w:rsidR="00F80FC8" w:rsidRDefault="0096034D" w:rsidP="00F80FC8">
                <w:r>
                  <w:t>Production</w:t>
                </w:r>
              </w:p>
            </w:tc>
          </w:sdtContent>
        </w:sdt>
        <w:tc>
          <w:tcPr>
            <w:tcW w:w="3060" w:type="dxa"/>
            <w:tcBorders>
              <w:top w:val="single" w:sz="4" w:space="0" w:color="auto"/>
              <w:left w:val="single" w:sz="4" w:space="0" w:color="auto"/>
              <w:bottom w:val="single" w:sz="4" w:space="0" w:color="auto"/>
              <w:right w:val="single" w:sz="4" w:space="0" w:color="auto"/>
            </w:tcBorders>
            <w:vAlign w:val="center"/>
          </w:tcPr>
          <w:p w14:paraId="7DF640A5" w14:textId="3DE88C7B" w:rsidR="00F80FC8" w:rsidRDefault="00F80FC8" w:rsidP="00F80FC8">
            <w:pPr>
              <w:rPr>
                <w:rFonts w:eastAsia="Times New Roman" w:cs="Arial"/>
                <w:color w:val="201825"/>
                <w:szCs w:val="22"/>
                <w:lang w:val="nl-NL" w:eastAsia="nl-NL" w:bidi="ar-SA"/>
              </w:rPr>
            </w:pPr>
            <w:r w:rsidRPr="00CB4525">
              <w:rPr>
                <w:rFonts w:eastAsia="Times New Roman" w:cs="Arial"/>
                <w:color w:val="201825"/>
                <w:szCs w:val="22"/>
                <w:lang w:val="nl-NL" w:eastAsia="nl-NL" w:bidi="ar-SA"/>
              </w:rPr>
              <w:t>Application Serve</w:t>
            </w:r>
            <w:r w:rsidRPr="00CB4525">
              <w:rPr>
                <w:rFonts w:eastAsia="Times New Roman" w:cs="Arial"/>
                <w:color w:val="030304"/>
                <w:szCs w:val="22"/>
                <w:lang w:val="nl-NL" w:eastAsia="nl-NL" w:bidi="ar-SA"/>
              </w:rPr>
              <w:t>r 1</w:t>
            </w:r>
          </w:p>
        </w:tc>
        <w:tc>
          <w:tcPr>
            <w:tcW w:w="1980" w:type="dxa"/>
            <w:tcBorders>
              <w:top w:val="single" w:sz="4" w:space="0" w:color="auto"/>
              <w:left w:val="single" w:sz="4" w:space="0" w:color="auto"/>
              <w:bottom w:val="single" w:sz="4" w:space="0" w:color="auto"/>
              <w:right w:val="single" w:sz="4" w:space="0" w:color="auto"/>
            </w:tcBorders>
          </w:tcPr>
          <w:p w14:paraId="6B1AF0DA" w14:textId="721424C3" w:rsidR="00F80FC8" w:rsidRPr="00582999" w:rsidRDefault="00150A3D" w:rsidP="00F80FC8">
            <w:pPr>
              <w:rPr>
                <w:rFonts w:eastAsia="Times New Roman" w:cs="Arial"/>
                <w:color w:val="201825"/>
                <w:szCs w:val="22"/>
                <w:lang w:val="nl-NL" w:eastAsia="nl-NL" w:bidi="ar-SA"/>
              </w:rPr>
            </w:pPr>
            <w:r w:rsidRPr="00582999">
              <w:rPr>
                <w:rFonts w:eastAsia="Times New Roman" w:cs="Arial"/>
                <w:color w:val="201825"/>
                <w:szCs w:val="22"/>
                <w:lang w:val="nl-NL" w:eastAsia="nl-NL" w:bidi="ar-SA"/>
              </w:rPr>
              <w:t>APP</w:t>
            </w:r>
            <w:r w:rsidR="00C73D0B" w:rsidRPr="00582999">
              <w:rPr>
                <w:rFonts w:eastAsia="Times New Roman" w:cs="Arial"/>
                <w:color w:val="201825"/>
                <w:szCs w:val="22"/>
                <w:lang w:val="nl-NL" w:eastAsia="nl-NL" w:bidi="ar-SA"/>
              </w:rPr>
              <w:t>1-P</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081608038"/>
              <w:placeholder>
                <w:docPart w:val="8BE948B16C1F48F78D6A1CECBD9E0094"/>
              </w:placeholder>
              <w:dropDownList>
                <w:listItem w:displayText="Select" w:value="Select"/>
                <w:listItem w:displayText="Bronze" w:value="Bronze"/>
                <w:listItem w:displayText="Silver" w:value="Silver"/>
                <w:listItem w:displayText="Gold" w:value="Gold"/>
              </w:dropDownList>
            </w:sdtPr>
            <w:sdtEndPr/>
            <w:sdtContent>
              <w:p w14:paraId="0396BF3B" w14:textId="5D2A19A1" w:rsidR="00F80FC8" w:rsidRDefault="0096034D" w:rsidP="00F80FC8">
                <w:pPr>
                  <w:rPr>
                    <w:rFonts w:eastAsia="Times New Roman" w:cs="Arial"/>
                    <w:color w:val="201825"/>
                    <w:szCs w:val="22"/>
                    <w:lang w:val="nl-NL" w:eastAsia="nl-NL" w:bidi="ar-SA"/>
                  </w:rPr>
                </w:pPr>
                <w:r>
                  <w:rPr>
                    <w:rFonts w:eastAsia="Times New Roman" w:cs="Arial"/>
                    <w:color w:val="201825"/>
                    <w:szCs w:val="22"/>
                    <w:lang w:val="nl-NL" w:eastAsia="nl-NL" w:bidi="ar-SA"/>
                  </w:rPr>
                  <w:t>Silver</w:t>
                </w:r>
              </w:p>
            </w:sdtContent>
          </w:sdt>
        </w:tc>
      </w:tr>
      <w:tr w:rsidR="00F80FC8" w:rsidRPr="00E83FDA" w14:paraId="1D9B5A8A" w14:textId="77777777" w:rsidTr="00C60334">
        <w:sdt>
          <w:sdtPr>
            <w:rPr>
              <w:rFonts w:eastAsia="Times New Roman" w:cs="Arial"/>
              <w:color w:val="auto"/>
              <w:szCs w:val="22"/>
              <w:lang w:val="nl-NL" w:eastAsia="nl-NL" w:bidi="ar-SA"/>
            </w:rPr>
            <w:alias w:val="Security Zone"/>
            <w:tag w:val="Security Zone"/>
            <w:id w:val="-1218734706"/>
            <w:placeholder>
              <w:docPart w:val="2F22910D6518415FA52BEC1CBD989E30"/>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615" w:type="dxa"/>
                <w:tcBorders>
                  <w:top w:val="single" w:sz="4" w:space="0" w:color="auto"/>
                  <w:left w:val="single" w:sz="4" w:space="0" w:color="auto"/>
                  <w:bottom w:val="single" w:sz="4" w:space="0" w:color="auto"/>
                  <w:right w:val="single" w:sz="4" w:space="0" w:color="auto"/>
                </w:tcBorders>
              </w:tcPr>
              <w:p w14:paraId="78136BD6" w14:textId="7B8C9010" w:rsidR="00F80FC8" w:rsidRDefault="0096034D" w:rsidP="00F80FC8">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273018451"/>
            <w:placeholder>
              <w:docPart w:val="2FD9E836A4D64428BCA08786CF4960FF"/>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530" w:type="dxa"/>
                <w:tcBorders>
                  <w:top w:val="single" w:sz="4" w:space="0" w:color="auto"/>
                  <w:left w:val="single" w:sz="4" w:space="0" w:color="auto"/>
                  <w:bottom w:val="single" w:sz="4" w:space="0" w:color="auto"/>
                  <w:right w:val="single" w:sz="4" w:space="0" w:color="auto"/>
                </w:tcBorders>
              </w:tcPr>
              <w:p w14:paraId="1C1CF884" w14:textId="351B1A94" w:rsidR="00F80FC8" w:rsidRDefault="0096034D" w:rsidP="00F80FC8">
                <w:r>
                  <w:t>Production</w:t>
                </w:r>
              </w:p>
            </w:tc>
          </w:sdtContent>
        </w:sdt>
        <w:tc>
          <w:tcPr>
            <w:tcW w:w="3060" w:type="dxa"/>
            <w:tcBorders>
              <w:top w:val="single" w:sz="4" w:space="0" w:color="auto"/>
              <w:left w:val="single" w:sz="4" w:space="0" w:color="auto"/>
              <w:bottom w:val="single" w:sz="4" w:space="0" w:color="auto"/>
              <w:right w:val="single" w:sz="4" w:space="0" w:color="auto"/>
            </w:tcBorders>
            <w:vAlign w:val="center"/>
          </w:tcPr>
          <w:p w14:paraId="1E769887" w14:textId="1D6218D6" w:rsidR="00F80FC8" w:rsidRDefault="00F80FC8" w:rsidP="00F80FC8">
            <w:pPr>
              <w:rPr>
                <w:rFonts w:eastAsia="Times New Roman" w:cs="Arial"/>
                <w:color w:val="201825"/>
                <w:szCs w:val="22"/>
                <w:lang w:val="nl-NL" w:eastAsia="nl-NL" w:bidi="ar-SA"/>
              </w:rPr>
            </w:pPr>
            <w:r w:rsidRPr="00CB4525">
              <w:rPr>
                <w:rFonts w:eastAsia="Times New Roman" w:cs="Arial"/>
                <w:color w:val="201825"/>
                <w:szCs w:val="22"/>
                <w:lang w:val="nl-NL" w:eastAsia="nl-NL" w:bidi="ar-SA"/>
              </w:rPr>
              <w:t>Application Serve</w:t>
            </w:r>
            <w:r w:rsidRPr="00CB4525">
              <w:rPr>
                <w:rFonts w:eastAsia="Times New Roman" w:cs="Arial"/>
                <w:color w:val="030304"/>
                <w:szCs w:val="22"/>
                <w:lang w:val="nl-NL" w:eastAsia="nl-NL" w:bidi="ar-SA"/>
              </w:rPr>
              <w:t>r 2</w:t>
            </w:r>
          </w:p>
        </w:tc>
        <w:tc>
          <w:tcPr>
            <w:tcW w:w="1980" w:type="dxa"/>
            <w:tcBorders>
              <w:top w:val="single" w:sz="4" w:space="0" w:color="auto"/>
              <w:left w:val="single" w:sz="4" w:space="0" w:color="auto"/>
              <w:bottom w:val="single" w:sz="4" w:space="0" w:color="auto"/>
              <w:right w:val="single" w:sz="4" w:space="0" w:color="auto"/>
            </w:tcBorders>
          </w:tcPr>
          <w:p w14:paraId="46C62BD7" w14:textId="02149119" w:rsidR="00F80FC8" w:rsidRPr="00582999" w:rsidRDefault="00150A3D" w:rsidP="00F80FC8">
            <w:pPr>
              <w:rPr>
                <w:rFonts w:eastAsia="Times New Roman" w:cs="Arial"/>
                <w:color w:val="201825"/>
                <w:szCs w:val="22"/>
                <w:lang w:val="nl-NL" w:eastAsia="nl-NL" w:bidi="ar-SA"/>
              </w:rPr>
            </w:pPr>
            <w:r w:rsidRPr="00582999">
              <w:rPr>
                <w:rFonts w:eastAsia="Times New Roman" w:cs="Arial"/>
                <w:color w:val="201825"/>
                <w:szCs w:val="22"/>
                <w:lang w:val="nl-NL" w:eastAsia="nl-NL" w:bidi="ar-SA"/>
              </w:rPr>
              <w:t>APP2</w:t>
            </w:r>
            <w:r w:rsidR="00C73D0B" w:rsidRPr="00582999">
              <w:rPr>
                <w:rFonts w:eastAsia="Times New Roman" w:cs="Arial"/>
                <w:color w:val="201825"/>
                <w:szCs w:val="22"/>
                <w:lang w:val="nl-NL" w:eastAsia="nl-NL" w:bidi="ar-SA"/>
              </w:rPr>
              <w:t>-P</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2034073361"/>
              <w:placeholder>
                <w:docPart w:val="906FE9ACB43C4119A7CB19F2108932C8"/>
              </w:placeholder>
              <w:dropDownList>
                <w:listItem w:displayText="Select" w:value="Select"/>
                <w:listItem w:displayText="Bronze" w:value="Bronze"/>
                <w:listItem w:displayText="Silver" w:value="Silver"/>
                <w:listItem w:displayText="Gold" w:value="Gold"/>
              </w:dropDownList>
            </w:sdtPr>
            <w:sdtEndPr/>
            <w:sdtContent>
              <w:p w14:paraId="3B8CA4CF" w14:textId="0302B056" w:rsidR="00F80FC8" w:rsidRDefault="0096034D" w:rsidP="00F80FC8">
                <w:pPr>
                  <w:rPr>
                    <w:rFonts w:eastAsia="Times New Roman" w:cs="Arial"/>
                    <w:color w:val="201825"/>
                    <w:szCs w:val="22"/>
                    <w:lang w:val="nl-NL" w:eastAsia="nl-NL" w:bidi="ar-SA"/>
                  </w:rPr>
                </w:pPr>
                <w:r>
                  <w:rPr>
                    <w:rFonts w:eastAsia="Times New Roman" w:cs="Arial"/>
                    <w:color w:val="201825"/>
                    <w:szCs w:val="22"/>
                    <w:lang w:val="nl-NL" w:eastAsia="nl-NL" w:bidi="ar-SA"/>
                  </w:rPr>
                  <w:t>Silver</w:t>
                </w:r>
              </w:p>
            </w:sdtContent>
          </w:sdt>
        </w:tc>
      </w:tr>
      <w:tr w:rsidR="00F80FC8" w:rsidRPr="00E83FDA" w14:paraId="3C383E6C" w14:textId="77777777" w:rsidTr="00C60334">
        <w:sdt>
          <w:sdtPr>
            <w:rPr>
              <w:rFonts w:eastAsia="Times New Roman" w:cs="Arial"/>
              <w:color w:val="auto"/>
              <w:szCs w:val="22"/>
              <w:lang w:val="nl-NL" w:eastAsia="nl-NL" w:bidi="ar-SA"/>
            </w:rPr>
            <w:alias w:val="Security Zone"/>
            <w:tag w:val="Security Zone"/>
            <w:id w:val="-1673480991"/>
            <w:placeholder>
              <w:docPart w:val="A7F3311C0B324F8EBC9564872527CD7C"/>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615" w:type="dxa"/>
                <w:tcBorders>
                  <w:top w:val="single" w:sz="4" w:space="0" w:color="auto"/>
                  <w:left w:val="single" w:sz="4" w:space="0" w:color="auto"/>
                  <w:bottom w:val="single" w:sz="4" w:space="0" w:color="auto"/>
                  <w:right w:val="single" w:sz="4" w:space="0" w:color="auto"/>
                </w:tcBorders>
              </w:tcPr>
              <w:p w14:paraId="6C37EA49" w14:textId="64DA7E13" w:rsidR="00F80FC8" w:rsidRDefault="0096034D" w:rsidP="00F80FC8">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334998564"/>
            <w:placeholder>
              <w:docPart w:val="1A0364FD5086451BAEE8CBD6C3DC992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530" w:type="dxa"/>
                <w:tcBorders>
                  <w:top w:val="single" w:sz="4" w:space="0" w:color="auto"/>
                  <w:left w:val="single" w:sz="4" w:space="0" w:color="auto"/>
                  <w:bottom w:val="single" w:sz="4" w:space="0" w:color="auto"/>
                  <w:right w:val="single" w:sz="4" w:space="0" w:color="auto"/>
                </w:tcBorders>
              </w:tcPr>
              <w:p w14:paraId="3823E66F" w14:textId="096AA85D" w:rsidR="00F80FC8" w:rsidRDefault="0096034D" w:rsidP="00F80FC8">
                <w:r>
                  <w:t>Production</w:t>
                </w:r>
              </w:p>
            </w:tc>
          </w:sdtContent>
        </w:sdt>
        <w:tc>
          <w:tcPr>
            <w:tcW w:w="3060" w:type="dxa"/>
            <w:tcBorders>
              <w:top w:val="single" w:sz="4" w:space="0" w:color="auto"/>
              <w:left w:val="single" w:sz="4" w:space="0" w:color="auto"/>
              <w:bottom w:val="single" w:sz="4" w:space="0" w:color="auto"/>
              <w:right w:val="single" w:sz="4" w:space="0" w:color="auto"/>
            </w:tcBorders>
            <w:vAlign w:val="center"/>
          </w:tcPr>
          <w:p w14:paraId="544C0A2A" w14:textId="575F8E86" w:rsidR="00F80FC8" w:rsidRDefault="00F80FC8" w:rsidP="00F80FC8">
            <w:pPr>
              <w:rPr>
                <w:rFonts w:eastAsia="Times New Roman" w:cs="Arial"/>
                <w:color w:val="201825"/>
                <w:szCs w:val="22"/>
                <w:lang w:val="nl-NL" w:eastAsia="nl-NL" w:bidi="ar-SA"/>
              </w:rPr>
            </w:pPr>
            <w:r w:rsidRPr="00CB4525">
              <w:rPr>
                <w:rFonts w:eastAsia="Times New Roman" w:cs="Arial"/>
                <w:color w:val="201825"/>
                <w:szCs w:val="22"/>
                <w:lang w:val="nl-NL" w:eastAsia="nl-NL" w:bidi="ar-SA"/>
              </w:rPr>
              <w:t>OID Serve</w:t>
            </w:r>
            <w:r w:rsidRPr="00CB4525">
              <w:rPr>
                <w:rFonts w:eastAsia="Times New Roman" w:cs="Arial"/>
                <w:color w:val="030304"/>
                <w:szCs w:val="22"/>
                <w:lang w:val="nl-NL" w:eastAsia="nl-NL" w:bidi="ar-SA"/>
              </w:rPr>
              <w:t xml:space="preserve">r </w:t>
            </w:r>
          </w:p>
        </w:tc>
        <w:tc>
          <w:tcPr>
            <w:tcW w:w="1980" w:type="dxa"/>
            <w:tcBorders>
              <w:top w:val="single" w:sz="4" w:space="0" w:color="auto"/>
              <w:left w:val="single" w:sz="4" w:space="0" w:color="auto"/>
              <w:bottom w:val="single" w:sz="4" w:space="0" w:color="auto"/>
              <w:right w:val="single" w:sz="4" w:space="0" w:color="auto"/>
            </w:tcBorders>
          </w:tcPr>
          <w:p w14:paraId="042EBEEF" w14:textId="61825F63" w:rsidR="00F80FC8" w:rsidRPr="00582999" w:rsidRDefault="00150A3D" w:rsidP="00F80FC8">
            <w:pPr>
              <w:rPr>
                <w:rFonts w:eastAsia="Times New Roman" w:cs="Arial"/>
                <w:color w:val="201825"/>
                <w:szCs w:val="22"/>
                <w:lang w:val="nl-NL" w:eastAsia="nl-NL" w:bidi="ar-SA"/>
              </w:rPr>
            </w:pPr>
            <w:r w:rsidRPr="00582999">
              <w:rPr>
                <w:rFonts w:eastAsia="Times New Roman" w:cs="Arial"/>
                <w:color w:val="201825"/>
                <w:szCs w:val="22"/>
                <w:lang w:val="nl-NL" w:eastAsia="nl-NL" w:bidi="ar-SA"/>
              </w:rPr>
              <w:t>OID</w:t>
            </w:r>
            <w:r w:rsidR="000356D9" w:rsidRPr="00582999">
              <w:rPr>
                <w:rFonts w:eastAsia="Times New Roman" w:cs="Arial"/>
                <w:color w:val="201825"/>
                <w:szCs w:val="22"/>
                <w:lang w:val="nl-NL" w:eastAsia="nl-NL" w:bidi="ar-SA"/>
              </w:rPr>
              <w:t>1</w:t>
            </w:r>
            <w:r w:rsidR="00C73D0B" w:rsidRPr="00582999">
              <w:rPr>
                <w:rFonts w:eastAsia="Times New Roman" w:cs="Arial"/>
                <w:color w:val="201825"/>
                <w:szCs w:val="22"/>
                <w:lang w:val="nl-NL" w:eastAsia="nl-NL" w:bidi="ar-SA"/>
              </w:rPr>
              <w:t>-P</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52366338"/>
              <w:placeholder>
                <w:docPart w:val="96FC4D02273E46819A3072A471B5FA2E"/>
              </w:placeholder>
              <w:dropDownList>
                <w:listItem w:displayText="Select" w:value="Select"/>
                <w:listItem w:displayText="Bronze" w:value="Bronze"/>
                <w:listItem w:displayText="Silver" w:value="Silver"/>
                <w:listItem w:displayText="Gold" w:value="Gold"/>
              </w:dropDownList>
            </w:sdtPr>
            <w:sdtEndPr/>
            <w:sdtContent>
              <w:p w14:paraId="105F89DB" w14:textId="72DBB489" w:rsidR="00F80FC8" w:rsidRDefault="0096034D" w:rsidP="00F80FC8">
                <w:pPr>
                  <w:rPr>
                    <w:rFonts w:eastAsia="Times New Roman" w:cs="Arial"/>
                    <w:color w:val="201825"/>
                    <w:szCs w:val="22"/>
                    <w:lang w:val="nl-NL" w:eastAsia="nl-NL" w:bidi="ar-SA"/>
                  </w:rPr>
                </w:pPr>
                <w:r>
                  <w:rPr>
                    <w:rFonts w:eastAsia="Times New Roman" w:cs="Arial"/>
                    <w:color w:val="201825"/>
                    <w:szCs w:val="22"/>
                    <w:lang w:val="nl-NL" w:eastAsia="nl-NL" w:bidi="ar-SA"/>
                  </w:rPr>
                  <w:t>Silver</w:t>
                </w:r>
              </w:p>
            </w:sdtContent>
          </w:sdt>
        </w:tc>
      </w:tr>
      <w:tr w:rsidR="00F80FC8" w:rsidRPr="00E83FDA" w14:paraId="3296A57A" w14:textId="77777777" w:rsidTr="00C60334">
        <w:sdt>
          <w:sdtPr>
            <w:rPr>
              <w:rFonts w:eastAsia="Times New Roman" w:cs="Arial"/>
              <w:color w:val="auto"/>
              <w:szCs w:val="22"/>
              <w:lang w:val="nl-NL" w:eastAsia="nl-NL" w:bidi="ar-SA"/>
            </w:rPr>
            <w:alias w:val="Security Zone"/>
            <w:tag w:val="Security Zone"/>
            <w:id w:val="-1370986506"/>
            <w:placeholder>
              <w:docPart w:val="C2989A0520524291B2E7A6D8B4909BD6"/>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615" w:type="dxa"/>
                <w:tcBorders>
                  <w:top w:val="single" w:sz="4" w:space="0" w:color="auto"/>
                  <w:left w:val="single" w:sz="4" w:space="0" w:color="auto"/>
                  <w:bottom w:val="single" w:sz="4" w:space="0" w:color="auto"/>
                  <w:right w:val="single" w:sz="4" w:space="0" w:color="auto"/>
                </w:tcBorders>
              </w:tcPr>
              <w:p w14:paraId="66963B2E" w14:textId="7EFBBADA" w:rsidR="00F80FC8" w:rsidRDefault="0096034D" w:rsidP="00F80FC8">
                <w:pPr>
                  <w:rPr>
                    <w:rFonts w:eastAsia="Times New Roman" w:cs="Arial"/>
                    <w:color w:val="auto"/>
                    <w:szCs w:val="22"/>
                    <w:lang w:val="nl-NL" w:eastAsia="nl-NL" w:bidi="ar-SA"/>
                  </w:rPr>
                </w:pPr>
                <w:r>
                  <w:rPr>
                    <w:rFonts w:eastAsia="Times New Roman" w:cs="Arial"/>
                    <w:color w:val="auto"/>
                    <w:szCs w:val="22"/>
                    <w:lang w:val="nl-NL" w:eastAsia="nl-NL" w:bidi="ar-SA"/>
                  </w:rPr>
                  <w:t>Kluis</w:t>
                </w:r>
              </w:p>
            </w:tc>
          </w:sdtContent>
        </w:sdt>
        <w:sdt>
          <w:sdtPr>
            <w:alias w:val="Domain"/>
            <w:tag w:val="Domain"/>
            <w:id w:val="-1228135717"/>
            <w:placeholder>
              <w:docPart w:val="3E7715534AFC46589775B23A20EF803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530" w:type="dxa"/>
                <w:tcBorders>
                  <w:top w:val="single" w:sz="4" w:space="0" w:color="auto"/>
                  <w:left w:val="single" w:sz="4" w:space="0" w:color="auto"/>
                  <w:bottom w:val="single" w:sz="4" w:space="0" w:color="auto"/>
                  <w:right w:val="single" w:sz="4" w:space="0" w:color="auto"/>
                </w:tcBorders>
              </w:tcPr>
              <w:p w14:paraId="2C695411" w14:textId="6870ABC1" w:rsidR="00F80FC8" w:rsidRDefault="0096034D" w:rsidP="00F80FC8">
                <w:r>
                  <w:t>Production</w:t>
                </w:r>
              </w:p>
            </w:tc>
          </w:sdtContent>
        </w:sdt>
        <w:tc>
          <w:tcPr>
            <w:tcW w:w="3060" w:type="dxa"/>
            <w:tcBorders>
              <w:top w:val="single" w:sz="4" w:space="0" w:color="auto"/>
              <w:left w:val="single" w:sz="4" w:space="0" w:color="auto"/>
              <w:bottom w:val="single" w:sz="4" w:space="0" w:color="auto"/>
              <w:right w:val="single" w:sz="4" w:space="0" w:color="auto"/>
            </w:tcBorders>
            <w:vAlign w:val="center"/>
          </w:tcPr>
          <w:p w14:paraId="5FCAC96B" w14:textId="07EBA125" w:rsidR="00F80FC8" w:rsidRDefault="00F80FC8" w:rsidP="00F80FC8">
            <w:pPr>
              <w:rPr>
                <w:rFonts w:eastAsia="Times New Roman" w:cs="Arial"/>
                <w:color w:val="201825"/>
                <w:szCs w:val="22"/>
                <w:lang w:val="nl-NL" w:eastAsia="nl-NL" w:bidi="ar-SA"/>
              </w:rPr>
            </w:pPr>
            <w:r w:rsidRPr="00CB4525">
              <w:rPr>
                <w:rFonts w:eastAsia="Times New Roman" w:cs="Arial"/>
                <w:color w:val="201825"/>
                <w:szCs w:val="22"/>
                <w:lang w:val="nl-NL" w:eastAsia="nl-NL" w:bidi="ar-SA"/>
              </w:rPr>
              <w:t>Database Serve</w:t>
            </w:r>
            <w:r w:rsidRPr="00CB4525">
              <w:rPr>
                <w:rFonts w:eastAsia="Times New Roman" w:cs="Arial"/>
                <w:color w:val="030304"/>
                <w:szCs w:val="22"/>
                <w:lang w:val="nl-NL" w:eastAsia="nl-NL" w:bidi="ar-SA"/>
              </w:rPr>
              <w:t xml:space="preserve">r </w:t>
            </w:r>
          </w:p>
        </w:tc>
        <w:tc>
          <w:tcPr>
            <w:tcW w:w="1980" w:type="dxa"/>
            <w:tcBorders>
              <w:top w:val="single" w:sz="4" w:space="0" w:color="auto"/>
              <w:left w:val="single" w:sz="4" w:space="0" w:color="auto"/>
              <w:bottom w:val="single" w:sz="4" w:space="0" w:color="auto"/>
              <w:right w:val="single" w:sz="4" w:space="0" w:color="auto"/>
            </w:tcBorders>
          </w:tcPr>
          <w:p w14:paraId="019E0563" w14:textId="45E3DEC2" w:rsidR="00F80FC8" w:rsidRPr="00582999" w:rsidRDefault="000356D9" w:rsidP="00F80FC8">
            <w:pPr>
              <w:rPr>
                <w:rFonts w:eastAsia="Times New Roman" w:cs="Arial"/>
                <w:color w:val="201825"/>
                <w:szCs w:val="22"/>
                <w:lang w:val="nl-NL" w:eastAsia="nl-NL" w:bidi="ar-SA"/>
              </w:rPr>
            </w:pPr>
            <w:r w:rsidRPr="00582999">
              <w:rPr>
                <w:rFonts w:eastAsia="Times New Roman" w:cs="Arial"/>
                <w:color w:val="201825"/>
                <w:szCs w:val="22"/>
                <w:lang w:val="nl-NL" w:eastAsia="nl-NL" w:bidi="ar-SA"/>
              </w:rPr>
              <w:t>DB1</w:t>
            </w:r>
            <w:r w:rsidR="00C73D0B" w:rsidRPr="00582999">
              <w:rPr>
                <w:rFonts w:eastAsia="Times New Roman" w:cs="Arial"/>
                <w:color w:val="201825"/>
                <w:szCs w:val="22"/>
                <w:lang w:val="nl-NL" w:eastAsia="nl-NL" w:bidi="ar-SA"/>
              </w:rPr>
              <w:t>-P</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097053434"/>
              <w:placeholder>
                <w:docPart w:val="4DFF21D70CF24694A472547E963D419E"/>
              </w:placeholder>
              <w:dropDownList>
                <w:listItem w:displayText="Select" w:value="Select"/>
                <w:listItem w:displayText="Bronze" w:value="Bronze"/>
                <w:listItem w:displayText="Silver" w:value="Silver"/>
                <w:listItem w:displayText="Gold" w:value="Gold"/>
              </w:dropDownList>
            </w:sdtPr>
            <w:sdtEndPr/>
            <w:sdtContent>
              <w:p w14:paraId="26414F94" w14:textId="05800558" w:rsidR="00F80FC8" w:rsidRDefault="0096034D" w:rsidP="00F80FC8">
                <w:pPr>
                  <w:rPr>
                    <w:rFonts w:eastAsia="Times New Roman" w:cs="Arial"/>
                    <w:color w:val="201825"/>
                    <w:szCs w:val="22"/>
                    <w:lang w:val="nl-NL" w:eastAsia="nl-NL" w:bidi="ar-SA"/>
                  </w:rPr>
                </w:pPr>
                <w:r>
                  <w:rPr>
                    <w:rFonts w:eastAsia="Times New Roman" w:cs="Arial"/>
                    <w:color w:val="201825"/>
                    <w:szCs w:val="22"/>
                    <w:lang w:val="nl-NL" w:eastAsia="nl-NL" w:bidi="ar-SA"/>
                  </w:rPr>
                  <w:t>Silver</w:t>
                </w:r>
              </w:p>
            </w:sdtContent>
          </w:sdt>
        </w:tc>
      </w:tr>
      <w:tr w:rsidR="00F80FC8" w:rsidRPr="00E83FDA" w14:paraId="569FDAA0" w14:textId="77777777" w:rsidTr="00C60334">
        <w:sdt>
          <w:sdtPr>
            <w:rPr>
              <w:rFonts w:eastAsia="Times New Roman" w:cs="Arial"/>
              <w:color w:val="auto"/>
              <w:szCs w:val="22"/>
              <w:lang w:val="nl-NL" w:eastAsia="nl-NL" w:bidi="ar-SA"/>
            </w:rPr>
            <w:alias w:val="Security Zone"/>
            <w:tag w:val="Security Zone"/>
            <w:id w:val="764037247"/>
            <w:placeholder>
              <w:docPart w:val="2890488519C843448BCE45E38040EE80"/>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615" w:type="dxa"/>
                <w:tcBorders>
                  <w:top w:val="single" w:sz="4" w:space="0" w:color="auto"/>
                  <w:left w:val="single" w:sz="4" w:space="0" w:color="auto"/>
                  <w:bottom w:val="single" w:sz="4" w:space="0" w:color="auto"/>
                  <w:right w:val="single" w:sz="4" w:space="0" w:color="auto"/>
                </w:tcBorders>
              </w:tcPr>
              <w:p w14:paraId="20CBCC11" w14:textId="2BA5F3F1" w:rsidR="00F80FC8" w:rsidRDefault="0096034D" w:rsidP="00F80FC8">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527093811"/>
            <w:placeholder>
              <w:docPart w:val="888A265F09D24326B045F9488280075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530" w:type="dxa"/>
                <w:tcBorders>
                  <w:top w:val="single" w:sz="4" w:space="0" w:color="auto"/>
                  <w:left w:val="single" w:sz="4" w:space="0" w:color="auto"/>
                  <w:bottom w:val="single" w:sz="4" w:space="0" w:color="auto"/>
                  <w:right w:val="single" w:sz="4" w:space="0" w:color="auto"/>
                </w:tcBorders>
              </w:tcPr>
              <w:p w14:paraId="45607833" w14:textId="0D971651" w:rsidR="00F80FC8" w:rsidRDefault="0096034D" w:rsidP="00F80FC8">
                <w:r>
                  <w:t>Production</w:t>
                </w:r>
              </w:p>
            </w:tc>
          </w:sdtContent>
        </w:sdt>
        <w:tc>
          <w:tcPr>
            <w:tcW w:w="3060" w:type="dxa"/>
            <w:tcBorders>
              <w:top w:val="single" w:sz="4" w:space="0" w:color="auto"/>
              <w:left w:val="single" w:sz="4" w:space="0" w:color="auto"/>
              <w:bottom w:val="single" w:sz="4" w:space="0" w:color="auto"/>
              <w:right w:val="single" w:sz="4" w:space="0" w:color="auto"/>
            </w:tcBorders>
            <w:vAlign w:val="center"/>
          </w:tcPr>
          <w:p w14:paraId="20F01612" w14:textId="2EAA65CE" w:rsidR="00F80FC8" w:rsidRDefault="00253BBB" w:rsidP="00F80FC8">
            <w:pPr>
              <w:rPr>
                <w:rFonts w:eastAsia="Times New Roman" w:cs="Arial"/>
                <w:color w:val="201825"/>
                <w:szCs w:val="22"/>
                <w:lang w:val="nl-NL" w:eastAsia="nl-NL" w:bidi="ar-SA"/>
              </w:rPr>
            </w:pPr>
            <w:r w:rsidRPr="00CB4525">
              <w:rPr>
                <w:rFonts w:eastAsia="Times New Roman" w:cs="Arial"/>
                <w:color w:val="201825"/>
                <w:szCs w:val="22"/>
                <w:lang w:val="nl-NL" w:eastAsia="nl-NL" w:bidi="ar-SA"/>
              </w:rPr>
              <w:t>Virusscan Serve</w:t>
            </w:r>
            <w:r w:rsidRPr="00CB4525">
              <w:rPr>
                <w:rFonts w:eastAsia="Times New Roman" w:cs="Arial"/>
                <w:color w:val="030304"/>
                <w:szCs w:val="22"/>
                <w:lang w:val="nl-NL" w:eastAsia="nl-NL" w:bidi="ar-SA"/>
              </w:rPr>
              <w:t>r</w:t>
            </w:r>
          </w:p>
        </w:tc>
        <w:tc>
          <w:tcPr>
            <w:tcW w:w="1980" w:type="dxa"/>
            <w:tcBorders>
              <w:top w:val="single" w:sz="4" w:space="0" w:color="auto"/>
              <w:left w:val="single" w:sz="4" w:space="0" w:color="auto"/>
              <w:bottom w:val="single" w:sz="4" w:space="0" w:color="auto"/>
              <w:right w:val="single" w:sz="4" w:space="0" w:color="auto"/>
            </w:tcBorders>
          </w:tcPr>
          <w:p w14:paraId="358B6657" w14:textId="129AA948" w:rsidR="00F80FC8" w:rsidRPr="00582999" w:rsidRDefault="00232401" w:rsidP="00F80FC8">
            <w:pPr>
              <w:rPr>
                <w:rFonts w:eastAsia="Times New Roman" w:cs="Arial"/>
                <w:color w:val="201825"/>
                <w:szCs w:val="22"/>
                <w:lang w:val="nl-NL" w:eastAsia="nl-NL" w:bidi="ar-SA"/>
              </w:rPr>
            </w:pPr>
            <w:r w:rsidRPr="00582999">
              <w:rPr>
                <w:rFonts w:eastAsia="Times New Roman" w:cs="Arial"/>
                <w:color w:val="201825"/>
                <w:szCs w:val="22"/>
                <w:lang w:val="nl-NL" w:eastAsia="nl-NL" w:bidi="ar-SA"/>
              </w:rPr>
              <w:t>VIR1-P</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507402759"/>
              <w:placeholder>
                <w:docPart w:val="B677BEFF9F4B4DB5B66A2D1506B1E022"/>
              </w:placeholder>
              <w:dropDownList>
                <w:listItem w:displayText="Select" w:value="Select"/>
                <w:listItem w:displayText="Bronze" w:value="Bronze"/>
                <w:listItem w:displayText="Silver" w:value="Silver"/>
                <w:listItem w:displayText="Gold" w:value="Gold"/>
              </w:dropDownList>
            </w:sdtPr>
            <w:sdtEndPr/>
            <w:sdtContent>
              <w:p w14:paraId="3FE1DB1E" w14:textId="40B795D3" w:rsidR="00F80FC8" w:rsidRDefault="0096034D" w:rsidP="00F80FC8">
                <w:pPr>
                  <w:rPr>
                    <w:rFonts w:eastAsia="Times New Roman" w:cs="Arial"/>
                    <w:color w:val="201825"/>
                    <w:szCs w:val="22"/>
                    <w:lang w:val="nl-NL" w:eastAsia="nl-NL" w:bidi="ar-SA"/>
                  </w:rPr>
                </w:pPr>
                <w:r>
                  <w:rPr>
                    <w:rFonts w:eastAsia="Times New Roman" w:cs="Arial"/>
                    <w:color w:val="201825"/>
                    <w:szCs w:val="22"/>
                    <w:lang w:val="nl-NL" w:eastAsia="nl-NL" w:bidi="ar-SA"/>
                  </w:rPr>
                  <w:t>Silver</w:t>
                </w:r>
              </w:p>
            </w:sdtContent>
          </w:sdt>
        </w:tc>
      </w:tr>
      <w:tr w:rsidR="00842F6C" w:rsidRPr="00E83FDA" w14:paraId="68D03115" w14:textId="77777777" w:rsidTr="00C60334">
        <w:sdt>
          <w:sdtPr>
            <w:rPr>
              <w:rFonts w:eastAsia="Times New Roman" w:cs="Arial"/>
              <w:color w:val="auto"/>
              <w:szCs w:val="22"/>
              <w:lang w:val="nl-NL" w:eastAsia="nl-NL" w:bidi="ar-SA"/>
            </w:rPr>
            <w:alias w:val="Security Zone"/>
            <w:tag w:val="Security Zone"/>
            <w:id w:val="-583764239"/>
            <w:placeholder>
              <w:docPart w:val="DE189F982E434F6CAE870AE9BF79204F"/>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615" w:type="dxa"/>
                <w:tcBorders>
                  <w:top w:val="single" w:sz="4" w:space="0" w:color="auto"/>
                  <w:left w:val="single" w:sz="4" w:space="0" w:color="auto"/>
                  <w:bottom w:val="single" w:sz="4" w:space="0" w:color="auto"/>
                  <w:right w:val="single" w:sz="4" w:space="0" w:color="auto"/>
                </w:tcBorders>
              </w:tcPr>
              <w:p w14:paraId="6BBBDEAC" w14:textId="18D721F0" w:rsidR="00842F6C" w:rsidRDefault="0096034D" w:rsidP="00842F6C">
                <w:pPr>
                  <w:rPr>
                    <w:rFonts w:eastAsia="Times New Roman" w:cs="Arial"/>
                    <w:color w:val="auto"/>
                    <w:szCs w:val="22"/>
                    <w:lang w:val="nl-NL" w:eastAsia="nl-NL" w:bidi="ar-SA"/>
                  </w:rPr>
                </w:pPr>
                <w:r>
                  <w:rPr>
                    <w:rFonts w:eastAsia="Times New Roman" w:cs="Arial"/>
                    <w:color w:val="auto"/>
                    <w:szCs w:val="22"/>
                    <w:lang w:val="nl-NL" w:eastAsia="nl-NL" w:bidi="ar-SA"/>
                  </w:rPr>
                  <w:t>FrontOffice</w:t>
                </w:r>
              </w:p>
            </w:tc>
          </w:sdtContent>
        </w:sdt>
        <w:sdt>
          <w:sdtPr>
            <w:alias w:val="Domain"/>
            <w:tag w:val="Domain"/>
            <w:id w:val="688033730"/>
            <w:placeholder>
              <w:docPart w:val="BC418B2FD1034E3292D52E1FCF95903A"/>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530" w:type="dxa"/>
                <w:tcBorders>
                  <w:top w:val="single" w:sz="4" w:space="0" w:color="auto"/>
                  <w:left w:val="single" w:sz="4" w:space="0" w:color="auto"/>
                  <w:bottom w:val="single" w:sz="4" w:space="0" w:color="auto"/>
                  <w:right w:val="single" w:sz="4" w:space="0" w:color="auto"/>
                </w:tcBorders>
              </w:tcPr>
              <w:p w14:paraId="215A4D85" w14:textId="4B83AE62" w:rsidR="00842F6C" w:rsidRDefault="0096034D" w:rsidP="00842F6C">
                <w:r>
                  <w:t>Acceptance</w:t>
                </w:r>
              </w:p>
            </w:tc>
          </w:sdtContent>
        </w:sdt>
        <w:tc>
          <w:tcPr>
            <w:tcW w:w="3060" w:type="dxa"/>
            <w:tcBorders>
              <w:top w:val="single" w:sz="4" w:space="0" w:color="auto"/>
              <w:left w:val="single" w:sz="4" w:space="0" w:color="auto"/>
              <w:bottom w:val="single" w:sz="4" w:space="0" w:color="auto"/>
              <w:right w:val="single" w:sz="4" w:space="0" w:color="auto"/>
            </w:tcBorders>
            <w:vAlign w:val="center"/>
          </w:tcPr>
          <w:p w14:paraId="205CA37C" w14:textId="7E230C69" w:rsidR="00842F6C" w:rsidRDefault="00842F6C" w:rsidP="00842F6C">
            <w:pPr>
              <w:rPr>
                <w:rFonts w:eastAsia="Times New Roman" w:cs="Arial"/>
                <w:color w:val="201825"/>
                <w:szCs w:val="22"/>
                <w:lang w:val="nl-NL" w:eastAsia="nl-NL" w:bidi="ar-SA"/>
              </w:rPr>
            </w:pPr>
            <w:r>
              <w:rPr>
                <w:rFonts w:eastAsia="Times New Roman" w:cs="Arial"/>
                <w:color w:val="201825"/>
                <w:szCs w:val="22"/>
                <w:lang w:val="nl-NL" w:eastAsia="nl-NL" w:bidi="ar-SA"/>
              </w:rPr>
              <w:t>Presentation</w:t>
            </w:r>
            <w:r w:rsidRPr="00CB4525">
              <w:rPr>
                <w:rFonts w:eastAsia="Times New Roman" w:cs="Arial"/>
                <w:color w:val="201825"/>
                <w:szCs w:val="22"/>
                <w:lang w:val="nl-NL" w:eastAsia="nl-NL" w:bidi="ar-SA"/>
              </w:rPr>
              <w:t xml:space="preserve"> Serve</w:t>
            </w:r>
            <w:r w:rsidRPr="00CB4525">
              <w:rPr>
                <w:rFonts w:eastAsia="Times New Roman" w:cs="Arial"/>
                <w:color w:val="030304"/>
                <w:szCs w:val="22"/>
                <w:lang w:val="nl-NL" w:eastAsia="nl-NL" w:bidi="ar-SA"/>
              </w:rPr>
              <w:t>r 1</w:t>
            </w:r>
          </w:p>
        </w:tc>
        <w:tc>
          <w:tcPr>
            <w:tcW w:w="1980" w:type="dxa"/>
            <w:tcBorders>
              <w:top w:val="single" w:sz="4" w:space="0" w:color="auto"/>
              <w:left w:val="single" w:sz="4" w:space="0" w:color="auto"/>
              <w:bottom w:val="single" w:sz="4" w:space="0" w:color="auto"/>
              <w:right w:val="single" w:sz="4" w:space="0" w:color="auto"/>
            </w:tcBorders>
          </w:tcPr>
          <w:p w14:paraId="1CF8A06B" w14:textId="2DE276E8" w:rsidR="00842F6C" w:rsidRPr="00582999" w:rsidRDefault="00C83C4B" w:rsidP="00842F6C">
            <w:pPr>
              <w:rPr>
                <w:rFonts w:eastAsia="Times New Roman" w:cs="Arial"/>
                <w:color w:val="201825"/>
                <w:szCs w:val="22"/>
                <w:lang w:val="nl-NL" w:eastAsia="nl-NL" w:bidi="ar-SA"/>
              </w:rPr>
            </w:pPr>
            <w:r>
              <w:rPr>
                <w:rFonts w:eastAsia="Times New Roman" w:cs="Arial"/>
                <w:color w:val="201825"/>
                <w:szCs w:val="22"/>
                <w:lang w:val="nl-NL" w:eastAsia="nl-NL" w:bidi="ar-SA"/>
              </w:rPr>
              <w:t>PRE1</w:t>
            </w:r>
            <w:r w:rsidR="005E6BA2" w:rsidRPr="005E6BA2">
              <w:rPr>
                <w:rFonts w:eastAsia="Times New Roman" w:cs="Arial"/>
                <w:color w:val="201825"/>
                <w:szCs w:val="22"/>
                <w:lang w:val="nl-NL" w:eastAsia="nl-NL" w:bidi="ar-SA"/>
              </w:rPr>
              <w:t>-A</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310722719"/>
              <w:placeholder>
                <w:docPart w:val="6968B2A9390F40C6A37725D0EF9357D7"/>
              </w:placeholder>
              <w:dropDownList>
                <w:listItem w:displayText="Select" w:value="Select"/>
                <w:listItem w:displayText="Bronze" w:value="Bronze"/>
                <w:listItem w:displayText="Silver" w:value="Silver"/>
                <w:listItem w:displayText="Gold" w:value="Gold"/>
              </w:dropDownList>
            </w:sdtPr>
            <w:sdtEndPr/>
            <w:sdtContent>
              <w:p w14:paraId="092EF095" w14:textId="5D9A538F" w:rsidR="00842F6C" w:rsidRDefault="0096034D" w:rsidP="00842F6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tc>
      </w:tr>
      <w:tr w:rsidR="00842F6C" w:rsidRPr="00E83FDA" w14:paraId="68D4029B" w14:textId="77777777" w:rsidTr="00C60334">
        <w:sdt>
          <w:sdtPr>
            <w:rPr>
              <w:rFonts w:eastAsia="Times New Roman" w:cs="Arial"/>
              <w:color w:val="auto"/>
              <w:szCs w:val="22"/>
              <w:lang w:val="nl-NL" w:eastAsia="nl-NL" w:bidi="ar-SA"/>
            </w:rPr>
            <w:alias w:val="Security Zone"/>
            <w:tag w:val="Security Zone"/>
            <w:id w:val="1104380452"/>
            <w:placeholder>
              <w:docPart w:val="F17FDE2935734BA29D165490B8DBFA67"/>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615" w:type="dxa"/>
                <w:tcBorders>
                  <w:top w:val="single" w:sz="4" w:space="0" w:color="auto"/>
                  <w:left w:val="single" w:sz="4" w:space="0" w:color="auto"/>
                  <w:bottom w:val="single" w:sz="4" w:space="0" w:color="auto"/>
                  <w:right w:val="single" w:sz="4" w:space="0" w:color="auto"/>
                </w:tcBorders>
              </w:tcPr>
              <w:p w14:paraId="28D018F3" w14:textId="18488D5E" w:rsidR="00842F6C" w:rsidRDefault="0096034D" w:rsidP="00842F6C">
                <w:pPr>
                  <w:rPr>
                    <w:rFonts w:eastAsia="Times New Roman" w:cs="Arial"/>
                    <w:color w:val="auto"/>
                    <w:szCs w:val="22"/>
                    <w:lang w:val="nl-NL" w:eastAsia="nl-NL" w:bidi="ar-SA"/>
                  </w:rPr>
                </w:pPr>
                <w:r>
                  <w:rPr>
                    <w:rFonts w:eastAsia="Times New Roman" w:cs="Arial"/>
                    <w:color w:val="auto"/>
                    <w:szCs w:val="22"/>
                    <w:lang w:val="nl-NL" w:eastAsia="nl-NL" w:bidi="ar-SA"/>
                  </w:rPr>
                  <w:t>FrontOffice</w:t>
                </w:r>
              </w:p>
            </w:tc>
          </w:sdtContent>
        </w:sdt>
        <w:sdt>
          <w:sdtPr>
            <w:alias w:val="Domain"/>
            <w:tag w:val="Domain"/>
            <w:id w:val="-163321967"/>
            <w:placeholder>
              <w:docPart w:val="B82C6077EC0F499881BEC84DF91E1049"/>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530" w:type="dxa"/>
                <w:tcBorders>
                  <w:top w:val="single" w:sz="4" w:space="0" w:color="auto"/>
                  <w:left w:val="single" w:sz="4" w:space="0" w:color="auto"/>
                  <w:bottom w:val="single" w:sz="4" w:space="0" w:color="auto"/>
                  <w:right w:val="single" w:sz="4" w:space="0" w:color="auto"/>
                </w:tcBorders>
              </w:tcPr>
              <w:p w14:paraId="5259D946" w14:textId="447B3BA8" w:rsidR="00842F6C" w:rsidRDefault="0096034D" w:rsidP="00842F6C">
                <w:r>
                  <w:t>Acceptance</w:t>
                </w:r>
              </w:p>
            </w:tc>
          </w:sdtContent>
        </w:sdt>
        <w:tc>
          <w:tcPr>
            <w:tcW w:w="3060" w:type="dxa"/>
            <w:tcBorders>
              <w:top w:val="single" w:sz="4" w:space="0" w:color="auto"/>
              <w:left w:val="single" w:sz="4" w:space="0" w:color="auto"/>
              <w:bottom w:val="single" w:sz="4" w:space="0" w:color="auto"/>
              <w:right w:val="single" w:sz="4" w:space="0" w:color="auto"/>
            </w:tcBorders>
            <w:vAlign w:val="center"/>
          </w:tcPr>
          <w:p w14:paraId="5BF138B5" w14:textId="21A01FC4" w:rsidR="00842F6C" w:rsidRDefault="00842F6C" w:rsidP="00842F6C">
            <w:pPr>
              <w:rPr>
                <w:rFonts w:eastAsia="Times New Roman" w:cs="Arial"/>
                <w:color w:val="201825"/>
                <w:szCs w:val="22"/>
                <w:lang w:val="nl-NL" w:eastAsia="nl-NL" w:bidi="ar-SA"/>
              </w:rPr>
            </w:pPr>
            <w:r>
              <w:rPr>
                <w:rFonts w:eastAsia="Times New Roman" w:cs="Arial"/>
                <w:color w:val="201825"/>
                <w:szCs w:val="22"/>
                <w:lang w:val="nl-NL" w:eastAsia="nl-NL" w:bidi="ar-SA"/>
              </w:rPr>
              <w:t>Presentation</w:t>
            </w:r>
            <w:r w:rsidRPr="00CB4525">
              <w:rPr>
                <w:rFonts w:eastAsia="Times New Roman" w:cs="Arial"/>
                <w:color w:val="201825"/>
                <w:szCs w:val="22"/>
                <w:lang w:val="nl-NL" w:eastAsia="nl-NL" w:bidi="ar-SA"/>
              </w:rPr>
              <w:t xml:space="preserve"> Serve</w:t>
            </w:r>
            <w:r w:rsidRPr="00CB4525">
              <w:rPr>
                <w:rFonts w:eastAsia="Times New Roman" w:cs="Arial"/>
                <w:color w:val="030304"/>
                <w:szCs w:val="22"/>
                <w:lang w:val="nl-NL" w:eastAsia="nl-NL" w:bidi="ar-SA"/>
              </w:rPr>
              <w:t>r 2</w:t>
            </w:r>
          </w:p>
        </w:tc>
        <w:tc>
          <w:tcPr>
            <w:tcW w:w="1980" w:type="dxa"/>
            <w:tcBorders>
              <w:top w:val="single" w:sz="4" w:space="0" w:color="auto"/>
              <w:left w:val="single" w:sz="4" w:space="0" w:color="auto"/>
              <w:bottom w:val="single" w:sz="4" w:space="0" w:color="auto"/>
              <w:right w:val="single" w:sz="4" w:space="0" w:color="auto"/>
            </w:tcBorders>
          </w:tcPr>
          <w:p w14:paraId="50194F45" w14:textId="5D0CEDDA" w:rsidR="00842F6C" w:rsidRPr="00582999" w:rsidRDefault="00C83C4B" w:rsidP="00842F6C">
            <w:pPr>
              <w:rPr>
                <w:rFonts w:eastAsia="Times New Roman" w:cs="Arial"/>
                <w:color w:val="201825"/>
                <w:szCs w:val="22"/>
                <w:lang w:val="nl-NL" w:eastAsia="nl-NL" w:bidi="ar-SA"/>
              </w:rPr>
            </w:pPr>
            <w:r>
              <w:rPr>
                <w:rFonts w:eastAsia="Times New Roman" w:cs="Arial"/>
                <w:color w:val="201825"/>
                <w:szCs w:val="22"/>
                <w:lang w:val="nl-NL" w:eastAsia="nl-NL" w:bidi="ar-SA"/>
              </w:rPr>
              <w:t>PRE1</w:t>
            </w:r>
            <w:r w:rsidR="00963E80" w:rsidRPr="00582999">
              <w:rPr>
                <w:rFonts w:eastAsia="Times New Roman" w:cs="Arial"/>
                <w:color w:val="201825"/>
                <w:szCs w:val="22"/>
                <w:lang w:val="nl-NL" w:eastAsia="nl-NL" w:bidi="ar-SA"/>
              </w:rPr>
              <w:t>-A</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2063289680"/>
              <w:placeholder>
                <w:docPart w:val="77C129593D1A4DF69838590D8BC3E668"/>
              </w:placeholder>
              <w:dropDownList>
                <w:listItem w:displayText="Select" w:value="Select"/>
                <w:listItem w:displayText="Bronze" w:value="Bronze"/>
                <w:listItem w:displayText="Silver" w:value="Silver"/>
                <w:listItem w:displayText="Gold" w:value="Gold"/>
              </w:dropDownList>
            </w:sdtPr>
            <w:sdtEndPr/>
            <w:sdtContent>
              <w:p w14:paraId="7602E9E6" w14:textId="1625985D" w:rsidR="00842F6C" w:rsidRDefault="0096034D" w:rsidP="00842F6C">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tc>
      </w:tr>
      <w:tr w:rsidR="00963E80" w:rsidRPr="00E83FDA" w14:paraId="21B4D7AD" w14:textId="77777777" w:rsidTr="00C60334">
        <w:sdt>
          <w:sdtPr>
            <w:rPr>
              <w:rFonts w:eastAsia="Times New Roman" w:cs="Arial"/>
              <w:color w:val="auto"/>
              <w:szCs w:val="22"/>
              <w:lang w:val="nl-NL" w:eastAsia="nl-NL" w:bidi="ar-SA"/>
            </w:rPr>
            <w:alias w:val="Security Zone"/>
            <w:tag w:val="Security Zone"/>
            <w:id w:val="1044257076"/>
            <w:placeholder>
              <w:docPart w:val="1B6B5BF7DA5B45E4AE773D2BA13234EB"/>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615" w:type="dxa"/>
                <w:tcBorders>
                  <w:top w:val="single" w:sz="4" w:space="0" w:color="auto"/>
                  <w:left w:val="single" w:sz="4" w:space="0" w:color="auto"/>
                  <w:bottom w:val="single" w:sz="4" w:space="0" w:color="auto"/>
                  <w:right w:val="single" w:sz="4" w:space="0" w:color="auto"/>
                </w:tcBorders>
              </w:tcPr>
              <w:p w14:paraId="0E34071A" w14:textId="61C18E95" w:rsidR="00963E80" w:rsidRDefault="0096034D" w:rsidP="00963E80">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1879157679"/>
            <w:placeholder>
              <w:docPart w:val="18FA400BDE394974BBFAB954458A390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530" w:type="dxa"/>
                <w:tcBorders>
                  <w:top w:val="single" w:sz="4" w:space="0" w:color="auto"/>
                  <w:left w:val="single" w:sz="4" w:space="0" w:color="auto"/>
                  <w:bottom w:val="single" w:sz="4" w:space="0" w:color="auto"/>
                  <w:right w:val="single" w:sz="4" w:space="0" w:color="auto"/>
                </w:tcBorders>
              </w:tcPr>
              <w:p w14:paraId="7D012976" w14:textId="19037F75" w:rsidR="00963E80" w:rsidRDefault="0096034D" w:rsidP="00963E80">
                <w:r>
                  <w:t>Acceptance</w:t>
                </w:r>
              </w:p>
            </w:tc>
          </w:sdtContent>
        </w:sdt>
        <w:tc>
          <w:tcPr>
            <w:tcW w:w="3060" w:type="dxa"/>
            <w:tcBorders>
              <w:top w:val="single" w:sz="4" w:space="0" w:color="auto"/>
              <w:left w:val="single" w:sz="4" w:space="0" w:color="auto"/>
              <w:bottom w:val="single" w:sz="4" w:space="0" w:color="auto"/>
              <w:right w:val="single" w:sz="4" w:space="0" w:color="auto"/>
            </w:tcBorders>
            <w:vAlign w:val="center"/>
          </w:tcPr>
          <w:p w14:paraId="30A09CD6" w14:textId="16EF735A" w:rsidR="00963E80" w:rsidRDefault="00963E80" w:rsidP="00963E80">
            <w:pPr>
              <w:rPr>
                <w:rFonts w:eastAsia="Times New Roman" w:cs="Arial"/>
                <w:color w:val="201825"/>
                <w:szCs w:val="22"/>
                <w:lang w:val="nl-NL" w:eastAsia="nl-NL" w:bidi="ar-SA"/>
              </w:rPr>
            </w:pPr>
            <w:r w:rsidRPr="00CB4525">
              <w:rPr>
                <w:rFonts w:eastAsia="Times New Roman" w:cs="Arial"/>
                <w:color w:val="201825"/>
                <w:szCs w:val="22"/>
                <w:lang w:val="nl-NL" w:eastAsia="nl-NL" w:bidi="ar-SA"/>
              </w:rPr>
              <w:t>Application Serve</w:t>
            </w:r>
            <w:r w:rsidRPr="00CB4525">
              <w:rPr>
                <w:rFonts w:eastAsia="Times New Roman" w:cs="Arial"/>
                <w:color w:val="030304"/>
                <w:szCs w:val="22"/>
                <w:lang w:val="nl-NL" w:eastAsia="nl-NL" w:bidi="ar-SA"/>
              </w:rPr>
              <w:t>r 1</w:t>
            </w:r>
          </w:p>
        </w:tc>
        <w:tc>
          <w:tcPr>
            <w:tcW w:w="1980" w:type="dxa"/>
            <w:tcBorders>
              <w:top w:val="single" w:sz="4" w:space="0" w:color="auto"/>
              <w:left w:val="single" w:sz="4" w:space="0" w:color="auto"/>
              <w:bottom w:val="single" w:sz="4" w:space="0" w:color="auto"/>
              <w:right w:val="single" w:sz="4" w:space="0" w:color="auto"/>
            </w:tcBorders>
          </w:tcPr>
          <w:p w14:paraId="1CAD9915" w14:textId="0A8970A9" w:rsidR="00963E80" w:rsidRPr="00582999" w:rsidRDefault="00963E80" w:rsidP="00963E80">
            <w:pPr>
              <w:rPr>
                <w:rFonts w:eastAsia="Times New Roman" w:cs="Arial"/>
                <w:color w:val="201825"/>
                <w:szCs w:val="22"/>
                <w:lang w:val="nl-NL" w:eastAsia="nl-NL" w:bidi="ar-SA"/>
              </w:rPr>
            </w:pPr>
            <w:r w:rsidRPr="00582999">
              <w:rPr>
                <w:rFonts w:eastAsia="Times New Roman" w:cs="Arial"/>
                <w:color w:val="201825"/>
                <w:szCs w:val="22"/>
                <w:lang w:val="nl-NL" w:eastAsia="nl-NL" w:bidi="ar-SA"/>
              </w:rPr>
              <w:t>APP1-A</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39697675"/>
              <w:placeholder>
                <w:docPart w:val="8D83177961D74600828233A144E450C9"/>
              </w:placeholder>
              <w:dropDownList>
                <w:listItem w:displayText="Select" w:value="Select"/>
                <w:listItem w:displayText="Bronze" w:value="Bronze"/>
                <w:listItem w:displayText="Silver" w:value="Silver"/>
                <w:listItem w:displayText="Gold" w:value="Gold"/>
              </w:dropDownList>
            </w:sdtPr>
            <w:sdtEndPr/>
            <w:sdtContent>
              <w:p w14:paraId="4AD67E37" w14:textId="516E2FCA" w:rsidR="00963E80" w:rsidRDefault="0096034D" w:rsidP="00963E80">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tc>
      </w:tr>
      <w:tr w:rsidR="00963E80" w:rsidRPr="00E83FDA" w14:paraId="148D1673" w14:textId="77777777" w:rsidTr="00C60334">
        <w:sdt>
          <w:sdtPr>
            <w:rPr>
              <w:rFonts w:eastAsia="Times New Roman" w:cs="Arial"/>
              <w:color w:val="auto"/>
              <w:szCs w:val="22"/>
              <w:lang w:val="nl-NL" w:eastAsia="nl-NL" w:bidi="ar-SA"/>
            </w:rPr>
            <w:alias w:val="Security Zone"/>
            <w:tag w:val="Security Zone"/>
            <w:id w:val="-2029168540"/>
            <w:placeholder>
              <w:docPart w:val="77EC921845DD45DCA5AFE515F781F2A2"/>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615" w:type="dxa"/>
                <w:tcBorders>
                  <w:top w:val="single" w:sz="4" w:space="0" w:color="auto"/>
                  <w:left w:val="single" w:sz="4" w:space="0" w:color="auto"/>
                  <w:bottom w:val="single" w:sz="4" w:space="0" w:color="auto"/>
                  <w:right w:val="single" w:sz="4" w:space="0" w:color="auto"/>
                </w:tcBorders>
              </w:tcPr>
              <w:p w14:paraId="142BC517" w14:textId="00B6D04E" w:rsidR="00963E80" w:rsidRDefault="0096034D" w:rsidP="00963E80">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347062835"/>
            <w:placeholder>
              <w:docPart w:val="FC14A32CC6A9453E9CE7862A5896FA04"/>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530" w:type="dxa"/>
                <w:tcBorders>
                  <w:top w:val="single" w:sz="4" w:space="0" w:color="auto"/>
                  <w:left w:val="single" w:sz="4" w:space="0" w:color="auto"/>
                  <w:bottom w:val="single" w:sz="4" w:space="0" w:color="auto"/>
                  <w:right w:val="single" w:sz="4" w:space="0" w:color="auto"/>
                </w:tcBorders>
              </w:tcPr>
              <w:p w14:paraId="6E34C9EF" w14:textId="20F42767" w:rsidR="00963E80" w:rsidRDefault="0096034D" w:rsidP="00963E80">
                <w:r>
                  <w:t>Acceptance</w:t>
                </w:r>
              </w:p>
            </w:tc>
          </w:sdtContent>
        </w:sdt>
        <w:tc>
          <w:tcPr>
            <w:tcW w:w="3060" w:type="dxa"/>
            <w:tcBorders>
              <w:top w:val="single" w:sz="4" w:space="0" w:color="auto"/>
              <w:left w:val="single" w:sz="4" w:space="0" w:color="auto"/>
              <w:bottom w:val="single" w:sz="4" w:space="0" w:color="auto"/>
              <w:right w:val="single" w:sz="4" w:space="0" w:color="auto"/>
            </w:tcBorders>
            <w:vAlign w:val="center"/>
          </w:tcPr>
          <w:p w14:paraId="7A33DA12" w14:textId="7B2912AB" w:rsidR="00963E80" w:rsidRDefault="00963E80" w:rsidP="00963E80">
            <w:pPr>
              <w:rPr>
                <w:rFonts w:eastAsia="Times New Roman" w:cs="Arial"/>
                <w:color w:val="201825"/>
                <w:szCs w:val="22"/>
                <w:lang w:val="nl-NL" w:eastAsia="nl-NL" w:bidi="ar-SA"/>
              </w:rPr>
            </w:pPr>
            <w:r w:rsidRPr="00CB4525">
              <w:rPr>
                <w:rFonts w:eastAsia="Times New Roman" w:cs="Arial"/>
                <w:color w:val="201825"/>
                <w:szCs w:val="22"/>
                <w:lang w:val="nl-NL" w:eastAsia="nl-NL" w:bidi="ar-SA"/>
              </w:rPr>
              <w:t>Application Serve</w:t>
            </w:r>
            <w:r w:rsidRPr="00CB4525">
              <w:rPr>
                <w:rFonts w:eastAsia="Times New Roman" w:cs="Arial"/>
                <w:color w:val="030304"/>
                <w:szCs w:val="22"/>
                <w:lang w:val="nl-NL" w:eastAsia="nl-NL" w:bidi="ar-SA"/>
              </w:rPr>
              <w:t>r 2</w:t>
            </w:r>
          </w:p>
        </w:tc>
        <w:tc>
          <w:tcPr>
            <w:tcW w:w="1980" w:type="dxa"/>
            <w:tcBorders>
              <w:top w:val="single" w:sz="4" w:space="0" w:color="auto"/>
              <w:left w:val="single" w:sz="4" w:space="0" w:color="auto"/>
              <w:bottom w:val="single" w:sz="4" w:space="0" w:color="auto"/>
              <w:right w:val="single" w:sz="4" w:space="0" w:color="auto"/>
            </w:tcBorders>
          </w:tcPr>
          <w:p w14:paraId="3241D54F" w14:textId="6A58DC3C" w:rsidR="00963E80" w:rsidRPr="00582999" w:rsidRDefault="00963E80" w:rsidP="00963E80">
            <w:pPr>
              <w:rPr>
                <w:rFonts w:eastAsia="Times New Roman" w:cs="Arial"/>
                <w:color w:val="201825"/>
                <w:szCs w:val="22"/>
                <w:lang w:val="nl-NL" w:eastAsia="nl-NL" w:bidi="ar-SA"/>
              </w:rPr>
            </w:pPr>
            <w:r w:rsidRPr="00582999">
              <w:rPr>
                <w:rFonts w:eastAsia="Times New Roman" w:cs="Arial"/>
                <w:color w:val="201825"/>
                <w:szCs w:val="22"/>
                <w:lang w:val="nl-NL" w:eastAsia="nl-NL" w:bidi="ar-SA"/>
              </w:rPr>
              <w:t>APP2-A</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2002003726"/>
              <w:placeholder>
                <w:docPart w:val="2C026141EC604812A426FF339FE7FFA6"/>
              </w:placeholder>
              <w:dropDownList>
                <w:listItem w:displayText="Select" w:value="Select"/>
                <w:listItem w:displayText="Bronze" w:value="Bronze"/>
                <w:listItem w:displayText="Silver" w:value="Silver"/>
                <w:listItem w:displayText="Gold" w:value="Gold"/>
              </w:dropDownList>
            </w:sdtPr>
            <w:sdtEndPr/>
            <w:sdtContent>
              <w:p w14:paraId="22A0F96A" w14:textId="16CBA53E" w:rsidR="00963E80" w:rsidRDefault="0096034D" w:rsidP="00963E80">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tc>
      </w:tr>
      <w:tr w:rsidR="00963E80" w:rsidRPr="00E83FDA" w14:paraId="2AA23751" w14:textId="77777777" w:rsidTr="00C60334">
        <w:sdt>
          <w:sdtPr>
            <w:rPr>
              <w:rFonts w:eastAsia="Times New Roman" w:cs="Arial"/>
              <w:color w:val="auto"/>
              <w:szCs w:val="22"/>
              <w:lang w:val="nl-NL" w:eastAsia="nl-NL" w:bidi="ar-SA"/>
            </w:rPr>
            <w:alias w:val="Security Zone"/>
            <w:tag w:val="Security Zone"/>
            <w:id w:val="-3209762"/>
            <w:placeholder>
              <w:docPart w:val="77579A0E21C1435F98A326C41570BC6C"/>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615" w:type="dxa"/>
                <w:tcBorders>
                  <w:top w:val="single" w:sz="4" w:space="0" w:color="auto"/>
                  <w:left w:val="single" w:sz="4" w:space="0" w:color="auto"/>
                  <w:bottom w:val="single" w:sz="4" w:space="0" w:color="auto"/>
                  <w:right w:val="single" w:sz="4" w:space="0" w:color="auto"/>
                </w:tcBorders>
              </w:tcPr>
              <w:p w14:paraId="5AD8B27C" w14:textId="1047EDE5" w:rsidR="00963E80" w:rsidRDefault="0096034D" w:rsidP="00963E80">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639414207"/>
            <w:placeholder>
              <w:docPart w:val="E8CC888BA906445EA277691CEBA8B63C"/>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530" w:type="dxa"/>
                <w:tcBorders>
                  <w:top w:val="single" w:sz="4" w:space="0" w:color="auto"/>
                  <w:left w:val="single" w:sz="4" w:space="0" w:color="auto"/>
                  <w:bottom w:val="single" w:sz="4" w:space="0" w:color="auto"/>
                  <w:right w:val="single" w:sz="4" w:space="0" w:color="auto"/>
                </w:tcBorders>
              </w:tcPr>
              <w:p w14:paraId="46443150" w14:textId="29CA5686" w:rsidR="00963E80" w:rsidRDefault="0096034D" w:rsidP="00963E80">
                <w:r>
                  <w:t>Acceptance</w:t>
                </w:r>
              </w:p>
            </w:tc>
          </w:sdtContent>
        </w:sdt>
        <w:tc>
          <w:tcPr>
            <w:tcW w:w="3060" w:type="dxa"/>
            <w:tcBorders>
              <w:top w:val="single" w:sz="4" w:space="0" w:color="auto"/>
              <w:left w:val="single" w:sz="4" w:space="0" w:color="auto"/>
              <w:bottom w:val="single" w:sz="4" w:space="0" w:color="auto"/>
              <w:right w:val="single" w:sz="4" w:space="0" w:color="auto"/>
            </w:tcBorders>
            <w:vAlign w:val="center"/>
          </w:tcPr>
          <w:p w14:paraId="4124A3FA" w14:textId="71BE1531" w:rsidR="00963E80" w:rsidRDefault="00963E80" w:rsidP="00963E80">
            <w:pPr>
              <w:rPr>
                <w:rFonts w:eastAsia="Times New Roman" w:cs="Arial"/>
                <w:color w:val="201825"/>
                <w:szCs w:val="22"/>
                <w:lang w:val="nl-NL" w:eastAsia="nl-NL" w:bidi="ar-SA"/>
              </w:rPr>
            </w:pPr>
            <w:r w:rsidRPr="00CB4525">
              <w:rPr>
                <w:rFonts w:eastAsia="Times New Roman" w:cs="Arial"/>
                <w:color w:val="201825"/>
                <w:szCs w:val="22"/>
                <w:lang w:val="nl-NL" w:eastAsia="nl-NL" w:bidi="ar-SA"/>
              </w:rPr>
              <w:t>OID Serve</w:t>
            </w:r>
            <w:r w:rsidRPr="00CB4525">
              <w:rPr>
                <w:rFonts w:eastAsia="Times New Roman" w:cs="Arial"/>
                <w:color w:val="030304"/>
                <w:szCs w:val="22"/>
                <w:lang w:val="nl-NL" w:eastAsia="nl-NL" w:bidi="ar-SA"/>
              </w:rPr>
              <w:t xml:space="preserve">r </w:t>
            </w:r>
          </w:p>
        </w:tc>
        <w:tc>
          <w:tcPr>
            <w:tcW w:w="1980" w:type="dxa"/>
            <w:tcBorders>
              <w:top w:val="single" w:sz="4" w:space="0" w:color="auto"/>
              <w:left w:val="single" w:sz="4" w:space="0" w:color="auto"/>
              <w:bottom w:val="single" w:sz="4" w:space="0" w:color="auto"/>
              <w:right w:val="single" w:sz="4" w:space="0" w:color="auto"/>
            </w:tcBorders>
          </w:tcPr>
          <w:p w14:paraId="35B38676" w14:textId="47BCB384" w:rsidR="00963E80" w:rsidRPr="00582999" w:rsidRDefault="00963E80" w:rsidP="00963E80">
            <w:pPr>
              <w:rPr>
                <w:rFonts w:eastAsia="Times New Roman" w:cs="Arial"/>
                <w:color w:val="201825"/>
                <w:szCs w:val="22"/>
                <w:lang w:val="nl-NL" w:eastAsia="nl-NL" w:bidi="ar-SA"/>
              </w:rPr>
            </w:pPr>
            <w:r w:rsidRPr="00582999">
              <w:rPr>
                <w:rFonts w:eastAsia="Times New Roman" w:cs="Arial"/>
                <w:color w:val="201825"/>
                <w:szCs w:val="22"/>
                <w:lang w:val="nl-NL" w:eastAsia="nl-NL" w:bidi="ar-SA"/>
              </w:rPr>
              <w:t>OID1-A</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792725643"/>
              <w:placeholder>
                <w:docPart w:val="034B7C3A4F2F48D6A7086C30DE8F8DCF"/>
              </w:placeholder>
              <w:dropDownList>
                <w:listItem w:displayText="Select" w:value="Select"/>
                <w:listItem w:displayText="Bronze" w:value="Bronze"/>
                <w:listItem w:displayText="Silver" w:value="Silver"/>
                <w:listItem w:displayText="Gold" w:value="Gold"/>
              </w:dropDownList>
            </w:sdtPr>
            <w:sdtEndPr/>
            <w:sdtContent>
              <w:p w14:paraId="433A3223" w14:textId="27AFE454" w:rsidR="00963E80" w:rsidRDefault="0096034D" w:rsidP="00963E80">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tc>
      </w:tr>
      <w:tr w:rsidR="00963E80" w:rsidRPr="00E83FDA" w14:paraId="05F86981" w14:textId="77777777" w:rsidTr="00C60334">
        <w:sdt>
          <w:sdtPr>
            <w:rPr>
              <w:rFonts w:eastAsia="Times New Roman" w:cs="Arial"/>
              <w:color w:val="auto"/>
              <w:szCs w:val="22"/>
              <w:lang w:val="nl-NL" w:eastAsia="nl-NL" w:bidi="ar-SA"/>
            </w:rPr>
            <w:alias w:val="Security Zone"/>
            <w:tag w:val="Security Zone"/>
            <w:id w:val="954592090"/>
            <w:placeholder>
              <w:docPart w:val="A58001EE4E0F4D4199A850040011EB9F"/>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615" w:type="dxa"/>
                <w:tcBorders>
                  <w:top w:val="single" w:sz="4" w:space="0" w:color="auto"/>
                  <w:left w:val="single" w:sz="4" w:space="0" w:color="auto"/>
                  <w:bottom w:val="single" w:sz="4" w:space="0" w:color="auto"/>
                  <w:right w:val="single" w:sz="4" w:space="0" w:color="auto"/>
                </w:tcBorders>
              </w:tcPr>
              <w:p w14:paraId="0B329F64" w14:textId="065A2C7C" w:rsidR="00963E80" w:rsidRDefault="0096034D" w:rsidP="00963E80">
                <w:pPr>
                  <w:rPr>
                    <w:rFonts w:eastAsia="Times New Roman" w:cs="Arial"/>
                    <w:color w:val="auto"/>
                    <w:szCs w:val="22"/>
                    <w:lang w:val="nl-NL" w:eastAsia="nl-NL" w:bidi="ar-SA"/>
                  </w:rPr>
                </w:pPr>
                <w:r>
                  <w:rPr>
                    <w:rFonts w:eastAsia="Times New Roman" w:cs="Arial"/>
                    <w:color w:val="auto"/>
                    <w:szCs w:val="22"/>
                    <w:lang w:val="nl-NL" w:eastAsia="nl-NL" w:bidi="ar-SA"/>
                  </w:rPr>
                  <w:t>Kluis</w:t>
                </w:r>
              </w:p>
            </w:tc>
          </w:sdtContent>
        </w:sdt>
        <w:sdt>
          <w:sdtPr>
            <w:alias w:val="Domain"/>
            <w:tag w:val="Domain"/>
            <w:id w:val="1853680512"/>
            <w:placeholder>
              <w:docPart w:val="ED3C41C16D884462BC976D1E246C4CCD"/>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530" w:type="dxa"/>
                <w:tcBorders>
                  <w:top w:val="single" w:sz="4" w:space="0" w:color="auto"/>
                  <w:left w:val="single" w:sz="4" w:space="0" w:color="auto"/>
                  <w:bottom w:val="single" w:sz="4" w:space="0" w:color="auto"/>
                  <w:right w:val="single" w:sz="4" w:space="0" w:color="auto"/>
                </w:tcBorders>
              </w:tcPr>
              <w:p w14:paraId="30197F51" w14:textId="2DEC50F5" w:rsidR="00963E80" w:rsidRDefault="0096034D" w:rsidP="00963E80">
                <w:r>
                  <w:t>Acceptance</w:t>
                </w:r>
              </w:p>
            </w:tc>
          </w:sdtContent>
        </w:sdt>
        <w:tc>
          <w:tcPr>
            <w:tcW w:w="3060" w:type="dxa"/>
            <w:tcBorders>
              <w:top w:val="single" w:sz="4" w:space="0" w:color="auto"/>
              <w:left w:val="single" w:sz="4" w:space="0" w:color="auto"/>
              <w:bottom w:val="single" w:sz="4" w:space="0" w:color="auto"/>
              <w:right w:val="single" w:sz="4" w:space="0" w:color="auto"/>
            </w:tcBorders>
            <w:vAlign w:val="center"/>
          </w:tcPr>
          <w:p w14:paraId="5D3624E9" w14:textId="243FE85F" w:rsidR="00963E80" w:rsidRDefault="00963E80" w:rsidP="00963E80">
            <w:pPr>
              <w:rPr>
                <w:rFonts w:eastAsia="Times New Roman" w:cs="Arial"/>
                <w:color w:val="201825"/>
                <w:szCs w:val="22"/>
                <w:lang w:val="nl-NL" w:eastAsia="nl-NL" w:bidi="ar-SA"/>
              </w:rPr>
            </w:pPr>
            <w:r w:rsidRPr="00F76637">
              <w:rPr>
                <w:rFonts w:eastAsia="Times New Roman" w:cs="Arial"/>
                <w:color w:val="201825"/>
                <w:szCs w:val="22"/>
                <w:lang w:val="nl-NL" w:eastAsia="nl-NL" w:bidi="ar-SA"/>
              </w:rPr>
              <w:t>Database Serve</w:t>
            </w:r>
            <w:r w:rsidRPr="00F76637">
              <w:rPr>
                <w:rFonts w:eastAsia="Times New Roman" w:cs="Arial"/>
                <w:color w:val="030304"/>
                <w:szCs w:val="22"/>
                <w:lang w:val="nl-NL" w:eastAsia="nl-NL" w:bidi="ar-SA"/>
              </w:rPr>
              <w:t xml:space="preserve">r </w:t>
            </w:r>
          </w:p>
        </w:tc>
        <w:tc>
          <w:tcPr>
            <w:tcW w:w="1980" w:type="dxa"/>
            <w:tcBorders>
              <w:top w:val="single" w:sz="4" w:space="0" w:color="auto"/>
              <w:left w:val="single" w:sz="4" w:space="0" w:color="auto"/>
              <w:bottom w:val="single" w:sz="4" w:space="0" w:color="auto"/>
              <w:right w:val="single" w:sz="4" w:space="0" w:color="auto"/>
            </w:tcBorders>
          </w:tcPr>
          <w:p w14:paraId="0132DA5C" w14:textId="245014A9" w:rsidR="00963E80" w:rsidRPr="00582999" w:rsidRDefault="00963E80" w:rsidP="00963E80">
            <w:pPr>
              <w:rPr>
                <w:rFonts w:eastAsia="Times New Roman" w:cs="Arial"/>
                <w:color w:val="201825"/>
                <w:szCs w:val="22"/>
                <w:lang w:val="nl-NL" w:eastAsia="nl-NL" w:bidi="ar-SA"/>
              </w:rPr>
            </w:pPr>
            <w:r w:rsidRPr="00582999">
              <w:rPr>
                <w:rFonts w:eastAsia="Times New Roman" w:cs="Arial"/>
                <w:color w:val="201825"/>
                <w:szCs w:val="22"/>
                <w:lang w:val="nl-NL" w:eastAsia="nl-NL" w:bidi="ar-SA"/>
              </w:rPr>
              <w:t>DB1-A</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515069860"/>
              <w:placeholder>
                <w:docPart w:val="781B4822579C419286E1AD7E88D0C5C7"/>
              </w:placeholder>
              <w:dropDownList>
                <w:listItem w:displayText="Select" w:value="Select"/>
                <w:listItem w:displayText="Bronze" w:value="Bronze"/>
                <w:listItem w:displayText="Silver" w:value="Silver"/>
                <w:listItem w:displayText="Gold" w:value="Gold"/>
              </w:dropDownList>
            </w:sdtPr>
            <w:sdtEndPr/>
            <w:sdtContent>
              <w:p w14:paraId="16EFBB7D" w14:textId="64F4B9BE" w:rsidR="00963E80" w:rsidRDefault="0096034D" w:rsidP="00963E80">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tc>
      </w:tr>
      <w:tr w:rsidR="00963E80" w:rsidRPr="00E83FDA" w14:paraId="2186E551" w14:textId="77777777" w:rsidTr="00C60334">
        <w:sdt>
          <w:sdtPr>
            <w:rPr>
              <w:rFonts w:eastAsia="Times New Roman" w:cs="Arial"/>
              <w:color w:val="auto"/>
              <w:szCs w:val="22"/>
              <w:lang w:val="nl-NL" w:eastAsia="nl-NL" w:bidi="ar-SA"/>
            </w:rPr>
            <w:alias w:val="Security Zone"/>
            <w:tag w:val="Security Zone"/>
            <w:id w:val="912192526"/>
            <w:placeholder>
              <w:docPart w:val="DDE0C55B52054F5E841BA50A6E08ACA1"/>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615" w:type="dxa"/>
                <w:tcBorders>
                  <w:top w:val="single" w:sz="4" w:space="0" w:color="auto"/>
                  <w:left w:val="single" w:sz="4" w:space="0" w:color="auto"/>
                  <w:bottom w:val="single" w:sz="4" w:space="0" w:color="auto"/>
                  <w:right w:val="single" w:sz="4" w:space="0" w:color="auto"/>
                </w:tcBorders>
                <w:vAlign w:val="center"/>
                <w:hideMark/>
              </w:tcPr>
              <w:p w14:paraId="11DB1EAF" w14:textId="7AE3FD21" w:rsidR="00963E80" w:rsidRPr="000232A0" w:rsidRDefault="0096034D" w:rsidP="00963E80">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1755788392"/>
            <w:placeholder>
              <w:docPart w:val="830FD32E9FC34C4F8AECBB63E4ECBAE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530" w:type="dxa"/>
                <w:tcBorders>
                  <w:top w:val="single" w:sz="4" w:space="0" w:color="auto"/>
                  <w:left w:val="single" w:sz="4" w:space="0" w:color="auto"/>
                  <w:bottom w:val="single" w:sz="4" w:space="0" w:color="auto"/>
                  <w:right w:val="single" w:sz="4" w:space="0" w:color="auto"/>
                </w:tcBorders>
                <w:hideMark/>
              </w:tcPr>
              <w:p w14:paraId="1E34E735" w14:textId="577F7417" w:rsidR="00963E80" w:rsidRPr="000232A0" w:rsidRDefault="0096034D" w:rsidP="00963E80">
                <w:pPr>
                  <w:rPr>
                    <w:rFonts w:eastAsia="Times New Roman" w:cs="Arial"/>
                    <w:color w:val="auto"/>
                    <w:szCs w:val="22"/>
                    <w:lang w:val="nl-NL" w:eastAsia="nl-NL" w:bidi="ar-SA"/>
                  </w:rPr>
                </w:pPr>
                <w:r>
                  <w:t>Acceptance</w:t>
                </w:r>
              </w:p>
            </w:tc>
          </w:sdtContent>
        </w:sdt>
        <w:tc>
          <w:tcPr>
            <w:tcW w:w="3060" w:type="dxa"/>
            <w:tcBorders>
              <w:top w:val="single" w:sz="4" w:space="0" w:color="auto"/>
              <w:left w:val="single" w:sz="4" w:space="0" w:color="auto"/>
              <w:bottom w:val="single" w:sz="4" w:space="0" w:color="auto"/>
              <w:right w:val="single" w:sz="4" w:space="0" w:color="auto"/>
            </w:tcBorders>
            <w:vAlign w:val="center"/>
            <w:hideMark/>
          </w:tcPr>
          <w:p w14:paraId="4F046700" w14:textId="42C249D2" w:rsidR="00963E80" w:rsidRDefault="00963E80" w:rsidP="00963E80">
            <w:r w:rsidRPr="00CB4525">
              <w:rPr>
                <w:rFonts w:eastAsia="Times New Roman" w:cs="Arial"/>
                <w:color w:val="201825"/>
                <w:szCs w:val="22"/>
                <w:lang w:val="nl-NL" w:eastAsia="nl-NL" w:bidi="ar-SA"/>
              </w:rPr>
              <w:t>Virusscan Serve</w:t>
            </w:r>
            <w:r w:rsidRPr="00CB4525">
              <w:rPr>
                <w:rFonts w:eastAsia="Times New Roman" w:cs="Arial"/>
                <w:color w:val="030304"/>
                <w:szCs w:val="22"/>
                <w:lang w:val="nl-NL" w:eastAsia="nl-NL" w:bidi="ar-SA"/>
              </w:rPr>
              <w:t>r</w:t>
            </w:r>
          </w:p>
        </w:tc>
        <w:tc>
          <w:tcPr>
            <w:tcW w:w="1980" w:type="dxa"/>
            <w:tcBorders>
              <w:top w:val="single" w:sz="4" w:space="0" w:color="auto"/>
              <w:left w:val="single" w:sz="4" w:space="0" w:color="auto"/>
              <w:bottom w:val="single" w:sz="4" w:space="0" w:color="auto"/>
              <w:right w:val="single" w:sz="4" w:space="0" w:color="auto"/>
            </w:tcBorders>
          </w:tcPr>
          <w:p w14:paraId="24CF1FAC" w14:textId="1738B1BE" w:rsidR="00963E80" w:rsidRPr="00582999" w:rsidRDefault="00963E80" w:rsidP="00963E80">
            <w:pPr>
              <w:rPr>
                <w:rFonts w:eastAsia="Times New Roman" w:cs="Arial"/>
                <w:color w:val="201825"/>
                <w:szCs w:val="22"/>
                <w:lang w:val="nl-NL" w:eastAsia="nl-NL" w:bidi="ar-SA"/>
              </w:rPr>
            </w:pPr>
            <w:r w:rsidRPr="00582999">
              <w:rPr>
                <w:rFonts w:eastAsia="Times New Roman" w:cs="Arial"/>
                <w:color w:val="201825"/>
                <w:szCs w:val="22"/>
                <w:lang w:val="nl-NL" w:eastAsia="nl-NL" w:bidi="ar-SA"/>
              </w:rPr>
              <w:t>VIR1-A</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204449820"/>
              <w:placeholder>
                <w:docPart w:val="857C49084BB44864A57E47208280452B"/>
              </w:placeholder>
              <w:dropDownList>
                <w:listItem w:displayText="Select" w:value="Select"/>
                <w:listItem w:displayText="Bronze" w:value="Bronze"/>
                <w:listItem w:displayText="Silver" w:value="Silver"/>
                <w:listItem w:displayText="Gold" w:value="Gold"/>
              </w:dropDownList>
            </w:sdtPr>
            <w:sdtEndPr/>
            <w:sdtContent>
              <w:p w14:paraId="3498E3C5" w14:textId="65D01A62" w:rsidR="00963E80" w:rsidRDefault="0096034D" w:rsidP="00963E80">
                <w:r>
                  <w:rPr>
                    <w:rFonts w:eastAsia="Times New Roman" w:cs="Arial"/>
                    <w:color w:val="201825"/>
                    <w:szCs w:val="22"/>
                    <w:lang w:val="nl-NL" w:eastAsia="nl-NL" w:bidi="ar-SA"/>
                  </w:rPr>
                  <w:t>Bronze</w:t>
                </w:r>
              </w:p>
            </w:sdtContent>
          </w:sdt>
        </w:tc>
      </w:tr>
      <w:tr w:rsidR="00963E80" w:rsidRPr="00E83FDA" w14:paraId="6CB3F15F" w14:textId="77777777" w:rsidTr="00C60334">
        <w:sdt>
          <w:sdtPr>
            <w:rPr>
              <w:rFonts w:eastAsia="Times New Roman" w:cs="Arial"/>
              <w:color w:val="auto"/>
              <w:szCs w:val="22"/>
              <w:lang w:val="nl-NL" w:eastAsia="nl-NL" w:bidi="ar-SA"/>
            </w:rPr>
            <w:alias w:val="Security Zone"/>
            <w:tag w:val="Security Zone"/>
            <w:id w:val="1692258746"/>
            <w:placeholder>
              <w:docPart w:val="04EB81665A894C389F7BA1202B2297D5"/>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615" w:type="dxa"/>
                <w:tcBorders>
                  <w:top w:val="single" w:sz="4" w:space="0" w:color="auto"/>
                  <w:left w:val="single" w:sz="4" w:space="0" w:color="auto"/>
                  <w:bottom w:val="single" w:sz="4" w:space="0" w:color="auto"/>
                  <w:right w:val="single" w:sz="4" w:space="0" w:color="auto"/>
                </w:tcBorders>
                <w:vAlign w:val="center"/>
                <w:hideMark/>
              </w:tcPr>
              <w:p w14:paraId="6AA7A6A9" w14:textId="4EA7DAAE" w:rsidR="00963E80" w:rsidRPr="000232A0" w:rsidRDefault="0096034D" w:rsidP="00963E80">
                <w:pPr>
                  <w:rPr>
                    <w:rFonts w:eastAsia="Times New Roman" w:cs="Arial"/>
                    <w:color w:val="auto"/>
                    <w:szCs w:val="22"/>
                    <w:lang w:val="nl-NL" w:eastAsia="nl-NL" w:bidi="ar-SA"/>
                  </w:rPr>
                </w:pPr>
                <w:r>
                  <w:rPr>
                    <w:rFonts w:eastAsia="Times New Roman" w:cs="Arial"/>
                    <w:color w:val="auto"/>
                    <w:szCs w:val="22"/>
                    <w:lang w:val="nl-NL" w:eastAsia="nl-NL" w:bidi="ar-SA"/>
                  </w:rPr>
                  <w:t>FrontOffice</w:t>
                </w:r>
              </w:p>
            </w:tc>
          </w:sdtContent>
        </w:sdt>
        <w:sdt>
          <w:sdtPr>
            <w:alias w:val="Domain"/>
            <w:tag w:val="Domain"/>
            <w:id w:val="-1699461886"/>
            <w:placeholder>
              <w:docPart w:val="E0685A64FF14412BB1D341720492816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530" w:type="dxa"/>
                <w:tcBorders>
                  <w:top w:val="single" w:sz="4" w:space="0" w:color="auto"/>
                  <w:left w:val="single" w:sz="4" w:space="0" w:color="auto"/>
                  <w:bottom w:val="single" w:sz="4" w:space="0" w:color="auto"/>
                  <w:right w:val="single" w:sz="4" w:space="0" w:color="auto"/>
                </w:tcBorders>
                <w:hideMark/>
              </w:tcPr>
              <w:p w14:paraId="3CB18C9E" w14:textId="796F1E0B" w:rsidR="00963E80" w:rsidRPr="000232A0" w:rsidRDefault="0096034D" w:rsidP="00963E80">
                <w:pPr>
                  <w:rPr>
                    <w:rFonts w:eastAsia="Times New Roman" w:cs="Arial"/>
                    <w:color w:val="auto"/>
                    <w:szCs w:val="22"/>
                    <w:lang w:val="nl-NL" w:eastAsia="nl-NL" w:bidi="ar-SA"/>
                  </w:rPr>
                </w:pPr>
                <w:r>
                  <w:t>Acceptance</w:t>
                </w:r>
              </w:p>
            </w:tc>
          </w:sdtContent>
        </w:sdt>
        <w:tc>
          <w:tcPr>
            <w:tcW w:w="3060" w:type="dxa"/>
            <w:tcBorders>
              <w:top w:val="single" w:sz="4" w:space="0" w:color="auto"/>
              <w:left w:val="single" w:sz="4" w:space="0" w:color="auto"/>
              <w:bottom w:val="single" w:sz="4" w:space="0" w:color="auto"/>
              <w:right w:val="single" w:sz="4" w:space="0" w:color="auto"/>
            </w:tcBorders>
            <w:vAlign w:val="center"/>
            <w:hideMark/>
          </w:tcPr>
          <w:p w14:paraId="12BD919F" w14:textId="3296D7CE" w:rsidR="00963E80" w:rsidRDefault="00963E80" w:rsidP="00963E80">
            <w:r>
              <w:rPr>
                <w:rFonts w:eastAsia="Times New Roman" w:cs="Arial"/>
                <w:color w:val="201825"/>
                <w:szCs w:val="22"/>
                <w:lang w:val="nl-NL" w:eastAsia="nl-NL" w:bidi="ar-SA"/>
              </w:rPr>
              <w:t>Presenta</w:t>
            </w:r>
            <w:r w:rsidRPr="00CB4525">
              <w:rPr>
                <w:rFonts w:eastAsia="Times New Roman" w:cs="Arial"/>
                <w:color w:val="201825"/>
                <w:szCs w:val="22"/>
                <w:lang w:val="nl-NL" w:eastAsia="nl-NL" w:bidi="ar-SA"/>
              </w:rPr>
              <w:t>tion Serve</w:t>
            </w:r>
            <w:r w:rsidRPr="00CB4525">
              <w:rPr>
                <w:rFonts w:eastAsia="Times New Roman" w:cs="Arial"/>
                <w:color w:val="030304"/>
                <w:szCs w:val="22"/>
                <w:lang w:val="nl-NL" w:eastAsia="nl-NL" w:bidi="ar-SA"/>
              </w:rPr>
              <w:t>r</w:t>
            </w:r>
            <w:r>
              <w:rPr>
                <w:rFonts w:eastAsia="Times New Roman" w:cs="Arial"/>
                <w:color w:val="030304"/>
                <w:szCs w:val="22"/>
                <w:lang w:val="nl-NL" w:eastAsia="nl-NL" w:bidi="ar-SA"/>
              </w:rPr>
              <w:t xml:space="preserve"> (Kato)</w:t>
            </w:r>
          </w:p>
        </w:tc>
        <w:tc>
          <w:tcPr>
            <w:tcW w:w="1980" w:type="dxa"/>
            <w:tcBorders>
              <w:top w:val="single" w:sz="4" w:space="0" w:color="auto"/>
              <w:left w:val="single" w:sz="4" w:space="0" w:color="auto"/>
              <w:bottom w:val="single" w:sz="4" w:space="0" w:color="auto"/>
              <w:right w:val="single" w:sz="4" w:space="0" w:color="auto"/>
            </w:tcBorders>
          </w:tcPr>
          <w:p w14:paraId="0D8832D2" w14:textId="58C5E49E" w:rsidR="00963E80" w:rsidRPr="00582999" w:rsidRDefault="00C83C4B" w:rsidP="00963E80">
            <w:pPr>
              <w:rPr>
                <w:rFonts w:eastAsia="Times New Roman" w:cs="Arial"/>
                <w:color w:val="201825"/>
                <w:szCs w:val="22"/>
                <w:lang w:val="nl-NL" w:eastAsia="nl-NL" w:bidi="ar-SA"/>
              </w:rPr>
            </w:pPr>
            <w:r>
              <w:rPr>
                <w:rFonts w:eastAsia="Times New Roman" w:cs="Arial"/>
                <w:color w:val="201825"/>
                <w:szCs w:val="22"/>
                <w:lang w:val="nl-NL" w:eastAsia="nl-NL" w:bidi="ar-SA"/>
              </w:rPr>
              <w:t>PRE1</w:t>
            </w:r>
            <w:r w:rsidR="00963E80" w:rsidRPr="00582999">
              <w:rPr>
                <w:rFonts w:eastAsia="Times New Roman" w:cs="Arial"/>
                <w:color w:val="201825"/>
                <w:szCs w:val="22"/>
                <w:lang w:val="nl-NL" w:eastAsia="nl-NL" w:bidi="ar-SA"/>
              </w:rPr>
              <w:t>-</w:t>
            </w:r>
            <w:r w:rsidR="00817F9E" w:rsidRPr="00582999">
              <w:rPr>
                <w:rFonts w:eastAsia="Times New Roman" w:cs="Arial"/>
                <w:color w:val="201825"/>
                <w:szCs w:val="22"/>
                <w:lang w:val="nl-NL" w:eastAsia="nl-NL" w:bidi="ar-SA"/>
              </w:rPr>
              <w:t>K</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556821272"/>
              <w:placeholder>
                <w:docPart w:val="3C225E2B05DE45879AB2EF1E92F58368"/>
              </w:placeholder>
              <w:dropDownList>
                <w:listItem w:displayText="Select" w:value="Select"/>
                <w:listItem w:displayText="Bronze" w:value="Bronze"/>
                <w:listItem w:displayText="Silver" w:value="Silver"/>
                <w:listItem w:displayText="Gold" w:value="Gold"/>
              </w:dropDownList>
            </w:sdtPr>
            <w:sdtEndPr/>
            <w:sdtContent>
              <w:p w14:paraId="03123626" w14:textId="60C6EC67" w:rsidR="00963E80" w:rsidRDefault="0096034D" w:rsidP="00963E80">
                <w:r>
                  <w:rPr>
                    <w:rFonts w:eastAsia="Times New Roman" w:cs="Arial"/>
                    <w:color w:val="201825"/>
                    <w:szCs w:val="22"/>
                    <w:lang w:val="nl-NL" w:eastAsia="nl-NL" w:bidi="ar-SA"/>
                  </w:rPr>
                  <w:t>Bronze</w:t>
                </w:r>
              </w:p>
            </w:sdtContent>
          </w:sdt>
        </w:tc>
      </w:tr>
      <w:tr w:rsidR="00963E80" w:rsidRPr="00E83FDA" w14:paraId="4CE43984" w14:textId="77777777" w:rsidTr="00C60334">
        <w:sdt>
          <w:sdtPr>
            <w:rPr>
              <w:rFonts w:eastAsia="Times New Roman" w:cs="Arial"/>
              <w:color w:val="auto"/>
              <w:szCs w:val="22"/>
              <w:lang w:val="nl-NL" w:eastAsia="nl-NL" w:bidi="ar-SA"/>
            </w:rPr>
            <w:alias w:val="Security Zone"/>
            <w:tag w:val="Security Zone"/>
            <w:id w:val="1809358022"/>
            <w:placeholder>
              <w:docPart w:val="EF549367FB5A40CF990DAF9C6230BDFB"/>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615" w:type="dxa"/>
                <w:tcBorders>
                  <w:top w:val="single" w:sz="4" w:space="0" w:color="auto"/>
                  <w:left w:val="single" w:sz="4" w:space="0" w:color="auto"/>
                  <w:bottom w:val="single" w:sz="4" w:space="0" w:color="auto"/>
                  <w:right w:val="single" w:sz="4" w:space="0" w:color="auto"/>
                </w:tcBorders>
                <w:vAlign w:val="center"/>
              </w:tcPr>
              <w:p w14:paraId="65767C3F" w14:textId="3F2F5104" w:rsidR="00963E80" w:rsidRPr="000232A0" w:rsidRDefault="0096034D" w:rsidP="00963E80">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1685246912"/>
            <w:placeholder>
              <w:docPart w:val="FFE0DC6A74E44DDF982D404B5EA69D5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530" w:type="dxa"/>
                <w:tcBorders>
                  <w:top w:val="single" w:sz="4" w:space="0" w:color="auto"/>
                  <w:left w:val="single" w:sz="4" w:space="0" w:color="auto"/>
                  <w:bottom w:val="single" w:sz="4" w:space="0" w:color="auto"/>
                  <w:right w:val="single" w:sz="4" w:space="0" w:color="auto"/>
                </w:tcBorders>
                <w:hideMark/>
              </w:tcPr>
              <w:p w14:paraId="0D897A18" w14:textId="11FFE9D3" w:rsidR="00963E80" w:rsidRPr="000232A0" w:rsidRDefault="0096034D" w:rsidP="00963E80">
                <w:pPr>
                  <w:rPr>
                    <w:rFonts w:eastAsia="Times New Roman" w:cs="Arial"/>
                    <w:color w:val="auto"/>
                    <w:szCs w:val="22"/>
                    <w:lang w:val="nl-NL" w:eastAsia="nl-NL" w:bidi="ar-SA"/>
                  </w:rPr>
                </w:pPr>
                <w:r>
                  <w:t>Acceptance</w:t>
                </w:r>
              </w:p>
            </w:tc>
          </w:sdtContent>
        </w:sdt>
        <w:tc>
          <w:tcPr>
            <w:tcW w:w="3060" w:type="dxa"/>
            <w:tcBorders>
              <w:top w:val="single" w:sz="4" w:space="0" w:color="auto"/>
              <w:left w:val="single" w:sz="4" w:space="0" w:color="auto"/>
              <w:bottom w:val="single" w:sz="4" w:space="0" w:color="auto"/>
              <w:right w:val="single" w:sz="4" w:space="0" w:color="auto"/>
            </w:tcBorders>
            <w:vAlign w:val="center"/>
            <w:hideMark/>
          </w:tcPr>
          <w:p w14:paraId="044A334F" w14:textId="5FE1BD7F" w:rsidR="00963E80" w:rsidRDefault="00963E80" w:rsidP="00963E80">
            <w:r w:rsidRPr="00CB4525">
              <w:rPr>
                <w:rFonts w:eastAsia="Times New Roman" w:cs="Arial"/>
                <w:color w:val="201825"/>
                <w:szCs w:val="22"/>
                <w:lang w:val="nl-NL" w:eastAsia="nl-NL" w:bidi="ar-SA"/>
              </w:rPr>
              <w:t>Application Serve</w:t>
            </w:r>
            <w:r w:rsidRPr="00CB4525">
              <w:rPr>
                <w:rFonts w:eastAsia="Times New Roman" w:cs="Arial"/>
                <w:color w:val="030304"/>
                <w:szCs w:val="22"/>
                <w:lang w:val="nl-NL" w:eastAsia="nl-NL" w:bidi="ar-SA"/>
              </w:rPr>
              <w:t>r</w:t>
            </w:r>
            <w:r>
              <w:rPr>
                <w:rFonts w:eastAsia="Times New Roman" w:cs="Arial"/>
                <w:color w:val="030304"/>
                <w:szCs w:val="22"/>
                <w:lang w:val="nl-NL" w:eastAsia="nl-NL" w:bidi="ar-SA"/>
              </w:rPr>
              <w:t xml:space="preserve"> (Kato)</w:t>
            </w:r>
          </w:p>
        </w:tc>
        <w:tc>
          <w:tcPr>
            <w:tcW w:w="1980" w:type="dxa"/>
            <w:tcBorders>
              <w:top w:val="single" w:sz="4" w:space="0" w:color="auto"/>
              <w:left w:val="single" w:sz="4" w:space="0" w:color="auto"/>
              <w:bottom w:val="single" w:sz="4" w:space="0" w:color="auto"/>
              <w:right w:val="single" w:sz="4" w:space="0" w:color="auto"/>
            </w:tcBorders>
          </w:tcPr>
          <w:p w14:paraId="2D9F1D04" w14:textId="1C53E388" w:rsidR="00963E80" w:rsidRPr="00582999" w:rsidRDefault="00963E80" w:rsidP="00963E80">
            <w:pPr>
              <w:rPr>
                <w:rFonts w:eastAsia="Times New Roman" w:cs="Arial"/>
                <w:color w:val="201825"/>
                <w:szCs w:val="22"/>
                <w:lang w:val="nl-NL" w:eastAsia="nl-NL" w:bidi="ar-SA"/>
              </w:rPr>
            </w:pPr>
            <w:r w:rsidRPr="00582999">
              <w:rPr>
                <w:rFonts w:eastAsia="Times New Roman" w:cs="Arial"/>
                <w:color w:val="201825"/>
                <w:szCs w:val="22"/>
                <w:lang w:val="nl-NL" w:eastAsia="nl-NL" w:bidi="ar-SA"/>
              </w:rPr>
              <w:t>APP1-</w:t>
            </w:r>
            <w:r w:rsidR="00817F9E" w:rsidRPr="00582999">
              <w:rPr>
                <w:rFonts w:eastAsia="Times New Roman" w:cs="Arial"/>
                <w:color w:val="201825"/>
                <w:szCs w:val="22"/>
                <w:lang w:val="nl-NL" w:eastAsia="nl-NL" w:bidi="ar-SA"/>
              </w:rPr>
              <w:t>K</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742470014"/>
              <w:placeholder>
                <w:docPart w:val="477468DCCC424DD1B8C99979EF57A0F1"/>
              </w:placeholder>
              <w:dropDownList>
                <w:listItem w:displayText="Select" w:value="Select"/>
                <w:listItem w:displayText="Bronze" w:value="Bronze"/>
                <w:listItem w:displayText="Silver" w:value="Silver"/>
                <w:listItem w:displayText="Gold" w:value="Gold"/>
              </w:dropDownList>
            </w:sdtPr>
            <w:sdtEndPr/>
            <w:sdtContent>
              <w:p w14:paraId="586F9CEE" w14:textId="00E67C27" w:rsidR="00963E80" w:rsidRDefault="0096034D" w:rsidP="00963E80">
                <w:r>
                  <w:rPr>
                    <w:rFonts w:eastAsia="Times New Roman" w:cs="Arial"/>
                    <w:color w:val="201825"/>
                    <w:szCs w:val="22"/>
                    <w:lang w:val="nl-NL" w:eastAsia="nl-NL" w:bidi="ar-SA"/>
                  </w:rPr>
                  <w:t>Bronze</w:t>
                </w:r>
              </w:p>
            </w:sdtContent>
          </w:sdt>
        </w:tc>
      </w:tr>
      <w:tr w:rsidR="00963E80" w:rsidRPr="00E83FDA" w14:paraId="04B155C7" w14:textId="77777777" w:rsidTr="00C60334">
        <w:sdt>
          <w:sdtPr>
            <w:rPr>
              <w:rFonts w:eastAsia="Times New Roman" w:cs="Arial"/>
              <w:color w:val="auto"/>
              <w:szCs w:val="22"/>
              <w:lang w:val="nl-NL" w:eastAsia="nl-NL" w:bidi="ar-SA"/>
            </w:rPr>
            <w:alias w:val="Security Zone"/>
            <w:tag w:val="Security Zone"/>
            <w:id w:val="1984881600"/>
            <w:placeholder>
              <w:docPart w:val="014506705D6C4436835AC602505F19CD"/>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615" w:type="dxa"/>
                <w:tcBorders>
                  <w:top w:val="single" w:sz="4" w:space="0" w:color="auto"/>
                  <w:left w:val="single" w:sz="4" w:space="0" w:color="auto"/>
                  <w:bottom w:val="single" w:sz="4" w:space="0" w:color="auto"/>
                  <w:right w:val="single" w:sz="4" w:space="0" w:color="auto"/>
                </w:tcBorders>
                <w:vAlign w:val="center"/>
              </w:tcPr>
              <w:p w14:paraId="2B046812" w14:textId="11A93C4B" w:rsidR="00963E80" w:rsidRPr="000232A0" w:rsidRDefault="0096034D" w:rsidP="00963E80">
                <w:pPr>
                  <w:rPr>
                    <w:rFonts w:eastAsia="Times New Roman" w:cs="Arial"/>
                    <w:color w:val="auto"/>
                    <w:szCs w:val="22"/>
                    <w:lang w:val="nl-NL" w:eastAsia="nl-NL" w:bidi="ar-SA"/>
                  </w:rPr>
                </w:pPr>
                <w:r>
                  <w:rPr>
                    <w:rFonts w:eastAsia="Times New Roman" w:cs="Arial"/>
                    <w:color w:val="auto"/>
                    <w:szCs w:val="22"/>
                    <w:lang w:val="nl-NL" w:eastAsia="nl-NL" w:bidi="ar-SA"/>
                  </w:rPr>
                  <w:t>Kluis</w:t>
                </w:r>
              </w:p>
            </w:tc>
          </w:sdtContent>
        </w:sdt>
        <w:sdt>
          <w:sdtPr>
            <w:alias w:val="Domain"/>
            <w:tag w:val="Domain"/>
            <w:id w:val="1221780138"/>
            <w:placeholder>
              <w:docPart w:val="24F6AC02AB4948BB8A7AC4ED92BA9312"/>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530" w:type="dxa"/>
                <w:tcBorders>
                  <w:top w:val="single" w:sz="4" w:space="0" w:color="auto"/>
                  <w:left w:val="single" w:sz="4" w:space="0" w:color="auto"/>
                  <w:bottom w:val="single" w:sz="4" w:space="0" w:color="auto"/>
                  <w:right w:val="single" w:sz="4" w:space="0" w:color="auto"/>
                </w:tcBorders>
                <w:hideMark/>
              </w:tcPr>
              <w:p w14:paraId="6319355B" w14:textId="507FC740" w:rsidR="00963E80" w:rsidRPr="000232A0" w:rsidRDefault="0096034D" w:rsidP="00963E80">
                <w:pPr>
                  <w:rPr>
                    <w:rFonts w:eastAsia="Times New Roman" w:cs="Arial"/>
                    <w:color w:val="auto"/>
                    <w:szCs w:val="22"/>
                    <w:lang w:val="nl-NL" w:eastAsia="nl-NL" w:bidi="ar-SA"/>
                  </w:rPr>
                </w:pPr>
                <w:r>
                  <w:t>Acceptance</w:t>
                </w:r>
              </w:p>
            </w:tc>
          </w:sdtContent>
        </w:sdt>
        <w:tc>
          <w:tcPr>
            <w:tcW w:w="3060" w:type="dxa"/>
            <w:tcBorders>
              <w:top w:val="single" w:sz="4" w:space="0" w:color="auto"/>
              <w:left w:val="single" w:sz="4" w:space="0" w:color="auto"/>
              <w:bottom w:val="single" w:sz="4" w:space="0" w:color="auto"/>
              <w:right w:val="single" w:sz="4" w:space="0" w:color="auto"/>
            </w:tcBorders>
            <w:vAlign w:val="center"/>
            <w:hideMark/>
          </w:tcPr>
          <w:p w14:paraId="5B832B4C" w14:textId="722F8BCC" w:rsidR="00963E80" w:rsidRDefault="00963E80" w:rsidP="00963E80">
            <w:r>
              <w:rPr>
                <w:rFonts w:eastAsia="Times New Roman" w:cs="Arial"/>
                <w:color w:val="201825"/>
                <w:szCs w:val="22"/>
                <w:lang w:val="nl-NL" w:eastAsia="nl-NL" w:bidi="ar-SA"/>
              </w:rPr>
              <w:t>Database</w:t>
            </w:r>
            <w:r w:rsidRPr="00CB4525">
              <w:rPr>
                <w:rFonts w:eastAsia="Times New Roman" w:cs="Arial"/>
                <w:color w:val="201825"/>
                <w:szCs w:val="22"/>
                <w:lang w:val="nl-NL" w:eastAsia="nl-NL" w:bidi="ar-SA"/>
              </w:rPr>
              <w:t xml:space="preserve"> Serve</w:t>
            </w:r>
            <w:r w:rsidRPr="00CB4525">
              <w:rPr>
                <w:rFonts w:eastAsia="Times New Roman" w:cs="Arial"/>
                <w:color w:val="030304"/>
                <w:szCs w:val="22"/>
                <w:lang w:val="nl-NL" w:eastAsia="nl-NL" w:bidi="ar-SA"/>
              </w:rPr>
              <w:t>r</w:t>
            </w:r>
            <w:r>
              <w:rPr>
                <w:rFonts w:eastAsia="Times New Roman" w:cs="Arial"/>
                <w:color w:val="030304"/>
                <w:szCs w:val="22"/>
                <w:lang w:val="nl-NL" w:eastAsia="nl-NL" w:bidi="ar-SA"/>
              </w:rPr>
              <w:t xml:space="preserve"> (Kato)</w:t>
            </w:r>
          </w:p>
        </w:tc>
        <w:tc>
          <w:tcPr>
            <w:tcW w:w="1980" w:type="dxa"/>
            <w:tcBorders>
              <w:top w:val="single" w:sz="4" w:space="0" w:color="auto"/>
              <w:left w:val="single" w:sz="4" w:space="0" w:color="auto"/>
              <w:bottom w:val="single" w:sz="4" w:space="0" w:color="auto"/>
              <w:right w:val="single" w:sz="4" w:space="0" w:color="auto"/>
            </w:tcBorders>
          </w:tcPr>
          <w:p w14:paraId="5220F58C" w14:textId="594CA37C" w:rsidR="00963E80" w:rsidRPr="00582999" w:rsidRDefault="00963E80" w:rsidP="00963E80">
            <w:pPr>
              <w:rPr>
                <w:rFonts w:eastAsia="Times New Roman" w:cs="Arial"/>
                <w:color w:val="201825"/>
                <w:szCs w:val="22"/>
                <w:lang w:val="nl-NL" w:eastAsia="nl-NL" w:bidi="ar-SA"/>
              </w:rPr>
            </w:pPr>
            <w:r w:rsidRPr="00582999">
              <w:rPr>
                <w:rFonts w:eastAsia="Times New Roman" w:cs="Arial"/>
                <w:color w:val="201825"/>
                <w:szCs w:val="22"/>
                <w:lang w:val="nl-NL" w:eastAsia="nl-NL" w:bidi="ar-SA"/>
              </w:rPr>
              <w:t>DB1-</w:t>
            </w:r>
            <w:r w:rsidR="00817F9E" w:rsidRPr="00582999">
              <w:rPr>
                <w:rFonts w:eastAsia="Times New Roman" w:cs="Arial"/>
                <w:color w:val="201825"/>
                <w:szCs w:val="22"/>
                <w:lang w:val="nl-NL" w:eastAsia="nl-NL" w:bidi="ar-SA"/>
              </w:rPr>
              <w:t>K</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219817406"/>
              <w:placeholder>
                <w:docPart w:val="1420AF3AA0AD494EABB6D79C58D428AC"/>
              </w:placeholder>
              <w:dropDownList>
                <w:listItem w:displayText="Select" w:value="Select"/>
                <w:listItem w:displayText="Bronze" w:value="Bronze"/>
                <w:listItem w:displayText="Silver" w:value="Silver"/>
                <w:listItem w:displayText="Gold" w:value="Gold"/>
              </w:dropDownList>
            </w:sdtPr>
            <w:sdtEndPr/>
            <w:sdtContent>
              <w:p w14:paraId="1B541B8B" w14:textId="41BC419C" w:rsidR="00963E80" w:rsidRDefault="0096034D" w:rsidP="00963E80">
                <w:r>
                  <w:rPr>
                    <w:rFonts w:eastAsia="Times New Roman" w:cs="Arial"/>
                    <w:color w:val="201825"/>
                    <w:szCs w:val="22"/>
                    <w:lang w:val="nl-NL" w:eastAsia="nl-NL" w:bidi="ar-SA"/>
                  </w:rPr>
                  <w:t>Bronze</w:t>
                </w:r>
              </w:p>
            </w:sdtContent>
          </w:sdt>
        </w:tc>
      </w:tr>
      <w:tr w:rsidR="00963E80" w:rsidRPr="00E83FDA" w14:paraId="6D42D226" w14:textId="77777777" w:rsidTr="00C60334">
        <w:sdt>
          <w:sdtPr>
            <w:rPr>
              <w:rFonts w:eastAsia="Times New Roman" w:cs="Arial"/>
              <w:color w:val="auto"/>
              <w:szCs w:val="22"/>
              <w:lang w:val="nl-NL" w:eastAsia="nl-NL" w:bidi="ar-SA"/>
            </w:rPr>
            <w:alias w:val="Security Zone"/>
            <w:tag w:val="Security Zone"/>
            <w:id w:val="-823892815"/>
            <w:placeholder>
              <w:docPart w:val="6CFCAF177C6948C4BF957EFDA57BA6F3"/>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615" w:type="dxa"/>
                <w:tcBorders>
                  <w:top w:val="single" w:sz="4" w:space="0" w:color="auto"/>
                  <w:left w:val="single" w:sz="4" w:space="0" w:color="auto"/>
                  <w:bottom w:val="single" w:sz="4" w:space="0" w:color="auto"/>
                  <w:right w:val="single" w:sz="4" w:space="0" w:color="auto"/>
                </w:tcBorders>
                <w:vAlign w:val="center"/>
              </w:tcPr>
              <w:p w14:paraId="2FC9D3E1" w14:textId="3F97C241" w:rsidR="00963E80" w:rsidRDefault="0096034D" w:rsidP="00963E80">
                <w:pPr>
                  <w:rPr>
                    <w:rFonts w:eastAsia="Times New Roman" w:cs="Arial"/>
                    <w:color w:val="auto"/>
                    <w:szCs w:val="22"/>
                    <w:lang w:val="nl-NL" w:eastAsia="nl-NL" w:bidi="ar-SA"/>
                  </w:rPr>
                </w:pPr>
                <w:r>
                  <w:rPr>
                    <w:rFonts w:eastAsia="Times New Roman" w:cs="Arial"/>
                    <w:color w:val="auto"/>
                    <w:szCs w:val="22"/>
                    <w:lang w:val="nl-NL" w:eastAsia="nl-NL" w:bidi="ar-SA"/>
                  </w:rPr>
                  <w:t>BackOffice</w:t>
                </w:r>
              </w:p>
            </w:tc>
          </w:sdtContent>
        </w:sdt>
        <w:sdt>
          <w:sdtPr>
            <w:alias w:val="Domain"/>
            <w:tag w:val="Domain"/>
            <w:id w:val="361250738"/>
            <w:placeholder>
              <w:docPart w:val="84252D28884F407F93E6A63B5755D004"/>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530" w:type="dxa"/>
                <w:tcBorders>
                  <w:top w:val="single" w:sz="4" w:space="0" w:color="auto"/>
                  <w:left w:val="single" w:sz="4" w:space="0" w:color="auto"/>
                  <w:bottom w:val="single" w:sz="4" w:space="0" w:color="auto"/>
                  <w:right w:val="single" w:sz="4" w:space="0" w:color="auto"/>
                </w:tcBorders>
              </w:tcPr>
              <w:p w14:paraId="6CD22AB7" w14:textId="24582473" w:rsidR="00963E80" w:rsidRPr="00C2539A" w:rsidRDefault="0096034D" w:rsidP="00963E80">
                <w:r>
                  <w:t>Acceptance</w:t>
                </w:r>
              </w:p>
            </w:tc>
          </w:sdtContent>
        </w:sdt>
        <w:tc>
          <w:tcPr>
            <w:tcW w:w="3060" w:type="dxa"/>
            <w:tcBorders>
              <w:top w:val="single" w:sz="4" w:space="0" w:color="auto"/>
              <w:left w:val="single" w:sz="4" w:space="0" w:color="auto"/>
              <w:bottom w:val="single" w:sz="4" w:space="0" w:color="auto"/>
              <w:right w:val="single" w:sz="4" w:space="0" w:color="auto"/>
            </w:tcBorders>
            <w:vAlign w:val="center"/>
          </w:tcPr>
          <w:p w14:paraId="55BD8F5D" w14:textId="3784FC88" w:rsidR="00963E80" w:rsidRDefault="00963E80" w:rsidP="00963E80">
            <w:pPr>
              <w:rPr>
                <w:rFonts w:eastAsia="Times New Roman" w:cs="Arial"/>
                <w:color w:val="201825"/>
                <w:szCs w:val="22"/>
                <w:lang w:val="nl-NL" w:eastAsia="nl-NL" w:bidi="ar-SA"/>
              </w:rPr>
            </w:pPr>
            <w:r w:rsidRPr="00CB4525">
              <w:rPr>
                <w:rFonts w:eastAsia="Times New Roman" w:cs="Arial"/>
                <w:color w:val="201825"/>
                <w:szCs w:val="22"/>
                <w:lang w:val="nl-NL" w:eastAsia="nl-NL" w:bidi="ar-SA"/>
              </w:rPr>
              <w:t>OID Serve</w:t>
            </w:r>
            <w:r w:rsidRPr="00CB4525">
              <w:rPr>
                <w:rFonts w:eastAsia="Times New Roman" w:cs="Arial"/>
                <w:color w:val="030304"/>
                <w:szCs w:val="22"/>
                <w:lang w:val="nl-NL" w:eastAsia="nl-NL" w:bidi="ar-SA"/>
              </w:rPr>
              <w:t xml:space="preserve">r </w:t>
            </w:r>
            <w:r>
              <w:rPr>
                <w:rFonts w:eastAsia="Times New Roman" w:cs="Arial"/>
                <w:color w:val="030304"/>
                <w:szCs w:val="22"/>
                <w:lang w:val="nl-NL" w:eastAsia="nl-NL" w:bidi="ar-SA"/>
              </w:rPr>
              <w:t>(Kato)</w:t>
            </w:r>
          </w:p>
        </w:tc>
        <w:tc>
          <w:tcPr>
            <w:tcW w:w="1980" w:type="dxa"/>
            <w:tcBorders>
              <w:top w:val="single" w:sz="4" w:space="0" w:color="auto"/>
              <w:left w:val="single" w:sz="4" w:space="0" w:color="auto"/>
              <w:bottom w:val="single" w:sz="4" w:space="0" w:color="auto"/>
              <w:right w:val="single" w:sz="4" w:space="0" w:color="auto"/>
            </w:tcBorders>
          </w:tcPr>
          <w:p w14:paraId="6431B761" w14:textId="6C28A609" w:rsidR="00963E80" w:rsidRPr="00582999" w:rsidRDefault="00963E80" w:rsidP="00963E80">
            <w:pPr>
              <w:rPr>
                <w:rFonts w:eastAsia="Times New Roman" w:cs="Arial"/>
                <w:color w:val="201825"/>
                <w:szCs w:val="22"/>
                <w:lang w:val="nl-NL" w:eastAsia="nl-NL" w:bidi="ar-SA"/>
              </w:rPr>
            </w:pPr>
            <w:r w:rsidRPr="00582999">
              <w:rPr>
                <w:rFonts w:eastAsia="Times New Roman" w:cs="Arial"/>
                <w:color w:val="201825"/>
                <w:szCs w:val="22"/>
                <w:lang w:val="nl-NL" w:eastAsia="nl-NL" w:bidi="ar-SA"/>
              </w:rPr>
              <w:t>OID1-</w:t>
            </w:r>
            <w:r w:rsidR="00817F9E" w:rsidRPr="00582999">
              <w:rPr>
                <w:rFonts w:eastAsia="Times New Roman" w:cs="Arial"/>
                <w:color w:val="201825"/>
                <w:szCs w:val="22"/>
                <w:lang w:val="nl-NL" w:eastAsia="nl-NL" w:bidi="ar-SA"/>
              </w:rPr>
              <w:t>K</w:t>
            </w:r>
          </w:p>
        </w:tc>
        <w:tc>
          <w:tcPr>
            <w:tcW w:w="16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Infra Service Level"/>
              <w:tag w:val="Infra Service Level"/>
              <w:id w:val="-1074594448"/>
              <w:placeholder>
                <w:docPart w:val="DCD474D3C4654B809F4859255727CCEA"/>
              </w:placeholder>
              <w:dropDownList>
                <w:listItem w:displayText="Select" w:value="Select"/>
                <w:listItem w:displayText="Bronze" w:value="Bronze"/>
                <w:listItem w:displayText="Silver" w:value="Silver"/>
                <w:listItem w:displayText="Gold" w:value="Gold"/>
              </w:dropDownList>
            </w:sdtPr>
            <w:sdtEndPr/>
            <w:sdtContent>
              <w:p w14:paraId="6254E0D9" w14:textId="6B5D72F7" w:rsidR="00963E80" w:rsidRPr="003F5A94" w:rsidRDefault="0096034D" w:rsidP="00963E80">
                <w:pPr>
                  <w:rPr>
                    <w:rFonts w:eastAsia="Times New Roman" w:cs="Arial"/>
                    <w:color w:val="201825"/>
                    <w:szCs w:val="22"/>
                    <w:lang w:val="nl-NL" w:eastAsia="nl-NL" w:bidi="ar-SA"/>
                  </w:rPr>
                </w:pPr>
                <w:r>
                  <w:rPr>
                    <w:rFonts w:eastAsia="Times New Roman" w:cs="Arial"/>
                    <w:color w:val="201825"/>
                    <w:szCs w:val="22"/>
                    <w:lang w:val="nl-NL" w:eastAsia="nl-NL" w:bidi="ar-SA"/>
                  </w:rPr>
                  <w:t>Bronze</w:t>
                </w:r>
              </w:p>
            </w:sdtContent>
          </w:sdt>
        </w:tc>
      </w:tr>
    </w:tbl>
    <w:p w14:paraId="017557F5" w14:textId="060C65DF" w:rsidR="00801E1C" w:rsidRDefault="00801E1C" w:rsidP="00801E1C">
      <w:pPr>
        <w:pStyle w:val="Heading3"/>
        <w:ind w:left="0" w:firstLine="0"/>
      </w:pPr>
      <w:r>
        <w:t>DNS</w:t>
      </w:r>
      <w:r w:rsidR="00437197">
        <w:t xml:space="preserve"> (customer fa</w:t>
      </w:r>
      <w:r w:rsidR="00B578CB">
        <w:t>cing name)</w:t>
      </w:r>
    </w:p>
    <w:tbl>
      <w:tblPr>
        <w:tblW w:w="98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25"/>
        <w:gridCol w:w="3780"/>
        <w:gridCol w:w="3600"/>
      </w:tblGrid>
      <w:tr w:rsidR="00EE13FC" w:rsidRPr="00141302" w14:paraId="4BC7A92C" w14:textId="77777777" w:rsidTr="000D1736">
        <w:tc>
          <w:tcPr>
            <w:tcW w:w="2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BF9E343" w14:textId="745B6D35" w:rsidR="00EE13FC" w:rsidRDefault="00EE13FC" w:rsidP="00EE13FC">
            <w:pPr>
              <w:rPr>
                <w:rFonts w:eastAsia="Times New Roman" w:cs="Arial"/>
                <w:b/>
                <w:bCs/>
                <w:color w:val="030304"/>
                <w:szCs w:val="22"/>
                <w:lang w:val="nl-NL" w:eastAsia="nl-NL" w:bidi="ar-SA"/>
              </w:rPr>
            </w:pPr>
            <w:r>
              <w:rPr>
                <w:rFonts w:eastAsia="Times New Roman" w:cs="Arial"/>
                <w:b/>
                <w:bCs/>
                <w:color w:val="030304"/>
                <w:szCs w:val="22"/>
                <w:lang w:val="nl-NL" w:eastAsia="nl-NL" w:bidi="ar-SA"/>
              </w:rPr>
              <w:t>Domain</w:t>
            </w:r>
          </w:p>
        </w:tc>
        <w:tc>
          <w:tcPr>
            <w:tcW w:w="37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199F7BA" w14:textId="607BD37D" w:rsidR="00EE13FC" w:rsidRPr="00141302" w:rsidRDefault="000D1736" w:rsidP="00EE13FC">
            <w:pPr>
              <w:rPr>
                <w:rFonts w:eastAsia="Times New Roman" w:cs="Arial"/>
                <w:color w:val="auto"/>
                <w:szCs w:val="22"/>
                <w:lang w:val="nl-NL" w:eastAsia="nl-NL" w:bidi="ar-SA"/>
              </w:rPr>
            </w:pPr>
            <w:r>
              <w:rPr>
                <w:rFonts w:eastAsia="Times New Roman" w:cs="Arial"/>
                <w:b/>
                <w:bCs/>
                <w:color w:val="030304"/>
                <w:szCs w:val="22"/>
                <w:lang w:val="nl-NL" w:eastAsia="nl-NL" w:bidi="ar-SA"/>
              </w:rPr>
              <w:t>Customer facing name</w:t>
            </w:r>
          </w:p>
        </w:tc>
        <w:tc>
          <w:tcPr>
            <w:tcW w:w="360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C14FD9" w14:textId="38E9B22D" w:rsidR="00EE13FC" w:rsidRPr="00141302" w:rsidRDefault="000D1736" w:rsidP="00EE13FC">
            <w:pPr>
              <w:rPr>
                <w:rFonts w:eastAsia="Times New Roman" w:cs="Arial"/>
                <w:color w:val="auto"/>
                <w:szCs w:val="22"/>
                <w:lang w:val="nl-NL" w:eastAsia="nl-NL" w:bidi="ar-SA"/>
              </w:rPr>
            </w:pPr>
            <w:r>
              <w:rPr>
                <w:rFonts w:eastAsia="Times New Roman" w:cs="Arial"/>
                <w:b/>
                <w:bCs/>
                <w:color w:val="030304"/>
                <w:szCs w:val="22"/>
                <w:lang w:val="nl-NL" w:eastAsia="nl-NL" w:bidi="ar-SA"/>
              </w:rPr>
              <w:t>DNS suffix</w:t>
            </w:r>
          </w:p>
        </w:tc>
      </w:tr>
      <w:tr w:rsidR="00EE13FC" w:rsidRPr="009F2961" w14:paraId="30995952" w14:textId="77777777" w:rsidTr="000D1736">
        <w:sdt>
          <w:sdtPr>
            <w:alias w:val="Domain"/>
            <w:tag w:val="Domain"/>
            <w:id w:val="-453939198"/>
            <w:placeholder>
              <w:docPart w:val="6374DA8F485C42BA960A04FB51D30FA5"/>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2F1D3F12" w14:textId="3AFDABD0" w:rsidR="00EE13FC" w:rsidRPr="000232A0" w:rsidRDefault="0096034D" w:rsidP="00EE13FC">
                <w:pPr>
                  <w:rPr>
                    <w:rFonts w:eastAsia="Times New Roman" w:cs="Arial"/>
                    <w:color w:val="auto"/>
                    <w:szCs w:val="22"/>
                    <w:lang w:val="nl-NL" w:eastAsia="nl-NL" w:bidi="ar-SA"/>
                  </w:rPr>
                </w:pPr>
                <w:r>
                  <w:t>Production</w:t>
                </w:r>
              </w:p>
            </w:tc>
          </w:sdtContent>
        </w:sdt>
        <w:tc>
          <w:tcPr>
            <w:tcW w:w="3780" w:type="dxa"/>
            <w:tcBorders>
              <w:top w:val="single" w:sz="4" w:space="0" w:color="auto"/>
              <w:left w:val="single" w:sz="4" w:space="0" w:color="auto"/>
              <w:bottom w:val="single" w:sz="4" w:space="0" w:color="auto"/>
              <w:right w:val="single" w:sz="4" w:space="0" w:color="auto"/>
            </w:tcBorders>
            <w:vAlign w:val="center"/>
          </w:tcPr>
          <w:p w14:paraId="45B1E2D9" w14:textId="3A21F80A" w:rsidR="00EE13FC" w:rsidRPr="00B26099" w:rsidRDefault="004D2BFE" w:rsidP="00EE13FC">
            <w:pPr>
              <w:rPr>
                <w:rFonts w:eastAsia="Times New Roman" w:cs="Arial"/>
                <w:color w:val="auto"/>
                <w:szCs w:val="22"/>
                <w:highlight w:val="yellow"/>
                <w:lang w:val="nl-NL" w:eastAsia="nl-NL" w:bidi="ar-SA"/>
              </w:rPr>
            </w:pPr>
            <w:r w:rsidRPr="004D2BFE">
              <w:rPr>
                <w:rFonts w:eastAsia="Times New Roman" w:cs="Arial"/>
                <w:color w:val="auto"/>
                <w:szCs w:val="22"/>
                <w:lang w:val="nl-NL" w:eastAsia="nl-NL" w:bidi="ar-SA"/>
              </w:rPr>
              <w:t>WBS</w:t>
            </w:r>
          </w:p>
        </w:tc>
        <w:sdt>
          <w:sdtPr>
            <w:rPr>
              <w:lang w:val="nl-NL"/>
            </w:rPr>
            <w:alias w:val="DNS suffix"/>
            <w:tag w:val="DNS suffix"/>
            <w:id w:val="-939373820"/>
            <w:placeholder>
              <w:docPart w:val="B25959AFB2DF4A7AA8EB1A78B5E66C17"/>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hideMark/>
              </w:tcPr>
              <w:p w14:paraId="54588987" w14:textId="29B324F1" w:rsidR="00EE13FC" w:rsidRPr="000232A0" w:rsidRDefault="0096034D" w:rsidP="00EE13FC">
                <w:pPr>
                  <w:rPr>
                    <w:rFonts w:eastAsia="Times New Roman" w:cs="Arial"/>
                    <w:color w:val="auto"/>
                    <w:szCs w:val="22"/>
                    <w:lang w:val="nl-NL" w:eastAsia="nl-NL" w:bidi="ar-SA"/>
                  </w:rPr>
                </w:pPr>
                <w:r>
                  <w:rPr>
                    <w:lang w:val="nl-NL"/>
                  </w:rPr>
                  <w:t>P-dc.ba.uwv.nl</w:t>
                </w:r>
              </w:p>
            </w:tc>
          </w:sdtContent>
        </w:sdt>
      </w:tr>
      <w:tr w:rsidR="003B4128" w:rsidRPr="00DA7759" w14:paraId="391B73DF" w14:textId="77777777" w:rsidTr="00EE6180">
        <w:sdt>
          <w:sdtPr>
            <w:alias w:val="Domain"/>
            <w:tag w:val="Domain"/>
            <w:id w:val="-2015675192"/>
            <w:placeholder>
              <w:docPart w:val="A1EC798E706C4F8BAB6C68222659FE3F"/>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608A498B" w14:textId="1CA5BEA4" w:rsidR="003B4128" w:rsidRPr="000232A0" w:rsidRDefault="0096034D" w:rsidP="003B4128">
                <w:pPr>
                  <w:rPr>
                    <w:rFonts w:eastAsia="Times New Roman" w:cs="Arial"/>
                    <w:color w:val="auto"/>
                    <w:szCs w:val="22"/>
                    <w:lang w:val="nl-NL" w:eastAsia="nl-NL" w:bidi="ar-SA"/>
                  </w:rPr>
                </w:pPr>
                <w:r>
                  <w:t>Acceptance</w:t>
                </w:r>
              </w:p>
            </w:tc>
          </w:sdtContent>
        </w:sdt>
        <w:tc>
          <w:tcPr>
            <w:tcW w:w="3780" w:type="dxa"/>
            <w:tcBorders>
              <w:top w:val="single" w:sz="4" w:space="0" w:color="auto"/>
              <w:left w:val="single" w:sz="4" w:space="0" w:color="auto"/>
              <w:bottom w:val="single" w:sz="4" w:space="0" w:color="auto"/>
              <w:right w:val="single" w:sz="4" w:space="0" w:color="auto"/>
            </w:tcBorders>
          </w:tcPr>
          <w:p w14:paraId="06047496" w14:textId="6A352C90" w:rsidR="003B4128" w:rsidRPr="00DA7759" w:rsidRDefault="004D2BFE" w:rsidP="003B4128">
            <w:pPr>
              <w:rPr>
                <w:rFonts w:eastAsia="Times New Roman" w:cs="Arial"/>
                <w:color w:val="auto"/>
                <w:szCs w:val="22"/>
                <w:highlight w:val="yellow"/>
                <w:lang w:val="nl-NL" w:eastAsia="nl-NL" w:bidi="ar-SA"/>
              </w:rPr>
            </w:pPr>
            <w:r w:rsidRPr="004D2BFE">
              <w:rPr>
                <w:rFonts w:eastAsia="Times New Roman" w:cs="Arial"/>
                <w:color w:val="auto"/>
                <w:szCs w:val="22"/>
                <w:lang w:val="nl-NL" w:eastAsia="nl-NL" w:bidi="ar-SA"/>
              </w:rPr>
              <w:t>WBS</w:t>
            </w:r>
          </w:p>
        </w:tc>
        <w:sdt>
          <w:sdtPr>
            <w:alias w:val="DNS suffix"/>
            <w:tag w:val="DNS suffix"/>
            <w:id w:val="765888801"/>
            <w:placeholder>
              <w:docPart w:val="7F77BDD916C74D489123243EE82B33B9"/>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tcPr>
              <w:p w14:paraId="73F95124" w14:textId="0A71D52A" w:rsidR="003B4128" w:rsidRPr="004D2BFE" w:rsidRDefault="0096034D" w:rsidP="003B4128">
                <w:pPr>
                  <w:rPr>
                    <w:rFonts w:eastAsia="Times New Roman" w:cs="Arial"/>
                    <w:color w:val="auto"/>
                    <w:szCs w:val="22"/>
                    <w:highlight w:val="yellow"/>
                    <w:lang w:eastAsia="nl-NL" w:bidi="ar-SA"/>
                  </w:rPr>
                </w:pPr>
                <w:r>
                  <w:t>A-dc.ba.uwv.nl</w:t>
                </w:r>
              </w:p>
            </w:tc>
          </w:sdtContent>
        </w:sdt>
      </w:tr>
      <w:tr w:rsidR="0012078E" w:rsidRPr="00DA7759" w14:paraId="4AF0ABF5" w14:textId="77777777" w:rsidTr="00EE6180">
        <w:sdt>
          <w:sdtPr>
            <w:alias w:val="Domain"/>
            <w:tag w:val="Domain"/>
            <w:id w:val="-1462108403"/>
            <w:placeholder>
              <w:docPart w:val="02A2246937CC41F59CC1A70BD43E579B"/>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2425" w:type="dxa"/>
                <w:tcBorders>
                  <w:top w:val="single" w:sz="4" w:space="0" w:color="auto"/>
                  <w:left w:val="single" w:sz="4" w:space="0" w:color="auto"/>
                  <w:bottom w:val="single" w:sz="4" w:space="0" w:color="auto"/>
                  <w:right w:val="single" w:sz="4" w:space="0" w:color="auto"/>
                </w:tcBorders>
                <w:vAlign w:val="center"/>
              </w:tcPr>
              <w:p w14:paraId="7697A264" w14:textId="300A6F19" w:rsidR="0012078E" w:rsidRDefault="0096034D" w:rsidP="0012078E">
                <w:r>
                  <w:t>Acceptance</w:t>
                </w:r>
              </w:p>
            </w:tc>
          </w:sdtContent>
        </w:sdt>
        <w:tc>
          <w:tcPr>
            <w:tcW w:w="3780" w:type="dxa"/>
            <w:tcBorders>
              <w:top w:val="single" w:sz="4" w:space="0" w:color="auto"/>
              <w:left w:val="single" w:sz="4" w:space="0" w:color="auto"/>
              <w:bottom w:val="single" w:sz="4" w:space="0" w:color="auto"/>
              <w:right w:val="single" w:sz="4" w:space="0" w:color="auto"/>
            </w:tcBorders>
          </w:tcPr>
          <w:p w14:paraId="323DCCA4" w14:textId="593B9851" w:rsidR="0012078E" w:rsidRPr="004D2BFE" w:rsidRDefault="0012078E" w:rsidP="0012078E">
            <w:pPr>
              <w:rPr>
                <w:rFonts w:eastAsia="Times New Roman" w:cs="Arial"/>
                <w:color w:val="auto"/>
                <w:szCs w:val="22"/>
                <w:lang w:val="nl-NL" w:eastAsia="nl-NL" w:bidi="ar-SA"/>
              </w:rPr>
            </w:pPr>
            <w:r w:rsidRPr="004D2BFE">
              <w:rPr>
                <w:rFonts w:eastAsia="Times New Roman" w:cs="Arial"/>
                <w:color w:val="auto"/>
                <w:szCs w:val="22"/>
                <w:lang w:val="nl-NL" w:eastAsia="nl-NL" w:bidi="ar-SA"/>
              </w:rPr>
              <w:t>WBS</w:t>
            </w:r>
            <w:r>
              <w:rPr>
                <w:rFonts w:eastAsia="Times New Roman" w:cs="Arial"/>
                <w:color w:val="auto"/>
                <w:szCs w:val="22"/>
                <w:lang w:val="nl-NL" w:eastAsia="nl-NL" w:bidi="ar-SA"/>
              </w:rPr>
              <w:t>-KATO</w:t>
            </w:r>
          </w:p>
        </w:tc>
        <w:sdt>
          <w:sdtPr>
            <w:alias w:val="DNS suffix"/>
            <w:tag w:val="DNS suffix"/>
            <w:id w:val="392084166"/>
            <w:placeholder>
              <w:docPart w:val="11EE0F3047C04F7DB322F80C203F10F0"/>
            </w:placeholder>
            <w:dropDownList>
              <w:listItem w:displayText="Select" w:value="Select"/>
              <w:listItem w:displayText="P-dc.ba.uwv.nl" w:value="P-dc.ba.uwv.nl"/>
              <w:listItem w:displayText="A-dc.ba.uwv.nl" w:value="A-dc.ba.uwv.nl"/>
              <w:listItem w:displayText="T-dc.ba.uwv.nl" w:value="T-dc.ba.uwv.nl"/>
              <w:listItem w:displayText="O-dc.ba.uwv.nl" w:value="O-dc.ba.uwv.nl"/>
            </w:dropDownList>
          </w:sdtPr>
          <w:sdtEndPr/>
          <w:sdtContent>
            <w:tc>
              <w:tcPr>
                <w:tcW w:w="3600" w:type="dxa"/>
                <w:tcBorders>
                  <w:top w:val="single" w:sz="4" w:space="0" w:color="auto"/>
                  <w:left w:val="single" w:sz="4" w:space="0" w:color="auto"/>
                  <w:bottom w:val="single" w:sz="4" w:space="0" w:color="auto"/>
                  <w:right w:val="single" w:sz="4" w:space="0" w:color="auto"/>
                </w:tcBorders>
                <w:vAlign w:val="center"/>
              </w:tcPr>
              <w:p w14:paraId="07E0823A" w14:textId="41B82940" w:rsidR="0012078E" w:rsidRDefault="0096034D" w:rsidP="0012078E">
                <w:r>
                  <w:t>A-dc.ba.uwv.nl</w:t>
                </w:r>
              </w:p>
            </w:tc>
          </w:sdtContent>
        </w:sdt>
      </w:tr>
    </w:tbl>
    <w:p w14:paraId="0CA311F3" w14:textId="77777777" w:rsidR="00420D70" w:rsidRDefault="00420D70" w:rsidP="00801E1C">
      <w:pPr>
        <w:pStyle w:val="BodyText"/>
        <w:rPr>
          <w:color w:val="FF0000"/>
          <w:lang w:eastAsia="nl-NL" w:bidi="ar-SA"/>
        </w:rPr>
      </w:pPr>
    </w:p>
    <w:p w14:paraId="7769FA7E" w14:textId="02B04940" w:rsidR="00013094" w:rsidRDefault="00013094" w:rsidP="00CB7060">
      <w:pPr>
        <w:pStyle w:val="Heading2"/>
      </w:pPr>
      <w:bookmarkStart w:id="52" w:name="_Toc94024215"/>
      <w:bookmarkStart w:id="53" w:name="_Toc119414595"/>
      <w:r w:rsidRPr="00013094">
        <w:t xml:space="preserve">System </w:t>
      </w:r>
      <w:r w:rsidR="00F770FF">
        <w:t>d</w:t>
      </w:r>
      <w:r w:rsidRPr="00013094">
        <w:t>iagram</w:t>
      </w:r>
      <w:r w:rsidR="0029330E">
        <w:t xml:space="preserve"> </w:t>
      </w:r>
      <w:r w:rsidR="008E5C18">
        <w:t>–</w:t>
      </w:r>
      <w:r w:rsidR="00801E1C">
        <w:t xml:space="preserve"> </w:t>
      </w:r>
      <w:r w:rsidR="00BE61B7">
        <w:t>Production</w:t>
      </w:r>
      <w:bookmarkEnd w:id="52"/>
      <w:bookmarkEnd w:id="53"/>
    </w:p>
    <w:p w14:paraId="04196BA8" w14:textId="58196C7E" w:rsidR="008E5C18" w:rsidRPr="008E5C18" w:rsidRDefault="000929F4" w:rsidP="008E5C18">
      <w:pPr>
        <w:pStyle w:val="BodyText"/>
      </w:pPr>
      <w:r>
        <w:pict w14:anchorId="33F72D07">
          <v:shape id="_x0000_i1026" type="#_x0000_t75" style="width:453.85pt;height:280.95pt">
            <v:imagedata r:id="rId19" o:title="Sysyem_prd"/>
          </v:shape>
        </w:pict>
      </w:r>
    </w:p>
    <w:p w14:paraId="1FCF35F1" w14:textId="168E85D7" w:rsidR="00BA0549" w:rsidRDefault="00BE61B7" w:rsidP="00CB7060">
      <w:pPr>
        <w:pStyle w:val="Heading2"/>
        <w:rPr>
          <w:lang w:val="nl-NL"/>
        </w:rPr>
      </w:pPr>
      <w:bookmarkStart w:id="54" w:name="_Toc94024216"/>
      <w:bookmarkStart w:id="55" w:name="_Toc119414596"/>
      <w:r w:rsidRPr="00F770FF">
        <w:rPr>
          <w:lang w:val="nl-NL"/>
        </w:rPr>
        <w:t xml:space="preserve">System </w:t>
      </w:r>
      <w:r w:rsidR="00801E1C">
        <w:rPr>
          <w:lang w:val="nl-NL"/>
        </w:rPr>
        <w:t>d</w:t>
      </w:r>
      <w:r w:rsidRPr="00F770FF">
        <w:rPr>
          <w:lang w:val="nl-NL"/>
        </w:rPr>
        <w:t>iagram</w:t>
      </w:r>
      <w:r w:rsidR="00F908DC" w:rsidRPr="00F770FF">
        <w:rPr>
          <w:lang w:val="nl-NL"/>
        </w:rPr>
        <w:t xml:space="preserve"> Non-Production</w:t>
      </w:r>
      <w:bookmarkEnd w:id="54"/>
      <w:bookmarkEnd w:id="55"/>
    </w:p>
    <w:p w14:paraId="505C5B8E" w14:textId="3B810685" w:rsidR="00126437" w:rsidRDefault="002504CA" w:rsidP="002504CA">
      <w:pPr>
        <w:pStyle w:val="Heading3"/>
        <w:rPr>
          <w:lang w:val="en-US"/>
        </w:rPr>
      </w:pPr>
      <w:r w:rsidRPr="002504CA">
        <w:rPr>
          <w:lang w:val="en-US"/>
        </w:rPr>
        <w:t>Acceptance (WATO)</w:t>
      </w:r>
    </w:p>
    <w:p w14:paraId="601F095F" w14:textId="62992250" w:rsidR="002504CA" w:rsidRDefault="000929F4" w:rsidP="002504CA">
      <w:pPr>
        <w:pStyle w:val="BodyText"/>
        <w:rPr>
          <w:lang w:val="en-US"/>
        </w:rPr>
      </w:pPr>
      <w:r>
        <w:rPr>
          <w:lang w:val="en-US"/>
        </w:rPr>
        <w:pict w14:anchorId="587E7EFC">
          <v:shape id="_x0000_i1027" type="#_x0000_t75" style="width:453.85pt;height:280.95pt">
            <v:imagedata r:id="rId20" o:title="Sysyem_acc"/>
          </v:shape>
        </w:pict>
      </w:r>
    </w:p>
    <w:p w14:paraId="1748C30B" w14:textId="77777777" w:rsidR="002504CA" w:rsidRPr="002504CA" w:rsidRDefault="002504CA" w:rsidP="002504CA">
      <w:pPr>
        <w:pStyle w:val="BodyText"/>
        <w:rPr>
          <w:lang w:val="en-US"/>
        </w:rPr>
      </w:pPr>
    </w:p>
    <w:p w14:paraId="6B61FEEB" w14:textId="034A2765" w:rsidR="002504CA" w:rsidRDefault="002504CA" w:rsidP="002504CA">
      <w:pPr>
        <w:pStyle w:val="Heading3"/>
        <w:rPr>
          <w:lang w:val="en-US"/>
        </w:rPr>
      </w:pPr>
      <w:r w:rsidRPr="002504CA">
        <w:rPr>
          <w:lang w:val="en-US"/>
        </w:rPr>
        <w:lastRenderedPageBreak/>
        <w:t>Acceptance (</w:t>
      </w:r>
      <w:r>
        <w:rPr>
          <w:lang w:val="en-US"/>
        </w:rPr>
        <w:t>K</w:t>
      </w:r>
      <w:r w:rsidRPr="002504CA">
        <w:rPr>
          <w:lang w:val="en-US"/>
        </w:rPr>
        <w:t>ATO)</w:t>
      </w:r>
    </w:p>
    <w:p w14:paraId="4FC7A51C" w14:textId="40E3C740" w:rsidR="003B6CD4" w:rsidRDefault="0054543A" w:rsidP="00C57859">
      <w:pPr>
        <w:pStyle w:val="BodyText"/>
      </w:pPr>
      <w:r w:rsidRPr="0054543A">
        <w:rPr>
          <w:noProof/>
          <w:lang w:val="nl-NL" w:eastAsia="nl-NL" w:bidi="ar-SA"/>
        </w:rPr>
        <w:drawing>
          <wp:inline distT="0" distB="0" distL="0" distR="0" wp14:anchorId="7D5FB4AB" wp14:editId="149D3ED7">
            <wp:extent cx="5731510" cy="36080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08070"/>
                    </a:xfrm>
                    <a:prstGeom prst="rect">
                      <a:avLst/>
                    </a:prstGeom>
                  </pic:spPr>
                </pic:pic>
              </a:graphicData>
            </a:graphic>
          </wp:inline>
        </w:drawing>
      </w:r>
    </w:p>
    <w:p w14:paraId="34E05C74" w14:textId="77777777" w:rsidR="00C57859" w:rsidRDefault="00C57859" w:rsidP="00C57859">
      <w:pPr>
        <w:pStyle w:val="BodyText"/>
      </w:pPr>
    </w:p>
    <w:p w14:paraId="3D80BC94" w14:textId="70A3E648" w:rsidR="0092648E" w:rsidRPr="00214118" w:rsidRDefault="0092648E" w:rsidP="00C57859">
      <w:pPr>
        <w:pStyle w:val="Heading2"/>
      </w:pPr>
      <w:bookmarkStart w:id="56" w:name="_Toc94024217"/>
      <w:bookmarkStart w:id="57" w:name="_Toc119414597"/>
      <w:r w:rsidRPr="00214118">
        <w:t>SBB’s</w:t>
      </w:r>
      <w:bookmarkEnd w:id="56"/>
      <w:bookmarkEnd w:id="57"/>
    </w:p>
    <w:tbl>
      <w:tblPr>
        <w:tblW w:w="53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395"/>
      </w:tblGrid>
      <w:tr w:rsidR="00BB6141" w:rsidRPr="00141302" w14:paraId="2631D0A0" w14:textId="77777777" w:rsidTr="004016CD">
        <w:tc>
          <w:tcPr>
            <w:tcW w:w="539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0D4FE70" w14:textId="4437AD9B" w:rsidR="00BB6141" w:rsidRPr="00141302" w:rsidRDefault="006C44AC" w:rsidP="00F630AD">
            <w:pPr>
              <w:rPr>
                <w:rFonts w:eastAsia="Times New Roman" w:cs="Arial"/>
                <w:color w:val="auto"/>
                <w:szCs w:val="22"/>
                <w:lang w:val="nl-NL" w:eastAsia="nl-NL" w:bidi="ar-SA"/>
              </w:rPr>
            </w:pPr>
            <w:r>
              <w:rPr>
                <w:rFonts w:eastAsia="Times New Roman" w:cs="Arial"/>
                <w:b/>
                <w:bCs/>
                <w:color w:val="030304"/>
                <w:szCs w:val="22"/>
                <w:lang w:val="nl-NL" w:eastAsia="nl-NL" w:bidi="ar-SA"/>
              </w:rPr>
              <w:t>Standard Building Block Type</w:t>
            </w:r>
          </w:p>
        </w:tc>
      </w:tr>
      <w:tr w:rsidR="00BB6141" w:rsidRPr="000232A0" w14:paraId="71FD4D8D" w14:textId="77777777" w:rsidTr="004016CD">
        <w:sdt>
          <w:sdtPr>
            <w:alias w:val="Service"/>
            <w:tag w:val="Sercice"/>
            <w:id w:val="-161539816"/>
            <w:placeholder>
              <w:docPart w:val="F1841A1D35E241B796B8365B7A69FB5C"/>
            </w:placeholder>
            <w:dropDownList>
              <w:listItem w:displayText="Select" w:value="Select"/>
              <w:listItem w:displayText="IaaS - VM - UWV Managed" w:value="IaaS - VM - UWV Managed"/>
              <w:listItem w:displayText="IaaS+ - VM- DXC Managed" w:value="IaaS+ - VM- DXC Managed"/>
              <w:listItem w:displayText="PaaS - Virtual SQL database - DXC Managed" w:value="PaaS - Virtual SQL database - DXC Managed"/>
              <w:listItem w:displayText="PaaS - Virtual Oracle database - DXC Managed" w:value="PaaS - Virtual Oracle database - DXC Managed"/>
              <w:listItem w:displayText="Legacy hosting - AIX LPAR - UWV Managed" w:value="Legacy hosting - AIX LPAR - UWV Managed"/>
              <w:listItem w:displayText="Legacy hosting - AIX LPAR - DXC Managed" w:value="Legacy hosting - AIX LPAR - DXC Managed"/>
            </w:dropDownList>
          </w:sdtPr>
          <w:sdtEndPr/>
          <w:sdtContent>
            <w:tc>
              <w:tcPr>
                <w:tcW w:w="5395" w:type="dxa"/>
                <w:tcBorders>
                  <w:top w:val="single" w:sz="4" w:space="0" w:color="auto"/>
                  <w:left w:val="single" w:sz="4" w:space="0" w:color="auto"/>
                  <w:bottom w:val="single" w:sz="4" w:space="0" w:color="auto"/>
                  <w:right w:val="single" w:sz="4" w:space="0" w:color="auto"/>
                </w:tcBorders>
                <w:vAlign w:val="center"/>
                <w:hideMark/>
              </w:tcPr>
              <w:p w14:paraId="61AAD6BF" w14:textId="3B4C22C1" w:rsidR="00BB6141" w:rsidRPr="0019164C" w:rsidRDefault="0096034D" w:rsidP="00F630AD">
                <w:pPr>
                  <w:rPr>
                    <w:rFonts w:eastAsia="Times New Roman" w:cs="Arial"/>
                    <w:color w:val="auto"/>
                    <w:szCs w:val="22"/>
                    <w:lang w:val="en-US" w:eastAsia="nl-NL" w:bidi="ar-SA"/>
                  </w:rPr>
                </w:pPr>
                <w:r>
                  <w:t>IaaS+ - VM- DXC Managed</w:t>
                </w:r>
              </w:p>
            </w:tc>
          </w:sdtContent>
        </w:sdt>
      </w:tr>
      <w:tr w:rsidR="00CA5B4E" w:rsidRPr="000232A0" w14:paraId="0EDDF7FE" w14:textId="77777777" w:rsidTr="004016CD">
        <w:sdt>
          <w:sdtPr>
            <w:alias w:val="Service"/>
            <w:tag w:val="Sercice"/>
            <w:id w:val="1917582577"/>
            <w:placeholder>
              <w:docPart w:val="80463EA7BB4F4946A2223C5BC802D6B5"/>
            </w:placeholder>
            <w:dropDownList>
              <w:listItem w:displayText="Select" w:value="Select"/>
              <w:listItem w:displayText="IaaS - VM - UWV Managed" w:value="IaaS - VM - UWV Managed"/>
              <w:listItem w:displayText="IaaS+ - VM- DXC Managed" w:value="IaaS+ - VM- DXC Managed"/>
              <w:listItem w:displayText="PaaS - Virtual SQL database - DXC Managed" w:value="PaaS - Virtual SQL database - DXC Managed"/>
              <w:listItem w:displayText="PaaS - Virtual Oracle database - DXC Managed" w:value="PaaS - Virtual Oracle database - DXC Managed"/>
              <w:listItem w:displayText="Legacy hosting - AIX LPAR - UWV Managed" w:value="Legacy hosting - AIX LPAR - UWV Managed"/>
              <w:listItem w:displayText="Legacy hosting - AIX LPAR - DXC Managed" w:value="Legacy hosting - AIX LPAR - DXC Managed"/>
            </w:dropDownList>
          </w:sdtPr>
          <w:sdtEndPr/>
          <w:sdtContent>
            <w:tc>
              <w:tcPr>
                <w:tcW w:w="5395" w:type="dxa"/>
                <w:tcBorders>
                  <w:top w:val="single" w:sz="4" w:space="0" w:color="auto"/>
                  <w:left w:val="single" w:sz="4" w:space="0" w:color="auto"/>
                  <w:bottom w:val="single" w:sz="4" w:space="0" w:color="auto"/>
                  <w:right w:val="single" w:sz="4" w:space="0" w:color="auto"/>
                </w:tcBorders>
                <w:vAlign w:val="center"/>
                <w:hideMark/>
              </w:tcPr>
              <w:p w14:paraId="14CCC63E" w14:textId="0A98230D" w:rsidR="00CA5B4E" w:rsidRPr="0019164C" w:rsidRDefault="0096034D" w:rsidP="00720EFD">
                <w:pPr>
                  <w:rPr>
                    <w:rFonts w:eastAsia="Times New Roman" w:cs="Arial"/>
                    <w:color w:val="auto"/>
                    <w:szCs w:val="22"/>
                    <w:lang w:val="en-US" w:eastAsia="nl-NL" w:bidi="ar-SA"/>
                  </w:rPr>
                </w:pPr>
                <w:r>
                  <w:t>PaaS - Virtual Oracle database - DXC Managed</w:t>
                </w:r>
              </w:p>
            </w:tc>
          </w:sdtContent>
        </w:sdt>
      </w:tr>
    </w:tbl>
    <w:p w14:paraId="12B7BFB2" w14:textId="77777777" w:rsidR="0057184A" w:rsidRDefault="0057184A" w:rsidP="00CB7060">
      <w:pPr>
        <w:pStyle w:val="Heading2"/>
      </w:pPr>
      <w:bookmarkStart w:id="58" w:name="_Toc94024218"/>
      <w:bookmarkStart w:id="59" w:name="_Toc119414598"/>
      <w:r w:rsidRPr="00EA0116">
        <w:t>Load balancers</w:t>
      </w:r>
      <w:bookmarkEnd w:id="58"/>
      <w:bookmarkEnd w:id="59"/>
    </w:p>
    <w:tbl>
      <w:tblPr>
        <w:tblW w:w="99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85"/>
        <w:gridCol w:w="1260"/>
        <w:gridCol w:w="2520"/>
        <w:gridCol w:w="1440"/>
        <w:gridCol w:w="2880"/>
      </w:tblGrid>
      <w:tr w:rsidR="00C33513" w14:paraId="1C24BAD6" w14:textId="77777777" w:rsidTr="00BA395F">
        <w:tc>
          <w:tcPr>
            <w:tcW w:w="188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5D184F0" w14:textId="77777777" w:rsidR="00C33513" w:rsidRPr="00141302" w:rsidRDefault="00C33513" w:rsidP="002A2277">
            <w:pPr>
              <w:rPr>
                <w:rFonts w:eastAsia="Times New Roman" w:cs="Arial"/>
                <w:color w:val="auto"/>
                <w:szCs w:val="22"/>
                <w:lang w:val="nl-NL" w:eastAsia="nl-NL" w:bidi="ar-SA"/>
              </w:rPr>
            </w:pPr>
            <w:r>
              <w:rPr>
                <w:rFonts w:eastAsia="Times New Roman" w:cs="Arial"/>
                <w:b/>
                <w:bCs/>
                <w:color w:val="030304"/>
                <w:szCs w:val="22"/>
                <w:lang w:val="nl-NL" w:eastAsia="nl-NL" w:bidi="ar-SA"/>
              </w:rPr>
              <w:t>Domain</w:t>
            </w:r>
          </w:p>
        </w:tc>
        <w:tc>
          <w:tcPr>
            <w:tcW w:w="126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1E5E087" w14:textId="77777777" w:rsidR="00C33513" w:rsidRPr="00141302" w:rsidRDefault="00C33513" w:rsidP="002A2277">
            <w:pPr>
              <w:rPr>
                <w:rFonts w:eastAsia="Times New Roman" w:cs="Arial"/>
                <w:color w:val="auto"/>
                <w:szCs w:val="22"/>
                <w:lang w:val="nl-NL" w:eastAsia="nl-NL" w:bidi="ar-SA"/>
              </w:rPr>
            </w:pPr>
            <w:r>
              <w:rPr>
                <w:rFonts w:eastAsia="Times New Roman" w:cs="Arial"/>
                <w:b/>
                <w:bCs/>
                <w:color w:val="030304"/>
                <w:szCs w:val="22"/>
                <w:lang w:val="nl-NL" w:eastAsia="nl-NL" w:bidi="ar-SA"/>
              </w:rPr>
              <w:t xml:space="preserve">Load balancer </w:t>
            </w:r>
          </w:p>
        </w:tc>
        <w:tc>
          <w:tcPr>
            <w:tcW w:w="252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E35FC0" w14:textId="77777777" w:rsidR="00C33513" w:rsidRDefault="00C33513" w:rsidP="002A2277">
            <w:pPr>
              <w:rPr>
                <w:rFonts w:eastAsia="Times New Roman" w:cs="Arial"/>
                <w:b/>
                <w:bCs/>
                <w:color w:val="030304"/>
                <w:szCs w:val="22"/>
                <w:lang w:val="nl-NL" w:eastAsia="nl-NL" w:bidi="ar-SA"/>
              </w:rPr>
            </w:pPr>
            <w:r>
              <w:rPr>
                <w:rFonts w:eastAsia="Times New Roman" w:cs="Arial"/>
                <w:b/>
                <w:bCs/>
                <w:color w:val="030304"/>
                <w:szCs w:val="22"/>
                <w:lang w:val="nl-NL" w:eastAsia="nl-NL" w:bidi="ar-SA"/>
              </w:rPr>
              <w:t>Load balancer type</w:t>
            </w:r>
          </w:p>
        </w:tc>
        <w:tc>
          <w:tcPr>
            <w:tcW w:w="14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FDD383E" w14:textId="77777777" w:rsidR="00C33513" w:rsidRDefault="00C33513" w:rsidP="002A2277">
            <w:pPr>
              <w:rPr>
                <w:rFonts w:eastAsia="Times New Roman" w:cs="Arial"/>
                <w:b/>
                <w:bCs/>
                <w:color w:val="030304"/>
                <w:szCs w:val="22"/>
                <w:lang w:val="nl-NL" w:eastAsia="nl-NL" w:bidi="ar-SA"/>
              </w:rPr>
            </w:pPr>
            <w:r>
              <w:rPr>
                <w:rFonts w:eastAsia="Times New Roman" w:cs="Arial"/>
                <w:b/>
                <w:bCs/>
                <w:color w:val="030304"/>
                <w:szCs w:val="22"/>
                <w:lang w:val="nl-NL" w:eastAsia="nl-NL" w:bidi="ar-SA"/>
              </w:rPr>
              <w:t>LB ID</w:t>
            </w:r>
          </w:p>
        </w:tc>
        <w:tc>
          <w:tcPr>
            <w:tcW w:w="28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4C38727" w14:textId="77777777" w:rsidR="00C33513" w:rsidRDefault="00C33513" w:rsidP="002A2277">
            <w:pPr>
              <w:rPr>
                <w:rFonts w:eastAsia="Times New Roman" w:cs="Arial"/>
                <w:b/>
                <w:bCs/>
                <w:color w:val="030304"/>
                <w:szCs w:val="22"/>
                <w:lang w:val="nl-NL" w:eastAsia="nl-NL" w:bidi="ar-SA"/>
              </w:rPr>
            </w:pPr>
            <w:r>
              <w:rPr>
                <w:rFonts w:eastAsia="Times New Roman" w:cs="Arial"/>
                <w:b/>
                <w:bCs/>
                <w:color w:val="030304"/>
                <w:szCs w:val="22"/>
                <w:lang w:val="nl-NL" w:eastAsia="nl-NL" w:bidi="ar-SA"/>
              </w:rPr>
              <w:t>Description</w:t>
            </w:r>
          </w:p>
        </w:tc>
      </w:tr>
      <w:tr w:rsidR="00C33513" w:rsidRPr="00CE0F37" w14:paraId="1DAB590A" w14:textId="77777777" w:rsidTr="00BA395F">
        <w:sdt>
          <w:sdtPr>
            <w:alias w:val="Domain"/>
            <w:tag w:val="Domain"/>
            <w:id w:val="-1622834305"/>
            <w:placeholder>
              <w:docPart w:val="A0D981D597FB4A5DB62644316E8D119D"/>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5" w:type="dxa"/>
                <w:tcBorders>
                  <w:top w:val="single" w:sz="4" w:space="0" w:color="auto"/>
                  <w:left w:val="single" w:sz="4" w:space="0" w:color="auto"/>
                  <w:bottom w:val="single" w:sz="4" w:space="0" w:color="auto"/>
                  <w:right w:val="single" w:sz="4" w:space="0" w:color="auto"/>
                </w:tcBorders>
                <w:vAlign w:val="center"/>
                <w:hideMark/>
              </w:tcPr>
              <w:p w14:paraId="48206B26" w14:textId="77777777" w:rsidR="00C33513" w:rsidRPr="00C33513" w:rsidRDefault="00C33513" w:rsidP="002A2277">
                <w:pPr>
                  <w:rPr>
                    <w:rFonts w:eastAsia="Times New Roman" w:cs="Arial"/>
                    <w:color w:val="auto"/>
                    <w:szCs w:val="22"/>
                    <w:lang w:val="nl-NL" w:eastAsia="nl-NL" w:bidi="ar-SA"/>
                  </w:rPr>
                </w:pPr>
                <w:r w:rsidRPr="00C33513">
                  <w:t>Production</w:t>
                </w:r>
              </w:p>
            </w:tc>
          </w:sdtContent>
        </w:sdt>
        <w:tc>
          <w:tcPr>
            <w:tcW w:w="1260" w:type="dxa"/>
            <w:tcBorders>
              <w:top w:val="single" w:sz="4" w:space="0" w:color="auto"/>
              <w:left w:val="single" w:sz="4" w:space="0" w:color="auto"/>
              <w:bottom w:val="single" w:sz="4" w:space="0" w:color="auto"/>
              <w:right w:val="single" w:sz="4" w:space="0" w:color="auto"/>
            </w:tcBorders>
            <w:vAlign w:val="center"/>
            <w:hideMark/>
          </w:tcPr>
          <w:sdt>
            <w:sdtPr>
              <w:rPr>
                <w:rFonts w:eastAsia="Times New Roman" w:cs="Arial"/>
                <w:color w:val="201825"/>
                <w:szCs w:val="22"/>
                <w:lang w:val="nl-NL" w:eastAsia="nl-NL" w:bidi="ar-SA"/>
              </w:rPr>
              <w:alias w:val="Load balancer"/>
              <w:tag w:val="Load balancer"/>
              <w:id w:val="-48226659"/>
              <w:placeholder>
                <w:docPart w:val="BEB59189B710405285B27D1092CAD0F4"/>
              </w:placeholder>
              <w:dropDownList>
                <w:listItem w:displayText="Select" w:value="Select"/>
                <w:listItem w:displayText="Yes" w:value="Yes"/>
                <w:listItem w:displayText="No" w:value="No"/>
              </w:dropDownList>
            </w:sdtPr>
            <w:sdtEndPr/>
            <w:sdtContent>
              <w:p w14:paraId="1EBB6E9E" w14:textId="77777777" w:rsidR="00C33513" w:rsidRPr="00C33513" w:rsidRDefault="00C33513" w:rsidP="002A2277">
                <w:pPr>
                  <w:rPr>
                    <w:rFonts w:eastAsia="Times New Roman" w:cs="Arial"/>
                    <w:color w:val="auto"/>
                    <w:szCs w:val="22"/>
                    <w:lang w:val="nl-NL" w:eastAsia="nl-NL" w:bidi="ar-SA"/>
                  </w:rPr>
                </w:pPr>
                <w:r w:rsidRPr="00C33513">
                  <w:rPr>
                    <w:rFonts w:eastAsia="Times New Roman" w:cs="Arial"/>
                    <w:color w:val="201825"/>
                    <w:szCs w:val="22"/>
                    <w:lang w:val="nl-NL" w:eastAsia="nl-NL" w:bidi="ar-SA"/>
                  </w:rPr>
                  <w:t>Yes</w:t>
                </w:r>
              </w:p>
            </w:sdtContent>
          </w:sdt>
        </w:tc>
        <w:tc>
          <w:tcPr>
            <w:tcW w:w="25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Load balancer type"/>
              <w:tag w:val="Load balancer type"/>
              <w:id w:val="-1234232489"/>
              <w:placeholder>
                <w:docPart w:val="907379E421524FDFA304D0064F0CE4E5"/>
              </w:placeholder>
              <w:dropDownList>
                <w:listItem w:displayText="Select" w:value="Select"/>
                <w:listItem w:displayText="Private Cloud" w:value="Private Cloud"/>
                <w:listItem w:displayText="Legacy Hosting" w:value="Legacy Hosting"/>
                <w:listItem w:displayText="not applicable" w:value="not applicable"/>
              </w:dropDownList>
            </w:sdtPr>
            <w:sdtEndPr/>
            <w:sdtContent>
              <w:p w14:paraId="178F66C3" w14:textId="77777777" w:rsidR="00C33513" w:rsidRPr="00C33513" w:rsidRDefault="00C33513" w:rsidP="002A2277">
                <w:pPr>
                  <w:rPr>
                    <w:rFonts w:eastAsia="Times New Roman" w:cs="Arial"/>
                    <w:color w:val="201825"/>
                    <w:szCs w:val="22"/>
                    <w:lang w:val="nl-NL" w:eastAsia="nl-NL" w:bidi="ar-SA"/>
                  </w:rPr>
                </w:pPr>
                <w:r w:rsidRPr="00C33513">
                  <w:rPr>
                    <w:rFonts w:eastAsia="Times New Roman" w:cs="Arial"/>
                    <w:color w:val="201825"/>
                    <w:szCs w:val="22"/>
                    <w:lang w:val="nl-NL" w:eastAsia="nl-NL" w:bidi="ar-SA"/>
                  </w:rPr>
                  <w:t>Private Cloud</w:t>
                </w:r>
              </w:p>
            </w:sdtContent>
          </w:sdt>
        </w:tc>
        <w:tc>
          <w:tcPr>
            <w:tcW w:w="1440" w:type="dxa"/>
            <w:tcBorders>
              <w:top w:val="single" w:sz="4" w:space="0" w:color="auto"/>
              <w:left w:val="single" w:sz="4" w:space="0" w:color="auto"/>
              <w:bottom w:val="single" w:sz="4" w:space="0" w:color="auto"/>
              <w:right w:val="single" w:sz="4" w:space="0" w:color="auto"/>
            </w:tcBorders>
          </w:tcPr>
          <w:p w14:paraId="736605A0" w14:textId="2B357D48" w:rsidR="00C33513" w:rsidRPr="00C33513" w:rsidRDefault="00C33513" w:rsidP="002A2277">
            <w:pPr>
              <w:rPr>
                <w:rFonts w:eastAsia="Times New Roman" w:cs="Arial"/>
                <w:color w:val="201825"/>
                <w:szCs w:val="22"/>
                <w:lang w:val="nl-NL" w:eastAsia="nl-NL" w:bidi="ar-SA"/>
              </w:rPr>
            </w:pPr>
            <w:r w:rsidRPr="00C33513">
              <w:rPr>
                <w:rFonts w:eastAsia="Times New Roman" w:cs="Arial"/>
                <w:color w:val="201825"/>
                <w:szCs w:val="22"/>
                <w:lang w:val="nl-NL" w:eastAsia="nl-NL" w:bidi="ar-SA"/>
              </w:rPr>
              <w:t>LB-APP-P</w:t>
            </w:r>
          </w:p>
        </w:tc>
        <w:tc>
          <w:tcPr>
            <w:tcW w:w="2880" w:type="dxa"/>
            <w:tcBorders>
              <w:top w:val="single" w:sz="4" w:space="0" w:color="auto"/>
              <w:left w:val="single" w:sz="4" w:space="0" w:color="auto"/>
              <w:bottom w:val="single" w:sz="4" w:space="0" w:color="auto"/>
              <w:right w:val="single" w:sz="4" w:space="0" w:color="auto"/>
            </w:tcBorders>
          </w:tcPr>
          <w:p w14:paraId="2BF2D392" w14:textId="1F8E83C6" w:rsidR="00C33513" w:rsidRPr="00BA395F" w:rsidRDefault="00C33513" w:rsidP="002A2277">
            <w:pPr>
              <w:rPr>
                <w:rFonts w:eastAsia="Times New Roman" w:cs="Arial"/>
                <w:color w:val="201825"/>
                <w:szCs w:val="22"/>
                <w:lang w:val="en-US" w:eastAsia="nl-NL" w:bidi="ar-SA"/>
              </w:rPr>
            </w:pPr>
            <w:r w:rsidRPr="00BA395F">
              <w:rPr>
                <w:rFonts w:eastAsia="Times New Roman" w:cs="Arial"/>
                <w:color w:val="201825"/>
                <w:szCs w:val="22"/>
                <w:lang w:val="en-US" w:eastAsia="nl-NL" w:bidi="ar-SA"/>
              </w:rPr>
              <w:t xml:space="preserve">LB for </w:t>
            </w:r>
            <w:r w:rsidR="00BA395F" w:rsidRPr="00BA395F">
              <w:rPr>
                <w:rFonts w:eastAsia="Times New Roman" w:cs="Arial"/>
                <w:color w:val="201825"/>
                <w:szCs w:val="22"/>
                <w:lang w:val="en-US" w:eastAsia="nl-NL" w:bidi="ar-SA"/>
              </w:rPr>
              <w:t>WBS Oracle H</w:t>
            </w:r>
            <w:r w:rsidR="00BA395F">
              <w:rPr>
                <w:rFonts w:eastAsia="Times New Roman" w:cs="Arial"/>
                <w:color w:val="201825"/>
                <w:szCs w:val="22"/>
                <w:lang w:val="en-US" w:eastAsia="nl-NL" w:bidi="ar-SA"/>
              </w:rPr>
              <w:t>TTP</w:t>
            </w:r>
          </w:p>
        </w:tc>
      </w:tr>
      <w:tr w:rsidR="001C0E78" w:rsidRPr="00554795" w14:paraId="3B6AEBFD" w14:textId="77777777" w:rsidTr="00BA395F">
        <w:sdt>
          <w:sdtPr>
            <w:alias w:val="Domain"/>
            <w:tag w:val="Domain"/>
            <w:id w:val="342058423"/>
            <w:placeholder>
              <w:docPart w:val="17051BA6D672484D918AA8F4DA8A31F7"/>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1885" w:type="dxa"/>
                <w:tcBorders>
                  <w:top w:val="single" w:sz="4" w:space="0" w:color="auto"/>
                  <w:left w:val="single" w:sz="4" w:space="0" w:color="auto"/>
                  <w:bottom w:val="single" w:sz="4" w:space="0" w:color="auto"/>
                  <w:right w:val="single" w:sz="4" w:space="0" w:color="auto"/>
                </w:tcBorders>
                <w:vAlign w:val="center"/>
              </w:tcPr>
              <w:p w14:paraId="518395AB" w14:textId="3CE6244F" w:rsidR="001C0E78" w:rsidRPr="00C33513" w:rsidRDefault="001C0E78" w:rsidP="001C0E78">
                <w:pPr>
                  <w:rPr>
                    <w:rFonts w:eastAsia="Times New Roman" w:cs="Arial"/>
                    <w:color w:val="auto"/>
                    <w:szCs w:val="22"/>
                    <w:lang w:val="nl-NL" w:eastAsia="nl-NL" w:bidi="ar-SA"/>
                  </w:rPr>
                </w:pPr>
                <w:r>
                  <w:t>Acceptance</w:t>
                </w:r>
              </w:p>
            </w:tc>
          </w:sdtContent>
        </w:sdt>
        <w:tc>
          <w:tcPr>
            <w:tcW w:w="1260" w:type="dxa"/>
            <w:tcBorders>
              <w:top w:val="single" w:sz="4" w:space="0" w:color="auto"/>
              <w:left w:val="single" w:sz="4" w:space="0" w:color="auto"/>
              <w:bottom w:val="single" w:sz="4" w:space="0" w:color="auto"/>
              <w:right w:val="single" w:sz="4" w:space="0" w:color="auto"/>
            </w:tcBorders>
            <w:hideMark/>
          </w:tcPr>
          <w:sdt>
            <w:sdtPr>
              <w:rPr>
                <w:rFonts w:eastAsia="Times New Roman" w:cs="Arial"/>
                <w:color w:val="201825"/>
                <w:szCs w:val="22"/>
                <w:lang w:val="nl-NL" w:eastAsia="nl-NL" w:bidi="ar-SA"/>
              </w:rPr>
              <w:alias w:val="Load balancer"/>
              <w:tag w:val="Load balancer"/>
              <w:id w:val="2145300887"/>
              <w:placeholder>
                <w:docPart w:val="069A88D294864E03B16A6F85AC302B4A"/>
              </w:placeholder>
              <w:dropDownList>
                <w:listItem w:displayText="Select" w:value="Select"/>
                <w:listItem w:displayText="Yes" w:value="Yes"/>
                <w:listItem w:displayText="No" w:value="No"/>
              </w:dropDownList>
            </w:sdtPr>
            <w:sdtEndPr/>
            <w:sdtContent>
              <w:p w14:paraId="4011B470" w14:textId="312F62F0" w:rsidR="001C0E78" w:rsidRPr="00C33513" w:rsidRDefault="001C0E78" w:rsidP="001C0E78">
                <w:pPr>
                  <w:rPr>
                    <w:rFonts w:eastAsia="Times New Roman" w:cs="Arial"/>
                    <w:color w:val="auto"/>
                    <w:szCs w:val="22"/>
                    <w:lang w:val="nl-NL" w:eastAsia="nl-NL" w:bidi="ar-SA"/>
                  </w:rPr>
                </w:pPr>
                <w:r>
                  <w:rPr>
                    <w:rFonts w:eastAsia="Times New Roman" w:cs="Arial"/>
                    <w:color w:val="201825"/>
                    <w:szCs w:val="22"/>
                    <w:lang w:val="nl-NL" w:eastAsia="nl-NL" w:bidi="ar-SA"/>
                  </w:rPr>
                  <w:t>Yes</w:t>
                </w:r>
              </w:p>
            </w:sdtContent>
          </w:sdt>
        </w:tc>
        <w:tc>
          <w:tcPr>
            <w:tcW w:w="2520" w:type="dxa"/>
            <w:tcBorders>
              <w:top w:val="single" w:sz="4" w:space="0" w:color="auto"/>
              <w:left w:val="single" w:sz="4" w:space="0" w:color="auto"/>
              <w:bottom w:val="single" w:sz="4" w:space="0" w:color="auto"/>
              <w:right w:val="single" w:sz="4" w:space="0" w:color="auto"/>
            </w:tcBorders>
          </w:tcPr>
          <w:sdt>
            <w:sdtPr>
              <w:rPr>
                <w:rFonts w:eastAsia="Times New Roman" w:cs="Arial"/>
                <w:color w:val="201825"/>
                <w:szCs w:val="22"/>
                <w:lang w:val="nl-NL" w:eastAsia="nl-NL" w:bidi="ar-SA"/>
              </w:rPr>
              <w:alias w:val="Load balancer type"/>
              <w:tag w:val="Load balancer type"/>
              <w:id w:val="1102608322"/>
              <w:placeholder>
                <w:docPart w:val="929D9144A6CD4251BBD314742F068ADE"/>
              </w:placeholder>
              <w:dropDownList>
                <w:listItem w:displayText="Select" w:value="Select"/>
                <w:listItem w:displayText="Private Cloud" w:value="Private Cloud"/>
                <w:listItem w:displayText="Legacy Hosting" w:value="Legacy Hosting"/>
                <w:listItem w:displayText="not applicable" w:value="not applicable"/>
              </w:dropDownList>
            </w:sdtPr>
            <w:sdtEndPr/>
            <w:sdtContent>
              <w:p w14:paraId="0243F513" w14:textId="34EFCF18" w:rsidR="001C0E78" w:rsidRPr="001C0E78" w:rsidRDefault="001C0E78" w:rsidP="001C0E78">
                <w:pPr>
                  <w:rPr>
                    <w:rFonts w:eastAsia="Times New Roman" w:cs="Arial"/>
                    <w:color w:val="201825"/>
                    <w:szCs w:val="22"/>
                    <w:lang w:val="nl-NL" w:eastAsia="nl-NL" w:bidi="ar-SA"/>
                  </w:rPr>
                </w:pPr>
                <w:r w:rsidRPr="001C0E78">
                  <w:rPr>
                    <w:rFonts w:eastAsia="Times New Roman" w:cs="Arial"/>
                    <w:color w:val="201825"/>
                    <w:szCs w:val="22"/>
                    <w:lang w:val="nl-NL" w:eastAsia="nl-NL" w:bidi="ar-SA"/>
                  </w:rPr>
                  <w:t>Private Cloud</w:t>
                </w:r>
              </w:p>
            </w:sdtContent>
          </w:sdt>
        </w:tc>
        <w:tc>
          <w:tcPr>
            <w:tcW w:w="1440" w:type="dxa"/>
            <w:tcBorders>
              <w:top w:val="single" w:sz="4" w:space="0" w:color="auto"/>
              <w:left w:val="single" w:sz="4" w:space="0" w:color="auto"/>
              <w:bottom w:val="single" w:sz="4" w:space="0" w:color="auto"/>
              <w:right w:val="single" w:sz="4" w:space="0" w:color="auto"/>
            </w:tcBorders>
          </w:tcPr>
          <w:p w14:paraId="041D78DA" w14:textId="300C92DD" w:rsidR="001C0E78" w:rsidRPr="00C33513" w:rsidRDefault="00BA395F" w:rsidP="001C0E78">
            <w:pPr>
              <w:rPr>
                <w:rFonts w:eastAsia="Times New Roman" w:cs="Arial"/>
                <w:color w:val="201825"/>
                <w:szCs w:val="22"/>
                <w:lang w:val="nl-NL" w:eastAsia="nl-NL" w:bidi="ar-SA"/>
              </w:rPr>
            </w:pPr>
            <w:r w:rsidRPr="00C33513">
              <w:rPr>
                <w:rFonts w:eastAsia="Times New Roman" w:cs="Arial"/>
                <w:color w:val="201825"/>
                <w:szCs w:val="22"/>
                <w:lang w:val="nl-NL" w:eastAsia="nl-NL" w:bidi="ar-SA"/>
              </w:rPr>
              <w:t>LB-APP-</w:t>
            </w:r>
            <w:r>
              <w:rPr>
                <w:rFonts w:eastAsia="Times New Roman" w:cs="Arial"/>
                <w:color w:val="201825"/>
                <w:szCs w:val="22"/>
                <w:lang w:val="nl-NL" w:eastAsia="nl-NL" w:bidi="ar-SA"/>
              </w:rPr>
              <w:t>A</w:t>
            </w:r>
          </w:p>
        </w:tc>
        <w:tc>
          <w:tcPr>
            <w:tcW w:w="2880" w:type="dxa"/>
            <w:tcBorders>
              <w:top w:val="single" w:sz="4" w:space="0" w:color="auto"/>
              <w:left w:val="single" w:sz="4" w:space="0" w:color="auto"/>
              <w:bottom w:val="single" w:sz="4" w:space="0" w:color="auto"/>
              <w:right w:val="single" w:sz="4" w:space="0" w:color="auto"/>
            </w:tcBorders>
          </w:tcPr>
          <w:p w14:paraId="79B1F758" w14:textId="71175010" w:rsidR="001C0E78" w:rsidRPr="00BA395F" w:rsidRDefault="00BA395F" w:rsidP="001C0E78">
            <w:pPr>
              <w:rPr>
                <w:rFonts w:eastAsia="Times New Roman" w:cs="Arial"/>
                <w:color w:val="201825"/>
                <w:szCs w:val="22"/>
                <w:lang w:val="en-US" w:eastAsia="nl-NL" w:bidi="ar-SA"/>
              </w:rPr>
            </w:pPr>
            <w:r w:rsidRPr="00BA395F">
              <w:rPr>
                <w:rFonts w:eastAsia="Times New Roman" w:cs="Arial"/>
                <w:color w:val="201825"/>
                <w:szCs w:val="22"/>
                <w:lang w:val="en-US" w:eastAsia="nl-NL" w:bidi="ar-SA"/>
              </w:rPr>
              <w:t>LB for WBS Oracle H</w:t>
            </w:r>
            <w:r>
              <w:rPr>
                <w:rFonts w:eastAsia="Times New Roman" w:cs="Arial"/>
                <w:color w:val="201825"/>
                <w:szCs w:val="22"/>
                <w:lang w:val="en-US" w:eastAsia="nl-NL" w:bidi="ar-SA"/>
              </w:rPr>
              <w:t>TTP</w:t>
            </w:r>
          </w:p>
        </w:tc>
      </w:tr>
    </w:tbl>
    <w:p w14:paraId="06B7EB83" w14:textId="672CD857" w:rsidR="007023FD" w:rsidRDefault="001A650C" w:rsidP="0092648E">
      <w:pPr>
        <w:pStyle w:val="BodyText"/>
      </w:pPr>
      <w:r>
        <w:t>Details can be found</w:t>
      </w:r>
      <w:r w:rsidR="007023FD" w:rsidRPr="00D04BC9">
        <w:t xml:space="preserve"> in Appendix A</w:t>
      </w:r>
      <w:r>
        <w:t xml:space="preserve"> – Load balancers</w:t>
      </w:r>
    </w:p>
    <w:p w14:paraId="3E747B24" w14:textId="2B0E86A7" w:rsidR="00C25865" w:rsidRDefault="00C25865">
      <w:pPr>
        <w:spacing w:after="160" w:line="259" w:lineRule="auto"/>
      </w:pPr>
      <w:r>
        <w:br w:type="page"/>
      </w:r>
    </w:p>
    <w:p w14:paraId="3FD614DD" w14:textId="60F2F8B8" w:rsidR="0092648E" w:rsidRDefault="0092648E" w:rsidP="00CB7060">
      <w:pPr>
        <w:pStyle w:val="Heading2"/>
      </w:pPr>
      <w:bookmarkStart w:id="60" w:name="_Toc94024219"/>
      <w:bookmarkStart w:id="61" w:name="_Toc119414599"/>
      <w:r w:rsidRPr="00214118">
        <w:lastRenderedPageBreak/>
        <w:t>Deviations from standards</w:t>
      </w:r>
      <w:r w:rsidR="00042A22">
        <w:t xml:space="preserve"> (</w:t>
      </w:r>
      <w:r w:rsidR="00DA1DCB">
        <w:t>RAL / EtP)</w:t>
      </w:r>
      <w:bookmarkEnd w:id="60"/>
      <w:bookmarkEnd w:id="61"/>
    </w:p>
    <w:p w14:paraId="4A24141E" w14:textId="42EE0FAE" w:rsidR="009F148F" w:rsidRDefault="009F148F" w:rsidP="009F148F">
      <w:pPr>
        <w:pStyle w:val="BodyText"/>
      </w:pPr>
      <w:r>
        <w:t>RAL (Risk Acceptance Letter) / EtP (Exception to Policy)</w:t>
      </w:r>
    </w:p>
    <w:tbl>
      <w:tblPr>
        <w:tblW w:w="9771" w:type="dxa"/>
        <w:tblCellMar>
          <w:left w:w="0" w:type="dxa"/>
          <w:right w:w="0" w:type="dxa"/>
        </w:tblCellMar>
        <w:tblLook w:val="04A0" w:firstRow="1" w:lastRow="0" w:firstColumn="1" w:lastColumn="0" w:noHBand="0" w:noVBand="1"/>
      </w:tblPr>
      <w:tblGrid>
        <w:gridCol w:w="518"/>
        <w:gridCol w:w="6256"/>
        <w:gridCol w:w="1272"/>
        <w:gridCol w:w="1725"/>
      </w:tblGrid>
      <w:tr w:rsidR="002321BC" w14:paraId="471D77C8" w14:textId="188E098E" w:rsidTr="000C0A47">
        <w:trPr>
          <w:trHeight w:val="497"/>
          <w:tblHeader/>
        </w:trPr>
        <w:tc>
          <w:tcPr>
            <w:tcW w:w="518" w:type="dxa"/>
            <w:tcBorders>
              <w:top w:val="single" w:sz="8" w:space="0" w:color="000000" w:themeColor="text1"/>
              <w:left w:val="single" w:sz="8" w:space="0" w:color="000000" w:themeColor="text1"/>
              <w:bottom w:val="single" w:sz="8" w:space="0" w:color="000000" w:themeColor="text1"/>
              <w:right w:val="single" w:sz="4" w:space="0" w:color="auto"/>
            </w:tcBorders>
            <w:shd w:val="clear" w:color="auto" w:fill="D9D9D9" w:themeFill="background1" w:themeFillShade="D9"/>
            <w:tcMar>
              <w:top w:w="0" w:type="dxa"/>
              <w:left w:w="108" w:type="dxa"/>
              <w:bottom w:w="0" w:type="dxa"/>
              <w:right w:w="108" w:type="dxa"/>
            </w:tcMar>
            <w:hideMark/>
          </w:tcPr>
          <w:p w14:paraId="30A62FE1" w14:textId="77777777" w:rsidR="002321BC" w:rsidRPr="001003AC" w:rsidRDefault="002321BC" w:rsidP="002D65AA">
            <w:pPr>
              <w:rPr>
                <w:rFonts w:ascii="Calibri" w:eastAsiaTheme="minorHAnsi" w:hAnsi="Calibri"/>
                <w:b/>
                <w:bCs/>
                <w:color w:val="000000" w:themeColor="text1"/>
                <w:szCs w:val="22"/>
                <w:lang w:bidi="ar-SA"/>
              </w:rPr>
            </w:pPr>
            <w:bookmarkStart w:id="62" w:name="_Hlk63693420"/>
            <w:r w:rsidRPr="001003AC">
              <w:rPr>
                <w:b/>
                <w:bCs/>
                <w:color w:val="000000" w:themeColor="text1"/>
                <w:szCs w:val="22"/>
              </w:rPr>
              <w:t>Nr</w:t>
            </w:r>
          </w:p>
        </w:tc>
        <w:tc>
          <w:tcPr>
            <w:tcW w:w="625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72878B79" w14:textId="77777777" w:rsidR="002321BC" w:rsidRPr="001003AC" w:rsidRDefault="002321BC" w:rsidP="002D65AA">
            <w:pPr>
              <w:rPr>
                <w:b/>
                <w:bCs/>
                <w:color w:val="000000" w:themeColor="text1"/>
                <w:szCs w:val="22"/>
              </w:rPr>
            </w:pPr>
            <w:r w:rsidRPr="001003AC">
              <w:rPr>
                <w:b/>
                <w:bCs/>
                <w:color w:val="000000" w:themeColor="text1"/>
                <w:szCs w:val="22"/>
              </w:rPr>
              <w:t>Short description of the deviation</w:t>
            </w:r>
          </w:p>
        </w:tc>
        <w:tc>
          <w:tcPr>
            <w:tcW w:w="1272"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D9D9D9" w:themeFill="background1" w:themeFillShade="D9"/>
            <w:tcMar>
              <w:top w:w="0" w:type="dxa"/>
              <w:left w:w="108" w:type="dxa"/>
              <w:bottom w:w="0" w:type="dxa"/>
              <w:right w:w="108" w:type="dxa"/>
            </w:tcMar>
            <w:hideMark/>
          </w:tcPr>
          <w:p w14:paraId="54FE9EC3" w14:textId="1E2DD71B" w:rsidR="002321BC" w:rsidRPr="001003AC" w:rsidRDefault="009F148F" w:rsidP="002D65AA">
            <w:pPr>
              <w:rPr>
                <w:b/>
                <w:bCs/>
                <w:color w:val="000000" w:themeColor="text1"/>
                <w:szCs w:val="22"/>
              </w:rPr>
            </w:pPr>
            <w:r>
              <w:rPr>
                <w:b/>
                <w:bCs/>
                <w:color w:val="000000" w:themeColor="text1"/>
                <w:szCs w:val="22"/>
              </w:rPr>
              <w:t>RAL / EtP required</w:t>
            </w:r>
          </w:p>
        </w:tc>
        <w:tc>
          <w:tcPr>
            <w:tcW w:w="1725"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D9D9D9" w:themeFill="background1" w:themeFillShade="D9"/>
          </w:tcPr>
          <w:p w14:paraId="1C1157BE" w14:textId="34CE7D24" w:rsidR="002321BC" w:rsidRPr="001003AC" w:rsidRDefault="00AA0800" w:rsidP="002D65AA">
            <w:pPr>
              <w:rPr>
                <w:b/>
                <w:bCs/>
                <w:color w:val="000000" w:themeColor="text1"/>
                <w:szCs w:val="22"/>
              </w:rPr>
            </w:pPr>
            <w:r>
              <w:rPr>
                <w:b/>
                <w:bCs/>
                <w:color w:val="000000" w:themeColor="text1"/>
                <w:szCs w:val="22"/>
              </w:rPr>
              <w:t>Risk ID</w:t>
            </w:r>
          </w:p>
        </w:tc>
      </w:tr>
      <w:tr w:rsidR="005B3664" w14:paraId="7ADAB88C" w14:textId="77777777" w:rsidTr="000C0A47">
        <w:trPr>
          <w:trHeight w:val="982"/>
        </w:trPr>
        <w:tc>
          <w:tcPr>
            <w:tcW w:w="518" w:type="dxa"/>
            <w:tcBorders>
              <w:top w:val="nil"/>
              <w:left w:val="single" w:sz="8" w:space="0" w:color="666666"/>
              <w:right w:val="single" w:sz="8" w:space="0" w:color="666666"/>
            </w:tcBorders>
            <w:shd w:val="clear" w:color="auto" w:fill="auto"/>
            <w:tcMar>
              <w:top w:w="0" w:type="dxa"/>
              <w:left w:w="108" w:type="dxa"/>
              <w:bottom w:w="0" w:type="dxa"/>
              <w:right w:w="108" w:type="dxa"/>
            </w:tcMar>
            <w:hideMark/>
          </w:tcPr>
          <w:p w14:paraId="44F3B894" w14:textId="77777777" w:rsidR="005B3664" w:rsidRPr="001D54FD" w:rsidRDefault="005B3664" w:rsidP="00F630AD">
            <w:pPr>
              <w:jc w:val="center"/>
              <w:rPr>
                <w:color w:val="auto"/>
                <w:szCs w:val="22"/>
              </w:rPr>
            </w:pPr>
            <w:r w:rsidRPr="001D54FD">
              <w:rPr>
                <w:szCs w:val="22"/>
              </w:rPr>
              <w:t>1</w:t>
            </w:r>
          </w:p>
        </w:tc>
        <w:tc>
          <w:tcPr>
            <w:tcW w:w="6256" w:type="dxa"/>
            <w:tcBorders>
              <w:top w:val="single" w:sz="4" w:space="0" w:color="auto"/>
              <w:left w:val="nil"/>
              <w:bottom w:val="single" w:sz="4" w:space="0" w:color="auto"/>
              <w:right w:val="single" w:sz="8" w:space="0" w:color="666666"/>
            </w:tcBorders>
            <w:shd w:val="clear" w:color="auto" w:fill="auto"/>
            <w:tcMar>
              <w:top w:w="0" w:type="dxa"/>
              <w:left w:w="108" w:type="dxa"/>
              <w:bottom w:w="0" w:type="dxa"/>
              <w:right w:w="108" w:type="dxa"/>
            </w:tcMar>
          </w:tcPr>
          <w:p w14:paraId="55713CE2" w14:textId="2D81F837" w:rsidR="005B3664" w:rsidRPr="00C552CA" w:rsidRDefault="003E22EE" w:rsidP="00F630AD">
            <w:r w:rsidRPr="00C552CA">
              <w:rPr>
                <w:szCs w:val="22"/>
              </w:rPr>
              <w:t xml:space="preserve">Java Version 8 is going to be used due to compatibility issues with WebLogic 12c, this version is marked as </w:t>
            </w:r>
            <w:r w:rsidRPr="00C552CA">
              <w:t>Restricted because of EOS Q3 2021 – EoES is till 2030</w:t>
            </w:r>
          </w:p>
          <w:p w14:paraId="54FCD1BF" w14:textId="6D30A695" w:rsidR="00C552CA" w:rsidRPr="009C79B7" w:rsidRDefault="0054543A" w:rsidP="00F630AD">
            <w:pPr>
              <w:rPr>
                <w:szCs w:val="22"/>
                <w:highlight w:val="yellow"/>
                <w:lang w:val="en-US"/>
              </w:rPr>
            </w:pPr>
            <w:r>
              <w:t>(</w:t>
            </w:r>
            <w:r w:rsidR="00C552CA" w:rsidRPr="00C552CA">
              <w:t>Additional licenses for support are required</w:t>
            </w:r>
            <w:r>
              <w:t>)</w:t>
            </w:r>
          </w:p>
        </w:tc>
        <w:tc>
          <w:tcPr>
            <w:tcW w:w="1272" w:type="dxa"/>
            <w:tcBorders>
              <w:top w:val="nil"/>
              <w:left w:val="nil"/>
              <w:bottom w:val="single" w:sz="4" w:space="0" w:color="auto"/>
              <w:right w:val="single" w:sz="8" w:space="0" w:color="666666"/>
            </w:tcBorders>
            <w:shd w:val="clear" w:color="auto" w:fill="auto"/>
            <w:tcMar>
              <w:top w:w="0" w:type="dxa"/>
              <w:left w:w="108" w:type="dxa"/>
              <w:bottom w:w="0" w:type="dxa"/>
              <w:right w:w="108" w:type="dxa"/>
            </w:tcMar>
          </w:tcPr>
          <w:sdt>
            <w:sdtPr>
              <w:rPr>
                <w:color w:val="201825"/>
                <w:lang w:val="nl-NL"/>
              </w:rPr>
              <w:alias w:val="RAL required"/>
              <w:tag w:val="RAL required"/>
              <w:id w:val="1026759953"/>
              <w:placeholder>
                <w:docPart w:val="E33FBE0343FC40D79CE7B18224E8C020"/>
              </w:placeholder>
              <w:dropDownList>
                <w:listItem w:displayText="Select" w:value="Select"/>
                <w:listItem w:displayText="Yes" w:value="Yes"/>
                <w:listItem w:displayText="No" w:value="No"/>
              </w:dropDownList>
            </w:sdtPr>
            <w:sdtEndPr/>
            <w:sdtContent>
              <w:p w14:paraId="02075DEA" w14:textId="31E27AE2" w:rsidR="005B3664" w:rsidRPr="00DF4522" w:rsidRDefault="00FF3983" w:rsidP="00F630AD">
                <w:pPr>
                  <w:rPr>
                    <w:color w:val="201825"/>
                    <w:lang w:val="nl-NL"/>
                  </w:rPr>
                </w:pPr>
                <w:r>
                  <w:rPr>
                    <w:color w:val="201825"/>
                    <w:lang w:val="nl-NL"/>
                  </w:rPr>
                  <w:t>Yes</w:t>
                </w:r>
              </w:p>
            </w:sdtContent>
          </w:sdt>
          <w:p w14:paraId="233AE052" w14:textId="77777777" w:rsidR="465AF22D" w:rsidRDefault="465AF22D"/>
        </w:tc>
        <w:tc>
          <w:tcPr>
            <w:tcW w:w="1725" w:type="dxa"/>
            <w:tcBorders>
              <w:top w:val="nil"/>
              <w:left w:val="nil"/>
              <w:bottom w:val="single" w:sz="4" w:space="0" w:color="auto"/>
              <w:right w:val="single" w:sz="8" w:space="0" w:color="666666"/>
            </w:tcBorders>
          </w:tcPr>
          <w:p w14:paraId="6FAA7F18" w14:textId="5890FB8E" w:rsidR="005B3664" w:rsidRPr="00DF4522" w:rsidRDefault="00B55437" w:rsidP="00F630AD">
            <w:r w:rsidRPr="00B55437">
              <w:t>20220627-003</w:t>
            </w:r>
          </w:p>
        </w:tc>
      </w:tr>
      <w:tr w:rsidR="00DB7FA1" w14:paraId="78913116" w14:textId="77777777" w:rsidTr="000C0A47">
        <w:trPr>
          <w:trHeight w:val="720"/>
        </w:trPr>
        <w:tc>
          <w:tcPr>
            <w:tcW w:w="518" w:type="dxa"/>
            <w:tcBorders>
              <w:top w:val="nil"/>
              <w:left w:val="single" w:sz="8" w:space="0" w:color="666666"/>
              <w:bottom w:val="single" w:sz="4" w:space="0" w:color="auto"/>
              <w:right w:val="single" w:sz="8" w:space="0" w:color="666666"/>
            </w:tcBorders>
            <w:shd w:val="clear" w:color="auto" w:fill="auto"/>
            <w:tcMar>
              <w:top w:w="0" w:type="dxa"/>
              <w:left w:w="108" w:type="dxa"/>
              <w:bottom w:w="0" w:type="dxa"/>
              <w:right w:w="108" w:type="dxa"/>
            </w:tcMar>
          </w:tcPr>
          <w:p w14:paraId="551BF8D9" w14:textId="75151119" w:rsidR="00DB7FA1" w:rsidRPr="001D54FD" w:rsidRDefault="00DB7FA1" w:rsidP="00F630AD">
            <w:pPr>
              <w:jc w:val="center"/>
              <w:rPr>
                <w:szCs w:val="22"/>
              </w:rPr>
            </w:pPr>
            <w:r>
              <w:rPr>
                <w:szCs w:val="22"/>
              </w:rPr>
              <w:t>2</w:t>
            </w:r>
          </w:p>
        </w:tc>
        <w:tc>
          <w:tcPr>
            <w:tcW w:w="6256" w:type="dxa"/>
            <w:tcBorders>
              <w:top w:val="single" w:sz="4" w:space="0" w:color="auto"/>
              <w:left w:val="nil"/>
              <w:bottom w:val="single" w:sz="4" w:space="0" w:color="auto"/>
              <w:right w:val="single" w:sz="8" w:space="0" w:color="666666"/>
            </w:tcBorders>
            <w:shd w:val="clear" w:color="auto" w:fill="auto"/>
            <w:tcMar>
              <w:top w:w="0" w:type="dxa"/>
              <w:left w:w="108" w:type="dxa"/>
              <w:bottom w:w="0" w:type="dxa"/>
              <w:right w:w="108" w:type="dxa"/>
            </w:tcMar>
          </w:tcPr>
          <w:p w14:paraId="2D268FD9" w14:textId="1F445944" w:rsidR="001F21D0" w:rsidRPr="001F21D0" w:rsidRDefault="000953AE" w:rsidP="0054543A">
            <w:pPr>
              <w:rPr>
                <w:szCs w:val="22"/>
              </w:rPr>
            </w:pPr>
            <w:r>
              <w:rPr>
                <w:szCs w:val="22"/>
              </w:rPr>
              <w:t xml:space="preserve">Connections required between different systems in FrontOffice and </w:t>
            </w:r>
            <w:r w:rsidR="001F21D0">
              <w:rPr>
                <w:szCs w:val="22"/>
              </w:rPr>
              <w:t>WBS database in Kluis. Includes systems:</w:t>
            </w:r>
            <w:r w:rsidR="0054543A">
              <w:rPr>
                <w:szCs w:val="22"/>
              </w:rPr>
              <w:t xml:space="preserve"> </w:t>
            </w:r>
            <w:r w:rsidR="001F21D0">
              <w:rPr>
                <w:szCs w:val="22"/>
              </w:rPr>
              <w:t>WBSBUS</w:t>
            </w:r>
          </w:p>
        </w:tc>
        <w:tc>
          <w:tcPr>
            <w:tcW w:w="1272" w:type="dxa"/>
            <w:tcBorders>
              <w:top w:val="single" w:sz="4" w:space="0" w:color="auto"/>
              <w:left w:val="nil"/>
              <w:bottom w:val="single" w:sz="4" w:space="0" w:color="auto"/>
              <w:right w:val="single" w:sz="8" w:space="0" w:color="666666"/>
            </w:tcBorders>
            <w:shd w:val="clear" w:color="auto" w:fill="auto"/>
            <w:tcMar>
              <w:top w:w="0" w:type="dxa"/>
              <w:left w:w="108" w:type="dxa"/>
              <w:bottom w:w="0" w:type="dxa"/>
              <w:right w:w="108" w:type="dxa"/>
            </w:tcMar>
          </w:tcPr>
          <w:p w14:paraId="3B694AB4" w14:textId="51143775" w:rsidR="00DB7FA1" w:rsidRDefault="00DB7FA1" w:rsidP="00F630AD">
            <w:pPr>
              <w:rPr>
                <w:color w:val="201825"/>
                <w:lang w:val="nl-NL"/>
              </w:rPr>
            </w:pPr>
            <w:r>
              <w:rPr>
                <w:color w:val="201825"/>
                <w:lang w:val="nl-NL"/>
              </w:rPr>
              <w:t>Yes</w:t>
            </w:r>
          </w:p>
        </w:tc>
        <w:tc>
          <w:tcPr>
            <w:tcW w:w="1725" w:type="dxa"/>
            <w:tcBorders>
              <w:top w:val="single" w:sz="4" w:space="0" w:color="auto"/>
              <w:left w:val="nil"/>
              <w:bottom w:val="single" w:sz="4" w:space="0" w:color="auto"/>
              <w:right w:val="single" w:sz="8" w:space="0" w:color="666666"/>
            </w:tcBorders>
          </w:tcPr>
          <w:p w14:paraId="5163B12F" w14:textId="3249712F" w:rsidR="00DB7FA1" w:rsidRDefault="00DB7FA1" w:rsidP="00F630AD">
            <w:r w:rsidRPr="00DB7FA1">
              <w:t>20220307-001</w:t>
            </w:r>
          </w:p>
        </w:tc>
      </w:tr>
      <w:tr w:rsidR="005E1023" w14:paraId="2DDDF494" w14:textId="77777777" w:rsidTr="000C0A47">
        <w:trPr>
          <w:trHeight w:val="484"/>
        </w:trPr>
        <w:tc>
          <w:tcPr>
            <w:tcW w:w="518" w:type="dxa"/>
            <w:tcBorders>
              <w:top w:val="single" w:sz="4" w:space="0" w:color="auto"/>
              <w:left w:val="single" w:sz="8" w:space="0" w:color="666666"/>
              <w:bottom w:val="single" w:sz="4" w:space="0" w:color="auto"/>
              <w:right w:val="single" w:sz="8" w:space="0" w:color="666666"/>
            </w:tcBorders>
            <w:shd w:val="clear" w:color="auto" w:fill="auto"/>
            <w:tcMar>
              <w:top w:w="0" w:type="dxa"/>
              <w:left w:w="108" w:type="dxa"/>
              <w:bottom w:w="0" w:type="dxa"/>
              <w:right w:w="108" w:type="dxa"/>
            </w:tcMar>
          </w:tcPr>
          <w:p w14:paraId="02189488" w14:textId="4479BFA4" w:rsidR="005E1023" w:rsidRDefault="005E1023" w:rsidP="00F630AD">
            <w:pPr>
              <w:jc w:val="center"/>
              <w:rPr>
                <w:szCs w:val="22"/>
              </w:rPr>
            </w:pPr>
            <w:r>
              <w:rPr>
                <w:szCs w:val="22"/>
              </w:rPr>
              <w:t>3</w:t>
            </w:r>
          </w:p>
        </w:tc>
        <w:tc>
          <w:tcPr>
            <w:tcW w:w="6256" w:type="dxa"/>
            <w:tcBorders>
              <w:top w:val="single" w:sz="4" w:space="0" w:color="auto"/>
              <w:left w:val="nil"/>
              <w:bottom w:val="single" w:sz="4" w:space="0" w:color="auto"/>
              <w:right w:val="single" w:sz="8" w:space="0" w:color="666666"/>
            </w:tcBorders>
            <w:shd w:val="clear" w:color="auto" w:fill="auto"/>
            <w:tcMar>
              <w:top w:w="0" w:type="dxa"/>
              <w:left w:w="108" w:type="dxa"/>
              <w:bottom w:w="0" w:type="dxa"/>
              <w:right w:w="108" w:type="dxa"/>
            </w:tcMar>
          </w:tcPr>
          <w:p w14:paraId="0406E4CD" w14:textId="66F92359" w:rsidR="005E1023" w:rsidRDefault="00593F3B" w:rsidP="00F630AD">
            <w:pPr>
              <w:rPr>
                <w:szCs w:val="22"/>
              </w:rPr>
            </w:pPr>
            <w:r w:rsidRPr="00593F3B">
              <w:rPr>
                <w:szCs w:val="22"/>
              </w:rPr>
              <w:t xml:space="preserve">No Encryption: sending emails through </w:t>
            </w:r>
            <w:r>
              <w:rPr>
                <w:szCs w:val="22"/>
              </w:rPr>
              <w:t>K</w:t>
            </w:r>
            <w:r w:rsidRPr="00593F3B">
              <w:rPr>
                <w:szCs w:val="22"/>
              </w:rPr>
              <w:t xml:space="preserve">PN mailrelay </w:t>
            </w:r>
            <w:r>
              <w:rPr>
                <w:szCs w:val="22"/>
              </w:rPr>
              <w:t xml:space="preserve">(outside DXC DC) </w:t>
            </w:r>
            <w:r w:rsidRPr="00593F3B">
              <w:rPr>
                <w:szCs w:val="22"/>
              </w:rPr>
              <w:t>with</w:t>
            </w:r>
            <w:r w:rsidR="0054543A">
              <w:rPr>
                <w:szCs w:val="22"/>
              </w:rPr>
              <w:t>out</w:t>
            </w:r>
            <w:r w:rsidRPr="00593F3B">
              <w:rPr>
                <w:szCs w:val="22"/>
              </w:rPr>
              <w:t xml:space="preserve"> STARTTLS</w:t>
            </w:r>
          </w:p>
        </w:tc>
        <w:tc>
          <w:tcPr>
            <w:tcW w:w="1272" w:type="dxa"/>
            <w:tcBorders>
              <w:top w:val="single" w:sz="4" w:space="0" w:color="auto"/>
              <w:left w:val="nil"/>
              <w:bottom w:val="single" w:sz="4" w:space="0" w:color="auto"/>
              <w:right w:val="single" w:sz="8" w:space="0" w:color="666666"/>
            </w:tcBorders>
            <w:shd w:val="clear" w:color="auto" w:fill="auto"/>
            <w:tcMar>
              <w:top w:w="0" w:type="dxa"/>
              <w:left w:w="108" w:type="dxa"/>
              <w:bottom w:w="0" w:type="dxa"/>
              <w:right w:w="108" w:type="dxa"/>
            </w:tcMar>
          </w:tcPr>
          <w:p w14:paraId="17843337" w14:textId="210E2BC5" w:rsidR="005E1023" w:rsidRDefault="00DD0E1A" w:rsidP="00F630AD">
            <w:pPr>
              <w:rPr>
                <w:color w:val="201825"/>
                <w:lang w:val="nl-NL"/>
              </w:rPr>
            </w:pPr>
            <w:r>
              <w:rPr>
                <w:color w:val="201825"/>
                <w:lang w:val="nl-NL"/>
              </w:rPr>
              <w:t>Yes</w:t>
            </w:r>
          </w:p>
        </w:tc>
        <w:tc>
          <w:tcPr>
            <w:tcW w:w="1725" w:type="dxa"/>
            <w:tcBorders>
              <w:top w:val="single" w:sz="4" w:space="0" w:color="auto"/>
              <w:left w:val="nil"/>
              <w:bottom w:val="single" w:sz="4" w:space="0" w:color="auto"/>
              <w:right w:val="single" w:sz="8" w:space="0" w:color="666666"/>
            </w:tcBorders>
          </w:tcPr>
          <w:p w14:paraId="45AD8BEE" w14:textId="366C8054" w:rsidR="005E1023" w:rsidRPr="00DB7FA1" w:rsidRDefault="00593F3B" w:rsidP="00F630AD">
            <w:r w:rsidRPr="00593F3B">
              <w:t>20220627-001</w:t>
            </w:r>
          </w:p>
        </w:tc>
      </w:tr>
      <w:tr w:rsidR="009C75C9" w:rsidRPr="009C75C9" w14:paraId="1086EB7B" w14:textId="77777777" w:rsidTr="000C0A47">
        <w:trPr>
          <w:trHeight w:val="484"/>
        </w:trPr>
        <w:tc>
          <w:tcPr>
            <w:tcW w:w="518" w:type="dxa"/>
            <w:tcBorders>
              <w:top w:val="single" w:sz="4" w:space="0" w:color="auto"/>
              <w:left w:val="single" w:sz="8" w:space="0" w:color="666666"/>
              <w:bottom w:val="single" w:sz="4" w:space="0" w:color="auto"/>
              <w:right w:val="single" w:sz="8" w:space="0" w:color="666666"/>
            </w:tcBorders>
            <w:shd w:val="clear" w:color="auto" w:fill="auto"/>
            <w:tcMar>
              <w:top w:w="0" w:type="dxa"/>
              <w:left w:w="108" w:type="dxa"/>
              <w:bottom w:w="0" w:type="dxa"/>
              <w:right w:w="108" w:type="dxa"/>
            </w:tcMar>
          </w:tcPr>
          <w:p w14:paraId="0857517F" w14:textId="1A3F6FFD" w:rsidR="00C063D5" w:rsidRPr="009C75C9" w:rsidRDefault="00C063D5" w:rsidP="00F630AD">
            <w:pPr>
              <w:jc w:val="center"/>
              <w:rPr>
                <w:color w:val="auto"/>
                <w:szCs w:val="22"/>
              </w:rPr>
            </w:pPr>
            <w:r w:rsidRPr="009C75C9">
              <w:rPr>
                <w:color w:val="auto"/>
                <w:szCs w:val="22"/>
              </w:rPr>
              <w:t>4</w:t>
            </w:r>
          </w:p>
        </w:tc>
        <w:tc>
          <w:tcPr>
            <w:tcW w:w="6256" w:type="dxa"/>
            <w:tcBorders>
              <w:top w:val="single" w:sz="4" w:space="0" w:color="auto"/>
              <w:left w:val="nil"/>
              <w:bottom w:val="single" w:sz="4" w:space="0" w:color="auto"/>
              <w:right w:val="single" w:sz="8" w:space="0" w:color="666666"/>
            </w:tcBorders>
            <w:shd w:val="clear" w:color="auto" w:fill="auto"/>
            <w:tcMar>
              <w:top w:w="0" w:type="dxa"/>
              <w:left w:w="108" w:type="dxa"/>
              <w:bottom w:w="0" w:type="dxa"/>
              <w:right w:w="108" w:type="dxa"/>
            </w:tcMar>
          </w:tcPr>
          <w:p w14:paraId="18DE392D" w14:textId="2B4A9091" w:rsidR="00C063D5" w:rsidRPr="009C75C9" w:rsidRDefault="00C063D5" w:rsidP="00F630AD">
            <w:pPr>
              <w:rPr>
                <w:color w:val="auto"/>
                <w:szCs w:val="22"/>
              </w:rPr>
            </w:pPr>
            <w:r w:rsidRPr="009C75C9">
              <w:rPr>
                <w:color w:val="auto"/>
                <w:lang w:val="en-US"/>
              </w:rPr>
              <w:t>Patching not done: log4j 1.x library with vuln. Unwilling to patch or delete files. RTPA requirements not met.</w:t>
            </w:r>
          </w:p>
        </w:tc>
        <w:tc>
          <w:tcPr>
            <w:tcW w:w="1272" w:type="dxa"/>
            <w:tcBorders>
              <w:top w:val="single" w:sz="4" w:space="0" w:color="auto"/>
              <w:left w:val="nil"/>
              <w:bottom w:val="single" w:sz="4" w:space="0" w:color="auto"/>
              <w:right w:val="single" w:sz="8" w:space="0" w:color="666666"/>
            </w:tcBorders>
            <w:shd w:val="clear" w:color="auto" w:fill="auto"/>
            <w:tcMar>
              <w:top w:w="0" w:type="dxa"/>
              <w:left w:w="108" w:type="dxa"/>
              <w:bottom w:w="0" w:type="dxa"/>
              <w:right w:w="108" w:type="dxa"/>
            </w:tcMar>
          </w:tcPr>
          <w:p w14:paraId="20442421" w14:textId="23DA8DBC" w:rsidR="00C063D5" w:rsidRPr="009C75C9" w:rsidRDefault="00C063D5" w:rsidP="00F630AD">
            <w:pPr>
              <w:rPr>
                <w:color w:val="auto"/>
                <w:lang w:val="nl-NL"/>
              </w:rPr>
            </w:pPr>
            <w:r w:rsidRPr="009C75C9">
              <w:rPr>
                <w:color w:val="auto"/>
                <w:lang w:val="nl-NL"/>
              </w:rPr>
              <w:t>Yes</w:t>
            </w:r>
          </w:p>
        </w:tc>
        <w:tc>
          <w:tcPr>
            <w:tcW w:w="1725" w:type="dxa"/>
            <w:tcBorders>
              <w:top w:val="single" w:sz="4" w:space="0" w:color="auto"/>
              <w:left w:val="nil"/>
              <w:bottom w:val="single" w:sz="4" w:space="0" w:color="auto"/>
              <w:right w:val="single" w:sz="8" w:space="0" w:color="666666"/>
            </w:tcBorders>
          </w:tcPr>
          <w:p w14:paraId="712AC2FA" w14:textId="6FD34C57" w:rsidR="00C063D5" w:rsidRPr="009C75C9" w:rsidRDefault="00A42146" w:rsidP="00F630AD">
            <w:pPr>
              <w:rPr>
                <w:color w:val="auto"/>
              </w:rPr>
            </w:pPr>
            <w:r>
              <w:rPr>
                <w:color w:val="auto"/>
              </w:rPr>
              <w:t>20221004-001-B</w:t>
            </w:r>
          </w:p>
        </w:tc>
      </w:tr>
    </w:tbl>
    <w:p w14:paraId="0267AAA2" w14:textId="39979FE6" w:rsidR="003C52BC" w:rsidRPr="00214118" w:rsidRDefault="003C52BC" w:rsidP="00CB7060">
      <w:pPr>
        <w:pStyle w:val="Heading2"/>
      </w:pPr>
      <w:bookmarkStart w:id="63" w:name="_Toc94024221"/>
      <w:bookmarkStart w:id="64" w:name="_Toc119414600"/>
      <w:bookmarkEnd w:id="62"/>
      <w:r>
        <w:t xml:space="preserve">Service </w:t>
      </w:r>
      <w:r w:rsidR="00B73892">
        <w:t>Management</w:t>
      </w:r>
      <w:bookmarkEnd w:id="63"/>
      <w:bookmarkEnd w:id="64"/>
    </w:p>
    <w:tbl>
      <w:tblPr>
        <w:tblStyle w:val="TableGrid"/>
        <w:tblW w:w="9715" w:type="dxa"/>
        <w:tblLook w:val="04A0" w:firstRow="1" w:lastRow="0" w:firstColumn="1" w:lastColumn="0" w:noHBand="0" w:noVBand="1"/>
      </w:tblPr>
      <w:tblGrid>
        <w:gridCol w:w="2254"/>
        <w:gridCol w:w="2254"/>
        <w:gridCol w:w="2597"/>
        <w:gridCol w:w="2610"/>
      </w:tblGrid>
      <w:tr w:rsidR="00611598" w14:paraId="2E13ED3C" w14:textId="77777777" w:rsidTr="001003AC">
        <w:tc>
          <w:tcPr>
            <w:tcW w:w="2254" w:type="dxa"/>
            <w:shd w:val="clear" w:color="auto" w:fill="D9D9D9" w:themeFill="background1" w:themeFillShade="D9"/>
          </w:tcPr>
          <w:p w14:paraId="38371473" w14:textId="77777777" w:rsidR="00611598" w:rsidRPr="00560D26" w:rsidRDefault="00611598" w:rsidP="00A760F0">
            <w:pPr>
              <w:pStyle w:val="BodyText"/>
              <w:rPr>
                <w:b/>
                <w:bCs/>
              </w:rPr>
            </w:pPr>
            <w:r w:rsidRPr="00560D26">
              <w:rPr>
                <w:b/>
                <w:bCs/>
              </w:rPr>
              <w:t>Environment</w:t>
            </w:r>
          </w:p>
        </w:tc>
        <w:tc>
          <w:tcPr>
            <w:tcW w:w="2254" w:type="dxa"/>
            <w:shd w:val="clear" w:color="auto" w:fill="D9D9D9" w:themeFill="background1" w:themeFillShade="D9"/>
          </w:tcPr>
          <w:p w14:paraId="3418428A" w14:textId="77777777" w:rsidR="00611598" w:rsidRPr="00560D26" w:rsidRDefault="00611598" w:rsidP="00A760F0">
            <w:pPr>
              <w:pStyle w:val="BodyText"/>
              <w:rPr>
                <w:b/>
                <w:bCs/>
              </w:rPr>
            </w:pPr>
            <w:r w:rsidRPr="00560D26">
              <w:rPr>
                <w:b/>
                <w:bCs/>
              </w:rPr>
              <w:t>Infra Hosting</w:t>
            </w:r>
          </w:p>
        </w:tc>
        <w:tc>
          <w:tcPr>
            <w:tcW w:w="2597" w:type="dxa"/>
            <w:shd w:val="clear" w:color="auto" w:fill="D9D9D9" w:themeFill="background1" w:themeFillShade="D9"/>
          </w:tcPr>
          <w:p w14:paraId="21BD7BE8" w14:textId="08AC3DE2" w:rsidR="00611598" w:rsidRPr="00560D26" w:rsidRDefault="00611598" w:rsidP="00A760F0">
            <w:pPr>
              <w:pStyle w:val="BodyText"/>
              <w:rPr>
                <w:b/>
                <w:bCs/>
              </w:rPr>
            </w:pPr>
            <w:r w:rsidRPr="00560D26">
              <w:rPr>
                <w:b/>
                <w:bCs/>
              </w:rPr>
              <w:t>Database</w:t>
            </w:r>
            <w:r w:rsidR="003627A6">
              <w:rPr>
                <w:b/>
                <w:bCs/>
              </w:rPr>
              <w:t xml:space="preserve"> / Middleware</w:t>
            </w:r>
            <w:r w:rsidRPr="00560D26">
              <w:rPr>
                <w:b/>
                <w:bCs/>
              </w:rPr>
              <w:t xml:space="preserve"> Management</w:t>
            </w:r>
          </w:p>
        </w:tc>
        <w:tc>
          <w:tcPr>
            <w:tcW w:w="2610" w:type="dxa"/>
            <w:shd w:val="clear" w:color="auto" w:fill="D9D9D9" w:themeFill="background1" w:themeFillShade="D9"/>
          </w:tcPr>
          <w:p w14:paraId="7D47299A" w14:textId="77777777" w:rsidR="00611598" w:rsidRPr="00560D26" w:rsidRDefault="00611598" w:rsidP="00A760F0">
            <w:pPr>
              <w:pStyle w:val="BodyText"/>
              <w:rPr>
                <w:b/>
                <w:bCs/>
              </w:rPr>
            </w:pPr>
            <w:r w:rsidRPr="00560D26">
              <w:rPr>
                <w:b/>
                <w:bCs/>
              </w:rPr>
              <w:t>Technical Application Management</w:t>
            </w:r>
          </w:p>
        </w:tc>
      </w:tr>
      <w:tr w:rsidR="001F0057" w14:paraId="3721F710" w14:textId="77777777" w:rsidTr="00F630AD">
        <w:sdt>
          <w:sdtPr>
            <w:alias w:val="Domain"/>
            <w:tag w:val="Domain"/>
            <w:id w:val="1037159900"/>
            <w:placeholder>
              <w:docPart w:val="54974769D4FC47C09F0632035DEB8841"/>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254" w:type="dxa"/>
                <w:vAlign w:val="center"/>
              </w:tcPr>
              <w:p w14:paraId="4D80ED0A" w14:textId="2856B4CD" w:rsidR="001F0057" w:rsidRPr="007E15CB" w:rsidRDefault="0096034D" w:rsidP="001F0057">
                <w:pPr>
                  <w:pStyle w:val="BodyText"/>
                </w:pPr>
                <w:r>
                  <w:t>Production</w:t>
                </w:r>
              </w:p>
            </w:tc>
          </w:sdtContent>
        </w:sdt>
        <w:tc>
          <w:tcPr>
            <w:tcW w:w="2254" w:type="dxa"/>
          </w:tcPr>
          <w:sdt>
            <w:sdtPr>
              <w:rPr>
                <w:rFonts w:eastAsia="Times New Roman" w:cs="Arial"/>
                <w:color w:val="201825"/>
                <w:szCs w:val="22"/>
                <w:lang w:val="nl-NL" w:eastAsia="nl-NL" w:bidi="ar-SA"/>
              </w:rPr>
              <w:alias w:val="Infra Service Level"/>
              <w:tag w:val="Infra Service Level"/>
              <w:id w:val="-1636329061"/>
              <w:placeholder>
                <w:docPart w:val="5153F734074A430AB1AFA3015E87C24B"/>
              </w:placeholder>
              <w:dropDownList>
                <w:listItem w:displayText="Select" w:value="Select"/>
                <w:listItem w:displayText="Bronze" w:value="Bronze"/>
                <w:listItem w:displayText="Silver" w:value="Silver"/>
                <w:listItem w:displayText="Gold" w:value="Gold"/>
              </w:dropDownList>
            </w:sdtPr>
            <w:sdtEndPr/>
            <w:sdtContent>
              <w:p w14:paraId="66127518" w14:textId="2D4EFC7F" w:rsidR="001F0057" w:rsidRPr="007E15CB" w:rsidRDefault="0096034D" w:rsidP="001F0057">
                <w:pPr>
                  <w:pStyle w:val="BodyText"/>
                </w:pPr>
                <w:r>
                  <w:rPr>
                    <w:rFonts w:eastAsia="Times New Roman" w:cs="Arial"/>
                    <w:color w:val="201825"/>
                    <w:szCs w:val="22"/>
                    <w:lang w:val="nl-NL" w:eastAsia="nl-NL" w:bidi="ar-SA"/>
                  </w:rPr>
                  <w:t>Silver</w:t>
                </w:r>
              </w:p>
            </w:sdtContent>
          </w:sdt>
        </w:tc>
        <w:sdt>
          <w:sdtPr>
            <w:alias w:val="TAB"/>
            <w:tag w:val="TAB"/>
            <w:id w:val="-191002449"/>
            <w:placeholder>
              <w:docPart w:val="7B20C8B221694FF2A15BC78611C4AA28"/>
            </w:placeholder>
            <w:dropDownList>
              <w:listItem w:displayText="Select" w:value="Select"/>
              <w:listItem w:displayText="TAB Basis" w:value="TAB Basis"/>
              <w:listItem w:displayText="TAB Plus" w:value="TAB Plus"/>
              <w:listItem w:displayText="TAB Extra" w:value="TAB Extra"/>
            </w:dropDownList>
          </w:sdtPr>
          <w:sdtEndPr/>
          <w:sdtContent>
            <w:tc>
              <w:tcPr>
                <w:tcW w:w="2597" w:type="dxa"/>
                <w:vAlign w:val="center"/>
              </w:tcPr>
              <w:p w14:paraId="6D22F91A" w14:textId="44D4CBC5" w:rsidR="001F0057" w:rsidRPr="007E15CB" w:rsidRDefault="0096034D" w:rsidP="001F0057">
                <w:pPr>
                  <w:pStyle w:val="BodyText"/>
                </w:pPr>
                <w:r>
                  <w:t>TAB Basis</w:t>
                </w:r>
              </w:p>
            </w:tc>
          </w:sdtContent>
        </w:sdt>
        <w:sdt>
          <w:sdtPr>
            <w:alias w:val="TAB"/>
            <w:tag w:val="TAB"/>
            <w:id w:val="-1816786400"/>
            <w:placeholder>
              <w:docPart w:val="296810D83B9041D4A7EDDAECE19781B1"/>
            </w:placeholder>
            <w:dropDownList>
              <w:listItem w:displayText="Select" w:value="Select"/>
              <w:listItem w:displayText="TAB Basis" w:value="TAB Basis"/>
              <w:listItem w:displayText="TAB Plus" w:value="TAB Plus"/>
              <w:listItem w:displayText="TAB Extra" w:value="TAB Extra"/>
            </w:dropDownList>
          </w:sdtPr>
          <w:sdtEndPr/>
          <w:sdtContent>
            <w:tc>
              <w:tcPr>
                <w:tcW w:w="2610" w:type="dxa"/>
                <w:vAlign w:val="center"/>
              </w:tcPr>
              <w:p w14:paraId="71BB3D0C" w14:textId="082F0621" w:rsidR="001F0057" w:rsidRPr="007E15CB" w:rsidRDefault="0096034D" w:rsidP="001F0057">
                <w:pPr>
                  <w:pStyle w:val="BodyText"/>
                </w:pPr>
                <w:r>
                  <w:t>TAB Basis</w:t>
                </w:r>
              </w:p>
            </w:tc>
          </w:sdtContent>
        </w:sdt>
      </w:tr>
      <w:tr w:rsidR="00025408" w14:paraId="661D895D" w14:textId="77777777" w:rsidTr="00F630AD">
        <w:sdt>
          <w:sdtPr>
            <w:alias w:val="Domain"/>
            <w:tag w:val="Domain"/>
            <w:id w:val="-1752578830"/>
            <w:placeholder>
              <w:docPart w:val="4FDCD513005B4350ABE5724F0EE0F8A7"/>
            </w:placeholder>
            <w:dropDownList>
              <w:listItem w:displayText="Select" w:value="Select"/>
              <w:listItem w:displayText="Production" w:value="Production"/>
              <w:listItem w:displayText="Acceptance" w:value="Acceptance"/>
              <w:listItem w:displayText="Test" w:value="Test"/>
              <w:listItem w:displayText="Development" w:value="Development"/>
              <w:listItem w:displayText="Education" w:value="Education"/>
            </w:dropDownList>
          </w:sdtPr>
          <w:sdtEndPr/>
          <w:sdtContent>
            <w:tc>
              <w:tcPr>
                <w:tcW w:w="2254" w:type="dxa"/>
                <w:vAlign w:val="center"/>
              </w:tcPr>
              <w:p w14:paraId="35207A38" w14:textId="39EEBE77" w:rsidR="00025408" w:rsidRPr="007E15CB" w:rsidRDefault="0096034D" w:rsidP="00F630AD">
                <w:pPr>
                  <w:pStyle w:val="BodyText"/>
                </w:pPr>
                <w:r>
                  <w:t>Acceptance</w:t>
                </w:r>
              </w:p>
            </w:tc>
          </w:sdtContent>
        </w:sdt>
        <w:tc>
          <w:tcPr>
            <w:tcW w:w="2254" w:type="dxa"/>
          </w:tcPr>
          <w:sdt>
            <w:sdtPr>
              <w:rPr>
                <w:rFonts w:eastAsia="Times New Roman" w:cs="Arial"/>
                <w:color w:val="201825"/>
                <w:szCs w:val="22"/>
                <w:lang w:val="nl-NL" w:eastAsia="nl-NL" w:bidi="ar-SA"/>
              </w:rPr>
              <w:alias w:val="Infra Service Level"/>
              <w:tag w:val="Infra Service Level"/>
              <w:id w:val="-834985544"/>
              <w:placeholder>
                <w:docPart w:val="7C341EE7E7EE4DC68BEA4FAB22E155A3"/>
              </w:placeholder>
              <w:dropDownList>
                <w:listItem w:displayText="Select" w:value="Select"/>
                <w:listItem w:displayText="Bronze" w:value="Bronze"/>
                <w:listItem w:displayText="Silver" w:value="Silver"/>
                <w:listItem w:displayText="Gold" w:value="Gold"/>
              </w:dropDownList>
            </w:sdtPr>
            <w:sdtEndPr/>
            <w:sdtContent>
              <w:p w14:paraId="39FD8C10" w14:textId="602A5932" w:rsidR="00025408" w:rsidRPr="007E15CB" w:rsidRDefault="0096034D" w:rsidP="00F630AD">
                <w:pPr>
                  <w:pStyle w:val="BodyText"/>
                </w:pPr>
                <w:r>
                  <w:rPr>
                    <w:rFonts w:eastAsia="Times New Roman" w:cs="Arial"/>
                    <w:color w:val="201825"/>
                    <w:szCs w:val="22"/>
                    <w:lang w:val="nl-NL" w:eastAsia="nl-NL" w:bidi="ar-SA"/>
                  </w:rPr>
                  <w:t>Bronze</w:t>
                </w:r>
              </w:p>
            </w:sdtContent>
          </w:sdt>
        </w:tc>
        <w:sdt>
          <w:sdtPr>
            <w:alias w:val="TAB"/>
            <w:tag w:val="TAB"/>
            <w:id w:val="-559169763"/>
            <w:placeholder>
              <w:docPart w:val="07E427632F2540E5B03C6721017298A0"/>
            </w:placeholder>
            <w:dropDownList>
              <w:listItem w:displayText="Select" w:value="Select"/>
              <w:listItem w:displayText="TAB Basis" w:value="TAB Basis"/>
              <w:listItem w:displayText="TAB Plus" w:value="TAB Plus"/>
              <w:listItem w:displayText="TAB Extra" w:value="TAB Extra"/>
            </w:dropDownList>
          </w:sdtPr>
          <w:sdtEndPr/>
          <w:sdtContent>
            <w:tc>
              <w:tcPr>
                <w:tcW w:w="2597" w:type="dxa"/>
                <w:vAlign w:val="center"/>
              </w:tcPr>
              <w:p w14:paraId="4EF313DC" w14:textId="7D4A914D" w:rsidR="00025408" w:rsidRPr="007E15CB" w:rsidRDefault="0096034D" w:rsidP="00F630AD">
                <w:pPr>
                  <w:pStyle w:val="BodyText"/>
                </w:pPr>
                <w:r>
                  <w:t>TAB Basis</w:t>
                </w:r>
              </w:p>
            </w:tc>
          </w:sdtContent>
        </w:sdt>
        <w:sdt>
          <w:sdtPr>
            <w:alias w:val="TAB"/>
            <w:tag w:val="TAB"/>
            <w:id w:val="654733995"/>
            <w:placeholder>
              <w:docPart w:val="65CD0268EA9C48BEB719DD9996FA81DD"/>
            </w:placeholder>
            <w:dropDownList>
              <w:listItem w:displayText="Select" w:value="Select"/>
              <w:listItem w:displayText="TAB Basis" w:value="TAB Basis"/>
              <w:listItem w:displayText="TAB Plus" w:value="TAB Plus"/>
              <w:listItem w:displayText="TAB Extra" w:value="TAB Extra"/>
            </w:dropDownList>
          </w:sdtPr>
          <w:sdtEndPr/>
          <w:sdtContent>
            <w:tc>
              <w:tcPr>
                <w:tcW w:w="2610" w:type="dxa"/>
                <w:vAlign w:val="center"/>
              </w:tcPr>
              <w:p w14:paraId="5E4DB4CA" w14:textId="088BD5DA" w:rsidR="00025408" w:rsidRPr="007E15CB" w:rsidRDefault="0096034D" w:rsidP="00F630AD">
                <w:pPr>
                  <w:pStyle w:val="BodyText"/>
                </w:pPr>
                <w:r>
                  <w:t>TAB Basis</w:t>
                </w:r>
              </w:p>
            </w:tc>
          </w:sdtContent>
        </w:sdt>
      </w:tr>
    </w:tbl>
    <w:p w14:paraId="589FAF58" w14:textId="7C0AC81A" w:rsidR="00B1295D" w:rsidRPr="00CB7060" w:rsidRDefault="00C21E6B" w:rsidP="00CB7060">
      <w:pPr>
        <w:pStyle w:val="Heading2"/>
      </w:pPr>
      <w:bookmarkStart w:id="65" w:name="_Toc94024222"/>
      <w:bookmarkStart w:id="66" w:name="_Toc119414601"/>
      <w:r>
        <w:t>Security</w:t>
      </w:r>
      <w:bookmarkEnd w:id="65"/>
      <w:bookmarkEnd w:id="66"/>
    </w:p>
    <w:p w14:paraId="45967F41" w14:textId="4AE3A38E" w:rsidR="008E1D2A" w:rsidRDefault="008E1D2A" w:rsidP="008E1D2A">
      <w:pPr>
        <w:pStyle w:val="BodyText"/>
      </w:pPr>
      <w:bookmarkStart w:id="67" w:name="_Hlk63693449"/>
      <w:r w:rsidRPr="008E1D2A">
        <w:t>Security details can be found in Appendix D, any deviations are document in chapter ‘Deviations from standards’.</w:t>
      </w:r>
    </w:p>
    <w:p w14:paraId="1ADBCD08" w14:textId="63DDE72D" w:rsidR="00BF374C" w:rsidRDefault="000C4363" w:rsidP="00BF374C">
      <w:pPr>
        <w:pStyle w:val="Heading3"/>
      </w:pPr>
      <w:bookmarkStart w:id="68" w:name="_Hlk63698953"/>
      <w:bookmarkEnd w:id="67"/>
      <w:r>
        <w:rPr>
          <w:w w:val="103"/>
        </w:rPr>
        <w:t xml:space="preserve">User </w:t>
      </w:r>
      <w:r w:rsidR="00BF374C">
        <w:rPr>
          <w:w w:val="103"/>
        </w:rPr>
        <w:t>Authentication</w:t>
      </w:r>
      <w:r w:rsidR="00BF374C">
        <w:rPr>
          <w:w w:val="99"/>
        </w:rPr>
        <w:t xml:space="preserve"> </w:t>
      </w:r>
      <w:r w:rsidR="00BF374C">
        <w:rPr>
          <w:spacing w:val="3"/>
          <w:w w:val="98"/>
        </w:rPr>
        <w:t>and</w:t>
      </w:r>
      <w:r w:rsidR="00BF374C">
        <w:rPr>
          <w:w w:val="96"/>
        </w:rPr>
        <w:t xml:space="preserve"> </w:t>
      </w:r>
      <w:r w:rsidR="00BF374C">
        <w:rPr>
          <w:w w:val="103"/>
        </w:rPr>
        <w:t>Authorization</w:t>
      </w:r>
    </w:p>
    <w:bookmarkEnd w:id="68"/>
    <w:p w14:paraId="3F93F99C" w14:textId="364DA507" w:rsidR="00E710A4" w:rsidRPr="00AC14E9" w:rsidRDefault="00E710A4" w:rsidP="00AC14E9">
      <w:pPr>
        <w:pStyle w:val="BodyText"/>
        <w:rPr>
          <w:b/>
          <w:bCs/>
        </w:rPr>
      </w:pPr>
      <w:r w:rsidRPr="00AC14E9">
        <w:rPr>
          <w:b/>
          <w:bCs/>
        </w:rPr>
        <w:t>UWV FB user</w:t>
      </w:r>
      <w:r w:rsidR="001C1C52" w:rsidRPr="00AC14E9">
        <w:rPr>
          <w:b/>
          <w:bCs/>
        </w:rPr>
        <w:t xml:space="preserve"> </w:t>
      </w:r>
      <w:r w:rsidR="00F0423E">
        <w:rPr>
          <w:b/>
          <w:bCs/>
        </w:rPr>
        <w:t>with</w:t>
      </w:r>
      <w:r w:rsidR="001C1C52" w:rsidRPr="00AC14E9">
        <w:rPr>
          <w:b/>
          <w:bCs/>
        </w:rPr>
        <w:t xml:space="preserve"> database access</w:t>
      </w:r>
    </w:p>
    <w:sdt>
      <w:sdtPr>
        <w:alias w:val="Authentication and Authorization"/>
        <w:tag w:val="Authentication and Authorization"/>
        <w:id w:val="-2096538561"/>
        <w:placeholder>
          <w:docPart w:val="5370509CE2764BBAAF2DFFCA50952755"/>
        </w:placeholder>
        <w:dropDownList>
          <w:listItem w:displayText="Select" w:value="Select"/>
          <w:listItem w:displayText="Variation 1 (LDAP-  UWV AD group nested in DXC AD  group - using the trust): User Authentication and Authorization will be performed against the UWV AD using nested groups, as per standard design." w:value="Variation 1 (LDAP-  UWV AD group nested in DXC AD  group - using the trust): User Authentication and Authorization will be performed against the UWV AD using nested groups, as per standard design."/>
          <w:listItem w:displayText="Variation 2 (LDAP – UWV AD group - using nested groups is not possible): User Authentication and Authorization will be performed against the UWV AD using a direct LDAP connection, for applications that cannot use nested groups." w:value="Variation 2 (LDAP – UWV AD group - using nested groups is not possible): User Authentication and Authorization will be performed against the UWV AD using a direct LDAP connection, for applications that cannot use nested groups."/>
          <w:listItem w:displayText="Variation 3 (Local - local login using DXC AD account): User Authentication and Authorization will be performed localy using a user account in the DXC resource domain, Linux OS access for UWV users requested through the ABS IAM system and changes in PDXC." w:value="Variation 3 (Local - local login using DXC AD account): User Authentication and Authorization will be performed localy using a user account in the DXC resource domain, Linux OS access for UWV users requested through the ABS IAM system and changes in PDXC."/>
          <w:listItem w:displayText="Variation 4 (Local - local login using local account): User Authentication and Authorization will be performed localy using a local user account, Middleware or AIX access for UWV users requested through the ABS IAM system and changes in PDXC." w:value="Variation 4 (Local - local login using local account): User Authentication and Authorization will be performed localy using a local user account, Middleware or AIX access for UWV users requested through the ABS IAM system and changes in PDXC."/>
        </w:dropDownList>
      </w:sdtPr>
      <w:sdtEndPr/>
      <w:sdtContent>
        <w:p w14:paraId="7266D2F6" w14:textId="57FFAD57" w:rsidR="00D82E17" w:rsidRPr="00AC14E9" w:rsidRDefault="00D82E17" w:rsidP="00D82E17">
          <w:pPr>
            <w:pStyle w:val="BodyText"/>
          </w:pPr>
          <w:r w:rsidRPr="00AC14E9">
            <w:t>Variation 4 (Local - local login using local account): User Authentication and Authorization will be performed localy using a local user account, Middleware or AIX access for UWV users requested through the ABS IAM system and changes in PDXC.</w:t>
          </w:r>
        </w:p>
      </w:sdtContent>
    </w:sdt>
    <w:p w14:paraId="3CD9A31B" w14:textId="3A831BD1" w:rsidR="00D82E17" w:rsidRPr="00AC14E9" w:rsidRDefault="00F7477B" w:rsidP="00AC14E9">
      <w:pPr>
        <w:pStyle w:val="BodyText"/>
        <w:rPr>
          <w:b/>
          <w:bCs/>
        </w:rPr>
      </w:pPr>
      <w:r w:rsidRPr="00AC14E9">
        <w:rPr>
          <w:b/>
          <w:bCs/>
        </w:rPr>
        <w:t>WBS end users</w:t>
      </w:r>
    </w:p>
    <w:p w14:paraId="59A96CE9" w14:textId="24CF4B99" w:rsidR="003819DF" w:rsidRDefault="003819DF" w:rsidP="003819DF">
      <w:pPr>
        <w:pStyle w:val="BodyText"/>
      </w:pPr>
      <w:r>
        <w:t>Other variation:</w:t>
      </w:r>
    </w:p>
    <w:p w14:paraId="40173025" w14:textId="6566EAC9" w:rsidR="003819DF" w:rsidRPr="006B3D2D" w:rsidRDefault="003819DF" w:rsidP="008568B7">
      <w:pPr>
        <w:pStyle w:val="BodyText"/>
      </w:pPr>
      <w:r w:rsidRPr="00455AF3">
        <w:t>Use</w:t>
      </w:r>
      <w:r w:rsidRPr="002E5821">
        <w:t xml:space="preserve">r </w:t>
      </w:r>
      <w:r w:rsidRPr="00455AF3">
        <w:t>Au</w:t>
      </w:r>
      <w:r w:rsidRPr="002E5821">
        <w:t>th</w:t>
      </w:r>
      <w:r w:rsidRPr="00455AF3">
        <w:t>e</w:t>
      </w:r>
      <w:r w:rsidRPr="002E5821">
        <w:t>n</w:t>
      </w:r>
      <w:r w:rsidRPr="00455AF3">
        <w:t>t</w:t>
      </w:r>
      <w:r w:rsidRPr="002E5821">
        <w:t>i</w:t>
      </w:r>
      <w:r w:rsidRPr="00455AF3">
        <w:t>ca</w:t>
      </w:r>
      <w:r w:rsidRPr="002E5821">
        <w:t>t</w:t>
      </w:r>
      <w:r w:rsidRPr="00455AF3">
        <w:t>ion a</w:t>
      </w:r>
      <w:r w:rsidRPr="002E5821">
        <w:t>n</w:t>
      </w:r>
      <w:r w:rsidRPr="00455AF3">
        <w:t>d Authori</w:t>
      </w:r>
      <w:r w:rsidRPr="002E5821">
        <w:t>z</w:t>
      </w:r>
      <w:r w:rsidRPr="00455AF3">
        <w:t>a</w:t>
      </w:r>
      <w:r w:rsidRPr="002E5821">
        <w:t>t</w:t>
      </w:r>
      <w:r w:rsidRPr="00455AF3">
        <w:t xml:space="preserve">ion </w:t>
      </w:r>
      <w:r w:rsidRPr="002E5821">
        <w:t>wi</w:t>
      </w:r>
      <w:r w:rsidRPr="00455AF3">
        <w:t>ll be performed aga</w:t>
      </w:r>
      <w:r w:rsidRPr="002E5821">
        <w:t>i</w:t>
      </w:r>
      <w:r w:rsidRPr="00455AF3">
        <w:t xml:space="preserve">nst </w:t>
      </w:r>
      <w:r>
        <w:t>WBS OID and Generic OAM.</w:t>
      </w:r>
    </w:p>
    <w:p w14:paraId="48387ED3" w14:textId="17BCEF36" w:rsidR="001C17A2" w:rsidRDefault="008640E8" w:rsidP="00BF374C">
      <w:pPr>
        <w:autoSpaceDE w:val="0"/>
        <w:autoSpaceDN w:val="0"/>
        <w:spacing w:before="150" w:line="188" w:lineRule="exact"/>
        <w:ind w:left="15"/>
      </w:pPr>
      <w:r>
        <w:t>Details are specified in Appendix C</w:t>
      </w:r>
    </w:p>
    <w:p w14:paraId="6A096F96" w14:textId="03D8745F" w:rsidR="006E05B8" w:rsidRDefault="006E05B8">
      <w:pPr>
        <w:spacing w:after="160" w:line="259" w:lineRule="auto"/>
        <w:rPr>
          <w:rFonts w:eastAsia="Arial" w:cs="Arial"/>
          <w:bCs/>
          <w:szCs w:val="22"/>
        </w:rPr>
      </w:pPr>
      <w:r>
        <w:rPr>
          <w:rFonts w:eastAsia="Arial" w:cs="Arial"/>
          <w:bCs/>
          <w:szCs w:val="22"/>
        </w:rPr>
        <w:br w:type="page"/>
      </w:r>
    </w:p>
    <w:p w14:paraId="17BECE88" w14:textId="29A5621A" w:rsidR="00F07878" w:rsidRDefault="00F07878" w:rsidP="00F07878">
      <w:pPr>
        <w:pStyle w:val="Heading3"/>
        <w:rPr>
          <w:lang w:val="en-US"/>
        </w:rPr>
      </w:pPr>
      <w:r w:rsidRPr="465AF22D">
        <w:rPr>
          <w:lang w:val="en-US"/>
        </w:rPr>
        <w:lastRenderedPageBreak/>
        <w:t>Firewalls</w:t>
      </w:r>
    </w:p>
    <w:p w14:paraId="0E05F048" w14:textId="77777777" w:rsidR="00F07878" w:rsidRDefault="00F07878" w:rsidP="00F07878">
      <w:pPr>
        <w:pStyle w:val="BodyText"/>
      </w:pPr>
      <w:r>
        <w:t xml:space="preserve">The </w:t>
      </w:r>
      <w:r>
        <w:rPr>
          <w:lang w:val="en-US"/>
        </w:rPr>
        <w:t xml:space="preserve">data center </w:t>
      </w:r>
      <w:r>
        <w:t>network offers multiple logical network compartments and has security zones and OTAP domains within it kept separate through a combination of dedicated physical firewall clusters and distributed software defined firewall functions.</w:t>
      </w:r>
    </w:p>
    <w:p w14:paraId="58095862" w14:textId="77777777" w:rsidR="00CC0365" w:rsidRDefault="00CC0365" w:rsidP="00CC0365">
      <w:pPr>
        <w:pStyle w:val="BodyText"/>
        <w:numPr>
          <w:ilvl w:val="0"/>
          <w:numId w:val="64"/>
        </w:numPr>
      </w:pPr>
      <w:r>
        <w:t>Connections,</w:t>
      </w:r>
      <w:r>
        <w:rPr>
          <w:spacing w:val="1"/>
        </w:rPr>
        <w:t xml:space="preserve"> </w:t>
      </w:r>
      <w:r>
        <w:t>like interfaces,</w:t>
      </w:r>
      <w:r>
        <w:rPr>
          <w:spacing w:val="2"/>
        </w:rPr>
        <w:t xml:space="preserve"> </w:t>
      </w:r>
      <w:r>
        <w:t>coming from outside</w:t>
      </w:r>
      <w:r>
        <w:rPr>
          <w:spacing w:val="1"/>
        </w:rPr>
        <w:t xml:space="preserve"> </w:t>
      </w:r>
      <w:r>
        <w:t xml:space="preserve">the network security zone do cross </w:t>
      </w:r>
      <w:r>
        <w:rPr>
          <w:spacing w:val="-3"/>
          <w:w w:val="103"/>
        </w:rPr>
        <w:t>one</w:t>
      </w:r>
      <w:r>
        <w:t xml:space="preserve"> or </w:t>
      </w:r>
      <w:r>
        <w:rPr>
          <w:spacing w:val="-2"/>
          <w:w w:val="102"/>
        </w:rPr>
        <w:t>more</w:t>
      </w:r>
      <w:r>
        <w:rPr>
          <w:w w:val="99"/>
        </w:rPr>
        <w:t xml:space="preserve"> </w:t>
      </w:r>
      <w:r>
        <w:t>firewalls.</w:t>
      </w:r>
    </w:p>
    <w:p w14:paraId="14DFA877" w14:textId="33FA16A4" w:rsidR="00F07878" w:rsidRPr="00670A64" w:rsidRDefault="00C15043" w:rsidP="00823C71">
      <w:pPr>
        <w:pStyle w:val="BodyText"/>
        <w:numPr>
          <w:ilvl w:val="0"/>
          <w:numId w:val="64"/>
        </w:numPr>
        <w:rPr>
          <w:spacing w:val="1"/>
        </w:rPr>
      </w:pPr>
      <w:r>
        <w:t>Node</w:t>
      </w:r>
      <w:r w:rsidR="00430FBA">
        <w:t xml:space="preserve"> to </w:t>
      </w:r>
      <w:r w:rsidR="008C7493">
        <w:t>n</w:t>
      </w:r>
      <w:r w:rsidR="00430FBA">
        <w:t>ode communication</w:t>
      </w:r>
      <w:r>
        <w:t xml:space="preserve"> inside</w:t>
      </w:r>
      <w:r w:rsidR="009D27B5">
        <w:t xml:space="preserve"> the FrontOffice security zone and</w:t>
      </w:r>
      <w:r>
        <w:t xml:space="preserve"> the same domain </w:t>
      </w:r>
      <w:r w:rsidR="002F1604">
        <w:t xml:space="preserve">do not </w:t>
      </w:r>
      <w:r w:rsidR="00634DCC">
        <w:t xml:space="preserve">need to </w:t>
      </w:r>
      <w:r w:rsidR="000305A8">
        <w:t>cross</w:t>
      </w:r>
      <w:r w:rsidR="002F1604">
        <w:t xml:space="preserve"> </w:t>
      </w:r>
      <w:r w:rsidR="00EC17FF">
        <w:t>a firewall</w:t>
      </w:r>
    </w:p>
    <w:p w14:paraId="02EBF475" w14:textId="3BE09FA8" w:rsidR="00670A64" w:rsidRPr="00430FBA" w:rsidRDefault="00634DCC" w:rsidP="00670A64">
      <w:pPr>
        <w:pStyle w:val="BodyText"/>
        <w:numPr>
          <w:ilvl w:val="1"/>
          <w:numId w:val="64"/>
        </w:numPr>
        <w:rPr>
          <w:spacing w:val="1"/>
        </w:rPr>
      </w:pPr>
      <w:r>
        <w:t xml:space="preserve">Exception: </w:t>
      </w:r>
      <w:r w:rsidR="00670A64">
        <w:t>Node to loadbalancer communication</w:t>
      </w:r>
      <w:r w:rsidR="00EB7A77">
        <w:t xml:space="preserve"> (</w:t>
      </w:r>
      <w:r w:rsidR="00670A64">
        <w:t>inside the FrontOffice security zone and the same domain</w:t>
      </w:r>
      <w:r w:rsidR="00EB7A77">
        <w:t>)</w:t>
      </w:r>
      <w:r w:rsidR="00670A64">
        <w:t xml:space="preserve"> do </w:t>
      </w:r>
      <w:r w:rsidR="006C62B2">
        <w:t xml:space="preserve">need to </w:t>
      </w:r>
      <w:r w:rsidR="000305A8">
        <w:t>cro</w:t>
      </w:r>
      <w:r w:rsidR="006C62B2">
        <w:t>ss a firewall</w:t>
      </w:r>
    </w:p>
    <w:p w14:paraId="4D182FB2" w14:textId="3F0C6992" w:rsidR="00443D76" w:rsidRPr="00443D76" w:rsidRDefault="00443D76" w:rsidP="00443D76">
      <w:pPr>
        <w:pStyle w:val="BodyText"/>
        <w:numPr>
          <w:ilvl w:val="0"/>
          <w:numId w:val="64"/>
        </w:numPr>
        <w:rPr>
          <w:spacing w:val="1"/>
        </w:rPr>
      </w:pPr>
      <w:r>
        <w:t xml:space="preserve">Node to node communication inside the BackOffice security zone and the same domain do not </w:t>
      </w:r>
      <w:r w:rsidR="006C62B2">
        <w:t xml:space="preserve">not need to </w:t>
      </w:r>
      <w:r w:rsidR="000305A8">
        <w:t>cro</w:t>
      </w:r>
      <w:r w:rsidR="006C62B2">
        <w:t>ss a firewall</w:t>
      </w:r>
    </w:p>
    <w:p w14:paraId="38BB5EFB" w14:textId="349022BF" w:rsidR="008C7493" w:rsidRPr="00430FBA" w:rsidRDefault="00634DCC" w:rsidP="00443D76">
      <w:pPr>
        <w:pStyle w:val="BodyText"/>
        <w:numPr>
          <w:ilvl w:val="1"/>
          <w:numId w:val="64"/>
        </w:numPr>
        <w:rPr>
          <w:spacing w:val="1"/>
        </w:rPr>
      </w:pPr>
      <w:r>
        <w:t xml:space="preserve">Exception: </w:t>
      </w:r>
      <w:r w:rsidR="008C7493">
        <w:t xml:space="preserve">Node to loadbalancer communication </w:t>
      </w:r>
      <w:r w:rsidR="00EB7A77">
        <w:t>(</w:t>
      </w:r>
      <w:r w:rsidR="008C7493">
        <w:t xml:space="preserve">inside the </w:t>
      </w:r>
      <w:r w:rsidR="00670A64">
        <w:t>Back</w:t>
      </w:r>
      <w:r w:rsidR="008C7493">
        <w:t>Office security zone and the same domain</w:t>
      </w:r>
      <w:r w:rsidR="00EB7A77">
        <w:t xml:space="preserve">) </w:t>
      </w:r>
      <w:r w:rsidR="008C7493">
        <w:t xml:space="preserve">do </w:t>
      </w:r>
      <w:r w:rsidR="00804053">
        <w:t xml:space="preserve">do need to </w:t>
      </w:r>
      <w:r w:rsidR="000305A8">
        <w:t>cro</w:t>
      </w:r>
      <w:r w:rsidR="00804053">
        <w:t>ss a firewall</w:t>
      </w:r>
    </w:p>
    <w:p w14:paraId="4D439954" w14:textId="5CF0E051" w:rsidR="00980F69" w:rsidRDefault="00190420" w:rsidP="00F63B2E">
      <w:pPr>
        <w:pStyle w:val="BodyText"/>
      </w:pPr>
      <w:r>
        <w:t xml:space="preserve">For </w:t>
      </w:r>
      <w:r w:rsidR="00710292">
        <w:t>the</w:t>
      </w:r>
      <w:r>
        <w:t xml:space="preserve"> application we distinguish the </w:t>
      </w:r>
      <w:r w:rsidR="00762955">
        <w:t>following connection categories:</w:t>
      </w:r>
    </w:p>
    <w:p w14:paraId="20BC41EE" w14:textId="6C4D90BA" w:rsidR="00762955" w:rsidRDefault="006F70B0" w:rsidP="00A4787C">
      <w:pPr>
        <w:pStyle w:val="BodyText"/>
        <w:numPr>
          <w:ilvl w:val="0"/>
          <w:numId w:val="67"/>
        </w:numPr>
      </w:pPr>
      <w:r w:rsidRPr="001D129F">
        <w:rPr>
          <w:i/>
          <w:iCs/>
        </w:rPr>
        <w:t>Internal:</w:t>
      </w:r>
      <w:r>
        <w:t xml:space="preserve"> Connection within the application</w:t>
      </w:r>
      <w:r w:rsidR="001D129F">
        <w:t>. F</w:t>
      </w:r>
      <w:r>
        <w:t xml:space="preserve">or </w:t>
      </w:r>
      <w:r w:rsidR="00505575">
        <w:t>example,</w:t>
      </w:r>
      <w:r>
        <w:t xml:space="preserve"> </w:t>
      </w:r>
      <w:r w:rsidR="00A3731D">
        <w:t xml:space="preserve">ODBC </w:t>
      </w:r>
      <w:r>
        <w:t xml:space="preserve">connection between the </w:t>
      </w:r>
      <w:r w:rsidR="00573312">
        <w:t>application</w:t>
      </w:r>
      <w:r w:rsidR="00E33F99">
        <w:t>- and the database server</w:t>
      </w:r>
      <w:r w:rsidR="001D129F">
        <w:t xml:space="preserve">, if they are in different security zones a firewall is required and the </w:t>
      </w:r>
      <w:r w:rsidR="00E32F8C">
        <w:t xml:space="preserve">Internal </w:t>
      </w:r>
      <w:r w:rsidR="001D129F">
        <w:t xml:space="preserve">connection </w:t>
      </w:r>
      <w:r w:rsidR="00505575">
        <w:t>is document in the table below</w:t>
      </w:r>
    </w:p>
    <w:p w14:paraId="3088863A" w14:textId="77777777" w:rsidR="00931D07" w:rsidRDefault="00931D07" w:rsidP="00A4787C">
      <w:pPr>
        <w:pStyle w:val="BodyText"/>
        <w:numPr>
          <w:ilvl w:val="0"/>
          <w:numId w:val="67"/>
        </w:numPr>
      </w:pPr>
      <w:r>
        <w:rPr>
          <w:i/>
          <w:iCs/>
        </w:rPr>
        <w:t>External (inside DXC)</w:t>
      </w:r>
      <w:r w:rsidRPr="001D129F">
        <w:rPr>
          <w:i/>
          <w:iCs/>
        </w:rPr>
        <w:t>:</w:t>
      </w:r>
      <w:r>
        <w:t xml:space="preserve"> Connection external for the application but inside the DXC data center. For example, FTP connection between Application server and SI-File Transfer. To determine if these connections require a Firewall request the security zones must be known, this level of detail is not available in the HLD. The external (inside DXC) connections are not documented in the HLD but can be found in the application connectivity overview sheet.</w:t>
      </w:r>
    </w:p>
    <w:p w14:paraId="7DC7EE35" w14:textId="412ECEE0" w:rsidR="00A51404" w:rsidRDefault="00A51404" w:rsidP="00A4787C">
      <w:pPr>
        <w:pStyle w:val="BodyText"/>
        <w:numPr>
          <w:ilvl w:val="0"/>
          <w:numId w:val="67"/>
        </w:numPr>
      </w:pPr>
      <w:r>
        <w:rPr>
          <w:i/>
          <w:iCs/>
        </w:rPr>
        <w:t>External</w:t>
      </w:r>
      <w:r w:rsidR="004075D3">
        <w:rPr>
          <w:i/>
          <w:iCs/>
        </w:rPr>
        <w:t xml:space="preserve"> (outside DXC)</w:t>
      </w:r>
      <w:r w:rsidRPr="001D129F">
        <w:rPr>
          <w:i/>
          <w:iCs/>
        </w:rPr>
        <w:t>:</w:t>
      </w:r>
      <w:r>
        <w:t xml:space="preserve"> Connection </w:t>
      </w:r>
      <w:r w:rsidR="004075D3">
        <w:t>external for the</w:t>
      </w:r>
      <w:r>
        <w:t xml:space="preserve"> application</w:t>
      </w:r>
      <w:r w:rsidR="004075D3">
        <w:t xml:space="preserve"> and</w:t>
      </w:r>
      <w:r w:rsidR="0086180A">
        <w:t xml:space="preserve"> outside the DXC data center. For </w:t>
      </w:r>
      <w:r w:rsidR="003D1436">
        <w:t>example,</w:t>
      </w:r>
      <w:r w:rsidR="0086180A">
        <w:t xml:space="preserve"> </w:t>
      </w:r>
      <w:r w:rsidR="00BE3AAF">
        <w:t xml:space="preserve">HTTP connection between </w:t>
      </w:r>
      <w:r w:rsidR="003D1436">
        <w:t>Application server</w:t>
      </w:r>
      <w:r w:rsidR="00BE3AAF">
        <w:t xml:space="preserve"> and the </w:t>
      </w:r>
      <w:r w:rsidR="003D1436">
        <w:t>UWV Citrix KA farm</w:t>
      </w:r>
      <w:r w:rsidR="00A3731D">
        <w:t xml:space="preserve">. </w:t>
      </w:r>
      <w:r w:rsidR="00933F90">
        <w:t>All external</w:t>
      </w:r>
      <w:r w:rsidR="00E32F8C">
        <w:t xml:space="preserve"> (outside DXC)</w:t>
      </w:r>
      <w:r w:rsidR="00933F90">
        <w:t xml:space="preserve"> connections are documented in the table below</w:t>
      </w:r>
    </w:p>
    <w:p w14:paraId="4F2691C6" w14:textId="4AAB2FD8" w:rsidR="00F07878" w:rsidRDefault="00F07878" w:rsidP="00F07878">
      <w:pPr>
        <w:pStyle w:val="BodyText"/>
      </w:pPr>
      <w:r>
        <w:t xml:space="preserve">For </w:t>
      </w:r>
      <w:r w:rsidR="00A82F4C">
        <w:t>WBS</w:t>
      </w:r>
      <w:r>
        <w:t xml:space="preserve"> the following is applicable:</w:t>
      </w:r>
    </w:p>
    <w:tbl>
      <w:tblPr>
        <w:tblStyle w:val="TableGrid"/>
        <w:tblW w:w="10075" w:type="dxa"/>
        <w:tblLook w:val="04A0" w:firstRow="1" w:lastRow="0" w:firstColumn="1" w:lastColumn="0" w:noHBand="0" w:noVBand="1"/>
      </w:tblPr>
      <w:tblGrid>
        <w:gridCol w:w="2515"/>
        <w:gridCol w:w="1530"/>
        <w:gridCol w:w="3060"/>
        <w:gridCol w:w="2970"/>
      </w:tblGrid>
      <w:tr w:rsidR="00F63B2E" w14:paraId="4457F61D" w14:textId="77777777" w:rsidTr="00C056A9">
        <w:tc>
          <w:tcPr>
            <w:tcW w:w="2515" w:type="dxa"/>
            <w:shd w:val="clear" w:color="auto" w:fill="D9D9D9" w:themeFill="background1" w:themeFillShade="D9"/>
          </w:tcPr>
          <w:p w14:paraId="225AE531" w14:textId="48358EF7" w:rsidR="00F63B2E" w:rsidRPr="00560D26" w:rsidRDefault="00F63B2E" w:rsidP="00F630AD">
            <w:pPr>
              <w:pStyle w:val="BodyText"/>
              <w:rPr>
                <w:b/>
                <w:bCs/>
              </w:rPr>
            </w:pPr>
            <w:r>
              <w:rPr>
                <w:b/>
                <w:bCs/>
              </w:rPr>
              <w:t>Category</w:t>
            </w:r>
          </w:p>
        </w:tc>
        <w:tc>
          <w:tcPr>
            <w:tcW w:w="1530" w:type="dxa"/>
            <w:shd w:val="clear" w:color="auto" w:fill="D9D9D9" w:themeFill="background1" w:themeFillShade="D9"/>
          </w:tcPr>
          <w:p w14:paraId="14174FE9" w14:textId="6DD37C6F" w:rsidR="00310721" w:rsidRPr="00560D26" w:rsidRDefault="0015520E" w:rsidP="00F630AD">
            <w:pPr>
              <w:pStyle w:val="BodyText"/>
              <w:rPr>
                <w:b/>
                <w:bCs/>
              </w:rPr>
            </w:pPr>
            <w:r>
              <w:rPr>
                <w:b/>
                <w:bCs/>
              </w:rPr>
              <w:t>Connection Type</w:t>
            </w:r>
          </w:p>
        </w:tc>
        <w:tc>
          <w:tcPr>
            <w:tcW w:w="3060" w:type="dxa"/>
            <w:shd w:val="clear" w:color="auto" w:fill="D9D9D9" w:themeFill="background1" w:themeFillShade="D9"/>
          </w:tcPr>
          <w:p w14:paraId="5D615F94" w14:textId="7257AEBF" w:rsidR="00F63B2E" w:rsidRPr="00560D26" w:rsidRDefault="00310721" w:rsidP="00F630AD">
            <w:pPr>
              <w:pStyle w:val="BodyText"/>
              <w:rPr>
                <w:b/>
                <w:bCs/>
              </w:rPr>
            </w:pPr>
            <w:r>
              <w:rPr>
                <w:b/>
                <w:bCs/>
              </w:rPr>
              <w:t>Between</w:t>
            </w:r>
            <w:r w:rsidR="00C60F2C">
              <w:rPr>
                <w:b/>
                <w:bCs/>
              </w:rPr>
              <w:t xml:space="preserve"> (component 1)</w:t>
            </w:r>
          </w:p>
        </w:tc>
        <w:tc>
          <w:tcPr>
            <w:tcW w:w="2970" w:type="dxa"/>
            <w:shd w:val="clear" w:color="auto" w:fill="D9D9D9" w:themeFill="background1" w:themeFillShade="D9"/>
          </w:tcPr>
          <w:p w14:paraId="7B9CAAF8" w14:textId="18044DBF" w:rsidR="00F63B2E" w:rsidRPr="00560D26" w:rsidRDefault="00C60F2C" w:rsidP="00F630AD">
            <w:pPr>
              <w:pStyle w:val="BodyText"/>
              <w:rPr>
                <w:b/>
                <w:bCs/>
              </w:rPr>
            </w:pPr>
            <w:r>
              <w:rPr>
                <w:b/>
                <w:bCs/>
              </w:rPr>
              <w:t>And (component 2)</w:t>
            </w:r>
          </w:p>
        </w:tc>
      </w:tr>
      <w:tr w:rsidR="00F63B2E" w14:paraId="121446A1" w14:textId="77777777" w:rsidTr="00C056A9">
        <w:sdt>
          <w:sdtPr>
            <w:alias w:val="Category"/>
            <w:tag w:val="Category"/>
            <w:id w:val="134916301"/>
            <w:placeholder>
              <w:docPart w:val="CAE656727B8E4148BBB8C77223A4E6CD"/>
            </w:placeholder>
            <w:dropDownList>
              <w:listItem w:displayText="Select" w:value="Select"/>
              <w:listItem w:displayText="Internal" w:value="Internal"/>
              <w:listItem w:displayText="External (outside DXC)" w:value="External (outside DXC)"/>
            </w:dropDownList>
          </w:sdtPr>
          <w:sdtEndPr/>
          <w:sdtContent>
            <w:tc>
              <w:tcPr>
                <w:tcW w:w="2515" w:type="dxa"/>
                <w:vAlign w:val="center"/>
              </w:tcPr>
              <w:p w14:paraId="7D89807C" w14:textId="451F56CA" w:rsidR="00F63B2E" w:rsidRPr="00DF4522" w:rsidRDefault="0096034D" w:rsidP="00F630AD">
                <w:pPr>
                  <w:pStyle w:val="BodyText"/>
                </w:pPr>
                <w:r>
                  <w:t>Internal</w:t>
                </w:r>
              </w:p>
            </w:tc>
          </w:sdtContent>
        </w:sdt>
        <w:tc>
          <w:tcPr>
            <w:tcW w:w="1530" w:type="dxa"/>
          </w:tcPr>
          <w:p w14:paraId="1F131FF7" w14:textId="32BFCBF7" w:rsidR="00F63B2E" w:rsidRPr="00D37F33" w:rsidRDefault="00403571" w:rsidP="00F630AD">
            <w:pPr>
              <w:pStyle w:val="BodyText"/>
            </w:pPr>
            <w:r w:rsidRPr="00DE1837">
              <w:t>HTTP</w:t>
            </w:r>
          </w:p>
        </w:tc>
        <w:tc>
          <w:tcPr>
            <w:tcW w:w="3060" w:type="dxa"/>
            <w:vAlign w:val="center"/>
          </w:tcPr>
          <w:p w14:paraId="3BBE1794" w14:textId="1C696DB5" w:rsidR="00F63B2E" w:rsidRPr="00057FAD" w:rsidRDefault="00643113" w:rsidP="00F630AD">
            <w:pPr>
              <w:pStyle w:val="BodyText"/>
            </w:pPr>
            <w:r w:rsidRPr="00521094">
              <w:t>WBS Presentation servers</w:t>
            </w:r>
          </w:p>
        </w:tc>
        <w:tc>
          <w:tcPr>
            <w:tcW w:w="2970" w:type="dxa"/>
            <w:vAlign w:val="center"/>
          </w:tcPr>
          <w:p w14:paraId="069B623C" w14:textId="43149BAF" w:rsidR="00F63B2E" w:rsidRPr="00CC5425" w:rsidRDefault="00643113" w:rsidP="00F630AD">
            <w:pPr>
              <w:pStyle w:val="BodyText"/>
            </w:pPr>
            <w:r w:rsidRPr="00CC5425">
              <w:t>WBS Application servers</w:t>
            </w:r>
          </w:p>
        </w:tc>
      </w:tr>
      <w:tr w:rsidR="00643113" w14:paraId="7083E291" w14:textId="77777777" w:rsidTr="00C056A9">
        <w:tc>
          <w:tcPr>
            <w:tcW w:w="2515" w:type="dxa"/>
            <w:vAlign w:val="center"/>
          </w:tcPr>
          <w:p w14:paraId="36F32C96" w14:textId="1C7E21D7" w:rsidR="00643113" w:rsidRPr="00027843" w:rsidRDefault="00643113" w:rsidP="00F630AD">
            <w:pPr>
              <w:pStyle w:val="BodyText"/>
            </w:pPr>
            <w:r w:rsidRPr="00DF4522">
              <w:t>Internal</w:t>
            </w:r>
          </w:p>
        </w:tc>
        <w:tc>
          <w:tcPr>
            <w:tcW w:w="1530" w:type="dxa"/>
          </w:tcPr>
          <w:p w14:paraId="2A023D9A" w14:textId="73F78884" w:rsidR="00643113" w:rsidRPr="00D37F33" w:rsidRDefault="00643113" w:rsidP="00F630AD">
            <w:pPr>
              <w:pStyle w:val="BodyText"/>
            </w:pPr>
            <w:r w:rsidRPr="00DE1837">
              <w:t>JDBC</w:t>
            </w:r>
          </w:p>
        </w:tc>
        <w:tc>
          <w:tcPr>
            <w:tcW w:w="3060" w:type="dxa"/>
            <w:vAlign w:val="center"/>
          </w:tcPr>
          <w:p w14:paraId="3301FEE2" w14:textId="5B82E6A0" w:rsidR="00643113" w:rsidRPr="00057FAD" w:rsidRDefault="00643113" w:rsidP="00F630AD">
            <w:pPr>
              <w:pStyle w:val="BodyText"/>
            </w:pPr>
            <w:r w:rsidRPr="00521094">
              <w:t>WBS Application servers</w:t>
            </w:r>
          </w:p>
        </w:tc>
        <w:tc>
          <w:tcPr>
            <w:tcW w:w="2970" w:type="dxa"/>
            <w:vAlign w:val="center"/>
          </w:tcPr>
          <w:p w14:paraId="6E9BF7F2" w14:textId="0A277884" w:rsidR="00643113" w:rsidRPr="00CC5425" w:rsidRDefault="00643113" w:rsidP="00F630AD">
            <w:pPr>
              <w:pStyle w:val="BodyText"/>
            </w:pPr>
            <w:r w:rsidRPr="00CC5425">
              <w:t>WBS Database server</w:t>
            </w:r>
          </w:p>
        </w:tc>
      </w:tr>
      <w:tr w:rsidR="00643113" w14:paraId="7A10D34A" w14:textId="77777777" w:rsidTr="00C056A9">
        <w:tc>
          <w:tcPr>
            <w:tcW w:w="2515" w:type="dxa"/>
            <w:vAlign w:val="center"/>
          </w:tcPr>
          <w:p w14:paraId="55C36E46" w14:textId="2C5A354A" w:rsidR="00643113" w:rsidRPr="00027843" w:rsidRDefault="00643113" w:rsidP="00643113">
            <w:pPr>
              <w:pStyle w:val="BodyText"/>
            </w:pPr>
            <w:r w:rsidRPr="00DF4522">
              <w:t>Internal</w:t>
            </w:r>
          </w:p>
        </w:tc>
        <w:tc>
          <w:tcPr>
            <w:tcW w:w="1530" w:type="dxa"/>
          </w:tcPr>
          <w:p w14:paraId="456A4660" w14:textId="7CF79190" w:rsidR="00643113" w:rsidRPr="00D37F33" w:rsidRDefault="004F69A3" w:rsidP="00643113">
            <w:pPr>
              <w:pStyle w:val="BodyText"/>
            </w:pPr>
            <w:r w:rsidRPr="00DE1837">
              <w:t>HTTP</w:t>
            </w:r>
          </w:p>
        </w:tc>
        <w:tc>
          <w:tcPr>
            <w:tcW w:w="3060" w:type="dxa"/>
            <w:vAlign w:val="center"/>
          </w:tcPr>
          <w:p w14:paraId="191AADA4" w14:textId="658F8F41" w:rsidR="00643113" w:rsidRPr="00057FAD" w:rsidRDefault="009779C2" w:rsidP="00643113">
            <w:pPr>
              <w:pStyle w:val="BodyText"/>
            </w:pPr>
            <w:r w:rsidRPr="00521094">
              <w:t>WBS Presentation servers</w:t>
            </w:r>
          </w:p>
        </w:tc>
        <w:tc>
          <w:tcPr>
            <w:tcW w:w="2970" w:type="dxa"/>
            <w:vAlign w:val="center"/>
          </w:tcPr>
          <w:p w14:paraId="2F841B1C" w14:textId="422B4905" w:rsidR="00643113" w:rsidRPr="00446697" w:rsidRDefault="009779C2" w:rsidP="00643113">
            <w:pPr>
              <w:pStyle w:val="BodyText"/>
            </w:pPr>
            <w:r w:rsidRPr="00CC5425">
              <w:t>WBS OID</w:t>
            </w:r>
            <w:r w:rsidR="00621C0E" w:rsidRPr="00CC5425">
              <w:t xml:space="preserve"> server</w:t>
            </w:r>
          </w:p>
        </w:tc>
      </w:tr>
      <w:tr w:rsidR="00EE2C6C" w14:paraId="5F103031" w14:textId="77777777" w:rsidTr="00C056A9">
        <w:tc>
          <w:tcPr>
            <w:tcW w:w="2515" w:type="dxa"/>
            <w:vAlign w:val="center"/>
          </w:tcPr>
          <w:p w14:paraId="102AEC4A" w14:textId="7089F8E6" w:rsidR="00EE2C6C" w:rsidRPr="00DF4522" w:rsidRDefault="00EE2C6C" w:rsidP="00EE2C6C">
            <w:pPr>
              <w:pStyle w:val="BodyText"/>
            </w:pPr>
            <w:r>
              <w:t>Internal</w:t>
            </w:r>
          </w:p>
        </w:tc>
        <w:tc>
          <w:tcPr>
            <w:tcW w:w="1530" w:type="dxa"/>
          </w:tcPr>
          <w:p w14:paraId="59B799D7" w14:textId="5DFB85CF" w:rsidR="00EE2C6C" w:rsidRPr="00DE1837" w:rsidRDefault="00EE2C6C" w:rsidP="00EE2C6C">
            <w:pPr>
              <w:pStyle w:val="BodyText"/>
            </w:pPr>
            <w:r>
              <w:t>TCP</w:t>
            </w:r>
          </w:p>
        </w:tc>
        <w:tc>
          <w:tcPr>
            <w:tcW w:w="3060" w:type="dxa"/>
            <w:vAlign w:val="center"/>
          </w:tcPr>
          <w:p w14:paraId="7395A777" w14:textId="08649388" w:rsidR="00EE2C6C" w:rsidRPr="00521094" w:rsidRDefault="00EE2C6C" w:rsidP="00EE2C6C">
            <w:pPr>
              <w:pStyle w:val="BodyText"/>
            </w:pPr>
            <w:r>
              <w:t>WBS Virus</w:t>
            </w:r>
          </w:p>
        </w:tc>
        <w:tc>
          <w:tcPr>
            <w:tcW w:w="2970" w:type="dxa"/>
            <w:vAlign w:val="center"/>
          </w:tcPr>
          <w:p w14:paraId="4F4682AE" w14:textId="18B79434" w:rsidR="00EE2C6C" w:rsidRPr="00CC5425" w:rsidRDefault="00EE2C6C" w:rsidP="00EE2C6C">
            <w:pPr>
              <w:pStyle w:val="BodyText"/>
            </w:pPr>
            <w:r w:rsidRPr="00521094">
              <w:t>WBS Application servers</w:t>
            </w:r>
          </w:p>
        </w:tc>
      </w:tr>
      <w:tr w:rsidR="00EE2C6C" w14:paraId="739184F6" w14:textId="77777777" w:rsidTr="00C056A9">
        <w:tc>
          <w:tcPr>
            <w:tcW w:w="2515" w:type="dxa"/>
            <w:vAlign w:val="center"/>
          </w:tcPr>
          <w:p w14:paraId="627529EF" w14:textId="4166FE34" w:rsidR="00EE2C6C" w:rsidRPr="00027843" w:rsidRDefault="00EE2C6C" w:rsidP="00EE2C6C">
            <w:pPr>
              <w:pStyle w:val="BodyText"/>
            </w:pPr>
            <w:r w:rsidRPr="00DF4522">
              <w:t>Internal</w:t>
            </w:r>
          </w:p>
        </w:tc>
        <w:tc>
          <w:tcPr>
            <w:tcW w:w="1530" w:type="dxa"/>
          </w:tcPr>
          <w:p w14:paraId="43D6B14E" w14:textId="40984EB4" w:rsidR="00EE2C6C" w:rsidRPr="00D37F33" w:rsidRDefault="00EE2C6C" w:rsidP="00EE2C6C">
            <w:pPr>
              <w:pStyle w:val="BodyText"/>
            </w:pPr>
            <w:r w:rsidRPr="00DE1837">
              <w:t>HTTP</w:t>
            </w:r>
          </w:p>
        </w:tc>
        <w:tc>
          <w:tcPr>
            <w:tcW w:w="3060" w:type="dxa"/>
            <w:vAlign w:val="center"/>
          </w:tcPr>
          <w:p w14:paraId="1E5CE45D" w14:textId="28831E14" w:rsidR="00EE2C6C" w:rsidRPr="00057FAD" w:rsidRDefault="00EE2C6C" w:rsidP="00EE2C6C">
            <w:pPr>
              <w:pStyle w:val="BodyText"/>
            </w:pPr>
            <w:r w:rsidRPr="00521094">
              <w:t>WBS OID server</w:t>
            </w:r>
          </w:p>
        </w:tc>
        <w:tc>
          <w:tcPr>
            <w:tcW w:w="2970" w:type="dxa"/>
            <w:vAlign w:val="center"/>
          </w:tcPr>
          <w:p w14:paraId="6CB19441" w14:textId="40B49B3D" w:rsidR="00EE2C6C" w:rsidRPr="00CC5425" w:rsidRDefault="00EE2C6C" w:rsidP="00EE2C6C">
            <w:pPr>
              <w:pStyle w:val="BodyText"/>
            </w:pPr>
            <w:r w:rsidRPr="00CC5425">
              <w:t>WBS Database server</w:t>
            </w:r>
          </w:p>
        </w:tc>
      </w:tr>
      <w:tr w:rsidR="00EE2C6C" w14:paraId="2EEF1F1C" w14:textId="77777777" w:rsidTr="00C056A9">
        <w:sdt>
          <w:sdtPr>
            <w:alias w:val="Category"/>
            <w:tag w:val="Category"/>
            <w:id w:val="1391008499"/>
            <w:placeholder>
              <w:docPart w:val="1789AB42FF804DC6A3F5C2461C0CA471"/>
            </w:placeholder>
            <w:dropDownList>
              <w:listItem w:displayText="Select" w:value="Select"/>
              <w:listItem w:displayText="Internal" w:value="Internal"/>
              <w:listItem w:displayText="External (outside DXC)" w:value="External (outside DXC)"/>
            </w:dropDownList>
          </w:sdtPr>
          <w:sdtEndPr/>
          <w:sdtContent>
            <w:tc>
              <w:tcPr>
                <w:tcW w:w="2515" w:type="dxa"/>
                <w:vAlign w:val="center"/>
              </w:tcPr>
              <w:p w14:paraId="1A06D6DC" w14:textId="77777777" w:rsidR="00EE2C6C" w:rsidRPr="00DF4522" w:rsidRDefault="00EE2C6C" w:rsidP="00EE2C6C">
                <w:pPr>
                  <w:pStyle w:val="BodyText"/>
                </w:pPr>
                <w:r>
                  <w:t>External (outside DXC)</w:t>
                </w:r>
              </w:p>
            </w:tc>
          </w:sdtContent>
        </w:sdt>
        <w:tc>
          <w:tcPr>
            <w:tcW w:w="1530" w:type="dxa"/>
          </w:tcPr>
          <w:p w14:paraId="136D7CCF" w14:textId="77777777" w:rsidR="00EE2C6C" w:rsidRPr="00D37F33" w:rsidRDefault="00EE2C6C" w:rsidP="00EE2C6C">
            <w:pPr>
              <w:pStyle w:val="BodyText"/>
            </w:pPr>
            <w:r w:rsidRPr="00DE1837">
              <w:t>HTTP</w:t>
            </w:r>
            <w:r>
              <w:t>S</w:t>
            </w:r>
          </w:p>
        </w:tc>
        <w:tc>
          <w:tcPr>
            <w:tcW w:w="3060" w:type="dxa"/>
            <w:vAlign w:val="center"/>
          </w:tcPr>
          <w:p w14:paraId="6A59BE3B" w14:textId="69DAF8C7" w:rsidR="00EE2C6C" w:rsidRPr="00057FAD" w:rsidRDefault="00EE2C6C" w:rsidP="00EE2C6C">
            <w:pPr>
              <w:pStyle w:val="BodyText"/>
            </w:pPr>
            <w:r>
              <w:t>UWV Werkplek</w:t>
            </w:r>
          </w:p>
        </w:tc>
        <w:tc>
          <w:tcPr>
            <w:tcW w:w="2970" w:type="dxa"/>
            <w:vAlign w:val="center"/>
          </w:tcPr>
          <w:p w14:paraId="0FE3BDA5" w14:textId="77777777" w:rsidR="00EE2C6C" w:rsidRPr="00CC5425" w:rsidRDefault="00EE2C6C" w:rsidP="00EE2C6C">
            <w:pPr>
              <w:pStyle w:val="BodyText"/>
            </w:pPr>
            <w:r w:rsidRPr="00CC5425">
              <w:t>WBS Loadbalancer</w:t>
            </w:r>
          </w:p>
        </w:tc>
      </w:tr>
      <w:tr w:rsidR="00EE2C6C" w14:paraId="3F2829BF" w14:textId="77777777" w:rsidTr="00C056A9">
        <w:sdt>
          <w:sdtPr>
            <w:alias w:val="Category"/>
            <w:tag w:val="Category"/>
            <w:id w:val="-1460873766"/>
            <w:placeholder>
              <w:docPart w:val="6F5778CF666845D99F60088B1E6E2FBC"/>
            </w:placeholder>
            <w:dropDownList>
              <w:listItem w:displayText="Select" w:value="Select"/>
              <w:listItem w:displayText="Internal" w:value="Internal"/>
              <w:listItem w:displayText="External (outside DXC)" w:value="External (outside DXC)"/>
            </w:dropDownList>
          </w:sdtPr>
          <w:sdtEndPr/>
          <w:sdtContent>
            <w:tc>
              <w:tcPr>
                <w:tcW w:w="2515" w:type="dxa"/>
                <w:vAlign w:val="center"/>
              </w:tcPr>
              <w:p w14:paraId="63E4835A" w14:textId="4599D0CC" w:rsidR="00EE2C6C" w:rsidRPr="00DF4522" w:rsidRDefault="00EE2C6C" w:rsidP="00EE2C6C">
                <w:pPr>
                  <w:pStyle w:val="BodyText"/>
                </w:pPr>
                <w:r>
                  <w:t>External (outside DXC)</w:t>
                </w:r>
              </w:p>
            </w:tc>
          </w:sdtContent>
        </w:sdt>
        <w:tc>
          <w:tcPr>
            <w:tcW w:w="1530" w:type="dxa"/>
          </w:tcPr>
          <w:p w14:paraId="508FFA45" w14:textId="32613A9D" w:rsidR="00EE2C6C" w:rsidRPr="00D37F33" w:rsidRDefault="00EE2C6C" w:rsidP="00EE2C6C">
            <w:pPr>
              <w:pStyle w:val="BodyText"/>
            </w:pPr>
            <w:r w:rsidRPr="00DE1837">
              <w:t>HTTP</w:t>
            </w:r>
          </w:p>
        </w:tc>
        <w:tc>
          <w:tcPr>
            <w:tcW w:w="3060" w:type="dxa"/>
            <w:vAlign w:val="center"/>
          </w:tcPr>
          <w:p w14:paraId="3E811C75" w14:textId="43B22BA8" w:rsidR="00EE2C6C" w:rsidRPr="00057FAD" w:rsidRDefault="00EE2C6C" w:rsidP="00EE2C6C">
            <w:pPr>
              <w:pStyle w:val="BodyText"/>
            </w:pPr>
            <w:r>
              <w:t>WBS Virus</w:t>
            </w:r>
          </w:p>
        </w:tc>
        <w:tc>
          <w:tcPr>
            <w:tcW w:w="2970" w:type="dxa"/>
            <w:vAlign w:val="center"/>
          </w:tcPr>
          <w:p w14:paraId="7A2D83DA" w14:textId="38E0E8CE" w:rsidR="00EE2C6C" w:rsidRPr="00CC5425" w:rsidRDefault="00EE2C6C" w:rsidP="00EE2C6C">
            <w:pPr>
              <w:pStyle w:val="BodyText"/>
            </w:pPr>
            <w:r>
              <w:t>KPN Forward proxy</w:t>
            </w:r>
          </w:p>
        </w:tc>
      </w:tr>
      <w:tr w:rsidR="00EE2C6C" w14:paraId="74925B31" w14:textId="77777777" w:rsidTr="00C056A9">
        <w:sdt>
          <w:sdtPr>
            <w:alias w:val="Category"/>
            <w:tag w:val="Category"/>
            <w:id w:val="508410945"/>
            <w:placeholder>
              <w:docPart w:val="173ACEAB032E4CB7B032FECB4A67C063"/>
            </w:placeholder>
            <w:dropDownList>
              <w:listItem w:displayText="Select" w:value="Select"/>
              <w:listItem w:displayText="Internal" w:value="Internal"/>
              <w:listItem w:displayText="External (outside DXC)" w:value="External (outside DXC)"/>
            </w:dropDownList>
          </w:sdtPr>
          <w:sdtEndPr/>
          <w:sdtContent>
            <w:tc>
              <w:tcPr>
                <w:tcW w:w="2515" w:type="dxa"/>
              </w:tcPr>
              <w:p w14:paraId="31327B6A" w14:textId="77777777" w:rsidR="00EE2C6C" w:rsidRPr="00DF4522" w:rsidRDefault="00EE2C6C" w:rsidP="00EE2C6C">
                <w:pPr>
                  <w:pStyle w:val="BodyText"/>
                </w:pPr>
                <w:r>
                  <w:t>External (outside DXC)</w:t>
                </w:r>
              </w:p>
            </w:tc>
          </w:sdtContent>
        </w:sdt>
        <w:tc>
          <w:tcPr>
            <w:tcW w:w="1530" w:type="dxa"/>
          </w:tcPr>
          <w:p w14:paraId="78B5535E" w14:textId="3B07DC98" w:rsidR="00EE2C6C" w:rsidRPr="00D37F33" w:rsidRDefault="00EE2C6C" w:rsidP="00EE2C6C">
            <w:pPr>
              <w:pStyle w:val="BodyText"/>
            </w:pPr>
            <w:r>
              <w:t>SMTP</w:t>
            </w:r>
          </w:p>
        </w:tc>
        <w:tc>
          <w:tcPr>
            <w:tcW w:w="3060" w:type="dxa"/>
          </w:tcPr>
          <w:p w14:paraId="5F4C3063" w14:textId="487D6438" w:rsidR="00EE2C6C" w:rsidRPr="00057FAD" w:rsidRDefault="00EE2C6C" w:rsidP="00EE2C6C">
            <w:pPr>
              <w:pStyle w:val="BodyText"/>
            </w:pPr>
            <w:r w:rsidRPr="00521094">
              <w:t>WBS Application servers</w:t>
            </w:r>
          </w:p>
        </w:tc>
        <w:tc>
          <w:tcPr>
            <w:tcW w:w="2970" w:type="dxa"/>
          </w:tcPr>
          <w:p w14:paraId="08E92DE5" w14:textId="40CE26D0" w:rsidR="00EE2C6C" w:rsidRPr="00CC5425" w:rsidRDefault="00EE2C6C" w:rsidP="00EE2C6C">
            <w:pPr>
              <w:pStyle w:val="BodyText"/>
            </w:pPr>
            <w:r>
              <w:t>UWV Mail</w:t>
            </w:r>
          </w:p>
        </w:tc>
      </w:tr>
    </w:tbl>
    <w:p w14:paraId="2EC4CF00" w14:textId="5F49236F" w:rsidR="000370D7" w:rsidRDefault="000370D7" w:rsidP="000370D7">
      <w:pPr>
        <w:pStyle w:val="BodyText"/>
        <w:rPr>
          <w:rFonts w:cs="Arial"/>
        </w:rPr>
      </w:pPr>
      <w:r>
        <w:rPr>
          <w:rFonts w:cs="Arial"/>
        </w:rPr>
        <w:t>For details see Appendix B</w:t>
      </w:r>
    </w:p>
    <w:p w14:paraId="7707B0CC" w14:textId="33BB61CA" w:rsidR="00F179F4" w:rsidRDefault="00F179F4" w:rsidP="00122BD0">
      <w:pPr>
        <w:pStyle w:val="Heading1"/>
        <w:rPr>
          <w:rStyle w:val="BodyTextZchn"/>
        </w:rPr>
      </w:pPr>
      <w:bookmarkStart w:id="69" w:name="_Toc94024223"/>
      <w:bookmarkStart w:id="70" w:name="_Toc119414602"/>
      <w:r>
        <w:rPr>
          <w:rStyle w:val="BodyTextZchn"/>
        </w:rPr>
        <w:lastRenderedPageBreak/>
        <w:t>Potential future improvements</w:t>
      </w:r>
      <w:bookmarkEnd w:id="69"/>
      <w:bookmarkEnd w:id="70"/>
    </w:p>
    <w:tbl>
      <w:tblPr>
        <w:tblStyle w:val="TableGrid"/>
        <w:tblW w:w="9231" w:type="dxa"/>
        <w:tblLook w:val="04A0" w:firstRow="1" w:lastRow="0" w:firstColumn="1" w:lastColumn="0" w:noHBand="0" w:noVBand="1"/>
      </w:tblPr>
      <w:tblGrid>
        <w:gridCol w:w="503"/>
        <w:gridCol w:w="3902"/>
        <w:gridCol w:w="4826"/>
      </w:tblGrid>
      <w:tr w:rsidR="00765D40" w:rsidRPr="00560D26" w14:paraId="38B78D17" w14:textId="6B4DDDC2" w:rsidTr="00381792">
        <w:tc>
          <w:tcPr>
            <w:tcW w:w="503" w:type="dxa"/>
            <w:shd w:val="clear" w:color="auto" w:fill="D9D9D9" w:themeFill="background1" w:themeFillShade="D9"/>
          </w:tcPr>
          <w:p w14:paraId="4E8269BA" w14:textId="6C3C5699" w:rsidR="00765D40" w:rsidRPr="00184B1E" w:rsidRDefault="00765D40" w:rsidP="00F630AD">
            <w:pPr>
              <w:pStyle w:val="BodyText"/>
              <w:rPr>
                <w:b/>
                <w:bCs/>
              </w:rPr>
            </w:pPr>
            <w:r w:rsidRPr="00184B1E">
              <w:rPr>
                <w:b/>
                <w:bCs/>
              </w:rPr>
              <w:t>ID</w:t>
            </w:r>
          </w:p>
        </w:tc>
        <w:tc>
          <w:tcPr>
            <w:tcW w:w="3902" w:type="dxa"/>
            <w:shd w:val="clear" w:color="auto" w:fill="D9D9D9" w:themeFill="background1" w:themeFillShade="D9"/>
          </w:tcPr>
          <w:p w14:paraId="7C1EE4DA" w14:textId="3E23179D" w:rsidR="00765D40" w:rsidRPr="00184B1E" w:rsidRDefault="00765D40" w:rsidP="00F630AD">
            <w:pPr>
              <w:pStyle w:val="BodyText"/>
              <w:rPr>
                <w:b/>
                <w:bCs/>
              </w:rPr>
            </w:pPr>
            <w:r w:rsidRPr="00184B1E">
              <w:rPr>
                <w:b/>
                <w:bCs/>
              </w:rPr>
              <w:t>Proposed improvement</w:t>
            </w:r>
          </w:p>
        </w:tc>
        <w:tc>
          <w:tcPr>
            <w:tcW w:w="4826" w:type="dxa"/>
            <w:shd w:val="clear" w:color="auto" w:fill="D9D9D9" w:themeFill="background1" w:themeFillShade="D9"/>
          </w:tcPr>
          <w:p w14:paraId="3CD0B5C9" w14:textId="1C446C84" w:rsidR="00AC6373" w:rsidRDefault="00AC6373" w:rsidP="00F630AD">
            <w:pPr>
              <w:pStyle w:val="BodyText"/>
              <w:rPr>
                <w:b/>
                <w:bCs/>
              </w:rPr>
            </w:pPr>
            <w:r>
              <w:rPr>
                <w:b/>
                <w:bCs/>
              </w:rPr>
              <w:t>Reason</w:t>
            </w:r>
          </w:p>
        </w:tc>
      </w:tr>
      <w:tr w:rsidR="00765D40" w:rsidRPr="00611598" w14:paraId="41D36F39" w14:textId="0A264C6D" w:rsidTr="00381792">
        <w:tc>
          <w:tcPr>
            <w:tcW w:w="503" w:type="dxa"/>
            <w:vAlign w:val="center"/>
          </w:tcPr>
          <w:p w14:paraId="74AC7B27" w14:textId="24F8D193" w:rsidR="00765D40" w:rsidRPr="00184B1E" w:rsidRDefault="00765D40" w:rsidP="00F630AD">
            <w:pPr>
              <w:pStyle w:val="BodyText"/>
            </w:pPr>
            <w:r w:rsidRPr="00184B1E">
              <w:t>1</w:t>
            </w:r>
          </w:p>
        </w:tc>
        <w:tc>
          <w:tcPr>
            <w:tcW w:w="3902" w:type="dxa"/>
            <w:vAlign w:val="center"/>
          </w:tcPr>
          <w:p w14:paraId="17FD722B" w14:textId="4D0F11DE" w:rsidR="00765D40" w:rsidRPr="00184B1E" w:rsidRDefault="00184B1E" w:rsidP="00184B1E">
            <w:pPr>
              <w:pStyle w:val="BodyText"/>
            </w:pPr>
            <w:r w:rsidRPr="00184B1E">
              <w:t>Move WBS OID from the WBS application</w:t>
            </w:r>
          </w:p>
        </w:tc>
        <w:tc>
          <w:tcPr>
            <w:tcW w:w="4826" w:type="dxa"/>
          </w:tcPr>
          <w:p w14:paraId="3F8CC011" w14:textId="1750EE6A" w:rsidR="00AC6373" w:rsidRPr="00184B1E" w:rsidRDefault="00AA068B" w:rsidP="00184B1E">
            <w:pPr>
              <w:pStyle w:val="BodyText"/>
            </w:pPr>
            <w:r>
              <w:t xml:space="preserve">Move to a central </w:t>
            </w:r>
            <w:r w:rsidR="00886AE0">
              <w:t>OID is only possible after transition of Sonar to DXC</w:t>
            </w:r>
            <w:r w:rsidR="00247FD4">
              <w:t>.</w:t>
            </w:r>
            <w:r w:rsidR="00683559">
              <w:t xml:space="preserve"> </w:t>
            </w:r>
            <w:r w:rsidR="000E63D6">
              <w:t>This transition is in progress.</w:t>
            </w:r>
          </w:p>
        </w:tc>
      </w:tr>
      <w:tr w:rsidR="00AC6373" w:rsidRPr="00611598" w14:paraId="351F2352" w14:textId="002CC066" w:rsidTr="00381792">
        <w:tc>
          <w:tcPr>
            <w:tcW w:w="503" w:type="dxa"/>
            <w:vAlign w:val="center"/>
          </w:tcPr>
          <w:p w14:paraId="5631353B" w14:textId="396F58DA" w:rsidR="00AC6373" w:rsidRDefault="00AC6373" w:rsidP="00F630AD">
            <w:pPr>
              <w:pStyle w:val="BodyText"/>
            </w:pPr>
            <w:r>
              <w:t>2</w:t>
            </w:r>
          </w:p>
        </w:tc>
        <w:tc>
          <w:tcPr>
            <w:tcW w:w="3902" w:type="dxa"/>
            <w:vAlign w:val="center"/>
          </w:tcPr>
          <w:p w14:paraId="38D3EC5B" w14:textId="39D32B39" w:rsidR="00AC6373" w:rsidRDefault="00AC6373" w:rsidP="00BA1F65">
            <w:pPr>
              <w:pStyle w:val="BodyText"/>
            </w:pPr>
            <w:r>
              <w:t>Update Java and Weblogic middleware</w:t>
            </w:r>
          </w:p>
        </w:tc>
        <w:tc>
          <w:tcPr>
            <w:tcW w:w="4826" w:type="dxa"/>
          </w:tcPr>
          <w:p w14:paraId="4FDDAB85" w14:textId="318A5F34" w:rsidR="00AC6373" w:rsidRDefault="00A94EA0" w:rsidP="00BA1F65">
            <w:pPr>
              <w:pStyle w:val="BodyText"/>
            </w:pPr>
            <w:r>
              <w:t>Current versions of Java and Weblogic middlewar</w:t>
            </w:r>
            <w:r w:rsidR="00073E07">
              <w:t xml:space="preserve">e </w:t>
            </w:r>
            <w:r w:rsidR="00AB77C2">
              <w:t xml:space="preserve">are stated in </w:t>
            </w:r>
            <w:r w:rsidR="00675289">
              <w:t xml:space="preserve">project </w:t>
            </w:r>
            <w:r w:rsidR="00AB77C2">
              <w:t>I-AT</w:t>
            </w:r>
            <w:r w:rsidR="002E5DD9">
              <w:t xml:space="preserve">. </w:t>
            </w:r>
            <w:r w:rsidR="002F54B0">
              <w:t xml:space="preserve">Existing </w:t>
            </w:r>
            <w:r w:rsidR="00675289">
              <w:t xml:space="preserve">WBS </w:t>
            </w:r>
            <w:r w:rsidR="002F54B0">
              <w:t>software is prepared for this stack</w:t>
            </w:r>
            <w:r w:rsidR="00675289">
              <w:t xml:space="preserve"> of Java and Weblogic.</w:t>
            </w:r>
          </w:p>
        </w:tc>
      </w:tr>
    </w:tbl>
    <w:p w14:paraId="01CC1538" w14:textId="77777777" w:rsidR="0022661D" w:rsidRDefault="0022661D">
      <w:pPr>
        <w:spacing w:after="160" w:line="259" w:lineRule="auto"/>
        <w:rPr>
          <w:rFonts w:ascii="Helvetica-Bold" w:hAnsi="Helvetica-Bold" w:hint="eastAsia"/>
          <w:b/>
          <w:bCs/>
          <w:color w:val="040204"/>
          <w:sz w:val="34"/>
          <w:szCs w:val="34"/>
        </w:rPr>
      </w:pPr>
    </w:p>
    <w:p w14:paraId="55AA43CD" w14:textId="77777777" w:rsidR="00CF08B8" w:rsidRDefault="00CF08B8">
      <w:pPr>
        <w:spacing w:after="160" w:line="259" w:lineRule="auto"/>
        <w:rPr>
          <w:rFonts w:ascii="Helvetica-Bold" w:hAnsi="Helvetica-Bold" w:hint="eastAsia"/>
          <w:b/>
          <w:bCs/>
          <w:color w:val="040204"/>
          <w:sz w:val="34"/>
          <w:szCs w:val="34"/>
        </w:rPr>
      </w:pPr>
    </w:p>
    <w:p w14:paraId="5DA57BC3" w14:textId="4A4BF9A8" w:rsidR="00BF78AE" w:rsidRPr="008D630B" w:rsidRDefault="00BF78AE" w:rsidP="00BF78AE">
      <w:pPr>
        <w:pStyle w:val="Heading1"/>
        <w:numPr>
          <w:ilvl w:val="0"/>
          <w:numId w:val="0"/>
        </w:numPr>
      </w:pPr>
      <w:bookmarkStart w:id="71" w:name="_Toc119414603"/>
      <w:bookmarkStart w:id="72" w:name="_Hlk63699251"/>
      <w:bookmarkStart w:id="73" w:name="_Toc38963729"/>
      <w:bookmarkStart w:id="74" w:name="_Toc94024224"/>
      <w:r>
        <w:lastRenderedPageBreak/>
        <w:t>Version Control</w:t>
      </w:r>
      <w:bookmarkEnd w:id="71"/>
    </w:p>
    <w:p w14:paraId="3089BFCF" w14:textId="77777777" w:rsidR="00BF78AE" w:rsidRDefault="00BF78AE" w:rsidP="00BF78AE">
      <w:pPr>
        <w:pStyle w:val="Graphic"/>
        <w:rPr>
          <w:b/>
          <w:bCs/>
          <w:color w:val="767171" w:themeColor="background2" w:themeShade="80"/>
          <w:sz w:val="24"/>
          <w:szCs w:val="24"/>
        </w:rPr>
      </w:pPr>
      <w:r>
        <w:rPr>
          <w:b/>
          <w:bCs/>
          <w:color w:val="767171" w:themeColor="background2" w:themeShade="80"/>
          <w:sz w:val="24"/>
          <w:szCs w:val="24"/>
        </w:rPr>
        <w:t>USED TEMPLATE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0"/>
      </w:tblGrid>
      <w:tr w:rsidR="00BF78AE" w14:paraId="47ECBD39" w14:textId="77777777" w:rsidTr="002A2277">
        <w:trPr>
          <w:cantSplit/>
        </w:trPr>
        <w:tc>
          <w:tcPr>
            <w:tcW w:w="9000" w:type="dxa"/>
            <w:tcBorders>
              <w:top w:val="single" w:sz="4" w:space="0" w:color="auto"/>
              <w:left w:val="single" w:sz="4" w:space="0" w:color="auto"/>
              <w:bottom w:val="single" w:sz="4" w:space="0" w:color="auto"/>
              <w:right w:val="single" w:sz="4" w:space="0" w:color="auto"/>
            </w:tcBorders>
            <w:vAlign w:val="center"/>
            <w:hideMark/>
          </w:tcPr>
          <w:p w14:paraId="2F90251E" w14:textId="77777777" w:rsidR="00BF78AE" w:rsidRPr="001673C7" w:rsidRDefault="00BF78AE" w:rsidP="002A2277">
            <w:pPr>
              <w:rPr>
                <w:rFonts w:cs="Arial"/>
                <w:sz w:val="20"/>
                <w:highlight w:val="yellow"/>
              </w:rPr>
            </w:pPr>
            <w:r w:rsidRPr="002429A2">
              <w:rPr>
                <w:rFonts w:cs="Arial"/>
                <w:sz w:val="20"/>
              </w:rPr>
              <w:t xml:space="preserve">Based on HLD Template: </w:t>
            </w:r>
            <w:r w:rsidRPr="007F5AF6">
              <w:rPr>
                <w:rFonts w:cs="Arial"/>
                <w:sz w:val="20"/>
              </w:rPr>
              <w:t>UWV HLD - TEMPLATE 1.</w:t>
            </w:r>
            <w:r>
              <w:rPr>
                <w:rFonts w:cs="Arial"/>
                <w:sz w:val="20"/>
              </w:rPr>
              <w:t>86</w:t>
            </w:r>
            <w:r w:rsidRPr="007F5AF6">
              <w:rPr>
                <w:rFonts w:cs="Arial"/>
                <w:sz w:val="20"/>
              </w:rPr>
              <w:t>.docx</w:t>
            </w:r>
          </w:p>
        </w:tc>
      </w:tr>
    </w:tbl>
    <w:p w14:paraId="60241EEE" w14:textId="77777777" w:rsidR="00BF78AE" w:rsidRDefault="00BF78AE" w:rsidP="00BF78AE">
      <w:pPr>
        <w:pStyle w:val="Graphic"/>
        <w:rPr>
          <w:b/>
          <w:bCs/>
          <w:color w:val="767171" w:themeColor="background2" w:themeShade="80"/>
          <w:sz w:val="24"/>
          <w:szCs w:val="24"/>
        </w:rPr>
      </w:pPr>
      <w:r w:rsidRPr="004A3BA4">
        <w:rPr>
          <w:b/>
          <w:bCs/>
          <w:color w:val="767171" w:themeColor="background2" w:themeShade="80"/>
          <w:sz w:val="24"/>
          <w:szCs w:val="24"/>
        </w:rPr>
        <w:t>DOCUMENT AUTHORISATION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3504"/>
        <w:gridCol w:w="1737"/>
      </w:tblGrid>
      <w:tr w:rsidR="008315F2" w14:paraId="5D458C67" w14:textId="77777777" w:rsidTr="002A2277">
        <w:trPr>
          <w:cantSplit/>
          <w:tblHeader/>
        </w:trPr>
        <w:tc>
          <w:tcPr>
            <w:tcW w:w="3780"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00254CD1" w14:textId="77777777" w:rsidR="008315F2" w:rsidRDefault="008315F2" w:rsidP="002A2277">
            <w:pPr>
              <w:pStyle w:val="TableHeading"/>
            </w:pPr>
            <w:r>
              <w:t>Name</w:t>
            </w:r>
          </w:p>
        </w:tc>
        <w:tc>
          <w:tcPr>
            <w:tcW w:w="3504"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320090C5" w14:textId="77777777" w:rsidR="008315F2" w:rsidRDefault="008315F2" w:rsidP="002A2277">
            <w:pPr>
              <w:pStyle w:val="TableHeading"/>
            </w:pPr>
            <w:r>
              <w:t>Role</w:t>
            </w:r>
          </w:p>
        </w:tc>
        <w:tc>
          <w:tcPr>
            <w:tcW w:w="1737"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5ABE9ACD" w14:textId="77777777" w:rsidR="008315F2" w:rsidRDefault="008315F2" w:rsidP="002A2277">
            <w:pPr>
              <w:pStyle w:val="TableHeading"/>
            </w:pPr>
            <w:r>
              <w:t>Date</w:t>
            </w:r>
          </w:p>
        </w:tc>
      </w:tr>
      <w:tr w:rsidR="008315F2" w14:paraId="3C2C5FDD" w14:textId="77777777" w:rsidTr="002A2277">
        <w:trPr>
          <w:cantSplit/>
        </w:trPr>
        <w:tc>
          <w:tcPr>
            <w:tcW w:w="3780" w:type="dxa"/>
            <w:tcBorders>
              <w:top w:val="single" w:sz="4" w:space="0" w:color="auto"/>
              <w:left w:val="single" w:sz="4" w:space="0" w:color="auto"/>
              <w:bottom w:val="single" w:sz="4" w:space="0" w:color="auto"/>
              <w:right w:val="single" w:sz="4" w:space="0" w:color="auto"/>
            </w:tcBorders>
            <w:hideMark/>
          </w:tcPr>
          <w:sdt>
            <w:sdtPr>
              <w:rPr>
                <w:sz w:val="20"/>
              </w:rPr>
              <w:alias w:val="DXC Verification"/>
              <w:tag w:val="DXC Verification"/>
              <w:id w:val="-2096155987"/>
              <w:placeholder>
                <w:docPart w:val="98508550C5CA4ABEAE176BB8C382673C"/>
              </w:placeholder>
              <w:comboBox>
                <w:listItem w:displayText="Select" w:value="Select"/>
                <w:listItem w:displayText="Cora Kuijper" w:value="Cora Kuijper"/>
                <w:listItem w:displayText="Hans Kreisel" w:value="Hans Kreisel"/>
              </w:comboBox>
            </w:sdtPr>
            <w:sdtEndPr/>
            <w:sdtContent>
              <w:p w14:paraId="502834C4" w14:textId="27A61015" w:rsidR="008315F2" w:rsidRPr="008315F2" w:rsidRDefault="008315F2" w:rsidP="002A2277">
                <w:pPr>
                  <w:rPr>
                    <w:rFonts w:cs="Arial"/>
                    <w:sz w:val="20"/>
                  </w:rPr>
                </w:pPr>
                <w:r w:rsidRPr="008315F2">
                  <w:rPr>
                    <w:sz w:val="20"/>
                  </w:rPr>
                  <w:t>Hans Kreisel</w:t>
                </w:r>
              </w:p>
            </w:sdtContent>
          </w:sdt>
        </w:tc>
        <w:tc>
          <w:tcPr>
            <w:tcW w:w="3504" w:type="dxa"/>
            <w:tcBorders>
              <w:top w:val="single" w:sz="4" w:space="0" w:color="auto"/>
              <w:left w:val="single" w:sz="4" w:space="0" w:color="auto"/>
              <w:bottom w:val="single" w:sz="4" w:space="0" w:color="auto"/>
              <w:right w:val="single" w:sz="4" w:space="0" w:color="auto"/>
            </w:tcBorders>
            <w:hideMark/>
          </w:tcPr>
          <w:sdt>
            <w:sdtPr>
              <w:rPr>
                <w:sz w:val="20"/>
              </w:rPr>
              <w:alias w:val="DXC Role"/>
              <w:tag w:val="DXC Role"/>
              <w:id w:val="-1312160373"/>
              <w:placeholder>
                <w:docPart w:val="87DDAE58F575472C883B83A26B6B4295"/>
              </w:placeholder>
              <w:comboBox>
                <w:listItem w:displayText="Select" w:value="Select"/>
                <w:listItem w:displayText="DXC Account Technical Lead (verification)" w:value="DXC Account Technical Lead (verification)"/>
                <w:listItem w:displayText="DXC Account Architect (verification)" w:value="DXC Account Architect (verification)"/>
              </w:comboBox>
            </w:sdtPr>
            <w:sdtEndPr/>
            <w:sdtContent>
              <w:p w14:paraId="317D2BE1" w14:textId="78350035" w:rsidR="008315F2" w:rsidRPr="008315F2" w:rsidRDefault="008315F2" w:rsidP="002A2277">
                <w:pPr>
                  <w:rPr>
                    <w:rFonts w:cs="Arial"/>
                    <w:sz w:val="20"/>
                  </w:rPr>
                </w:pPr>
                <w:r w:rsidRPr="008315F2">
                  <w:rPr>
                    <w:sz w:val="20"/>
                  </w:rPr>
                  <w:t>DXC Account Architect (verification)</w:t>
                </w:r>
              </w:p>
            </w:sdtContent>
          </w:sdt>
        </w:tc>
        <w:tc>
          <w:tcPr>
            <w:tcW w:w="1737" w:type="dxa"/>
            <w:tcBorders>
              <w:top w:val="single" w:sz="4" w:space="0" w:color="auto"/>
              <w:left w:val="single" w:sz="4" w:space="0" w:color="auto"/>
              <w:bottom w:val="single" w:sz="4" w:space="0" w:color="auto"/>
              <w:right w:val="single" w:sz="4" w:space="0" w:color="auto"/>
            </w:tcBorders>
          </w:tcPr>
          <w:p w14:paraId="2A092710" w14:textId="77777777" w:rsidR="008315F2" w:rsidRPr="001673C7" w:rsidRDefault="008315F2" w:rsidP="002A2277">
            <w:pPr>
              <w:pStyle w:val="TableText0"/>
              <w:rPr>
                <w:rFonts w:ascii="Arial" w:hAnsi="Arial" w:cs="Arial"/>
                <w:kern w:val="20"/>
                <w:highlight w:val="yellow"/>
              </w:rPr>
            </w:pPr>
          </w:p>
        </w:tc>
      </w:tr>
      <w:tr w:rsidR="008315F2" w14:paraId="35676CE7" w14:textId="77777777" w:rsidTr="002A2277">
        <w:trPr>
          <w:cantSplit/>
        </w:trPr>
        <w:tc>
          <w:tcPr>
            <w:tcW w:w="3780" w:type="dxa"/>
            <w:tcBorders>
              <w:top w:val="single" w:sz="4" w:space="0" w:color="auto"/>
              <w:left w:val="single" w:sz="4" w:space="0" w:color="auto"/>
              <w:bottom w:val="single" w:sz="4" w:space="0" w:color="auto"/>
              <w:right w:val="single" w:sz="4" w:space="0" w:color="auto"/>
            </w:tcBorders>
            <w:hideMark/>
          </w:tcPr>
          <w:sdt>
            <w:sdtPr>
              <w:rPr>
                <w:sz w:val="20"/>
              </w:rPr>
              <w:alias w:val="UWV Lead architect"/>
              <w:tag w:val="UWV Lead architect"/>
              <w:id w:val="-1665086909"/>
              <w:placeholder>
                <w:docPart w:val="358F9D940CEF4CF68FF1E83C1C6379BB"/>
              </w:placeholder>
              <w:comboBox>
                <w:listItem w:displayText="Select" w:value="Select"/>
                <w:listItem w:displayText="Nic van Spronsen" w:value="Nic van Spronsen"/>
                <w:listItem w:displayText="Raymond Groenewoud" w:value="Raymond Groenewoud"/>
              </w:comboBox>
            </w:sdtPr>
            <w:sdtEndPr/>
            <w:sdtContent>
              <w:p w14:paraId="0D666CF7" w14:textId="0D5CA704" w:rsidR="008315F2" w:rsidRPr="008315F2" w:rsidRDefault="008315F2" w:rsidP="002A2277">
                <w:pPr>
                  <w:rPr>
                    <w:rFonts w:cs="Arial"/>
                    <w:sz w:val="20"/>
                  </w:rPr>
                </w:pPr>
                <w:r w:rsidRPr="008315F2">
                  <w:rPr>
                    <w:sz w:val="20"/>
                  </w:rPr>
                  <w:t>Raymond Groenewoud</w:t>
                </w:r>
              </w:p>
            </w:sdtContent>
          </w:sdt>
        </w:tc>
        <w:tc>
          <w:tcPr>
            <w:tcW w:w="3504" w:type="dxa"/>
            <w:tcBorders>
              <w:top w:val="single" w:sz="4" w:space="0" w:color="auto"/>
              <w:left w:val="single" w:sz="4" w:space="0" w:color="auto"/>
              <w:bottom w:val="single" w:sz="4" w:space="0" w:color="auto"/>
              <w:right w:val="single" w:sz="4" w:space="0" w:color="auto"/>
            </w:tcBorders>
            <w:vAlign w:val="center"/>
            <w:hideMark/>
          </w:tcPr>
          <w:p w14:paraId="2D6F04BE" w14:textId="77777777" w:rsidR="008315F2" w:rsidRPr="008315F2" w:rsidRDefault="008315F2" w:rsidP="002A2277">
            <w:pPr>
              <w:rPr>
                <w:rFonts w:cs="Arial"/>
                <w:sz w:val="20"/>
              </w:rPr>
            </w:pPr>
            <w:r w:rsidRPr="008315F2">
              <w:rPr>
                <w:rFonts w:cs="Arial"/>
                <w:sz w:val="20"/>
              </w:rPr>
              <w:t>UWV Lead Architect (verification)</w:t>
            </w:r>
          </w:p>
        </w:tc>
        <w:tc>
          <w:tcPr>
            <w:tcW w:w="1737" w:type="dxa"/>
            <w:tcBorders>
              <w:top w:val="single" w:sz="4" w:space="0" w:color="auto"/>
              <w:left w:val="single" w:sz="4" w:space="0" w:color="auto"/>
              <w:bottom w:val="single" w:sz="4" w:space="0" w:color="auto"/>
              <w:right w:val="single" w:sz="4" w:space="0" w:color="auto"/>
            </w:tcBorders>
            <w:vAlign w:val="center"/>
          </w:tcPr>
          <w:p w14:paraId="1715ABAB" w14:textId="77777777" w:rsidR="008315F2" w:rsidRPr="001673C7" w:rsidRDefault="008315F2" w:rsidP="002A2277">
            <w:pPr>
              <w:pStyle w:val="TableText0"/>
              <w:rPr>
                <w:rFonts w:ascii="Arial" w:hAnsi="Arial" w:cs="Arial"/>
                <w:kern w:val="20"/>
                <w:highlight w:val="yellow"/>
              </w:rPr>
            </w:pPr>
          </w:p>
        </w:tc>
      </w:tr>
      <w:tr w:rsidR="008315F2" w14:paraId="58C47C90" w14:textId="77777777" w:rsidTr="002A2277">
        <w:trPr>
          <w:cantSplit/>
        </w:trPr>
        <w:tc>
          <w:tcPr>
            <w:tcW w:w="3780" w:type="dxa"/>
            <w:tcBorders>
              <w:top w:val="single" w:sz="4" w:space="0" w:color="auto"/>
              <w:left w:val="single" w:sz="4" w:space="0" w:color="auto"/>
              <w:bottom w:val="single" w:sz="4" w:space="0" w:color="auto"/>
              <w:right w:val="single" w:sz="4" w:space="0" w:color="auto"/>
            </w:tcBorders>
            <w:vAlign w:val="center"/>
            <w:hideMark/>
          </w:tcPr>
          <w:p w14:paraId="5BC9B315" w14:textId="77777777" w:rsidR="008315F2" w:rsidRPr="008315F2" w:rsidRDefault="008315F2" w:rsidP="002A2277">
            <w:pPr>
              <w:rPr>
                <w:rFonts w:cs="Arial"/>
                <w:sz w:val="20"/>
                <w:lang w:val="nl-NL"/>
              </w:rPr>
            </w:pPr>
            <w:r w:rsidRPr="008315F2">
              <w:rPr>
                <w:rFonts w:cs="Arial"/>
                <w:sz w:val="20"/>
                <w:lang w:val="nl-NL"/>
              </w:rPr>
              <w:t>Rick van Diemen, delegated to Hans Kreisel</w:t>
            </w:r>
          </w:p>
        </w:tc>
        <w:tc>
          <w:tcPr>
            <w:tcW w:w="3504" w:type="dxa"/>
            <w:tcBorders>
              <w:top w:val="single" w:sz="4" w:space="0" w:color="auto"/>
              <w:left w:val="single" w:sz="4" w:space="0" w:color="auto"/>
              <w:bottom w:val="single" w:sz="4" w:space="0" w:color="auto"/>
              <w:right w:val="single" w:sz="4" w:space="0" w:color="auto"/>
            </w:tcBorders>
            <w:vAlign w:val="center"/>
            <w:hideMark/>
          </w:tcPr>
          <w:p w14:paraId="63E80C4F" w14:textId="77777777" w:rsidR="008315F2" w:rsidRPr="008315F2" w:rsidRDefault="008315F2" w:rsidP="002A2277">
            <w:pPr>
              <w:rPr>
                <w:rFonts w:cs="Arial"/>
                <w:sz w:val="20"/>
              </w:rPr>
            </w:pPr>
            <w:r w:rsidRPr="008315F2">
              <w:rPr>
                <w:rFonts w:cs="Arial"/>
                <w:sz w:val="20"/>
              </w:rPr>
              <w:t>DXC Account Delivery Lead (acceptance)</w:t>
            </w:r>
          </w:p>
        </w:tc>
        <w:tc>
          <w:tcPr>
            <w:tcW w:w="1737" w:type="dxa"/>
            <w:tcBorders>
              <w:top w:val="single" w:sz="4" w:space="0" w:color="auto"/>
              <w:left w:val="single" w:sz="4" w:space="0" w:color="auto"/>
              <w:bottom w:val="single" w:sz="4" w:space="0" w:color="auto"/>
              <w:right w:val="single" w:sz="4" w:space="0" w:color="auto"/>
            </w:tcBorders>
          </w:tcPr>
          <w:p w14:paraId="582D312D" w14:textId="77777777" w:rsidR="008315F2" w:rsidRPr="001673C7" w:rsidRDefault="008315F2" w:rsidP="002A2277">
            <w:pPr>
              <w:pStyle w:val="TableText0"/>
              <w:rPr>
                <w:rFonts w:ascii="Arial" w:hAnsi="Arial" w:cs="Arial"/>
                <w:kern w:val="20"/>
                <w:highlight w:val="yellow"/>
              </w:rPr>
            </w:pPr>
          </w:p>
        </w:tc>
      </w:tr>
    </w:tbl>
    <w:p w14:paraId="0F9C31B8" w14:textId="77777777" w:rsidR="00C879E1" w:rsidRDefault="00C879E1" w:rsidP="00BF78AE">
      <w:pPr>
        <w:pStyle w:val="Graphic"/>
        <w:rPr>
          <w:b/>
          <w:bCs/>
          <w:color w:val="767171" w:themeColor="background2" w:themeShade="80"/>
          <w:sz w:val="24"/>
          <w:szCs w:val="24"/>
        </w:rPr>
      </w:pPr>
      <w:bookmarkStart w:id="75" w:name="_Toc41604403"/>
    </w:p>
    <w:p w14:paraId="3AEB98D6" w14:textId="76900EFF" w:rsidR="00BF78AE" w:rsidRPr="004A3BA4" w:rsidRDefault="00BF78AE" w:rsidP="00BF78AE">
      <w:pPr>
        <w:pStyle w:val="Graphic"/>
        <w:rPr>
          <w:b/>
          <w:bCs/>
          <w:color w:val="767171" w:themeColor="background2" w:themeShade="80"/>
          <w:sz w:val="24"/>
          <w:szCs w:val="24"/>
        </w:rPr>
      </w:pPr>
      <w:r w:rsidRPr="004A3BA4">
        <w:rPr>
          <w:b/>
          <w:bCs/>
          <w:color w:val="767171" w:themeColor="background2" w:themeShade="80"/>
          <w:sz w:val="24"/>
          <w:szCs w:val="24"/>
        </w:rPr>
        <w:t xml:space="preserve">DOCUMENT </w:t>
      </w:r>
      <w:bookmarkEnd w:id="75"/>
      <w:r>
        <w:rPr>
          <w:b/>
          <w:bCs/>
          <w:color w:val="767171" w:themeColor="background2" w:themeShade="80"/>
          <w:sz w:val="24"/>
          <w:szCs w:val="24"/>
        </w:rPr>
        <w:t>DISTRIBUTION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3464"/>
        <w:gridCol w:w="1777"/>
      </w:tblGrid>
      <w:tr w:rsidR="00BF78AE" w14:paraId="0AE47D84" w14:textId="77777777" w:rsidTr="00C879E1">
        <w:trPr>
          <w:cantSplit/>
          <w:tblHeader/>
        </w:trPr>
        <w:tc>
          <w:tcPr>
            <w:tcW w:w="3780"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7B532C7F" w14:textId="77777777" w:rsidR="00BF78AE" w:rsidRDefault="00BF78AE" w:rsidP="002A2277">
            <w:pPr>
              <w:pStyle w:val="TableHeading"/>
            </w:pPr>
            <w:r>
              <w:t>Name</w:t>
            </w:r>
          </w:p>
        </w:tc>
        <w:tc>
          <w:tcPr>
            <w:tcW w:w="3464"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40DEED69" w14:textId="77777777" w:rsidR="00BF78AE" w:rsidRDefault="00BF78AE" w:rsidP="002A2277">
            <w:pPr>
              <w:pStyle w:val="TableHeading"/>
            </w:pPr>
            <w:r>
              <w:t>Role</w:t>
            </w:r>
          </w:p>
        </w:tc>
        <w:tc>
          <w:tcPr>
            <w:tcW w:w="1777"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4346B6ED" w14:textId="77777777" w:rsidR="00BF78AE" w:rsidRDefault="00BF78AE" w:rsidP="002A2277">
            <w:pPr>
              <w:pStyle w:val="TableHeading"/>
            </w:pPr>
            <w:r>
              <w:t>Date</w:t>
            </w:r>
          </w:p>
        </w:tc>
      </w:tr>
      <w:tr w:rsidR="00BF78AE" w14:paraId="73F2781F" w14:textId="77777777" w:rsidTr="00C879E1">
        <w:trPr>
          <w:cantSplit/>
        </w:trPr>
        <w:tc>
          <w:tcPr>
            <w:tcW w:w="3780" w:type="dxa"/>
            <w:tcBorders>
              <w:top w:val="single" w:sz="4" w:space="0" w:color="auto"/>
              <w:left w:val="single" w:sz="4" w:space="0" w:color="auto"/>
              <w:bottom w:val="single" w:sz="4" w:space="0" w:color="auto"/>
              <w:right w:val="single" w:sz="4" w:space="0" w:color="auto"/>
            </w:tcBorders>
            <w:vAlign w:val="center"/>
            <w:hideMark/>
          </w:tcPr>
          <w:p w14:paraId="7AAFD524" w14:textId="77777777" w:rsidR="00BF78AE" w:rsidRPr="00DE1837" w:rsidRDefault="00BF78AE" w:rsidP="002A2277">
            <w:pPr>
              <w:rPr>
                <w:sz w:val="20"/>
              </w:rPr>
            </w:pPr>
            <w:r w:rsidRPr="00DF4522">
              <w:rPr>
                <w:sz w:val="20"/>
              </w:rPr>
              <w:t xml:space="preserve"> As per agreed PMO process</w:t>
            </w:r>
          </w:p>
        </w:tc>
        <w:tc>
          <w:tcPr>
            <w:tcW w:w="3464" w:type="dxa"/>
            <w:tcBorders>
              <w:top w:val="single" w:sz="4" w:space="0" w:color="auto"/>
              <w:left w:val="single" w:sz="4" w:space="0" w:color="auto"/>
              <w:bottom w:val="single" w:sz="4" w:space="0" w:color="auto"/>
              <w:right w:val="single" w:sz="4" w:space="0" w:color="auto"/>
            </w:tcBorders>
            <w:vAlign w:val="center"/>
            <w:hideMark/>
          </w:tcPr>
          <w:p w14:paraId="4690BC04" w14:textId="77777777" w:rsidR="00BF78AE" w:rsidRPr="00521094" w:rsidRDefault="00BF78AE" w:rsidP="002A2277">
            <w:pPr>
              <w:rPr>
                <w:sz w:val="20"/>
              </w:rPr>
            </w:pPr>
            <w:r w:rsidRPr="00D37F33">
              <w:rPr>
                <w:sz w:val="20"/>
              </w:rPr>
              <w:t xml:space="preserve"> </w:t>
            </w:r>
          </w:p>
        </w:tc>
        <w:tc>
          <w:tcPr>
            <w:tcW w:w="1777" w:type="dxa"/>
            <w:tcBorders>
              <w:top w:val="single" w:sz="4" w:space="0" w:color="auto"/>
              <w:left w:val="single" w:sz="4" w:space="0" w:color="auto"/>
              <w:bottom w:val="single" w:sz="4" w:space="0" w:color="auto"/>
              <w:right w:val="single" w:sz="4" w:space="0" w:color="auto"/>
            </w:tcBorders>
            <w:vAlign w:val="center"/>
            <w:hideMark/>
          </w:tcPr>
          <w:p w14:paraId="3989BBB2" w14:textId="77777777" w:rsidR="00BF78AE" w:rsidRPr="001673C7" w:rsidRDefault="00BF78AE" w:rsidP="002A2277">
            <w:pPr>
              <w:pStyle w:val="BodyText1"/>
              <w:rPr>
                <w:rFonts w:cs="Arial"/>
                <w:kern w:val="20"/>
                <w:sz w:val="20"/>
                <w:highlight w:val="yellow"/>
              </w:rPr>
            </w:pPr>
          </w:p>
        </w:tc>
      </w:tr>
      <w:tr w:rsidR="00BF78AE" w14:paraId="3570FFD2" w14:textId="77777777" w:rsidTr="00C879E1">
        <w:trPr>
          <w:cantSplit/>
        </w:trPr>
        <w:tc>
          <w:tcPr>
            <w:tcW w:w="3780" w:type="dxa"/>
            <w:tcBorders>
              <w:top w:val="single" w:sz="4" w:space="0" w:color="auto"/>
              <w:left w:val="single" w:sz="4" w:space="0" w:color="auto"/>
              <w:bottom w:val="single" w:sz="4" w:space="0" w:color="auto"/>
              <w:right w:val="single" w:sz="4" w:space="0" w:color="auto"/>
            </w:tcBorders>
            <w:vAlign w:val="center"/>
            <w:hideMark/>
          </w:tcPr>
          <w:p w14:paraId="37F74302" w14:textId="77777777" w:rsidR="00BF78AE" w:rsidRPr="00027843" w:rsidRDefault="00BF78AE" w:rsidP="002A2277">
            <w:pPr>
              <w:rPr>
                <w:sz w:val="20"/>
              </w:rPr>
            </w:pPr>
            <w:r w:rsidRPr="00DF4522">
              <w:rPr>
                <w:sz w:val="20"/>
              </w:rPr>
              <w:t xml:space="preserve">UWV </w:t>
            </w:r>
            <w:r>
              <w:rPr>
                <w:sz w:val="20"/>
              </w:rPr>
              <w:t xml:space="preserve">TDA (Technical </w:t>
            </w:r>
            <w:r w:rsidRPr="00DF4522">
              <w:rPr>
                <w:sz w:val="20"/>
              </w:rPr>
              <w:t xml:space="preserve">Design </w:t>
            </w:r>
            <w:r>
              <w:rPr>
                <w:sz w:val="20"/>
              </w:rPr>
              <w:t>Authority)</w:t>
            </w:r>
          </w:p>
        </w:tc>
        <w:tc>
          <w:tcPr>
            <w:tcW w:w="3464" w:type="dxa"/>
            <w:tcBorders>
              <w:top w:val="single" w:sz="4" w:space="0" w:color="auto"/>
              <w:left w:val="single" w:sz="4" w:space="0" w:color="auto"/>
              <w:bottom w:val="single" w:sz="4" w:space="0" w:color="auto"/>
              <w:right w:val="single" w:sz="4" w:space="0" w:color="auto"/>
            </w:tcBorders>
            <w:vAlign w:val="center"/>
            <w:hideMark/>
          </w:tcPr>
          <w:p w14:paraId="23D28669" w14:textId="77777777" w:rsidR="00BF78AE" w:rsidRPr="00D37F33" w:rsidRDefault="00BF78AE" w:rsidP="002A2277">
            <w:pPr>
              <w:rPr>
                <w:sz w:val="20"/>
              </w:rPr>
            </w:pPr>
            <w:r w:rsidRPr="00DE1837">
              <w:rPr>
                <w:sz w:val="20"/>
              </w:rPr>
              <w:t>Design authority</w:t>
            </w:r>
          </w:p>
        </w:tc>
        <w:tc>
          <w:tcPr>
            <w:tcW w:w="1777" w:type="dxa"/>
            <w:tcBorders>
              <w:top w:val="single" w:sz="4" w:space="0" w:color="auto"/>
              <w:left w:val="single" w:sz="4" w:space="0" w:color="auto"/>
              <w:bottom w:val="single" w:sz="4" w:space="0" w:color="auto"/>
              <w:right w:val="single" w:sz="4" w:space="0" w:color="auto"/>
            </w:tcBorders>
            <w:vAlign w:val="center"/>
          </w:tcPr>
          <w:p w14:paraId="5E7B2616" w14:textId="77777777" w:rsidR="00BF78AE" w:rsidRPr="001673C7" w:rsidRDefault="00BF78AE" w:rsidP="002A2277">
            <w:pPr>
              <w:pStyle w:val="TableText0"/>
              <w:rPr>
                <w:rFonts w:ascii="Arial" w:hAnsi="Arial" w:cs="Arial"/>
                <w:kern w:val="20"/>
                <w:szCs w:val="20"/>
                <w:highlight w:val="yellow"/>
              </w:rPr>
            </w:pPr>
          </w:p>
        </w:tc>
      </w:tr>
    </w:tbl>
    <w:p w14:paraId="4B12EF5C" w14:textId="77777777" w:rsidR="00BF78AE" w:rsidRPr="004A3BA4" w:rsidRDefault="00BF78AE" w:rsidP="00BF78AE">
      <w:pPr>
        <w:pStyle w:val="Graphic"/>
        <w:rPr>
          <w:b/>
          <w:bCs/>
          <w:color w:val="767171" w:themeColor="background2" w:themeShade="80"/>
          <w:sz w:val="24"/>
          <w:szCs w:val="24"/>
        </w:rPr>
      </w:pPr>
      <w:r>
        <w:rPr>
          <w:b/>
          <w:bCs/>
          <w:color w:val="767171" w:themeColor="background2" w:themeShade="80"/>
          <w:sz w:val="24"/>
          <w:szCs w:val="24"/>
        </w:rPr>
        <w:t>CHANGE HISTORY</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1530"/>
        <w:gridCol w:w="1530"/>
        <w:gridCol w:w="5490"/>
      </w:tblGrid>
      <w:tr w:rsidR="00BF78AE" w14:paraId="009900C4" w14:textId="77777777" w:rsidTr="002A2277">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0756E9F" w14:textId="77777777" w:rsidR="00BF78AE" w:rsidRDefault="00BF78AE" w:rsidP="002A2277">
            <w:pPr>
              <w:pStyle w:val="TableHeading"/>
            </w:pPr>
            <w:r>
              <w:t>Version</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24218734" w14:textId="77777777" w:rsidR="00BF78AE" w:rsidRDefault="00BF78AE" w:rsidP="002A2277">
            <w:pPr>
              <w:pStyle w:val="TableHeading"/>
            </w:pPr>
            <w:r>
              <w:t>Date</w:t>
            </w:r>
          </w:p>
        </w:tc>
        <w:tc>
          <w:tcPr>
            <w:tcW w:w="153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54CADA2" w14:textId="77777777" w:rsidR="00BF78AE" w:rsidRDefault="00BF78AE" w:rsidP="002A2277">
            <w:pPr>
              <w:pStyle w:val="TableHeading"/>
            </w:pPr>
            <w:r>
              <w:t>Author</w:t>
            </w:r>
          </w:p>
        </w:tc>
        <w:tc>
          <w:tcPr>
            <w:tcW w:w="549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59ADEE3A" w14:textId="77777777" w:rsidR="00BF78AE" w:rsidRDefault="00BF78AE" w:rsidP="002A2277">
            <w:pPr>
              <w:pStyle w:val="TableHeading"/>
            </w:pPr>
            <w:r>
              <w:t>Summary of Changes</w:t>
            </w:r>
          </w:p>
        </w:tc>
      </w:tr>
      <w:tr w:rsidR="00BF78AE" w14:paraId="1D76E11E" w14:textId="77777777" w:rsidTr="002A2277">
        <w:tc>
          <w:tcPr>
            <w:tcW w:w="1530" w:type="dxa"/>
            <w:tcBorders>
              <w:top w:val="single" w:sz="4" w:space="0" w:color="auto"/>
              <w:left w:val="single" w:sz="4" w:space="0" w:color="auto"/>
              <w:bottom w:val="single" w:sz="4" w:space="0" w:color="auto"/>
              <w:right w:val="single" w:sz="4" w:space="0" w:color="auto"/>
            </w:tcBorders>
            <w:hideMark/>
          </w:tcPr>
          <w:p w14:paraId="08BEFC94" w14:textId="77777777" w:rsidR="00BF78AE" w:rsidRDefault="00BF78AE" w:rsidP="002A2277">
            <w:pPr>
              <w:pStyle w:val="BodyText1"/>
              <w:rPr>
                <w:rFonts w:cs="Arial"/>
                <w:lang w:val="en-US"/>
              </w:rPr>
            </w:pPr>
            <w:r>
              <w:rPr>
                <w:rFonts w:cs="Arial"/>
                <w:lang w:val="en-US"/>
              </w:rPr>
              <w:t>Verification version 0.7</w:t>
            </w:r>
          </w:p>
        </w:tc>
        <w:tc>
          <w:tcPr>
            <w:tcW w:w="1530" w:type="dxa"/>
            <w:tcBorders>
              <w:top w:val="single" w:sz="4" w:space="0" w:color="auto"/>
              <w:left w:val="single" w:sz="4" w:space="0" w:color="auto"/>
              <w:bottom w:val="single" w:sz="4" w:space="0" w:color="auto"/>
              <w:right w:val="single" w:sz="4" w:space="0" w:color="auto"/>
            </w:tcBorders>
            <w:hideMark/>
          </w:tcPr>
          <w:p w14:paraId="21EC750A" w14:textId="77777777" w:rsidR="00BF78AE" w:rsidRDefault="00BF78AE" w:rsidP="002A2277">
            <w:pPr>
              <w:pStyle w:val="BodyText1"/>
              <w:rPr>
                <w:rFonts w:cs="Arial"/>
                <w:lang w:val="en-US"/>
              </w:rPr>
            </w:pPr>
            <w:r w:rsidRPr="00ED4EEE">
              <w:rPr>
                <w:rFonts w:cs="Arial"/>
                <w:lang w:val="en-US"/>
              </w:rPr>
              <w:t>12-10-2020</w:t>
            </w:r>
          </w:p>
        </w:tc>
        <w:tc>
          <w:tcPr>
            <w:tcW w:w="1530" w:type="dxa"/>
            <w:tcBorders>
              <w:top w:val="single" w:sz="4" w:space="0" w:color="auto"/>
              <w:left w:val="single" w:sz="4" w:space="0" w:color="auto"/>
              <w:bottom w:val="single" w:sz="4" w:space="0" w:color="auto"/>
              <w:right w:val="single" w:sz="4" w:space="0" w:color="auto"/>
            </w:tcBorders>
            <w:hideMark/>
          </w:tcPr>
          <w:p w14:paraId="0752B340" w14:textId="77777777" w:rsidR="00BF78AE" w:rsidRDefault="00BF78AE" w:rsidP="002A2277">
            <w:pPr>
              <w:pStyle w:val="BodyText1"/>
              <w:rPr>
                <w:rFonts w:cs="Arial"/>
                <w:lang w:val="en-US"/>
              </w:rPr>
            </w:pPr>
            <w:r>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hideMark/>
          </w:tcPr>
          <w:p w14:paraId="0AB35956" w14:textId="77777777" w:rsidR="00BF78AE" w:rsidRDefault="00BF78AE" w:rsidP="002A2277">
            <w:pPr>
              <w:pStyle w:val="BodyText1"/>
              <w:spacing w:line="280" w:lineRule="atLeast"/>
              <w:rPr>
                <w:rFonts w:cs="Arial"/>
                <w:lang w:val="en-US"/>
              </w:rPr>
            </w:pPr>
            <w:r>
              <w:rPr>
                <w:rFonts w:cs="Arial"/>
                <w:lang w:val="en-US"/>
              </w:rPr>
              <w:t>Updated version after update IBM HLD and updated connectivity information</w:t>
            </w:r>
          </w:p>
        </w:tc>
      </w:tr>
      <w:tr w:rsidR="00BF78AE" w14:paraId="1B3C8809" w14:textId="77777777" w:rsidTr="002A2277">
        <w:tc>
          <w:tcPr>
            <w:tcW w:w="1530" w:type="dxa"/>
            <w:tcBorders>
              <w:top w:val="single" w:sz="4" w:space="0" w:color="auto"/>
              <w:left w:val="single" w:sz="4" w:space="0" w:color="auto"/>
              <w:bottom w:val="single" w:sz="4" w:space="0" w:color="auto"/>
              <w:right w:val="single" w:sz="4" w:space="0" w:color="auto"/>
            </w:tcBorders>
            <w:hideMark/>
          </w:tcPr>
          <w:p w14:paraId="74A705D0" w14:textId="77777777" w:rsidR="00BF78AE" w:rsidRDefault="00BF78AE" w:rsidP="002A2277">
            <w:pPr>
              <w:pStyle w:val="BodyText1"/>
              <w:rPr>
                <w:rFonts w:cs="Arial"/>
                <w:lang w:val="en-US"/>
              </w:rPr>
            </w:pPr>
            <w:r>
              <w:rPr>
                <w:rFonts w:cs="Arial"/>
                <w:lang w:val="en-US"/>
              </w:rPr>
              <w:t>Verification version 0.8</w:t>
            </w:r>
          </w:p>
        </w:tc>
        <w:tc>
          <w:tcPr>
            <w:tcW w:w="1530" w:type="dxa"/>
            <w:tcBorders>
              <w:top w:val="single" w:sz="4" w:space="0" w:color="auto"/>
              <w:left w:val="single" w:sz="4" w:space="0" w:color="auto"/>
              <w:bottom w:val="single" w:sz="4" w:space="0" w:color="auto"/>
              <w:right w:val="single" w:sz="4" w:space="0" w:color="auto"/>
            </w:tcBorders>
            <w:hideMark/>
          </w:tcPr>
          <w:p w14:paraId="4696F0D0" w14:textId="77777777" w:rsidR="00BF78AE" w:rsidRPr="008E3AA4" w:rsidRDefault="00BF78AE" w:rsidP="002A2277">
            <w:pPr>
              <w:pStyle w:val="BodyText1"/>
              <w:rPr>
                <w:rFonts w:cs="Arial"/>
                <w:highlight w:val="yellow"/>
                <w:lang w:val="en-US"/>
              </w:rPr>
            </w:pPr>
            <w:r>
              <w:rPr>
                <w:rFonts w:cs="Arial"/>
                <w:lang w:val="en-US"/>
              </w:rPr>
              <w:t>30</w:t>
            </w:r>
            <w:r w:rsidRPr="00ED4EEE">
              <w:rPr>
                <w:rFonts w:cs="Arial"/>
                <w:lang w:val="en-US"/>
              </w:rPr>
              <w:t>-10-2020</w:t>
            </w:r>
          </w:p>
        </w:tc>
        <w:tc>
          <w:tcPr>
            <w:tcW w:w="1530" w:type="dxa"/>
            <w:tcBorders>
              <w:top w:val="single" w:sz="4" w:space="0" w:color="auto"/>
              <w:left w:val="single" w:sz="4" w:space="0" w:color="auto"/>
              <w:bottom w:val="single" w:sz="4" w:space="0" w:color="auto"/>
              <w:right w:val="single" w:sz="4" w:space="0" w:color="auto"/>
            </w:tcBorders>
            <w:hideMark/>
          </w:tcPr>
          <w:p w14:paraId="27A1418B" w14:textId="77777777" w:rsidR="00BF78AE" w:rsidRDefault="00BF78AE" w:rsidP="002A2277">
            <w:pPr>
              <w:pStyle w:val="BodyText1"/>
              <w:rPr>
                <w:rFonts w:cs="Arial"/>
                <w:lang w:val="en-US"/>
              </w:rPr>
            </w:pPr>
            <w:r>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hideMark/>
          </w:tcPr>
          <w:p w14:paraId="705C2D23" w14:textId="77777777" w:rsidR="00BF78AE" w:rsidRPr="00AE498B" w:rsidRDefault="00BF78AE" w:rsidP="002A2277">
            <w:pPr>
              <w:pStyle w:val="BodyText1"/>
              <w:rPr>
                <w:rFonts w:cs="Arial"/>
                <w:lang w:val="en-US"/>
              </w:rPr>
            </w:pPr>
            <w:r w:rsidRPr="00D06C99">
              <w:rPr>
                <w:rFonts w:cs="Arial"/>
                <w:lang w:val="en-US"/>
              </w:rPr>
              <w:t>Third iteration</w:t>
            </w:r>
            <w:r w:rsidRPr="003A24D6">
              <w:rPr>
                <w:rFonts w:cs="Arial"/>
                <w:lang w:val="en-US"/>
              </w:rPr>
              <w:t xml:space="preserve"> of the HLD</w:t>
            </w:r>
            <w:r>
              <w:rPr>
                <w:rFonts w:cs="Arial"/>
                <w:lang w:val="en-US"/>
              </w:rPr>
              <w:t xml:space="preserve"> </w:t>
            </w:r>
          </w:p>
        </w:tc>
      </w:tr>
      <w:tr w:rsidR="00BF78AE" w14:paraId="6F3D708C" w14:textId="77777777" w:rsidTr="002A2277">
        <w:tc>
          <w:tcPr>
            <w:tcW w:w="1530" w:type="dxa"/>
            <w:tcBorders>
              <w:top w:val="single" w:sz="4" w:space="0" w:color="auto"/>
              <w:left w:val="single" w:sz="4" w:space="0" w:color="auto"/>
              <w:bottom w:val="single" w:sz="4" w:space="0" w:color="auto"/>
              <w:right w:val="single" w:sz="4" w:space="0" w:color="auto"/>
            </w:tcBorders>
            <w:hideMark/>
          </w:tcPr>
          <w:p w14:paraId="7C3B7F88" w14:textId="77777777" w:rsidR="00BF78AE" w:rsidRDefault="00BF78AE" w:rsidP="002A2277">
            <w:pPr>
              <w:pStyle w:val="BodyText1"/>
              <w:rPr>
                <w:rFonts w:cs="Arial"/>
                <w:lang w:val="en-US"/>
              </w:rPr>
            </w:pPr>
            <w:r>
              <w:rPr>
                <w:rFonts w:cs="Arial"/>
                <w:lang w:val="en-US"/>
              </w:rPr>
              <w:t>Verification version 0.9</w:t>
            </w:r>
          </w:p>
        </w:tc>
        <w:tc>
          <w:tcPr>
            <w:tcW w:w="1530" w:type="dxa"/>
            <w:tcBorders>
              <w:top w:val="single" w:sz="4" w:space="0" w:color="auto"/>
              <w:left w:val="single" w:sz="4" w:space="0" w:color="auto"/>
              <w:bottom w:val="single" w:sz="4" w:space="0" w:color="auto"/>
              <w:right w:val="single" w:sz="4" w:space="0" w:color="auto"/>
            </w:tcBorders>
            <w:hideMark/>
          </w:tcPr>
          <w:p w14:paraId="11988270" w14:textId="77777777" w:rsidR="00BF78AE" w:rsidRDefault="00BF78AE" w:rsidP="002A2277">
            <w:pPr>
              <w:pStyle w:val="BodyText1"/>
              <w:rPr>
                <w:rFonts w:cs="Arial"/>
                <w:lang w:val="en-US"/>
              </w:rPr>
            </w:pPr>
            <w:r>
              <w:rPr>
                <w:rFonts w:cs="Arial"/>
                <w:lang w:val="en-US"/>
              </w:rPr>
              <w:t>30</w:t>
            </w:r>
            <w:r w:rsidRPr="00ED4EEE">
              <w:rPr>
                <w:rFonts w:cs="Arial"/>
                <w:lang w:val="en-US"/>
              </w:rPr>
              <w:t>-10-2020</w:t>
            </w:r>
          </w:p>
        </w:tc>
        <w:tc>
          <w:tcPr>
            <w:tcW w:w="1530" w:type="dxa"/>
            <w:tcBorders>
              <w:top w:val="single" w:sz="4" w:space="0" w:color="auto"/>
              <w:left w:val="single" w:sz="4" w:space="0" w:color="auto"/>
              <w:bottom w:val="single" w:sz="4" w:space="0" w:color="auto"/>
              <w:right w:val="single" w:sz="4" w:space="0" w:color="auto"/>
            </w:tcBorders>
            <w:hideMark/>
          </w:tcPr>
          <w:p w14:paraId="22D0CA3F" w14:textId="77777777" w:rsidR="00BF78AE" w:rsidRDefault="00BF78AE" w:rsidP="002A2277">
            <w:pPr>
              <w:pStyle w:val="BodyText1"/>
              <w:rPr>
                <w:rFonts w:cs="Arial"/>
                <w:lang w:val="en-US"/>
              </w:rPr>
            </w:pPr>
            <w:r>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3EEB9845" w14:textId="77777777" w:rsidR="00BF78AE" w:rsidRDefault="00BF78AE" w:rsidP="002A2277">
            <w:pPr>
              <w:pStyle w:val="BodyText1"/>
              <w:rPr>
                <w:rFonts w:cs="Arial"/>
                <w:lang w:val="en-US"/>
              </w:rPr>
            </w:pPr>
            <w:r>
              <w:rPr>
                <w:rFonts w:cs="Arial"/>
                <w:lang w:val="en-US"/>
              </w:rPr>
              <w:t>Design Office verification</w:t>
            </w:r>
          </w:p>
        </w:tc>
      </w:tr>
      <w:tr w:rsidR="00BF78AE" w14:paraId="00AF1C3F" w14:textId="77777777" w:rsidTr="002A2277">
        <w:tc>
          <w:tcPr>
            <w:tcW w:w="1530" w:type="dxa"/>
            <w:tcBorders>
              <w:top w:val="single" w:sz="4" w:space="0" w:color="auto"/>
              <w:left w:val="single" w:sz="4" w:space="0" w:color="auto"/>
              <w:bottom w:val="single" w:sz="4" w:space="0" w:color="auto"/>
              <w:right w:val="single" w:sz="4" w:space="0" w:color="auto"/>
            </w:tcBorders>
            <w:hideMark/>
          </w:tcPr>
          <w:p w14:paraId="231390C4" w14:textId="77777777" w:rsidR="00BF78AE" w:rsidRDefault="00BF78AE" w:rsidP="002A2277">
            <w:pPr>
              <w:pStyle w:val="BodyText1"/>
              <w:rPr>
                <w:rFonts w:cs="Arial"/>
                <w:lang w:val="en-US"/>
              </w:rPr>
            </w:pPr>
            <w:r>
              <w:rPr>
                <w:rFonts w:cs="Arial"/>
                <w:lang w:val="en-US"/>
              </w:rPr>
              <w:t>Version 1.0</w:t>
            </w:r>
          </w:p>
        </w:tc>
        <w:tc>
          <w:tcPr>
            <w:tcW w:w="1530" w:type="dxa"/>
            <w:tcBorders>
              <w:top w:val="single" w:sz="4" w:space="0" w:color="auto"/>
              <w:left w:val="single" w:sz="4" w:space="0" w:color="auto"/>
              <w:bottom w:val="single" w:sz="4" w:space="0" w:color="auto"/>
              <w:right w:val="single" w:sz="4" w:space="0" w:color="auto"/>
            </w:tcBorders>
          </w:tcPr>
          <w:p w14:paraId="40A563E1" w14:textId="77777777" w:rsidR="00BF78AE" w:rsidRDefault="00BF78AE" w:rsidP="002A2277">
            <w:pPr>
              <w:pStyle w:val="BodyText1"/>
              <w:rPr>
                <w:rFonts w:cs="Arial"/>
                <w:lang w:val="en-US"/>
              </w:rPr>
            </w:pPr>
            <w:r w:rsidRPr="00C67439">
              <w:rPr>
                <w:rFonts w:cs="Arial"/>
                <w:lang w:val="en-US"/>
              </w:rPr>
              <w:t>25-11-2020</w:t>
            </w:r>
          </w:p>
        </w:tc>
        <w:tc>
          <w:tcPr>
            <w:tcW w:w="1530" w:type="dxa"/>
            <w:tcBorders>
              <w:top w:val="single" w:sz="4" w:space="0" w:color="auto"/>
              <w:left w:val="single" w:sz="4" w:space="0" w:color="auto"/>
              <w:bottom w:val="single" w:sz="4" w:space="0" w:color="auto"/>
              <w:right w:val="single" w:sz="4" w:space="0" w:color="auto"/>
            </w:tcBorders>
            <w:hideMark/>
          </w:tcPr>
          <w:p w14:paraId="23F57CD1" w14:textId="77777777" w:rsidR="00BF78AE" w:rsidRDefault="00BF78AE" w:rsidP="002A2277">
            <w:pPr>
              <w:pStyle w:val="BodyText1"/>
              <w:rPr>
                <w:rFonts w:cs="Arial"/>
                <w:lang w:val="en-US"/>
              </w:rPr>
            </w:pPr>
            <w:r>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hideMark/>
          </w:tcPr>
          <w:p w14:paraId="1BC21BBF" w14:textId="77777777" w:rsidR="00BF78AE" w:rsidRDefault="00BF78AE" w:rsidP="002A2277">
            <w:pPr>
              <w:pStyle w:val="BodyText1"/>
              <w:rPr>
                <w:rFonts w:cs="Arial"/>
                <w:lang w:val="en-US"/>
              </w:rPr>
            </w:pPr>
            <w:r>
              <w:rPr>
                <w:rFonts w:cs="Arial"/>
                <w:lang w:val="en-US"/>
              </w:rPr>
              <w:t>Positive verified HLD</w:t>
            </w:r>
          </w:p>
        </w:tc>
      </w:tr>
      <w:tr w:rsidR="00BF78AE" w14:paraId="6FB809B4" w14:textId="77777777" w:rsidTr="002A2277">
        <w:tc>
          <w:tcPr>
            <w:tcW w:w="1530" w:type="dxa"/>
            <w:tcBorders>
              <w:top w:val="single" w:sz="4" w:space="0" w:color="auto"/>
              <w:left w:val="single" w:sz="4" w:space="0" w:color="auto"/>
              <w:bottom w:val="single" w:sz="4" w:space="0" w:color="auto"/>
              <w:right w:val="single" w:sz="4" w:space="0" w:color="auto"/>
            </w:tcBorders>
          </w:tcPr>
          <w:p w14:paraId="58DB56A8" w14:textId="77777777" w:rsidR="00BF78AE" w:rsidRDefault="00BF78AE" w:rsidP="002A2277">
            <w:pPr>
              <w:pStyle w:val="BodyText1"/>
              <w:rPr>
                <w:rFonts w:cs="Arial"/>
                <w:lang w:val="en-US"/>
              </w:rPr>
            </w:pPr>
            <w:r>
              <w:rPr>
                <w:rFonts w:cs="Arial"/>
                <w:lang w:val="en-US"/>
              </w:rPr>
              <w:t>Version 1.1</w:t>
            </w:r>
          </w:p>
        </w:tc>
        <w:tc>
          <w:tcPr>
            <w:tcW w:w="1530" w:type="dxa"/>
            <w:tcBorders>
              <w:top w:val="single" w:sz="4" w:space="0" w:color="auto"/>
              <w:left w:val="single" w:sz="4" w:space="0" w:color="auto"/>
              <w:bottom w:val="single" w:sz="4" w:space="0" w:color="auto"/>
              <w:right w:val="single" w:sz="4" w:space="0" w:color="auto"/>
            </w:tcBorders>
          </w:tcPr>
          <w:p w14:paraId="71984698" w14:textId="77777777" w:rsidR="00BF78AE" w:rsidRPr="003A24D6" w:rsidRDefault="00BF78AE" w:rsidP="002A2277">
            <w:pPr>
              <w:pStyle w:val="BodyText1"/>
              <w:rPr>
                <w:rFonts w:cs="Arial"/>
                <w:highlight w:val="yellow"/>
                <w:lang w:val="en-US"/>
              </w:rPr>
            </w:pPr>
            <w:r>
              <w:rPr>
                <w:rFonts w:cs="Arial"/>
                <w:lang w:val="en-US"/>
              </w:rPr>
              <w:t>27</w:t>
            </w:r>
            <w:r w:rsidRPr="00C67439">
              <w:rPr>
                <w:rFonts w:cs="Arial"/>
                <w:lang w:val="en-US"/>
              </w:rPr>
              <w:t>-</w:t>
            </w:r>
            <w:r>
              <w:rPr>
                <w:rFonts w:cs="Arial"/>
                <w:lang w:val="en-US"/>
              </w:rPr>
              <w:t>11</w:t>
            </w:r>
            <w:r w:rsidRPr="00C67439">
              <w:rPr>
                <w:rFonts w:cs="Arial"/>
                <w:lang w:val="en-US"/>
              </w:rPr>
              <w:t>-</w:t>
            </w:r>
            <w:r>
              <w:rPr>
                <w:rFonts w:cs="Arial"/>
                <w:lang w:val="en-US"/>
              </w:rPr>
              <w:t>2020</w:t>
            </w:r>
          </w:p>
        </w:tc>
        <w:tc>
          <w:tcPr>
            <w:tcW w:w="1530" w:type="dxa"/>
            <w:tcBorders>
              <w:top w:val="single" w:sz="4" w:space="0" w:color="auto"/>
              <w:left w:val="single" w:sz="4" w:space="0" w:color="auto"/>
              <w:bottom w:val="single" w:sz="4" w:space="0" w:color="auto"/>
              <w:right w:val="single" w:sz="4" w:space="0" w:color="auto"/>
            </w:tcBorders>
          </w:tcPr>
          <w:p w14:paraId="79D9192B" w14:textId="77777777" w:rsidR="00BF78AE" w:rsidRDefault="00BF78AE" w:rsidP="002A2277">
            <w:pPr>
              <w:pStyle w:val="BodyText1"/>
              <w:rPr>
                <w:rFonts w:cs="Arial"/>
                <w:lang w:val="en-US"/>
              </w:rPr>
            </w:pPr>
            <w:r>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18A792D1" w14:textId="77777777" w:rsidR="00BF78AE" w:rsidRDefault="00BF78AE" w:rsidP="002A2277">
            <w:pPr>
              <w:pStyle w:val="BodyText1"/>
              <w:rPr>
                <w:rFonts w:cs="Arial"/>
                <w:lang w:val="en-US"/>
              </w:rPr>
            </w:pPr>
            <w:r>
              <w:rPr>
                <w:rFonts w:cs="Arial"/>
                <w:lang w:val="en-US"/>
              </w:rPr>
              <w:t>Post implementation HLD</w:t>
            </w:r>
          </w:p>
        </w:tc>
      </w:tr>
      <w:bookmarkEnd w:id="72"/>
      <w:tr w:rsidR="00BF78AE" w14:paraId="3FF397C3" w14:textId="77777777" w:rsidTr="002A2277">
        <w:tc>
          <w:tcPr>
            <w:tcW w:w="1530" w:type="dxa"/>
            <w:tcBorders>
              <w:top w:val="single" w:sz="4" w:space="0" w:color="auto"/>
              <w:left w:val="single" w:sz="4" w:space="0" w:color="auto"/>
              <w:bottom w:val="single" w:sz="4" w:space="0" w:color="auto"/>
              <w:right w:val="single" w:sz="4" w:space="0" w:color="auto"/>
            </w:tcBorders>
          </w:tcPr>
          <w:p w14:paraId="02593DEC" w14:textId="77777777" w:rsidR="00BF78AE" w:rsidRDefault="00BF78AE" w:rsidP="002A2277">
            <w:pPr>
              <w:pStyle w:val="BodyText1"/>
              <w:rPr>
                <w:rFonts w:cs="Arial"/>
                <w:lang w:val="en-US"/>
              </w:rPr>
            </w:pPr>
            <w:r>
              <w:rPr>
                <w:rFonts w:cs="Arial"/>
                <w:lang w:val="en-US"/>
              </w:rPr>
              <w:t>Version 1.1.1</w:t>
            </w:r>
          </w:p>
        </w:tc>
        <w:tc>
          <w:tcPr>
            <w:tcW w:w="1530" w:type="dxa"/>
            <w:tcBorders>
              <w:top w:val="single" w:sz="4" w:space="0" w:color="auto"/>
              <w:left w:val="single" w:sz="4" w:space="0" w:color="auto"/>
              <w:bottom w:val="single" w:sz="4" w:space="0" w:color="auto"/>
              <w:right w:val="single" w:sz="4" w:space="0" w:color="auto"/>
            </w:tcBorders>
          </w:tcPr>
          <w:p w14:paraId="34A94035" w14:textId="77777777" w:rsidR="00BF78AE" w:rsidRDefault="00BF78AE" w:rsidP="002A2277">
            <w:pPr>
              <w:pStyle w:val="BodyText1"/>
              <w:rPr>
                <w:rFonts w:cs="Arial"/>
                <w:lang w:val="en-US"/>
              </w:rPr>
            </w:pPr>
            <w:r>
              <w:rPr>
                <w:rFonts w:cs="Arial"/>
                <w:lang w:val="en-US"/>
              </w:rPr>
              <w:t>18-03-2022</w:t>
            </w:r>
          </w:p>
        </w:tc>
        <w:tc>
          <w:tcPr>
            <w:tcW w:w="1530" w:type="dxa"/>
            <w:tcBorders>
              <w:top w:val="single" w:sz="4" w:space="0" w:color="auto"/>
              <w:left w:val="single" w:sz="4" w:space="0" w:color="auto"/>
              <w:bottom w:val="single" w:sz="4" w:space="0" w:color="auto"/>
              <w:right w:val="single" w:sz="4" w:space="0" w:color="auto"/>
            </w:tcBorders>
          </w:tcPr>
          <w:p w14:paraId="5C10F0F2" w14:textId="77777777" w:rsidR="00BF78AE" w:rsidRDefault="00BF78AE" w:rsidP="002A2277">
            <w:pPr>
              <w:pStyle w:val="BodyText1"/>
              <w:rPr>
                <w:rFonts w:cs="Arial"/>
                <w:lang w:val="en-US"/>
              </w:rPr>
            </w:pPr>
            <w:r>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10F84D88" w14:textId="77777777" w:rsidR="00BF78AE" w:rsidRDefault="00BF78AE" w:rsidP="002A2277">
            <w:pPr>
              <w:pStyle w:val="BodyText1"/>
              <w:rPr>
                <w:rFonts w:cs="Arial"/>
                <w:lang w:val="en-US"/>
              </w:rPr>
            </w:pPr>
            <w:r>
              <w:rPr>
                <w:rFonts w:cs="Arial"/>
                <w:lang w:val="en-US"/>
              </w:rPr>
              <w:t xml:space="preserve">Updates for change </w:t>
            </w:r>
            <w:r w:rsidRPr="00D759AD">
              <w:rPr>
                <w:rFonts w:cs="Arial"/>
                <w:lang w:val="en-US"/>
              </w:rPr>
              <w:t>CHG0046772</w:t>
            </w:r>
            <w:r>
              <w:rPr>
                <w:rFonts w:cs="Arial"/>
                <w:lang w:val="en-US"/>
              </w:rPr>
              <w:t>.</w:t>
            </w:r>
          </w:p>
          <w:p w14:paraId="20C3172D" w14:textId="77777777" w:rsidR="00BF78AE" w:rsidRDefault="00BF78AE" w:rsidP="002A2277">
            <w:pPr>
              <w:pStyle w:val="BodyText1"/>
              <w:rPr>
                <w:rFonts w:cs="Arial"/>
                <w:lang w:val="en-US"/>
              </w:rPr>
            </w:pPr>
            <w:r>
              <w:rPr>
                <w:rFonts w:cs="Arial"/>
                <w:lang w:val="en-US"/>
              </w:rPr>
              <w:t>Update 1 – Include connection with VUM KOA in chapter 2.2, 5.3 &amp; 5.4</w:t>
            </w:r>
          </w:p>
          <w:p w14:paraId="775CD8BC" w14:textId="77777777" w:rsidR="00BF78AE" w:rsidRDefault="00BF78AE" w:rsidP="002A2277">
            <w:pPr>
              <w:pStyle w:val="BodyText1"/>
              <w:rPr>
                <w:rFonts w:cs="Arial"/>
                <w:lang w:val="en-US"/>
              </w:rPr>
            </w:pPr>
            <w:r>
              <w:rPr>
                <w:rFonts w:cs="Arial"/>
                <w:lang w:val="en-US"/>
              </w:rPr>
              <w:t>Update 2 – WBS is set up with HTTPS, changes in chapters 5.7.1, Appendix D</w:t>
            </w:r>
          </w:p>
        </w:tc>
      </w:tr>
      <w:tr w:rsidR="00BF78AE" w14:paraId="51AB2B49" w14:textId="77777777" w:rsidTr="002A2277">
        <w:tc>
          <w:tcPr>
            <w:tcW w:w="1530" w:type="dxa"/>
            <w:tcBorders>
              <w:top w:val="single" w:sz="4" w:space="0" w:color="auto"/>
              <w:left w:val="single" w:sz="4" w:space="0" w:color="auto"/>
              <w:bottom w:val="single" w:sz="4" w:space="0" w:color="auto"/>
              <w:right w:val="single" w:sz="4" w:space="0" w:color="auto"/>
            </w:tcBorders>
          </w:tcPr>
          <w:p w14:paraId="7F11EA3B" w14:textId="77777777" w:rsidR="00BF78AE" w:rsidRDefault="00BF78AE" w:rsidP="002A2277">
            <w:pPr>
              <w:pStyle w:val="BodyText1"/>
              <w:rPr>
                <w:rFonts w:cs="Arial"/>
                <w:lang w:val="en-US"/>
              </w:rPr>
            </w:pPr>
            <w:r>
              <w:rPr>
                <w:rFonts w:cs="Arial"/>
                <w:lang w:val="en-US"/>
              </w:rPr>
              <w:t>Version 1.2</w:t>
            </w:r>
          </w:p>
        </w:tc>
        <w:tc>
          <w:tcPr>
            <w:tcW w:w="1530" w:type="dxa"/>
            <w:tcBorders>
              <w:top w:val="single" w:sz="4" w:space="0" w:color="auto"/>
              <w:left w:val="single" w:sz="4" w:space="0" w:color="auto"/>
              <w:bottom w:val="single" w:sz="4" w:space="0" w:color="auto"/>
              <w:right w:val="single" w:sz="4" w:space="0" w:color="auto"/>
            </w:tcBorders>
          </w:tcPr>
          <w:p w14:paraId="6D53C3D4" w14:textId="77777777" w:rsidR="00BF78AE" w:rsidRPr="003A24D6" w:rsidRDefault="00BF78AE" w:rsidP="002A2277">
            <w:pPr>
              <w:pStyle w:val="BodyText1"/>
              <w:rPr>
                <w:rFonts w:cs="Arial"/>
                <w:highlight w:val="yellow"/>
                <w:lang w:val="en-US"/>
              </w:rPr>
            </w:pPr>
            <w:r>
              <w:rPr>
                <w:rFonts w:cs="Arial"/>
                <w:lang w:val="en-US"/>
              </w:rPr>
              <w:t>7-15-2021</w:t>
            </w:r>
          </w:p>
        </w:tc>
        <w:tc>
          <w:tcPr>
            <w:tcW w:w="1530" w:type="dxa"/>
            <w:tcBorders>
              <w:top w:val="single" w:sz="4" w:space="0" w:color="auto"/>
              <w:left w:val="single" w:sz="4" w:space="0" w:color="auto"/>
              <w:bottom w:val="single" w:sz="4" w:space="0" w:color="auto"/>
              <w:right w:val="single" w:sz="4" w:space="0" w:color="auto"/>
            </w:tcBorders>
          </w:tcPr>
          <w:p w14:paraId="418C9985" w14:textId="77777777" w:rsidR="00BF78AE" w:rsidRDefault="00BF78AE" w:rsidP="002A2277">
            <w:pPr>
              <w:pStyle w:val="BodyText1"/>
              <w:rPr>
                <w:rFonts w:cs="Arial"/>
                <w:lang w:val="en-US"/>
              </w:rPr>
            </w:pPr>
            <w:r>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49EA66BF" w14:textId="77777777" w:rsidR="00BF78AE" w:rsidRDefault="00BF78AE" w:rsidP="002A2277">
            <w:pPr>
              <w:pStyle w:val="BodyText1"/>
              <w:rPr>
                <w:rFonts w:cs="Arial"/>
                <w:lang w:val="en-US"/>
              </w:rPr>
            </w:pPr>
            <w:r>
              <w:rPr>
                <w:rFonts w:cs="Arial"/>
                <w:lang w:val="en-US"/>
              </w:rPr>
              <w:t>First Draft WBS-GOH Redesign WBS.</w:t>
            </w:r>
          </w:p>
          <w:p w14:paraId="407488A6" w14:textId="77777777" w:rsidR="00BF78AE" w:rsidRPr="00AE498B" w:rsidRDefault="00BF78AE" w:rsidP="002A2277">
            <w:pPr>
              <w:pStyle w:val="BodyText1"/>
              <w:numPr>
                <w:ilvl w:val="0"/>
                <w:numId w:val="74"/>
              </w:numPr>
              <w:rPr>
                <w:rFonts w:cs="Arial"/>
              </w:rPr>
            </w:pPr>
            <w:r w:rsidRPr="00C20BD5">
              <w:rPr>
                <w:rFonts w:cs="Arial"/>
              </w:rPr>
              <w:t>NORA Zones, Database in Vault, 3-tier design</w:t>
            </w:r>
            <w:r>
              <w:rPr>
                <w:rFonts w:cs="Arial"/>
              </w:rPr>
              <w:t>, upgrade software components.</w:t>
            </w:r>
          </w:p>
        </w:tc>
      </w:tr>
      <w:tr w:rsidR="00BF78AE" w14:paraId="126400B5" w14:textId="77777777" w:rsidTr="002A2277">
        <w:tc>
          <w:tcPr>
            <w:tcW w:w="1530" w:type="dxa"/>
            <w:tcBorders>
              <w:top w:val="single" w:sz="4" w:space="0" w:color="auto"/>
              <w:left w:val="single" w:sz="4" w:space="0" w:color="auto"/>
              <w:bottom w:val="single" w:sz="4" w:space="0" w:color="auto"/>
              <w:right w:val="single" w:sz="4" w:space="0" w:color="auto"/>
            </w:tcBorders>
          </w:tcPr>
          <w:p w14:paraId="2EA86756" w14:textId="77777777" w:rsidR="00BF78AE" w:rsidRDefault="00BF78AE" w:rsidP="002A2277">
            <w:pPr>
              <w:pStyle w:val="BodyText1"/>
              <w:rPr>
                <w:rFonts w:cs="Arial"/>
                <w:lang w:val="en-US"/>
              </w:rPr>
            </w:pPr>
            <w:r>
              <w:rPr>
                <w:rFonts w:cs="Arial"/>
                <w:lang w:val="en-US"/>
              </w:rPr>
              <w:t>Version 1.3</w:t>
            </w:r>
          </w:p>
        </w:tc>
        <w:tc>
          <w:tcPr>
            <w:tcW w:w="1530" w:type="dxa"/>
            <w:tcBorders>
              <w:top w:val="single" w:sz="4" w:space="0" w:color="auto"/>
              <w:left w:val="single" w:sz="4" w:space="0" w:color="auto"/>
              <w:bottom w:val="single" w:sz="4" w:space="0" w:color="auto"/>
              <w:right w:val="single" w:sz="4" w:space="0" w:color="auto"/>
            </w:tcBorders>
          </w:tcPr>
          <w:p w14:paraId="0D912397" w14:textId="77777777" w:rsidR="00BF78AE" w:rsidRDefault="00BF78AE" w:rsidP="002A2277">
            <w:pPr>
              <w:pStyle w:val="BodyText1"/>
              <w:rPr>
                <w:rFonts w:cs="Arial"/>
                <w:lang w:val="en-US"/>
              </w:rPr>
            </w:pPr>
            <w:r>
              <w:rPr>
                <w:rFonts w:cs="Arial"/>
                <w:lang w:val="en-US"/>
              </w:rPr>
              <w:t>7-20-2021</w:t>
            </w:r>
          </w:p>
        </w:tc>
        <w:tc>
          <w:tcPr>
            <w:tcW w:w="1530" w:type="dxa"/>
            <w:tcBorders>
              <w:top w:val="single" w:sz="4" w:space="0" w:color="auto"/>
              <w:left w:val="single" w:sz="4" w:space="0" w:color="auto"/>
              <w:bottom w:val="single" w:sz="4" w:space="0" w:color="auto"/>
              <w:right w:val="single" w:sz="4" w:space="0" w:color="auto"/>
            </w:tcBorders>
          </w:tcPr>
          <w:p w14:paraId="140F0710" w14:textId="77777777" w:rsidR="00BF78AE" w:rsidRDefault="00BF78AE" w:rsidP="002A2277">
            <w:pPr>
              <w:pStyle w:val="BodyText1"/>
              <w:rPr>
                <w:rFonts w:cs="Arial"/>
                <w:lang w:val="en-US"/>
              </w:rPr>
            </w:pPr>
            <w:r>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1F8EB4ED" w14:textId="77777777" w:rsidR="00BF78AE" w:rsidRPr="000B66AB" w:rsidRDefault="00BF78AE" w:rsidP="002A2277">
            <w:pPr>
              <w:pStyle w:val="BodyText1"/>
              <w:rPr>
                <w:rFonts w:cs="Arial"/>
              </w:rPr>
            </w:pPr>
            <w:r w:rsidRPr="000B66AB">
              <w:rPr>
                <w:rFonts w:cs="Arial"/>
              </w:rPr>
              <w:t>Update – Java 11 becomes Java 8 due to compatibility w</w:t>
            </w:r>
            <w:r>
              <w:rPr>
                <w:rFonts w:cs="Arial"/>
              </w:rPr>
              <w:t>ith</w:t>
            </w:r>
            <w:r w:rsidRPr="000B66AB">
              <w:rPr>
                <w:rFonts w:cs="Arial"/>
              </w:rPr>
              <w:t xml:space="preserve"> WebLogic 12r2</w:t>
            </w:r>
          </w:p>
          <w:p w14:paraId="40BF9FD8" w14:textId="77777777" w:rsidR="00BF78AE" w:rsidRDefault="00BF78AE" w:rsidP="002A2277">
            <w:pPr>
              <w:pStyle w:val="BodyText1"/>
              <w:rPr>
                <w:rFonts w:cs="Arial"/>
                <w:lang w:val="en-US"/>
              </w:rPr>
            </w:pPr>
          </w:p>
        </w:tc>
      </w:tr>
      <w:tr w:rsidR="00BF78AE" w14:paraId="2199CE5A" w14:textId="77777777" w:rsidTr="002A2277">
        <w:tc>
          <w:tcPr>
            <w:tcW w:w="1530" w:type="dxa"/>
            <w:tcBorders>
              <w:top w:val="single" w:sz="4" w:space="0" w:color="auto"/>
              <w:left w:val="single" w:sz="4" w:space="0" w:color="auto"/>
              <w:bottom w:val="single" w:sz="4" w:space="0" w:color="auto"/>
              <w:right w:val="single" w:sz="4" w:space="0" w:color="auto"/>
            </w:tcBorders>
          </w:tcPr>
          <w:p w14:paraId="217BCE10" w14:textId="77777777" w:rsidR="00BF78AE" w:rsidRDefault="00BF78AE" w:rsidP="002A2277">
            <w:pPr>
              <w:pStyle w:val="BodyText1"/>
              <w:rPr>
                <w:rFonts w:cs="Arial"/>
                <w:lang w:val="en-US"/>
              </w:rPr>
            </w:pPr>
            <w:r>
              <w:rPr>
                <w:rFonts w:cs="Arial"/>
                <w:lang w:val="en-US"/>
              </w:rPr>
              <w:lastRenderedPageBreak/>
              <w:t>Version 1.3.1</w:t>
            </w:r>
          </w:p>
        </w:tc>
        <w:tc>
          <w:tcPr>
            <w:tcW w:w="1530" w:type="dxa"/>
            <w:tcBorders>
              <w:top w:val="single" w:sz="4" w:space="0" w:color="auto"/>
              <w:left w:val="single" w:sz="4" w:space="0" w:color="auto"/>
              <w:bottom w:val="single" w:sz="4" w:space="0" w:color="auto"/>
              <w:right w:val="single" w:sz="4" w:space="0" w:color="auto"/>
            </w:tcBorders>
          </w:tcPr>
          <w:p w14:paraId="259CF908" w14:textId="77777777" w:rsidR="00BF78AE" w:rsidRDefault="00BF78AE" w:rsidP="002A2277">
            <w:pPr>
              <w:pStyle w:val="BodyText1"/>
              <w:rPr>
                <w:rFonts w:cs="Arial"/>
                <w:lang w:val="en-US"/>
              </w:rPr>
            </w:pPr>
            <w:r>
              <w:rPr>
                <w:rFonts w:cs="Arial"/>
                <w:lang w:val="en-US"/>
              </w:rPr>
              <w:t>9-2-2021</w:t>
            </w:r>
          </w:p>
        </w:tc>
        <w:tc>
          <w:tcPr>
            <w:tcW w:w="1530" w:type="dxa"/>
            <w:tcBorders>
              <w:top w:val="single" w:sz="4" w:space="0" w:color="auto"/>
              <w:left w:val="single" w:sz="4" w:space="0" w:color="auto"/>
              <w:bottom w:val="single" w:sz="4" w:space="0" w:color="auto"/>
              <w:right w:val="single" w:sz="4" w:space="0" w:color="auto"/>
            </w:tcBorders>
          </w:tcPr>
          <w:p w14:paraId="120A6ABF" w14:textId="77777777" w:rsidR="00BF78AE" w:rsidRDefault="00BF78AE" w:rsidP="002A2277">
            <w:pPr>
              <w:pStyle w:val="BodyText1"/>
              <w:rPr>
                <w:rFonts w:cs="Arial"/>
                <w:lang w:val="en-US"/>
              </w:rPr>
            </w:pPr>
            <w:r>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34ADD5C3" w14:textId="77777777" w:rsidR="00BF78AE" w:rsidRDefault="00BF78AE" w:rsidP="002A2277">
            <w:pPr>
              <w:pStyle w:val="BodyText1"/>
              <w:rPr>
                <w:rFonts w:cs="Arial"/>
              </w:rPr>
            </w:pPr>
            <w:r w:rsidRPr="007E0B07">
              <w:rPr>
                <w:rFonts w:cs="Arial"/>
              </w:rPr>
              <w:t>Newer version based on R</w:t>
            </w:r>
            <w:r>
              <w:rPr>
                <w:rFonts w:cs="Arial"/>
              </w:rPr>
              <w:t>eview of 1.3</w:t>
            </w:r>
          </w:p>
          <w:p w14:paraId="0BEE7269" w14:textId="77777777" w:rsidR="00BF78AE" w:rsidRPr="007E0B07" w:rsidRDefault="00BF78AE" w:rsidP="002A2277">
            <w:pPr>
              <w:pStyle w:val="BodyText1"/>
              <w:numPr>
                <w:ilvl w:val="0"/>
                <w:numId w:val="74"/>
              </w:numPr>
              <w:rPr>
                <w:rFonts w:cs="Arial"/>
              </w:rPr>
            </w:pPr>
            <w:r>
              <w:rPr>
                <w:rFonts w:cs="Arial"/>
              </w:rPr>
              <w:t>Update to HLD template version 1.81</w:t>
            </w:r>
          </w:p>
          <w:p w14:paraId="55A7CE15" w14:textId="77777777" w:rsidR="00BF78AE" w:rsidRPr="000B66AB" w:rsidRDefault="00BF78AE" w:rsidP="002A2277">
            <w:pPr>
              <w:pStyle w:val="BodyText1"/>
              <w:rPr>
                <w:rFonts w:cs="Arial"/>
              </w:rPr>
            </w:pPr>
          </w:p>
        </w:tc>
      </w:tr>
      <w:tr w:rsidR="00BF78AE" w14:paraId="232AC0DC" w14:textId="77777777" w:rsidTr="002A2277">
        <w:tc>
          <w:tcPr>
            <w:tcW w:w="1530" w:type="dxa"/>
            <w:tcBorders>
              <w:top w:val="single" w:sz="4" w:space="0" w:color="auto"/>
              <w:left w:val="single" w:sz="4" w:space="0" w:color="auto"/>
              <w:bottom w:val="single" w:sz="4" w:space="0" w:color="auto"/>
              <w:right w:val="single" w:sz="4" w:space="0" w:color="auto"/>
            </w:tcBorders>
          </w:tcPr>
          <w:p w14:paraId="248E1A8E" w14:textId="77777777" w:rsidR="00BF78AE" w:rsidRDefault="00BF78AE" w:rsidP="002A2277">
            <w:pPr>
              <w:pStyle w:val="BodyText1"/>
              <w:rPr>
                <w:rFonts w:cs="Arial"/>
                <w:lang w:val="en-US"/>
              </w:rPr>
            </w:pPr>
            <w:r>
              <w:rPr>
                <w:rFonts w:cs="Arial"/>
                <w:lang w:val="en-US"/>
              </w:rPr>
              <w:t>Version 1.4</w:t>
            </w:r>
          </w:p>
        </w:tc>
        <w:tc>
          <w:tcPr>
            <w:tcW w:w="1530" w:type="dxa"/>
            <w:tcBorders>
              <w:top w:val="single" w:sz="4" w:space="0" w:color="auto"/>
              <w:left w:val="single" w:sz="4" w:space="0" w:color="auto"/>
              <w:bottom w:val="single" w:sz="4" w:space="0" w:color="auto"/>
              <w:right w:val="single" w:sz="4" w:space="0" w:color="auto"/>
            </w:tcBorders>
          </w:tcPr>
          <w:p w14:paraId="7A9D747A" w14:textId="77777777" w:rsidR="00BF78AE" w:rsidRDefault="00BF78AE" w:rsidP="002A2277">
            <w:pPr>
              <w:pStyle w:val="BodyText1"/>
              <w:rPr>
                <w:rFonts w:cs="Arial"/>
                <w:lang w:val="en-US"/>
              </w:rPr>
            </w:pPr>
            <w:r>
              <w:rPr>
                <w:rFonts w:cs="Arial"/>
                <w:lang w:val="en-US"/>
              </w:rPr>
              <w:t>25-1-2022</w:t>
            </w:r>
          </w:p>
        </w:tc>
        <w:tc>
          <w:tcPr>
            <w:tcW w:w="1530" w:type="dxa"/>
            <w:tcBorders>
              <w:top w:val="single" w:sz="4" w:space="0" w:color="auto"/>
              <w:left w:val="single" w:sz="4" w:space="0" w:color="auto"/>
              <w:bottom w:val="single" w:sz="4" w:space="0" w:color="auto"/>
              <w:right w:val="single" w:sz="4" w:space="0" w:color="auto"/>
            </w:tcBorders>
          </w:tcPr>
          <w:p w14:paraId="058A63AF" w14:textId="77777777" w:rsidR="00BF78AE" w:rsidRDefault="00BF78AE" w:rsidP="002A2277">
            <w:pPr>
              <w:pStyle w:val="BodyText1"/>
              <w:rPr>
                <w:rFonts w:cs="Arial"/>
                <w:lang w:val="en-US"/>
              </w:rPr>
            </w:pPr>
            <w:r>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291EF1B0" w14:textId="77777777" w:rsidR="00BF78AE" w:rsidRPr="007E0B07" w:rsidRDefault="00BF78AE" w:rsidP="002A2277">
            <w:pPr>
              <w:pStyle w:val="BodyText1"/>
              <w:rPr>
                <w:rFonts w:cs="Arial"/>
              </w:rPr>
            </w:pPr>
            <w:r>
              <w:rPr>
                <w:rFonts w:cs="Arial"/>
              </w:rPr>
              <w:t>HLD prepared for WBS GOH.</w:t>
            </w:r>
          </w:p>
        </w:tc>
      </w:tr>
      <w:tr w:rsidR="00BF78AE" w14:paraId="087387CF" w14:textId="77777777" w:rsidTr="002A2277">
        <w:tc>
          <w:tcPr>
            <w:tcW w:w="1530" w:type="dxa"/>
            <w:tcBorders>
              <w:top w:val="single" w:sz="4" w:space="0" w:color="auto"/>
              <w:left w:val="single" w:sz="4" w:space="0" w:color="auto"/>
              <w:bottom w:val="single" w:sz="4" w:space="0" w:color="auto"/>
              <w:right w:val="single" w:sz="4" w:space="0" w:color="auto"/>
            </w:tcBorders>
          </w:tcPr>
          <w:p w14:paraId="3A357C2F" w14:textId="77777777" w:rsidR="00BF78AE" w:rsidRDefault="00BF78AE" w:rsidP="002A2277">
            <w:pPr>
              <w:pStyle w:val="BodyText1"/>
              <w:rPr>
                <w:rFonts w:cs="Arial"/>
                <w:lang w:val="en-US"/>
              </w:rPr>
            </w:pPr>
            <w:r>
              <w:rPr>
                <w:rFonts w:cs="Arial"/>
                <w:lang w:val="en-US"/>
              </w:rPr>
              <w:t>Version 1.8</w:t>
            </w:r>
          </w:p>
        </w:tc>
        <w:tc>
          <w:tcPr>
            <w:tcW w:w="1530" w:type="dxa"/>
            <w:tcBorders>
              <w:top w:val="single" w:sz="4" w:space="0" w:color="auto"/>
              <w:left w:val="single" w:sz="4" w:space="0" w:color="auto"/>
              <w:bottom w:val="single" w:sz="4" w:space="0" w:color="auto"/>
              <w:right w:val="single" w:sz="4" w:space="0" w:color="auto"/>
            </w:tcBorders>
          </w:tcPr>
          <w:p w14:paraId="30E9DCC2" w14:textId="77777777" w:rsidR="00BF78AE" w:rsidRDefault="00BF78AE" w:rsidP="002A2277">
            <w:pPr>
              <w:pStyle w:val="BodyText1"/>
              <w:rPr>
                <w:rFonts w:cs="Arial"/>
                <w:lang w:val="en-US"/>
              </w:rPr>
            </w:pPr>
            <w:r>
              <w:rPr>
                <w:rFonts w:cs="Arial"/>
                <w:lang w:val="en-US"/>
              </w:rPr>
              <w:t>03-02-2022</w:t>
            </w:r>
          </w:p>
        </w:tc>
        <w:tc>
          <w:tcPr>
            <w:tcW w:w="1530" w:type="dxa"/>
            <w:tcBorders>
              <w:top w:val="single" w:sz="4" w:space="0" w:color="auto"/>
              <w:left w:val="single" w:sz="4" w:space="0" w:color="auto"/>
              <w:bottom w:val="single" w:sz="4" w:space="0" w:color="auto"/>
              <w:right w:val="single" w:sz="4" w:space="0" w:color="auto"/>
            </w:tcBorders>
          </w:tcPr>
          <w:p w14:paraId="16C6D579" w14:textId="77777777" w:rsidR="00BF78AE" w:rsidRDefault="00BF78AE" w:rsidP="002A2277">
            <w:pPr>
              <w:pStyle w:val="BodyText1"/>
              <w:rPr>
                <w:rFonts w:cs="Arial"/>
                <w:lang w:val="en-US"/>
              </w:rPr>
            </w:pPr>
            <w:r>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64F83203" w14:textId="77777777" w:rsidR="00BF78AE" w:rsidRDefault="00BF78AE" w:rsidP="002A2277">
            <w:pPr>
              <w:pStyle w:val="BodyText1"/>
              <w:rPr>
                <w:rFonts w:cs="Arial"/>
              </w:rPr>
            </w:pPr>
            <w:r>
              <w:rPr>
                <w:rFonts w:cs="Arial"/>
              </w:rPr>
              <w:t>HLD version for account review.</w:t>
            </w:r>
          </w:p>
          <w:p w14:paraId="20A379A1" w14:textId="77777777" w:rsidR="00BF78AE" w:rsidRDefault="00BF78AE" w:rsidP="002A2277">
            <w:pPr>
              <w:pStyle w:val="BodyText1"/>
              <w:rPr>
                <w:rFonts w:cs="Arial"/>
                <w:lang w:val="en-US"/>
              </w:rPr>
            </w:pPr>
            <w:r>
              <w:rPr>
                <w:rFonts w:cs="Arial"/>
                <w:lang w:val="en-US"/>
              </w:rPr>
              <w:t>Changes are described in below PDF:</w:t>
            </w:r>
          </w:p>
          <w:p w14:paraId="3A7DD57A" w14:textId="77777777" w:rsidR="00BF78AE" w:rsidRPr="003B5DF5" w:rsidRDefault="00BF78AE" w:rsidP="002A2277">
            <w:pPr>
              <w:pStyle w:val="BodyText1"/>
              <w:rPr>
                <w:rFonts w:cs="Arial"/>
                <w:lang w:val="en-US"/>
              </w:rPr>
            </w:pPr>
            <w:r>
              <w:rPr>
                <w:rFonts w:cs="Arial"/>
                <w:lang w:val="en-US"/>
              </w:rPr>
              <w:object w:dxaOrig="1155" w:dyaOrig="752" w14:anchorId="4172B4FC">
                <v:shape id="_x0000_i1028" type="#_x0000_t75" style="width:57.85pt;height:35.35pt" o:ole="">
                  <v:imagedata r:id="rId22" o:title=""/>
                </v:shape>
                <o:OLEObject Type="Embed" ProgID="Acrobat.Document.DC" ShapeID="_x0000_i1028" DrawAspect="Icon" ObjectID="_1736245588" r:id="rId23"/>
              </w:object>
            </w:r>
          </w:p>
        </w:tc>
      </w:tr>
      <w:tr w:rsidR="00BF78AE" w14:paraId="1C40B22A" w14:textId="77777777" w:rsidTr="002A2277">
        <w:tc>
          <w:tcPr>
            <w:tcW w:w="1530" w:type="dxa"/>
            <w:tcBorders>
              <w:top w:val="single" w:sz="4" w:space="0" w:color="auto"/>
              <w:left w:val="single" w:sz="4" w:space="0" w:color="auto"/>
              <w:bottom w:val="single" w:sz="4" w:space="0" w:color="auto"/>
              <w:right w:val="single" w:sz="4" w:space="0" w:color="auto"/>
            </w:tcBorders>
          </w:tcPr>
          <w:p w14:paraId="532DC58C" w14:textId="77777777" w:rsidR="00BF78AE" w:rsidRDefault="00BF78AE" w:rsidP="002A2277">
            <w:pPr>
              <w:pStyle w:val="BodyText1"/>
              <w:rPr>
                <w:rFonts w:cs="Arial"/>
                <w:lang w:val="en-US"/>
              </w:rPr>
            </w:pPr>
            <w:r>
              <w:rPr>
                <w:rFonts w:cs="Arial"/>
                <w:lang w:val="en-US"/>
              </w:rPr>
              <w:t>Version 1.9</w:t>
            </w:r>
          </w:p>
        </w:tc>
        <w:tc>
          <w:tcPr>
            <w:tcW w:w="1530" w:type="dxa"/>
            <w:tcBorders>
              <w:top w:val="single" w:sz="4" w:space="0" w:color="auto"/>
              <w:left w:val="single" w:sz="4" w:space="0" w:color="auto"/>
              <w:bottom w:val="single" w:sz="4" w:space="0" w:color="auto"/>
              <w:right w:val="single" w:sz="4" w:space="0" w:color="auto"/>
            </w:tcBorders>
          </w:tcPr>
          <w:p w14:paraId="1E00724A" w14:textId="77777777" w:rsidR="00BF78AE" w:rsidRDefault="00BF78AE" w:rsidP="002A2277">
            <w:pPr>
              <w:pStyle w:val="BodyText1"/>
              <w:rPr>
                <w:rFonts w:cs="Arial"/>
                <w:lang w:val="en-US"/>
              </w:rPr>
            </w:pPr>
            <w:r>
              <w:rPr>
                <w:rFonts w:cs="Arial"/>
                <w:lang w:val="en-US"/>
              </w:rPr>
              <w:t>08-02-2022</w:t>
            </w:r>
          </w:p>
        </w:tc>
        <w:tc>
          <w:tcPr>
            <w:tcW w:w="1530" w:type="dxa"/>
            <w:tcBorders>
              <w:top w:val="single" w:sz="4" w:space="0" w:color="auto"/>
              <w:left w:val="single" w:sz="4" w:space="0" w:color="auto"/>
              <w:bottom w:val="single" w:sz="4" w:space="0" w:color="auto"/>
              <w:right w:val="single" w:sz="4" w:space="0" w:color="auto"/>
            </w:tcBorders>
          </w:tcPr>
          <w:p w14:paraId="122D3FFA" w14:textId="77777777" w:rsidR="00BF78AE" w:rsidRDefault="00BF78AE" w:rsidP="002A2277">
            <w:pPr>
              <w:pStyle w:val="BodyText1"/>
              <w:rPr>
                <w:rFonts w:cs="Arial"/>
                <w:lang w:val="en-US"/>
              </w:rPr>
            </w:pPr>
            <w:r>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6CFC0B0C" w14:textId="77777777" w:rsidR="00BF78AE" w:rsidRDefault="00BF78AE" w:rsidP="002A2277">
            <w:pPr>
              <w:pStyle w:val="BodyText1"/>
              <w:rPr>
                <w:rFonts w:cs="Arial"/>
              </w:rPr>
            </w:pPr>
            <w:r>
              <w:rPr>
                <w:rFonts w:cs="Arial"/>
                <w:lang w:val="en-US"/>
              </w:rPr>
              <w:t>TDA verification</w:t>
            </w:r>
          </w:p>
        </w:tc>
      </w:tr>
      <w:tr w:rsidR="00BF78AE" w14:paraId="03D863D2" w14:textId="77777777" w:rsidTr="002A2277">
        <w:tc>
          <w:tcPr>
            <w:tcW w:w="1530" w:type="dxa"/>
            <w:tcBorders>
              <w:top w:val="single" w:sz="4" w:space="0" w:color="auto"/>
              <w:left w:val="single" w:sz="4" w:space="0" w:color="auto"/>
              <w:bottom w:val="single" w:sz="4" w:space="0" w:color="auto"/>
              <w:right w:val="single" w:sz="4" w:space="0" w:color="auto"/>
            </w:tcBorders>
          </w:tcPr>
          <w:p w14:paraId="78FFB0D3" w14:textId="77777777" w:rsidR="00BF78AE" w:rsidRDefault="00BF78AE" w:rsidP="002A2277">
            <w:pPr>
              <w:pStyle w:val="BodyText1"/>
              <w:rPr>
                <w:rFonts w:cs="Arial"/>
                <w:lang w:val="en-US"/>
              </w:rPr>
            </w:pPr>
            <w:r>
              <w:rPr>
                <w:rFonts w:cs="Arial"/>
                <w:lang w:val="en-US"/>
              </w:rPr>
              <w:t>Version 2.0</w:t>
            </w:r>
          </w:p>
        </w:tc>
        <w:tc>
          <w:tcPr>
            <w:tcW w:w="1530" w:type="dxa"/>
            <w:tcBorders>
              <w:top w:val="single" w:sz="4" w:space="0" w:color="auto"/>
              <w:left w:val="single" w:sz="4" w:space="0" w:color="auto"/>
              <w:bottom w:val="single" w:sz="4" w:space="0" w:color="auto"/>
              <w:right w:val="single" w:sz="4" w:space="0" w:color="auto"/>
            </w:tcBorders>
          </w:tcPr>
          <w:p w14:paraId="042F7801" w14:textId="77777777" w:rsidR="00BF78AE" w:rsidRDefault="00BF78AE" w:rsidP="002A2277">
            <w:pPr>
              <w:pStyle w:val="BodyText1"/>
              <w:rPr>
                <w:rFonts w:cs="Arial"/>
                <w:lang w:val="en-US"/>
              </w:rPr>
            </w:pPr>
            <w:r>
              <w:rPr>
                <w:rFonts w:cs="Arial"/>
                <w:lang w:val="en-US"/>
              </w:rPr>
              <w:t>09-02-2022</w:t>
            </w:r>
          </w:p>
        </w:tc>
        <w:tc>
          <w:tcPr>
            <w:tcW w:w="1530" w:type="dxa"/>
            <w:tcBorders>
              <w:top w:val="single" w:sz="4" w:space="0" w:color="auto"/>
              <w:left w:val="single" w:sz="4" w:space="0" w:color="auto"/>
              <w:bottom w:val="single" w:sz="4" w:space="0" w:color="auto"/>
              <w:right w:val="single" w:sz="4" w:space="0" w:color="auto"/>
            </w:tcBorders>
          </w:tcPr>
          <w:p w14:paraId="2C1B80D4" w14:textId="77777777" w:rsidR="00BF78AE" w:rsidRDefault="00BF78AE" w:rsidP="002A2277">
            <w:pPr>
              <w:pStyle w:val="BodyText1"/>
              <w:rPr>
                <w:rFonts w:cs="Arial"/>
                <w:lang w:val="en-US"/>
              </w:rPr>
            </w:pPr>
            <w:r>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3629FCEA" w14:textId="77777777" w:rsidR="00BF78AE" w:rsidRPr="00875E88" w:rsidRDefault="00BF78AE" w:rsidP="002A2277">
            <w:pPr>
              <w:pStyle w:val="BodyText1"/>
              <w:rPr>
                <w:rFonts w:cs="Arial"/>
                <w:lang w:val="en-US"/>
              </w:rPr>
            </w:pPr>
            <w:r>
              <w:rPr>
                <w:rFonts w:cs="Arial"/>
                <w:lang w:val="en-US"/>
              </w:rPr>
              <w:t>TDA fasttrack approved version</w:t>
            </w:r>
          </w:p>
        </w:tc>
      </w:tr>
      <w:tr w:rsidR="00BF78AE" w:rsidRPr="00FC781F" w14:paraId="1EEF8409" w14:textId="77777777" w:rsidTr="002A2277">
        <w:tc>
          <w:tcPr>
            <w:tcW w:w="1530" w:type="dxa"/>
            <w:tcBorders>
              <w:top w:val="single" w:sz="4" w:space="0" w:color="auto"/>
              <w:left w:val="single" w:sz="4" w:space="0" w:color="auto"/>
              <w:bottom w:val="single" w:sz="4" w:space="0" w:color="auto"/>
              <w:right w:val="single" w:sz="4" w:space="0" w:color="auto"/>
            </w:tcBorders>
          </w:tcPr>
          <w:p w14:paraId="1F7A155B" w14:textId="77777777" w:rsidR="00BF78AE" w:rsidRDefault="00BF78AE" w:rsidP="002A2277">
            <w:pPr>
              <w:pStyle w:val="BodyText1"/>
              <w:rPr>
                <w:rFonts w:cs="Arial"/>
                <w:lang w:val="en-US"/>
              </w:rPr>
            </w:pPr>
            <w:r>
              <w:rPr>
                <w:rFonts w:cs="Arial"/>
                <w:lang w:val="en-US"/>
              </w:rPr>
              <w:t>Version 2.1</w:t>
            </w:r>
          </w:p>
        </w:tc>
        <w:tc>
          <w:tcPr>
            <w:tcW w:w="1530" w:type="dxa"/>
            <w:tcBorders>
              <w:top w:val="single" w:sz="4" w:space="0" w:color="auto"/>
              <w:left w:val="single" w:sz="4" w:space="0" w:color="auto"/>
              <w:bottom w:val="single" w:sz="4" w:space="0" w:color="auto"/>
              <w:right w:val="single" w:sz="4" w:space="0" w:color="auto"/>
            </w:tcBorders>
          </w:tcPr>
          <w:p w14:paraId="29920207" w14:textId="77777777" w:rsidR="00BF78AE" w:rsidRDefault="00BF78AE" w:rsidP="002A2277">
            <w:pPr>
              <w:pStyle w:val="BodyText1"/>
              <w:rPr>
                <w:rFonts w:cs="Arial"/>
                <w:lang w:val="en-US"/>
              </w:rPr>
            </w:pPr>
          </w:p>
        </w:tc>
        <w:tc>
          <w:tcPr>
            <w:tcW w:w="1530" w:type="dxa"/>
            <w:tcBorders>
              <w:top w:val="single" w:sz="4" w:space="0" w:color="auto"/>
              <w:left w:val="single" w:sz="4" w:space="0" w:color="auto"/>
              <w:bottom w:val="single" w:sz="4" w:space="0" w:color="auto"/>
              <w:right w:val="single" w:sz="4" w:space="0" w:color="auto"/>
            </w:tcBorders>
          </w:tcPr>
          <w:p w14:paraId="61648256" w14:textId="77777777" w:rsidR="00BF78AE" w:rsidRDefault="00BF78AE" w:rsidP="002A2277">
            <w:pPr>
              <w:pStyle w:val="BodyText1"/>
              <w:rPr>
                <w:rFonts w:cs="Arial"/>
                <w:lang w:val="en-US"/>
              </w:rPr>
            </w:pPr>
            <w:r>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67E8F522" w14:textId="77777777" w:rsidR="00BF78AE" w:rsidRDefault="00BF78AE" w:rsidP="002A2277">
            <w:pPr>
              <w:pStyle w:val="BodyText1"/>
              <w:rPr>
                <w:rFonts w:cs="Arial"/>
                <w:lang w:val="en-US"/>
              </w:rPr>
            </w:pPr>
            <w:r>
              <w:rPr>
                <w:rFonts w:cs="Arial"/>
                <w:lang w:val="en-US"/>
              </w:rPr>
              <w:t>Post implementation HLD</w:t>
            </w:r>
          </w:p>
          <w:p w14:paraId="6F10F5A9" w14:textId="77777777" w:rsidR="00BF78AE" w:rsidRDefault="00BF78AE" w:rsidP="002A2277">
            <w:pPr>
              <w:pStyle w:val="BodyText1"/>
              <w:rPr>
                <w:rFonts w:cs="Arial"/>
                <w:lang w:val="en-US"/>
              </w:rPr>
            </w:pPr>
            <w:r>
              <w:rPr>
                <w:rFonts w:cs="Arial"/>
                <w:lang w:val="en-US"/>
              </w:rPr>
              <w:t>Update 1: Align context diagram and entity descriptions with existing connections.</w:t>
            </w:r>
          </w:p>
          <w:p w14:paraId="78AD4C34" w14:textId="77777777" w:rsidR="00BF78AE" w:rsidRDefault="00BF78AE" w:rsidP="002A2277">
            <w:pPr>
              <w:pStyle w:val="BodyText1"/>
              <w:rPr>
                <w:rFonts w:cs="Arial"/>
                <w:lang w:val="en-US"/>
              </w:rPr>
            </w:pPr>
            <w:r>
              <w:rPr>
                <w:rFonts w:cs="Arial"/>
                <w:lang w:val="en-US"/>
              </w:rPr>
              <w:t>Update 2: Added TAB requirements related deployment and monitoring.</w:t>
            </w:r>
          </w:p>
          <w:p w14:paraId="2B5151D1" w14:textId="77777777" w:rsidR="00BF78AE" w:rsidRDefault="00BF78AE" w:rsidP="002A2277">
            <w:pPr>
              <w:pStyle w:val="BodyText1"/>
              <w:rPr>
                <w:rFonts w:cs="Arial"/>
                <w:lang w:val="en-US"/>
              </w:rPr>
            </w:pPr>
            <w:r>
              <w:rPr>
                <w:rFonts w:cs="Arial"/>
                <w:lang w:val="en-US"/>
              </w:rPr>
              <w:t>Update 3: Werk.nl OEM Cloud Control for management of WBS jobs.</w:t>
            </w:r>
          </w:p>
          <w:p w14:paraId="69BC7A31" w14:textId="77777777" w:rsidR="00BF78AE" w:rsidRDefault="00BF78AE" w:rsidP="002A2277">
            <w:pPr>
              <w:pStyle w:val="BodyText1"/>
              <w:rPr>
                <w:rFonts w:cs="Arial"/>
                <w:lang w:val="en-US"/>
              </w:rPr>
            </w:pPr>
            <w:r>
              <w:rPr>
                <w:rFonts w:cs="Arial"/>
                <w:lang w:val="en-US"/>
              </w:rPr>
              <w:t xml:space="preserve">5-10-2022: </w:t>
            </w:r>
          </w:p>
          <w:p w14:paraId="7EA89DA3" w14:textId="77777777" w:rsidR="00BF78AE" w:rsidRDefault="00BF78AE" w:rsidP="002A2277">
            <w:pPr>
              <w:pStyle w:val="BodyText1"/>
              <w:numPr>
                <w:ilvl w:val="0"/>
                <w:numId w:val="81"/>
              </w:numPr>
              <w:rPr>
                <w:rFonts w:cs="Arial"/>
                <w:lang w:val="en-US"/>
              </w:rPr>
            </w:pPr>
            <w:r>
              <w:rPr>
                <w:rFonts w:cs="Arial"/>
                <w:lang w:val="en-US"/>
              </w:rPr>
              <w:t>Accepted all tracked changes and removed comments</w:t>
            </w:r>
          </w:p>
          <w:p w14:paraId="25B46F60" w14:textId="77777777" w:rsidR="00BF78AE" w:rsidRDefault="00BF78AE" w:rsidP="002A2277">
            <w:pPr>
              <w:pStyle w:val="BodyText1"/>
              <w:numPr>
                <w:ilvl w:val="0"/>
                <w:numId w:val="81"/>
              </w:numPr>
              <w:rPr>
                <w:rFonts w:cs="Arial"/>
                <w:lang w:val="en-US"/>
              </w:rPr>
            </w:pPr>
            <w:r>
              <w:rPr>
                <w:rFonts w:cs="Arial"/>
                <w:lang w:val="en-US"/>
              </w:rPr>
              <w:t>Updated to latest template version (1.86)</w:t>
            </w:r>
          </w:p>
          <w:p w14:paraId="770C70B3" w14:textId="77777777" w:rsidR="004C48E1" w:rsidRDefault="004C48E1" w:rsidP="002A2277">
            <w:pPr>
              <w:pStyle w:val="BodyText1"/>
              <w:numPr>
                <w:ilvl w:val="1"/>
                <w:numId w:val="81"/>
              </w:numPr>
              <w:rPr>
                <w:rFonts w:cs="Arial"/>
                <w:lang w:val="en-US"/>
              </w:rPr>
            </w:pPr>
            <w:r>
              <w:rPr>
                <w:rFonts w:cs="Arial"/>
                <w:lang w:val="en-US"/>
              </w:rPr>
              <w:t>Removed Appendix A – certificates (not part of the template, must be specified in the TMM</w:t>
            </w:r>
          </w:p>
          <w:p w14:paraId="32D29413" w14:textId="0F37844C" w:rsidR="004020B4" w:rsidRDefault="004020B4" w:rsidP="004020B4">
            <w:pPr>
              <w:pStyle w:val="BodyText1"/>
              <w:numPr>
                <w:ilvl w:val="0"/>
                <w:numId w:val="81"/>
              </w:numPr>
              <w:rPr>
                <w:rFonts w:cs="Arial"/>
                <w:lang w:val="en-US"/>
              </w:rPr>
            </w:pPr>
            <w:r>
              <w:rPr>
                <w:rFonts w:cs="Arial"/>
                <w:lang w:val="en-US"/>
              </w:rPr>
              <w:t xml:space="preserve">Added </w:t>
            </w:r>
            <w:r w:rsidR="00FC7B13">
              <w:rPr>
                <w:rFonts w:cs="Arial"/>
                <w:lang w:val="en-US"/>
              </w:rPr>
              <w:t>KATO description in 2.1</w:t>
            </w:r>
          </w:p>
          <w:p w14:paraId="5C9FD2B7" w14:textId="5B9DE706" w:rsidR="00262715" w:rsidRDefault="00262715" w:rsidP="00262715">
            <w:pPr>
              <w:pStyle w:val="BodyText1"/>
              <w:numPr>
                <w:ilvl w:val="0"/>
                <w:numId w:val="81"/>
              </w:numPr>
              <w:rPr>
                <w:rFonts w:cs="Arial"/>
                <w:lang w:val="en-US"/>
              </w:rPr>
            </w:pPr>
            <w:r>
              <w:rPr>
                <w:rFonts w:cs="Arial"/>
                <w:lang w:val="en-US"/>
              </w:rPr>
              <w:t xml:space="preserve">Adjusted storage </w:t>
            </w:r>
            <w:r w:rsidR="002A2277">
              <w:rPr>
                <w:rFonts w:cs="Arial"/>
                <w:lang w:val="en-US"/>
              </w:rPr>
              <w:t>replication for acceptance (non</w:t>
            </w:r>
            <w:r w:rsidR="00EE6960">
              <w:rPr>
                <w:rFonts w:cs="Arial"/>
                <w:lang w:val="en-US"/>
              </w:rPr>
              <w:noBreakHyphen/>
            </w:r>
            <w:r>
              <w:rPr>
                <w:rFonts w:cs="Arial"/>
                <w:lang w:val="en-US"/>
              </w:rPr>
              <w:t>replicated to replicated</w:t>
            </w:r>
            <w:r w:rsidR="00061E81">
              <w:rPr>
                <w:rFonts w:cs="Arial"/>
                <w:lang w:val="en-US"/>
              </w:rPr>
              <w:t xml:space="preserve"> and </w:t>
            </w:r>
            <w:r w:rsidR="00EE6960">
              <w:rPr>
                <w:rFonts w:cs="Arial"/>
                <w:lang w:val="en-US"/>
              </w:rPr>
              <w:t>non</w:t>
            </w:r>
            <w:r w:rsidR="00EE6960">
              <w:rPr>
                <w:rFonts w:cs="Arial"/>
                <w:lang w:val="en-US"/>
              </w:rPr>
              <w:noBreakHyphen/>
            </w:r>
            <w:r w:rsidR="002A2277">
              <w:rPr>
                <w:rFonts w:cs="Arial"/>
                <w:lang w:val="en-US"/>
              </w:rPr>
              <w:t>replicated</w:t>
            </w:r>
            <w:r w:rsidR="00061E81">
              <w:rPr>
                <w:rFonts w:cs="Arial"/>
                <w:lang w:val="en-US"/>
              </w:rPr>
              <w:t xml:space="preserve"> for KATO</w:t>
            </w:r>
            <w:r>
              <w:rPr>
                <w:rFonts w:cs="Arial"/>
                <w:lang w:val="en-US"/>
              </w:rPr>
              <w:t>)</w:t>
            </w:r>
          </w:p>
          <w:p w14:paraId="4957AE47" w14:textId="77777777" w:rsidR="004C48E1" w:rsidRDefault="00680B0A" w:rsidP="00680B0A">
            <w:pPr>
              <w:pStyle w:val="BodyText1"/>
              <w:numPr>
                <w:ilvl w:val="0"/>
                <w:numId w:val="81"/>
              </w:numPr>
              <w:rPr>
                <w:rFonts w:cs="Arial"/>
                <w:lang w:val="en-US"/>
              </w:rPr>
            </w:pPr>
            <w:r>
              <w:rPr>
                <w:rFonts w:cs="Arial"/>
                <w:lang w:val="en-US"/>
              </w:rPr>
              <w:t>Updated the context and system diagrams</w:t>
            </w:r>
          </w:p>
          <w:p w14:paraId="5BD7B151" w14:textId="13FECA83" w:rsidR="00D00BF3" w:rsidRDefault="00D00BF3" w:rsidP="00680B0A">
            <w:pPr>
              <w:pStyle w:val="BodyText1"/>
              <w:numPr>
                <w:ilvl w:val="0"/>
                <w:numId w:val="81"/>
              </w:numPr>
              <w:rPr>
                <w:rFonts w:cs="Arial"/>
                <w:lang w:val="en-US"/>
              </w:rPr>
            </w:pPr>
            <w:r>
              <w:rPr>
                <w:rFonts w:cs="Arial"/>
                <w:lang w:val="en-US"/>
              </w:rPr>
              <w:t>Updated 5.9.2 with external</w:t>
            </w:r>
            <w:r w:rsidR="001B2B8A">
              <w:rPr>
                <w:rFonts w:cs="Arial"/>
                <w:lang w:val="en-US"/>
              </w:rPr>
              <w:t xml:space="preserve"> connection for UWV mail and UWV </w:t>
            </w:r>
            <w:r w:rsidR="002620BC">
              <w:rPr>
                <w:rFonts w:cs="Arial"/>
                <w:lang w:val="en-US"/>
              </w:rPr>
              <w:t>Werkplek</w:t>
            </w:r>
          </w:p>
          <w:p w14:paraId="57D45779" w14:textId="24D57A25" w:rsidR="002620BC" w:rsidRDefault="00262715" w:rsidP="00680B0A">
            <w:pPr>
              <w:pStyle w:val="BodyText1"/>
              <w:numPr>
                <w:ilvl w:val="0"/>
                <w:numId w:val="81"/>
              </w:numPr>
              <w:rPr>
                <w:rFonts w:cs="Arial"/>
                <w:lang w:val="en-US"/>
              </w:rPr>
            </w:pPr>
            <w:r>
              <w:rPr>
                <w:rFonts w:cs="Arial"/>
                <w:lang w:val="en-US"/>
              </w:rPr>
              <w:t>Updated Appendix A – Node details, correct landing zone, SBB and node ID</w:t>
            </w:r>
          </w:p>
          <w:p w14:paraId="73F9030C" w14:textId="77B3B9D9" w:rsidR="00EE2C6C" w:rsidRPr="00346A8F" w:rsidRDefault="00EE2C6C" w:rsidP="00346A8F">
            <w:pPr>
              <w:pStyle w:val="BodyText1"/>
              <w:rPr>
                <w:rFonts w:cs="Arial"/>
                <w:lang w:val="en-US"/>
              </w:rPr>
            </w:pPr>
          </w:p>
          <w:p w14:paraId="34DE166E" w14:textId="78406695" w:rsidR="00B5759F" w:rsidRDefault="00B5759F" w:rsidP="00B5759F">
            <w:pPr>
              <w:pStyle w:val="BodyText1"/>
              <w:rPr>
                <w:rFonts w:cs="Arial"/>
                <w:lang w:val="en-US"/>
              </w:rPr>
            </w:pPr>
          </w:p>
          <w:p w14:paraId="59AC6614" w14:textId="77777777" w:rsidR="00B5759F" w:rsidRDefault="00B5759F" w:rsidP="00B5759F">
            <w:pPr>
              <w:pStyle w:val="BodyText1"/>
              <w:rPr>
                <w:rFonts w:cs="Arial"/>
                <w:lang w:val="en-US"/>
              </w:rPr>
            </w:pPr>
          </w:p>
          <w:p w14:paraId="7293C38F" w14:textId="24811440" w:rsidR="00B5759F" w:rsidRDefault="00B5759F" w:rsidP="00B5759F">
            <w:pPr>
              <w:pStyle w:val="BodyText1"/>
              <w:rPr>
                <w:rFonts w:cs="Arial"/>
                <w:lang w:val="en-US"/>
              </w:rPr>
            </w:pPr>
            <w:r>
              <w:rPr>
                <w:rFonts w:cs="Arial"/>
                <w:lang w:val="en-US"/>
              </w:rPr>
              <w:t>10-10-2022:</w:t>
            </w:r>
          </w:p>
          <w:p w14:paraId="6D417F81" w14:textId="6438DEDF" w:rsidR="004020B4" w:rsidRPr="00FC781F" w:rsidRDefault="00756068" w:rsidP="00680B0A">
            <w:pPr>
              <w:pStyle w:val="BodyText1"/>
              <w:numPr>
                <w:ilvl w:val="0"/>
                <w:numId w:val="81"/>
              </w:numPr>
              <w:rPr>
                <w:rFonts w:cs="Arial"/>
                <w:lang w:val="en-US"/>
              </w:rPr>
            </w:pPr>
            <w:r>
              <w:rPr>
                <w:rFonts w:cs="Arial"/>
                <w:lang w:val="en-US"/>
              </w:rPr>
              <w:t xml:space="preserve">Added deviation #4: RAL for </w:t>
            </w:r>
            <w:r>
              <w:rPr>
                <w:lang w:val="en-US"/>
              </w:rPr>
              <w:t>log4j 1.x library vulnerability</w:t>
            </w:r>
          </w:p>
          <w:p w14:paraId="74CB02AD" w14:textId="2B196FB0" w:rsidR="00FC781F" w:rsidRPr="00FC781F" w:rsidRDefault="00FC781F" w:rsidP="00FC781F">
            <w:pPr>
              <w:pStyle w:val="BodyText1"/>
              <w:rPr>
                <w:rFonts w:cs="Arial"/>
                <w:lang w:val="en-US"/>
              </w:rPr>
            </w:pPr>
            <w:r>
              <w:rPr>
                <w:rFonts w:cs="Arial"/>
                <w:lang w:val="en-US"/>
              </w:rPr>
              <w:t>19-10-2022:</w:t>
            </w:r>
          </w:p>
          <w:p w14:paraId="38D1B98E" w14:textId="7BBAB820" w:rsidR="00FC781F" w:rsidRDefault="00FC781F" w:rsidP="00FC781F">
            <w:pPr>
              <w:pStyle w:val="BodyText"/>
              <w:numPr>
                <w:ilvl w:val="0"/>
                <w:numId w:val="79"/>
              </w:numPr>
              <w:rPr>
                <w:lang w:val="en-US"/>
              </w:rPr>
            </w:pPr>
            <w:r>
              <w:rPr>
                <w:lang w:val="en-US"/>
              </w:rPr>
              <w:t>Deleted TAB requirement :</w:t>
            </w:r>
            <w:r w:rsidRPr="00FC781F">
              <w:rPr>
                <w:i/>
                <w:lang w:val="en-US"/>
              </w:rPr>
              <w:t xml:space="preserve"> </w:t>
            </w:r>
            <w:r w:rsidRPr="00FC781F">
              <w:rPr>
                <w:i/>
              </w:rPr>
              <w:t>TCP (22, 111, 2049) connection from Werk.nl TAB deployment to TAB NFS required</w:t>
            </w:r>
            <w:r>
              <w:t xml:space="preserve">. </w:t>
            </w:r>
            <w:r w:rsidRPr="00FC781F">
              <w:rPr>
                <w:lang w:val="en-US"/>
              </w:rPr>
              <w:t xml:space="preserve">This </w:t>
            </w:r>
            <w:r>
              <w:rPr>
                <w:lang w:val="en-US"/>
              </w:rPr>
              <w:t>requirement belongs to</w:t>
            </w:r>
            <w:r w:rsidRPr="00FC781F">
              <w:rPr>
                <w:lang w:val="en-US"/>
              </w:rPr>
              <w:t xml:space="preserve"> the Werk.nl HLD</w:t>
            </w:r>
            <w:r>
              <w:rPr>
                <w:lang w:val="en-US"/>
              </w:rPr>
              <w:t xml:space="preserve"> and can be found there.</w:t>
            </w:r>
          </w:p>
          <w:p w14:paraId="45369750" w14:textId="4978F0DC" w:rsidR="00EE2C6C" w:rsidRPr="00EE2C6C" w:rsidRDefault="00EE2C6C" w:rsidP="00EE2C6C">
            <w:pPr>
              <w:pStyle w:val="BodyText1"/>
              <w:rPr>
                <w:rFonts w:cs="Arial"/>
                <w:lang w:val="en-US"/>
              </w:rPr>
            </w:pPr>
            <w:r>
              <w:rPr>
                <w:rFonts w:cs="Arial"/>
                <w:lang w:val="en-US"/>
              </w:rPr>
              <w:t>20-10-2022:</w:t>
            </w:r>
          </w:p>
          <w:p w14:paraId="2A18881C" w14:textId="27C7A15F" w:rsidR="00FC781F" w:rsidRDefault="0056195A" w:rsidP="00680B0A">
            <w:pPr>
              <w:pStyle w:val="BodyText1"/>
              <w:numPr>
                <w:ilvl w:val="0"/>
                <w:numId w:val="81"/>
              </w:numPr>
              <w:rPr>
                <w:rFonts w:cs="Arial"/>
                <w:lang w:val="en-US"/>
              </w:rPr>
            </w:pPr>
            <w:r>
              <w:rPr>
                <w:rFonts w:cs="Arial"/>
                <w:lang w:val="en-US"/>
              </w:rPr>
              <w:t>Added PTO to the HLD. Changed Context diagram, added External entity and Arch. Decision.</w:t>
            </w:r>
          </w:p>
          <w:p w14:paraId="0907F476" w14:textId="77777777" w:rsidR="00EE2C6C" w:rsidRDefault="00EE2C6C" w:rsidP="00680B0A">
            <w:pPr>
              <w:pStyle w:val="BodyText1"/>
              <w:numPr>
                <w:ilvl w:val="0"/>
                <w:numId w:val="81"/>
              </w:numPr>
              <w:rPr>
                <w:rFonts w:cs="Arial"/>
                <w:lang w:val="en-US"/>
              </w:rPr>
            </w:pPr>
            <w:r>
              <w:rPr>
                <w:rFonts w:cs="Arial"/>
                <w:lang w:val="en-US"/>
              </w:rPr>
              <w:t>Added internal connection for Virus scanner to application servers</w:t>
            </w:r>
          </w:p>
          <w:p w14:paraId="18213F4D" w14:textId="77777777" w:rsidR="00346A8F" w:rsidRDefault="00346A8F" w:rsidP="00346A8F">
            <w:pPr>
              <w:pStyle w:val="BodyText1"/>
              <w:rPr>
                <w:rFonts w:cs="Arial"/>
                <w:lang w:val="en-US"/>
              </w:rPr>
            </w:pPr>
            <w:r>
              <w:rPr>
                <w:rFonts w:cs="Arial"/>
                <w:lang w:val="en-US"/>
              </w:rPr>
              <w:t>27-10-2022</w:t>
            </w:r>
          </w:p>
          <w:p w14:paraId="1C3BA8A1" w14:textId="77777777" w:rsidR="00346A8F" w:rsidRDefault="00346A8F" w:rsidP="005F33FB">
            <w:pPr>
              <w:pStyle w:val="BodyText1"/>
              <w:numPr>
                <w:ilvl w:val="0"/>
                <w:numId w:val="74"/>
              </w:numPr>
              <w:ind w:left="409"/>
              <w:rPr>
                <w:rFonts w:cs="Arial"/>
                <w:lang w:val="en-US"/>
              </w:rPr>
            </w:pPr>
            <w:r>
              <w:rPr>
                <w:rFonts w:cs="Arial"/>
                <w:lang w:val="en-US"/>
              </w:rPr>
              <w:t xml:space="preserve">Added DWH to context diagram and System diagrams for Prod &amp; Acc. </w:t>
            </w:r>
            <w:r w:rsidR="005F33FB">
              <w:rPr>
                <w:rFonts w:cs="Arial"/>
                <w:lang w:val="en-US"/>
              </w:rPr>
              <w:t>After Go-live the fact showed up that these connections were not available.</w:t>
            </w:r>
          </w:p>
          <w:p w14:paraId="4D3AD039" w14:textId="77777777" w:rsidR="002539D6" w:rsidRDefault="002539D6" w:rsidP="002539D6">
            <w:pPr>
              <w:pStyle w:val="BodyText1"/>
              <w:ind w:left="49"/>
              <w:rPr>
                <w:rFonts w:cs="Arial"/>
                <w:lang w:val="en-US"/>
              </w:rPr>
            </w:pPr>
            <w:r>
              <w:rPr>
                <w:rFonts w:cs="Arial"/>
                <w:lang w:val="en-US"/>
              </w:rPr>
              <w:t>28-10-2022</w:t>
            </w:r>
          </w:p>
          <w:p w14:paraId="162184C7" w14:textId="16D105EB" w:rsidR="002539D6" w:rsidRPr="002539D6" w:rsidRDefault="002539D6" w:rsidP="00880D51">
            <w:pPr>
              <w:pStyle w:val="BodyText1"/>
              <w:numPr>
                <w:ilvl w:val="0"/>
                <w:numId w:val="74"/>
              </w:numPr>
              <w:ind w:left="403" w:hanging="357"/>
              <w:rPr>
                <w:rFonts w:cs="Arial"/>
                <w:lang w:val="en-US"/>
              </w:rPr>
            </w:pPr>
            <w:r>
              <w:rPr>
                <w:rFonts w:cs="Arial"/>
                <w:lang w:val="en-US"/>
              </w:rPr>
              <w:t xml:space="preserve">Changed </w:t>
            </w:r>
            <w:r w:rsidR="00880D51">
              <w:rPr>
                <w:rFonts w:cs="Arial"/>
                <w:lang w:val="en-US"/>
              </w:rPr>
              <w:t xml:space="preserve">various </w:t>
            </w:r>
            <w:r>
              <w:rPr>
                <w:rFonts w:cs="Arial"/>
                <w:lang w:val="en-US"/>
              </w:rPr>
              <w:t>sizes for several systems, because they di</w:t>
            </w:r>
            <w:r w:rsidR="00880D51">
              <w:rPr>
                <w:rFonts w:cs="Arial"/>
                <w:lang w:val="en-US"/>
              </w:rPr>
              <w:t>dn’t match the reported values: APP1-A, APP2-A, OID1-K, DB1-K</w:t>
            </w:r>
          </w:p>
        </w:tc>
      </w:tr>
      <w:tr w:rsidR="00A42146" w:rsidRPr="00FC781F" w14:paraId="37CC161B" w14:textId="77777777" w:rsidTr="002A2277">
        <w:tc>
          <w:tcPr>
            <w:tcW w:w="1530" w:type="dxa"/>
            <w:tcBorders>
              <w:top w:val="single" w:sz="4" w:space="0" w:color="auto"/>
              <w:left w:val="single" w:sz="4" w:space="0" w:color="auto"/>
              <w:bottom w:val="single" w:sz="4" w:space="0" w:color="auto"/>
              <w:right w:val="single" w:sz="4" w:space="0" w:color="auto"/>
            </w:tcBorders>
          </w:tcPr>
          <w:p w14:paraId="1C13AE86" w14:textId="54D07139" w:rsidR="00A42146" w:rsidRDefault="00A42146" w:rsidP="002A2277">
            <w:pPr>
              <w:pStyle w:val="BodyText1"/>
              <w:rPr>
                <w:rFonts w:cs="Arial"/>
                <w:lang w:val="en-US"/>
              </w:rPr>
            </w:pPr>
            <w:r>
              <w:rPr>
                <w:rFonts w:cs="Arial"/>
                <w:lang w:val="en-US"/>
              </w:rPr>
              <w:lastRenderedPageBreak/>
              <w:t>Version 2.2</w:t>
            </w:r>
          </w:p>
        </w:tc>
        <w:tc>
          <w:tcPr>
            <w:tcW w:w="1530" w:type="dxa"/>
            <w:tcBorders>
              <w:top w:val="single" w:sz="4" w:space="0" w:color="auto"/>
              <w:left w:val="single" w:sz="4" w:space="0" w:color="auto"/>
              <w:bottom w:val="single" w:sz="4" w:space="0" w:color="auto"/>
              <w:right w:val="single" w:sz="4" w:space="0" w:color="auto"/>
            </w:tcBorders>
          </w:tcPr>
          <w:p w14:paraId="3A1B172F" w14:textId="135DDED7" w:rsidR="00A42146" w:rsidRDefault="00A42146" w:rsidP="002A2277">
            <w:pPr>
              <w:pStyle w:val="BodyText1"/>
              <w:rPr>
                <w:rFonts w:cs="Arial"/>
                <w:lang w:val="en-US"/>
              </w:rPr>
            </w:pPr>
            <w:r>
              <w:rPr>
                <w:rFonts w:cs="Arial"/>
                <w:lang w:val="en-US"/>
              </w:rPr>
              <w:t>17-11-2020</w:t>
            </w:r>
          </w:p>
        </w:tc>
        <w:tc>
          <w:tcPr>
            <w:tcW w:w="1530" w:type="dxa"/>
            <w:tcBorders>
              <w:top w:val="single" w:sz="4" w:space="0" w:color="auto"/>
              <w:left w:val="single" w:sz="4" w:space="0" w:color="auto"/>
              <w:bottom w:val="single" w:sz="4" w:space="0" w:color="auto"/>
              <w:right w:val="single" w:sz="4" w:space="0" w:color="auto"/>
            </w:tcBorders>
          </w:tcPr>
          <w:p w14:paraId="3C552B02" w14:textId="6B76EB77" w:rsidR="00A42146" w:rsidRDefault="00A42146" w:rsidP="002A2277">
            <w:pPr>
              <w:pStyle w:val="BodyText1"/>
              <w:rPr>
                <w:rFonts w:cs="Arial"/>
                <w:lang w:val="en-US"/>
              </w:rPr>
            </w:pPr>
            <w:r>
              <w:rPr>
                <w:rFonts w:cs="Arial"/>
                <w:lang w:val="en-US"/>
              </w:rPr>
              <w:t>DXC architecture team</w:t>
            </w:r>
          </w:p>
        </w:tc>
        <w:tc>
          <w:tcPr>
            <w:tcW w:w="5490" w:type="dxa"/>
            <w:tcBorders>
              <w:top w:val="single" w:sz="4" w:space="0" w:color="auto"/>
              <w:left w:val="single" w:sz="4" w:space="0" w:color="auto"/>
              <w:bottom w:val="single" w:sz="4" w:space="0" w:color="auto"/>
              <w:right w:val="single" w:sz="4" w:space="0" w:color="auto"/>
            </w:tcBorders>
          </w:tcPr>
          <w:p w14:paraId="06803137" w14:textId="77777777" w:rsidR="00A42146" w:rsidRDefault="00A42146" w:rsidP="002A2277">
            <w:pPr>
              <w:pStyle w:val="BodyText1"/>
              <w:rPr>
                <w:rFonts w:cs="Arial"/>
                <w:lang w:val="en-US"/>
              </w:rPr>
            </w:pPr>
            <w:r>
              <w:rPr>
                <w:rFonts w:cs="Arial"/>
                <w:lang w:val="en-US"/>
              </w:rPr>
              <w:t>01-12-2022</w:t>
            </w:r>
          </w:p>
          <w:p w14:paraId="2A5FC9C3" w14:textId="180ED21A" w:rsidR="00A42146" w:rsidRDefault="00A42146" w:rsidP="00A42146">
            <w:pPr>
              <w:pStyle w:val="BodyText1"/>
              <w:numPr>
                <w:ilvl w:val="0"/>
                <w:numId w:val="74"/>
              </w:numPr>
              <w:rPr>
                <w:rFonts w:cs="Arial"/>
                <w:lang w:val="en-US"/>
              </w:rPr>
            </w:pPr>
            <w:r>
              <w:rPr>
                <w:rFonts w:cs="Arial"/>
                <w:lang w:val="en-US"/>
              </w:rPr>
              <w:t xml:space="preserve">Updated Risk ID of ETP #4 because of KATO inclusion after RTPA. </w:t>
            </w:r>
            <w:r w:rsidRPr="00A42146">
              <w:rPr>
                <w:rFonts w:cs="Arial"/>
                <w:lang w:val="en-US"/>
              </w:rPr>
              <w:t>20221004-001-</w:t>
            </w:r>
            <w:r>
              <w:rPr>
                <w:rFonts w:cs="Arial"/>
                <w:lang w:val="en-US"/>
              </w:rPr>
              <w:t xml:space="preserve">A became </w:t>
            </w:r>
            <w:r w:rsidRPr="00A42146">
              <w:rPr>
                <w:rFonts w:cs="Arial"/>
                <w:lang w:val="en-US"/>
              </w:rPr>
              <w:t>20221004-001-B</w:t>
            </w:r>
            <w:r>
              <w:rPr>
                <w:rFonts w:cs="Arial"/>
                <w:lang w:val="en-US"/>
              </w:rPr>
              <w:t>.</w:t>
            </w:r>
          </w:p>
        </w:tc>
      </w:tr>
      <w:tr w:rsidR="009F2961" w:rsidRPr="00FC781F" w14:paraId="5EB4A6DE" w14:textId="77777777" w:rsidTr="002A2277">
        <w:tc>
          <w:tcPr>
            <w:tcW w:w="1530" w:type="dxa"/>
            <w:tcBorders>
              <w:top w:val="single" w:sz="4" w:space="0" w:color="auto"/>
              <w:left w:val="single" w:sz="4" w:space="0" w:color="auto"/>
              <w:bottom w:val="single" w:sz="4" w:space="0" w:color="auto"/>
              <w:right w:val="single" w:sz="4" w:space="0" w:color="auto"/>
            </w:tcBorders>
          </w:tcPr>
          <w:p w14:paraId="174633BD" w14:textId="7F67CB53" w:rsidR="009F2961" w:rsidRPr="009F2961" w:rsidRDefault="009F2961" w:rsidP="009F2961">
            <w:pPr>
              <w:pStyle w:val="BodyText1"/>
              <w:rPr>
                <w:rFonts w:cs="Arial"/>
              </w:rPr>
            </w:pPr>
            <w:r>
              <w:rPr>
                <w:rFonts w:cs="Arial"/>
                <w:lang w:val="en-US"/>
              </w:rPr>
              <w:t>Version 2.</w:t>
            </w:r>
            <w:r>
              <w:rPr>
                <w:rFonts w:cs="Arial"/>
                <w:lang w:val="en-US"/>
              </w:rPr>
              <w:t>3</w:t>
            </w:r>
          </w:p>
        </w:tc>
        <w:tc>
          <w:tcPr>
            <w:tcW w:w="1530" w:type="dxa"/>
            <w:tcBorders>
              <w:top w:val="single" w:sz="4" w:space="0" w:color="auto"/>
              <w:left w:val="single" w:sz="4" w:space="0" w:color="auto"/>
              <w:bottom w:val="single" w:sz="4" w:space="0" w:color="auto"/>
              <w:right w:val="single" w:sz="4" w:space="0" w:color="auto"/>
            </w:tcBorders>
          </w:tcPr>
          <w:p w14:paraId="7B3B93BA" w14:textId="4DC8D8D7" w:rsidR="009F2961" w:rsidRDefault="009F2961" w:rsidP="009F2961">
            <w:pPr>
              <w:pStyle w:val="BodyText1"/>
              <w:rPr>
                <w:rFonts w:cs="Arial"/>
                <w:lang w:val="en-US"/>
              </w:rPr>
            </w:pPr>
            <w:r>
              <w:rPr>
                <w:rFonts w:cs="Arial"/>
                <w:lang w:val="en-US"/>
              </w:rPr>
              <w:t>2</w:t>
            </w:r>
            <w:r w:rsidR="000929F4">
              <w:rPr>
                <w:rFonts w:cs="Arial"/>
                <w:lang w:val="en-US"/>
              </w:rPr>
              <w:t>6</w:t>
            </w:r>
            <w:r>
              <w:rPr>
                <w:rFonts w:cs="Arial"/>
                <w:lang w:val="en-US"/>
              </w:rPr>
              <w:t>-</w:t>
            </w:r>
            <w:r>
              <w:rPr>
                <w:rFonts w:cs="Arial"/>
                <w:lang w:val="en-US"/>
              </w:rPr>
              <w:t>01</w:t>
            </w:r>
            <w:r>
              <w:rPr>
                <w:rFonts w:cs="Arial"/>
                <w:lang w:val="en-US"/>
              </w:rPr>
              <w:t>-202</w:t>
            </w:r>
            <w:r>
              <w:rPr>
                <w:rFonts w:cs="Arial"/>
                <w:lang w:val="en-US"/>
              </w:rPr>
              <w:t>3</w:t>
            </w:r>
          </w:p>
        </w:tc>
        <w:tc>
          <w:tcPr>
            <w:tcW w:w="1530" w:type="dxa"/>
            <w:tcBorders>
              <w:top w:val="single" w:sz="4" w:space="0" w:color="auto"/>
              <w:left w:val="single" w:sz="4" w:space="0" w:color="auto"/>
              <w:bottom w:val="single" w:sz="4" w:space="0" w:color="auto"/>
              <w:right w:val="single" w:sz="4" w:space="0" w:color="auto"/>
            </w:tcBorders>
          </w:tcPr>
          <w:p w14:paraId="379F3E02" w14:textId="643AE589" w:rsidR="009F2961" w:rsidRDefault="009F2961" w:rsidP="009F2961">
            <w:pPr>
              <w:pStyle w:val="BodyText1"/>
              <w:rPr>
                <w:rFonts w:cs="Arial"/>
                <w:lang w:val="en-US"/>
              </w:rPr>
            </w:pPr>
            <w:r>
              <w:rPr>
                <w:rFonts w:cs="Arial"/>
                <w:lang w:val="en-US"/>
              </w:rPr>
              <w:t>D</w:t>
            </w:r>
            <w:r>
              <w:rPr>
                <w:rFonts w:cs="Arial"/>
                <w:lang w:val="en-US"/>
              </w:rPr>
              <w:t>. van den Brink</w:t>
            </w:r>
          </w:p>
        </w:tc>
        <w:tc>
          <w:tcPr>
            <w:tcW w:w="5490" w:type="dxa"/>
            <w:tcBorders>
              <w:top w:val="single" w:sz="4" w:space="0" w:color="auto"/>
              <w:left w:val="single" w:sz="4" w:space="0" w:color="auto"/>
              <w:bottom w:val="single" w:sz="4" w:space="0" w:color="auto"/>
              <w:right w:val="single" w:sz="4" w:space="0" w:color="auto"/>
            </w:tcBorders>
          </w:tcPr>
          <w:p w14:paraId="24B8034F" w14:textId="2BAA8CD3" w:rsidR="009F2961" w:rsidRDefault="000929F4" w:rsidP="009F2961">
            <w:pPr>
              <w:pStyle w:val="BodyText1"/>
              <w:rPr>
                <w:rFonts w:cs="Arial"/>
                <w:lang w:val="en-US"/>
              </w:rPr>
            </w:pPr>
            <w:r>
              <w:rPr>
                <w:rFonts w:cs="Arial"/>
                <w:lang w:val="en-US"/>
              </w:rPr>
              <w:t>26</w:t>
            </w:r>
            <w:r w:rsidR="009F2961">
              <w:rPr>
                <w:rFonts w:cs="Arial"/>
                <w:lang w:val="en-US"/>
              </w:rPr>
              <w:t>-</w:t>
            </w:r>
            <w:r>
              <w:rPr>
                <w:rFonts w:cs="Arial"/>
                <w:lang w:val="en-US"/>
              </w:rPr>
              <w:t>01</w:t>
            </w:r>
            <w:r w:rsidR="009F2961">
              <w:rPr>
                <w:rFonts w:cs="Arial"/>
                <w:lang w:val="en-US"/>
              </w:rPr>
              <w:t>-2022</w:t>
            </w:r>
          </w:p>
          <w:p w14:paraId="731A9AE1" w14:textId="376C7E7C" w:rsidR="009F2961" w:rsidRDefault="000929F4" w:rsidP="009F2961">
            <w:pPr>
              <w:pStyle w:val="BodyText1"/>
              <w:rPr>
                <w:rFonts w:cs="Arial"/>
                <w:lang w:val="en-US"/>
              </w:rPr>
            </w:pPr>
            <w:r>
              <w:rPr>
                <w:rFonts w:cs="Arial"/>
                <w:lang w:val="en-US"/>
              </w:rPr>
              <w:t>Reduced storage for KATO DB1-K as per actual usage</w:t>
            </w:r>
          </w:p>
        </w:tc>
      </w:tr>
    </w:tbl>
    <w:p w14:paraId="65A91A85" w14:textId="77777777" w:rsidR="00BF78AE" w:rsidRPr="00EE2C6C" w:rsidRDefault="00BF78AE" w:rsidP="00BF78AE">
      <w:pPr>
        <w:spacing w:after="160" w:line="259" w:lineRule="auto"/>
        <w:rPr>
          <w:rFonts w:asciiTheme="minorHAnsi" w:eastAsiaTheme="minorHAnsi" w:hAnsiTheme="minorHAnsi" w:cstheme="minorBidi"/>
          <w:color w:val="auto"/>
          <w:szCs w:val="22"/>
          <w:lang w:bidi="ar-SA"/>
        </w:rPr>
      </w:pPr>
    </w:p>
    <w:p w14:paraId="37B21C5B" w14:textId="3756D0FC" w:rsidR="0057440A" w:rsidRDefault="0057440A" w:rsidP="0057440A">
      <w:pPr>
        <w:pStyle w:val="Heading1"/>
        <w:numPr>
          <w:ilvl w:val="0"/>
          <w:numId w:val="0"/>
        </w:numPr>
        <w:rPr>
          <w:lang w:val="en-US"/>
        </w:rPr>
      </w:pPr>
      <w:bookmarkStart w:id="76" w:name="_Toc119414604"/>
      <w:r w:rsidRPr="009B5527">
        <w:lastRenderedPageBreak/>
        <w:t xml:space="preserve">Appendix </w:t>
      </w:r>
      <w:r>
        <w:t>A</w:t>
      </w:r>
      <w:r w:rsidRPr="009B5527">
        <w:t xml:space="preserve">: </w:t>
      </w:r>
      <w:r>
        <w:rPr>
          <w:lang w:val="en-US"/>
        </w:rPr>
        <w:t>Technology and Sizing</w:t>
      </w:r>
      <w:bookmarkEnd w:id="73"/>
      <w:r w:rsidR="009376C5">
        <w:rPr>
          <w:lang w:val="en-US"/>
        </w:rPr>
        <w:t xml:space="preserve"> </w:t>
      </w:r>
      <w:r w:rsidR="005A5196">
        <w:rPr>
          <w:lang w:val="en-US"/>
        </w:rPr>
        <w:t>(</w:t>
      </w:r>
      <w:r w:rsidR="00774AFD">
        <w:rPr>
          <w:lang w:val="en-US"/>
        </w:rPr>
        <w:t>at design verification</w:t>
      </w:r>
      <w:r w:rsidR="005A5196">
        <w:rPr>
          <w:lang w:val="en-US"/>
        </w:rPr>
        <w:t>)</w:t>
      </w:r>
      <w:bookmarkEnd w:id="74"/>
      <w:bookmarkEnd w:id="76"/>
    </w:p>
    <w:p w14:paraId="004FCA81" w14:textId="1C731930" w:rsidR="0057440A" w:rsidRPr="001B2754" w:rsidRDefault="004D7A12" w:rsidP="001B2754">
      <w:pPr>
        <w:pStyle w:val="Heading2"/>
        <w:numPr>
          <w:ilvl w:val="0"/>
          <w:numId w:val="0"/>
        </w:numPr>
        <w:ind w:left="-630" w:hanging="567"/>
        <w:rPr>
          <w:i/>
          <w:iCs w:val="0"/>
          <w:sz w:val="20"/>
          <w:szCs w:val="20"/>
          <w:lang w:val="en-US" w:eastAsia="nl-NL" w:bidi="ar-SA"/>
        </w:rPr>
      </w:pPr>
      <w:bookmarkStart w:id="77" w:name="_Toc94024225"/>
      <w:bookmarkStart w:id="78" w:name="_Toc119414605"/>
      <w:r>
        <w:rPr>
          <w:i/>
          <w:iCs w:val="0"/>
          <w:sz w:val="20"/>
          <w:szCs w:val="20"/>
          <w:lang w:val="en-US" w:eastAsia="nl-NL" w:bidi="ar-SA"/>
        </w:rPr>
        <w:t>Node details</w:t>
      </w:r>
      <w:bookmarkEnd w:id="77"/>
      <w:bookmarkEnd w:id="78"/>
    </w:p>
    <w:tbl>
      <w:tblPr>
        <w:tblStyle w:val="TableGrid"/>
        <w:tblW w:w="11550" w:type="dxa"/>
        <w:tblInd w:w="-1265" w:type="dxa"/>
        <w:tblLayout w:type="fixed"/>
        <w:tblLook w:val="04A0" w:firstRow="1" w:lastRow="0" w:firstColumn="1" w:lastColumn="0" w:noHBand="0" w:noVBand="1"/>
      </w:tblPr>
      <w:tblGrid>
        <w:gridCol w:w="2160"/>
        <w:gridCol w:w="1080"/>
        <w:gridCol w:w="720"/>
        <w:gridCol w:w="1440"/>
        <w:gridCol w:w="1080"/>
        <w:gridCol w:w="720"/>
        <w:gridCol w:w="630"/>
        <w:gridCol w:w="1440"/>
        <w:gridCol w:w="900"/>
        <w:gridCol w:w="810"/>
        <w:gridCol w:w="570"/>
      </w:tblGrid>
      <w:tr w:rsidR="004B089E" w:rsidRPr="00C769C8" w14:paraId="28EEB14E" w14:textId="77777777" w:rsidTr="00262715">
        <w:tc>
          <w:tcPr>
            <w:tcW w:w="2160" w:type="dxa"/>
            <w:shd w:val="clear" w:color="auto" w:fill="D9D9D9" w:themeFill="background1" w:themeFillShade="D9"/>
          </w:tcPr>
          <w:p w14:paraId="4F7A70FE" w14:textId="77777777" w:rsidR="007372CE" w:rsidRDefault="007372CE" w:rsidP="00F630AD">
            <w:pPr>
              <w:spacing w:after="160" w:line="259" w:lineRule="auto"/>
              <w:rPr>
                <w:rFonts w:eastAsia="Times New Roman" w:cs="Arial"/>
                <w:b/>
                <w:bCs/>
                <w:color w:val="1F1E33"/>
                <w:sz w:val="16"/>
                <w:szCs w:val="16"/>
                <w:lang w:val="en-US" w:eastAsia="nl-NL" w:bidi="ar-SA"/>
              </w:rPr>
            </w:pPr>
            <w:bookmarkStart w:id="79" w:name="_Toc31039776"/>
            <w:r>
              <w:rPr>
                <w:rFonts w:eastAsia="Times New Roman" w:cs="Arial"/>
                <w:b/>
                <w:bCs/>
                <w:color w:val="1F1E33"/>
                <w:sz w:val="16"/>
                <w:szCs w:val="16"/>
                <w:lang w:val="en-US" w:eastAsia="nl-NL" w:bidi="ar-SA"/>
              </w:rPr>
              <w:t>Landing Zone</w:t>
            </w:r>
          </w:p>
        </w:tc>
        <w:tc>
          <w:tcPr>
            <w:tcW w:w="1080" w:type="dxa"/>
            <w:shd w:val="clear" w:color="auto" w:fill="D9D9D9" w:themeFill="background1" w:themeFillShade="D9"/>
          </w:tcPr>
          <w:p w14:paraId="274D94DF" w14:textId="77777777" w:rsidR="007372CE" w:rsidRPr="00D955D3" w:rsidRDefault="007372CE" w:rsidP="00F630AD">
            <w:pPr>
              <w:spacing w:after="160" w:line="259" w:lineRule="auto"/>
              <w:rPr>
                <w:rFonts w:eastAsia="Times New Roman" w:cs="Arial"/>
                <w:b/>
                <w:bCs/>
                <w:color w:val="1F1E33"/>
                <w:sz w:val="16"/>
                <w:szCs w:val="16"/>
                <w:lang w:val="en-US" w:eastAsia="nl-NL" w:bidi="ar-SA"/>
              </w:rPr>
            </w:pPr>
            <w:r w:rsidRPr="00D955D3">
              <w:rPr>
                <w:rFonts w:eastAsia="Times New Roman" w:cs="Arial"/>
                <w:b/>
                <w:bCs/>
                <w:color w:val="1F1E33"/>
                <w:sz w:val="16"/>
                <w:szCs w:val="16"/>
                <w:lang w:val="en-US" w:eastAsia="nl-NL" w:bidi="ar-SA"/>
              </w:rPr>
              <w:t>Security Zone</w:t>
            </w:r>
          </w:p>
        </w:tc>
        <w:tc>
          <w:tcPr>
            <w:tcW w:w="720" w:type="dxa"/>
            <w:shd w:val="clear" w:color="auto" w:fill="D9D9D9" w:themeFill="background1" w:themeFillShade="D9"/>
          </w:tcPr>
          <w:p w14:paraId="6654E542" w14:textId="77777777" w:rsidR="007372CE" w:rsidRPr="00D955D3" w:rsidRDefault="007372CE" w:rsidP="00F630AD">
            <w:pPr>
              <w:spacing w:after="160" w:line="259" w:lineRule="auto"/>
              <w:rPr>
                <w:rFonts w:eastAsia="Times New Roman" w:cs="Arial"/>
                <w:b/>
                <w:bCs/>
                <w:color w:val="1F1E33"/>
                <w:sz w:val="16"/>
                <w:szCs w:val="16"/>
                <w:lang w:val="en-US" w:eastAsia="nl-NL" w:bidi="ar-SA"/>
              </w:rPr>
            </w:pPr>
            <w:r w:rsidRPr="00D955D3">
              <w:rPr>
                <w:rFonts w:eastAsia="Times New Roman" w:cs="Arial"/>
                <w:b/>
                <w:bCs/>
                <w:color w:val="1F1E33"/>
                <w:sz w:val="16"/>
                <w:szCs w:val="16"/>
                <w:lang w:val="en-US" w:eastAsia="nl-NL" w:bidi="ar-SA"/>
              </w:rPr>
              <w:t>Location</w:t>
            </w:r>
          </w:p>
        </w:tc>
        <w:tc>
          <w:tcPr>
            <w:tcW w:w="1440" w:type="dxa"/>
            <w:shd w:val="clear" w:color="auto" w:fill="D9D9D9" w:themeFill="background1" w:themeFillShade="D9"/>
          </w:tcPr>
          <w:p w14:paraId="61EC024C" w14:textId="77777777" w:rsidR="007372CE" w:rsidRPr="00C769C8" w:rsidRDefault="007372CE" w:rsidP="00F630AD">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1080" w:type="dxa"/>
            <w:shd w:val="clear" w:color="auto" w:fill="D9D9D9" w:themeFill="background1" w:themeFillShade="D9"/>
          </w:tcPr>
          <w:p w14:paraId="3620F7F9" w14:textId="4008FF41" w:rsidR="007372CE" w:rsidRPr="00C769C8" w:rsidRDefault="007372CE" w:rsidP="00F630AD">
            <w:pPr>
              <w:spacing w:after="160" w:line="259" w:lineRule="auto"/>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 xml:space="preserve">Node </w:t>
            </w:r>
            <w:r>
              <w:rPr>
                <w:rFonts w:eastAsia="Times New Roman" w:cs="Arial"/>
                <w:b/>
                <w:bCs/>
                <w:color w:val="1F1E33"/>
                <w:sz w:val="16"/>
                <w:szCs w:val="16"/>
                <w:lang w:val="en-US" w:eastAsia="nl-NL" w:bidi="ar-SA"/>
              </w:rPr>
              <w:t>ID</w:t>
            </w:r>
          </w:p>
        </w:tc>
        <w:tc>
          <w:tcPr>
            <w:tcW w:w="720" w:type="dxa"/>
            <w:shd w:val="clear" w:color="auto" w:fill="D9D9D9" w:themeFill="background1" w:themeFillShade="D9"/>
          </w:tcPr>
          <w:p w14:paraId="29D5E78C" w14:textId="77777777" w:rsidR="007372CE" w:rsidRPr="00C769C8" w:rsidRDefault="007372CE" w:rsidP="00F630AD">
            <w:pPr>
              <w:spacing w:after="160" w:line="259" w:lineRule="auto"/>
              <w:jc w:val="center"/>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vCPU</w:t>
            </w:r>
            <w:r>
              <w:rPr>
                <w:rFonts w:eastAsia="Times New Roman" w:cs="Arial"/>
                <w:b/>
                <w:bCs/>
                <w:color w:val="1F1E33"/>
                <w:sz w:val="16"/>
                <w:szCs w:val="16"/>
                <w:lang w:val="en-US" w:eastAsia="nl-NL" w:bidi="ar-SA"/>
              </w:rPr>
              <w:t xml:space="preserve"> </w:t>
            </w:r>
          </w:p>
        </w:tc>
        <w:tc>
          <w:tcPr>
            <w:tcW w:w="630" w:type="dxa"/>
            <w:shd w:val="clear" w:color="auto" w:fill="D9D9D9" w:themeFill="background1" w:themeFillShade="D9"/>
          </w:tcPr>
          <w:p w14:paraId="0E20A268" w14:textId="77777777" w:rsidR="007372CE" w:rsidRPr="00C769C8" w:rsidRDefault="007372CE" w:rsidP="00F630AD">
            <w:pPr>
              <w:spacing w:after="160" w:line="259" w:lineRule="auto"/>
              <w:jc w:val="center"/>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RAM (GB)</w:t>
            </w:r>
          </w:p>
        </w:tc>
        <w:tc>
          <w:tcPr>
            <w:tcW w:w="1440" w:type="dxa"/>
            <w:shd w:val="clear" w:color="auto" w:fill="D9D9D9" w:themeFill="background1" w:themeFillShade="D9"/>
          </w:tcPr>
          <w:p w14:paraId="15031A45" w14:textId="77777777" w:rsidR="007372CE" w:rsidRPr="00C769C8" w:rsidRDefault="007372CE" w:rsidP="00F630AD">
            <w:pPr>
              <w:spacing w:after="160" w:line="259" w:lineRule="auto"/>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OS</w:t>
            </w:r>
          </w:p>
        </w:tc>
        <w:tc>
          <w:tcPr>
            <w:tcW w:w="900" w:type="dxa"/>
            <w:shd w:val="clear" w:color="auto" w:fill="D9D9D9" w:themeFill="background1" w:themeFillShade="D9"/>
          </w:tcPr>
          <w:p w14:paraId="33137C2B" w14:textId="7DCDF685" w:rsidR="007372CE" w:rsidRPr="00C769C8" w:rsidRDefault="00D8529F" w:rsidP="00F630AD">
            <w:pPr>
              <w:spacing w:after="160" w:line="259" w:lineRule="auto"/>
              <w:jc w:val="center"/>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 xml:space="preserve">Infra </w:t>
            </w:r>
            <w:r w:rsidR="007372CE">
              <w:rPr>
                <w:rFonts w:eastAsia="Times New Roman" w:cs="Arial"/>
                <w:b/>
                <w:bCs/>
                <w:color w:val="1F1E33"/>
                <w:sz w:val="16"/>
                <w:szCs w:val="16"/>
                <w:lang w:val="en-US" w:eastAsia="nl-NL" w:bidi="ar-SA"/>
              </w:rPr>
              <w:t>SLA</w:t>
            </w:r>
          </w:p>
        </w:tc>
        <w:tc>
          <w:tcPr>
            <w:tcW w:w="810" w:type="dxa"/>
            <w:shd w:val="clear" w:color="auto" w:fill="D9D9D9" w:themeFill="background1" w:themeFillShade="D9"/>
          </w:tcPr>
          <w:p w14:paraId="7C9E531C" w14:textId="241DE646" w:rsidR="007372CE" w:rsidRDefault="007372CE" w:rsidP="00F630AD">
            <w:pPr>
              <w:spacing w:after="160" w:line="259" w:lineRule="auto"/>
              <w:jc w:val="center"/>
              <w:rPr>
                <w:rFonts w:eastAsia="Times New Roman" w:cs="Arial"/>
                <w:b/>
                <w:bCs/>
                <w:color w:val="1F1E33"/>
                <w:sz w:val="16"/>
                <w:szCs w:val="16"/>
                <w:lang w:val="en-US" w:eastAsia="nl-NL" w:bidi="ar-SA"/>
              </w:rPr>
            </w:pPr>
            <w:r w:rsidRPr="00C769C8">
              <w:rPr>
                <w:rFonts w:eastAsia="Times New Roman" w:cs="Arial"/>
                <w:b/>
                <w:bCs/>
                <w:color w:val="1F1E33"/>
                <w:sz w:val="16"/>
                <w:szCs w:val="16"/>
                <w:lang w:val="en-US" w:eastAsia="nl-NL" w:bidi="ar-SA"/>
              </w:rPr>
              <w:t>SBB Type</w:t>
            </w:r>
          </w:p>
        </w:tc>
        <w:tc>
          <w:tcPr>
            <w:tcW w:w="570" w:type="dxa"/>
            <w:shd w:val="clear" w:color="auto" w:fill="D9D9D9" w:themeFill="background1" w:themeFillShade="D9"/>
          </w:tcPr>
          <w:p w14:paraId="4E68E38F" w14:textId="6656130E" w:rsidR="007372CE" w:rsidRPr="00C769C8" w:rsidRDefault="007372CE" w:rsidP="00F630AD">
            <w:pPr>
              <w:spacing w:after="160" w:line="259" w:lineRule="auto"/>
              <w:jc w:val="center"/>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Repl</w:t>
            </w:r>
          </w:p>
        </w:tc>
      </w:tr>
      <w:tr w:rsidR="00066C50" w:rsidRPr="00840228" w14:paraId="0A8B2F86" w14:textId="77777777" w:rsidTr="00262715">
        <w:trPr>
          <w:trHeight w:val="620"/>
        </w:trPr>
        <w:sdt>
          <w:sdtPr>
            <w:rPr>
              <w:rFonts w:eastAsia="Times New Roman" w:cs="Arial"/>
              <w:color w:val="auto"/>
              <w:sz w:val="16"/>
              <w:szCs w:val="16"/>
              <w:lang w:val="nl-NL" w:eastAsia="nl-NL" w:bidi="ar-SA"/>
            </w:rPr>
            <w:alias w:val="Landing Zone"/>
            <w:tag w:val="Security Zone"/>
            <w:id w:val="2047877629"/>
            <w:placeholder>
              <w:docPart w:val="5FDB645390FB497CBBB800F3537CDB7E"/>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2160" w:type="dxa"/>
                <w:vAlign w:val="center"/>
              </w:tcPr>
              <w:p w14:paraId="25DB5F33" w14:textId="6E282874" w:rsidR="00066C50" w:rsidRPr="003B426C" w:rsidRDefault="004B089E" w:rsidP="00066C50">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Private Cloud Oracle MW</w:t>
                </w:r>
              </w:p>
            </w:tc>
          </w:sdtContent>
        </w:sdt>
        <w:sdt>
          <w:sdtPr>
            <w:rPr>
              <w:rFonts w:eastAsia="Times New Roman" w:cs="Arial"/>
              <w:color w:val="auto"/>
              <w:sz w:val="16"/>
              <w:szCs w:val="16"/>
              <w:lang w:val="nl-NL" w:eastAsia="nl-NL" w:bidi="ar-SA"/>
            </w:rPr>
            <w:alias w:val="Security Zone"/>
            <w:tag w:val="Security Zone"/>
            <w:id w:val="1974782596"/>
            <w:placeholder>
              <w:docPart w:val="04662B3FEB1741A1AE91276B8BD3ECED"/>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080" w:type="dxa"/>
                <w:vAlign w:val="center"/>
              </w:tcPr>
              <w:p w14:paraId="6BDFDC80" w14:textId="433851B6" w:rsidR="00066C50" w:rsidRPr="00D955D3" w:rsidRDefault="0096034D" w:rsidP="00066C50">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FrontOffice</w:t>
                </w:r>
              </w:p>
            </w:tc>
          </w:sdtContent>
        </w:sdt>
        <w:sdt>
          <w:sdtPr>
            <w:rPr>
              <w:rFonts w:eastAsia="Times New Roman" w:cs="Arial"/>
              <w:color w:val="000000" w:themeColor="text1"/>
              <w:sz w:val="16"/>
              <w:szCs w:val="16"/>
              <w:lang w:val="en-US" w:eastAsia="nl-NL" w:bidi="ar-SA"/>
            </w:rPr>
            <w:alias w:val="Location"/>
            <w:tag w:val="Location"/>
            <w:id w:val="226726838"/>
            <w:placeholder>
              <w:docPart w:val="DF393763F99241289EF7E98B3C27371F"/>
            </w:placeholder>
            <w:dropDownList>
              <w:listItem w:displayText="Select" w:value="Select"/>
              <w:listItem w:displayText="AM2" w:value="AM2"/>
              <w:listItem w:displayText="AM3" w:value="AM3"/>
            </w:dropDownList>
          </w:sdtPr>
          <w:sdtEndPr/>
          <w:sdtContent>
            <w:tc>
              <w:tcPr>
                <w:tcW w:w="720" w:type="dxa"/>
                <w:vAlign w:val="center"/>
              </w:tcPr>
              <w:p w14:paraId="061B0474" w14:textId="075881AA" w:rsidR="00066C50" w:rsidRPr="00D955D3" w:rsidRDefault="0096034D" w:rsidP="00066C50">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127681553"/>
            <w:placeholder>
              <w:docPart w:val="5DD77269944C424CA1619DC15610950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440" w:type="dxa"/>
                <w:vAlign w:val="center"/>
              </w:tcPr>
              <w:p w14:paraId="5586839F" w14:textId="633D1F91" w:rsidR="00066C50" w:rsidRPr="003B426C" w:rsidRDefault="0096034D" w:rsidP="00066C50">
                <w:pPr>
                  <w:spacing w:after="160" w:line="259" w:lineRule="auto"/>
                  <w:rPr>
                    <w:rFonts w:eastAsia="Times New Roman" w:cs="Arial"/>
                    <w:color w:val="000000" w:themeColor="text1"/>
                    <w:sz w:val="16"/>
                    <w:szCs w:val="16"/>
                    <w:lang w:val="en-US" w:eastAsia="nl-NL" w:bidi="ar-SA"/>
                  </w:rPr>
                </w:pPr>
                <w:r>
                  <w:rPr>
                    <w:sz w:val="16"/>
                    <w:szCs w:val="16"/>
                  </w:rPr>
                  <w:t>Production</w:t>
                </w:r>
              </w:p>
            </w:tc>
          </w:sdtContent>
        </w:sdt>
        <w:tc>
          <w:tcPr>
            <w:tcW w:w="1080" w:type="dxa"/>
            <w:vAlign w:val="center"/>
          </w:tcPr>
          <w:p w14:paraId="24744E6B" w14:textId="19636282" w:rsidR="00066C50" w:rsidRPr="003B426C" w:rsidRDefault="00EC441F" w:rsidP="00066C50">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PRE1</w:t>
            </w:r>
            <w:r w:rsidR="00393E97">
              <w:rPr>
                <w:rFonts w:eastAsia="Times New Roman" w:cs="Arial"/>
                <w:color w:val="000000" w:themeColor="text1"/>
                <w:sz w:val="16"/>
                <w:szCs w:val="16"/>
                <w:lang w:val="en-US" w:eastAsia="nl-NL" w:bidi="ar-SA"/>
              </w:rPr>
              <w:t>-P</w:t>
            </w:r>
          </w:p>
        </w:tc>
        <w:tc>
          <w:tcPr>
            <w:tcW w:w="720" w:type="dxa"/>
            <w:vAlign w:val="center"/>
          </w:tcPr>
          <w:p w14:paraId="1CF128AE" w14:textId="79EA8013" w:rsidR="00066C50" w:rsidRPr="003B426C" w:rsidRDefault="00AC5B2E" w:rsidP="00066C50">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p>
        </w:tc>
        <w:tc>
          <w:tcPr>
            <w:tcW w:w="630" w:type="dxa"/>
            <w:vAlign w:val="center"/>
          </w:tcPr>
          <w:p w14:paraId="6AB24B76" w14:textId="0DDC30F3" w:rsidR="00066C50" w:rsidRPr="003B426C" w:rsidRDefault="00393E97" w:rsidP="00066C50">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16</w:t>
            </w:r>
          </w:p>
        </w:tc>
        <w:tc>
          <w:tcPr>
            <w:tcW w:w="144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066C50" w:rsidRPr="003B426C" w14:paraId="30170C09" w14:textId="77777777" w:rsidTr="00840228">
              <w:sdt>
                <w:sdtPr>
                  <w:rPr>
                    <w:rFonts w:eastAsia="Times New Roman" w:cs="Arial"/>
                    <w:color w:val="auto"/>
                    <w:sz w:val="16"/>
                    <w:szCs w:val="16"/>
                    <w:lang w:val="nl-NL" w:eastAsia="nl-NL" w:bidi="ar-SA"/>
                  </w:rPr>
                  <w:alias w:val="Standard Building Block"/>
                  <w:tag w:val="Security Zone"/>
                  <w:id w:val="1789625112"/>
                  <w:placeholder>
                    <w:docPart w:val="5B438549CA884BCF99E5AA4F4B8B824C"/>
                  </w:placeholder>
                  <w:dropDownList>
                    <w:listItem w:displayText="Select" w:value="Select"/>
                    <w:listItem w:displayText="RHEL 7.9" w:value="RHEL 7.9"/>
                    <w:listItem w:displayText="Windows 2016" w:value="Windows 2016"/>
                    <w:listItem w:displayText="AIX 7.2" w:value="AIX 7.2"/>
                  </w:dropDownList>
                </w:sdtPr>
                <w:sdtEndPr/>
                <w:sdtContent>
                  <w:tc>
                    <w:tcPr>
                      <w:tcW w:w="2965" w:type="dxa"/>
                      <w:tcBorders>
                        <w:top w:val="nil"/>
                        <w:left w:val="nil"/>
                        <w:bottom w:val="nil"/>
                        <w:right w:val="nil"/>
                      </w:tcBorders>
                      <w:hideMark/>
                    </w:tcPr>
                    <w:p w14:paraId="0F8A9B8E" w14:textId="0778B899" w:rsidR="00066C50" w:rsidRPr="003B426C" w:rsidRDefault="0096034D" w:rsidP="00066C50">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2084822305"/>
                  <w:placeholder>
                    <w:docPart w:val="21B327F4D3A5486BA5505D1C940C93F2"/>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537E51DA" w14:textId="77777777" w:rsidR="00066C50" w:rsidRPr="003B426C" w:rsidRDefault="0096034D" w:rsidP="00066C50">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Select</w:t>
                      </w:r>
                    </w:p>
                  </w:tc>
                </w:sdtContent>
              </w:sdt>
            </w:tr>
          </w:tbl>
          <w:p w14:paraId="5505ED2B" w14:textId="77777777" w:rsidR="00066C50" w:rsidRPr="003B426C" w:rsidRDefault="00066C50" w:rsidP="00066C50">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109401573"/>
              <w:placeholder>
                <w:docPart w:val="4CDBFCFC34634030BDC14D08C574F941"/>
              </w:placeholder>
              <w:dropDownList>
                <w:listItem w:displayText="Select" w:value="Select"/>
                <w:listItem w:displayText="Bronze" w:value="Bronze"/>
                <w:listItem w:displayText="Silver" w:value="Silver"/>
                <w:listItem w:displayText="Gold" w:value="Gold"/>
              </w:dropDownList>
            </w:sdtPr>
            <w:sdtEndPr/>
            <w:sdtContent>
              <w:p w14:paraId="5F687BC3" w14:textId="095B6589" w:rsidR="00066C50" w:rsidRPr="003B426C" w:rsidRDefault="0096034D" w:rsidP="00066C50">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Silver</w:t>
                </w:r>
              </w:p>
            </w:sdtContent>
          </w:sdt>
        </w:tc>
        <w:sdt>
          <w:sdtPr>
            <w:rPr>
              <w:sz w:val="16"/>
              <w:szCs w:val="16"/>
            </w:rPr>
            <w:alias w:val="Service"/>
            <w:tag w:val="Sercice"/>
            <w:id w:val="1144007191"/>
            <w:placeholder>
              <w:docPart w:val="9EEFBE7596974FDD96D6148E0D667471"/>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810" w:type="dxa"/>
                <w:vAlign w:val="center"/>
              </w:tcPr>
              <w:p w14:paraId="76112BD1" w14:textId="5CFF6801" w:rsidR="00066C50" w:rsidRPr="003B426C" w:rsidRDefault="00BA08C7" w:rsidP="00066C50">
                <w:pPr>
                  <w:spacing w:after="160" w:line="259" w:lineRule="auto"/>
                  <w:jc w:val="center"/>
                  <w:rPr>
                    <w:rFonts w:eastAsia="Times New Roman" w:cs="Arial"/>
                    <w:color w:val="000000" w:themeColor="text1"/>
                    <w:sz w:val="16"/>
                    <w:szCs w:val="16"/>
                    <w:lang w:val="en-US" w:eastAsia="nl-NL" w:bidi="ar-SA"/>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543094785"/>
            <w:placeholder>
              <w:docPart w:val="2DFA97EEBDAD4DFC995C0713FDE54D09"/>
            </w:placeholder>
            <w:dropDownList>
              <w:listItem w:displayText="Select" w:value="Select"/>
              <w:listItem w:displayText="yes" w:value="yes"/>
              <w:listItem w:displayText="no" w:value="no"/>
            </w:dropDownList>
          </w:sdtPr>
          <w:sdtEndPr/>
          <w:sdtContent>
            <w:tc>
              <w:tcPr>
                <w:tcW w:w="570" w:type="dxa"/>
                <w:vAlign w:val="center"/>
              </w:tcPr>
              <w:p w14:paraId="4660CC52" w14:textId="7F134E76" w:rsidR="00066C50" w:rsidRPr="003B426C" w:rsidRDefault="0096034D" w:rsidP="00066C50">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yes</w:t>
                </w:r>
              </w:p>
            </w:tc>
          </w:sdtContent>
        </w:sdt>
      </w:tr>
      <w:tr w:rsidR="000167CB" w:rsidRPr="00840228" w14:paraId="499CD2C7" w14:textId="77777777" w:rsidTr="00262715">
        <w:trPr>
          <w:trHeight w:val="620"/>
        </w:trPr>
        <w:sdt>
          <w:sdtPr>
            <w:rPr>
              <w:rFonts w:eastAsia="Times New Roman" w:cs="Arial"/>
              <w:color w:val="auto"/>
              <w:sz w:val="16"/>
              <w:szCs w:val="16"/>
              <w:lang w:val="nl-NL" w:eastAsia="nl-NL" w:bidi="ar-SA"/>
            </w:rPr>
            <w:alias w:val="Landing Zone"/>
            <w:tag w:val="Security Zone"/>
            <w:id w:val="-1247263373"/>
            <w:placeholder>
              <w:docPart w:val="2CCE1C326F7045FD8E0A305820B9A727"/>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2160" w:type="dxa"/>
                <w:vAlign w:val="center"/>
              </w:tcPr>
              <w:p w14:paraId="485B3BD6" w14:textId="079A4AE7" w:rsidR="000167CB" w:rsidRPr="003B426C" w:rsidRDefault="004B089E" w:rsidP="000167CB">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Private Cloud Oracle MW</w:t>
                </w:r>
              </w:p>
            </w:tc>
          </w:sdtContent>
        </w:sdt>
        <w:sdt>
          <w:sdtPr>
            <w:rPr>
              <w:rFonts w:eastAsia="Times New Roman" w:cs="Arial"/>
              <w:color w:val="auto"/>
              <w:sz w:val="16"/>
              <w:szCs w:val="16"/>
              <w:lang w:val="nl-NL" w:eastAsia="nl-NL" w:bidi="ar-SA"/>
            </w:rPr>
            <w:alias w:val="Security Zone"/>
            <w:tag w:val="Security Zone"/>
            <w:id w:val="-1235999643"/>
            <w:placeholder>
              <w:docPart w:val="AC728D5193B74B21BEF58EE58B913347"/>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080" w:type="dxa"/>
                <w:vAlign w:val="center"/>
              </w:tcPr>
              <w:p w14:paraId="6F1359FB" w14:textId="12CE0652" w:rsidR="000167CB" w:rsidRPr="00D955D3" w:rsidRDefault="0096034D" w:rsidP="000167CB">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FrontOffice</w:t>
                </w:r>
              </w:p>
            </w:tc>
          </w:sdtContent>
        </w:sdt>
        <w:sdt>
          <w:sdtPr>
            <w:rPr>
              <w:rFonts w:eastAsia="Times New Roman" w:cs="Arial"/>
              <w:color w:val="000000" w:themeColor="text1"/>
              <w:sz w:val="16"/>
              <w:szCs w:val="16"/>
              <w:lang w:val="en-US" w:eastAsia="nl-NL" w:bidi="ar-SA"/>
            </w:rPr>
            <w:alias w:val="Location"/>
            <w:tag w:val="Location"/>
            <w:id w:val="-1967646942"/>
            <w:placeholder>
              <w:docPart w:val="41B9CB4CC58949AFBCDF463F49FA63A8"/>
            </w:placeholder>
            <w:dropDownList>
              <w:listItem w:displayText="Select" w:value="Select"/>
              <w:listItem w:displayText="AM2" w:value="AM2"/>
              <w:listItem w:displayText="AM3" w:value="AM3"/>
            </w:dropDownList>
          </w:sdtPr>
          <w:sdtEndPr/>
          <w:sdtContent>
            <w:tc>
              <w:tcPr>
                <w:tcW w:w="720" w:type="dxa"/>
                <w:vAlign w:val="center"/>
              </w:tcPr>
              <w:p w14:paraId="546FD8D6" w14:textId="7F78D927" w:rsidR="000167CB" w:rsidRPr="00D955D3" w:rsidRDefault="0096034D" w:rsidP="000167C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1039119366"/>
            <w:placeholder>
              <w:docPart w:val="DD0D8E53B8A3490F9BC738D09E6C119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440" w:type="dxa"/>
                <w:vAlign w:val="center"/>
              </w:tcPr>
              <w:p w14:paraId="61DE5DE3" w14:textId="77777777" w:rsidR="000167CB" w:rsidRPr="003B426C" w:rsidRDefault="0096034D" w:rsidP="000167CB">
                <w:pPr>
                  <w:spacing w:after="160" w:line="259" w:lineRule="auto"/>
                  <w:rPr>
                    <w:rFonts w:eastAsia="Times New Roman" w:cs="Arial"/>
                    <w:color w:val="000000" w:themeColor="text1"/>
                    <w:sz w:val="16"/>
                    <w:szCs w:val="16"/>
                    <w:lang w:val="en-US" w:eastAsia="nl-NL" w:bidi="ar-SA"/>
                  </w:rPr>
                </w:pPr>
                <w:r>
                  <w:rPr>
                    <w:sz w:val="16"/>
                    <w:szCs w:val="16"/>
                  </w:rPr>
                  <w:t>Production</w:t>
                </w:r>
              </w:p>
            </w:tc>
          </w:sdtContent>
        </w:sdt>
        <w:tc>
          <w:tcPr>
            <w:tcW w:w="1080" w:type="dxa"/>
            <w:vAlign w:val="center"/>
          </w:tcPr>
          <w:p w14:paraId="2AC4A6A2" w14:textId="2B3EF9D8" w:rsidR="000167CB" w:rsidRPr="003B426C" w:rsidRDefault="00EC441F" w:rsidP="000167C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PRE</w:t>
            </w:r>
            <w:r w:rsidR="00684C81">
              <w:rPr>
                <w:rFonts w:eastAsia="Times New Roman" w:cs="Arial"/>
                <w:color w:val="000000" w:themeColor="text1"/>
                <w:sz w:val="16"/>
                <w:szCs w:val="16"/>
                <w:lang w:val="en-US" w:eastAsia="nl-NL" w:bidi="ar-SA"/>
              </w:rPr>
              <w:t>2-P</w:t>
            </w:r>
          </w:p>
        </w:tc>
        <w:tc>
          <w:tcPr>
            <w:tcW w:w="720" w:type="dxa"/>
            <w:vAlign w:val="center"/>
          </w:tcPr>
          <w:p w14:paraId="55394E2C" w14:textId="34405270" w:rsidR="000167CB" w:rsidRPr="003B426C" w:rsidRDefault="00AC5B2E" w:rsidP="000167C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p>
        </w:tc>
        <w:tc>
          <w:tcPr>
            <w:tcW w:w="630" w:type="dxa"/>
            <w:vAlign w:val="center"/>
          </w:tcPr>
          <w:p w14:paraId="1278C61A" w14:textId="3BFE7968" w:rsidR="000167CB" w:rsidRPr="003B426C" w:rsidRDefault="00684C81" w:rsidP="000167C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16</w:t>
            </w:r>
          </w:p>
        </w:tc>
        <w:tc>
          <w:tcPr>
            <w:tcW w:w="144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0167CB" w:rsidRPr="003B426C" w14:paraId="23135BE1" w14:textId="77777777" w:rsidTr="007D7DB0">
              <w:sdt>
                <w:sdtPr>
                  <w:rPr>
                    <w:rFonts w:eastAsia="Times New Roman" w:cs="Arial"/>
                    <w:color w:val="auto"/>
                    <w:sz w:val="16"/>
                    <w:szCs w:val="16"/>
                    <w:lang w:val="nl-NL" w:eastAsia="nl-NL" w:bidi="ar-SA"/>
                  </w:rPr>
                  <w:alias w:val="Standard Building Block"/>
                  <w:tag w:val="Security Zone"/>
                  <w:id w:val="2143141738"/>
                  <w:placeholder>
                    <w:docPart w:val="6B794FEC8C8043B2B66EDC5F3E7A5F79"/>
                  </w:placeholder>
                  <w:dropDownList>
                    <w:listItem w:displayText="Select" w:value="Select"/>
                    <w:listItem w:displayText="RHEL 7.9" w:value="RHEL 7.9"/>
                    <w:listItem w:displayText="Windows 2016" w:value="Windows 2016"/>
                    <w:listItem w:displayText="AIX 7.2" w:value="AIX 7.2"/>
                  </w:dropDownList>
                </w:sdtPr>
                <w:sdtEndPr/>
                <w:sdtContent>
                  <w:tc>
                    <w:tcPr>
                      <w:tcW w:w="2965" w:type="dxa"/>
                      <w:tcBorders>
                        <w:top w:val="nil"/>
                        <w:left w:val="nil"/>
                        <w:bottom w:val="nil"/>
                        <w:right w:val="nil"/>
                      </w:tcBorders>
                      <w:hideMark/>
                    </w:tcPr>
                    <w:p w14:paraId="129E8CBB" w14:textId="6A6623DA" w:rsidR="000167CB" w:rsidRPr="003B426C" w:rsidRDefault="0096034D" w:rsidP="000167CB">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230144058"/>
                  <w:placeholder>
                    <w:docPart w:val="245E5C1509F248698E20217158ED84DE"/>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67898DD7" w14:textId="77777777" w:rsidR="000167CB" w:rsidRPr="003B426C" w:rsidRDefault="0096034D" w:rsidP="000167CB">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Select</w:t>
                      </w:r>
                    </w:p>
                  </w:tc>
                </w:sdtContent>
              </w:sdt>
            </w:tr>
          </w:tbl>
          <w:p w14:paraId="60C1FD79" w14:textId="77777777" w:rsidR="000167CB" w:rsidRPr="003B426C" w:rsidRDefault="000167CB" w:rsidP="000167CB">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2094069961"/>
              <w:placeholder>
                <w:docPart w:val="563247D92199474DA08FA70C9FA0F896"/>
              </w:placeholder>
              <w:dropDownList>
                <w:listItem w:displayText="Select" w:value="Select"/>
                <w:listItem w:displayText="Bronze" w:value="Bronze"/>
                <w:listItem w:displayText="Silver" w:value="Silver"/>
                <w:listItem w:displayText="Gold" w:value="Gold"/>
              </w:dropDownList>
            </w:sdtPr>
            <w:sdtEndPr/>
            <w:sdtContent>
              <w:p w14:paraId="0D25E480" w14:textId="4CA5A833" w:rsidR="000167CB" w:rsidRPr="003B426C" w:rsidRDefault="0096034D" w:rsidP="000167C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Silver</w:t>
                </w:r>
              </w:p>
            </w:sdtContent>
          </w:sdt>
        </w:tc>
        <w:sdt>
          <w:sdtPr>
            <w:rPr>
              <w:sz w:val="16"/>
              <w:szCs w:val="16"/>
            </w:rPr>
            <w:alias w:val="Service"/>
            <w:tag w:val="Sercice"/>
            <w:id w:val="-53930959"/>
            <w:placeholder>
              <w:docPart w:val="6F65D8AE9D7D4F50999F574B76E15CBA"/>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810" w:type="dxa"/>
                <w:vAlign w:val="center"/>
              </w:tcPr>
              <w:p w14:paraId="01BBB84D" w14:textId="0D2ED5C0" w:rsidR="000167CB" w:rsidRPr="003B426C" w:rsidRDefault="00BA08C7" w:rsidP="000167CB">
                <w:pPr>
                  <w:spacing w:after="160" w:line="259" w:lineRule="auto"/>
                  <w:jc w:val="center"/>
                  <w:rPr>
                    <w:rFonts w:eastAsia="Times New Roman" w:cs="Arial"/>
                    <w:color w:val="000000" w:themeColor="text1"/>
                    <w:sz w:val="16"/>
                    <w:szCs w:val="16"/>
                    <w:lang w:val="en-US" w:eastAsia="nl-NL" w:bidi="ar-SA"/>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887331314"/>
            <w:placeholder>
              <w:docPart w:val="E41F3E440D30423DB2B31955C4EEE722"/>
            </w:placeholder>
            <w:dropDownList>
              <w:listItem w:displayText="Select" w:value="Select"/>
              <w:listItem w:displayText="yes" w:value="yes"/>
              <w:listItem w:displayText="no" w:value="no"/>
            </w:dropDownList>
          </w:sdtPr>
          <w:sdtEndPr/>
          <w:sdtContent>
            <w:tc>
              <w:tcPr>
                <w:tcW w:w="570" w:type="dxa"/>
                <w:vAlign w:val="center"/>
              </w:tcPr>
              <w:p w14:paraId="199A257C" w14:textId="17C48DC1" w:rsidR="000167CB" w:rsidRPr="003B426C" w:rsidRDefault="0096034D" w:rsidP="000167C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yes</w:t>
                </w:r>
              </w:p>
            </w:tc>
          </w:sdtContent>
        </w:sdt>
      </w:tr>
      <w:tr w:rsidR="000167CB" w:rsidRPr="00840228" w14:paraId="58E51308" w14:textId="77777777" w:rsidTr="00262715">
        <w:trPr>
          <w:trHeight w:val="620"/>
        </w:trPr>
        <w:sdt>
          <w:sdtPr>
            <w:rPr>
              <w:rFonts w:eastAsia="Times New Roman" w:cs="Arial"/>
              <w:color w:val="auto"/>
              <w:sz w:val="16"/>
              <w:szCs w:val="16"/>
              <w:lang w:val="nl-NL" w:eastAsia="nl-NL" w:bidi="ar-SA"/>
            </w:rPr>
            <w:alias w:val="Landing Zone"/>
            <w:tag w:val="Security Zone"/>
            <w:id w:val="-521317843"/>
            <w:placeholder>
              <w:docPart w:val="1D3B31EC746C45498122E2D7D1470256"/>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2160" w:type="dxa"/>
                <w:vAlign w:val="center"/>
              </w:tcPr>
              <w:p w14:paraId="119D7D08" w14:textId="60ADF69A" w:rsidR="000167CB" w:rsidRPr="003B426C" w:rsidRDefault="00BA08C7" w:rsidP="000167CB">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Private Cloud Oracle MW</w:t>
                </w:r>
              </w:p>
            </w:tc>
          </w:sdtContent>
        </w:sdt>
        <w:sdt>
          <w:sdtPr>
            <w:rPr>
              <w:rFonts w:eastAsia="Times New Roman" w:cs="Arial"/>
              <w:color w:val="auto"/>
              <w:sz w:val="16"/>
              <w:szCs w:val="16"/>
              <w:lang w:val="nl-NL" w:eastAsia="nl-NL" w:bidi="ar-SA"/>
            </w:rPr>
            <w:alias w:val="Security Zone"/>
            <w:tag w:val="Security Zone"/>
            <w:id w:val="763649847"/>
            <w:placeholder>
              <w:docPart w:val="0D49042AFBE247D09BFFBF64090C3500"/>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080" w:type="dxa"/>
                <w:vAlign w:val="center"/>
              </w:tcPr>
              <w:p w14:paraId="61D2640F" w14:textId="44492211" w:rsidR="000167CB" w:rsidRPr="00D955D3" w:rsidRDefault="0096034D" w:rsidP="000167CB">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BackOffice</w:t>
                </w:r>
              </w:p>
            </w:tc>
          </w:sdtContent>
        </w:sdt>
        <w:sdt>
          <w:sdtPr>
            <w:rPr>
              <w:rFonts w:eastAsia="Times New Roman" w:cs="Arial"/>
              <w:color w:val="000000" w:themeColor="text1"/>
              <w:sz w:val="16"/>
              <w:szCs w:val="16"/>
              <w:lang w:val="en-US" w:eastAsia="nl-NL" w:bidi="ar-SA"/>
            </w:rPr>
            <w:alias w:val="Location"/>
            <w:tag w:val="Location"/>
            <w:id w:val="-1671549519"/>
            <w:placeholder>
              <w:docPart w:val="B73375D255804E389116DF5D30277348"/>
            </w:placeholder>
            <w:dropDownList>
              <w:listItem w:displayText="Select" w:value="Select"/>
              <w:listItem w:displayText="AM2" w:value="AM2"/>
              <w:listItem w:displayText="AM3" w:value="AM3"/>
            </w:dropDownList>
          </w:sdtPr>
          <w:sdtEndPr/>
          <w:sdtContent>
            <w:tc>
              <w:tcPr>
                <w:tcW w:w="720" w:type="dxa"/>
                <w:vAlign w:val="center"/>
              </w:tcPr>
              <w:p w14:paraId="5F559094" w14:textId="70EA34F7" w:rsidR="000167CB" w:rsidRPr="00D955D3" w:rsidRDefault="0096034D" w:rsidP="000167C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860549696"/>
            <w:placeholder>
              <w:docPart w:val="C6A3B6340FB84669BADC6C82E3B4B81F"/>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440" w:type="dxa"/>
                <w:vAlign w:val="center"/>
              </w:tcPr>
              <w:p w14:paraId="709864A4" w14:textId="18ADC018" w:rsidR="000167CB" w:rsidRPr="003B426C" w:rsidRDefault="0096034D" w:rsidP="000167CB">
                <w:pPr>
                  <w:spacing w:after="160" w:line="259" w:lineRule="auto"/>
                  <w:rPr>
                    <w:rFonts w:eastAsia="Times New Roman" w:cs="Arial"/>
                    <w:color w:val="000000" w:themeColor="text1"/>
                    <w:sz w:val="16"/>
                    <w:szCs w:val="16"/>
                    <w:lang w:val="en-US" w:eastAsia="nl-NL" w:bidi="ar-SA"/>
                  </w:rPr>
                </w:pPr>
                <w:r>
                  <w:rPr>
                    <w:sz w:val="16"/>
                    <w:szCs w:val="16"/>
                  </w:rPr>
                  <w:t>Production</w:t>
                </w:r>
              </w:p>
            </w:tc>
          </w:sdtContent>
        </w:sdt>
        <w:tc>
          <w:tcPr>
            <w:tcW w:w="1080" w:type="dxa"/>
            <w:vAlign w:val="center"/>
          </w:tcPr>
          <w:p w14:paraId="2159D07B" w14:textId="022FC05C" w:rsidR="000167CB" w:rsidRPr="003B426C" w:rsidRDefault="000167CB" w:rsidP="000167CB">
            <w:pPr>
              <w:spacing w:after="160" w:line="259" w:lineRule="auto"/>
              <w:rPr>
                <w:rFonts w:eastAsia="Times New Roman" w:cs="Arial"/>
                <w:color w:val="000000" w:themeColor="text1"/>
                <w:sz w:val="16"/>
                <w:szCs w:val="16"/>
                <w:lang w:val="en-US" w:eastAsia="nl-NL" w:bidi="ar-SA"/>
              </w:rPr>
            </w:pPr>
            <w:r w:rsidRPr="003B426C">
              <w:rPr>
                <w:rFonts w:eastAsia="Times New Roman" w:cs="Arial"/>
                <w:color w:val="000000" w:themeColor="text1"/>
                <w:sz w:val="16"/>
                <w:szCs w:val="16"/>
                <w:lang w:val="en-US" w:eastAsia="nl-NL" w:bidi="ar-SA"/>
              </w:rPr>
              <w:t xml:space="preserve"> </w:t>
            </w:r>
            <w:r w:rsidR="00A00806">
              <w:rPr>
                <w:rFonts w:eastAsia="Times New Roman" w:cs="Arial"/>
                <w:color w:val="000000" w:themeColor="text1"/>
                <w:sz w:val="16"/>
                <w:szCs w:val="16"/>
                <w:lang w:val="en-US" w:eastAsia="nl-NL" w:bidi="ar-SA"/>
              </w:rPr>
              <w:t>APP1-P</w:t>
            </w:r>
          </w:p>
        </w:tc>
        <w:tc>
          <w:tcPr>
            <w:tcW w:w="720" w:type="dxa"/>
            <w:vAlign w:val="center"/>
          </w:tcPr>
          <w:p w14:paraId="0D9FBD8D" w14:textId="22A75E24" w:rsidR="000167CB" w:rsidRPr="003B426C" w:rsidRDefault="00AC5B2E" w:rsidP="000167C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p>
        </w:tc>
        <w:tc>
          <w:tcPr>
            <w:tcW w:w="630" w:type="dxa"/>
            <w:vAlign w:val="center"/>
          </w:tcPr>
          <w:p w14:paraId="44378CE9" w14:textId="09D3618D" w:rsidR="000167CB" w:rsidRPr="003B426C" w:rsidRDefault="00AC5B2E" w:rsidP="000167C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24</w:t>
            </w:r>
          </w:p>
        </w:tc>
        <w:tc>
          <w:tcPr>
            <w:tcW w:w="144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0167CB" w:rsidRPr="003B426C" w14:paraId="21832143" w14:textId="77777777" w:rsidTr="007D7DB0">
              <w:sdt>
                <w:sdtPr>
                  <w:rPr>
                    <w:rFonts w:eastAsia="Times New Roman" w:cs="Arial"/>
                    <w:color w:val="auto"/>
                    <w:sz w:val="16"/>
                    <w:szCs w:val="16"/>
                    <w:lang w:val="nl-NL" w:eastAsia="nl-NL" w:bidi="ar-SA"/>
                  </w:rPr>
                  <w:alias w:val="Standard Building Block"/>
                  <w:tag w:val="Security Zone"/>
                  <w:id w:val="-77364209"/>
                  <w:placeholder>
                    <w:docPart w:val="4F429ED5FD2047458532031B504D6006"/>
                  </w:placeholder>
                  <w:dropDownList>
                    <w:listItem w:displayText="Select" w:value="Select"/>
                    <w:listItem w:displayText="RHEL 7.9" w:value="RHEL 7.9"/>
                    <w:listItem w:displayText="Windows 2016" w:value="Windows 2016"/>
                    <w:listItem w:displayText="AIX 7.2" w:value="AIX 7.2"/>
                  </w:dropDownList>
                </w:sdtPr>
                <w:sdtEndPr/>
                <w:sdtContent>
                  <w:tc>
                    <w:tcPr>
                      <w:tcW w:w="2965" w:type="dxa"/>
                      <w:tcBorders>
                        <w:top w:val="nil"/>
                        <w:left w:val="nil"/>
                        <w:bottom w:val="nil"/>
                        <w:right w:val="nil"/>
                      </w:tcBorders>
                      <w:hideMark/>
                    </w:tcPr>
                    <w:p w14:paraId="22259373" w14:textId="7328327F" w:rsidR="000167CB" w:rsidRPr="003B426C" w:rsidRDefault="0096034D" w:rsidP="000167CB">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699159086"/>
                  <w:placeholder>
                    <w:docPart w:val="0FF23EC81F5D4F6AB93B4C1D0F3E8A21"/>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16965D39" w14:textId="77777777" w:rsidR="000167CB" w:rsidRPr="003B426C" w:rsidRDefault="0096034D" w:rsidP="000167CB">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Select</w:t>
                      </w:r>
                    </w:p>
                  </w:tc>
                </w:sdtContent>
              </w:sdt>
            </w:tr>
          </w:tbl>
          <w:p w14:paraId="3E9FBABE" w14:textId="77777777" w:rsidR="000167CB" w:rsidRPr="003B426C" w:rsidRDefault="000167CB" w:rsidP="000167CB">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453434285"/>
              <w:placeholder>
                <w:docPart w:val="6EA8F479D07A48CBB7E2987B709E6A20"/>
              </w:placeholder>
              <w:dropDownList>
                <w:listItem w:displayText="Select" w:value="Select"/>
                <w:listItem w:displayText="Bronze" w:value="Bronze"/>
                <w:listItem w:displayText="Silver" w:value="Silver"/>
                <w:listItem w:displayText="Gold" w:value="Gold"/>
              </w:dropDownList>
            </w:sdtPr>
            <w:sdtEndPr/>
            <w:sdtContent>
              <w:p w14:paraId="10CBD5BB" w14:textId="7B79A4EA" w:rsidR="000167CB" w:rsidRPr="003B426C" w:rsidRDefault="0096034D" w:rsidP="000167C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Silver</w:t>
                </w:r>
              </w:p>
            </w:sdtContent>
          </w:sdt>
        </w:tc>
        <w:sdt>
          <w:sdtPr>
            <w:rPr>
              <w:sz w:val="16"/>
              <w:szCs w:val="16"/>
            </w:rPr>
            <w:alias w:val="Service"/>
            <w:tag w:val="Sercice"/>
            <w:id w:val="894324464"/>
            <w:placeholder>
              <w:docPart w:val="3CDB6C566C784C2D8865EE2C5A9FC48D"/>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810" w:type="dxa"/>
                <w:vAlign w:val="center"/>
              </w:tcPr>
              <w:p w14:paraId="76D31E14" w14:textId="79B82E04" w:rsidR="000167CB" w:rsidRPr="003B426C" w:rsidRDefault="00BA08C7" w:rsidP="000167CB">
                <w:pPr>
                  <w:spacing w:after="160" w:line="259" w:lineRule="auto"/>
                  <w:jc w:val="center"/>
                  <w:rPr>
                    <w:rFonts w:eastAsia="Times New Roman" w:cs="Arial"/>
                    <w:color w:val="000000" w:themeColor="text1"/>
                    <w:sz w:val="16"/>
                    <w:szCs w:val="16"/>
                    <w:lang w:val="en-US" w:eastAsia="nl-NL" w:bidi="ar-SA"/>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2015598305"/>
            <w:placeholder>
              <w:docPart w:val="E91D2C38A7284164B35CCF43303399BE"/>
            </w:placeholder>
            <w:dropDownList>
              <w:listItem w:displayText="Select" w:value="Select"/>
              <w:listItem w:displayText="yes" w:value="yes"/>
              <w:listItem w:displayText="no" w:value="no"/>
            </w:dropDownList>
          </w:sdtPr>
          <w:sdtEndPr/>
          <w:sdtContent>
            <w:tc>
              <w:tcPr>
                <w:tcW w:w="570" w:type="dxa"/>
                <w:vAlign w:val="center"/>
              </w:tcPr>
              <w:p w14:paraId="1C35D97B" w14:textId="3A87F215" w:rsidR="000167CB" w:rsidRPr="003B426C" w:rsidRDefault="0096034D" w:rsidP="000167C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yes</w:t>
                </w:r>
              </w:p>
            </w:tc>
          </w:sdtContent>
        </w:sdt>
      </w:tr>
      <w:tr w:rsidR="008A7718" w:rsidRPr="003B426C" w14:paraId="2D68AC37" w14:textId="77777777" w:rsidTr="00262715">
        <w:trPr>
          <w:trHeight w:val="620"/>
        </w:trPr>
        <w:sdt>
          <w:sdtPr>
            <w:rPr>
              <w:rFonts w:eastAsia="Times New Roman" w:cs="Arial"/>
              <w:color w:val="auto"/>
              <w:sz w:val="16"/>
              <w:szCs w:val="16"/>
              <w:lang w:val="nl-NL" w:eastAsia="nl-NL" w:bidi="ar-SA"/>
            </w:rPr>
            <w:alias w:val="Landing Zone"/>
            <w:tag w:val="Security Zone"/>
            <w:id w:val="-1894655568"/>
            <w:placeholder>
              <w:docPart w:val="38EB1B34B77646D9A42CAD1121E9E004"/>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2160" w:type="dxa"/>
                <w:vAlign w:val="center"/>
              </w:tcPr>
              <w:p w14:paraId="669C8169" w14:textId="3040912C" w:rsidR="008A7718" w:rsidRPr="003B426C" w:rsidRDefault="00BA08C7" w:rsidP="00EE6180">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Private Cloud Oracle MW</w:t>
                </w:r>
              </w:p>
            </w:tc>
          </w:sdtContent>
        </w:sdt>
        <w:sdt>
          <w:sdtPr>
            <w:rPr>
              <w:rFonts w:eastAsia="Times New Roman" w:cs="Arial"/>
              <w:color w:val="auto"/>
              <w:sz w:val="16"/>
              <w:szCs w:val="16"/>
              <w:lang w:val="nl-NL" w:eastAsia="nl-NL" w:bidi="ar-SA"/>
            </w:rPr>
            <w:alias w:val="Security Zone"/>
            <w:tag w:val="Security Zone"/>
            <w:id w:val="-1719356186"/>
            <w:placeholder>
              <w:docPart w:val="CD0D71BA5B6846779E7CE3BB1B58F1F3"/>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080" w:type="dxa"/>
                <w:vAlign w:val="center"/>
              </w:tcPr>
              <w:p w14:paraId="1D1D9467" w14:textId="77777777" w:rsidR="008A7718" w:rsidRPr="00D955D3" w:rsidRDefault="0096034D" w:rsidP="00EE6180">
                <w:pPr>
                  <w:spacing w:after="160" w:line="259" w:lineRule="auto"/>
                  <w:rPr>
                    <w:rFonts w:eastAsia="Times New Roman" w:cs="Arial"/>
                    <w:color w:val="000000" w:themeColor="text1"/>
                    <w:sz w:val="16"/>
                    <w:szCs w:val="16"/>
                    <w:lang w:val="en-US" w:eastAsia="nl-NL" w:bidi="ar-SA"/>
                  </w:rPr>
                </w:pPr>
                <w:r>
                  <w:rPr>
                    <w:rFonts w:eastAsia="Times New Roman" w:cs="Arial"/>
                    <w:color w:val="auto"/>
                    <w:sz w:val="16"/>
                    <w:szCs w:val="16"/>
                    <w:lang w:val="nl-NL" w:eastAsia="nl-NL" w:bidi="ar-SA"/>
                  </w:rPr>
                  <w:t>BackOffice</w:t>
                </w:r>
              </w:p>
            </w:tc>
          </w:sdtContent>
        </w:sdt>
        <w:sdt>
          <w:sdtPr>
            <w:rPr>
              <w:rFonts w:eastAsia="Times New Roman" w:cs="Arial"/>
              <w:color w:val="000000" w:themeColor="text1"/>
              <w:sz w:val="16"/>
              <w:szCs w:val="16"/>
              <w:lang w:val="en-US" w:eastAsia="nl-NL" w:bidi="ar-SA"/>
            </w:rPr>
            <w:alias w:val="Location"/>
            <w:tag w:val="Location"/>
            <w:id w:val="818386729"/>
            <w:placeholder>
              <w:docPart w:val="8C64816DB660460EA962E71DC9F6446D"/>
            </w:placeholder>
            <w:dropDownList>
              <w:listItem w:displayText="Select" w:value="Select"/>
              <w:listItem w:displayText="AM2" w:value="AM2"/>
              <w:listItem w:displayText="AM3" w:value="AM3"/>
            </w:dropDownList>
          </w:sdtPr>
          <w:sdtEndPr/>
          <w:sdtContent>
            <w:tc>
              <w:tcPr>
                <w:tcW w:w="720" w:type="dxa"/>
                <w:vAlign w:val="center"/>
              </w:tcPr>
              <w:p w14:paraId="12D3058B" w14:textId="42880ADA" w:rsidR="008A7718" w:rsidRPr="00D955D3" w:rsidRDefault="0096034D" w:rsidP="00EE6180">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1605309855"/>
            <w:placeholder>
              <w:docPart w:val="F5A64657D9D6472C93C4DA92EA790119"/>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440" w:type="dxa"/>
                <w:vAlign w:val="center"/>
              </w:tcPr>
              <w:p w14:paraId="44885BF8" w14:textId="77777777" w:rsidR="008A7718" w:rsidRPr="003B426C" w:rsidRDefault="0096034D" w:rsidP="00EE6180">
                <w:pPr>
                  <w:spacing w:after="160" w:line="259" w:lineRule="auto"/>
                  <w:rPr>
                    <w:rFonts w:eastAsia="Times New Roman" w:cs="Arial"/>
                    <w:color w:val="000000" w:themeColor="text1"/>
                    <w:sz w:val="16"/>
                    <w:szCs w:val="16"/>
                    <w:lang w:val="en-US" w:eastAsia="nl-NL" w:bidi="ar-SA"/>
                  </w:rPr>
                </w:pPr>
                <w:r>
                  <w:rPr>
                    <w:sz w:val="16"/>
                    <w:szCs w:val="16"/>
                  </w:rPr>
                  <w:t>Production</w:t>
                </w:r>
              </w:p>
            </w:tc>
          </w:sdtContent>
        </w:sdt>
        <w:tc>
          <w:tcPr>
            <w:tcW w:w="1080" w:type="dxa"/>
            <w:vAlign w:val="center"/>
          </w:tcPr>
          <w:p w14:paraId="3E3D14F5" w14:textId="3A5BA6F2" w:rsidR="008A7718" w:rsidRPr="003B426C" w:rsidRDefault="008A7718" w:rsidP="00EE6180">
            <w:pPr>
              <w:spacing w:after="160" w:line="259" w:lineRule="auto"/>
              <w:rPr>
                <w:rFonts w:eastAsia="Times New Roman" w:cs="Arial"/>
                <w:color w:val="000000" w:themeColor="text1"/>
                <w:sz w:val="16"/>
                <w:szCs w:val="16"/>
                <w:lang w:val="en-US" w:eastAsia="nl-NL" w:bidi="ar-SA"/>
              </w:rPr>
            </w:pPr>
            <w:r w:rsidRPr="003B426C">
              <w:rPr>
                <w:rFonts w:eastAsia="Times New Roman" w:cs="Arial"/>
                <w:color w:val="000000" w:themeColor="text1"/>
                <w:sz w:val="16"/>
                <w:szCs w:val="16"/>
                <w:lang w:val="en-US" w:eastAsia="nl-NL" w:bidi="ar-SA"/>
              </w:rPr>
              <w:t xml:space="preserve"> </w:t>
            </w:r>
            <w:r>
              <w:rPr>
                <w:rFonts w:eastAsia="Times New Roman" w:cs="Arial"/>
                <w:color w:val="000000" w:themeColor="text1"/>
                <w:sz w:val="16"/>
                <w:szCs w:val="16"/>
                <w:lang w:val="en-US" w:eastAsia="nl-NL" w:bidi="ar-SA"/>
              </w:rPr>
              <w:t>APP2-P</w:t>
            </w:r>
          </w:p>
        </w:tc>
        <w:tc>
          <w:tcPr>
            <w:tcW w:w="720" w:type="dxa"/>
            <w:vAlign w:val="center"/>
          </w:tcPr>
          <w:p w14:paraId="4859C901" w14:textId="0D5202DE" w:rsidR="008A7718" w:rsidRPr="003B426C" w:rsidRDefault="00AC5B2E" w:rsidP="00EE6180">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p>
        </w:tc>
        <w:tc>
          <w:tcPr>
            <w:tcW w:w="630" w:type="dxa"/>
            <w:vAlign w:val="center"/>
          </w:tcPr>
          <w:p w14:paraId="37810893" w14:textId="1E44AB4F" w:rsidR="008A7718" w:rsidRPr="003B426C" w:rsidRDefault="00AC5B2E" w:rsidP="00EE6180">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24</w:t>
            </w:r>
          </w:p>
        </w:tc>
        <w:tc>
          <w:tcPr>
            <w:tcW w:w="144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A7718" w:rsidRPr="003B426C" w14:paraId="06090EE5" w14:textId="77777777" w:rsidTr="00EE6180">
              <w:sdt>
                <w:sdtPr>
                  <w:rPr>
                    <w:rFonts w:eastAsia="Times New Roman" w:cs="Arial"/>
                    <w:color w:val="auto"/>
                    <w:sz w:val="16"/>
                    <w:szCs w:val="16"/>
                    <w:lang w:val="nl-NL" w:eastAsia="nl-NL" w:bidi="ar-SA"/>
                  </w:rPr>
                  <w:alias w:val="Standard Building Block"/>
                  <w:tag w:val="Security Zone"/>
                  <w:id w:val="-1054157139"/>
                  <w:placeholder>
                    <w:docPart w:val="17A5012CDBE54735922D711E95A894AD"/>
                  </w:placeholder>
                  <w:dropDownList>
                    <w:listItem w:displayText="Select" w:value="Select"/>
                    <w:listItem w:displayText="RHEL 7.9" w:value="RHEL 7.9"/>
                    <w:listItem w:displayText="Windows 2016" w:value="Windows 2016"/>
                    <w:listItem w:displayText="AIX 7.2" w:value="AIX 7.2"/>
                  </w:dropDownList>
                </w:sdtPr>
                <w:sdtEndPr/>
                <w:sdtContent>
                  <w:tc>
                    <w:tcPr>
                      <w:tcW w:w="2965" w:type="dxa"/>
                      <w:tcBorders>
                        <w:top w:val="nil"/>
                        <w:left w:val="nil"/>
                        <w:bottom w:val="nil"/>
                        <w:right w:val="nil"/>
                      </w:tcBorders>
                      <w:hideMark/>
                    </w:tcPr>
                    <w:p w14:paraId="6C32C7BE" w14:textId="77777777" w:rsidR="008A7718" w:rsidRPr="003B426C" w:rsidRDefault="0096034D" w:rsidP="00EE6180">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273612828"/>
                  <w:placeholder>
                    <w:docPart w:val="5A7E6BD0FA264B149E704053C5B99C17"/>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7325A3C7" w14:textId="77777777" w:rsidR="008A7718" w:rsidRPr="003B426C" w:rsidRDefault="0096034D" w:rsidP="00EE6180">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Select</w:t>
                      </w:r>
                    </w:p>
                  </w:tc>
                </w:sdtContent>
              </w:sdt>
            </w:tr>
          </w:tbl>
          <w:p w14:paraId="248D1593" w14:textId="77777777" w:rsidR="008A7718" w:rsidRPr="003B426C" w:rsidRDefault="008A7718" w:rsidP="00EE6180">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2019657343"/>
              <w:placeholder>
                <w:docPart w:val="F9FCFCE9DDBC49D48F350F9713758042"/>
              </w:placeholder>
              <w:dropDownList>
                <w:listItem w:displayText="Select" w:value="Select"/>
                <w:listItem w:displayText="Bronze" w:value="Bronze"/>
                <w:listItem w:displayText="Silver" w:value="Silver"/>
                <w:listItem w:displayText="Gold" w:value="Gold"/>
              </w:dropDownList>
            </w:sdtPr>
            <w:sdtEndPr/>
            <w:sdtContent>
              <w:p w14:paraId="53816C96" w14:textId="77777777" w:rsidR="008A7718" w:rsidRPr="003B426C" w:rsidRDefault="0096034D" w:rsidP="00EE6180">
                <w:pPr>
                  <w:spacing w:after="160" w:line="259" w:lineRule="auto"/>
                  <w:jc w:val="center"/>
                  <w:rPr>
                    <w:rFonts w:eastAsia="Times New Roman" w:cs="Arial"/>
                    <w:color w:val="000000" w:themeColor="text1"/>
                    <w:sz w:val="16"/>
                    <w:szCs w:val="16"/>
                    <w:lang w:val="en-US" w:eastAsia="nl-NL" w:bidi="ar-SA"/>
                  </w:rPr>
                </w:pPr>
                <w:r>
                  <w:rPr>
                    <w:rFonts w:eastAsia="Times New Roman" w:cs="Arial"/>
                    <w:color w:val="201825"/>
                    <w:sz w:val="16"/>
                    <w:szCs w:val="16"/>
                    <w:lang w:val="nl-NL" w:eastAsia="nl-NL" w:bidi="ar-SA"/>
                  </w:rPr>
                  <w:t>Silver</w:t>
                </w:r>
              </w:p>
            </w:sdtContent>
          </w:sdt>
        </w:tc>
        <w:sdt>
          <w:sdtPr>
            <w:rPr>
              <w:sz w:val="16"/>
              <w:szCs w:val="16"/>
            </w:rPr>
            <w:alias w:val="Service"/>
            <w:tag w:val="Sercice"/>
            <w:id w:val="360558514"/>
            <w:placeholder>
              <w:docPart w:val="DC780FD1498B4843A493665273585632"/>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810" w:type="dxa"/>
                <w:vAlign w:val="center"/>
              </w:tcPr>
              <w:p w14:paraId="272F9B93" w14:textId="4DEF195A" w:rsidR="008A7718" w:rsidRPr="003B426C" w:rsidRDefault="00BA08C7" w:rsidP="00EE6180">
                <w:pPr>
                  <w:spacing w:after="160" w:line="259" w:lineRule="auto"/>
                  <w:jc w:val="center"/>
                  <w:rPr>
                    <w:rFonts w:eastAsia="Times New Roman" w:cs="Arial"/>
                    <w:color w:val="000000" w:themeColor="text1"/>
                    <w:sz w:val="16"/>
                    <w:szCs w:val="16"/>
                    <w:lang w:val="en-US" w:eastAsia="nl-NL" w:bidi="ar-SA"/>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255974201"/>
            <w:placeholder>
              <w:docPart w:val="BA44145B66BD4CB99E07297BE12D6D25"/>
            </w:placeholder>
            <w:dropDownList>
              <w:listItem w:displayText="Select" w:value="Select"/>
              <w:listItem w:displayText="yes" w:value="yes"/>
              <w:listItem w:displayText="no" w:value="no"/>
            </w:dropDownList>
          </w:sdtPr>
          <w:sdtEndPr/>
          <w:sdtContent>
            <w:tc>
              <w:tcPr>
                <w:tcW w:w="570" w:type="dxa"/>
                <w:vAlign w:val="center"/>
              </w:tcPr>
              <w:p w14:paraId="68700B26" w14:textId="77777777" w:rsidR="008A7718" w:rsidRPr="003B426C" w:rsidRDefault="0096034D" w:rsidP="00EE6180">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yes</w:t>
                </w:r>
              </w:p>
            </w:tc>
          </w:sdtContent>
        </w:sdt>
      </w:tr>
      <w:tr w:rsidR="0009039F" w:rsidRPr="00840228" w14:paraId="598E6A18" w14:textId="77777777" w:rsidTr="00262715">
        <w:trPr>
          <w:trHeight w:val="620"/>
        </w:trPr>
        <w:sdt>
          <w:sdtPr>
            <w:rPr>
              <w:rFonts w:eastAsia="Times New Roman" w:cs="Arial"/>
              <w:color w:val="auto"/>
              <w:sz w:val="16"/>
              <w:szCs w:val="16"/>
              <w:lang w:val="nl-NL" w:eastAsia="nl-NL" w:bidi="ar-SA"/>
            </w:rPr>
            <w:alias w:val="Landing Zone"/>
            <w:tag w:val="Security Zone"/>
            <w:id w:val="-318115635"/>
            <w:placeholder>
              <w:docPart w:val="1F52FF73E198458B973583AFEE95C4F2"/>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2160" w:type="dxa"/>
                <w:vAlign w:val="center"/>
              </w:tcPr>
              <w:p w14:paraId="2B3DC8E9" w14:textId="0EAAAE62" w:rsidR="0009039F" w:rsidRPr="003B426C" w:rsidRDefault="00BA08C7" w:rsidP="0009039F">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Private Cloud Oracle MW</w:t>
                </w:r>
              </w:p>
            </w:tc>
          </w:sdtContent>
        </w:sdt>
        <w:sdt>
          <w:sdtPr>
            <w:rPr>
              <w:rFonts w:eastAsia="Times New Roman" w:cs="Arial"/>
              <w:color w:val="auto"/>
              <w:sz w:val="16"/>
              <w:szCs w:val="16"/>
              <w:lang w:val="nl-NL" w:eastAsia="nl-NL" w:bidi="ar-SA"/>
            </w:rPr>
            <w:alias w:val="Security Zone"/>
            <w:tag w:val="Security Zone"/>
            <w:id w:val="1232887585"/>
            <w:placeholder>
              <w:docPart w:val="F88894A693694D5CBF959C70F1D317FC"/>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080" w:type="dxa"/>
                <w:vAlign w:val="center"/>
              </w:tcPr>
              <w:p w14:paraId="7C51558D" w14:textId="4B44728B" w:rsidR="0009039F" w:rsidRPr="00D955D3" w:rsidRDefault="0096034D" w:rsidP="0009039F">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BackOffice</w:t>
                </w:r>
              </w:p>
            </w:tc>
          </w:sdtContent>
        </w:sdt>
        <w:sdt>
          <w:sdtPr>
            <w:rPr>
              <w:rFonts w:eastAsia="Times New Roman" w:cs="Arial"/>
              <w:color w:val="000000" w:themeColor="text1"/>
              <w:sz w:val="16"/>
              <w:szCs w:val="16"/>
              <w:lang w:val="en-US" w:eastAsia="nl-NL" w:bidi="ar-SA"/>
            </w:rPr>
            <w:alias w:val="Location"/>
            <w:tag w:val="Location"/>
            <w:id w:val="-785042493"/>
            <w:placeholder>
              <w:docPart w:val="3966D9BDB201443F9FFAEEEBD3BCF866"/>
            </w:placeholder>
            <w:dropDownList>
              <w:listItem w:displayText="Select" w:value="Select"/>
              <w:listItem w:displayText="AM2" w:value="AM2"/>
              <w:listItem w:displayText="AM3" w:value="AM3"/>
            </w:dropDownList>
          </w:sdtPr>
          <w:sdtEndPr/>
          <w:sdtContent>
            <w:tc>
              <w:tcPr>
                <w:tcW w:w="720" w:type="dxa"/>
                <w:vAlign w:val="center"/>
              </w:tcPr>
              <w:p w14:paraId="574C0A4B" w14:textId="60AC5D3D" w:rsidR="0009039F" w:rsidRPr="00D955D3" w:rsidRDefault="0096034D" w:rsidP="0009039F">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24609631"/>
            <w:placeholder>
              <w:docPart w:val="3BF6F4CA95404649B29B0DD93F6A0375"/>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440" w:type="dxa"/>
                <w:vAlign w:val="center"/>
              </w:tcPr>
              <w:p w14:paraId="1B33B3B1" w14:textId="4A02AF86" w:rsidR="0009039F" w:rsidRPr="003B426C" w:rsidRDefault="0096034D" w:rsidP="0009039F">
                <w:pPr>
                  <w:spacing w:after="160" w:line="259" w:lineRule="auto"/>
                  <w:rPr>
                    <w:sz w:val="16"/>
                    <w:szCs w:val="16"/>
                  </w:rPr>
                </w:pPr>
                <w:r>
                  <w:rPr>
                    <w:sz w:val="16"/>
                    <w:szCs w:val="16"/>
                  </w:rPr>
                  <w:t>Production</w:t>
                </w:r>
              </w:p>
            </w:tc>
          </w:sdtContent>
        </w:sdt>
        <w:tc>
          <w:tcPr>
            <w:tcW w:w="1080" w:type="dxa"/>
            <w:vAlign w:val="center"/>
          </w:tcPr>
          <w:p w14:paraId="29815BFA" w14:textId="621FB9DE" w:rsidR="0009039F" w:rsidRPr="003B426C" w:rsidRDefault="0009039F" w:rsidP="0009039F">
            <w:pPr>
              <w:spacing w:after="160" w:line="259" w:lineRule="auto"/>
              <w:rPr>
                <w:rFonts w:eastAsia="Times New Roman" w:cs="Arial"/>
                <w:color w:val="000000" w:themeColor="text1"/>
                <w:sz w:val="16"/>
                <w:szCs w:val="16"/>
                <w:lang w:val="en-US" w:eastAsia="nl-NL" w:bidi="ar-SA"/>
              </w:rPr>
            </w:pPr>
            <w:r w:rsidRPr="003B426C">
              <w:rPr>
                <w:rFonts w:eastAsia="Times New Roman" w:cs="Arial"/>
                <w:color w:val="000000" w:themeColor="text1"/>
                <w:sz w:val="16"/>
                <w:szCs w:val="16"/>
                <w:lang w:val="en-US" w:eastAsia="nl-NL" w:bidi="ar-SA"/>
              </w:rPr>
              <w:t xml:space="preserve"> </w:t>
            </w:r>
            <w:r>
              <w:rPr>
                <w:rFonts w:eastAsia="Times New Roman" w:cs="Arial"/>
                <w:color w:val="000000" w:themeColor="text1"/>
                <w:sz w:val="16"/>
                <w:szCs w:val="16"/>
                <w:lang w:val="en-US" w:eastAsia="nl-NL" w:bidi="ar-SA"/>
              </w:rPr>
              <w:t>OID</w:t>
            </w:r>
            <w:r w:rsidR="00772B0F">
              <w:rPr>
                <w:rFonts w:eastAsia="Times New Roman" w:cs="Arial"/>
                <w:color w:val="000000" w:themeColor="text1"/>
                <w:sz w:val="16"/>
                <w:szCs w:val="16"/>
                <w:lang w:val="en-US" w:eastAsia="nl-NL" w:bidi="ar-SA"/>
              </w:rPr>
              <w:t>1-P</w:t>
            </w:r>
          </w:p>
        </w:tc>
        <w:tc>
          <w:tcPr>
            <w:tcW w:w="720" w:type="dxa"/>
            <w:vAlign w:val="center"/>
          </w:tcPr>
          <w:p w14:paraId="62B25505" w14:textId="4B6CB311" w:rsidR="0009039F" w:rsidRDefault="006141DE" w:rsidP="0009039F">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p>
        </w:tc>
        <w:tc>
          <w:tcPr>
            <w:tcW w:w="630" w:type="dxa"/>
            <w:vAlign w:val="center"/>
          </w:tcPr>
          <w:p w14:paraId="6E747A6E" w14:textId="086F5EBE" w:rsidR="0009039F" w:rsidRDefault="00772B0F" w:rsidP="0009039F">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6</w:t>
            </w:r>
          </w:p>
        </w:tc>
        <w:tc>
          <w:tcPr>
            <w:tcW w:w="144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09039F" w:rsidRPr="003B426C" w14:paraId="1B77ACAD" w14:textId="77777777" w:rsidTr="00EE6180">
              <w:sdt>
                <w:sdtPr>
                  <w:rPr>
                    <w:rFonts w:eastAsia="Times New Roman" w:cs="Arial"/>
                    <w:color w:val="auto"/>
                    <w:sz w:val="16"/>
                    <w:szCs w:val="16"/>
                    <w:lang w:val="nl-NL" w:eastAsia="nl-NL" w:bidi="ar-SA"/>
                  </w:rPr>
                  <w:alias w:val="Standard Building Block"/>
                  <w:tag w:val="Security Zone"/>
                  <w:id w:val="530075534"/>
                  <w:placeholder>
                    <w:docPart w:val="54F5D8ED601544A1B5C2E980BFCFBFEE"/>
                  </w:placeholder>
                  <w:dropDownList>
                    <w:listItem w:displayText="Select" w:value="Select"/>
                    <w:listItem w:displayText="RHEL 7.9" w:value="RHEL 7.9"/>
                    <w:listItem w:displayText="Windows 2016" w:value="Windows 2016"/>
                    <w:listItem w:displayText="AIX 7.2" w:value="AIX 7.2"/>
                  </w:dropDownList>
                </w:sdtPr>
                <w:sdtEndPr/>
                <w:sdtContent>
                  <w:tc>
                    <w:tcPr>
                      <w:tcW w:w="2965" w:type="dxa"/>
                      <w:tcBorders>
                        <w:top w:val="nil"/>
                        <w:left w:val="nil"/>
                        <w:bottom w:val="nil"/>
                        <w:right w:val="nil"/>
                      </w:tcBorders>
                      <w:hideMark/>
                    </w:tcPr>
                    <w:p w14:paraId="7AA171DD" w14:textId="77777777" w:rsidR="0009039F" w:rsidRPr="003B426C" w:rsidRDefault="0096034D" w:rsidP="0009039F">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591814048"/>
                  <w:placeholder>
                    <w:docPart w:val="38E316B60AA14B24AEDAB1793E60FEAD"/>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1E9A2B31" w14:textId="77777777" w:rsidR="0009039F" w:rsidRPr="003B426C" w:rsidRDefault="0096034D" w:rsidP="0009039F">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Select</w:t>
                      </w:r>
                    </w:p>
                  </w:tc>
                </w:sdtContent>
              </w:sdt>
            </w:tr>
          </w:tbl>
          <w:p w14:paraId="0589B118" w14:textId="77777777" w:rsidR="0009039F" w:rsidRPr="003B426C" w:rsidRDefault="0009039F" w:rsidP="0009039F">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814359095"/>
              <w:placeholder>
                <w:docPart w:val="89C4FBCCE1BB44ADB19F724B63BC6BF8"/>
              </w:placeholder>
              <w:dropDownList>
                <w:listItem w:displayText="Select" w:value="Select"/>
                <w:listItem w:displayText="Bronze" w:value="Bronze"/>
                <w:listItem w:displayText="Silver" w:value="Silver"/>
                <w:listItem w:displayText="Gold" w:value="Gold"/>
              </w:dropDownList>
            </w:sdtPr>
            <w:sdtEndPr/>
            <w:sdtContent>
              <w:p w14:paraId="0E5BA530" w14:textId="709CDA17" w:rsidR="0009039F" w:rsidRPr="003B426C" w:rsidRDefault="0096034D" w:rsidP="0009039F">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Silver</w:t>
                </w:r>
              </w:p>
            </w:sdtContent>
          </w:sdt>
        </w:tc>
        <w:sdt>
          <w:sdtPr>
            <w:rPr>
              <w:sz w:val="16"/>
              <w:szCs w:val="16"/>
            </w:rPr>
            <w:alias w:val="Service"/>
            <w:tag w:val="Sercice"/>
            <w:id w:val="1591576883"/>
            <w:placeholder>
              <w:docPart w:val="563D695575934632929A5AC0EA56432D"/>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810" w:type="dxa"/>
                <w:vAlign w:val="center"/>
              </w:tcPr>
              <w:p w14:paraId="6CDCD024" w14:textId="39E295BA" w:rsidR="0009039F" w:rsidRPr="003B426C" w:rsidRDefault="00BA08C7" w:rsidP="0009039F">
                <w:pPr>
                  <w:spacing w:after="160" w:line="259" w:lineRule="auto"/>
                  <w:jc w:val="center"/>
                  <w:rPr>
                    <w:sz w:val="16"/>
                    <w:szCs w:val="16"/>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947617552"/>
            <w:placeholder>
              <w:docPart w:val="45EEF0E871714D8DABF3EB2F21F9D440"/>
            </w:placeholder>
            <w:dropDownList>
              <w:listItem w:displayText="Select" w:value="Select"/>
              <w:listItem w:displayText="yes" w:value="yes"/>
              <w:listItem w:displayText="no" w:value="no"/>
            </w:dropDownList>
          </w:sdtPr>
          <w:sdtEndPr/>
          <w:sdtContent>
            <w:tc>
              <w:tcPr>
                <w:tcW w:w="570" w:type="dxa"/>
                <w:vAlign w:val="center"/>
              </w:tcPr>
              <w:p w14:paraId="6E29EDA3" w14:textId="69A13AF4" w:rsidR="0009039F" w:rsidRPr="003B426C" w:rsidRDefault="0096034D" w:rsidP="0009039F">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yes</w:t>
                </w:r>
              </w:p>
            </w:tc>
          </w:sdtContent>
        </w:sdt>
      </w:tr>
      <w:tr w:rsidR="00772B0F" w:rsidRPr="00840228" w14:paraId="33ADE147" w14:textId="77777777" w:rsidTr="00262715">
        <w:trPr>
          <w:trHeight w:val="620"/>
        </w:trPr>
        <w:sdt>
          <w:sdtPr>
            <w:rPr>
              <w:rFonts w:eastAsia="Times New Roman" w:cs="Arial"/>
              <w:color w:val="auto"/>
              <w:sz w:val="16"/>
              <w:szCs w:val="16"/>
              <w:lang w:val="nl-NL" w:eastAsia="nl-NL" w:bidi="ar-SA"/>
            </w:rPr>
            <w:alias w:val="Landing Zone"/>
            <w:tag w:val="Security Zone"/>
            <w:id w:val="1388836852"/>
            <w:placeholder>
              <w:docPart w:val="B0156A8219C64363A091EF9A1A113F1F"/>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2160" w:type="dxa"/>
                <w:vAlign w:val="center"/>
              </w:tcPr>
              <w:p w14:paraId="578A8012" w14:textId="3EFA431C" w:rsidR="00772B0F" w:rsidRPr="003B426C" w:rsidRDefault="0096034D" w:rsidP="00772B0F">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Private Cloud Oracle DB</w:t>
                </w:r>
              </w:p>
            </w:tc>
          </w:sdtContent>
        </w:sdt>
        <w:sdt>
          <w:sdtPr>
            <w:rPr>
              <w:rFonts w:eastAsia="Times New Roman" w:cs="Arial"/>
              <w:color w:val="auto"/>
              <w:sz w:val="16"/>
              <w:szCs w:val="16"/>
              <w:lang w:val="nl-NL" w:eastAsia="nl-NL" w:bidi="ar-SA"/>
            </w:rPr>
            <w:alias w:val="Security Zone"/>
            <w:tag w:val="Security Zone"/>
            <w:id w:val="-909460602"/>
            <w:placeholder>
              <w:docPart w:val="4457924FDAEB4E28AFF817CE7F3312F5"/>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080" w:type="dxa"/>
                <w:vAlign w:val="center"/>
              </w:tcPr>
              <w:p w14:paraId="77600482" w14:textId="2CF62500" w:rsidR="00772B0F" w:rsidRPr="00D955D3" w:rsidRDefault="0096034D" w:rsidP="00772B0F">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Kluis</w:t>
                </w:r>
              </w:p>
            </w:tc>
          </w:sdtContent>
        </w:sdt>
        <w:sdt>
          <w:sdtPr>
            <w:rPr>
              <w:rFonts w:eastAsia="Times New Roman" w:cs="Arial"/>
              <w:color w:val="000000" w:themeColor="text1"/>
              <w:sz w:val="16"/>
              <w:szCs w:val="16"/>
              <w:lang w:val="en-US" w:eastAsia="nl-NL" w:bidi="ar-SA"/>
            </w:rPr>
            <w:alias w:val="Location"/>
            <w:tag w:val="Location"/>
            <w:id w:val="1975255919"/>
            <w:placeholder>
              <w:docPart w:val="CD464C53FFB4454C9C88C5852F2B579D"/>
            </w:placeholder>
            <w:dropDownList>
              <w:listItem w:displayText="Select" w:value="Select"/>
              <w:listItem w:displayText="AM2" w:value="AM2"/>
              <w:listItem w:displayText="AM3" w:value="AM3"/>
            </w:dropDownList>
          </w:sdtPr>
          <w:sdtEndPr/>
          <w:sdtContent>
            <w:tc>
              <w:tcPr>
                <w:tcW w:w="720" w:type="dxa"/>
                <w:vAlign w:val="center"/>
              </w:tcPr>
              <w:p w14:paraId="3999E47D" w14:textId="4373BD60" w:rsidR="00772B0F" w:rsidRPr="00D955D3" w:rsidRDefault="0096034D" w:rsidP="00772B0F">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16966050"/>
            <w:placeholder>
              <w:docPart w:val="1C86C94C15D34A2999FB64C80D9C811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440" w:type="dxa"/>
                <w:vAlign w:val="center"/>
              </w:tcPr>
              <w:p w14:paraId="5FDF7396" w14:textId="3FA29087" w:rsidR="00772B0F" w:rsidRPr="003B426C" w:rsidRDefault="0096034D" w:rsidP="00772B0F">
                <w:pPr>
                  <w:spacing w:after="160" w:line="259" w:lineRule="auto"/>
                  <w:rPr>
                    <w:sz w:val="16"/>
                    <w:szCs w:val="16"/>
                  </w:rPr>
                </w:pPr>
                <w:r>
                  <w:rPr>
                    <w:sz w:val="16"/>
                    <w:szCs w:val="16"/>
                  </w:rPr>
                  <w:t>Production</w:t>
                </w:r>
              </w:p>
            </w:tc>
          </w:sdtContent>
        </w:sdt>
        <w:tc>
          <w:tcPr>
            <w:tcW w:w="1080" w:type="dxa"/>
            <w:vAlign w:val="center"/>
          </w:tcPr>
          <w:p w14:paraId="1A623C14" w14:textId="69848628" w:rsidR="00772B0F" w:rsidRPr="003B426C" w:rsidRDefault="00772B0F" w:rsidP="00772B0F">
            <w:pPr>
              <w:spacing w:after="160" w:line="259" w:lineRule="auto"/>
              <w:rPr>
                <w:rFonts w:eastAsia="Times New Roman" w:cs="Arial"/>
                <w:color w:val="000000" w:themeColor="text1"/>
                <w:sz w:val="16"/>
                <w:szCs w:val="16"/>
                <w:lang w:val="en-US" w:eastAsia="nl-NL" w:bidi="ar-SA"/>
              </w:rPr>
            </w:pPr>
            <w:r w:rsidRPr="003B426C">
              <w:rPr>
                <w:rFonts w:eastAsia="Times New Roman" w:cs="Arial"/>
                <w:color w:val="000000" w:themeColor="text1"/>
                <w:sz w:val="16"/>
                <w:szCs w:val="16"/>
                <w:lang w:val="en-US" w:eastAsia="nl-NL" w:bidi="ar-SA"/>
              </w:rPr>
              <w:t xml:space="preserve"> </w:t>
            </w:r>
            <w:r w:rsidR="005C25A2">
              <w:rPr>
                <w:rFonts w:eastAsia="Times New Roman" w:cs="Arial"/>
                <w:color w:val="000000" w:themeColor="text1"/>
                <w:sz w:val="16"/>
                <w:szCs w:val="16"/>
                <w:lang w:val="en-US" w:eastAsia="nl-NL" w:bidi="ar-SA"/>
              </w:rPr>
              <w:t>DB1-P</w:t>
            </w:r>
          </w:p>
        </w:tc>
        <w:tc>
          <w:tcPr>
            <w:tcW w:w="720" w:type="dxa"/>
            <w:vAlign w:val="center"/>
          </w:tcPr>
          <w:p w14:paraId="45A78509" w14:textId="6A7CB3F6" w:rsidR="00772B0F" w:rsidRDefault="005C25A2" w:rsidP="00772B0F">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4</w:t>
            </w:r>
          </w:p>
        </w:tc>
        <w:tc>
          <w:tcPr>
            <w:tcW w:w="630" w:type="dxa"/>
            <w:vAlign w:val="center"/>
          </w:tcPr>
          <w:p w14:paraId="46A785D5" w14:textId="16A2DF04" w:rsidR="00772B0F" w:rsidRDefault="005C25A2" w:rsidP="00772B0F">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24</w:t>
            </w:r>
          </w:p>
        </w:tc>
        <w:tc>
          <w:tcPr>
            <w:tcW w:w="144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772B0F" w:rsidRPr="003B426C" w14:paraId="5F0D301C" w14:textId="77777777" w:rsidTr="00EE6180">
              <w:sdt>
                <w:sdtPr>
                  <w:rPr>
                    <w:rFonts w:eastAsia="Times New Roman" w:cs="Arial"/>
                    <w:color w:val="auto"/>
                    <w:sz w:val="16"/>
                    <w:szCs w:val="16"/>
                    <w:lang w:val="nl-NL" w:eastAsia="nl-NL" w:bidi="ar-SA"/>
                  </w:rPr>
                  <w:alias w:val="Standard Building Block"/>
                  <w:tag w:val="Security Zone"/>
                  <w:id w:val="1737824612"/>
                  <w:placeholder>
                    <w:docPart w:val="611785454B00473280E067A6F80DC9AD"/>
                  </w:placeholder>
                  <w:dropDownList>
                    <w:listItem w:displayText="Select" w:value="Select"/>
                    <w:listItem w:displayText="RHEL 7.9" w:value="RHEL 7.9"/>
                    <w:listItem w:displayText="Windows 2016" w:value="Windows 2016"/>
                    <w:listItem w:displayText="AIX 7.2" w:value="AIX 7.2"/>
                  </w:dropDownList>
                </w:sdtPr>
                <w:sdtEndPr/>
                <w:sdtContent>
                  <w:tc>
                    <w:tcPr>
                      <w:tcW w:w="2965" w:type="dxa"/>
                      <w:tcBorders>
                        <w:top w:val="nil"/>
                        <w:left w:val="nil"/>
                        <w:bottom w:val="nil"/>
                        <w:right w:val="nil"/>
                      </w:tcBorders>
                      <w:hideMark/>
                    </w:tcPr>
                    <w:p w14:paraId="73041A4F" w14:textId="77777777" w:rsidR="00772B0F" w:rsidRPr="003B426C" w:rsidRDefault="0096034D" w:rsidP="00772B0F">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390530973"/>
                  <w:placeholder>
                    <w:docPart w:val="706AB404011A4A38B6F63B008C937E18"/>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7F724D52" w14:textId="77777777" w:rsidR="00772B0F" w:rsidRPr="003B426C" w:rsidRDefault="0096034D" w:rsidP="00772B0F">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Select</w:t>
                      </w:r>
                    </w:p>
                  </w:tc>
                </w:sdtContent>
              </w:sdt>
            </w:tr>
          </w:tbl>
          <w:p w14:paraId="23C614DF" w14:textId="77777777" w:rsidR="00772B0F" w:rsidRPr="003B426C" w:rsidRDefault="00772B0F" w:rsidP="00772B0F">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846017990"/>
              <w:placeholder>
                <w:docPart w:val="8EC5B0DF738B4AAF9CDD170AB0CA3072"/>
              </w:placeholder>
              <w:dropDownList>
                <w:listItem w:displayText="Select" w:value="Select"/>
                <w:listItem w:displayText="Bronze" w:value="Bronze"/>
                <w:listItem w:displayText="Silver" w:value="Silver"/>
                <w:listItem w:displayText="Gold" w:value="Gold"/>
              </w:dropDownList>
            </w:sdtPr>
            <w:sdtEndPr/>
            <w:sdtContent>
              <w:p w14:paraId="011B7659" w14:textId="6D55417C" w:rsidR="00772B0F" w:rsidRPr="003B426C" w:rsidRDefault="0096034D" w:rsidP="00772B0F">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Silver</w:t>
                </w:r>
              </w:p>
            </w:sdtContent>
          </w:sdt>
        </w:tc>
        <w:sdt>
          <w:sdtPr>
            <w:rPr>
              <w:sz w:val="16"/>
              <w:szCs w:val="16"/>
            </w:rPr>
            <w:alias w:val="Service"/>
            <w:tag w:val="Sercice"/>
            <w:id w:val="2102131762"/>
            <w:placeholder>
              <w:docPart w:val="99CC2F7DD4BB40CBA6CD1E5EFD69E92D"/>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810" w:type="dxa"/>
                <w:vAlign w:val="center"/>
              </w:tcPr>
              <w:p w14:paraId="1597E4D0" w14:textId="2CA14005" w:rsidR="00772B0F" w:rsidRPr="003B426C" w:rsidRDefault="000668C7" w:rsidP="00772B0F">
                <w:pPr>
                  <w:spacing w:after="160" w:line="259" w:lineRule="auto"/>
                  <w:jc w:val="center"/>
                  <w:rPr>
                    <w:sz w:val="16"/>
                    <w:szCs w:val="16"/>
                  </w:rPr>
                </w:pPr>
                <w:r>
                  <w:rPr>
                    <w:sz w:val="16"/>
                    <w:szCs w:val="16"/>
                  </w:rPr>
                  <w:t>PaaS</w:t>
                </w:r>
              </w:p>
            </w:tc>
          </w:sdtContent>
        </w:sdt>
        <w:sdt>
          <w:sdtPr>
            <w:rPr>
              <w:rFonts w:eastAsia="Times New Roman" w:cs="Arial"/>
              <w:color w:val="000000" w:themeColor="text1"/>
              <w:sz w:val="16"/>
              <w:szCs w:val="16"/>
              <w:lang w:val="en-US" w:eastAsia="nl-NL" w:bidi="ar-SA"/>
            </w:rPr>
            <w:alias w:val="Replication"/>
            <w:tag w:val="Replication"/>
            <w:id w:val="2099677286"/>
            <w:placeholder>
              <w:docPart w:val="1F01F703041D4606BB4AF508FE33863B"/>
            </w:placeholder>
            <w:dropDownList>
              <w:listItem w:displayText="Select" w:value="Select"/>
              <w:listItem w:displayText="yes" w:value="yes"/>
              <w:listItem w:displayText="no" w:value="no"/>
            </w:dropDownList>
          </w:sdtPr>
          <w:sdtEndPr/>
          <w:sdtContent>
            <w:tc>
              <w:tcPr>
                <w:tcW w:w="570" w:type="dxa"/>
                <w:vAlign w:val="center"/>
              </w:tcPr>
              <w:p w14:paraId="7F31C70B" w14:textId="22A3C605" w:rsidR="00772B0F" w:rsidRPr="003B426C" w:rsidRDefault="0096034D" w:rsidP="00772B0F">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yes</w:t>
                </w:r>
              </w:p>
            </w:tc>
          </w:sdtContent>
        </w:sdt>
      </w:tr>
      <w:tr w:rsidR="0082027B" w:rsidRPr="00840228" w14:paraId="100F2C78" w14:textId="77777777" w:rsidTr="00262715">
        <w:trPr>
          <w:trHeight w:val="620"/>
        </w:trPr>
        <w:sdt>
          <w:sdtPr>
            <w:rPr>
              <w:rFonts w:eastAsia="Times New Roman" w:cs="Arial"/>
              <w:color w:val="auto"/>
              <w:sz w:val="16"/>
              <w:szCs w:val="16"/>
              <w:lang w:val="nl-NL" w:eastAsia="nl-NL" w:bidi="ar-SA"/>
            </w:rPr>
            <w:alias w:val="Landing Zone"/>
            <w:tag w:val="Security Zone"/>
            <w:id w:val="-1291209647"/>
            <w:placeholder>
              <w:docPart w:val="7FB8C147BEDA41EB829CFAD9D058F5C0"/>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2160" w:type="dxa"/>
                <w:vAlign w:val="center"/>
              </w:tcPr>
              <w:p w14:paraId="005F82A4" w14:textId="4513E5B7" w:rsidR="0082027B" w:rsidRPr="003B426C" w:rsidRDefault="0096034D" w:rsidP="0082027B">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584224731"/>
            <w:placeholder>
              <w:docPart w:val="6A9274DA784C4539A1F2BC5EB461FFC8"/>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080" w:type="dxa"/>
                <w:vAlign w:val="center"/>
              </w:tcPr>
              <w:p w14:paraId="6B237D74" w14:textId="3CA8AC96" w:rsidR="0082027B" w:rsidRPr="00D955D3" w:rsidRDefault="0096034D" w:rsidP="0082027B">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BackOffice</w:t>
                </w:r>
              </w:p>
            </w:tc>
          </w:sdtContent>
        </w:sdt>
        <w:sdt>
          <w:sdtPr>
            <w:rPr>
              <w:rFonts w:eastAsia="Times New Roman" w:cs="Arial"/>
              <w:color w:val="000000" w:themeColor="text1"/>
              <w:sz w:val="16"/>
              <w:szCs w:val="16"/>
              <w:lang w:val="en-US" w:eastAsia="nl-NL" w:bidi="ar-SA"/>
            </w:rPr>
            <w:alias w:val="Location"/>
            <w:tag w:val="Location"/>
            <w:id w:val="-1630090878"/>
            <w:placeholder>
              <w:docPart w:val="4D04728E5F374162A49C4BFD335FA538"/>
            </w:placeholder>
            <w:dropDownList>
              <w:listItem w:displayText="Select" w:value="Select"/>
              <w:listItem w:displayText="AM2" w:value="AM2"/>
              <w:listItem w:displayText="AM3" w:value="AM3"/>
            </w:dropDownList>
          </w:sdtPr>
          <w:sdtEndPr/>
          <w:sdtContent>
            <w:tc>
              <w:tcPr>
                <w:tcW w:w="720" w:type="dxa"/>
                <w:vAlign w:val="center"/>
              </w:tcPr>
              <w:p w14:paraId="4B90CDF7" w14:textId="6A51EFAB" w:rsidR="0082027B" w:rsidRPr="00D955D3" w:rsidRDefault="0096034D" w:rsidP="0082027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228689316"/>
            <w:placeholder>
              <w:docPart w:val="B0DC0FCE5AB8486F80ED3395D3C0ACD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440" w:type="dxa"/>
                <w:vAlign w:val="center"/>
              </w:tcPr>
              <w:p w14:paraId="0D3A6A81" w14:textId="20AA2797" w:rsidR="0082027B" w:rsidRPr="003B426C" w:rsidRDefault="0096034D" w:rsidP="0082027B">
                <w:pPr>
                  <w:spacing w:after="160" w:line="259" w:lineRule="auto"/>
                  <w:rPr>
                    <w:sz w:val="16"/>
                    <w:szCs w:val="16"/>
                  </w:rPr>
                </w:pPr>
                <w:r>
                  <w:rPr>
                    <w:sz w:val="16"/>
                    <w:szCs w:val="16"/>
                  </w:rPr>
                  <w:t>Production</w:t>
                </w:r>
              </w:p>
            </w:tc>
          </w:sdtContent>
        </w:sdt>
        <w:tc>
          <w:tcPr>
            <w:tcW w:w="1080" w:type="dxa"/>
            <w:vAlign w:val="center"/>
          </w:tcPr>
          <w:p w14:paraId="15148E50" w14:textId="359AB97B" w:rsidR="0082027B" w:rsidRPr="003B426C" w:rsidRDefault="0082027B" w:rsidP="0082027B">
            <w:pPr>
              <w:spacing w:after="160" w:line="259" w:lineRule="auto"/>
              <w:rPr>
                <w:rFonts w:eastAsia="Times New Roman" w:cs="Arial"/>
                <w:color w:val="000000" w:themeColor="text1"/>
                <w:sz w:val="16"/>
                <w:szCs w:val="16"/>
                <w:lang w:val="en-US" w:eastAsia="nl-NL" w:bidi="ar-SA"/>
              </w:rPr>
            </w:pPr>
            <w:r w:rsidRPr="003B426C">
              <w:rPr>
                <w:rFonts w:eastAsia="Times New Roman" w:cs="Arial"/>
                <w:color w:val="000000" w:themeColor="text1"/>
                <w:sz w:val="16"/>
                <w:szCs w:val="16"/>
                <w:lang w:val="en-US" w:eastAsia="nl-NL" w:bidi="ar-SA"/>
              </w:rPr>
              <w:t xml:space="preserve"> </w:t>
            </w:r>
            <w:r>
              <w:rPr>
                <w:rFonts w:eastAsia="Times New Roman" w:cs="Arial"/>
                <w:color w:val="000000" w:themeColor="text1"/>
                <w:sz w:val="16"/>
                <w:szCs w:val="16"/>
                <w:lang w:val="en-US" w:eastAsia="nl-NL" w:bidi="ar-SA"/>
              </w:rPr>
              <w:t>VIR1-P</w:t>
            </w:r>
          </w:p>
        </w:tc>
        <w:tc>
          <w:tcPr>
            <w:tcW w:w="720" w:type="dxa"/>
            <w:vAlign w:val="center"/>
          </w:tcPr>
          <w:p w14:paraId="50A4566C" w14:textId="720D1BD8" w:rsidR="0082027B" w:rsidRDefault="0098462A" w:rsidP="0082027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w:t>
            </w:r>
          </w:p>
        </w:tc>
        <w:tc>
          <w:tcPr>
            <w:tcW w:w="630" w:type="dxa"/>
            <w:vAlign w:val="center"/>
          </w:tcPr>
          <w:p w14:paraId="4B945263" w14:textId="15840929" w:rsidR="0082027B" w:rsidRDefault="0098462A" w:rsidP="0082027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4</w:t>
            </w:r>
          </w:p>
        </w:tc>
        <w:tc>
          <w:tcPr>
            <w:tcW w:w="144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82027B" w:rsidRPr="003B426C" w14:paraId="6BBD9515" w14:textId="77777777" w:rsidTr="00EE6180">
              <w:tc>
                <w:tcPr>
                  <w:tcW w:w="2965" w:type="dxa"/>
                  <w:tcBorders>
                    <w:top w:val="nil"/>
                    <w:left w:val="nil"/>
                    <w:bottom w:val="nil"/>
                    <w:right w:val="nil"/>
                  </w:tcBorders>
                  <w:hideMark/>
                </w:tcPr>
                <w:p w14:paraId="41CEE551" w14:textId="4056B93A" w:rsidR="0082027B" w:rsidRPr="003B426C" w:rsidRDefault="0098462A" w:rsidP="0082027B">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Windows 2019</w:t>
                  </w:r>
                </w:p>
              </w:tc>
              <w:sdt>
                <w:sdtPr>
                  <w:rPr>
                    <w:rFonts w:eastAsia="Times New Roman" w:cs="Arial"/>
                    <w:color w:val="auto"/>
                    <w:sz w:val="16"/>
                    <w:szCs w:val="16"/>
                    <w:lang w:val="nl-NL" w:eastAsia="nl-NL" w:bidi="ar-SA"/>
                  </w:rPr>
                  <w:alias w:val="Service"/>
                  <w:tag w:val="Sercice"/>
                  <w:id w:val="2060278285"/>
                  <w:placeholder>
                    <w:docPart w:val="5E6C17A5732046718DD8608163A3B657"/>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39401DA2" w14:textId="77777777" w:rsidR="0082027B" w:rsidRPr="003B426C" w:rsidRDefault="0096034D" w:rsidP="0082027B">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Select</w:t>
                      </w:r>
                    </w:p>
                  </w:tc>
                </w:sdtContent>
              </w:sdt>
            </w:tr>
          </w:tbl>
          <w:p w14:paraId="1429820D" w14:textId="77777777" w:rsidR="0082027B" w:rsidRPr="003B426C" w:rsidRDefault="0082027B" w:rsidP="0082027B">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360821539"/>
              <w:placeholder>
                <w:docPart w:val="AE67482A3C524B0D8F968D27483FD9BD"/>
              </w:placeholder>
              <w:dropDownList>
                <w:listItem w:displayText="Select" w:value="Select"/>
                <w:listItem w:displayText="Bronze" w:value="Bronze"/>
                <w:listItem w:displayText="Silver" w:value="Silver"/>
                <w:listItem w:displayText="Gold" w:value="Gold"/>
              </w:dropDownList>
            </w:sdtPr>
            <w:sdtEndPr/>
            <w:sdtContent>
              <w:p w14:paraId="176ED749" w14:textId="2FCC1F29" w:rsidR="0082027B" w:rsidRPr="003B426C" w:rsidRDefault="0096034D" w:rsidP="0082027B">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Silver</w:t>
                </w:r>
              </w:p>
            </w:sdtContent>
          </w:sdt>
        </w:tc>
        <w:sdt>
          <w:sdtPr>
            <w:rPr>
              <w:sz w:val="16"/>
              <w:szCs w:val="16"/>
            </w:rPr>
            <w:alias w:val="Service"/>
            <w:tag w:val="Sercice"/>
            <w:id w:val="358782432"/>
            <w:placeholder>
              <w:docPart w:val="177901039A0D42AA827A51F9BFB1411F"/>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810" w:type="dxa"/>
                <w:vAlign w:val="center"/>
              </w:tcPr>
              <w:p w14:paraId="1245C598" w14:textId="43FA2058" w:rsidR="0082027B" w:rsidRPr="003B426C" w:rsidRDefault="0096034D" w:rsidP="0082027B">
                <w:pPr>
                  <w:spacing w:after="160" w:line="259" w:lineRule="auto"/>
                  <w:jc w:val="center"/>
                  <w:rPr>
                    <w:sz w:val="16"/>
                    <w:szCs w:val="16"/>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8206682"/>
            <w:placeholder>
              <w:docPart w:val="4692ADE28A184D23B9641169A86841BA"/>
            </w:placeholder>
            <w:dropDownList>
              <w:listItem w:displayText="Select" w:value="Select"/>
              <w:listItem w:displayText="yes" w:value="yes"/>
              <w:listItem w:displayText="no" w:value="no"/>
            </w:dropDownList>
          </w:sdtPr>
          <w:sdtEndPr/>
          <w:sdtContent>
            <w:tc>
              <w:tcPr>
                <w:tcW w:w="570" w:type="dxa"/>
                <w:vAlign w:val="center"/>
              </w:tcPr>
              <w:p w14:paraId="19BA02EE" w14:textId="2B0F76C6" w:rsidR="0082027B" w:rsidRPr="003B426C" w:rsidRDefault="0096034D" w:rsidP="0082027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yes</w:t>
                </w:r>
              </w:p>
            </w:tc>
          </w:sdtContent>
        </w:sdt>
      </w:tr>
      <w:tr w:rsidR="001610C6" w:rsidRPr="00840228" w14:paraId="2981D832" w14:textId="77777777" w:rsidTr="00262715">
        <w:trPr>
          <w:trHeight w:val="620"/>
        </w:trPr>
        <w:sdt>
          <w:sdtPr>
            <w:rPr>
              <w:rFonts w:eastAsia="Times New Roman" w:cs="Arial"/>
              <w:color w:val="auto"/>
              <w:sz w:val="16"/>
              <w:szCs w:val="16"/>
              <w:lang w:val="nl-NL" w:eastAsia="nl-NL" w:bidi="ar-SA"/>
            </w:rPr>
            <w:alias w:val="Landing Zone"/>
            <w:tag w:val="Security Zone"/>
            <w:id w:val="-1279171546"/>
            <w:placeholder>
              <w:docPart w:val="C609AF49A810437AA20C33D08A7AA20E"/>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2160" w:type="dxa"/>
                <w:vAlign w:val="center"/>
              </w:tcPr>
              <w:p w14:paraId="18D4B6E9" w14:textId="0C8EC53C" w:rsidR="001610C6" w:rsidRDefault="00E02151" w:rsidP="001610C6">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Private Cloud Oracle MW</w:t>
                </w:r>
              </w:p>
            </w:tc>
          </w:sdtContent>
        </w:sdt>
        <w:sdt>
          <w:sdtPr>
            <w:rPr>
              <w:rFonts w:eastAsia="Times New Roman" w:cs="Arial"/>
              <w:color w:val="auto"/>
              <w:sz w:val="16"/>
              <w:szCs w:val="16"/>
              <w:lang w:val="nl-NL" w:eastAsia="nl-NL" w:bidi="ar-SA"/>
            </w:rPr>
            <w:alias w:val="Security Zone"/>
            <w:tag w:val="Security Zone"/>
            <w:id w:val="1743516049"/>
            <w:placeholder>
              <w:docPart w:val="0095686C71BE4B40A245E9C17D1CB1F0"/>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080" w:type="dxa"/>
                <w:vAlign w:val="center"/>
              </w:tcPr>
              <w:p w14:paraId="3379C8B6" w14:textId="7E07DECD" w:rsidR="001610C6" w:rsidRPr="00D955D3" w:rsidRDefault="0096034D" w:rsidP="001610C6">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FrontOffice</w:t>
                </w:r>
              </w:p>
            </w:tc>
          </w:sdtContent>
        </w:sdt>
        <w:sdt>
          <w:sdtPr>
            <w:rPr>
              <w:rFonts w:eastAsia="Times New Roman" w:cs="Arial"/>
              <w:color w:val="000000" w:themeColor="text1"/>
              <w:sz w:val="16"/>
              <w:szCs w:val="16"/>
              <w:lang w:val="en-US" w:eastAsia="nl-NL" w:bidi="ar-SA"/>
            </w:rPr>
            <w:alias w:val="Location"/>
            <w:tag w:val="Location"/>
            <w:id w:val="-1504271108"/>
            <w:placeholder>
              <w:docPart w:val="305036CE983940B3805907AE5736E014"/>
            </w:placeholder>
            <w:dropDownList>
              <w:listItem w:displayText="Select" w:value="Select"/>
              <w:listItem w:displayText="AM2" w:value="AM2"/>
              <w:listItem w:displayText="AM3" w:value="AM3"/>
            </w:dropDownList>
          </w:sdtPr>
          <w:sdtEndPr/>
          <w:sdtContent>
            <w:tc>
              <w:tcPr>
                <w:tcW w:w="720" w:type="dxa"/>
                <w:vAlign w:val="center"/>
              </w:tcPr>
              <w:p w14:paraId="6215AD34" w14:textId="79506F5C" w:rsidR="001610C6" w:rsidRPr="00D955D3" w:rsidRDefault="0096034D" w:rsidP="001610C6">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1471741592"/>
            <w:placeholder>
              <w:docPart w:val="18B7E666EC104D45B1EBE90AE6140FE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440" w:type="dxa"/>
                <w:vAlign w:val="center"/>
              </w:tcPr>
              <w:p w14:paraId="74A2A1D8" w14:textId="434ED658" w:rsidR="001610C6" w:rsidRDefault="0096034D" w:rsidP="001610C6">
                <w:pPr>
                  <w:spacing w:after="160" w:line="259" w:lineRule="auto"/>
                  <w:rPr>
                    <w:sz w:val="16"/>
                    <w:szCs w:val="16"/>
                  </w:rPr>
                </w:pPr>
                <w:r>
                  <w:rPr>
                    <w:sz w:val="16"/>
                    <w:szCs w:val="16"/>
                  </w:rPr>
                  <w:t>Acceptance</w:t>
                </w:r>
              </w:p>
            </w:tc>
          </w:sdtContent>
        </w:sdt>
        <w:tc>
          <w:tcPr>
            <w:tcW w:w="1080" w:type="dxa"/>
            <w:vAlign w:val="center"/>
          </w:tcPr>
          <w:p w14:paraId="1E27C246" w14:textId="4121C80C" w:rsidR="001610C6" w:rsidRPr="003B426C" w:rsidRDefault="00EC441F" w:rsidP="001610C6">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PRE</w:t>
            </w:r>
            <w:r w:rsidR="001610C6">
              <w:rPr>
                <w:rFonts w:eastAsia="Times New Roman" w:cs="Arial"/>
                <w:color w:val="000000" w:themeColor="text1"/>
                <w:sz w:val="16"/>
                <w:szCs w:val="16"/>
                <w:lang w:val="en-US" w:eastAsia="nl-NL" w:bidi="ar-SA"/>
              </w:rPr>
              <w:t>1-A</w:t>
            </w:r>
          </w:p>
        </w:tc>
        <w:tc>
          <w:tcPr>
            <w:tcW w:w="720" w:type="dxa"/>
            <w:vAlign w:val="center"/>
          </w:tcPr>
          <w:p w14:paraId="7654B2FF" w14:textId="241E63F3" w:rsidR="001610C6" w:rsidRDefault="00623185" w:rsidP="001610C6">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p>
        </w:tc>
        <w:tc>
          <w:tcPr>
            <w:tcW w:w="630" w:type="dxa"/>
            <w:vAlign w:val="center"/>
          </w:tcPr>
          <w:p w14:paraId="2A63C9FD" w14:textId="3C496EC0" w:rsidR="001610C6" w:rsidRDefault="001610C6" w:rsidP="001610C6">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16</w:t>
            </w:r>
          </w:p>
        </w:tc>
        <w:tc>
          <w:tcPr>
            <w:tcW w:w="144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1610C6" w:rsidRPr="003B426C" w14:paraId="1889B223" w14:textId="77777777" w:rsidTr="00EE6180">
              <w:sdt>
                <w:sdtPr>
                  <w:rPr>
                    <w:rFonts w:eastAsia="Times New Roman" w:cs="Arial"/>
                    <w:color w:val="auto"/>
                    <w:sz w:val="16"/>
                    <w:szCs w:val="16"/>
                    <w:lang w:val="nl-NL" w:eastAsia="nl-NL" w:bidi="ar-SA"/>
                  </w:rPr>
                  <w:alias w:val="Standard Building Block"/>
                  <w:tag w:val="Security Zone"/>
                  <w:id w:val="1295944769"/>
                  <w:placeholder>
                    <w:docPart w:val="EA2D6C2949B94028BCEE771EF48E54FD"/>
                  </w:placeholder>
                  <w:dropDownList>
                    <w:listItem w:displayText="Select" w:value="Select"/>
                    <w:listItem w:displayText="RHEL 7.9" w:value="RHEL 7.9"/>
                    <w:listItem w:displayText="Windows 2016" w:value="Windows 2016"/>
                    <w:listItem w:displayText="AIX 7.2" w:value="AIX 7.2"/>
                  </w:dropDownList>
                </w:sdtPr>
                <w:sdtEndPr/>
                <w:sdtContent>
                  <w:tc>
                    <w:tcPr>
                      <w:tcW w:w="2965" w:type="dxa"/>
                      <w:tcBorders>
                        <w:top w:val="nil"/>
                        <w:left w:val="nil"/>
                        <w:bottom w:val="nil"/>
                        <w:right w:val="nil"/>
                      </w:tcBorders>
                      <w:hideMark/>
                    </w:tcPr>
                    <w:p w14:paraId="682A925D" w14:textId="77777777" w:rsidR="001610C6" w:rsidRPr="003B426C" w:rsidRDefault="0096034D" w:rsidP="001610C6">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441228650"/>
                  <w:placeholder>
                    <w:docPart w:val="AEDAE0126DDD4FBB9CB549CFE8742F43"/>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443DF917" w14:textId="77777777" w:rsidR="001610C6" w:rsidRPr="003B426C" w:rsidRDefault="0096034D" w:rsidP="001610C6">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Select</w:t>
                      </w:r>
                    </w:p>
                  </w:tc>
                </w:sdtContent>
              </w:sdt>
            </w:tr>
          </w:tbl>
          <w:p w14:paraId="5148B15F" w14:textId="77777777" w:rsidR="001610C6" w:rsidRDefault="001610C6" w:rsidP="001610C6">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2138606803"/>
              <w:placeholder>
                <w:docPart w:val="34B3017586AF4CD59484141A1F251D12"/>
              </w:placeholder>
              <w:dropDownList>
                <w:listItem w:displayText="Select" w:value="Select"/>
                <w:listItem w:displayText="Bronze" w:value="Bronze"/>
                <w:listItem w:displayText="Silver" w:value="Silver"/>
                <w:listItem w:displayText="Gold" w:value="Gold"/>
              </w:dropDownList>
            </w:sdtPr>
            <w:sdtEndPr/>
            <w:sdtContent>
              <w:p w14:paraId="6CC967C5" w14:textId="5B5AF21B" w:rsidR="001610C6" w:rsidRDefault="0096034D" w:rsidP="001610C6">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925563511"/>
            <w:placeholder>
              <w:docPart w:val="EA08FCFE79FF4588B676D098C5EAAA8F"/>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810" w:type="dxa"/>
                <w:vAlign w:val="center"/>
              </w:tcPr>
              <w:p w14:paraId="059EDDBE" w14:textId="56292150" w:rsidR="001610C6" w:rsidRDefault="00E02151" w:rsidP="001610C6">
                <w:pPr>
                  <w:spacing w:after="160" w:line="259" w:lineRule="auto"/>
                  <w:jc w:val="center"/>
                  <w:rPr>
                    <w:sz w:val="16"/>
                    <w:szCs w:val="16"/>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261755083"/>
            <w:placeholder>
              <w:docPart w:val="E285277349374E1A854F03C1A6D6C25B"/>
            </w:placeholder>
            <w:dropDownList>
              <w:listItem w:displayText="Select" w:value="Select"/>
              <w:listItem w:displayText="yes" w:value="yes"/>
              <w:listItem w:displayText="no" w:value="no"/>
            </w:dropDownList>
          </w:sdtPr>
          <w:sdtEndPr/>
          <w:sdtContent>
            <w:tc>
              <w:tcPr>
                <w:tcW w:w="570" w:type="dxa"/>
                <w:vAlign w:val="center"/>
              </w:tcPr>
              <w:p w14:paraId="3AAD682A" w14:textId="296B7FD7" w:rsidR="001610C6" w:rsidRDefault="00E02151" w:rsidP="001610C6">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yes</w:t>
                </w:r>
              </w:p>
            </w:tc>
          </w:sdtContent>
        </w:sdt>
      </w:tr>
      <w:tr w:rsidR="001610C6" w:rsidRPr="00840228" w14:paraId="626A771F" w14:textId="77777777" w:rsidTr="00262715">
        <w:trPr>
          <w:trHeight w:val="620"/>
        </w:trPr>
        <w:sdt>
          <w:sdtPr>
            <w:rPr>
              <w:rFonts w:eastAsia="Times New Roman" w:cs="Arial"/>
              <w:color w:val="auto"/>
              <w:sz w:val="16"/>
              <w:szCs w:val="16"/>
              <w:lang w:val="nl-NL" w:eastAsia="nl-NL" w:bidi="ar-SA"/>
            </w:rPr>
            <w:alias w:val="Landing Zone"/>
            <w:tag w:val="Security Zone"/>
            <w:id w:val="-1190372925"/>
            <w:placeholder>
              <w:docPart w:val="28240C769E2049508B52605905BBFFB0"/>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2160" w:type="dxa"/>
                <w:vAlign w:val="center"/>
              </w:tcPr>
              <w:p w14:paraId="4732A6C6" w14:textId="6AC51235" w:rsidR="001610C6" w:rsidRDefault="00E02151" w:rsidP="001610C6">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Private Cloud Oracle MW</w:t>
                </w:r>
              </w:p>
            </w:tc>
          </w:sdtContent>
        </w:sdt>
        <w:sdt>
          <w:sdtPr>
            <w:rPr>
              <w:rFonts w:eastAsia="Times New Roman" w:cs="Arial"/>
              <w:color w:val="auto"/>
              <w:sz w:val="16"/>
              <w:szCs w:val="16"/>
              <w:lang w:val="nl-NL" w:eastAsia="nl-NL" w:bidi="ar-SA"/>
            </w:rPr>
            <w:alias w:val="Security Zone"/>
            <w:tag w:val="Security Zone"/>
            <w:id w:val="-635873365"/>
            <w:placeholder>
              <w:docPart w:val="087231D60D39482D9F2741B4D7783CDB"/>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080" w:type="dxa"/>
                <w:vAlign w:val="center"/>
              </w:tcPr>
              <w:p w14:paraId="7D34C23B" w14:textId="231EC29C" w:rsidR="001610C6" w:rsidRPr="00D955D3" w:rsidRDefault="0096034D" w:rsidP="001610C6">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FrontOffice</w:t>
                </w:r>
              </w:p>
            </w:tc>
          </w:sdtContent>
        </w:sdt>
        <w:sdt>
          <w:sdtPr>
            <w:rPr>
              <w:rFonts w:eastAsia="Times New Roman" w:cs="Arial"/>
              <w:color w:val="000000" w:themeColor="text1"/>
              <w:sz w:val="16"/>
              <w:szCs w:val="16"/>
              <w:lang w:val="en-US" w:eastAsia="nl-NL" w:bidi="ar-SA"/>
            </w:rPr>
            <w:alias w:val="Location"/>
            <w:tag w:val="Location"/>
            <w:id w:val="-2106490474"/>
            <w:placeholder>
              <w:docPart w:val="B1E8477307B04F9BB96FB08EFBAAC50E"/>
            </w:placeholder>
            <w:dropDownList>
              <w:listItem w:displayText="Select" w:value="Select"/>
              <w:listItem w:displayText="AM2" w:value="AM2"/>
              <w:listItem w:displayText="AM3" w:value="AM3"/>
            </w:dropDownList>
          </w:sdtPr>
          <w:sdtEndPr/>
          <w:sdtContent>
            <w:tc>
              <w:tcPr>
                <w:tcW w:w="720" w:type="dxa"/>
                <w:vAlign w:val="center"/>
              </w:tcPr>
              <w:p w14:paraId="6C0C5C80" w14:textId="60CFF7DF" w:rsidR="001610C6" w:rsidRPr="00D955D3" w:rsidRDefault="0096034D" w:rsidP="001610C6">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1282876250"/>
            <w:placeholder>
              <w:docPart w:val="05132DDBF3A74F5C8A0A5B343805953F"/>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440" w:type="dxa"/>
                <w:vAlign w:val="center"/>
              </w:tcPr>
              <w:p w14:paraId="31457923" w14:textId="067F5186" w:rsidR="001610C6" w:rsidRDefault="0096034D" w:rsidP="001610C6">
                <w:pPr>
                  <w:spacing w:after="160" w:line="259" w:lineRule="auto"/>
                  <w:rPr>
                    <w:sz w:val="16"/>
                    <w:szCs w:val="16"/>
                  </w:rPr>
                </w:pPr>
                <w:r>
                  <w:rPr>
                    <w:sz w:val="16"/>
                    <w:szCs w:val="16"/>
                  </w:rPr>
                  <w:t>Acceptance</w:t>
                </w:r>
              </w:p>
            </w:tc>
          </w:sdtContent>
        </w:sdt>
        <w:tc>
          <w:tcPr>
            <w:tcW w:w="1080" w:type="dxa"/>
            <w:vAlign w:val="center"/>
          </w:tcPr>
          <w:p w14:paraId="5144F713" w14:textId="68CE4579" w:rsidR="001610C6" w:rsidRPr="003B426C" w:rsidRDefault="00EC441F" w:rsidP="001610C6">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PRE</w:t>
            </w:r>
            <w:r w:rsidR="001610C6">
              <w:rPr>
                <w:rFonts w:eastAsia="Times New Roman" w:cs="Arial"/>
                <w:color w:val="000000" w:themeColor="text1"/>
                <w:sz w:val="16"/>
                <w:szCs w:val="16"/>
                <w:lang w:val="en-US" w:eastAsia="nl-NL" w:bidi="ar-SA"/>
              </w:rPr>
              <w:t>2-A</w:t>
            </w:r>
          </w:p>
        </w:tc>
        <w:tc>
          <w:tcPr>
            <w:tcW w:w="720" w:type="dxa"/>
            <w:vAlign w:val="center"/>
          </w:tcPr>
          <w:p w14:paraId="5DC7790E" w14:textId="3CED33C6" w:rsidR="001610C6" w:rsidRDefault="00623185" w:rsidP="001610C6">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p>
        </w:tc>
        <w:tc>
          <w:tcPr>
            <w:tcW w:w="630" w:type="dxa"/>
            <w:vAlign w:val="center"/>
          </w:tcPr>
          <w:p w14:paraId="487BF02B" w14:textId="5A58324B" w:rsidR="001610C6" w:rsidRDefault="001610C6" w:rsidP="001610C6">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16</w:t>
            </w:r>
          </w:p>
        </w:tc>
        <w:tc>
          <w:tcPr>
            <w:tcW w:w="144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1610C6" w:rsidRPr="003B426C" w14:paraId="02652648" w14:textId="77777777" w:rsidTr="00EE6180">
              <w:sdt>
                <w:sdtPr>
                  <w:rPr>
                    <w:rFonts w:eastAsia="Times New Roman" w:cs="Arial"/>
                    <w:color w:val="auto"/>
                    <w:sz w:val="16"/>
                    <w:szCs w:val="16"/>
                    <w:lang w:val="nl-NL" w:eastAsia="nl-NL" w:bidi="ar-SA"/>
                  </w:rPr>
                  <w:alias w:val="Standard Building Block"/>
                  <w:tag w:val="Security Zone"/>
                  <w:id w:val="1046493103"/>
                  <w:placeholder>
                    <w:docPart w:val="3D1FA634290F490897B925BC0E336002"/>
                  </w:placeholder>
                  <w:dropDownList>
                    <w:listItem w:displayText="Select" w:value="Select"/>
                    <w:listItem w:displayText="RHEL 7.9" w:value="RHEL 7.9"/>
                    <w:listItem w:displayText="Windows 2016" w:value="Windows 2016"/>
                    <w:listItem w:displayText="AIX 7.2" w:value="AIX 7.2"/>
                  </w:dropDownList>
                </w:sdtPr>
                <w:sdtEndPr/>
                <w:sdtContent>
                  <w:tc>
                    <w:tcPr>
                      <w:tcW w:w="2965" w:type="dxa"/>
                      <w:tcBorders>
                        <w:top w:val="nil"/>
                        <w:left w:val="nil"/>
                        <w:bottom w:val="nil"/>
                        <w:right w:val="nil"/>
                      </w:tcBorders>
                      <w:hideMark/>
                    </w:tcPr>
                    <w:p w14:paraId="048E4B48" w14:textId="77777777" w:rsidR="001610C6" w:rsidRPr="003B426C" w:rsidRDefault="0096034D" w:rsidP="001610C6">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775086908"/>
                  <w:placeholder>
                    <w:docPart w:val="9B1EEC33FF1C4611BA3D1BA5F69BA90B"/>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61EAA913" w14:textId="77777777" w:rsidR="001610C6" w:rsidRPr="003B426C" w:rsidRDefault="0096034D" w:rsidP="001610C6">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Select</w:t>
                      </w:r>
                    </w:p>
                  </w:tc>
                </w:sdtContent>
              </w:sdt>
            </w:tr>
          </w:tbl>
          <w:p w14:paraId="55B9728B" w14:textId="77777777" w:rsidR="001610C6" w:rsidRDefault="001610C6" w:rsidP="001610C6">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923949971"/>
              <w:placeholder>
                <w:docPart w:val="48EE8DAC06D646619BF959B7CCD3A54F"/>
              </w:placeholder>
              <w:dropDownList>
                <w:listItem w:displayText="Select" w:value="Select"/>
                <w:listItem w:displayText="Bronze" w:value="Bronze"/>
                <w:listItem w:displayText="Silver" w:value="Silver"/>
                <w:listItem w:displayText="Gold" w:value="Gold"/>
              </w:dropDownList>
            </w:sdtPr>
            <w:sdtEndPr/>
            <w:sdtContent>
              <w:p w14:paraId="466C1EEE" w14:textId="639A53F6" w:rsidR="001610C6" w:rsidRDefault="0096034D" w:rsidP="001610C6">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8801453"/>
            <w:placeholder>
              <w:docPart w:val="E11DC9FD60C54D43A8885DD8C15ABA74"/>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810" w:type="dxa"/>
                <w:vAlign w:val="center"/>
              </w:tcPr>
              <w:p w14:paraId="3CEB6189" w14:textId="44F77E38" w:rsidR="001610C6" w:rsidRDefault="00E02151" w:rsidP="001610C6">
                <w:pPr>
                  <w:spacing w:after="160" w:line="259" w:lineRule="auto"/>
                  <w:jc w:val="center"/>
                  <w:rPr>
                    <w:sz w:val="16"/>
                    <w:szCs w:val="16"/>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262149305"/>
            <w:placeholder>
              <w:docPart w:val="3DF5D98B621746FCA978419F60EA94C3"/>
            </w:placeholder>
            <w:dropDownList>
              <w:listItem w:displayText="Select" w:value="Select"/>
              <w:listItem w:displayText="yes" w:value="yes"/>
              <w:listItem w:displayText="no" w:value="no"/>
            </w:dropDownList>
          </w:sdtPr>
          <w:sdtEndPr/>
          <w:sdtContent>
            <w:tc>
              <w:tcPr>
                <w:tcW w:w="570" w:type="dxa"/>
                <w:vAlign w:val="center"/>
              </w:tcPr>
              <w:p w14:paraId="2D098CC7" w14:textId="492CB40A" w:rsidR="001610C6" w:rsidRDefault="00E02151" w:rsidP="001610C6">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yes</w:t>
                </w:r>
              </w:p>
            </w:tc>
          </w:sdtContent>
        </w:sdt>
      </w:tr>
      <w:tr w:rsidR="00A65A66" w:rsidRPr="00840228" w14:paraId="497CA81B" w14:textId="77777777" w:rsidTr="00262715">
        <w:trPr>
          <w:trHeight w:val="620"/>
        </w:trPr>
        <w:sdt>
          <w:sdtPr>
            <w:rPr>
              <w:rFonts w:eastAsia="Times New Roman" w:cs="Arial"/>
              <w:color w:val="auto"/>
              <w:sz w:val="16"/>
              <w:szCs w:val="16"/>
              <w:lang w:val="nl-NL" w:eastAsia="nl-NL" w:bidi="ar-SA"/>
            </w:rPr>
            <w:alias w:val="Landing Zone"/>
            <w:tag w:val="Security Zone"/>
            <w:id w:val="2013174400"/>
            <w:placeholder>
              <w:docPart w:val="6A6CA37CBD914B68B5136AFE3770A638"/>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2160" w:type="dxa"/>
                <w:vAlign w:val="center"/>
              </w:tcPr>
              <w:p w14:paraId="7DAD3D36" w14:textId="4E5FAB02" w:rsidR="00A65A66" w:rsidRDefault="00E02151" w:rsidP="00A65A66">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Private Cloud Oracle MW</w:t>
                </w:r>
              </w:p>
            </w:tc>
          </w:sdtContent>
        </w:sdt>
        <w:sdt>
          <w:sdtPr>
            <w:rPr>
              <w:rFonts w:eastAsia="Times New Roman" w:cs="Arial"/>
              <w:color w:val="auto"/>
              <w:sz w:val="16"/>
              <w:szCs w:val="16"/>
              <w:lang w:val="nl-NL" w:eastAsia="nl-NL" w:bidi="ar-SA"/>
            </w:rPr>
            <w:alias w:val="Security Zone"/>
            <w:tag w:val="Security Zone"/>
            <w:id w:val="1847745057"/>
            <w:placeholder>
              <w:docPart w:val="E4185D821D9E4B90B6DDBE7930B6176A"/>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080" w:type="dxa"/>
                <w:vAlign w:val="center"/>
              </w:tcPr>
              <w:p w14:paraId="7A122BD6" w14:textId="7BC559CD" w:rsidR="00A65A66" w:rsidRPr="00D955D3" w:rsidRDefault="0096034D" w:rsidP="00A65A66">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BackOffice</w:t>
                </w:r>
              </w:p>
            </w:tc>
          </w:sdtContent>
        </w:sdt>
        <w:sdt>
          <w:sdtPr>
            <w:rPr>
              <w:rFonts w:eastAsia="Times New Roman" w:cs="Arial"/>
              <w:color w:val="000000" w:themeColor="text1"/>
              <w:sz w:val="16"/>
              <w:szCs w:val="16"/>
              <w:lang w:val="en-US" w:eastAsia="nl-NL" w:bidi="ar-SA"/>
            </w:rPr>
            <w:alias w:val="Location"/>
            <w:tag w:val="Location"/>
            <w:id w:val="74942908"/>
            <w:placeholder>
              <w:docPart w:val="880FD3EBE6574CEEA0653AA6D2C5E3E8"/>
            </w:placeholder>
            <w:dropDownList>
              <w:listItem w:displayText="Select" w:value="Select"/>
              <w:listItem w:displayText="AM2" w:value="AM2"/>
              <w:listItem w:displayText="AM3" w:value="AM3"/>
            </w:dropDownList>
          </w:sdtPr>
          <w:sdtEndPr/>
          <w:sdtContent>
            <w:tc>
              <w:tcPr>
                <w:tcW w:w="720" w:type="dxa"/>
                <w:vAlign w:val="center"/>
              </w:tcPr>
              <w:p w14:paraId="2628AE40" w14:textId="2FB2349E" w:rsidR="00A65A66" w:rsidRPr="00D955D3" w:rsidRDefault="0096034D" w:rsidP="00A65A66">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1246991582"/>
            <w:placeholder>
              <w:docPart w:val="467CE4F640EB40749FFCA6ADD46346DC"/>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440" w:type="dxa"/>
                <w:vAlign w:val="center"/>
              </w:tcPr>
              <w:p w14:paraId="01B18A52" w14:textId="5375C3B2" w:rsidR="00A65A66" w:rsidRDefault="0096034D" w:rsidP="00A65A66">
                <w:pPr>
                  <w:spacing w:after="160" w:line="259" w:lineRule="auto"/>
                  <w:rPr>
                    <w:sz w:val="16"/>
                    <w:szCs w:val="16"/>
                  </w:rPr>
                </w:pPr>
                <w:r>
                  <w:rPr>
                    <w:sz w:val="16"/>
                    <w:szCs w:val="16"/>
                  </w:rPr>
                  <w:t>Acceptance</w:t>
                </w:r>
              </w:p>
            </w:tc>
          </w:sdtContent>
        </w:sdt>
        <w:tc>
          <w:tcPr>
            <w:tcW w:w="1080" w:type="dxa"/>
            <w:vAlign w:val="center"/>
          </w:tcPr>
          <w:p w14:paraId="131420B1" w14:textId="69559034" w:rsidR="00A65A66" w:rsidRPr="003B426C" w:rsidRDefault="00A65A66" w:rsidP="00A65A66">
            <w:pPr>
              <w:spacing w:after="160" w:line="259" w:lineRule="auto"/>
              <w:rPr>
                <w:rFonts w:eastAsia="Times New Roman" w:cs="Arial"/>
                <w:color w:val="000000" w:themeColor="text1"/>
                <w:sz w:val="16"/>
                <w:szCs w:val="16"/>
                <w:lang w:val="en-US" w:eastAsia="nl-NL" w:bidi="ar-SA"/>
              </w:rPr>
            </w:pPr>
            <w:r w:rsidRPr="003B426C">
              <w:rPr>
                <w:rFonts w:eastAsia="Times New Roman" w:cs="Arial"/>
                <w:color w:val="000000" w:themeColor="text1"/>
                <w:sz w:val="16"/>
                <w:szCs w:val="16"/>
                <w:lang w:val="en-US" w:eastAsia="nl-NL" w:bidi="ar-SA"/>
              </w:rPr>
              <w:t xml:space="preserve"> </w:t>
            </w:r>
            <w:r>
              <w:rPr>
                <w:rFonts w:eastAsia="Times New Roman" w:cs="Arial"/>
                <w:color w:val="000000" w:themeColor="text1"/>
                <w:sz w:val="16"/>
                <w:szCs w:val="16"/>
                <w:lang w:val="en-US" w:eastAsia="nl-NL" w:bidi="ar-SA"/>
              </w:rPr>
              <w:t>APP1-A</w:t>
            </w:r>
          </w:p>
        </w:tc>
        <w:tc>
          <w:tcPr>
            <w:tcW w:w="720" w:type="dxa"/>
            <w:vAlign w:val="center"/>
          </w:tcPr>
          <w:p w14:paraId="0636E2ED" w14:textId="72E80C3E" w:rsidR="00A65A66" w:rsidRDefault="00623185" w:rsidP="00A65A66">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p>
        </w:tc>
        <w:tc>
          <w:tcPr>
            <w:tcW w:w="630" w:type="dxa"/>
            <w:vAlign w:val="center"/>
          </w:tcPr>
          <w:p w14:paraId="02AC4032" w14:textId="5AACC38C" w:rsidR="00A65A66" w:rsidRDefault="002E2D03" w:rsidP="00A65A66">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24</w:t>
            </w:r>
          </w:p>
        </w:tc>
        <w:tc>
          <w:tcPr>
            <w:tcW w:w="144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65A66" w:rsidRPr="003B426C" w14:paraId="6B771625" w14:textId="77777777" w:rsidTr="00EE6180">
              <w:sdt>
                <w:sdtPr>
                  <w:rPr>
                    <w:rFonts w:eastAsia="Times New Roman" w:cs="Arial"/>
                    <w:color w:val="auto"/>
                    <w:sz w:val="16"/>
                    <w:szCs w:val="16"/>
                    <w:lang w:val="nl-NL" w:eastAsia="nl-NL" w:bidi="ar-SA"/>
                  </w:rPr>
                  <w:alias w:val="Standard Building Block"/>
                  <w:tag w:val="Security Zone"/>
                  <w:id w:val="1673062687"/>
                  <w:placeholder>
                    <w:docPart w:val="C5A0CB90453C4C16B56E2DA5EC143FBE"/>
                  </w:placeholder>
                  <w:dropDownList>
                    <w:listItem w:displayText="Select" w:value="Select"/>
                    <w:listItem w:displayText="RHEL 7.9" w:value="RHEL 7.9"/>
                    <w:listItem w:displayText="Windows 2016" w:value="Windows 2016"/>
                    <w:listItem w:displayText="AIX 7.2" w:value="AIX 7.2"/>
                  </w:dropDownList>
                </w:sdtPr>
                <w:sdtEndPr/>
                <w:sdtContent>
                  <w:tc>
                    <w:tcPr>
                      <w:tcW w:w="2965" w:type="dxa"/>
                      <w:tcBorders>
                        <w:top w:val="nil"/>
                        <w:left w:val="nil"/>
                        <w:bottom w:val="nil"/>
                        <w:right w:val="nil"/>
                      </w:tcBorders>
                      <w:hideMark/>
                    </w:tcPr>
                    <w:p w14:paraId="285EFE64" w14:textId="77777777" w:rsidR="00A65A66" w:rsidRPr="003B426C" w:rsidRDefault="0096034D" w:rsidP="00A65A66">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141655364"/>
                  <w:placeholder>
                    <w:docPart w:val="617EF148092E423DA839C7970C3166BC"/>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5F521832" w14:textId="77777777" w:rsidR="00A65A66" w:rsidRPr="003B426C" w:rsidRDefault="0096034D" w:rsidP="00A65A66">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Select</w:t>
                      </w:r>
                    </w:p>
                  </w:tc>
                </w:sdtContent>
              </w:sdt>
            </w:tr>
          </w:tbl>
          <w:p w14:paraId="25276414" w14:textId="77777777" w:rsidR="00A65A66" w:rsidRDefault="00A65A66" w:rsidP="00A65A66">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966384923"/>
              <w:placeholder>
                <w:docPart w:val="60BCBC54444547B3AE897D1B0B919731"/>
              </w:placeholder>
              <w:dropDownList>
                <w:listItem w:displayText="Select" w:value="Select"/>
                <w:listItem w:displayText="Bronze" w:value="Bronze"/>
                <w:listItem w:displayText="Silver" w:value="Silver"/>
                <w:listItem w:displayText="Gold" w:value="Gold"/>
              </w:dropDownList>
            </w:sdtPr>
            <w:sdtEndPr/>
            <w:sdtContent>
              <w:p w14:paraId="733729A8" w14:textId="54361C4F" w:rsidR="00A65A66" w:rsidRDefault="0096034D" w:rsidP="00A65A66">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434257198"/>
            <w:placeholder>
              <w:docPart w:val="97CF95911D2241F0A2DA1A3DB33E0EE3"/>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810" w:type="dxa"/>
                <w:vAlign w:val="center"/>
              </w:tcPr>
              <w:p w14:paraId="2646136F" w14:textId="7B377226" w:rsidR="00A65A66" w:rsidRDefault="00E02151" w:rsidP="00A65A66">
                <w:pPr>
                  <w:spacing w:after="160" w:line="259" w:lineRule="auto"/>
                  <w:jc w:val="center"/>
                  <w:rPr>
                    <w:sz w:val="16"/>
                    <w:szCs w:val="16"/>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905336663"/>
            <w:placeholder>
              <w:docPart w:val="358068C1B8D340879A8903B98DE9C609"/>
            </w:placeholder>
            <w:dropDownList>
              <w:listItem w:displayText="Select" w:value="Select"/>
              <w:listItem w:displayText="yes" w:value="yes"/>
              <w:listItem w:displayText="no" w:value="no"/>
            </w:dropDownList>
          </w:sdtPr>
          <w:sdtEndPr/>
          <w:sdtContent>
            <w:tc>
              <w:tcPr>
                <w:tcW w:w="570" w:type="dxa"/>
                <w:vAlign w:val="center"/>
              </w:tcPr>
              <w:p w14:paraId="69645779" w14:textId="4CE08F55" w:rsidR="00A65A66" w:rsidRDefault="00E02151" w:rsidP="00A65A66">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yes</w:t>
                </w:r>
              </w:p>
            </w:tc>
          </w:sdtContent>
        </w:sdt>
      </w:tr>
      <w:tr w:rsidR="00A65A66" w:rsidRPr="00840228" w14:paraId="6590495C" w14:textId="77777777" w:rsidTr="00262715">
        <w:trPr>
          <w:trHeight w:val="620"/>
        </w:trPr>
        <w:sdt>
          <w:sdtPr>
            <w:rPr>
              <w:rFonts w:eastAsia="Times New Roman" w:cs="Arial"/>
              <w:color w:val="auto"/>
              <w:sz w:val="16"/>
              <w:szCs w:val="16"/>
              <w:lang w:val="nl-NL" w:eastAsia="nl-NL" w:bidi="ar-SA"/>
            </w:rPr>
            <w:alias w:val="Landing Zone"/>
            <w:tag w:val="Security Zone"/>
            <w:id w:val="1528596091"/>
            <w:placeholder>
              <w:docPart w:val="C7FEC35645D1419D94B7CDCD16B80990"/>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2160" w:type="dxa"/>
                <w:vAlign w:val="center"/>
              </w:tcPr>
              <w:p w14:paraId="7D006CAF" w14:textId="2076CE08" w:rsidR="00A65A66" w:rsidRDefault="00E02151" w:rsidP="00A65A66">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Private Cloud Oracle MW</w:t>
                </w:r>
              </w:p>
            </w:tc>
          </w:sdtContent>
        </w:sdt>
        <w:sdt>
          <w:sdtPr>
            <w:rPr>
              <w:rFonts w:eastAsia="Times New Roman" w:cs="Arial"/>
              <w:color w:val="auto"/>
              <w:sz w:val="16"/>
              <w:szCs w:val="16"/>
              <w:lang w:val="nl-NL" w:eastAsia="nl-NL" w:bidi="ar-SA"/>
            </w:rPr>
            <w:alias w:val="Security Zone"/>
            <w:tag w:val="Security Zone"/>
            <w:id w:val="-2024462667"/>
            <w:placeholder>
              <w:docPart w:val="2FE62E9489754980BD7A2B7BE1AD6E7B"/>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080" w:type="dxa"/>
                <w:vAlign w:val="center"/>
              </w:tcPr>
              <w:p w14:paraId="14566299" w14:textId="4B8ED0CF" w:rsidR="00A65A66" w:rsidRPr="00D955D3" w:rsidRDefault="0096034D" w:rsidP="00A65A66">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BackOffice</w:t>
                </w:r>
              </w:p>
            </w:tc>
          </w:sdtContent>
        </w:sdt>
        <w:sdt>
          <w:sdtPr>
            <w:rPr>
              <w:rFonts w:eastAsia="Times New Roman" w:cs="Arial"/>
              <w:color w:val="000000" w:themeColor="text1"/>
              <w:sz w:val="16"/>
              <w:szCs w:val="16"/>
              <w:lang w:val="en-US" w:eastAsia="nl-NL" w:bidi="ar-SA"/>
            </w:rPr>
            <w:alias w:val="Location"/>
            <w:tag w:val="Location"/>
            <w:id w:val="1280074479"/>
            <w:placeholder>
              <w:docPart w:val="89437235A6D24459958ABFC5E6E0D257"/>
            </w:placeholder>
            <w:dropDownList>
              <w:listItem w:displayText="Select" w:value="Select"/>
              <w:listItem w:displayText="AM2" w:value="AM2"/>
              <w:listItem w:displayText="AM3" w:value="AM3"/>
            </w:dropDownList>
          </w:sdtPr>
          <w:sdtEndPr/>
          <w:sdtContent>
            <w:tc>
              <w:tcPr>
                <w:tcW w:w="720" w:type="dxa"/>
                <w:vAlign w:val="center"/>
              </w:tcPr>
              <w:p w14:paraId="51114625" w14:textId="30A5CC80" w:rsidR="00A65A66" w:rsidRPr="00D955D3" w:rsidRDefault="0096034D" w:rsidP="00A65A66">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AM2</w:t>
                </w:r>
              </w:p>
            </w:tc>
          </w:sdtContent>
        </w:sdt>
        <w:sdt>
          <w:sdtPr>
            <w:rPr>
              <w:sz w:val="16"/>
              <w:szCs w:val="16"/>
            </w:rPr>
            <w:alias w:val="Domain"/>
            <w:tag w:val="Domain"/>
            <w:id w:val="-815411112"/>
            <w:placeholder>
              <w:docPart w:val="575BEB0E8B034DCF80278726C105520A"/>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440" w:type="dxa"/>
                <w:vAlign w:val="center"/>
              </w:tcPr>
              <w:p w14:paraId="1EBCECFC" w14:textId="4A2F0228" w:rsidR="00A65A66" w:rsidRDefault="0096034D" w:rsidP="00A65A66">
                <w:pPr>
                  <w:spacing w:after="160" w:line="259" w:lineRule="auto"/>
                  <w:rPr>
                    <w:sz w:val="16"/>
                    <w:szCs w:val="16"/>
                  </w:rPr>
                </w:pPr>
                <w:r>
                  <w:rPr>
                    <w:sz w:val="16"/>
                    <w:szCs w:val="16"/>
                  </w:rPr>
                  <w:t>Acceptance</w:t>
                </w:r>
              </w:p>
            </w:tc>
          </w:sdtContent>
        </w:sdt>
        <w:tc>
          <w:tcPr>
            <w:tcW w:w="1080" w:type="dxa"/>
            <w:vAlign w:val="center"/>
          </w:tcPr>
          <w:p w14:paraId="50DC3678" w14:textId="1ED29EE8" w:rsidR="00A65A66" w:rsidRPr="003B426C" w:rsidRDefault="00A65A66" w:rsidP="00A65A66">
            <w:pPr>
              <w:spacing w:after="160" w:line="259" w:lineRule="auto"/>
              <w:rPr>
                <w:rFonts w:eastAsia="Times New Roman" w:cs="Arial"/>
                <w:color w:val="000000" w:themeColor="text1"/>
                <w:sz w:val="16"/>
                <w:szCs w:val="16"/>
                <w:lang w:val="en-US" w:eastAsia="nl-NL" w:bidi="ar-SA"/>
              </w:rPr>
            </w:pPr>
            <w:r w:rsidRPr="003B426C">
              <w:rPr>
                <w:rFonts w:eastAsia="Times New Roman" w:cs="Arial"/>
                <w:color w:val="000000" w:themeColor="text1"/>
                <w:sz w:val="16"/>
                <w:szCs w:val="16"/>
                <w:lang w:val="en-US" w:eastAsia="nl-NL" w:bidi="ar-SA"/>
              </w:rPr>
              <w:t xml:space="preserve"> </w:t>
            </w:r>
            <w:r>
              <w:rPr>
                <w:rFonts w:eastAsia="Times New Roman" w:cs="Arial"/>
                <w:color w:val="000000" w:themeColor="text1"/>
                <w:sz w:val="16"/>
                <w:szCs w:val="16"/>
                <w:lang w:val="en-US" w:eastAsia="nl-NL" w:bidi="ar-SA"/>
              </w:rPr>
              <w:t>APP2-A</w:t>
            </w:r>
          </w:p>
        </w:tc>
        <w:tc>
          <w:tcPr>
            <w:tcW w:w="720" w:type="dxa"/>
            <w:vAlign w:val="center"/>
          </w:tcPr>
          <w:p w14:paraId="2B2278E7" w14:textId="4B2A9425" w:rsidR="00A65A66" w:rsidRDefault="00623185" w:rsidP="00A65A66">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p>
        </w:tc>
        <w:tc>
          <w:tcPr>
            <w:tcW w:w="630" w:type="dxa"/>
            <w:vAlign w:val="center"/>
          </w:tcPr>
          <w:p w14:paraId="6485118E" w14:textId="243EF49B" w:rsidR="00A65A66" w:rsidRDefault="002E2D03" w:rsidP="00A65A66">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24</w:t>
            </w:r>
          </w:p>
        </w:tc>
        <w:tc>
          <w:tcPr>
            <w:tcW w:w="144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A65A66" w:rsidRPr="003B426C" w14:paraId="6F6DC5F7" w14:textId="77777777" w:rsidTr="00EE6180">
              <w:sdt>
                <w:sdtPr>
                  <w:rPr>
                    <w:rFonts w:eastAsia="Times New Roman" w:cs="Arial"/>
                    <w:color w:val="auto"/>
                    <w:sz w:val="16"/>
                    <w:szCs w:val="16"/>
                    <w:lang w:val="nl-NL" w:eastAsia="nl-NL" w:bidi="ar-SA"/>
                  </w:rPr>
                  <w:alias w:val="Standard Building Block"/>
                  <w:tag w:val="Security Zone"/>
                  <w:id w:val="767421071"/>
                  <w:placeholder>
                    <w:docPart w:val="B29406DA19C34FFCB8DA2FF9445DF724"/>
                  </w:placeholder>
                  <w:dropDownList>
                    <w:listItem w:displayText="Select" w:value="Select"/>
                    <w:listItem w:displayText="RHEL 7.9" w:value="RHEL 7.9"/>
                    <w:listItem w:displayText="Windows 2016" w:value="Windows 2016"/>
                    <w:listItem w:displayText="AIX 7.2" w:value="AIX 7.2"/>
                  </w:dropDownList>
                </w:sdtPr>
                <w:sdtEndPr/>
                <w:sdtContent>
                  <w:tc>
                    <w:tcPr>
                      <w:tcW w:w="2965" w:type="dxa"/>
                      <w:tcBorders>
                        <w:top w:val="nil"/>
                        <w:left w:val="nil"/>
                        <w:bottom w:val="nil"/>
                        <w:right w:val="nil"/>
                      </w:tcBorders>
                      <w:hideMark/>
                    </w:tcPr>
                    <w:p w14:paraId="6128A283" w14:textId="77777777" w:rsidR="00A65A66" w:rsidRPr="003B426C" w:rsidRDefault="0096034D" w:rsidP="00A65A66">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916629314"/>
                  <w:placeholder>
                    <w:docPart w:val="ED936D70BB2B4DD18658EA59BFA1D395"/>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6EEF5A72" w14:textId="77777777" w:rsidR="00A65A66" w:rsidRPr="003B426C" w:rsidRDefault="0096034D" w:rsidP="00A65A66">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Select</w:t>
                      </w:r>
                    </w:p>
                  </w:tc>
                </w:sdtContent>
              </w:sdt>
            </w:tr>
          </w:tbl>
          <w:p w14:paraId="5FFF540B" w14:textId="77777777" w:rsidR="00A65A66" w:rsidRDefault="00A65A66" w:rsidP="00A65A66">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902288895"/>
              <w:placeholder>
                <w:docPart w:val="0F1E426045744628AD9F40848DEB3B75"/>
              </w:placeholder>
              <w:dropDownList>
                <w:listItem w:displayText="Select" w:value="Select"/>
                <w:listItem w:displayText="Bronze" w:value="Bronze"/>
                <w:listItem w:displayText="Silver" w:value="Silver"/>
                <w:listItem w:displayText="Gold" w:value="Gold"/>
              </w:dropDownList>
            </w:sdtPr>
            <w:sdtEndPr/>
            <w:sdtContent>
              <w:p w14:paraId="61481391" w14:textId="1255EC53" w:rsidR="00A65A66" w:rsidRDefault="0096034D" w:rsidP="00A65A66">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938753950"/>
            <w:placeholder>
              <w:docPart w:val="990843C341EE4545A456ACC7489C3BF9"/>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810" w:type="dxa"/>
                <w:vAlign w:val="center"/>
              </w:tcPr>
              <w:p w14:paraId="25239F42" w14:textId="71E256E3" w:rsidR="00A65A66" w:rsidRDefault="00E02151" w:rsidP="00A65A66">
                <w:pPr>
                  <w:spacing w:after="160" w:line="259" w:lineRule="auto"/>
                  <w:jc w:val="center"/>
                  <w:rPr>
                    <w:sz w:val="16"/>
                    <w:szCs w:val="16"/>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019921354"/>
            <w:placeholder>
              <w:docPart w:val="AEE748B1DDF84C2EB37A3DBE8F67C598"/>
            </w:placeholder>
            <w:dropDownList>
              <w:listItem w:displayText="Select" w:value="Select"/>
              <w:listItem w:displayText="yes" w:value="yes"/>
              <w:listItem w:displayText="no" w:value="no"/>
            </w:dropDownList>
          </w:sdtPr>
          <w:sdtEndPr/>
          <w:sdtContent>
            <w:tc>
              <w:tcPr>
                <w:tcW w:w="570" w:type="dxa"/>
                <w:vAlign w:val="center"/>
              </w:tcPr>
              <w:p w14:paraId="62A16AEF" w14:textId="54A7B8AD" w:rsidR="00A65A66" w:rsidRDefault="00E02151" w:rsidP="00A65A66">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yes</w:t>
                </w:r>
              </w:p>
            </w:tc>
          </w:sdtContent>
        </w:sdt>
      </w:tr>
      <w:tr w:rsidR="00C35299" w:rsidRPr="00840228" w14:paraId="2352DB2A" w14:textId="77777777" w:rsidTr="00262715">
        <w:trPr>
          <w:trHeight w:val="620"/>
        </w:trPr>
        <w:sdt>
          <w:sdtPr>
            <w:rPr>
              <w:rFonts w:eastAsia="Times New Roman" w:cs="Arial"/>
              <w:color w:val="auto"/>
              <w:sz w:val="16"/>
              <w:szCs w:val="16"/>
              <w:lang w:val="nl-NL" w:eastAsia="nl-NL" w:bidi="ar-SA"/>
            </w:rPr>
            <w:alias w:val="Landing Zone"/>
            <w:tag w:val="Security Zone"/>
            <w:id w:val="1943029426"/>
            <w:placeholder>
              <w:docPart w:val="6549D64F64D34FFAA01C1036809E0A05"/>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2160" w:type="dxa"/>
                <w:vAlign w:val="center"/>
              </w:tcPr>
              <w:p w14:paraId="4B3BBDC7" w14:textId="69867546" w:rsidR="00C35299" w:rsidRDefault="00E02151" w:rsidP="00C35299">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Private Cloud Oracle MW</w:t>
                </w:r>
              </w:p>
            </w:tc>
          </w:sdtContent>
        </w:sdt>
        <w:sdt>
          <w:sdtPr>
            <w:rPr>
              <w:rFonts w:eastAsia="Times New Roman" w:cs="Arial"/>
              <w:color w:val="auto"/>
              <w:sz w:val="16"/>
              <w:szCs w:val="16"/>
              <w:lang w:val="nl-NL" w:eastAsia="nl-NL" w:bidi="ar-SA"/>
            </w:rPr>
            <w:alias w:val="Security Zone"/>
            <w:tag w:val="Security Zone"/>
            <w:id w:val="1551967934"/>
            <w:placeholder>
              <w:docPart w:val="CFC5F17D44B8471196815121CBE67D88"/>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080" w:type="dxa"/>
                <w:vAlign w:val="center"/>
              </w:tcPr>
              <w:p w14:paraId="4DEC52E2" w14:textId="61AC8C55" w:rsidR="00C35299" w:rsidRPr="00D955D3" w:rsidRDefault="0096034D" w:rsidP="00C35299">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BackOffice</w:t>
                </w:r>
              </w:p>
            </w:tc>
          </w:sdtContent>
        </w:sdt>
        <w:sdt>
          <w:sdtPr>
            <w:rPr>
              <w:rFonts w:eastAsia="Times New Roman" w:cs="Arial"/>
              <w:color w:val="000000" w:themeColor="text1"/>
              <w:sz w:val="16"/>
              <w:szCs w:val="16"/>
              <w:lang w:val="en-US" w:eastAsia="nl-NL" w:bidi="ar-SA"/>
            </w:rPr>
            <w:alias w:val="Location"/>
            <w:tag w:val="Location"/>
            <w:id w:val="-1738627865"/>
            <w:placeholder>
              <w:docPart w:val="66C2623228C7468895845F6B0ECF9C72"/>
            </w:placeholder>
            <w:dropDownList>
              <w:listItem w:displayText="Select" w:value="Select"/>
              <w:listItem w:displayText="AM2" w:value="AM2"/>
              <w:listItem w:displayText="AM3" w:value="AM3"/>
            </w:dropDownList>
          </w:sdtPr>
          <w:sdtEndPr/>
          <w:sdtContent>
            <w:tc>
              <w:tcPr>
                <w:tcW w:w="720" w:type="dxa"/>
                <w:vAlign w:val="center"/>
              </w:tcPr>
              <w:p w14:paraId="7E348EE6" w14:textId="02ADA6B0" w:rsidR="00C35299" w:rsidRPr="00D955D3" w:rsidRDefault="0096034D" w:rsidP="00C35299">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1639024122"/>
            <w:placeholder>
              <w:docPart w:val="068C2FF7467F4ACD8BEAF45603EFA539"/>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440" w:type="dxa"/>
                <w:vAlign w:val="center"/>
              </w:tcPr>
              <w:p w14:paraId="415B15D9" w14:textId="687CFF4E" w:rsidR="00C35299" w:rsidRDefault="0096034D" w:rsidP="00C35299">
                <w:pPr>
                  <w:spacing w:after="160" w:line="259" w:lineRule="auto"/>
                  <w:rPr>
                    <w:sz w:val="16"/>
                    <w:szCs w:val="16"/>
                  </w:rPr>
                </w:pPr>
                <w:r>
                  <w:rPr>
                    <w:sz w:val="16"/>
                    <w:szCs w:val="16"/>
                  </w:rPr>
                  <w:t>Acceptance</w:t>
                </w:r>
              </w:p>
            </w:tc>
          </w:sdtContent>
        </w:sdt>
        <w:tc>
          <w:tcPr>
            <w:tcW w:w="1080" w:type="dxa"/>
            <w:vAlign w:val="center"/>
          </w:tcPr>
          <w:p w14:paraId="5E620F41" w14:textId="3F70F946" w:rsidR="00C35299" w:rsidRPr="003B426C" w:rsidRDefault="00C35299" w:rsidP="00C35299">
            <w:pPr>
              <w:spacing w:after="160" w:line="259" w:lineRule="auto"/>
              <w:rPr>
                <w:rFonts w:eastAsia="Times New Roman" w:cs="Arial"/>
                <w:color w:val="000000" w:themeColor="text1"/>
                <w:sz w:val="16"/>
                <w:szCs w:val="16"/>
                <w:lang w:val="en-US" w:eastAsia="nl-NL" w:bidi="ar-SA"/>
              </w:rPr>
            </w:pPr>
            <w:r w:rsidRPr="003B426C">
              <w:rPr>
                <w:rFonts w:eastAsia="Times New Roman" w:cs="Arial"/>
                <w:color w:val="000000" w:themeColor="text1"/>
                <w:sz w:val="16"/>
                <w:szCs w:val="16"/>
                <w:lang w:val="en-US" w:eastAsia="nl-NL" w:bidi="ar-SA"/>
              </w:rPr>
              <w:t xml:space="preserve"> </w:t>
            </w:r>
            <w:r>
              <w:rPr>
                <w:rFonts w:eastAsia="Times New Roman" w:cs="Arial"/>
                <w:color w:val="000000" w:themeColor="text1"/>
                <w:sz w:val="16"/>
                <w:szCs w:val="16"/>
                <w:lang w:val="en-US" w:eastAsia="nl-NL" w:bidi="ar-SA"/>
              </w:rPr>
              <w:t>OID1-A</w:t>
            </w:r>
          </w:p>
        </w:tc>
        <w:tc>
          <w:tcPr>
            <w:tcW w:w="720" w:type="dxa"/>
            <w:vAlign w:val="center"/>
          </w:tcPr>
          <w:p w14:paraId="72F02041" w14:textId="3B821F64" w:rsidR="00C35299" w:rsidRDefault="006141DE" w:rsidP="00C35299">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p>
        </w:tc>
        <w:tc>
          <w:tcPr>
            <w:tcW w:w="630" w:type="dxa"/>
            <w:vAlign w:val="center"/>
          </w:tcPr>
          <w:p w14:paraId="0112502F" w14:textId="3FA68187" w:rsidR="00C35299" w:rsidRDefault="00C35299" w:rsidP="00C35299">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6</w:t>
            </w:r>
          </w:p>
        </w:tc>
        <w:tc>
          <w:tcPr>
            <w:tcW w:w="144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35299" w:rsidRPr="003B426C" w14:paraId="0CFBB45F" w14:textId="77777777" w:rsidTr="00EE6180">
              <w:sdt>
                <w:sdtPr>
                  <w:rPr>
                    <w:rFonts w:eastAsia="Times New Roman" w:cs="Arial"/>
                    <w:color w:val="auto"/>
                    <w:sz w:val="16"/>
                    <w:szCs w:val="16"/>
                    <w:lang w:val="nl-NL" w:eastAsia="nl-NL" w:bidi="ar-SA"/>
                  </w:rPr>
                  <w:alias w:val="Standard Building Block"/>
                  <w:tag w:val="Security Zone"/>
                  <w:id w:val="-1628851272"/>
                  <w:placeholder>
                    <w:docPart w:val="E55B9FF7F1504732BF192EEE7478C2D7"/>
                  </w:placeholder>
                  <w:dropDownList>
                    <w:listItem w:displayText="Select" w:value="Select"/>
                    <w:listItem w:displayText="RHEL 7.9" w:value="RHEL 7.9"/>
                    <w:listItem w:displayText="Windows 2016" w:value="Windows 2016"/>
                    <w:listItem w:displayText="AIX 7.2" w:value="AIX 7.2"/>
                  </w:dropDownList>
                </w:sdtPr>
                <w:sdtEndPr/>
                <w:sdtContent>
                  <w:tc>
                    <w:tcPr>
                      <w:tcW w:w="2965" w:type="dxa"/>
                      <w:tcBorders>
                        <w:top w:val="nil"/>
                        <w:left w:val="nil"/>
                        <w:bottom w:val="nil"/>
                        <w:right w:val="nil"/>
                      </w:tcBorders>
                      <w:hideMark/>
                    </w:tcPr>
                    <w:p w14:paraId="71C3DE06" w14:textId="77777777" w:rsidR="00C35299" w:rsidRPr="003B426C" w:rsidRDefault="0096034D" w:rsidP="00C35299">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39118276"/>
                  <w:placeholder>
                    <w:docPart w:val="5C0E18B73F5A42B59A1AE1DA1FB0D6C7"/>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02297F0D" w14:textId="77777777" w:rsidR="00C35299" w:rsidRPr="003B426C" w:rsidRDefault="0096034D" w:rsidP="00C35299">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Select</w:t>
                      </w:r>
                    </w:p>
                  </w:tc>
                </w:sdtContent>
              </w:sdt>
            </w:tr>
          </w:tbl>
          <w:p w14:paraId="369AC436" w14:textId="77777777" w:rsidR="00C35299" w:rsidRDefault="00C35299" w:rsidP="00C35299">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96840673"/>
              <w:placeholder>
                <w:docPart w:val="EF11C5FBB87D4C40B6C2A88E54A71797"/>
              </w:placeholder>
              <w:dropDownList>
                <w:listItem w:displayText="Select" w:value="Select"/>
                <w:listItem w:displayText="Bronze" w:value="Bronze"/>
                <w:listItem w:displayText="Silver" w:value="Silver"/>
                <w:listItem w:displayText="Gold" w:value="Gold"/>
              </w:dropDownList>
            </w:sdtPr>
            <w:sdtEndPr/>
            <w:sdtContent>
              <w:p w14:paraId="6A661ABE" w14:textId="6C551795" w:rsidR="00C35299" w:rsidRDefault="0096034D" w:rsidP="00C35299">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1174378662"/>
            <w:placeholder>
              <w:docPart w:val="EA6A2FDF0F444BD99D8336B34E92BAA9"/>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810" w:type="dxa"/>
                <w:vAlign w:val="center"/>
              </w:tcPr>
              <w:p w14:paraId="6A1CC922" w14:textId="210CAE37" w:rsidR="00C35299" w:rsidRDefault="00E02151" w:rsidP="00C35299">
                <w:pPr>
                  <w:spacing w:after="160" w:line="259" w:lineRule="auto"/>
                  <w:jc w:val="center"/>
                  <w:rPr>
                    <w:sz w:val="16"/>
                    <w:szCs w:val="16"/>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2058462986"/>
            <w:placeholder>
              <w:docPart w:val="8696752E211D44129649E616C58EEE6E"/>
            </w:placeholder>
            <w:dropDownList>
              <w:listItem w:displayText="Select" w:value="Select"/>
              <w:listItem w:displayText="yes" w:value="yes"/>
              <w:listItem w:displayText="no" w:value="no"/>
            </w:dropDownList>
          </w:sdtPr>
          <w:sdtEndPr/>
          <w:sdtContent>
            <w:tc>
              <w:tcPr>
                <w:tcW w:w="570" w:type="dxa"/>
                <w:vAlign w:val="center"/>
              </w:tcPr>
              <w:p w14:paraId="6D5CFC95" w14:textId="1741E204" w:rsidR="00C35299" w:rsidRDefault="00E02151" w:rsidP="00C35299">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yes</w:t>
                </w:r>
              </w:p>
            </w:tc>
          </w:sdtContent>
        </w:sdt>
      </w:tr>
      <w:tr w:rsidR="00C35299" w:rsidRPr="00840228" w14:paraId="5D6AA360" w14:textId="77777777" w:rsidTr="00262715">
        <w:trPr>
          <w:trHeight w:val="620"/>
        </w:trPr>
        <w:sdt>
          <w:sdtPr>
            <w:rPr>
              <w:rFonts w:eastAsia="Times New Roman" w:cs="Arial"/>
              <w:color w:val="auto"/>
              <w:sz w:val="16"/>
              <w:szCs w:val="16"/>
              <w:lang w:val="nl-NL" w:eastAsia="nl-NL" w:bidi="ar-SA"/>
            </w:rPr>
            <w:alias w:val="Landing Zone"/>
            <w:tag w:val="Security Zone"/>
            <w:id w:val="1047876986"/>
            <w:placeholder>
              <w:docPart w:val="00AFFBA175DE4C96AE03DAD927BC9C7B"/>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2160" w:type="dxa"/>
                <w:vAlign w:val="center"/>
              </w:tcPr>
              <w:p w14:paraId="188F22ED" w14:textId="51876985" w:rsidR="00C35299" w:rsidRDefault="0096034D" w:rsidP="00C35299">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Private Cloud Oracle DB</w:t>
                </w:r>
              </w:p>
            </w:tc>
          </w:sdtContent>
        </w:sdt>
        <w:sdt>
          <w:sdtPr>
            <w:rPr>
              <w:rFonts w:eastAsia="Times New Roman" w:cs="Arial"/>
              <w:color w:val="auto"/>
              <w:sz w:val="16"/>
              <w:szCs w:val="16"/>
              <w:lang w:val="nl-NL" w:eastAsia="nl-NL" w:bidi="ar-SA"/>
            </w:rPr>
            <w:alias w:val="Security Zone"/>
            <w:tag w:val="Security Zone"/>
            <w:id w:val="-1857574463"/>
            <w:placeholder>
              <w:docPart w:val="BDC8AF64B38744F2AE2EF98A746957C9"/>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080" w:type="dxa"/>
                <w:vAlign w:val="center"/>
              </w:tcPr>
              <w:p w14:paraId="463B8AAE" w14:textId="14322BA4" w:rsidR="00C35299" w:rsidRPr="00D955D3" w:rsidRDefault="0096034D" w:rsidP="00C35299">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Kluis</w:t>
                </w:r>
              </w:p>
            </w:tc>
          </w:sdtContent>
        </w:sdt>
        <w:sdt>
          <w:sdtPr>
            <w:rPr>
              <w:rFonts w:eastAsia="Times New Roman" w:cs="Arial"/>
              <w:color w:val="000000" w:themeColor="text1"/>
              <w:sz w:val="16"/>
              <w:szCs w:val="16"/>
              <w:lang w:val="en-US" w:eastAsia="nl-NL" w:bidi="ar-SA"/>
            </w:rPr>
            <w:alias w:val="Location"/>
            <w:tag w:val="Location"/>
            <w:id w:val="-1042368867"/>
            <w:placeholder>
              <w:docPart w:val="EE1B649CDD42465AA36AAC2AEB3CDE32"/>
            </w:placeholder>
            <w:dropDownList>
              <w:listItem w:displayText="Select" w:value="Select"/>
              <w:listItem w:displayText="AM2" w:value="AM2"/>
              <w:listItem w:displayText="AM3" w:value="AM3"/>
            </w:dropDownList>
          </w:sdtPr>
          <w:sdtEndPr/>
          <w:sdtContent>
            <w:tc>
              <w:tcPr>
                <w:tcW w:w="720" w:type="dxa"/>
                <w:vAlign w:val="center"/>
              </w:tcPr>
              <w:p w14:paraId="754411F8" w14:textId="6F813499" w:rsidR="00C35299" w:rsidRPr="00D955D3" w:rsidRDefault="0096034D" w:rsidP="00C35299">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197210740"/>
            <w:placeholder>
              <w:docPart w:val="D5D7E4B5C8A547408DFB23FE113FE0D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440" w:type="dxa"/>
                <w:vAlign w:val="center"/>
              </w:tcPr>
              <w:p w14:paraId="4F72525A" w14:textId="2D9E4977" w:rsidR="00C35299" w:rsidRDefault="0096034D" w:rsidP="00C35299">
                <w:pPr>
                  <w:spacing w:after="160" w:line="259" w:lineRule="auto"/>
                  <w:rPr>
                    <w:sz w:val="16"/>
                    <w:szCs w:val="16"/>
                  </w:rPr>
                </w:pPr>
                <w:r>
                  <w:rPr>
                    <w:sz w:val="16"/>
                    <w:szCs w:val="16"/>
                  </w:rPr>
                  <w:t>Acceptance</w:t>
                </w:r>
              </w:p>
            </w:tc>
          </w:sdtContent>
        </w:sdt>
        <w:tc>
          <w:tcPr>
            <w:tcW w:w="1080" w:type="dxa"/>
            <w:vAlign w:val="center"/>
          </w:tcPr>
          <w:p w14:paraId="6FCE18E4" w14:textId="1E5A06B6" w:rsidR="00C35299" w:rsidRPr="003B426C" w:rsidRDefault="00C35299" w:rsidP="00C35299">
            <w:pPr>
              <w:spacing w:after="160" w:line="259" w:lineRule="auto"/>
              <w:rPr>
                <w:rFonts w:eastAsia="Times New Roman" w:cs="Arial"/>
                <w:color w:val="000000" w:themeColor="text1"/>
                <w:sz w:val="16"/>
                <w:szCs w:val="16"/>
                <w:lang w:val="en-US" w:eastAsia="nl-NL" w:bidi="ar-SA"/>
              </w:rPr>
            </w:pPr>
            <w:r w:rsidRPr="003B426C">
              <w:rPr>
                <w:rFonts w:eastAsia="Times New Roman" w:cs="Arial"/>
                <w:color w:val="000000" w:themeColor="text1"/>
                <w:sz w:val="16"/>
                <w:szCs w:val="16"/>
                <w:lang w:val="en-US" w:eastAsia="nl-NL" w:bidi="ar-SA"/>
              </w:rPr>
              <w:t xml:space="preserve"> </w:t>
            </w:r>
            <w:r>
              <w:rPr>
                <w:rFonts w:eastAsia="Times New Roman" w:cs="Arial"/>
                <w:color w:val="000000" w:themeColor="text1"/>
                <w:sz w:val="16"/>
                <w:szCs w:val="16"/>
                <w:lang w:val="en-US" w:eastAsia="nl-NL" w:bidi="ar-SA"/>
              </w:rPr>
              <w:t>DB1-A</w:t>
            </w:r>
          </w:p>
        </w:tc>
        <w:tc>
          <w:tcPr>
            <w:tcW w:w="720" w:type="dxa"/>
            <w:vAlign w:val="center"/>
          </w:tcPr>
          <w:p w14:paraId="509DC6A2" w14:textId="7A1F6FDF" w:rsidR="00C35299" w:rsidRDefault="00C35299" w:rsidP="00C35299">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4</w:t>
            </w:r>
          </w:p>
        </w:tc>
        <w:tc>
          <w:tcPr>
            <w:tcW w:w="630" w:type="dxa"/>
            <w:vAlign w:val="center"/>
          </w:tcPr>
          <w:p w14:paraId="4FDA0C98" w14:textId="2313ACC2" w:rsidR="00C35299" w:rsidRDefault="00C35299" w:rsidP="00C35299">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24</w:t>
            </w:r>
          </w:p>
        </w:tc>
        <w:tc>
          <w:tcPr>
            <w:tcW w:w="144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35299" w:rsidRPr="003B426C" w14:paraId="2997BF36" w14:textId="77777777" w:rsidTr="00EE6180">
              <w:sdt>
                <w:sdtPr>
                  <w:rPr>
                    <w:rFonts w:eastAsia="Times New Roman" w:cs="Arial"/>
                    <w:color w:val="auto"/>
                    <w:sz w:val="16"/>
                    <w:szCs w:val="16"/>
                    <w:lang w:val="nl-NL" w:eastAsia="nl-NL" w:bidi="ar-SA"/>
                  </w:rPr>
                  <w:alias w:val="Standard Building Block"/>
                  <w:tag w:val="Security Zone"/>
                  <w:id w:val="-738553422"/>
                  <w:placeholder>
                    <w:docPart w:val="F1BCE4A4A4AC4B45A0D44607A40EFF09"/>
                  </w:placeholder>
                  <w:dropDownList>
                    <w:listItem w:displayText="Select" w:value="Select"/>
                    <w:listItem w:displayText="RHEL 7.9" w:value="RHEL 7.9"/>
                    <w:listItem w:displayText="Windows 2016" w:value="Windows 2016"/>
                    <w:listItem w:displayText="AIX 7.2" w:value="AIX 7.2"/>
                  </w:dropDownList>
                </w:sdtPr>
                <w:sdtEndPr/>
                <w:sdtContent>
                  <w:tc>
                    <w:tcPr>
                      <w:tcW w:w="2965" w:type="dxa"/>
                      <w:tcBorders>
                        <w:top w:val="nil"/>
                        <w:left w:val="nil"/>
                        <w:bottom w:val="nil"/>
                        <w:right w:val="nil"/>
                      </w:tcBorders>
                      <w:hideMark/>
                    </w:tcPr>
                    <w:p w14:paraId="44D753EF" w14:textId="77777777" w:rsidR="00C35299" w:rsidRPr="003B426C" w:rsidRDefault="0096034D" w:rsidP="00C35299">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858496258"/>
                  <w:placeholder>
                    <w:docPart w:val="25025EEBB7D54374B2A1F8C0837B4251"/>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13BBE047" w14:textId="77777777" w:rsidR="00C35299" w:rsidRPr="003B426C" w:rsidRDefault="0096034D" w:rsidP="00C35299">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Select</w:t>
                      </w:r>
                    </w:p>
                  </w:tc>
                </w:sdtContent>
              </w:sdt>
            </w:tr>
          </w:tbl>
          <w:p w14:paraId="7B21F197" w14:textId="77777777" w:rsidR="00C35299" w:rsidRDefault="00C35299" w:rsidP="00C35299">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493870412"/>
              <w:placeholder>
                <w:docPart w:val="0B89DA5038604C028026DA08AA87181F"/>
              </w:placeholder>
              <w:dropDownList>
                <w:listItem w:displayText="Select" w:value="Select"/>
                <w:listItem w:displayText="Bronze" w:value="Bronze"/>
                <w:listItem w:displayText="Silver" w:value="Silver"/>
                <w:listItem w:displayText="Gold" w:value="Gold"/>
              </w:dropDownList>
            </w:sdtPr>
            <w:sdtEndPr/>
            <w:sdtContent>
              <w:p w14:paraId="603E2DE8" w14:textId="3E456C3B" w:rsidR="00C35299" w:rsidRDefault="0096034D" w:rsidP="00C35299">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1324624268"/>
            <w:placeholder>
              <w:docPart w:val="AF72E94600C14F63B88695D2797ECDB2"/>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810" w:type="dxa"/>
                <w:vAlign w:val="center"/>
              </w:tcPr>
              <w:p w14:paraId="4C740774" w14:textId="787E2341" w:rsidR="00C35299" w:rsidRDefault="000668C7" w:rsidP="00C35299">
                <w:pPr>
                  <w:spacing w:after="160" w:line="259" w:lineRule="auto"/>
                  <w:jc w:val="center"/>
                  <w:rPr>
                    <w:sz w:val="16"/>
                    <w:szCs w:val="16"/>
                  </w:rPr>
                </w:pPr>
                <w:r>
                  <w:rPr>
                    <w:sz w:val="16"/>
                    <w:szCs w:val="16"/>
                  </w:rPr>
                  <w:t>PaaS</w:t>
                </w:r>
              </w:p>
            </w:tc>
          </w:sdtContent>
        </w:sdt>
        <w:sdt>
          <w:sdtPr>
            <w:rPr>
              <w:rFonts w:eastAsia="Times New Roman" w:cs="Arial"/>
              <w:color w:val="000000" w:themeColor="text1"/>
              <w:sz w:val="16"/>
              <w:szCs w:val="16"/>
              <w:lang w:val="en-US" w:eastAsia="nl-NL" w:bidi="ar-SA"/>
            </w:rPr>
            <w:alias w:val="Replication"/>
            <w:tag w:val="Replication"/>
            <w:id w:val="783537210"/>
            <w:placeholder>
              <w:docPart w:val="74C4312333DA4A139718788B9A55D08D"/>
            </w:placeholder>
            <w:dropDownList>
              <w:listItem w:displayText="Select" w:value="Select"/>
              <w:listItem w:displayText="yes" w:value="yes"/>
              <w:listItem w:displayText="no" w:value="no"/>
            </w:dropDownList>
          </w:sdtPr>
          <w:sdtEndPr/>
          <w:sdtContent>
            <w:tc>
              <w:tcPr>
                <w:tcW w:w="570" w:type="dxa"/>
                <w:vAlign w:val="center"/>
              </w:tcPr>
              <w:p w14:paraId="1A4ED5BE" w14:textId="713CD7F4" w:rsidR="00C35299" w:rsidRDefault="00E02151" w:rsidP="00C35299">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yes</w:t>
                </w:r>
              </w:p>
            </w:tc>
          </w:sdtContent>
        </w:sdt>
      </w:tr>
      <w:tr w:rsidR="00C35299" w:rsidRPr="00840228" w14:paraId="25ADD92A" w14:textId="77777777" w:rsidTr="00262715">
        <w:trPr>
          <w:trHeight w:val="620"/>
        </w:trPr>
        <w:sdt>
          <w:sdtPr>
            <w:rPr>
              <w:rFonts w:eastAsia="Times New Roman" w:cs="Arial"/>
              <w:color w:val="auto"/>
              <w:sz w:val="16"/>
              <w:szCs w:val="16"/>
              <w:lang w:val="nl-NL" w:eastAsia="nl-NL" w:bidi="ar-SA"/>
            </w:rPr>
            <w:alias w:val="Landing Zone"/>
            <w:tag w:val="Security Zone"/>
            <w:id w:val="325101791"/>
            <w:placeholder>
              <w:docPart w:val="CDFA676945584564B1C00A6BBCE2D044"/>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2160" w:type="dxa"/>
                <w:vAlign w:val="center"/>
              </w:tcPr>
              <w:p w14:paraId="5C2F9236" w14:textId="7FA554E3" w:rsidR="00C35299" w:rsidRDefault="0096034D" w:rsidP="00C35299">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Private Cloud</w:t>
                </w:r>
              </w:p>
            </w:tc>
          </w:sdtContent>
        </w:sdt>
        <w:sdt>
          <w:sdtPr>
            <w:rPr>
              <w:rFonts w:eastAsia="Times New Roman" w:cs="Arial"/>
              <w:color w:val="auto"/>
              <w:sz w:val="16"/>
              <w:szCs w:val="16"/>
              <w:lang w:val="nl-NL" w:eastAsia="nl-NL" w:bidi="ar-SA"/>
            </w:rPr>
            <w:alias w:val="Security Zone"/>
            <w:tag w:val="Security Zone"/>
            <w:id w:val="-529792897"/>
            <w:placeholder>
              <w:docPart w:val="5B788A17C600496A8569A20EACC9A476"/>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080" w:type="dxa"/>
                <w:vAlign w:val="center"/>
              </w:tcPr>
              <w:p w14:paraId="28091A54" w14:textId="0EE04928" w:rsidR="00C35299" w:rsidRPr="00D955D3" w:rsidRDefault="0096034D" w:rsidP="00C35299">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BackOffice</w:t>
                </w:r>
              </w:p>
            </w:tc>
          </w:sdtContent>
        </w:sdt>
        <w:sdt>
          <w:sdtPr>
            <w:rPr>
              <w:rFonts w:eastAsia="Times New Roman" w:cs="Arial"/>
              <w:color w:val="000000" w:themeColor="text1"/>
              <w:sz w:val="16"/>
              <w:szCs w:val="16"/>
              <w:lang w:val="en-US" w:eastAsia="nl-NL" w:bidi="ar-SA"/>
            </w:rPr>
            <w:alias w:val="Location"/>
            <w:tag w:val="Location"/>
            <w:id w:val="1492364910"/>
            <w:placeholder>
              <w:docPart w:val="4303908A4DE544D0BDFBBD3C1220B0A8"/>
            </w:placeholder>
            <w:dropDownList>
              <w:listItem w:displayText="Select" w:value="Select"/>
              <w:listItem w:displayText="AM2" w:value="AM2"/>
              <w:listItem w:displayText="AM3" w:value="AM3"/>
            </w:dropDownList>
          </w:sdtPr>
          <w:sdtEndPr/>
          <w:sdtContent>
            <w:tc>
              <w:tcPr>
                <w:tcW w:w="720" w:type="dxa"/>
                <w:vAlign w:val="center"/>
              </w:tcPr>
              <w:p w14:paraId="0043D3E6" w14:textId="075BA7DC" w:rsidR="00C35299" w:rsidRPr="00D955D3" w:rsidRDefault="0096034D" w:rsidP="00C35299">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163216002"/>
            <w:placeholder>
              <w:docPart w:val="46A19558F3C341EBB5DB30CD46DCAD1A"/>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440" w:type="dxa"/>
                <w:vAlign w:val="center"/>
              </w:tcPr>
              <w:p w14:paraId="4524C7B1" w14:textId="2613B6F5" w:rsidR="00C35299" w:rsidRDefault="0096034D" w:rsidP="00C35299">
                <w:pPr>
                  <w:spacing w:after="160" w:line="259" w:lineRule="auto"/>
                  <w:rPr>
                    <w:sz w:val="16"/>
                    <w:szCs w:val="16"/>
                  </w:rPr>
                </w:pPr>
                <w:r>
                  <w:rPr>
                    <w:sz w:val="16"/>
                    <w:szCs w:val="16"/>
                  </w:rPr>
                  <w:t>Acceptance</w:t>
                </w:r>
              </w:p>
            </w:tc>
          </w:sdtContent>
        </w:sdt>
        <w:tc>
          <w:tcPr>
            <w:tcW w:w="1080" w:type="dxa"/>
            <w:vAlign w:val="center"/>
          </w:tcPr>
          <w:p w14:paraId="2F0DA06E" w14:textId="4E251009" w:rsidR="00C35299" w:rsidRPr="003B426C" w:rsidRDefault="00C35299" w:rsidP="00C35299">
            <w:pPr>
              <w:spacing w:after="160" w:line="259" w:lineRule="auto"/>
              <w:rPr>
                <w:rFonts w:eastAsia="Times New Roman" w:cs="Arial"/>
                <w:color w:val="000000" w:themeColor="text1"/>
                <w:sz w:val="16"/>
                <w:szCs w:val="16"/>
                <w:lang w:val="en-US" w:eastAsia="nl-NL" w:bidi="ar-SA"/>
              </w:rPr>
            </w:pPr>
            <w:r w:rsidRPr="003B426C">
              <w:rPr>
                <w:rFonts w:eastAsia="Times New Roman" w:cs="Arial"/>
                <w:color w:val="000000" w:themeColor="text1"/>
                <w:sz w:val="16"/>
                <w:szCs w:val="16"/>
                <w:lang w:val="en-US" w:eastAsia="nl-NL" w:bidi="ar-SA"/>
              </w:rPr>
              <w:t xml:space="preserve"> </w:t>
            </w:r>
            <w:r>
              <w:rPr>
                <w:rFonts w:eastAsia="Times New Roman" w:cs="Arial"/>
                <w:color w:val="000000" w:themeColor="text1"/>
                <w:sz w:val="16"/>
                <w:szCs w:val="16"/>
                <w:lang w:val="en-US" w:eastAsia="nl-NL" w:bidi="ar-SA"/>
              </w:rPr>
              <w:t>VIR1-A</w:t>
            </w:r>
          </w:p>
        </w:tc>
        <w:tc>
          <w:tcPr>
            <w:tcW w:w="720" w:type="dxa"/>
            <w:vAlign w:val="center"/>
          </w:tcPr>
          <w:p w14:paraId="38D056A1" w14:textId="2FF9A991" w:rsidR="00C35299" w:rsidRDefault="00C35299" w:rsidP="00C35299">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w:t>
            </w:r>
          </w:p>
        </w:tc>
        <w:tc>
          <w:tcPr>
            <w:tcW w:w="630" w:type="dxa"/>
            <w:vAlign w:val="center"/>
          </w:tcPr>
          <w:p w14:paraId="2B9840F2" w14:textId="17EADD0B" w:rsidR="00C35299" w:rsidRDefault="00C35299" w:rsidP="00C35299">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4</w:t>
            </w:r>
          </w:p>
        </w:tc>
        <w:tc>
          <w:tcPr>
            <w:tcW w:w="144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C35299" w:rsidRPr="003B426C" w14:paraId="53382E20" w14:textId="77777777" w:rsidTr="00EE6180">
              <w:tc>
                <w:tcPr>
                  <w:tcW w:w="2965" w:type="dxa"/>
                  <w:tcBorders>
                    <w:top w:val="nil"/>
                    <w:left w:val="nil"/>
                    <w:bottom w:val="nil"/>
                    <w:right w:val="nil"/>
                  </w:tcBorders>
                  <w:hideMark/>
                </w:tcPr>
                <w:p w14:paraId="282EBFC5" w14:textId="77777777" w:rsidR="00C35299" w:rsidRPr="003B426C" w:rsidRDefault="00C35299" w:rsidP="00C35299">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Windows 2019</w:t>
                  </w:r>
                </w:p>
              </w:tc>
              <w:sdt>
                <w:sdtPr>
                  <w:rPr>
                    <w:rFonts w:eastAsia="Times New Roman" w:cs="Arial"/>
                    <w:color w:val="auto"/>
                    <w:sz w:val="16"/>
                    <w:szCs w:val="16"/>
                    <w:lang w:val="nl-NL" w:eastAsia="nl-NL" w:bidi="ar-SA"/>
                  </w:rPr>
                  <w:alias w:val="Service"/>
                  <w:tag w:val="Sercice"/>
                  <w:id w:val="484287847"/>
                  <w:placeholder>
                    <w:docPart w:val="A00362551A904A438FD10054CBA109EF"/>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247FBB11" w14:textId="77777777" w:rsidR="00C35299" w:rsidRPr="003B426C" w:rsidRDefault="0096034D" w:rsidP="00C35299">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Select</w:t>
                      </w:r>
                    </w:p>
                  </w:tc>
                </w:sdtContent>
              </w:sdt>
            </w:tr>
          </w:tbl>
          <w:p w14:paraId="0B005152" w14:textId="77777777" w:rsidR="00C35299" w:rsidRDefault="00C35299" w:rsidP="00C35299">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300600550"/>
              <w:placeholder>
                <w:docPart w:val="3EE6829D261048B3BFF81605B40530D1"/>
              </w:placeholder>
              <w:dropDownList>
                <w:listItem w:displayText="Select" w:value="Select"/>
                <w:listItem w:displayText="Bronze" w:value="Bronze"/>
                <w:listItem w:displayText="Silver" w:value="Silver"/>
                <w:listItem w:displayText="Gold" w:value="Gold"/>
              </w:dropDownList>
            </w:sdtPr>
            <w:sdtEndPr/>
            <w:sdtContent>
              <w:p w14:paraId="263C5C41" w14:textId="635CC986" w:rsidR="00C35299" w:rsidRDefault="0096034D" w:rsidP="00C35299">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1641066463"/>
            <w:placeholder>
              <w:docPart w:val="CC622C3D1ED44F8F92FF1F46FE77CBB1"/>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810" w:type="dxa"/>
                <w:vAlign w:val="center"/>
              </w:tcPr>
              <w:p w14:paraId="74ABFC8E" w14:textId="2C62B633" w:rsidR="00C35299" w:rsidRDefault="0096034D" w:rsidP="00C35299">
                <w:pPr>
                  <w:spacing w:after="160" w:line="259" w:lineRule="auto"/>
                  <w:jc w:val="center"/>
                  <w:rPr>
                    <w:sz w:val="16"/>
                    <w:szCs w:val="16"/>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437712910"/>
            <w:placeholder>
              <w:docPart w:val="DEADAA25DB6A4B0C86EF1DE5DDAD5FA5"/>
            </w:placeholder>
            <w:dropDownList>
              <w:listItem w:displayText="Select" w:value="Select"/>
              <w:listItem w:displayText="yes" w:value="yes"/>
              <w:listItem w:displayText="no" w:value="no"/>
            </w:dropDownList>
          </w:sdtPr>
          <w:sdtEndPr/>
          <w:sdtContent>
            <w:tc>
              <w:tcPr>
                <w:tcW w:w="570" w:type="dxa"/>
                <w:vAlign w:val="center"/>
              </w:tcPr>
              <w:p w14:paraId="0504D6B7" w14:textId="1014BD00" w:rsidR="00C35299" w:rsidRDefault="00E02151" w:rsidP="00C35299">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yes</w:t>
                </w:r>
              </w:p>
            </w:tc>
          </w:sdtContent>
        </w:sdt>
      </w:tr>
      <w:tr w:rsidR="00627C60" w:rsidRPr="00840228" w14:paraId="59548FAC" w14:textId="77777777" w:rsidTr="00262715">
        <w:trPr>
          <w:trHeight w:val="620"/>
        </w:trPr>
        <w:sdt>
          <w:sdtPr>
            <w:rPr>
              <w:rFonts w:eastAsia="Times New Roman" w:cs="Arial"/>
              <w:color w:val="auto"/>
              <w:sz w:val="16"/>
              <w:szCs w:val="16"/>
              <w:lang w:val="nl-NL" w:eastAsia="nl-NL" w:bidi="ar-SA"/>
            </w:rPr>
            <w:alias w:val="Landing Zone"/>
            <w:tag w:val="Security Zone"/>
            <w:id w:val="1385363878"/>
            <w:placeholder>
              <w:docPart w:val="72517F4EB0304552B4ED47C6DB574BDD"/>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2160" w:type="dxa"/>
                <w:vAlign w:val="center"/>
              </w:tcPr>
              <w:p w14:paraId="1C85F1B7" w14:textId="339EEEFD" w:rsidR="00627C60" w:rsidRDefault="00E02151" w:rsidP="00627C60">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Private Cloud Oracle MW</w:t>
                </w:r>
              </w:p>
            </w:tc>
          </w:sdtContent>
        </w:sdt>
        <w:sdt>
          <w:sdtPr>
            <w:rPr>
              <w:rFonts w:eastAsia="Times New Roman" w:cs="Arial"/>
              <w:color w:val="auto"/>
              <w:sz w:val="16"/>
              <w:szCs w:val="16"/>
              <w:lang w:val="nl-NL" w:eastAsia="nl-NL" w:bidi="ar-SA"/>
            </w:rPr>
            <w:alias w:val="Security Zone"/>
            <w:tag w:val="Security Zone"/>
            <w:id w:val="-1040892182"/>
            <w:placeholder>
              <w:docPart w:val="531CE686F052433EA6978424DD2347EF"/>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080" w:type="dxa"/>
                <w:vAlign w:val="center"/>
              </w:tcPr>
              <w:p w14:paraId="5996B379" w14:textId="431DC00F" w:rsidR="00627C60" w:rsidRPr="00D955D3" w:rsidRDefault="0096034D" w:rsidP="00627C60">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FrontOffice</w:t>
                </w:r>
              </w:p>
            </w:tc>
          </w:sdtContent>
        </w:sdt>
        <w:sdt>
          <w:sdtPr>
            <w:rPr>
              <w:rFonts w:eastAsia="Times New Roman" w:cs="Arial"/>
              <w:color w:val="000000" w:themeColor="text1"/>
              <w:sz w:val="16"/>
              <w:szCs w:val="16"/>
              <w:lang w:val="en-US" w:eastAsia="nl-NL" w:bidi="ar-SA"/>
            </w:rPr>
            <w:alias w:val="Location"/>
            <w:tag w:val="Location"/>
            <w:id w:val="-161928876"/>
            <w:placeholder>
              <w:docPart w:val="0BDEC5CDF6D448648D7D1FCBF3692E35"/>
            </w:placeholder>
            <w:dropDownList>
              <w:listItem w:displayText="Select" w:value="Select"/>
              <w:listItem w:displayText="AM2" w:value="AM2"/>
              <w:listItem w:displayText="AM3" w:value="AM3"/>
            </w:dropDownList>
          </w:sdtPr>
          <w:sdtEndPr/>
          <w:sdtContent>
            <w:tc>
              <w:tcPr>
                <w:tcW w:w="720" w:type="dxa"/>
                <w:vAlign w:val="center"/>
              </w:tcPr>
              <w:p w14:paraId="0570196E" w14:textId="49BE569A" w:rsidR="00627C60" w:rsidRPr="00D955D3" w:rsidRDefault="0096034D" w:rsidP="00627C60">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1113287032"/>
            <w:placeholder>
              <w:docPart w:val="4F869BEF959547659B883C25DB0744B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440" w:type="dxa"/>
                <w:vAlign w:val="center"/>
              </w:tcPr>
              <w:p w14:paraId="388C36BA" w14:textId="250CBC7C" w:rsidR="00627C60" w:rsidRDefault="0096034D" w:rsidP="00627C60">
                <w:pPr>
                  <w:spacing w:after="160" w:line="259" w:lineRule="auto"/>
                  <w:rPr>
                    <w:sz w:val="16"/>
                    <w:szCs w:val="16"/>
                  </w:rPr>
                </w:pPr>
                <w:r>
                  <w:rPr>
                    <w:sz w:val="16"/>
                    <w:szCs w:val="16"/>
                  </w:rPr>
                  <w:t>Acceptance</w:t>
                </w:r>
              </w:p>
            </w:tc>
          </w:sdtContent>
        </w:sdt>
        <w:tc>
          <w:tcPr>
            <w:tcW w:w="1080" w:type="dxa"/>
            <w:vAlign w:val="center"/>
          </w:tcPr>
          <w:p w14:paraId="761C4606" w14:textId="35BFD3DD" w:rsidR="00627C60" w:rsidRPr="003B426C" w:rsidRDefault="00EC441F" w:rsidP="00627C60">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PRE</w:t>
            </w:r>
            <w:r w:rsidR="00627C60">
              <w:rPr>
                <w:rFonts w:eastAsia="Times New Roman" w:cs="Arial"/>
                <w:color w:val="000000" w:themeColor="text1"/>
                <w:sz w:val="16"/>
                <w:szCs w:val="16"/>
                <w:lang w:val="en-US" w:eastAsia="nl-NL" w:bidi="ar-SA"/>
              </w:rPr>
              <w:t>1-</w:t>
            </w:r>
            <w:r w:rsidR="002620BC">
              <w:rPr>
                <w:rFonts w:eastAsia="Times New Roman" w:cs="Arial"/>
                <w:color w:val="000000" w:themeColor="text1"/>
                <w:sz w:val="16"/>
                <w:szCs w:val="16"/>
                <w:lang w:val="en-US" w:eastAsia="nl-NL" w:bidi="ar-SA"/>
              </w:rPr>
              <w:t>K</w:t>
            </w:r>
          </w:p>
        </w:tc>
        <w:tc>
          <w:tcPr>
            <w:tcW w:w="720" w:type="dxa"/>
            <w:vAlign w:val="center"/>
          </w:tcPr>
          <w:p w14:paraId="35B746D2" w14:textId="09FB11E7" w:rsidR="00627C60" w:rsidRDefault="003419DA" w:rsidP="00627C60">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p>
        </w:tc>
        <w:tc>
          <w:tcPr>
            <w:tcW w:w="630" w:type="dxa"/>
            <w:vAlign w:val="center"/>
          </w:tcPr>
          <w:p w14:paraId="5324BCD5" w14:textId="656DDD9D" w:rsidR="00627C60" w:rsidRDefault="00627C60" w:rsidP="00627C60">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16</w:t>
            </w:r>
          </w:p>
        </w:tc>
        <w:tc>
          <w:tcPr>
            <w:tcW w:w="144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627C60" w:rsidRPr="003B426C" w14:paraId="2228A173" w14:textId="77777777" w:rsidTr="00EE6180">
              <w:sdt>
                <w:sdtPr>
                  <w:rPr>
                    <w:rFonts w:eastAsia="Times New Roman" w:cs="Arial"/>
                    <w:color w:val="auto"/>
                    <w:sz w:val="16"/>
                    <w:szCs w:val="16"/>
                    <w:lang w:val="nl-NL" w:eastAsia="nl-NL" w:bidi="ar-SA"/>
                  </w:rPr>
                  <w:alias w:val="Standard Building Block"/>
                  <w:tag w:val="Security Zone"/>
                  <w:id w:val="1325556736"/>
                  <w:placeholder>
                    <w:docPart w:val="4374218EC16944FE9BE0733871057A5A"/>
                  </w:placeholder>
                  <w:dropDownList>
                    <w:listItem w:displayText="Select" w:value="Select"/>
                    <w:listItem w:displayText="RHEL 7.9" w:value="RHEL 7.9"/>
                    <w:listItem w:displayText="Windows 2016" w:value="Windows 2016"/>
                    <w:listItem w:displayText="AIX 7.2" w:value="AIX 7.2"/>
                  </w:dropDownList>
                </w:sdtPr>
                <w:sdtEndPr/>
                <w:sdtContent>
                  <w:tc>
                    <w:tcPr>
                      <w:tcW w:w="2965" w:type="dxa"/>
                      <w:tcBorders>
                        <w:top w:val="nil"/>
                        <w:left w:val="nil"/>
                        <w:bottom w:val="nil"/>
                        <w:right w:val="nil"/>
                      </w:tcBorders>
                      <w:hideMark/>
                    </w:tcPr>
                    <w:p w14:paraId="42DBC2C0" w14:textId="77777777" w:rsidR="00627C60" w:rsidRPr="003B426C" w:rsidRDefault="0096034D" w:rsidP="00627C60">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657982632"/>
                  <w:placeholder>
                    <w:docPart w:val="BB620F8829744043A7A2BFE815B30F55"/>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03CB1D1D" w14:textId="77777777" w:rsidR="00627C60" w:rsidRPr="003B426C" w:rsidRDefault="0096034D" w:rsidP="00627C60">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Select</w:t>
                      </w:r>
                    </w:p>
                  </w:tc>
                </w:sdtContent>
              </w:sdt>
            </w:tr>
          </w:tbl>
          <w:p w14:paraId="436D095A" w14:textId="77777777" w:rsidR="00627C60" w:rsidRDefault="00627C60" w:rsidP="00627C60">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085807784"/>
              <w:placeholder>
                <w:docPart w:val="AC138BF154744451A92E984AB45DBADB"/>
              </w:placeholder>
              <w:dropDownList>
                <w:listItem w:displayText="Select" w:value="Select"/>
                <w:listItem w:displayText="Bronze" w:value="Bronze"/>
                <w:listItem w:displayText="Silver" w:value="Silver"/>
                <w:listItem w:displayText="Gold" w:value="Gold"/>
              </w:dropDownList>
            </w:sdtPr>
            <w:sdtEndPr/>
            <w:sdtContent>
              <w:p w14:paraId="490C9098" w14:textId="6ED9A073" w:rsidR="00627C60" w:rsidRDefault="0096034D" w:rsidP="00627C60">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1435829196"/>
            <w:placeholder>
              <w:docPart w:val="44FCD7D3C2FA4FE3AC4191FE32F7DC88"/>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810" w:type="dxa"/>
                <w:vAlign w:val="center"/>
              </w:tcPr>
              <w:p w14:paraId="0213FB54" w14:textId="5C2451A6" w:rsidR="00627C60" w:rsidRDefault="00E02151" w:rsidP="00627C60">
                <w:pPr>
                  <w:spacing w:after="160" w:line="259" w:lineRule="auto"/>
                  <w:jc w:val="center"/>
                  <w:rPr>
                    <w:sz w:val="16"/>
                    <w:szCs w:val="16"/>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730618894"/>
            <w:placeholder>
              <w:docPart w:val="11FDDBB0444144BB97D69C2F505DD0CE"/>
            </w:placeholder>
            <w:dropDownList>
              <w:listItem w:displayText="Select" w:value="Select"/>
              <w:listItem w:displayText="yes" w:value="yes"/>
              <w:listItem w:displayText="no" w:value="no"/>
            </w:dropDownList>
          </w:sdtPr>
          <w:sdtEndPr/>
          <w:sdtContent>
            <w:tc>
              <w:tcPr>
                <w:tcW w:w="570" w:type="dxa"/>
                <w:vAlign w:val="center"/>
              </w:tcPr>
              <w:p w14:paraId="539D6C67" w14:textId="0FBF357D" w:rsidR="00627C60" w:rsidRDefault="0096034D" w:rsidP="00627C60">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B621CB" w:rsidRPr="00840228" w14:paraId="33EEC977" w14:textId="77777777" w:rsidTr="00262715">
        <w:trPr>
          <w:trHeight w:val="620"/>
        </w:trPr>
        <w:sdt>
          <w:sdtPr>
            <w:rPr>
              <w:rFonts w:eastAsia="Times New Roman" w:cs="Arial"/>
              <w:color w:val="auto"/>
              <w:sz w:val="16"/>
              <w:szCs w:val="16"/>
              <w:lang w:val="nl-NL" w:eastAsia="nl-NL" w:bidi="ar-SA"/>
            </w:rPr>
            <w:alias w:val="Landing Zone"/>
            <w:tag w:val="Security Zone"/>
            <w:id w:val="1482120629"/>
            <w:placeholder>
              <w:docPart w:val="A28D61740F1D40F6862E62F0FF150C64"/>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2160" w:type="dxa"/>
                <w:vAlign w:val="center"/>
              </w:tcPr>
              <w:p w14:paraId="707B5F0D" w14:textId="74EE8DB6" w:rsidR="00B621CB" w:rsidRDefault="00E02151" w:rsidP="00B621CB">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Private Cloud Oracle MW</w:t>
                </w:r>
              </w:p>
            </w:tc>
          </w:sdtContent>
        </w:sdt>
        <w:sdt>
          <w:sdtPr>
            <w:rPr>
              <w:rFonts w:eastAsia="Times New Roman" w:cs="Arial"/>
              <w:color w:val="auto"/>
              <w:sz w:val="16"/>
              <w:szCs w:val="16"/>
              <w:lang w:val="nl-NL" w:eastAsia="nl-NL" w:bidi="ar-SA"/>
            </w:rPr>
            <w:alias w:val="Security Zone"/>
            <w:tag w:val="Security Zone"/>
            <w:id w:val="950366613"/>
            <w:placeholder>
              <w:docPart w:val="5B60537C17134B4FAC4693F40FEE34DD"/>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080" w:type="dxa"/>
                <w:vAlign w:val="center"/>
              </w:tcPr>
              <w:p w14:paraId="47FA758D" w14:textId="4B69A2D6" w:rsidR="00B621CB" w:rsidRPr="00D955D3" w:rsidRDefault="0096034D" w:rsidP="00B621CB">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BackOffice</w:t>
                </w:r>
              </w:p>
            </w:tc>
          </w:sdtContent>
        </w:sdt>
        <w:sdt>
          <w:sdtPr>
            <w:rPr>
              <w:rFonts w:eastAsia="Times New Roman" w:cs="Arial"/>
              <w:color w:val="000000" w:themeColor="text1"/>
              <w:sz w:val="16"/>
              <w:szCs w:val="16"/>
              <w:lang w:val="en-US" w:eastAsia="nl-NL" w:bidi="ar-SA"/>
            </w:rPr>
            <w:alias w:val="Location"/>
            <w:tag w:val="Location"/>
            <w:id w:val="-1059016101"/>
            <w:placeholder>
              <w:docPart w:val="649C0F76D0EF4E1E88479938153C2D22"/>
            </w:placeholder>
            <w:dropDownList>
              <w:listItem w:displayText="Select" w:value="Select"/>
              <w:listItem w:displayText="AM2" w:value="AM2"/>
              <w:listItem w:displayText="AM3" w:value="AM3"/>
            </w:dropDownList>
          </w:sdtPr>
          <w:sdtEndPr/>
          <w:sdtContent>
            <w:tc>
              <w:tcPr>
                <w:tcW w:w="720" w:type="dxa"/>
                <w:vAlign w:val="center"/>
              </w:tcPr>
              <w:p w14:paraId="6E7C7790" w14:textId="61333CC0" w:rsidR="00B621CB" w:rsidRPr="00D955D3" w:rsidRDefault="0096034D" w:rsidP="00B621C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1637251032"/>
            <w:placeholder>
              <w:docPart w:val="E202F400EF49457B8C192CDF9CA52E53"/>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440" w:type="dxa"/>
                <w:vAlign w:val="center"/>
              </w:tcPr>
              <w:p w14:paraId="3803CB3F" w14:textId="633D5489" w:rsidR="00B621CB" w:rsidRDefault="0096034D" w:rsidP="00B621CB">
                <w:pPr>
                  <w:spacing w:after="160" w:line="259" w:lineRule="auto"/>
                  <w:rPr>
                    <w:sz w:val="16"/>
                    <w:szCs w:val="16"/>
                  </w:rPr>
                </w:pPr>
                <w:r>
                  <w:rPr>
                    <w:sz w:val="16"/>
                    <w:szCs w:val="16"/>
                  </w:rPr>
                  <w:t>Acceptance</w:t>
                </w:r>
              </w:p>
            </w:tc>
          </w:sdtContent>
        </w:sdt>
        <w:tc>
          <w:tcPr>
            <w:tcW w:w="1080" w:type="dxa"/>
            <w:vAlign w:val="center"/>
          </w:tcPr>
          <w:p w14:paraId="0498F426" w14:textId="0CC1C2C2" w:rsidR="00B621CB" w:rsidRPr="003B426C" w:rsidRDefault="00B621CB" w:rsidP="00B621CB">
            <w:pPr>
              <w:spacing w:after="160" w:line="259" w:lineRule="auto"/>
              <w:rPr>
                <w:rFonts w:eastAsia="Times New Roman" w:cs="Arial"/>
                <w:color w:val="000000" w:themeColor="text1"/>
                <w:sz w:val="16"/>
                <w:szCs w:val="16"/>
                <w:lang w:val="en-US" w:eastAsia="nl-NL" w:bidi="ar-SA"/>
              </w:rPr>
            </w:pPr>
            <w:r w:rsidRPr="003B426C">
              <w:rPr>
                <w:rFonts w:eastAsia="Times New Roman" w:cs="Arial"/>
                <w:color w:val="000000" w:themeColor="text1"/>
                <w:sz w:val="16"/>
                <w:szCs w:val="16"/>
                <w:lang w:val="en-US" w:eastAsia="nl-NL" w:bidi="ar-SA"/>
              </w:rPr>
              <w:t xml:space="preserve"> </w:t>
            </w:r>
            <w:r>
              <w:rPr>
                <w:rFonts w:eastAsia="Times New Roman" w:cs="Arial"/>
                <w:color w:val="000000" w:themeColor="text1"/>
                <w:sz w:val="16"/>
                <w:szCs w:val="16"/>
                <w:lang w:val="en-US" w:eastAsia="nl-NL" w:bidi="ar-SA"/>
              </w:rPr>
              <w:t>APP1-</w:t>
            </w:r>
            <w:r w:rsidR="002620BC">
              <w:rPr>
                <w:rFonts w:eastAsia="Times New Roman" w:cs="Arial"/>
                <w:color w:val="000000" w:themeColor="text1"/>
                <w:sz w:val="16"/>
                <w:szCs w:val="16"/>
                <w:lang w:val="en-US" w:eastAsia="nl-NL" w:bidi="ar-SA"/>
              </w:rPr>
              <w:t>K</w:t>
            </w:r>
          </w:p>
        </w:tc>
        <w:tc>
          <w:tcPr>
            <w:tcW w:w="720" w:type="dxa"/>
            <w:vAlign w:val="center"/>
          </w:tcPr>
          <w:p w14:paraId="7ADB1B7C" w14:textId="7FEA84D5" w:rsidR="00B621CB" w:rsidRDefault="003419DA" w:rsidP="00B621C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p>
        </w:tc>
        <w:tc>
          <w:tcPr>
            <w:tcW w:w="630" w:type="dxa"/>
            <w:vAlign w:val="center"/>
          </w:tcPr>
          <w:p w14:paraId="42BA6167" w14:textId="62F6EF3D" w:rsidR="00B621CB" w:rsidRDefault="003419DA" w:rsidP="00B621C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24</w:t>
            </w:r>
          </w:p>
        </w:tc>
        <w:tc>
          <w:tcPr>
            <w:tcW w:w="144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B621CB" w:rsidRPr="003B426C" w14:paraId="223803E0" w14:textId="77777777" w:rsidTr="00EE6180">
              <w:sdt>
                <w:sdtPr>
                  <w:rPr>
                    <w:rFonts w:eastAsia="Times New Roman" w:cs="Arial"/>
                    <w:color w:val="auto"/>
                    <w:sz w:val="16"/>
                    <w:szCs w:val="16"/>
                    <w:lang w:val="nl-NL" w:eastAsia="nl-NL" w:bidi="ar-SA"/>
                  </w:rPr>
                  <w:alias w:val="Standard Building Block"/>
                  <w:tag w:val="Security Zone"/>
                  <w:id w:val="-845469126"/>
                  <w:placeholder>
                    <w:docPart w:val="097D94FA83B84D9FBACE70A45EC543DD"/>
                  </w:placeholder>
                  <w:dropDownList>
                    <w:listItem w:displayText="Select" w:value="Select"/>
                    <w:listItem w:displayText="RHEL 7.9" w:value="RHEL 7.9"/>
                    <w:listItem w:displayText="Windows 2016" w:value="Windows 2016"/>
                    <w:listItem w:displayText="AIX 7.2" w:value="AIX 7.2"/>
                  </w:dropDownList>
                </w:sdtPr>
                <w:sdtEndPr/>
                <w:sdtContent>
                  <w:tc>
                    <w:tcPr>
                      <w:tcW w:w="2965" w:type="dxa"/>
                      <w:tcBorders>
                        <w:top w:val="nil"/>
                        <w:left w:val="nil"/>
                        <w:bottom w:val="nil"/>
                        <w:right w:val="nil"/>
                      </w:tcBorders>
                      <w:hideMark/>
                    </w:tcPr>
                    <w:p w14:paraId="2CB6ECE2" w14:textId="77777777" w:rsidR="00B621CB" w:rsidRPr="003B426C" w:rsidRDefault="0096034D" w:rsidP="00B621CB">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1177464426"/>
                  <w:placeholder>
                    <w:docPart w:val="6BA7127CCFF0466D882D091FD4E519EC"/>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00AA597F" w14:textId="77777777" w:rsidR="00B621CB" w:rsidRPr="003B426C" w:rsidRDefault="0096034D" w:rsidP="00B621CB">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Select</w:t>
                      </w:r>
                    </w:p>
                  </w:tc>
                </w:sdtContent>
              </w:sdt>
            </w:tr>
          </w:tbl>
          <w:p w14:paraId="033781EA" w14:textId="77777777" w:rsidR="00B621CB" w:rsidRDefault="00B621CB" w:rsidP="00B621CB">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989899414"/>
              <w:placeholder>
                <w:docPart w:val="4DD9531C0475464AB3CE36ED2E8A0715"/>
              </w:placeholder>
              <w:dropDownList>
                <w:listItem w:displayText="Select" w:value="Select"/>
                <w:listItem w:displayText="Bronze" w:value="Bronze"/>
                <w:listItem w:displayText="Silver" w:value="Silver"/>
                <w:listItem w:displayText="Gold" w:value="Gold"/>
              </w:dropDownList>
            </w:sdtPr>
            <w:sdtEndPr/>
            <w:sdtContent>
              <w:p w14:paraId="037FAB27" w14:textId="448E88DF" w:rsidR="00B621CB" w:rsidRDefault="0096034D" w:rsidP="00B621CB">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103313360"/>
            <w:placeholder>
              <w:docPart w:val="F76874C85134426C98BC3118E231BD0C"/>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810" w:type="dxa"/>
                <w:vAlign w:val="center"/>
              </w:tcPr>
              <w:p w14:paraId="53D5B30A" w14:textId="48608DBB" w:rsidR="00B621CB" w:rsidRDefault="00E02151" w:rsidP="00B621CB">
                <w:pPr>
                  <w:spacing w:after="160" w:line="259" w:lineRule="auto"/>
                  <w:jc w:val="center"/>
                  <w:rPr>
                    <w:sz w:val="16"/>
                    <w:szCs w:val="16"/>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649904507"/>
            <w:placeholder>
              <w:docPart w:val="0DBB322406D047E8B9705D2C326CD86F"/>
            </w:placeholder>
            <w:dropDownList>
              <w:listItem w:displayText="Select" w:value="Select"/>
              <w:listItem w:displayText="yes" w:value="yes"/>
              <w:listItem w:displayText="no" w:value="no"/>
            </w:dropDownList>
          </w:sdtPr>
          <w:sdtEndPr/>
          <w:sdtContent>
            <w:tc>
              <w:tcPr>
                <w:tcW w:w="570" w:type="dxa"/>
                <w:vAlign w:val="center"/>
              </w:tcPr>
              <w:p w14:paraId="4842561F" w14:textId="191DD81A" w:rsidR="00B621CB" w:rsidRDefault="0096034D" w:rsidP="00B621C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B621CB" w:rsidRPr="00840228" w14:paraId="401B6F12" w14:textId="77777777" w:rsidTr="00262715">
        <w:trPr>
          <w:trHeight w:val="620"/>
        </w:trPr>
        <w:sdt>
          <w:sdtPr>
            <w:rPr>
              <w:rFonts w:eastAsia="Times New Roman" w:cs="Arial"/>
              <w:color w:val="auto"/>
              <w:sz w:val="16"/>
              <w:szCs w:val="16"/>
              <w:lang w:val="nl-NL" w:eastAsia="nl-NL" w:bidi="ar-SA"/>
            </w:rPr>
            <w:alias w:val="Landing Zone"/>
            <w:tag w:val="Security Zone"/>
            <w:id w:val="-264461861"/>
            <w:placeholder>
              <w:docPart w:val="112240308882456BB3B92D753FCE01ED"/>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2160" w:type="dxa"/>
                <w:vAlign w:val="center"/>
              </w:tcPr>
              <w:p w14:paraId="5B5A9B17" w14:textId="13E03A67" w:rsidR="00B621CB" w:rsidRDefault="00E02151" w:rsidP="00B621CB">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Private Cloud Oracle MW</w:t>
                </w:r>
              </w:p>
            </w:tc>
          </w:sdtContent>
        </w:sdt>
        <w:sdt>
          <w:sdtPr>
            <w:rPr>
              <w:rFonts w:eastAsia="Times New Roman" w:cs="Arial"/>
              <w:color w:val="auto"/>
              <w:sz w:val="16"/>
              <w:szCs w:val="16"/>
              <w:lang w:val="nl-NL" w:eastAsia="nl-NL" w:bidi="ar-SA"/>
            </w:rPr>
            <w:alias w:val="Security Zone"/>
            <w:tag w:val="Security Zone"/>
            <w:id w:val="-1113279999"/>
            <w:placeholder>
              <w:docPart w:val="38DF1946EAD84F8EAFD15B9ECF115E5D"/>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080" w:type="dxa"/>
                <w:vAlign w:val="center"/>
              </w:tcPr>
              <w:p w14:paraId="3DFC992C" w14:textId="776A7222" w:rsidR="00B621CB" w:rsidRPr="00D955D3" w:rsidRDefault="0096034D" w:rsidP="00B621CB">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BackOffice</w:t>
                </w:r>
              </w:p>
            </w:tc>
          </w:sdtContent>
        </w:sdt>
        <w:sdt>
          <w:sdtPr>
            <w:rPr>
              <w:rFonts w:eastAsia="Times New Roman" w:cs="Arial"/>
              <w:color w:val="000000" w:themeColor="text1"/>
              <w:sz w:val="16"/>
              <w:szCs w:val="16"/>
              <w:lang w:val="en-US" w:eastAsia="nl-NL" w:bidi="ar-SA"/>
            </w:rPr>
            <w:alias w:val="Location"/>
            <w:tag w:val="Location"/>
            <w:id w:val="934103583"/>
            <w:placeholder>
              <w:docPart w:val="F29F6C7A154B4F088BA16D47A51B214C"/>
            </w:placeholder>
            <w:dropDownList>
              <w:listItem w:displayText="Select" w:value="Select"/>
              <w:listItem w:displayText="AM2" w:value="AM2"/>
              <w:listItem w:displayText="AM3" w:value="AM3"/>
            </w:dropDownList>
          </w:sdtPr>
          <w:sdtEndPr/>
          <w:sdtContent>
            <w:tc>
              <w:tcPr>
                <w:tcW w:w="720" w:type="dxa"/>
                <w:vAlign w:val="center"/>
              </w:tcPr>
              <w:p w14:paraId="1E8D0254" w14:textId="14337A0D" w:rsidR="00B621CB" w:rsidRPr="00D955D3" w:rsidRDefault="0096034D" w:rsidP="00B621C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700089079"/>
            <w:placeholder>
              <w:docPart w:val="1CC97CFE2A4244D6A2FB1AE9BB1E9324"/>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440" w:type="dxa"/>
                <w:vAlign w:val="center"/>
              </w:tcPr>
              <w:p w14:paraId="229F2616" w14:textId="479A7FA7" w:rsidR="00B621CB" w:rsidRDefault="0096034D" w:rsidP="00B621CB">
                <w:pPr>
                  <w:spacing w:after="160" w:line="259" w:lineRule="auto"/>
                  <w:rPr>
                    <w:sz w:val="16"/>
                    <w:szCs w:val="16"/>
                  </w:rPr>
                </w:pPr>
                <w:r>
                  <w:rPr>
                    <w:sz w:val="16"/>
                    <w:szCs w:val="16"/>
                  </w:rPr>
                  <w:t>Acceptance</w:t>
                </w:r>
              </w:p>
            </w:tc>
          </w:sdtContent>
        </w:sdt>
        <w:tc>
          <w:tcPr>
            <w:tcW w:w="1080" w:type="dxa"/>
            <w:vAlign w:val="center"/>
          </w:tcPr>
          <w:p w14:paraId="4E84DE1A" w14:textId="6976DCCB" w:rsidR="00B621CB" w:rsidRPr="003B426C" w:rsidRDefault="00B621CB" w:rsidP="00B621CB">
            <w:pPr>
              <w:spacing w:after="160" w:line="259" w:lineRule="auto"/>
              <w:rPr>
                <w:rFonts w:eastAsia="Times New Roman" w:cs="Arial"/>
                <w:color w:val="000000" w:themeColor="text1"/>
                <w:sz w:val="16"/>
                <w:szCs w:val="16"/>
                <w:lang w:val="en-US" w:eastAsia="nl-NL" w:bidi="ar-SA"/>
              </w:rPr>
            </w:pPr>
            <w:r w:rsidRPr="003B426C">
              <w:rPr>
                <w:rFonts w:eastAsia="Times New Roman" w:cs="Arial"/>
                <w:color w:val="000000" w:themeColor="text1"/>
                <w:sz w:val="16"/>
                <w:szCs w:val="16"/>
                <w:lang w:val="en-US" w:eastAsia="nl-NL" w:bidi="ar-SA"/>
              </w:rPr>
              <w:t xml:space="preserve"> </w:t>
            </w:r>
            <w:r>
              <w:rPr>
                <w:rFonts w:eastAsia="Times New Roman" w:cs="Arial"/>
                <w:color w:val="000000" w:themeColor="text1"/>
                <w:sz w:val="16"/>
                <w:szCs w:val="16"/>
                <w:lang w:val="en-US" w:eastAsia="nl-NL" w:bidi="ar-SA"/>
              </w:rPr>
              <w:t>OID1-</w:t>
            </w:r>
            <w:r w:rsidR="002620BC">
              <w:rPr>
                <w:rFonts w:eastAsia="Times New Roman" w:cs="Arial"/>
                <w:color w:val="000000" w:themeColor="text1"/>
                <w:sz w:val="16"/>
                <w:szCs w:val="16"/>
                <w:lang w:val="en-US" w:eastAsia="nl-NL" w:bidi="ar-SA"/>
              </w:rPr>
              <w:t>K</w:t>
            </w:r>
          </w:p>
        </w:tc>
        <w:tc>
          <w:tcPr>
            <w:tcW w:w="720" w:type="dxa"/>
            <w:vAlign w:val="center"/>
          </w:tcPr>
          <w:p w14:paraId="5A49698E" w14:textId="4C3C66B7" w:rsidR="00B621CB" w:rsidRDefault="002E2D03" w:rsidP="00B621C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w:t>
            </w:r>
          </w:p>
        </w:tc>
        <w:tc>
          <w:tcPr>
            <w:tcW w:w="630" w:type="dxa"/>
            <w:vAlign w:val="center"/>
          </w:tcPr>
          <w:p w14:paraId="4D634BD2" w14:textId="013105D2" w:rsidR="00B621CB" w:rsidRDefault="00B621CB" w:rsidP="00B621C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6</w:t>
            </w:r>
          </w:p>
        </w:tc>
        <w:tc>
          <w:tcPr>
            <w:tcW w:w="144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B621CB" w:rsidRPr="003B426C" w14:paraId="3C03C6EA" w14:textId="77777777" w:rsidTr="00EE6180">
              <w:sdt>
                <w:sdtPr>
                  <w:rPr>
                    <w:rFonts w:eastAsia="Times New Roman" w:cs="Arial"/>
                    <w:color w:val="auto"/>
                    <w:sz w:val="16"/>
                    <w:szCs w:val="16"/>
                    <w:lang w:val="nl-NL" w:eastAsia="nl-NL" w:bidi="ar-SA"/>
                  </w:rPr>
                  <w:alias w:val="Standard Building Block"/>
                  <w:tag w:val="Security Zone"/>
                  <w:id w:val="538714252"/>
                  <w:placeholder>
                    <w:docPart w:val="42911F99C39C46DCBE2FBA03349D575B"/>
                  </w:placeholder>
                  <w:dropDownList>
                    <w:listItem w:displayText="Select" w:value="Select"/>
                    <w:listItem w:displayText="RHEL 7.9" w:value="RHEL 7.9"/>
                    <w:listItem w:displayText="Windows 2016" w:value="Windows 2016"/>
                    <w:listItem w:displayText="AIX 7.2" w:value="AIX 7.2"/>
                  </w:dropDownList>
                </w:sdtPr>
                <w:sdtEndPr/>
                <w:sdtContent>
                  <w:tc>
                    <w:tcPr>
                      <w:tcW w:w="2965" w:type="dxa"/>
                      <w:tcBorders>
                        <w:top w:val="nil"/>
                        <w:left w:val="nil"/>
                        <w:bottom w:val="nil"/>
                        <w:right w:val="nil"/>
                      </w:tcBorders>
                      <w:hideMark/>
                    </w:tcPr>
                    <w:p w14:paraId="50B8F413" w14:textId="77777777" w:rsidR="00B621CB" w:rsidRPr="003B426C" w:rsidRDefault="0096034D" w:rsidP="00B621CB">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413857411"/>
                  <w:placeholder>
                    <w:docPart w:val="14D864B61E4240E4924F1A49B95E6133"/>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62784BE0" w14:textId="77777777" w:rsidR="00B621CB" w:rsidRPr="003B426C" w:rsidRDefault="0096034D" w:rsidP="00B621CB">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Select</w:t>
                      </w:r>
                    </w:p>
                  </w:tc>
                </w:sdtContent>
              </w:sdt>
            </w:tr>
          </w:tbl>
          <w:p w14:paraId="75608BF5" w14:textId="77777777" w:rsidR="00B621CB" w:rsidRDefault="00B621CB" w:rsidP="00B621CB">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553654078"/>
              <w:placeholder>
                <w:docPart w:val="A2C5770239924A79B7861FFEA05A738B"/>
              </w:placeholder>
              <w:dropDownList>
                <w:listItem w:displayText="Select" w:value="Select"/>
                <w:listItem w:displayText="Bronze" w:value="Bronze"/>
                <w:listItem w:displayText="Silver" w:value="Silver"/>
                <w:listItem w:displayText="Gold" w:value="Gold"/>
              </w:dropDownList>
            </w:sdtPr>
            <w:sdtEndPr/>
            <w:sdtContent>
              <w:p w14:paraId="13E61996" w14:textId="6ABB7AD0" w:rsidR="00B621CB" w:rsidRDefault="0096034D" w:rsidP="00B621CB">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1743062567"/>
            <w:placeholder>
              <w:docPart w:val="56B39A3392DE402E838781D2EF718FCA"/>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810" w:type="dxa"/>
                <w:vAlign w:val="center"/>
              </w:tcPr>
              <w:p w14:paraId="7D705266" w14:textId="4896907F" w:rsidR="00B621CB" w:rsidRDefault="00E02151" w:rsidP="00B621CB">
                <w:pPr>
                  <w:spacing w:after="160" w:line="259" w:lineRule="auto"/>
                  <w:jc w:val="center"/>
                  <w:rPr>
                    <w:sz w:val="16"/>
                    <w:szCs w:val="16"/>
                  </w:rPr>
                </w:pPr>
                <w:r>
                  <w:rPr>
                    <w:sz w:val="16"/>
                    <w:szCs w:val="16"/>
                  </w:rPr>
                  <w:t>IaaS+</w:t>
                </w:r>
              </w:p>
            </w:tc>
          </w:sdtContent>
        </w:sdt>
        <w:sdt>
          <w:sdtPr>
            <w:rPr>
              <w:rFonts w:eastAsia="Times New Roman" w:cs="Arial"/>
              <w:color w:val="000000" w:themeColor="text1"/>
              <w:sz w:val="16"/>
              <w:szCs w:val="16"/>
              <w:lang w:val="en-US" w:eastAsia="nl-NL" w:bidi="ar-SA"/>
            </w:rPr>
            <w:alias w:val="Replication"/>
            <w:tag w:val="Replication"/>
            <w:id w:val="1550110995"/>
            <w:placeholder>
              <w:docPart w:val="02923764BE644F4DA6472DCF6C6E6864"/>
            </w:placeholder>
            <w:dropDownList>
              <w:listItem w:displayText="Select" w:value="Select"/>
              <w:listItem w:displayText="yes" w:value="yes"/>
              <w:listItem w:displayText="no" w:value="no"/>
            </w:dropDownList>
          </w:sdtPr>
          <w:sdtEndPr/>
          <w:sdtContent>
            <w:tc>
              <w:tcPr>
                <w:tcW w:w="570" w:type="dxa"/>
                <w:vAlign w:val="center"/>
              </w:tcPr>
              <w:p w14:paraId="59161B20" w14:textId="4AE19DED" w:rsidR="00B621CB" w:rsidRDefault="0096034D" w:rsidP="00B621C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no</w:t>
                </w:r>
              </w:p>
            </w:tc>
          </w:sdtContent>
        </w:sdt>
      </w:tr>
      <w:tr w:rsidR="00B621CB" w:rsidRPr="00840228" w14:paraId="31ECB33E" w14:textId="77777777" w:rsidTr="00262715">
        <w:trPr>
          <w:trHeight w:val="620"/>
        </w:trPr>
        <w:sdt>
          <w:sdtPr>
            <w:rPr>
              <w:rFonts w:eastAsia="Times New Roman" w:cs="Arial"/>
              <w:color w:val="auto"/>
              <w:sz w:val="16"/>
              <w:szCs w:val="16"/>
              <w:lang w:val="nl-NL" w:eastAsia="nl-NL" w:bidi="ar-SA"/>
            </w:rPr>
            <w:alias w:val="Landing Zone"/>
            <w:tag w:val="Security Zone"/>
            <w:id w:val="628207898"/>
            <w:placeholder>
              <w:docPart w:val="3FFECD929E034BD8BD1A7ADA24C6E0E9"/>
            </w:placeholder>
            <w:dropDownList>
              <w:listItem w:displayText="Select" w:value="Select"/>
              <w:listItem w:displayText="Private Cloud" w:value="Private Cloud"/>
              <w:listItem w:displayText="Private Cloud SQL" w:value="Private Cloud SQL"/>
              <w:listItem w:displayText="Private Cloud BizTalk" w:value="Private Cloud BizTalk"/>
              <w:listItem w:displayText="Private Cloud Oracle DB" w:value="Private Cloud Oracle DB"/>
              <w:listItem w:displayText="Private Cloud Oracle MW" w:value="Private Cloud Oracle MW"/>
              <w:listItem w:displayText="Legacy Hosting AIX" w:value="Legacy Hosting AIX"/>
              <w:listItem w:displayText="Legacy Hosting OpenVMS" w:value="Legacy Hosting OpenVMS"/>
            </w:dropDownList>
          </w:sdtPr>
          <w:sdtEndPr/>
          <w:sdtContent>
            <w:tc>
              <w:tcPr>
                <w:tcW w:w="2160" w:type="dxa"/>
                <w:vAlign w:val="center"/>
              </w:tcPr>
              <w:p w14:paraId="5CB24EF1" w14:textId="0E6636D0" w:rsidR="00B621CB" w:rsidRDefault="0096034D" w:rsidP="00B621CB">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Private Cloud Oracle DB</w:t>
                </w:r>
              </w:p>
            </w:tc>
          </w:sdtContent>
        </w:sdt>
        <w:sdt>
          <w:sdtPr>
            <w:rPr>
              <w:rFonts w:eastAsia="Times New Roman" w:cs="Arial"/>
              <w:color w:val="auto"/>
              <w:sz w:val="16"/>
              <w:szCs w:val="16"/>
              <w:lang w:val="nl-NL" w:eastAsia="nl-NL" w:bidi="ar-SA"/>
            </w:rPr>
            <w:alias w:val="Security Zone"/>
            <w:tag w:val="Security Zone"/>
            <w:id w:val="-2036255797"/>
            <w:placeholder>
              <w:docPart w:val="EE1BF361C1674F26A15CC0C1BC9322A9"/>
            </w:placeholder>
            <w:dropDownList>
              <w:listItem w:displayText="Select" w:value="Select"/>
              <w:listItem w:displayText="FrontOffice" w:value="FrontOffice"/>
              <w:listItem w:displayText="BackOffice" w:value="BackOffice"/>
              <w:listItem w:displayText="Kluis" w:value="Kluis"/>
              <w:listItem w:displayText="External DMZ" w:value="External DMZ"/>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1080" w:type="dxa"/>
                <w:vAlign w:val="center"/>
              </w:tcPr>
              <w:p w14:paraId="3F8B4FA3" w14:textId="52D7D947" w:rsidR="00B621CB" w:rsidRPr="00D955D3" w:rsidRDefault="0096034D" w:rsidP="00B621CB">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Kluis</w:t>
                </w:r>
              </w:p>
            </w:tc>
          </w:sdtContent>
        </w:sdt>
        <w:sdt>
          <w:sdtPr>
            <w:rPr>
              <w:rFonts w:eastAsia="Times New Roman" w:cs="Arial"/>
              <w:color w:val="000000" w:themeColor="text1"/>
              <w:sz w:val="16"/>
              <w:szCs w:val="16"/>
              <w:lang w:val="en-US" w:eastAsia="nl-NL" w:bidi="ar-SA"/>
            </w:rPr>
            <w:alias w:val="Location"/>
            <w:tag w:val="Location"/>
            <w:id w:val="982667145"/>
            <w:placeholder>
              <w:docPart w:val="53A9548C2F6847509DC88EBC3FED4B89"/>
            </w:placeholder>
            <w:dropDownList>
              <w:listItem w:displayText="Select" w:value="Select"/>
              <w:listItem w:displayText="AM2" w:value="AM2"/>
              <w:listItem w:displayText="AM3" w:value="AM3"/>
            </w:dropDownList>
          </w:sdtPr>
          <w:sdtEndPr/>
          <w:sdtContent>
            <w:tc>
              <w:tcPr>
                <w:tcW w:w="720" w:type="dxa"/>
                <w:vAlign w:val="center"/>
              </w:tcPr>
              <w:p w14:paraId="5E7B031E" w14:textId="7EFAB488" w:rsidR="00B621CB" w:rsidRPr="00D955D3" w:rsidRDefault="0096034D" w:rsidP="00B621C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AM3</w:t>
                </w:r>
              </w:p>
            </w:tc>
          </w:sdtContent>
        </w:sdt>
        <w:sdt>
          <w:sdtPr>
            <w:rPr>
              <w:sz w:val="16"/>
              <w:szCs w:val="16"/>
            </w:rPr>
            <w:alias w:val="Domain"/>
            <w:tag w:val="Domain"/>
            <w:id w:val="-2139019682"/>
            <w:placeholder>
              <w:docPart w:val="663CB9F9BB674CA2BF9F81ED3725B1C8"/>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440" w:type="dxa"/>
                <w:vAlign w:val="center"/>
              </w:tcPr>
              <w:p w14:paraId="30338D1C" w14:textId="4B352024" w:rsidR="00B621CB" w:rsidRDefault="0096034D" w:rsidP="00B621CB">
                <w:pPr>
                  <w:spacing w:after="160" w:line="259" w:lineRule="auto"/>
                  <w:rPr>
                    <w:sz w:val="16"/>
                    <w:szCs w:val="16"/>
                  </w:rPr>
                </w:pPr>
                <w:r>
                  <w:rPr>
                    <w:sz w:val="16"/>
                    <w:szCs w:val="16"/>
                  </w:rPr>
                  <w:t>Acceptance</w:t>
                </w:r>
              </w:p>
            </w:tc>
          </w:sdtContent>
        </w:sdt>
        <w:tc>
          <w:tcPr>
            <w:tcW w:w="1080" w:type="dxa"/>
            <w:vAlign w:val="center"/>
          </w:tcPr>
          <w:p w14:paraId="44B944A3" w14:textId="199B905F" w:rsidR="00B621CB" w:rsidRPr="003B426C" w:rsidRDefault="00B621CB" w:rsidP="00B621CB">
            <w:pPr>
              <w:spacing w:after="160" w:line="259" w:lineRule="auto"/>
              <w:rPr>
                <w:rFonts w:eastAsia="Times New Roman" w:cs="Arial"/>
                <w:color w:val="000000" w:themeColor="text1"/>
                <w:sz w:val="16"/>
                <w:szCs w:val="16"/>
                <w:lang w:val="en-US" w:eastAsia="nl-NL" w:bidi="ar-SA"/>
              </w:rPr>
            </w:pPr>
            <w:r w:rsidRPr="003B426C">
              <w:rPr>
                <w:rFonts w:eastAsia="Times New Roman" w:cs="Arial"/>
                <w:color w:val="000000" w:themeColor="text1"/>
                <w:sz w:val="16"/>
                <w:szCs w:val="16"/>
                <w:lang w:val="en-US" w:eastAsia="nl-NL" w:bidi="ar-SA"/>
              </w:rPr>
              <w:t xml:space="preserve"> </w:t>
            </w:r>
            <w:r>
              <w:rPr>
                <w:rFonts w:eastAsia="Times New Roman" w:cs="Arial"/>
                <w:color w:val="000000" w:themeColor="text1"/>
                <w:sz w:val="16"/>
                <w:szCs w:val="16"/>
                <w:lang w:val="en-US" w:eastAsia="nl-NL" w:bidi="ar-SA"/>
              </w:rPr>
              <w:t>DB1-</w:t>
            </w:r>
            <w:r w:rsidR="002620BC">
              <w:rPr>
                <w:rFonts w:eastAsia="Times New Roman" w:cs="Arial"/>
                <w:color w:val="000000" w:themeColor="text1"/>
                <w:sz w:val="16"/>
                <w:szCs w:val="16"/>
                <w:lang w:val="en-US" w:eastAsia="nl-NL" w:bidi="ar-SA"/>
              </w:rPr>
              <w:t>K</w:t>
            </w:r>
          </w:p>
        </w:tc>
        <w:tc>
          <w:tcPr>
            <w:tcW w:w="720" w:type="dxa"/>
            <w:vAlign w:val="center"/>
          </w:tcPr>
          <w:p w14:paraId="128AF669" w14:textId="65B0EB1A" w:rsidR="00B621CB" w:rsidRDefault="002E2D03" w:rsidP="00B621C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4</w:t>
            </w:r>
          </w:p>
        </w:tc>
        <w:tc>
          <w:tcPr>
            <w:tcW w:w="630" w:type="dxa"/>
            <w:vAlign w:val="center"/>
          </w:tcPr>
          <w:p w14:paraId="781BE1C6" w14:textId="26D69E49" w:rsidR="00B621CB" w:rsidRDefault="00960E7F" w:rsidP="00B621C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16</w:t>
            </w:r>
          </w:p>
        </w:tc>
        <w:tc>
          <w:tcPr>
            <w:tcW w:w="1440" w:type="dxa"/>
            <w:vAlign w:val="center"/>
          </w:tcPr>
          <w:tbl>
            <w:tblPr>
              <w:tblW w:w="530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965"/>
              <w:gridCol w:w="2340"/>
            </w:tblGrid>
            <w:tr w:rsidR="00B621CB" w:rsidRPr="003B426C" w14:paraId="5F993730" w14:textId="77777777" w:rsidTr="00EE6180">
              <w:sdt>
                <w:sdtPr>
                  <w:rPr>
                    <w:rFonts w:eastAsia="Times New Roman" w:cs="Arial"/>
                    <w:color w:val="auto"/>
                    <w:sz w:val="16"/>
                    <w:szCs w:val="16"/>
                    <w:lang w:val="nl-NL" w:eastAsia="nl-NL" w:bidi="ar-SA"/>
                  </w:rPr>
                  <w:alias w:val="Standard Building Block"/>
                  <w:tag w:val="Security Zone"/>
                  <w:id w:val="961457540"/>
                  <w:placeholder>
                    <w:docPart w:val="8B02953E7AB54E75AACEA92DA7E6C315"/>
                  </w:placeholder>
                  <w:dropDownList>
                    <w:listItem w:displayText="Select" w:value="Select"/>
                    <w:listItem w:displayText="RHEL 7.9" w:value="RHEL 7.9"/>
                    <w:listItem w:displayText="Windows 2016" w:value="Windows 2016"/>
                    <w:listItem w:displayText="AIX 7.2" w:value="AIX 7.2"/>
                  </w:dropDownList>
                </w:sdtPr>
                <w:sdtEndPr/>
                <w:sdtContent>
                  <w:tc>
                    <w:tcPr>
                      <w:tcW w:w="2965" w:type="dxa"/>
                      <w:tcBorders>
                        <w:top w:val="nil"/>
                        <w:left w:val="nil"/>
                        <w:bottom w:val="nil"/>
                        <w:right w:val="nil"/>
                      </w:tcBorders>
                      <w:hideMark/>
                    </w:tcPr>
                    <w:p w14:paraId="1F406D05" w14:textId="77777777" w:rsidR="00B621CB" w:rsidRPr="003B426C" w:rsidRDefault="0096034D" w:rsidP="00B621CB">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RHEL 7.9</w:t>
                      </w:r>
                    </w:p>
                  </w:tc>
                </w:sdtContent>
              </w:sdt>
              <w:sdt>
                <w:sdtPr>
                  <w:rPr>
                    <w:rFonts w:eastAsia="Times New Roman" w:cs="Arial"/>
                    <w:color w:val="auto"/>
                    <w:sz w:val="16"/>
                    <w:szCs w:val="16"/>
                    <w:lang w:val="nl-NL" w:eastAsia="nl-NL" w:bidi="ar-SA"/>
                  </w:rPr>
                  <w:alias w:val="Service"/>
                  <w:tag w:val="Sercice"/>
                  <w:id w:val="-273178538"/>
                  <w:placeholder>
                    <w:docPart w:val="91B82A360EEB4228AB1EABE04DD4FADF"/>
                  </w:placeholder>
                  <w:dropDownList>
                    <w:listItem w:displayText="Select" w:value="Select"/>
                    <w:listItem w:displayText="IaaS / IaaS+ - Virtual OS / Middleware" w:value="IaaS / IaaS+ - Virtual OS / Middleware"/>
                    <w:listItem w:displayText="PaaS - Virtual SQL database" w:value="PaaS - Virtual SQL database"/>
                    <w:listItem w:displayText="PaaS - Virtual Oracle database" w:value="PaaS - Virtual Oracle database"/>
                    <w:listItem w:displayText="AIX LPAR" w:value="AIX LPAR"/>
                  </w:dropDownList>
                </w:sdtPr>
                <w:sdtEndPr/>
                <w:sdtContent>
                  <w:tc>
                    <w:tcPr>
                      <w:tcW w:w="2340" w:type="dxa"/>
                      <w:tcBorders>
                        <w:top w:val="single" w:sz="4" w:space="0" w:color="auto"/>
                        <w:left w:val="nil"/>
                        <w:bottom w:val="single" w:sz="4" w:space="0" w:color="auto"/>
                        <w:right w:val="single" w:sz="4" w:space="0" w:color="auto"/>
                      </w:tcBorders>
                      <w:hideMark/>
                    </w:tcPr>
                    <w:p w14:paraId="05A32A44" w14:textId="77777777" w:rsidR="00B621CB" w:rsidRPr="003B426C" w:rsidRDefault="0096034D" w:rsidP="00B621CB">
                      <w:pPr>
                        <w:spacing w:after="160" w:line="259" w:lineRule="auto"/>
                        <w:rPr>
                          <w:rFonts w:eastAsia="Times New Roman" w:cs="Arial"/>
                          <w:color w:val="auto"/>
                          <w:sz w:val="16"/>
                          <w:szCs w:val="16"/>
                          <w:lang w:val="nl-NL" w:eastAsia="nl-NL" w:bidi="ar-SA"/>
                        </w:rPr>
                      </w:pPr>
                      <w:r>
                        <w:rPr>
                          <w:rFonts w:eastAsia="Times New Roman" w:cs="Arial"/>
                          <w:color w:val="auto"/>
                          <w:sz w:val="16"/>
                          <w:szCs w:val="16"/>
                          <w:lang w:val="nl-NL" w:eastAsia="nl-NL" w:bidi="ar-SA"/>
                        </w:rPr>
                        <w:t>Select</w:t>
                      </w:r>
                    </w:p>
                  </w:tc>
                </w:sdtContent>
              </w:sdt>
            </w:tr>
          </w:tbl>
          <w:p w14:paraId="60B15BA5" w14:textId="77777777" w:rsidR="00B621CB" w:rsidRDefault="00B621CB" w:rsidP="00B621CB">
            <w:pPr>
              <w:spacing w:after="160" w:line="259" w:lineRule="auto"/>
              <w:rPr>
                <w:rFonts w:eastAsia="Times New Roman" w:cs="Arial"/>
                <w:color w:val="auto"/>
                <w:sz w:val="16"/>
                <w:szCs w:val="16"/>
                <w:lang w:val="nl-NL" w:eastAsia="nl-NL" w:bidi="ar-SA"/>
              </w:rPr>
            </w:pPr>
          </w:p>
        </w:tc>
        <w:tc>
          <w:tcPr>
            <w:tcW w:w="900" w:type="dxa"/>
            <w:vAlign w:val="center"/>
          </w:tcPr>
          <w:sdt>
            <w:sdtPr>
              <w:rPr>
                <w:rFonts w:eastAsia="Times New Roman" w:cs="Arial"/>
                <w:color w:val="201825"/>
                <w:sz w:val="16"/>
                <w:szCs w:val="16"/>
                <w:lang w:val="nl-NL" w:eastAsia="nl-NL" w:bidi="ar-SA"/>
              </w:rPr>
              <w:alias w:val="Infra Service Level"/>
              <w:tag w:val="Infra Service Level"/>
              <w:id w:val="1549880618"/>
              <w:placeholder>
                <w:docPart w:val="EFDD53DA69AB403EBAD134632B79AE08"/>
              </w:placeholder>
              <w:dropDownList>
                <w:listItem w:displayText="Select" w:value="Select"/>
                <w:listItem w:displayText="Bronze" w:value="Bronze"/>
                <w:listItem w:displayText="Silver" w:value="Silver"/>
                <w:listItem w:displayText="Gold" w:value="Gold"/>
              </w:dropDownList>
            </w:sdtPr>
            <w:sdtEndPr/>
            <w:sdtContent>
              <w:p w14:paraId="0F15A661" w14:textId="311090CD" w:rsidR="00B621CB" w:rsidRDefault="0096034D" w:rsidP="00B621CB">
                <w:pPr>
                  <w:spacing w:after="160" w:line="259" w:lineRule="auto"/>
                  <w:jc w:val="center"/>
                  <w:rPr>
                    <w:rFonts w:eastAsia="Times New Roman" w:cs="Arial"/>
                    <w:color w:val="201825"/>
                    <w:sz w:val="16"/>
                    <w:szCs w:val="16"/>
                    <w:lang w:val="nl-NL" w:eastAsia="nl-NL" w:bidi="ar-SA"/>
                  </w:rPr>
                </w:pPr>
                <w:r>
                  <w:rPr>
                    <w:rFonts w:eastAsia="Times New Roman" w:cs="Arial"/>
                    <w:color w:val="201825"/>
                    <w:sz w:val="16"/>
                    <w:szCs w:val="16"/>
                    <w:lang w:val="nl-NL" w:eastAsia="nl-NL" w:bidi="ar-SA"/>
                  </w:rPr>
                  <w:t>Bronze</w:t>
                </w:r>
              </w:p>
            </w:sdtContent>
          </w:sdt>
        </w:tc>
        <w:sdt>
          <w:sdtPr>
            <w:rPr>
              <w:sz w:val="16"/>
              <w:szCs w:val="16"/>
            </w:rPr>
            <w:alias w:val="Service"/>
            <w:tag w:val="Sercice"/>
            <w:id w:val="-1436441422"/>
            <w:placeholder>
              <w:docPart w:val="4BE090E1F78B4852B8FBA8AAFF19978B"/>
            </w:placeholder>
            <w:dropDownList>
              <w:listItem w:displayText="Select" w:value="Select"/>
              <w:listItem w:displayText="IaaS" w:value="IaaS"/>
              <w:listItem w:displayText="IaaS+" w:value="IaaS+"/>
              <w:listItem w:displayText="PaaS" w:value="PaaS"/>
              <w:listItem w:displayText="Legacy" w:value="Legacy"/>
            </w:dropDownList>
          </w:sdtPr>
          <w:sdtEndPr/>
          <w:sdtContent>
            <w:tc>
              <w:tcPr>
                <w:tcW w:w="810" w:type="dxa"/>
                <w:vAlign w:val="center"/>
              </w:tcPr>
              <w:p w14:paraId="4C9C9E1F" w14:textId="0BCC1874" w:rsidR="00B621CB" w:rsidRDefault="00E02151" w:rsidP="00B621CB">
                <w:pPr>
                  <w:spacing w:after="160" w:line="259" w:lineRule="auto"/>
                  <w:jc w:val="center"/>
                  <w:rPr>
                    <w:sz w:val="16"/>
                    <w:szCs w:val="16"/>
                  </w:rPr>
                </w:pPr>
                <w:r>
                  <w:rPr>
                    <w:sz w:val="16"/>
                    <w:szCs w:val="16"/>
                  </w:rPr>
                  <w:t>PaaS</w:t>
                </w:r>
              </w:p>
            </w:tc>
          </w:sdtContent>
        </w:sdt>
        <w:tc>
          <w:tcPr>
            <w:tcW w:w="570" w:type="dxa"/>
            <w:vAlign w:val="center"/>
          </w:tcPr>
          <w:p w14:paraId="2F6ADEA9" w14:textId="787BB2F0" w:rsidR="00B621CB" w:rsidRDefault="000929F4" w:rsidP="00B621CB">
            <w:pPr>
              <w:spacing w:after="160" w:line="259" w:lineRule="auto"/>
              <w:jc w:val="center"/>
              <w:rPr>
                <w:rFonts w:eastAsia="Times New Roman" w:cs="Arial"/>
                <w:color w:val="000000" w:themeColor="text1"/>
                <w:sz w:val="16"/>
                <w:szCs w:val="16"/>
                <w:lang w:val="en-US" w:eastAsia="nl-NL" w:bidi="ar-SA"/>
              </w:rPr>
            </w:pPr>
            <w:sdt>
              <w:sdtPr>
                <w:rPr>
                  <w:rFonts w:eastAsia="Times New Roman" w:cs="Arial"/>
                  <w:color w:val="000000" w:themeColor="text1"/>
                  <w:sz w:val="16"/>
                  <w:szCs w:val="16"/>
                  <w:lang w:val="en-US" w:eastAsia="nl-NL" w:bidi="ar-SA"/>
                </w:rPr>
                <w:alias w:val="Replication"/>
                <w:tag w:val="Replication"/>
                <w:id w:val="-1353486138"/>
                <w:placeholder>
                  <w:docPart w:val="8F23C517C6244AF2A18BDF46D1737F9F"/>
                </w:placeholder>
                <w:dropDownList>
                  <w:listItem w:displayText="Select" w:value="Select"/>
                  <w:listItem w:displayText="yes" w:value="yes"/>
                  <w:listItem w:displayText="no" w:value="no"/>
                </w:dropDownList>
              </w:sdtPr>
              <w:sdtEndPr/>
              <w:sdtContent>
                <w:r w:rsidR="0096034D">
                  <w:rPr>
                    <w:rFonts w:eastAsia="Times New Roman" w:cs="Arial"/>
                    <w:color w:val="000000" w:themeColor="text1"/>
                    <w:sz w:val="16"/>
                    <w:szCs w:val="16"/>
                    <w:lang w:val="en-US" w:eastAsia="nl-NL" w:bidi="ar-SA"/>
                  </w:rPr>
                  <w:t>no</w:t>
                </w:r>
              </w:sdtContent>
            </w:sdt>
          </w:p>
        </w:tc>
      </w:tr>
    </w:tbl>
    <w:p w14:paraId="626FA2D8" w14:textId="77777777" w:rsidR="00B939EE" w:rsidRDefault="00B939EE" w:rsidP="00B939EE">
      <w:pPr>
        <w:pStyle w:val="BodyText"/>
        <w:rPr>
          <w:lang w:val="en-US" w:eastAsia="nl-NL" w:bidi="ar-SA"/>
        </w:rPr>
      </w:pPr>
    </w:p>
    <w:p w14:paraId="4EFF137B" w14:textId="6BCCAD41" w:rsidR="00570AD3" w:rsidRPr="00C943F4" w:rsidRDefault="00570AD3" w:rsidP="00F405A7">
      <w:pPr>
        <w:pStyle w:val="Heading2"/>
        <w:numPr>
          <w:ilvl w:val="0"/>
          <w:numId w:val="0"/>
        </w:numPr>
        <w:ind w:left="-630" w:hanging="567"/>
        <w:rPr>
          <w:i/>
          <w:iCs w:val="0"/>
          <w:sz w:val="20"/>
          <w:szCs w:val="20"/>
          <w:lang w:val="en-US" w:eastAsia="nl-NL" w:bidi="ar-SA"/>
        </w:rPr>
      </w:pPr>
      <w:bookmarkStart w:id="80" w:name="_Toc94024226"/>
      <w:bookmarkStart w:id="81" w:name="_Toc119414606"/>
      <w:r w:rsidRPr="00C943F4">
        <w:rPr>
          <w:i/>
          <w:iCs w:val="0"/>
          <w:sz w:val="20"/>
          <w:szCs w:val="20"/>
          <w:lang w:val="en-US" w:eastAsia="nl-NL" w:bidi="ar-SA"/>
        </w:rPr>
        <w:lastRenderedPageBreak/>
        <w:t>Storage</w:t>
      </w:r>
      <w:bookmarkEnd w:id="80"/>
      <w:bookmarkEnd w:id="81"/>
    </w:p>
    <w:tbl>
      <w:tblPr>
        <w:tblStyle w:val="TableGrid"/>
        <w:tblpPr w:leftFromText="180" w:rightFromText="180" w:vertAnchor="text" w:horzAnchor="page" w:tblpX="311" w:tblpY="378"/>
        <w:tblW w:w="8545" w:type="dxa"/>
        <w:tblLayout w:type="fixed"/>
        <w:tblLook w:val="04A0" w:firstRow="1" w:lastRow="0" w:firstColumn="1" w:lastColumn="0" w:noHBand="0" w:noVBand="1"/>
      </w:tblPr>
      <w:tblGrid>
        <w:gridCol w:w="1975"/>
        <w:gridCol w:w="1080"/>
        <w:gridCol w:w="1260"/>
        <w:gridCol w:w="1170"/>
        <w:gridCol w:w="990"/>
        <w:gridCol w:w="1080"/>
        <w:gridCol w:w="990"/>
      </w:tblGrid>
      <w:tr w:rsidR="00126A33" w14:paraId="5C562A3E" w14:textId="77777777" w:rsidTr="00191B3C">
        <w:trPr>
          <w:trHeight w:val="395"/>
        </w:trPr>
        <w:tc>
          <w:tcPr>
            <w:tcW w:w="1975" w:type="dxa"/>
            <w:shd w:val="clear" w:color="auto" w:fill="D9D9D9" w:themeFill="background1" w:themeFillShade="D9"/>
          </w:tcPr>
          <w:p w14:paraId="7F11138A" w14:textId="49A0C1D8" w:rsidR="00126A33"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ID</w:t>
            </w:r>
          </w:p>
        </w:tc>
        <w:tc>
          <w:tcPr>
            <w:tcW w:w="1080" w:type="dxa"/>
            <w:shd w:val="clear" w:color="auto" w:fill="D9D9D9" w:themeFill="background1" w:themeFillShade="D9"/>
          </w:tcPr>
          <w:p w14:paraId="4D278C7E" w14:textId="1A1F062C" w:rsidR="00126A33"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1260" w:type="dxa"/>
            <w:shd w:val="clear" w:color="auto" w:fill="D9D9D9" w:themeFill="background1" w:themeFillShade="D9"/>
          </w:tcPr>
          <w:p w14:paraId="207488C9" w14:textId="0D43A1C5" w:rsidR="00126A33"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C-drive OS (Fixed)</w:t>
            </w:r>
          </w:p>
        </w:tc>
        <w:tc>
          <w:tcPr>
            <w:tcW w:w="1170" w:type="dxa"/>
            <w:shd w:val="clear" w:color="auto" w:fill="D9D9D9" w:themeFill="background1" w:themeFillShade="D9"/>
          </w:tcPr>
          <w:p w14:paraId="0145A541" w14:textId="4F7396FF" w:rsidR="00126A33"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D-drive App (mandatory)</w:t>
            </w:r>
          </w:p>
        </w:tc>
        <w:tc>
          <w:tcPr>
            <w:tcW w:w="990" w:type="dxa"/>
            <w:shd w:val="clear" w:color="auto" w:fill="D9D9D9" w:themeFill="background1" w:themeFillShade="D9"/>
          </w:tcPr>
          <w:p w14:paraId="67E15C2B" w14:textId="3A1C10FA" w:rsidR="00126A33" w:rsidRPr="00C769C8"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E-drive (optional)</w:t>
            </w:r>
          </w:p>
        </w:tc>
        <w:tc>
          <w:tcPr>
            <w:tcW w:w="1080" w:type="dxa"/>
            <w:shd w:val="clear" w:color="auto" w:fill="D9D9D9" w:themeFill="background1" w:themeFillShade="D9"/>
          </w:tcPr>
          <w:p w14:paraId="4B99C83F" w14:textId="77777777" w:rsidR="00126A33" w:rsidRPr="00C769C8"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F-drive    (optional)</w:t>
            </w:r>
          </w:p>
        </w:tc>
        <w:tc>
          <w:tcPr>
            <w:tcW w:w="990" w:type="dxa"/>
            <w:shd w:val="clear" w:color="auto" w:fill="D9D9D9" w:themeFill="background1" w:themeFillShade="D9"/>
          </w:tcPr>
          <w:p w14:paraId="65A3EA08" w14:textId="77777777" w:rsidR="00126A33" w:rsidRPr="00C769C8" w:rsidRDefault="00126A33" w:rsidP="00126A33">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…-drive   (optional)</w:t>
            </w:r>
          </w:p>
        </w:tc>
      </w:tr>
      <w:tr w:rsidR="0053055F" w:rsidRPr="007E17B3" w14:paraId="0D853ADB" w14:textId="77777777" w:rsidTr="00191B3C">
        <w:tc>
          <w:tcPr>
            <w:tcW w:w="1975" w:type="dxa"/>
          </w:tcPr>
          <w:p w14:paraId="709F7798" w14:textId="7F647D71" w:rsidR="0053055F" w:rsidRPr="007E17B3" w:rsidRDefault="00960E7F" w:rsidP="0053055F">
            <w:pPr>
              <w:spacing w:after="160" w:line="259" w:lineRule="auto"/>
              <w:rPr>
                <w:rFonts w:eastAsia="Times New Roman" w:cs="Arial"/>
                <w:color w:val="000000" w:themeColor="text1"/>
                <w:sz w:val="16"/>
                <w:szCs w:val="16"/>
                <w:lang w:val="en-US" w:eastAsia="nl-NL" w:bidi="ar-SA"/>
              </w:rPr>
            </w:pPr>
            <w:r w:rsidRPr="007E17B3">
              <w:rPr>
                <w:rFonts w:eastAsia="Times New Roman" w:cs="Arial"/>
                <w:color w:val="000000" w:themeColor="text1"/>
                <w:sz w:val="16"/>
                <w:szCs w:val="16"/>
                <w:lang w:val="en-US" w:eastAsia="nl-NL" w:bidi="ar-SA"/>
              </w:rPr>
              <w:t>VIR1-P</w:t>
            </w:r>
          </w:p>
        </w:tc>
        <w:sdt>
          <w:sdtPr>
            <w:rPr>
              <w:sz w:val="16"/>
              <w:szCs w:val="16"/>
            </w:rPr>
            <w:alias w:val="Domain"/>
            <w:tag w:val="Domain"/>
            <w:id w:val="190582569"/>
            <w:placeholder>
              <w:docPart w:val="A9A91EB31E9845F0A04320A5F3128D4E"/>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30BBF1B7" w14:textId="2DEC2C5E" w:rsidR="0053055F" w:rsidRPr="007E17B3" w:rsidRDefault="0096034D" w:rsidP="0053055F">
                <w:pPr>
                  <w:spacing w:after="160" w:line="259" w:lineRule="auto"/>
                  <w:rPr>
                    <w:rFonts w:eastAsia="Times New Roman" w:cs="Arial"/>
                    <w:color w:val="000000" w:themeColor="text1"/>
                    <w:sz w:val="16"/>
                    <w:szCs w:val="16"/>
                    <w:lang w:val="en-US" w:eastAsia="nl-NL" w:bidi="ar-SA"/>
                  </w:rPr>
                </w:pPr>
                <w:r>
                  <w:rPr>
                    <w:sz w:val="16"/>
                    <w:szCs w:val="16"/>
                  </w:rPr>
                  <w:t>Production</w:t>
                </w:r>
              </w:p>
            </w:tc>
          </w:sdtContent>
        </w:sdt>
        <w:tc>
          <w:tcPr>
            <w:tcW w:w="1260" w:type="dxa"/>
          </w:tcPr>
          <w:p w14:paraId="094FC642" w14:textId="5F482862" w:rsidR="0053055F" w:rsidRPr="007E17B3" w:rsidRDefault="0053055F" w:rsidP="0053055F">
            <w:pPr>
              <w:spacing w:after="160" w:line="259" w:lineRule="auto"/>
              <w:rPr>
                <w:rFonts w:eastAsia="Times New Roman" w:cs="Arial"/>
                <w:color w:val="000000" w:themeColor="text1"/>
                <w:sz w:val="16"/>
                <w:szCs w:val="16"/>
                <w:lang w:val="en-US" w:eastAsia="nl-NL" w:bidi="ar-SA"/>
              </w:rPr>
            </w:pPr>
            <w:r w:rsidRPr="007E17B3">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7358755"/>
            <w:placeholder>
              <w:docPart w:val="5A6A680EEB844219A11CF85358F99447"/>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170" w:type="dxa"/>
              </w:tcPr>
              <w:p w14:paraId="3534B7BF" w14:textId="1089A0C3" w:rsidR="0053055F" w:rsidRPr="007E17B3" w:rsidRDefault="0096034D" w:rsidP="0053055F">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 GB</w:t>
                </w:r>
              </w:p>
            </w:tc>
          </w:sdtContent>
        </w:sdt>
        <w:sdt>
          <w:sdtPr>
            <w:rPr>
              <w:rFonts w:eastAsia="Times New Roman" w:cs="Arial"/>
              <w:color w:val="000000" w:themeColor="text1"/>
              <w:sz w:val="16"/>
              <w:szCs w:val="16"/>
              <w:lang w:val="en-US" w:eastAsia="nl-NL" w:bidi="ar-SA"/>
            </w:rPr>
            <w:alias w:val="Disk Size"/>
            <w:tag w:val="Disk Size"/>
            <w:id w:val="1506170526"/>
            <w:placeholder>
              <w:docPart w:val="CDA28AF04C124C4F8B839BAF9229B211"/>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4279F20E" w14:textId="2FDBA4E2" w:rsidR="0053055F" w:rsidRPr="007E17B3" w:rsidRDefault="0096034D" w:rsidP="0053055F">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898398365"/>
            <w:placeholder>
              <w:docPart w:val="19F237F92740418496D31248F53C1B5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080" w:type="dxa"/>
              </w:tcPr>
              <w:p w14:paraId="5B47CA7E" w14:textId="7E9C7398" w:rsidR="0053055F" w:rsidRPr="007E17B3" w:rsidRDefault="0096034D" w:rsidP="0053055F">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260960089"/>
            <w:placeholder>
              <w:docPart w:val="F1FAAAE5555E461BBFBA48AF694F207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6C302195" w14:textId="7D9474B4" w:rsidR="0053055F" w:rsidRPr="007E17B3" w:rsidRDefault="0096034D" w:rsidP="0053055F">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tr>
      <w:tr w:rsidR="00191B3C" w:rsidRPr="007E17B3" w14:paraId="6E9B4B09" w14:textId="77777777" w:rsidTr="00191B3C">
        <w:tc>
          <w:tcPr>
            <w:tcW w:w="1975" w:type="dxa"/>
          </w:tcPr>
          <w:p w14:paraId="2247B559" w14:textId="4D2D5C99" w:rsidR="0053055F" w:rsidRPr="007E17B3" w:rsidRDefault="00960E7F" w:rsidP="0053055F">
            <w:pPr>
              <w:spacing w:after="160" w:line="259" w:lineRule="auto"/>
              <w:rPr>
                <w:rFonts w:eastAsia="Times New Roman" w:cs="Arial"/>
                <w:color w:val="000000" w:themeColor="text1"/>
                <w:sz w:val="16"/>
                <w:szCs w:val="16"/>
                <w:lang w:val="en-US" w:eastAsia="nl-NL" w:bidi="ar-SA"/>
              </w:rPr>
            </w:pPr>
            <w:r w:rsidRPr="007E17B3">
              <w:rPr>
                <w:rFonts w:eastAsia="Times New Roman" w:cs="Arial"/>
                <w:color w:val="000000" w:themeColor="text1"/>
                <w:sz w:val="16"/>
                <w:szCs w:val="16"/>
                <w:lang w:val="en-US" w:eastAsia="nl-NL" w:bidi="ar-SA"/>
              </w:rPr>
              <w:t>VIR1-A</w:t>
            </w:r>
          </w:p>
        </w:tc>
        <w:sdt>
          <w:sdtPr>
            <w:rPr>
              <w:sz w:val="16"/>
              <w:szCs w:val="16"/>
            </w:rPr>
            <w:alias w:val="Domain"/>
            <w:tag w:val="Domain"/>
            <w:id w:val="-599489928"/>
            <w:placeholder>
              <w:docPart w:val="DCAC7F6EE2EA447BA0D48A6CBF2A8F44"/>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3404EC14" w14:textId="2B65D407" w:rsidR="0053055F" w:rsidRPr="007E17B3" w:rsidRDefault="0096034D" w:rsidP="0053055F">
                <w:pPr>
                  <w:spacing w:after="160" w:line="259" w:lineRule="auto"/>
                  <w:rPr>
                    <w:rFonts w:eastAsia="Times New Roman" w:cs="Arial"/>
                    <w:color w:val="000000" w:themeColor="text1"/>
                    <w:sz w:val="16"/>
                    <w:szCs w:val="16"/>
                    <w:lang w:val="en-US" w:eastAsia="nl-NL" w:bidi="ar-SA"/>
                  </w:rPr>
                </w:pPr>
                <w:r>
                  <w:rPr>
                    <w:sz w:val="16"/>
                    <w:szCs w:val="16"/>
                  </w:rPr>
                  <w:t>Acceptance</w:t>
                </w:r>
              </w:p>
            </w:tc>
          </w:sdtContent>
        </w:sdt>
        <w:tc>
          <w:tcPr>
            <w:tcW w:w="1260" w:type="dxa"/>
          </w:tcPr>
          <w:p w14:paraId="3BE17F73" w14:textId="77777777" w:rsidR="0053055F" w:rsidRPr="007E17B3" w:rsidRDefault="0053055F" w:rsidP="0053055F">
            <w:pPr>
              <w:spacing w:after="160" w:line="259" w:lineRule="auto"/>
              <w:rPr>
                <w:rFonts w:eastAsia="Times New Roman" w:cs="Arial"/>
                <w:color w:val="000000" w:themeColor="text1"/>
                <w:sz w:val="16"/>
                <w:szCs w:val="16"/>
                <w:lang w:val="en-US" w:eastAsia="nl-NL" w:bidi="ar-SA"/>
              </w:rPr>
            </w:pPr>
            <w:r w:rsidRPr="007E17B3">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617833376"/>
            <w:placeholder>
              <w:docPart w:val="9A700C38A190475ABC7830C75D16719D"/>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170" w:type="dxa"/>
              </w:tcPr>
              <w:p w14:paraId="54E343DB" w14:textId="27C9E546" w:rsidR="0053055F" w:rsidRPr="007E17B3" w:rsidRDefault="0096034D" w:rsidP="0053055F">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 GB</w:t>
                </w:r>
              </w:p>
            </w:tc>
          </w:sdtContent>
        </w:sdt>
        <w:sdt>
          <w:sdtPr>
            <w:rPr>
              <w:rFonts w:eastAsia="Times New Roman" w:cs="Arial"/>
              <w:color w:val="000000" w:themeColor="text1"/>
              <w:sz w:val="16"/>
              <w:szCs w:val="16"/>
              <w:lang w:val="en-US" w:eastAsia="nl-NL" w:bidi="ar-SA"/>
            </w:rPr>
            <w:alias w:val="Disk Size"/>
            <w:tag w:val="Disk Size"/>
            <w:id w:val="64774848"/>
            <w:placeholder>
              <w:docPart w:val="54D0772C786645ABAA888F8C6408B0FD"/>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2DAF03AC" w14:textId="0E9BE18E" w:rsidR="0053055F" w:rsidRPr="007E17B3" w:rsidRDefault="0096034D" w:rsidP="0053055F">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485007089"/>
            <w:placeholder>
              <w:docPart w:val="1CAFF1453E074A0CBCDB694767E5F490"/>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080" w:type="dxa"/>
              </w:tcPr>
              <w:p w14:paraId="2E2CB288" w14:textId="6DE51296" w:rsidR="0053055F" w:rsidRPr="007E17B3" w:rsidRDefault="0096034D" w:rsidP="0053055F">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2118590568"/>
            <w:placeholder>
              <w:docPart w:val="C6722A2CD14B4A37A441C5277A2109AC"/>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990" w:type="dxa"/>
              </w:tcPr>
              <w:p w14:paraId="03C9C51B" w14:textId="0DCDCF20" w:rsidR="0053055F" w:rsidRPr="007E17B3" w:rsidRDefault="0096034D" w:rsidP="0053055F">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tr>
    </w:tbl>
    <w:p w14:paraId="25DC5363" w14:textId="3D90FA7A" w:rsidR="007222F6" w:rsidRPr="00C943F4" w:rsidRDefault="00C831FC" w:rsidP="00F405A7">
      <w:pPr>
        <w:spacing w:after="160" w:line="259" w:lineRule="auto"/>
        <w:ind w:left="-1170"/>
        <w:rPr>
          <w:rFonts w:eastAsia="Times New Roman" w:cs="Arial"/>
          <w:i/>
          <w:iCs/>
          <w:color w:val="1F1E33"/>
          <w:sz w:val="20"/>
          <w:lang w:val="en-US" w:eastAsia="nl-NL" w:bidi="ar-SA"/>
        </w:rPr>
      </w:pPr>
      <w:r w:rsidRPr="007E17B3">
        <w:rPr>
          <w:rFonts w:eastAsia="Times New Roman" w:cs="Arial"/>
          <w:i/>
          <w:iCs/>
          <w:color w:val="1F1E33"/>
          <w:sz w:val="20"/>
          <w:lang w:val="en-US" w:eastAsia="nl-NL" w:bidi="ar-SA"/>
        </w:rPr>
        <w:t>Windows Application server(s)</w:t>
      </w:r>
    </w:p>
    <w:p w14:paraId="7DE5FD99" w14:textId="77777777" w:rsidR="00AE53D3" w:rsidRPr="0016776E" w:rsidRDefault="00AE53D3" w:rsidP="00F405A7">
      <w:pPr>
        <w:spacing w:after="160" w:line="259" w:lineRule="auto"/>
        <w:ind w:left="-1170"/>
        <w:rPr>
          <w:rFonts w:eastAsia="Times New Roman" w:cs="Helvetica"/>
          <w:i/>
          <w:iCs/>
          <w:color w:val="1F1E33"/>
          <w:sz w:val="20"/>
          <w:lang w:val="en-US" w:eastAsia="nl-NL" w:bidi="ar-SA"/>
        </w:rPr>
      </w:pPr>
    </w:p>
    <w:p w14:paraId="44DE1BDD" w14:textId="77777777" w:rsidR="00E900F6" w:rsidRPr="0016776E" w:rsidRDefault="00E900F6" w:rsidP="00F405A7">
      <w:pPr>
        <w:spacing w:after="160" w:line="259" w:lineRule="auto"/>
        <w:ind w:left="-1170"/>
        <w:rPr>
          <w:rFonts w:eastAsia="Times New Roman" w:cs="Helvetica"/>
          <w:i/>
          <w:iCs/>
          <w:color w:val="1F1E33"/>
          <w:sz w:val="20"/>
          <w:lang w:val="en-US" w:eastAsia="nl-NL" w:bidi="ar-SA"/>
        </w:rPr>
      </w:pPr>
    </w:p>
    <w:p w14:paraId="014E23A1" w14:textId="77777777" w:rsidR="00E900F6" w:rsidRPr="0016776E" w:rsidRDefault="00E900F6" w:rsidP="00F405A7">
      <w:pPr>
        <w:spacing w:after="160" w:line="259" w:lineRule="auto"/>
        <w:ind w:left="-1170"/>
        <w:rPr>
          <w:rFonts w:eastAsia="Times New Roman" w:cs="Helvetica"/>
          <w:i/>
          <w:iCs/>
          <w:color w:val="1F1E33"/>
          <w:sz w:val="20"/>
          <w:lang w:val="en-US" w:eastAsia="nl-NL" w:bidi="ar-SA"/>
        </w:rPr>
      </w:pPr>
    </w:p>
    <w:p w14:paraId="3F9A3E00" w14:textId="77777777" w:rsidR="00E900F6" w:rsidRPr="0016776E" w:rsidRDefault="00E900F6" w:rsidP="00AE53D3">
      <w:pPr>
        <w:spacing w:after="160" w:line="259" w:lineRule="auto"/>
        <w:rPr>
          <w:rFonts w:eastAsia="Times New Roman" w:cs="Helvetica"/>
          <w:i/>
          <w:iCs/>
          <w:color w:val="1F1E33"/>
          <w:sz w:val="20"/>
          <w:lang w:val="en-US" w:eastAsia="nl-NL" w:bidi="ar-SA"/>
        </w:rPr>
      </w:pPr>
    </w:p>
    <w:tbl>
      <w:tblPr>
        <w:tblStyle w:val="TableGrid"/>
        <w:tblpPr w:leftFromText="180" w:rightFromText="180" w:vertAnchor="text" w:horzAnchor="page" w:tblpX="271" w:tblpY="299"/>
        <w:tblW w:w="9715" w:type="dxa"/>
        <w:tblLayout w:type="fixed"/>
        <w:tblLook w:val="04A0" w:firstRow="1" w:lastRow="0" w:firstColumn="1" w:lastColumn="0" w:noHBand="0" w:noVBand="1"/>
      </w:tblPr>
      <w:tblGrid>
        <w:gridCol w:w="1975"/>
        <w:gridCol w:w="1080"/>
        <w:gridCol w:w="1260"/>
        <w:gridCol w:w="1620"/>
        <w:gridCol w:w="1260"/>
        <w:gridCol w:w="1260"/>
        <w:gridCol w:w="1260"/>
      </w:tblGrid>
      <w:tr w:rsidR="009E304A" w14:paraId="7E59C65E" w14:textId="77777777" w:rsidTr="009E304A">
        <w:trPr>
          <w:trHeight w:val="395"/>
        </w:trPr>
        <w:tc>
          <w:tcPr>
            <w:tcW w:w="1975" w:type="dxa"/>
            <w:shd w:val="clear" w:color="auto" w:fill="D9D9D9" w:themeFill="background1" w:themeFillShade="D9"/>
          </w:tcPr>
          <w:p w14:paraId="551960CE" w14:textId="77777777" w:rsidR="009E304A" w:rsidRDefault="009E304A" w:rsidP="009E304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ID</w:t>
            </w:r>
          </w:p>
        </w:tc>
        <w:tc>
          <w:tcPr>
            <w:tcW w:w="1080" w:type="dxa"/>
            <w:shd w:val="clear" w:color="auto" w:fill="D9D9D9" w:themeFill="background1" w:themeFillShade="D9"/>
          </w:tcPr>
          <w:p w14:paraId="49A3A5F0" w14:textId="77777777" w:rsidR="009E304A" w:rsidRDefault="009E304A" w:rsidP="009E304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1260" w:type="dxa"/>
            <w:shd w:val="clear" w:color="auto" w:fill="D9D9D9" w:themeFill="background1" w:themeFillShade="D9"/>
          </w:tcPr>
          <w:p w14:paraId="2621BFA1" w14:textId="1DCCDBDD" w:rsidR="009E304A" w:rsidRDefault="009E304A" w:rsidP="009E304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0 – Mountpoint 1     OS (Fixed)</w:t>
            </w:r>
          </w:p>
        </w:tc>
        <w:tc>
          <w:tcPr>
            <w:tcW w:w="1620" w:type="dxa"/>
            <w:shd w:val="clear" w:color="auto" w:fill="D9D9D9" w:themeFill="background1" w:themeFillShade="D9"/>
          </w:tcPr>
          <w:p w14:paraId="77C15C5A" w14:textId="2ACAA7EF" w:rsidR="009E304A" w:rsidRDefault="009E304A" w:rsidP="009E304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1     App (mandatory)</w:t>
            </w:r>
          </w:p>
        </w:tc>
        <w:tc>
          <w:tcPr>
            <w:tcW w:w="1260" w:type="dxa"/>
            <w:shd w:val="clear" w:color="auto" w:fill="D9D9D9" w:themeFill="background1" w:themeFillShade="D9"/>
          </w:tcPr>
          <w:p w14:paraId="5000D2DE" w14:textId="2FA0ACE7" w:rsidR="009E304A" w:rsidRPr="00C769C8" w:rsidRDefault="009E304A" w:rsidP="009E304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2       (optional)</w:t>
            </w:r>
          </w:p>
        </w:tc>
        <w:tc>
          <w:tcPr>
            <w:tcW w:w="1260" w:type="dxa"/>
            <w:shd w:val="clear" w:color="auto" w:fill="D9D9D9" w:themeFill="background1" w:themeFillShade="D9"/>
          </w:tcPr>
          <w:p w14:paraId="4AA67753" w14:textId="5EA5719D" w:rsidR="009E304A" w:rsidRPr="00C769C8" w:rsidRDefault="009E304A" w:rsidP="009E304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1 – Mountpoint 3       (optional)</w:t>
            </w:r>
          </w:p>
        </w:tc>
        <w:tc>
          <w:tcPr>
            <w:tcW w:w="1260" w:type="dxa"/>
            <w:shd w:val="clear" w:color="auto" w:fill="D9D9D9" w:themeFill="background1" w:themeFillShade="D9"/>
          </w:tcPr>
          <w:p w14:paraId="6F3C7B79" w14:textId="2308E441" w:rsidR="009E304A" w:rsidRPr="00C769C8" w:rsidRDefault="009E304A" w:rsidP="009E304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 2 – Mountpoint 1 (optional)</w:t>
            </w:r>
          </w:p>
        </w:tc>
      </w:tr>
      <w:tr w:rsidR="002A3CE5" w:rsidRPr="009D788F" w14:paraId="6D261166" w14:textId="77777777" w:rsidTr="00EE6180">
        <w:tc>
          <w:tcPr>
            <w:tcW w:w="1975" w:type="dxa"/>
            <w:vAlign w:val="center"/>
          </w:tcPr>
          <w:p w14:paraId="551BF643" w14:textId="60463FDC" w:rsidR="002A3CE5" w:rsidRPr="009D788F" w:rsidRDefault="005B0CEC" w:rsidP="002A3CE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PRE</w:t>
            </w:r>
            <w:r w:rsidR="002A3CE5" w:rsidRPr="009D788F">
              <w:rPr>
                <w:rFonts w:eastAsia="Times New Roman" w:cs="Arial"/>
                <w:color w:val="000000" w:themeColor="text1"/>
                <w:sz w:val="16"/>
                <w:szCs w:val="16"/>
                <w:lang w:val="en-US" w:eastAsia="nl-NL" w:bidi="ar-SA"/>
              </w:rPr>
              <w:t>1-P</w:t>
            </w:r>
          </w:p>
        </w:tc>
        <w:sdt>
          <w:sdtPr>
            <w:rPr>
              <w:sz w:val="16"/>
              <w:szCs w:val="16"/>
            </w:rPr>
            <w:alias w:val="Domain"/>
            <w:tag w:val="Domain"/>
            <w:id w:val="-986628101"/>
            <w:placeholder>
              <w:docPart w:val="7D021E495C9F4AD386653F718995FE7C"/>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2CC35AC2" w14:textId="77777777" w:rsidR="002A3CE5" w:rsidRPr="009D788F" w:rsidRDefault="0096034D" w:rsidP="002A3CE5">
                <w:pPr>
                  <w:spacing w:after="160" w:line="259" w:lineRule="auto"/>
                  <w:rPr>
                    <w:rFonts w:eastAsia="Times New Roman" w:cs="Arial"/>
                    <w:color w:val="000000" w:themeColor="text1"/>
                    <w:sz w:val="16"/>
                    <w:szCs w:val="16"/>
                    <w:lang w:val="en-US" w:eastAsia="nl-NL" w:bidi="ar-SA"/>
                  </w:rPr>
                </w:pPr>
                <w:r>
                  <w:rPr>
                    <w:sz w:val="16"/>
                    <w:szCs w:val="16"/>
                  </w:rPr>
                  <w:t>Production</w:t>
                </w:r>
              </w:p>
            </w:tc>
          </w:sdtContent>
        </w:sdt>
        <w:tc>
          <w:tcPr>
            <w:tcW w:w="1260" w:type="dxa"/>
          </w:tcPr>
          <w:p w14:paraId="5D7D85F6" w14:textId="77777777" w:rsidR="002A3CE5" w:rsidRPr="009D788F" w:rsidRDefault="002A3CE5" w:rsidP="002A3CE5">
            <w:pPr>
              <w:spacing w:after="160" w:line="259" w:lineRule="auto"/>
              <w:rPr>
                <w:rFonts w:eastAsia="Times New Roman" w:cs="Arial"/>
                <w:color w:val="000000" w:themeColor="text1"/>
                <w:sz w:val="16"/>
                <w:szCs w:val="16"/>
                <w:lang w:val="en-US" w:eastAsia="nl-NL" w:bidi="ar-SA"/>
              </w:rPr>
            </w:pPr>
            <w:r w:rsidRPr="009D788F">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964879935"/>
            <w:placeholder>
              <w:docPart w:val="235343BC568E49799B25669FAF868480"/>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620" w:type="dxa"/>
              </w:tcPr>
              <w:p w14:paraId="33892521" w14:textId="6EDF3064" w:rsidR="002A3CE5" w:rsidRPr="00D825A4" w:rsidRDefault="0096034D" w:rsidP="002A3CE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500 GB</w:t>
                </w:r>
              </w:p>
            </w:tc>
          </w:sdtContent>
        </w:sdt>
        <w:sdt>
          <w:sdtPr>
            <w:rPr>
              <w:rFonts w:eastAsia="Times New Roman" w:cs="Arial"/>
              <w:color w:val="000000" w:themeColor="text1"/>
              <w:sz w:val="16"/>
              <w:szCs w:val="16"/>
              <w:lang w:val="en-US" w:eastAsia="nl-NL" w:bidi="ar-SA"/>
            </w:rPr>
            <w:alias w:val="Disk Size"/>
            <w:tag w:val="Disk Size"/>
            <w:id w:val="1040165888"/>
            <w:placeholder>
              <w:docPart w:val="D5FA5D2B0404480DB7AAB531B3281B9B"/>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2F623902" w14:textId="77777777" w:rsidR="002A3CE5" w:rsidRPr="009D788F" w:rsidRDefault="0096034D" w:rsidP="002A3CE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408389363"/>
            <w:placeholder>
              <w:docPart w:val="BDF152F771514CB68F3F15507EA62B8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6631C948" w14:textId="77777777" w:rsidR="002A3CE5" w:rsidRPr="009D788F" w:rsidRDefault="0096034D" w:rsidP="002A3CE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078942903"/>
            <w:placeholder>
              <w:docPart w:val="F609B2A531654658B56F0AF3F4E12E3C"/>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1F03BAE8" w14:textId="77777777" w:rsidR="002A3CE5" w:rsidRPr="009D788F" w:rsidRDefault="0096034D" w:rsidP="002A3CE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tr>
      <w:tr w:rsidR="002A3CE5" w14:paraId="42A826F6" w14:textId="77777777" w:rsidTr="00EE6180">
        <w:tc>
          <w:tcPr>
            <w:tcW w:w="1975" w:type="dxa"/>
            <w:vAlign w:val="center"/>
          </w:tcPr>
          <w:p w14:paraId="68765BF4" w14:textId="020CB271" w:rsidR="002A3CE5" w:rsidRPr="0053055F" w:rsidRDefault="005B0CEC" w:rsidP="002A3CE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PRE</w:t>
            </w:r>
            <w:r w:rsidR="002A3CE5">
              <w:rPr>
                <w:rFonts w:eastAsia="Times New Roman" w:cs="Arial"/>
                <w:color w:val="000000" w:themeColor="text1"/>
                <w:sz w:val="16"/>
                <w:szCs w:val="16"/>
                <w:lang w:val="en-US" w:eastAsia="nl-NL" w:bidi="ar-SA"/>
              </w:rPr>
              <w:t>2-P</w:t>
            </w:r>
          </w:p>
        </w:tc>
        <w:sdt>
          <w:sdtPr>
            <w:rPr>
              <w:sz w:val="16"/>
              <w:szCs w:val="16"/>
            </w:rPr>
            <w:alias w:val="Domain"/>
            <w:tag w:val="Domain"/>
            <w:id w:val="516901176"/>
            <w:placeholder>
              <w:docPart w:val="F60D02C104DB466CBCD0413D49A48616"/>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1FB2A10B" w14:textId="5BA47E16" w:rsidR="002A3CE5" w:rsidRPr="00BA3CDA" w:rsidRDefault="0096034D" w:rsidP="002A3CE5">
                <w:pPr>
                  <w:spacing w:after="160" w:line="259" w:lineRule="auto"/>
                  <w:rPr>
                    <w:rFonts w:eastAsia="Times New Roman" w:cs="Arial"/>
                    <w:color w:val="000000" w:themeColor="text1"/>
                    <w:sz w:val="16"/>
                    <w:szCs w:val="16"/>
                    <w:lang w:val="en-US" w:eastAsia="nl-NL" w:bidi="ar-SA"/>
                  </w:rPr>
                </w:pPr>
                <w:r>
                  <w:rPr>
                    <w:sz w:val="16"/>
                    <w:szCs w:val="16"/>
                  </w:rPr>
                  <w:t>Production</w:t>
                </w:r>
              </w:p>
            </w:tc>
          </w:sdtContent>
        </w:sdt>
        <w:tc>
          <w:tcPr>
            <w:tcW w:w="1260" w:type="dxa"/>
          </w:tcPr>
          <w:p w14:paraId="22D8F113" w14:textId="77777777" w:rsidR="002A3CE5" w:rsidRPr="00BA3CDA" w:rsidRDefault="002A3CE5" w:rsidP="002A3CE5">
            <w:pPr>
              <w:spacing w:after="160" w:line="259" w:lineRule="auto"/>
              <w:rPr>
                <w:rFonts w:eastAsia="Times New Roman" w:cs="Arial"/>
                <w:color w:val="000000" w:themeColor="text1"/>
                <w:sz w:val="16"/>
                <w:szCs w:val="16"/>
                <w:lang w:val="en-US" w:eastAsia="nl-NL" w:bidi="ar-SA"/>
              </w:rPr>
            </w:pPr>
            <w:r w:rsidRPr="00BA3CDA">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264572931"/>
            <w:placeholder>
              <w:docPart w:val="C99E9BE525CC4E778695280FF8CF41D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620" w:type="dxa"/>
              </w:tcPr>
              <w:p w14:paraId="77A523B7" w14:textId="3E7B479E" w:rsidR="002A3CE5" w:rsidRPr="00D825A4" w:rsidRDefault="0096034D" w:rsidP="002A3CE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500 GB</w:t>
                </w:r>
              </w:p>
            </w:tc>
          </w:sdtContent>
        </w:sdt>
        <w:sdt>
          <w:sdtPr>
            <w:rPr>
              <w:rFonts w:eastAsia="Times New Roman" w:cs="Arial"/>
              <w:color w:val="000000" w:themeColor="text1"/>
              <w:sz w:val="16"/>
              <w:szCs w:val="16"/>
              <w:lang w:val="en-US" w:eastAsia="nl-NL" w:bidi="ar-SA"/>
            </w:rPr>
            <w:alias w:val="Disk Size"/>
            <w:tag w:val="Disk Size"/>
            <w:id w:val="406198373"/>
            <w:placeholder>
              <w:docPart w:val="666CC9D50D144AF697847409D42FB20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15581E11" w14:textId="7371A0D3" w:rsidR="002A3CE5" w:rsidRPr="0053055F" w:rsidRDefault="0096034D" w:rsidP="002A3CE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354626249"/>
            <w:placeholder>
              <w:docPart w:val="856E070B6C154BBCB3E556D452CA0D01"/>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70862BF1" w14:textId="002AF4F3" w:rsidR="002A3CE5" w:rsidRPr="0053055F" w:rsidRDefault="0096034D" w:rsidP="002A3CE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292670401"/>
            <w:placeholder>
              <w:docPart w:val="B1BC7CFC01AD4B0EAF380DDD0E48161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6650BE79" w14:textId="293E4586" w:rsidR="002A3CE5" w:rsidRPr="0053055F" w:rsidRDefault="0096034D" w:rsidP="002A3CE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tr>
      <w:tr w:rsidR="005506C2" w14:paraId="4F5DBCA9" w14:textId="77777777" w:rsidTr="00EE6180">
        <w:tc>
          <w:tcPr>
            <w:tcW w:w="1975" w:type="dxa"/>
            <w:vAlign w:val="center"/>
          </w:tcPr>
          <w:p w14:paraId="44556EA4" w14:textId="59BD4A5C" w:rsidR="005506C2" w:rsidRDefault="005506C2" w:rsidP="005506C2">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APP1-P</w:t>
            </w:r>
          </w:p>
        </w:tc>
        <w:sdt>
          <w:sdtPr>
            <w:rPr>
              <w:sz w:val="16"/>
              <w:szCs w:val="16"/>
            </w:rPr>
            <w:alias w:val="Domain"/>
            <w:tag w:val="Domain"/>
            <w:id w:val="819547176"/>
            <w:placeholder>
              <w:docPart w:val="E4DD43918E70474782469A67B90E13E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1C826C7D" w14:textId="335EDAF7" w:rsidR="005506C2" w:rsidRPr="00BA3CDA" w:rsidRDefault="0096034D" w:rsidP="005506C2">
                <w:pPr>
                  <w:spacing w:after="160" w:line="259" w:lineRule="auto"/>
                  <w:rPr>
                    <w:sz w:val="16"/>
                    <w:szCs w:val="16"/>
                  </w:rPr>
                </w:pPr>
                <w:r>
                  <w:rPr>
                    <w:sz w:val="16"/>
                    <w:szCs w:val="16"/>
                  </w:rPr>
                  <w:t>Production</w:t>
                </w:r>
              </w:p>
            </w:tc>
          </w:sdtContent>
        </w:sdt>
        <w:tc>
          <w:tcPr>
            <w:tcW w:w="1260" w:type="dxa"/>
          </w:tcPr>
          <w:p w14:paraId="5288B8E6" w14:textId="44EE3E11" w:rsidR="005506C2" w:rsidRPr="00BA3CDA" w:rsidRDefault="005506C2" w:rsidP="005506C2">
            <w:pPr>
              <w:spacing w:after="160" w:line="259" w:lineRule="auto"/>
              <w:rPr>
                <w:rFonts w:eastAsia="Times New Roman" w:cs="Arial"/>
                <w:color w:val="000000" w:themeColor="text1"/>
                <w:sz w:val="16"/>
                <w:szCs w:val="16"/>
                <w:lang w:val="en-US" w:eastAsia="nl-NL" w:bidi="ar-SA"/>
              </w:rPr>
            </w:pPr>
            <w:r w:rsidRPr="00BA3CDA">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53676359"/>
            <w:placeholder>
              <w:docPart w:val="B5A8D11AAF014C408503687E5A3C0FF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620" w:type="dxa"/>
              </w:tcPr>
              <w:p w14:paraId="622A1FF3" w14:textId="02CFF0F7" w:rsidR="005506C2" w:rsidRPr="00D825A4" w:rsidRDefault="0096034D" w:rsidP="005506C2">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500 GB</w:t>
                </w:r>
              </w:p>
            </w:tc>
          </w:sdtContent>
        </w:sdt>
        <w:sdt>
          <w:sdtPr>
            <w:rPr>
              <w:rFonts w:eastAsia="Times New Roman" w:cs="Arial"/>
              <w:color w:val="000000" w:themeColor="text1"/>
              <w:sz w:val="16"/>
              <w:szCs w:val="16"/>
              <w:lang w:val="en-US" w:eastAsia="nl-NL" w:bidi="ar-SA"/>
            </w:rPr>
            <w:alias w:val="Disk Size"/>
            <w:tag w:val="Disk Size"/>
            <w:id w:val="-1740010963"/>
            <w:placeholder>
              <w:docPart w:val="D6D2AC7E63FA4539BD420827BA30CE31"/>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0518A9AA" w14:textId="5FD60D14" w:rsidR="005506C2" w:rsidRDefault="0096034D" w:rsidP="005506C2">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202750475"/>
            <w:placeholder>
              <w:docPart w:val="D4D98BBBFD5246A9A3E941D79D0A893B"/>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1E317FF4" w14:textId="768182EE" w:rsidR="005506C2" w:rsidRDefault="0096034D" w:rsidP="005506C2">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48719370"/>
            <w:placeholder>
              <w:docPart w:val="FA4D329A3CB7464FB5816C64146CFEE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6C067906" w14:textId="0BDDB8F6" w:rsidR="005506C2" w:rsidRDefault="0096034D" w:rsidP="005506C2">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tr>
      <w:tr w:rsidR="005506C2" w14:paraId="10E7F1C2" w14:textId="77777777" w:rsidTr="00EE6180">
        <w:tc>
          <w:tcPr>
            <w:tcW w:w="1975" w:type="dxa"/>
            <w:vAlign w:val="center"/>
          </w:tcPr>
          <w:p w14:paraId="1F6A4E2D" w14:textId="150E6636" w:rsidR="005506C2" w:rsidRDefault="005506C2" w:rsidP="005506C2">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APP2-P</w:t>
            </w:r>
          </w:p>
        </w:tc>
        <w:sdt>
          <w:sdtPr>
            <w:rPr>
              <w:sz w:val="16"/>
              <w:szCs w:val="16"/>
            </w:rPr>
            <w:alias w:val="Domain"/>
            <w:tag w:val="Domain"/>
            <w:id w:val="-642958570"/>
            <w:placeholder>
              <w:docPart w:val="FF23C2E95D3E4E74ACE0DB49B56E2EA1"/>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4C45E1F9" w14:textId="761B0691" w:rsidR="005506C2" w:rsidRPr="00BA3CDA" w:rsidRDefault="0096034D" w:rsidP="005506C2">
                <w:pPr>
                  <w:spacing w:after="160" w:line="259" w:lineRule="auto"/>
                  <w:rPr>
                    <w:sz w:val="16"/>
                    <w:szCs w:val="16"/>
                  </w:rPr>
                </w:pPr>
                <w:r>
                  <w:rPr>
                    <w:sz w:val="16"/>
                    <w:szCs w:val="16"/>
                  </w:rPr>
                  <w:t>Production</w:t>
                </w:r>
              </w:p>
            </w:tc>
          </w:sdtContent>
        </w:sdt>
        <w:tc>
          <w:tcPr>
            <w:tcW w:w="1260" w:type="dxa"/>
          </w:tcPr>
          <w:p w14:paraId="2FFAEE31" w14:textId="079FF9F0" w:rsidR="005506C2" w:rsidRPr="00BA3CDA" w:rsidRDefault="005506C2" w:rsidP="005506C2">
            <w:pPr>
              <w:spacing w:after="160" w:line="259" w:lineRule="auto"/>
              <w:rPr>
                <w:rFonts w:eastAsia="Times New Roman" w:cs="Arial"/>
                <w:color w:val="000000" w:themeColor="text1"/>
                <w:sz w:val="16"/>
                <w:szCs w:val="16"/>
                <w:lang w:val="en-US" w:eastAsia="nl-NL" w:bidi="ar-SA"/>
              </w:rPr>
            </w:pPr>
            <w:r w:rsidRPr="00BA3CDA">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477656180"/>
            <w:placeholder>
              <w:docPart w:val="625826C530814FA8BFF8D92459523891"/>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620" w:type="dxa"/>
              </w:tcPr>
              <w:p w14:paraId="48909462" w14:textId="1F441F84" w:rsidR="005506C2" w:rsidRPr="00D825A4" w:rsidRDefault="0096034D" w:rsidP="005506C2">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500 GB</w:t>
                </w:r>
              </w:p>
            </w:tc>
          </w:sdtContent>
        </w:sdt>
        <w:sdt>
          <w:sdtPr>
            <w:rPr>
              <w:rFonts w:eastAsia="Times New Roman" w:cs="Arial"/>
              <w:color w:val="000000" w:themeColor="text1"/>
              <w:sz w:val="16"/>
              <w:szCs w:val="16"/>
              <w:lang w:val="en-US" w:eastAsia="nl-NL" w:bidi="ar-SA"/>
            </w:rPr>
            <w:alias w:val="Disk Size"/>
            <w:tag w:val="Disk Size"/>
            <w:id w:val="-654293527"/>
            <w:placeholder>
              <w:docPart w:val="2199516B438B4AC297598A81FC86BAC1"/>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6D99517C" w14:textId="085CBF8B" w:rsidR="005506C2" w:rsidRDefault="0096034D" w:rsidP="005506C2">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029219807"/>
            <w:placeholder>
              <w:docPart w:val="75E94888789744B39D70DA109C801E6C"/>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2DD7F2BE" w14:textId="6847895B" w:rsidR="005506C2" w:rsidRDefault="0096034D" w:rsidP="005506C2">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380393145"/>
            <w:placeholder>
              <w:docPart w:val="446E7CD092F24E2AAD5DBA4F42C869B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50881DB1" w14:textId="57AFDE3C" w:rsidR="005506C2" w:rsidRDefault="0096034D" w:rsidP="005506C2">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tr>
      <w:tr w:rsidR="00454AB5" w14:paraId="6AF31512" w14:textId="77777777" w:rsidTr="00EE6180">
        <w:tc>
          <w:tcPr>
            <w:tcW w:w="1975" w:type="dxa"/>
            <w:vAlign w:val="center"/>
          </w:tcPr>
          <w:p w14:paraId="0C610CF0" w14:textId="60406F07" w:rsidR="00454AB5" w:rsidRDefault="00454AB5" w:rsidP="00454AB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OID1-P</w:t>
            </w:r>
          </w:p>
        </w:tc>
        <w:sdt>
          <w:sdtPr>
            <w:rPr>
              <w:sz w:val="16"/>
              <w:szCs w:val="16"/>
            </w:rPr>
            <w:alias w:val="Domain"/>
            <w:tag w:val="Domain"/>
            <w:id w:val="-1736545026"/>
            <w:placeholder>
              <w:docPart w:val="503B29FC7F22445A9E471948CC1F661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023A161A" w14:textId="1F0BFA49" w:rsidR="00454AB5" w:rsidRPr="00BA3CDA" w:rsidRDefault="0096034D" w:rsidP="00454AB5">
                <w:pPr>
                  <w:spacing w:after="160" w:line="259" w:lineRule="auto"/>
                  <w:rPr>
                    <w:sz w:val="16"/>
                    <w:szCs w:val="16"/>
                  </w:rPr>
                </w:pPr>
                <w:r>
                  <w:rPr>
                    <w:sz w:val="16"/>
                    <w:szCs w:val="16"/>
                  </w:rPr>
                  <w:t>Production</w:t>
                </w:r>
              </w:p>
            </w:tc>
          </w:sdtContent>
        </w:sdt>
        <w:tc>
          <w:tcPr>
            <w:tcW w:w="1260" w:type="dxa"/>
          </w:tcPr>
          <w:p w14:paraId="096E9ECB" w14:textId="7E01EC53" w:rsidR="00454AB5" w:rsidRPr="00BA3CDA" w:rsidRDefault="00454AB5" w:rsidP="00454AB5">
            <w:pPr>
              <w:spacing w:after="160" w:line="259" w:lineRule="auto"/>
              <w:rPr>
                <w:rFonts w:eastAsia="Times New Roman" w:cs="Arial"/>
                <w:color w:val="000000" w:themeColor="text1"/>
                <w:sz w:val="16"/>
                <w:szCs w:val="16"/>
                <w:lang w:val="en-US" w:eastAsia="nl-NL" w:bidi="ar-SA"/>
              </w:rPr>
            </w:pPr>
            <w:r w:rsidRPr="00BA3CDA">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690138811"/>
            <w:placeholder>
              <w:docPart w:val="F6141E7E200C49D09EA8336C6EA4BCC8"/>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620" w:type="dxa"/>
              </w:tcPr>
              <w:p w14:paraId="73CE7FD4" w14:textId="0E56F616" w:rsidR="00454AB5" w:rsidRPr="00AD5A8E" w:rsidRDefault="0096034D" w:rsidP="00454AB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100 GB</w:t>
                </w:r>
              </w:p>
            </w:tc>
          </w:sdtContent>
        </w:sdt>
        <w:sdt>
          <w:sdtPr>
            <w:rPr>
              <w:rFonts w:eastAsia="Times New Roman" w:cs="Arial"/>
              <w:color w:val="000000" w:themeColor="text1"/>
              <w:sz w:val="16"/>
              <w:szCs w:val="16"/>
              <w:lang w:val="en-US" w:eastAsia="nl-NL" w:bidi="ar-SA"/>
            </w:rPr>
            <w:alias w:val="Disk Size"/>
            <w:tag w:val="Disk Size"/>
            <w:id w:val="-1241865148"/>
            <w:placeholder>
              <w:docPart w:val="88D19A69C14949A890AD4CB85ACBCCC8"/>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540ACDAF" w14:textId="1FFD8BCB" w:rsidR="00454AB5" w:rsidRDefault="0096034D" w:rsidP="00454AB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370113363"/>
            <w:placeholder>
              <w:docPart w:val="0FAFFACB24724E39BF45AB30F6F5A8FC"/>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3D818FDC" w14:textId="0510B77E" w:rsidR="00454AB5" w:rsidRDefault="0096034D" w:rsidP="00454AB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2142461785"/>
            <w:placeholder>
              <w:docPart w:val="9B025FB882BD428F8AA3458D2F6DAF70"/>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2E78CA3B" w14:textId="4D0FA07B" w:rsidR="00454AB5" w:rsidRDefault="0096034D" w:rsidP="00454AB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tr>
      <w:tr w:rsidR="00AD5A8E" w:rsidRPr="009D788F" w14:paraId="3AFE8F49" w14:textId="77777777" w:rsidTr="00EE6180">
        <w:tc>
          <w:tcPr>
            <w:tcW w:w="1975" w:type="dxa"/>
            <w:vAlign w:val="center"/>
          </w:tcPr>
          <w:p w14:paraId="39E1954D" w14:textId="3C265285" w:rsidR="00AD5A8E" w:rsidRPr="009D788F" w:rsidRDefault="005B0CEC" w:rsidP="00AD5A8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PRE</w:t>
            </w:r>
            <w:r w:rsidR="00AD5A8E" w:rsidRPr="009D788F">
              <w:rPr>
                <w:rFonts w:eastAsia="Times New Roman" w:cs="Arial"/>
                <w:color w:val="000000" w:themeColor="text1"/>
                <w:sz w:val="16"/>
                <w:szCs w:val="16"/>
                <w:lang w:val="en-US" w:eastAsia="nl-NL" w:bidi="ar-SA"/>
              </w:rPr>
              <w:t>1-</w:t>
            </w:r>
            <w:r w:rsidR="00AD5A8E">
              <w:rPr>
                <w:rFonts w:eastAsia="Times New Roman" w:cs="Arial"/>
                <w:color w:val="000000" w:themeColor="text1"/>
                <w:sz w:val="16"/>
                <w:szCs w:val="16"/>
                <w:lang w:val="en-US" w:eastAsia="nl-NL" w:bidi="ar-SA"/>
              </w:rPr>
              <w:t>A</w:t>
            </w:r>
          </w:p>
        </w:tc>
        <w:sdt>
          <w:sdtPr>
            <w:rPr>
              <w:sz w:val="16"/>
              <w:szCs w:val="16"/>
            </w:rPr>
            <w:alias w:val="Domain"/>
            <w:tag w:val="Domain"/>
            <w:id w:val="1192873026"/>
            <w:placeholder>
              <w:docPart w:val="70A9C5A62B324EECACEA4DAA4916056D"/>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1E296CE9" w14:textId="563872A1" w:rsidR="00AD5A8E" w:rsidRPr="009D788F" w:rsidRDefault="0096034D" w:rsidP="00AD5A8E">
                <w:pPr>
                  <w:spacing w:after="160" w:line="259" w:lineRule="auto"/>
                  <w:rPr>
                    <w:rFonts w:eastAsia="Times New Roman" w:cs="Arial"/>
                    <w:color w:val="000000" w:themeColor="text1"/>
                    <w:sz w:val="16"/>
                    <w:szCs w:val="16"/>
                    <w:lang w:val="en-US" w:eastAsia="nl-NL" w:bidi="ar-SA"/>
                  </w:rPr>
                </w:pPr>
                <w:r>
                  <w:rPr>
                    <w:sz w:val="16"/>
                    <w:szCs w:val="16"/>
                  </w:rPr>
                  <w:t>Acceptance</w:t>
                </w:r>
              </w:p>
            </w:tc>
          </w:sdtContent>
        </w:sdt>
        <w:tc>
          <w:tcPr>
            <w:tcW w:w="1260" w:type="dxa"/>
          </w:tcPr>
          <w:p w14:paraId="3643FA7D" w14:textId="77777777" w:rsidR="00AD5A8E" w:rsidRPr="009D788F" w:rsidRDefault="00AD5A8E" w:rsidP="00AD5A8E">
            <w:pPr>
              <w:spacing w:after="160" w:line="259" w:lineRule="auto"/>
              <w:rPr>
                <w:rFonts w:eastAsia="Times New Roman" w:cs="Arial"/>
                <w:color w:val="000000" w:themeColor="text1"/>
                <w:sz w:val="16"/>
                <w:szCs w:val="16"/>
                <w:lang w:val="en-US" w:eastAsia="nl-NL" w:bidi="ar-SA"/>
              </w:rPr>
            </w:pPr>
            <w:r w:rsidRPr="009D788F">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970781965"/>
            <w:placeholder>
              <w:docPart w:val="13F2C762F56546BD9DEE938D07B22E2B"/>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620" w:type="dxa"/>
              </w:tcPr>
              <w:p w14:paraId="68ED7110" w14:textId="23121FD7" w:rsidR="00AD5A8E" w:rsidRPr="0028692B" w:rsidRDefault="0096034D" w:rsidP="00AD5A8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250 GB</w:t>
                </w:r>
              </w:p>
            </w:tc>
          </w:sdtContent>
        </w:sdt>
        <w:sdt>
          <w:sdtPr>
            <w:rPr>
              <w:rFonts w:eastAsia="Times New Roman" w:cs="Arial"/>
              <w:color w:val="000000" w:themeColor="text1"/>
              <w:sz w:val="16"/>
              <w:szCs w:val="16"/>
              <w:lang w:val="en-US" w:eastAsia="nl-NL" w:bidi="ar-SA"/>
            </w:rPr>
            <w:alias w:val="Disk Size"/>
            <w:tag w:val="Disk Size"/>
            <w:id w:val="-1004513516"/>
            <w:placeholder>
              <w:docPart w:val="4CA0268B6662453C9C45C24247C5C32F"/>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781762FA" w14:textId="77777777" w:rsidR="00AD5A8E" w:rsidRPr="009D788F" w:rsidRDefault="0096034D" w:rsidP="00AD5A8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345640997"/>
            <w:placeholder>
              <w:docPart w:val="6509884851FB48F8B2F0B43A30C48D57"/>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343D0DCD" w14:textId="77777777" w:rsidR="00AD5A8E" w:rsidRPr="009D788F" w:rsidRDefault="0096034D" w:rsidP="00AD5A8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526678824"/>
            <w:placeholder>
              <w:docPart w:val="5B23CAECE5C9415BB44E531364C69188"/>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25474A6A" w14:textId="77777777" w:rsidR="00AD5A8E" w:rsidRPr="009D788F" w:rsidRDefault="0096034D" w:rsidP="00AD5A8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tr>
      <w:tr w:rsidR="00AD5A8E" w:rsidRPr="0053055F" w14:paraId="7F7E25AC" w14:textId="77777777" w:rsidTr="00EE6180">
        <w:tc>
          <w:tcPr>
            <w:tcW w:w="1975" w:type="dxa"/>
            <w:vAlign w:val="center"/>
          </w:tcPr>
          <w:p w14:paraId="52CBC7FF" w14:textId="25389E5F" w:rsidR="00AD5A8E" w:rsidRPr="0053055F" w:rsidRDefault="005B0CEC" w:rsidP="00AD5A8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PRE</w:t>
            </w:r>
            <w:r w:rsidR="00AD5A8E">
              <w:rPr>
                <w:rFonts w:eastAsia="Times New Roman" w:cs="Arial"/>
                <w:color w:val="000000" w:themeColor="text1"/>
                <w:sz w:val="16"/>
                <w:szCs w:val="16"/>
                <w:lang w:val="en-US" w:eastAsia="nl-NL" w:bidi="ar-SA"/>
              </w:rPr>
              <w:t>2-A</w:t>
            </w:r>
          </w:p>
        </w:tc>
        <w:sdt>
          <w:sdtPr>
            <w:rPr>
              <w:sz w:val="16"/>
              <w:szCs w:val="16"/>
            </w:rPr>
            <w:alias w:val="Domain"/>
            <w:tag w:val="Domain"/>
            <w:id w:val="-102033227"/>
            <w:placeholder>
              <w:docPart w:val="C615B4D8E6B140C69E3A74D692AFE67B"/>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6EC471BA" w14:textId="6347A35B" w:rsidR="00AD5A8E" w:rsidRPr="00BA3CDA" w:rsidRDefault="0096034D" w:rsidP="00AD5A8E">
                <w:pPr>
                  <w:spacing w:after="160" w:line="259" w:lineRule="auto"/>
                  <w:rPr>
                    <w:rFonts w:eastAsia="Times New Roman" w:cs="Arial"/>
                    <w:color w:val="000000" w:themeColor="text1"/>
                    <w:sz w:val="16"/>
                    <w:szCs w:val="16"/>
                    <w:lang w:val="en-US" w:eastAsia="nl-NL" w:bidi="ar-SA"/>
                  </w:rPr>
                </w:pPr>
                <w:r>
                  <w:rPr>
                    <w:sz w:val="16"/>
                    <w:szCs w:val="16"/>
                  </w:rPr>
                  <w:t>Acceptance</w:t>
                </w:r>
              </w:p>
            </w:tc>
          </w:sdtContent>
        </w:sdt>
        <w:tc>
          <w:tcPr>
            <w:tcW w:w="1260" w:type="dxa"/>
          </w:tcPr>
          <w:p w14:paraId="014BE296" w14:textId="77777777" w:rsidR="00AD5A8E" w:rsidRPr="00BA3CDA" w:rsidRDefault="00AD5A8E" w:rsidP="00AD5A8E">
            <w:pPr>
              <w:spacing w:after="160" w:line="259" w:lineRule="auto"/>
              <w:rPr>
                <w:rFonts w:eastAsia="Times New Roman" w:cs="Arial"/>
                <w:color w:val="000000" w:themeColor="text1"/>
                <w:sz w:val="16"/>
                <w:szCs w:val="16"/>
                <w:lang w:val="en-US" w:eastAsia="nl-NL" w:bidi="ar-SA"/>
              </w:rPr>
            </w:pPr>
            <w:r w:rsidRPr="00BA3CDA">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703827638"/>
            <w:placeholder>
              <w:docPart w:val="49836FE20AC04B60B242E5D86935BD3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620" w:type="dxa"/>
              </w:tcPr>
              <w:p w14:paraId="57404B44" w14:textId="3290437D" w:rsidR="00AD5A8E" w:rsidRPr="0028692B" w:rsidRDefault="0096034D" w:rsidP="00AD5A8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250 GB</w:t>
                </w:r>
              </w:p>
            </w:tc>
          </w:sdtContent>
        </w:sdt>
        <w:sdt>
          <w:sdtPr>
            <w:rPr>
              <w:rFonts w:eastAsia="Times New Roman" w:cs="Arial"/>
              <w:color w:val="000000" w:themeColor="text1"/>
              <w:sz w:val="16"/>
              <w:szCs w:val="16"/>
              <w:lang w:val="en-US" w:eastAsia="nl-NL" w:bidi="ar-SA"/>
            </w:rPr>
            <w:alias w:val="Disk Size"/>
            <w:tag w:val="Disk Size"/>
            <w:id w:val="1237207597"/>
            <w:placeholder>
              <w:docPart w:val="65EBF78E8F2C40E8ACFC5D7427161C06"/>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58944113" w14:textId="77777777" w:rsidR="00AD5A8E" w:rsidRPr="0053055F" w:rsidRDefault="0096034D" w:rsidP="00AD5A8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416404639"/>
            <w:placeholder>
              <w:docPart w:val="216E20E06D814CBDA447D803E30D928F"/>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4A91653F" w14:textId="77777777" w:rsidR="00AD5A8E" w:rsidRPr="0053055F" w:rsidRDefault="0096034D" w:rsidP="00AD5A8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2005817484"/>
            <w:placeholder>
              <w:docPart w:val="C9A49C96B9F84442BC86791E900A00D4"/>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46E5F894" w14:textId="77777777" w:rsidR="00AD5A8E" w:rsidRPr="0053055F" w:rsidRDefault="0096034D" w:rsidP="00AD5A8E">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tr>
      <w:tr w:rsidR="00342704" w14:paraId="5D475FE7" w14:textId="77777777" w:rsidTr="00EE6180">
        <w:tc>
          <w:tcPr>
            <w:tcW w:w="1975" w:type="dxa"/>
            <w:vAlign w:val="center"/>
          </w:tcPr>
          <w:p w14:paraId="3C5576A2" w14:textId="46FA9945" w:rsidR="00342704" w:rsidRDefault="00342704" w:rsidP="00342704">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APP1-A</w:t>
            </w:r>
          </w:p>
        </w:tc>
        <w:sdt>
          <w:sdtPr>
            <w:rPr>
              <w:sz w:val="16"/>
              <w:szCs w:val="16"/>
            </w:rPr>
            <w:alias w:val="Domain"/>
            <w:tag w:val="Domain"/>
            <w:id w:val="-938366821"/>
            <w:placeholder>
              <w:docPart w:val="C23E2023524442C5AE73AF163FC6E7E4"/>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35B4EF1B" w14:textId="7F159631" w:rsidR="00342704" w:rsidRPr="00BA3CDA" w:rsidRDefault="0096034D" w:rsidP="00342704">
                <w:pPr>
                  <w:spacing w:after="160" w:line="259" w:lineRule="auto"/>
                  <w:rPr>
                    <w:sz w:val="16"/>
                    <w:szCs w:val="16"/>
                  </w:rPr>
                </w:pPr>
                <w:r>
                  <w:rPr>
                    <w:sz w:val="16"/>
                    <w:szCs w:val="16"/>
                  </w:rPr>
                  <w:t>Acceptance</w:t>
                </w:r>
              </w:p>
            </w:tc>
          </w:sdtContent>
        </w:sdt>
        <w:tc>
          <w:tcPr>
            <w:tcW w:w="1260" w:type="dxa"/>
          </w:tcPr>
          <w:p w14:paraId="7945B8DF" w14:textId="263CFDA7" w:rsidR="00342704" w:rsidRPr="00BA3CDA" w:rsidRDefault="00342704" w:rsidP="00342704">
            <w:pPr>
              <w:spacing w:after="160" w:line="259" w:lineRule="auto"/>
              <w:rPr>
                <w:rFonts w:eastAsia="Times New Roman" w:cs="Arial"/>
                <w:color w:val="000000" w:themeColor="text1"/>
                <w:sz w:val="16"/>
                <w:szCs w:val="16"/>
                <w:lang w:val="en-US" w:eastAsia="nl-NL" w:bidi="ar-SA"/>
              </w:rPr>
            </w:pPr>
            <w:r w:rsidRPr="00BA3CDA">
              <w:rPr>
                <w:rFonts w:eastAsia="Times New Roman" w:cs="Arial"/>
                <w:color w:val="000000" w:themeColor="text1"/>
                <w:sz w:val="16"/>
                <w:szCs w:val="16"/>
                <w:lang w:val="en-US" w:eastAsia="nl-NL" w:bidi="ar-SA"/>
              </w:rPr>
              <w:t>100 GB</w:t>
            </w:r>
          </w:p>
        </w:tc>
        <w:tc>
          <w:tcPr>
            <w:tcW w:w="1620" w:type="dxa"/>
          </w:tcPr>
          <w:p w14:paraId="02D22998" w14:textId="1A46530E" w:rsidR="00342704" w:rsidRPr="00BA3CDA" w:rsidRDefault="000929F4" w:rsidP="00342704">
            <w:pPr>
              <w:tabs>
                <w:tab w:val="left" w:pos="1077"/>
              </w:tabs>
              <w:spacing w:after="160" w:line="259" w:lineRule="auto"/>
              <w:rPr>
                <w:rFonts w:eastAsia="Times New Roman" w:cs="Arial"/>
                <w:color w:val="000000" w:themeColor="text1"/>
                <w:sz w:val="16"/>
                <w:szCs w:val="16"/>
                <w:highlight w:val="yellow"/>
                <w:lang w:val="en-US" w:eastAsia="nl-NL" w:bidi="ar-SA"/>
              </w:rPr>
            </w:pPr>
            <w:sdt>
              <w:sdtPr>
                <w:rPr>
                  <w:rFonts w:eastAsia="Times New Roman" w:cs="Arial"/>
                  <w:color w:val="000000" w:themeColor="text1"/>
                  <w:sz w:val="16"/>
                  <w:szCs w:val="16"/>
                  <w:lang w:val="en-US" w:eastAsia="nl-NL" w:bidi="ar-SA"/>
                </w:rPr>
                <w:alias w:val="Disk Size"/>
                <w:tag w:val="Disk Size"/>
                <w:id w:val="-1330210291"/>
                <w:placeholder>
                  <w:docPart w:val="073EE015A3E3442680F519F59C1E5A54"/>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r w:rsidR="002E2D03">
                  <w:rPr>
                    <w:rFonts w:eastAsia="Times New Roman" w:cs="Arial"/>
                    <w:color w:val="000000" w:themeColor="text1"/>
                    <w:sz w:val="16"/>
                    <w:szCs w:val="16"/>
                    <w:lang w:val="en-US" w:eastAsia="nl-NL" w:bidi="ar-SA"/>
                  </w:rPr>
                  <w:t>500 GB</w:t>
                </w:r>
              </w:sdtContent>
            </w:sdt>
          </w:p>
        </w:tc>
        <w:sdt>
          <w:sdtPr>
            <w:rPr>
              <w:rFonts w:eastAsia="Times New Roman" w:cs="Arial"/>
              <w:color w:val="000000" w:themeColor="text1"/>
              <w:sz w:val="16"/>
              <w:szCs w:val="16"/>
              <w:lang w:val="en-US" w:eastAsia="nl-NL" w:bidi="ar-SA"/>
            </w:rPr>
            <w:alias w:val="Disk Size"/>
            <w:tag w:val="Disk Size"/>
            <w:id w:val="1248009833"/>
            <w:placeholder>
              <w:docPart w:val="983A9CC86DC24FBF8C834A920B6F4AE0"/>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539252F5" w14:textId="65218CBA" w:rsidR="00342704" w:rsidRDefault="0096034D" w:rsidP="00342704">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295995410"/>
            <w:placeholder>
              <w:docPart w:val="A99FBA6BF8074CD989817FC4657D1C54"/>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2F855753" w14:textId="447F9419" w:rsidR="00342704" w:rsidRDefault="0096034D" w:rsidP="00342704">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271974550"/>
            <w:placeholder>
              <w:docPart w:val="D57E09A687294D1DB6BE6EBF3B9B6900"/>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2973DF39" w14:textId="1F5401F2" w:rsidR="00342704" w:rsidRDefault="0096034D" w:rsidP="00342704">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tr>
      <w:tr w:rsidR="00342704" w14:paraId="0D5FC4E1" w14:textId="77777777" w:rsidTr="00EE6180">
        <w:tc>
          <w:tcPr>
            <w:tcW w:w="1975" w:type="dxa"/>
            <w:vAlign w:val="center"/>
          </w:tcPr>
          <w:p w14:paraId="6BD33DA5" w14:textId="51240A2D" w:rsidR="00342704" w:rsidRDefault="00342704" w:rsidP="00342704">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APP2-A</w:t>
            </w:r>
          </w:p>
        </w:tc>
        <w:sdt>
          <w:sdtPr>
            <w:rPr>
              <w:sz w:val="16"/>
              <w:szCs w:val="16"/>
            </w:rPr>
            <w:alias w:val="Domain"/>
            <w:tag w:val="Domain"/>
            <w:id w:val="856079266"/>
            <w:placeholder>
              <w:docPart w:val="E5D23F7C66894B309171F8CF5381EE43"/>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21F0C1BA" w14:textId="7462F53F" w:rsidR="00342704" w:rsidRPr="00BA3CDA" w:rsidRDefault="0096034D" w:rsidP="00342704">
                <w:pPr>
                  <w:spacing w:after="160" w:line="259" w:lineRule="auto"/>
                  <w:rPr>
                    <w:sz w:val="16"/>
                    <w:szCs w:val="16"/>
                  </w:rPr>
                </w:pPr>
                <w:r>
                  <w:rPr>
                    <w:sz w:val="16"/>
                    <w:szCs w:val="16"/>
                  </w:rPr>
                  <w:t>Acceptance</w:t>
                </w:r>
              </w:p>
            </w:tc>
          </w:sdtContent>
        </w:sdt>
        <w:tc>
          <w:tcPr>
            <w:tcW w:w="1260" w:type="dxa"/>
          </w:tcPr>
          <w:p w14:paraId="2C44CDDE" w14:textId="50A8B718" w:rsidR="00342704" w:rsidRPr="00BA3CDA" w:rsidRDefault="00342704" w:rsidP="00342704">
            <w:pPr>
              <w:spacing w:after="160" w:line="259" w:lineRule="auto"/>
              <w:rPr>
                <w:rFonts w:eastAsia="Times New Roman" w:cs="Arial"/>
                <w:color w:val="000000" w:themeColor="text1"/>
                <w:sz w:val="16"/>
                <w:szCs w:val="16"/>
                <w:lang w:val="en-US" w:eastAsia="nl-NL" w:bidi="ar-SA"/>
              </w:rPr>
            </w:pPr>
            <w:r w:rsidRPr="00BA3CDA">
              <w:rPr>
                <w:rFonts w:eastAsia="Times New Roman" w:cs="Arial"/>
                <w:color w:val="000000" w:themeColor="text1"/>
                <w:sz w:val="16"/>
                <w:szCs w:val="16"/>
                <w:lang w:val="en-US" w:eastAsia="nl-NL" w:bidi="ar-SA"/>
              </w:rPr>
              <w:t>100 GB</w:t>
            </w:r>
          </w:p>
        </w:tc>
        <w:tc>
          <w:tcPr>
            <w:tcW w:w="1620" w:type="dxa"/>
          </w:tcPr>
          <w:p w14:paraId="669A9A8F" w14:textId="5D4DAD32" w:rsidR="00342704" w:rsidRPr="00BA3CDA" w:rsidRDefault="000929F4" w:rsidP="00342704">
            <w:pPr>
              <w:tabs>
                <w:tab w:val="left" w:pos="1139"/>
              </w:tabs>
              <w:spacing w:after="160" w:line="259" w:lineRule="auto"/>
              <w:rPr>
                <w:rFonts w:eastAsia="Times New Roman" w:cs="Arial"/>
                <w:color w:val="000000" w:themeColor="text1"/>
                <w:sz w:val="16"/>
                <w:szCs w:val="16"/>
                <w:highlight w:val="yellow"/>
                <w:lang w:val="en-US" w:eastAsia="nl-NL" w:bidi="ar-SA"/>
              </w:rPr>
            </w:pPr>
            <w:sdt>
              <w:sdtPr>
                <w:rPr>
                  <w:rFonts w:eastAsia="Times New Roman" w:cs="Arial"/>
                  <w:color w:val="000000" w:themeColor="text1"/>
                  <w:sz w:val="16"/>
                  <w:szCs w:val="16"/>
                  <w:lang w:val="en-US" w:eastAsia="nl-NL" w:bidi="ar-SA"/>
                </w:rPr>
                <w:alias w:val="Disk Size"/>
                <w:tag w:val="Disk Size"/>
                <w:id w:val="905190360"/>
                <w:placeholder>
                  <w:docPart w:val="439F19130C1A47ADA8C92A26C03F9EB0"/>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r w:rsidR="002E2D03">
                  <w:rPr>
                    <w:rFonts w:eastAsia="Times New Roman" w:cs="Arial"/>
                    <w:color w:val="000000" w:themeColor="text1"/>
                    <w:sz w:val="16"/>
                    <w:szCs w:val="16"/>
                    <w:lang w:val="en-US" w:eastAsia="nl-NL" w:bidi="ar-SA"/>
                  </w:rPr>
                  <w:t>500 GB</w:t>
                </w:r>
              </w:sdtContent>
            </w:sdt>
          </w:p>
        </w:tc>
        <w:sdt>
          <w:sdtPr>
            <w:rPr>
              <w:rFonts w:eastAsia="Times New Roman" w:cs="Arial"/>
              <w:color w:val="000000" w:themeColor="text1"/>
              <w:sz w:val="16"/>
              <w:szCs w:val="16"/>
              <w:lang w:val="en-US" w:eastAsia="nl-NL" w:bidi="ar-SA"/>
            </w:rPr>
            <w:alias w:val="Disk Size"/>
            <w:tag w:val="Disk Size"/>
            <w:id w:val="-95406773"/>
            <w:placeholder>
              <w:docPart w:val="5E392926A0B04843AA86BB63AB75FE92"/>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542842C7" w14:textId="1A455062" w:rsidR="00342704" w:rsidRDefault="0096034D" w:rsidP="00342704">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768085105"/>
            <w:placeholder>
              <w:docPart w:val="5653CDAB9D0B4432815C9596440DE502"/>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2796BC8A" w14:textId="10C8709A" w:rsidR="00342704" w:rsidRDefault="0096034D" w:rsidP="00342704">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523451017"/>
            <w:placeholder>
              <w:docPart w:val="19FD21659A2642AA83779B9B1D527311"/>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5CCBB15B" w14:textId="63329B9A" w:rsidR="00342704" w:rsidRDefault="0096034D" w:rsidP="00342704">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tr>
      <w:tr w:rsidR="00342704" w14:paraId="204AECD8" w14:textId="77777777" w:rsidTr="00EE6180">
        <w:tc>
          <w:tcPr>
            <w:tcW w:w="1975" w:type="dxa"/>
            <w:vAlign w:val="center"/>
          </w:tcPr>
          <w:p w14:paraId="5448A99E" w14:textId="5342F011" w:rsidR="00342704" w:rsidRDefault="00342704" w:rsidP="00342704">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OID1-A</w:t>
            </w:r>
          </w:p>
        </w:tc>
        <w:sdt>
          <w:sdtPr>
            <w:rPr>
              <w:sz w:val="16"/>
              <w:szCs w:val="16"/>
            </w:rPr>
            <w:alias w:val="Domain"/>
            <w:tag w:val="Domain"/>
            <w:id w:val="-235859054"/>
            <w:placeholder>
              <w:docPart w:val="4B813A9EF8424F7CA8BAE81D963BA02A"/>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029FF622" w14:textId="2F012ECA" w:rsidR="00342704" w:rsidRPr="00BA3CDA" w:rsidRDefault="0096034D" w:rsidP="00342704">
                <w:pPr>
                  <w:spacing w:after="160" w:line="259" w:lineRule="auto"/>
                  <w:rPr>
                    <w:sz w:val="16"/>
                    <w:szCs w:val="16"/>
                  </w:rPr>
                </w:pPr>
                <w:r>
                  <w:rPr>
                    <w:sz w:val="16"/>
                    <w:szCs w:val="16"/>
                  </w:rPr>
                  <w:t>Acceptance</w:t>
                </w:r>
              </w:p>
            </w:tc>
          </w:sdtContent>
        </w:sdt>
        <w:tc>
          <w:tcPr>
            <w:tcW w:w="1260" w:type="dxa"/>
          </w:tcPr>
          <w:p w14:paraId="4DB220C3" w14:textId="5E658A53" w:rsidR="00342704" w:rsidRPr="00BA3CDA" w:rsidRDefault="00342704" w:rsidP="00342704">
            <w:pPr>
              <w:spacing w:after="160" w:line="259" w:lineRule="auto"/>
              <w:rPr>
                <w:rFonts w:eastAsia="Times New Roman" w:cs="Arial"/>
                <w:color w:val="000000" w:themeColor="text1"/>
                <w:sz w:val="16"/>
                <w:szCs w:val="16"/>
                <w:lang w:val="en-US" w:eastAsia="nl-NL" w:bidi="ar-SA"/>
              </w:rPr>
            </w:pPr>
            <w:r w:rsidRPr="00BA3CDA">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646940541"/>
            <w:placeholder>
              <w:docPart w:val="D264770511034E96888523451E83FBBB"/>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620" w:type="dxa"/>
              </w:tcPr>
              <w:p w14:paraId="459FAB57" w14:textId="41F411CF" w:rsidR="00342704" w:rsidRPr="00BA3CDA" w:rsidRDefault="0096034D" w:rsidP="00342704">
                <w:pPr>
                  <w:spacing w:after="160" w:line="259" w:lineRule="auto"/>
                  <w:rPr>
                    <w:rFonts w:eastAsia="Times New Roman" w:cs="Arial"/>
                    <w:color w:val="000000" w:themeColor="text1"/>
                    <w:sz w:val="16"/>
                    <w:szCs w:val="16"/>
                    <w:highlight w:val="yellow"/>
                    <w:lang w:val="en-US" w:eastAsia="nl-NL" w:bidi="ar-SA"/>
                  </w:rPr>
                </w:pPr>
                <w:r>
                  <w:rPr>
                    <w:rFonts w:eastAsia="Times New Roman" w:cs="Arial"/>
                    <w:color w:val="000000" w:themeColor="text1"/>
                    <w:sz w:val="16"/>
                    <w:szCs w:val="16"/>
                    <w:lang w:val="en-US" w:eastAsia="nl-NL" w:bidi="ar-SA"/>
                  </w:rPr>
                  <w:t>150 GB</w:t>
                </w:r>
              </w:p>
            </w:tc>
          </w:sdtContent>
        </w:sdt>
        <w:sdt>
          <w:sdtPr>
            <w:rPr>
              <w:rFonts w:eastAsia="Times New Roman" w:cs="Arial"/>
              <w:color w:val="000000" w:themeColor="text1"/>
              <w:sz w:val="16"/>
              <w:szCs w:val="16"/>
              <w:lang w:val="en-US" w:eastAsia="nl-NL" w:bidi="ar-SA"/>
            </w:rPr>
            <w:alias w:val="Disk Size"/>
            <w:tag w:val="Disk Size"/>
            <w:id w:val="512800607"/>
            <w:placeholder>
              <w:docPart w:val="7C5F9112B10D4A0BBD484D6642043B2B"/>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197CF290" w14:textId="7606C601" w:rsidR="00342704" w:rsidRDefault="0096034D" w:rsidP="00342704">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599851313"/>
            <w:placeholder>
              <w:docPart w:val="976F78D3CB6648D29AFD903F5BAF049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69723C80" w14:textId="14D45DC3" w:rsidR="00342704" w:rsidRDefault="0096034D" w:rsidP="00342704">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52822215"/>
            <w:placeholder>
              <w:docPart w:val="2DA994CA15174A8A9F19FFEF3DA52CAF"/>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5E87F18F" w14:textId="57508180" w:rsidR="00342704" w:rsidRDefault="0096034D" w:rsidP="00342704">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tr>
      <w:tr w:rsidR="000A12D5" w14:paraId="69402CDA" w14:textId="77777777" w:rsidTr="00EE6180">
        <w:tc>
          <w:tcPr>
            <w:tcW w:w="1975" w:type="dxa"/>
            <w:vAlign w:val="center"/>
          </w:tcPr>
          <w:p w14:paraId="3886180A" w14:textId="00CAFB7F" w:rsidR="000A12D5" w:rsidRDefault="005B0CEC" w:rsidP="000A12D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PRE</w:t>
            </w:r>
            <w:r w:rsidR="000A12D5">
              <w:rPr>
                <w:rFonts w:eastAsia="Times New Roman" w:cs="Arial"/>
                <w:color w:val="000000" w:themeColor="text1"/>
                <w:sz w:val="16"/>
                <w:szCs w:val="16"/>
                <w:lang w:val="en-US" w:eastAsia="nl-NL" w:bidi="ar-SA"/>
              </w:rPr>
              <w:t>1-</w:t>
            </w:r>
            <w:r w:rsidR="00A77A80">
              <w:rPr>
                <w:rFonts w:eastAsia="Times New Roman" w:cs="Arial"/>
                <w:color w:val="000000" w:themeColor="text1"/>
                <w:sz w:val="16"/>
                <w:szCs w:val="16"/>
                <w:lang w:val="en-US" w:eastAsia="nl-NL" w:bidi="ar-SA"/>
              </w:rPr>
              <w:t>K</w:t>
            </w:r>
          </w:p>
        </w:tc>
        <w:sdt>
          <w:sdtPr>
            <w:rPr>
              <w:sz w:val="16"/>
              <w:szCs w:val="16"/>
            </w:rPr>
            <w:alias w:val="Domain"/>
            <w:tag w:val="Domain"/>
            <w:id w:val="-1560540731"/>
            <w:placeholder>
              <w:docPart w:val="25DE22636F9745B58663DFED12C3F489"/>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0B5501D1" w14:textId="4D7DC2A3" w:rsidR="000A12D5" w:rsidRPr="00BA3CDA" w:rsidRDefault="0096034D" w:rsidP="000A12D5">
                <w:pPr>
                  <w:spacing w:after="160" w:line="259" w:lineRule="auto"/>
                  <w:rPr>
                    <w:sz w:val="16"/>
                    <w:szCs w:val="16"/>
                  </w:rPr>
                </w:pPr>
                <w:r>
                  <w:rPr>
                    <w:sz w:val="16"/>
                    <w:szCs w:val="16"/>
                  </w:rPr>
                  <w:t>Acceptance</w:t>
                </w:r>
              </w:p>
            </w:tc>
          </w:sdtContent>
        </w:sdt>
        <w:tc>
          <w:tcPr>
            <w:tcW w:w="1260" w:type="dxa"/>
          </w:tcPr>
          <w:p w14:paraId="57335BA8" w14:textId="2E8E2181" w:rsidR="000A12D5" w:rsidRPr="00BA3CDA" w:rsidRDefault="000A12D5" w:rsidP="000A12D5">
            <w:pPr>
              <w:spacing w:after="160" w:line="259" w:lineRule="auto"/>
              <w:rPr>
                <w:rFonts w:eastAsia="Times New Roman" w:cs="Arial"/>
                <w:color w:val="000000" w:themeColor="text1"/>
                <w:sz w:val="16"/>
                <w:szCs w:val="16"/>
                <w:lang w:val="en-US" w:eastAsia="nl-NL" w:bidi="ar-SA"/>
              </w:rPr>
            </w:pPr>
            <w:r w:rsidRPr="009D788F">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232984327"/>
            <w:placeholder>
              <w:docPart w:val="CBC69FCD5DD94BE0B093422ECAAABA66"/>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620" w:type="dxa"/>
              </w:tcPr>
              <w:p w14:paraId="685026BA" w14:textId="596CA260" w:rsidR="000A12D5" w:rsidRPr="00BA3CDA" w:rsidRDefault="0096034D" w:rsidP="000A12D5">
                <w:pPr>
                  <w:spacing w:after="160" w:line="259" w:lineRule="auto"/>
                  <w:rPr>
                    <w:rFonts w:eastAsia="Times New Roman" w:cs="Arial"/>
                    <w:color w:val="000000" w:themeColor="text1"/>
                    <w:sz w:val="16"/>
                    <w:szCs w:val="16"/>
                    <w:highlight w:val="yellow"/>
                    <w:lang w:val="en-US" w:eastAsia="nl-NL" w:bidi="ar-SA"/>
                  </w:rPr>
                </w:pPr>
                <w:r>
                  <w:rPr>
                    <w:rFonts w:eastAsia="Times New Roman" w:cs="Arial"/>
                    <w:color w:val="000000" w:themeColor="text1"/>
                    <w:sz w:val="16"/>
                    <w:szCs w:val="16"/>
                    <w:lang w:val="en-US" w:eastAsia="nl-NL" w:bidi="ar-SA"/>
                  </w:rPr>
                  <w:t>100 GB</w:t>
                </w:r>
              </w:p>
            </w:tc>
          </w:sdtContent>
        </w:sdt>
        <w:sdt>
          <w:sdtPr>
            <w:rPr>
              <w:rFonts w:eastAsia="Times New Roman" w:cs="Arial"/>
              <w:color w:val="000000" w:themeColor="text1"/>
              <w:sz w:val="16"/>
              <w:szCs w:val="16"/>
              <w:lang w:val="en-US" w:eastAsia="nl-NL" w:bidi="ar-SA"/>
            </w:rPr>
            <w:alias w:val="Disk Size"/>
            <w:tag w:val="Disk Size"/>
            <w:id w:val="-1104571237"/>
            <w:placeholder>
              <w:docPart w:val="370F8B6597BC449CA40413FEFDD8D316"/>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65EAA095" w14:textId="7A8B5F4E" w:rsidR="000A12D5" w:rsidRDefault="0096034D" w:rsidP="000A12D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351678812"/>
            <w:placeholder>
              <w:docPart w:val="1C895720319F4517A3252271DB62AF86"/>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751F6D5C" w14:textId="5D731AF4" w:rsidR="000A12D5" w:rsidRDefault="0096034D" w:rsidP="000A12D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742754589"/>
            <w:placeholder>
              <w:docPart w:val="7CFB0BC2B2D94E2A9B46B6B8071104AE"/>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51B35E94" w14:textId="7007B43D" w:rsidR="000A12D5" w:rsidRDefault="0096034D" w:rsidP="000A12D5">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tr>
      <w:tr w:rsidR="00A24AA3" w14:paraId="55A0E2C1" w14:textId="77777777" w:rsidTr="00EE6180">
        <w:tc>
          <w:tcPr>
            <w:tcW w:w="1975" w:type="dxa"/>
            <w:vAlign w:val="center"/>
          </w:tcPr>
          <w:p w14:paraId="23050D8B" w14:textId="68A01749" w:rsidR="00A24AA3" w:rsidRDefault="00A24AA3" w:rsidP="00A24AA3">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APP1-</w:t>
            </w:r>
            <w:r w:rsidR="00A77A80">
              <w:rPr>
                <w:rFonts w:eastAsia="Times New Roman" w:cs="Arial"/>
                <w:color w:val="000000" w:themeColor="text1"/>
                <w:sz w:val="16"/>
                <w:szCs w:val="16"/>
                <w:lang w:val="en-US" w:eastAsia="nl-NL" w:bidi="ar-SA"/>
              </w:rPr>
              <w:t>K</w:t>
            </w:r>
          </w:p>
        </w:tc>
        <w:sdt>
          <w:sdtPr>
            <w:rPr>
              <w:sz w:val="16"/>
              <w:szCs w:val="16"/>
            </w:rPr>
            <w:alias w:val="Domain"/>
            <w:tag w:val="Domain"/>
            <w:id w:val="1160201341"/>
            <w:placeholder>
              <w:docPart w:val="77AAC24423BE4C80A20A5323D201599B"/>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13E55940" w14:textId="0E9825C3" w:rsidR="00A24AA3" w:rsidRPr="00BA3CDA" w:rsidRDefault="0096034D" w:rsidP="00A24AA3">
                <w:pPr>
                  <w:spacing w:after="160" w:line="259" w:lineRule="auto"/>
                  <w:rPr>
                    <w:sz w:val="16"/>
                    <w:szCs w:val="16"/>
                  </w:rPr>
                </w:pPr>
                <w:r>
                  <w:rPr>
                    <w:sz w:val="16"/>
                    <w:szCs w:val="16"/>
                  </w:rPr>
                  <w:t>Acceptance</w:t>
                </w:r>
              </w:p>
            </w:tc>
          </w:sdtContent>
        </w:sdt>
        <w:tc>
          <w:tcPr>
            <w:tcW w:w="1260" w:type="dxa"/>
          </w:tcPr>
          <w:p w14:paraId="609DB83A" w14:textId="7630281F" w:rsidR="00A24AA3" w:rsidRPr="00BA3CDA" w:rsidRDefault="00A24AA3" w:rsidP="00A24AA3">
            <w:pPr>
              <w:spacing w:after="160" w:line="259" w:lineRule="auto"/>
              <w:rPr>
                <w:rFonts w:eastAsia="Times New Roman" w:cs="Arial"/>
                <w:color w:val="000000" w:themeColor="text1"/>
                <w:sz w:val="16"/>
                <w:szCs w:val="16"/>
                <w:lang w:val="en-US" w:eastAsia="nl-NL" w:bidi="ar-SA"/>
              </w:rPr>
            </w:pPr>
            <w:r w:rsidRPr="00BA3CDA">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1236861157"/>
            <w:placeholder>
              <w:docPart w:val="87AB48B6CFBB4EA28FE13A8DBE209F60"/>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620" w:type="dxa"/>
              </w:tcPr>
              <w:p w14:paraId="1DB169F4" w14:textId="7214672E" w:rsidR="00A24AA3" w:rsidRPr="00BA3CDA" w:rsidRDefault="0096034D" w:rsidP="00A24AA3">
                <w:pPr>
                  <w:spacing w:after="160" w:line="259" w:lineRule="auto"/>
                  <w:rPr>
                    <w:rFonts w:eastAsia="Times New Roman" w:cs="Arial"/>
                    <w:color w:val="000000" w:themeColor="text1"/>
                    <w:sz w:val="16"/>
                    <w:szCs w:val="16"/>
                    <w:highlight w:val="yellow"/>
                    <w:lang w:val="en-US" w:eastAsia="nl-NL" w:bidi="ar-SA"/>
                  </w:rPr>
                </w:pPr>
                <w:r>
                  <w:rPr>
                    <w:rFonts w:eastAsia="Times New Roman" w:cs="Arial"/>
                    <w:color w:val="000000" w:themeColor="text1"/>
                    <w:sz w:val="16"/>
                    <w:szCs w:val="16"/>
                    <w:lang w:val="en-US" w:eastAsia="nl-NL" w:bidi="ar-SA"/>
                  </w:rPr>
                  <w:t>100 GB</w:t>
                </w:r>
              </w:p>
            </w:tc>
          </w:sdtContent>
        </w:sdt>
        <w:sdt>
          <w:sdtPr>
            <w:rPr>
              <w:rFonts w:eastAsia="Times New Roman" w:cs="Arial"/>
              <w:color w:val="000000" w:themeColor="text1"/>
              <w:sz w:val="16"/>
              <w:szCs w:val="16"/>
              <w:lang w:val="en-US" w:eastAsia="nl-NL" w:bidi="ar-SA"/>
            </w:rPr>
            <w:alias w:val="Disk Size"/>
            <w:tag w:val="Disk Size"/>
            <w:id w:val="304514355"/>
            <w:placeholder>
              <w:docPart w:val="189C60064D464433AA8D179278C111B8"/>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3A3A8A29" w14:textId="795F5E2D" w:rsidR="00A24AA3" w:rsidRDefault="0096034D" w:rsidP="00A24AA3">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604539431"/>
            <w:placeholder>
              <w:docPart w:val="54C2E2E9114C4004B7F5A8AA5B04A127"/>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72D31C89" w14:textId="003E2E81" w:rsidR="00A24AA3" w:rsidRDefault="0096034D" w:rsidP="00A24AA3">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511527453"/>
            <w:placeholder>
              <w:docPart w:val="9DE62F14E2404D5B8205E87BA1DF0161"/>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27FAA536" w14:textId="3A34BDBB" w:rsidR="00A24AA3" w:rsidRDefault="0096034D" w:rsidP="00A24AA3">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tr>
      <w:tr w:rsidR="00EC08FD" w14:paraId="41259595" w14:textId="77777777" w:rsidTr="00EE6180">
        <w:tc>
          <w:tcPr>
            <w:tcW w:w="1975" w:type="dxa"/>
            <w:vAlign w:val="center"/>
          </w:tcPr>
          <w:p w14:paraId="15F97418" w14:textId="00514A0A" w:rsidR="00EC08FD" w:rsidRDefault="00EC08FD" w:rsidP="00EC08FD">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OID1-</w:t>
            </w:r>
            <w:r w:rsidR="00A77A80">
              <w:rPr>
                <w:rFonts w:eastAsia="Times New Roman" w:cs="Arial"/>
                <w:color w:val="000000" w:themeColor="text1"/>
                <w:sz w:val="16"/>
                <w:szCs w:val="16"/>
                <w:lang w:val="en-US" w:eastAsia="nl-NL" w:bidi="ar-SA"/>
              </w:rPr>
              <w:t>K</w:t>
            </w:r>
          </w:p>
        </w:tc>
        <w:sdt>
          <w:sdtPr>
            <w:rPr>
              <w:sz w:val="16"/>
              <w:szCs w:val="16"/>
            </w:rPr>
            <w:alias w:val="Domain"/>
            <w:tag w:val="Domain"/>
            <w:id w:val="-629393873"/>
            <w:placeholder>
              <w:docPart w:val="82F60A7AB7384AF0B4DF37A826B188E0"/>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080" w:type="dxa"/>
                <w:vAlign w:val="center"/>
              </w:tcPr>
              <w:p w14:paraId="1DE78B8C" w14:textId="4D23E03E" w:rsidR="00EC08FD" w:rsidRPr="00BA3CDA" w:rsidRDefault="0096034D" w:rsidP="00EC08FD">
                <w:pPr>
                  <w:spacing w:after="160" w:line="259" w:lineRule="auto"/>
                  <w:rPr>
                    <w:sz w:val="16"/>
                    <w:szCs w:val="16"/>
                  </w:rPr>
                </w:pPr>
                <w:r>
                  <w:rPr>
                    <w:sz w:val="16"/>
                    <w:szCs w:val="16"/>
                  </w:rPr>
                  <w:t>Acceptance</w:t>
                </w:r>
              </w:p>
            </w:tc>
          </w:sdtContent>
        </w:sdt>
        <w:tc>
          <w:tcPr>
            <w:tcW w:w="1260" w:type="dxa"/>
          </w:tcPr>
          <w:p w14:paraId="56E130A2" w14:textId="5A0FFDAB" w:rsidR="00EC08FD" w:rsidRPr="00BA3CDA" w:rsidRDefault="00EC08FD" w:rsidP="00EC08FD">
            <w:pPr>
              <w:spacing w:after="160" w:line="259" w:lineRule="auto"/>
              <w:rPr>
                <w:rFonts w:eastAsia="Times New Roman" w:cs="Arial"/>
                <w:color w:val="000000" w:themeColor="text1"/>
                <w:sz w:val="16"/>
                <w:szCs w:val="16"/>
                <w:lang w:val="en-US" w:eastAsia="nl-NL" w:bidi="ar-SA"/>
              </w:rPr>
            </w:pPr>
            <w:r w:rsidRPr="00BA3CDA">
              <w:rPr>
                <w:rFonts w:eastAsia="Times New Roman" w:cs="Arial"/>
                <w:color w:val="000000" w:themeColor="text1"/>
                <w:sz w:val="16"/>
                <w:szCs w:val="16"/>
                <w:lang w:val="en-US" w:eastAsia="nl-NL" w:bidi="ar-SA"/>
              </w:rPr>
              <w:t>100 GB</w:t>
            </w:r>
          </w:p>
        </w:tc>
        <w:sdt>
          <w:sdtPr>
            <w:rPr>
              <w:rFonts w:eastAsia="Times New Roman" w:cs="Arial"/>
              <w:color w:val="000000" w:themeColor="text1"/>
              <w:sz w:val="16"/>
              <w:szCs w:val="16"/>
              <w:lang w:val="en-US" w:eastAsia="nl-NL" w:bidi="ar-SA"/>
            </w:rPr>
            <w:alias w:val="Disk Size"/>
            <w:tag w:val="Disk Size"/>
            <w:id w:val="-56548958"/>
            <w:placeholder>
              <w:docPart w:val="5D82BC9BFBED4B3EA5FEE42E75780FDC"/>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620" w:type="dxa"/>
              </w:tcPr>
              <w:p w14:paraId="1813883A" w14:textId="36DED5AB" w:rsidR="00EC08FD" w:rsidRPr="00BA3CDA" w:rsidRDefault="0096034D" w:rsidP="00EC08FD">
                <w:pPr>
                  <w:spacing w:after="160" w:line="259" w:lineRule="auto"/>
                  <w:rPr>
                    <w:rFonts w:eastAsia="Times New Roman" w:cs="Arial"/>
                    <w:color w:val="000000" w:themeColor="text1"/>
                    <w:sz w:val="16"/>
                    <w:szCs w:val="16"/>
                    <w:highlight w:val="yellow"/>
                    <w:lang w:val="en-US" w:eastAsia="nl-NL" w:bidi="ar-SA"/>
                  </w:rPr>
                </w:pPr>
                <w:r>
                  <w:rPr>
                    <w:rFonts w:eastAsia="Times New Roman" w:cs="Arial"/>
                    <w:color w:val="000000" w:themeColor="text1"/>
                    <w:sz w:val="16"/>
                    <w:szCs w:val="16"/>
                    <w:lang w:val="en-US" w:eastAsia="nl-NL" w:bidi="ar-SA"/>
                  </w:rPr>
                  <w:t>150 GB</w:t>
                </w:r>
              </w:p>
            </w:tc>
          </w:sdtContent>
        </w:sdt>
        <w:sdt>
          <w:sdtPr>
            <w:rPr>
              <w:rFonts w:eastAsia="Times New Roman" w:cs="Arial"/>
              <w:color w:val="000000" w:themeColor="text1"/>
              <w:sz w:val="16"/>
              <w:szCs w:val="16"/>
              <w:lang w:val="en-US" w:eastAsia="nl-NL" w:bidi="ar-SA"/>
            </w:rPr>
            <w:alias w:val="Disk Size"/>
            <w:tag w:val="Disk Size"/>
            <w:id w:val="-2001345731"/>
            <w:placeholder>
              <w:docPart w:val="5FD57DCD3AFA437DA94DBCBA1B947BB9"/>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405DD696" w14:textId="64EA0A03" w:rsidR="00EC08FD" w:rsidRDefault="0096034D" w:rsidP="00EC08FD">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155185909"/>
            <w:placeholder>
              <w:docPart w:val="B0B68C4366634D378E356D9D51B800E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6AFE1733" w14:textId="09222993" w:rsidR="00EC08FD" w:rsidRDefault="0096034D" w:rsidP="00EC08FD">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sdt>
          <w:sdtPr>
            <w:rPr>
              <w:rFonts w:eastAsia="Times New Roman" w:cs="Arial"/>
              <w:color w:val="000000" w:themeColor="text1"/>
              <w:sz w:val="16"/>
              <w:szCs w:val="16"/>
              <w:lang w:val="en-US" w:eastAsia="nl-NL" w:bidi="ar-SA"/>
            </w:rPr>
            <w:alias w:val="Disk Size"/>
            <w:tag w:val="Disk Size"/>
            <w:id w:val="245630979"/>
            <w:placeholder>
              <w:docPart w:val="51BAF45382A74EE7A35A524E4D0C2F09"/>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tc>
              <w:tcPr>
                <w:tcW w:w="1260" w:type="dxa"/>
              </w:tcPr>
              <w:p w14:paraId="30CCF025" w14:textId="45717F99" w:rsidR="00EC08FD" w:rsidRDefault="0096034D" w:rsidP="00EC08FD">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n/a</w:t>
                </w:r>
              </w:p>
            </w:tc>
          </w:sdtContent>
        </w:sdt>
      </w:tr>
    </w:tbl>
    <w:p w14:paraId="56F65AF8" w14:textId="003476B2" w:rsidR="008248B1" w:rsidRPr="00C943F4" w:rsidRDefault="000A57E9" w:rsidP="00F405A7">
      <w:pPr>
        <w:spacing w:after="160" w:line="259" w:lineRule="auto"/>
        <w:ind w:left="-1170"/>
        <w:rPr>
          <w:rFonts w:eastAsia="Times New Roman" w:cs="Arial"/>
          <w:i/>
          <w:iCs/>
          <w:color w:val="1F1E33"/>
          <w:sz w:val="20"/>
          <w:lang w:val="en-US" w:eastAsia="nl-NL" w:bidi="ar-SA"/>
        </w:rPr>
      </w:pPr>
      <w:r w:rsidRPr="00C943F4">
        <w:rPr>
          <w:rFonts w:eastAsia="Times New Roman" w:cs="Arial"/>
          <w:i/>
          <w:iCs/>
          <w:color w:val="1F1E33"/>
          <w:sz w:val="20"/>
          <w:lang w:val="en-US" w:eastAsia="nl-NL" w:bidi="ar-SA"/>
        </w:rPr>
        <w:t>Linux Application</w:t>
      </w:r>
      <w:r w:rsidR="00F405A7" w:rsidRPr="00C943F4">
        <w:rPr>
          <w:rFonts w:eastAsia="Times New Roman" w:cs="Arial"/>
          <w:i/>
          <w:iCs/>
          <w:color w:val="1F1E33"/>
          <w:sz w:val="20"/>
          <w:lang w:val="en-US" w:eastAsia="nl-NL" w:bidi="ar-SA"/>
        </w:rPr>
        <w:t xml:space="preserve"> server(s)</w:t>
      </w:r>
    </w:p>
    <w:p w14:paraId="18D93220" w14:textId="77777777" w:rsidR="002367CA" w:rsidRPr="0016776E" w:rsidRDefault="002367CA" w:rsidP="00F405A7">
      <w:pPr>
        <w:spacing w:after="160" w:line="259" w:lineRule="auto"/>
        <w:ind w:left="-1170"/>
        <w:rPr>
          <w:rFonts w:eastAsia="Times New Roman" w:cs="Helvetica"/>
          <w:i/>
          <w:iCs/>
          <w:color w:val="1F1E33"/>
          <w:sz w:val="20"/>
          <w:lang w:val="en-US" w:eastAsia="nl-NL" w:bidi="ar-SA"/>
        </w:rPr>
      </w:pPr>
    </w:p>
    <w:tbl>
      <w:tblPr>
        <w:tblStyle w:val="TableGrid"/>
        <w:tblpPr w:leftFromText="180" w:rightFromText="180" w:vertAnchor="text" w:horzAnchor="page" w:tblpX="256" w:tblpY="317"/>
        <w:tblW w:w="11605" w:type="dxa"/>
        <w:tblLayout w:type="fixed"/>
        <w:tblLook w:val="04A0" w:firstRow="1" w:lastRow="0" w:firstColumn="1" w:lastColumn="0" w:noHBand="0" w:noVBand="1"/>
      </w:tblPr>
      <w:tblGrid>
        <w:gridCol w:w="1975"/>
        <w:gridCol w:w="1170"/>
        <w:gridCol w:w="1170"/>
        <w:gridCol w:w="900"/>
        <w:gridCol w:w="990"/>
        <w:gridCol w:w="1260"/>
        <w:gridCol w:w="1260"/>
        <w:gridCol w:w="1440"/>
        <w:gridCol w:w="1440"/>
      </w:tblGrid>
      <w:tr w:rsidR="002367CA" w14:paraId="20481273" w14:textId="77777777" w:rsidTr="00903B02">
        <w:trPr>
          <w:trHeight w:val="395"/>
        </w:trPr>
        <w:tc>
          <w:tcPr>
            <w:tcW w:w="1975" w:type="dxa"/>
            <w:shd w:val="clear" w:color="auto" w:fill="D9D9D9" w:themeFill="background1" w:themeFillShade="D9"/>
          </w:tcPr>
          <w:p w14:paraId="11820C82" w14:textId="77777777" w:rsidR="002367CA" w:rsidRDefault="002367CA" w:rsidP="002367C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ID</w:t>
            </w:r>
          </w:p>
        </w:tc>
        <w:tc>
          <w:tcPr>
            <w:tcW w:w="1170" w:type="dxa"/>
            <w:shd w:val="clear" w:color="auto" w:fill="D9D9D9" w:themeFill="background1" w:themeFillShade="D9"/>
          </w:tcPr>
          <w:p w14:paraId="452684B5" w14:textId="77777777" w:rsidR="002367CA" w:rsidRDefault="002367CA" w:rsidP="002367C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Domain</w:t>
            </w:r>
          </w:p>
        </w:tc>
        <w:tc>
          <w:tcPr>
            <w:tcW w:w="1170" w:type="dxa"/>
            <w:shd w:val="clear" w:color="auto" w:fill="D9D9D9" w:themeFill="background1" w:themeFillShade="D9"/>
          </w:tcPr>
          <w:p w14:paraId="71BDF768" w14:textId="004017FE" w:rsidR="002367CA" w:rsidRDefault="002367CA" w:rsidP="002367C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Disk0 OS (Fixed)</w:t>
            </w:r>
          </w:p>
        </w:tc>
        <w:tc>
          <w:tcPr>
            <w:tcW w:w="900" w:type="dxa"/>
            <w:shd w:val="clear" w:color="auto" w:fill="D9D9D9" w:themeFill="background1" w:themeFillShade="D9"/>
          </w:tcPr>
          <w:p w14:paraId="1FC940F4" w14:textId="288967EF" w:rsidR="002367CA" w:rsidRDefault="002367CA" w:rsidP="002367C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Disk1 Oracle Binaries (Fixed)</w:t>
            </w:r>
          </w:p>
        </w:tc>
        <w:tc>
          <w:tcPr>
            <w:tcW w:w="990" w:type="dxa"/>
            <w:shd w:val="clear" w:color="auto" w:fill="D9D9D9" w:themeFill="background1" w:themeFillShade="D9"/>
          </w:tcPr>
          <w:p w14:paraId="06CD80F9" w14:textId="51959C98" w:rsidR="002367CA" w:rsidRPr="00C769C8" w:rsidRDefault="002367CA" w:rsidP="002367C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Disk2 ASM Binaries (Fixed)</w:t>
            </w:r>
          </w:p>
        </w:tc>
        <w:tc>
          <w:tcPr>
            <w:tcW w:w="1260" w:type="dxa"/>
            <w:shd w:val="clear" w:color="auto" w:fill="D9D9D9" w:themeFill="background1" w:themeFillShade="D9"/>
          </w:tcPr>
          <w:p w14:paraId="14D98A01" w14:textId="29EE4E94" w:rsidR="002367CA" w:rsidRPr="00C769C8" w:rsidRDefault="002367CA" w:rsidP="002367C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DATA1 DiskGroup1 Data Files, Control Files</w:t>
            </w:r>
          </w:p>
        </w:tc>
        <w:tc>
          <w:tcPr>
            <w:tcW w:w="1260" w:type="dxa"/>
            <w:shd w:val="clear" w:color="auto" w:fill="D9D9D9" w:themeFill="background1" w:themeFillShade="D9"/>
          </w:tcPr>
          <w:p w14:paraId="78900F04" w14:textId="327A0FF4" w:rsidR="002367CA" w:rsidRPr="00C769C8" w:rsidRDefault="002367CA" w:rsidP="002367C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 xml:space="preserve">ASM </w:t>
            </w:r>
            <w:r w:rsidRPr="002A3EA7">
              <w:rPr>
                <w:rFonts w:eastAsia="Times New Roman" w:cs="Arial"/>
                <w:b/>
                <w:bCs/>
                <w:color w:val="1F1E33"/>
                <w:sz w:val="16"/>
                <w:szCs w:val="16"/>
                <w:lang w:val="en-US" w:eastAsia="nl-NL" w:bidi="ar-SA"/>
              </w:rPr>
              <w:t>DATA</w:t>
            </w:r>
            <w:r>
              <w:rPr>
                <w:rFonts w:eastAsia="Times New Roman" w:cs="Arial"/>
                <w:b/>
                <w:bCs/>
                <w:color w:val="1F1E33"/>
                <w:sz w:val="16"/>
                <w:szCs w:val="16"/>
                <w:lang w:val="en-US" w:eastAsia="nl-NL" w:bidi="ar-SA"/>
              </w:rPr>
              <w:t>2</w:t>
            </w:r>
            <w:r w:rsidRPr="002A3EA7">
              <w:rPr>
                <w:rFonts w:eastAsia="Times New Roman" w:cs="Arial"/>
                <w:b/>
                <w:bCs/>
                <w:color w:val="1F1E33"/>
                <w:sz w:val="16"/>
                <w:szCs w:val="16"/>
                <w:lang w:val="en-US" w:eastAsia="nl-NL" w:bidi="ar-SA"/>
              </w:rPr>
              <w:t xml:space="preserve"> DiskGroup1 Data Files, Control Files</w:t>
            </w:r>
          </w:p>
        </w:tc>
        <w:tc>
          <w:tcPr>
            <w:tcW w:w="1440" w:type="dxa"/>
            <w:shd w:val="clear" w:color="auto" w:fill="D9D9D9" w:themeFill="background1" w:themeFillShade="D9"/>
          </w:tcPr>
          <w:p w14:paraId="499D17AB" w14:textId="418F4B2B" w:rsidR="002367CA" w:rsidRDefault="002367CA" w:rsidP="002367C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 xml:space="preserve">FRA1 DiskGroup2 </w:t>
            </w:r>
            <w:r>
              <w:rPr>
                <w:rFonts w:eastAsia="Times New Roman" w:cs="Arial"/>
                <w:b/>
                <w:bCs/>
                <w:color w:val="1F1E33"/>
                <w:sz w:val="16"/>
                <w:szCs w:val="16"/>
                <w:lang w:val="en-US" w:eastAsia="nl-NL" w:bidi="ar-SA"/>
              </w:rPr>
              <w:t>Archive and Flashback L</w:t>
            </w:r>
            <w:r w:rsidRPr="00964A6C">
              <w:rPr>
                <w:rFonts w:eastAsia="Times New Roman" w:cs="Arial"/>
                <w:b/>
                <w:bCs/>
                <w:color w:val="1F1E33"/>
                <w:sz w:val="16"/>
                <w:szCs w:val="16"/>
                <w:lang w:val="en-US" w:eastAsia="nl-NL" w:bidi="ar-SA"/>
              </w:rPr>
              <w:t>ogs</w:t>
            </w:r>
          </w:p>
        </w:tc>
        <w:tc>
          <w:tcPr>
            <w:tcW w:w="1440" w:type="dxa"/>
            <w:shd w:val="clear" w:color="auto" w:fill="D9D9D9" w:themeFill="background1" w:themeFillShade="D9"/>
          </w:tcPr>
          <w:p w14:paraId="2AA1E7D8" w14:textId="0438442B" w:rsidR="002367CA" w:rsidRDefault="002367CA" w:rsidP="002367CA">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 xml:space="preserve">ASM </w:t>
            </w:r>
            <w:r w:rsidRPr="00964A6C">
              <w:rPr>
                <w:rFonts w:eastAsia="Times New Roman" w:cs="Arial"/>
                <w:b/>
                <w:bCs/>
                <w:color w:val="1F1E33"/>
                <w:sz w:val="16"/>
                <w:szCs w:val="16"/>
                <w:lang w:val="en-US" w:eastAsia="nl-NL" w:bidi="ar-SA"/>
              </w:rPr>
              <w:t>FRA</w:t>
            </w:r>
            <w:r>
              <w:rPr>
                <w:rFonts w:eastAsia="Times New Roman" w:cs="Arial"/>
                <w:b/>
                <w:bCs/>
                <w:color w:val="1F1E33"/>
                <w:sz w:val="16"/>
                <w:szCs w:val="16"/>
                <w:lang w:val="en-US" w:eastAsia="nl-NL" w:bidi="ar-SA"/>
              </w:rPr>
              <w:t>2</w:t>
            </w:r>
            <w:r w:rsidRPr="00964A6C">
              <w:rPr>
                <w:rFonts w:eastAsia="Times New Roman" w:cs="Arial"/>
                <w:b/>
                <w:bCs/>
                <w:color w:val="1F1E33"/>
                <w:sz w:val="16"/>
                <w:szCs w:val="16"/>
                <w:lang w:val="en-US" w:eastAsia="nl-NL" w:bidi="ar-SA"/>
              </w:rPr>
              <w:t xml:space="preserve"> DiskGroup</w:t>
            </w:r>
            <w:r>
              <w:rPr>
                <w:rFonts w:eastAsia="Times New Roman" w:cs="Arial"/>
                <w:b/>
                <w:bCs/>
                <w:color w:val="1F1E33"/>
                <w:sz w:val="16"/>
                <w:szCs w:val="16"/>
                <w:lang w:val="en-US" w:eastAsia="nl-NL" w:bidi="ar-SA"/>
              </w:rPr>
              <w:t>2</w:t>
            </w:r>
            <w:r w:rsidRPr="00964A6C">
              <w:rPr>
                <w:rFonts w:eastAsia="Times New Roman" w:cs="Arial"/>
                <w:b/>
                <w:bCs/>
                <w:color w:val="1F1E33"/>
                <w:sz w:val="16"/>
                <w:szCs w:val="16"/>
                <w:lang w:val="en-US" w:eastAsia="nl-NL" w:bidi="ar-SA"/>
              </w:rPr>
              <w:t xml:space="preserve"> </w:t>
            </w:r>
            <w:r>
              <w:rPr>
                <w:rFonts w:eastAsia="Times New Roman" w:cs="Arial"/>
                <w:b/>
                <w:bCs/>
                <w:color w:val="1F1E33"/>
                <w:sz w:val="16"/>
                <w:szCs w:val="16"/>
                <w:lang w:val="en-US" w:eastAsia="nl-NL" w:bidi="ar-SA"/>
              </w:rPr>
              <w:t>Archive and Flashback L</w:t>
            </w:r>
            <w:r w:rsidRPr="00964A6C">
              <w:rPr>
                <w:rFonts w:eastAsia="Times New Roman" w:cs="Arial"/>
                <w:b/>
                <w:bCs/>
                <w:color w:val="1F1E33"/>
                <w:sz w:val="16"/>
                <w:szCs w:val="16"/>
                <w:lang w:val="en-US" w:eastAsia="nl-NL" w:bidi="ar-SA"/>
              </w:rPr>
              <w:t>ogs</w:t>
            </w:r>
          </w:p>
        </w:tc>
      </w:tr>
      <w:tr w:rsidR="00975DEC" w14:paraId="0F8488DC" w14:textId="77777777" w:rsidTr="00903B02">
        <w:tc>
          <w:tcPr>
            <w:tcW w:w="1975" w:type="dxa"/>
          </w:tcPr>
          <w:p w14:paraId="07F89C79" w14:textId="77777777" w:rsidR="00975DEC" w:rsidRPr="00F43606" w:rsidRDefault="00975DEC" w:rsidP="00975DEC">
            <w:pPr>
              <w:spacing w:after="160" w:line="259" w:lineRule="auto"/>
              <w:rPr>
                <w:rFonts w:eastAsia="Times New Roman" w:cs="Arial"/>
                <w:color w:val="000000" w:themeColor="text1"/>
                <w:sz w:val="16"/>
                <w:szCs w:val="16"/>
                <w:lang w:val="en-US" w:eastAsia="nl-NL" w:bidi="ar-SA"/>
              </w:rPr>
            </w:pPr>
            <w:r w:rsidRPr="00F43606">
              <w:rPr>
                <w:rFonts w:eastAsia="Times New Roman" w:cs="Arial"/>
                <w:color w:val="000000" w:themeColor="text1"/>
                <w:sz w:val="16"/>
                <w:szCs w:val="16"/>
                <w:lang w:val="en-US" w:eastAsia="nl-NL" w:bidi="ar-SA"/>
              </w:rPr>
              <w:t>DB1-P</w:t>
            </w:r>
          </w:p>
        </w:tc>
        <w:sdt>
          <w:sdtPr>
            <w:rPr>
              <w:sz w:val="16"/>
              <w:szCs w:val="16"/>
            </w:rPr>
            <w:alias w:val="Domain"/>
            <w:tag w:val="Domain"/>
            <w:id w:val="-639805828"/>
            <w:placeholder>
              <w:docPart w:val="DB97F33B72D64B88A74D76DAF2BAFC17"/>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170" w:type="dxa"/>
                <w:vAlign w:val="center"/>
              </w:tcPr>
              <w:p w14:paraId="67978780" w14:textId="77777777" w:rsidR="00975DEC" w:rsidRPr="00F43606" w:rsidRDefault="0096034D" w:rsidP="00975DEC">
                <w:pPr>
                  <w:spacing w:after="160" w:line="259" w:lineRule="auto"/>
                  <w:rPr>
                    <w:rFonts w:eastAsia="Times New Roman" w:cs="Arial"/>
                    <w:color w:val="000000" w:themeColor="text1"/>
                    <w:sz w:val="16"/>
                    <w:szCs w:val="16"/>
                    <w:lang w:val="en-US" w:eastAsia="nl-NL" w:bidi="ar-SA"/>
                  </w:rPr>
                </w:pPr>
                <w:r>
                  <w:rPr>
                    <w:sz w:val="16"/>
                    <w:szCs w:val="16"/>
                  </w:rPr>
                  <w:t>Production</w:t>
                </w:r>
              </w:p>
            </w:tc>
          </w:sdtContent>
        </w:sdt>
        <w:tc>
          <w:tcPr>
            <w:tcW w:w="1170" w:type="dxa"/>
          </w:tcPr>
          <w:p w14:paraId="3B362685" w14:textId="77777777" w:rsidR="00975DEC" w:rsidRPr="00F77A97" w:rsidRDefault="00975DEC" w:rsidP="00975DEC">
            <w:pPr>
              <w:spacing w:after="160" w:line="259" w:lineRule="auto"/>
              <w:rPr>
                <w:color w:val="000000" w:themeColor="text1"/>
                <w:sz w:val="16"/>
                <w:lang w:val="en-US"/>
              </w:rPr>
            </w:pPr>
            <w:r w:rsidRPr="00F43606">
              <w:rPr>
                <w:rFonts w:eastAsia="Times New Roman" w:cs="Arial"/>
                <w:color w:val="000000" w:themeColor="text1"/>
                <w:sz w:val="16"/>
                <w:szCs w:val="16"/>
                <w:lang w:val="en-US" w:eastAsia="nl-NL" w:bidi="ar-SA"/>
              </w:rPr>
              <w:t>100 GB</w:t>
            </w:r>
          </w:p>
        </w:tc>
        <w:tc>
          <w:tcPr>
            <w:tcW w:w="900" w:type="dxa"/>
          </w:tcPr>
          <w:p w14:paraId="2770A12C" w14:textId="31D093B7" w:rsidR="00975DEC" w:rsidRPr="00F77A97" w:rsidRDefault="00975DEC" w:rsidP="00975DEC">
            <w:pPr>
              <w:spacing w:after="160" w:line="259" w:lineRule="auto"/>
              <w:rPr>
                <w:color w:val="000000" w:themeColor="text1"/>
                <w:sz w:val="16"/>
                <w:lang w:val="en-US"/>
              </w:rPr>
            </w:pPr>
            <w:r w:rsidRPr="00F43606">
              <w:rPr>
                <w:rFonts w:eastAsia="Times New Roman" w:cs="Arial"/>
                <w:color w:val="000000" w:themeColor="text1"/>
                <w:sz w:val="16"/>
                <w:szCs w:val="16"/>
                <w:lang w:val="en-US" w:eastAsia="nl-NL" w:bidi="ar-SA"/>
              </w:rPr>
              <w:t>100 GB</w:t>
            </w:r>
          </w:p>
        </w:tc>
        <w:tc>
          <w:tcPr>
            <w:tcW w:w="990" w:type="dxa"/>
          </w:tcPr>
          <w:p w14:paraId="26E3DB32" w14:textId="484B4CB0" w:rsidR="00975DEC" w:rsidRPr="00F77A97" w:rsidRDefault="00975DEC" w:rsidP="00975DEC">
            <w:pPr>
              <w:spacing w:after="160" w:line="259" w:lineRule="auto"/>
              <w:rPr>
                <w:color w:val="000000" w:themeColor="text1"/>
                <w:sz w:val="16"/>
                <w:lang w:val="en-US"/>
              </w:rPr>
            </w:pPr>
            <w:r w:rsidRPr="00F43606">
              <w:rPr>
                <w:rFonts w:eastAsia="Times New Roman" w:cs="Arial"/>
                <w:color w:val="000000" w:themeColor="text1"/>
                <w:sz w:val="16"/>
                <w:szCs w:val="16"/>
                <w:lang w:val="en-US" w:eastAsia="nl-NL" w:bidi="ar-SA"/>
              </w:rPr>
              <w:t>100 GB</w:t>
            </w:r>
          </w:p>
        </w:tc>
        <w:tc>
          <w:tcPr>
            <w:tcW w:w="1260" w:type="dxa"/>
          </w:tcPr>
          <w:p w14:paraId="0E5CC836" w14:textId="525F70E8" w:rsidR="00975DEC" w:rsidRPr="00F43606" w:rsidRDefault="000929F4" w:rsidP="00975DEC">
            <w:pPr>
              <w:spacing w:after="160" w:line="259" w:lineRule="auto"/>
              <w:rPr>
                <w:color w:val="000000" w:themeColor="text1"/>
                <w:sz w:val="16"/>
                <w:lang w:val="en-US"/>
              </w:rPr>
            </w:pPr>
            <w:sdt>
              <w:sdtPr>
                <w:rPr>
                  <w:color w:val="000000" w:themeColor="text1"/>
                  <w:sz w:val="16"/>
                  <w:lang w:val="en-US"/>
                </w:rPr>
                <w:alias w:val="Disk Size"/>
                <w:tag w:val="Disk Size"/>
                <w:id w:val="1088360550"/>
                <w:placeholder>
                  <w:docPart w:val="36DD3419F2DF4055A712B8CD263DABA8"/>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r w:rsidR="0096034D">
                  <w:rPr>
                    <w:color w:val="000000" w:themeColor="text1"/>
                    <w:sz w:val="16"/>
                    <w:lang w:val="en-US"/>
                  </w:rPr>
                  <w:t>150 GB</w:t>
                </w:r>
              </w:sdtContent>
            </w:sdt>
          </w:p>
        </w:tc>
        <w:tc>
          <w:tcPr>
            <w:tcW w:w="1260" w:type="dxa"/>
          </w:tcPr>
          <w:p w14:paraId="18797831" w14:textId="4D70F476" w:rsidR="00975DEC" w:rsidRPr="00F43606" w:rsidRDefault="000929F4" w:rsidP="00975DEC">
            <w:pPr>
              <w:spacing w:after="160" w:line="259" w:lineRule="auto"/>
              <w:rPr>
                <w:color w:val="000000" w:themeColor="text1"/>
                <w:sz w:val="16"/>
                <w:lang w:val="en-US"/>
              </w:rPr>
            </w:pPr>
            <w:sdt>
              <w:sdtPr>
                <w:rPr>
                  <w:color w:val="000000" w:themeColor="text1"/>
                  <w:sz w:val="16"/>
                  <w:lang w:val="en-US"/>
                </w:rPr>
                <w:alias w:val="Disk Size"/>
                <w:tag w:val="Disk Size"/>
                <w:id w:val="1529151741"/>
                <w:placeholder>
                  <w:docPart w:val="F4B536D702E641FCA923F14E1418BBC0"/>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r w:rsidR="0096034D">
                  <w:rPr>
                    <w:color w:val="000000" w:themeColor="text1"/>
                    <w:sz w:val="16"/>
                    <w:lang w:val="en-US"/>
                  </w:rPr>
                  <w:t>150 GB</w:t>
                </w:r>
              </w:sdtContent>
            </w:sdt>
          </w:p>
        </w:tc>
        <w:tc>
          <w:tcPr>
            <w:tcW w:w="1440" w:type="dxa"/>
          </w:tcPr>
          <w:p w14:paraId="0704A89A" w14:textId="22D185DD" w:rsidR="00975DEC" w:rsidRPr="00F43606" w:rsidRDefault="000929F4" w:rsidP="00975DEC">
            <w:pPr>
              <w:spacing w:after="160" w:line="259" w:lineRule="auto"/>
              <w:rPr>
                <w:color w:val="000000" w:themeColor="text1"/>
                <w:sz w:val="16"/>
                <w:lang w:val="en-US"/>
              </w:rPr>
            </w:pPr>
            <w:sdt>
              <w:sdtPr>
                <w:rPr>
                  <w:color w:val="000000" w:themeColor="text1"/>
                  <w:sz w:val="16"/>
                  <w:lang w:val="en-US"/>
                </w:rPr>
                <w:alias w:val="Disk Size"/>
                <w:tag w:val="Disk Size"/>
                <w:id w:val="1159041951"/>
                <w:placeholder>
                  <w:docPart w:val="ADAAFC8CAA3840A494287E2CEAF2E067"/>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r w:rsidR="0096034D">
                  <w:rPr>
                    <w:color w:val="000000" w:themeColor="text1"/>
                    <w:sz w:val="16"/>
                    <w:lang w:val="en-US"/>
                  </w:rPr>
                  <w:t>50 GB</w:t>
                </w:r>
              </w:sdtContent>
            </w:sdt>
          </w:p>
        </w:tc>
        <w:tc>
          <w:tcPr>
            <w:tcW w:w="1440" w:type="dxa"/>
          </w:tcPr>
          <w:p w14:paraId="58C4C348" w14:textId="0746BC72" w:rsidR="00975DEC" w:rsidRPr="00F43606" w:rsidRDefault="000929F4" w:rsidP="00975DEC">
            <w:pPr>
              <w:spacing w:after="160" w:line="259" w:lineRule="auto"/>
              <w:rPr>
                <w:color w:val="000000" w:themeColor="text1"/>
                <w:sz w:val="16"/>
                <w:lang w:val="en-US"/>
              </w:rPr>
            </w:pPr>
            <w:sdt>
              <w:sdtPr>
                <w:rPr>
                  <w:color w:val="000000" w:themeColor="text1"/>
                  <w:sz w:val="16"/>
                  <w:lang w:val="en-US"/>
                </w:rPr>
                <w:alias w:val="Disk Size"/>
                <w:tag w:val="Disk Size"/>
                <w:id w:val="-1577432475"/>
                <w:placeholder>
                  <w:docPart w:val="3696BCD5686C4D57833B0E151DEF70CB"/>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r w:rsidR="0096034D">
                  <w:rPr>
                    <w:color w:val="000000" w:themeColor="text1"/>
                    <w:sz w:val="16"/>
                    <w:lang w:val="en-US"/>
                  </w:rPr>
                  <w:t>50 GB</w:t>
                </w:r>
              </w:sdtContent>
            </w:sdt>
          </w:p>
        </w:tc>
      </w:tr>
      <w:tr w:rsidR="00975DEC" w14:paraId="1F3D1C91" w14:textId="77777777" w:rsidTr="00903B02">
        <w:tc>
          <w:tcPr>
            <w:tcW w:w="1975" w:type="dxa"/>
          </w:tcPr>
          <w:p w14:paraId="6A832262" w14:textId="259FBED4" w:rsidR="00975DEC" w:rsidRPr="00F43606" w:rsidRDefault="0090534D" w:rsidP="00975DEC">
            <w:pPr>
              <w:spacing w:after="160" w:line="259" w:lineRule="auto"/>
              <w:rPr>
                <w:rFonts w:eastAsia="Times New Roman" w:cs="Arial"/>
                <w:color w:val="000000" w:themeColor="text1"/>
                <w:sz w:val="16"/>
                <w:szCs w:val="16"/>
                <w:lang w:val="en-US" w:eastAsia="nl-NL" w:bidi="ar-SA"/>
              </w:rPr>
            </w:pPr>
            <w:r w:rsidRPr="00F43606">
              <w:rPr>
                <w:rFonts w:eastAsia="Times New Roman" w:cs="Arial"/>
                <w:color w:val="000000" w:themeColor="text1"/>
                <w:sz w:val="16"/>
                <w:szCs w:val="16"/>
                <w:lang w:val="en-US" w:eastAsia="nl-NL" w:bidi="ar-SA"/>
              </w:rPr>
              <w:t>DB1-A</w:t>
            </w:r>
          </w:p>
        </w:tc>
        <w:sdt>
          <w:sdtPr>
            <w:rPr>
              <w:sz w:val="16"/>
              <w:szCs w:val="16"/>
            </w:rPr>
            <w:alias w:val="Domain"/>
            <w:tag w:val="Domain"/>
            <w:id w:val="1276598163"/>
            <w:placeholder>
              <w:docPart w:val="D8344BBF0EF240CA8AB79EE8F8FBB959"/>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170" w:type="dxa"/>
                <w:vAlign w:val="center"/>
              </w:tcPr>
              <w:p w14:paraId="43CAE7DD" w14:textId="7165DC0D" w:rsidR="00975DEC" w:rsidRPr="00F43606" w:rsidRDefault="0096034D" w:rsidP="00975DEC">
                <w:pPr>
                  <w:spacing w:after="160" w:line="259" w:lineRule="auto"/>
                  <w:rPr>
                    <w:rFonts w:eastAsia="Times New Roman" w:cs="Arial"/>
                    <w:color w:val="000000" w:themeColor="text1"/>
                    <w:sz w:val="16"/>
                    <w:szCs w:val="16"/>
                    <w:lang w:val="en-US" w:eastAsia="nl-NL" w:bidi="ar-SA"/>
                  </w:rPr>
                </w:pPr>
                <w:r>
                  <w:rPr>
                    <w:sz w:val="16"/>
                    <w:szCs w:val="16"/>
                  </w:rPr>
                  <w:t>Acceptance</w:t>
                </w:r>
              </w:p>
            </w:tc>
          </w:sdtContent>
        </w:sdt>
        <w:tc>
          <w:tcPr>
            <w:tcW w:w="1170" w:type="dxa"/>
          </w:tcPr>
          <w:p w14:paraId="5A2DD017" w14:textId="77777777" w:rsidR="00975DEC" w:rsidRPr="00F43606" w:rsidRDefault="00975DEC" w:rsidP="00975DEC">
            <w:pPr>
              <w:spacing w:after="160" w:line="259" w:lineRule="auto"/>
              <w:rPr>
                <w:rFonts w:eastAsia="Times New Roman" w:cs="Arial"/>
                <w:color w:val="000000" w:themeColor="text1"/>
                <w:sz w:val="16"/>
                <w:szCs w:val="16"/>
                <w:lang w:val="en-US" w:eastAsia="nl-NL" w:bidi="ar-SA"/>
              </w:rPr>
            </w:pPr>
            <w:r w:rsidRPr="00F43606">
              <w:rPr>
                <w:rFonts w:eastAsia="Times New Roman" w:cs="Arial"/>
                <w:color w:val="000000" w:themeColor="text1"/>
                <w:sz w:val="16"/>
                <w:szCs w:val="16"/>
                <w:lang w:val="en-US" w:eastAsia="nl-NL" w:bidi="ar-SA"/>
              </w:rPr>
              <w:t>100 GB</w:t>
            </w:r>
          </w:p>
        </w:tc>
        <w:tc>
          <w:tcPr>
            <w:tcW w:w="900" w:type="dxa"/>
          </w:tcPr>
          <w:p w14:paraId="2A94F526" w14:textId="354FC3AA" w:rsidR="00975DEC" w:rsidRPr="00F43606" w:rsidRDefault="00975DEC" w:rsidP="00975DEC">
            <w:pPr>
              <w:spacing w:after="160" w:line="259" w:lineRule="auto"/>
              <w:rPr>
                <w:rFonts w:eastAsia="Times New Roman" w:cs="Arial"/>
                <w:color w:val="000000" w:themeColor="text1"/>
                <w:sz w:val="16"/>
                <w:szCs w:val="16"/>
                <w:lang w:val="en-US" w:eastAsia="nl-NL" w:bidi="ar-SA"/>
              </w:rPr>
            </w:pPr>
            <w:r w:rsidRPr="00F43606">
              <w:rPr>
                <w:rFonts w:eastAsia="Times New Roman" w:cs="Arial"/>
                <w:color w:val="000000" w:themeColor="text1"/>
                <w:sz w:val="16"/>
                <w:szCs w:val="16"/>
                <w:lang w:val="en-US" w:eastAsia="nl-NL" w:bidi="ar-SA"/>
              </w:rPr>
              <w:t>100 GB</w:t>
            </w:r>
          </w:p>
        </w:tc>
        <w:tc>
          <w:tcPr>
            <w:tcW w:w="990" w:type="dxa"/>
          </w:tcPr>
          <w:p w14:paraId="2F8D70C6" w14:textId="5C23220C" w:rsidR="00975DEC" w:rsidRPr="00F43606" w:rsidRDefault="00975DEC" w:rsidP="00975DEC">
            <w:pPr>
              <w:spacing w:after="160" w:line="259" w:lineRule="auto"/>
              <w:rPr>
                <w:rFonts w:eastAsia="Times New Roman" w:cs="Arial"/>
                <w:color w:val="000000" w:themeColor="text1"/>
                <w:sz w:val="16"/>
                <w:szCs w:val="16"/>
                <w:lang w:val="en-US" w:eastAsia="nl-NL" w:bidi="ar-SA"/>
              </w:rPr>
            </w:pPr>
            <w:r w:rsidRPr="00F43606">
              <w:rPr>
                <w:rFonts w:eastAsia="Times New Roman" w:cs="Arial"/>
                <w:color w:val="000000" w:themeColor="text1"/>
                <w:sz w:val="16"/>
                <w:szCs w:val="16"/>
                <w:lang w:val="en-US" w:eastAsia="nl-NL" w:bidi="ar-SA"/>
              </w:rPr>
              <w:t>100 GB</w:t>
            </w:r>
          </w:p>
        </w:tc>
        <w:tc>
          <w:tcPr>
            <w:tcW w:w="1260" w:type="dxa"/>
          </w:tcPr>
          <w:p w14:paraId="602C17B9" w14:textId="42B7B2E4" w:rsidR="00975DEC" w:rsidRPr="00F43606" w:rsidRDefault="000929F4" w:rsidP="00975DEC">
            <w:pPr>
              <w:spacing w:after="160" w:line="259" w:lineRule="auto"/>
              <w:rPr>
                <w:color w:val="000000" w:themeColor="text1"/>
                <w:sz w:val="16"/>
                <w:lang w:val="en-US"/>
              </w:rPr>
            </w:pPr>
            <w:sdt>
              <w:sdtPr>
                <w:rPr>
                  <w:color w:val="000000" w:themeColor="text1"/>
                  <w:sz w:val="16"/>
                  <w:lang w:val="en-US"/>
                </w:rPr>
                <w:alias w:val="Disk Size"/>
                <w:tag w:val="Disk Size"/>
                <w:id w:val="363337853"/>
                <w:placeholder>
                  <w:docPart w:val="5D4F119D31774AA9997141692A7E7EF9"/>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r w:rsidR="0096034D">
                  <w:rPr>
                    <w:color w:val="000000" w:themeColor="text1"/>
                    <w:sz w:val="16"/>
                    <w:lang w:val="en-US"/>
                  </w:rPr>
                  <w:t>100 GB</w:t>
                </w:r>
              </w:sdtContent>
            </w:sdt>
          </w:p>
        </w:tc>
        <w:tc>
          <w:tcPr>
            <w:tcW w:w="1260" w:type="dxa"/>
          </w:tcPr>
          <w:p w14:paraId="1696EC1A" w14:textId="09366C45" w:rsidR="00975DEC" w:rsidRPr="00F43606" w:rsidRDefault="000929F4" w:rsidP="00975DEC">
            <w:pPr>
              <w:spacing w:after="160" w:line="259" w:lineRule="auto"/>
              <w:rPr>
                <w:color w:val="000000" w:themeColor="text1"/>
                <w:sz w:val="16"/>
                <w:lang w:val="en-US"/>
              </w:rPr>
            </w:pPr>
            <w:sdt>
              <w:sdtPr>
                <w:rPr>
                  <w:color w:val="000000" w:themeColor="text1"/>
                  <w:sz w:val="16"/>
                  <w:lang w:val="en-US"/>
                </w:rPr>
                <w:alias w:val="Disk Size"/>
                <w:tag w:val="Disk Size"/>
                <w:id w:val="-1133255992"/>
                <w:placeholder>
                  <w:docPart w:val="89D6CDC29DBA45D6964AAC0AD00A6F8A"/>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r w:rsidR="0096034D">
                  <w:rPr>
                    <w:color w:val="000000" w:themeColor="text1"/>
                    <w:sz w:val="16"/>
                    <w:lang w:val="en-US"/>
                  </w:rPr>
                  <w:t>100 GB</w:t>
                </w:r>
              </w:sdtContent>
            </w:sdt>
          </w:p>
        </w:tc>
        <w:tc>
          <w:tcPr>
            <w:tcW w:w="1440" w:type="dxa"/>
          </w:tcPr>
          <w:p w14:paraId="36EC5765" w14:textId="663065BE" w:rsidR="00975DEC" w:rsidRPr="00F43606" w:rsidRDefault="000929F4" w:rsidP="00975DEC">
            <w:pPr>
              <w:spacing w:after="160" w:line="259" w:lineRule="auto"/>
              <w:rPr>
                <w:color w:val="000000" w:themeColor="text1"/>
                <w:sz w:val="16"/>
                <w:lang w:val="en-US"/>
              </w:rPr>
            </w:pPr>
            <w:sdt>
              <w:sdtPr>
                <w:rPr>
                  <w:color w:val="000000" w:themeColor="text1"/>
                  <w:sz w:val="16"/>
                  <w:lang w:val="en-US"/>
                </w:rPr>
                <w:alias w:val="Disk Size"/>
                <w:tag w:val="Disk Size"/>
                <w:id w:val="1825700042"/>
                <w:placeholder>
                  <w:docPart w:val="A73626D3D5414CBBBDE8C5054FCE4742"/>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r w:rsidR="0096034D">
                  <w:rPr>
                    <w:color w:val="000000" w:themeColor="text1"/>
                    <w:sz w:val="16"/>
                    <w:lang w:val="en-US"/>
                  </w:rPr>
                  <w:t>50 GB</w:t>
                </w:r>
              </w:sdtContent>
            </w:sdt>
          </w:p>
        </w:tc>
        <w:tc>
          <w:tcPr>
            <w:tcW w:w="1440" w:type="dxa"/>
          </w:tcPr>
          <w:p w14:paraId="23E18F24" w14:textId="12258805" w:rsidR="00975DEC" w:rsidRPr="00F43606" w:rsidRDefault="000929F4" w:rsidP="00975DEC">
            <w:pPr>
              <w:spacing w:after="160" w:line="259" w:lineRule="auto"/>
              <w:rPr>
                <w:color w:val="000000" w:themeColor="text1"/>
                <w:sz w:val="16"/>
                <w:lang w:val="en-US"/>
              </w:rPr>
            </w:pPr>
            <w:sdt>
              <w:sdtPr>
                <w:rPr>
                  <w:color w:val="000000" w:themeColor="text1"/>
                  <w:sz w:val="16"/>
                  <w:lang w:val="en-US"/>
                </w:rPr>
                <w:alias w:val="Disk Size"/>
                <w:tag w:val="Disk Size"/>
                <w:id w:val="-733234163"/>
                <w:placeholder>
                  <w:docPart w:val="7E6BA44C04F24E44B3683C1E63C03584"/>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r w:rsidR="0096034D">
                  <w:rPr>
                    <w:color w:val="000000" w:themeColor="text1"/>
                    <w:sz w:val="16"/>
                    <w:lang w:val="en-US"/>
                  </w:rPr>
                  <w:t>50 GB</w:t>
                </w:r>
              </w:sdtContent>
            </w:sdt>
          </w:p>
        </w:tc>
      </w:tr>
      <w:tr w:rsidR="00ED210B" w14:paraId="01EEDAC1" w14:textId="77777777" w:rsidTr="00903B02">
        <w:tc>
          <w:tcPr>
            <w:tcW w:w="1975" w:type="dxa"/>
          </w:tcPr>
          <w:p w14:paraId="6F6C4764" w14:textId="0438053D" w:rsidR="00ED210B" w:rsidRPr="00F43606" w:rsidRDefault="00ED210B" w:rsidP="00ED210B">
            <w:pPr>
              <w:spacing w:after="160" w:line="259" w:lineRule="auto"/>
              <w:rPr>
                <w:rFonts w:eastAsia="Times New Roman" w:cs="Arial"/>
                <w:color w:val="000000" w:themeColor="text1"/>
                <w:sz w:val="16"/>
                <w:szCs w:val="16"/>
                <w:lang w:val="en-US" w:eastAsia="nl-NL" w:bidi="ar-SA"/>
              </w:rPr>
            </w:pPr>
            <w:r w:rsidRPr="00F43606">
              <w:rPr>
                <w:rFonts w:eastAsia="Times New Roman" w:cs="Arial"/>
                <w:color w:val="000000" w:themeColor="text1"/>
                <w:sz w:val="16"/>
                <w:szCs w:val="16"/>
                <w:lang w:val="en-US" w:eastAsia="nl-NL" w:bidi="ar-SA"/>
              </w:rPr>
              <w:t>DB1-</w:t>
            </w:r>
            <w:r w:rsidR="00A77A80">
              <w:rPr>
                <w:rFonts w:eastAsia="Times New Roman" w:cs="Arial"/>
                <w:color w:val="000000" w:themeColor="text1"/>
                <w:sz w:val="16"/>
                <w:szCs w:val="16"/>
                <w:lang w:val="en-US" w:eastAsia="nl-NL" w:bidi="ar-SA"/>
              </w:rPr>
              <w:t>K</w:t>
            </w:r>
          </w:p>
        </w:tc>
        <w:sdt>
          <w:sdtPr>
            <w:rPr>
              <w:sz w:val="16"/>
              <w:szCs w:val="16"/>
            </w:rPr>
            <w:alias w:val="Domain"/>
            <w:tag w:val="Domain"/>
            <w:id w:val="-1773159464"/>
            <w:placeholder>
              <w:docPart w:val="F6F00FE6188F45FFB5DB6D21981C1E4F"/>
            </w:placeholder>
            <w:dropDownList>
              <w:listItem w:displayText="Select" w:value="Select"/>
              <w:listItem w:displayText="Production" w:value="Production"/>
              <w:listItem w:displayText="Acceptance" w:value="Acceptance"/>
              <w:listItem w:displayText="Test" w:value="Test"/>
              <w:listItem w:displayText="DXC Application Management" w:value="DXC Application Management"/>
              <w:listItem w:displayText="Development" w:value="Development"/>
            </w:dropDownList>
          </w:sdtPr>
          <w:sdtEndPr/>
          <w:sdtContent>
            <w:tc>
              <w:tcPr>
                <w:tcW w:w="1170" w:type="dxa"/>
                <w:vAlign w:val="center"/>
              </w:tcPr>
              <w:p w14:paraId="27FBB387" w14:textId="48C6F968" w:rsidR="00ED210B" w:rsidRPr="00F43606" w:rsidRDefault="0096034D" w:rsidP="00ED210B">
                <w:pPr>
                  <w:spacing w:after="160" w:line="259" w:lineRule="auto"/>
                  <w:rPr>
                    <w:sz w:val="16"/>
                    <w:szCs w:val="16"/>
                  </w:rPr>
                </w:pPr>
                <w:r>
                  <w:rPr>
                    <w:sz w:val="16"/>
                    <w:szCs w:val="16"/>
                  </w:rPr>
                  <w:t>Acceptance</w:t>
                </w:r>
              </w:p>
            </w:tc>
          </w:sdtContent>
        </w:sdt>
        <w:tc>
          <w:tcPr>
            <w:tcW w:w="1170" w:type="dxa"/>
          </w:tcPr>
          <w:p w14:paraId="7E23009B" w14:textId="00D2A12B" w:rsidR="00ED210B" w:rsidRPr="00F43606" w:rsidRDefault="00ED210B" w:rsidP="00ED210B">
            <w:pPr>
              <w:spacing w:after="160" w:line="259" w:lineRule="auto"/>
              <w:rPr>
                <w:rFonts w:eastAsia="Times New Roman" w:cs="Arial"/>
                <w:color w:val="000000" w:themeColor="text1"/>
                <w:sz w:val="16"/>
                <w:szCs w:val="16"/>
                <w:lang w:val="en-US" w:eastAsia="nl-NL" w:bidi="ar-SA"/>
              </w:rPr>
            </w:pPr>
            <w:r w:rsidRPr="00F43606">
              <w:rPr>
                <w:rFonts w:eastAsia="Times New Roman" w:cs="Arial"/>
                <w:color w:val="000000" w:themeColor="text1"/>
                <w:sz w:val="16"/>
                <w:szCs w:val="16"/>
                <w:lang w:val="en-US" w:eastAsia="nl-NL" w:bidi="ar-SA"/>
              </w:rPr>
              <w:t>100 GB</w:t>
            </w:r>
          </w:p>
        </w:tc>
        <w:tc>
          <w:tcPr>
            <w:tcW w:w="900" w:type="dxa"/>
          </w:tcPr>
          <w:p w14:paraId="1FDB2DDA" w14:textId="2B7D8CD2" w:rsidR="00ED210B" w:rsidRPr="00F43606" w:rsidRDefault="00ED210B" w:rsidP="00ED210B">
            <w:pPr>
              <w:spacing w:after="160" w:line="259" w:lineRule="auto"/>
              <w:rPr>
                <w:rFonts w:eastAsia="Times New Roman" w:cs="Arial"/>
                <w:color w:val="000000" w:themeColor="text1"/>
                <w:sz w:val="16"/>
                <w:szCs w:val="16"/>
                <w:lang w:val="en-US" w:eastAsia="nl-NL" w:bidi="ar-SA"/>
              </w:rPr>
            </w:pPr>
            <w:r w:rsidRPr="00F43606">
              <w:rPr>
                <w:rFonts w:eastAsia="Times New Roman" w:cs="Arial"/>
                <w:color w:val="000000" w:themeColor="text1"/>
                <w:sz w:val="16"/>
                <w:szCs w:val="16"/>
                <w:lang w:val="en-US" w:eastAsia="nl-NL" w:bidi="ar-SA"/>
              </w:rPr>
              <w:t>100 GB</w:t>
            </w:r>
          </w:p>
        </w:tc>
        <w:tc>
          <w:tcPr>
            <w:tcW w:w="990" w:type="dxa"/>
          </w:tcPr>
          <w:p w14:paraId="367ABB45" w14:textId="0A900F7D" w:rsidR="00ED210B" w:rsidRPr="00F43606" w:rsidRDefault="00ED210B" w:rsidP="00ED210B">
            <w:pPr>
              <w:spacing w:after="160" w:line="259" w:lineRule="auto"/>
              <w:rPr>
                <w:rFonts w:eastAsia="Times New Roman" w:cs="Arial"/>
                <w:color w:val="000000" w:themeColor="text1"/>
                <w:sz w:val="16"/>
                <w:szCs w:val="16"/>
                <w:lang w:val="en-US" w:eastAsia="nl-NL" w:bidi="ar-SA"/>
              </w:rPr>
            </w:pPr>
            <w:r w:rsidRPr="00F43606">
              <w:rPr>
                <w:rFonts w:eastAsia="Times New Roman" w:cs="Arial"/>
                <w:color w:val="000000" w:themeColor="text1"/>
                <w:sz w:val="16"/>
                <w:szCs w:val="16"/>
                <w:lang w:val="en-US" w:eastAsia="nl-NL" w:bidi="ar-SA"/>
              </w:rPr>
              <w:t>100 GB</w:t>
            </w:r>
          </w:p>
        </w:tc>
        <w:tc>
          <w:tcPr>
            <w:tcW w:w="1260" w:type="dxa"/>
          </w:tcPr>
          <w:p w14:paraId="1D6F0CF3" w14:textId="322EC3A1" w:rsidR="00ED210B" w:rsidRPr="00F43606" w:rsidRDefault="000929F4" w:rsidP="00ED210B">
            <w:pPr>
              <w:spacing w:after="160" w:line="259" w:lineRule="auto"/>
              <w:rPr>
                <w:rFonts w:eastAsia="Times New Roman" w:cs="Arial"/>
                <w:color w:val="000000" w:themeColor="text1"/>
                <w:sz w:val="16"/>
                <w:szCs w:val="16"/>
                <w:lang w:val="en-US" w:eastAsia="nl-NL" w:bidi="ar-SA"/>
              </w:rPr>
            </w:pPr>
            <w:sdt>
              <w:sdtPr>
                <w:rPr>
                  <w:color w:val="000000" w:themeColor="text1"/>
                  <w:sz w:val="16"/>
                  <w:lang w:val="en-US"/>
                </w:rPr>
                <w:alias w:val="Disk Size"/>
                <w:tag w:val="Disk Size"/>
                <w:id w:val="-1514600122"/>
                <w:placeholder>
                  <w:docPart w:val="82280BA8315B405CB3DEC49B478B376D"/>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r w:rsidR="00AC3B89">
                  <w:rPr>
                    <w:color w:val="000000" w:themeColor="text1"/>
                    <w:sz w:val="16"/>
                    <w:lang w:val="en-US"/>
                  </w:rPr>
                  <w:t>100 GB</w:t>
                </w:r>
              </w:sdtContent>
            </w:sdt>
          </w:p>
        </w:tc>
        <w:tc>
          <w:tcPr>
            <w:tcW w:w="1260" w:type="dxa"/>
          </w:tcPr>
          <w:p w14:paraId="485099AC" w14:textId="5F4C69EF" w:rsidR="00ED210B" w:rsidRPr="00F43606" w:rsidRDefault="000929F4" w:rsidP="00ED210B">
            <w:pPr>
              <w:spacing w:after="160" w:line="259" w:lineRule="auto"/>
              <w:rPr>
                <w:rFonts w:eastAsia="Times New Roman" w:cs="Arial"/>
                <w:color w:val="000000" w:themeColor="text1"/>
                <w:sz w:val="16"/>
                <w:szCs w:val="16"/>
                <w:lang w:val="en-US" w:eastAsia="nl-NL" w:bidi="ar-SA"/>
              </w:rPr>
            </w:pPr>
            <w:sdt>
              <w:sdtPr>
                <w:rPr>
                  <w:color w:val="000000" w:themeColor="text1"/>
                  <w:sz w:val="16"/>
                  <w:lang w:val="en-US"/>
                </w:rPr>
                <w:alias w:val="Disk Size"/>
                <w:tag w:val="Disk Size"/>
                <w:id w:val="200134614"/>
                <w:placeholder>
                  <w:docPart w:val="C551DDED16B2451D8E73B6407E89730C"/>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r w:rsidR="00AC3B89">
                  <w:rPr>
                    <w:color w:val="000000" w:themeColor="text1"/>
                    <w:sz w:val="16"/>
                    <w:lang w:val="en-US"/>
                  </w:rPr>
                  <w:t>100 GB</w:t>
                </w:r>
              </w:sdtContent>
            </w:sdt>
          </w:p>
        </w:tc>
        <w:tc>
          <w:tcPr>
            <w:tcW w:w="1440" w:type="dxa"/>
          </w:tcPr>
          <w:p w14:paraId="57243BB1" w14:textId="660AF717" w:rsidR="00ED210B" w:rsidRPr="00F43606" w:rsidRDefault="000929F4" w:rsidP="00ED210B">
            <w:pPr>
              <w:spacing w:after="160" w:line="259" w:lineRule="auto"/>
              <w:rPr>
                <w:rFonts w:eastAsia="Times New Roman" w:cs="Arial"/>
                <w:color w:val="000000" w:themeColor="text1"/>
                <w:sz w:val="16"/>
                <w:szCs w:val="16"/>
                <w:lang w:val="en-US" w:eastAsia="nl-NL" w:bidi="ar-SA"/>
              </w:rPr>
            </w:pPr>
            <w:sdt>
              <w:sdtPr>
                <w:rPr>
                  <w:color w:val="000000" w:themeColor="text1"/>
                  <w:sz w:val="16"/>
                  <w:lang w:val="en-US"/>
                </w:rPr>
                <w:alias w:val="Disk Size"/>
                <w:tag w:val="Disk Size"/>
                <w:id w:val="-1178336278"/>
                <w:placeholder>
                  <w:docPart w:val="5865FB8B9BCC43578F64D64663B7E7F3"/>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r w:rsidR="0096034D">
                  <w:rPr>
                    <w:color w:val="000000" w:themeColor="text1"/>
                    <w:sz w:val="16"/>
                    <w:lang w:val="en-US"/>
                  </w:rPr>
                  <w:t>50 GB</w:t>
                </w:r>
              </w:sdtContent>
            </w:sdt>
          </w:p>
        </w:tc>
        <w:tc>
          <w:tcPr>
            <w:tcW w:w="1440" w:type="dxa"/>
          </w:tcPr>
          <w:p w14:paraId="2412D7D5" w14:textId="222B1C28" w:rsidR="00ED210B" w:rsidRPr="00F43606" w:rsidRDefault="000929F4" w:rsidP="00ED210B">
            <w:pPr>
              <w:spacing w:after="160" w:line="259" w:lineRule="auto"/>
              <w:rPr>
                <w:rFonts w:eastAsia="Times New Roman" w:cs="Arial"/>
                <w:color w:val="000000" w:themeColor="text1"/>
                <w:sz w:val="16"/>
                <w:szCs w:val="16"/>
                <w:lang w:val="en-US" w:eastAsia="nl-NL" w:bidi="ar-SA"/>
              </w:rPr>
            </w:pPr>
            <w:sdt>
              <w:sdtPr>
                <w:rPr>
                  <w:color w:val="000000" w:themeColor="text1"/>
                  <w:sz w:val="16"/>
                  <w:lang w:val="en-US"/>
                </w:rPr>
                <w:alias w:val="Disk Size"/>
                <w:tag w:val="Disk Size"/>
                <w:id w:val="2094577695"/>
                <w:placeholder>
                  <w:docPart w:val="BD2F7E7626984165A574CE4320AE0758"/>
                </w:placeholder>
                <w:dropDownList>
                  <w:listItem w:displayText="Select" w:value="Select"/>
                  <w:listItem w:displayText="50 GB" w:value="50 GB"/>
                  <w:listItem w:displayText="100 GB" w:value="100 GB"/>
                  <w:listItem w:displayText="150 GB" w:value="150 GB"/>
                  <w:listItem w:displayText="200 GB" w:value="200 GB"/>
                  <w:listItem w:displayText="250 GB" w:value="250 GB"/>
                  <w:listItem w:displayText="500 GB" w:value="500 GB"/>
                  <w:listItem w:displayText="1 TB" w:value="1 TB"/>
                  <w:listItem w:displayText="n/a" w:value="n/a"/>
                </w:dropDownList>
              </w:sdtPr>
              <w:sdtEndPr/>
              <w:sdtContent>
                <w:r w:rsidR="0096034D">
                  <w:rPr>
                    <w:color w:val="000000" w:themeColor="text1"/>
                    <w:sz w:val="16"/>
                    <w:lang w:val="en-US"/>
                  </w:rPr>
                  <w:t>50 GB</w:t>
                </w:r>
              </w:sdtContent>
            </w:sdt>
          </w:p>
        </w:tc>
      </w:tr>
    </w:tbl>
    <w:p w14:paraId="0D949114" w14:textId="2EC0456D" w:rsidR="00F405A7" w:rsidRPr="00C943F4" w:rsidRDefault="00F405A7" w:rsidP="00F405A7">
      <w:pPr>
        <w:spacing w:after="160" w:line="259" w:lineRule="auto"/>
        <w:ind w:left="-1170"/>
        <w:rPr>
          <w:rFonts w:eastAsia="Times New Roman" w:cs="Arial"/>
          <w:i/>
          <w:iCs/>
          <w:color w:val="1F1E33"/>
          <w:sz w:val="20"/>
          <w:lang w:val="en-US" w:eastAsia="nl-NL" w:bidi="ar-SA"/>
        </w:rPr>
      </w:pPr>
      <w:r w:rsidRPr="00C943F4">
        <w:rPr>
          <w:rFonts w:eastAsia="Times New Roman" w:cs="Arial"/>
          <w:i/>
          <w:iCs/>
          <w:color w:val="1F1E33"/>
          <w:sz w:val="20"/>
          <w:lang w:val="en-US" w:eastAsia="nl-NL" w:bidi="ar-SA"/>
        </w:rPr>
        <w:t>Oracle Database server(s)</w:t>
      </w:r>
    </w:p>
    <w:p w14:paraId="213442B0" w14:textId="7A52C25D" w:rsidR="00B77FD2" w:rsidRDefault="00B77FD2">
      <w:pPr>
        <w:spacing w:after="160" w:line="259" w:lineRule="auto"/>
        <w:rPr>
          <w:rFonts w:eastAsia="Times New Roman" w:cs="Helvetica"/>
          <w:i/>
          <w:iCs/>
          <w:color w:val="1F1E33"/>
          <w:sz w:val="20"/>
          <w:lang w:val="en-US" w:eastAsia="nl-NL" w:bidi="ar-SA"/>
        </w:rPr>
      </w:pPr>
      <w:r>
        <w:rPr>
          <w:rFonts w:eastAsia="Times New Roman" w:cs="Helvetica"/>
          <w:i/>
          <w:iCs/>
          <w:color w:val="1F1E33"/>
          <w:sz w:val="20"/>
          <w:lang w:val="en-US" w:eastAsia="nl-NL" w:bidi="ar-SA"/>
        </w:rPr>
        <w:br w:type="page"/>
      </w:r>
    </w:p>
    <w:p w14:paraId="003A4ED8" w14:textId="3C7A918D" w:rsidR="008A71AA" w:rsidRPr="00C943F4" w:rsidRDefault="008A71AA" w:rsidP="00CA17F5">
      <w:pPr>
        <w:pStyle w:val="Heading2"/>
        <w:numPr>
          <w:ilvl w:val="0"/>
          <w:numId w:val="0"/>
        </w:numPr>
        <w:ind w:left="567" w:hanging="567"/>
        <w:rPr>
          <w:i/>
          <w:iCs w:val="0"/>
          <w:sz w:val="20"/>
          <w:szCs w:val="20"/>
          <w:lang w:val="en-US" w:eastAsia="nl-NL" w:bidi="ar-SA"/>
        </w:rPr>
      </w:pPr>
      <w:bookmarkStart w:id="82" w:name="_Toc94024227"/>
      <w:bookmarkStart w:id="83" w:name="_Toc119414607"/>
      <w:r w:rsidRPr="00C943F4">
        <w:rPr>
          <w:i/>
          <w:iCs w:val="0"/>
          <w:sz w:val="20"/>
          <w:szCs w:val="20"/>
          <w:lang w:val="en-US" w:eastAsia="nl-NL" w:bidi="ar-SA"/>
        </w:rPr>
        <w:lastRenderedPageBreak/>
        <w:t>Software</w:t>
      </w:r>
      <w:bookmarkEnd w:id="82"/>
      <w:bookmarkEnd w:id="83"/>
    </w:p>
    <w:tbl>
      <w:tblPr>
        <w:tblStyle w:val="TableGrid"/>
        <w:tblW w:w="9510" w:type="dxa"/>
        <w:tblInd w:w="-65" w:type="dxa"/>
        <w:tblLook w:val="04A0" w:firstRow="1" w:lastRow="0" w:firstColumn="1" w:lastColumn="0" w:noHBand="0" w:noVBand="1"/>
      </w:tblPr>
      <w:tblGrid>
        <w:gridCol w:w="2333"/>
        <w:gridCol w:w="1417"/>
        <w:gridCol w:w="3265"/>
        <w:gridCol w:w="1077"/>
        <w:gridCol w:w="1418"/>
      </w:tblGrid>
      <w:tr w:rsidR="00050B72" w14:paraId="43B3CBEF" w14:textId="77777777" w:rsidTr="00A86E2B">
        <w:tc>
          <w:tcPr>
            <w:tcW w:w="2333" w:type="dxa"/>
            <w:shd w:val="clear" w:color="auto" w:fill="D9D9D9" w:themeFill="background1" w:themeFillShade="D9"/>
          </w:tcPr>
          <w:p w14:paraId="66A8EEE7" w14:textId="5FFCC336" w:rsidR="00050B72" w:rsidRDefault="00050B72" w:rsidP="00D91835">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Node Description</w:t>
            </w:r>
          </w:p>
        </w:tc>
        <w:tc>
          <w:tcPr>
            <w:tcW w:w="1417" w:type="dxa"/>
            <w:shd w:val="clear" w:color="auto" w:fill="D9D9D9" w:themeFill="background1" w:themeFillShade="D9"/>
          </w:tcPr>
          <w:p w14:paraId="5FD5CB9F" w14:textId="65EBE807" w:rsidR="00050B72" w:rsidRDefault="00050B72" w:rsidP="00D91835">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Suite</w:t>
            </w:r>
          </w:p>
        </w:tc>
        <w:tc>
          <w:tcPr>
            <w:tcW w:w="3265" w:type="dxa"/>
            <w:shd w:val="clear" w:color="auto" w:fill="D9D9D9" w:themeFill="background1" w:themeFillShade="D9"/>
          </w:tcPr>
          <w:p w14:paraId="79E1F22D" w14:textId="29AB49FA" w:rsidR="00050B72" w:rsidRPr="00C769C8" w:rsidRDefault="00050B72" w:rsidP="00D91835">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Software</w:t>
            </w:r>
          </w:p>
        </w:tc>
        <w:tc>
          <w:tcPr>
            <w:tcW w:w="1077" w:type="dxa"/>
            <w:shd w:val="clear" w:color="auto" w:fill="D9D9D9" w:themeFill="background1" w:themeFillShade="D9"/>
          </w:tcPr>
          <w:p w14:paraId="6C149584" w14:textId="5D452D7A" w:rsidR="00050B72" w:rsidRPr="00C769C8" w:rsidRDefault="00050B72" w:rsidP="00D91835">
            <w:pPr>
              <w:spacing w:after="160" w:line="259" w:lineRule="auto"/>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Version</w:t>
            </w:r>
          </w:p>
        </w:tc>
        <w:tc>
          <w:tcPr>
            <w:tcW w:w="1418" w:type="dxa"/>
            <w:shd w:val="clear" w:color="auto" w:fill="D9D9D9" w:themeFill="background1" w:themeFillShade="D9"/>
          </w:tcPr>
          <w:p w14:paraId="31DEB132" w14:textId="172F3555" w:rsidR="00050B72" w:rsidRDefault="00050B72" w:rsidP="00D91835">
            <w:pPr>
              <w:spacing w:after="160" w:line="259" w:lineRule="auto"/>
              <w:jc w:val="center"/>
              <w:rPr>
                <w:rFonts w:eastAsia="Times New Roman" w:cs="Arial"/>
                <w:b/>
                <w:bCs/>
                <w:color w:val="1F1E33"/>
                <w:sz w:val="16"/>
                <w:szCs w:val="16"/>
                <w:lang w:val="en-US" w:eastAsia="nl-NL" w:bidi="ar-SA"/>
              </w:rPr>
            </w:pPr>
            <w:r>
              <w:rPr>
                <w:rFonts w:eastAsia="Times New Roman" w:cs="Arial"/>
                <w:b/>
                <w:bCs/>
                <w:color w:val="1F1E33"/>
                <w:sz w:val="16"/>
                <w:szCs w:val="16"/>
                <w:lang w:val="en-US" w:eastAsia="nl-NL" w:bidi="ar-SA"/>
              </w:rPr>
              <w:t>Supported by vendor</w:t>
            </w:r>
          </w:p>
        </w:tc>
      </w:tr>
      <w:tr w:rsidR="00050B72" w14:paraId="3B6A95A5" w14:textId="77777777" w:rsidTr="00A86E2B">
        <w:tc>
          <w:tcPr>
            <w:tcW w:w="2333" w:type="dxa"/>
            <w:vAlign w:val="center"/>
          </w:tcPr>
          <w:p w14:paraId="278CD7CA" w14:textId="53C1F99E" w:rsidR="00050B72" w:rsidRDefault="00050B72" w:rsidP="00A86E2B">
            <w:pPr>
              <w:spacing w:after="160" w:line="259" w:lineRule="auto"/>
              <w:rPr>
                <w:rFonts w:eastAsia="Times New Roman" w:cs="Arial"/>
                <w:color w:val="000000" w:themeColor="text1"/>
                <w:sz w:val="16"/>
                <w:szCs w:val="16"/>
                <w:highlight w:val="yellow"/>
                <w:lang w:val="en-US" w:eastAsia="nl-NL" w:bidi="ar-SA"/>
              </w:rPr>
            </w:pPr>
            <w:r>
              <w:rPr>
                <w:rFonts w:eastAsia="Times New Roman" w:cs="Arial"/>
                <w:color w:val="000000" w:themeColor="text1"/>
                <w:sz w:val="16"/>
                <w:szCs w:val="16"/>
                <w:lang w:val="en-US" w:eastAsia="nl-NL" w:bidi="ar-SA"/>
              </w:rPr>
              <w:t>PRE1-P</w:t>
            </w:r>
            <w:r w:rsidR="00A86E2B">
              <w:rPr>
                <w:rFonts w:eastAsia="Times New Roman" w:cs="Arial"/>
                <w:color w:val="000000" w:themeColor="text1"/>
                <w:sz w:val="16"/>
                <w:szCs w:val="16"/>
                <w:lang w:val="en-US" w:eastAsia="nl-NL" w:bidi="ar-SA"/>
              </w:rPr>
              <w:t xml:space="preserve">, </w:t>
            </w:r>
            <w:r w:rsidR="00B8113A">
              <w:rPr>
                <w:rFonts w:eastAsia="Times New Roman" w:cs="Arial"/>
                <w:color w:val="000000" w:themeColor="text1"/>
                <w:sz w:val="16"/>
                <w:szCs w:val="16"/>
                <w:lang w:val="en-US" w:eastAsia="nl-NL" w:bidi="ar-SA"/>
              </w:rPr>
              <w:t xml:space="preserve">PRE2-P, </w:t>
            </w:r>
            <w:r>
              <w:rPr>
                <w:rFonts w:eastAsia="Times New Roman" w:cs="Arial"/>
                <w:color w:val="000000" w:themeColor="text1"/>
                <w:sz w:val="16"/>
                <w:szCs w:val="16"/>
                <w:lang w:val="en-US" w:eastAsia="nl-NL" w:bidi="ar-SA"/>
              </w:rPr>
              <w:t>PRE1-A</w:t>
            </w:r>
            <w:r w:rsidR="00A86E2B">
              <w:rPr>
                <w:rFonts w:eastAsia="Times New Roman" w:cs="Arial"/>
                <w:color w:val="000000" w:themeColor="text1"/>
                <w:sz w:val="16"/>
                <w:szCs w:val="16"/>
                <w:lang w:val="en-US" w:eastAsia="nl-NL" w:bidi="ar-SA"/>
              </w:rPr>
              <w:t xml:space="preserve">, </w:t>
            </w:r>
            <w:r w:rsidR="00B8113A">
              <w:rPr>
                <w:rFonts w:eastAsia="Times New Roman" w:cs="Arial"/>
                <w:color w:val="000000" w:themeColor="text1"/>
                <w:sz w:val="16"/>
                <w:szCs w:val="16"/>
                <w:lang w:val="en-US" w:eastAsia="nl-NL" w:bidi="ar-SA"/>
              </w:rPr>
              <w:t xml:space="preserve">PRE2-A, </w:t>
            </w:r>
            <w:r>
              <w:rPr>
                <w:rFonts w:eastAsia="Times New Roman" w:cs="Arial"/>
                <w:color w:val="000000" w:themeColor="text1"/>
                <w:sz w:val="16"/>
                <w:szCs w:val="16"/>
                <w:lang w:val="en-US" w:eastAsia="nl-NL" w:bidi="ar-SA"/>
              </w:rPr>
              <w:t>PRE1-</w:t>
            </w:r>
            <w:r w:rsidR="00A77A80">
              <w:rPr>
                <w:rFonts w:eastAsia="Times New Roman" w:cs="Arial"/>
                <w:color w:val="000000" w:themeColor="text1"/>
                <w:sz w:val="16"/>
                <w:szCs w:val="16"/>
                <w:lang w:val="en-US" w:eastAsia="nl-NL" w:bidi="ar-SA"/>
              </w:rPr>
              <w:t>K</w:t>
            </w:r>
          </w:p>
        </w:tc>
        <w:tc>
          <w:tcPr>
            <w:tcW w:w="1417" w:type="dxa"/>
          </w:tcPr>
          <w:p w14:paraId="613F1E44" w14:textId="189E4D39" w:rsidR="00050B72" w:rsidRPr="00906D40" w:rsidRDefault="00050B72" w:rsidP="00906D40">
            <w:pPr>
              <w:spacing w:after="160" w:line="259" w:lineRule="auto"/>
              <w:rPr>
                <w:rFonts w:eastAsia="Times New Roman" w:cs="Arial"/>
                <w:color w:val="000000" w:themeColor="text1"/>
                <w:sz w:val="16"/>
                <w:szCs w:val="16"/>
                <w:lang w:val="en-US" w:eastAsia="nl-NL" w:bidi="ar-SA"/>
              </w:rPr>
            </w:pPr>
            <w:r w:rsidRPr="00906D40">
              <w:rPr>
                <w:rFonts w:eastAsia="Times New Roman" w:cs="Arial"/>
                <w:color w:val="000000" w:themeColor="text1"/>
                <w:sz w:val="16"/>
                <w:szCs w:val="16"/>
                <w:lang w:val="en-US" w:eastAsia="nl-NL" w:bidi="ar-SA"/>
              </w:rPr>
              <w:t>1-OS</w:t>
            </w:r>
          </w:p>
        </w:tc>
        <w:tc>
          <w:tcPr>
            <w:tcW w:w="3265" w:type="dxa"/>
          </w:tcPr>
          <w:p w14:paraId="4D79109C" w14:textId="00AFF0CF" w:rsidR="00050B72" w:rsidRPr="00906D40" w:rsidRDefault="00050B72" w:rsidP="00906D40">
            <w:pPr>
              <w:spacing w:after="160" w:line="259" w:lineRule="auto"/>
              <w:rPr>
                <w:rFonts w:eastAsia="Times New Roman" w:cs="Arial"/>
                <w:color w:val="000000" w:themeColor="text1"/>
                <w:sz w:val="16"/>
                <w:szCs w:val="16"/>
                <w:lang w:val="en-US" w:eastAsia="nl-NL" w:bidi="ar-SA"/>
              </w:rPr>
            </w:pPr>
            <w:r w:rsidRPr="00906D40">
              <w:rPr>
                <w:rFonts w:eastAsia="Times New Roman" w:cs="Arial"/>
                <w:color w:val="000000" w:themeColor="text1"/>
                <w:sz w:val="16"/>
                <w:szCs w:val="16"/>
                <w:lang w:val="en-US" w:eastAsia="nl-NL" w:bidi="ar-SA"/>
              </w:rPr>
              <w:t>RHEL</w:t>
            </w:r>
          </w:p>
        </w:tc>
        <w:tc>
          <w:tcPr>
            <w:tcW w:w="1077" w:type="dxa"/>
          </w:tcPr>
          <w:p w14:paraId="387F1ED1" w14:textId="4104DBF3" w:rsidR="00050B72" w:rsidRPr="00906D40" w:rsidRDefault="00050B72" w:rsidP="00906D40">
            <w:pPr>
              <w:spacing w:after="160" w:line="259" w:lineRule="auto"/>
              <w:rPr>
                <w:rFonts w:eastAsia="Times New Roman" w:cs="Arial"/>
                <w:color w:val="000000" w:themeColor="text1"/>
                <w:sz w:val="16"/>
                <w:szCs w:val="16"/>
                <w:lang w:val="en-US" w:eastAsia="nl-NL" w:bidi="ar-SA"/>
              </w:rPr>
            </w:pPr>
            <w:r w:rsidRPr="00906D40">
              <w:rPr>
                <w:rFonts w:eastAsia="Times New Roman" w:cs="Arial"/>
                <w:color w:val="000000" w:themeColor="text1"/>
                <w:sz w:val="16"/>
                <w:szCs w:val="16"/>
                <w:lang w:val="en-US" w:eastAsia="nl-NL" w:bidi="ar-SA"/>
              </w:rPr>
              <w:t>7.9</w:t>
            </w:r>
          </w:p>
        </w:tc>
        <w:tc>
          <w:tcPr>
            <w:tcW w:w="1418" w:type="dxa"/>
          </w:tcPr>
          <w:p w14:paraId="7FCE1236" w14:textId="512A2E7C" w:rsidR="00050B72" w:rsidRPr="00906D40" w:rsidRDefault="00050B72" w:rsidP="00906D40">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w:t>
            </w:r>
          </w:p>
        </w:tc>
      </w:tr>
      <w:tr w:rsidR="00050B72" w14:paraId="04A568F2" w14:textId="77777777" w:rsidTr="00A86E2B">
        <w:tc>
          <w:tcPr>
            <w:tcW w:w="2333" w:type="dxa"/>
          </w:tcPr>
          <w:p w14:paraId="55B0B08F" w14:textId="00AF940F" w:rsidR="00050B72" w:rsidRPr="00DF4522" w:rsidRDefault="00B8113A" w:rsidP="005B0CEC">
            <w:pPr>
              <w:spacing w:after="160" w:line="259" w:lineRule="auto"/>
              <w:rPr>
                <w:color w:val="000000" w:themeColor="text1"/>
                <w:sz w:val="16"/>
                <w:lang w:val="en-US"/>
              </w:rPr>
            </w:pPr>
            <w:r>
              <w:rPr>
                <w:rFonts w:eastAsia="Times New Roman" w:cs="Arial"/>
                <w:color w:val="000000" w:themeColor="text1"/>
                <w:sz w:val="16"/>
                <w:szCs w:val="16"/>
                <w:lang w:val="en-US" w:eastAsia="nl-NL" w:bidi="ar-SA"/>
              </w:rPr>
              <w:t>PRE1-P, PRE2-P, PRE1-A, PRE2-A, PRE1-K</w:t>
            </w:r>
          </w:p>
        </w:tc>
        <w:tc>
          <w:tcPr>
            <w:tcW w:w="1417" w:type="dxa"/>
          </w:tcPr>
          <w:p w14:paraId="76723A68" w14:textId="44B26A39" w:rsidR="00050B72" w:rsidRPr="00D37F33" w:rsidRDefault="00050B72" w:rsidP="001D6955">
            <w:pPr>
              <w:spacing w:after="160" w:line="259" w:lineRule="auto"/>
              <w:rPr>
                <w:color w:val="000000" w:themeColor="text1"/>
                <w:sz w:val="16"/>
                <w:lang w:val="en-US"/>
              </w:rPr>
            </w:pPr>
            <w:r w:rsidRPr="00DE1837">
              <w:rPr>
                <w:color w:val="000000" w:themeColor="text1"/>
                <w:sz w:val="16"/>
                <w:lang w:val="en-US"/>
              </w:rPr>
              <w:t>2-Library</w:t>
            </w:r>
          </w:p>
        </w:tc>
        <w:tc>
          <w:tcPr>
            <w:tcW w:w="3265" w:type="dxa"/>
          </w:tcPr>
          <w:p w14:paraId="1737AD88" w14:textId="35C1A55B" w:rsidR="00050B72" w:rsidRPr="00586429" w:rsidRDefault="00050B72" w:rsidP="001D6955">
            <w:pPr>
              <w:spacing w:after="160" w:line="259" w:lineRule="auto"/>
              <w:rPr>
                <w:rFonts w:eastAsia="Times New Roman" w:cs="Arial"/>
                <w:color w:val="000000" w:themeColor="text1"/>
                <w:sz w:val="16"/>
                <w:szCs w:val="16"/>
                <w:lang w:val="en-US" w:eastAsia="nl-NL" w:bidi="ar-SA"/>
              </w:rPr>
            </w:pPr>
            <w:r w:rsidRPr="00586429">
              <w:rPr>
                <w:rFonts w:eastAsia="Times New Roman" w:cs="Arial"/>
                <w:color w:val="000000" w:themeColor="text1"/>
                <w:sz w:val="16"/>
                <w:szCs w:val="16"/>
                <w:lang w:val="en-US" w:eastAsia="nl-NL" w:bidi="ar-SA"/>
              </w:rPr>
              <w:t>Oracle Java</w:t>
            </w:r>
          </w:p>
        </w:tc>
        <w:tc>
          <w:tcPr>
            <w:tcW w:w="1077" w:type="dxa"/>
          </w:tcPr>
          <w:p w14:paraId="4E08F6B9" w14:textId="5BB7AA4F" w:rsidR="00050B72" w:rsidRPr="00CC5425" w:rsidRDefault="00050B72" w:rsidP="001D6955">
            <w:pPr>
              <w:spacing w:after="160" w:line="259" w:lineRule="auto"/>
              <w:rPr>
                <w:color w:val="1F1E33"/>
                <w:sz w:val="16"/>
                <w:lang w:val="en-US"/>
              </w:rPr>
            </w:pPr>
            <w:r w:rsidRPr="00CC5425">
              <w:rPr>
                <w:color w:val="000000" w:themeColor="text1"/>
                <w:sz w:val="16"/>
                <w:lang w:val="en-US"/>
              </w:rPr>
              <w:t>8</w:t>
            </w:r>
          </w:p>
        </w:tc>
        <w:tc>
          <w:tcPr>
            <w:tcW w:w="1418" w:type="dxa"/>
          </w:tcPr>
          <w:p w14:paraId="48EDF983" w14:textId="733C68AF" w:rsidR="00050B72" w:rsidRPr="00DF4522" w:rsidRDefault="00050B72" w:rsidP="001D6955">
            <w:pPr>
              <w:spacing w:after="160" w:line="259" w:lineRule="auto"/>
              <w:jc w:val="center"/>
              <w:rPr>
                <w:color w:val="000000" w:themeColor="text1"/>
                <w:sz w:val="16"/>
                <w:lang w:val="en-US"/>
              </w:rPr>
            </w:pPr>
            <w:r>
              <w:rPr>
                <w:color w:val="000000" w:themeColor="text1"/>
                <w:sz w:val="16"/>
                <w:lang w:val="en-US"/>
              </w:rPr>
              <w:t>Y</w:t>
            </w:r>
          </w:p>
        </w:tc>
      </w:tr>
      <w:tr w:rsidR="00050B72" w14:paraId="7F83F96F" w14:textId="77777777" w:rsidTr="00A86E2B">
        <w:tc>
          <w:tcPr>
            <w:tcW w:w="2333" w:type="dxa"/>
          </w:tcPr>
          <w:p w14:paraId="5A9B8CFD" w14:textId="3D281997" w:rsidR="00050B72" w:rsidRDefault="00B8113A" w:rsidP="005B0CEC">
            <w:pPr>
              <w:spacing w:after="160" w:line="259" w:lineRule="auto"/>
              <w:rPr>
                <w:rFonts w:eastAsia="Times New Roman" w:cs="Arial"/>
                <w:color w:val="000000" w:themeColor="text1"/>
                <w:sz w:val="16"/>
                <w:szCs w:val="16"/>
                <w:highlight w:val="yellow"/>
                <w:lang w:val="en-US" w:eastAsia="nl-NL" w:bidi="ar-SA"/>
              </w:rPr>
            </w:pPr>
            <w:r>
              <w:rPr>
                <w:rFonts w:eastAsia="Times New Roman" w:cs="Arial"/>
                <w:color w:val="000000" w:themeColor="text1"/>
                <w:sz w:val="16"/>
                <w:szCs w:val="16"/>
                <w:lang w:val="en-US" w:eastAsia="nl-NL" w:bidi="ar-SA"/>
              </w:rPr>
              <w:t>PRE1-P, PRE2-P, PRE1-A, PRE2-A, PRE1-K</w:t>
            </w:r>
          </w:p>
        </w:tc>
        <w:tc>
          <w:tcPr>
            <w:tcW w:w="1417" w:type="dxa"/>
          </w:tcPr>
          <w:p w14:paraId="1C7CADFD" w14:textId="0BF887B0" w:rsidR="00050B72" w:rsidRPr="00585E9C" w:rsidRDefault="00050B72" w:rsidP="00A40C71">
            <w:pPr>
              <w:spacing w:after="160" w:line="259" w:lineRule="auto"/>
              <w:rPr>
                <w:rFonts w:eastAsia="Times New Roman" w:cs="Arial"/>
                <w:color w:val="000000" w:themeColor="text1"/>
                <w:sz w:val="16"/>
                <w:szCs w:val="16"/>
                <w:lang w:val="en-US" w:eastAsia="nl-NL" w:bidi="ar-SA"/>
              </w:rPr>
            </w:pPr>
            <w:r w:rsidRPr="00585E9C">
              <w:rPr>
                <w:rFonts w:eastAsia="Times New Roman" w:cs="Arial"/>
                <w:color w:val="000000" w:themeColor="text1"/>
                <w:sz w:val="16"/>
                <w:szCs w:val="16"/>
                <w:lang w:val="en-US" w:eastAsia="nl-NL" w:bidi="ar-SA"/>
              </w:rPr>
              <w:t>4-Middleware</w:t>
            </w:r>
          </w:p>
        </w:tc>
        <w:tc>
          <w:tcPr>
            <w:tcW w:w="3265" w:type="dxa"/>
          </w:tcPr>
          <w:p w14:paraId="762B81D9" w14:textId="55AB03CE" w:rsidR="00050B72" w:rsidRPr="00585E9C" w:rsidRDefault="00050B72" w:rsidP="00A40C71">
            <w:pPr>
              <w:spacing w:after="160" w:line="259" w:lineRule="auto"/>
              <w:rPr>
                <w:rFonts w:eastAsia="Times New Roman" w:cs="Arial"/>
                <w:color w:val="000000" w:themeColor="text1"/>
                <w:sz w:val="16"/>
                <w:szCs w:val="16"/>
                <w:lang w:val="en-US" w:eastAsia="nl-NL" w:bidi="ar-SA"/>
              </w:rPr>
            </w:pPr>
            <w:r w:rsidRPr="00586429">
              <w:rPr>
                <w:rFonts w:eastAsia="Times New Roman" w:cs="Arial"/>
                <w:color w:val="000000" w:themeColor="text1"/>
                <w:sz w:val="16"/>
                <w:szCs w:val="16"/>
                <w:lang w:val="en-US" w:eastAsia="nl-NL" w:bidi="ar-SA"/>
              </w:rPr>
              <w:t>Oracle HTTP server</w:t>
            </w:r>
          </w:p>
        </w:tc>
        <w:tc>
          <w:tcPr>
            <w:tcW w:w="1077" w:type="dxa"/>
          </w:tcPr>
          <w:p w14:paraId="7E2151D9" w14:textId="43C398DC" w:rsidR="00050B72" w:rsidRPr="00585E9C" w:rsidRDefault="00050B72" w:rsidP="00A40C71">
            <w:pPr>
              <w:spacing w:after="160" w:line="259" w:lineRule="auto"/>
              <w:rPr>
                <w:rFonts w:eastAsia="Times New Roman" w:cs="Arial"/>
                <w:color w:val="000000" w:themeColor="text1"/>
                <w:sz w:val="16"/>
                <w:szCs w:val="16"/>
                <w:lang w:val="en-US" w:eastAsia="nl-NL" w:bidi="ar-SA"/>
              </w:rPr>
            </w:pPr>
            <w:r w:rsidRPr="00585E9C">
              <w:rPr>
                <w:rFonts w:eastAsia="Times New Roman" w:cs="Arial"/>
                <w:color w:val="1F1E33"/>
                <w:sz w:val="16"/>
                <w:szCs w:val="16"/>
                <w:lang w:val="en-US" w:eastAsia="nl-NL" w:bidi="ar-SA"/>
              </w:rPr>
              <w:t>12.2.1.4</w:t>
            </w:r>
          </w:p>
        </w:tc>
        <w:tc>
          <w:tcPr>
            <w:tcW w:w="1418" w:type="dxa"/>
          </w:tcPr>
          <w:p w14:paraId="5F4DE0F3" w14:textId="4E3A3182" w:rsidR="00050B72" w:rsidRPr="00585E9C" w:rsidRDefault="00050B72" w:rsidP="00A40C71">
            <w:pPr>
              <w:spacing w:after="160" w:line="259" w:lineRule="auto"/>
              <w:jc w:val="center"/>
              <w:rPr>
                <w:rFonts w:eastAsia="Times New Roman" w:cs="Arial"/>
                <w:color w:val="000000" w:themeColor="text1"/>
                <w:sz w:val="16"/>
                <w:szCs w:val="16"/>
                <w:lang w:val="en-US" w:eastAsia="nl-NL" w:bidi="ar-SA"/>
              </w:rPr>
            </w:pPr>
            <w:r w:rsidRPr="00585E9C">
              <w:rPr>
                <w:rFonts w:eastAsia="Times New Roman" w:cs="Arial"/>
                <w:color w:val="000000" w:themeColor="text1"/>
                <w:sz w:val="16"/>
                <w:szCs w:val="16"/>
                <w:lang w:val="en-US" w:eastAsia="nl-NL" w:bidi="ar-SA"/>
              </w:rPr>
              <w:t>Y</w:t>
            </w:r>
          </w:p>
        </w:tc>
      </w:tr>
      <w:tr w:rsidR="00050B72" w14:paraId="235FE472" w14:textId="77777777" w:rsidTr="00A86E2B">
        <w:tc>
          <w:tcPr>
            <w:tcW w:w="2333" w:type="dxa"/>
          </w:tcPr>
          <w:p w14:paraId="58C9AD78" w14:textId="01CF6910" w:rsidR="00050B72" w:rsidRDefault="00B8113A" w:rsidP="005B0CEC">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PRE1-P, PRE2-P, PRE1-A, PRE2-A, PRE1-K</w:t>
            </w:r>
          </w:p>
        </w:tc>
        <w:tc>
          <w:tcPr>
            <w:tcW w:w="1417" w:type="dxa"/>
          </w:tcPr>
          <w:p w14:paraId="4C10AAB0" w14:textId="5A0A0A23" w:rsidR="00050B72" w:rsidRPr="00585E9C" w:rsidRDefault="00050B72" w:rsidP="00A40C71">
            <w:pPr>
              <w:spacing w:after="160" w:line="259" w:lineRule="auto"/>
              <w:rPr>
                <w:rFonts w:eastAsia="Times New Roman" w:cs="Arial"/>
                <w:color w:val="000000" w:themeColor="text1"/>
                <w:sz w:val="16"/>
                <w:szCs w:val="16"/>
                <w:lang w:val="en-US" w:eastAsia="nl-NL" w:bidi="ar-SA"/>
              </w:rPr>
            </w:pPr>
            <w:r w:rsidRPr="00585E9C">
              <w:rPr>
                <w:rFonts w:eastAsia="Times New Roman" w:cs="Arial"/>
                <w:color w:val="000000" w:themeColor="text1"/>
                <w:sz w:val="16"/>
                <w:szCs w:val="16"/>
                <w:lang w:val="en-US" w:eastAsia="nl-NL" w:bidi="ar-SA"/>
              </w:rPr>
              <w:t>4-Middleware</w:t>
            </w:r>
          </w:p>
        </w:tc>
        <w:tc>
          <w:tcPr>
            <w:tcW w:w="3265" w:type="dxa"/>
          </w:tcPr>
          <w:p w14:paraId="3670F077" w14:textId="617FDEBF" w:rsidR="00050B72" w:rsidRPr="00586429" w:rsidRDefault="00050B72" w:rsidP="00A40C71">
            <w:pPr>
              <w:spacing w:after="160" w:line="259" w:lineRule="auto"/>
              <w:rPr>
                <w:rFonts w:eastAsia="Times New Roman" w:cs="Arial"/>
                <w:color w:val="000000" w:themeColor="text1"/>
                <w:sz w:val="16"/>
                <w:szCs w:val="16"/>
                <w:lang w:val="en-US" w:eastAsia="nl-NL" w:bidi="ar-SA"/>
              </w:rPr>
            </w:pPr>
            <w:r w:rsidRPr="00586429">
              <w:rPr>
                <w:rFonts w:eastAsia="Times New Roman" w:cs="Arial"/>
                <w:color w:val="000000" w:themeColor="text1"/>
                <w:sz w:val="16"/>
                <w:szCs w:val="16"/>
                <w:lang w:val="en-US" w:eastAsia="nl-NL" w:bidi="ar-SA"/>
              </w:rPr>
              <w:t>Oracle Webgate (is installed together with Oracle HTTP Server, no separate software )</w:t>
            </w:r>
          </w:p>
        </w:tc>
        <w:tc>
          <w:tcPr>
            <w:tcW w:w="1077" w:type="dxa"/>
          </w:tcPr>
          <w:p w14:paraId="25C5C67F" w14:textId="34688A27" w:rsidR="00050B72" w:rsidRPr="00585E9C" w:rsidRDefault="00050B72" w:rsidP="00A40C71">
            <w:pPr>
              <w:spacing w:after="160" w:line="259" w:lineRule="auto"/>
              <w:rPr>
                <w:rFonts w:eastAsia="Times New Roman" w:cs="Arial"/>
                <w:color w:val="1F1E33"/>
                <w:sz w:val="16"/>
                <w:szCs w:val="16"/>
                <w:lang w:val="en-US" w:eastAsia="nl-NL" w:bidi="ar-SA"/>
              </w:rPr>
            </w:pPr>
            <w:r w:rsidRPr="00585E9C">
              <w:rPr>
                <w:rFonts w:eastAsia="Times New Roman" w:cs="Arial"/>
                <w:color w:val="1F1E33"/>
                <w:sz w:val="16"/>
                <w:szCs w:val="16"/>
                <w:lang w:val="en-US" w:eastAsia="nl-NL" w:bidi="ar-SA"/>
              </w:rPr>
              <w:t>12.2.1.4</w:t>
            </w:r>
          </w:p>
        </w:tc>
        <w:tc>
          <w:tcPr>
            <w:tcW w:w="1418" w:type="dxa"/>
          </w:tcPr>
          <w:p w14:paraId="2F5CB1A2" w14:textId="2988C061" w:rsidR="00050B72" w:rsidRPr="00585E9C" w:rsidRDefault="00050B72" w:rsidP="00A40C71">
            <w:pPr>
              <w:spacing w:after="160" w:line="259" w:lineRule="auto"/>
              <w:jc w:val="center"/>
              <w:rPr>
                <w:rFonts w:eastAsia="Times New Roman" w:cs="Arial"/>
                <w:color w:val="000000" w:themeColor="text1"/>
                <w:sz w:val="16"/>
                <w:szCs w:val="16"/>
                <w:lang w:val="en-US" w:eastAsia="nl-NL" w:bidi="ar-SA"/>
              </w:rPr>
            </w:pPr>
            <w:r w:rsidRPr="00585E9C">
              <w:rPr>
                <w:rFonts w:eastAsia="Times New Roman" w:cs="Arial"/>
                <w:color w:val="000000" w:themeColor="text1"/>
                <w:sz w:val="16"/>
                <w:szCs w:val="16"/>
                <w:lang w:val="en-US" w:eastAsia="nl-NL" w:bidi="ar-SA"/>
              </w:rPr>
              <w:t>Y</w:t>
            </w:r>
          </w:p>
        </w:tc>
      </w:tr>
      <w:tr w:rsidR="00050B72" w14:paraId="709017A8" w14:textId="77777777" w:rsidTr="00A86E2B">
        <w:tc>
          <w:tcPr>
            <w:tcW w:w="2333" w:type="dxa"/>
          </w:tcPr>
          <w:p w14:paraId="63A36C6F" w14:textId="1231574A" w:rsidR="00050B72" w:rsidRPr="001C17A2" w:rsidRDefault="00050B72" w:rsidP="00396DD8">
            <w:pPr>
              <w:spacing w:after="160" w:line="259" w:lineRule="auto"/>
              <w:rPr>
                <w:rFonts w:eastAsia="Times New Roman" w:cs="Arial"/>
                <w:color w:val="000000" w:themeColor="text1"/>
                <w:sz w:val="16"/>
                <w:szCs w:val="16"/>
                <w:highlight w:val="yellow"/>
                <w:lang w:val="en-US" w:eastAsia="nl-NL" w:bidi="ar-SA"/>
              </w:rPr>
            </w:pPr>
            <w:r>
              <w:rPr>
                <w:rFonts w:eastAsia="Times New Roman" w:cs="Arial"/>
                <w:color w:val="000000" w:themeColor="text1"/>
                <w:sz w:val="16"/>
                <w:szCs w:val="16"/>
                <w:lang w:val="en-US" w:eastAsia="nl-NL" w:bidi="ar-SA"/>
              </w:rPr>
              <w:t>APP1-P</w:t>
            </w:r>
            <w:r w:rsidR="00A86E2B">
              <w:rPr>
                <w:rFonts w:eastAsia="Times New Roman" w:cs="Arial"/>
                <w:color w:val="000000" w:themeColor="text1"/>
                <w:sz w:val="16"/>
                <w:szCs w:val="16"/>
                <w:lang w:val="en-US" w:eastAsia="nl-NL" w:bidi="ar-SA"/>
              </w:rPr>
              <w:t xml:space="preserve">, </w:t>
            </w:r>
            <w:r w:rsidR="00B8113A">
              <w:rPr>
                <w:rFonts w:eastAsia="Times New Roman" w:cs="Arial"/>
                <w:color w:val="000000" w:themeColor="text1"/>
                <w:sz w:val="16"/>
                <w:szCs w:val="16"/>
                <w:lang w:val="en-US" w:eastAsia="nl-NL" w:bidi="ar-SA"/>
              </w:rPr>
              <w:t xml:space="preserve">APP2-P, </w:t>
            </w:r>
            <w:r w:rsidR="00B8113A" w:rsidRPr="001D6955">
              <w:rPr>
                <w:rFonts w:eastAsia="Times New Roman" w:cs="Arial"/>
                <w:color w:val="000000" w:themeColor="text1"/>
                <w:sz w:val="16"/>
                <w:szCs w:val="16"/>
                <w:lang w:val="en-US" w:eastAsia="nl-NL" w:bidi="ar-SA"/>
              </w:rPr>
              <w:t>APP1-A</w:t>
            </w:r>
            <w:r w:rsidR="00B8113A">
              <w:rPr>
                <w:rFonts w:eastAsia="Times New Roman" w:cs="Arial"/>
                <w:color w:val="000000" w:themeColor="text1"/>
                <w:sz w:val="16"/>
                <w:szCs w:val="16"/>
                <w:lang w:val="en-US" w:eastAsia="nl-NL" w:bidi="ar-SA"/>
              </w:rPr>
              <w:t xml:space="preserve">, </w:t>
            </w:r>
            <w:r w:rsidRPr="001D6955">
              <w:rPr>
                <w:rFonts w:eastAsia="Times New Roman" w:cs="Arial"/>
                <w:color w:val="000000" w:themeColor="text1"/>
                <w:sz w:val="16"/>
                <w:szCs w:val="16"/>
                <w:lang w:val="en-US" w:eastAsia="nl-NL" w:bidi="ar-SA"/>
              </w:rPr>
              <w:t>APP</w:t>
            </w:r>
            <w:r w:rsidR="00A36238">
              <w:rPr>
                <w:rFonts w:eastAsia="Times New Roman" w:cs="Arial"/>
                <w:color w:val="000000" w:themeColor="text1"/>
                <w:sz w:val="16"/>
                <w:szCs w:val="16"/>
                <w:lang w:val="en-US" w:eastAsia="nl-NL" w:bidi="ar-SA"/>
              </w:rPr>
              <w:t>2</w:t>
            </w:r>
            <w:r w:rsidRPr="001D6955">
              <w:rPr>
                <w:rFonts w:eastAsia="Times New Roman" w:cs="Arial"/>
                <w:color w:val="000000" w:themeColor="text1"/>
                <w:sz w:val="16"/>
                <w:szCs w:val="16"/>
                <w:lang w:val="en-US" w:eastAsia="nl-NL" w:bidi="ar-SA"/>
              </w:rPr>
              <w:t>-A</w:t>
            </w:r>
            <w:r w:rsidR="00396DD8">
              <w:rPr>
                <w:rFonts w:eastAsia="Times New Roman" w:cs="Arial"/>
                <w:color w:val="000000" w:themeColor="text1"/>
                <w:sz w:val="16"/>
                <w:szCs w:val="16"/>
                <w:lang w:val="en-US" w:eastAsia="nl-NL" w:bidi="ar-SA"/>
              </w:rPr>
              <w:t xml:space="preserve">, </w:t>
            </w:r>
            <w:r w:rsidRPr="001D6955">
              <w:rPr>
                <w:rFonts w:eastAsia="Times New Roman" w:cs="Arial"/>
                <w:color w:val="000000" w:themeColor="text1"/>
                <w:sz w:val="16"/>
                <w:szCs w:val="16"/>
                <w:lang w:val="en-US" w:eastAsia="nl-NL" w:bidi="ar-SA"/>
              </w:rPr>
              <w:t>APP1-</w:t>
            </w:r>
            <w:r w:rsidR="00A77A80">
              <w:rPr>
                <w:rFonts w:eastAsia="Times New Roman" w:cs="Arial"/>
                <w:color w:val="000000" w:themeColor="text1"/>
                <w:sz w:val="16"/>
                <w:szCs w:val="16"/>
                <w:lang w:val="en-US" w:eastAsia="nl-NL" w:bidi="ar-SA"/>
              </w:rPr>
              <w:t>K</w:t>
            </w:r>
          </w:p>
        </w:tc>
        <w:tc>
          <w:tcPr>
            <w:tcW w:w="1417" w:type="dxa"/>
          </w:tcPr>
          <w:p w14:paraId="495EEF7E" w14:textId="607E66C8" w:rsidR="00050B72" w:rsidRPr="001C17A2" w:rsidRDefault="00050B72" w:rsidP="0030137B">
            <w:pPr>
              <w:spacing w:after="160" w:line="259" w:lineRule="auto"/>
              <w:rPr>
                <w:rFonts w:eastAsia="Times New Roman" w:cs="Arial"/>
                <w:color w:val="000000" w:themeColor="text1"/>
                <w:sz w:val="16"/>
                <w:szCs w:val="16"/>
                <w:highlight w:val="yellow"/>
                <w:lang w:val="en-US" w:eastAsia="nl-NL" w:bidi="ar-SA"/>
              </w:rPr>
            </w:pPr>
            <w:r w:rsidRPr="00906D40">
              <w:rPr>
                <w:rFonts w:eastAsia="Times New Roman" w:cs="Arial"/>
                <w:color w:val="000000" w:themeColor="text1"/>
                <w:sz w:val="16"/>
                <w:szCs w:val="16"/>
                <w:lang w:val="en-US" w:eastAsia="nl-NL" w:bidi="ar-SA"/>
              </w:rPr>
              <w:t>1-OS</w:t>
            </w:r>
          </w:p>
        </w:tc>
        <w:tc>
          <w:tcPr>
            <w:tcW w:w="3265" w:type="dxa"/>
          </w:tcPr>
          <w:p w14:paraId="4E28534E" w14:textId="04EA5F5B" w:rsidR="00050B72" w:rsidRPr="00586429" w:rsidRDefault="00050B72" w:rsidP="0030137B">
            <w:pPr>
              <w:spacing w:after="160" w:line="259" w:lineRule="auto"/>
              <w:rPr>
                <w:rFonts w:eastAsia="Times New Roman" w:cs="Arial"/>
                <w:color w:val="000000" w:themeColor="text1"/>
                <w:sz w:val="16"/>
                <w:szCs w:val="16"/>
                <w:lang w:val="en-US" w:eastAsia="nl-NL" w:bidi="ar-SA"/>
              </w:rPr>
            </w:pPr>
            <w:r w:rsidRPr="00906D40">
              <w:rPr>
                <w:rFonts w:eastAsia="Times New Roman" w:cs="Arial"/>
                <w:color w:val="000000" w:themeColor="text1"/>
                <w:sz w:val="16"/>
                <w:szCs w:val="16"/>
                <w:lang w:val="en-US" w:eastAsia="nl-NL" w:bidi="ar-SA"/>
              </w:rPr>
              <w:t>RHEL</w:t>
            </w:r>
          </w:p>
        </w:tc>
        <w:tc>
          <w:tcPr>
            <w:tcW w:w="1077" w:type="dxa"/>
          </w:tcPr>
          <w:p w14:paraId="27C01924" w14:textId="230E1DE4" w:rsidR="00050B72" w:rsidRPr="001C17A2" w:rsidRDefault="00050B72" w:rsidP="0030137B">
            <w:pPr>
              <w:spacing w:after="160" w:line="259" w:lineRule="auto"/>
              <w:rPr>
                <w:rFonts w:eastAsia="Times New Roman" w:cs="Arial"/>
                <w:color w:val="000000" w:themeColor="text1"/>
                <w:sz w:val="16"/>
                <w:szCs w:val="16"/>
                <w:highlight w:val="yellow"/>
                <w:lang w:val="en-US" w:eastAsia="nl-NL" w:bidi="ar-SA"/>
              </w:rPr>
            </w:pPr>
            <w:r w:rsidRPr="00906D40">
              <w:rPr>
                <w:rFonts w:eastAsia="Times New Roman" w:cs="Arial"/>
                <w:color w:val="000000" w:themeColor="text1"/>
                <w:sz w:val="16"/>
                <w:szCs w:val="16"/>
                <w:lang w:val="en-US" w:eastAsia="nl-NL" w:bidi="ar-SA"/>
              </w:rPr>
              <w:t>7.9</w:t>
            </w:r>
          </w:p>
        </w:tc>
        <w:tc>
          <w:tcPr>
            <w:tcW w:w="1418" w:type="dxa"/>
          </w:tcPr>
          <w:p w14:paraId="7AB0D00B" w14:textId="05EF9D3C" w:rsidR="00050B72" w:rsidRDefault="00050B72" w:rsidP="0030137B">
            <w:pPr>
              <w:spacing w:after="160" w:line="259" w:lineRule="auto"/>
              <w:jc w:val="center"/>
              <w:rPr>
                <w:rFonts w:eastAsia="Times New Roman" w:cs="Arial"/>
                <w:color w:val="000000" w:themeColor="text1"/>
                <w:sz w:val="16"/>
                <w:szCs w:val="16"/>
                <w:highlight w:val="yellow"/>
                <w:lang w:val="en-US" w:eastAsia="nl-NL" w:bidi="ar-SA"/>
              </w:rPr>
            </w:pPr>
            <w:r>
              <w:rPr>
                <w:rFonts w:eastAsia="Times New Roman" w:cs="Arial"/>
                <w:color w:val="000000" w:themeColor="text1"/>
                <w:sz w:val="16"/>
                <w:szCs w:val="16"/>
                <w:lang w:val="en-US" w:eastAsia="nl-NL" w:bidi="ar-SA"/>
              </w:rPr>
              <w:t>Y</w:t>
            </w:r>
          </w:p>
        </w:tc>
      </w:tr>
      <w:tr w:rsidR="00050B72" w:rsidRPr="008B5933" w14:paraId="16FBD743" w14:textId="77777777" w:rsidTr="00A86E2B">
        <w:tc>
          <w:tcPr>
            <w:tcW w:w="2333" w:type="dxa"/>
          </w:tcPr>
          <w:p w14:paraId="431B3869" w14:textId="092C03D7" w:rsidR="00050B72" w:rsidRPr="00DF4522" w:rsidRDefault="00A36238" w:rsidP="0030137B">
            <w:pPr>
              <w:spacing w:after="160" w:line="259" w:lineRule="auto"/>
              <w:rPr>
                <w:color w:val="000000" w:themeColor="text1"/>
                <w:sz w:val="16"/>
                <w:lang w:val="en-US"/>
              </w:rPr>
            </w:pPr>
            <w:r>
              <w:rPr>
                <w:rFonts w:eastAsia="Times New Roman" w:cs="Arial"/>
                <w:color w:val="000000" w:themeColor="text1"/>
                <w:sz w:val="16"/>
                <w:szCs w:val="16"/>
                <w:lang w:val="en-US" w:eastAsia="nl-NL" w:bidi="ar-SA"/>
              </w:rPr>
              <w:t xml:space="preserve">APP1-P, APP2-P, </w:t>
            </w:r>
            <w:r w:rsidRPr="001D6955">
              <w:rPr>
                <w:rFonts w:eastAsia="Times New Roman" w:cs="Arial"/>
                <w:color w:val="000000" w:themeColor="text1"/>
                <w:sz w:val="16"/>
                <w:szCs w:val="16"/>
                <w:lang w:val="en-US" w:eastAsia="nl-NL" w:bidi="ar-SA"/>
              </w:rPr>
              <w:t>APP1-A</w:t>
            </w:r>
            <w:r>
              <w:rPr>
                <w:rFonts w:eastAsia="Times New Roman" w:cs="Arial"/>
                <w:color w:val="000000" w:themeColor="text1"/>
                <w:sz w:val="16"/>
                <w:szCs w:val="16"/>
                <w:lang w:val="en-US" w:eastAsia="nl-NL" w:bidi="ar-SA"/>
              </w:rPr>
              <w:t xml:space="preserve">, </w:t>
            </w:r>
            <w:r w:rsidRPr="001D6955">
              <w:rPr>
                <w:rFonts w:eastAsia="Times New Roman" w:cs="Arial"/>
                <w:color w:val="000000" w:themeColor="text1"/>
                <w:sz w:val="16"/>
                <w:szCs w:val="16"/>
                <w:lang w:val="en-US" w:eastAsia="nl-NL" w:bidi="ar-SA"/>
              </w:rPr>
              <w:t>APP</w:t>
            </w:r>
            <w:r>
              <w:rPr>
                <w:rFonts w:eastAsia="Times New Roman" w:cs="Arial"/>
                <w:color w:val="000000" w:themeColor="text1"/>
                <w:sz w:val="16"/>
                <w:szCs w:val="16"/>
                <w:lang w:val="en-US" w:eastAsia="nl-NL" w:bidi="ar-SA"/>
              </w:rPr>
              <w:t>2</w:t>
            </w:r>
            <w:r w:rsidRPr="001D6955">
              <w:rPr>
                <w:rFonts w:eastAsia="Times New Roman" w:cs="Arial"/>
                <w:color w:val="000000" w:themeColor="text1"/>
                <w:sz w:val="16"/>
                <w:szCs w:val="16"/>
                <w:lang w:val="en-US" w:eastAsia="nl-NL" w:bidi="ar-SA"/>
              </w:rPr>
              <w:t>-A</w:t>
            </w:r>
            <w:r>
              <w:rPr>
                <w:rFonts w:eastAsia="Times New Roman" w:cs="Arial"/>
                <w:color w:val="000000" w:themeColor="text1"/>
                <w:sz w:val="16"/>
                <w:szCs w:val="16"/>
                <w:lang w:val="en-US" w:eastAsia="nl-NL" w:bidi="ar-SA"/>
              </w:rPr>
              <w:t xml:space="preserve">, </w:t>
            </w:r>
            <w:r w:rsidRPr="001D6955">
              <w:rPr>
                <w:rFonts w:eastAsia="Times New Roman" w:cs="Arial"/>
                <w:color w:val="000000" w:themeColor="text1"/>
                <w:sz w:val="16"/>
                <w:szCs w:val="16"/>
                <w:lang w:val="en-US" w:eastAsia="nl-NL" w:bidi="ar-SA"/>
              </w:rPr>
              <w:t>APP1-</w:t>
            </w:r>
            <w:r>
              <w:rPr>
                <w:rFonts w:eastAsia="Times New Roman" w:cs="Arial"/>
                <w:color w:val="000000" w:themeColor="text1"/>
                <w:sz w:val="16"/>
                <w:szCs w:val="16"/>
                <w:lang w:val="en-US" w:eastAsia="nl-NL" w:bidi="ar-SA"/>
              </w:rPr>
              <w:t>K</w:t>
            </w:r>
          </w:p>
        </w:tc>
        <w:tc>
          <w:tcPr>
            <w:tcW w:w="1417" w:type="dxa"/>
          </w:tcPr>
          <w:p w14:paraId="064FF149" w14:textId="2047421B" w:rsidR="00050B72" w:rsidRPr="00D37F33" w:rsidRDefault="00050B72" w:rsidP="0030137B">
            <w:pPr>
              <w:spacing w:after="160" w:line="259" w:lineRule="auto"/>
              <w:rPr>
                <w:color w:val="000000" w:themeColor="text1"/>
                <w:sz w:val="16"/>
                <w:lang w:val="en-US"/>
              </w:rPr>
            </w:pPr>
            <w:r w:rsidRPr="00DE1837">
              <w:rPr>
                <w:color w:val="000000" w:themeColor="text1"/>
                <w:sz w:val="16"/>
                <w:lang w:val="en-US"/>
              </w:rPr>
              <w:t>2-Library</w:t>
            </w:r>
          </w:p>
        </w:tc>
        <w:tc>
          <w:tcPr>
            <w:tcW w:w="3265" w:type="dxa"/>
          </w:tcPr>
          <w:p w14:paraId="43E82887" w14:textId="20BD99F7" w:rsidR="00050B72" w:rsidRPr="00586429" w:rsidRDefault="00050B72" w:rsidP="0030137B">
            <w:pPr>
              <w:spacing w:after="160" w:line="259" w:lineRule="auto"/>
              <w:rPr>
                <w:rFonts w:eastAsia="Times New Roman" w:cs="Arial"/>
                <w:color w:val="000000" w:themeColor="text1"/>
                <w:sz w:val="16"/>
                <w:szCs w:val="16"/>
                <w:lang w:val="en-US" w:eastAsia="nl-NL" w:bidi="ar-SA"/>
              </w:rPr>
            </w:pPr>
            <w:r w:rsidRPr="00586429">
              <w:rPr>
                <w:rFonts w:eastAsia="Times New Roman" w:cs="Arial"/>
                <w:color w:val="000000" w:themeColor="text1"/>
                <w:sz w:val="16"/>
                <w:szCs w:val="16"/>
                <w:lang w:val="en-US" w:eastAsia="nl-NL" w:bidi="ar-SA"/>
              </w:rPr>
              <w:t>Oracle Java</w:t>
            </w:r>
          </w:p>
        </w:tc>
        <w:tc>
          <w:tcPr>
            <w:tcW w:w="1077" w:type="dxa"/>
          </w:tcPr>
          <w:p w14:paraId="3C67A6EC" w14:textId="3736AFDA" w:rsidR="00050B72" w:rsidRPr="00CC5425" w:rsidRDefault="00050B72" w:rsidP="0030137B">
            <w:pPr>
              <w:spacing w:after="160" w:line="259" w:lineRule="auto"/>
              <w:rPr>
                <w:color w:val="000000" w:themeColor="text1"/>
                <w:sz w:val="16"/>
                <w:lang w:val="en-US"/>
              </w:rPr>
            </w:pPr>
            <w:r w:rsidRPr="00CC5425">
              <w:rPr>
                <w:color w:val="000000" w:themeColor="text1"/>
                <w:sz w:val="16"/>
                <w:lang w:val="en-US"/>
              </w:rPr>
              <w:t>8</w:t>
            </w:r>
          </w:p>
        </w:tc>
        <w:tc>
          <w:tcPr>
            <w:tcW w:w="1418" w:type="dxa"/>
          </w:tcPr>
          <w:p w14:paraId="6F7B8A71" w14:textId="77777777" w:rsidR="00050B72" w:rsidRPr="00DF4522" w:rsidRDefault="00050B72" w:rsidP="0030137B">
            <w:pPr>
              <w:spacing w:after="160" w:line="259" w:lineRule="auto"/>
              <w:jc w:val="center"/>
              <w:rPr>
                <w:color w:val="000000" w:themeColor="text1"/>
                <w:sz w:val="16"/>
                <w:lang w:val="en-US"/>
              </w:rPr>
            </w:pPr>
            <w:r>
              <w:rPr>
                <w:rFonts w:eastAsia="Times New Roman" w:cs="Arial"/>
                <w:color w:val="000000" w:themeColor="text1"/>
                <w:sz w:val="16"/>
                <w:szCs w:val="16"/>
                <w:lang w:val="en-US" w:eastAsia="nl-NL" w:bidi="ar-SA"/>
              </w:rPr>
              <w:t>Y</w:t>
            </w:r>
          </w:p>
        </w:tc>
      </w:tr>
      <w:tr w:rsidR="00050B72" w14:paraId="1685971C" w14:textId="77777777" w:rsidTr="00A86E2B">
        <w:tc>
          <w:tcPr>
            <w:tcW w:w="2333" w:type="dxa"/>
          </w:tcPr>
          <w:p w14:paraId="62E885E9" w14:textId="13108BD5" w:rsidR="00050B72" w:rsidRPr="00C769C8" w:rsidRDefault="00A36238" w:rsidP="0030137B">
            <w:pPr>
              <w:spacing w:after="160" w:line="259" w:lineRule="auto"/>
              <w:rPr>
                <w:rFonts w:eastAsia="Times New Roman" w:cs="Arial"/>
                <w:color w:val="1F1E33"/>
                <w:sz w:val="16"/>
                <w:szCs w:val="16"/>
                <w:lang w:val="en-US" w:eastAsia="nl-NL" w:bidi="ar-SA"/>
              </w:rPr>
            </w:pPr>
            <w:r>
              <w:rPr>
                <w:rFonts w:eastAsia="Times New Roman" w:cs="Arial"/>
                <w:color w:val="000000" w:themeColor="text1"/>
                <w:sz w:val="16"/>
                <w:szCs w:val="16"/>
                <w:lang w:val="en-US" w:eastAsia="nl-NL" w:bidi="ar-SA"/>
              </w:rPr>
              <w:t xml:space="preserve">APP1-P, APP2-P, </w:t>
            </w:r>
            <w:r w:rsidRPr="001D6955">
              <w:rPr>
                <w:rFonts w:eastAsia="Times New Roman" w:cs="Arial"/>
                <w:color w:val="000000" w:themeColor="text1"/>
                <w:sz w:val="16"/>
                <w:szCs w:val="16"/>
                <w:lang w:val="en-US" w:eastAsia="nl-NL" w:bidi="ar-SA"/>
              </w:rPr>
              <w:t>APP1-A</w:t>
            </w:r>
            <w:r>
              <w:rPr>
                <w:rFonts w:eastAsia="Times New Roman" w:cs="Arial"/>
                <w:color w:val="000000" w:themeColor="text1"/>
                <w:sz w:val="16"/>
                <w:szCs w:val="16"/>
                <w:lang w:val="en-US" w:eastAsia="nl-NL" w:bidi="ar-SA"/>
              </w:rPr>
              <w:t xml:space="preserve">, </w:t>
            </w:r>
            <w:r w:rsidRPr="001D6955">
              <w:rPr>
                <w:rFonts w:eastAsia="Times New Roman" w:cs="Arial"/>
                <w:color w:val="000000" w:themeColor="text1"/>
                <w:sz w:val="16"/>
                <w:szCs w:val="16"/>
                <w:lang w:val="en-US" w:eastAsia="nl-NL" w:bidi="ar-SA"/>
              </w:rPr>
              <w:t>APP</w:t>
            </w:r>
            <w:r>
              <w:rPr>
                <w:rFonts w:eastAsia="Times New Roman" w:cs="Arial"/>
                <w:color w:val="000000" w:themeColor="text1"/>
                <w:sz w:val="16"/>
                <w:szCs w:val="16"/>
                <w:lang w:val="en-US" w:eastAsia="nl-NL" w:bidi="ar-SA"/>
              </w:rPr>
              <w:t>2</w:t>
            </w:r>
            <w:r w:rsidRPr="001D6955">
              <w:rPr>
                <w:rFonts w:eastAsia="Times New Roman" w:cs="Arial"/>
                <w:color w:val="000000" w:themeColor="text1"/>
                <w:sz w:val="16"/>
                <w:szCs w:val="16"/>
                <w:lang w:val="en-US" w:eastAsia="nl-NL" w:bidi="ar-SA"/>
              </w:rPr>
              <w:t>-A</w:t>
            </w:r>
            <w:r>
              <w:rPr>
                <w:rFonts w:eastAsia="Times New Roman" w:cs="Arial"/>
                <w:color w:val="000000" w:themeColor="text1"/>
                <w:sz w:val="16"/>
                <w:szCs w:val="16"/>
                <w:lang w:val="en-US" w:eastAsia="nl-NL" w:bidi="ar-SA"/>
              </w:rPr>
              <w:t xml:space="preserve">, </w:t>
            </w:r>
            <w:r w:rsidRPr="001D6955">
              <w:rPr>
                <w:rFonts w:eastAsia="Times New Roman" w:cs="Arial"/>
                <w:color w:val="000000" w:themeColor="text1"/>
                <w:sz w:val="16"/>
                <w:szCs w:val="16"/>
                <w:lang w:val="en-US" w:eastAsia="nl-NL" w:bidi="ar-SA"/>
              </w:rPr>
              <w:t>APP1-</w:t>
            </w:r>
            <w:r>
              <w:rPr>
                <w:rFonts w:eastAsia="Times New Roman" w:cs="Arial"/>
                <w:color w:val="000000" w:themeColor="text1"/>
                <w:sz w:val="16"/>
                <w:szCs w:val="16"/>
                <w:lang w:val="en-US" w:eastAsia="nl-NL" w:bidi="ar-SA"/>
              </w:rPr>
              <w:t>K</w:t>
            </w:r>
          </w:p>
        </w:tc>
        <w:tc>
          <w:tcPr>
            <w:tcW w:w="1417" w:type="dxa"/>
          </w:tcPr>
          <w:p w14:paraId="4B902F1E" w14:textId="03F91C1F" w:rsidR="00050B72" w:rsidRPr="008B3279" w:rsidRDefault="00050B72" w:rsidP="0030137B">
            <w:pPr>
              <w:spacing w:after="160" w:line="259" w:lineRule="auto"/>
              <w:rPr>
                <w:rFonts w:eastAsia="Times New Roman" w:cs="Arial"/>
                <w:color w:val="000000" w:themeColor="text1"/>
                <w:sz w:val="16"/>
                <w:szCs w:val="16"/>
                <w:lang w:val="en-US" w:eastAsia="nl-NL" w:bidi="ar-SA"/>
              </w:rPr>
            </w:pPr>
            <w:r w:rsidRPr="008B3279">
              <w:rPr>
                <w:rFonts w:eastAsia="Times New Roman" w:cs="Arial"/>
                <w:color w:val="000000" w:themeColor="text1"/>
                <w:sz w:val="16"/>
                <w:szCs w:val="16"/>
                <w:lang w:val="en-US" w:eastAsia="nl-NL" w:bidi="ar-SA"/>
              </w:rPr>
              <w:t>4-Middleware</w:t>
            </w:r>
          </w:p>
        </w:tc>
        <w:tc>
          <w:tcPr>
            <w:tcW w:w="3265" w:type="dxa"/>
          </w:tcPr>
          <w:p w14:paraId="0D661B7B" w14:textId="06B88AF6" w:rsidR="00050B72" w:rsidRPr="00586429" w:rsidRDefault="00050B72" w:rsidP="0030137B">
            <w:pPr>
              <w:spacing w:after="160" w:line="259" w:lineRule="auto"/>
              <w:rPr>
                <w:rFonts w:eastAsia="Times New Roman" w:cs="Arial"/>
                <w:color w:val="000000" w:themeColor="text1"/>
                <w:sz w:val="16"/>
                <w:szCs w:val="16"/>
                <w:lang w:val="en-US" w:eastAsia="nl-NL" w:bidi="ar-SA"/>
              </w:rPr>
            </w:pPr>
            <w:r w:rsidRPr="00586429">
              <w:rPr>
                <w:rFonts w:eastAsia="Times New Roman" w:cs="Arial"/>
                <w:color w:val="000000" w:themeColor="text1"/>
                <w:sz w:val="16"/>
                <w:szCs w:val="16"/>
                <w:lang w:val="en-US" w:eastAsia="nl-NL" w:bidi="ar-SA"/>
              </w:rPr>
              <w:t>Oracle Weblogic server (Fusion Middleware Infrastructure)</w:t>
            </w:r>
          </w:p>
        </w:tc>
        <w:tc>
          <w:tcPr>
            <w:tcW w:w="1077" w:type="dxa"/>
          </w:tcPr>
          <w:p w14:paraId="2138FD60" w14:textId="70B7AD98" w:rsidR="00050B72" w:rsidRPr="00831D0F" w:rsidRDefault="00050B72" w:rsidP="0030137B">
            <w:pPr>
              <w:spacing w:after="160" w:line="259" w:lineRule="auto"/>
              <w:rPr>
                <w:rFonts w:eastAsia="Times New Roman" w:cs="Arial"/>
                <w:color w:val="1F1E33"/>
                <w:sz w:val="16"/>
                <w:szCs w:val="16"/>
                <w:highlight w:val="yellow"/>
                <w:lang w:val="en-US" w:eastAsia="nl-NL" w:bidi="ar-SA"/>
              </w:rPr>
            </w:pPr>
            <w:r>
              <w:rPr>
                <w:rFonts w:eastAsia="Times New Roman" w:cs="Arial"/>
                <w:color w:val="000000" w:themeColor="text1"/>
                <w:sz w:val="16"/>
                <w:szCs w:val="16"/>
                <w:lang w:val="en-US" w:eastAsia="nl-NL" w:bidi="ar-SA"/>
              </w:rPr>
              <w:t>12.2.1.4</w:t>
            </w:r>
          </w:p>
        </w:tc>
        <w:tc>
          <w:tcPr>
            <w:tcW w:w="1418" w:type="dxa"/>
          </w:tcPr>
          <w:p w14:paraId="15BF0E6D" w14:textId="518BA331" w:rsidR="00050B72" w:rsidRDefault="00050B72" w:rsidP="0030137B">
            <w:pPr>
              <w:spacing w:after="160" w:line="259" w:lineRule="auto"/>
              <w:jc w:val="center"/>
              <w:rPr>
                <w:rFonts w:eastAsia="Times New Roman" w:cs="Arial"/>
                <w:color w:val="1F1E33"/>
                <w:sz w:val="16"/>
                <w:szCs w:val="16"/>
                <w:lang w:val="en-US" w:eastAsia="nl-NL" w:bidi="ar-SA"/>
              </w:rPr>
            </w:pPr>
            <w:r>
              <w:rPr>
                <w:rFonts w:eastAsia="Times New Roman" w:cs="Arial"/>
                <w:color w:val="000000" w:themeColor="text1"/>
                <w:sz w:val="16"/>
                <w:szCs w:val="16"/>
                <w:lang w:val="en-US" w:eastAsia="nl-NL" w:bidi="ar-SA"/>
              </w:rPr>
              <w:t>Y</w:t>
            </w:r>
          </w:p>
        </w:tc>
      </w:tr>
      <w:tr w:rsidR="00050B72" w14:paraId="6DED4577" w14:textId="77777777" w:rsidTr="00A86E2B">
        <w:tc>
          <w:tcPr>
            <w:tcW w:w="2333" w:type="dxa"/>
          </w:tcPr>
          <w:p w14:paraId="0F75E74E" w14:textId="7D566D85" w:rsidR="00050B72" w:rsidRDefault="00A36238" w:rsidP="0030137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 xml:space="preserve">APP1-P, APP2-P, </w:t>
            </w:r>
            <w:r w:rsidRPr="001D6955">
              <w:rPr>
                <w:rFonts w:eastAsia="Times New Roman" w:cs="Arial"/>
                <w:color w:val="000000" w:themeColor="text1"/>
                <w:sz w:val="16"/>
                <w:szCs w:val="16"/>
                <w:lang w:val="en-US" w:eastAsia="nl-NL" w:bidi="ar-SA"/>
              </w:rPr>
              <w:t>APP1-A</w:t>
            </w:r>
            <w:r>
              <w:rPr>
                <w:rFonts w:eastAsia="Times New Roman" w:cs="Arial"/>
                <w:color w:val="000000" w:themeColor="text1"/>
                <w:sz w:val="16"/>
                <w:szCs w:val="16"/>
                <w:lang w:val="en-US" w:eastAsia="nl-NL" w:bidi="ar-SA"/>
              </w:rPr>
              <w:t xml:space="preserve">, </w:t>
            </w:r>
            <w:r w:rsidRPr="001D6955">
              <w:rPr>
                <w:rFonts w:eastAsia="Times New Roman" w:cs="Arial"/>
                <w:color w:val="000000" w:themeColor="text1"/>
                <w:sz w:val="16"/>
                <w:szCs w:val="16"/>
                <w:lang w:val="en-US" w:eastAsia="nl-NL" w:bidi="ar-SA"/>
              </w:rPr>
              <w:t>APP</w:t>
            </w:r>
            <w:r>
              <w:rPr>
                <w:rFonts w:eastAsia="Times New Roman" w:cs="Arial"/>
                <w:color w:val="000000" w:themeColor="text1"/>
                <w:sz w:val="16"/>
                <w:szCs w:val="16"/>
                <w:lang w:val="en-US" w:eastAsia="nl-NL" w:bidi="ar-SA"/>
              </w:rPr>
              <w:t>2</w:t>
            </w:r>
            <w:r w:rsidRPr="001D6955">
              <w:rPr>
                <w:rFonts w:eastAsia="Times New Roman" w:cs="Arial"/>
                <w:color w:val="000000" w:themeColor="text1"/>
                <w:sz w:val="16"/>
                <w:szCs w:val="16"/>
                <w:lang w:val="en-US" w:eastAsia="nl-NL" w:bidi="ar-SA"/>
              </w:rPr>
              <w:t>-A</w:t>
            </w:r>
            <w:r>
              <w:rPr>
                <w:rFonts w:eastAsia="Times New Roman" w:cs="Arial"/>
                <w:color w:val="000000" w:themeColor="text1"/>
                <w:sz w:val="16"/>
                <w:szCs w:val="16"/>
                <w:lang w:val="en-US" w:eastAsia="nl-NL" w:bidi="ar-SA"/>
              </w:rPr>
              <w:t xml:space="preserve">, </w:t>
            </w:r>
            <w:r w:rsidRPr="001D6955">
              <w:rPr>
                <w:rFonts w:eastAsia="Times New Roman" w:cs="Arial"/>
                <w:color w:val="000000" w:themeColor="text1"/>
                <w:sz w:val="16"/>
                <w:szCs w:val="16"/>
                <w:lang w:val="en-US" w:eastAsia="nl-NL" w:bidi="ar-SA"/>
              </w:rPr>
              <w:t>APP1-</w:t>
            </w:r>
            <w:r>
              <w:rPr>
                <w:rFonts w:eastAsia="Times New Roman" w:cs="Arial"/>
                <w:color w:val="000000" w:themeColor="text1"/>
                <w:sz w:val="16"/>
                <w:szCs w:val="16"/>
                <w:lang w:val="en-US" w:eastAsia="nl-NL" w:bidi="ar-SA"/>
              </w:rPr>
              <w:t>K</w:t>
            </w:r>
          </w:p>
        </w:tc>
        <w:tc>
          <w:tcPr>
            <w:tcW w:w="1417" w:type="dxa"/>
          </w:tcPr>
          <w:p w14:paraId="39375B07" w14:textId="181130F6" w:rsidR="00050B72" w:rsidRPr="008B3279" w:rsidRDefault="00050B72" w:rsidP="0030137B">
            <w:pPr>
              <w:spacing w:after="160" w:line="259" w:lineRule="auto"/>
              <w:rPr>
                <w:rFonts w:eastAsia="Times New Roman" w:cs="Arial"/>
                <w:color w:val="000000" w:themeColor="text1"/>
                <w:sz w:val="16"/>
                <w:szCs w:val="16"/>
                <w:lang w:val="en-US" w:eastAsia="nl-NL" w:bidi="ar-SA"/>
              </w:rPr>
            </w:pPr>
            <w:r w:rsidRPr="008B3279">
              <w:rPr>
                <w:rFonts w:eastAsia="Times New Roman" w:cs="Arial"/>
                <w:color w:val="000000" w:themeColor="text1"/>
                <w:sz w:val="16"/>
                <w:szCs w:val="16"/>
                <w:lang w:val="en-US" w:eastAsia="nl-NL" w:bidi="ar-SA"/>
              </w:rPr>
              <w:t>4-Middleware</w:t>
            </w:r>
          </w:p>
        </w:tc>
        <w:tc>
          <w:tcPr>
            <w:tcW w:w="3265" w:type="dxa"/>
          </w:tcPr>
          <w:p w14:paraId="1BABDE28" w14:textId="78A296B9" w:rsidR="00050B72" w:rsidRPr="00586429" w:rsidRDefault="00050B72" w:rsidP="0030137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Oracle client</w:t>
            </w:r>
          </w:p>
        </w:tc>
        <w:tc>
          <w:tcPr>
            <w:tcW w:w="1077" w:type="dxa"/>
          </w:tcPr>
          <w:p w14:paraId="2B766A5E" w14:textId="237EA657" w:rsidR="00050B72" w:rsidRDefault="00050B72" w:rsidP="0030137B">
            <w:pPr>
              <w:spacing w:after="160" w:line="259" w:lineRule="auto"/>
              <w:rPr>
                <w:rFonts w:eastAsia="Times New Roman" w:cs="Arial"/>
                <w:color w:val="000000" w:themeColor="text1"/>
                <w:sz w:val="16"/>
                <w:szCs w:val="16"/>
                <w:lang w:val="en-US" w:eastAsia="nl-NL" w:bidi="ar-SA"/>
              </w:rPr>
            </w:pPr>
            <w:r w:rsidRPr="00806CC5">
              <w:rPr>
                <w:rFonts w:eastAsia="Times New Roman" w:cs="Arial"/>
                <w:color w:val="000000" w:themeColor="text1"/>
                <w:sz w:val="16"/>
                <w:szCs w:val="16"/>
                <w:lang w:val="en-US" w:eastAsia="nl-NL" w:bidi="ar-SA"/>
              </w:rPr>
              <w:t>19.14.0.0.0</w:t>
            </w:r>
          </w:p>
        </w:tc>
        <w:tc>
          <w:tcPr>
            <w:tcW w:w="1418" w:type="dxa"/>
          </w:tcPr>
          <w:p w14:paraId="78DB56B6" w14:textId="16E47742" w:rsidR="00050B72" w:rsidRDefault="00050B72" w:rsidP="0030137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w:t>
            </w:r>
          </w:p>
        </w:tc>
      </w:tr>
      <w:tr w:rsidR="00050B72" w14:paraId="13FFDCB9" w14:textId="77777777" w:rsidTr="00A86E2B">
        <w:tc>
          <w:tcPr>
            <w:tcW w:w="2333" w:type="dxa"/>
          </w:tcPr>
          <w:p w14:paraId="532721AB" w14:textId="07E02736" w:rsidR="00050B72" w:rsidRDefault="00050B72" w:rsidP="00A3623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OID1-P</w:t>
            </w:r>
            <w:r w:rsidR="00A36238">
              <w:rPr>
                <w:rFonts w:eastAsia="Times New Roman" w:cs="Arial"/>
                <w:color w:val="000000" w:themeColor="text1"/>
                <w:sz w:val="16"/>
                <w:szCs w:val="16"/>
                <w:lang w:val="en-US" w:eastAsia="nl-NL" w:bidi="ar-SA"/>
              </w:rPr>
              <w:t xml:space="preserve">, </w:t>
            </w:r>
            <w:r>
              <w:rPr>
                <w:rFonts w:eastAsia="Times New Roman" w:cs="Arial"/>
                <w:color w:val="000000" w:themeColor="text1"/>
                <w:sz w:val="16"/>
                <w:szCs w:val="16"/>
                <w:lang w:val="en-US" w:eastAsia="nl-NL" w:bidi="ar-SA"/>
              </w:rPr>
              <w:t>OID1-A</w:t>
            </w:r>
            <w:r w:rsidR="00A36238">
              <w:rPr>
                <w:rFonts w:eastAsia="Times New Roman" w:cs="Arial"/>
                <w:color w:val="000000" w:themeColor="text1"/>
                <w:sz w:val="16"/>
                <w:szCs w:val="16"/>
                <w:lang w:val="en-US" w:eastAsia="nl-NL" w:bidi="ar-SA"/>
              </w:rPr>
              <w:t xml:space="preserve">, </w:t>
            </w:r>
            <w:r>
              <w:rPr>
                <w:rFonts w:eastAsia="Times New Roman" w:cs="Arial"/>
                <w:color w:val="000000" w:themeColor="text1"/>
                <w:sz w:val="16"/>
                <w:szCs w:val="16"/>
                <w:lang w:val="en-US" w:eastAsia="nl-NL" w:bidi="ar-SA"/>
              </w:rPr>
              <w:t>OID1-</w:t>
            </w:r>
            <w:r w:rsidR="00A77A80">
              <w:rPr>
                <w:rFonts w:eastAsia="Times New Roman" w:cs="Arial"/>
                <w:color w:val="000000" w:themeColor="text1"/>
                <w:sz w:val="16"/>
                <w:szCs w:val="16"/>
                <w:lang w:val="en-US" w:eastAsia="nl-NL" w:bidi="ar-SA"/>
              </w:rPr>
              <w:t>K</w:t>
            </w:r>
          </w:p>
        </w:tc>
        <w:tc>
          <w:tcPr>
            <w:tcW w:w="1417" w:type="dxa"/>
          </w:tcPr>
          <w:p w14:paraId="1F437EE8" w14:textId="173D7E83" w:rsidR="00050B72" w:rsidRPr="008B3279" w:rsidRDefault="00050B72" w:rsidP="0030137B">
            <w:pPr>
              <w:spacing w:after="160" w:line="259" w:lineRule="auto"/>
              <w:rPr>
                <w:rFonts w:eastAsia="Times New Roman" w:cs="Arial"/>
                <w:color w:val="000000" w:themeColor="text1"/>
                <w:sz w:val="16"/>
                <w:szCs w:val="16"/>
                <w:lang w:val="en-US" w:eastAsia="nl-NL" w:bidi="ar-SA"/>
              </w:rPr>
            </w:pPr>
            <w:r w:rsidRPr="00906D40">
              <w:rPr>
                <w:rFonts w:eastAsia="Times New Roman" w:cs="Arial"/>
                <w:color w:val="000000" w:themeColor="text1"/>
                <w:sz w:val="16"/>
                <w:szCs w:val="16"/>
                <w:lang w:val="en-US" w:eastAsia="nl-NL" w:bidi="ar-SA"/>
              </w:rPr>
              <w:t>1-OS</w:t>
            </w:r>
          </w:p>
        </w:tc>
        <w:tc>
          <w:tcPr>
            <w:tcW w:w="3265" w:type="dxa"/>
          </w:tcPr>
          <w:p w14:paraId="7B683F54" w14:textId="2D2B18E5" w:rsidR="00050B72" w:rsidRPr="00586429" w:rsidRDefault="00050B72" w:rsidP="0030137B">
            <w:pPr>
              <w:spacing w:after="160" w:line="259" w:lineRule="auto"/>
              <w:rPr>
                <w:rFonts w:eastAsia="Times New Roman" w:cs="Arial"/>
                <w:color w:val="000000" w:themeColor="text1"/>
                <w:sz w:val="16"/>
                <w:szCs w:val="16"/>
                <w:lang w:val="en-US" w:eastAsia="nl-NL" w:bidi="ar-SA"/>
              </w:rPr>
            </w:pPr>
            <w:r w:rsidRPr="00906D40">
              <w:rPr>
                <w:rFonts w:eastAsia="Times New Roman" w:cs="Arial"/>
                <w:color w:val="000000" w:themeColor="text1"/>
                <w:sz w:val="16"/>
                <w:szCs w:val="16"/>
                <w:lang w:val="en-US" w:eastAsia="nl-NL" w:bidi="ar-SA"/>
              </w:rPr>
              <w:t>RHEL</w:t>
            </w:r>
          </w:p>
        </w:tc>
        <w:tc>
          <w:tcPr>
            <w:tcW w:w="1077" w:type="dxa"/>
          </w:tcPr>
          <w:p w14:paraId="69526A6E" w14:textId="6966DC19" w:rsidR="00050B72" w:rsidRDefault="00050B72" w:rsidP="0030137B">
            <w:pPr>
              <w:spacing w:after="160" w:line="259" w:lineRule="auto"/>
              <w:rPr>
                <w:rFonts w:eastAsia="Times New Roman" w:cs="Arial"/>
                <w:color w:val="000000" w:themeColor="text1"/>
                <w:sz w:val="16"/>
                <w:szCs w:val="16"/>
                <w:lang w:val="en-US" w:eastAsia="nl-NL" w:bidi="ar-SA"/>
              </w:rPr>
            </w:pPr>
            <w:r w:rsidRPr="00906D40">
              <w:rPr>
                <w:rFonts w:eastAsia="Times New Roman" w:cs="Arial"/>
                <w:color w:val="000000" w:themeColor="text1"/>
                <w:sz w:val="16"/>
                <w:szCs w:val="16"/>
                <w:lang w:val="en-US" w:eastAsia="nl-NL" w:bidi="ar-SA"/>
              </w:rPr>
              <w:t>7.9</w:t>
            </w:r>
          </w:p>
        </w:tc>
        <w:tc>
          <w:tcPr>
            <w:tcW w:w="1418" w:type="dxa"/>
          </w:tcPr>
          <w:p w14:paraId="19C9F3FA" w14:textId="2A16978B" w:rsidR="00050B72" w:rsidRDefault="00050B72" w:rsidP="0030137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w:t>
            </w:r>
          </w:p>
        </w:tc>
      </w:tr>
      <w:tr w:rsidR="00050B72" w14:paraId="473409F5" w14:textId="77777777" w:rsidTr="00A86E2B">
        <w:tc>
          <w:tcPr>
            <w:tcW w:w="2333" w:type="dxa"/>
          </w:tcPr>
          <w:p w14:paraId="64D63255" w14:textId="73179AA2" w:rsidR="00050B72" w:rsidRDefault="00A36238" w:rsidP="0030137B">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OID1-P, OID1-A, OID1-K</w:t>
            </w:r>
          </w:p>
        </w:tc>
        <w:tc>
          <w:tcPr>
            <w:tcW w:w="1417" w:type="dxa"/>
          </w:tcPr>
          <w:p w14:paraId="0855D673" w14:textId="40846524" w:rsidR="00050B72" w:rsidRPr="008B3279" w:rsidRDefault="00050B72" w:rsidP="0030137B">
            <w:pPr>
              <w:spacing w:after="160" w:line="259" w:lineRule="auto"/>
              <w:rPr>
                <w:rFonts w:eastAsia="Times New Roman" w:cs="Arial"/>
                <w:color w:val="000000" w:themeColor="text1"/>
                <w:sz w:val="16"/>
                <w:szCs w:val="16"/>
                <w:lang w:val="en-US" w:eastAsia="nl-NL" w:bidi="ar-SA"/>
              </w:rPr>
            </w:pPr>
            <w:r w:rsidRPr="00DF4522">
              <w:rPr>
                <w:color w:val="000000" w:themeColor="text1"/>
                <w:sz w:val="16"/>
                <w:lang w:val="en-US"/>
              </w:rPr>
              <w:t>2-Library</w:t>
            </w:r>
          </w:p>
        </w:tc>
        <w:tc>
          <w:tcPr>
            <w:tcW w:w="3265" w:type="dxa"/>
          </w:tcPr>
          <w:p w14:paraId="6010BF02" w14:textId="65B4511F" w:rsidR="00050B72" w:rsidRPr="00586429" w:rsidRDefault="00050B72" w:rsidP="0030137B">
            <w:pPr>
              <w:spacing w:after="160" w:line="259" w:lineRule="auto"/>
              <w:rPr>
                <w:rFonts w:eastAsia="Times New Roman" w:cs="Arial"/>
                <w:color w:val="000000" w:themeColor="text1"/>
                <w:sz w:val="16"/>
                <w:szCs w:val="16"/>
                <w:lang w:val="en-US" w:eastAsia="nl-NL" w:bidi="ar-SA"/>
              </w:rPr>
            </w:pPr>
            <w:r w:rsidRPr="00586429">
              <w:rPr>
                <w:rFonts w:eastAsia="Times New Roman" w:cs="Arial"/>
                <w:color w:val="000000" w:themeColor="text1"/>
                <w:sz w:val="16"/>
                <w:szCs w:val="16"/>
                <w:lang w:val="en-US" w:eastAsia="nl-NL" w:bidi="ar-SA"/>
              </w:rPr>
              <w:t>Oracle Java</w:t>
            </w:r>
          </w:p>
        </w:tc>
        <w:tc>
          <w:tcPr>
            <w:tcW w:w="1077" w:type="dxa"/>
          </w:tcPr>
          <w:p w14:paraId="7D7CA9A2" w14:textId="75837223" w:rsidR="00050B72" w:rsidRDefault="00050B72" w:rsidP="0030137B">
            <w:pPr>
              <w:spacing w:after="160" w:line="259" w:lineRule="auto"/>
              <w:rPr>
                <w:rFonts w:eastAsia="Times New Roman" w:cs="Arial"/>
                <w:color w:val="000000" w:themeColor="text1"/>
                <w:sz w:val="16"/>
                <w:szCs w:val="16"/>
                <w:lang w:val="en-US" w:eastAsia="nl-NL" w:bidi="ar-SA"/>
              </w:rPr>
            </w:pPr>
            <w:r w:rsidRPr="00DF4522">
              <w:rPr>
                <w:color w:val="000000" w:themeColor="text1"/>
                <w:sz w:val="16"/>
                <w:lang w:val="en-US"/>
              </w:rPr>
              <w:t>8</w:t>
            </w:r>
          </w:p>
        </w:tc>
        <w:tc>
          <w:tcPr>
            <w:tcW w:w="1418" w:type="dxa"/>
          </w:tcPr>
          <w:p w14:paraId="328499FF" w14:textId="662DDA0E" w:rsidR="00050B72" w:rsidRDefault="00050B72" w:rsidP="0030137B">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w:t>
            </w:r>
          </w:p>
        </w:tc>
      </w:tr>
      <w:tr w:rsidR="00050B72" w14:paraId="65C43596" w14:textId="77777777" w:rsidTr="00A86E2B">
        <w:tc>
          <w:tcPr>
            <w:tcW w:w="2333" w:type="dxa"/>
          </w:tcPr>
          <w:p w14:paraId="20E13739" w14:textId="0F2EC56C" w:rsidR="00050B72" w:rsidRDefault="00A36238" w:rsidP="006C2B3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OID1-P, OID1-A, OID1-K</w:t>
            </w:r>
          </w:p>
        </w:tc>
        <w:tc>
          <w:tcPr>
            <w:tcW w:w="1417" w:type="dxa"/>
          </w:tcPr>
          <w:p w14:paraId="7B105BB9" w14:textId="42F0503F" w:rsidR="00050B72" w:rsidRPr="008B3279" w:rsidRDefault="00050B72" w:rsidP="006C2B37">
            <w:pPr>
              <w:spacing w:after="160" w:line="259" w:lineRule="auto"/>
              <w:rPr>
                <w:rFonts w:eastAsia="Times New Roman" w:cs="Arial"/>
                <w:color w:val="000000" w:themeColor="text1"/>
                <w:sz w:val="16"/>
                <w:szCs w:val="16"/>
                <w:lang w:val="en-US" w:eastAsia="nl-NL" w:bidi="ar-SA"/>
              </w:rPr>
            </w:pPr>
            <w:r w:rsidRPr="008B3279">
              <w:rPr>
                <w:rFonts w:eastAsia="Times New Roman" w:cs="Arial"/>
                <w:color w:val="000000" w:themeColor="text1"/>
                <w:sz w:val="16"/>
                <w:szCs w:val="16"/>
                <w:lang w:val="en-US" w:eastAsia="nl-NL" w:bidi="ar-SA"/>
              </w:rPr>
              <w:t>4-Middleware</w:t>
            </w:r>
          </w:p>
        </w:tc>
        <w:tc>
          <w:tcPr>
            <w:tcW w:w="3265" w:type="dxa"/>
          </w:tcPr>
          <w:p w14:paraId="3D9BB621" w14:textId="184353C3" w:rsidR="00050B72" w:rsidRPr="00586429" w:rsidRDefault="00050B72" w:rsidP="006C2B37">
            <w:pPr>
              <w:spacing w:after="160" w:line="259" w:lineRule="auto"/>
              <w:rPr>
                <w:rFonts w:eastAsia="Times New Roman" w:cs="Arial"/>
                <w:color w:val="000000" w:themeColor="text1"/>
                <w:sz w:val="16"/>
                <w:szCs w:val="16"/>
                <w:lang w:val="en-US" w:eastAsia="nl-NL" w:bidi="ar-SA"/>
              </w:rPr>
            </w:pPr>
            <w:r w:rsidRPr="00586429">
              <w:rPr>
                <w:rFonts w:eastAsia="Times New Roman" w:cs="Arial"/>
                <w:color w:val="000000" w:themeColor="text1"/>
                <w:sz w:val="16"/>
                <w:szCs w:val="16"/>
                <w:lang w:val="en-US" w:eastAsia="nl-NL" w:bidi="ar-SA"/>
              </w:rPr>
              <w:t>Oracle Weblogic server (Fusion Middleware Infrastructure)</w:t>
            </w:r>
          </w:p>
        </w:tc>
        <w:tc>
          <w:tcPr>
            <w:tcW w:w="1077" w:type="dxa"/>
          </w:tcPr>
          <w:p w14:paraId="19A6D573" w14:textId="69F10F44" w:rsidR="00050B72" w:rsidRDefault="00050B72" w:rsidP="006C2B3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12.2.1.4</w:t>
            </w:r>
          </w:p>
        </w:tc>
        <w:tc>
          <w:tcPr>
            <w:tcW w:w="1418" w:type="dxa"/>
          </w:tcPr>
          <w:p w14:paraId="30575EDE" w14:textId="5FE3A314" w:rsidR="00050B72" w:rsidRDefault="00050B72" w:rsidP="006C2B37">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w:t>
            </w:r>
          </w:p>
        </w:tc>
      </w:tr>
      <w:tr w:rsidR="00050B72" w14:paraId="5298F6E7" w14:textId="77777777" w:rsidTr="00A86E2B">
        <w:tc>
          <w:tcPr>
            <w:tcW w:w="2333" w:type="dxa"/>
          </w:tcPr>
          <w:p w14:paraId="7F0C6579" w14:textId="0B168223" w:rsidR="00050B72" w:rsidRDefault="00A36238" w:rsidP="006C2B3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OID1-P, OID1-A, OID1-K</w:t>
            </w:r>
          </w:p>
        </w:tc>
        <w:tc>
          <w:tcPr>
            <w:tcW w:w="1417" w:type="dxa"/>
          </w:tcPr>
          <w:p w14:paraId="199DD410" w14:textId="61FAE414" w:rsidR="00050B72" w:rsidRPr="008B3279" w:rsidRDefault="00050B72" w:rsidP="006C2B37">
            <w:pPr>
              <w:spacing w:after="160" w:line="259" w:lineRule="auto"/>
              <w:rPr>
                <w:rFonts w:eastAsia="Times New Roman" w:cs="Arial"/>
                <w:color w:val="000000" w:themeColor="text1"/>
                <w:sz w:val="16"/>
                <w:szCs w:val="16"/>
                <w:lang w:val="en-US" w:eastAsia="nl-NL" w:bidi="ar-SA"/>
              </w:rPr>
            </w:pPr>
            <w:r w:rsidRPr="008B3279">
              <w:rPr>
                <w:rFonts w:eastAsia="Times New Roman" w:cs="Arial"/>
                <w:color w:val="000000" w:themeColor="text1"/>
                <w:sz w:val="16"/>
                <w:szCs w:val="16"/>
                <w:lang w:val="en-US" w:eastAsia="nl-NL" w:bidi="ar-SA"/>
              </w:rPr>
              <w:t>4-Middleware</w:t>
            </w:r>
          </w:p>
        </w:tc>
        <w:tc>
          <w:tcPr>
            <w:tcW w:w="3265" w:type="dxa"/>
          </w:tcPr>
          <w:p w14:paraId="56DD27A1" w14:textId="6C4E9111" w:rsidR="00050B72" w:rsidRPr="00586429" w:rsidRDefault="00050B72" w:rsidP="006C2B37">
            <w:pPr>
              <w:spacing w:after="160" w:line="259" w:lineRule="auto"/>
              <w:rPr>
                <w:rFonts w:eastAsia="Times New Roman" w:cs="Arial"/>
                <w:color w:val="000000" w:themeColor="text1"/>
                <w:sz w:val="16"/>
                <w:szCs w:val="16"/>
                <w:lang w:val="en-US" w:eastAsia="nl-NL" w:bidi="ar-SA"/>
              </w:rPr>
            </w:pPr>
            <w:r w:rsidRPr="00586429">
              <w:rPr>
                <w:rFonts w:eastAsia="Times New Roman" w:cs="Arial"/>
                <w:color w:val="000000" w:themeColor="text1"/>
                <w:sz w:val="16"/>
                <w:szCs w:val="16"/>
                <w:lang w:val="en-US" w:eastAsia="nl-NL" w:bidi="ar-SA"/>
              </w:rPr>
              <w:t xml:space="preserve">Oracle OID </w:t>
            </w:r>
          </w:p>
        </w:tc>
        <w:tc>
          <w:tcPr>
            <w:tcW w:w="1077" w:type="dxa"/>
          </w:tcPr>
          <w:p w14:paraId="7D461FB4" w14:textId="0FDAE527" w:rsidR="00050B72" w:rsidRDefault="00050B72" w:rsidP="006C2B3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12.2.1.4</w:t>
            </w:r>
          </w:p>
        </w:tc>
        <w:tc>
          <w:tcPr>
            <w:tcW w:w="1418" w:type="dxa"/>
          </w:tcPr>
          <w:p w14:paraId="063B42E4" w14:textId="5B95D36C" w:rsidR="00050B72" w:rsidRDefault="00050B72" w:rsidP="006C2B37">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w:t>
            </w:r>
          </w:p>
        </w:tc>
      </w:tr>
      <w:tr w:rsidR="00050B72" w14:paraId="607490BC" w14:textId="77777777" w:rsidTr="00A86E2B">
        <w:tc>
          <w:tcPr>
            <w:tcW w:w="2333" w:type="dxa"/>
          </w:tcPr>
          <w:p w14:paraId="5F12246E" w14:textId="774BB244" w:rsidR="00050B72" w:rsidRDefault="00A36238" w:rsidP="006C2B3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OID1-P, OID1-A, OID1-K</w:t>
            </w:r>
          </w:p>
        </w:tc>
        <w:tc>
          <w:tcPr>
            <w:tcW w:w="1417" w:type="dxa"/>
          </w:tcPr>
          <w:p w14:paraId="560C6DD8" w14:textId="420C8CB8" w:rsidR="00050B72" w:rsidRPr="008B3279" w:rsidRDefault="00050B72" w:rsidP="006C2B37">
            <w:pPr>
              <w:spacing w:after="160" w:line="259" w:lineRule="auto"/>
              <w:rPr>
                <w:rFonts w:eastAsia="Times New Roman" w:cs="Arial"/>
                <w:color w:val="000000" w:themeColor="text1"/>
                <w:sz w:val="16"/>
                <w:szCs w:val="16"/>
                <w:lang w:val="en-US" w:eastAsia="nl-NL" w:bidi="ar-SA"/>
              </w:rPr>
            </w:pPr>
            <w:r w:rsidRPr="008B3279">
              <w:rPr>
                <w:rFonts w:eastAsia="Times New Roman" w:cs="Arial"/>
                <w:color w:val="000000" w:themeColor="text1"/>
                <w:sz w:val="16"/>
                <w:szCs w:val="16"/>
                <w:lang w:val="en-US" w:eastAsia="nl-NL" w:bidi="ar-SA"/>
              </w:rPr>
              <w:t>4-Middleware</w:t>
            </w:r>
          </w:p>
        </w:tc>
        <w:tc>
          <w:tcPr>
            <w:tcW w:w="3265" w:type="dxa"/>
          </w:tcPr>
          <w:p w14:paraId="35DEE829" w14:textId="767F4D40" w:rsidR="00050B72" w:rsidRPr="00586429" w:rsidRDefault="00050B72" w:rsidP="006C2B3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Oracle client</w:t>
            </w:r>
          </w:p>
        </w:tc>
        <w:tc>
          <w:tcPr>
            <w:tcW w:w="1077" w:type="dxa"/>
          </w:tcPr>
          <w:p w14:paraId="437D4DED" w14:textId="01E58EBB" w:rsidR="00050B72" w:rsidRDefault="00050B72" w:rsidP="006C2B37">
            <w:pPr>
              <w:spacing w:after="160" w:line="259" w:lineRule="auto"/>
              <w:rPr>
                <w:rFonts w:eastAsia="Times New Roman" w:cs="Arial"/>
                <w:color w:val="000000" w:themeColor="text1"/>
                <w:sz w:val="16"/>
                <w:szCs w:val="16"/>
                <w:lang w:val="en-US" w:eastAsia="nl-NL" w:bidi="ar-SA"/>
              </w:rPr>
            </w:pPr>
            <w:r w:rsidRPr="00806CC5">
              <w:rPr>
                <w:rFonts w:eastAsia="Times New Roman" w:cs="Arial"/>
                <w:color w:val="000000" w:themeColor="text1"/>
                <w:sz w:val="16"/>
                <w:szCs w:val="16"/>
                <w:lang w:val="en-US" w:eastAsia="nl-NL" w:bidi="ar-SA"/>
              </w:rPr>
              <w:t>19.14.0.0.0</w:t>
            </w:r>
          </w:p>
        </w:tc>
        <w:tc>
          <w:tcPr>
            <w:tcW w:w="1418" w:type="dxa"/>
          </w:tcPr>
          <w:p w14:paraId="39235F8E" w14:textId="44C60CAE" w:rsidR="00050B72" w:rsidRDefault="00050B72" w:rsidP="006C2B37">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w:t>
            </w:r>
          </w:p>
        </w:tc>
      </w:tr>
      <w:tr w:rsidR="00050B72" w14:paraId="139A2A82" w14:textId="77777777" w:rsidTr="00A86E2B">
        <w:tc>
          <w:tcPr>
            <w:tcW w:w="2333" w:type="dxa"/>
          </w:tcPr>
          <w:p w14:paraId="5C7090F1" w14:textId="1F692005" w:rsidR="00050B72" w:rsidRDefault="00050B72" w:rsidP="00A3623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DB1-P</w:t>
            </w:r>
            <w:r w:rsidR="00A36238">
              <w:rPr>
                <w:rFonts w:eastAsia="Times New Roman" w:cs="Arial"/>
                <w:color w:val="000000" w:themeColor="text1"/>
                <w:sz w:val="16"/>
                <w:szCs w:val="16"/>
                <w:lang w:val="en-US" w:eastAsia="nl-NL" w:bidi="ar-SA"/>
              </w:rPr>
              <w:t xml:space="preserve">, </w:t>
            </w:r>
            <w:r>
              <w:rPr>
                <w:rFonts w:eastAsia="Times New Roman" w:cs="Arial"/>
                <w:color w:val="000000" w:themeColor="text1"/>
                <w:sz w:val="16"/>
                <w:szCs w:val="16"/>
                <w:lang w:val="en-US" w:eastAsia="nl-NL" w:bidi="ar-SA"/>
              </w:rPr>
              <w:t>DB1-A</w:t>
            </w:r>
            <w:r w:rsidR="00A36238">
              <w:rPr>
                <w:rFonts w:eastAsia="Times New Roman" w:cs="Arial"/>
                <w:color w:val="000000" w:themeColor="text1"/>
                <w:sz w:val="16"/>
                <w:szCs w:val="16"/>
                <w:lang w:val="en-US" w:eastAsia="nl-NL" w:bidi="ar-SA"/>
              </w:rPr>
              <w:t xml:space="preserve">, </w:t>
            </w:r>
            <w:r>
              <w:rPr>
                <w:rFonts w:eastAsia="Times New Roman" w:cs="Arial"/>
                <w:color w:val="000000" w:themeColor="text1"/>
                <w:sz w:val="16"/>
                <w:szCs w:val="16"/>
                <w:lang w:val="en-US" w:eastAsia="nl-NL" w:bidi="ar-SA"/>
              </w:rPr>
              <w:t>DB1-</w:t>
            </w:r>
            <w:r w:rsidR="00A77A80">
              <w:rPr>
                <w:rFonts w:eastAsia="Times New Roman" w:cs="Arial"/>
                <w:color w:val="000000" w:themeColor="text1"/>
                <w:sz w:val="16"/>
                <w:szCs w:val="16"/>
                <w:lang w:val="en-US" w:eastAsia="nl-NL" w:bidi="ar-SA"/>
              </w:rPr>
              <w:t>K</w:t>
            </w:r>
          </w:p>
        </w:tc>
        <w:tc>
          <w:tcPr>
            <w:tcW w:w="1417" w:type="dxa"/>
          </w:tcPr>
          <w:p w14:paraId="65755912" w14:textId="4DA3427E" w:rsidR="00050B72" w:rsidRPr="008B3279" w:rsidRDefault="00050B72" w:rsidP="006C2B37">
            <w:pPr>
              <w:spacing w:after="160" w:line="259" w:lineRule="auto"/>
              <w:rPr>
                <w:rFonts w:eastAsia="Times New Roman" w:cs="Arial"/>
                <w:color w:val="000000" w:themeColor="text1"/>
                <w:sz w:val="16"/>
                <w:szCs w:val="16"/>
                <w:lang w:val="en-US" w:eastAsia="nl-NL" w:bidi="ar-SA"/>
              </w:rPr>
            </w:pPr>
            <w:r w:rsidRPr="00906D40">
              <w:rPr>
                <w:rFonts w:eastAsia="Times New Roman" w:cs="Arial"/>
                <w:color w:val="000000" w:themeColor="text1"/>
                <w:sz w:val="16"/>
                <w:szCs w:val="16"/>
                <w:lang w:val="en-US" w:eastAsia="nl-NL" w:bidi="ar-SA"/>
              </w:rPr>
              <w:t>1-OS</w:t>
            </w:r>
          </w:p>
        </w:tc>
        <w:tc>
          <w:tcPr>
            <w:tcW w:w="3265" w:type="dxa"/>
          </w:tcPr>
          <w:p w14:paraId="61E6FA7A" w14:textId="0B3AC7D3" w:rsidR="00050B72" w:rsidRPr="00586429" w:rsidRDefault="00050B72" w:rsidP="006C2B37">
            <w:pPr>
              <w:spacing w:after="160" w:line="259" w:lineRule="auto"/>
              <w:rPr>
                <w:rFonts w:eastAsia="Times New Roman" w:cs="Arial"/>
                <w:color w:val="000000" w:themeColor="text1"/>
                <w:sz w:val="16"/>
                <w:szCs w:val="16"/>
                <w:lang w:val="en-US" w:eastAsia="nl-NL" w:bidi="ar-SA"/>
              </w:rPr>
            </w:pPr>
            <w:r w:rsidRPr="00906D40">
              <w:rPr>
                <w:rFonts w:eastAsia="Times New Roman" w:cs="Arial"/>
                <w:color w:val="000000" w:themeColor="text1"/>
                <w:sz w:val="16"/>
                <w:szCs w:val="16"/>
                <w:lang w:val="en-US" w:eastAsia="nl-NL" w:bidi="ar-SA"/>
              </w:rPr>
              <w:t>RHEL</w:t>
            </w:r>
          </w:p>
        </w:tc>
        <w:tc>
          <w:tcPr>
            <w:tcW w:w="1077" w:type="dxa"/>
          </w:tcPr>
          <w:p w14:paraId="75240C95" w14:textId="69109A47" w:rsidR="00050B72" w:rsidRDefault="00050B72" w:rsidP="006C2B37">
            <w:pPr>
              <w:spacing w:after="160" w:line="259" w:lineRule="auto"/>
              <w:rPr>
                <w:rFonts w:eastAsia="Times New Roman" w:cs="Arial"/>
                <w:color w:val="000000" w:themeColor="text1"/>
                <w:sz w:val="16"/>
                <w:szCs w:val="16"/>
                <w:lang w:val="en-US" w:eastAsia="nl-NL" w:bidi="ar-SA"/>
              </w:rPr>
            </w:pPr>
            <w:r w:rsidRPr="00906D40">
              <w:rPr>
                <w:rFonts w:eastAsia="Times New Roman" w:cs="Arial"/>
                <w:color w:val="000000" w:themeColor="text1"/>
                <w:sz w:val="16"/>
                <w:szCs w:val="16"/>
                <w:lang w:val="en-US" w:eastAsia="nl-NL" w:bidi="ar-SA"/>
              </w:rPr>
              <w:t>7.9</w:t>
            </w:r>
          </w:p>
        </w:tc>
        <w:tc>
          <w:tcPr>
            <w:tcW w:w="1418" w:type="dxa"/>
          </w:tcPr>
          <w:p w14:paraId="0303B069" w14:textId="3CFB9193" w:rsidR="00050B72" w:rsidRDefault="00050B72" w:rsidP="006C2B37">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w:t>
            </w:r>
          </w:p>
        </w:tc>
      </w:tr>
      <w:tr w:rsidR="00050B72" w14:paraId="36DE8BB3" w14:textId="77777777" w:rsidTr="00A86E2B">
        <w:tc>
          <w:tcPr>
            <w:tcW w:w="2333" w:type="dxa"/>
          </w:tcPr>
          <w:p w14:paraId="77E0A922" w14:textId="3F1CF3C9" w:rsidR="00050B72" w:rsidRDefault="00A36238" w:rsidP="006C2B3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DB1-P, DB1-A, DB1-K</w:t>
            </w:r>
          </w:p>
        </w:tc>
        <w:tc>
          <w:tcPr>
            <w:tcW w:w="1417" w:type="dxa"/>
          </w:tcPr>
          <w:p w14:paraId="00C58653" w14:textId="299BEB34" w:rsidR="00050B72" w:rsidRPr="008B3279" w:rsidRDefault="00050B72" w:rsidP="006C2B3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3-Database</w:t>
            </w:r>
          </w:p>
        </w:tc>
        <w:tc>
          <w:tcPr>
            <w:tcW w:w="3265" w:type="dxa"/>
          </w:tcPr>
          <w:p w14:paraId="34BED321" w14:textId="01CF1F58" w:rsidR="00050B72" w:rsidRPr="00586429" w:rsidRDefault="00050B72" w:rsidP="006C2B3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Oracle</w:t>
            </w:r>
            <w:r w:rsidR="00D81CF1">
              <w:rPr>
                <w:rFonts w:eastAsia="Times New Roman" w:cs="Arial"/>
                <w:color w:val="000000" w:themeColor="text1"/>
                <w:sz w:val="16"/>
                <w:szCs w:val="16"/>
                <w:lang w:val="en-US" w:eastAsia="nl-NL" w:bidi="ar-SA"/>
              </w:rPr>
              <w:t xml:space="preserve"> database server</w:t>
            </w:r>
          </w:p>
        </w:tc>
        <w:tc>
          <w:tcPr>
            <w:tcW w:w="1077" w:type="dxa"/>
          </w:tcPr>
          <w:p w14:paraId="17B65C94" w14:textId="5EA153E7" w:rsidR="00050B72" w:rsidRDefault="00050B72" w:rsidP="006C2B37">
            <w:pPr>
              <w:spacing w:after="160" w:line="259" w:lineRule="auto"/>
              <w:rPr>
                <w:rFonts w:eastAsia="Times New Roman" w:cs="Arial"/>
                <w:color w:val="000000" w:themeColor="text1"/>
                <w:sz w:val="16"/>
                <w:szCs w:val="16"/>
                <w:lang w:val="en-US" w:eastAsia="nl-NL" w:bidi="ar-SA"/>
              </w:rPr>
            </w:pPr>
            <w:r w:rsidRPr="00806CC5">
              <w:rPr>
                <w:rFonts w:eastAsia="Times New Roman" w:cs="Arial"/>
                <w:color w:val="000000" w:themeColor="text1"/>
                <w:sz w:val="16"/>
                <w:szCs w:val="16"/>
                <w:lang w:val="en-US" w:eastAsia="nl-NL" w:bidi="ar-SA"/>
              </w:rPr>
              <w:t>19.14.0.0.0</w:t>
            </w:r>
          </w:p>
        </w:tc>
        <w:tc>
          <w:tcPr>
            <w:tcW w:w="1418" w:type="dxa"/>
          </w:tcPr>
          <w:p w14:paraId="4A0A5299" w14:textId="77777777" w:rsidR="00050B72" w:rsidRDefault="00050B72" w:rsidP="006C2B37">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w:t>
            </w:r>
          </w:p>
        </w:tc>
      </w:tr>
      <w:tr w:rsidR="00050B72" w14:paraId="7B082641" w14:textId="77777777" w:rsidTr="00A86E2B">
        <w:tc>
          <w:tcPr>
            <w:tcW w:w="2333" w:type="dxa"/>
          </w:tcPr>
          <w:p w14:paraId="55C32213" w14:textId="432E6AB8" w:rsidR="00050B72" w:rsidRDefault="00050B72" w:rsidP="00A36238">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VIR1-P</w:t>
            </w:r>
            <w:r w:rsidR="00A36238">
              <w:rPr>
                <w:rFonts w:eastAsia="Times New Roman" w:cs="Arial"/>
                <w:color w:val="000000" w:themeColor="text1"/>
                <w:sz w:val="16"/>
                <w:szCs w:val="16"/>
                <w:lang w:val="en-US" w:eastAsia="nl-NL" w:bidi="ar-SA"/>
              </w:rPr>
              <w:t xml:space="preserve">, </w:t>
            </w:r>
            <w:r>
              <w:rPr>
                <w:rFonts w:eastAsia="Times New Roman" w:cs="Arial"/>
                <w:color w:val="000000" w:themeColor="text1"/>
                <w:sz w:val="16"/>
                <w:szCs w:val="16"/>
                <w:lang w:val="en-US" w:eastAsia="nl-NL" w:bidi="ar-SA"/>
              </w:rPr>
              <w:t>VIR1-A</w:t>
            </w:r>
          </w:p>
        </w:tc>
        <w:tc>
          <w:tcPr>
            <w:tcW w:w="1417" w:type="dxa"/>
          </w:tcPr>
          <w:p w14:paraId="39FF0540" w14:textId="1BAFE632" w:rsidR="00050B72" w:rsidRPr="008B3279" w:rsidRDefault="00050B72" w:rsidP="006C2B37">
            <w:pPr>
              <w:spacing w:after="160" w:line="259" w:lineRule="auto"/>
              <w:rPr>
                <w:rFonts w:eastAsia="Times New Roman" w:cs="Arial"/>
                <w:color w:val="000000" w:themeColor="text1"/>
                <w:sz w:val="16"/>
                <w:szCs w:val="16"/>
                <w:lang w:val="en-US" w:eastAsia="nl-NL" w:bidi="ar-SA"/>
              </w:rPr>
            </w:pPr>
            <w:r w:rsidRPr="00906D40">
              <w:rPr>
                <w:rFonts w:eastAsia="Times New Roman" w:cs="Arial"/>
                <w:color w:val="000000" w:themeColor="text1"/>
                <w:sz w:val="16"/>
                <w:szCs w:val="16"/>
                <w:lang w:val="en-US" w:eastAsia="nl-NL" w:bidi="ar-SA"/>
              </w:rPr>
              <w:t>1-OS</w:t>
            </w:r>
          </w:p>
        </w:tc>
        <w:tc>
          <w:tcPr>
            <w:tcW w:w="3265" w:type="dxa"/>
          </w:tcPr>
          <w:p w14:paraId="077933A2" w14:textId="05056304" w:rsidR="00050B72" w:rsidRPr="00586429" w:rsidRDefault="00050B72" w:rsidP="006C2B3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Windows</w:t>
            </w:r>
          </w:p>
        </w:tc>
        <w:tc>
          <w:tcPr>
            <w:tcW w:w="1077" w:type="dxa"/>
          </w:tcPr>
          <w:p w14:paraId="4FBE76FD" w14:textId="1C9A917B" w:rsidR="00050B72" w:rsidRDefault="00050B72" w:rsidP="006C2B37">
            <w:pPr>
              <w:spacing w:after="160" w:line="259" w:lineRule="auto"/>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2019</w:t>
            </w:r>
          </w:p>
        </w:tc>
        <w:tc>
          <w:tcPr>
            <w:tcW w:w="1418" w:type="dxa"/>
          </w:tcPr>
          <w:p w14:paraId="58E79709" w14:textId="26AF401F" w:rsidR="00050B72" w:rsidRDefault="00050B72" w:rsidP="006C2B37">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w:t>
            </w:r>
          </w:p>
        </w:tc>
      </w:tr>
      <w:tr w:rsidR="00050B72" w14:paraId="360E832C" w14:textId="77777777" w:rsidTr="00A86E2B">
        <w:tc>
          <w:tcPr>
            <w:tcW w:w="2333" w:type="dxa"/>
          </w:tcPr>
          <w:p w14:paraId="1E02C227" w14:textId="2E7A544E" w:rsidR="00050B72" w:rsidRPr="00C769C8" w:rsidRDefault="00A36238" w:rsidP="006C2B37">
            <w:pPr>
              <w:spacing w:after="160" w:line="259" w:lineRule="auto"/>
              <w:rPr>
                <w:rFonts w:eastAsia="Times New Roman" w:cs="Arial"/>
                <w:color w:val="1F1E33"/>
                <w:sz w:val="16"/>
                <w:szCs w:val="16"/>
                <w:lang w:val="en-US" w:eastAsia="nl-NL" w:bidi="ar-SA"/>
              </w:rPr>
            </w:pPr>
            <w:r>
              <w:rPr>
                <w:rFonts w:eastAsia="Times New Roman" w:cs="Arial"/>
                <w:color w:val="000000" w:themeColor="text1"/>
                <w:sz w:val="16"/>
                <w:szCs w:val="16"/>
                <w:lang w:val="en-US" w:eastAsia="nl-NL" w:bidi="ar-SA"/>
              </w:rPr>
              <w:t>VIR1-P, VIR1-A</w:t>
            </w:r>
          </w:p>
        </w:tc>
        <w:tc>
          <w:tcPr>
            <w:tcW w:w="1417" w:type="dxa"/>
          </w:tcPr>
          <w:p w14:paraId="55E1AB28" w14:textId="4DDFD51B" w:rsidR="00050B72" w:rsidRPr="00831D0F" w:rsidRDefault="00050B72" w:rsidP="006C2B37">
            <w:pPr>
              <w:spacing w:after="160" w:line="259" w:lineRule="auto"/>
              <w:rPr>
                <w:rFonts w:eastAsia="Times New Roman" w:cs="Arial"/>
                <w:color w:val="1F1E33"/>
                <w:sz w:val="16"/>
                <w:szCs w:val="16"/>
                <w:highlight w:val="yellow"/>
                <w:lang w:val="en-US" w:eastAsia="nl-NL" w:bidi="ar-SA"/>
              </w:rPr>
            </w:pPr>
            <w:r w:rsidRPr="005B7672">
              <w:rPr>
                <w:rFonts w:eastAsia="Times New Roman" w:cs="Arial"/>
                <w:color w:val="000000" w:themeColor="text1"/>
                <w:sz w:val="16"/>
                <w:szCs w:val="16"/>
                <w:lang w:val="en-US" w:eastAsia="nl-NL" w:bidi="ar-SA"/>
              </w:rPr>
              <w:t>4-Middleware</w:t>
            </w:r>
          </w:p>
        </w:tc>
        <w:tc>
          <w:tcPr>
            <w:tcW w:w="3265" w:type="dxa"/>
          </w:tcPr>
          <w:p w14:paraId="6ADF0664" w14:textId="23644B3F" w:rsidR="00050B72" w:rsidRPr="00586429" w:rsidRDefault="00050B72" w:rsidP="006C2B37">
            <w:pPr>
              <w:spacing w:after="160" w:line="259" w:lineRule="auto"/>
              <w:rPr>
                <w:rFonts w:eastAsia="Times New Roman" w:cs="Arial"/>
                <w:color w:val="000000" w:themeColor="text1"/>
                <w:sz w:val="16"/>
                <w:szCs w:val="16"/>
                <w:lang w:val="en-US" w:eastAsia="nl-NL" w:bidi="ar-SA"/>
              </w:rPr>
            </w:pPr>
            <w:r w:rsidRPr="00586429">
              <w:rPr>
                <w:rFonts w:eastAsia="Times New Roman" w:cs="Arial"/>
                <w:color w:val="000000" w:themeColor="text1"/>
                <w:sz w:val="16"/>
                <w:szCs w:val="16"/>
                <w:lang w:val="en-US" w:eastAsia="nl-NL" w:bidi="ar-SA"/>
              </w:rPr>
              <w:t>Symantec Endpoint Protection</w:t>
            </w:r>
          </w:p>
        </w:tc>
        <w:tc>
          <w:tcPr>
            <w:tcW w:w="1077" w:type="dxa"/>
          </w:tcPr>
          <w:p w14:paraId="09051B53" w14:textId="088FB673" w:rsidR="00050B72" w:rsidRPr="00831D0F" w:rsidRDefault="00050B72" w:rsidP="006C2B37">
            <w:pPr>
              <w:spacing w:after="160" w:line="259" w:lineRule="auto"/>
              <w:rPr>
                <w:rFonts w:eastAsia="Times New Roman" w:cs="Arial"/>
                <w:color w:val="1F1E33"/>
                <w:sz w:val="16"/>
                <w:szCs w:val="16"/>
                <w:highlight w:val="yellow"/>
                <w:lang w:val="en-US" w:eastAsia="nl-NL" w:bidi="ar-SA"/>
              </w:rPr>
            </w:pPr>
            <w:r>
              <w:rPr>
                <w:rFonts w:eastAsia="Times New Roman" w:cs="Arial"/>
                <w:color w:val="1F1E33"/>
                <w:sz w:val="16"/>
                <w:szCs w:val="16"/>
                <w:lang w:val="en-US" w:eastAsia="nl-NL" w:bidi="ar-SA"/>
              </w:rPr>
              <w:t>14.3</w:t>
            </w:r>
          </w:p>
        </w:tc>
        <w:tc>
          <w:tcPr>
            <w:tcW w:w="1418" w:type="dxa"/>
          </w:tcPr>
          <w:p w14:paraId="0A64DABC" w14:textId="1A270272" w:rsidR="00050B72" w:rsidRPr="00C769C8" w:rsidRDefault="00050B72" w:rsidP="006C2B37">
            <w:pPr>
              <w:spacing w:after="160" w:line="259" w:lineRule="auto"/>
              <w:jc w:val="center"/>
              <w:rPr>
                <w:rFonts w:eastAsia="Times New Roman" w:cs="Arial"/>
                <w:color w:val="1F1E33"/>
                <w:sz w:val="16"/>
                <w:szCs w:val="16"/>
                <w:lang w:val="en-US" w:eastAsia="nl-NL" w:bidi="ar-SA"/>
              </w:rPr>
            </w:pPr>
            <w:r>
              <w:rPr>
                <w:rFonts w:eastAsia="Times New Roman" w:cs="Arial"/>
                <w:color w:val="000000" w:themeColor="text1"/>
                <w:sz w:val="16"/>
                <w:szCs w:val="16"/>
                <w:lang w:val="en-US" w:eastAsia="nl-NL" w:bidi="ar-SA"/>
              </w:rPr>
              <w:t>Y</w:t>
            </w:r>
          </w:p>
        </w:tc>
      </w:tr>
      <w:tr w:rsidR="00050B72" w14:paraId="4C3C4FBC" w14:textId="77777777" w:rsidTr="00A86E2B">
        <w:tc>
          <w:tcPr>
            <w:tcW w:w="2333" w:type="dxa"/>
          </w:tcPr>
          <w:p w14:paraId="10868735" w14:textId="3FE45C9E" w:rsidR="00050B72" w:rsidRDefault="00A36238" w:rsidP="006C2B37">
            <w:pPr>
              <w:spacing w:after="160" w:line="259" w:lineRule="auto"/>
              <w:rPr>
                <w:rFonts w:eastAsia="Times New Roman" w:cs="Arial"/>
                <w:color w:val="000000" w:themeColor="text1"/>
                <w:sz w:val="16"/>
                <w:szCs w:val="16"/>
                <w:highlight w:val="yellow"/>
                <w:lang w:val="en-US" w:eastAsia="nl-NL" w:bidi="ar-SA"/>
              </w:rPr>
            </w:pPr>
            <w:r>
              <w:rPr>
                <w:rFonts w:eastAsia="Times New Roman" w:cs="Arial"/>
                <w:color w:val="000000" w:themeColor="text1"/>
                <w:sz w:val="16"/>
                <w:szCs w:val="16"/>
                <w:lang w:val="en-US" w:eastAsia="nl-NL" w:bidi="ar-SA"/>
              </w:rPr>
              <w:t>VIR1-P, VIR1-A</w:t>
            </w:r>
          </w:p>
        </w:tc>
        <w:tc>
          <w:tcPr>
            <w:tcW w:w="1417" w:type="dxa"/>
          </w:tcPr>
          <w:p w14:paraId="13FDC277" w14:textId="1EFF39B0" w:rsidR="00050B72" w:rsidRDefault="00050B72" w:rsidP="006C2B37">
            <w:pPr>
              <w:spacing w:after="160" w:line="259" w:lineRule="auto"/>
              <w:rPr>
                <w:rFonts w:eastAsia="Times New Roman" w:cs="Arial"/>
                <w:color w:val="1F1E33"/>
                <w:sz w:val="16"/>
                <w:szCs w:val="16"/>
                <w:highlight w:val="yellow"/>
                <w:lang w:val="en-US" w:eastAsia="nl-NL" w:bidi="ar-SA"/>
              </w:rPr>
            </w:pPr>
            <w:r w:rsidRPr="005B7672">
              <w:rPr>
                <w:rFonts w:eastAsia="Times New Roman" w:cs="Arial"/>
                <w:color w:val="000000" w:themeColor="text1"/>
                <w:sz w:val="16"/>
                <w:szCs w:val="16"/>
                <w:lang w:val="en-US" w:eastAsia="nl-NL" w:bidi="ar-SA"/>
              </w:rPr>
              <w:t>4-Middleware</w:t>
            </w:r>
          </w:p>
        </w:tc>
        <w:tc>
          <w:tcPr>
            <w:tcW w:w="3265" w:type="dxa"/>
          </w:tcPr>
          <w:p w14:paraId="091A0A47" w14:textId="1A46AB8E" w:rsidR="00050B72" w:rsidRPr="00586429" w:rsidRDefault="00050B72" w:rsidP="006C2B37">
            <w:pPr>
              <w:spacing w:after="160" w:line="259" w:lineRule="auto"/>
              <w:rPr>
                <w:rFonts w:eastAsia="Times New Roman" w:cs="Arial"/>
                <w:color w:val="000000" w:themeColor="text1"/>
                <w:sz w:val="16"/>
                <w:szCs w:val="16"/>
                <w:lang w:val="en-US" w:eastAsia="nl-NL" w:bidi="ar-SA"/>
              </w:rPr>
            </w:pPr>
            <w:r w:rsidRPr="00586429">
              <w:rPr>
                <w:rFonts w:eastAsia="Times New Roman" w:cs="Arial"/>
                <w:color w:val="000000" w:themeColor="text1"/>
                <w:sz w:val="16"/>
                <w:szCs w:val="16"/>
                <w:lang w:val="en-US" w:eastAsia="nl-NL" w:bidi="ar-SA"/>
              </w:rPr>
              <w:t>Symantec Protection Engine</w:t>
            </w:r>
          </w:p>
        </w:tc>
        <w:tc>
          <w:tcPr>
            <w:tcW w:w="1077" w:type="dxa"/>
          </w:tcPr>
          <w:p w14:paraId="4708FE5D" w14:textId="24301917" w:rsidR="00050B72" w:rsidRDefault="00050B72" w:rsidP="006C2B37">
            <w:pPr>
              <w:spacing w:after="160" w:line="259" w:lineRule="auto"/>
              <w:rPr>
                <w:rFonts w:eastAsia="Times New Roman" w:cs="Arial"/>
                <w:color w:val="1F1E33"/>
                <w:sz w:val="16"/>
                <w:szCs w:val="16"/>
                <w:highlight w:val="yellow"/>
                <w:lang w:val="en-US" w:eastAsia="nl-NL" w:bidi="ar-SA"/>
              </w:rPr>
            </w:pPr>
            <w:r>
              <w:rPr>
                <w:rFonts w:eastAsia="Times New Roman" w:cs="Arial"/>
                <w:color w:val="1F1E33"/>
                <w:sz w:val="16"/>
                <w:szCs w:val="16"/>
                <w:lang w:val="en-US" w:eastAsia="nl-NL" w:bidi="ar-SA"/>
              </w:rPr>
              <w:t>8.2</w:t>
            </w:r>
          </w:p>
        </w:tc>
        <w:tc>
          <w:tcPr>
            <w:tcW w:w="1418" w:type="dxa"/>
          </w:tcPr>
          <w:p w14:paraId="3F1314F2" w14:textId="32BC3D10" w:rsidR="00050B72" w:rsidRPr="004548B0" w:rsidRDefault="00050B72" w:rsidP="006C2B37">
            <w:pPr>
              <w:spacing w:after="160" w:line="259" w:lineRule="auto"/>
              <w:jc w:val="center"/>
              <w:rPr>
                <w:rFonts w:eastAsia="Times New Roman" w:cs="Arial"/>
                <w:color w:val="000000" w:themeColor="text1"/>
                <w:sz w:val="16"/>
                <w:szCs w:val="16"/>
                <w:lang w:val="en-US" w:eastAsia="nl-NL" w:bidi="ar-SA"/>
              </w:rPr>
            </w:pPr>
            <w:r w:rsidRPr="004548B0">
              <w:rPr>
                <w:rFonts w:eastAsia="Times New Roman" w:cs="Arial"/>
                <w:color w:val="000000" w:themeColor="text1"/>
                <w:sz w:val="16"/>
                <w:szCs w:val="16"/>
                <w:lang w:val="en-US" w:eastAsia="nl-NL" w:bidi="ar-SA"/>
              </w:rPr>
              <w:t>Y</w:t>
            </w:r>
          </w:p>
        </w:tc>
      </w:tr>
    </w:tbl>
    <w:p w14:paraId="0A48CC9F" w14:textId="5E946E99" w:rsidR="00D35E15" w:rsidRDefault="00D35E15">
      <w:pPr>
        <w:spacing w:after="160" w:line="259" w:lineRule="auto"/>
        <w:rPr>
          <w:rFonts w:eastAsia="Times New Roman" w:cs="Helvetica"/>
          <w:b/>
          <w:i/>
          <w:color w:val="1F1E33"/>
          <w:sz w:val="20"/>
          <w:lang w:val="en-US" w:eastAsia="nl-NL" w:bidi="ar-SA"/>
        </w:rPr>
      </w:pPr>
    </w:p>
    <w:p w14:paraId="7F63D6D1" w14:textId="77777777" w:rsidR="00D35E15" w:rsidRDefault="00D35E15">
      <w:pPr>
        <w:spacing w:after="160" w:line="259" w:lineRule="auto"/>
        <w:rPr>
          <w:rFonts w:eastAsia="Times New Roman" w:cs="Helvetica"/>
          <w:b/>
          <w:i/>
          <w:color w:val="1F1E33"/>
          <w:sz w:val="20"/>
          <w:lang w:val="en-US" w:eastAsia="nl-NL" w:bidi="ar-SA"/>
        </w:rPr>
      </w:pPr>
      <w:r>
        <w:rPr>
          <w:rFonts w:eastAsia="Times New Roman" w:cs="Helvetica"/>
          <w:b/>
          <w:i/>
          <w:color w:val="1F1E33"/>
          <w:sz w:val="20"/>
          <w:lang w:val="en-US" w:eastAsia="nl-NL" w:bidi="ar-SA"/>
        </w:rPr>
        <w:br w:type="page"/>
      </w:r>
    </w:p>
    <w:p w14:paraId="4A93A961" w14:textId="49664BE7" w:rsidR="00DC1E05" w:rsidRDefault="004229E3" w:rsidP="001B2B8A">
      <w:pPr>
        <w:pStyle w:val="Heading2"/>
        <w:numPr>
          <w:ilvl w:val="0"/>
          <w:numId w:val="0"/>
        </w:numPr>
        <w:ind w:left="567" w:hanging="567"/>
        <w:rPr>
          <w:i/>
          <w:iCs w:val="0"/>
          <w:sz w:val="20"/>
          <w:szCs w:val="20"/>
          <w:lang w:val="en-US" w:eastAsia="nl-NL" w:bidi="ar-SA"/>
        </w:rPr>
      </w:pPr>
      <w:bookmarkStart w:id="84" w:name="_Toc94024228"/>
      <w:bookmarkStart w:id="85" w:name="_Toc119414608"/>
      <w:r w:rsidRPr="00C943F4">
        <w:rPr>
          <w:i/>
          <w:iCs w:val="0"/>
          <w:sz w:val="20"/>
          <w:szCs w:val="20"/>
          <w:lang w:val="en-US" w:eastAsia="nl-NL" w:bidi="ar-SA"/>
        </w:rPr>
        <w:lastRenderedPageBreak/>
        <w:t>Load Balancers</w:t>
      </w:r>
      <w:bookmarkEnd w:id="84"/>
      <w:bookmarkEnd w:id="85"/>
    </w:p>
    <w:p w14:paraId="538A6CA4" w14:textId="59BE613D" w:rsidR="009243B5" w:rsidRPr="009243B5" w:rsidRDefault="009243B5" w:rsidP="009243B5">
      <w:pPr>
        <w:spacing w:after="160" w:line="259" w:lineRule="auto"/>
        <w:rPr>
          <w:lang w:val="en-US" w:eastAsia="nl-NL" w:bidi="ar-SA"/>
        </w:rPr>
      </w:pPr>
      <w:r w:rsidRPr="009243B5">
        <w:rPr>
          <w:rFonts w:eastAsia="Times New Roman" w:cs="Arial"/>
          <w:b/>
          <w:bCs/>
          <w:i/>
          <w:iCs/>
          <w:color w:val="1F1E33"/>
          <w:sz w:val="20"/>
          <w:lang w:val="en-US" w:eastAsia="nl-NL" w:bidi="ar-SA"/>
        </w:rPr>
        <w:t>Private Cloud / Legacy</w:t>
      </w:r>
    </w:p>
    <w:tbl>
      <w:tblPr>
        <w:tblStyle w:val="TableGrid"/>
        <w:tblW w:w="8910" w:type="dxa"/>
        <w:tblInd w:w="-185" w:type="dxa"/>
        <w:tblLook w:val="04A0" w:firstRow="1" w:lastRow="0" w:firstColumn="1" w:lastColumn="0" w:noHBand="0" w:noVBand="1"/>
      </w:tblPr>
      <w:tblGrid>
        <w:gridCol w:w="3240"/>
        <w:gridCol w:w="2823"/>
        <w:gridCol w:w="2847"/>
      </w:tblGrid>
      <w:tr w:rsidR="00CF7F0F" w:rsidRPr="00EE2D18" w14:paraId="26B9BFEE" w14:textId="77777777" w:rsidTr="002A2277">
        <w:trPr>
          <w:trHeight w:val="255"/>
        </w:trPr>
        <w:tc>
          <w:tcPr>
            <w:tcW w:w="3240" w:type="dxa"/>
            <w:shd w:val="clear" w:color="auto" w:fill="D9D9D9" w:themeFill="background1" w:themeFillShade="D9"/>
            <w:noWrap/>
          </w:tcPr>
          <w:p w14:paraId="20C34F48" w14:textId="77777777" w:rsidR="00CF7F0F" w:rsidRPr="00EF458C" w:rsidRDefault="00CF7F0F" w:rsidP="002A2277">
            <w:pPr>
              <w:rPr>
                <w:rFonts w:eastAsia="Times New Roman" w:cs="Arial"/>
                <w:b/>
                <w:bCs/>
                <w:sz w:val="16"/>
                <w:szCs w:val="16"/>
                <w:lang w:val="en-US" w:bidi="ar-SA"/>
              </w:rPr>
            </w:pPr>
            <w:r>
              <w:rPr>
                <w:rFonts w:eastAsia="Times New Roman" w:cs="Arial"/>
                <w:b/>
                <w:bCs/>
                <w:sz w:val="16"/>
                <w:szCs w:val="16"/>
                <w:lang w:val="en-US" w:bidi="ar-SA"/>
              </w:rPr>
              <w:t>Application Shortname</w:t>
            </w:r>
          </w:p>
        </w:tc>
        <w:tc>
          <w:tcPr>
            <w:tcW w:w="2823" w:type="dxa"/>
            <w:vAlign w:val="center"/>
          </w:tcPr>
          <w:p w14:paraId="7FC551AC" w14:textId="537C9092" w:rsidR="00CF7F0F" w:rsidRPr="00C87F92" w:rsidRDefault="009243B5" w:rsidP="002A2277">
            <w:pPr>
              <w:rPr>
                <w:rFonts w:eastAsia="Times New Roman" w:cs="Arial"/>
                <w:color w:val="auto"/>
                <w:sz w:val="16"/>
                <w:szCs w:val="16"/>
                <w:lang w:val="en-US" w:bidi="ar-SA"/>
              </w:rPr>
            </w:pPr>
            <w:r w:rsidRPr="00C87F92">
              <w:rPr>
                <w:rFonts w:eastAsia="Times New Roman" w:cs="Arial"/>
                <w:color w:val="auto"/>
                <w:sz w:val="16"/>
                <w:szCs w:val="16"/>
                <w:lang w:val="en-US" w:bidi="ar-SA"/>
              </w:rPr>
              <w:t>WBS</w:t>
            </w:r>
          </w:p>
        </w:tc>
        <w:tc>
          <w:tcPr>
            <w:tcW w:w="2847" w:type="dxa"/>
            <w:vAlign w:val="center"/>
          </w:tcPr>
          <w:p w14:paraId="4FDB2F7D" w14:textId="55A527AB" w:rsidR="00CF7F0F" w:rsidRPr="00C87F92" w:rsidRDefault="002B1444" w:rsidP="002A2277">
            <w:pPr>
              <w:rPr>
                <w:rFonts w:eastAsia="Times New Roman" w:cs="Arial"/>
                <w:color w:val="auto"/>
                <w:sz w:val="16"/>
                <w:szCs w:val="16"/>
                <w:lang w:val="en-US" w:bidi="ar-SA"/>
              </w:rPr>
            </w:pPr>
            <w:r w:rsidRPr="00C87F92">
              <w:rPr>
                <w:rFonts w:eastAsia="Times New Roman" w:cs="Arial"/>
                <w:color w:val="auto"/>
                <w:sz w:val="16"/>
                <w:szCs w:val="16"/>
                <w:lang w:val="en-US" w:bidi="ar-SA"/>
              </w:rPr>
              <w:t>WBS</w:t>
            </w:r>
          </w:p>
        </w:tc>
      </w:tr>
      <w:tr w:rsidR="00CF7F0F" w:rsidRPr="00EE2D18" w14:paraId="4722438D" w14:textId="77777777" w:rsidTr="002A2277">
        <w:trPr>
          <w:trHeight w:val="255"/>
        </w:trPr>
        <w:tc>
          <w:tcPr>
            <w:tcW w:w="3240" w:type="dxa"/>
            <w:shd w:val="clear" w:color="auto" w:fill="D9D9D9" w:themeFill="background1" w:themeFillShade="D9"/>
            <w:noWrap/>
          </w:tcPr>
          <w:p w14:paraId="3F04C80E" w14:textId="77777777" w:rsidR="00CF7F0F" w:rsidRDefault="00CF7F0F" w:rsidP="002A2277">
            <w:pPr>
              <w:rPr>
                <w:rFonts w:eastAsia="Times New Roman" w:cs="Arial"/>
                <w:b/>
                <w:bCs/>
                <w:sz w:val="16"/>
                <w:szCs w:val="16"/>
                <w:lang w:val="en-US" w:bidi="ar-SA"/>
              </w:rPr>
            </w:pPr>
            <w:r>
              <w:rPr>
                <w:rFonts w:eastAsia="Times New Roman" w:cs="Arial"/>
                <w:b/>
                <w:bCs/>
                <w:sz w:val="16"/>
                <w:szCs w:val="16"/>
                <w:lang w:val="en-US" w:bidi="ar-SA"/>
              </w:rPr>
              <w:t>FQDN</w:t>
            </w:r>
          </w:p>
        </w:tc>
        <w:tc>
          <w:tcPr>
            <w:tcW w:w="2823" w:type="dxa"/>
            <w:vAlign w:val="center"/>
          </w:tcPr>
          <w:p w14:paraId="357B9C93" w14:textId="559BAB4A" w:rsidR="00CF7F0F" w:rsidRPr="00C87F92" w:rsidRDefault="00FE3A89" w:rsidP="002A2277">
            <w:pPr>
              <w:rPr>
                <w:rFonts w:eastAsia="Times New Roman" w:cs="Arial"/>
                <w:color w:val="auto"/>
                <w:sz w:val="16"/>
                <w:szCs w:val="16"/>
                <w:lang w:val="en-US" w:bidi="ar-SA"/>
              </w:rPr>
            </w:pPr>
            <w:r w:rsidRPr="000D0EBC">
              <w:rPr>
                <w:rFonts w:eastAsia="Times New Roman" w:cs="Arial"/>
                <w:color w:val="auto"/>
                <w:sz w:val="16"/>
                <w:szCs w:val="16"/>
                <w:lang w:val="en-US" w:bidi="ar-SA"/>
              </w:rPr>
              <w:t>p-wbs-fo-lb-avi.p-dc.ba.uwv.nl</w:t>
            </w:r>
          </w:p>
        </w:tc>
        <w:tc>
          <w:tcPr>
            <w:tcW w:w="2847" w:type="dxa"/>
            <w:vAlign w:val="center"/>
          </w:tcPr>
          <w:p w14:paraId="623284EC" w14:textId="7D0229AD" w:rsidR="00CF7F0F" w:rsidRPr="00C87F92" w:rsidRDefault="00FE3A89" w:rsidP="002A2277">
            <w:pPr>
              <w:rPr>
                <w:rFonts w:eastAsia="Times New Roman" w:cs="Arial"/>
                <w:color w:val="auto"/>
                <w:sz w:val="16"/>
                <w:szCs w:val="16"/>
                <w:lang w:val="en-US" w:bidi="ar-SA"/>
              </w:rPr>
            </w:pPr>
            <w:r w:rsidRPr="00D41D8D">
              <w:rPr>
                <w:rFonts w:eastAsia="Times New Roman" w:cs="Arial"/>
                <w:color w:val="auto"/>
                <w:sz w:val="16"/>
                <w:szCs w:val="16"/>
                <w:lang w:val="en-US" w:bidi="ar-SA"/>
              </w:rPr>
              <w:t>a-wbs-fo-lb-avi.a-dc.ba.uwv.nl</w:t>
            </w:r>
          </w:p>
        </w:tc>
      </w:tr>
      <w:tr w:rsidR="00FE3A89" w:rsidRPr="00EE2D18" w14:paraId="3FAF3CCA" w14:textId="77777777" w:rsidTr="002A2277">
        <w:trPr>
          <w:trHeight w:val="255"/>
        </w:trPr>
        <w:tc>
          <w:tcPr>
            <w:tcW w:w="3240" w:type="dxa"/>
            <w:shd w:val="clear" w:color="auto" w:fill="D9D9D9" w:themeFill="background1" w:themeFillShade="D9"/>
            <w:noWrap/>
          </w:tcPr>
          <w:p w14:paraId="08864EB2" w14:textId="77777777" w:rsidR="00FE3A89" w:rsidRDefault="00FE3A89" w:rsidP="00FE3A89">
            <w:pPr>
              <w:rPr>
                <w:rFonts w:eastAsia="Times New Roman" w:cs="Arial"/>
                <w:b/>
                <w:bCs/>
                <w:sz w:val="16"/>
                <w:szCs w:val="16"/>
                <w:lang w:val="en-US" w:bidi="ar-SA"/>
              </w:rPr>
            </w:pPr>
            <w:r>
              <w:rPr>
                <w:rFonts w:eastAsia="Times New Roman" w:cs="Arial"/>
                <w:b/>
                <w:bCs/>
                <w:sz w:val="16"/>
                <w:szCs w:val="16"/>
                <w:lang w:val="en-US" w:bidi="ar-SA"/>
              </w:rPr>
              <w:t>FQDN alias</w:t>
            </w:r>
          </w:p>
        </w:tc>
        <w:tc>
          <w:tcPr>
            <w:tcW w:w="2823" w:type="dxa"/>
            <w:vAlign w:val="center"/>
          </w:tcPr>
          <w:p w14:paraId="2385A74E" w14:textId="7025707E"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bidi="ar-SA"/>
              </w:rPr>
              <w:t>WBS.p-dc.ba.uwv.nl</w:t>
            </w:r>
          </w:p>
        </w:tc>
        <w:tc>
          <w:tcPr>
            <w:tcW w:w="2847" w:type="dxa"/>
            <w:vAlign w:val="center"/>
          </w:tcPr>
          <w:p w14:paraId="59702E5B" w14:textId="70AFF91D"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bidi="ar-SA"/>
              </w:rPr>
              <w:t>WBS.a-dc.ba.uwv.nl</w:t>
            </w:r>
          </w:p>
        </w:tc>
      </w:tr>
      <w:tr w:rsidR="00FE3A89" w:rsidRPr="00D707FD" w14:paraId="4EFD9296" w14:textId="77777777" w:rsidTr="002A2277">
        <w:trPr>
          <w:trHeight w:val="255"/>
        </w:trPr>
        <w:tc>
          <w:tcPr>
            <w:tcW w:w="3240" w:type="dxa"/>
            <w:shd w:val="clear" w:color="auto" w:fill="D9D9D9" w:themeFill="background1" w:themeFillShade="D9"/>
            <w:noWrap/>
          </w:tcPr>
          <w:p w14:paraId="40BBE228" w14:textId="77777777" w:rsidR="00FE3A89" w:rsidRDefault="00FE3A89" w:rsidP="00FE3A89">
            <w:pPr>
              <w:rPr>
                <w:rFonts w:eastAsia="Times New Roman" w:cs="Arial"/>
                <w:b/>
                <w:bCs/>
                <w:sz w:val="16"/>
                <w:szCs w:val="16"/>
                <w:lang w:val="en-US" w:bidi="ar-SA"/>
              </w:rPr>
            </w:pPr>
            <w:r>
              <w:rPr>
                <w:rFonts w:eastAsia="Times New Roman" w:cs="Arial"/>
                <w:b/>
                <w:bCs/>
                <w:sz w:val="16"/>
                <w:szCs w:val="16"/>
                <w:lang w:val="en-US" w:bidi="ar-SA"/>
              </w:rPr>
              <w:t>FROM: Security zone</w:t>
            </w:r>
          </w:p>
          <w:p w14:paraId="02DFEB08" w14:textId="77777777" w:rsidR="00FE3A89" w:rsidRDefault="00FE3A89" w:rsidP="00FE3A89">
            <w:pPr>
              <w:rPr>
                <w:rFonts w:eastAsia="Times New Roman" w:cs="Arial"/>
                <w:b/>
                <w:bCs/>
                <w:sz w:val="16"/>
                <w:szCs w:val="16"/>
                <w:lang w:val="en-US" w:bidi="ar-SA"/>
              </w:rPr>
            </w:pPr>
            <w:r>
              <w:rPr>
                <w:rFonts w:eastAsia="Times New Roman" w:cs="Arial"/>
                <w:b/>
                <w:bCs/>
                <w:sz w:val="16"/>
                <w:szCs w:val="16"/>
                <w:lang w:val="en-US" w:bidi="ar-SA"/>
              </w:rPr>
              <w:t>(client side)</w:t>
            </w:r>
          </w:p>
        </w:tc>
        <w:sdt>
          <w:sdtPr>
            <w:rPr>
              <w:rFonts w:eastAsia="Times New Roman" w:cs="Arial"/>
              <w:color w:val="auto"/>
              <w:sz w:val="16"/>
              <w:szCs w:val="16"/>
              <w:lang w:val="en-US" w:eastAsia="nl-NL" w:bidi="ar-SA"/>
            </w:rPr>
            <w:alias w:val="Security Zone"/>
            <w:tag w:val="Security Zone"/>
            <w:id w:val="-276092994"/>
            <w:placeholder>
              <w:docPart w:val="E2E16CAD484F43428FB6890CE0478C5B"/>
            </w:placeholder>
            <w:dropDownList>
              <w:listItem w:displayText="Select" w:value="Select"/>
              <w:listItem w:displayText="Internal en External to Data Center" w:value="Internal en External to Data Center"/>
              <w:listItem w:displayText="Outside datacentre" w:value="Outside datacentre"/>
              <w:listItem w:displayText="FrontOffice" w:value="FrontOffice"/>
              <w:listItem w:displayText="BackOffice" w:value="BackOffice"/>
              <w:listItem w:displayText="Kluis" w:value="Kluis"/>
              <w:listItem w:displayText="External DMZ (External interface)" w:value="External DMZ (External interface)"/>
              <w:listItem w:displayText="External DMZ (Internal interface)" w:value="External DMZ (Internal interface)"/>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823" w:type="dxa"/>
                <w:vAlign w:val="center"/>
              </w:tcPr>
              <w:p w14:paraId="634844DB" w14:textId="1B3AB8B2"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eastAsia="nl-NL" w:bidi="ar-SA"/>
                  </w:rPr>
                  <w:t>Outside datacentre</w:t>
                </w:r>
              </w:p>
            </w:tc>
          </w:sdtContent>
        </w:sdt>
        <w:sdt>
          <w:sdtPr>
            <w:rPr>
              <w:rFonts w:eastAsia="Times New Roman" w:cs="Arial"/>
              <w:color w:val="auto"/>
              <w:sz w:val="16"/>
              <w:szCs w:val="16"/>
              <w:lang w:val="en-US" w:eastAsia="nl-NL" w:bidi="ar-SA"/>
            </w:rPr>
            <w:alias w:val="Security Zone"/>
            <w:tag w:val="Security Zone"/>
            <w:id w:val="814450284"/>
            <w:placeholder>
              <w:docPart w:val="ACB9D00A9D0541FAAC0EEA697455EE27"/>
            </w:placeholder>
            <w:dropDownList>
              <w:listItem w:displayText="Select" w:value="Select"/>
              <w:listItem w:displayText="Internal en External to Data Center" w:value="Internal en External to Data Center"/>
              <w:listItem w:displayText="Outside datacentre" w:value="Outside datacentre"/>
              <w:listItem w:displayText="FrontOffice" w:value="FrontOffice"/>
              <w:listItem w:displayText="BackOffice" w:value="BackOffice"/>
              <w:listItem w:displayText="Kluis" w:value="Kluis"/>
              <w:listItem w:displayText="External DMZ (External interface)" w:value="External DMZ (External interface)"/>
              <w:listItem w:displayText="External DMZ (Internal interface)" w:value="External DMZ (Internal interface)"/>
              <w:listItem w:displayText="Internal DMZ" w:value="Internal DMZ"/>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847" w:type="dxa"/>
                <w:vAlign w:val="center"/>
              </w:tcPr>
              <w:p w14:paraId="6686732E" w14:textId="28786CB6"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eastAsia="nl-NL" w:bidi="ar-SA"/>
                  </w:rPr>
                  <w:t>Outside datacentre</w:t>
                </w:r>
              </w:p>
            </w:tc>
          </w:sdtContent>
        </w:sdt>
      </w:tr>
      <w:tr w:rsidR="00FE3A89" w:rsidRPr="00747707" w14:paraId="62C20826" w14:textId="77777777" w:rsidTr="002A2277">
        <w:trPr>
          <w:trHeight w:val="255"/>
        </w:trPr>
        <w:tc>
          <w:tcPr>
            <w:tcW w:w="3240" w:type="dxa"/>
            <w:shd w:val="clear" w:color="auto" w:fill="D9D9D9" w:themeFill="background1" w:themeFillShade="D9"/>
            <w:noWrap/>
          </w:tcPr>
          <w:p w14:paraId="70ED6D64" w14:textId="77777777" w:rsidR="00FE3A89" w:rsidRDefault="00FE3A89" w:rsidP="00FE3A89">
            <w:pPr>
              <w:rPr>
                <w:rFonts w:eastAsia="Times New Roman" w:cs="Arial"/>
                <w:b/>
                <w:bCs/>
                <w:sz w:val="16"/>
                <w:szCs w:val="16"/>
                <w:lang w:val="en-US" w:bidi="ar-SA"/>
              </w:rPr>
            </w:pPr>
            <w:r>
              <w:rPr>
                <w:rFonts w:eastAsia="Times New Roman" w:cs="Arial"/>
                <w:b/>
                <w:bCs/>
                <w:sz w:val="16"/>
                <w:szCs w:val="16"/>
                <w:lang w:val="en-US" w:bidi="ar-SA"/>
              </w:rPr>
              <w:t>TO: Security zone</w:t>
            </w:r>
          </w:p>
          <w:p w14:paraId="5F8A7A8E" w14:textId="77777777" w:rsidR="00FE3A89" w:rsidRDefault="00FE3A89" w:rsidP="00FE3A89">
            <w:pPr>
              <w:rPr>
                <w:rFonts w:eastAsia="Times New Roman" w:cs="Arial"/>
                <w:b/>
                <w:bCs/>
                <w:sz w:val="16"/>
                <w:szCs w:val="16"/>
                <w:lang w:val="en-US" w:bidi="ar-SA"/>
              </w:rPr>
            </w:pPr>
            <w:r>
              <w:rPr>
                <w:rFonts w:eastAsia="Times New Roman" w:cs="Arial"/>
                <w:b/>
                <w:bCs/>
                <w:sz w:val="16"/>
                <w:szCs w:val="16"/>
                <w:lang w:val="en-US" w:bidi="ar-SA"/>
              </w:rPr>
              <w:t>(load balancer server side)</w:t>
            </w:r>
          </w:p>
        </w:tc>
        <w:sdt>
          <w:sdtPr>
            <w:rPr>
              <w:rFonts w:eastAsia="Times New Roman" w:cs="Arial"/>
              <w:color w:val="auto"/>
              <w:sz w:val="16"/>
              <w:szCs w:val="16"/>
              <w:lang w:val="en-US" w:eastAsia="nl-NL" w:bidi="ar-SA"/>
            </w:rPr>
            <w:alias w:val="Security Zone"/>
            <w:tag w:val="Security Zone"/>
            <w:id w:val="-1298148933"/>
            <w:placeholder>
              <w:docPart w:val="5D45E749068244C98D0972D5EF4F66F3"/>
            </w:placeholder>
            <w:dropDownList>
              <w:listItem w:displayText="Select" w:value="Select"/>
              <w:listItem w:displayText="FrontOffice" w:value="FrontOffice"/>
              <w:listItem w:displayText="BackOffice" w:value="BackOffice"/>
              <w:listItem w:displayText="Kluis" w:value="Kluis"/>
              <w:listItem w:displayText="External DMZ (External interface)" w:value="External DMZ (External interface)"/>
              <w:listItem w:displayText="External DMZ (Internal interface)" w:value="External DMZ (Internal interface)"/>
              <w:listItem w:displayText="Internal DMZ" w:value="Internal DMZ"/>
              <w:listItem w:displayText="DXC Application Mgmt" w:value="DXC Application Mgmt"/>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823" w:type="dxa"/>
                <w:vAlign w:val="center"/>
              </w:tcPr>
              <w:p w14:paraId="5E8C82B5" w14:textId="77777777"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eastAsia="nl-NL" w:bidi="ar-SA"/>
                  </w:rPr>
                  <w:t>FrontOffice</w:t>
                </w:r>
              </w:p>
            </w:tc>
          </w:sdtContent>
        </w:sdt>
        <w:sdt>
          <w:sdtPr>
            <w:rPr>
              <w:rFonts w:eastAsia="Times New Roman" w:cs="Arial"/>
              <w:color w:val="auto"/>
              <w:sz w:val="16"/>
              <w:szCs w:val="16"/>
              <w:lang w:val="en-US" w:eastAsia="nl-NL" w:bidi="ar-SA"/>
            </w:rPr>
            <w:alias w:val="Security Zone"/>
            <w:tag w:val="Security Zone"/>
            <w:id w:val="1980953347"/>
            <w:placeholder>
              <w:docPart w:val="FED419F2459E4637B8ED9B4C928AFB0D"/>
            </w:placeholder>
            <w:dropDownList>
              <w:listItem w:displayText="Select" w:value="Select"/>
              <w:listItem w:displayText="FrontOffice" w:value="FrontOffice"/>
              <w:listItem w:displayText="BackOffice" w:value="BackOffice"/>
              <w:listItem w:displayText="Kluis" w:value="Kluis"/>
              <w:listItem w:displayText="External DMZ (External interface)" w:value="External DMZ (External interface)"/>
              <w:listItem w:displayText="External DMZ (Internal interface)" w:value="External DMZ (Internal interface)"/>
              <w:listItem w:displayText="Internal DMZ" w:value="Internal DMZ"/>
              <w:listItem w:displayText="DXC Application Mgmt" w:value="DXC Application Mgmt"/>
              <w:listItem w:displayText="Backend DMZ" w:value="Backend DMZ"/>
              <w:listItem w:displayText="3rd Party Tooling" w:value="3rd Party Tooling"/>
              <w:listItem w:displayText="Micro FrontOffice" w:value="Micro FrontOffice"/>
              <w:listItem w:displayText="Micro BackOffice" w:value="Micro BackOffice"/>
            </w:dropDownList>
          </w:sdtPr>
          <w:sdtEndPr/>
          <w:sdtContent>
            <w:tc>
              <w:tcPr>
                <w:tcW w:w="2847" w:type="dxa"/>
                <w:vAlign w:val="center"/>
              </w:tcPr>
              <w:p w14:paraId="4F7F53E3" w14:textId="4F05C61B"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eastAsia="nl-NL" w:bidi="ar-SA"/>
                  </w:rPr>
                  <w:t>FrontOffice</w:t>
                </w:r>
              </w:p>
            </w:tc>
          </w:sdtContent>
        </w:sdt>
      </w:tr>
      <w:tr w:rsidR="00FE3A89" w:rsidRPr="00747707" w14:paraId="6D7CFD8C" w14:textId="77777777" w:rsidTr="002A2277">
        <w:trPr>
          <w:trHeight w:val="255"/>
        </w:trPr>
        <w:tc>
          <w:tcPr>
            <w:tcW w:w="3240" w:type="dxa"/>
            <w:shd w:val="clear" w:color="auto" w:fill="D9D9D9" w:themeFill="background1" w:themeFillShade="D9"/>
            <w:noWrap/>
            <w:hideMark/>
          </w:tcPr>
          <w:p w14:paraId="48BF8E18" w14:textId="77777777" w:rsidR="00FE3A89" w:rsidRPr="00EF458C" w:rsidRDefault="00FE3A89" w:rsidP="00FE3A89">
            <w:pPr>
              <w:rPr>
                <w:rFonts w:eastAsia="Times New Roman" w:cs="Arial"/>
                <w:b/>
                <w:bCs/>
                <w:sz w:val="16"/>
                <w:szCs w:val="16"/>
                <w:lang w:val="en-US" w:bidi="ar-SA"/>
              </w:rPr>
            </w:pPr>
            <w:r>
              <w:rPr>
                <w:rFonts w:eastAsia="Times New Roman" w:cs="Arial"/>
                <w:b/>
                <w:bCs/>
                <w:sz w:val="16"/>
                <w:szCs w:val="16"/>
                <w:lang w:val="en-US" w:bidi="ar-SA"/>
              </w:rPr>
              <w:t>Domain</w:t>
            </w:r>
          </w:p>
        </w:tc>
        <w:sdt>
          <w:sdtPr>
            <w:rPr>
              <w:sz w:val="16"/>
              <w:szCs w:val="16"/>
            </w:rPr>
            <w:alias w:val="Domain"/>
            <w:tag w:val="Domain"/>
            <w:id w:val="261808092"/>
            <w:placeholder>
              <w:docPart w:val="F69C2F6D45F44B8A9CBE1D25A1D7B93E"/>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2823" w:type="dxa"/>
                <w:vAlign w:val="center"/>
              </w:tcPr>
              <w:p w14:paraId="77BB04F5" w14:textId="77777777" w:rsidR="00FE3A89" w:rsidRPr="00C87F92" w:rsidRDefault="00FE3A89" w:rsidP="00FE3A89">
                <w:pPr>
                  <w:rPr>
                    <w:rFonts w:eastAsia="Times New Roman" w:cs="Arial"/>
                    <w:color w:val="auto"/>
                    <w:sz w:val="16"/>
                    <w:szCs w:val="16"/>
                    <w:lang w:val="en-US" w:bidi="ar-SA"/>
                  </w:rPr>
                </w:pPr>
                <w:r w:rsidRPr="00C87F92">
                  <w:rPr>
                    <w:sz w:val="16"/>
                    <w:szCs w:val="16"/>
                  </w:rPr>
                  <w:t>Production</w:t>
                </w:r>
              </w:p>
            </w:tc>
          </w:sdtContent>
        </w:sdt>
        <w:sdt>
          <w:sdtPr>
            <w:rPr>
              <w:sz w:val="16"/>
              <w:szCs w:val="16"/>
            </w:rPr>
            <w:alias w:val="Domain"/>
            <w:tag w:val="Domain"/>
            <w:id w:val="1392394113"/>
            <w:placeholder>
              <w:docPart w:val="652C8D0365774BBDA69AA4DD61A335DE"/>
            </w:placeholder>
            <w:dropDownList>
              <w:listItem w:displayText="Select" w:value="Select"/>
              <w:listItem w:displayText="Production" w:value="Production"/>
              <w:listItem w:displayText="Acceptance" w:value="Acceptance"/>
              <w:listItem w:displayText="Test" w:value="Test"/>
              <w:listItem w:displayText="Development" w:value="Development"/>
            </w:dropDownList>
          </w:sdtPr>
          <w:sdtEndPr/>
          <w:sdtContent>
            <w:tc>
              <w:tcPr>
                <w:tcW w:w="2847" w:type="dxa"/>
                <w:vAlign w:val="center"/>
              </w:tcPr>
              <w:p w14:paraId="5CBA2DD4" w14:textId="56474F95" w:rsidR="00FE3A89" w:rsidRPr="00C87F92" w:rsidRDefault="00FE3A89" w:rsidP="00FE3A89">
                <w:pPr>
                  <w:rPr>
                    <w:rFonts w:eastAsia="Times New Roman" w:cs="Arial"/>
                    <w:color w:val="auto"/>
                    <w:sz w:val="16"/>
                    <w:szCs w:val="16"/>
                    <w:lang w:val="en-US" w:bidi="ar-SA"/>
                  </w:rPr>
                </w:pPr>
                <w:r w:rsidRPr="00C87F92">
                  <w:rPr>
                    <w:sz w:val="16"/>
                    <w:szCs w:val="16"/>
                  </w:rPr>
                  <w:t>Acceptance</w:t>
                </w:r>
              </w:p>
            </w:tc>
          </w:sdtContent>
        </w:sdt>
      </w:tr>
      <w:tr w:rsidR="00FE3A89" w:rsidRPr="00EE2D18" w14:paraId="05273454" w14:textId="77777777" w:rsidTr="002A2277">
        <w:trPr>
          <w:trHeight w:val="255"/>
        </w:trPr>
        <w:tc>
          <w:tcPr>
            <w:tcW w:w="3240" w:type="dxa"/>
            <w:shd w:val="clear" w:color="auto" w:fill="D9D9D9" w:themeFill="background1" w:themeFillShade="D9"/>
            <w:noWrap/>
          </w:tcPr>
          <w:p w14:paraId="6F17D466" w14:textId="77777777" w:rsidR="00FE3A89" w:rsidRPr="00EF458C" w:rsidRDefault="00FE3A89" w:rsidP="00FE3A89">
            <w:pPr>
              <w:rPr>
                <w:rFonts w:eastAsia="Times New Roman" w:cs="Arial"/>
                <w:b/>
                <w:bCs/>
                <w:sz w:val="16"/>
                <w:szCs w:val="16"/>
                <w:lang w:val="en-US" w:bidi="ar-SA"/>
              </w:rPr>
            </w:pPr>
            <w:r>
              <w:rPr>
                <w:rFonts w:eastAsia="Times New Roman" w:cs="Arial"/>
                <w:b/>
                <w:bCs/>
                <w:sz w:val="16"/>
                <w:szCs w:val="16"/>
                <w:lang w:val="en-US" w:bidi="ar-SA"/>
              </w:rPr>
              <w:t xml:space="preserve">Pool Members (Node ID) </w:t>
            </w:r>
          </w:p>
        </w:tc>
        <w:tc>
          <w:tcPr>
            <w:tcW w:w="2823" w:type="dxa"/>
          </w:tcPr>
          <w:p w14:paraId="003C46AB" w14:textId="17D7E0E9"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bidi="ar-SA"/>
              </w:rPr>
              <w:t>PRE1-P</w:t>
            </w:r>
          </w:p>
          <w:p w14:paraId="236FBA1B" w14:textId="216026A9"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bidi="ar-SA"/>
              </w:rPr>
              <w:t>PRE2-P</w:t>
            </w:r>
          </w:p>
        </w:tc>
        <w:tc>
          <w:tcPr>
            <w:tcW w:w="2847" w:type="dxa"/>
          </w:tcPr>
          <w:p w14:paraId="34A9237F" w14:textId="1C80F4AF"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bidi="ar-SA"/>
              </w:rPr>
              <w:t>PRE1-A</w:t>
            </w:r>
          </w:p>
          <w:p w14:paraId="10436931" w14:textId="602EF81E"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bidi="ar-SA"/>
              </w:rPr>
              <w:t>PRE2-A</w:t>
            </w:r>
          </w:p>
        </w:tc>
      </w:tr>
      <w:tr w:rsidR="00FE3A89" w:rsidRPr="00EE2D18" w14:paraId="540CB7BD" w14:textId="77777777" w:rsidTr="002A2277">
        <w:trPr>
          <w:trHeight w:val="255"/>
        </w:trPr>
        <w:tc>
          <w:tcPr>
            <w:tcW w:w="3240" w:type="dxa"/>
            <w:shd w:val="clear" w:color="auto" w:fill="D9D9D9" w:themeFill="background1" w:themeFillShade="D9"/>
            <w:noWrap/>
          </w:tcPr>
          <w:p w14:paraId="4C0F1E7B" w14:textId="77777777" w:rsidR="00FE3A89" w:rsidRDefault="00FE3A89" w:rsidP="00FE3A89">
            <w:pPr>
              <w:rPr>
                <w:rFonts w:eastAsia="Times New Roman" w:cs="Arial"/>
                <w:b/>
                <w:bCs/>
                <w:sz w:val="16"/>
                <w:szCs w:val="16"/>
                <w:lang w:val="en-US" w:bidi="ar-SA"/>
              </w:rPr>
            </w:pPr>
            <w:r>
              <w:rPr>
                <w:rFonts w:eastAsia="Times New Roman" w:cs="Arial"/>
                <w:b/>
                <w:bCs/>
                <w:sz w:val="16"/>
                <w:szCs w:val="16"/>
                <w:lang w:val="en-US" w:bidi="ar-SA"/>
              </w:rPr>
              <w:t>Application Layer Protocol</w:t>
            </w:r>
          </w:p>
        </w:tc>
        <w:sdt>
          <w:sdtPr>
            <w:rPr>
              <w:rFonts w:eastAsia="Times New Roman" w:cs="Arial"/>
              <w:color w:val="auto"/>
              <w:sz w:val="16"/>
              <w:szCs w:val="16"/>
              <w:lang w:val="en-US" w:bidi="ar-SA"/>
            </w:rPr>
            <w:alias w:val="Application Protocol"/>
            <w:tag w:val="Application Protocol"/>
            <w:id w:val="1524284351"/>
            <w:placeholder>
              <w:docPart w:val="62D4C10D063B4618B4E4C5DD6E807247"/>
            </w:placeholder>
            <w:dropDownList>
              <w:listItem w:displayText="Select" w:value="Select"/>
              <w:listItem w:displayText="HTTP (L7)" w:value="HTTP (L7)"/>
              <w:listItem w:displayText="Secure HTTP (L7)" w:value="Secure HTTP (L7)"/>
              <w:listItem w:displayText="TCP (L4)" w:value="TCP (L4)"/>
              <w:listItem w:displayText="Other" w:value="Other"/>
            </w:dropDownList>
          </w:sdtPr>
          <w:sdtEndPr/>
          <w:sdtContent>
            <w:tc>
              <w:tcPr>
                <w:tcW w:w="2823" w:type="dxa"/>
              </w:tcPr>
              <w:p w14:paraId="7B1135B6" w14:textId="77777777"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bidi="ar-SA"/>
                  </w:rPr>
                  <w:t>HTTP (L7)</w:t>
                </w:r>
              </w:p>
            </w:tc>
          </w:sdtContent>
        </w:sdt>
        <w:sdt>
          <w:sdtPr>
            <w:rPr>
              <w:rFonts w:eastAsia="Times New Roman" w:cs="Arial"/>
              <w:color w:val="auto"/>
              <w:sz w:val="16"/>
              <w:szCs w:val="16"/>
              <w:lang w:val="en-US" w:bidi="ar-SA"/>
            </w:rPr>
            <w:alias w:val="Application Protocol"/>
            <w:tag w:val="Application Protocol"/>
            <w:id w:val="1107004211"/>
            <w:placeholder>
              <w:docPart w:val="AB4415A6D1494E1CAB7ADF49C5F7FC9C"/>
            </w:placeholder>
            <w:dropDownList>
              <w:listItem w:displayText="Select" w:value="Select"/>
              <w:listItem w:displayText="HTTP (L7)" w:value="HTTP (L7)"/>
              <w:listItem w:displayText="Secure HTTP (L7)" w:value="Secure HTTP (L7)"/>
              <w:listItem w:displayText="TCP (L4)" w:value="TCP (L4)"/>
              <w:listItem w:displayText="Other" w:value="Other"/>
            </w:dropDownList>
          </w:sdtPr>
          <w:sdtEndPr/>
          <w:sdtContent>
            <w:tc>
              <w:tcPr>
                <w:tcW w:w="2847" w:type="dxa"/>
              </w:tcPr>
              <w:p w14:paraId="5E468FEF" w14:textId="77777777"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bidi="ar-SA"/>
                  </w:rPr>
                  <w:t>Select</w:t>
                </w:r>
              </w:p>
            </w:tc>
          </w:sdtContent>
        </w:sdt>
      </w:tr>
      <w:tr w:rsidR="00FE3A89" w:rsidRPr="00EE2D18" w14:paraId="4EF530E6" w14:textId="77777777" w:rsidTr="002A2277">
        <w:trPr>
          <w:trHeight w:val="255"/>
        </w:trPr>
        <w:tc>
          <w:tcPr>
            <w:tcW w:w="3240" w:type="dxa"/>
            <w:shd w:val="clear" w:color="auto" w:fill="D9D9D9" w:themeFill="background1" w:themeFillShade="D9"/>
            <w:noWrap/>
          </w:tcPr>
          <w:p w14:paraId="06F1A76E" w14:textId="77777777" w:rsidR="00FE3A89" w:rsidRPr="00EF458C" w:rsidRDefault="00FE3A89" w:rsidP="00FE3A89">
            <w:pPr>
              <w:rPr>
                <w:rFonts w:eastAsia="Times New Roman" w:cs="Arial"/>
                <w:b/>
                <w:bCs/>
                <w:sz w:val="16"/>
                <w:szCs w:val="16"/>
                <w:lang w:val="en-US" w:bidi="ar-SA"/>
              </w:rPr>
            </w:pPr>
            <w:r>
              <w:rPr>
                <w:rFonts w:eastAsia="Times New Roman" w:cs="Arial"/>
                <w:b/>
                <w:bCs/>
                <w:sz w:val="16"/>
                <w:szCs w:val="16"/>
                <w:lang w:val="en-US" w:bidi="ar-SA"/>
              </w:rPr>
              <w:t>Application Port(s)</w:t>
            </w:r>
          </w:p>
        </w:tc>
        <w:tc>
          <w:tcPr>
            <w:tcW w:w="2823" w:type="dxa"/>
          </w:tcPr>
          <w:p w14:paraId="7FB0CB4C" w14:textId="77777777"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bidi="ar-SA"/>
              </w:rPr>
              <w:t>80</w:t>
            </w:r>
          </w:p>
        </w:tc>
        <w:tc>
          <w:tcPr>
            <w:tcW w:w="2847" w:type="dxa"/>
          </w:tcPr>
          <w:p w14:paraId="3C74267C" w14:textId="77777777" w:rsidR="00FE3A89" w:rsidRPr="00C87F92" w:rsidRDefault="00FE3A89" w:rsidP="00FE3A89">
            <w:pPr>
              <w:rPr>
                <w:rFonts w:eastAsia="Times New Roman" w:cs="Arial"/>
                <w:color w:val="auto"/>
                <w:sz w:val="16"/>
                <w:szCs w:val="16"/>
                <w:lang w:val="en-US" w:bidi="ar-SA"/>
              </w:rPr>
            </w:pPr>
          </w:p>
        </w:tc>
      </w:tr>
      <w:tr w:rsidR="00FE3A89" w:rsidRPr="00EE2D18" w14:paraId="7363BDFB" w14:textId="77777777" w:rsidTr="002A2277">
        <w:trPr>
          <w:trHeight w:val="255"/>
        </w:trPr>
        <w:tc>
          <w:tcPr>
            <w:tcW w:w="3240" w:type="dxa"/>
            <w:shd w:val="clear" w:color="auto" w:fill="D9D9D9" w:themeFill="background1" w:themeFillShade="D9"/>
            <w:noWrap/>
          </w:tcPr>
          <w:p w14:paraId="2F61B6D5" w14:textId="77777777" w:rsidR="00FE3A89" w:rsidRPr="00EF458C" w:rsidRDefault="00FE3A89" w:rsidP="00FE3A89">
            <w:pPr>
              <w:rPr>
                <w:rFonts w:eastAsia="Times New Roman" w:cs="Arial"/>
                <w:b/>
                <w:bCs/>
                <w:sz w:val="16"/>
                <w:szCs w:val="16"/>
                <w:lang w:val="en-US" w:bidi="ar-SA"/>
              </w:rPr>
            </w:pPr>
            <w:r>
              <w:rPr>
                <w:rFonts w:eastAsia="Times New Roman" w:cs="Arial"/>
                <w:b/>
                <w:bCs/>
                <w:sz w:val="16"/>
                <w:szCs w:val="16"/>
                <w:lang w:val="en-US" w:bidi="ar-SA"/>
              </w:rPr>
              <w:t>Expected concurrent connections</w:t>
            </w:r>
          </w:p>
        </w:tc>
        <w:sdt>
          <w:sdtPr>
            <w:rPr>
              <w:rFonts w:eastAsia="Times New Roman" w:cs="Arial"/>
              <w:color w:val="auto"/>
              <w:sz w:val="16"/>
              <w:szCs w:val="16"/>
              <w:lang w:val="en-US" w:bidi="ar-SA"/>
            </w:rPr>
            <w:alias w:val="Concurrent conections"/>
            <w:tag w:val="Concurrent conections"/>
            <w:id w:val="1994755099"/>
            <w:placeholder>
              <w:docPart w:val="CF82CC7ABEC44FCD9744262EC3A817E8"/>
            </w:placeholder>
            <w:dropDownList>
              <w:listItem w:displayText="Select" w:value="Select"/>
              <w:listItem w:displayText="&lt;1000" w:value="&lt;1000"/>
              <w:listItem w:displayText="&lt; 5000" w:value="&lt; 5000"/>
              <w:listItem w:displayText="&lt; 10.000" w:value="&lt; 10.000"/>
              <w:listItem w:displayText="&lt; 30.000" w:value="&lt; 30.000"/>
              <w:listItem w:displayText="&lt; 60.000" w:value="&lt; 60.000"/>
              <w:listItem w:displayText="&lt; 120.000" w:value="&lt; 120.000"/>
              <w:listItem w:displayText="&lt; 180.000" w:value="&lt; 180.000"/>
              <w:listItem w:displayText="&lt; 240.000" w:value="&lt; 240.000"/>
            </w:dropDownList>
          </w:sdtPr>
          <w:sdtEndPr/>
          <w:sdtContent>
            <w:tc>
              <w:tcPr>
                <w:tcW w:w="2823" w:type="dxa"/>
              </w:tcPr>
              <w:p w14:paraId="52AFC399" w14:textId="3E11A85E"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bidi="ar-SA"/>
                  </w:rPr>
                  <w:t>&lt;1000</w:t>
                </w:r>
              </w:p>
            </w:tc>
          </w:sdtContent>
        </w:sdt>
        <w:sdt>
          <w:sdtPr>
            <w:rPr>
              <w:rFonts w:eastAsia="Times New Roman" w:cs="Arial"/>
              <w:color w:val="auto"/>
              <w:sz w:val="16"/>
              <w:szCs w:val="16"/>
              <w:lang w:val="en-US" w:bidi="ar-SA"/>
            </w:rPr>
            <w:alias w:val="Concurrent conections"/>
            <w:tag w:val="Concurrent conections"/>
            <w:id w:val="1854224831"/>
            <w:placeholder>
              <w:docPart w:val="637757EA064D499F92C28BB516316537"/>
            </w:placeholder>
            <w:dropDownList>
              <w:listItem w:displayText="Select" w:value="Select"/>
              <w:listItem w:displayText="&lt;1000" w:value="&lt;1000"/>
              <w:listItem w:displayText="&lt; 5000" w:value="&lt; 5000"/>
              <w:listItem w:displayText="&lt; 10.000" w:value="&lt; 10.000"/>
              <w:listItem w:displayText="&lt; 30.000" w:value="&lt; 30.000"/>
              <w:listItem w:displayText="&lt; 60.000" w:value="&lt; 60.000"/>
              <w:listItem w:displayText="&lt; 120.000" w:value="&lt; 120.000"/>
              <w:listItem w:displayText="&lt; 180.000" w:value="&lt; 180.000"/>
              <w:listItem w:displayText="&lt; 240.000" w:value="&lt; 240.000"/>
            </w:dropDownList>
          </w:sdtPr>
          <w:sdtEndPr/>
          <w:sdtContent>
            <w:tc>
              <w:tcPr>
                <w:tcW w:w="2847" w:type="dxa"/>
              </w:tcPr>
              <w:p w14:paraId="3BEFA397" w14:textId="0FA55EBC"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bidi="ar-SA"/>
                  </w:rPr>
                  <w:t>&lt;1000</w:t>
                </w:r>
              </w:p>
            </w:tc>
          </w:sdtContent>
        </w:sdt>
      </w:tr>
      <w:tr w:rsidR="00FE3A89" w:rsidRPr="00747707" w14:paraId="4C0DCB50" w14:textId="77777777" w:rsidTr="002A2277">
        <w:trPr>
          <w:trHeight w:val="255"/>
        </w:trPr>
        <w:tc>
          <w:tcPr>
            <w:tcW w:w="3240" w:type="dxa"/>
            <w:shd w:val="clear" w:color="auto" w:fill="D9D9D9" w:themeFill="background1" w:themeFillShade="D9"/>
            <w:noWrap/>
          </w:tcPr>
          <w:p w14:paraId="547C3620" w14:textId="77777777" w:rsidR="00FE3A89" w:rsidRPr="00EF458C" w:rsidRDefault="00FE3A89" w:rsidP="00FE3A89">
            <w:pPr>
              <w:rPr>
                <w:rFonts w:eastAsia="Times New Roman" w:cs="Arial"/>
                <w:b/>
                <w:bCs/>
                <w:sz w:val="16"/>
                <w:szCs w:val="16"/>
                <w:lang w:val="en-US" w:bidi="ar-SA"/>
              </w:rPr>
            </w:pPr>
            <w:r>
              <w:rPr>
                <w:rFonts w:eastAsia="Times New Roman" w:cs="Arial"/>
                <w:b/>
                <w:bCs/>
                <w:sz w:val="16"/>
                <w:szCs w:val="16"/>
                <w:lang w:val="en-US" w:bidi="ar-SA"/>
              </w:rPr>
              <w:t>Load balancing Algorithm</w:t>
            </w:r>
          </w:p>
        </w:tc>
        <w:sdt>
          <w:sdtPr>
            <w:rPr>
              <w:rFonts w:eastAsia="Times New Roman" w:cs="Arial"/>
              <w:color w:val="auto"/>
              <w:sz w:val="16"/>
              <w:szCs w:val="16"/>
              <w:lang w:val="en-US" w:bidi="ar-SA"/>
            </w:rPr>
            <w:alias w:val="Algorithm"/>
            <w:tag w:val="Algorithm"/>
            <w:id w:val="1050420977"/>
            <w:placeholder>
              <w:docPart w:val="499B0D67123B4E4880C864E8CCA45022"/>
            </w:placeholder>
            <w:dropDownList>
              <w:listItem w:displayText="Select" w:value="Select"/>
              <w:listItem w:displayText="Round-Robin" w:value="Round-Robin"/>
              <w:listItem w:displayText="Least Load" w:value="Least Load"/>
              <w:listItem w:displayText="Fewest Servers" w:value="Fewest Servers"/>
              <w:listItem w:displayText="Fastest Response" w:value="Fastest Response"/>
              <w:listItem w:displayText="Core Affinity" w:value="Core Affinity"/>
              <w:listItem w:displayText="Consistent Hash" w:value="Consistent Hash"/>
              <w:listItem w:displayText="Least Connections" w:value="Least Connections"/>
            </w:dropDownList>
          </w:sdtPr>
          <w:sdtEndPr/>
          <w:sdtContent>
            <w:tc>
              <w:tcPr>
                <w:tcW w:w="2823" w:type="dxa"/>
              </w:tcPr>
              <w:p w14:paraId="3C3551DA" w14:textId="77777777"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bidi="ar-SA"/>
                  </w:rPr>
                  <w:t>Round-Robin</w:t>
                </w:r>
              </w:p>
            </w:tc>
          </w:sdtContent>
        </w:sdt>
        <w:sdt>
          <w:sdtPr>
            <w:rPr>
              <w:rFonts w:eastAsia="Times New Roman" w:cs="Arial"/>
              <w:color w:val="auto"/>
              <w:sz w:val="16"/>
              <w:szCs w:val="16"/>
              <w:lang w:val="en-US" w:bidi="ar-SA"/>
            </w:rPr>
            <w:alias w:val="Algorithm"/>
            <w:tag w:val="Algorithm"/>
            <w:id w:val="-139577170"/>
            <w:placeholder>
              <w:docPart w:val="5E60CC9DEB294076BE5DE2716D9399D1"/>
            </w:placeholder>
            <w:dropDownList>
              <w:listItem w:displayText="Select" w:value="Select"/>
              <w:listItem w:displayText="Round-Robin" w:value="Round-Robin"/>
              <w:listItem w:displayText="Least Load" w:value="Least Load"/>
              <w:listItem w:displayText="Fewest Servers" w:value="Fewest Servers"/>
              <w:listItem w:displayText="Fastest Response" w:value="Fastest Response"/>
              <w:listItem w:displayText="Core Affinity" w:value="Core Affinity"/>
              <w:listItem w:displayText="Consistent Hash" w:value="Consistent Hash"/>
              <w:listItem w:displayText="Least Connections" w:value="Least Connections"/>
            </w:dropDownList>
          </w:sdtPr>
          <w:sdtEndPr/>
          <w:sdtContent>
            <w:tc>
              <w:tcPr>
                <w:tcW w:w="2847" w:type="dxa"/>
              </w:tcPr>
              <w:p w14:paraId="6491E512" w14:textId="09F2FEC5"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bidi="ar-SA"/>
                  </w:rPr>
                  <w:t>Round-Robin</w:t>
                </w:r>
              </w:p>
            </w:tc>
          </w:sdtContent>
        </w:sdt>
      </w:tr>
      <w:tr w:rsidR="00FE3A89" w:rsidRPr="00EE2D18" w14:paraId="043A6C87" w14:textId="77777777" w:rsidTr="002A2277">
        <w:trPr>
          <w:trHeight w:val="255"/>
        </w:trPr>
        <w:tc>
          <w:tcPr>
            <w:tcW w:w="3240" w:type="dxa"/>
            <w:shd w:val="clear" w:color="auto" w:fill="D9D9D9" w:themeFill="background1" w:themeFillShade="D9"/>
            <w:noWrap/>
          </w:tcPr>
          <w:p w14:paraId="483DABDB" w14:textId="77777777" w:rsidR="00FE3A89" w:rsidRPr="00EF458C" w:rsidRDefault="00FE3A89" w:rsidP="00FE3A89">
            <w:pPr>
              <w:rPr>
                <w:rFonts w:eastAsia="Times New Roman" w:cs="Arial"/>
                <w:b/>
                <w:bCs/>
                <w:sz w:val="16"/>
                <w:szCs w:val="16"/>
                <w:lang w:val="en-US" w:bidi="ar-SA"/>
              </w:rPr>
            </w:pPr>
            <w:r>
              <w:rPr>
                <w:rFonts w:eastAsia="Times New Roman" w:cs="Arial"/>
                <w:b/>
                <w:bCs/>
                <w:sz w:val="16"/>
                <w:szCs w:val="16"/>
                <w:lang w:val="en-US" w:bidi="ar-SA"/>
              </w:rPr>
              <w:t>Stickiness/Persistance</w:t>
            </w:r>
          </w:p>
        </w:tc>
        <w:sdt>
          <w:sdtPr>
            <w:rPr>
              <w:rFonts w:eastAsia="Times New Roman" w:cs="Arial"/>
              <w:color w:val="auto"/>
              <w:sz w:val="16"/>
              <w:szCs w:val="16"/>
              <w:lang w:val="en-US" w:bidi="ar-SA"/>
            </w:rPr>
            <w:alias w:val="Stickiness"/>
            <w:tag w:val="Stickiness"/>
            <w:id w:val="1022442428"/>
            <w:placeholder>
              <w:docPart w:val="09F676A40F62472F9E5117C5B02B7530"/>
            </w:placeholder>
            <w:dropDownList>
              <w:listItem w:displayText="Select" w:value="Select"/>
              <w:listItem w:displayText="None" w:value="None"/>
              <w:listItem w:displayText="System-Persistence-Client-IP" w:value="System-Persistence-Client-IP"/>
              <w:listItem w:displayText="System-Persistence-HTTP-Cookie" w:value="System-Persistence-HTTP-Cookie"/>
            </w:dropDownList>
          </w:sdtPr>
          <w:sdtEndPr/>
          <w:sdtContent>
            <w:tc>
              <w:tcPr>
                <w:tcW w:w="2823" w:type="dxa"/>
              </w:tcPr>
              <w:p w14:paraId="00F6CAB4" w14:textId="77777777"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bidi="ar-SA"/>
                  </w:rPr>
                  <w:t>System-Persistence-Client-IP</w:t>
                </w:r>
              </w:p>
            </w:tc>
          </w:sdtContent>
        </w:sdt>
        <w:sdt>
          <w:sdtPr>
            <w:rPr>
              <w:rFonts w:eastAsia="Times New Roman" w:cs="Arial"/>
              <w:color w:val="auto"/>
              <w:sz w:val="16"/>
              <w:szCs w:val="16"/>
              <w:lang w:val="en-US" w:bidi="ar-SA"/>
            </w:rPr>
            <w:alias w:val="Stickiness"/>
            <w:tag w:val="Stickiness"/>
            <w:id w:val="89972973"/>
            <w:placeholder>
              <w:docPart w:val="F61A97BB791E47E5832CB915CBA9176B"/>
            </w:placeholder>
            <w:dropDownList>
              <w:listItem w:displayText="Select" w:value="Select"/>
              <w:listItem w:displayText="None" w:value="None"/>
              <w:listItem w:displayText="System-Persistence-Client-IP" w:value="System-Persistence-Client-IP"/>
              <w:listItem w:displayText="System-Persistence-HTTP-Cookie" w:value="System-Persistence-HTTP-Cookie"/>
            </w:dropDownList>
          </w:sdtPr>
          <w:sdtEndPr/>
          <w:sdtContent>
            <w:tc>
              <w:tcPr>
                <w:tcW w:w="2847" w:type="dxa"/>
              </w:tcPr>
              <w:p w14:paraId="16CAFC36" w14:textId="778EDF1E"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bidi="ar-SA"/>
                  </w:rPr>
                  <w:t>System-Persistence-Client-IP</w:t>
                </w:r>
              </w:p>
            </w:tc>
          </w:sdtContent>
        </w:sdt>
      </w:tr>
      <w:tr w:rsidR="00FE3A89" w:rsidRPr="00EE2D18" w14:paraId="5DF433E2" w14:textId="77777777" w:rsidTr="002A2277">
        <w:trPr>
          <w:trHeight w:val="255"/>
        </w:trPr>
        <w:tc>
          <w:tcPr>
            <w:tcW w:w="3240" w:type="dxa"/>
            <w:shd w:val="clear" w:color="auto" w:fill="D9D9D9" w:themeFill="background1" w:themeFillShade="D9"/>
            <w:noWrap/>
          </w:tcPr>
          <w:p w14:paraId="50622BE7" w14:textId="77777777" w:rsidR="00FE3A89" w:rsidRPr="00EF458C" w:rsidRDefault="00FE3A89" w:rsidP="00FE3A89">
            <w:pPr>
              <w:rPr>
                <w:rFonts w:eastAsia="Times New Roman" w:cs="Arial"/>
                <w:b/>
                <w:bCs/>
                <w:sz w:val="16"/>
                <w:szCs w:val="16"/>
                <w:lang w:val="en-US" w:bidi="ar-SA"/>
              </w:rPr>
            </w:pPr>
            <w:r>
              <w:rPr>
                <w:rFonts w:eastAsia="Times New Roman" w:cs="Arial"/>
                <w:b/>
                <w:bCs/>
                <w:sz w:val="16"/>
                <w:szCs w:val="16"/>
                <w:lang w:val="en-US" w:bidi="ar-SA"/>
              </w:rPr>
              <w:t>Health monitor type</w:t>
            </w:r>
          </w:p>
        </w:tc>
        <w:sdt>
          <w:sdtPr>
            <w:rPr>
              <w:rFonts w:eastAsia="Times New Roman" w:cs="Arial"/>
              <w:color w:val="auto"/>
              <w:sz w:val="16"/>
              <w:szCs w:val="16"/>
              <w:lang w:val="en-US" w:bidi="ar-SA"/>
            </w:rPr>
            <w:alias w:val="Health monitor"/>
            <w:tag w:val="Health monitor"/>
            <w:id w:val="-196928233"/>
            <w:placeholder>
              <w:docPart w:val="468E79A22B264CC4B7E0143588BC1CCE"/>
            </w:placeholder>
            <w:dropDownList>
              <w:listItem w:displayText="Select" w:value="Select"/>
              <w:listItem w:displayText="System-TCP" w:value="System-TCP"/>
              <w:listItem w:displayText="System-UDP" w:value="System-UDP"/>
              <w:listItem w:displayText="System-HTTP" w:value="System-HTTP"/>
              <w:listItem w:displayText="System-HTTPS" w:value="System-HTTPS"/>
              <w:listItem w:displayText="System-Ping" w:value="System-Ping"/>
              <w:listItem w:displayText="System-PingAccessAgent" w:value="System-PingAccessAgent"/>
            </w:dropDownList>
          </w:sdtPr>
          <w:sdtEndPr/>
          <w:sdtContent>
            <w:tc>
              <w:tcPr>
                <w:tcW w:w="2823" w:type="dxa"/>
              </w:tcPr>
              <w:p w14:paraId="613B2F98" w14:textId="77777777"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bidi="ar-SA"/>
                  </w:rPr>
                  <w:t>System-HTTP</w:t>
                </w:r>
              </w:p>
            </w:tc>
          </w:sdtContent>
        </w:sdt>
        <w:sdt>
          <w:sdtPr>
            <w:rPr>
              <w:rFonts w:eastAsia="Times New Roman" w:cs="Arial"/>
              <w:color w:val="auto"/>
              <w:sz w:val="16"/>
              <w:szCs w:val="16"/>
              <w:lang w:val="en-US" w:bidi="ar-SA"/>
            </w:rPr>
            <w:alias w:val="Health monitor"/>
            <w:tag w:val="Health monitor"/>
            <w:id w:val="1437875538"/>
            <w:placeholder>
              <w:docPart w:val="9145B50355864E979B72D6227D3551B5"/>
            </w:placeholder>
            <w:dropDownList>
              <w:listItem w:displayText="Select" w:value="Select"/>
              <w:listItem w:displayText="System-TCP" w:value="System-TCP"/>
              <w:listItem w:displayText="System-UDP" w:value="System-UDP"/>
              <w:listItem w:displayText="System-HTTP" w:value="System-HTTP"/>
              <w:listItem w:displayText="System-HTTPS" w:value="System-HTTPS"/>
              <w:listItem w:displayText="System-Ping" w:value="System-Ping"/>
              <w:listItem w:displayText="System-PingAccessAgent" w:value="System-PingAccessAgent"/>
            </w:dropDownList>
          </w:sdtPr>
          <w:sdtEndPr/>
          <w:sdtContent>
            <w:tc>
              <w:tcPr>
                <w:tcW w:w="2847" w:type="dxa"/>
              </w:tcPr>
              <w:p w14:paraId="369DC751" w14:textId="13D9BFBF" w:rsidR="00FE3A89" w:rsidRPr="00C87F92" w:rsidRDefault="00FE3A89" w:rsidP="00FE3A89">
                <w:pPr>
                  <w:rPr>
                    <w:rFonts w:eastAsia="Times New Roman" w:cs="Arial"/>
                    <w:color w:val="auto"/>
                    <w:sz w:val="16"/>
                    <w:szCs w:val="16"/>
                    <w:lang w:val="en-US" w:bidi="ar-SA"/>
                  </w:rPr>
                </w:pPr>
                <w:r>
                  <w:rPr>
                    <w:rFonts w:eastAsia="Times New Roman" w:cs="Arial"/>
                    <w:color w:val="auto"/>
                    <w:sz w:val="16"/>
                    <w:szCs w:val="16"/>
                    <w:lang w:val="en-US" w:bidi="ar-SA"/>
                  </w:rPr>
                  <w:t>System-HTTP</w:t>
                </w:r>
              </w:p>
            </w:tc>
          </w:sdtContent>
        </w:sdt>
      </w:tr>
      <w:tr w:rsidR="00FE3A89" w:rsidRPr="00EE2D18" w14:paraId="1D74B5B8" w14:textId="77777777" w:rsidTr="002A2277">
        <w:trPr>
          <w:trHeight w:val="255"/>
        </w:trPr>
        <w:tc>
          <w:tcPr>
            <w:tcW w:w="3240" w:type="dxa"/>
            <w:shd w:val="clear" w:color="auto" w:fill="D9D9D9" w:themeFill="background1" w:themeFillShade="D9"/>
            <w:noWrap/>
          </w:tcPr>
          <w:p w14:paraId="7C774D8C" w14:textId="77777777" w:rsidR="00FE3A89" w:rsidRPr="00EF458C" w:rsidRDefault="00FE3A89" w:rsidP="00FE3A89">
            <w:pPr>
              <w:rPr>
                <w:rFonts w:eastAsia="Times New Roman" w:cs="Arial"/>
                <w:b/>
                <w:bCs/>
                <w:sz w:val="16"/>
                <w:szCs w:val="16"/>
                <w:lang w:val="en-US" w:bidi="ar-SA"/>
              </w:rPr>
            </w:pPr>
            <w:r w:rsidRPr="005E6830">
              <w:rPr>
                <w:rFonts w:eastAsia="Times New Roman" w:cs="Arial"/>
                <w:b/>
                <w:bCs/>
                <w:sz w:val="16"/>
                <w:szCs w:val="16"/>
                <w:lang w:val="en-US" w:bidi="ar-SA"/>
              </w:rPr>
              <w:t>Port / Ports for use with Health Monitor</w:t>
            </w:r>
          </w:p>
        </w:tc>
        <w:tc>
          <w:tcPr>
            <w:tcW w:w="2823" w:type="dxa"/>
          </w:tcPr>
          <w:p w14:paraId="07E6FC02" w14:textId="442FE1A0"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bidi="ar-SA"/>
              </w:rPr>
              <w:t>80, 443</w:t>
            </w:r>
          </w:p>
        </w:tc>
        <w:tc>
          <w:tcPr>
            <w:tcW w:w="2847" w:type="dxa"/>
          </w:tcPr>
          <w:p w14:paraId="435E8DDA" w14:textId="1716591F" w:rsidR="00FE3A89" w:rsidRPr="00C87F92" w:rsidRDefault="00FE3A89" w:rsidP="00FE3A89">
            <w:pPr>
              <w:rPr>
                <w:rFonts w:eastAsia="Times New Roman" w:cs="Arial"/>
                <w:color w:val="auto"/>
                <w:sz w:val="16"/>
                <w:szCs w:val="16"/>
                <w:lang w:val="en-US" w:bidi="ar-SA"/>
              </w:rPr>
            </w:pPr>
            <w:r w:rsidRPr="00C87F92">
              <w:rPr>
                <w:rFonts w:eastAsia="Times New Roman" w:cs="Arial"/>
                <w:color w:val="auto"/>
                <w:sz w:val="16"/>
                <w:szCs w:val="16"/>
                <w:lang w:val="en-US" w:bidi="ar-SA"/>
              </w:rPr>
              <w:t>80, 443</w:t>
            </w:r>
          </w:p>
        </w:tc>
      </w:tr>
      <w:tr w:rsidR="00FE3A89" w:rsidRPr="00EE2D18" w14:paraId="62FBB116" w14:textId="77777777" w:rsidTr="002A2277">
        <w:trPr>
          <w:trHeight w:val="255"/>
        </w:trPr>
        <w:tc>
          <w:tcPr>
            <w:tcW w:w="3240" w:type="dxa"/>
            <w:shd w:val="clear" w:color="auto" w:fill="D9D9D9" w:themeFill="background1" w:themeFillShade="D9"/>
            <w:noWrap/>
            <w:vAlign w:val="center"/>
          </w:tcPr>
          <w:p w14:paraId="216C1F4C" w14:textId="77777777" w:rsidR="00FE3A89" w:rsidRPr="005E6830" w:rsidRDefault="00FE3A89" w:rsidP="00FE3A89">
            <w:pPr>
              <w:rPr>
                <w:rFonts w:eastAsia="Times New Roman" w:cs="Arial"/>
                <w:b/>
                <w:bCs/>
                <w:sz w:val="16"/>
                <w:szCs w:val="16"/>
                <w:lang w:val="en-US" w:bidi="ar-SA"/>
              </w:rPr>
            </w:pPr>
            <w:r w:rsidRPr="00EF2046">
              <w:rPr>
                <w:rFonts w:eastAsia="Times New Roman" w:cs="Arial"/>
                <w:b/>
                <w:bCs/>
                <w:sz w:val="16"/>
                <w:szCs w:val="16"/>
                <w:lang w:val="en-US" w:bidi="ar-SA"/>
              </w:rPr>
              <w:t>HTTP Get request</w:t>
            </w:r>
            <w:r>
              <w:rPr>
                <w:rFonts w:eastAsia="Times New Roman" w:cs="Arial"/>
                <w:b/>
                <w:bCs/>
                <w:sz w:val="16"/>
                <w:szCs w:val="16"/>
                <w:lang w:val="en-US" w:bidi="ar-SA"/>
              </w:rPr>
              <w:t xml:space="preserve"> (optional)</w:t>
            </w:r>
          </w:p>
        </w:tc>
        <w:tc>
          <w:tcPr>
            <w:tcW w:w="2823" w:type="dxa"/>
          </w:tcPr>
          <w:p w14:paraId="4BF97D14" w14:textId="77777777" w:rsidR="00FE3A89" w:rsidRDefault="00FE3A89" w:rsidP="00FE3A89">
            <w:pPr>
              <w:rPr>
                <w:rFonts w:eastAsia="Times New Roman" w:cs="Arial"/>
                <w:color w:val="auto"/>
                <w:sz w:val="16"/>
                <w:szCs w:val="16"/>
                <w:highlight w:val="yellow"/>
                <w:lang w:val="en-US" w:bidi="ar-SA"/>
              </w:rPr>
            </w:pPr>
          </w:p>
        </w:tc>
        <w:tc>
          <w:tcPr>
            <w:tcW w:w="2847" w:type="dxa"/>
          </w:tcPr>
          <w:p w14:paraId="3D403345" w14:textId="77777777" w:rsidR="00FE3A89" w:rsidRPr="00EE2D18" w:rsidRDefault="00FE3A89" w:rsidP="00FE3A89">
            <w:pPr>
              <w:rPr>
                <w:rFonts w:eastAsia="Times New Roman" w:cs="Arial"/>
                <w:color w:val="auto"/>
                <w:sz w:val="16"/>
                <w:szCs w:val="16"/>
                <w:lang w:val="en-US" w:bidi="ar-SA"/>
              </w:rPr>
            </w:pPr>
          </w:p>
        </w:tc>
      </w:tr>
      <w:tr w:rsidR="00FE3A89" w:rsidRPr="00EE2D18" w14:paraId="0CACFC58" w14:textId="77777777" w:rsidTr="002A2277">
        <w:trPr>
          <w:trHeight w:val="255"/>
        </w:trPr>
        <w:tc>
          <w:tcPr>
            <w:tcW w:w="3240" w:type="dxa"/>
            <w:shd w:val="clear" w:color="auto" w:fill="D9D9D9" w:themeFill="background1" w:themeFillShade="D9"/>
            <w:noWrap/>
            <w:vAlign w:val="center"/>
          </w:tcPr>
          <w:p w14:paraId="6CC57CB8" w14:textId="77777777" w:rsidR="00FE3A89" w:rsidRPr="005E6830" w:rsidRDefault="00FE3A89" w:rsidP="00FE3A89">
            <w:pPr>
              <w:rPr>
                <w:rFonts w:eastAsia="Times New Roman" w:cs="Arial"/>
                <w:b/>
                <w:bCs/>
                <w:sz w:val="16"/>
                <w:szCs w:val="16"/>
                <w:lang w:val="en-US" w:bidi="ar-SA"/>
              </w:rPr>
            </w:pPr>
            <w:r w:rsidRPr="00EF2046">
              <w:rPr>
                <w:rFonts w:eastAsia="Times New Roman" w:cs="Arial"/>
                <w:b/>
                <w:bCs/>
                <w:sz w:val="16"/>
                <w:szCs w:val="16"/>
                <w:lang w:val="en-US" w:bidi="ar-SA"/>
              </w:rPr>
              <w:t>HTTP Response string / code</w:t>
            </w:r>
            <w:r>
              <w:rPr>
                <w:rFonts w:eastAsia="Times New Roman" w:cs="Arial"/>
                <w:b/>
                <w:bCs/>
                <w:sz w:val="16"/>
                <w:szCs w:val="16"/>
                <w:lang w:val="en-US" w:bidi="ar-SA"/>
              </w:rPr>
              <w:t xml:space="preserve"> (optional)</w:t>
            </w:r>
          </w:p>
        </w:tc>
        <w:tc>
          <w:tcPr>
            <w:tcW w:w="2823" w:type="dxa"/>
          </w:tcPr>
          <w:p w14:paraId="6F4E95FA" w14:textId="77777777" w:rsidR="00FE3A89" w:rsidRDefault="00FE3A89" w:rsidP="00FE3A89">
            <w:pPr>
              <w:rPr>
                <w:rFonts w:eastAsia="Times New Roman" w:cs="Arial"/>
                <w:color w:val="auto"/>
                <w:sz w:val="16"/>
                <w:szCs w:val="16"/>
                <w:highlight w:val="yellow"/>
                <w:lang w:val="en-US" w:bidi="ar-SA"/>
              </w:rPr>
            </w:pPr>
          </w:p>
        </w:tc>
        <w:tc>
          <w:tcPr>
            <w:tcW w:w="2847" w:type="dxa"/>
          </w:tcPr>
          <w:p w14:paraId="34DC90D5" w14:textId="77777777" w:rsidR="00FE3A89" w:rsidRPr="00EE2D18" w:rsidRDefault="00FE3A89" w:rsidP="00FE3A89">
            <w:pPr>
              <w:rPr>
                <w:rFonts w:eastAsia="Times New Roman" w:cs="Arial"/>
                <w:color w:val="auto"/>
                <w:sz w:val="16"/>
                <w:szCs w:val="16"/>
                <w:lang w:val="en-US" w:bidi="ar-SA"/>
              </w:rPr>
            </w:pPr>
          </w:p>
        </w:tc>
      </w:tr>
      <w:tr w:rsidR="00FE3A89" w:rsidRPr="00ED1ED9" w14:paraId="0794DAEA" w14:textId="77777777" w:rsidTr="002A2277">
        <w:trPr>
          <w:trHeight w:val="255"/>
        </w:trPr>
        <w:tc>
          <w:tcPr>
            <w:tcW w:w="3240" w:type="dxa"/>
            <w:shd w:val="clear" w:color="auto" w:fill="D9D9D9" w:themeFill="background1" w:themeFillShade="D9"/>
            <w:noWrap/>
          </w:tcPr>
          <w:p w14:paraId="635981F3" w14:textId="77777777" w:rsidR="00FE3A89" w:rsidRPr="00EE6A0D" w:rsidRDefault="00FE3A89" w:rsidP="00FE3A89">
            <w:pPr>
              <w:rPr>
                <w:rFonts w:eastAsia="Times New Roman" w:cs="Arial"/>
                <w:b/>
                <w:bCs/>
                <w:sz w:val="16"/>
                <w:szCs w:val="16"/>
                <w:lang w:val="en-US" w:bidi="ar-SA"/>
              </w:rPr>
            </w:pPr>
            <w:r>
              <w:rPr>
                <w:rFonts w:eastAsia="Times New Roman" w:cs="Arial"/>
                <w:b/>
                <w:bCs/>
                <w:sz w:val="16"/>
                <w:szCs w:val="16"/>
                <w:lang w:val="en-US" w:bidi="ar-SA"/>
              </w:rPr>
              <w:t>Additional Comments</w:t>
            </w:r>
          </w:p>
        </w:tc>
        <w:tc>
          <w:tcPr>
            <w:tcW w:w="2823" w:type="dxa"/>
          </w:tcPr>
          <w:p w14:paraId="7BDB3A24" w14:textId="4C86FFF6" w:rsidR="00FE3A89" w:rsidRPr="00F61963" w:rsidRDefault="00FE3A89" w:rsidP="00FE3A89">
            <w:pPr>
              <w:rPr>
                <w:rFonts w:eastAsia="Times New Roman" w:cs="Arial"/>
                <w:b/>
                <w:bCs/>
                <w:color w:val="auto"/>
                <w:sz w:val="16"/>
                <w:szCs w:val="16"/>
                <w:highlight w:val="yellow"/>
                <w:lang w:val="en-US" w:bidi="ar-SA"/>
              </w:rPr>
            </w:pPr>
          </w:p>
        </w:tc>
        <w:tc>
          <w:tcPr>
            <w:tcW w:w="2847" w:type="dxa"/>
          </w:tcPr>
          <w:p w14:paraId="24526261" w14:textId="77777777" w:rsidR="00FE3A89" w:rsidRPr="00ED1ED9" w:rsidRDefault="00FE3A89" w:rsidP="00FE3A89">
            <w:pPr>
              <w:rPr>
                <w:rFonts w:eastAsia="Times New Roman" w:cs="Arial"/>
                <w:color w:val="auto"/>
                <w:sz w:val="16"/>
                <w:szCs w:val="16"/>
                <w:lang w:val="en-US" w:bidi="ar-SA"/>
              </w:rPr>
            </w:pPr>
          </w:p>
        </w:tc>
      </w:tr>
    </w:tbl>
    <w:p w14:paraId="3AEE129A" w14:textId="77777777" w:rsidR="00CF7F0F" w:rsidRPr="00CF7F0F" w:rsidRDefault="00CF7F0F" w:rsidP="004229E3">
      <w:pPr>
        <w:spacing w:after="160" w:line="259" w:lineRule="auto"/>
        <w:rPr>
          <w:rFonts w:eastAsia="Times New Roman" w:cs="Helvetica"/>
          <w:b/>
          <w:i/>
          <w:color w:val="1F1E33"/>
          <w:sz w:val="20"/>
          <w:lang w:val="en-US" w:eastAsia="nl-NL" w:bidi="ar-SA"/>
        </w:rPr>
      </w:pPr>
    </w:p>
    <w:p w14:paraId="6CF0F9D4" w14:textId="77777777" w:rsidR="0057440A" w:rsidRPr="00AF725D" w:rsidRDefault="0057440A" w:rsidP="0057440A">
      <w:pPr>
        <w:pStyle w:val="Heading1"/>
        <w:numPr>
          <w:ilvl w:val="0"/>
          <w:numId w:val="0"/>
        </w:numPr>
        <w:rPr>
          <w:lang w:val="en-US"/>
        </w:rPr>
      </w:pPr>
      <w:bookmarkStart w:id="86" w:name="_Toc35511974"/>
      <w:bookmarkStart w:id="87" w:name="_Toc38963730"/>
      <w:bookmarkStart w:id="88" w:name="_Toc94024229"/>
      <w:bookmarkStart w:id="89" w:name="_Toc119414609"/>
      <w:r w:rsidRPr="00AF725D">
        <w:rPr>
          <w:lang w:val="en-US"/>
        </w:rPr>
        <w:lastRenderedPageBreak/>
        <w:t xml:space="preserve">Appendix </w:t>
      </w:r>
      <w:r>
        <w:rPr>
          <w:lang w:val="en-US"/>
        </w:rPr>
        <w:t>B</w:t>
      </w:r>
      <w:r w:rsidRPr="00AF725D">
        <w:rPr>
          <w:lang w:val="en-US"/>
        </w:rPr>
        <w:t xml:space="preserve">: </w:t>
      </w:r>
      <w:r>
        <w:rPr>
          <w:lang w:val="en-US"/>
        </w:rPr>
        <w:t>Network Protocol Matrix</w:t>
      </w:r>
      <w:bookmarkEnd w:id="86"/>
      <w:bookmarkEnd w:id="87"/>
      <w:bookmarkEnd w:id="88"/>
      <w:bookmarkEnd w:id="89"/>
    </w:p>
    <w:p w14:paraId="1205EE52" w14:textId="1DA19D09" w:rsidR="00B45892" w:rsidRPr="0050213E" w:rsidRDefault="00B45892" w:rsidP="00B45892">
      <w:pPr>
        <w:rPr>
          <w:rFonts w:ascii="Helvetica" w:eastAsia="Times New Roman" w:hAnsi="Helvetica" w:cs="Helvetica"/>
          <w:i/>
          <w:iCs/>
          <w:color w:val="1F1E33"/>
          <w:sz w:val="20"/>
          <w:lang w:val="en-US" w:eastAsia="nl-NL" w:bidi="ar-SA"/>
        </w:rPr>
      </w:pPr>
      <w:r w:rsidRPr="006A5D7B">
        <w:rPr>
          <w:rFonts w:ascii="Helvetica" w:eastAsia="Times New Roman" w:hAnsi="Helvetica" w:cs="Helvetica"/>
          <w:i/>
          <w:iCs/>
          <w:color w:val="1F1E33"/>
          <w:sz w:val="20"/>
          <w:lang w:val="en-US" w:eastAsia="nl-NL" w:bidi="ar-SA"/>
        </w:rPr>
        <w:t xml:space="preserve">The following ports must be allowed on the firewalls </w:t>
      </w:r>
      <w:r>
        <w:rPr>
          <w:rFonts w:ascii="Helvetica" w:eastAsia="Times New Roman" w:hAnsi="Helvetica" w:cs="Helvetica"/>
          <w:i/>
          <w:iCs/>
          <w:color w:val="1F1E33"/>
          <w:sz w:val="20"/>
          <w:lang w:val="en-US" w:eastAsia="nl-NL" w:bidi="ar-SA"/>
        </w:rPr>
        <w:t xml:space="preserve">(Only </w:t>
      </w:r>
      <w:r w:rsidRPr="0050213E">
        <w:rPr>
          <w:rFonts w:ascii="Helvetica" w:eastAsia="Times New Roman" w:hAnsi="Helvetica" w:cs="Helvetica"/>
          <w:i/>
          <w:iCs/>
          <w:color w:val="1F1E33"/>
          <w:sz w:val="20"/>
          <w:lang w:val="en-US" w:eastAsia="nl-NL" w:bidi="ar-SA"/>
        </w:rPr>
        <w:t xml:space="preserve">Internal and External (outside DXC) connections are mentioned, External (inside DXC) </w:t>
      </w:r>
      <w:r w:rsidR="00A26980" w:rsidRPr="0050213E">
        <w:rPr>
          <w:rFonts w:ascii="Helvetica" w:eastAsia="Times New Roman" w:hAnsi="Helvetica" w:cs="Helvetica"/>
          <w:i/>
          <w:iCs/>
          <w:color w:val="1F1E33"/>
          <w:sz w:val="20"/>
          <w:lang w:val="en-US" w:eastAsia="nl-NL" w:bidi="ar-SA"/>
        </w:rPr>
        <w:t xml:space="preserve">are </w:t>
      </w:r>
      <w:r w:rsidRPr="0050213E">
        <w:rPr>
          <w:rFonts w:ascii="Helvetica" w:eastAsia="Times New Roman" w:hAnsi="Helvetica" w:cs="Helvetica"/>
          <w:i/>
          <w:iCs/>
          <w:color w:val="1F1E33"/>
          <w:sz w:val="20"/>
          <w:lang w:val="en-US" w:eastAsia="nl-NL" w:bidi="ar-SA"/>
        </w:rPr>
        <w:t>specified in the connectivity sheet).</w:t>
      </w:r>
    </w:p>
    <w:p w14:paraId="52E2B572" w14:textId="77777777" w:rsidR="00B45892" w:rsidRDefault="00B45892" w:rsidP="0057440A">
      <w:pPr>
        <w:rPr>
          <w:rFonts w:eastAsia="Times New Roman" w:cs="Helvetica"/>
          <w:i/>
          <w:iCs/>
          <w:color w:val="1F1E33"/>
          <w:sz w:val="20"/>
          <w:lang w:val="en-US" w:eastAsia="nl-NL" w:bidi="ar-SA"/>
        </w:rPr>
      </w:pPr>
    </w:p>
    <w:p w14:paraId="68B4D562" w14:textId="77777777" w:rsidR="00B45892" w:rsidRPr="0016776E" w:rsidRDefault="00B45892" w:rsidP="0057440A">
      <w:pPr>
        <w:rPr>
          <w:rFonts w:eastAsia="Times New Roman" w:cs="Helvetica"/>
          <w:color w:val="1F1E33"/>
          <w:sz w:val="20"/>
          <w:lang w:val="en-US" w:eastAsia="nl-NL" w:bidi="ar-SA"/>
        </w:rPr>
      </w:pPr>
    </w:p>
    <w:tbl>
      <w:tblPr>
        <w:tblStyle w:val="TableGrid"/>
        <w:tblW w:w="9209" w:type="dxa"/>
        <w:tblLook w:val="04A0" w:firstRow="1" w:lastRow="0" w:firstColumn="1" w:lastColumn="0" w:noHBand="0" w:noVBand="1"/>
      </w:tblPr>
      <w:tblGrid>
        <w:gridCol w:w="2875"/>
        <w:gridCol w:w="2430"/>
        <w:gridCol w:w="1530"/>
        <w:gridCol w:w="1080"/>
        <w:gridCol w:w="1294"/>
      </w:tblGrid>
      <w:tr w:rsidR="0057440A" w:rsidRPr="003454A3" w14:paraId="26D190C8" w14:textId="77777777" w:rsidTr="002E1A4F">
        <w:tc>
          <w:tcPr>
            <w:tcW w:w="2875" w:type="dxa"/>
            <w:tcBorders>
              <w:bottom w:val="single" w:sz="4" w:space="0" w:color="auto"/>
            </w:tcBorders>
            <w:shd w:val="clear" w:color="auto" w:fill="D9D9D9" w:themeFill="background1" w:themeFillShade="D9"/>
          </w:tcPr>
          <w:p w14:paraId="52ABA133" w14:textId="77777777" w:rsidR="0057440A" w:rsidRPr="003454A3" w:rsidRDefault="0057440A" w:rsidP="00E05349">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Source</w:t>
            </w:r>
          </w:p>
        </w:tc>
        <w:tc>
          <w:tcPr>
            <w:tcW w:w="2430" w:type="dxa"/>
            <w:tcBorders>
              <w:bottom w:val="single" w:sz="4" w:space="0" w:color="auto"/>
            </w:tcBorders>
            <w:shd w:val="clear" w:color="auto" w:fill="D9D9D9" w:themeFill="background1" w:themeFillShade="D9"/>
          </w:tcPr>
          <w:p w14:paraId="1D53F0E1" w14:textId="77777777" w:rsidR="0057440A" w:rsidRPr="003454A3" w:rsidRDefault="0057440A" w:rsidP="00E05349">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Destination</w:t>
            </w:r>
          </w:p>
        </w:tc>
        <w:tc>
          <w:tcPr>
            <w:tcW w:w="1530" w:type="dxa"/>
            <w:shd w:val="clear" w:color="auto" w:fill="D9D9D9" w:themeFill="background1" w:themeFillShade="D9"/>
          </w:tcPr>
          <w:p w14:paraId="384CA8ED" w14:textId="77777777" w:rsidR="0057440A" w:rsidRPr="003454A3" w:rsidRDefault="0057440A" w:rsidP="00E05349">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6FF966FC" w14:textId="77777777" w:rsidR="0057440A" w:rsidRPr="003454A3" w:rsidRDefault="0057440A" w:rsidP="00E05349">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4DF0B80C" w14:textId="77777777" w:rsidR="0057440A" w:rsidRPr="0016776E" w:rsidRDefault="0057440A" w:rsidP="00E05349">
            <w:pPr>
              <w:rPr>
                <w:rFonts w:eastAsia="Times New Roman" w:cs="Helvetica"/>
                <w:b/>
                <w:bCs/>
                <w:color w:val="1F1E33"/>
                <w:sz w:val="20"/>
                <w:lang w:val="en-US" w:eastAsia="nl-NL" w:bidi="ar-SA"/>
              </w:rPr>
            </w:pPr>
            <w:r w:rsidRPr="0016776E">
              <w:rPr>
                <w:rFonts w:eastAsia="Times New Roman" w:cs="Helvetica"/>
                <w:b/>
                <w:bCs/>
                <w:color w:val="1F1E33"/>
                <w:sz w:val="20"/>
                <w:lang w:val="en-US" w:eastAsia="nl-NL" w:bidi="ar-SA"/>
              </w:rPr>
              <w:t>Comments</w:t>
            </w:r>
          </w:p>
        </w:tc>
      </w:tr>
      <w:tr w:rsidR="00A35B7E" w:rsidRPr="003454A3" w14:paraId="3328C9C7" w14:textId="77777777" w:rsidTr="002E1A4F">
        <w:tc>
          <w:tcPr>
            <w:tcW w:w="2875" w:type="dxa"/>
            <w:tcBorders>
              <w:top w:val="nil"/>
              <w:right w:val="single" w:sz="4" w:space="0" w:color="auto"/>
            </w:tcBorders>
          </w:tcPr>
          <w:p w14:paraId="0BF40810" w14:textId="77777777" w:rsidR="00A35B7E" w:rsidRDefault="00A35B7E" w:rsidP="00A35B7E">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UWV Office</w:t>
            </w:r>
          </w:p>
          <w:p w14:paraId="2BE6051C" w14:textId="77777777" w:rsidR="00A35B7E" w:rsidRPr="006A478A" w:rsidRDefault="00A35B7E" w:rsidP="00A4787C">
            <w:pPr>
              <w:pStyle w:val="ListParagraph"/>
              <w:numPr>
                <w:ilvl w:val="0"/>
                <w:numId w:val="72"/>
              </w:num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KA systems</w:t>
            </w:r>
          </w:p>
          <w:p w14:paraId="75BFDECC" w14:textId="62A4AD6C" w:rsidR="00A35B7E" w:rsidRPr="003454A3" w:rsidRDefault="00A35B7E" w:rsidP="00A35B7E">
            <w:pPr>
              <w:rPr>
                <w:rFonts w:ascii="Helvetica" w:eastAsia="Times New Roman" w:hAnsi="Helvetica" w:cs="Helvetica"/>
                <w:color w:val="1F1E33"/>
                <w:sz w:val="20"/>
                <w:lang w:val="nl-NL" w:eastAsia="nl-NL" w:bidi="ar-SA"/>
              </w:rPr>
            </w:pPr>
          </w:p>
        </w:tc>
        <w:tc>
          <w:tcPr>
            <w:tcW w:w="2430" w:type="dxa"/>
            <w:tcBorders>
              <w:top w:val="nil"/>
              <w:left w:val="single" w:sz="4" w:space="0" w:color="auto"/>
            </w:tcBorders>
          </w:tcPr>
          <w:p w14:paraId="325EDEF6" w14:textId="77777777" w:rsidR="00A35B7E" w:rsidRDefault="00A35B7E" w:rsidP="00A35B7E">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DXC DC</w:t>
            </w:r>
          </w:p>
          <w:p w14:paraId="7C9C4A65" w14:textId="77777777" w:rsidR="00A35B7E" w:rsidRPr="006A478A" w:rsidRDefault="00A35B7E" w:rsidP="00A4787C">
            <w:pPr>
              <w:pStyle w:val="ListParagraph"/>
              <w:numPr>
                <w:ilvl w:val="0"/>
                <w:numId w:val="73"/>
              </w:numPr>
              <w:rPr>
                <w:rFonts w:ascii="Helvetica" w:eastAsia="Times New Roman" w:hAnsi="Helvetica" w:cs="Helvetica"/>
                <w:color w:val="1F1E33"/>
                <w:sz w:val="20"/>
                <w:lang w:val="nl-NL" w:eastAsia="nl-NL" w:bidi="ar-SA"/>
              </w:rPr>
            </w:pPr>
            <w:r w:rsidRPr="006A478A">
              <w:rPr>
                <w:rFonts w:ascii="Helvetica" w:eastAsia="Times New Roman" w:hAnsi="Helvetica" w:cs="Helvetica"/>
                <w:color w:val="1F1E33"/>
                <w:sz w:val="20"/>
                <w:lang w:val="nl-NL" w:eastAsia="nl-NL" w:bidi="ar-SA"/>
              </w:rPr>
              <w:t>Production: Load Balancer</w:t>
            </w:r>
          </w:p>
          <w:p w14:paraId="02B60F05" w14:textId="12DF0C64" w:rsidR="00A35B7E" w:rsidRPr="003454A3" w:rsidRDefault="00A35B7E" w:rsidP="00A35B7E">
            <w:pPr>
              <w:rPr>
                <w:rFonts w:ascii="Helvetica" w:eastAsia="Times New Roman" w:hAnsi="Helvetica" w:cs="Helvetica"/>
                <w:color w:val="1F1E33"/>
                <w:sz w:val="20"/>
                <w:lang w:val="nl-NL" w:eastAsia="nl-NL" w:bidi="ar-SA"/>
              </w:rPr>
            </w:pPr>
            <w:r w:rsidRPr="006A478A">
              <w:rPr>
                <w:rFonts w:ascii="Helvetica" w:eastAsia="Times New Roman" w:hAnsi="Helvetica" w:cs="Helvetica"/>
                <w:color w:val="1F1E33"/>
                <w:sz w:val="20"/>
                <w:lang w:val="nl-NL" w:eastAsia="nl-NL" w:bidi="ar-SA"/>
              </w:rPr>
              <w:t>Acceptance: Load Balancer</w:t>
            </w:r>
          </w:p>
        </w:tc>
        <w:tc>
          <w:tcPr>
            <w:tcW w:w="1530" w:type="dxa"/>
          </w:tcPr>
          <w:p w14:paraId="1D6AF189" w14:textId="00EBB29E" w:rsidR="00A35B7E" w:rsidRPr="003454A3" w:rsidRDefault="00A35B7E" w:rsidP="00A35B7E">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TCP</w:t>
            </w:r>
          </w:p>
        </w:tc>
        <w:tc>
          <w:tcPr>
            <w:tcW w:w="1080" w:type="dxa"/>
          </w:tcPr>
          <w:p w14:paraId="2AC0C986" w14:textId="6D2FFA3D" w:rsidR="00A35B7E" w:rsidRPr="003454A3" w:rsidRDefault="00A35B7E" w:rsidP="00A35B7E">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443</w:t>
            </w:r>
          </w:p>
        </w:tc>
        <w:tc>
          <w:tcPr>
            <w:tcW w:w="1294" w:type="dxa"/>
          </w:tcPr>
          <w:p w14:paraId="40FFDF5D" w14:textId="649FE1C2" w:rsidR="00A35B7E" w:rsidRPr="0016776E" w:rsidRDefault="00A35B7E" w:rsidP="00A35B7E">
            <w:pPr>
              <w:rPr>
                <w:rFonts w:eastAsia="Times New Roman" w:cs="Helvetica"/>
                <w:color w:val="1F1E33"/>
                <w:sz w:val="20"/>
                <w:lang w:val="nl-NL" w:eastAsia="nl-NL" w:bidi="ar-SA"/>
              </w:rPr>
            </w:pPr>
            <w:r>
              <w:rPr>
                <w:rFonts w:ascii="Helvetica" w:eastAsia="Times New Roman" w:hAnsi="Helvetica" w:cs="Helvetica"/>
                <w:color w:val="1F1E33"/>
                <w:sz w:val="20"/>
                <w:lang w:val="nl-NL" w:eastAsia="nl-NL" w:bidi="ar-SA"/>
              </w:rPr>
              <w:t>HTTPS</w:t>
            </w:r>
          </w:p>
        </w:tc>
      </w:tr>
    </w:tbl>
    <w:p w14:paraId="3E671E6F" w14:textId="77777777" w:rsidR="00652F0B" w:rsidRDefault="00652F0B" w:rsidP="00652F0B">
      <w:pPr>
        <w:rPr>
          <w:rFonts w:ascii="Helvetica" w:eastAsia="Times New Roman" w:hAnsi="Helvetica" w:cs="Helvetica"/>
          <w:b/>
          <w:bCs/>
          <w:color w:val="1F1E33"/>
          <w:sz w:val="20"/>
          <w:lang w:val="en-US" w:eastAsia="nl-NL" w:bidi="ar-SA"/>
        </w:rPr>
      </w:pPr>
      <w:r w:rsidRPr="00E52C59">
        <w:rPr>
          <w:rFonts w:ascii="Helvetica" w:eastAsia="Times New Roman" w:hAnsi="Helvetica" w:cs="Helvetica"/>
          <w:b/>
          <w:bCs/>
          <w:color w:val="1F1E33"/>
          <w:sz w:val="20"/>
          <w:lang w:val="en-US" w:eastAsia="nl-NL" w:bidi="ar-SA"/>
        </w:rPr>
        <w:t>Workcoach to Load Balancer</w:t>
      </w:r>
    </w:p>
    <w:p w14:paraId="5BDA1784" w14:textId="77777777" w:rsidR="00ED552A" w:rsidRDefault="00ED552A" w:rsidP="00ED552A">
      <w:pPr>
        <w:rPr>
          <w:rFonts w:ascii="Helvetica" w:eastAsia="Times New Roman" w:hAnsi="Helvetica" w:cs="Helvetica"/>
          <w:i/>
          <w:iCs/>
          <w:color w:val="1F1E33"/>
          <w:sz w:val="20"/>
          <w:lang w:val="en-US" w:eastAsia="nl-NL" w:bidi="ar-SA"/>
        </w:rPr>
      </w:pPr>
    </w:p>
    <w:p w14:paraId="7DE78A72" w14:textId="14C4C584" w:rsidR="00ED552A" w:rsidRPr="00BB222E" w:rsidRDefault="00ED552A" w:rsidP="00ED552A">
      <w:pPr>
        <w:rPr>
          <w:rFonts w:ascii="Helvetica" w:eastAsia="Times New Roman" w:hAnsi="Helvetica" w:cs="Helvetica"/>
          <w:color w:val="1F1E33"/>
          <w:sz w:val="20"/>
          <w:lang w:val="en-US" w:eastAsia="nl-NL" w:bidi="ar-SA"/>
        </w:rPr>
      </w:pPr>
      <w:r w:rsidRPr="006A5D7B">
        <w:rPr>
          <w:rFonts w:ascii="Helvetica" w:eastAsia="Times New Roman" w:hAnsi="Helvetica" w:cs="Helvetica"/>
          <w:i/>
          <w:iCs/>
          <w:color w:val="1F1E33"/>
          <w:sz w:val="20"/>
          <w:lang w:val="en-US" w:eastAsia="nl-NL" w:bidi="ar-SA"/>
        </w:rPr>
        <w:t xml:space="preserve">The following ports must be allowed on the firewalls between </w:t>
      </w:r>
      <w:r>
        <w:rPr>
          <w:rFonts w:ascii="Helvetica" w:eastAsia="Times New Roman" w:hAnsi="Helvetica" w:cs="Helvetica"/>
          <w:i/>
          <w:iCs/>
          <w:color w:val="1F1E33"/>
          <w:sz w:val="20"/>
          <w:lang w:val="en-US" w:eastAsia="nl-NL" w:bidi="ar-SA"/>
        </w:rPr>
        <w:t>Workcoach</w:t>
      </w:r>
      <w:r w:rsidRPr="006A5D7B">
        <w:rPr>
          <w:rFonts w:ascii="Helvetica" w:eastAsia="Times New Roman" w:hAnsi="Helvetica" w:cs="Helvetica"/>
          <w:i/>
          <w:iCs/>
          <w:color w:val="1F1E33"/>
          <w:sz w:val="20"/>
          <w:lang w:val="en-US" w:eastAsia="nl-NL" w:bidi="ar-SA"/>
        </w:rPr>
        <w:t xml:space="preserve"> and </w:t>
      </w:r>
      <w:r>
        <w:rPr>
          <w:rFonts w:ascii="Helvetica" w:eastAsia="Times New Roman" w:hAnsi="Helvetica" w:cs="Helvetica"/>
          <w:i/>
          <w:iCs/>
          <w:color w:val="1F1E33"/>
          <w:sz w:val="20"/>
          <w:lang w:val="en-US" w:eastAsia="nl-NL" w:bidi="ar-SA"/>
        </w:rPr>
        <w:t>Application Server (Kato)</w:t>
      </w:r>
    </w:p>
    <w:tbl>
      <w:tblPr>
        <w:tblStyle w:val="TableGrid"/>
        <w:tblW w:w="9209" w:type="dxa"/>
        <w:tblLook w:val="04A0" w:firstRow="1" w:lastRow="0" w:firstColumn="1" w:lastColumn="0" w:noHBand="0" w:noVBand="1"/>
      </w:tblPr>
      <w:tblGrid>
        <w:gridCol w:w="2875"/>
        <w:gridCol w:w="2340"/>
        <w:gridCol w:w="1620"/>
        <w:gridCol w:w="1080"/>
        <w:gridCol w:w="1294"/>
      </w:tblGrid>
      <w:tr w:rsidR="0057440A" w:rsidRPr="003454A3" w14:paraId="6D3058BB" w14:textId="77777777" w:rsidTr="002E1A4F">
        <w:tc>
          <w:tcPr>
            <w:tcW w:w="2875" w:type="dxa"/>
            <w:tcBorders>
              <w:bottom w:val="single" w:sz="4" w:space="0" w:color="auto"/>
            </w:tcBorders>
            <w:shd w:val="clear" w:color="auto" w:fill="D9D9D9" w:themeFill="background1" w:themeFillShade="D9"/>
          </w:tcPr>
          <w:p w14:paraId="60625305" w14:textId="77777777" w:rsidR="0057440A" w:rsidRPr="003454A3" w:rsidRDefault="0057440A" w:rsidP="00E05349">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Source</w:t>
            </w:r>
          </w:p>
        </w:tc>
        <w:tc>
          <w:tcPr>
            <w:tcW w:w="2340" w:type="dxa"/>
            <w:tcBorders>
              <w:bottom w:val="single" w:sz="4" w:space="0" w:color="auto"/>
            </w:tcBorders>
            <w:shd w:val="clear" w:color="auto" w:fill="D9D9D9" w:themeFill="background1" w:themeFillShade="D9"/>
          </w:tcPr>
          <w:p w14:paraId="3717C54D" w14:textId="77777777" w:rsidR="0057440A" w:rsidRPr="003454A3" w:rsidRDefault="0057440A" w:rsidP="00E05349">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Destination</w:t>
            </w:r>
          </w:p>
        </w:tc>
        <w:tc>
          <w:tcPr>
            <w:tcW w:w="1620" w:type="dxa"/>
            <w:shd w:val="clear" w:color="auto" w:fill="D9D9D9" w:themeFill="background1" w:themeFillShade="D9"/>
          </w:tcPr>
          <w:p w14:paraId="25F8F6B0" w14:textId="77777777" w:rsidR="0057440A" w:rsidRPr="003454A3" w:rsidRDefault="0057440A" w:rsidP="00E05349">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5B1C7E00" w14:textId="77777777" w:rsidR="0057440A" w:rsidRPr="003454A3" w:rsidRDefault="0057440A" w:rsidP="00E05349">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6F1AAB73" w14:textId="77777777" w:rsidR="0057440A" w:rsidRPr="0016776E" w:rsidRDefault="0057440A" w:rsidP="00E05349">
            <w:pPr>
              <w:rPr>
                <w:rFonts w:eastAsia="Times New Roman" w:cs="Helvetica"/>
                <w:b/>
                <w:bCs/>
                <w:color w:val="1F1E33"/>
                <w:sz w:val="20"/>
                <w:lang w:val="en-US" w:eastAsia="nl-NL" w:bidi="ar-SA"/>
              </w:rPr>
            </w:pPr>
            <w:r w:rsidRPr="0016776E">
              <w:rPr>
                <w:rFonts w:eastAsia="Times New Roman" w:cs="Helvetica"/>
                <w:b/>
                <w:bCs/>
                <w:color w:val="1F1E33"/>
                <w:sz w:val="20"/>
                <w:lang w:val="en-US" w:eastAsia="nl-NL" w:bidi="ar-SA"/>
              </w:rPr>
              <w:t>Comments</w:t>
            </w:r>
          </w:p>
        </w:tc>
      </w:tr>
      <w:tr w:rsidR="003B69DE" w:rsidRPr="003454A3" w14:paraId="678825D8" w14:textId="77777777" w:rsidTr="002E1A4F">
        <w:tc>
          <w:tcPr>
            <w:tcW w:w="2875" w:type="dxa"/>
            <w:tcBorders>
              <w:top w:val="nil"/>
              <w:right w:val="single" w:sz="4" w:space="0" w:color="auto"/>
            </w:tcBorders>
          </w:tcPr>
          <w:p w14:paraId="743B664D" w14:textId="77777777" w:rsidR="003B69DE" w:rsidRDefault="003B69DE" w:rsidP="003B69DE">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UWV Office</w:t>
            </w:r>
          </w:p>
          <w:p w14:paraId="25D09DCC" w14:textId="77777777" w:rsidR="003B69DE" w:rsidRPr="006A478A" w:rsidRDefault="003B69DE" w:rsidP="00A4787C">
            <w:pPr>
              <w:pStyle w:val="ListParagraph"/>
              <w:numPr>
                <w:ilvl w:val="0"/>
                <w:numId w:val="72"/>
              </w:num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KA systems</w:t>
            </w:r>
          </w:p>
          <w:p w14:paraId="0B6BFE42" w14:textId="6CA5EAE6" w:rsidR="003B69DE" w:rsidRPr="003454A3" w:rsidRDefault="003B69DE" w:rsidP="003B69DE">
            <w:pPr>
              <w:rPr>
                <w:rFonts w:ascii="Helvetica" w:eastAsia="Times New Roman" w:hAnsi="Helvetica" w:cs="Helvetica"/>
                <w:color w:val="1F1E33"/>
                <w:sz w:val="20"/>
                <w:lang w:val="nl-NL" w:eastAsia="nl-NL" w:bidi="ar-SA"/>
              </w:rPr>
            </w:pPr>
          </w:p>
        </w:tc>
        <w:tc>
          <w:tcPr>
            <w:tcW w:w="2340" w:type="dxa"/>
            <w:tcBorders>
              <w:top w:val="nil"/>
              <w:left w:val="single" w:sz="4" w:space="0" w:color="auto"/>
            </w:tcBorders>
          </w:tcPr>
          <w:p w14:paraId="4F425E78" w14:textId="77777777" w:rsidR="003B69DE" w:rsidRDefault="003B69DE" w:rsidP="003B69DE">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DXC DC</w:t>
            </w:r>
          </w:p>
          <w:p w14:paraId="03C23DA6" w14:textId="402F06BF" w:rsidR="003B69DE" w:rsidRPr="003454A3" w:rsidRDefault="003B69DE" w:rsidP="003B69DE">
            <w:pPr>
              <w:rPr>
                <w:rFonts w:ascii="Helvetica" w:eastAsia="Times New Roman" w:hAnsi="Helvetica" w:cs="Helvetica"/>
                <w:color w:val="1F1E33"/>
                <w:sz w:val="20"/>
                <w:lang w:val="nl-NL" w:eastAsia="nl-NL" w:bidi="ar-SA"/>
              </w:rPr>
            </w:pPr>
            <w:r w:rsidRPr="007E1A0F">
              <w:rPr>
                <w:rFonts w:ascii="Helvetica" w:eastAsia="Times New Roman" w:hAnsi="Helvetica" w:cs="Helvetica"/>
                <w:color w:val="1F1E33"/>
                <w:sz w:val="20"/>
                <w:lang w:val="nl-NL" w:eastAsia="nl-NL" w:bidi="ar-SA"/>
              </w:rPr>
              <w:t>Acceptance: Application server (Kato)</w:t>
            </w:r>
          </w:p>
        </w:tc>
        <w:tc>
          <w:tcPr>
            <w:tcW w:w="1620" w:type="dxa"/>
          </w:tcPr>
          <w:p w14:paraId="4DC3C09A" w14:textId="6722AF77" w:rsidR="003B69DE" w:rsidRPr="003454A3" w:rsidRDefault="003B69DE" w:rsidP="003B69DE">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TCP</w:t>
            </w:r>
          </w:p>
        </w:tc>
        <w:tc>
          <w:tcPr>
            <w:tcW w:w="1080" w:type="dxa"/>
          </w:tcPr>
          <w:p w14:paraId="69C0AFBB" w14:textId="38B25F84" w:rsidR="003B69DE" w:rsidRPr="003454A3" w:rsidRDefault="003B69DE" w:rsidP="003B69DE">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443</w:t>
            </w:r>
          </w:p>
        </w:tc>
        <w:tc>
          <w:tcPr>
            <w:tcW w:w="1294" w:type="dxa"/>
          </w:tcPr>
          <w:p w14:paraId="20228655" w14:textId="2E072B63" w:rsidR="003B69DE" w:rsidRPr="0016776E" w:rsidRDefault="003B69DE" w:rsidP="003B69DE">
            <w:pPr>
              <w:rPr>
                <w:rFonts w:eastAsia="Times New Roman" w:cs="Helvetica"/>
                <w:color w:val="1F1E33"/>
                <w:sz w:val="20"/>
                <w:lang w:val="nl-NL" w:eastAsia="nl-NL" w:bidi="ar-SA"/>
              </w:rPr>
            </w:pPr>
            <w:r>
              <w:rPr>
                <w:rFonts w:ascii="Helvetica" w:eastAsia="Times New Roman" w:hAnsi="Helvetica" w:cs="Helvetica"/>
                <w:color w:val="1F1E33"/>
                <w:sz w:val="20"/>
                <w:lang w:val="nl-NL" w:eastAsia="nl-NL" w:bidi="ar-SA"/>
              </w:rPr>
              <w:t>HTTPS</w:t>
            </w:r>
          </w:p>
        </w:tc>
      </w:tr>
    </w:tbl>
    <w:bookmarkEnd w:id="79"/>
    <w:p w14:paraId="588E0F8E" w14:textId="77777777" w:rsidR="00637383" w:rsidRDefault="00637383" w:rsidP="00637383">
      <w:pPr>
        <w:rPr>
          <w:rFonts w:ascii="Helvetica" w:eastAsia="Times New Roman" w:hAnsi="Helvetica" w:cs="Helvetica"/>
          <w:b/>
          <w:bCs/>
          <w:color w:val="1F1E33"/>
          <w:sz w:val="20"/>
          <w:lang w:val="en-US" w:eastAsia="nl-NL" w:bidi="ar-SA"/>
        </w:rPr>
      </w:pPr>
      <w:r w:rsidRPr="00E52C59">
        <w:rPr>
          <w:rFonts w:ascii="Helvetica" w:eastAsia="Times New Roman" w:hAnsi="Helvetica" w:cs="Helvetica"/>
          <w:b/>
          <w:bCs/>
          <w:color w:val="1F1E33"/>
          <w:sz w:val="20"/>
          <w:lang w:val="en-US" w:eastAsia="nl-NL" w:bidi="ar-SA"/>
        </w:rPr>
        <w:t xml:space="preserve">Workcoach to </w:t>
      </w:r>
      <w:r>
        <w:rPr>
          <w:rFonts w:ascii="Helvetica" w:eastAsia="Times New Roman" w:hAnsi="Helvetica" w:cs="Helvetica"/>
          <w:b/>
          <w:bCs/>
          <w:color w:val="1F1E33"/>
          <w:sz w:val="20"/>
          <w:lang w:val="en-US" w:eastAsia="nl-NL" w:bidi="ar-SA"/>
        </w:rPr>
        <w:t>Application Server (Kato)</w:t>
      </w:r>
    </w:p>
    <w:p w14:paraId="038CFA0A" w14:textId="53FB8336" w:rsidR="001C20B4" w:rsidRDefault="001C20B4" w:rsidP="00FB1082">
      <w:pPr>
        <w:rPr>
          <w:rFonts w:eastAsia="Times New Roman" w:cs="Helvetica"/>
          <w:b/>
          <w:bCs/>
          <w:color w:val="1F1E33"/>
          <w:sz w:val="20"/>
          <w:lang w:val="en-US" w:eastAsia="nl-NL" w:bidi="ar-SA"/>
        </w:rPr>
      </w:pPr>
    </w:p>
    <w:p w14:paraId="6A3247DD" w14:textId="77777777" w:rsidR="00A26503" w:rsidRPr="00BB222E" w:rsidRDefault="00A26503" w:rsidP="00A26503">
      <w:pPr>
        <w:rPr>
          <w:rFonts w:ascii="Helvetica" w:eastAsia="Times New Roman" w:hAnsi="Helvetica" w:cs="Helvetica"/>
          <w:color w:val="1F1E33"/>
          <w:sz w:val="20"/>
          <w:lang w:val="en-US" w:eastAsia="nl-NL" w:bidi="ar-SA"/>
        </w:rPr>
      </w:pPr>
      <w:r w:rsidRPr="006A5D7B">
        <w:rPr>
          <w:rFonts w:ascii="Helvetica" w:eastAsia="Times New Roman" w:hAnsi="Helvetica" w:cs="Helvetica"/>
          <w:i/>
          <w:iCs/>
          <w:color w:val="1F1E33"/>
          <w:sz w:val="20"/>
          <w:lang w:val="en-US" w:eastAsia="nl-NL" w:bidi="ar-SA"/>
        </w:rPr>
        <w:t xml:space="preserve">The following ports must be allowed on the firewalls between </w:t>
      </w:r>
      <w:r>
        <w:rPr>
          <w:rFonts w:ascii="Helvetica" w:eastAsia="Times New Roman" w:hAnsi="Helvetica" w:cs="Helvetica"/>
          <w:i/>
          <w:iCs/>
          <w:color w:val="1F1E33"/>
          <w:sz w:val="20"/>
          <w:lang w:val="en-US" w:eastAsia="nl-NL" w:bidi="ar-SA"/>
        </w:rPr>
        <w:t>Application server and UWV Mail</w:t>
      </w:r>
      <w:r w:rsidRPr="006A5D7B">
        <w:rPr>
          <w:rFonts w:ascii="Helvetica" w:eastAsia="Times New Roman" w:hAnsi="Helvetica" w:cs="Helvetica"/>
          <w:i/>
          <w:iCs/>
          <w:color w:val="1F1E33"/>
          <w:sz w:val="20"/>
          <w:lang w:val="en-US" w:eastAsia="nl-NL" w:bidi="ar-SA"/>
        </w:rPr>
        <w:t xml:space="preserve"> </w:t>
      </w:r>
    </w:p>
    <w:tbl>
      <w:tblPr>
        <w:tblStyle w:val="TableGrid"/>
        <w:tblW w:w="9209" w:type="dxa"/>
        <w:tblLook w:val="04A0" w:firstRow="1" w:lastRow="0" w:firstColumn="1" w:lastColumn="0" w:noHBand="0" w:noVBand="1"/>
      </w:tblPr>
      <w:tblGrid>
        <w:gridCol w:w="2875"/>
        <w:gridCol w:w="2340"/>
        <w:gridCol w:w="1620"/>
        <w:gridCol w:w="1080"/>
        <w:gridCol w:w="1294"/>
      </w:tblGrid>
      <w:tr w:rsidR="003B69DE" w:rsidRPr="003454A3" w14:paraId="04CC10BF" w14:textId="77777777" w:rsidTr="00EE6180">
        <w:tc>
          <w:tcPr>
            <w:tcW w:w="2875" w:type="dxa"/>
            <w:tcBorders>
              <w:bottom w:val="single" w:sz="4" w:space="0" w:color="auto"/>
            </w:tcBorders>
            <w:shd w:val="clear" w:color="auto" w:fill="D9D9D9" w:themeFill="background1" w:themeFillShade="D9"/>
          </w:tcPr>
          <w:p w14:paraId="462CF0B8" w14:textId="77777777" w:rsidR="003B69DE" w:rsidRPr="003454A3" w:rsidRDefault="003B69DE" w:rsidP="00EE6180">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Source</w:t>
            </w:r>
          </w:p>
        </w:tc>
        <w:tc>
          <w:tcPr>
            <w:tcW w:w="2340" w:type="dxa"/>
            <w:tcBorders>
              <w:bottom w:val="single" w:sz="4" w:space="0" w:color="auto"/>
            </w:tcBorders>
            <w:shd w:val="clear" w:color="auto" w:fill="D9D9D9" w:themeFill="background1" w:themeFillShade="D9"/>
          </w:tcPr>
          <w:p w14:paraId="451BA573" w14:textId="77777777" w:rsidR="003B69DE" w:rsidRPr="003454A3" w:rsidRDefault="003B69DE" w:rsidP="00EE6180">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Destination</w:t>
            </w:r>
          </w:p>
        </w:tc>
        <w:tc>
          <w:tcPr>
            <w:tcW w:w="1620" w:type="dxa"/>
            <w:shd w:val="clear" w:color="auto" w:fill="D9D9D9" w:themeFill="background1" w:themeFillShade="D9"/>
          </w:tcPr>
          <w:p w14:paraId="50A7081D" w14:textId="77777777" w:rsidR="003B69DE" w:rsidRPr="003454A3" w:rsidRDefault="003B69DE" w:rsidP="00EE6180">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Protocol</w:t>
            </w:r>
          </w:p>
        </w:tc>
        <w:tc>
          <w:tcPr>
            <w:tcW w:w="1080" w:type="dxa"/>
            <w:shd w:val="clear" w:color="auto" w:fill="D9D9D9" w:themeFill="background1" w:themeFillShade="D9"/>
          </w:tcPr>
          <w:p w14:paraId="32EF2A7C" w14:textId="77777777" w:rsidR="003B69DE" w:rsidRPr="003454A3" w:rsidRDefault="003B69DE" w:rsidP="00EE6180">
            <w:pPr>
              <w:rPr>
                <w:rFonts w:ascii="Helvetica" w:eastAsia="Times New Roman" w:hAnsi="Helvetica" w:cs="Helvetica"/>
                <w:b/>
                <w:bCs/>
                <w:color w:val="1F1E33"/>
                <w:sz w:val="20"/>
                <w:lang w:val="en-US" w:eastAsia="nl-NL" w:bidi="ar-SA"/>
              </w:rPr>
            </w:pPr>
            <w:r w:rsidRPr="0016776E">
              <w:rPr>
                <w:rFonts w:eastAsia="Times New Roman" w:cs="Helvetica"/>
                <w:b/>
                <w:bCs/>
                <w:color w:val="1F1E33"/>
                <w:sz w:val="20"/>
                <w:lang w:val="en-US" w:eastAsia="nl-NL" w:bidi="ar-SA"/>
              </w:rPr>
              <w:t>ports</w:t>
            </w:r>
          </w:p>
        </w:tc>
        <w:tc>
          <w:tcPr>
            <w:tcW w:w="1294" w:type="dxa"/>
            <w:shd w:val="clear" w:color="auto" w:fill="D9D9D9" w:themeFill="background1" w:themeFillShade="D9"/>
          </w:tcPr>
          <w:p w14:paraId="1C3DAABF" w14:textId="77777777" w:rsidR="003B69DE" w:rsidRPr="0016776E" w:rsidRDefault="003B69DE" w:rsidP="00EE6180">
            <w:pPr>
              <w:rPr>
                <w:rFonts w:eastAsia="Times New Roman" w:cs="Helvetica"/>
                <w:b/>
                <w:bCs/>
                <w:color w:val="1F1E33"/>
                <w:sz w:val="20"/>
                <w:lang w:val="en-US" w:eastAsia="nl-NL" w:bidi="ar-SA"/>
              </w:rPr>
            </w:pPr>
            <w:r w:rsidRPr="0016776E">
              <w:rPr>
                <w:rFonts w:eastAsia="Times New Roman" w:cs="Helvetica"/>
                <w:b/>
                <w:bCs/>
                <w:color w:val="1F1E33"/>
                <w:sz w:val="20"/>
                <w:lang w:val="en-US" w:eastAsia="nl-NL" w:bidi="ar-SA"/>
              </w:rPr>
              <w:t>Comments</w:t>
            </w:r>
          </w:p>
        </w:tc>
      </w:tr>
      <w:tr w:rsidR="00D62249" w:rsidRPr="003454A3" w14:paraId="74DA7B62" w14:textId="77777777" w:rsidTr="00EE6180">
        <w:tc>
          <w:tcPr>
            <w:tcW w:w="2875" w:type="dxa"/>
            <w:tcBorders>
              <w:top w:val="nil"/>
              <w:right w:val="single" w:sz="4" w:space="0" w:color="auto"/>
            </w:tcBorders>
          </w:tcPr>
          <w:p w14:paraId="382F43E0" w14:textId="77777777" w:rsidR="00D62249" w:rsidRDefault="00D62249" w:rsidP="00D6224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DXC DC</w:t>
            </w:r>
          </w:p>
          <w:p w14:paraId="084BA72B" w14:textId="77777777" w:rsidR="00D62249" w:rsidRPr="00900A83" w:rsidRDefault="00D62249" w:rsidP="00A4787C">
            <w:pPr>
              <w:pStyle w:val="ListParagraph"/>
              <w:numPr>
                <w:ilvl w:val="0"/>
                <w:numId w:val="72"/>
              </w:numPr>
              <w:rPr>
                <w:rFonts w:ascii="Helvetica" w:eastAsia="Times New Roman" w:hAnsi="Helvetica" w:cs="Helvetica"/>
                <w:color w:val="1F1E33"/>
                <w:sz w:val="20"/>
                <w:lang w:val="nl-NL" w:eastAsia="nl-NL" w:bidi="ar-SA"/>
              </w:rPr>
            </w:pPr>
            <w:r w:rsidRPr="00900A83">
              <w:rPr>
                <w:rFonts w:ascii="Helvetica" w:eastAsia="Times New Roman" w:hAnsi="Helvetica" w:cs="Helvetica"/>
                <w:color w:val="1F1E33"/>
                <w:sz w:val="20"/>
                <w:lang w:val="nl-NL" w:eastAsia="nl-NL" w:bidi="ar-SA"/>
              </w:rPr>
              <w:t>Production: Application Servers</w:t>
            </w:r>
          </w:p>
          <w:p w14:paraId="5958D856" w14:textId="77777777" w:rsidR="00D62249" w:rsidRPr="00900A83" w:rsidRDefault="00D62249" w:rsidP="00A4787C">
            <w:pPr>
              <w:pStyle w:val="ListParagraph"/>
              <w:numPr>
                <w:ilvl w:val="0"/>
                <w:numId w:val="72"/>
              </w:numPr>
              <w:rPr>
                <w:rFonts w:ascii="Helvetica" w:eastAsia="Times New Roman" w:hAnsi="Helvetica" w:cs="Helvetica"/>
                <w:color w:val="1F1E33"/>
                <w:sz w:val="20"/>
                <w:lang w:val="nl-NL" w:eastAsia="nl-NL" w:bidi="ar-SA"/>
              </w:rPr>
            </w:pPr>
            <w:r w:rsidRPr="00900A83">
              <w:rPr>
                <w:rFonts w:ascii="Helvetica" w:eastAsia="Times New Roman" w:hAnsi="Helvetica" w:cs="Helvetica"/>
                <w:color w:val="1F1E33"/>
                <w:sz w:val="20"/>
                <w:lang w:val="nl-NL" w:eastAsia="nl-NL" w:bidi="ar-SA"/>
              </w:rPr>
              <w:t>Acceptance: Application Servers</w:t>
            </w:r>
          </w:p>
          <w:p w14:paraId="373810C4" w14:textId="40705287" w:rsidR="00D62249" w:rsidRPr="003454A3" w:rsidRDefault="00D62249" w:rsidP="00D62249">
            <w:pPr>
              <w:rPr>
                <w:rFonts w:ascii="Helvetica" w:eastAsia="Times New Roman" w:hAnsi="Helvetica" w:cs="Helvetica"/>
                <w:color w:val="1F1E33"/>
                <w:sz w:val="20"/>
                <w:lang w:val="nl-NL" w:eastAsia="nl-NL" w:bidi="ar-SA"/>
              </w:rPr>
            </w:pPr>
            <w:r w:rsidRPr="00900A83">
              <w:rPr>
                <w:rFonts w:ascii="Helvetica" w:eastAsia="Times New Roman" w:hAnsi="Helvetica" w:cs="Helvetica"/>
                <w:color w:val="1F1E33"/>
                <w:sz w:val="20"/>
                <w:lang w:val="nl-NL" w:eastAsia="nl-NL" w:bidi="ar-SA"/>
              </w:rPr>
              <w:t>Acceptance: Application server (Kato)</w:t>
            </w:r>
          </w:p>
        </w:tc>
        <w:tc>
          <w:tcPr>
            <w:tcW w:w="2340" w:type="dxa"/>
            <w:tcBorders>
              <w:top w:val="nil"/>
              <w:left w:val="single" w:sz="4" w:space="0" w:color="auto"/>
            </w:tcBorders>
          </w:tcPr>
          <w:p w14:paraId="12E24A65" w14:textId="77777777" w:rsidR="00D62249" w:rsidRDefault="00D62249" w:rsidP="00D6224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UWV DC</w:t>
            </w:r>
          </w:p>
          <w:p w14:paraId="6ADE119E" w14:textId="0E4CCCB3" w:rsidR="00D62249" w:rsidRPr="003454A3" w:rsidRDefault="00D62249" w:rsidP="00D62249">
            <w:pPr>
              <w:rPr>
                <w:rFonts w:ascii="Helvetica" w:eastAsia="Times New Roman" w:hAnsi="Helvetica" w:cs="Helvetica"/>
                <w:color w:val="1F1E33"/>
                <w:sz w:val="20"/>
                <w:lang w:val="nl-NL" w:eastAsia="nl-NL" w:bidi="ar-SA"/>
              </w:rPr>
            </w:pPr>
            <w:r w:rsidRPr="007E1A0F">
              <w:rPr>
                <w:rFonts w:ascii="Helvetica" w:eastAsia="Times New Roman" w:hAnsi="Helvetica" w:cs="Helvetica"/>
                <w:color w:val="1F1E33"/>
                <w:sz w:val="20"/>
                <w:lang w:val="nl-NL" w:eastAsia="nl-NL" w:bidi="ar-SA"/>
              </w:rPr>
              <w:t>UWV Mail</w:t>
            </w:r>
          </w:p>
        </w:tc>
        <w:tc>
          <w:tcPr>
            <w:tcW w:w="1620" w:type="dxa"/>
          </w:tcPr>
          <w:p w14:paraId="6456C339" w14:textId="7A7B3BAD" w:rsidR="00D62249" w:rsidRPr="003454A3" w:rsidRDefault="00D62249" w:rsidP="00D6224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TCP</w:t>
            </w:r>
          </w:p>
        </w:tc>
        <w:tc>
          <w:tcPr>
            <w:tcW w:w="1080" w:type="dxa"/>
          </w:tcPr>
          <w:p w14:paraId="6F8C400A" w14:textId="66167A0E" w:rsidR="00D62249" w:rsidRPr="003454A3" w:rsidRDefault="00D62249" w:rsidP="00D62249">
            <w:pPr>
              <w:rPr>
                <w:rFonts w:ascii="Helvetica" w:eastAsia="Times New Roman" w:hAnsi="Helvetica" w:cs="Helvetica"/>
                <w:color w:val="1F1E33"/>
                <w:sz w:val="20"/>
                <w:lang w:val="nl-NL" w:eastAsia="nl-NL" w:bidi="ar-SA"/>
              </w:rPr>
            </w:pPr>
            <w:r>
              <w:rPr>
                <w:rFonts w:ascii="Helvetica" w:eastAsia="Times New Roman" w:hAnsi="Helvetica" w:cs="Helvetica"/>
                <w:color w:val="1F1E33"/>
                <w:sz w:val="20"/>
                <w:lang w:val="nl-NL" w:eastAsia="nl-NL" w:bidi="ar-SA"/>
              </w:rPr>
              <w:t>25</w:t>
            </w:r>
          </w:p>
        </w:tc>
        <w:tc>
          <w:tcPr>
            <w:tcW w:w="1294" w:type="dxa"/>
          </w:tcPr>
          <w:p w14:paraId="7281B3C5" w14:textId="720D728B" w:rsidR="00D62249" w:rsidRPr="0016776E" w:rsidRDefault="00D62249" w:rsidP="00D62249">
            <w:pPr>
              <w:rPr>
                <w:rFonts w:eastAsia="Times New Roman" w:cs="Helvetica"/>
                <w:color w:val="1F1E33"/>
                <w:sz w:val="20"/>
                <w:lang w:val="nl-NL" w:eastAsia="nl-NL" w:bidi="ar-SA"/>
              </w:rPr>
            </w:pPr>
            <w:r>
              <w:rPr>
                <w:rFonts w:ascii="Helvetica" w:eastAsia="Times New Roman" w:hAnsi="Helvetica" w:cs="Helvetica"/>
                <w:color w:val="1F1E33"/>
                <w:sz w:val="20"/>
                <w:lang w:val="nl-NL" w:eastAsia="nl-NL" w:bidi="ar-SA"/>
              </w:rPr>
              <w:t>SMTP</w:t>
            </w:r>
          </w:p>
        </w:tc>
      </w:tr>
    </w:tbl>
    <w:p w14:paraId="1923A162" w14:textId="77777777" w:rsidR="00AF1DC3" w:rsidRDefault="00AF1DC3" w:rsidP="00AF1DC3">
      <w:pPr>
        <w:rPr>
          <w:rFonts w:ascii="Helvetica" w:eastAsia="Times New Roman" w:hAnsi="Helvetica" w:cs="Helvetica"/>
          <w:b/>
          <w:bCs/>
          <w:color w:val="1F1E33"/>
          <w:sz w:val="20"/>
          <w:lang w:val="en-US" w:eastAsia="nl-NL" w:bidi="ar-SA"/>
        </w:rPr>
      </w:pPr>
      <w:r>
        <w:rPr>
          <w:rFonts w:ascii="Helvetica" w:eastAsia="Times New Roman" w:hAnsi="Helvetica" w:cs="Helvetica"/>
          <w:b/>
          <w:bCs/>
          <w:color w:val="1F1E33"/>
          <w:sz w:val="20"/>
          <w:lang w:val="en-US" w:eastAsia="nl-NL" w:bidi="ar-SA"/>
        </w:rPr>
        <w:t>Application Server</w:t>
      </w:r>
      <w:r w:rsidRPr="00E52C59">
        <w:rPr>
          <w:rFonts w:ascii="Helvetica" w:eastAsia="Times New Roman" w:hAnsi="Helvetica" w:cs="Helvetica"/>
          <w:b/>
          <w:bCs/>
          <w:color w:val="1F1E33"/>
          <w:sz w:val="20"/>
          <w:lang w:val="en-US" w:eastAsia="nl-NL" w:bidi="ar-SA"/>
        </w:rPr>
        <w:t xml:space="preserve"> to </w:t>
      </w:r>
      <w:r>
        <w:rPr>
          <w:rFonts w:ascii="Helvetica" w:eastAsia="Times New Roman" w:hAnsi="Helvetica" w:cs="Helvetica"/>
          <w:b/>
          <w:bCs/>
          <w:color w:val="1F1E33"/>
          <w:sz w:val="20"/>
          <w:lang w:val="en-US" w:eastAsia="nl-NL" w:bidi="ar-SA"/>
        </w:rPr>
        <w:t>UWV Mail</w:t>
      </w:r>
    </w:p>
    <w:p w14:paraId="43C22EC2" w14:textId="4F99BE27" w:rsidR="003B69DE" w:rsidRDefault="003B69DE" w:rsidP="00FB1082">
      <w:pPr>
        <w:rPr>
          <w:rFonts w:eastAsia="Times New Roman" w:cs="Helvetica"/>
          <w:b/>
          <w:bCs/>
          <w:color w:val="1F1E33"/>
          <w:sz w:val="20"/>
          <w:lang w:val="en-US" w:eastAsia="nl-NL" w:bidi="ar-SA"/>
        </w:rPr>
      </w:pPr>
    </w:p>
    <w:p w14:paraId="38EE9B15" w14:textId="77777777" w:rsidR="002750AE" w:rsidRPr="00BB222E" w:rsidRDefault="002750AE" w:rsidP="002750AE">
      <w:pPr>
        <w:rPr>
          <w:rFonts w:ascii="Helvetica" w:eastAsia="Times New Roman" w:hAnsi="Helvetica" w:cs="Helvetica"/>
          <w:color w:val="1F1E33"/>
          <w:sz w:val="20"/>
          <w:lang w:val="en-US" w:eastAsia="nl-NL" w:bidi="ar-SA"/>
        </w:rPr>
      </w:pPr>
      <w:r w:rsidRPr="006A5D7B">
        <w:rPr>
          <w:rFonts w:ascii="Helvetica" w:eastAsia="Times New Roman" w:hAnsi="Helvetica" w:cs="Helvetica"/>
          <w:i/>
          <w:iCs/>
          <w:color w:val="1F1E33"/>
          <w:sz w:val="20"/>
          <w:lang w:val="en-US" w:eastAsia="nl-NL" w:bidi="ar-SA"/>
        </w:rPr>
        <w:t xml:space="preserve">The following ports must be allowed on the firewalls between </w:t>
      </w:r>
      <w:r>
        <w:rPr>
          <w:rFonts w:ascii="Helvetica" w:eastAsia="Times New Roman" w:hAnsi="Helvetica" w:cs="Helvetica"/>
          <w:i/>
          <w:iCs/>
          <w:color w:val="1F1E33"/>
          <w:sz w:val="20"/>
          <w:lang w:val="en-US" w:eastAsia="nl-NL" w:bidi="ar-SA"/>
        </w:rPr>
        <w:t>Virusscan server and Internet Proxy KPN</w:t>
      </w:r>
      <w:r w:rsidRPr="006A5D7B">
        <w:rPr>
          <w:rFonts w:ascii="Helvetica" w:eastAsia="Times New Roman" w:hAnsi="Helvetica" w:cs="Helvetica"/>
          <w:i/>
          <w:iCs/>
          <w:color w:val="1F1E33"/>
          <w:sz w:val="20"/>
          <w:lang w:val="en-US" w:eastAsia="nl-NL" w:bidi="ar-SA"/>
        </w:rPr>
        <w:t xml:space="preserve"> </w:t>
      </w:r>
    </w:p>
    <w:tbl>
      <w:tblPr>
        <w:tblStyle w:val="TableGrid"/>
        <w:tblW w:w="10165" w:type="dxa"/>
        <w:tblLook w:val="04A0" w:firstRow="1" w:lastRow="0" w:firstColumn="1" w:lastColumn="0" w:noHBand="0" w:noVBand="1"/>
      </w:tblPr>
      <w:tblGrid>
        <w:gridCol w:w="4315"/>
        <w:gridCol w:w="2340"/>
        <w:gridCol w:w="1350"/>
        <w:gridCol w:w="810"/>
        <w:gridCol w:w="1350"/>
      </w:tblGrid>
      <w:tr w:rsidR="00E7043E" w:rsidRPr="00F30458" w14:paraId="340EF8A6" w14:textId="77777777" w:rsidTr="00EE6180">
        <w:tc>
          <w:tcPr>
            <w:tcW w:w="4315" w:type="dxa"/>
            <w:tcBorders>
              <w:bottom w:val="single" w:sz="4" w:space="0" w:color="auto"/>
            </w:tcBorders>
            <w:shd w:val="clear" w:color="auto" w:fill="D9D9D9" w:themeFill="background1" w:themeFillShade="D9"/>
          </w:tcPr>
          <w:p w14:paraId="783F6494" w14:textId="77777777" w:rsidR="00E7043E" w:rsidRPr="00F30458" w:rsidRDefault="00E7043E" w:rsidP="00EE6180">
            <w:pPr>
              <w:rPr>
                <w:rFonts w:ascii="Helvetica" w:eastAsia="Times New Roman" w:hAnsi="Helvetica" w:cs="Helvetica"/>
                <w:b/>
                <w:bCs/>
                <w:color w:val="1F1E33"/>
                <w:sz w:val="20"/>
                <w:lang w:val="en-US" w:eastAsia="nl-NL" w:bidi="ar-SA"/>
              </w:rPr>
            </w:pPr>
            <w:r w:rsidRPr="00F30458">
              <w:rPr>
                <w:rFonts w:ascii="Helvetica" w:eastAsia="Times New Roman" w:hAnsi="Helvetica" w:cs="Helvetica"/>
                <w:b/>
                <w:bCs/>
                <w:color w:val="1F1E33"/>
                <w:sz w:val="20"/>
                <w:lang w:val="en-US" w:eastAsia="nl-NL" w:bidi="ar-SA"/>
              </w:rPr>
              <w:t>Source</w:t>
            </w:r>
          </w:p>
        </w:tc>
        <w:tc>
          <w:tcPr>
            <w:tcW w:w="2340" w:type="dxa"/>
            <w:tcBorders>
              <w:bottom w:val="single" w:sz="4" w:space="0" w:color="auto"/>
            </w:tcBorders>
            <w:shd w:val="clear" w:color="auto" w:fill="D9D9D9" w:themeFill="background1" w:themeFillShade="D9"/>
          </w:tcPr>
          <w:p w14:paraId="330274B5" w14:textId="77777777" w:rsidR="00E7043E" w:rsidRPr="00F30458" w:rsidRDefault="00E7043E" w:rsidP="00EE6180">
            <w:pPr>
              <w:rPr>
                <w:rFonts w:ascii="Helvetica" w:eastAsia="Times New Roman" w:hAnsi="Helvetica" w:cs="Helvetica"/>
                <w:b/>
                <w:bCs/>
                <w:color w:val="1F1E33"/>
                <w:sz w:val="20"/>
                <w:lang w:val="en-US" w:eastAsia="nl-NL" w:bidi="ar-SA"/>
              </w:rPr>
            </w:pPr>
            <w:r w:rsidRPr="00F30458">
              <w:rPr>
                <w:rFonts w:ascii="Helvetica" w:eastAsia="Times New Roman" w:hAnsi="Helvetica" w:cs="Helvetica"/>
                <w:b/>
                <w:bCs/>
                <w:color w:val="1F1E33"/>
                <w:sz w:val="20"/>
                <w:lang w:val="en-US" w:eastAsia="nl-NL" w:bidi="ar-SA"/>
              </w:rPr>
              <w:t>Destination</w:t>
            </w:r>
          </w:p>
        </w:tc>
        <w:tc>
          <w:tcPr>
            <w:tcW w:w="1350" w:type="dxa"/>
            <w:shd w:val="clear" w:color="auto" w:fill="D9D9D9" w:themeFill="background1" w:themeFillShade="D9"/>
          </w:tcPr>
          <w:p w14:paraId="00440FCF" w14:textId="77777777" w:rsidR="00E7043E" w:rsidRPr="00F30458" w:rsidRDefault="00E7043E" w:rsidP="00EE6180">
            <w:pPr>
              <w:rPr>
                <w:rFonts w:ascii="Helvetica" w:eastAsia="Times New Roman" w:hAnsi="Helvetica" w:cs="Helvetica"/>
                <w:b/>
                <w:bCs/>
                <w:color w:val="1F1E33"/>
                <w:sz w:val="20"/>
                <w:lang w:val="en-US" w:eastAsia="nl-NL" w:bidi="ar-SA"/>
              </w:rPr>
            </w:pPr>
            <w:r w:rsidRPr="00F30458">
              <w:rPr>
                <w:rFonts w:ascii="Helvetica" w:eastAsia="Times New Roman" w:hAnsi="Helvetica" w:cs="Helvetica"/>
                <w:b/>
                <w:bCs/>
                <w:color w:val="1F1E33"/>
                <w:sz w:val="20"/>
                <w:lang w:val="en-US" w:eastAsia="nl-NL" w:bidi="ar-SA"/>
              </w:rPr>
              <w:t>Protocol</w:t>
            </w:r>
          </w:p>
        </w:tc>
        <w:tc>
          <w:tcPr>
            <w:tcW w:w="810" w:type="dxa"/>
            <w:shd w:val="clear" w:color="auto" w:fill="D9D9D9" w:themeFill="background1" w:themeFillShade="D9"/>
          </w:tcPr>
          <w:p w14:paraId="4E1F39B0" w14:textId="77777777" w:rsidR="00E7043E" w:rsidRPr="00F30458" w:rsidRDefault="00E7043E" w:rsidP="00EE6180">
            <w:pPr>
              <w:rPr>
                <w:rFonts w:ascii="Helvetica" w:eastAsia="Times New Roman" w:hAnsi="Helvetica" w:cs="Helvetica"/>
                <w:b/>
                <w:bCs/>
                <w:color w:val="1F1E33"/>
                <w:sz w:val="20"/>
                <w:lang w:val="en-US" w:eastAsia="nl-NL" w:bidi="ar-SA"/>
              </w:rPr>
            </w:pPr>
            <w:r w:rsidRPr="00F30458">
              <w:rPr>
                <w:rFonts w:ascii="Helvetica" w:eastAsia="Times New Roman" w:hAnsi="Helvetica" w:cs="Helvetica"/>
                <w:b/>
                <w:bCs/>
                <w:color w:val="1F1E33"/>
                <w:sz w:val="20"/>
                <w:lang w:val="en-US" w:eastAsia="nl-NL" w:bidi="ar-SA"/>
              </w:rPr>
              <w:t>ports</w:t>
            </w:r>
          </w:p>
        </w:tc>
        <w:tc>
          <w:tcPr>
            <w:tcW w:w="1350" w:type="dxa"/>
            <w:shd w:val="clear" w:color="auto" w:fill="D9D9D9" w:themeFill="background1" w:themeFillShade="D9"/>
          </w:tcPr>
          <w:p w14:paraId="1EF4E557" w14:textId="77777777" w:rsidR="00E7043E" w:rsidRPr="00F30458" w:rsidRDefault="00E7043E" w:rsidP="00EE6180">
            <w:pPr>
              <w:rPr>
                <w:rFonts w:ascii="Helvetica" w:eastAsia="Times New Roman" w:hAnsi="Helvetica" w:cs="Helvetica"/>
                <w:b/>
                <w:bCs/>
                <w:color w:val="1F1E33"/>
                <w:sz w:val="20"/>
                <w:lang w:val="en-US" w:eastAsia="nl-NL" w:bidi="ar-SA"/>
              </w:rPr>
            </w:pPr>
            <w:r w:rsidRPr="00F30458">
              <w:rPr>
                <w:rFonts w:ascii="Helvetica" w:eastAsia="Times New Roman" w:hAnsi="Helvetica" w:cs="Helvetica"/>
                <w:b/>
                <w:bCs/>
                <w:color w:val="1F1E33"/>
                <w:sz w:val="20"/>
                <w:lang w:val="en-US" w:eastAsia="nl-NL" w:bidi="ar-SA"/>
              </w:rPr>
              <w:t>Comments</w:t>
            </w:r>
          </w:p>
        </w:tc>
      </w:tr>
      <w:tr w:rsidR="00E7043E" w:rsidRPr="003454A3" w14:paraId="10F3615A" w14:textId="77777777" w:rsidTr="00EE6180">
        <w:tc>
          <w:tcPr>
            <w:tcW w:w="4315" w:type="dxa"/>
            <w:tcBorders>
              <w:top w:val="nil"/>
              <w:right w:val="single" w:sz="4" w:space="0" w:color="auto"/>
            </w:tcBorders>
          </w:tcPr>
          <w:p w14:paraId="3D65BB11" w14:textId="77777777" w:rsidR="00E7043E" w:rsidRPr="00F30458" w:rsidRDefault="00E7043E" w:rsidP="00EE6180">
            <w:pPr>
              <w:rPr>
                <w:rFonts w:ascii="Helvetica" w:eastAsia="Times New Roman" w:hAnsi="Helvetica" w:cs="Helvetica"/>
                <w:color w:val="1F1E33"/>
                <w:sz w:val="20"/>
                <w:lang w:val="nl-NL" w:eastAsia="nl-NL" w:bidi="ar-SA"/>
              </w:rPr>
            </w:pPr>
            <w:r w:rsidRPr="00F30458">
              <w:rPr>
                <w:rFonts w:ascii="Helvetica" w:eastAsia="Times New Roman" w:hAnsi="Helvetica" w:cs="Helvetica"/>
                <w:color w:val="1F1E33"/>
                <w:sz w:val="20"/>
                <w:lang w:val="nl-NL" w:eastAsia="nl-NL" w:bidi="ar-SA"/>
              </w:rPr>
              <w:t>DXC DC</w:t>
            </w:r>
          </w:p>
          <w:p w14:paraId="02C64EF3" w14:textId="77777777" w:rsidR="00E7043E" w:rsidRPr="00F30458" w:rsidRDefault="00E7043E" w:rsidP="00A4787C">
            <w:pPr>
              <w:pStyle w:val="ListParagraph"/>
              <w:numPr>
                <w:ilvl w:val="0"/>
                <w:numId w:val="72"/>
              </w:numPr>
              <w:rPr>
                <w:rFonts w:ascii="Helvetica" w:eastAsia="Times New Roman" w:hAnsi="Helvetica" w:cs="Helvetica"/>
                <w:color w:val="1F1E33"/>
                <w:sz w:val="20"/>
                <w:lang w:val="nl-NL" w:eastAsia="nl-NL" w:bidi="ar-SA"/>
              </w:rPr>
            </w:pPr>
            <w:r w:rsidRPr="00F30458">
              <w:rPr>
                <w:rFonts w:ascii="Helvetica" w:eastAsia="Times New Roman" w:hAnsi="Helvetica" w:cs="Helvetica"/>
                <w:color w:val="1F1E33"/>
                <w:sz w:val="20"/>
                <w:lang w:val="nl-NL" w:eastAsia="nl-NL" w:bidi="ar-SA"/>
              </w:rPr>
              <w:t>Production: Virusscan Server</w:t>
            </w:r>
          </w:p>
          <w:p w14:paraId="0CCF769B" w14:textId="77777777" w:rsidR="00E7043E" w:rsidRPr="00F30458" w:rsidRDefault="00E7043E" w:rsidP="00A4787C">
            <w:pPr>
              <w:pStyle w:val="ListParagraph"/>
              <w:numPr>
                <w:ilvl w:val="0"/>
                <w:numId w:val="72"/>
              </w:numPr>
              <w:rPr>
                <w:rFonts w:ascii="Helvetica" w:eastAsia="Times New Roman" w:hAnsi="Helvetica" w:cs="Helvetica"/>
                <w:color w:val="1F1E33"/>
                <w:sz w:val="20"/>
                <w:lang w:val="nl-NL" w:eastAsia="nl-NL" w:bidi="ar-SA"/>
              </w:rPr>
            </w:pPr>
            <w:r w:rsidRPr="00F30458">
              <w:rPr>
                <w:rFonts w:ascii="Helvetica" w:eastAsia="Times New Roman" w:hAnsi="Helvetica" w:cs="Helvetica"/>
                <w:color w:val="1F1E33"/>
                <w:sz w:val="20"/>
                <w:lang w:val="nl-NL" w:eastAsia="nl-NL" w:bidi="ar-SA"/>
              </w:rPr>
              <w:t>Acceptance: Virusscan Server</w:t>
            </w:r>
          </w:p>
        </w:tc>
        <w:tc>
          <w:tcPr>
            <w:tcW w:w="2340" w:type="dxa"/>
            <w:tcBorders>
              <w:top w:val="nil"/>
              <w:left w:val="single" w:sz="4" w:space="0" w:color="auto"/>
            </w:tcBorders>
          </w:tcPr>
          <w:p w14:paraId="0E05BFE0" w14:textId="77777777" w:rsidR="00E7043E" w:rsidRPr="00F30458" w:rsidRDefault="00E7043E" w:rsidP="00EE6180">
            <w:pPr>
              <w:rPr>
                <w:rFonts w:ascii="Helvetica" w:eastAsia="Times New Roman" w:hAnsi="Helvetica" w:cs="Helvetica"/>
                <w:color w:val="1F1E33"/>
                <w:sz w:val="20"/>
                <w:lang w:val="nl-NL" w:eastAsia="nl-NL" w:bidi="ar-SA"/>
              </w:rPr>
            </w:pPr>
            <w:r w:rsidRPr="00F30458">
              <w:rPr>
                <w:rFonts w:ascii="Helvetica" w:eastAsia="Times New Roman" w:hAnsi="Helvetica" w:cs="Helvetica"/>
                <w:color w:val="1F1E33"/>
                <w:sz w:val="20"/>
                <w:lang w:val="nl-NL" w:eastAsia="nl-NL" w:bidi="ar-SA"/>
              </w:rPr>
              <w:t>UWV DC</w:t>
            </w:r>
          </w:p>
          <w:p w14:paraId="0D9EBB40" w14:textId="77777777" w:rsidR="00E7043E" w:rsidRPr="00F30458" w:rsidRDefault="00E7043E" w:rsidP="00A4787C">
            <w:pPr>
              <w:pStyle w:val="ListParagraph"/>
              <w:numPr>
                <w:ilvl w:val="0"/>
                <w:numId w:val="72"/>
              </w:numPr>
              <w:rPr>
                <w:rFonts w:ascii="Helvetica" w:eastAsia="Times New Roman" w:hAnsi="Helvetica" w:cs="Helvetica"/>
                <w:color w:val="1F1E33"/>
                <w:sz w:val="20"/>
                <w:lang w:val="nl-NL" w:eastAsia="nl-NL" w:bidi="ar-SA"/>
              </w:rPr>
            </w:pPr>
            <w:r w:rsidRPr="00F30458">
              <w:rPr>
                <w:rFonts w:ascii="Helvetica" w:eastAsia="Times New Roman" w:hAnsi="Helvetica" w:cs="Helvetica"/>
                <w:color w:val="1F1E33"/>
                <w:sz w:val="20"/>
                <w:lang w:val="nl-NL" w:eastAsia="nl-NL" w:bidi="ar-SA"/>
              </w:rPr>
              <w:t>Internet Proxy KPN</w:t>
            </w:r>
          </w:p>
        </w:tc>
        <w:tc>
          <w:tcPr>
            <w:tcW w:w="1350" w:type="dxa"/>
          </w:tcPr>
          <w:p w14:paraId="1D824A66" w14:textId="77777777" w:rsidR="00E7043E" w:rsidRPr="00F30458" w:rsidRDefault="00E7043E" w:rsidP="00EE6180">
            <w:pPr>
              <w:rPr>
                <w:rFonts w:ascii="Helvetica" w:eastAsia="Times New Roman" w:hAnsi="Helvetica" w:cs="Helvetica"/>
                <w:color w:val="1F1E33"/>
                <w:sz w:val="20"/>
                <w:lang w:val="nl-NL" w:eastAsia="nl-NL" w:bidi="ar-SA"/>
              </w:rPr>
            </w:pPr>
            <w:r w:rsidRPr="00F30458">
              <w:rPr>
                <w:rFonts w:ascii="Helvetica" w:eastAsia="Times New Roman" w:hAnsi="Helvetica" w:cs="Helvetica"/>
                <w:color w:val="1F1E33"/>
                <w:sz w:val="20"/>
                <w:lang w:val="nl-NL" w:eastAsia="nl-NL" w:bidi="ar-SA"/>
              </w:rPr>
              <w:t>TCP</w:t>
            </w:r>
          </w:p>
        </w:tc>
        <w:tc>
          <w:tcPr>
            <w:tcW w:w="810" w:type="dxa"/>
          </w:tcPr>
          <w:p w14:paraId="2A6CF978" w14:textId="77777777" w:rsidR="00E7043E" w:rsidRPr="00F30458" w:rsidRDefault="00E7043E" w:rsidP="00EE6180">
            <w:pPr>
              <w:rPr>
                <w:rFonts w:ascii="Helvetica" w:eastAsia="Times New Roman" w:hAnsi="Helvetica" w:cs="Helvetica"/>
                <w:color w:val="1F1E33"/>
                <w:sz w:val="20"/>
                <w:lang w:val="nl-NL" w:eastAsia="nl-NL" w:bidi="ar-SA"/>
              </w:rPr>
            </w:pPr>
            <w:r w:rsidRPr="00F30458">
              <w:rPr>
                <w:rFonts w:ascii="Helvetica" w:eastAsia="Times New Roman" w:hAnsi="Helvetica" w:cs="Helvetica"/>
                <w:color w:val="1F1E33"/>
                <w:sz w:val="20"/>
                <w:lang w:val="nl-NL" w:eastAsia="nl-NL" w:bidi="ar-SA"/>
              </w:rPr>
              <w:t>3128</w:t>
            </w:r>
          </w:p>
        </w:tc>
        <w:tc>
          <w:tcPr>
            <w:tcW w:w="1350" w:type="dxa"/>
          </w:tcPr>
          <w:p w14:paraId="31AB3A96" w14:textId="77777777" w:rsidR="00E7043E" w:rsidRPr="003454A3" w:rsidRDefault="00E7043E" w:rsidP="00EE6180">
            <w:pPr>
              <w:rPr>
                <w:rFonts w:ascii="Helvetica" w:eastAsia="Times New Roman" w:hAnsi="Helvetica" w:cs="Helvetica"/>
                <w:color w:val="1F1E33"/>
                <w:sz w:val="20"/>
                <w:lang w:val="nl-NL" w:eastAsia="nl-NL" w:bidi="ar-SA"/>
              </w:rPr>
            </w:pPr>
            <w:r w:rsidRPr="00F30458">
              <w:rPr>
                <w:rFonts w:ascii="Helvetica" w:eastAsia="Times New Roman" w:hAnsi="Helvetica" w:cs="Helvetica"/>
                <w:color w:val="1F1E33"/>
                <w:sz w:val="20"/>
                <w:lang w:val="nl-NL" w:eastAsia="nl-NL" w:bidi="ar-SA"/>
              </w:rPr>
              <w:t>Symantec Live Update</w:t>
            </w:r>
          </w:p>
        </w:tc>
      </w:tr>
    </w:tbl>
    <w:p w14:paraId="1BB5FD43" w14:textId="77777777" w:rsidR="00213129" w:rsidRDefault="00213129" w:rsidP="00FB1082">
      <w:pPr>
        <w:rPr>
          <w:rFonts w:eastAsia="Times New Roman" w:cs="Helvetica"/>
          <w:b/>
          <w:bCs/>
          <w:color w:val="1F1E33"/>
          <w:sz w:val="20"/>
          <w:lang w:val="en-US" w:eastAsia="nl-NL" w:bidi="ar-SA"/>
        </w:rPr>
      </w:pPr>
    </w:p>
    <w:p w14:paraId="32FB73AB" w14:textId="77777777" w:rsidR="00213129" w:rsidRDefault="00213129" w:rsidP="00FB1082">
      <w:pPr>
        <w:rPr>
          <w:rFonts w:eastAsia="Times New Roman" w:cs="Helvetica"/>
          <w:b/>
          <w:bCs/>
          <w:color w:val="1F1E33"/>
          <w:sz w:val="20"/>
          <w:lang w:val="en-US" w:eastAsia="nl-NL" w:bidi="ar-SA"/>
        </w:rPr>
      </w:pPr>
    </w:p>
    <w:p w14:paraId="24C6C271" w14:textId="36F2F230" w:rsidR="00213129" w:rsidRPr="0016776E" w:rsidRDefault="00213129" w:rsidP="00FB1082">
      <w:pPr>
        <w:rPr>
          <w:rFonts w:eastAsia="Times New Roman" w:cs="Helvetica"/>
          <w:b/>
          <w:bCs/>
          <w:color w:val="1F1E33"/>
          <w:sz w:val="20"/>
          <w:lang w:val="en-US" w:eastAsia="nl-NL" w:bidi="ar-SA"/>
        </w:rPr>
      </w:pPr>
    </w:p>
    <w:p w14:paraId="7E2EBD8C" w14:textId="77777777" w:rsidR="008274F7" w:rsidRPr="0016776E" w:rsidRDefault="008274F7" w:rsidP="00FB1082">
      <w:pPr>
        <w:rPr>
          <w:rFonts w:eastAsia="Times New Roman" w:cs="Helvetica"/>
          <w:b/>
          <w:bCs/>
          <w:color w:val="1F1E33"/>
          <w:sz w:val="20"/>
          <w:lang w:val="en-US" w:eastAsia="nl-NL" w:bidi="ar-SA"/>
        </w:rPr>
      </w:pPr>
    </w:p>
    <w:p w14:paraId="15839290" w14:textId="77777777" w:rsidR="008274F7" w:rsidRPr="0016776E" w:rsidRDefault="008274F7" w:rsidP="00FB1082">
      <w:pPr>
        <w:rPr>
          <w:rFonts w:eastAsia="Times New Roman" w:cs="Helvetica"/>
          <w:b/>
          <w:bCs/>
          <w:color w:val="1F1E33"/>
          <w:sz w:val="20"/>
          <w:lang w:val="en-US" w:eastAsia="nl-NL" w:bidi="ar-SA"/>
        </w:rPr>
      </w:pPr>
    </w:p>
    <w:p w14:paraId="4D693E0A" w14:textId="597DDCC6" w:rsidR="008C10BF" w:rsidRPr="0016776E" w:rsidRDefault="008C10BF" w:rsidP="00FB1082">
      <w:pPr>
        <w:rPr>
          <w:rFonts w:eastAsia="Times New Roman" w:cs="Helvetica"/>
          <w:b/>
          <w:bCs/>
          <w:color w:val="1F1E33"/>
          <w:sz w:val="20"/>
          <w:lang w:val="en-US" w:eastAsia="nl-NL" w:bidi="ar-SA"/>
        </w:rPr>
      </w:pPr>
    </w:p>
    <w:p w14:paraId="2A14EAB1" w14:textId="0AC8F47C" w:rsidR="00B455BF" w:rsidRDefault="008C10BF" w:rsidP="008C10BF">
      <w:pPr>
        <w:pStyle w:val="Heading1"/>
        <w:numPr>
          <w:ilvl w:val="0"/>
          <w:numId w:val="0"/>
        </w:numPr>
        <w:rPr>
          <w:lang w:val="en-US"/>
        </w:rPr>
      </w:pPr>
      <w:bookmarkStart w:id="90" w:name="_Toc94024230"/>
      <w:bookmarkStart w:id="91" w:name="_Toc119414610"/>
      <w:bookmarkStart w:id="92" w:name="_Hlk63698937"/>
      <w:bookmarkStart w:id="93" w:name="_Hlk63697804"/>
      <w:r w:rsidRPr="00AF725D">
        <w:rPr>
          <w:lang w:val="en-US"/>
        </w:rPr>
        <w:lastRenderedPageBreak/>
        <w:t xml:space="preserve">Appendix </w:t>
      </w:r>
      <w:r w:rsidR="00AA4B85">
        <w:rPr>
          <w:lang w:val="en-US"/>
        </w:rPr>
        <w:t>C</w:t>
      </w:r>
      <w:r w:rsidRPr="00AF725D">
        <w:rPr>
          <w:lang w:val="en-US"/>
        </w:rPr>
        <w:t xml:space="preserve">: </w:t>
      </w:r>
      <w:r w:rsidR="00A265BC">
        <w:rPr>
          <w:lang w:val="en-US"/>
        </w:rPr>
        <w:t>Users and Groups</w:t>
      </w:r>
      <w:bookmarkEnd w:id="90"/>
      <w:bookmarkEnd w:id="91"/>
    </w:p>
    <w:bookmarkEnd w:id="92"/>
    <w:p w14:paraId="59DFCA6C" w14:textId="533451C6" w:rsidR="003051B3" w:rsidRDefault="00764D9B" w:rsidP="003051B3">
      <w:pPr>
        <w:spacing w:after="160" w:line="259" w:lineRule="auto"/>
        <w:rPr>
          <w:rFonts w:eastAsia="Times New Roman" w:cs="Helvetica"/>
          <w:b/>
          <w:bCs/>
          <w:i/>
          <w:iCs/>
          <w:color w:val="1F1E33"/>
          <w:sz w:val="20"/>
          <w:lang w:val="en-US" w:eastAsia="nl-NL" w:bidi="ar-SA"/>
        </w:rPr>
      </w:pPr>
      <w:r w:rsidRPr="0016776E">
        <w:rPr>
          <w:rFonts w:eastAsia="Times New Roman" w:cs="Helvetica"/>
          <w:b/>
          <w:bCs/>
          <w:i/>
          <w:iCs/>
          <w:color w:val="1F1E33"/>
          <w:sz w:val="20"/>
          <w:lang w:val="en-US" w:eastAsia="nl-NL" w:bidi="ar-SA"/>
        </w:rPr>
        <w:t>User Authentication and Authorisation</w:t>
      </w:r>
      <w:r w:rsidR="001E0065" w:rsidRPr="0016776E">
        <w:rPr>
          <w:rFonts w:eastAsia="Times New Roman" w:cs="Helvetica"/>
          <w:b/>
          <w:bCs/>
          <w:i/>
          <w:iCs/>
          <w:color w:val="1F1E33"/>
          <w:sz w:val="20"/>
          <w:lang w:val="en-US" w:eastAsia="nl-NL" w:bidi="ar-SA"/>
        </w:rPr>
        <w:t xml:space="preserve"> managed by DXC</w:t>
      </w:r>
      <w:r w:rsidR="003051B3" w:rsidRPr="0016776E">
        <w:rPr>
          <w:rFonts w:eastAsia="Times New Roman" w:cs="Helvetica"/>
          <w:b/>
          <w:bCs/>
          <w:i/>
          <w:iCs/>
          <w:color w:val="1F1E33"/>
          <w:sz w:val="20"/>
          <w:lang w:val="en-US" w:eastAsia="nl-NL" w:bidi="ar-SA"/>
        </w:rPr>
        <w:t>:</w:t>
      </w:r>
    </w:p>
    <w:p w14:paraId="1931ED14" w14:textId="39A1C756" w:rsidR="00157871" w:rsidRPr="00F94A44" w:rsidRDefault="007557C7" w:rsidP="003051B3">
      <w:pPr>
        <w:spacing w:after="160" w:line="259" w:lineRule="auto"/>
        <w:rPr>
          <w:rFonts w:eastAsia="Times New Roman" w:cs="Helvetica"/>
          <w:color w:val="1F1E33"/>
          <w:sz w:val="20"/>
          <w:lang w:val="en-US" w:eastAsia="nl-NL" w:bidi="ar-SA"/>
        </w:rPr>
      </w:pPr>
      <w:r w:rsidRPr="00DF4522">
        <w:rPr>
          <w:color w:val="1F1E33"/>
          <w:sz w:val="20"/>
          <w:lang w:val="en-US"/>
        </w:rPr>
        <w:t xml:space="preserve">DXC Managed Users and groups are </w:t>
      </w:r>
      <w:r w:rsidR="00157871" w:rsidRPr="00027843">
        <w:rPr>
          <w:color w:val="1F1E33"/>
          <w:sz w:val="20"/>
          <w:lang w:val="en-US"/>
        </w:rPr>
        <w:t>documente</w:t>
      </w:r>
      <w:r w:rsidR="00362C9E" w:rsidRPr="00027843">
        <w:rPr>
          <w:color w:val="1F1E33"/>
          <w:sz w:val="20"/>
          <w:lang w:val="en-US"/>
        </w:rPr>
        <w:t xml:space="preserve">d </w:t>
      </w:r>
      <w:r w:rsidRPr="00027843">
        <w:rPr>
          <w:color w:val="1F1E33"/>
          <w:sz w:val="20"/>
          <w:lang w:val="en-US"/>
        </w:rPr>
        <w:t xml:space="preserve">by </w:t>
      </w:r>
      <w:r w:rsidR="006D437F" w:rsidRPr="00027843">
        <w:rPr>
          <w:color w:val="1F1E33"/>
          <w:sz w:val="20"/>
          <w:lang w:val="en-US"/>
        </w:rPr>
        <w:t xml:space="preserve">DXC </w:t>
      </w:r>
      <w:r w:rsidRPr="00027843">
        <w:rPr>
          <w:color w:val="1F1E33"/>
          <w:sz w:val="20"/>
          <w:lang w:val="en-US"/>
        </w:rPr>
        <w:t xml:space="preserve">TAB </w:t>
      </w:r>
      <w:r w:rsidR="00362C9E" w:rsidRPr="00DE1837">
        <w:rPr>
          <w:color w:val="1F1E33"/>
          <w:sz w:val="20"/>
          <w:lang w:val="en-US"/>
        </w:rPr>
        <w:t>in the TBH</w:t>
      </w:r>
      <w:r w:rsidR="006D437F" w:rsidRPr="00D37F33">
        <w:rPr>
          <w:color w:val="1F1E33"/>
          <w:sz w:val="20"/>
          <w:lang w:val="en-US"/>
        </w:rPr>
        <w:t xml:space="preserve"> / TMM (Technisch Beheer Handboek / Technical Maintenance Manual</w:t>
      </w:r>
      <w:r w:rsidR="00DB25AC" w:rsidRPr="00521094">
        <w:rPr>
          <w:color w:val="1F1E33"/>
          <w:sz w:val="20"/>
          <w:lang w:val="en-US"/>
        </w:rPr>
        <w:t xml:space="preserve">) </w:t>
      </w:r>
      <w:r w:rsidR="00362C9E" w:rsidRPr="00057FAD">
        <w:rPr>
          <w:color w:val="1F1E33"/>
          <w:sz w:val="20"/>
          <w:lang w:val="en-US"/>
        </w:rPr>
        <w:t>or by the Lead Engineer during the realization phase</w:t>
      </w:r>
    </w:p>
    <w:p w14:paraId="0954F1CF" w14:textId="25E0747B" w:rsidR="002A7C81" w:rsidRDefault="002A7C81" w:rsidP="002A7C81">
      <w:pPr>
        <w:pStyle w:val="Heading1"/>
        <w:numPr>
          <w:ilvl w:val="0"/>
          <w:numId w:val="0"/>
        </w:numPr>
      </w:pPr>
      <w:bookmarkStart w:id="94" w:name="_Toc94024232"/>
      <w:bookmarkStart w:id="95" w:name="_Toc119414611"/>
      <w:bookmarkEnd w:id="93"/>
      <w:r w:rsidRPr="009B5527">
        <w:lastRenderedPageBreak/>
        <w:t xml:space="preserve">Appendix </w:t>
      </w:r>
      <w:r w:rsidR="007B3728">
        <w:t>E</w:t>
      </w:r>
      <w:r w:rsidRPr="009B5527">
        <w:t xml:space="preserve">: </w:t>
      </w:r>
      <w:r>
        <w:t>Glossary</w:t>
      </w:r>
      <w:bookmarkEnd w:id="94"/>
      <w:bookmarkEnd w:id="95"/>
    </w:p>
    <w:tbl>
      <w:tblPr>
        <w:tblW w:w="10180" w:type="dxa"/>
        <w:tblLook w:val="04A0" w:firstRow="1" w:lastRow="0" w:firstColumn="1" w:lastColumn="0" w:noHBand="0" w:noVBand="1"/>
      </w:tblPr>
      <w:tblGrid>
        <w:gridCol w:w="1800"/>
        <w:gridCol w:w="5860"/>
        <w:gridCol w:w="2520"/>
      </w:tblGrid>
      <w:tr w:rsidR="009276CD" w:rsidRPr="009F0891" w14:paraId="14C71FBF" w14:textId="77777777" w:rsidTr="002A2277">
        <w:trPr>
          <w:trHeight w:val="315"/>
          <w:tblHeader/>
        </w:trPr>
        <w:tc>
          <w:tcPr>
            <w:tcW w:w="1800" w:type="dxa"/>
            <w:tcBorders>
              <w:top w:val="single" w:sz="8" w:space="0" w:color="auto"/>
              <w:left w:val="single" w:sz="8" w:space="0" w:color="auto"/>
              <w:bottom w:val="single" w:sz="8" w:space="0" w:color="auto"/>
              <w:right w:val="single" w:sz="8" w:space="0" w:color="auto"/>
            </w:tcBorders>
            <w:shd w:val="clear" w:color="000000" w:fill="808080"/>
            <w:vAlign w:val="center"/>
            <w:hideMark/>
          </w:tcPr>
          <w:p w14:paraId="3CC63AF2" w14:textId="77777777" w:rsidR="009276CD" w:rsidRPr="009F0891" w:rsidRDefault="009276CD" w:rsidP="002A2277">
            <w:pPr>
              <w:rPr>
                <w:rFonts w:eastAsia="Times New Roman" w:cs="Arial"/>
                <w:b/>
                <w:bCs/>
                <w:color w:val="FFFFFF"/>
                <w:szCs w:val="22"/>
                <w:lang w:eastAsia="en-GB" w:bidi="ar-SA"/>
              </w:rPr>
            </w:pPr>
            <w:r w:rsidRPr="009F0891">
              <w:rPr>
                <w:rFonts w:eastAsia="Times New Roman" w:cs="Arial"/>
                <w:b/>
                <w:bCs/>
                <w:color w:val="FFFFFF"/>
                <w:szCs w:val="22"/>
                <w:lang w:val="en-US" w:eastAsia="en-GB" w:bidi="ar-SA"/>
              </w:rPr>
              <w:t>Acronym</w:t>
            </w:r>
          </w:p>
        </w:tc>
        <w:tc>
          <w:tcPr>
            <w:tcW w:w="5860" w:type="dxa"/>
            <w:tcBorders>
              <w:top w:val="single" w:sz="8" w:space="0" w:color="auto"/>
              <w:left w:val="nil"/>
              <w:bottom w:val="single" w:sz="8" w:space="0" w:color="auto"/>
              <w:right w:val="single" w:sz="8" w:space="0" w:color="auto"/>
            </w:tcBorders>
            <w:shd w:val="clear" w:color="000000" w:fill="808080"/>
            <w:vAlign w:val="center"/>
            <w:hideMark/>
          </w:tcPr>
          <w:p w14:paraId="1BD01D06" w14:textId="77777777" w:rsidR="009276CD" w:rsidRPr="009F0891" w:rsidRDefault="009276CD" w:rsidP="002A2277">
            <w:pPr>
              <w:rPr>
                <w:rFonts w:eastAsia="Times New Roman" w:cs="Arial"/>
                <w:b/>
                <w:bCs/>
                <w:color w:val="FFFFFF"/>
                <w:szCs w:val="22"/>
                <w:lang w:eastAsia="en-GB" w:bidi="ar-SA"/>
              </w:rPr>
            </w:pPr>
            <w:r w:rsidRPr="009F0891">
              <w:rPr>
                <w:rFonts w:eastAsia="Times New Roman" w:cs="Arial"/>
                <w:b/>
                <w:bCs/>
                <w:color w:val="FFFFFF" w:themeColor="background1"/>
                <w:szCs w:val="22"/>
                <w:lang w:eastAsia="en-GB" w:bidi="ar-SA"/>
              </w:rPr>
              <w:t>Description</w:t>
            </w:r>
          </w:p>
        </w:tc>
        <w:tc>
          <w:tcPr>
            <w:tcW w:w="2520" w:type="dxa"/>
            <w:tcBorders>
              <w:top w:val="single" w:sz="8" w:space="0" w:color="auto"/>
              <w:left w:val="nil"/>
              <w:bottom w:val="single" w:sz="8" w:space="0" w:color="auto"/>
              <w:right w:val="single" w:sz="8" w:space="0" w:color="auto"/>
            </w:tcBorders>
            <w:shd w:val="clear" w:color="000000" w:fill="808080"/>
            <w:vAlign w:val="center"/>
            <w:hideMark/>
          </w:tcPr>
          <w:p w14:paraId="19F6311F" w14:textId="77777777" w:rsidR="009276CD" w:rsidRPr="009F0891" w:rsidRDefault="009276CD" w:rsidP="002A2277">
            <w:pPr>
              <w:rPr>
                <w:rFonts w:eastAsia="Times New Roman" w:cs="Arial"/>
                <w:b/>
                <w:bCs/>
                <w:color w:val="FFFFFF"/>
                <w:szCs w:val="22"/>
                <w:lang w:eastAsia="en-GB" w:bidi="ar-SA"/>
              </w:rPr>
            </w:pPr>
            <w:r w:rsidRPr="009F0891">
              <w:rPr>
                <w:rFonts w:eastAsia="Times New Roman" w:cs="Arial"/>
                <w:b/>
                <w:bCs/>
                <w:color w:val="FFFFFF"/>
                <w:szCs w:val="22"/>
                <w:lang w:eastAsia="en-GB" w:bidi="ar-SA"/>
              </w:rPr>
              <w:t>Notes</w:t>
            </w:r>
          </w:p>
        </w:tc>
      </w:tr>
      <w:tr w:rsidR="009276CD" w:rsidRPr="009F0891" w14:paraId="72F5DB7A" w14:textId="77777777" w:rsidTr="002A2277">
        <w:trPr>
          <w:cantSplit/>
          <w:trHeight w:val="52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36199FAE"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ABS</w:t>
            </w:r>
          </w:p>
        </w:tc>
        <w:tc>
          <w:tcPr>
            <w:tcW w:w="5860" w:type="dxa"/>
            <w:tcBorders>
              <w:top w:val="nil"/>
              <w:left w:val="nil"/>
              <w:bottom w:val="single" w:sz="8" w:space="0" w:color="auto"/>
              <w:right w:val="single" w:sz="8" w:space="0" w:color="auto"/>
            </w:tcBorders>
            <w:shd w:val="clear" w:color="auto" w:fill="auto"/>
            <w:vAlign w:val="center"/>
            <w:hideMark/>
          </w:tcPr>
          <w:p w14:paraId="100FA005"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“Authorisatie Beheers Systeem”</w:t>
            </w:r>
          </w:p>
        </w:tc>
        <w:tc>
          <w:tcPr>
            <w:tcW w:w="2520" w:type="dxa"/>
            <w:tcBorders>
              <w:top w:val="nil"/>
              <w:left w:val="nil"/>
              <w:bottom w:val="single" w:sz="8" w:space="0" w:color="auto"/>
              <w:right w:val="single" w:sz="8" w:space="0" w:color="auto"/>
            </w:tcBorders>
            <w:shd w:val="clear" w:color="auto" w:fill="auto"/>
            <w:vAlign w:val="center"/>
            <w:hideMark/>
          </w:tcPr>
          <w:p w14:paraId="427A9012"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Authorization Management System</w:t>
            </w:r>
          </w:p>
        </w:tc>
      </w:tr>
      <w:tr w:rsidR="009276CD" w:rsidRPr="009F0891" w14:paraId="485AFC3E"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5CF1C876"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AOAG</w:t>
            </w:r>
          </w:p>
        </w:tc>
        <w:tc>
          <w:tcPr>
            <w:tcW w:w="5860" w:type="dxa"/>
            <w:tcBorders>
              <w:top w:val="nil"/>
              <w:left w:val="nil"/>
              <w:bottom w:val="single" w:sz="8" w:space="0" w:color="auto"/>
              <w:right w:val="single" w:sz="8" w:space="0" w:color="auto"/>
            </w:tcBorders>
            <w:shd w:val="clear" w:color="auto" w:fill="auto"/>
            <w:vAlign w:val="center"/>
            <w:hideMark/>
          </w:tcPr>
          <w:p w14:paraId="42A43B7F"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MS SQL Always On Availability Group</w:t>
            </w:r>
          </w:p>
        </w:tc>
        <w:tc>
          <w:tcPr>
            <w:tcW w:w="2520" w:type="dxa"/>
            <w:tcBorders>
              <w:top w:val="nil"/>
              <w:left w:val="nil"/>
              <w:bottom w:val="single" w:sz="8" w:space="0" w:color="auto"/>
              <w:right w:val="single" w:sz="8" w:space="0" w:color="auto"/>
            </w:tcBorders>
            <w:shd w:val="clear" w:color="auto" w:fill="auto"/>
            <w:vAlign w:val="center"/>
            <w:hideMark/>
          </w:tcPr>
          <w:p w14:paraId="318B4ECE"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Db Architecture</w:t>
            </w:r>
          </w:p>
        </w:tc>
      </w:tr>
      <w:tr w:rsidR="009276CD" w:rsidRPr="009F0891" w14:paraId="5B23F029" w14:textId="77777777" w:rsidTr="002A2277">
        <w:trPr>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658BB455"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ASO</w:t>
            </w:r>
          </w:p>
        </w:tc>
        <w:tc>
          <w:tcPr>
            <w:tcW w:w="5860" w:type="dxa"/>
            <w:tcBorders>
              <w:top w:val="nil"/>
              <w:left w:val="nil"/>
              <w:bottom w:val="single" w:sz="8" w:space="0" w:color="auto"/>
              <w:right w:val="single" w:sz="8" w:space="0" w:color="auto"/>
            </w:tcBorders>
            <w:shd w:val="clear" w:color="auto" w:fill="auto"/>
            <w:vAlign w:val="center"/>
            <w:hideMark/>
          </w:tcPr>
          <w:p w14:paraId="3B920A9A"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Account Security Officer</w:t>
            </w:r>
          </w:p>
        </w:tc>
        <w:tc>
          <w:tcPr>
            <w:tcW w:w="2520" w:type="dxa"/>
            <w:tcBorders>
              <w:top w:val="nil"/>
              <w:left w:val="nil"/>
              <w:bottom w:val="single" w:sz="8" w:space="0" w:color="auto"/>
              <w:right w:val="single" w:sz="8" w:space="0" w:color="auto"/>
            </w:tcBorders>
            <w:shd w:val="clear" w:color="auto" w:fill="auto"/>
            <w:vAlign w:val="center"/>
            <w:hideMark/>
          </w:tcPr>
          <w:p w14:paraId="6CAD9B19"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6ADD753C"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CC14C42"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ASP</w:t>
            </w:r>
          </w:p>
        </w:tc>
        <w:tc>
          <w:tcPr>
            <w:tcW w:w="5860" w:type="dxa"/>
            <w:tcBorders>
              <w:top w:val="nil"/>
              <w:left w:val="nil"/>
              <w:bottom w:val="single" w:sz="8" w:space="0" w:color="auto"/>
              <w:right w:val="single" w:sz="8" w:space="0" w:color="auto"/>
            </w:tcBorders>
            <w:shd w:val="clear" w:color="auto" w:fill="auto"/>
            <w:vAlign w:val="center"/>
            <w:hideMark/>
          </w:tcPr>
          <w:p w14:paraId="6E974103"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 xml:space="preserve">Account Security Plan </w:t>
            </w:r>
          </w:p>
        </w:tc>
        <w:tc>
          <w:tcPr>
            <w:tcW w:w="2520" w:type="dxa"/>
            <w:tcBorders>
              <w:top w:val="nil"/>
              <w:left w:val="nil"/>
              <w:bottom w:val="single" w:sz="8" w:space="0" w:color="auto"/>
              <w:right w:val="single" w:sz="8" w:space="0" w:color="auto"/>
            </w:tcBorders>
            <w:shd w:val="clear" w:color="auto" w:fill="auto"/>
            <w:vAlign w:val="center"/>
            <w:hideMark/>
          </w:tcPr>
          <w:p w14:paraId="3BA60368"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6682D5AE"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4CE77170"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BAD</w:t>
            </w:r>
          </w:p>
        </w:tc>
        <w:tc>
          <w:tcPr>
            <w:tcW w:w="5860" w:type="dxa"/>
            <w:tcBorders>
              <w:top w:val="nil"/>
              <w:left w:val="nil"/>
              <w:bottom w:val="single" w:sz="8" w:space="0" w:color="auto"/>
              <w:right w:val="single" w:sz="8" w:space="0" w:color="auto"/>
            </w:tcBorders>
            <w:shd w:val="clear" w:color="auto" w:fill="auto"/>
            <w:vAlign w:val="center"/>
            <w:hideMark/>
          </w:tcPr>
          <w:p w14:paraId="65F7AC3A"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“Basis Applicatie Diensten”</w:t>
            </w:r>
          </w:p>
        </w:tc>
        <w:tc>
          <w:tcPr>
            <w:tcW w:w="2520" w:type="dxa"/>
            <w:tcBorders>
              <w:top w:val="nil"/>
              <w:left w:val="nil"/>
              <w:bottom w:val="single" w:sz="8" w:space="0" w:color="auto"/>
              <w:right w:val="single" w:sz="8" w:space="0" w:color="auto"/>
            </w:tcBorders>
            <w:shd w:val="clear" w:color="auto" w:fill="auto"/>
            <w:vAlign w:val="center"/>
            <w:hideMark/>
          </w:tcPr>
          <w:p w14:paraId="69972567"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Basic Application Services</w:t>
            </w:r>
          </w:p>
        </w:tc>
      </w:tr>
      <w:tr w:rsidR="009276CD" w:rsidRPr="009F0891" w14:paraId="7D32D5A1"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444C5851"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CI</w:t>
            </w:r>
          </w:p>
        </w:tc>
        <w:tc>
          <w:tcPr>
            <w:tcW w:w="5860" w:type="dxa"/>
            <w:tcBorders>
              <w:top w:val="nil"/>
              <w:left w:val="nil"/>
              <w:bottom w:val="single" w:sz="8" w:space="0" w:color="auto"/>
              <w:right w:val="single" w:sz="8" w:space="0" w:color="auto"/>
            </w:tcBorders>
            <w:shd w:val="clear" w:color="auto" w:fill="auto"/>
            <w:vAlign w:val="center"/>
            <w:hideMark/>
          </w:tcPr>
          <w:p w14:paraId="3FE4E8AD"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Configuration Item</w:t>
            </w:r>
          </w:p>
        </w:tc>
        <w:tc>
          <w:tcPr>
            <w:tcW w:w="2520" w:type="dxa"/>
            <w:tcBorders>
              <w:top w:val="nil"/>
              <w:left w:val="nil"/>
              <w:bottom w:val="single" w:sz="8" w:space="0" w:color="auto"/>
              <w:right w:val="single" w:sz="8" w:space="0" w:color="auto"/>
            </w:tcBorders>
            <w:shd w:val="clear" w:color="auto" w:fill="auto"/>
            <w:vAlign w:val="center"/>
            <w:hideMark/>
          </w:tcPr>
          <w:p w14:paraId="4BBF191A"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472C21F0"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223A83DE"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CIs</w:t>
            </w:r>
          </w:p>
        </w:tc>
        <w:tc>
          <w:tcPr>
            <w:tcW w:w="5860" w:type="dxa"/>
            <w:tcBorders>
              <w:top w:val="nil"/>
              <w:left w:val="nil"/>
              <w:bottom w:val="single" w:sz="8" w:space="0" w:color="auto"/>
              <w:right w:val="single" w:sz="8" w:space="0" w:color="auto"/>
            </w:tcBorders>
            <w:shd w:val="clear" w:color="auto" w:fill="auto"/>
            <w:vAlign w:val="center"/>
            <w:hideMark/>
          </w:tcPr>
          <w:p w14:paraId="39E19139"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Configuration Items</w:t>
            </w:r>
          </w:p>
        </w:tc>
        <w:tc>
          <w:tcPr>
            <w:tcW w:w="2520" w:type="dxa"/>
            <w:tcBorders>
              <w:top w:val="nil"/>
              <w:left w:val="nil"/>
              <w:bottom w:val="single" w:sz="8" w:space="0" w:color="auto"/>
              <w:right w:val="single" w:sz="8" w:space="0" w:color="auto"/>
            </w:tcBorders>
            <w:shd w:val="clear" w:color="auto" w:fill="auto"/>
            <w:vAlign w:val="center"/>
            <w:hideMark/>
          </w:tcPr>
          <w:p w14:paraId="1D8D0CAE"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69091DB2" w14:textId="77777777" w:rsidTr="002A2277">
        <w:trPr>
          <w:cantSplit/>
          <w:trHeight w:val="58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31ECCE8"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CMO</w:t>
            </w:r>
          </w:p>
        </w:tc>
        <w:tc>
          <w:tcPr>
            <w:tcW w:w="5860" w:type="dxa"/>
            <w:tcBorders>
              <w:top w:val="nil"/>
              <w:left w:val="nil"/>
              <w:bottom w:val="single" w:sz="8" w:space="0" w:color="auto"/>
              <w:right w:val="single" w:sz="8" w:space="0" w:color="auto"/>
            </w:tcBorders>
            <w:shd w:val="clear" w:color="auto" w:fill="auto"/>
            <w:vAlign w:val="center"/>
            <w:hideMark/>
          </w:tcPr>
          <w:p w14:paraId="4FA79627"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Current Mode of Operation refers to mode of operation of the old supplier.</w:t>
            </w:r>
          </w:p>
        </w:tc>
        <w:tc>
          <w:tcPr>
            <w:tcW w:w="2520" w:type="dxa"/>
            <w:tcBorders>
              <w:top w:val="nil"/>
              <w:left w:val="nil"/>
              <w:bottom w:val="single" w:sz="8" w:space="0" w:color="auto"/>
              <w:right w:val="single" w:sz="8" w:space="0" w:color="auto"/>
            </w:tcBorders>
            <w:shd w:val="clear" w:color="auto" w:fill="auto"/>
            <w:vAlign w:val="center"/>
            <w:hideMark/>
          </w:tcPr>
          <w:p w14:paraId="6B384703"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See FMO</w:t>
            </w:r>
          </w:p>
        </w:tc>
      </w:tr>
      <w:tr w:rsidR="009276CD" w:rsidRPr="009F0891" w14:paraId="4C82616A"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DC52D2D"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CVA</w:t>
            </w:r>
          </w:p>
        </w:tc>
        <w:tc>
          <w:tcPr>
            <w:tcW w:w="5860" w:type="dxa"/>
            <w:tcBorders>
              <w:top w:val="nil"/>
              <w:left w:val="nil"/>
              <w:bottom w:val="single" w:sz="8" w:space="0" w:color="auto"/>
              <w:right w:val="single" w:sz="8" w:space="0" w:color="auto"/>
            </w:tcBorders>
            <w:shd w:val="clear" w:color="auto" w:fill="auto"/>
            <w:vAlign w:val="center"/>
            <w:hideMark/>
          </w:tcPr>
          <w:p w14:paraId="3062E653"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Customer Virtual Appliance</w:t>
            </w:r>
          </w:p>
        </w:tc>
        <w:tc>
          <w:tcPr>
            <w:tcW w:w="2520" w:type="dxa"/>
            <w:tcBorders>
              <w:top w:val="nil"/>
              <w:left w:val="nil"/>
              <w:bottom w:val="single" w:sz="8" w:space="0" w:color="auto"/>
              <w:right w:val="single" w:sz="8" w:space="0" w:color="auto"/>
            </w:tcBorders>
            <w:shd w:val="clear" w:color="auto" w:fill="auto"/>
            <w:vAlign w:val="center"/>
            <w:hideMark/>
          </w:tcPr>
          <w:p w14:paraId="5D2AC2DC"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20A2BF9D" w14:textId="77777777" w:rsidTr="002A2277">
        <w:trPr>
          <w:trHeight w:val="6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40E00423"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DXC managed systems</w:t>
            </w:r>
          </w:p>
        </w:tc>
        <w:tc>
          <w:tcPr>
            <w:tcW w:w="5860" w:type="dxa"/>
            <w:tcBorders>
              <w:top w:val="nil"/>
              <w:left w:val="nil"/>
              <w:bottom w:val="single" w:sz="8" w:space="0" w:color="auto"/>
              <w:right w:val="single" w:sz="8" w:space="0" w:color="auto"/>
            </w:tcBorders>
            <w:shd w:val="clear" w:color="auto" w:fill="auto"/>
            <w:vAlign w:val="center"/>
            <w:hideMark/>
          </w:tcPr>
          <w:p w14:paraId="6D0B8A61"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All systems in the datacenters where DXC is responsible for</w:t>
            </w:r>
          </w:p>
        </w:tc>
        <w:tc>
          <w:tcPr>
            <w:tcW w:w="2520" w:type="dxa"/>
            <w:tcBorders>
              <w:top w:val="nil"/>
              <w:left w:val="nil"/>
              <w:bottom w:val="single" w:sz="8" w:space="0" w:color="auto"/>
              <w:right w:val="single" w:sz="8" w:space="0" w:color="auto"/>
            </w:tcBorders>
            <w:shd w:val="clear" w:color="auto" w:fill="auto"/>
            <w:vAlign w:val="center"/>
            <w:hideMark/>
          </w:tcPr>
          <w:p w14:paraId="6EC89901"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7A808534" w14:textId="77777777" w:rsidTr="002A2277">
        <w:trPr>
          <w:cantSplit/>
          <w:trHeight w:val="9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E9DB471"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 xml:space="preserve">DXC management REALM </w:t>
            </w:r>
          </w:p>
        </w:tc>
        <w:tc>
          <w:tcPr>
            <w:tcW w:w="5860" w:type="dxa"/>
            <w:tcBorders>
              <w:top w:val="nil"/>
              <w:left w:val="nil"/>
              <w:bottom w:val="single" w:sz="8" w:space="0" w:color="auto"/>
              <w:right w:val="single" w:sz="8" w:space="0" w:color="auto"/>
            </w:tcBorders>
            <w:shd w:val="clear" w:color="auto" w:fill="auto"/>
            <w:vAlign w:val="center"/>
            <w:hideMark/>
          </w:tcPr>
          <w:p w14:paraId="232014B1"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 xml:space="preserve">Management network of DXC dedicated for UWV in Amsterdam DC’s </w:t>
            </w:r>
          </w:p>
        </w:tc>
        <w:tc>
          <w:tcPr>
            <w:tcW w:w="2520" w:type="dxa"/>
            <w:tcBorders>
              <w:top w:val="nil"/>
              <w:left w:val="nil"/>
              <w:bottom w:val="single" w:sz="8" w:space="0" w:color="auto"/>
              <w:right w:val="single" w:sz="8" w:space="0" w:color="auto"/>
            </w:tcBorders>
            <w:shd w:val="clear" w:color="auto" w:fill="auto"/>
            <w:vAlign w:val="center"/>
            <w:hideMark/>
          </w:tcPr>
          <w:p w14:paraId="20C68246"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63FCA283"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2F830A90"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EoS</w:t>
            </w:r>
          </w:p>
        </w:tc>
        <w:tc>
          <w:tcPr>
            <w:tcW w:w="5860" w:type="dxa"/>
            <w:tcBorders>
              <w:top w:val="nil"/>
              <w:left w:val="nil"/>
              <w:bottom w:val="single" w:sz="8" w:space="0" w:color="auto"/>
              <w:right w:val="single" w:sz="8" w:space="0" w:color="auto"/>
            </w:tcBorders>
            <w:shd w:val="clear" w:color="auto" w:fill="auto"/>
            <w:vAlign w:val="center"/>
            <w:hideMark/>
          </w:tcPr>
          <w:p w14:paraId="5138F4BA"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End of Support</w:t>
            </w:r>
          </w:p>
        </w:tc>
        <w:tc>
          <w:tcPr>
            <w:tcW w:w="2520" w:type="dxa"/>
            <w:tcBorders>
              <w:top w:val="nil"/>
              <w:left w:val="nil"/>
              <w:bottom w:val="single" w:sz="8" w:space="0" w:color="auto"/>
              <w:right w:val="single" w:sz="8" w:space="0" w:color="auto"/>
            </w:tcBorders>
            <w:shd w:val="clear" w:color="auto" w:fill="auto"/>
            <w:vAlign w:val="center"/>
            <w:hideMark/>
          </w:tcPr>
          <w:p w14:paraId="1111692D"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78207364" w14:textId="77777777" w:rsidTr="002A2277">
        <w:trPr>
          <w:cantSplit/>
          <w:trHeight w:val="58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6DF35A26"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FMO</w:t>
            </w:r>
          </w:p>
        </w:tc>
        <w:tc>
          <w:tcPr>
            <w:tcW w:w="5860" w:type="dxa"/>
            <w:tcBorders>
              <w:top w:val="nil"/>
              <w:left w:val="nil"/>
              <w:bottom w:val="single" w:sz="8" w:space="0" w:color="auto"/>
              <w:right w:val="single" w:sz="8" w:space="0" w:color="auto"/>
            </w:tcBorders>
            <w:shd w:val="clear" w:color="auto" w:fill="auto"/>
            <w:vAlign w:val="center"/>
            <w:hideMark/>
          </w:tcPr>
          <w:p w14:paraId="2BD6467D"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Future Mode of Operation refers to mode of operation of the new supplier.</w:t>
            </w:r>
          </w:p>
        </w:tc>
        <w:tc>
          <w:tcPr>
            <w:tcW w:w="2520" w:type="dxa"/>
            <w:tcBorders>
              <w:top w:val="nil"/>
              <w:left w:val="nil"/>
              <w:bottom w:val="single" w:sz="8" w:space="0" w:color="auto"/>
              <w:right w:val="single" w:sz="8" w:space="0" w:color="auto"/>
            </w:tcBorders>
            <w:shd w:val="clear" w:color="auto" w:fill="auto"/>
            <w:vAlign w:val="center"/>
            <w:hideMark/>
          </w:tcPr>
          <w:p w14:paraId="565AE56D"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7ACB5C61" w14:textId="77777777" w:rsidTr="002A2277">
        <w:trPr>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FF7B9A5"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FTP(s)</w:t>
            </w:r>
          </w:p>
        </w:tc>
        <w:tc>
          <w:tcPr>
            <w:tcW w:w="5860" w:type="dxa"/>
            <w:tcBorders>
              <w:top w:val="nil"/>
              <w:left w:val="nil"/>
              <w:bottom w:val="single" w:sz="8" w:space="0" w:color="auto"/>
              <w:right w:val="single" w:sz="8" w:space="0" w:color="auto"/>
            </w:tcBorders>
            <w:shd w:val="clear" w:color="auto" w:fill="auto"/>
            <w:vAlign w:val="center"/>
            <w:hideMark/>
          </w:tcPr>
          <w:p w14:paraId="2D999B3A"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File Transfer Protocol - SSL</w:t>
            </w:r>
          </w:p>
        </w:tc>
        <w:tc>
          <w:tcPr>
            <w:tcW w:w="2520" w:type="dxa"/>
            <w:tcBorders>
              <w:top w:val="nil"/>
              <w:left w:val="nil"/>
              <w:bottom w:val="single" w:sz="8" w:space="0" w:color="auto"/>
              <w:right w:val="single" w:sz="8" w:space="0" w:color="auto"/>
            </w:tcBorders>
            <w:shd w:val="clear" w:color="auto" w:fill="auto"/>
            <w:vAlign w:val="center"/>
            <w:hideMark/>
          </w:tcPr>
          <w:p w14:paraId="78E4C0F4"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See (s)FTP</w:t>
            </w:r>
          </w:p>
        </w:tc>
      </w:tr>
      <w:tr w:rsidR="009276CD" w:rsidRPr="009F0891" w14:paraId="632C7FF5"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66A3EC4C"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(s)FTP</w:t>
            </w:r>
          </w:p>
        </w:tc>
        <w:tc>
          <w:tcPr>
            <w:tcW w:w="5860" w:type="dxa"/>
            <w:tcBorders>
              <w:top w:val="nil"/>
              <w:left w:val="nil"/>
              <w:bottom w:val="single" w:sz="8" w:space="0" w:color="auto"/>
              <w:right w:val="single" w:sz="8" w:space="0" w:color="auto"/>
            </w:tcBorders>
            <w:shd w:val="clear" w:color="auto" w:fill="auto"/>
            <w:vAlign w:val="center"/>
            <w:hideMark/>
          </w:tcPr>
          <w:p w14:paraId="39AD1193"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Secure File Transfer Protocol</w:t>
            </w:r>
          </w:p>
        </w:tc>
        <w:tc>
          <w:tcPr>
            <w:tcW w:w="2520" w:type="dxa"/>
            <w:tcBorders>
              <w:top w:val="nil"/>
              <w:left w:val="nil"/>
              <w:bottom w:val="single" w:sz="8" w:space="0" w:color="auto"/>
              <w:right w:val="single" w:sz="8" w:space="0" w:color="auto"/>
            </w:tcBorders>
            <w:shd w:val="clear" w:color="auto" w:fill="auto"/>
            <w:vAlign w:val="center"/>
            <w:hideMark/>
          </w:tcPr>
          <w:p w14:paraId="3F8818CE"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See FTP(s)</w:t>
            </w:r>
          </w:p>
        </w:tc>
      </w:tr>
      <w:tr w:rsidR="009276CD" w:rsidRPr="009F0891" w14:paraId="653D8636"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3D35D423"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 xml:space="preserve">GRC </w:t>
            </w:r>
          </w:p>
        </w:tc>
        <w:tc>
          <w:tcPr>
            <w:tcW w:w="5860" w:type="dxa"/>
            <w:tcBorders>
              <w:top w:val="nil"/>
              <w:left w:val="nil"/>
              <w:bottom w:val="single" w:sz="8" w:space="0" w:color="auto"/>
              <w:right w:val="single" w:sz="8" w:space="0" w:color="auto"/>
            </w:tcBorders>
            <w:shd w:val="clear" w:color="auto" w:fill="auto"/>
            <w:vAlign w:val="center"/>
            <w:hideMark/>
          </w:tcPr>
          <w:p w14:paraId="55181F66"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 xml:space="preserve">Governance risk and compliance </w:t>
            </w:r>
          </w:p>
        </w:tc>
        <w:tc>
          <w:tcPr>
            <w:tcW w:w="2520" w:type="dxa"/>
            <w:tcBorders>
              <w:top w:val="nil"/>
              <w:left w:val="nil"/>
              <w:bottom w:val="single" w:sz="8" w:space="0" w:color="auto"/>
              <w:right w:val="single" w:sz="8" w:space="0" w:color="auto"/>
            </w:tcBorders>
            <w:shd w:val="clear" w:color="auto" w:fill="auto"/>
            <w:vAlign w:val="center"/>
            <w:hideMark/>
          </w:tcPr>
          <w:p w14:paraId="19798059"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553BB7FB"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452A215"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IBP</w:t>
            </w:r>
          </w:p>
        </w:tc>
        <w:tc>
          <w:tcPr>
            <w:tcW w:w="5860" w:type="dxa"/>
            <w:tcBorders>
              <w:top w:val="nil"/>
              <w:left w:val="nil"/>
              <w:bottom w:val="single" w:sz="8" w:space="0" w:color="auto"/>
              <w:right w:val="single" w:sz="8" w:space="0" w:color="auto"/>
            </w:tcBorders>
            <w:shd w:val="clear" w:color="auto" w:fill="auto"/>
            <w:vAlign w:val="center"/>
            <w:hideMark/>
          </w:tcPr>
          <w:p w14:paraId="7120B8A6"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 xml:space="preserve">Informatie Beveiligings Plan </w:t>
            </w:r>
          </w:p>
        </w:tc>
        <w:tc>
          <w:tcPr>
            <w:tcW w:w="2520" w:type="dxa"/>
            <w:tcBorders>
              <w:top w:val="nil"/>
              <w:left w:val="nil"/>
              <w:bottom w:val="single" w:sz="8" w:space="0" w:color="auto"/>
              <w:right w:val="single" w:sz="8" w:space="0" w:color="auto"/>
            </w:tcBorders>
            <w:shd w:val="clear" w:color="auto" w:fill="auto"/>
            <w:vAlign w:val="center"/>
            <w:hideMark/>
          </w:tcPr>
          <w:p w14:paraId="0F589AEA"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6E93E12E"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6F0E0221"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ISMS</w:t>
            </w:r>
          </w:p>
        </w:tc>
        <w:tc>
          <w:tcPr>
            <w:tcW w:w="5860" w:type="dxa"/>
            <w:tcBorders>
              <w:top w:val="nil"/>
              <w:left w:val="nil"/>
              <w:bottom w:val="single" w:sz="8" w:space="0" w:color="auto"/>
              <w:right w:val="single" w:sz="8" w:space="0" w:color="auto"/>
            </w:tcBorders>
            <w:shd w:val="clear" w:color="auto" w:fill="auto"/>
            <w:vAlign w:val="center"/>
            <w:hideMark/>
          </w:tcPr>
          <w:p w14:paraId="0774A60D"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Information Security management System</w:t>
            </w:r>
          </w:p>
        </w:tc>
        <w:tc>
          <w:tcPr>
            <w:tcW w:w="2520" w:type="dxa"/>
            <w:tcBorders>
              <w:top w:val="nil"/>
              <w:left w:val="nil"/>
              <w:bottom w:val="single" w:sz="8" w:space="0" w:color="auto"/>
              <w:right w:val="single" w:sz="8" w:space="0" w:color="auto"/>
            </w:tcBorders>
            <w:shd w:val="clear" w:color="auto" w:fill="auto"/>
            <w:vAlign w:val="center"/>
            <w:hideMark/>
          </w:tcPr>
          <w:p w14:paraId="2112F028"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7D9BC929"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3A3299D2"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 xml:space="preserve">MEP </w:t>
            </w:r>
          </w:p>
        </w:tc>
        <w:tc>
          <w:tcPr>
            <w:tcW w:w="5860" w:type="dxa"/>
            <w:tcBorders>
              <w:top w:val="nil"/>
              <w:left w:val="nil"/>
              <w:bottom w:val="single" w:sz="8" w:space="0" w:color="auto"/>
              <w:right w:val="single" w:sz="8" w:space="0" w:color="auto"/>
            </w:tcBorders>
            <w:shd w:val="clear" w:color="auto" w:fill="auto"/>
            <w:vAlign w:val="center"/>
            <w:hideMark/>
          </w:tcPr>
          <w:p w14:paraId="4243EDB9"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 xml:space="preserve">Managed Endpoint Protection </w:t>
            </w:r>
          </w:p>
        </w:tc>
        <w:tc>
          <w:tcPr>
            <w:tcW w:w="2520" w:type="dxa"/>
            <w:tcBorders>
              <w:top w:val="nil"/>
              <w:left w:val="nil"/>
              <w:bottom w:val="single" w:sz="8" w:space="0" w:color="auto"/>
              <w:right w:val="single" w:sz="8" w:space="0" w:color="auto"/>
            </w:tcBorders>
            <w:shd w:val="clear" w:color="auto" w:fill="auto"/>
            <w:vAlign w:val="center"/>
            <w:hideMark/>
          </w:tcPr>
          <w:p w14:paraId="4303A348"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7F86780F"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5C811916"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MSS</w:t>
            </w:r>
          </w:p>
        </w:tc>
        <w:tc>
          <w:tcPr>
            <w:tcW w:w="5860" w:type="dxa"/>
            <w:tcBorders>
              <w:top w:val="nil"/>
              <w:left w:val="nil"/>
              <w:bottom w:val="single" w:sz="8" w:space="0" w:color="auto"/>
              <w:right w:val="single" w:sz="8" w:space="0" w:color="auto"/>
            </w:tcBorders>
            <w:shd w:val="clear" w:color="auto" w:fill="auto"/>
            <w:vAlign w:val="center"/>
            <w:hideMark/>
          </w:tcPr>
          <w:p w14:paraId="5FAC501C"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DXC’s portfolio of Managed Security Services</w:t>
            </w:r>
          </w:p>
        </w:tc>
        <w:tc>
          <w:tcPr>
            <w:tcW w:w="2520" w:type="dxa"/>
            <w:tcBorders>
              <w:top w:val="nil"/>
              <w:left w:val="nil"/>
              <w:bottom w:val="single" w:sz="8" w:space="0" w:color="auto"/>
              <w:right w:val="single" w:sz="8" w:space="0" w:color="auto"/>
            </w:tcBorders>
            <w:shd w:val="clear" w:color="auto" w:fill="auto"/>
            <w:vAlign w:val="center"/>
            <w:hideMark/>
          </w:tcPr>
          <w:p w14:paraId="708A2A52"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3CB2BD02"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64B8C36B"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PAM</w:t>
            </w:r>
          </w:p>
        </w:tc>
        <w:tc>
          <w:tcPr>
            <w:tcW w:w="5860" w:type="dxa"/>
            <w:tcBorders>
              <w:top w:val="nil"/>
              <w:left w:val="nil"/>
              <w:bottom w:val="single" w:sz="8" w:space="0" w:color="auto"/>
              <w:right w:val="single" w:sz="8" w:space="0" w:color="auto"/>
            </w:tcBorders>
            <w:shd w:val="clear" w:color="auto" w:fill="auto"/>
            <w:vAlign w:val="center"/>
            <w:hideMark/>
          </w:tcPr>
          <w:p w14:paraId="1F2DD656"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 xml:space="preserve">Privilege Account Management </w:t>
            </w:r>
          </w:p>
        </w:tc>
        <w:tc>
          <w:tcPr>
            <w:tcW w:w="2520" w:type="dxa"/>
            <w:tcBorders>
              <w:top w:val="nil"/>
              <w:left w:val="nil"/>
              <w:bottom w:val="single" w:sz="8" w:space="0" w:color="auto"/>
              <w:right w:val="single" w:sz="8" w:space="0" w:color="auto"/>
            </w:tcBorders>
            <w:shd w:val="clear" w:color="auto" w:fill="auto"/>
            <w:vAlign w:val="center"/>
            <w:hideMark/>
          </w:tcPr>
          <w:p w14:paraId="3C845B63"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0AB2C607"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3009B99D"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PDXC</w:t>
            </w:r>
          </w:p>
        </w:tc>
        <w:tc>
          <w:tcPr>
            <w:tcW w:w="5860" w:type="dxa"/>
            <w:tcBorders>
              <w:top w:val="nil"/>
              <w:left w:val="nil"/>
              <w:bottom w:val="single" w:sz="8" w:space="0" w:color="auto"/>
              <w:right w:val="single" w:sz="8" w:space="0" w:color="auto"/>
            </w:tcBorders>
            <w:shd w:val="clear" w:color="auto" w:fill="auto"/>
            <w:vAlign w:val="center"/>
            <w:hideMark/>
          </w:tcPr>
          <w:p w14:paraId="0022853F"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 xml:space="preserve">Platform DXC </w:t>
            </w:r>
          </w:p>
        </w:tc>
        <w:tc>
          <w:tcPr>
            <w:tcW w:w="2520" w:type="dxa"/>
            <w:tcBorders>
              <w:top w:val="nil"/>
              <w:left w:val="nil"/>
              <w:bottom w:val="single" w:sz="8" w:space="0" w:color="auto"/>
              <w:right w:val="single" w:sz="8" w:space="0" w:color="auto"/>
            </w:tcBorders>
            <w:shd w:val="clear" w:color="auto" w:fill="auto"/>
            <w:vAlign w:val="center"/>
            <w:hideMark/>
          </w:tcPr>
          <w:p w14:paraId="475E60C2"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Hardware Platform</w:t>
            </w:r>
          </w:p>
        </w:tc>
      </w:tr>
      <w:tr w:rsidR="009276CD" w:rsidRPr="009F0891" w14:paraId="63972FC3"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763AA5A"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SBB</w:t>
            </w:r>
          </w:p>
        </w:tc>
        <w:tc>
          <w:tcPr>
            <w:tcW w:w="5860" w:type="dxa"/>
            <w:tcBorders>
              <w:top w:val="nil"/>
              <w:left w:val="nil"/>
              <w:bottom w:val="single" w:sz="8" w:space="0" w:color="auto"/>
              <w:right w:val="single" w:sz="8" w:space="0" w:color="auto"/>
            </w:tcBorders>
            <w:shd w:val="clear" w:color="auto" w:fill="auto"/>
            <w:vAlign w:val="center"/>
            <w:hideMark/>
          </w:tcPr>
          <w:p w14:paraId="158AEDD4"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 xml:space="preserve">Solution Building Block </w:t>
            </w:r>
          </w:p>
        </w:tc>
        <w:tc>
          <w:tcPr>
            <w:tcW w:w="2520" w:type="dxa"/>
            <w:tcBorders>
              <w:top w:val="nil"/>
              <w:left w:val="nil"/>
              <w:bottom w:val="single" w:sz="8" w:space="0" w:color="auto"/>
              <w:right w:val="single" w:sz="8" w:space="0" w:color="auto"/>
            </w:tcBorders>
            <w:shd w:val="clear" w:color="auto" w:fill="auto"/>
            <w:vAlign w:val="center"/>
            <w:hideMark/>
          </w:tcPr>
          <w:p w14:paraId="0DD29B29"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2950E596"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3A102AB3"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SECMON</w:t>
            </w:r>
          </w:p>
        </w:tc>
        <w:tc>
          <w:tcPr>
            <w:tcW w:w="5860" w:type="dxa"/>
            <w:tcBorders>
              <w:top w:val="nil"/>
              <w:left w:val="nil"/>
              <w:bottom w:val="single" w:sz="8" w:space="0" w:color="auto"/>
              <w:right w:val="single" w:sz="8" w:space="0" w:color="auto"/>
            </w:tcBorders>
            <w:shd w:val="clear" w:color="auto" w:fill="auto"/>
            <w:vAlign w:val="center"/>
            <w:hideMark/>
          </w:tcPr>
          <w:p w14:paraId="1942ED38"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 xml:space="preserve">Security monitoring </w:t>
            </w:r>
          </w:p>
        </w:tc>
        <w:tc>
          <w:tcPr>
            <w:tcW w:w="2520" w:type="dxa"/>
            <w:tcBorders>
              <w:top w:val="nil"/>
              <w:left w:val="nil"/>
              <w:bottom w:val="single" w:sz="8" w:space="0" w:color="auto"/>
              <w:right w:val="single" w:sz="8" w:space="0" w:color="auto"/>
            </w:tcBorders>
            <w:shd w:val="clear" w:color="auto" w:fill="auto"/>
            <w:vAlign w:val="center"/>
            <w:hideMark/>
          </w:tcPr>
          <w:p w14:paraId="37934F2B"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72FE3886"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F84717A"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 xml:space="preserve">SIEM </w:t>
            </w:r>
          </w:p>
        </w:tc>
        <w:tc>
          <w:tcPr>
            <w:tcW w:w="5860" w:type="dxa"/>
            <w:tcBorders>
              <w:top w:val="nil"/>
              <w:left w:val="nil"/>
              <w:bottom w:val="single" w:sz="8" w:space="0" w:color="auto"/>
              <w:right w:val="single" w:sz="8" w:space="0" w:color="auto"/>
            </w:tcBorders>
            <w:shd w:val="clear" w:color="auto" w:fill="auto"/>
            <w:vAlign w:val="center"/>
            <w:hideMark/>
          </w:tcPr>
          <w:p w14:paraId="370221D3"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Security Incidents and Event management</w:t>
            </w:r>
          </w:p>
        </w:tc>
        <w:tc>
          <w:tcPr>
            <w:tcW w:w="2520" w:type="dxa"/>
            <w:tcBorders>
              <w:top w:val="nil"/>
              <w:left w:val="nil"/>
              <w:bottom w:val="single" w:sz="8" w:space="0" w:color="auto"/>
              <w:right w:val="single" w:sz="8" w:space="0" w:color="auto"/>
            </w:tcBorders>
            <w:shd w:val="clear" w:color="auto" w:fill="auto"/>
            <w:vAlign w:val="center"/>
            <w:hideMark/>
          </w:tcPr>
          <w:p w14:paraId="67D86096"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45C72B8A"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DCB6B50"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SIP AMG</w:t>
            </w:r>
          </w:p>
        </w:tc>
        <w:tc>
          <w:tcPr>
            <w:tcW w:w="5860" w:type="dxa"/>
            <w:tcBorders>
              <w:top w:val="nil"/>
              <w:left w:val="nil"/>
              <w:bottom w:val="single" w:sz="8" w:space="0" w:color="auto"/>
              <w:right w:val="single" w:sz="8" w:space="0" w:color="auto"/>
            </w:tcBorders>
            <w:shd w:val="clear" w:color="auto" w:fill="auto"/>
            <w:vAlign w:val="center"/>
            <w:hideMark/>
          </w:tcPr>
          <w:p w14:paraId="1FE08EA4"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Systeem Integratie API Management Gateway”</w:t>
            </w:r>
          </w:p>
        </w:tc>
        <w:tc>
          <w:tcPr>
            <w:tcW w:w="2520" w:type="dxa"/>
            <w:tcBorders>
              <w:top w:val="nil"/>
              <w:left w:val="nil"/>
              <w:bottom w:val="single" w:sz="8" w:space="0" w:color="auto"/>
              <w:right w:val="single" w:sz="8" w:space="0" w:color="auto"/>
            </w:tcBorders>
            <w:shd w:val="clear" w:color="auto" w:fill="auto"/>
            <w:vAlign w:val="center"/>
            <w:hideMark/>
          </w:tcPr>
          <w:p w14:paraId="04CCF45C"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031A2ADF"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04DE16DE"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SME</w:t>
            </w:r>
          </w:p>
        </w:tc>
        <w:tc>
          <w:tcPr>
            <w:tcW w:w="5860" w:type="dxa"/>
            <w:tcBorders>
              <w:top w:val="nil"/>
              <w:left w:val="nil"/>
              <w:bottom w:val="single" w:sz="8" w:space="0" w:color="auto"/>
              <w:right w:val="single" w:sz="8" w:space="0" w:color="auto"/>
            </w:tcBorders>
            <w:shd w:val="clear" w:color="auto" w:fill="auto"/>
            <w:vAlign w:val="center"/>
            <w:hideMark/>
          </w:tcPr>
          <w:p w14:paraId="571FEBEF"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 xml:space="preserve">Subject matter expert </w:t>
            </w:r>
          </w:p>
        </w:tc>
        <w:tc>
          <w:tcPr>
            <w:tcW w:w="2520" w:type="dxa"/>
            <w:tcBorders>
              <w:top w:val="nil"/>
              <w:left w:val="nil"/>
              <w:bottom w:val="single" w:sz="8" w:space="0" w:color="auto"/>
              <w:right w:val="single" w:sz="8" w:space="0" w:color="auto"/>
            </w:tcBorders>
            <w:shd w:val="clear" w:color="auto" w:fill="auto"/>
            <w:vAlign w:val="center"/>
            <w:hideMark/>
          </w:tcPr>
          <w:p w14:paraId="7EAB0CE2"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2844C504"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1DEB6EBA"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SPCM</w:t>
            </w:r>
          </w:p>
        </w:tc>
        <w:tc>
          <w:tcPr>
            <w:tcW w:w="5860" w:type="dxa"/>
            <w:tcBorders>
              <w:top w:val="nil"/>
              <w:left w:val="nil"/>
              <w:bottom w:val="single" w:sz="8" w:space="0" w:color="auto"/>
              <w:right w:val="single" w:sz="8" w:space="0" w:color="auto"/>
            </w:tcBorders>
            <w:shd w:val="clear" w:color="auto" w:fill="auto"/>
            <w:vAlign w:val="center"/>
            <w:hideMark/>
          </w:tcPr>
          <w:p w14:paraId="6C039483"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Server policy and compliance monitoring</w:t>
            </w:r>
          </w:p>
        </w:tc>
        <w:tc>
          <w:tcPr>
            <w:tcW w:w="2520" w:type="dxa"/>
            <w:tcBorders>
              <w:top w:val="nil"/>
              <w:left w:val="nil"/>
              <w:bottom w:val="single" w:sz="8" w:space="0" w:color="auto"/>
              <w:right w:val="single" w:sz="8" w:space="0" w:color="auto"/>
            </w:tcBorders>
            <w:shd w:val="clear" w:color="auto" w:fill="auto"/>
            <w:vAlign w:val="center"/>
            <w:hideMark/>
          </w:tcPr>
          <w:p w14:paraId="6065463F"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4A0ECCEF"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7146F408"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TCM</w:t>
            </w:r>
          </w:p>
        </w:tc>
        <w:tc>
          <w:tcPr>
            <w:tcW w:w="5860" w:type="dxa"/>
            <w:tcBorders>
              <w:top w:val="nil"/>
              <w:left w:val="nil"/>
              <w:bottom w:val="single" w:sz="8" w:space="0" w:color="auto"/>
              <w:right w:val="single" w:sz="8" w:space="0" w:color="auto"/>
            </w:tcBorders>
            <w:shd w:val="clear" w:color="auto" w:fill="auto"/>
            <w:vAlign w:val="center"/>
            <w:hideMark/>
          </w:tcPr>
          <w:p w14:paraId="4A0CBEFB"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 xml:space="preserve">Technology compliance management </w:t>
            </w:r>
          </w:p>
        </w:tc>
        <w:tc>
          <w:tcPr>
            <w:tcW w:w="2520" w:type="dxa"/>
            <w:tcBorders>
              <w:top w:val="nil"/>
              <w:left w:val="nil"/>
              <w:bottom w:val="single" w:sz="8" w:space="0" w:color="auto"/>
              <w:right w:val="single" w:sz="8" w:space="0" w:color="auto"/>
            </w:tcBorders>
            <w:shd w:val="clear" w:color="auto" w:fill="auto"/>
            <w:vAlign w:val="center"/>
            <w:hideMark/>
          </w:tcPr>
          <w:p w14:paraId="6607888F"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r w:rsidR="009276CD" w:rsidRPr="009F0891" w14:paraId="5FB35B39" w14:textId="77777777" w:rsidTr="002A2277">
        <w:trPr>
          <w:cantSplit/>
          <w:trHeight w:val="315"/>
        </w:trPr>
        <w:tc>
          <w:tcPr>
            <w:tcW w:w="1800" w:type="dxa"/>
            <w:tcBorders>
              <w:top w:val="nil"/>
              <w:left w:val="single" w:sz="8" w:space="0" w:color="auto"/>
              <w:bottom w:val="single" w:sz="8" w:space="0" w:color="auto"/>
              <w:right w:val="single" w:sz="8" w:space="0" w:color="auto"/>
            </w:tcBorders>
            <w:shd w:val="clear" w:color="auto" w:fill="auto"/>
            <w:vAlign w:val="center"/>
            <w:hideMark/>
          </w:tcPr>
          <w:p w14:paraId="34D8D7BF" w14:textId="77777777" w:rsidR="009276CD" w:rsidRPr="009F0891" w:rsidRDefault="009276CD" w:rsidP="002A2277">
            <w:pPr>
              <w:rPr>
                <w:rFonts w:eastAsia="Times New Roman" w:cs="Arial"/>
                <w:b/>
                <w:bCs/>
                <w:szCs w:val="22"/>
                <w:lang w:eastAsia="en-GB" w:bidi="ar-SA"/>
              </w:rPr>
            </w:pPr>
            <w:r w:rsidRPr="009F0891">
              <w:rPr>
                <w:rFonts w:eastAsia="Times New Roman" w:cs="Arial"/>
                <w:b/>
                <w:bCs/>
                <w:szCs w:val="22"/>
                <w:lang w:val="en-US" w:eastAsia="en-GB" w:bidi="ar-SA"/>
              </w:rPr>
              <w:t>WEC</w:t>
            </w:r>
          </w:p>
        </w:tc>
        <w:tc>
          <w:tcPr>
            <w:tcW w:w="5860" w:type="dxa"/>
            <w:tcBorders>
              <w:top w:val="nil"/>
              <w:left w:val="nil"/>
              <w:bottom w:val="single" w:sz="8" w:space="0" w:color="auto"/>
              <w:right w:val="single" w:sz="8" w:space="0" w:color="auto"/>
            </w:tcBorders>
            <w:shd w:val="clear" w:color="auto" w:fill="auto"/>
            <w:vAlign w:val="center"/>
            <w:hideMark/>
          </w:tcPr>
          <w:p w14:paraId="7DD99BF1" w14:textId="77777777" w:rsidR="009276CD" w:rsidRPr="009F0891" w:rsidRDefault="009276CD" w:rsidP="002A2277">
            <w:pPr>
              <w:rPr>
                <w:rFonts w:eastAsia="Times New Roman" w:cs="Arial"/>
                <w:szCs w:val="22"/>
                <w:lang w:eastAsia="en-GB" w:bidi="ar-SA"/>
              </w:rPr>
            </w:pPr>
            <w:r w:rsidRPr="009F0891">
              <w:rPr>
                <w:rFonts w:eastAsia="Times New Roman" w:cs="Arial"/>
                <w:szCs w:val="22"/>
                <w:lang w:val="en-US" w:eastAsia="en-GB" w:bidi="ar-SA"/>
              </w:rPr>
              <w:t>Windows Event Collector</w:t>
            </w:r>
          </w:p>
        </w:tc>
        <w:tc>
          <w:tcPr>
            <w:tcW w:w="2520" w:type="dxa"/>
            <w:tcBorders>
              <w:top w:val="nil"/>
              <w:left w:val="nil"/>
              <w:bottom w:val="single" w:sz="8" w:space="0" w:color="auto"/>
              <w:right w:val="single" w:sz="8" w:space="0" w:color="auto"/>
            </w:tcBorders>
            <w:shd w:val="clear" w:color="auto" w:fill="auto"/>
            <w:vAlign w:val="center"/>
            <w:hideMark/>
          </w:tcPr>
          <w:p w14:paraId="2040596D" w14:textId="77777777" w:rsidR="009276CD" w:rsidRPr="009F0891" w:rsidRDefault="009276CD" w:rsidP="002A2277">
            <w:pPr>
              <w:rPr>
                <w:rFonts w:eastAsia="Times New Roman" w:cs="Arial"/>
                <w:sz w:val="20"/>
                <w:lang w:eastAsia="en-GB" w:bidi="ar-SA"/>
              </w:rPr>
            </w:pPr>
            <w:r w:rsidRPr="009F0891">
              <w:rPr>
                <w:rFonts w:eastAsia="Times New Roman" w:cs="Arial"/>
                <w:sz w:val="20"/>
                <w:lang w:eastAsia="en-GB" w:bidi="ar-SA"/>
              </w:rPr>
              <w:t> </w:t>
            </w:r>
          </w:p>
        </w:tc>
      </w:tr>
    </w:tbl>
    <w:p w14:paraId="7C903A61" w14:textId="77777777" w:rsidR="0066121F" w:rsidRDefault="0066121F" w:rsidP="002A7C81">
      <w:pPr>
        <w:pStyle w:val="BodyText"/>
        <w:rPr>
          <w:color w:val="auto"/>
          <w:highlight w:val="yellow"/>
        </w:rPr>
      </w:pPr>
    </w:p>
    <w:p w14:paraId="48D599A5" w14:textId="44722E84" w:rsidR="00D35112" w:rsidRPr="00D35112" w:rsidRDefault="00D35112" w:rsidP="00D35112">
      <w:pPr>
        <w:pStyle w:val="Heading1"/>
        <w:numPr>
          <w:ilvl w:val="0"/>
          <w:numId w:val="0"/>
        </w:numPr>
        <w:rPr>
          <w:lang w:val="nl-NL"/>
        </w:rPr>
      </w:pPr>
      <w:bookmarkStart w:id="96" w:name="_Toc94024233"/>
      <w:bookmarkStart w:id="97" w:name="_Toc119414612"/>
      <w:r w:rsidRPr="00D35112">
        <w:rPr>
          <w:lang w:val="nl-NL"/>
        </w:rPr>
        <w:lastRenderedPageBreak/>
        <w:t xml:space="preserve">Appendix </w:t>
      </w:r>
      <w:r w:rsidR="007B3728">
        <w:rPr>
          <w:lang w:val="nl-NL"/>
        </w:rPr>
        <w:t>F</w:t>
      </w:r>
      <w:r w:rsidRPr="00D35112">
        <w:rPr>
          <w:lang w:val="nl-NL"/>
        </w:rPr>
        <w:t>: Legenda</w:t>
      </w:r>
      <w:bookmarkEnd w:id="96"/>
      <w:bookmarkEnd w:id="97"/>
    </w:p>
    <w:p w14:paraId="75C300B3" w14:textId="6B6A63B7" w:rsidR="00C65BFE" w:rsidRPr="00D35112" w:rsidRDefault="000334E4" w:rsidP="00C65BFE">
      <w:pPr>
        <w:pStyle w:val="Heading2"/>
        <w:numPr>
          <w:ilvl w:val="0"/>
          <w:numId w:val="0"/>
        </w:numPr>
        <w:ind w:left="567" w:hanging="567"/>
        <w:rPr>
          <w:lang w:val="nl-NL"/>
        </w:rPr>
      </w:pPr>
      <w:bookmarkStart w:id="98" w:name="_Toc94024234"/>
      <w:bookmarkStart w:id="99" w:name="_Toc119414613"/>
      <w:r>
        <w:rPr>
          <w:lang w:val="nl-NL"/>
        </w:rPr>
        <w:t>Leg</w:t>
      </w:r>
      <w:r w:rsidR="00830B89">
        <w:rPr>
          <w:lang w:val="nl-NL"/>
        </w:rPr>
        <w:t xml:space="preserve">enda </w:t>
      </w:r>
      <w:r w:rsidR="00C65BFE">
        <w:rPr>
          <w:lang w:val="nl-NL"/>
        </w:rPr>
        <w:t>Context</w:t>
      </w:r>
      <w:r w:rsidR="00C65BFE" w:rsidRPr="00D35112">
        <w:rPr>
          <w:lang w:val="nl-NL"/>
        </w:rPr>
        <w:t xml:space="preserve"> Di</w:t>
      </w:r>
      <w:r w:rsidR="00C65BFE">
        <w:rPr>
          <w:lang w:val="nl-NL"/>
        </w:rPr>
        <w:t>agram</w:t>
      </w:r>
      <w:bookmarkEnd w:id="98"/>
      <w:bookmarkEnd w:id="99"/>
    </w:p>
    <w:p w14:paraId="3E91ADBD" w14:textId="77777777" w:rsidR="00C65BFE" w:rsidRPr="00175AD9" w:rsidRDefault="00C65BFE" w:rsidP="002A7C81">
      <w:pPr>
        <w:pStyle w:val="BodyText"/>
        <w:rPr>
          <w:color w:val="auto"/>
          <w:highlight w:val="yellow"/>
          <w:lang w:val="nl-NL"/>
        </w:rPr>
      </w:pPr>
    </w:p>
    <w:p w14:paraId="75FCBBAA" w14:textId="6291B21D" w:rsidR="00392D9C" w:rsidRDefault="00C65BFE" w:rsidP="002A7C81">
      <w:pPr>
        <w:pStyle w:val="BodyText"/>
        <w:rPr>
          <w:color w:val="auto"/>
          <w:highlight w:val="yellow"/>
        </w:rPr>
      </w:pPr>
      <w:r>
        <w:rPr>
          <w:noProof/>
          <w:lang w:val="nl-NL" w:eastAsia="nl-NL" w:bidi="ar-SA"/>
        </w:rPr>
        <w:drawing>
          <wp:inline distT="0" distB="0" distL="0" distR="0" wp14:anchorId="59FF1450" wp14:editId="2E593191">
            <wp:extent cx="4626591" cy="1631557"/>
            <wp:effectExtent l="0" t="0" r="317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656719" cy="1642182"/>
                    </a:xfrm>
                    <a:prstGeom prst="rect">
                      <a:avLst/>
                    </a:prstGeom>
                  </pic:spPr>
                </pic:pic>
              </a:graphicData>
            </a:graphic>
          </wp:inline>
        </w:drawing>
      </w:r>
    </w:p>
    <w:p w14:paraId="1329A3D6" w14:textId="4C5D09F0" w:rsidR="00E65BD4" w:rsidRPr="00D35112" w:rsidRDefault="00830B89" w:rsidP="00E65BD4">
      <w:pPr>
        <w:pStyle w:val="Heading2"/>
        <w:numPr>
          <w:ilvl w:val="0"/>
          <w:numId w:val="0"/>
        </w:numPr>
        <w:ind w:left="567" w:hanging="567"/>
        <w:rPr>
          <w:lang w:val="nl-NL"/>
        </w:rPr>
      </w:pPr>
      <w:bookmarkStart w:id="100" w:name="_Toc94024235"/>
      <w:bookmarkStart w:id="101" w:name="_Toc119414614"/>
      <w:r>
        <w:rPr>
          <w:lang w:val="nl-NL"/>
        </w:rPr>
        <w:t xml:space="preserve">Legenda </w:t>
      </w:r>
      <w:r w:rsidR="00E65BD4">
        <w:rPr>
          <w:lang w:val="nl-NL"/>
        </w:rPr>
        <w:t>System</w:t>
      </w:r>
      <w:r w:rsidR="00E65BD4" w:rsidRPr="00D35112">
        <w:rPr>
          <w:lang w:val="nl-NL"/>
        </w:rPr>
        <w:t xml:space="preserve"> Di</w:t>
      </w:r>
      <w:r w:rsidR="00E65BD4">
        <w:rPr>
          <w:lang w:val="nl-NL"/>
        </w:rPr>
        <w:t>agram</w:t>
      </w:r>
      <w:bookmarkEnd w:id="100"/>
      <w:bookmarkEnd w:id="101"/>
    </w:p>
    <w:p w14:paraId="748571DA" w14:textId="700301C2" w:rsidR="00E65BD4" w:rsidRDefault="000334E4" w:rsidP="002A7C81">
      <w:pPr>
        <w:pStyle w:val="BodyText"/>
        <w:rPr>
          <w:color w:val="auto"/>
          <w:highlight w:val="yellow"/>
        </w:rPr>
      </w:pPr>
      <w:r>
        <w:rPr>
          <w:noProof/>
          <w:lang w:val="nl-NL" w:eastAsia="nl-NL" w:bidi="ar-SA"/>
        </w:rPr>
        <w:drawing>
          <wp:inline distT="0" distB="0" distL="0" distR="0" wp14:anchorId="585EDDB6" wp14:editId="3B8C8654">
            <wp:extent cx="5350071" cy="57229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5350071" cy="5722970"/>
                    </a:xfrm>
                    <a:prstGeom prst="rect">
                      <a:avLst/>
                    </a:prstGeom>
                  </pic:spPr>
                </pic:pic>
              </a:graphicData>
            </a:graphic>
          </wp:inline>
        </w:drawing>
      </w:r>
    </w:p>
    <w:sectPr w:rsidR="00E65BD4" w:rsidSect="00C14748">
      <w:footerReference w:type="default" r:id="rId26"/>
      <w:headerReference w:type="first" r:id="rId27"/>
      <w:footerReference w:type="first" r:id="rId28"/>
      <w:pgSz w:w="11906" w:h="16838" w:code="9"/>
      <w:pgMar w:top="1440" w:right="1440" w:bottom="1440" w:left="1440" w:header="720" w:footer="431" w:gutter="0"/>
      <w:cols w:space="53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864A7" w14:textId="77777777" w:rsidR="00100D93" w:rsidRDefault="00100D93" w:rsidP="00CC1A55">
      <w:r>
        <w:separator/>
      </w:r>
    </w:p>
  </w:endnote>
  <w:endnote w:type="continuationSeparator" w:id="0">
    <w:p w14:paraId="447FA4F2" w14:textId="77777777" w:rsidR="00100D93" w:rsidRDefault="00100D93" w:rsidP="00CC1A55">
      <w:r>
        <w:continuationSeparator/>
      </w:r>
    </w:p>
  </w:endnote>
  <w:endnote w:type="continuationNotice" w:id="1">
    <w:p w14:paraId="248742B6" w14:textId="77777777" w:rsidR="00100D93" w:rsidRDefault="00100D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P Simplified">
    <w:altName w:val="Calibri"/>
    <w:charset w:val="EE"/>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002D1" w14:textId="77777777" w:rsidR="00AE3A8B" w:rsidRDefault="00AE3A8B" w:rsidP="000E4D73">
    <w:pPr>
      <w:spacing w:line="120" w:lineRule="exact"/>
      <w:rPr>
        <w:noProof/>
        <w:sz w:val="16"/>
        <w:lang w:bidi="ar-SA"/>
      </w:rPr>
    </w:pPr>
    <w:r>
      <w:rPr>
        <w:noProof/>
        <w:sz w:val="16"/>
        <w:lang w:bidi="ar-SA"/>
      </w:rPr>
      <w:t>/</w:t>
    </w:r>
  </w:p>
  <w:p w14:paraId="5078D175" w14:textId="77777777" w:rsidR="00AE3A8B" w:rsidRDefault="00AE3A8B" w:rsidP="000E4D73">
    <w:pPr>
      <w:spacing w:line="120" w:lineRule="exact"/>
      <w:rPr>
        <w:noProof/>
        <w:sz w:val="16"/>
        <w:lang w:bidi="ar-SA"/>
      </w:rPr>
    </w:pPr>
    <w:r>
      <w:rPr>
        <w:noProof/>
        <w:sz w:val="16"/>
        <w:lang w:bidi="ar-SA"/>
      </w:rPr>
      <w:t>Unpublished work © 2017 DXC Technology Company. All rights reserved.</w:t>
    </w:r>
  </w:p>
  <w:p w14:paraId="460864EC" w14:textId="77777777" w:rsidR="00AE3A8B" w:rsidRDefault="00AE3A8B" w:rsidP="000E4D73">
    <w:pPr>
      <w:spacing w:line="120" w:lineRule="exact"/>
      <w:rPr>
        <w:noProof/>
        <w:sz w:val="16"/>
        <w:lang w:bidi="ar-SA"/>
      </w:rPr>
    </w:pPr>
    <w:r>
      <w:rPr>
        <w:noProof/>
        <w:sz w:val="16"/>
        <w:lang w:bidi="ar-SA"/>
      </w:rPr>
      <w:t>DXC Confidential Information</w:t>
    </w:r>
  </w:p>
  <w:p w14:paraId="4B148F65" w14:textId="77777777" w:rsidR="00AE3A8B" w:rsidRDefault="00AE3A8B" w:rsidP="000E4D73">
    <w:pPr>
      <w:spacing w:line="120" w:lineRule="exact"/>
      <w:rPr>
        <w:noProof/>
        <w:sz w:val="16"/>
        <w:lang w:bidi="ar-SA"/>
      </w:rPr>
    </w:pPr>
    <w:r>
      <w:rPr>
        <w:noProof/>
        <w:sz w:val="16"/>
        <w:lang w:bidi="ar-SA"/>
      </w:rPr>
      <w:t>Page 2 of 10</w:t>
    </w:r>
  </w:p>
  <w:p w14:paraId="6ECDF17A" w14:textId="77777777" w:rsidR="00AE3A8B" w:rsidRDefault="00AE3A8B" w:rsidP="000E4D73">
    <w:pPr>
      <w:spacing w:line="120" w:lineRule="exact"/>
      <w:rPr>
        <w:noProof/>
        <w:sz w:val="16"/>
        <w:lang w:bidi="ar-SA"/>
      </w:rPr>
    </w:pPr>
  </w:p>
  <w:p w14:paraId="6DB5C2B7" w14:textId="77777777" w:rsidR="00AE3A8B" w:rsidRDefault="00AE3A8B" w:rsidP="000E4D73">
    <w:pPr>
      <w:spacing w:line="120" w:lineRule="exact"/>
      <w:rPr>
        <w:noProof/>
        <w:sz w:val="16"/>
        <w:lang w:bidi="ar-SA"/>
      </w:rPr>
    </w:pPr>
  </w:p>
  <w:p w14:paraId="70FBC7CF" w14:textId="77777777" w:rsidR="00AE3A8B" w:rsidRDefault="00AE3A8B" w:rsidP="000E4D73">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42AA4" w14:textId="3622CA20" w:rsidR="00AE3A8B" w:rsidRPr="00631A0A" w:rsidRDefault="00AE3A8B" w:rsidP="00631A0A">
    <w:pPr>
      <w:pStyle w:val="footer0"/>
    </w:pPr>
    <w:r>
      <w:rPr>
        <w:noProof/>
        <w:lang w:val="nl-NL" w:eastAsia="nl-NL" w:bidi="ar-SA"/>
      </w:rPr>
      <w:drawing>
        <wp:inline distT="0" distB="0" distL="0" distR="0" wp14:anchorId="6FB1073D" wp14:editId="6A5D8F48">
          <wp:extent cx="609600" cy="52029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799F9" w14:textId="3224CF98" w:rsidR="00AE3A8B" w:rsidRPr="00B67825" w:rsidRDefault="00AE3A8B" w:rsidP="00917AE0">
    <w:pPr>
      <w:pStyle w:val="spacer"/>
    </w:pPr>
    <w:r>
      <w:rPr>
        <w:noProof/>
        <w:lang w:val="nl-NL" w:eastAsia="nl-NL" w:bidi="ar-SA"/>
      </w:rPr>
      <w:drawing>
        <wp:anchor distT="0" distB="0" distL="114300" distR="114300" simplePos="0" relativeHeight="251658242" behindDoc="0" locked="0" layoutInCell="1" allowOverlap="1" wp14:anchorId="7986B049" wp14:editId="17874B47">
          <wp:simplePos x="0" y="0"/>
          <wp:positionH relativeFrom="page">
            <wp:posOffset>211303</wp:posOffset>
          </wp:positionH>
          <wp:positionV relativeFrom="page">
            <wp:posOffset>10058097</wp:posOffset>
          </wp:positionV>
          <wp:extent cx="1592663" cy="178748"/>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
                    <a:extLst>
                      <a:ext uri="{28A0092B-C50C-407E-A947-70E740481C1C}">
                        <a14:useLocalDpi xmlns:a14="http://schemas.microsoft.com/office/drawing/2010/main" val="0"/>
                      </a:ext>
                    </a:extLst>
                  </a:blip>
                  <a:stretch>
                    <a:fillRect/>
                  </a:stretch>
                </pic:blipFill>
                <pic:spPr>
                  <a:xfrm>
                    <a:off x="0" y="0"/>
                    <a:ext cx="1592663" cy="178748"/>
                  </a:xfrm>
                  <a:prstGeom prst="rect">
                    <a:avLst/>
                  </a:prstGeom>
                </pic:spPr>
              </pic:pic>
            </a:graphicData>
          </a:graphic>
          <wp14:sizeRelH relativeFrom="margin">
            <wp14:pctWidth>0</wp14:pctWidth>
          </wp14:sizeRelH>
          <wp14:sizeRelV relativeFrom="margin">
            <wp14:pctHeight>0</wp14:pctHeight>
          </wp14:sizeRelV>
        </wp:anchor>
      </w:drawing>
    </w:r>
    <w:r>
      <w:rPr>
        <w:noProof/>
        <w:lang w:val="nl-NL" w:eastAsia="nl-NL" w:bidi="ar-SA"/>
      </w:rPr>
      <mc:AlternateContent>
        <mc:Choice Requires="wps">
          <w:drawing>
            <wp:anchor distT="0" distB="0" distL="114300" distR="114300" simplePos="0" relativeHeight="251658241" behindDoc="0" locked="0" layoutInCell="1" allowOverlap="1" wp14:anchorId="3463D475" wp14:editId="6BDD491B">
              <wp:simplePos x="0" y="0"/>
              <wp:positionH relativeFrom="page">
                <wp:posOffset>6489510</wp:posOffset>
              </wp:positionH>
              <wp:positionV relativeFrom="page">
                <wp:posOffset>9894627</wp:posOffset>
              </wp:positionV>
              <wp:extent cx="593195"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593195"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9879" w14:textId="4D695894" w:rsidR="00AE3A8B" w:rsidRDefault="00AE3A8B" w:rsidP="004301D0">
                          <w:pPr>
                            <w:pStyle w:val="footer0"/>
                            <w:jc w:val="right"/>
                          </w:pPr>
                          <w:r>
                            <w:t xml:space="preserve">Page </w:t>
                          </w:r>
                          <w:r>
                            <w:fldChar w:fldCharType="begin"/>
                          </w:r>
                          <w:r>
                            <w:instrText xml:space="preserve"> PAGE   \* MERGEFORMAT </w:instrText>
                          </w:r>
                          <w:r>
                            <w:fldChar w:fldCharType="separate"/>
                          </w:r>
                          <w:r w:rsidR="00A42146">
                            <w:rPr>
                              <w:noProof/>
                            </w:rPr>
                            <w:t>28</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26" alt="Title: PageNumberBox" style="position:absolute;margin-left:511pt;margin-top:779.1pt;width:46.7pt;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" filled="f" stroked="f" strokeweight="1pt">
              <v:textbox inset="0,0,0,0">
                <w:txbxContent>
                  <w:p w14:paraId="63879879" w14:textId="4D695894" w:rsidR="00AE3A8B" w:rsidRDefault="00AE3A8B" w:rsidP="004301D0">
                    <w:pPr>
                      <w:pStyle w:val="footer0"/>
                      <w:jc w:val="right"/>
                    </w:pPr>
                    <w:r>
                      <w:t xml:space="preserve">Page </w:t>
                    </w:r>
                    <w:r>
                      <w:fldChar w:fldCharType="begin"/>
                    </w:r>
                    <w:r>
                      <w:instrText xml:space="preserve"> PAGE   \* MERGEFORMAT </w:instrText>
                    </w:r>
                    <w:r>
                      <w:fldChar w:fldCharType="separate"/>
                    </w:r>
                    <w:r w:rsidR="00A42146">
                      <w:rPr>
                        <w:noProof/>
                      </w:rPr>
                      <w:t>28</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3" behindDoc="0" locked="1" layoutInCell="1" allowOverlap="1" wp14:anchorId="28734A41" wp14:editId="608B33AD">
              <wp:simplePos x="0" y="0"/>
              <wp:positionH relativeFrom="page">
                <wp:posOffset>1991995</wp:posOffset>
              </wp:positionH>
              <wp:positionV relativeFrom="page">
                <wp:posOffset>9894570</wp:posOffset>
              </wp:positionV>
              <wp:extent cx="4373880" cy="607060"/>
              <wp:effectExtent l="0" t="0" r="7620" b="2540"/>
              <wp:wrapNone/>
              <wp:docPr id="349" name="Rectangle 349"/>
              <wp:cNvGraphicFramePr/>
              <a:graphic xmlns:a="http://schemas.openxmlformats.org/drawingml/2006/main">
                <a:graphicData uri="http://schemas.microsoft.com/office/word/2010/wordprocessingShape">
                  <wps:wsp>
                    <wps:cNvSpPr/>
                    <wps:spPr>
                      <a:xfrm>
                        <a:off x="0" y="0"/>
                        <a:ext cx="4373880" cy="607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36B0FB" w14:textId="77777777" w:rsidR="00AE3A8B" w:rsidRPr="002E015D" w:rsidRDefault="00AE3A8B" w:rsidP="00F34D85">
                          <w:pPr>
                            <w:rPr>
                              <w:rFonts w:eastAsiaTheme="minorHAnsi" w:cs="Arial"/>
                              <w:b/>
                              <w:color w:val="000000" w:themeColor="text1"/>
                              <w:sz w:val="12"/>
                              <w:szCs w:val="12"/>
                              <w:lang w:bidi="ar-SA"/>
                            </w:rPr>
                          </w:pPr>
                          <w:r w:rsidRPr="002E015D">
                            <w:rPr>
                              <w:rFonts w:cs="Arial"/>
                              <w:b/>
                              <w:color w:val="000000" w:themeColor="text1"/>
                              <w:sz w:val="12"/>
                              <w:szCs w:val="12"/>
                            </w:rPr>
                            <w:t>© 202</w:t>
                          </w:r>
                          <w:r>
                            <w:rPr>
                              <w:rFonts w:cs="Arial"/>
                              <w:b/>
                              <w:color w:val="000000" w:themeColor="text1"/>
                              <w:sz w:val="12"/>
                              <w:szCs w:val="12"/>
                            </w:rPr>
                            <w:t>2</w:t>
                          </w:r>
                          <w:r w:rsidRPr="002E015D">
                            <w:rPr>
                              <w:rFonts w:cs="Arial"/>
                              <w:b/>
                              <w:color w:val="000000" w:themeColor="text1"/>
                              <w:sz w:val="12"/>
                              <w:szCs w:val="12"/>
                            </w:rPr>
                            <w:t xml:space="preserve"> DXC Technology Netherlands</w:t>
                          </w:r>
                        </w:p>
                        <w:p w14:paraId="67308118" w14:textId="77777777" w:rsidR="00AE3A8B" w:rsidRPr="00BB4243" w:rsidRDefault="00AE3A8B" w:rsidP="00F34D85">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AE3A8B" w:rsidRDefault="00AE3A8B" w:rsidP="00B67825">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4A41" id="Rectangle 349" o:spid="_x0000_s1027" style="position:absolute;margin-left:156.85pt;margin-top:779.1pt;width:344.4pt;height:47.8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" filled="f" stroked="f" strokeweight="1pt">
              <v:textbox inset="0,0,0,0">
                <w:txbxContent>
                  <w:p w14:paraId="6236B0FB" w14:textId="77777777" w:rsidR="00AE3A8B" w:rsidRPr="002E015D" w:rsidRDefault="00AE3A8B" w:rsidP="00F34D85">
                    <w:pPr>
                      <w:rPr>
                        <w:rFonts w:eastAsiaTheme="minorHAnsi" w:cs="Arial"/>
                        <w:b/>
                        <w:color w:val="000000" w:themeColor="text1"/>
                        <w:sz w:val="12"/>
                        <w:szCs w:val="12"/>
                        <w:lang w:bidi="ar-SA"/>
                      </w:rPr>
                    </w:pPr>
                    <w:r w:rsidRPr="002E015D">
                      <w:rPr>
                        <w:rFonts w:cs="Arial"/>
                        <w:b/>
                        <w:color w:val="000000" w:themeColor="text1"/>
                        <w:sz w:val="12"/>
                        <w:szCs w:val="12"/>
                      </w:rPr>
                      <w:t>© 202</w:t>
                    </w:r>
                    <w:r>
                      <w:rPr>
                        <w:rFonts w:cs="Arial"/>
                        <w:b/>
                        <w:color w:val="000000" w:themeColor="text1"/>
                        <w:sz w:val="12"/>
                        <w:szCs w:val="12"/>
                      </w:rPr>
                      <w:t>2</w:t>
                    </w:r>
                    <w:r w:rsidRPr="002E015D">
                      <w:rPr>
                        <w:rFonts w:cs="Arial"/>
                        <w:b/>
                        <w:color w:val="000000" w:themeColor="text1"/>
                        <w:sz w:val="12"/>
                        <w:szCs w:val="12"/>
                      </w:rPr>
                      <w:t xml:space="preserve"> DXC Technology Netherlands</w:t>
                    </w:r>
                  </w:p>
                  <w:p w14:paraId="67308118" w14:textId="77777777" w:rsidR="00AE3A8B" w:rsidRPr="00BB4243" w:rsidRDefault="00AE3A8B" w:rsidP="00F34D85">
                    <w:pPr>
                      <w:jc w:val="both"/>
                      <w:rPr>
                        <w:rFonts w:cs="Arial"/>
                        <w:sz w:val="12"/>
                        <w:szCs w:val="12"/>
                      </w:rPr>
                    </w:pPr>
                    <w:r w:rsidRPr="00806E79">
                      <w:rPr>
                        <w:rFonts w:cs="Arial"/>
                        <w:sz w:val="12"/>
                        <w:szCs w:val="12"/>
                      </w:rPr>
                      <w:t xml:space="preserve">All rights reserved. The information in this document is proprietary to DXC Technology and is licensed to UWV. No part of this publication may be reproduced, stored in an automated </w:t>
                    </w:r>
                    <w:proofErr w:type="gramStart"/>
                    <w:r w:rsidRPr="00806E79">
                      <w:rPr>
                        <w:rFonts w:cs="Arial"/>
                        <w:sz w:val="12"/>
                        <w:szCs w:val="12"/>
                      </w:rPr>
                      <w:t>database</w:t>
                    </w:r>
                    <w:proofErr w:type="gramEnd"/>
                    <w:r w:rsidRPr="00806E79">
                      <w:rPr>
                        <w:rFonts w:cs="Arial"/>
                        <w:sz w:val="12"/>
                        <w:szCs w:val="12"/>
                      </w:rPr>
                      <w:t xml:space="preserv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39B5AFC1" w14:textId="7119B377" w:rsidR="00AE3A8B" w:rsidRDefault="00AE3A8B" w:rsidP="00B67825">
                    <w:pPr>
                      <w:pStyle w:val="footer0"/>
                    </w:pPr>
                  </w:p>
                </w:txbxContent>
              </v:textbox>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7E7C" w14:textId="77777777" w:rsidR="00AE3A8B" w:rsidRPr="00CF7467" w:rsidRDefault="00AE3A8B" w:rsidP="00CF7467">
    <w:pPr>
      <w:pStyle w:val="footer0"/>
    </w:pPr>
    <w:r>
      <w:rPr>
        <w:noProof/>
        <w:lang w:val="nl-NL" w:eastAsia="nl-NL"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C18F7" w14:textId="77777777" w:rsidR="00AE3A8B" w:rsidRDefault="00AE3A8B"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C008" id="Rectangle 35" o:spid="_x0000_s1028" alt="Title: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" filled="f" stroked="f" strokeweight="1pt">
              <v:textbox inset="0,0,0,0">
                <w:txbxContent>
                  <w:p w14:paraId="2CCC18F7" w14:textId="77777777" w:rsidR="00AE3A8B" w:rsidRDefault="00AE3A8B"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v:textbox>
              <w10:wrap anchorx="page" anchory="page"/>
            </v:rect>
          </w:pict>
        </mc:Fallback>
      </mc:AlternateContent>
    </w:r>
    <w:r>
      <w:rPr>
        <w:noProof/>
        <w:lang w:val="nl-NL" w:eastAsia="nl-NL" w:bidi="ar-SA"/>
      </w:rPr>
      <mc:AlternateContent>
        <mc:Choice Requires="wps">
          <w:drawing>
            <wp:anchor distT="0" distB="0" distL="114300" distR="114300" simplePos="0" relativeHeight="251658245" behindDoc="0" locked="1" layoutInCell="1" allowOverlap="1" wp14:anchorId="71287448" wp14:editId="4879485D">
              <wp:simplePos x="0" y="0"/>
              <wp:positionH relativeFrom="page">
                <wp:posOffset>1828800</wp:posOffset>
              </wp:positionH>
              <wp:positionV relativeFrom="page">
                <wp:posOffset>9895840</wp:posOffset>
              </wp:positionV>
              <wp:extent cx="3902075" cy="714375"/>
              <wp:effectExtent l="0" t="0" r="3175" b="9525"/>
              <wp:wrapNone/>
              <wp:docPr id="37" name="Rectangle 37"/>
              <wp:cNvGraphicFramePr/>
              <a:graphic xmlns:a="http://schemas.openxmlformats.org/drawingml/2006/main">
                <a:graphicData uri="http://schemas.microsoft.com/office/word/2010/wordprocessingShape">
                  <wps:wsp>
                    <wps:cNvSpPr/>
                    <wps:spPr>
                      <a:xfrm>
                        <a:off x="0" y="0"/>
                        <a:ext cx="3902075" cy="7143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B3C868" w14:textId="77777777" w:rsidR="00AE3A8B" w:rsidRPr="002E015D" w:rsidRDefault="00AE3A8B"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AE3A8B" w:rsidRPr="00BB4243" w:rsidRDefault="00AE3A8B" w:rsidP="00273C1B">
                          <w:pPr>
                            <w:jc w:val="both"/>
                            <w:rPr>
                              <w:rFonts w:cs="Arial"/>
                              <w:sz w:val="12"/>
                              <w:szCs w:val="12"/>
                            </w:rPr>
                          </w:pPr>
                          <w:r w:rsidRPr="00806E79">
                            <w:rPr>
                              <w:rFonts w:cs="Arial"/>
                              <w:sz w:val="12"/>
                              <w:szCs w:val="12"/>
                            </w:rPr>
                            <w:t>All rights reserved. The information in this document is proprietary to DXC Technology and is licensed to UWV. No part of this publication may be reproduced, stored in an automated database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AE3A8B" w:rsidRDefault="00AE3A8B" w:rsidP="00CF7467">
                          <w:pPr>
                            <w:pStyle w:val="footer0"/>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448" id="Rectangle 37" o:spid="_x0000_s1029" style="position:absolute;margin-left:2in;margin-top:779.2pt;width:307.25pt;height:56.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" filled="f" stroked="f" strokeweight="1pt">
              <v:textbox inset="0,0,0,0">
                <w:txbxContent>
                  <w:p w14:paraId="76B3C868" w14:textId="77777777" w:rsidR="00AE3A8B" w:rsidRPr="002E015D" w:rsidRDefault="00AE3A8B" w:rsidP="00273C1B">
                    <w:pPr>
                      <w:rPr>
                        <w:rFonts w:eastAsiaTheme="minorHAnsi" w:cs="Arial"/>
                        <w:b/>
                        <w:color w:val="000000" w:themeColor="text1"/>
                        <w:sz w:val="12"/>
                        <w:szCs w:val="12"/>
                        <w:lang w:bidi="ar-SA"/>
                      </w:rPr>
                    </w:pPr>
                    <w:r w:rsidRPr="002E015D">
                      <w:rPr>
                        <w:rFonts w:cs="Arial"/>
                        <w:b/>
                        <w:color w:val="000000" w:themeColor="text1"/>
                        <w:sz w:val="12"/>
                        <w:szCs w:val="12"/>
                      </w:rPr>
                      <w:t>© 2021 DXC Technology Netherlands</w:t>
                    </w:r>
                  </w:p>
                  <w:p w14:paraId="6A1C4600" w14:textId="75B663A5" w:rsidR="00AE3A8B" w:rsidRPr="00BB4243" w:rsidRDefault="00AE3A8B" w:rsidP="00273C1B">
                    <w:pPr>
                      <w:jc w:val="both"/>
                      <w:rPr>
                        <w:rFonts w:cs="Arial"/>
                        <w:sz w:val="12"/>
                        <w:szCs w:val="12"/>
                      </w:rPr>
                    </w:pPr>
                    <w:r w:rsidRPr="00806E79">
                      <w:rPr>
                        <w:rFonts w:cs="Arial"/>
                        <w:sz w:val="12"/>
                        <w:szCs w:val="12"/>
                      </w:rPr>
                      <w:t xml:space="preserve">All rights reserved. The information in this document is proprietary to DXC Technology and is licensed to UWV. No part of this publication may be reproduced, stored in an automated </w:t>
                    </w:r>
                    <w:proofErr w:type="gramStart"/>
                    <w:r w:rsidRPr="00806E79">
                      <w:rPr>
                        <w:rFonts w:cs="Arial"/>
                        <w:sz w:val="12"/>
                        <w:szCs w:val="12"/>
                      </w:rPr>
                      <w:t>database</w:t>
                    </w:r>
                    <w:proofErr w:type="gramEnd"/>
                    <w:r w:rsidRPr="00806E79">
                      <w:rPr>
                        <w:rFonts w:cs="Arial"/>
                        <w:sz w:val="12"/>
                        <w:szCs w:val="12"/>
                      </w:rPr>
                      <w:t xml:space="preserve"> or published, in any form and by any means, whether electronically, mechanically, by photocopying, recording in any other way, unless the licensee maintains the continuity of the service and business operations of UWV guarantees this. A sub-license will solely be issued to the extent that it is necessary to guarantee the continuity of the services and operations of UWV and upon explicit consent of DXC in writing</w:t>
                    </w:r>
                    <w:r w:rsidRPr="00BB4243">
                      <w:rPr>
                        <w:rFonts w:cs="Arial"/>
                        <w:sz w:val="12"/>
                        <w:szCs w:val="12"/>
                      </w:rPr>
                      <w:t xml:space="preserve">. </w:t>
                    </w:r>
                  </w:p>
                  <w:p w14:paraId="21D75850" w14:textId="026BA55E" w:rsidR="00AE3A8B" w:rsidRDefault="00AE3A8B" w:rsidP="00CF7467">
                    <w:pPr>
                      <w:pStyle w:val="footer0"/>
                    </w:pPr>
                  </w:p>
                </w:txbxContent>
              </v:textbox>
              <w10:wrap anchorx="page" anchory="page"/>
              <w10:anchorlock/>
            </v:rect>
          </w:pict>
        </mc:Fallback>
      </mc:AlternateContent>
    </w:r>
    <w:r>
      <w:rPr>
        <w:noProof/>
        <w:lang w:val="nl-NL" w:eastAsia="nl-NL"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E2DA9" w14:textId="77777777" w:rsidR="00100D93" w:rsidRDefault="00100D93" w:rsidP="00CC1A55">
      <w:r>
        <w:separator/>
      </w:r>
    </w:p>
  </w:footnote>
  <w:footnote w:type="continuationSeparator" w:id="0">
    <w:p w14:paraId="7F859975" w14:textId="77777777" w:rsidR="00100D93" w:rsidRDefault="00100D93" w:rsidP="00CC1A55">
      <w:r>
        <w:continuationSeparator/>
      </w:r>
    </w:p>
  </w:footnote>
  <w:footnote w:type="continuationNotice" w:id="1">
    <w:p w14:paraId="6452710E" w14:textId="77777777" w:rsidR="00100D93" w:rsidRDefault="00100D9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1F9A5" w14:textId="0F9FF299" w:rsidR="00AE3A8B" w:rsidRPr="00F65E4A" w:rsidRDefault="00AE3A8B" w:rsidP="00F65E4A">
    <w:pPr>
      <w:pStyle w:val="header0"/>
    </w:pPr>
    <w:r>
      <w:t>Infrastructure Application Documentation</w:t>
    </w:r>
    <w:r>
      <w:tab/>
    </w:r>
    <w:r>
      <w:tab/>
    </w:r>
    <w:r>
      <w:tab/>
    </w:r>
    <w:r>
      <w:tab/>
    </w:r>
    <w:r>
      <w:tab/>
      <w:t>November 2022</w:t>
    </w:r>
  </w:p>
  <w:p w14:paraId="34A2D156" w14:textId="77777777" w:rsidR="00AE3A8B" w:rsidRPr="00B67825" w:rsidRDefault="00AE3A8B" w:rsidP="00917AE0">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5446" w14:textId="77777777" w:rsidR="00AE3A8B" w:rsidRDefault="00AE3A8B" w:rsidP="00B67825">
    <w:pPr>
      <w:pStyle w:val="header0"/>
    </w:pPr>
    <w:r>
      <w:rPr>
        <w:noProof/>
        <w:lang w:val="nl-NL" w:eastAsia="nl-NL"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3" name="Picture 3"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346EB" w14:textId="1FB09F61" w:rsidR="00AE3A8B" w:rsidRPr="00F65E4A" w:rsidRDefault="00AE3A8B" w:rsidP="00C52E4D">
    <w:pPr>
      <w:pStyle w:val="header0"/>
    </w:pPr>
    <w:r>
      <w:t>Infrastructure Application Documentation</w:t>
    </w:r>
    <w:r>
      <w:tab/>
    </w:r>
    <w:r>
      <w:tab/>
    </w:r>
    <w:r>
      <w:tab/>
    </w:r>
    <w:r>
      <w:tab/>
    </w:r>
    <w:r>
      <w:tab/>
    </w:r>
    <w:r>
      <w:tab/>
    </w:r>
    <w:r w:rsidRPr="00C75B64">
      <w:rPr>
        <w:highlight w:val="yellow"/>
      </w:rPr>
      <w:t>Month</w:t>
    </w:r>
    <w:r>
      <w:t xml:space="preserve"> 2021</w:t>
    </w:r>
  </w:p>
  <w:p w14:paraId="7B8A5EF9" w14:textId="77777777" w:rsidR="00AE3A8B" w:rsidRPr="00B67825" w:rsidRDefault="00AE3A8B" w:rsidP="00B67825">
    <w:pPr>
      <w:pStyle w:val="head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9AD2A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80B3D73"/>
    <w:multiLevelType w:val="hybridMultilevel"/>
    <w:tmpl w:val="5786337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9E96AFC"/>
    <w:multiLevelType w:val="hybridMultilevel"/>
    <w:tmpl w:val="1FEC0A46"/>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8" w15:restartNumberingAfterBreak="0">
    <w:nsid w:val="0A8F41F9"/>
    <w:multiLevelType w:val="hybridMultilevel"/>
    <w:tmpl w:val="850E101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9"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0FD5096C"/>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120A3B2C"/>
    <w:multiLevelType w:val="hybridMultilevel"/>
    <w:tmpl w:val="44247654"/>
    <w:lvl w:ilvl="0" w:tplc="A1221CC6">
      <w:numFmt w:val="bullet"/>
      <w:lvlText w:val="-"/>
      <w:lvlJc w:val="left"/>
      <w:pPr>
        <w:ind w:left="720" w:hanging="360"/>
      </w:pPr>
      <w:rPr>
        <w:rFonts w:ascii="Arial" w:eastAsia="PMingLiU"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4"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23C3264F"/>
    <w:multiLevelType w:val="hybridMultilevel"/>
    <w:tmpl w:val="0C4658CA"/>
    <w:lvl w:ilvl="0" w:tplc="514E9B02">
      <w:start w:val="50"/>
      <w:numFmt w:val="bullet"/>
      <w:lvlText w:val="-"/>
      <w:lvlJc w:val="left"/>
      <w:pPr>
        <w:ind w:left="720" w:hanging="360"/>
      </w:pPr>
      <w:rPr>
        <w:rFonts w:ascii="Arial" w:eastAsia="PMingLiU"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3CE4319"/>
    <w:multiLevelType w:val="multilevel"/>
    <w:tmpl w:val="F518201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8375"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23EE20EB"/>
    <w:multiLevelType w:val="multilevel"/>
    <w:tmpl w:val="36F0EFAC"/>
    <w:lvl w:ilvl="0">
      <w:start w:val="1"/>
      <w:numFmt w:val="bullet"/>
      <w:pStyle w:val="HPRecipientData"/>
      <w:lvlText w:val=""/>
      <w:lvlJc w:val="left"/>
      <w:pPr>
        <w:tabs>
          <w:tab w:val="num" w:pos="3096"/>
        </w:tabs>
        <w:ind w:left="3096" w:hanging="360"/>
      </w:pPr>
      <w:rPr>
        <w:rFonts w:ascii="Symbol" w:hAnsi="Symbol" w:hint="default"/>
        <w:color w:val="auto"/>
      </w:rPr>
    </w:lvl>
    <w:lvl w:ilvl="1">
      <w:start w:val="1"/>
      <w:numFmt w:val="bullet"/>
      <w:lvlText w:val="–"/>
      <w:lvlJc w:val="left"/>
      <w:pPr>
        <w:tabs>
          <w:tab w:val="num" w:pos="3456"/>
        </w:tabs>
        <w:ind w:left="3456" w:hanging="360"/>
      </w:pPr>
      <w:rPr>
        <w:rFonts w:ascii="Calibri" w:hAnsi="Calibri" w:hint="default"/>
        <w:b w:val="0"/>
        <w:i w:val="0"/>
      </w:rPr>
    </w:lvl>
    <w:lvl w:ilvl="2">
      <w:start w:val="1"/>
      <w:numFmt w:val="bullet"/>
      <w:lvlRestart w:val="1"/>
      <w:lvlText w:val=""/>
      <w:lvlJc w:val="left"/>
      <w:pPr>
        <w:tabs>
          <w:tab w:val="num" w:pos="3816"/>
        </w:tabs>
        <w:ind w:left="3816" w:hanging="360"/>
      </w:pPr>
      <w:rPr>
        <w:rFonts w:ascii="Symbol" w:hAnsi="Symbol" w:hint="default"/>
        <w:color w:val="auto"/>
      </w:rPr>
    </w:lvl>
    <w:lvl w:ilvl="3">
      <w:start w:val="1"/>
      <w:numFmt w:val="bullet"/>
      <w:lvlText w:val=""/>
      <w:lvlJc w:val="left"/>
      <w:pPr>
        <w:tabs>
          <w:tab w:val="num" w:pos="2880"/>
        </w:tabs>
        <w:ind w:left="4176" w:hanging="360"/>
      </w:pPr>
      <w:rPr>
        <w:rFonts w:ascii="Symbol" w:hAnsi="Symbol" w:hint="default"/>
      </w:rPr>
    </w:lvl>
    <w:lvl w:ilvl="4">
      <w:start w:val="1"/>
      <w:numFmt w:val="bullet"/>
      <w:lvlText w:val="o"/>
      <w:lvlJc w:val="left"/>
      <w:pPr>
        <w:tabs>
          <w:tab w:val="num" w:pos="3600"/>
        </w:tabs>
        <w:ind w:left="4536" w:hanging="360"/>
      </w:pPr>
      <w:rPr>
        <w:rFonts w:ascii="Courier New" w:hAnsi="Courier New" w:cs="Courier New" w:hint="default"/>
      </w:rPr>
    </w:lvl>
    <w:lvl w:ilvl="5">
      <w:start w:val="1"/>
      <w:numFmt w:val="bullet"/>
      <w:lvlText w:val=""/>
      <w:lvlJc w:val="left"/>
      <w:pPr>
        <w:tabs>
          <w:tab w:val="num" w:pos="4320"/>
        </w:tabs>
        <w:ind w:left="4896" w:hanging="360"/>
      </w:pPr>
      <w:rPr>
        <w:rFonts w:ascii="Wingdings" w:hAnsi="Wingdings" w:hint="default"/>
      </w:rPr>
    </w:lvl>
    <w:lvl w:ilvl="6">
      <w:start w:val="1"/>
      <w:numFmt w:val="bullet"/>
      <w:lvlText w:val=""/>
      <w:lvlJc w:val="left"/>
      <w:pPr>
        <w:tabs>
          <w:tab w:val="num" w:pos="5040"/>
        </w:tabs>
        <w:ind w:left="5256" w:hanging="360"/>
      </w:pPr>
      <w:rPr>
        <w:rFonts w:ascii="Symbol" w:hAnsi="Symbol" w:hint="default"/>
      </w:rPr>
    </w:lvl>
    <w:lvl w:ilvl="7">
      <w:start w:val="1"/>
      <w:numFmt w:val="bullet"/>
      <w:lvlText w:val="o"/>
      <w:lvlJc w:val="left"/>
      <w:pPr>
        <w:tabs>
          <w:tab w:val="num" w:pos="5760"/>
        </w:tabs>
        <w:ind w:left="5616" w:hanging="360"/>
      </w:pPr>
      <w:rPr>
        <w:rFonts w:ascii="Courier New" w:hAnsi="Courier New" w:cs="Courier New" w:hint="default"/>
      </w:rPr>
    </w:lvl>
    <w:lvl w:ilvl="8">
      <w:start w:val="1"/>
      <w:numFmt w:val="bullet"/>
      <w:lvlText w:val=""/>
      <w:lvlJc w:val="left"/>
      <w:pPr>
        <w:tabs>
          <w:tab w:val="num" w:pos="6480"/>
        </w:tabs>
        <w:ind w:left="5976" w:hanging="360"/>
      </w:pPr>
      <w:rPr>
        <w:rFonts w:ascii="Wingdings" w:hAnsi="Wingdings" w:hint="default"/>
      </w:rPr>
    </w:lvl>
  </w:abstractNum>
  <w:abstractNum w:abstractNumId="32" w15:restartNumberingAfterBreak="0">
    <w:nsid w:val="247960B6"/>
    <w:multiLevelType w:val="multilevel"/>
    <w:tmpl w:val="1F9E6E3A"/>
    <w:styleLink w:val="NumbersAutoDoub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1224"/>
        </w:tabs>
        <w:ind w:left="864" w:hanging="504"/>
      </w:pPr>
      <w:rPr>
        <w:rFonts w:hint="default"/>
      </w:rPr>
    </w:lvl>
    <w:lvl w:ilvl="2">
      <w:start w:val="1"/>
      <w:numFmt w:val="lowerRoman"/>
      <w:lvlText w:val="%3."/>
      <w:lvlJc w:val="right"/>
      <w:pPr>
        <w:tabs>
          <w:tab w:val="num" w:pos="1224"/>
        </w:tabs>
        <w:ind w:left="864" w:firstLine="144"/>
      </w:pPr>
      <w:rPr>
        <w:rFonts w:hint="default"/>
      </w:rPr>
    </w:lvl>
    <w:lvl w:ilvl="3">
      <w:start w:val="1"/>
      <w:numFmt w:val="bullet"/>
      <w:lvlText w:val=""/>
      <w:lvlJc w:val="left"/>
      <w:pPr>
        <w:tabs>
          <w:tab w:val="num" w:pos="1584"/>
        </w:tabs>
        <w:ind w:left="1584" w:hanging="216"/>
      </w:pPr>
      <w:rPr>
        <w:rFonts w:ascii="Symbol" w:hAnsi="Symbol" w:hint="default"/>
      </w:rPr>
    </w:lvl>
    <w:lvl w:ilvl="4">
      <w:start w:val="1"/>
      <w:numFmt w:val="bullet"/>
      <w:lvlText w:val=""/>
      <w:lvlJc w:val="left"/>
      <w:pPr>
        <w:tabs>
          <w:tab w:val="num" w:pos="1944"/>
        </w:tabs>
        <w:ind w:left="1944"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258F2106"/>
    <w:multiLevelType w:val="hybridMultilevel"/>
    <w:tmpl w:val="7254A508"/>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4" w15:restartNumberingAfterBreak="0">
    <w:nsid w:val="25B25E46"/>
    <w:multiLevelType w:val="hybridMultilevel"/>
    <w:tmpl w:val="EAD6D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787687"/>
    <w:multiLevelType w:val="hybridMultilevel"/>
    <w:tmpl w:val="346CA4E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26C45A36"/>
    <w:multiLevelType w:val="hybridMultilevel"/>
    <w:tmpl w:val="88A47936"/>
    <w:lvl w:ilvl="0" w:tplc="0B2E5114">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271E61BB"/>
    <w:multiLevelType w:val="hybridMultilevel"/>
    <w:tmpl w:val="8BA6F9B6"/>
    <w:lvl w:ilvl="0" w:tplc="596ACC1A">
      <w:start w:val="12"/>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2B5E7456"/>
    <w:multiLevelType w:val="hybridMultilevel"/>
    <w:tmpl w:val="01AC5D62"/>
    <w:lvl w:ilvl="0" w:tplc="DA8A98A2">
      <w:numFmt w:val="bullet"/>
      <w:lvlText w:val="-"/>
      <w:lvlJc w:val="left"/>
      <w:pPr>
        <w:ind w:left="720" w:hanging="360"/>
      </w:pPr>
      <w:rPr>
        <w:rFonts w:ascii="Arial" w:eastAsia="PMingLiU"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2E3A29A9"/>
    <w:multiLevelType w:val="hybridMultilevel"/>
    <w:tmpl w:val="C9F8EC0A"/>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2" w15:restartNumberingAfterBreak="0">
    <w:nsid w:val="2F7E361D"/>
    <w:multiLevelType w:val="hybridMultilevel"/>
    <w:tmpl w:val="F054793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3" w15:restartNumberingAfterBreak="0">
    <w:nsid w:val="30561272"/>
    <w:multiLevelType w:val="hybridMultilevel"/>
    <w:tmpl w:val="A6A6D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0CA6F07"/>
    <w:multiLevelType w:val="hybridMultilevel"/>
    <w:tmpl w:val="9D8482F6"/>
    <w:lvl w:ilvl="0" w:tplc="5FE2F278">
      <w:start w:val="1"/>
      <w:numFmt w:val="bullet"/>
      <w:pStyle w:val="Bullet2Single"/>
      <w:lvlText w:val=""/>
      <w:lvlJc w:val="left"/>
      <w:pPr>
        <w:ind w:left="360" w:hanging="360"/>
      </w:pPr>
      <w:rPr>
        <w:rFonts w:ascii="Symbol" w:hAnsi="Symbol" w:hint="default"/>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342A766A"/>
    <w:multiLevelType w:val="hybridMultilevel"/>
    <w:tmpl w:val="E7487538"/>
    <w:lvl w:ilvl="0" w:tplc="2E3041F0">
      <w:numFmt w:val="bullet"/>
      <w:lvlText w:val="-"/>
      <w:lvlJc w:val="left"/>
      <w:pPr>
        <w:ind w:left="720" w:hanging="360"/>
      </w:pPr>
      <w:rPr>
        <w:rFonts w:ascii="Arial" w:eastAsia="PMingLiU"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365B7E18"/>
    <w:multiLevelType w:val="hybridMultilevel"/>
    <w:tmpl w:val="5268E4A0"/>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7"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3DE543CC"/>
    <w:multiLevelType w:val="multilevel"/>
    <w:tmpl w:val="45425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EE3D60"/>
    <w:multiLevelType w:val="hybridMultilevel"/>
    <w:tmpl w:val="97DC41C2"/>
    <w:lvl w:ilvl="0" w:tplc="22FECAD0">
      <w:start w:val="1"/>
      <w:numFmt w:val="decimal"/>
      <w:lvlText w:val="%1."/>
      <w:lvlJc w:val="left"/>
      <w:pPr>
        <w:ind w:left="360" w:hanging="360"/>
      </w:pPr>
      <w:rPr>
        <w:rFonts w:hint="default"/>
        <w:b w:val="0"/>
        <w:sz w:val="20"/>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50" w15:restartNumberingAfterBreak="0">
    <w:nsid w:val="42102BAB"/>
    <w:multiLevelType w:val="hybridMultilevel"/>
    <w:tmpl w:val="4EF43ED6"/>
    <w:lvl w:ilvl="0" w:tplc="25D25FEA">
      <w:start w:val="1"/>
      <w:numFmt w:val="bullet"/>
      <w:pStyle w:val="Bullet4Double0"/>
      <w:lvlText w:val="–"/>
      <w:lvlJc w:val="left"/>
      <w:pPr>
        <w:ind w:left="1224" w:hanging="360"/>
      </w:pPr>
      <w:rPr>
        <w:rFonts w:hint="default"/>
        <w:b w:val="0"/>
        <w:bCs w:val="0"/>
        <w:i w:val="0"/>
        <w:iCs w:val="0"/>
        <w:caps w:val="0"/>
        <w:smallCaps w:val="0"/>
        <w:strike w:val="0"/>
        <w:dstrike w:val="0"/>
        <w:outline w:val="0"/>
        <w:shadow w:val="0"/>
        <w:emboss w:val="0"/>
        <w:imprint w:val="0"/>
        <w:noProof w:val="0"/>
        <w:vanish w:val="0"/>
        <w:color w:val="000000"/>
        <w:spacing w:val="0"/>
        <w:w w:val="153"/>
        <w:kern w:val="0"/>
        <w:position w:val="0"/>
        <w:sz w:val="18"/>
        <w:szCs w:val="9"/>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426A1DC6"/>
    <w:multiLevelType w:val="multilevel"/>
    <w:tmpl w:val="8E969B00"/>
    <w:lvl w:ilvl="0">
      <w:start w:val="1"/>
      <w:numFmt w:val="decimal"/>
      <w:pStyle w:val="NumbersAuto"/>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left"/>
      <w:pPr>
        <w:tabs>
          <w:tab w:val="num" w:pos="3827"/>
        </w:tabs>
        <w:ind w:left="3827" w:hanging="425"/>
      </w:pPr>
      <w:rPr>
        <w:rFonts w:hint="default"/>
      </w:rPr>
    </w:lvl>
  </w:abstractNum>
  <w:abstractNum w:abstractNumId="52" w15:restartNumberingAfterBreak="0">
    <w:nsid w:val="43E31F5A"/>
    <w:multiLevelType w:val="hybridMultilevel"/>
    <w:tmpl w:val="8FCA9E8A"/>
    <w:lvl w:ilvl="0" w:tplc="C5DE90CE">
      <w:start w:val="1"/>
      <w:numFmt w:val="bullet"/>
      <w:pStyle w:val="NumbersAuto4Double"/>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3" w15:restartNumberingAfterBreak="0">
    <w:nsid w:val="44385DFA"/>
    <w:multiLevelType w:val="hybridMultilevel"/>
    <w:tmpl w:val="6BFAB1AC"/>
    <w:lvl w:ilvl="0" w:tplc="4D38C1D4">
      <w:start w:val="12"/>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15:restartNumberingAfterBreak="0">
    <w:nsid w:val="45F80F00"/>
    <w:multiLevelType w:val="hybridMultilevel"/>
    <w:tmpl w:val="1EF88B2E"/>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start w:val="1"/>
      <w:numFmt w:val="bullet"/>
      <w:lvlText w:val="o"/>
      <w:lvlJc w:val="left"/>
      <w:pPr>
        <w:ind w:left="3240" w:hanging="360"/>
      </w:pPr>
      <w:rPr>
        <w:rFonts w:ascii="Courier New" w:hAnsi="Courier New" w:cs="Courier New" w:hint="default"/>
      </w:rPr>
    </w:lvl>
    <w:lvl w:ilvl="5" w:tplc="20000005">
      <w:start w:val="1"/>
      <w:numFmt w:val="bullet"/>
      <w:lvlText w:val=""/>
      <w:lvlJc w:val="left"/>
      <w:pPr>
        <w:ind w:left="3960" w:hanging="360"/>
      </w:pPr>
      <w:rPr>
        <w:rFonts w:ascii="Wingdings" w:hAnsi="Wingdings" w:hint="default"/>
      </w:rPr>
    </w:lvl>
    <w:lvl w:ilvl="6" w:tplc="20000001">
      <w:start w:val="1"/>
      <w:numFmt w:val="bullet"/>
      <w:lvlText w:val=""/>
      <w:lvlJc w:val="left"/>
      <w:pPr>
        <w:ind w:left="4680" w:hanging="360"/>
      </w:pPr>
      <w:rPr>
        <w:rFonts w:ascii="Symbol" w:hAnsi="Symbol" w:hint="default"/>
      </w:rPr>
    </w:lvl>
    <w:lvl w:ilvl="7" w:tplc="20000003">
      <w:start w:val="1"/>
      <w:numFmt w:val="bullet"/>
      <w:lvlText w:val="o"/>
      <w:lvlJc w:val="left"/>
      <w:pPr>
        <w:ind w:left="5400" w:hanging="360"/>
      </w:pPr>
      <w:rPr>
        <w:rFonts w:ascii="Courier New" w:hAnsi="Courier New" w:cs="Courier New" w:hint="default"/>
      </w:rPr>
    </w:lvl>
    <w:lvl w:ilvl="8" w:tplc="20000005">
      <w:start w:val="1"/>
      <w:numFmt w:val="bullet"/>
      <w:lvlText w:val=""/>
      <w:lvlJc w:val="left"/>
      <w:pPr>
        <w:ind w:left="6120" w:hanging="360"/>
      </w:pPr>
      <w:rPr>
        <w:rFonts w:ascii="Wingdings" w:hAnsi="Wingdings" w:hint="default"/>
      </w:rPr>
    </w:lvl>
  </w:abstractNum>
  <w:abstractNum w:abstractNumId="56" w15:restartNumberingAfterBreak="0">
    <w:nsid w:val="46FB4A1C"/>
    <w:multiLevelType w:val="hybridMultilevel"/>
    <w:tmpl w:val="9A727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72171C4"/>
    <w:multiLevelType w:val="multilevel"/>
    <w:tmpl w:val="50AAE700"/>
    <w:lvl w:ilvl="0">
      <w:start w:val="1"/>
      <w:numFmt w:val="decimal"/>
      <w:pStyle w:val="NumbersAutoBoldDouble"/>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58" w15:restartNumberingAfterBreak="0">
    <w:nsid w:val="4A93317F"/>
    <w:multiLevelType w:val="hybridMultilevel"/>
    <w:tmpl w:val="1494DA42"/>
    <w:lvl w:ilvl="0" w:tplc="F6CA42FC">
      <w:start w:val="1"/>
      <w:numFmt w:val="bullet"/>
      <w:pStyle w:val="QuotationAttribute"/>
      <w:lvlText w:val=""/>
      <w:lvlJc w:val="left"/>
      <w:pPr>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4D4C25FE"/>
    <w:multiLevelType w:val="multilevel"/>
    <w:tmpl w:val="D1CC30A0"/>
    <w:styleLink w:val="ListAppendices"/>
    <w:lvl w:ilvl="0">
      <w:start w:val="1"/>
      <w:numFmt w:val="upperLetter"/>
      <w:pStyle w:val="AppendixHeading1"/>
      <w:lvlText w:val="Appendix %1"/>
      <w:lvlJc w:val="left"/>
      <w:pPr>
        <w:tabs>
          <w:tab w:val="num" w:pos="4282"/>
        </w:tabs>
        <w:ind w:left="4282" w:hanging="1871"/>
      </w:pPr>
    </w:lvl>
    <w:lvl w:ilvl="1">
      <w:start w:val="1"/>
      <w:numFmt w:val="none"/>
      <w:pStyle w:val="AppendixHeading2"/>
      <w:suff w:val="nothing"/>
      <w:lvlText w:val="%2"/>
      <w:lvlJc w:val="left"/>
      <w:pPr>
        <w:ind w:left="397" w:firstLine="0"/>
      </w:pPr>
    </w:lvl>
    <w:lvl w:ilvl="2">
      <w:start w:val="1"/>
      <w:numFmt w:val="none"/>
      <w:lvlText w:val="%3"/>
      <w:lvlJc w:val="left"/>
      <w:pPr>
        <w:ind w:left="1080" w:hanging="360"/>
      </w:pPr>
    </w:lvl>
    <w:lvl w:ilvl="3">
      <w:start w:val="1"/>
      <w:numFmt w:val="none"/>
      <w:lvlText w:val=""/>
      <w:lvlJc w:val="left"/>
      <w:pPr>
        <w:ind w:left="1440" w:hanging="360"/>
      </w:pPr>
    </w:lvl>
    <w:lvl w:ilvl="4">
      <w:start w:val="1"/>
      <w:numFmt w:val="none"/>
      <w:lvlText w:val=""/>
      <w:lvlJc w:val="left"/>
      <w:pPr>
        <w:ind w:left="1800" w:hanging="360"/>
      </w:pPr>
    </w:lvl>
    <w:lvl w:ilvl="5">
      <w:start w:val="1"/>
      <w:numFmt w:val="none"/>
      <w:lvlText w:val=""/>
      <w:lvlJc w:val="left"/>
      <w:pPr>
        <w:ind w:left="2160" w:hanging="360"/>
      </w:pPr>
    </w:lvl>
    <w:lvl w:ilvl="6">
      <w:start w:val="1"/>
      <w:numFmt w:val="none"/>
      <w:lvlText w:val="%7"/>
      <w:lvlJc w:val="left"/>
      <w:pPr>
        <w:ind w:left="2520" w:hanging="360"/>
      </w:pPr>
    </w:lvl>
    <w:lvl w:ilvl="7">
      <w:start w:val="1"/>
      <w:numFmt w:val="none"/>
      <w:lvlText w:val=""/>
      <w:lvlJc w:val="left"/>
      <w:pPr>
        <w:ind w:left="2880" w:hanging="360"/>
      </w:pPr>
    </w:lvl>
    <w:lvl w:ilvl="8">
      <w:start w:val="1"/>
      <w:numFmt w:val="none"/>
      <w:lvlText w:val="%9"/>
      <w:lvlJc w:val="left"/>
      <w:pPr>
        <w:ind w:left="3240" w:hanging="360"/>
      </w:pPr>
    </w:lvl>
  </w:abstractNum>
  <w:abstractNum w:abstractNumId="60" w15:restartNumberingAfterBreak="0">
    <w:nsid w:val="4DDA79F3"/>
    <w:multiLevelType w:val="hybridMultilevel"/>
    <w:tmpl w:val="4CAE023A"/>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61" w15:restartNumberingAfterBreak="0">
    <w:nsid w:val="4E8D4B31"/>
    <w:multiLevelType w:val="multilevel"/>
    <w:tmpl w:val="CD608386"/>
    <w:lvl w:ilvl="0">
      <w:start w:val="1"/>
      <w:numFmt w:val="decimal"/>
      <w:pStyle w:val="NumbersAutoSingle"/>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62" w15:restartNumberingAfterBreak="0">
    <w:nsid w:val="4EEF5CD1"/>
    <w:multiLevelType w:val="hybridMultilevel"/>
    <w:tmpl w:val="5F025E3A"/>
    <w:lvl w:ilvl="0" w:tplc="69B6018E">
      <w:start w:val="1"/>
      <w:numFmt w:val="bullet"/>
      <w:pStyle w:val="Bullet2Double"/>
      <w:lvlText w:val="–"/>
      <w:lvlJc w:val="left"/>
      <w:pPr>
        <w:tabs>
          <w:tab w:val="num" w:pos="360"/>
        </w:tabs>
        <w:ind w:left="360" w:firstLine="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4F4A032C"/>
    <w:multiLevelType w:val="hybridMultilevel"/>
    <w:tmpl w:val="9FD405F8"/>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64" w15:restartNumberingAfterBreak="0">
    <w:nsid w:val="50231CAB"/>
    <w:multiLevelType w:val="hybridMultilevel"/>
    <w:tmpl w:val="8A0C80E8"/>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65" w15:restartNumberingAfterBreak="0">
    <w:nsid w:val="52CB721A"/>
    <w:multiLevelType w:val="hybridMultilevel"/>
    <w:tmpl w:val="40B23DE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6" w15:restartNumberingAfterBreak="0">
    <w:nsid w:val="59DA560C"/>
    <w:multiLevelType w:val="hybridMultilevel"/>
    <w:tmpl w:val="020CE1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7" w15:restartNumberingAfterBreak="0">
    <w:nsid w:val="5C451B9C"/>
    <w:multiLevelType w:val="hybridMultilevel"/>
    <w:tmpl w:val="009A7534"/>
    <w:lvl w:ilvl="0" w:tplc="CFEE7040">
      <w:start w:val="1"/>
      <w:numFmt w:val="bullet"/>
      <w:pStyle w:val="Bullet1Double"/>
      <w:lvlText w:val=""/>
      <w:lvlJc w:val="left"/>
      <w:pPr>
        <w:tabs>
          <w:tab w:val="num" w:pos="0"/>
        </w:tabs>
        <w:ind w:left="0"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5CCF44E2"/>
    <w:multiLevelType w:val="hybridMultilevel"/>
    <w:tmpl w:val="AA922E3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69" w15:restartNumberingAfterBreak="0">
    <w:nsid w:val="5CDD55CC"/>
    <w:multiLevelType w:val="multilevel"/>
    <w:tmpl w:val="22A45D6C"/>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0" w15:restartNumberingAfterBreak="0">
    <w:nsid w:val="5DE4364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E7E61D6"/>
    <w:multiLevelType w:val="hybridMultilevel"/>
    <w:tmpl w:val="E73ECB54"/>
    <w:lvl w:ilvl="0" w:tplc="72F6BBEC">
      <w:start w:val="1"/>
      <w:numFmt w:val="bullet"/>
      <w:pStyle w:val="Bullet5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64240241"/>
    <w:multiLevelType w:val="hybridMultilevel"/>
    <w:tmpl w:val="103622EC"/>
    <w:lvl w:ilvl="0" w:tplc="5A6C53D6">
      <w:start w:val="1"/>
      <w:numFmt w:val="bullet"/>
      <w:pStyle w:val="Bullet4Single0"/>
      <w:lvlText w:val="–"/>
      <w:lvlJc w:val="left"/>
      <w:pPr>
        <w:ind w:left="1224" w:hanging="360"/>
      </w:pPr>
      <w:rPr>
        <w:rFonts w:ascii="Arial" w:hAnsi="Arial" w:hint="default"/>
        <w:b w:val="0"/>
        <w:i w:val="0"/>
        <w:color w:val="auto"/>
        <w:sz w:val="20"/>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47F37F3"/>
    <w:multiLevelType w:val="hybridMultilevel"/>
    <w:tmpl w:val="ADD2D07A"/>
    <w:lvl w:ilvl="0" w:tplc="6E6EDCBC">
      <w:start w:val="1"/>
      <w:numFmt w:val="bullet"/>
      <w:pStyle w:val="Bullet2Double0"/>
      <w:lvlText w:val=""/>
      <w:lvlJc w:val="left"/>
      <w:pPr>
        <w:ind w:left="360" w:hanging="360"/>
      </w:pPr>
      <w:rPr>
        <w:rFonts w:ascii="Symbol" w:hAnsi="Symbol"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4" w15:restartNumberingAfterBreak="0">
    <w:nsid w:val="64916B62"/>
    <w:multiLevelType w:val="hybridMultilevel"/>
    <w:tmpl w:val="5720C79E"/>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5" w15:restartNumberingAfterBreak="0">
    <w:nsid w:val="67114131"/>
    <w:multiLevelType w:val="hybridMultilevel"/>
    <w:tmpl w:val="6AE66B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6" w15:restartNumberingAfterBreak="0">
    <w:nsid w:val="67CB28A5"/>
    <w:multiLevelType w:val="hybridMultilevel"/>
    <w:tmpl w:val="D280209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7" w15:restartNumberingAfterBreak="0">
    <w:nsid w:val="687529BB"/>
    <w:multiLevelType w:val="hybridMultilevel"/>
    <w:tmpl w:val="43C09AB0"/>
    <w:lvl w:ilvl="0" w:tplc="D32273C4">
      <w:start w:val="1"/>
      <w:numFmt w:val="bullet"/>
      <w:pStyle w:val="Bullet1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6A4114F7"/>
    <w:multiLevelType w:val="hybridMultilevel"/>
    <w:tmpl w:val="8C1C7E86"/>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9" w15:restartNumberingAfterBreak="0">
    <w:nsid w:val="6A701A5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0" w15:restartNumberingAfterBreak="0">
    <w:nsid w:val="6AD53EA1"/>
    <w:multiLevelType w:val="hybridMultilevel"/>
    <w:tmpl w:val="0DF26B50"/>
    <w:lvl w:ilvl="0" w:tplc="AB5EB006">
      <w:start w:val="1"/>
      <w:numFmt w:val="bullet"/>
      <w:pStyle w:val="TableText10Bullet2Single"/>
      <w:lvlText w:val="–"/>
      <w:lvlJc w:val="left"/>
      <w:pPr>
        <w:tabs>
          <w:tab w:val="num" w:pos="1440"/>
        </w:tabs>
        <w:ind w:left="1440" w:hanging="360"/>
      </w:pPr>
      <w:rPr>
        <w:rFonts w:ascii="Arial" w:hAnsi="Arial" w:hint="default"/>
        <w:b w:val="0"/>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6C956857"/>
    <w:multiLevelType w:val="hybridMultilevel"/>
    <w:tmpl w:val="F7FAD13C"/>
    <w:lvl w:ilvl="0" w:tplc="D7321AEE">
      <w:start w:val="1"/>
      <w:numFmt w:val="bullet"/>
      <w:pStyle w:val="Bullet5Sing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C9C73EB"/>
    <w:multiLevelType w:val="multilevel"/>
    <w:tmpl w:val="D1E0FC58"/>
    <w:lvl w:ilvl="0">
      <w:start w:val="1"/>
      <w:numFmt w:val="decimal"/>
      <w:pStyle w:val="FigureCaptionAuto"/>
      <w:lvlText w:val="Figure %1."/>
      <w:lvlJc w:val="left"/>
      <w:pPr>
        <w:tabs>
          <w:tab w:val="num" w:pos="1080"/>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83" w15:restartNumberingAfterBreak="0">
    <w:nsid w:val="6D41156A"/>
    <w:multiLevelType w:val="hybridMultilevel"/>
    <w:tmpl w:val="346CA4E0"/>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84" w15:restartNumberingAfterBreak="0">
    <w:nsid w:val="6D701F0F"/>
    <w:multiLevelType w:val="hybridMultilevel"/>
    <w:tmpl w:val="5FC2F7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5" w15:restartNumberingAfterBreak="0">
    <w:nsid w:val="6FAF6559"/>
    <w:multiLevelType w:val="hybridMultilevel"/>
    <w:tmpl w:val="A246FD8C"/>
    <w:lvl w:ilvl="0" w:tplc="9DC6340C">
      <w:start w:val="1"/>
      <w:numFmt w:val="lowerLetter"/>
      <w:pStyle w:val="TableNumbers9Auto2Sing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70605247"/>
    <w:multiLevelType w:val="multilevel"/>
    <w:tmpl w:val="4A40CA7A"/>
    <w:lvl w:ilvl="0">
      <w:start w:val="1"/>
      <w:numFmt w:val="decimal"/>
      <w:pStyle w:val="NumbersAutoBold0"/>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87" w15:restartNumberingAfterBreak="0">
    <w:nsid w:val="73486EF5"/>
    <w:multiLevelType w:val="hybridMultilevel"/>
    <w:tmpl w:val="223EF9B2"/>
    <w:lvl w:ilvl="0" w:tplc="C098438A">
      <w:start w:val="1"/>
      <w:numFmt w:val="decimal"/>
      <w:pStyle w:val="TableNumbers9Auto1Single"/>
      <w:lvlText w:val="%1."/>
      <w:lvlJc w:val="left"/>
      <w:pPr>
        <w:ind w:left="353" w:hanging="360"/>
      </w:pPr>
      <w:rPr>
        <w:rFonts w:ascii="Arial" w:hAnsi="Arial" w:cs="Arial" w:hint="default"/>
        <w:color w:val="313131"/>
        <w:w w:val="111"/>
        <w:sz w:val="18"/>
        <w:szCs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73746BF0"/>
    <w:multiLevelType w:val="hybridMultilevel"/>
    <w:tmpl w:val="7158D84E"/>
    <w:lvl w:ilvl="0" w:tplc="C9AA3B5E">
      <w:start w:val="1"/>
      <w:numFmt w:val="bullet"/>
      <w:pStyle w:val="Bullet1Double0"/>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74D844BA"/>
    <w:multiLevelType w:val="multilevel"/>
    <w:tmpl w:val="4CC481F0"/>
    <w:lvl w:ilvl="0">
      <w:start w:val="1"/>
      <w:numFmt w:val="decimal"/>
      <w:pStyle w:val="NumbersAutoDouble0"/>
      <w:lvlText w:val="%1."/>
      <w:lvlJc w:val="left"/>
      <w:pPr>
        <w:tabs>
          <w:tab w:val="num" w:pos="425"/>
        </w:tabs>
        <w:ind w:left="425" w:hanging="425"/>
      </w:pPr>
      <w:rPr>
        <w:rFonts w:hint="default"/>
        <w:b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90" w15:restartNumberingAfterBreak="0">
    <w:nsid w:val="763D51C8"/>
    <w:multiLevelType w:val="hybridMultilevel"/>
    <w:tmpl w:val="D838683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1" w15:restartNumberingAfterBreak="0">
    <w:nsid w:val="797A0C02"/>
    <w:multiLevelType w:val="hybridMultilevel"/>
    <w:tmpl w:val="8B5840F6"/>
    <w:lvl w:ilvl="0" w:tplc="72D25B90">
      <w:start w:val="1"/>
      <w:numFmt w:val="bullet"/>
      <w:pStyle w:val="Bullet3Single0"/>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15:restartNumberingAfterBreak="0">
    <w:nsid w:val="7D3C3542"/>
    <w:multiLevelType w:val="hybridMultilevel"/>
    <w:tmpl w:val="1B3ACAAC"/>
    <w:lvl w:ilvl="0" w:tplc="B49EA0EE">
      <w:start w:val="1"/>
      <w:numFmt w:val="decimal"/>
      <w:lvlText w:val="%1."/>
      <w:lvlJc w:val="left"/>
      <w:pPr>
        <w:ind w:left="360" w:hanging="360"/>
      </w:pPr>
      <w:rPr>
        <w:rFonts w:ascii="Arial" w:eastAsia="Times New Roman" w:hAnsi="Arial" w:cs="Arial"/>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3" w15:restartNumberingAfterBreak="0">
    <w:nsid w:val="7F9B25E9"/>
    <w:multiLevelType w:val="hybridMultilevel"/>
    <w:tmpl w:val="F11ECD7A"/>
    <w:lvl w:ilvl="0" w:tplc="105E240E">
      <w:start w:val="1"/>
      <w:numFmt w:val="bullet"/>
      <w:pStyle w:val="Bullet5Doub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994842736">
    <w:abstractNumId w:val="61"/>
  </w:num>
  <w:num w:numId="2" w16cid:durableId="1360283093">
    <w:abstractNumId w:val="40"/>
  </w:num>
  <w:num w:numId="3" w16cid:durableId="593438472">
    <w:abstractNumId w:val="89"/>
  </w:num>
  <w:num w:numId="4" w16cid:durableId="1187599389">
    <w:abstractNumId w:val="57"/>
  </w:num>
  <w:num w:numId="5" w16cid:durableId="1046685873">
    <w:abstractNumId w:val="86"/>
  </w:num>
  <w:num w:numId="6" w16cid:durableId="695542499">
    <w:abstractNumId w:val="51"/>
  </w:num>
  <w:num w:numId="7" w16cid:durableId="1616401233">
    <w:abstractNumId w:val="70"/>
  </w:num>
  <w:num w:numId="8" w16cid:durableId="693574794">
    <w:abstractNumId w:val="79"/>
  </w:num>
  <w:num w:numId="9" w16cid:durableId="1463157377">
    <w:abstractNumId w:val="20"/>
  </w:num>
  <w:num w:numId="10" w16cid:durableId="2026832448">
    <w:abstractNumId w:val="31"/>
  </w:num>
  <w:num w:numId="11" w16cid:durableId="17388878">
    <w:abstractNumId w:val="13"/>
  </w:num>
  <w:num w:numId="12" w16cid:durableId="1976912219">
    <w:abstractNumId w:val="9"/>
  </w:num>
  <w:num w:numId="13" w16cid:durableId="1040015100">
    <w:abstractNumId w:val="7"/>
  </w:num>
  <w:num w:numId="14" w16cid:durableId="1726373544">
    <w:abstractNumId w:val="6"/>
  </w:num>
  <w:num w:numId="15" w16cid:durableId="1850751878">
    <w:abstractNumId w:val="5"/>
  </w:num>
  <w:num w:numId="16" w16cid:durableId="931738367">
    <w:abstractNumId w:val="4"/>
  </w:num>
  <w:num w:numId="17" w16cid:durableId="1639186777">
    <w:abstractNumId w:val="8"/>
  </w:num>
  <w:num w:numId="18" w16cid:durableId="1763409047">
    <w:abstractNumId w:val="3"/>
  </w:num>
  <w:num w:numId="19" w16cid:durableId="466826120">
    <w:abstractNumId w:val="2"/>
  </w:num>
  <w:num w:numId="20" w16cid:durableId="2114978020">
    <w:abstractNumId w:val="1"/>
  </w:num>
  <w:num w:numId="21" w16cid:durableId="479350427">
    <w:abstractNumId w:val="0"/>
  </w:num>
  <w:num w:numId="22" w16cid:durableId="1129318071">
    <w:abstractNumId w:val="23"/>
  </w:num>
  <w:num w:numId="23" w16cid:durableId="1934045931">
    <w:abstractNumId w:val="32"/>
  </w:num>
  <w:num w:numId="24" w16cid:durableId="477503061">
    <w:abstractNumId w:val="10"/>
  </w:num>
  <w:num w:numId="25" w16cid:durableId="186260276">
    <w:abstractNumId w:val="52"/>
  </w:num>
  <w:num w:numId="26" w16cid:durableId="134031399">
    <w:abstractNumId w:val="21"/>
  </w:num>
  <w:num w:numId="27" w16cid:durableId="532808189">
    <w:abstractNumId w:val="28"/>
  </w:num>
  <w:num w:numId="28" w16cid:durableId="1261063528">
    <w:abstractNumId w:val="14"/>
  </w:num>
  <w:num w:numId="29" w16cid:durableId="2002461785">
    <w:abstractNumId w:val="91"/>
  </w:num>
  <w:num w:numId="30" w16cid:durableId="1823542759">
    <w:abstractNumId w:val="50"/>
  </w:num>
  <w:num w:numId="31" w16cid:durableId="871458113">
    <w:abstractNumId w:val="72"/>
  </w:num>
  <w:num w:numId="32" w16cid:durableId="1388256787">
    <w:abstractNumId w:val="93"/>
  </w:num>
  <w:num w:numId="33" w16cid:durableId="548109401">
    <w:abstractNumId w:val="81"/>
  </w:num>
  <w:num w:numId="34" w16cid:durableId="1493334397">
    <w:abstractNumId w:val="67"/>
  </w:num>
  <w:num w:numId="35" w16cid:durableId="27490066">
    <w:abstractNumId w:val="62"/>
  </w:num>
  <w:num w:numId="36" w16cid:durableId="524487394">
    <w:abstractNumId w:val="82"/>
  </w:num>
  <w:num w:numId="37" w16cid:durableId="1777408153">
    <w:abstractNumId w:val="58"/>
  </w:num>
  <w:num w:numId="38" w16cid:durableId="1405883221">
    <w:abstractNumId w:val="69"/>
  </w:num>
  <w:num w:numId="39" w16cid:durableId="1065879955">
    <w:abstractNumId w:val="85"/>
  </w:num>
  <w:num w:numId="40" w16cid:durableId="1511093418">
    <w:abstractNumId w:val="87"/>
  </w:num>
  <w:num w:numId="41" w16cid:durableId="494683390">
    <w:abstractNumId w:val="88"/>
  </w:num>
  <w:num w:numId="42" w16cid:durableId="515003884">
    <w:abstractNumId w:val="77"/>
  </w:num>
  <w:num w:numId="43" w16cid:durableId="1639728731">
    <w:abstractNumId w:val="73"/>
  </w:num>
  <w:num w:numId="44" w16cid:durableId="1373916682">
    <w:abstractNumId w:val="44"/>
  </w:num>
  <w:num w:numId="45" w16cid:durableId="1823042469">
    <w:abstractNumId w:val="38"/>
  </w:num>
  <w:num w:numId="46" w16cid:durableId="2063869433">
    <w:abstractNumId w:val="47"/>
  </w:num>
  <w:num w:numId="47" w16cid:durableId="2097313939">
    <w:abstractNumId w:val="19"/>
  </w:num>
  <w:num w:numId="48" w16cid:durableId="1256547866">
    <w:abstractNumId w:val="16"/>
  </w:num>
  <w:num w:numId="49" w16cid:durableId="633675633">
    <w:abstractNumId w:val="25"/>
  </w:num>
  <w:num w:numId="50" w16cid:durableId="813719558">
    <w:abstractNumId w:val="27"/>
  </w:num>
  <w:num w:numId="51" w16cid:durableId="775905591">
    <w:abstractNumId w:val="24"/>
  </w:num>
  <w:num w:numId="52" w16cid:durableId="412432340">
    <w:abstractNumId w:val="26"/>
  </w:num>
  <w:num w:numId="53" w16cid:durableId="517541811">
    <w:abstractNumId w:val="71"/>
  </w:num>
  <w:num w:numId="54" w16cid:durableId="1126387439">
    <w:abstractNumId w:val="54"/>
  </w:num>
  <w:num w:numId="55" w16cid:durableId="190533377">
    <w:abstractNumId w:val="12"/>
  </w:num>
  <w:num w:numId="56" w16cid:durableId="1188789332">
    <w:abstractNumId w:val="36"/>
  </w:num>
  <w:num w:numId="57" w16cid:durableId="770705948">
    <w:abstractNumId w:val="80"/>
  </w:num>
  <w:num w:numId="58" w16cid:durableId="1590001087">
    <w:abstractNumId w:val="11"/>
  </w:num>
  <w:num w:numId="59" w16cid:durableId="724915610">
    <w:abstractNumId w:val="30"/>
  </w:num>
  <w:num w:numId="60" w16cid:durableId="1043988804">
    <w:abstractNumId w:val="76"/>
  </w:num>
  <w:num w:numId="61" w16cid:durableId="1921210494">
    <w:abstractNumId w:val="65"/>
  </w:num>
  <w:num w:numId="62" w16cid:durableId="1899248212">
    <w:abstractNumId w:val="84"/>
  </w:num>
  <w:num w:numId="63" w16cid:durableId="1603151016">
    <w:abstractNumId w:val="75"/>
  </w:num>
  <w:num w:numId="64" w16cid:durableId="2099404473">
    <w:abstractNumId w:val="34"/>
  </w:num>
  <w:num w:numId="65" w16cid:durableId="2144274817">
    <w:abstractNumId w:val="59"/>
  </w:num>
  <w:num w:numId="66" w16cid:durableId="315379538">
    <w:abstractNumId w:val="48"/>
  </w:num>
  <w:num w:numId="67" w16cid:durableId="1090390284">
    <w:abstractNumId w:val="56"/>
  </w:num>
  <w:num w:numId="68" w16cid:durableId="1821074812">
    <w:abstractNumId w:val="90"/>
  </w:num>
  <w:num w:numId="69" w16cid:durableId="1112359367">
    <w:abstractNumId w:val="64"/>
  </w:num>
  <w:num w:numId="70" w16cid:durableId="1376392547">
    <w:abstractNumId w:val="17"/>
  </w:num>
  <w:num w:numId="71" w16cid:durableId="1313212631">
    <w:abstractNumId w:val="78"/>
  </w:num>
  <w:num w:numId="72" w16cid:durableId="1984581790">
    <w:abstractNumId w:val="53"/>
  </w:num>
  <w:num w:numId="73" w16cid:durableId="979266186">
    <w:abstractNumId w:val="37"/>
  </w:num>
  <w:num w:numId="74" w16cid:durableId="689797869">
    <w:abstractNumId w:val="66"/>
  </w:num>
  <w:num w:numId="75" w16cid:durableId="1157039925">
    <w:abstractNumId w:val="92"/>
  </w:num>
  <w:num w:numId="76" w16cid:durableId="1084187803">
    <w:abstractNumId w:val="83"/>
  </w:num>
  <w:num w:numId="77" w16cid:durableId="1717659170">
    <w:abstractNumId w:val="45"/>
  </w:num>
  <w:num w:numId="78" w16cid:durableId="375200574">
    <w:abstractNumId w:val="22"/>
  </w:num>
  <w:num w:numId="79" w16cid:durableId="60713691">
    <w:abstractNumId w:val="55"/>
  </w:num>
  <w:num w:numId="80" w16cid:durableId="119803948">
    <w:abstractNumId w:val="39"/>
  </w:num>
  <w:num w:numId="81" w16cid:durableId="438372088">
    <w:abstractNumId w:val="74"/>
  </w:num>
  <w:num w:numId="82" w16cid:durableId="2115204051">
    <w:abstractNumId w:val="15"/>
  </w:num>
  <w:num w:numId="83" w16cid:durableId="134770654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818303303">
    <w:abstractNumId w:val="63"/>
  </w:num>
  <w:num w:numId="85" w16cid:durableId="1322000210">
    <w:abstractNumId w:val="68"/>
  </w:num>
  <w:num w:numId="86" w16cid:durableId="1155951929">
    <w:abstractNumId w:val="35"/>
  </w:num>
  <w:num w:numId="87" w16cid:durableId="1407068376">
    <w:abstractNumId w:val="42"/>
  </w:num>
  <w:num w:numId="88" w16cid:durableId="59642495">
    <w:abstractNumId w:val="46"/>
  </w:num>
  <w:num w:numId="89" w16cid:durableId="481970813">
    <w:abstractNumId w:val="49"/>
  </w:num>
  <w:num w:numId="90" w16cid:durableId="1002469577">
    <w:abstractNumId w:val="33"/>
  </w:num>
  <w:num w:numId="91" w16cid:durableId="1388797965">
    <w:abstractNumId w:val="41"/>
  </w:num>
  <w:num w:numId="92" w16cid:durableId="1982685708">
    <w:abstractNumId w:val="60"/>
  </w:num>
  <w:num w:numId="93" w16cid:durableId="1264607893">
    <w:abstractNumId w:val="18"/>
  </w:num>
  <w:num w:numId="94" w16cid:durableId="1441684851">
    <w:abstractNumId w:val="43"/>
  </w:num>
  <w:num w:numId="95" w16cid:durableId="1594629941">
    <w:abstractNumId w:val="2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hyphenationZone w:val="425"/>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BE8"/>
    <w:rsid w:val="0000008F"/>
    <w:rsid w:val="000001B3"/>
    <w:rsid w:val="0000029F"/>
    <w:rsid w:val="00000431"/>
    <w:rsid w:val="000006EB"/>
    <w:rsid w:val="00000B26"/>
    <w:rsid w:val="00000D34"/>
    <w:rsid w:val="00001087"/>
    <w:rsid w:val="000011E9"/>
    <w:rsid w:val="00002A30"/>
    <w:rsid w:val="00002D6D"/>
    <w:rsid w:val="00002F1F"/>
    <w:rsid w:val="00002F89"/>
    <w:rsid w:val="00003357"/>
    <w:rsid w:val="00003A82"/>
    <w:rsid w:val="00003BE0"/>
    <w:rsid w:val="0000417A"/>
    <w:rsid w:val="00004282"/>
    <w:rsid w:val="00004F06"/>
    <w:rsid w:val="0000501B"/>
    <w:rsid w:val="00006103"/>
    <w:rsid w:val="000063BC"/>
    <w:rsid w:val="00006BDC"/>
    <w:rsid w:val="00006D55"/>
    <w:rsid w:val="00007F15"/>
    <w:rsid w:val="00012BF8"/>
    <w:rsid w:val="00012EA2"/>
    <w:rsid w:val="00013094"/>
    <w:rsid w:val="0001309D"/>
    <w:rsid w:val="000135A7"/>
    <w:rsid w:val="00013F6E"/>
    <w:rsid w:val="00014255"/>
    <w:rsid w:val="00014B9B"/>
    <w:rsid w:val="000158AD"/>
    <w:rsid w:val="000167CB"/>
    <w:rsid w:val="00016EF2"/>
    <w:rsid w:val="000172FD"/>
    <w:rsid w:val="00020069"/>
    <w:rsid w:val="000205FF"/>
    <w:rsid w:val="00020A95"/>
    <w:rsid w:val="000212C1"/>
    <w:rsid w:val="00021B2D"/>
    <w:rsid w:val="000226FC"/>
    <w:rsid w:val="000232A0"/>
    <w:rsid w:val="00023818"/>
    <w:rsid w:val="0002421C"/>
    <w:rsid w:val="000246AC"/>
    <w:rsid w:val="0002471F"/>
    <w:rsid w:val="00024925"/>
    <w:rsid w:val="00024C2E"/>
    <w:rsid w:val="00024E8B"/>
    <w:rsid w:val="000250DC"/>
    <w:rsid w:val="00025370"/>
    <w:rsid w:val="000253BF"/>
    <w:rsid w:val="00025408"/>
    <w:rsid w:val="00025C69"/>
    <w:rsid w:val="0002645D"/>
    <w:rsid w:val="000265BD"/>
    <w:rsid w:val="0002670A"/>
    <w:rsid w:val="00026D15"/>
    <w:rsid w:val="00027843"/>
    <w:rsid w:val="00030149"/>
    <w:rsid w:val="00030262"/>
    <w:rsid w:val="000305A8"/>
    <w:rsid w:val="000310F9"/>
    <w:rsid w:val="00031318"/>
    <w:rsid w:val="000315A5"/>
    <w:rsid w:val="00031DB9"/>
    <w:rsid w:val="00031E91"/>
    <w:rsid w:val="00032045"/>
    <w:rsid w:val="000323CF"/>
    <w:rsid w:val="000325A9"/>
    <w:rsid w:val="00032C55"/>
    <w:rsid w:val="000334E4"/>
    <w:rsid w:val="000337F3"/>
    <w:rsid w:val="00033CBE"/>
    <w:rsid w:val="00033E7B"/>
    <w:rsid w:val="000341A6"/>
    <w:rsid w:val="00034801"/>
    <w:rsid w:val="00035298"/>
    <w:rsid w:val="000356D9"/>
    <w:rsid w:val="00035D68"/>
    <w:rsid w:val="000364C1"/>
    <w:rsid w:val="0003673A"/>
    <w:rsid w:val="00036C6D"/>
    <w:rsid w:val="00036E66"/>
    <w:rsid w:val="000370D7"/>
    <w:rsid w:val="00040617"/>
    <w:rsid w:val="00040652"/>
    <w:rsid w:val="00040C57"/>
    <w:rsid w:val="0004150C"/>
    <w:rsid w:val="00041903"/>
    <w:rsid w:val="00041D75"/>
    <w:rsid w:val="00041E20"/>
    <w:rsid w:val="00042A03"/>
    <w:rsid w:val="00042A22"/>
    <w:rsid w:val="00042D43"/>
    <w:rsid w:val="00043A9E"/>
    <w:rsid w:val="000442AC"/>
    <w:rsid w:val="00044ABD"/>
    <w:rsid w:val="00044C75"/>
    <w:rsid w:val="000452F9"/>
    <w:rsid w:val="0004558B"/>
    <w:rsid w:val="000456DA"/>
    <w:rsid w:val="00046796"/>
    <w:rsid w:val="00046B91"/>
    <w:rsid w:val="000477E7"/>
    <w:rsid w:val="00050B72"/>
    <w:rsid w:val="00050F9C"/>
    <w:rsid w:val="00051A15"/>
    <w:rsid w:val="00051F0A"/>
    <w:rsid w:val="00052579"/>
    <w:rsid w:val="00052D09"/>
    <w:rsid w:val="00052D75"/>
    <w:rsid w:val="00052E90"/>
    <w:rsid w:val="00053213"/>
    <w:rsid w:val="00054192"/>
    <w:rsid w:val="0005450E"/>
    <w:rsid w:val="00054F7E"/>
    <w:rsid w:val="0005507B"/>
    <w:rsid w:val="000561E7"/>
    <w:rsid w:val="00056317"/>
    <w:rsid w:val="000564A0"/>
    <w:rsid w:val="00056887"/>
    <w:rsid w:val="00056BA1"/>
    <w:rsid w:val="00057CA6"/>
    <w:rsid w:val="00057FAD"/>
    <w:rsid w:val="000607D8"/>
    <w:rsid w:val="00060945"/>
    <w:rsid w:val="00060973"/>
    <w:rsid w:val="00061BA4"/>
    <w:rsid w:val="00061E81"/>
    <w:rsid w:val="00062439"/>
    <w:rsid w:val="000646FE"/>
    <w:rsid w:val="0006618C"/>
    <w:rsid w:val="00066495"/>
    <w:rsid w:val="000668C7"/>
    <w:rsid w:val="00066C50"/>
    <w:rsid w:val="00066C8A"/>
    <w:rsid w:val="00066F27"/>
    <w:rsid w:val="00067555"/>
    <w:rsid w:val="000678F5"/>
    <w:rsid w:val="00067A52"/>
    <w:rsid w:val="00067B08"/>
    <w:rsid w:val="00070093"/>
    <w:rsid w:val="00071608"/>
    <w:rsid w:val="00071B0D"/>
    <w:rsid w:val="00071D98"/>
    <w:rsid w:val="00071FFE"/>
    <w:rsid w:val="000721CC"/>
    <w:rsid w:val="000728C2"/>
    <w:rsid w:val="000730AD"/>
    <w:rsid w:val="00073483"/>
    <w:rsid w:val="00073837"/>
    <w:rsid w:val="000739E3"/>
    <w:rsid w:val="00073E07"/>
    <w:rsid w:val="00073E50"/>
    <w:rsid w:val="00074AA8"/>
    <w:rsid w:val="0007547C"/>
    <w:rsid w:val="0007550D"/>
    <w:rsid w:val="000758FA"/>
    <w:rsid w:val="00076271"/>
    <w:rsid w:val="00076AD5"/>
    <w:rsid w:val="00076B22"/>
    <w:rsid w:val="0007749B"/>
    <w:rsid w:val="00077BF8"/>
    <w:rsid w:val="00080094"/>
    <w:rsid w:val="000800F4"/>
    <w:rsid w:val="00080B88"/>
    <w:rsid w:val="0008114D"/>
    <w:rsid w:val="000812B1"/>
    <w:rsid w:val="00081369"/>
    <w:rsid w:val="000818AA"/>
    <w:rsid w:val="000834F1"/>
    <w:rsid w:val="00083571"/>
    <w:rsid w:val="0008375E"/>
    <w:rsid w:val="00083C76"/>
    <w:rsid w:val="00083CBF"/>
    <w:rsid w:val="00083D20"/>
    <w:rsid w:val="00083DBE"/>
    <w:rsid w:val="00084B15"/>
    <w:rsid w:val="00084BC3"/>
    <w:rsid w:val="00085370"/>
    <w:rsid w:val="00085574"/>
    <w:rsid w:val="00085D74"/>
    <w:rsid w:val="00085E23"/>
    <w:rsid w:val="000860A0"/>
    <w:rsid w:val="000865ED"/>
    <w:rsid w:val="00086FF5"/>
    <w:rsid w:val="00087036"/>
    <w:rsid w:val="000878F8"/>
    <w:rsid w:val="00087AFB"/>
    <w:rsid w:val="00087B77"/>
    <w:rsid w:val="00087BC1"/>
    <w:rsid w:val="000902AA"/>
    <w:rsid w:val="00090303"/>
    <w:rsid w:val="0009039F"/>
    <w:rsid w:val="00090808"/>
    <w:rsid w:val="00090BCD"/>
    <w:rsid w:val="00090D1D"/>
    <w:rsid w:val="0009179D"/>
    <w:rsid w:val="00091945"/>
    <w:rsid w:val="00091EAD"/>
    <w:rsid w:val="00092767"/>
    <w:rsid w:val="000929F4"/>
    <w:rsid w:val="00092DC0"/>
    <w:rsid w:val="0009302A"/>
    <w:rsid w:val="000939A4"/>
    <w:rsid w:val="00094571"/>
    <w:rsid w:val="00094C21"/>
    <w:rsid w:val="00094C2E"/>
    <w:rsid w:val="00094C8A"/>
    <w:rsid w:val="00094FEA"/>
    <w:rsid w:val="0009509D"/>
    <w:rsid w:val="000952CF"/>
    <w:rsid w:val="000953AE"/>
    <w:rsid w:val="0009557F"/>
    <w:rsid w:val="00095E21"/>
    <w:rsid w:val="00095E72"/>
    <w:rsid w:val="00096497"/>
    <w:rsid w:val="000968D6"/>
    <w:rsid w:val="00097191"/>
    <w:rsid w:val="000A0AB4"/>
    <w:rsid w:val="000A12D5"/>
    <w:rsid w:val="000A1960"/>
    <w:rsid w:val="000A21F7"/>
    <w:rsid w:val="000A24A4"/>
    <w:rsid w:val="000A2A15"/>
    <w:rsid w:val="000A32B8"/>
    <w:rsid w:val="000A3C42"/>
    <w:rsid w:val="000A3F4F"/>
    <w:rsid w:val="000A46BD"/>
    <w:rsid w:val="000A48AB"/>
    <w:rsid w:val="000A4B54"/>
    <w:rsid w:val="000A4DBA"/>
    <w:rsid w:val="000A57E9"/>
    <w:rsid w:val="000A58B4"/>
    <w:rsid w:val="000A5AD0"/>
    <w:rsid w:val="000A5ECB"/>
    <w:rsid w:val="000A65A8"/>
    <w:rsid w:val="000A75BB"/>
    <w:rsid w:val="000B0F0C"/>
    <w:rsid w:val="000B10B2"/>
    <w:rsid w:val="000B128D"/>
    <w:rsid w:val="000B164A"/>
    <w:rsid w:val="000B26E8"/>
    <w:rsid w:val="000B314C"/>
    <w:rsid w:val="000B3284"/>
    <w:rsid w:val="000B331C"/>
    <w:rsid w:val="000B3ACB"/>
    <w:rsid w:val="000B4187"/>
    <w:rsid w:val="000B487A"/>
    <w:rsid w:val="000B4AEE"/>
    <w:rsid w:val="000B4FC1"/>
    <w:rsid w:val="000B54B4"/>
    <w:rsid w:val="000B60FA"/>
    <w:rsid w:val="000B6A27"/>
    <w:rsid w:val="000B6EA6"/>
    <w:rsid w:val="000B7848"/>
    <w:rsid w:val="000B79B7"/>
    <w:rsid w:val="000C0070"/>
    <w:rsid w:val="000C04C3"/>
    <w:rsid w:val="000C052F"/>
    <w:rsid w:val="000C0A47"/>
    <w:rsid w:val="000C0AD6"/>
    <w:rsid w:val="000C1FB1"/>
    <w:rsid w:val="000C3298"/>
    <w:rsid w:val="000C32B5"/>
    <w:rsid w:val="000C3678"/>
    <w:rsid w:val="000C40AD"/>
    <w:rsid w:val="000C4363"/>
    <w:rsid w:val="000C4422"/>
    <w:rsid w:val="000C5167"/>
    <w:rsid w:val="000C5347"/>
    <w:rsid w:val="000C5B4D"/>
    <w:rsid w:val="000C5C47"/>
    <w:rsid w:val="000C5C59"/>
    <w:rsid w:val="000C6105"/>
    <w:rsid w:val="000C6107"/>
    <w:rsid w:val="000C6374"/>
    <w:rsid w:val="000C67ED"/>
    <w:rsid w:val="000C6852"/>
    <w:rsid w:val="000C75C8"/>
    <w:rsid w:val="000D02BF"/>
    <w:rsid w:val="000D0357"/>
    <w:rsid w:val="000D0A8B"/>
    <w:rsid w:val="000D0BD2"/>
    <w:rsid w:val="000D0D78"/>
    <w:rsid w:val="000D0EBC"/>
    <w:rsid w:val="000D1302"/>
    <w:rsid w:val="000D1736"/>
    <w:rsid w:val="000D1CDF"/>
    <w:rsid w:val="000D1E01"/>
    <w:rsid w:val="000D2188"/>
    <w:rsid w:val="000D21C2"/>
    <w:rsid w:val="000D24C2"/>
    <w:rsid w:val="000D2E4A"/>
    <w:rsid w:val="000D2E8C"/>
    <w:rsid w:val="000D349A"/>
    <w:rsid w:val="000D35A9"/>
    <w:rsid w:val="000D439A"/>
    <w:rsid w:val="000D4898"/>
    <w:rsid w:val="000D4AF0"/>
    <w:rsid w:val="000D52AC"/>
    <w:rsid w:val="000D5865"/>
    <w:rsid w:val="000D5E05"/>
    <w:rsid w:val="000D6916"/>
    <w:rsid w:val="000D6938"/>
    <w:rsid w:val="000D6C4B"/>
    <w:rsid w:val="000D6FCA"/>
    <w:rsid w:val="000E0286"/>
    <w:rsid w:val="000E04F9"/>
    <w:rsid w:val="000E0BB3"/>
    <w:rsid w:val="000E0C9F"/>
    <w:rsid w:val="000E121D"/>
    <w:rsid w:val="000E1F80"/>
    <w:rsid w:val="000E2348"/>
    <w:rsid w:val="000E2C4B"/>
    <w:rsid w:val="000E3427"/>
    <w:rsid w:val="000E380A"/>
    <w:rsid w:val="000E3858"/>
    <w:rsid w:val="000E3E0C"/>
    <w:rsid w:val="000E4008"/>
    <w:rsid w:val="000E46CC"/>
    <w:rsid w:val="000E4D73"/>
    <w:rsid w:val="000E51C5"/>
    <w:rsid w:val="000E5230"/>
    <w:rsid w:val="000E5BEA"/>
    <w:rsid w:val="000E5DE9"/>
    <w:rsid w:val="000E629B"/>
    <w:rsid w:val="000E63D6"/>
    <w:rsid w:val="000E6A55"/>
    <w:rsid w:val="000E6ED5"/>
    <w:rsid w:val="000F172D"/>
    <w:rsid w:val="000F1D68"/>
    <w:rsid w:val="000F1DE3"/>
    <w:rsid w:val="000F4F84"/>
    <w:rsid w:val="000F510F"/>
    <w:rsid w:val="000F5410"/>
    <w:rsid w:val="000F5597"/>
    <w:rsid w:val="000F6924"/>
    <w:rsid w:val="000F73C4"/>
    <w:rsid w:val="000F7830"/>
    <w:rsid w:val="000F7B99"/>
    <w:rsid w:val="000F7C22"/>
    <w:rsid w:val="00100196"/>
    <w:rsid w:val="001003AC"/>
    <w:rsid w:val="001007F9"/>
    <w:rsid w:val="0010083C"/>
    <w:rsid w:val="00100D93"/>
    <w:rsid w:val="00100DDE"/>
    <w:rsid w:val="001012C9"/>
    <w:rsid w:val="00101950"/>
    <w:rsid w:val="00101C51"/>
    <w:rsid w:val="00102610"/>
    <w:rsid w:val="00102A29"/>
    <w:rsid w:val="00102B5F"/>
    <w:rsid w:val="00102F3A"/>
    <w:rsid w:val="00103119"/>
    <w:rsid w:val="00103499"/>
    <w:rsid w:val="00103B49"/>
    <w:rsid w:val="00104612"/>
    <w:rsid w:val="00104708"/>
    <w:rsid w:val="00104E3C"/>
    <w:rsid w:val="00105E71"/>
    <w:rsid w:val="001063D1"/>
    <w:rsid w:val="00107173"/>
    <w:rsid w:val="0010770A"/>
    <w:rsid w:val="00107994"/>
    <w:rsid w:val="00107D9C"/>
    <w:rsid w:val="00110418"/>
    <w:rsid w:val="001109C2"/>
    <w:rsid w:val="00110EEA"/>
    <w:rsid w:val="00110FF8"/>
    <w:rsid w:val="00112985"/>
    <w:rsid w:val="0011308B"/>
    <w:rsid w:val="00114845"/>
    <w:rsid w:val="00114917"/>
    <w:rsid w:val="00115062"/>
    <w:rsid w:val="00115B64"/>
    <w:rsid w:val="001166AD"/>
    <w:rsid w:val="00116E59"/>
    <w:rsid w:val="0011727F"/>
    <w:rsid w:val="0012078E"/>
    <w:rsid w:val="00120FE1"/>
    <w:rsid w:val="0012145F"/>
    <w:rsid w:val="00121A5C"/>
    <w:rsid w:val="0012227C"/>
    <w:rsid w:val="00122293"/>
    <w:rsid w:val="001224E3"/>
    <w:rsid w:val="00122810"/>
    <w:rsid w:val="00122BD0"/>
    <w:rsid w:val="00122CDD"/>
    <w:rsid w:val="00123589"/>
    <w:rsid w:val="00123880"/>
    <w:rsid w:val="001239E1"/>
    <w:rsid w:val="00124061"/>
    <w:rsid w:val="00124958"/>
    <w:rsid w:val="00125426"/>
    <w:rsid w:val="00125459"/>
    <w:rsid w:val="00125530"/>
    <w:rsid w:val="001258D0"/>
    <w:rsid w:val="0012636B"/>
    <w:rsid w:val="00126437"/>
    <w:rsid w:val="00126A33"/>
    <w:rsid w:val="00126FC9"/>
    <w:rsid w:val="0012708F"/>
    <w:rsid w:val="00127674"/>
    <w:rsid w:val="0013095F"/>
    <w:rsid w:val="00130AE9"/>
    <w:rsid w:val="00132850"/>
    <w:rsid w:val="0013316C"/>
    <w:rsid w:val="0013344E"/>
    <w:rsid w:val="00133795"/>
    <w:rsid w:val="00134301"/>
    <w:rsid w:val="001346AE"/>
    <w:rsid w:val="00134C2D"/>
    <w:rsid w:val="00135068"/>
    <w:rsid w:val="0013529E"/>
    <w:rsid w:val="001358DD"/>
    <w:rsid w:val="00136633"/>
    <w:rsid w:val="001377FB"/>
    <w:rsid w:val="00137C0F"/>
    <w:rsid w:val="00137EBD"/>
    <w:rsid w:val="001409DE"/>
    <w:rsid w:val="00140A0C"/>
    <w:rsid w:val="00140A57"/>
    <w:rsid w:val="00141302"/>
    <w:rsid w:val="001416BD"/>
    <w:rsid w:val="00141DFF"/>
    <w:rsid w:val="00141FA8"/>
    <w:rsid w:val="0014245A"/>
    <w:rsid w:val="0014288F"/>
    <w:rsid w:val="00142C3F"/>
    <w:rsid w:val="00142D69"/>
    <w:rsid w:val="0014312D"/>
    <w:rsid w:val="00144230"/>
    <w:rsid w:val="0014506E"/>
    <w:rsid w:val="0014508F"/>
    <w:rsid w:val="001454FB"/>
    <w:rsid w:val="0014567B"/>
    <w:rsid w:val="00145FCB"/>
    <w:rsid w:val="0014604C"/>
    <w:rsid w:val="001463B2"/>
    <w:rsid w:val="00146A49"/>
    <w:rsid w:val="00147A3A"/>
    <w:rsid w:val="001501BC"/>
    <w:rsid w:val="00150A3D"/>
    <w:rsid w:val="00151593"/>
    <w:rsid w:val="00152019"/>
    <w:rsid w:val="0015230F"/>
    <w:rsid w:val="00152631"/>
    <w:rsid w:val="00152EF1"/>
    <w:rsid w:val="001537D0"/>
    <w:rsid w:val="00153A2A"/>
    <w:rsid w:val="0015443D"/>
    <w:rsid w:val="00154507"/>
    <w:rsid w:val="00154690"/>
    <w:rsid w:val="0015520E"/>
    <w:rsid w:val="001552A3"/>
    <w:rsid w:val="00155A38"/>
    <w:rsid w:val="00155DB0"/>
    <w:rsid w:val="00155DC5"/>
    <w:rsid w:val="00155F3F"/>
    <w:rsid w:val="00156069"/>
    <w:rsid w:val="00156775"/>
    <w:rsid w:val="0015764E"/>
    <w:rsid w:val="00157871"/>
    <w:rsid w:val="00157B34"/>
    <w:rsid w:val="00157D99"/>
    <w:rsid w:val="00157F12"/>
    <w:rsid w:val="001607CA"/>
    <w:rsid w:val="0016088F"/>
    <w:rsid w:val="00160B3B"/>
    <w:rsid w:val="001610C6"/>
    <w:rsid w:val="001611B7"/>
    <w:rsid w:val="001611F8"/>
    <w:rsid w:val="00162182"/>
    <w:rsid w:val="00162502"/>
    <w:rsid w:val="00162504"/>
    <w:rsid w:val="00162ECA"/>
    <w:rsid w:val="0016322A"/>
    <w:rsid w:val="001634E4"/>
    <w:rsid w:val="001639A1"/>
    <w:rsid w:val="001645A6"/>
    <w:rsid w:val="00164834"/>
    <w:rsid w:val="00164902"/>
    <w:rsid w:val="00164BCF"/>
    <w:rsid w:val="0016523A"/>
    <w:rsid w:val="00165277"/>
    <w:rsid w:val="001652B0"/>
    <w:rsid w:val="001653A5"/>
    <w:rsid w:val="001654E0"/>
    <w:rsid w:val="00165827"/>
    <w:rsid w:val="001664C3"/>
    <w:rsid w:val="0016671B"/>
    <w:rsid w:val="00166C23"/>
    <w:rsid w:val="0016729E"/>
    <w:rsid w:val="001673C7"/>
    <w:rsid w:val="0016776E"/>
    <w:rsid w:val="001679E3"/>
    <w:rsid w:val="00167BF7"/>
    <w:rsid w:val="0017012E"/>
    <w:rsid w:val="001702F1"/>
    <w:rsid w:val="0017042D"/>
    <w:rsid w:val="001723FB"/>
    <w:rsid w:val="001725D6"/>
    <w:rsid w:val="00172EB1"/>
    <w:rsid w:val="00173464"/>
    <w:rsid w:val="001742D6"/>
    <w:rsid w:val="00174563"/>
    <w:rsid w:val="001749D2"/>
    <w:rsid w:val="00174AD1"/>
    <w:rsid w:val="00174AD8"/>
    <w:rsid w:val="00174BF1"/>
    <w:rsid w:val="001751FD"/>
    <w:rsid w:val="001756FD"/>
    <w:rsid w:val="00175714"/>
    <w:rsid w:val="00175AD9"/>
    <w:rsid w:val="00176113"/>
    <w:rsid w:val="001766C5"/>
    <w:rsid w:val="00176F81"/>
    <w:rsid w:val="00177AFE"/>
    <w:rsid w:val="00177D22"/>
    <w:rsid w:val="00177E73"/>
    <w:rsid w:val="00177F90"/>
    <w:rsid w:val="00180052"/>
    <w:rsid w:val="00180069"/>
    <w:rsid w:val="001803FD"/>
    <w:rsid w:val="001807FC"/>
    <w:rsid w:val="00180824"/>
    <w:rsid w:val="00180DEB"/>
    <w:rsid w:val="001813EA"/>
    <w:rsid w:val="0018159D"/>
    <w:rsid w:val="00181607"/>
    <w:rsid w:val="0018188C"/>
    <w:rsid w:val="00181C71"/>
    <w:rsid w:val="00182C4C"/>
    <w:rsid w:val="001833A1"/>
    <w:rsid w:val="00183895"/>
    <w:rsid w:val="00183C44"/>
    <w:rsid w:val="00183E47"/>
    <w:rsid w:val="00184B1E"/>
    <w:rsid w:val="00184DB4"/>
    <w:rsid w:val="001851D9"/>
    <w:rsid w:val="0018546F"/>
    <w:rsid w:val="00185983"/>
    <w:rsid w:val="00186B41"/>
    <w:rsid w:val="00186E5E"/>
    <w:rsid w:val="00186ED2"/>
    <w:rsid w:val="001871DD"/>
    <w:rsid w:val="001871F2"/>
    <w:rsid w:val="001875F1"/>
    <w:rsid w:val="00187660"/>
    <w:rsid w:val="00190420"/>
    <w:rsid w:val="001906D2"/>
    <w:rsid w:val="00190D9F"/>
    <w:rsid w:val="0019164C"/>
    <w:rsid w:val="001919FC"/>
    <w:rsid w:val="00191B3C"/>
    <w:rsid w:val="001925AC"/>
    <w:rsid w:val="0019266E"/>
    <w:rsid w:val="00192BC3"/>
    <w:rsid w:val="00193FDB"/>
    <w:rsid w:val="00194802"/>
    <w:rsid w:val="00195172"/>
    <w:rsid w:val="00195222"/>
    <w:rsid w:val="00195E0E"/>
    <w:rsid w:val="00196305"/>
    <w:rsid w:val="00196B2D"/>
    <w:rsid w:val="00197335"/>
    <w:rsid w:val="0019779A"/>
    <w:rsid w:val="00197E83"/>
    <w:rsid w:val="001A02F0"/>
    <w:rsid w:val="001A0696"/>
    <w:rsid w:val="001A06F5"/>
    <w:rsid w:val="001A1FB0"/>
    <w:rsid w:val="001A2738"/>
    <w:rsid w:val="001A2B86"/>
    <w:rsid w:val="001A2CD5"/>
    <w:rsid w:val="001A3622"/>
    <w:rsid w:val="001A3B92"/>
    <w:rsid w:val="001A3EAE"/>
    <w:rsid w:val="001A458D"/>
    <w:rsid w:val="001A4FAD"/>
    <w:rsid w:val="001A558F"/>
    <w:rsid w:val="001A628E"/>
    <w:rsid w:val="001A62D7"/>
    <w:rsid w:val="001A650C"/>
    <w:rsid w:val="001A65C3"/>
    <w:rsid w:val="001A6DA4"/>
    <w:rsid w:val="001A7756"/>
    <w:rsid w:val="001A78C6"/>
    <w:rsid w:val="001B09BF"/>
    <w:rsid w:val="001B0C77"/>
    <w:rsid w:val="001B14EC"/>
    <w:rsid w:val="001B164C"/>
    <w:rsid w:val="001B1AF1"/>
    <w:rsid w:val="001B1D6D"/>
    <w:rsid w:val="001B1F32"/>
    <w:rsid w:val="001B2450"/>
    <w:rsid w:val="001B25FA"/>
    <w:rsid w:val="001B26F6"/>
    <w:rsid w:val="001B2754"/>
    <w:rsid w:val="001B2AB5"/>
    <w:rsid w:val="001B2B8A"/>
    <w:rsid w:val="001B3278"/>
    <w:rsid w:val="001B34B9"/>
    <w:rsid w:val="001B4375"/>
    <w:rsid w:val="001B46E1"/>
    <w:rsid w:val="001B54AB"/>
    <w:rsid w:val="001B5574"/>
    <w:rsid w:val="001B6B82"/>
    <w:rsid w:val="001B6CCF"/>
    <w:rsid w:val="001B7431"/>
    <w:rsid w:val="001C0280"/>
    <w:rsid w:val="001C0D0D"/>
    <w:rsid w:val="001C0E78"/>
    <w:rsid w:val="001C17A2"/>
    <w:rsid w:val="001C187C"/>
    <w:rsid w:val="001C1BE8"/>
    <w:rsid w:val="001C1C52"/>
    <w:rsid w:val="001C20B4"/>
    <w:rsid w:val="001C2F05"/>
    <w:rsid w:val="001C31C2"/>
    <w:rsid w:val="001C3570"/>
    <w:rsid w:val="001C38D5"/>
    <w:rsid w:val="001C3C8D"/>
    <w:rsid w:val="001C438B"/>
    <w:rsid w:val="001C45BF"/>
    <w:rsid w:val="001C4B2E"/>
    <w:rsid w:val="001C5164"/>
    <w:rsid w:val="001C59ED"/>
    <w:rsid w:val="001C5D69"/>
    <w:rsid w:val="001C6087"/>
    <w:rsid w:val="001C61B6"/>
    <w:rsid w:val="001C629A"/>
    <w:rsid w:val="001C6653"/>
    <w:rsid w:val="001C6C1D"/>
    <w:rsid w:val="001C72C1"/>
    <w:rsid w:val="001C7FC1"/>
    <w:rsid w:val="001D014A"/>
    <w:rsid w:val="001D01C5"/>
    <w:rsid w:val="001D129F"/>
    <w:rsid w:val="001D1AA3"/>
    <w:rsid w:val="001D1C0F"/>
    <w:rsid w:val="001D1E6D"/>
    <w:rsid w:val="001D29E4"/>
    <w:rsid w:val="001D2B9C"/>
    <w:rsid w:val="001D3C77"/>
    <w:rsid w:val="001D4769"/>
    <w:rsid w:val="001D4A07"/>
    <w:rsid w:val="001D54FD"/>
    <w:rsid w:val="001D579D"/>
    <w:rsid w:val="001D58B5"/>
    <w:rsid w:val="001D651E"/>
    <w:rsid w:val="001D6955"/>
    <w:rsid w:val="001D6B34"/>
    <w:rsid w:val="001D7789"/>
    <w:rsid w:val="001D7A57"/>
    <w:rsid w:val="001E0065"/>
    <w:rsid w:val="001E0A3A"/>
    <w:rsid w:val="001E0A46"/>
    <w:rsid w:val="001E0BF3"/>
    <w:rsid w:val="001E1012"/>
    <w:rsid w:val="001E1097"/>
    <w:rsid w:val="001E2283"/>
    <w:rsid w:val="001E2EF1"/>
    <w:rsid w:val="001E4B4E"/>
    <w:rsid w:val="001E548F"/>
    <w:rsid w:val="001E6B86"/>
    <w:rsid w:val="001E6EAD"/>
    <w:rsid w:val="001E7242"/>
    <w:rsid w:val="001E74DC"/>
    <w:rsid w:val="001E7561"/>
    <w:rsid w:val="001E7BB4"/>
    <w:rsid w:val="001E7D14"/>
    <w:rsid w:val="001E7E7D"/>
    <w:rsid w:val="001F0057"/>
    <w:rsid w:val="001F0148"/>
    <w:rsid w:val="001F0A12"/>
    <w:rsid w:val="001F17EE"/>
    <w:rsid w:val="001F19F9"/>
    <w:rsid w:val="001F1A54"/>
    <w:rsid w:val="001F1FCB"/>
    <w:rsid w:val="001F2103"/>
    <w:rsid w:val="001F21D0"/>
    <w:rsid w:val="001F23B0"/>
    <w:rsid w:val="001F2E56"/>
    <w:rsid w:val="001F3DC3"/>
    <w:rsid w:val="001F4981"/>
    <w:rsid w:val="001F4A77"/>
    <w:rsid w:val="001F5F54"/>
    <w:rsid w:val="001F671E"/>
    <w:rsid w:val="001F69B8"/>
    <w:rsid w:val="001F6C22"/>
    <w:rsid w:val="001F79E3"/>
    <w:rsid w:val="002001AC"/>
    <w:rsid w:val="00200358"/>
    <w:rsid w:val="0020058B"/>
    <w:rsid w:val="00200703"/>
    <w:rsid w:val="00200DA8"/>
    <w:rsid w:val="002019BB"/>
    <w:rsid w:val="00201D0E"/>
    <w:rsid w:val="00201EAB"/>
    <w:rsid w:val="00202090"/>
    <w:rsid w:val="002024F0"/>
    <w:rsid w:val="0020268E"/>
    <w:rsid w:val="00202B16"/>
    <w:rsid w:val="002031A6"/>
    <w:rsid w:val="00203549"/>
    <w:rsid w:val="00203562"/>
    <w:rsid w:val="00203AB2"/>
    <w:rsid w:val="00203E23"/>
    <w:rsid w:val="0020518A"/>
    <w:rsid w:val="00205AC0"/>
    <w:rsid w:val="00207231"/>
    <w:rsid w:val="002073DA"/>
    <w:rsid w:val="00207794"/>
    <w:rsid w:val="00207C5B"/>
    <w:rsid w:val="002106C7"/>
    <w:rsid w:val="00210BF6"/>
    <w:rsid w:val="00210EC6"/>
    <w:rsid w:val="002117E0"/>
    <w:rsid w:val="0021196E"/>
    <w:rsid w:val="00211FA8"/>
    <w:rsid w:val="002120F1"/>
    <w:rsid w:val="0021282C"/>
    <w:rsid w:val="00212C4C"/>
    <w:rsid w:val="00213129"/>
    <w:rsid w:val="00214118"/>
    <w:rsid w:val="0021416A"/>
    <w:rsid w:val="002143B3"/>
    <w:rsid w:val="00214452"/>
    <w:rsid w:val="002148BF"/>
    <w:rsid w:val="00214DFC"/>
    <w:rsid w:val="00214EB6"/>
    <w:rsid w:val="00215418"/>
    <w:rsid w:val="0021578B"/>
    <w:rsid w:val="00215AD3"/>
    <w:rsid w:val="00215F31"/>
    <w:rsid w:val="002165F9"/>
    <w:rsid w:val="0021712B"/>
    <w:rsid w:val="00217D59"/>
    <w:rsid w:val="002214A9"/>
    <w:rsid w:val="002223F5"/>
    <w:rsid w:val="00222584"/>
    <w:rsid w:val="00222B0C"/>
    <w:rsid w:val="00222F14"/>
    <w:rsid w:val="0022395F"/>
    <w:rsid w:val="00223A50"/>
    <w:rsid w:val="00223CDB"/>
    <w:rsid w:val="0022492C"/>
    <w:rsid w:val="00224B80"/>
    <w:rsid w:val="00225130"/>
    <w:rsid w:val="0022534F"/>
    <w:rsid w:val="002257DA"/>
    <w:rsid w:val="00225852"/>
    <w:rsid w:val="00226050"/>
    <w:rsid w:val="0022661D"/>
    <w:rsid w:val="002277DD"/>
    <w:rsid w:val="00230879"/>
    <w:rsid w:val="00230A18"/>
    <w:rsid w:val="00230A4C"/>
    <w:rsid w:val="002316C3"/>
    <w:rsid w:val="00231EAA"/>
    <w:rsid w:val="00232126"/>
    <w:rsid w:val="002321BC"/>
    <w:rsid w:val="00232401"/>
    <w:rsid w:val="0023242C"/>
    <w:rsid w:val="00232D96"/>
    <w:rsid w:val="0023300B"/>
    <w:rsid w:val="00233CC8"/>
    <w:rsid w:val="0023478F"/>
    <w:rsid w:val="00234D02"/>
    <w:rsid w:val="00235954"/>
    <w:rsid w:val="00235EF5"/>
    <w:rsid w:val="00236031"/>
    <w:rsid w:val="0023671E"/>
    <w:rsid w:val="002367C2"/>
    <w:rsid w:val="002367CA"/>
    <w:rsid w:val="00236A37"/>
    <w:rsid w:val="00236C44"/>
    <w:rsid w:val="00236D67"/>
    <w:rsid w:val="00236E6A"/>
    <w:rsid w:val="00236F18"/>
    <w:rsid w:val="00236FB3"/>
    <w:rsid w:val="00237E6A"/>
    <w:rsid w:val="0024002C"/>
    <w:rsid w:val="002407DC"/>
    <w:rsid w:val="00240912"/>
    <w:rsid w:val="00240BDE"/>
    <w:rsid w:val="0024177A"/>
    <w:rsid w:val="00241E93"/>
    <w:rsid w:val="0024200B"/>
    <w:rsid w:val="0024243B"/>
    <w:rsid w:val="002424DD"/>
    <w:rsid w:val="002429A2"/>
    <w:rsid w:val="0024304B"/>
    <w:rsid w:val="0024319D"/>
    <w:rsid w:val="00243249"/>
    <w:rsid w:val="002438E4"/>
    <w:rsid w:val="0024397C"/>
    <w:rsid w:val="00243A27"/>
    <w:rsid w:val="00243CBA"/>
    <w:rsid w:val="002441CC"/>
    <w:rsid w:val="00244378"/>
    <w:rsid w:val="002446D9"/>
    <w:rsid w:val="00244CD4"/>
    <w:rsid w:val="00244E9E"/>
    <w:rsid w:val="002457C2"/>
    <w:rsid w:val="00245BE3"/>
    <w:rsid w:val="00245D85"/>
    <w:rsid w:val="002461C2"/>
    <w:rsid w:val="00246710"/>
    <w:rsid w:val="00246AA5"/>
    <w:rsid w:val="00246B5C"/>
    <w:rsid w:val="00246F22"/>
    <w:rsid w:val="00247785"/>
    <w:rsid w:val="00247FD4"/>
    <w:rsid w:val="002504CA"/>
    <w:rsid w:val="00250714"/>
    <w:rsid w:val="00250B0B"/>
    <w:rsid w:val="00251B03"/>
    <w:rsid w:val="00251E33"/>
    <w:rsid w:val="00253428"/>
    <w:rsid w:val="0025349A"/>
    <w:rsid w:val="00253558"/>
    <w:rsid w:val="002539C6"/>
    <w:rsid w:val="002539D6"/>
    <w:rsid w:val="00253A2A"/>
    <w:rsid w:val="00253BBB"/>
    <w:rsid w:val="00253E6E"/>
    <w:rsid w:val="00253FDF"/>
    <w:rsid w:val="00254A3D"/>
    <w:rsid w:val="00254D1C"/>
    <w:rsid w:val="00254F8D"/>
    <w:rsid w:val="00255E47"/>
    <w:rsid w:val="0025620C"/>
    <w:rsid w:val="00257849"/>
    <w:rsid w:val="00257969"/>
    <w:rsid w:val="00260096"/>
    <w:rsid w:val="0026020B"/>
    <w:rsid w:val="002607B4"/>
    <w:rsid w:val="00261991"/>
    <w:rsid w:val="00261DAE"/>
    <w:rsid w:val="002620BC"/>
    <w:rsid w:val="00262270"/>
    <w:rsid w:val="002623B6"/>
    <w:rsid w:val="00262715"/>
    <w:rsid w:val="0026353F"/>
    <w:rsid w:val="0026398D"/>
    <w:rsid w:val="002648E6"/>
    <w:rsid w:val="00264C04"/>
    <w:rsid w:val="00265514"/>
    <w:rsid w:val="002655D6"/>
    <w:rsid w:val="00265A46"/>
    <w:rsid w:val="00265BF1"/>
    <w:rsid w:val="00265ED9"/>
    <w:rsid w:val="00266454"/>
    <w:rsid w:val="00266B97"/>
    <w:rsid w:val="00266DF7"/>
    <w:rsid w:val="002673CB"/>
    <w:rsid w:val="00267A5E"/>
    <w:rsid w:val="00267B5B"/>
    <w:rsid w:val="00267ED8"/>
    <w:rsid w:val="0027016B"/>
    <w:rsid w:val="00270E7A"/>
    <w:rsid w:val="00270E87"/>
    <w:rsid w:val="002716D5"/>
    <w:rsid w:val="00271ADC"/>
    <w:rsid w:val="00271AF8"/>
    <w:rsid w:val="00271EAC"/>
    <w:rsid w:val="0027272F"/>
    <w:rsid w:val="002728F5"/>
    <w:rsid w:val="00272971"/>
    <w:rsid w:val="002737FB"/>
    <w:rsid w:val="00273C1B"/>
    <w:rsid w:val="002750AE"/>
    <w:rsid w:val="002757D1"/>
    <w:rsid w:val="00275C92"/>
    <w:rsid w:val="00275D86"/>
    <w:rsid w:val="00276098"/>
    <w:rsid w:val="00276151"/>
    <w:rsid w:val="0027654F"/>
    <w:rsid w:val="00276B43"/>
    <w:rsid w:val="00277194"/>
    <w:rsid w:val="00277451"/>
    <w:rsid w:val="00280DE9"/>
    <w:rsid w:val="002818F4"/>
    <w:rsid w:val="00282209"/>
    <w:rsid w:val="0028283C"/>
    <w:rsid w:val="002835A1"/>
    <w:rsid w:val="002840FA"/>
    <w:rsid w:val="00284D10"/>
    <w:rsid w:val="00285BAF"/>
    <w:rsid w:val="0028692B"/>
    <w:rsid w:val="0028699B"/>
    <w:rsid w:val="00286C21"/>
    <w:rsid w:val="002878C7"/>
    <w:rsid w:val="00290B72"/>
    <w:rsid w:val="00290D19"/>
    <w:rsid w:val="0029128A"/>
    <w:rsid w:val="0029133A"/>
    <w:rsid w:val="00291354"/>
    <w:rsid w:val="00291FF4"/>
    <w:rsid w:val="0029212C"/>
    <w:rsid w:val="002924A4"/>
    <w:rsid w:val="00292792"/>
    <w:rsid w:val="00292AE1"/>
    <w:rsid w:val="0029315F"/>
    <w:rsid w:val="0029320D"/>
    <w:rsid w:val="0029330E"/>
    <w:rsid w:val="00293780"/>
    <w:rsid w:val="00293CF3"/>
    <w:rsid w:val="00293E41"/>
    <w:rsid w:val="00294E1D"/>
    <w:rsid w:val="0029601E"/>
    <w:rsid w:val="002962E3"/>
    <w:rsid w:val="002965BD"/>
    <w:rsid w:val="00296A5E"/>
    <w:rsid w:val="0029728E"/>
    <w:rsid w:val="002979E7"/>
    <w:rsid w:val="002A048F"/>
    <w:rsid w:val="002A0503"/>
    <w:rsid w:val="002A162A"/>
    <w:rsid w:val="002A1653"/>
    <w:rsid w:val="002A18AE"/>
    <w:rsid w:val="002A1D9F"/>
    <w:rsid w:val="002A2277"/>
    <w:rsid w:val="002A23C2"/>
    <w:rsid w:val="002A2BE8"/>
    <w:rsid w:val="002A2D32"/>
    <w:rsid w:val="002A2F57"/>
    <w:rsid w:val="002A363E"/>
    <w:rsid w:val="002A3C48"/>
    <w:rsid w:val="002A3CE5"/>
    <w:rsid w:val="002A3EA7"/>
    <w:rsid w:val="002A4A04"/>
    <w:rsid w:val="002A504F"/>
    <w:rsid w:val="002A5992"/>
    <w:rsid w:val="002A6DB1"/>
    <w:rsid w:val="002A6E42"/>
    <w:rsid w:val="002A6F20"/>
    <w:rsid w:val="002A7C81"/>
    <w:rsid w:val="002A7FFB"/>
    <w:rsid w:val="002B019F"/>
    <w:rsid w:val="002B071F"/>
    <w:rsid w:val="002B0C65"/>
    <w:rsid w:val="002B0F6F"/>
    <w:rsid w:val="002B10C7"/>
    <w:rsid w:val="002B129C"/>
    <w:rsid w:val="002B1444"/>
    <w:rsid w:val="002B14D7"/>
    <w:rsid w:val="002B1813"/>
    <w:rsid w:val="002B1C88"/>
    <w:rsid w:val="002B2539"/>
    <w:rsid w:val="002B2A8E"/>
    <w:rsid w:val="002B3909"/>
    <w:rsid w:val="002B3CAB"/>
    <w:rsid w:val="002B3D0F"/>
    <w:rsid w:val="002B41D8"/>
    <w:rsid w:val="002B456B"/>
    <w:rsid w:val="002B4F49"/>
    <w:rsid w:val="002B5562"/>
    <w:rsid w:val="002B599A"/>
    <w:rsid w:val="002B6D77"/>
    <w:rsid w:val="002B784C"/>
    <w:rsid w:val="002B7CAB"/>
    <w:rsid w:val="002C1183"/>
    <w:rsid w:val="002C1488"/>
    <w:rsid w:val="002C16A8"/>
    <w:rsid w:val="002C18DC"/>
    <w:rsid w:val="002C1D61"/>
    <w:rsid w:val="002C2110"/>
    <w:rsid w:val="002C3248"/>
    <w:rsid w:val="002C32C2"/>
    <w:rsid w:val="002C3B99"/>
    <w:rsid w:val="002C3CC7"/>
    <w:rsid w:val="002C402D"/>
    <w:rsid w:val="002C4AD6"/>
    <w:rsid w:val="002C4EF7"/>
    <w:rsid w:val="002C5146"/>
    <w:rsid w:val="002C5319"/>
    <w:rsid w:val="002C54CD"/>
    <w:rsid w:val="002C58CA"/>
    <w:rsid w:val="002C6029"/>
    <w:rsid w:val="002C61A5"/>
    <w:rsid w:val="002C6686"/>
    <w:rsid w:val="002C6EF0"/>
    <w:rsid w:val="002C70C1"/>
    <w:rsid w:val="002D01FB"/>
    <w:rsid w:val="002D02C8"/>
    <w:rsid w:val="002D08BD"/>
    <w:rsid w:val="002D15D1"/>
    <w:rsid w:val="002D1CDC"/>
    <w:rsid w:val="002D24DE"/>
    <w:rsid w:val="002D3029"/>
    <w:rsid w:val="002D3917"/>
    <w:rsid w:val="002D39DF"/>
    <w:rsid w:val="002D4535"/>
    <w:rsid w:val="002D51F3"/>
    <w:rsid w:val="002D5874"/>
    <w:rsid w:val="002D59CD"/>
    <w:rsid w:val="002D5B9E"/>
    <w:rsid w:val="002D65AA"/>
    <w:rsid w:val="002D6AE1"/>
    <w:rsid w:val="002D6E84"/>
    <w:rsid w:val="002D7448"/>
    <w:rsid w:val="002D764F"/>
    <w:rsid w:val="002D799B"/>
    <w:rsid w:val="002E0761"/>
    <w:rsid w:val="002E08A3"/>
    <w:rsid w:val="002E0E5B"/>
    <w:rsid w:val="002E1A4F"/>
    <w:rsid w:val="002E2A6F"/>
    <w:rsid w:val="002E2D03"/>
    <w:rsid w:val="002E2D0B"/>
    <w:rsid w:val="002E324C"/>
    <w:rsid w:val="002E34BA"/>
    <w:rsid w:val="002E3D6E"/>
    <w:rsid w:val="002E5720"/>
    <w:rsid w:val="002E58AE"/>
    <w:rsid w:val="002E5A04"/>
    <w:rsid w:val="002E5DD9"/>
    <w:rsid w:val="002E6098"/>
    <w:rsid w:val="002E60D6"/>
    <w:rsid w:val="002E661B"/>
    <w:rsid w:val="002E6A6C"/>
    <w:rsid w:val="002E6A70"/>
    <w:rsid w:val="002E6AA9"/>
    <w:rsid w:val="002E76D0"/>
    <w:rsid w:val="002E7A7D"/>
    <w:rsid w:val="002E7FB3"/>
    <w:rsid w:val="002F0C0E"/>
    <w:rsid w:val="002F0D74"/>
    <w:rsid w:val="002F106D"/>
    <w:rsid w:val="002F1604"/>
    <w:rsid w:val="002F3452"/>
    <w:rsid w:val="002F37F9"/>
    <w:rsid w:val="002F3B83"/>
    <w:rsid w:val="002F3E63"/>
    <w:rsid w:val="002F405A"/>
    <w:rsid w:val="002F54B0"/>
    <w:rsid w:val="002F5FE3"/>
    <w:rsid w:val="002F62B9"/>
    <w:rsid w:val="002F676B"/>
    <w:rsid w:val="002F6BA7"/>
    <w:rsid w:val="002F6D44"/>
    <w:rsid w:val="002F72C3"/>
    <w:rsid w:val="002F76C8"/>
    <w:rsid w:val="002F7BE6"/>
    <w:rsid w:val="00300694"/>
    <w:rsid w:val="00300F91"/>
    <w:rsid w:val="003012AB"/>
    <w:rsid w:val="0030137B"/>
    <w:rsid w:val="00301930"/>
    <w:rsid w:val="00302E53"/>
    <w:rsid w:val="003034EC"/>
    <w:rsid w:val="00303B41"/>
    <w:rsid w:val="00303B7E"/>
    <w:rsid w:val="00304A3D"/>
    <w:rsid w:val="00305071"/>
    <w:rsid w:val="003051B3"/>
    <w:rsid w:val="00305AC8"/>
    <w:rsid w:val="00305BCE"/>
    <w:rsid w:val="0030639D"/>
    <w:rsid w:val="003072DD"/>
    <w:rsid w:val="0030774F"/>
    <w:rsid w:val="00307982"/>
    <w:rsid w:val="003079EE"/>
    <w:rsid w:val="00307BD9"/>
    <w:rsid w:val="00307BED"/>
    <w:rsid w:val="00310721"/>
    <w:rsid w:val="00310756"/>
    <w:rsid w:val="00310829"/>
    <w:rsid w:val="00310E40"/>
    <w:rsid w:val="00311051"/>
    <w:rsid w:val="00311B8C"/>
    <w:rsid w:val="00311C1A"/>
    <w:rsid w:val="00311E12"/>
    <w:rsid w:val="00311E22"/>
    <w:rsid w:val="00312DB7"/>
    <w:rsid w:val="00312F2C"/>
    <w:rsid w:val="00313C45"/>
    <w:rsid w:val="00313EF1"/>
    <w:rsid w:val="0031438E"/>
    <w:rsid w:val="00314CC6"/>
    <w:rsid w:val="00315530"/>
    <w:rsid w:val="00315737"/>
    <w:rsid w:val="00315741"/>
    <w:rsid w:val="00316C28"/>
    <w:rsid w:val="0031781C"/>
    <w:rsid w:val="0031784E"/>
    <w:rsid w:val="003215EF"/>
    <w:rsid w:val="003226E4"/>
    <w:rsid w:val="00323740"/>
    <w:rsid w:val="00323A98"/>
    <w:rsid w:val="003243A7"/>
    <w:rsid w:val="00324455"/>
    <w:rsid w:val="00324BD6"/>
    <w:rsid w:val="00325BCE"/>
    <w:rsid w:val="00325C6F"/>
    <w:rsid w:val="00325ECF"/>
    <w:rsid w:val="003262E0"/>
    <w:rsid w:val="0032649C"/>
    <w:rsid w:val="00326555"/>
    <w:rsid w:val="003267F5"/>
    <w:rsid w:val="00326DD4"/>
    <w:rsid w:val="00331389"/>
    <w:rsid w:val="00331B00"/>
    <w:rsid w:val="00332096"/>
    <w:rsid w:val="003327CD"/>
    <w:rsid w:val="00332A4C"/>
    <w:rsid w:val="00333A23"/>
    <w:rsid w:val="00333CE6"/>
    <w:rsid w:val="00333F8F"/>
    <w:rsid w:val="0033419D"/>
    <w:rsid w:val="00334970"/>
    <w:rsid w:val="00335155"/>
    <w:rsid w:val="0033564A"/>
    <w:rsid w:val="00335B0C"/>
    <w:rsid w:val="00335EAF"/>
    <w:rsid w:val="003406FA"/>
    <w:rsid w:val="003419DA"/>
    <w:rsid w:val="00342704"/>
    <w:rsid w:val="00342755"/>
    <w:rsid w:val="003431C4"/>
    <w:rsid w:val="0034349F"/>
    <w:rsid w:val="00343B03"/>
    <w:rsid w:val="00343C9E"/>
    <w:rsid w:val="003453B5"/>
    <w:rsid w:val="003459AF"/>
    <w:rsid w:val="00346A8F"/>
    <w:rsid w:val="00346D17"/>
    <w:rsid w:val="00346EBC"/>
    <w:rsid w:val="00347000"/>
    <w:rsid w:val="00347600"/>
    <w:rsid w:val="00347EBF"/>
    <w:rsid w:val="003507C4"/>
    <w:rsid w:val="00350D3C"/>
    <w:rsid w:val="00351254"/>
    <w:rsid w:val="00351480"/>
    <w:rsid w:val="003518F1"/>
    <w:rsid w:val="00351CA4"/>
    <w:rsid w:val="003524C7"/>
    <w:rsid w:val="0035251F"/>
    <w:rsid w:val="0035286D"/>
    <w:rsid w:val="003537BC"/>
    <w:rsid w:val="00353EF1"/>
    <w:rsid w:val="00353F5B"/>
    <w:rsid w:val="003541DA"/>
    <w:rsid w:val="003542D1"/>
    <w:rsid w:val="00354327"/>
    <w:rsid w:val="0035457F"/>
    <w:rsid w:val="003546A7"/>
    <w:rsid w:val="00354791"/>
    <w:rsid w:val="00354EC6"/>
    <w:rsid w:val="00354FE9"/>
    <w:rsid w:val="00355632"/>
    <w:rsid w:val="0035599C"/>
    <w:rsid w:val="00355B08"/>
    <w:rsid w:val="0035674A"/>
    <w:rsid w:val="003606C4"/>
    <w:rsid w:val="0036108C"/>
    <w:rsid w:val="003614C0"/>
    <w:rsid w:val="003627A6"/>
    <w:rsid w:val="00362984"/>
    <w:rsid w:val="00362C7A"/>
    <w:rsid w:val="00362C9E"/>
    <w:rsid w:val="00363059"/>
    <w:rsid w:val="003630BB"/>
    <w:rsid w:val="00363112"/>
    <w:rsid w:val="00363D40"/>
    <w:rsid w:val="00364588"/>
    <w:rsid w:val="0036552F"/>
    <w:rsid w:val="00367101"/>
    <w:rsid w:val="003672C2"/>
    <w:rsid w:val="003675C5"/>
    <w:rsid w:val="0037152F"/>
    <w:rsid w:val="00371794"/>
    <w:rsid w:val="003723D2"/>
    <w:rsid w:val="003724EB"/>
    <w:rsid w:val="00373324"/>
    <w:rsid w:val="00373B3C"/>
    <w:rsid w:val="003753CA"/>
    <w:rsid w:val="00376529"/>
    <w:rsid w:val="003765D8"/>
    <w:rsid w:val="00376883"/>
    <w:rsid w:val="00376E3D"/>
    <w:rsid w:val="00380516"/>
    <w:rsid w:val="00380E43"/>
    <w:rsid w:val="00380FE7"/>
    <w:rsid w:val="00381792"/>
    <w:rsid w:val="003817F6"/>
    <w:rsid w:val="003819DF"/>
    <w:rsid w:val="00381C0A"/>
    <w:rsid w:val="00382DDD"/>
    <w:rsid w:val="00383307"/>
    <w:rsid w:val="00383616"/>
    <w:rsid w:val="00383803"/>
    <w:rsid w:val="00384482"/>
    <w:rsid w:val="00384929"/>
    <w:rsid w:val="00384C15"/>
    <w:rsid w:val="00384ED1"/>
    <w:rsid w:val="00384F83"/>
    <w:rsid w:val="003854BD"/>
    <w:rsid w:val="00386111"/>
    <w:rsid w:val="0038656B"/>
    <w:rsid w:val="00386B5C"/>
    <w:rsid w:val="00386E20"/>
    <w:rsid w:val="00387C8B"/>
    <w:rsid w:val="00390859"/>
    <w:rsid w:val="00391E92"/>
    <w:rsid w:val="00391ED5"/>
    <w:rsid w:val="00392D9C"/>
    <w:rsid w:val="003930A5"/>
    <w:rsid w:val="00393BEA"/>
    <w:rsid w:val="00393E97"/>
    <w:rsid w:val="00395483"/>
    <w:rsid w:val="003957DC"/>
    <w:rsid w:val="00395EA4"/>
    <w:rsid w:val="00396B89"/>
    <w:rsid w:val="00396DD8"/>
    <w:rsid w:val="00396ED5"/>
    <w:rsid w:val="003970F6"/>
    <w:rsid w:val="003973DA"/>
    <w:rsid w:val="00397DC0"/>
    <w:rsid w:val="00397F84"/>
    <w:rsid w:val="003A0FB4"/>
    <w:rsid w:val="003A184A"/>
    <w:rsid w:val="003A1ACC"/>
    <w:rsid w:val="003A22CF"/>
    <w:rsid w:val="003A24D6"/>
    <w:rsid w:val="003A2887"/>
    <w:rsid w:val="003A379D"/>
    <w:rsid w:val="003A3B19"/>
    <w:rsid w:val="003A4427"/>
    <w:rsid w:val="003A4882"/>
    <w:rsid w:val="003A4D8D"/>
    <w:rsid w:val="003A5182"/>
    <w:rsid w:val="003A58BC"/>
    <w:rsid w:val="003A6006"/>
    <w:rsid w:val="003A68F0"/>
    <w:rsid w:val="003A711F"/>
    <w:rsid w:val="003B14C7"/>
    <w:rsid w:val="003B17FB"/>
    <w:rsid w:val="003B198B"/>
    <w:rsid w:val="003B1AA7"/>
    <w:rsid w:val="003B1DE0"/>
    <w:rsid w:val="003B1EFB"/>
    <w:rsid w:val="003B29A0"/>
    <w:rsid w:val="003B2D0E"/>
    <w:rsid w:val="003B38A6"/>
    <w:rsid w:val="003B3AA2"/>
    <w:rsid w:val="003B4128"/>
    <w:rsid w:val="003B41C1"/>
    <w:rsid w:val="003B426C"/>
    <w:rsid w:val="003B4379"/>
    <w:rsid w:val="003B4A5A"/>
    <w:rsid w:val="003B4B5A"/>
    <w:rsid w:val="003B4C4B"/>
    <w:rsid w:val="003B4EF7"/>
    <w:rsid w:val="003B5B45"/>
    <w:rsid w:val="003B5B67"/>
    <w:rsid w:val="003B5DF5"/>
    <w:rsid w:val="003B60EB"/>
    <w:rsid w:val="003B6566"/>
    <w:rsid w:val="003B65D8"/>
    <w:rsid w:val="003B69DE"/>
    <w:rsid w:val="003B6AD4"/>
    <w:rsid w:val="003B6CD4"/>
    <w:rsid w:val="003B74F3"/>
    <w:rsid w:val="003B7588"/>
    <w:rsid w:val="003B7E7F"/>
    <w:rsid w:val="003C01CF"/>
    <w:rsid w:val="003C0381"/>
    <w:rsid w:val="003C0958"/>
    <w:rsid w:val="003C0AC2"/>
    <w:rsid w:val="003C0FC3"/>
    <w:rsid w:val="003C160A"/>
    <w:rsid w:val="003C18D5"/>
    <w:rsid w:val="003C19F7"/>
    <w:rsid w:val="003C1FD6"/>
    <w:rsid w:val="003C2949"/>
    <w:rsid w:val="003C2DC6"/>
    <w:rsid w:val="003C3516"/>
    <w:rsid w:val="003C3C8C"/>
    <w:rsid w:val="003C404A"/>
    <w:rsid w:val="003C52BC"/>
    <w:rsid w:val="003C5667"/>
    <w:rsid w:val="003C5844"/>
    <w:rsid w:val="003C6078"/>
    <w:rsid w:val="003C6984"/>
    <w:rsid w:val="003C7643"/>
    <w:rsid w:val="003D04FC"/>
    <w:rsid w:val="003D0800"/>
    <w:rsid w:val="003D1436"/>
    <w:rsid w:val="003D1877"/>
    <w:rsid w:val="003D1BC2"/>
    <w:rsid w:val="003D2009"/>
    <w:rsid w:val="003D2BCB"/>
    <w:rsid w:val="003D317C"/>
    <w:rsid w:val="003D411B"/>
    <w:rsid w:val="003D439C"/>
    <w:rsid w:val="003D47C0"/>
    <w:rsid w:val="003D48EB"/>
    <w:rsid w:val="003D4E2D"/>
    <w:rsid w:val="003D5654"/>
    <w:rsid w:val="003D58B7"/>
    <w:rsid w:val="003D5A43"/>
    <w:rsid w:val="003D6CC4"/>
    <w:rsid w:val="003D6D0B"/>
    <w:rsid w:val="003D70B8"/>
    <w:rsid w:val="003D72A6"/>
    <w:rsid w:val="003D7550"/>
    <w:rsid w:val="003D7738"/>
    <w:rsid w:val="003D7A6A"/>
    <w:rsid w:val="003D7BE0"/>
    <w:rsid w:val="003E0ED1"/>
    <w:rsid w:val="003E1267"/>
    <w:rsid w:val="003E12C1"/>
    <w:rsid w:val="003E17B5"/>
    <w:rsid w:val="003E1CE0"/>
    <w:rsid w:val="003E22EE"/>
    <w:rsid w:val="003E26C1"/>
    <w:rsid w:val="003E3043"/>
    <w:rsid w:val="003E35F3"/>
    <w:rsid w:val="003E3844"/>
    <w:rsid w:val="003E3EC5"/>
    <w:rsid w:val="003E3F7E"/>
    <w:rsid w:val="003E42DB"/>
    <w:rsid w:val="003E4621"/>
    <w:rsid w:val="003E4690"/>
    <w:rsid w:val="003E49D7"/>
    <w:rsid w:val="003E4F5E"/>
    <w:rsid w:val="003E5549"/>
    <w:rsid w:val="003E5BEE"/>
    <w:rsid w:val="003E5CF9"/>
    <w:rsid w:val="003E601C"/>
    <w:rsid w:val="003E6146"/>
    <w:rsid w:val="003E63CC"/>
    <w:rsid w:val="003E7171"/>
    <w:rsid w:val="003E72E6"/>
    <w:rsid w:val="003E77AE"/>
    <w:rsid w:val="003E7AD1"/>
    <w:rsid w:val="003E7DCE"/>
    <w:rsid w:val="003F0D38"/>
    <w:rsid w:val="003F0F70"/>
    <w:rsid w:val="003F1180"/>
    <w:rsid w:val="003F1722"/>
    <w:rsid w:val="003F1790"/>
    <w:rsid w:val="003F1861"/>
    <w:rsid w:val="003F1B20"/>
    <w:rsid w:val="003F1E1F"/>
    <w:rsid w:val="003F1F2E"/>
    <w:rsid w:val="003F1FDB"/>
    <w:rsid w:val="003F239D"/>
    <w:rsid w:val="003F322F"/>
    <w:rsid w:val="003F3FC8"/>
    <w:rsid w:val="003F428C"/>
    <w:rsid w:val="003F4920"/>
    <w:rsid w:val="003F553A"/>
    <w:rsid w:val="003F5F0E"/>
    <w:rsid w:val="003F60C5"/>
    <w:rsid w:val="003F6161"/>
    <w:rsid w:val="003F683A"/>
    <w:rsid w:val="003F6F40"/>
    <w:rsid w:val="003F716C"/>
    <w:rsid w:val="003F75BB"/>
    <w:rsid w:val="00400233"/>
    <w:rsid w:val="004002ED"/>
    <w:rsid w:val="004008CD"/>
    <w:rsid w:val="00400A92"/>
    <w:rsid w:val="00400ECD"/>
    <w:rsid w:val="00400F3C"/>
    <w:rsid w:val="004011FC"/>
    <w:rsid w:val="004012EF"/>
    <w:rsid w:val="00401368"/>
    <w:rsid w:val="004016CD"/>
    <w:rsid w:val="004020B4"/>
    <w:rsid w:val="00402396"/>
    <w:rsid w:val="00402782"/>
    <w:rsid w:val="00402B3E"/>
    <w:rsid w:val="004032E2"/>
    <w:rsid w:val="00403571"/>
    <w:rsid w:val="0040359A"/>
    <w:rsid w:val="00404012"/>
    <w:rsid w:val="004042BE"/>
    <w:rsid w:val="00405E7A"/>
    <w:rsid w:val="00406499"/>
    <w:rsid w:val="004072F7"/>
    <w:rsid w:val="004073C4"/>
    <w:rsid w:val="004074A6"/>
    <w:rsid w:val="004075D3"/>
    <w:rsid w:val="004106DC"/>
    <w:rsid w:val="004108BD"/>
    <w:rsid w:val="00410C3B"/>
    <w:rsid w:val="0041120C"/>
    <w:rsid w:val="004116F5"/>
    <w:rsid w:val="00411AE9"/>
    <w:rsid w:val="00411D08"/>
    <w:rsid w:val="004121CE"/>
    <w:rsid w:val="004123F8"/>
    <w:rsid w:val="0041256E"/>
    <w:rsid w:val="00412ACB"/>
    <w:rsid w:val="0041341E"/>
    <w:rsid w:val="00413C76"/>
    <w:rsid w:val="00413FEF"/>
    <w:rsid w:val="00414FE8"/>
    <w:rsid w:val="00415477"/>
    <w:rsid w:val="0041570E"/>
    <w:rsid w:val="004157ED"/>
    <w:rsid w:val="004158C2"/>
    <w:rsid w:val="004166D1"/>
    <w:rsid w:val="004171D8"/>
    <w:rsid w:val="0041787A"/>
    <w:rsid w:val="00417C7D"/>
    <w:rsid w:val="0042007C"/>
    <w:rsid w:val="004202CF"/>
    <w:rsid w:val="004206D1"/>
    <w:rsid w:val="00420D70"/>
    <w:rsid w:val="00421275"/>
    <w:rsid w:val="004217D9"/>
    <w:rsid w:val="00421F4C"/>
    <w:rsid w:val="004229AB"/>
    <w:rsid w:val="004229E3"/>
    <w:rsid w:val="00423714"/>
    <w:rsid w:val="0042373D"/>
    <w:rsid w:val="004241B9"/>
    <w:rsid w:val="0042541B"/>
    <w:rsid w:val="00425A3D"/>
    <w:rsid w:val="00425B0A"/>
    <w:rsid w:val="00425B7E"/>
    <w:rsid w:val="00425E45"/>
    <w:rsid w:val="00426223"/>
    <w:rsid w:val="004262CF"/>
    <w:rsid w:val="00426437"/>
    <w:rsid w:val="004272B0"/>
    <w:rsid w:val="00427427"/>
    <w:rsid w:val="004275AD"/>
    <w:rsid w:val="00427A1F"/>
    <w:rsid w:val="004301D0"/>
    <w:rsid w:val="00430481"/>
    <w:rsid w:val="004307FA"/>
    <w:rsid w:val="00430A27"/>
    <w:rsid w:val="00430FBA"/>
    <w:rsid w:val="00431E29"/>
    <w:rsid w:val="00431F70"/>
    <w:rsid w:val="00432B88"/>
    <w:rsid w:val="00433786"/>
    <w:rsid w:val="00433CD2"/>
    <w:rsid w:val="00433DC1"/>
    <w:rsid w:val="00433ED6"/>
    <w:rsid w:val="00434091"/>
    <w:rsid w:val="00434BBE"/>
    <w:rsid w:val="00434F89"/>
    <w:rsid w:val="00434FD6"/>
    <w:rsid w:val="00436365"/>
    <w:rsid w:val="004369E3"/>
    <w:rsid w:val="00436A91"/>
    <w:rsid w:val="00437197"/>
    <w:rsid w:val="00437321"/>
    <w:rsid w:val="00437DAD"/>
    <w:rsid w:val="00440113"/>
    <w:rsid w:val="0044046B"/>
    <w:rsid w:val="00440C18"/>
    <w:rsid w:val="00440D37"/>
    <w:rsid w:val="00440E84"/>
    <w:rsid w:val="0044123C"/>
    <w:rsid w:val="00441DDE"/>
    <w:rsid w:val="004423B8"/>
    <w:rsid w:val="004425C0"/>
    <w:rsid w:val="004425DB"/>
    <w:rsid w:val="00442763"/>
    <w:rsid w:val="00442AAE"/>
    <w:rsid w:val="00442CF4"/>
    <w:rsid w:val="00443324"/>
    <w:rsid w:val="00443D76"/>
    <w:rsid w:val="00444EA8"/>
    <w:rsid w:val="00445D15"/>
    <w:rsid w:val="00445E19"/>
    <w:rsid w:val="00446697"/>
    <w:rsid w:val="00446E71"/>
    <w:rsid w:val="00447881"/>
    <w:rsid w:val="0044789C"/>
    <w:rsid w:val="004505BE"/>
    <w:rsid w:val="00450979"/>
    <w:rsid w:val="004521C4"/>
    <w:rsid w:val="004525FD"/>
    <w:rsid w:val="00452664"/>
    <w:rsid w:val="0045346C"/>
    <w:rsid w:val="00453F7F"/>
    <w:rsid w:val="004541F6"/>
    <w:rsid w:val="004548B0"/>
    <w:rsid w:val="00454AB5"/>
    <w:rsid w:val="00454BE0"/>
    <w:rsid w:val="00454C8A"/>
    <w:rsid w:val="00454CAA"/>
    <w:rsid w:val="004560B4"/>
    <w:rsid w:val="004566AB"/>
    <w:rsid w:val="00456A05"/>
    <w:rsid w:val="004571F9"/>
    <w:rsid w:val="004601A7"/>
    <w:rsid w:val="004607F3"/>
    <w:rsid w:val="00460911"/>
    <w:rsid w:val="00461271"/>
    <w:rsid w:val="0046157C"/>
    <w:rsid w:val="00461D81"/>
    <w:rsid w:val="00461EF6"/>
    <w:rsid w:val="00461FA0"/>
    <w:rsid w:val="00462164"/>
    <w:rsid w:val="00463145"/>
    <w:rsid w:val="004632E7"/>
    <w:rsid w:val="0046336C"/>
    <w:rsid w:val="00463437"/>
    <w:rsid w:val="00463B28"/>
    <w:rsid w:val="0046400E"/>
    <w:rsid w:val="00464137"/>
    <w:rsid w:val="00464183"/>
    <w:rsid w:val="004644FF"/>
    <w:rsid w:val="00464FE4"/>
    <w:rsid w:val="0046536A"/>
    <w:rsid w:val="004657C4"/>
    <w:rsid w:val="00465A0E"/>
    <w:rsid w:val="00465ECE"/>
    <w:rsid w:val="00466013"/>
    <w:rsid w:val="0046663E"/>
    <w:rsid w:val="00466DA4"/>
    <w:rsid w:val="00467234"/>
    <w:rsid w:val="00467F1D"/>
    <w:rsid w:val="00470587"/>
    <w:rsid w:val="00471016"/>
    <w:rsid w:val="00471215"/>
    <w:rsid w:val="00471829"/>
    <w:rsid w:val="00471AAC"/>
    <w:rsid w:val="004726B9"/>
    <w:rsid w:val="0047375E"/>
    <w:rsid w:val="004744FC"/>
    <w:rsid w:val="004749CE"/>
    <w:rsid w:val="00474E41"/>
    <w:rsid w:val="0047567C"/>
    <w:rsid w:val="00475C4E"/>
    <w:rsid w:val="00475DAA"/>
    <w:rsid w:val="00475F3B"/>
    <w:rsid w:val="00475FCE"/>
    <w:rsid w:val="00475FED"/>
    <w:rsid w:val="00476648"/>
    <w:rsid w:val="004768BE"/>
    <w:rsid w:val="004772D9"/>
    <w:rsid w:val="00480628"/>
    <w:rsid w:val="00480643"/>
    <w:rsid w:val="00481694"/>
    <w:rsid w:val="0048207B"/>
    <w:rsid w:val="00482413"/>
    <w:rsid w:val="00482CC4"/>
    <w:rsid w:val="0048388A"/>
    <w:rsid w:val="00483B9B"/>
    <w:rsid w:val="00483CB7"/>
    <w:rsid w:val="00484C0D"/>
    <w:rsid w:val="00484D93"/>
    <w:rsid w:val="00486128"/>
    <w:rsid w:val="00486851"/>
    <w:rsid w:val="00486A18"/>
    <w:rsid w:val="00486B42"/>
    <w:rsid w:val="00486E6E"/>
    <w:rsid w:val="00487172"/>
    <w:rsid w:val="00487A57"/>
    <w:rsid w:val="00487BF6"/>
    <w:rsid w:val="00487C3D"/>
    <w:rsid w:val="00490389"/>
    <w:rsid w:val="00490A82"/>
    <w:rsid w:val="00490DD4"/>
    <w:rsid w:val="00490FC5"/>
    <w:rsid w:val="00491335"/>
    <w:rsid w:val="00491703"/>
    <w:rsid w:val="004921F0"/>
    <w:rsid w:val="004924AE"/>
    <w:rsid w:val="00492C1B"/>
    <w:rsid w:val="00492D22"/>
    <w:rsid w:val="00493D6C"/>
    <w:rsid w:val="00493F52"/>
    <w:rsid w:val="00494483"/>
    <w:rsid w:val="00494C6C"/>
    <w:rsid w:val="0049538F"/>
    <w:rsid w:val="004953A4"/>
    <w:rsid w:val="00495DBD"/>
    <w:rsid w:val="0049617C"/>
    <w:rsid w:val="00497CE9"/>
    <w:rsid w:val="00497E69"/>
    <w:rsid w:val="004A0181"/>
    <w:rsid w:val="004A0215"/>
    <w:rsid w:val="004A02A1"/>
    <w:rsid w:val="004A0C53"/>
    <w:rsid w:val="004A1834"/>
    <w:rsid w:val="004A25E8"/>
    <w:rsid w:val="004A3123"/>
    <w:rsid w:val="004A3385"/>
    <w:rsid w:val="004A3BA4"/>
    <w:rsid w:val="004A42CE"/>
    <w:rsid w:val="004A49B8"/>
    <w:rsid w:val="004A4D8F"/>
    <w:rsid w:val="004A5C58"/>
    <w:rsid w:val="004A6359"/>
    <w:rsid w:val="004A6593"/>
    <w:rsid w:val="004A689C"/>
    <w:rsid w:val="004A71D3"/>
    <w:rsid w:val="004A7362"/>
    <w:rsid w:val="004A787B"/>
    <w:rsid w:val="004A7A20"/>
    <w:rsid w:val="004A7D30"/>
    <w:rsid w:val="004B089E"/>
    <w:rsid w:val="004B095F"/>
    <w:rsid w:val="004B09B2"/>
    <w:rsid w:val="004B2144"/>
    <w:rsid w:val="004B266E"/>
    <w:rsid w:val="004B2899"/>
    <w:rsid w:val="004B2E48"/>
    <w:rsid w:val="004B39CC"/>
    <w:rsid w:val="004B3A81"/>
    <w:rsid w:val="004B3CCD"/>
    <w:rsid w:val="004B3DA7"/>
    <w:rsid w:val="004B3F24"/>
    <w:rsid w:val="004B42C5"/>
    <w:rsid w:val="004B43A4"/>
    <w:rsid w:val="004B43BF"/>
    <w:rsid w:val="004B489A"/>
    <w:rsid w:val="004B4D4F"/>
    <w:rsid w:val="004B519D"/>
    <w:rsid w:val="004B5ADB"/>
    <w:rsid w:val="004B5C52"/>
    <w:rsid w:val="004B5EAE"/>
    <w:rsid w:val="004B6476"/>
    <w:rsid w:val="004B69AE"/>
    <w:rsid w:val="004B69DC"/>
    <w:rsid w:val="004B79BB"/>
    <w:rsid w:val="004B7FBD"/>
    <w:rsid w:val="004C03A9"/>
    <w:rsid w:val="004C0A4E"/>
    <w:rsid w:val="004C0B19"/>
    <w:rsid w:val="004C0D18"/>
    <w:rsid w:val="004C1203"/>
    <w:rsid w:val="004C1871"/>
    <w:rsid w:val="004C18F6"/>
    <w:rsid w:val="004C1921"/>
    <w:rsid w:val="004C2056"/>
    <w:rsid w:val="004C31A7"/>
    <w:rsid w:val="004C3B70"/>
    <w:rsid w:val="004C4501"/>
    <w:rsid w:val="004C452D"/>
    <w:rsid w:val="004C48E1"/>
    <w:rsid w:val="004C4B3D"/>
    <w:rsid w:val="004C4F1B"/>
    <w:rsid w:val="004C526E"/>
    <w:rsid w:val="004C6563"/>
    <w:rsid w:val="004C6927"/>
    <w:rsid w:val="004C6D05"/>
    <w:rsid w:val="004C75D5"/>
    <w:rsid w:val="004D056D"/>
    <w:rsid w:val="004D0C16"/>
    <w:rsid w:val="004D0C88"/>
    <w:rsid w:val="004D1985"/>
    <w:rsid w:val="004D19AD"/>
    <w:rsid w:val="004D1B44"/>
    <w:rsid w:val="004D2171"/>
    <w:rsid w:val="004D23DE"/>
    <w:rsid w:val="004D2691"/>
    <w:rsid w:val="004D2BFE"/>
    <w:rsid w:val="004D3522"/>
    <w:rsid w:val="004D385D"/>
    <w:rsid w:val="004D3AF3"/>
    <w:rsid w:val="004D4266"/>
    <w:rsid w:val="004D4A01"/>
    <w:rsid w:val="004D56EA"/>
    <w:rsid w:val="004D5949"/>
    <w:rsid w:val="004D5ADC"/>
    <w:rsid w:val="004D5FE5"/>
    <w:rsid w:val="004D6266"/>
    <w:rsid w:val="004D6532"/>
    <w:rsid w:val="004D7A12"/>
    <w:rsid w:val="004D7D59"/>
    <w:rsid w:val="004E0908"/>
    <w:rsid w:val="004E1443"/>
    <w:rsid w:val="004E156C"/>
    <w:rsid w:val="004E1AEA"/>
    <w:rsid w:val="004E2022"/>
    <w:rsid w:val="004E2880"/>
    <w:rsid w:val="004E3E83"/>
    <w:rsid w:val="004E40A2"/>
    <w:rsid w:val="004E40C4"/>
    <w:rsid w:val="004E498C"/>
    <w:rsid w:val="004E4B9E"/>
    <w:rsid w:val="004E4D39"/>
    <w:rsid w:val="004E4EBD"/>
    <w:rsid w:val="004E557C"/>
    <w:rsid w:val="004E55E4"/>
    <w:rsid w:val="004E5A31"/>
    <w:rsid w:val="004E5AEE"/>
    <w:rsid w:val="004E5E41"/>
    <w:rsid w:val="004E646C"/>
    <w:rsid w:val="004E6E63"/>
    <w:rsid w:val="004E75C8"/>
    <w:rsid w:val="004E7E05"/>
    <w:rsid w:val="004F03BC"/>
    <w:rsid w:val="004F0DAC"/>
    <w:rsid w:val="004F0FDC"/>
    <w:rsid w:val="004F16D6"/>
    <w:rsid w:val="004F274C"/>
    <w:rsid w:val="004F3414"/>
    <w:rsid w:val="004F348E"/>
    <w:rsid w:val="004F35C3"/>
    <w:rsid w:val="004F36DA"/>
    <w:rsid w:val="004F37FC"/>
    <w:rsid w:val="004F3F13"/>
    <w:rsid w:val="004F401E"/>
    <w:rsid w:val="004F430D"/>
    <w:rsid w:val="004F4891"/>
    <w:rsid w:val="004F49A4"/>
    <w:rsid w:val="004F4C64"/>
    <w:rsid w:val="004F5577"/>
    <w:rsid w:val="004F57FD"/>
    <w:rsid w:val="004F5D7E"/>
    <w:rsid w:val="004F6285"/>
    <w:rsid w:val="004F69A3"/>
    <w:rsid w:val="004F6B04"/>
    <w:rsid w:val="004F7425"/>
    <w:rsid w:val="004F7CD4"/>
    <w:rsid w:val="0050041E"/>
    <w:rsid w:val="005006CC"/>
    <w:rsid w:val="005007B4"/>
    <w:rsid w:val="00500BA5"/>
    <w:rsid w:val="005010C3"/>
    <w:rsid w:val="0050180F"/>
    <w:rsid w:val="00501B64"/>
    <w:rsid w:val="00501D59"/>
    <w:rsid w:val="0050213E"/>
    <w:rsid w:val="005023AA"/>
    <w:rsid w:val="00502A2B"/>
    <w:rsid w:val="00502D5C"/>
    <w:rsid w:val="00503AA1"/>
    <w:rsid w:val="005044D2"/>
    <w:rsid w:val="00504D3F"/>
    <w:rsid w:val="00505017"/>
    <w:rsid w:val="005054D0"/>
    <w:rsid w:val="00505575"/>
    <w:rsid w:val="00505957"/>
    <w:rsid w:val="005059F0"/>
    <w:rsid w:val="00505C79"/>
    <w:rsid w:val="00505CBF"/>
    <w:rsid w:val="00506065"/>
    <w:rsid w:val="005073EA"/>
    <w:rsid w:val="00507F68"/>
    <w:rsid w:val="0051035D"/>
    <w:rsid w:val="005103BF"/>
    <w:rsid w:val="0051048B"/>
    <w:rsid w:val="0051085D"/>
    <w:rsid w:val="00510B7A"/>
    <w:rsid w:val="00510BDB"/>
    <w:rsid w:val="0051126F"/>
    <w:rsid w:val="00511EA8"/>
    <w:rsid w:val="00512093"/>
    <w:rsid w:val="005123AE"/>
    <w:rsid w:val="005124B1"/>
    <w:rsid w:val="00512503"/>
    <w:rsid w:val="00512D8B"/>
    <w:rsid w:val="00513A5B"/>
    <w:rsid w:val="00513ADF"/>
    <w:rsid w:val="00515520"/>
    <w:rsid w:val="005156B2"/>
    <w:rsid w:val="00516152"/>
    <w:rsid w:val="005171DA"/>
    <w:rsid w:val="0052032E"/>
    <w:rsid w:val="00520631"/>
    <w:rsid w:val="005206BE"/>
    <w:rsid w:val="00520C2E"/>
    <w:rsid w:val="00521094"/>
    <w:rsid w:val="00521320"/>
    <w:rsid w:val="00521540"/>
    <w:rsid w:val="00521BA7"/>
    <w:rsid w:val="00521E3D"/>
    <w:rsid w:val="00522174"/>
    <w:rsid w:val="005229A4"/>
    <w:rsid w:val="00522C61"/>
    <w:rsid w:val="00523FE6"/>
    <w:rsid w:val="00524C99"/>
    <w:rsid w:val="00525CE9"/>
    <w:rsid w:val="00525D84"/>
    <w:rsid w:val="0052630B"/>
    <w:rsid w:val="0052659F"/>
    <w:rsid w:val="005274E1"/>
    <w:rsid w:val="0053055F"/>
    <w:rsid w:val="005306D3"/>
    <w:rsid w:val="00530CC0"/>
    <w:rsid w:val="00532FFD"/>
    <w:rsid w:val="0053371E"/>
    <w:rsid w:val="00533832"/>
    <w:rsid w:val="005352F8"/>
    <w:rsid w:val="00535EB1"/>
    <w:rsid w:val="0053692B"/>
    <w:rsid w:val="00537965"/>
    <w:rsid w:val="00540545"/>
    <w:rsid w:val="005415D1"/>
    <w:rsid w:val="00542784"/>
    <w:rsid w:val="00542DC8"/>
    <w:rsid w:val="00543B7C"/>
    <w:rsid w:val="0054419A"/>
    <w:rsid w:val="005441FB"/>
    <w:rsid w:val="0054425D"/>
    <w:rsid w:val="00544C00"/>
    <w:rsid w:val="00544C07"/>
    <w:rsid w:val="00544CFD"/>
    <w:rsid w:val="0054543A"/>
    <w:rsid w:val="005458D3"/>
    <w:rsid w:val="005458DA"/>
    <w:rsid w:val="00545A01"/>
    <w:rsid w:val="00545E61"/>
    <w:rsid w:val="00545F45"/>
    <w:rsid w:val="00545F8C"/>
    <w:rsid w:val="005466B1"/>
    <w:rsid w:val="005473A0"/>
    <w:rsid w:val="005473C3"/>
    <w:rsid w:val="00547ED8"/>
    <w:rsid w:val="0055054E"/>
    <w:rsid w:val="005506C2"/>
    <w:rsid w:val="00550DCB"/>
    <w:rsid w:val="00550FA5"/>
    <w:rsid w:val="00550FAD"/>
    <w:rsid w:val="00551200"/>
    <w:rsid w:val="00552730"/>
    <w:rsid w:val="00552813"/>
    <w:rsid w:val="00552954"/>
    <w:rsid w:val="005529DB"/>
    <w:rsid w:val="00552AE9"/>
    <w:rsid w:val="00554199"/>
    <w:rsid w:val="005543D0"/>
    <w:rsid w:val="0055458C"/>
    <w:rsid w:val="00554795"/>
    <w:rsid w:val="005547A7"/>
    <w:rsid w:val="00554DA8"/>
    <w:rsid w:val="0055511B"/>
    <w:rsid w:val="0055556E"/>
    <w:rsid w:val="0055568D"/>
    <w:rsid w:val="00555A91"/>
    <w:rsid w:val="00555B14"/>
    <w:rsid w:val="00556646"/>
    <w:rsid w:val="00556CAA"/>
    <w:rsid w:val="00557299"/>
    <w:rsid w:val="00557C21"/>
    <w:rsid w:val="005603FC"/>
    <w:rsid w:val="0056061D"/>
    <w:rsid w:val="00560885"/>
    <w:rsid w:val="00560C6F"/>
    <w:rsid w:val="00560CB0"/>
    <w:rsid w:val="005617DA"/>
    <w:rsid w:val="0056195A"/>
    <w:rsid w:val="00561A34"/>
    <w:rsid w:val="00562329"/>
    <w:rsid w:val="00562DA5"/>
    <w:rsid w:val="00562E62"/>
    <w:rsid w:val="005632A0"/>
    <w:rsid w:val="0056453B"/>
    <w:rsid w:val="00564F77"/>
    <w:rsid w:val="0056501A"/>
    <w:rsid w:val="0056620F"/>
    <w:rsid w:val="005667C8"/>
    <w:rsid w:val="00566BA9"/>
    <w:rsid w:val="00567064"/>
    <w:rsid w:val="00567692"/>
    <w:rsid w:val="00567C79"/>
    <w:rsid w:val="0057057F"/>
    <w:rsid w:val="00570AD3"/>
    <w:rsid w:val="0057184A"/>
    <w:rsid w:val="0057197E"/>
    <w:rsid w:val="005720AA"/>
    <w:rsid w:val="005724E7"/>
    <w:rsid w:val="00572A50"/>
    <w:rsid w:val="00573312"/>
    <w:rsid w:val="0057372F"/>
    <w:rsid w:val="00573DE9"/>
    <w:rsid w:val="00574255"/>
    <w:rsid w:val="0057440A"/>
    <w:rsid w:val="00574758"/>
    <w:rsid w:val="005766ED"/>
    <w:rsid w:val="00576860"/>
    <w:rsid w:val="00576B03"/>
    <w:rsid w:val="00576C6B"/>
    <w:rsid w:val="00577533"/>
    <w:rsid w:val="005801B6"/>
    <w:rsid w:val="0058173A"/>
    <w:rsid w:val="005817BB"/>
    <w:rsid w:val="00581C13"/>
    <w:rsid w:val="00582352"/>
    <w:rsid w:val="00582355"/>
    <w:rsid w:val="005823D1"/>
    <w:rsid w:val="00582999"/>
    <w:rsid w:val="00582A7A"/>
    <w:rsid w:val="00582AAB"/>
    <w:rsid w:val="00583190"/>
    <w:rsid w:val="0058329B"/>
    <w:rsid w:val="005833F7"/>
    <w:rsid w:val="005838DE"/>
    <w:rsid w:val="00583B93"/>
    <w:rsid w:val="00584525"/>
    <w:rsid w:val="005845D8"/>
    <w:rsid w:val="00584D33"/>
    <w:rsid w:val="0058538D"/>
    <w:rsid w:val="00585E9C"/>
    <w:rsid w:val="00586429"/>
    <w:rsid w:val="0058671C"/>
    <w:rsid w:val="00587A9C"/>
    <w:rsid w:val="00587ED3"/>
    <w:rsid w:val="00590038"/>
    <w:rsid w:val="0059131F"/>
    <w:rsid w:val="00592075"/>
    <w:rsid w:val="00592C49"/>
    <w:rsid w:val="00593F3B"/>
    <w:rsid w:val="00594052"/>
    <w:rsid w:val="005944EB"/>
    <w:rsid w:val="005955BA"/>
    <w:rsid w:val="00596220"/>
    <w:rsid w:val="00596586"/>
    <w:rsid w:val="00596AE2"/>
    <w:rsid w:val="00596FAD"/>
    <w:rsid w:val="005976D9"/>
    <w:rsid w:val="00597953"/>
    <w:rsid w:val="00597ADA"/>
    <w:rsid w:val="00597DB5"/>
    <w:rsid w:val="005A03A3"/>
    <w:rsid w:val="005A0826"/>
    <w:rsid w:val="005A08FD"/>
    <w:rsid w:val="005A0919"/>
    <w:rsid w:val="005A0CAD"/>
    <w:rsid w:val="005A0D2A"/>
    <w:rsid w:val="005A0D57"/>
    <w:rsid w:val="005A1CD9"/>
    <w:rsid w:val="005A2142"/>
    <w:rsid w:val="005A3DB1"/>
    <w:rsid w:val="005A3F87"/>
    <w:rsid w:val="005A3FE4"/>
    <w:rsid w:val="005A4B6D"/>
    <w:rsid w:val="005A4BAA"/>
    <w:rsid w:val="005A4F9C"/>
    <w:rsid w:val="005A513D"/>
    <w:rsid w:val="005A5196"/>
    <w:rsid w:val="005A537F"/>
    <w:rsid w:val="005A57F2"/>
    <w:rsid w:val="005A5A28"/>
    <w:rsid w:val="005A605F"/>
    <w:rsid w:val="005A61ED"/>
    <w:rsid w:val="005A6B69"/>
    <w:rsid w:val="005A702A"/>
    <w:rsid w:val="005A7636"/>
    <w:rsid w:val="005A7C28"/>
    <w:rsid w:val="005B04C8"/>
    <w:rsid w:val="005B0C87"/>
    <w:rsid w:val="005B0CEC"/>
    <w:rsid w:val="005B0D21"/>
    <w:rsid w:val="005B0E8F"/>
    <w:rsid w:val="005B1BF2"/>
    <w:rsid w:val="005B2257"/>
    <w:rsid w:val="005B244A"/>
    <w:rsid w:val="005B2AAC"/>
    <w:rsid w:val="005B2BB0"/>
    <w:rsid w:val="005B2FD6"/>
    <w:rsid w:val="005B3155"/>
    <w:rsid w:val="005B3664"/>
    <w:rsid w:val="005B3C06"/>
    <w:rsid w:val="005B3D0B"/>
    <w:rsid w:val="005B5814"/>
    <w:rsid w:val="005B5CE3"/>
    <w:rsid w:val="005B6222"/>
    <w:rsid w:val="005B6C2A"/>
    <w:rsid w:val="005B6E88"/>
    <w:rsid w:val="005B6E95"/>
    <w:rsid w:val="005B74DB"/>
    <w:rsid w:val="005B75E3"/>
    <w:rsid w:val="005B76D9"/>
    <w:rsid w:val="005B7EC5"/>
    <w:rsid w:val="005C069B"/>
    <w:rsid w:val="005C0FCF"/>
    <w:rsid w:val="005C10CF"/>
    <w:rsid w:val="005C1C34"/>
    <w:rsid w:val="005C2465"/>
    <w:rsid w:val="005C25A2"/>
    <w:rsid w:val="005C2A29"/>
    <w:rsid w:val="005C2CB4"/>
    <w:rsid w:val="005C32F0"/>
    <w:rsid w:val="005C37BC"/>
    <w:rsid w:val="005C404B"/>
    <w:rsid w:val="005C4C6B"/>
    <w:rsid w:val="005C4C8A"/>
    <w:rsid w:val="005C5071"/>
    <w:rsid w:val="005C51EE"/>
    <w:rsid w:val="005C5CBB"/>
    <w:rsid w:val="005C6179"/>
    <w:rsid w:val="005C665B"/>
    <w:rsid w:val="005C6759"/>
    <w:rsid w:val="005C6E37"/>
    <w:rsid w:val="005C739E"/>
    <w:rsid w:val="005C75BC"/>
    <w:rsid w:val="005D09B0"/>
    <w:rsid w:val="005D10E6"/>
    <w:rsid w:val="005D1264"/>
    <w:rsid w:val="005D15DA"/>
    <w:rsid w:val="005D1DD2"/>
    <w:rsid w:val="005D2EBE"/>
    <w:rsid w:val="005D3618"/>
    <w:rsid w:val="005D39C0"/>
    <w:rsid w:val="005D3A7E"/>
    <w:rsid w:val="005D477D"/>
    <w:rsid w:val="005D58FB"/>
    <w:rsid w:val="005D625A"/>
    <w:rsid w:val="005D6817"/>
    <w:rsid w:val="005D6D5B"/>
    <w:rsid w:val="005D748D"/>
    <w:rsid w:val="005D75C7"/>
    <w:rsid w:val="005D783D"/>
    <w:rsid w:val="005D7E5E"/>
    <w:rsid w:val="005D7EE7"/>
    <w:rsid w:val="005D7F2D"/>
    <w:rsid w:val="005E05BC"/>
    <w:rsid w:val="005E0B28"/>
    <w:rsid w:val="005E1023"/>
    <w:rsid w:val="005E14BF"/>
    <w:rsid w:val="005E1752"/>
    <w:rsid w:val="005E1AA7"/>
    <w:rsid w:val="005E1D3F"/>
    <w:rsid w:val="005E1DCC"/>
    <w:rsid w:val="005E1E22"/>
    <w:rsid w:val="005E2067"/>
    <w:rsid w:val="005E27DE"/>
    <w:rsid w:val="005E3487"/>
    <w:rsid w:val="005E3EE2"/>
    <w:rsid w:val="005E3F6B"/>
    <w:rsid w:val="005E513C"/>
    <w:rsid w:val="005E59F2"/>
    <w:rsid w:val="005E5DDA"/>
    <w:rsid w:val="005E5E55"/>
    <w:rsid w:val="005E5EBB"/>
    <w:rsid w:val="005E6040"/>
    <w:rsid w:val="005E6BA2"/>
    <w:rsid w:val="005E6C26"/>
    <w:rsid w:val="005E6CB2"/>
    <w:rsid w:val="005E71DC"/>
    <w:rsid w:val="005E7452"/>
    <w:rsid w:val="005F1772"/>
    <w:rsid w:val="005F18FA"/>
    <w:rsid w:val="005F2225"/>
    <w:rsid w:val="005F33FB"/>
    <w:rsid w:val="005F34E6"/>
    <w:rsid w:val="005F374A"/>
    <w:rsid w:val="005F3B53"/>
    <w:rsid w:val="005F5550"/>
    <w:rsid w:val="005F640D"/>
    <w:rsid w:val="005F6814"/>
    <w:rsid w:val="005F6B2A"/>
    <w:rsid w:val="005F6B3A"/>
    <w:rsid w:val="005F7C07"/>
    <w:rsid w:val="00601399"/>
    <w:rsid w:val="00601699"/>
    <w:rsid w:val="00601E6E"/>
    <w:rsid w:val="00601F9B"/>
    <w:rsid w:val="006022CC"/>
    <w:rsid w:val="0060281D"/>
    <w:rsid w:val="006028BF"/>
    <w:rsid w:val="00602D23"/>
    <w:rsid w:val="0060365C"/>
    <w:rsid w:val="00604AA4"/>
    <w:rsid w:val="00604BBC"/>
    <w:rsid w:val="006060E6"/>
    <w:rsid w:val="00607216"/>
    <w:rsid w:val="0060725E"/>
    <w:rsid w:val="0060759C"/>
    <w:rsid w:val="0061060B"/>
    <w:rsid w:val="00610622"/>
    <w:rsid w:val="00610877"/>
    <w:rsid w:val="00610AEF"/>
    <w:rsid w:val="00610FCF"/>
    <w:rsid w:val="00611598"/>
    <w:rsid w:val="006116D0"/>
    <w:rsid w:val="00611A63"/>
    <w:rsid w:val="00612C5A"/>
    <w:rsid w:val="00612F59"/>
    <w:rsid w:val="006134DE"/>
    <w:rsid w:val="006141DE"/>
    <w:rsid w:val="00614F37"/>
    <w:rsid w:val="006155AB"/>
    <w:rsid w:val="006156E2"/>
    <w:rsid w:val="00615CA3"/>
    <w:rsid w:val="00616219"/>
    <w:rsid w:val="0061641B"/>
    <w:rsid w:val="00616C06"/>
    <w:rsid w:val="00617A52"/>
    <w:rsid w:val="00617F18"/>
    <w:rsid w:val="00620044"/>
    <w:rsid w:val="006201D9"/>
    <w:rsid w:val="00620932"/>
    <w:rsid w:val="00621877"/>
    <w:rsid w:val="00621A76"/>
    <w:rsid w:val="00621B13"/>
    <w:rsid w:val="00621C0E"/>
    <w:rsid w:val="00621F8E"/>
    <w:rsid w:val="006222C5"/>
    <w:rsid w:val="006222E9"/>
    <w:rsid w:val="00622831"/>
    <w:rsid w:val="00622B7D"/>
    <w:rsid w:val="00623185"/>
    <w:rsid w:val="0062390D"/>
    <w:rsid w:val="0062396F"/>
    <w:rsid w:val="00623AB7"/>
    <w:rsid w:val="00623B5E"/>
    <w:rsid w:val="0062461F"/>
    <w:rsid w:val="0062585C"/>
    <w:rsid w:val="00626664"/>
    <w:rsid w:val="006272E9"/>
    <w:rsid w:val="0062763D"/>
    <w:rsid w:val="00627982"/>
    <w:rsid w:val="00627A7E"/>
    <w:rsid w:val="00627C60"/>
    <w:rsid w:val="00627FAE"/>
    <w:rsid w:val="00630015"/>
    <w:rsid w:val="00630126"/>
    <w:rsid w:val="00630ADB"/>
    <w:rsid w:val="00630BD6"/>
    <w:rsid w:val="00630C34"/>
    <w:rsid w:val="00631A0A"/>
    <w:rsid w:val="00631CBE"/>
    <w:rsid w:val="0063283E"/>
    <w:rsid w:val="00632F79"/>
    <w:rsid w:val="006337F3"/>
    <w:rsid w:val="0063386A"/>
    <w:rsid w:val="00633C42"/>
    <w:rsid w:val="00634140"/>
    <w:rsid w:val="0063456B"/>
    <w:rsid w:val="00634DCC"/>
    <w:rsid w:val="0063509E"/>
    <w:rsid w:val="00635270"/>
    <w:rsid w:val="00635560"/>
    <w:rsid w:val="00635D66"/>
    <w:rsid w:val="00635EE1"/>
    <w:rsid w:val="00636142"/>
    <w:rsid w:val="00636374"/>
    <w:rsid w:val="006363FD"/>
    <w:rsid w:val="00636933"/>
    <w:rsid w:val="00636B1D"/>
    <w:rsid w:val="006370C3"/>
    <w:rsid w:val="006371C0"/>
    <w:rsid w:val="00637383"/>
    <w:rsid w:val="00637550"/>
    <w:rsid w:val="006375C6"/>
    <w:rsid w:val="00637B84"/>
    <w:rsid w:val="0064039C"/>
    <w:rsid w:val="00640661"/>
    <w:rsid w:val="0064228B"/>
    <w:rsid w:val="006424FD"/>
    <w:rsid w:val="00643113"/>
    <w:rsid w:val="00643139"/>
    <w:rsid w:val="00643F4E"/>
    <w:rsid w:val="006445C8"/>
    <w:rsid w:val="00644637"/>
    <w:rsid w:val="00644F4F"/>
    <w:rsid w:val="00645690"/>
    <w:rsid w:val="0064637A"/>
    <w:rsid w:val="006467FE"/>
    <w:rsid w:val="00646A96"/>
    <w:rsid w:val="00646D6C"/>
    <w:rsid w:val="00647AF0"/>
    <w:rsid w:val="0065033C"/>
    <w:rsid w:val="006503C9"/>
    <w:rsid w:val="00650A15"/>
    <w:rsid w:val="00650C12"/>
    <w:rsid w:val="00650EA7"/>
    <w:rsid w:val="006510FB"/>
    <w:rsid w:val="006511FF"/>
    <w:rsid w:val="00651AA0"/>
    <w:rsid w:val="00651BAA"/>
    <w:rsid w:val="00651E35"/>
    <w:rsid w:val="006521E9"/>
    <w:rsid w:val="006522C6"/>
    <w:rsid w:val="006524B3"/>
    <w:rsid w:val="00652F0B"/>
    <w:rsid w:val="00653924"/>
    <w:rsid w:val="006549D0"/>
    <w:rsid w:val="00654BCE"/>
    <w:rsid w:val="006556F0"/>
    <w:rsid w:val="00655966"/>
    <w:rsid w:val="00655972"/>
    <w:rsid w:val="006567EB"/>
    <w:rsid w:val="006576D7"/>
    <w:rsid w:val="0065783B"/>
    <w:rsid w:val="00657A91"/>
    <w:rsid w:val="00660450"/>
    <w:rsid w:val="0066072E"/>
    <w:rsid w:val="0066121F"/>
    <w:rsid w:val="0066285D"/>
    <w:rsid w:val="00662A46"/>
    <w:rsid w:val="006632A1"/>
    <w:rsid w:val="00663664"/>
    <w:rsid w:val="00664098"/>
    <w:rsid w:val="006642F2"/>
    <w:rsid w:val="006646B1"/>
    <w:rsid w:val="006647A5"/>
    <w:rsid w:val="00664F3B"/>
    <w:rsid w:val="006658F3"/>
    <w:rsid w:val="00666280"/>
    <w:rsid w:val="00666729"/>
    <w:rsid w:val="00666F5D"/>
    <w:rsid w:val="00667016"/>
    <w:rsid w:val="00667B4F"/>
    <w:rsid w:val="00670A64"/>
    <w:rsid w:val="00671AED"/>
    <w:rsid w:val="00671FE7"/>
    <w:rsid w:val="0067251E"/>
    <w:rsid w:val="00672E0F"/>
    <w:rsid w:val="0067361D"/>
    <w:rsid w:val="00673ED3"/>
    <w:rsid w:val="00674B02"/>
    <w:rsid w:val="00674F4D"/>
    <w:rsid w:val="00675289"/>
    <w:rsid w:val="006754CE"/>
    <w:rsid w:val="00675D0A"/>
    <w:rsid w:val="00675DB1"/>
    <w:rsid w:val="00676646"/>
    <w:rsid w:val="00676B9E"/>
    <w:rsid w:val="00680B0A"/>
    <w:rsid w:val="00680CCB"/>
    <w:rsid w:val="006815CD"/>
    <w:rsid w:val="00681CD7"/>
    <w:rsid w:val="0068271F"/>
    <w:rsid w:val="00682A93"/>
    <w:rsid w:val="00683559"/>
    <w:rsid w:val="00683803"/>
    <w:rsid w:val="00683BDA"/>
    <w:rsid w:val="0068410D"/>
    <w:rsid w:val="00684491"/>
    <w:rsid w:val="006844A8"/>
    <w:rsid w:val="00684573"/>
    <w:rsid w:val="00684C81"/>
    <w:rsid w:val="006856A2"/>
    <w:rsid w:val="0068593A"/>
    <w:rsid w:val="00685AB4"/>
    <w:rsid w:val="00685CA0"/>
    <w:rsid w:val="00686BB7"/>
    <w:rsid w:val="00687195"/>
    <w:rsid w:val="0069025E"/>
    <w:rsid w:val="006902A1"/>
    <w:rsid w:val="006903F9"/>
    <w:rsid w:val="006904C5"/>
    <w:rsid w:val="00690939"/>
    <w:rsid w:val="006917E3"/>
    <w:rsid w:val="00691D69"/>
    <w:rsid w:val="00692A52"/>
    <w:rsid w:val="00692BB8"/>
    <w:rsid w:val="00692E31"/>
    <w:rsid w:val="00693095"/>
    <w:rsid w:val="0069399D"/>
    <w:rsid w:val="00694AEF"/>
    <w:rsid w:val="00694EFC"/>
    <w:rsid w:val="00694FBB"/>
    <w:rsid w:val="0069555B"/>
    <w:rsid w:val="00695F33"/>
    <w:rsid w:val="00696BDC"/>
    <w:rsid w:val="00697399"/>
    <w:rsid w:val="006977D0"/>
    <w:rsid w:val="00697C83"/>
    <w:rsid w:val="006A07AB"/>
    <w:rsid w:val="006A082D"/>
    <w:rsid w:val="006A16AF"/>
    <w:rsid w:val="006A173F"/>
    <w:rsid w:val="006A1F91"/>
    <w:rsid w:val="006A2C88"/>
    <w:rsid w:val="006A2E7B"/>
    <w:rsid w:val="006A36B9"/>
    <w:rsid w:val="006A3715"/>
    <w:rsid w:val="006A3974"/>
    <w:rsid w:val="006A39B1"/>
    <w:rsid w:val="006A39B5"/>
    <w:rsid w:val="006A3B84"/>
    <w:rsid w:val="006A42F9"/>
    <w:rsid w:val="006A46EF"/>
    <w:rsid w:val="006A476B"/>
    <w:rsid w:val="006A476F"/>
    <w:rsid w:val="006A4AC9"/>
    <w:rsid w:val="006A4CF9"/>
    <w:rsid w:val="006A5583"/>
    <w:rsid w:val="006A646D"/>
    <w:rsid w:val="006A697D"/>
    <w:rsid w:val="006A69DF"/>
    <w:rsid w:val="006A6B19"/>
    <w:rsid w:val="006A6FF8"/>
    <w:rsid w:val="006A71B5"/>
    <w:rsid w:val="006A7FCB"/>
    <w:rsid w:val="006B0357"/>
    <w:rsid w:val="006B0505"/>
    <w:rsid w:val="006B08B8"/>
    <w:rsid w:val="006B0E5E"/>
    <w:rsid w:val="006B1760"/>
    <w:rsid w:val="006B22AD"/>
    <w:rsid w:val="006B282A"/>
    <w:rsid w:val="006B3D2D"/>
    <w:rsid w:val="006B4A66"/>
    <w:rsid w:val="006B4DCB"/>
    <w:rsid w:val="006B57F5"/>
    <w:rsid w:val="006B5B78"/>
    <w:rsid w:val="006B6A0C"/>
    <w:rsid w:val="006B7357"/>
    <w:rsid w:val="006B7364"/>
    <w:rsid w:val="006B7AD8"/>
    <w:rsid w:val="006C0EC5"/>
    <w:rsid w:val="006C0FDE"/>
    <w:rsid w:val="006C10D0"/>
    <w:rsid w:val="006C11A1"/>
    <w:rsid w:val="006C1552"/>
    <w:rsid w:val="006C1EFE"/>
    <w:rsid w:val="006C2223"/>
    <w:rsid w:val="006C23A8"/>
    <w:rsid w:val="006C2413"/>
    <w:rsid w:val="006C2795"/>
    <w:rsid w:val="006C2A12"/>
    <w:rsid w:val="006C2B37"/>
    <w:rsid w:val="006C3FDB"/>
    <w:rsid w:val="006C4035"/>
    <w:rsid w:val="006C4471"/>
    <w:rsid w:val="006C44AC"/>
    <w:rsid w:val="006C4E1D"/>
    <w:rsid w:val="006C510D"/>
    <w:rsid w:val="006C57AF"/>
    <w:rsid w:val="006C5DC7"/>
    <w:rsid w:val="006C5E3F"/>
    <w:rsid w:val="006C61F2"/>
    <w:rsid w:val="006C62B2"/>
    <w:rsid w:val="006C682B"/>
    <w:rsid w:val="006C6AE7"/>
    <w:rsid w:val="006C750C"/>
    <w:rsid w:val="006C7E33"/>
    <w:rsid w:val="006D0100"/>
    <w:rsid w:val="006D2395"/>
    <w:rsid w:val="006D2853"/>
    <w:rsid w:val="006D406C"/>
    <w:rsid w:val="006D437F"/>
    <w:rsid w:val="006D4922"/>
    <w:rsid w:val="006D5385"/>
    <w:rsid w:val="006D6712"/>
    <w:rsid w:val="006D784C"/>
    <w:rsid w:val="006D7CEB"/>
    <w:rsid w:val="006E041A"/>
    <w:rsid w:val="006E05B8"/>
    <w:rsid w:val="006E0949"/>
    <w:rsid w:val="006E0B86"/>
    <w:rsid w:val="006E1168"/>
    <w:rsid w:val="006E15A9"/>
    <w:rsid w:val="006E1608"/>
    <w:rsid w:val="006E1DF9"/>
    <w:rsid w:val="006E33B3"/>
    <w:rsid w:val="006E3795"/>
    <w:rsid w:val="006E3E5F"/>
    <w:rsid w:val="006E4976"/>
    <w:rsid w:val="006E53FD"/>
    <w:rsid w:val="006E6C2D"/>
    <w:rsid w:val="006E6FCD"/>
    <w:rsid w:val="006E7508"/>
    <w:rsid w:val="006F004E"/>
    <w:rsid w:val="006F135D"/>
    <w:rsid w:val="006F17EF"/>
    <w:rsid w:val="006F219C"/>
    <w:rsid w:val="006F222C"/>
    <w:rsid w:val="006F4581"/>
    <w:rsid w:val="006F48FD"/>
    <w:rsid w:val="006F4BF9"/>
    <w:rsid w:val="006F5029"/>
    <w:rsid w:val="006F53FC"/>
    <w:rsid w:val="006F5481"/>
    <w:rsid w:val="006F5EF3"/>
    <w:rsid w:val="006F6927"/>
    <w:rsid w:val="006F6CCD"/>
    <w:rsid w:val="006F70B0"/>
    <w:rsid w:val="006F72B8"/>
    <w:rsid w:val="006F73B2"/>
    <w:rsid w:val="006F75A1"/>
    <w:rsid w:val="006F75C9"/>
    <w:rsid w:val="006F7E08"/>
    <w:rsid w:val="00700B60"/>
    <w:rsid w:val="00700BCB"/>
    <w:rsid w:val="0070127C"/>
    <w:rsid w:val="00701388"/>
    <w:rsid w:val="00701951"/>
    <w:rsid w:val="00701A84"/>
    <w:rsid w:val="007023FD"/>
    <w:rsid w:val="00702C4E"/>
    <w:rsid w:val="00703533"/>
    <w:rsid w:val="0070398B"/>
    <w:rsid w:val="00703A4D"/>
    <w:rsid w:val="00703A6A"/>
    <w:rsid w:val="00703BF3"/>
    <w:rsid w:val="00703DCB"/>
    <w:rsid w:val="007048B2"/>
    <w:rsid w:val="00705DC0"/>
    <w:rsid w:val="00706008"/>
    <w:rsid w:val="00706F3D"/>
    <w:rsid w:val="00707726"/>
    <w:rsid w:val="00710292"/>
    <w:rsid w:val="007109A2"/>
    <w:rsid w:val="00710A5E"/>
    <w:rsid w:val="00710B0B"/>
    <w:rsid w:val="00710B71"/>
    <w:rsid w:val="00711101"/>
    <w:rsid w:val="0071147F"/>
    <w:rsid w:val="007117A4"/>
    <w:rsid w:val="007117C7"/>
    <w:rsid w:val="007117EE"/>
    <w:rsid w:val="007118BD"/>
    <w:rsid w:val="00711DD8"/>
    <w:rsid w:val="00712180"/>
    <w:rsid w:val="007121BB"/>
    <w:rsid w:val="0071220B"/>
    <w:rsid w:val="00712981"/>
    <w:rsid w:val="00713005"/>
    <w:rsid w:val="00713748"/>
    <w:rsid w:val="00714603"/>
    <w:rsid w:val="0071507A"/>
    <w:rsid w:val="00715AC3"/>
    <w:rsid w:val="00715B44"/>
    <w:rsid w:val="00716754"/>
    <w:rsid w:val="007167DF"/>
    <w:rsid w:val="00716E22"/>
    <w:rsid w:val="00717534"/>
    <w:rsid w:val="00717917"/>
    <w:rsid w:val="00717CF7"/>
    <w:rsid w:val="007200FA"/>
    <w:rsid w:val="00720799"/>
    <w:rsid w:val="00720EFD"/>
    <w:rsid w:val="007211AF"/>
    <w:rsid w:val="00721408"/>
    <w:rsid w:val="00721630"/>
    <w:rsid w:val="00721AD7"/>
    <w:rsid w:val="00721C34"/>
    <w:rsid w:val="00721DE7"/>
    <w:rsid w:val="007222F6"/>
    <w:rsid w:val="0072239D"/>
    <w:rsid w:val="00722B2E"/>
    <w:rsid w:val="00722E23"/>
    <w:rsid w:val="00722F2A"/>
    <w:rsid w:val="007232A6"/>
    <w:rsid w:val="00723493"/>
    <w:rsid w:val="00723F3F"/>
    <w:rsid w:val="00724391"/>
    <w:rsid w:val="007244D0"/>
    <w:rsid w:val="007244F6"/>
    <w:rsid w:val="007246A9"/>
    <w:rsid w:val="00724AB6"/>
    <w:rsid w:val="00724B7A"/>
    <w:rsid w:val="00724C68"/>
    <w:rsid w:val="00724C7C"/>
    <w:rsid w:val="00726E48"/>
    <w:rsid w:val="00726E8C"/>
    <w:rsid w:val="00727CAC"/>
    <w:rsid w:val="00731045"/>
    <w:rsid w:val="007312FB"/>
    <w:rsid w:val="0073151B"/>
    <w:rsid w:val="00731AE6"/>
    <w:rsid w:val="0073209C"/>
    <w:rsid w:val="00732E6C"/>
    <w:rsid w:val="00733167"/>
    <w:rsid w:val="0073316E"/>
    <w:rsid w:val="007339F0"/>
    <w:rsid w:val="00733E62"/>
    <w:rsid w:val="00734845"/>
    <w:rsid w:val="00734EBE"/>
    <w:rsid w:val="00735AEB"/>
    <w:rsid w:val="00735D35"/>
    <w:rsid w:val="00735F7D"/>
    <w:rsid w:val="0073645B"/>
    <w:rsid w:val="00736BA7"/>
    <w:rsid w:val="007372CE"/>
    <w:rsid w:val="0073794D"/>
    <w:rsid w:val="00740881"/>
    <w:rsid w:val="00740BD2"/>
    <w:rsid w:val="00740CD3"/>
    <w:rsid w:val="00741870"/>
    <w:rsid w:val="007429F6"/>
    <w:rsid w:val="00742A05"/>
    <w:rsid w:val="00742A9C"/>
    <w:rsid w:val="00742CF0"/>
    <w:rsid w:val="00743779"/>
    <w:rsid w:val="007439C3"/>
    <w:rsid w:val="00743CDB"/>
    <w:rsid w:val="00743F01"/>
    <w:rsid w:val="007442E8"/>
    <w:rsid w:val="00744A9F"/>
    <w:rsid w:val="007451C6"/>
    <w:rsid w:val="0074530D"/>
    <w:rsid w:val="00745F86"/>
    <w:rsid w:val="00745FC5"/>
    <w:rsid w:val="007464AB"/>
    <w:rsid w:val="0074661F"/>
    <w:rsid w:val="007467C1"/>
    <w:rsid w:val="00746B79"/>
    <w:rsid w:val="007471B5"/>
    <w:rsid w:val="007473E7"/>
    <w:rsid w:val="00747C56"/>
    <w:rsid w:val="00747F7E"/>
    <w:rsid w:val="00747F83"/>
    <w:rsid w:val="0075131E"/>
    <w:rsid w:val="00751473"/>
    <w:rsid w:val="00752454"/>
    <w:rsid w:val="0075331D"/>
    <w:rsid w:val="007534BF"/>
    <w:rsid w:val="0075408A"/>
    <w:rsid w:val="007549EE"/>
    <w:rsid w:val="00754C23"/>
    <w:rsid w:val="007557C7"/>
    <w:rsid w:val="00755808"/>
    <w:rsid w:val="00756068"/>
    <w:rsid w:val="00756170"/>
    <w:rsid w:val="00756A96"/>
    <w:rsid w:val="00756ADE"/>
    <w:rsid w:val="00756C20"/>
    <w:rsid w:val="00756E15"/>
    <w:rsid w:val="0075712E"/>
    <w:rsid w:val="007573B3"/>
    <w:rsid w:val="00760427"/>
    <w:rsid w:val="007605E6"/>
    <w:rsid w:val="00760E8E"/>
    <w:rsid w:val="00760FE1"/>
    <w:rsid w:val="00761387"/>
    <w:rsid w:val="00762654"/>
    <w:rsid w:val="00762955"/>
    <w:rsid w:val="00762BF9"/>
    <w:rsid w:val="00762C67"/>
    <w:rsid w:val="00762C94"/>
    <w:rsid w:val="00763BC8"/>
    <w:rsid w:val="0076419C"/>
    <w:rsid w:val="00764281"/>
    <w:rsid w:val="00764D9B"/>
    <w:rsid w:val="0076514C"/>
    <w:rsid w:val="007654F3"/>
    <w:rsid w:val="00765585"/>
    <w:rsid w:val="00765D40"/>
    <w:rsid w:val="00765FF9"/>
    <w:rsid w:val="00766B5E"/>
    <w:rsid w:val="00766DE8"/>
    <w:rsid w:val="00767128"/>
    <w:rsid w:val="007679FD"/>
    <w:rsid w:val="00767E3E"/>
    <w:rsid w:val="00770524"/>
    <w:rsid w:val="0077067D"/>
    <w:rsid w:val="00770ADD"/>
    <w:rsid w:val="00770EE9"/>
    <w:rsid w:val="00771C1D"/>
    <w:rsid w:val="00772496"/>
    <w:rsid w:val="007724FC"/>
    <w:rsid w:val="00772B0F"/>
    <w:rsid w:val="0077364D"/>
    <w:rsid w:val="007745A3"/>
    <w:rsid w:val="00774AFD"/>
    <w:rsid w:val="0077530B"/>
    <w:rsid w:val="0077544B"/>
    <w:rsid w:val="0077635D"/>
    <w:rsid w:val="00776B11"/>
    <w:rsid w:val="0077770F"/>
    <w:rsid w:val="00777768"/>
    <w:rsid w:val="00777B94"/>
    <w:rsid w:val="00777BCE"/>
    <w:rsid w:val="00777C50"/>
    <w:rsid w:val="00777E3C"/>
    <w:rsid w:val="0078150E"/>
    <w:rsid w:val="00782918"/>
    <w:rsid w:val="00782D1C"/>
    <w:rsid w:val="00782F30"/>
    <w:rsid w:val="00783B5E"/>
    <w:rsid w:val="00783BB5"/>
    <w:rsid w:val="00783C71"/>
    <w:rsid w:val="0078448E"/>
    <w:rsid w:val="00784BD3"/>
    <w:rsid w:val="00784C15"/>
    <w:rsid w:val="00784C7E"/>
    <w:rsid w:val="00784CA0"/>
    <w:rsid w:val="00785952"/>
    <w:rsid w:val="00785BE4"/>
    <w:rsid w:val="007860D7"/>
    <w:rsid w:val="007863A3"/>
    <w:rsid w:val="007864CC"/>
    <w:rsid w:val="00786F38"/>
    <w:rsid w:val="00787719"/>
    <w:rsid w:val="00787A9D"/>
    <w:rsid w:val="00790599"/>
    <w:rsid w:val="00790F54"/>
    <w:rsid w:val="00791EF9"/>
    <w:rsid w:val="00791F19"/>
    <w:rsid w:val="0079249E"/>
    <w:rsid w:val="0079259A"/>
    <w:rsid w:val="00792DE7"/>
    <w:rsid w:val="007932FA"/>
    <w:rsid w:val="007936DE"/>
    <w:rsid w:val="00794BAD"/>
    <w:rsid w:val="00795A92"/>
    <w:rsid w:val="00796684"/>
    <w:rsid w:val="00796F3C"/>
    <w:rsid w:val="0079722D"/>
    <w:rsid w:val="00797245"/>
    <w:rsid w:val="00797269"/>
    <w:rsid w:val="00797510"/>
    <w:rsid w:val="007A0497"/>
    <w:rsid w:val="007A05B7"/>
    <w:rsid w:val="007A0AF8"/>
    <w:rsid w:val="007A0D38"/>
    <w:rsid w:val="007A17AE"/>
    <w:rsid w:val="007A1BB6"/>
    <w:rsid w:val="007A2098"/>
    <w:rsid w:val="007A2337"/>
    <w:rsid w:val="007A3AAB"/>
    <w:rsid w:val="007A4DB6"/>
    <w:rsid w:val="007A4DBA"/>
    <w:rsid w:val="007A5109"/>
    <w:rsid w:val="007A51BF"/>
    <w:rsid w:val="007A51EF"/>
    <w:rsid w:val="007A526A"/>
    <w:rsid w:val="007A5686"/>
    <w:rsid w:val="007A5822"/>
    <w:rsid w:val="007A6390"/>
    <w:rsid w:val="007A63FB"/>
    <w:rsid w:val="007A654B"/>
    <w:rsid w:val="007A6816"/>
    <w:rsid w:val="007A6F1F"/>
    <w:rsid w:val="007A7457"/>
    <w:rsid w:val="007A7892"/>
    <w:rsid w:val="007A7FB1"/>
    <w:rsid w:val="007B0CD8"/>
    <w:rsid w:val="007B0F36"/>
    <w:rsid w:val="007B1168"/>
    <w:rsid w:val="007B12AC"/>
    <w:rsid w:val="007B1551"/>
    <w:rsid w:val="007B1C13"/>
    <w:rsid w:val="007B1E87"/>
    <w:rsid w:val="007B210D"/>
    <w:rsid w:val="007B25C6"/>
    <w:rsid w:val="007B25F3"/>
    <w:rsid w:val="007B2C9F"/>
    <w:rsid w:val="007B360C"/>
    <w:rsid w:val="007B3728"/>
    <w:rsid w:val="007B3D52"/>
    <w:rsid w:val="007B3E27"/>
    <w:rsid w:val="007B4325"/>
    <w:rsid w:val="007B4C48"/>
    <w:rsid w:val="007B4DA7"/>
    <w:rsid w:val="007B6286"/>
    <w:rsid w:val="007B73BF"/>
    <w:rsid w:val="007B75C4"/>
    <w:rsid w:val="007C01AC"/>
    <w:rsid w:val="007C14F4"/>
    <w:rsid w:val="007C182E"/>
    <w:rsid w:val="007C19BB"/>
    <w:rsid w:val="007C3534"/>
    <w:rsid w:val="007C3757"/>
    <w:rsid w:val="007C37A5"/>
    <w:rsid w:val="007C39BC"/>
    <w:rsid w:val="007C484B"/>
    <w:rsid w:val="007C4BCD"/>
    <w:rsid w:val="007C4EFC"/>
    <w:rsid w:val="007C56FD"/>
    <w:rsid w:val="007C65B1"/>
    <w:rsid w:val="007C6643"/>
    <w:rsid w:val="007C6AB4"/>
    <w:rsid w:val="007C6DB3"/>
    <w:rsid w:val="007C6DFC"/>
    <w:rsid w:val="007D01CC"/>
    <w:rsid w:val="007D0785"/>
    <w:rsid w:val="007D08B7"/>
    <w:rsid w:val="007D0D97"/>
    <w:rsid w:val="007D216E"/>
    <w:rsid w:val="007D272D"/>
    <w:rsid w:val="007D2A4A"/>
    <w:rsid w:val="007D2FBB"/>
    <w:rsid w:val="007D319A"/>
    <w:rsid w:val="007D456D"/>
    <w:rsid w:val="007D4C19"/>
    <w:rsid w:val="007D5428"/>
    <w:rsid w:val="007D54C2"/>
    <w:rsid w:val="007D57C1"/>
    <w:rsid w:val="007D5E2E"/>
    <w:rsid w:val="007D6654"/>
    <w:rsid w:val="007D7450"/>
    <w:rsid w:val="007D7B57"/>
    <w:rsid w:val="007D7BF8"/>
    <w:rsid w:val="007D7DB0"/>
    <w:rsid w:val="007E053D"/>
    <w:rsid w:val="007E0540"/>
    <w:rsid w:val="007E068B"/>
    <w:rsid w:val="007E08AE"/>
    <w:rsid w:val="007E09EA"/>
    <w:rsid w:val="007E0BCC"/>
    <w:rsid w:val="007E0D5E"/>
    <w:rsid w:val="007E15CB"/>
    <w:rsid w:val="007E17AC"/>
    <w:rsid w:val="007E17B3"/>
    <w:rsid w:val="007E1885"/>
    <w:rsid w:val="007E26DE"/>
    <w:rsid w:val="007E2703"/>
    <w:rsid w:val="007E2734"/>
    <w:rsid w:val="007E28AA"/>
    <w:rsid w:val="007E30AB"/>
    <w:rsid w:val="007E4485"/>
    <w:rsid w:val="007E48F8"/>
    <w:rsid w:val="007E4A8A"/>
    <w:rsid w:val="007E4D0F"/>
    <w:rsid w:val="007E51D9"/>
    <w:rsid w:val="007E6031"/>
    <w:rsid w:val="007E61BE"/>
    <w:rsid w:val="007E6D41"/>
    <w:rsid w:val="007F08E8"/>
    <w:rsid w:val="007F0A2F"/>
    <w:rsid w:val="007F0E94"/>
    <w:rsid w:val="007F136F"/>
    <w:rsid w:val="007F1C80"/>
    <w:rsid w:val="007F43E3"/>
    <w:rsid w:val="007F4E28"/>
    <w:rsid w:val="007F4E42"/>
    <w:rsid w:val="007F54BC"/>
    <w:rsid w:val="007F562A"/>
    <w:rsid w:val="007F59EE"/>
    <w:rsid w:val="007F5AF6"/>
    <w:rsid w:val="007F5CA0"/>
    <w:rsid w:val="007F65CA"/>
    <w:rsid w:val="007F6E8A"/>
    <w:rsid w:val="007F71ED"/>
    <w:rsid w:val="007F753B"/>
    <w:rsid w:val="007F7D8A"/>
    <w:rsid w:val="00800204"/>
    <w:rsid w:val="00800216"/>
    <w:rsid w:val="008009FA"/>
    <w:rsid w:val="00800A1A"/>
    <w:rsid w:val="00801A73"/>
    <w:rsid w:val="00801E1C"/>
    <w:rsid w:val="00802089"/>
    <w:rsid w:val="008024D5"/>
    <w:rsid w:val="00802E51"/>
    <w:rsid w:val="008030D2"/>
    <w:rsid w:val="00803307"/>
    <w:rsid w:val="00803A25"/>
    <w:rsid w:val="00803CDC"/>
    <w:rsid w:val="00803F7D"/>
    <w:rsid w:val="00804053"/>
    <w:rsid w:val="00804256"/>
    <w:rsid w:val="00804D1F"/>
    <w:rsid w:val="00805282"/>
    <w:rsid w:val="008052C6"/>
    <w:rsid w:val="00805424"/>
    <w:rsid w:val="00805711"/>
    <w:rsid w:val="00805752"/>
    <w:rsid w:val="008058E1"/>
    <w:rsid w:val="00805F11"/>
    <w:rsid w:val="00806202"/>
    <w:rsid w:val="008066E9"/>
    <w:rsid w:val="008068CA"/>
    <w:rsid w:val="00806CC5"/>
    <w:rsid w:val="00806CDD"/>
    <w:rsid w:val="00806E28"/>
    <w:rsid w:val="00807828"/>
    <w:rsid w:val="0080784D"/>
    <w:rsid w:val="008079B4"/>
    <w:rsid w:val="00810FBE"/>
    <w:rsid w:val="00811126"/>
    <w:rsid w:val="00811B88"/>
    <w:rsid w:val="008124A2"/>
    <w:rsid w:val="008126E6"/>
    <w:rsid w:val="008130B1"/>
    <w:rsid w:val="008131CD"/>
    <w:rsid w:val="008144C4"/>
    <w:rsid w:val="00814524"/>
    <w:rsid w:val="00814905"/>
    <w:rsid w:val="00814A15"/>
    <w:rsid w:val="0081505D"/>
    <w:rsid w:val="00815360"/>
    <w:rsid w:val="008158F7"/>
    <w:rsid w:val="00815B33"/>
    <w:rsid w:val="00815E92"/>
    <w:rsid w:val="008160C6"/>
    <w:rsid w:val="00816328"/>
    <w:rsid w:val="0081645E"/>
    <w:rsid w:val="00816632"/>
    <w:rsid w:val="00816F2E"/>
    <w:rsid w:val="0081732A"/>
    <w:rsid w:val="00817D0B"/>
    <w:rsid w:val="00817E79"/>
    <w:rsid w:val="00817F9E"/>
    <w:rsid w:val="0082027B"/>
    <w:rsid w:val="0082056B"/>
    <w:rsid w:val="0082079C"/>
    <w:rsid w:val="00820F5C"/>
    <w:rsid w:val="0082192B"/>
    <w:rsid w:val="00821BD5"/>
    <w:rsid w:val="00821EF7"/>
    <w:rsid w:val="00822C6A"/>
    <w:rsid w:val="00822D5A"/>
    <w:rsid w:val="00823807"/>
    <w:rsid w:val="00823C71"/>
    <w:rsid w:val="00823E1C"/>
    <w:rsid w:val="0082405B"/>
    <w:rsid w:val="0082475F"/>
    <w:rsid w:val="008248B1"/>
    <w:rsid w:val="0082492D"/>
    <w:rsid w:val="00824F4B"/>
    <w:rsid w:val="00825DB4"/>
    <w:rsid w:val="00826341"/>
    <w:rsid w:val="008274F7"/>
    <w:rsid w:val="00827FEF"/>
    <w:rsid w:val="0083018C"/>
    <w:rsid w:val="00830B89"/>
    <w:rsid w:val="00830EBE"/>
    <w:rsid w:val="00831105"/>
    <w:rsid w:val="008315F2"/>
    <w:rsid w:val="00831D0F"/>
    <w:rsid w:val="00832166"/>
    <w:rsid w:val="00832266"/>
    <w:rsid w:val="008322B2"/>
    <w:rsid w:val="0083282C"/>
    <w:rsid w:val="008329AE"/>
    <w:rsid w:val="00832FC5"/>
    <w:rsid w:val="0083346C"/>
    <w:rsid w:val="00833714"/>
    <w:rsid w:val="00833756"/>
    <w:rsid w:val="00833A9B"/>
    <w:rsid w:val="00834272"/>
    <w:rsid w:val="0083439E"/>
    <w:rsid w:val="00834432"/>
    <w:rsid w:val="008349DF"/>
    <w:rsid w:val="00834FA8"/>
    <w:rsid w:val="0083558B"/>
    <w:rsid w:val="00836392"/>
    <w:rsid w:val="00836844"/>
    <w:rsid w:val="00836908"/>
    <w:rsid w:val="00836CB2"/>
    <w:rsid w:val="00836DE6"/>
    <w:rsid w:val="008370F3"/>
    <w:rsid w:val="00837936"/>
    <w:rsid w:val="00837EA8"/>
    <w:rsid w:val="00840228"/>
    <w:rsid w:val="0084038B"/>
    <w:rsid w:val="008406EC"/>
    <w:rsid w:val="0084122E"/>
    <w:rsid w:val="00841576"/>
    <w:rsid w:val="0084188E"/>
    <w:rsid w:val="00841A42"/>
    <w:rsid w:val="0084225D"/>
    <w:rsid w:val="008429AD"/>
    <w:rsid w:val="00842BDC"/>
    <w:rsid w:val="00842F0D"/>
    <w:rsid w:val="00842F6C"/>
    <w:rsid w:val="00843A77"/>
    <w:rsid w:val="0084408F"/>
    <w:rsid w:val="0084467F"/>
    <w:rsid w:val="00844D9E"/>
    <w:rsid w:val="00845211"/>
    <w:rsid w:val="008453DA"/>
    <w:rsid w:val="00845D9C"/>
    <w:rsid w:val="00846859"/>
    <w:rsid w:val="00846E9D"/>
    <w:rsid w:val="00846EF1"/>
    <w:rsid w:val="008479E8"/>
    <w:rsid w:val="00850F8C"/>
    <w:rsid w:val="00851006"/>
    <w:rsid w:val="00851CDE"/>
    <w:rsid w:val="0085275B"/>
    <w:rsid w:val="0085282B"/>
    <w:rsid w:val="00854434"/>
    <w:rsid w:val="0085495B"/>
    <w:rsid w:val="00854ED0"/>
    <w:rsid w:val="00855DD4"/>
    <w:rsid w:val="008568B7"/>
    <w:rsid w:val="008577FC"/>
    <w:rsid w:val="00857881"/>
    <w:rsid w:val="008602D8"/>
    <w:rsid w:val="00860A99"/>
    <w:rsid w:val="008611C7"/>
    <w:rsid w:val="0086151B"/>
    <w:rsid w:val="0086175F"/>
    <w:rsid w:val="0086180A"/>
    <w:rsid w:val="008618B1"/>
    <w:rsid w:val="00861937"/>
    <w:rsid w:val="00861EA9"/>
    <w:rsid w:val="00862219"/>
    <w:rsid w:val="008622F4"/>
    <w:rsid w:val="00863251"/>
    <w:rsid w:val="008635C3"/>
    <w:rsid w:val="008637C5"/>
    <w:rsid w:val="00863B61"/>
    <w:rsid w:val="00864088"/>
    <w:rsid w:val="008640E8"/>
    <w:rsid w:val="00864879"/>
    <w:rsid w:val="00864B32"/>
    <w:rsid w:val="00864B9F"/>
    <w:rsid w:val="00864E43"/>
    <w:rsid w:val="008656BE"/>
    <w:rsid w:val="008657FE"/>
    <w:rsid w:val="0086594F"/>
    <w:rsid w:val="008659B8"/>
    <w:rsid w:val="00865A69"/>
    <w:rsid w:val="0086639F"/>
    <w:rsid w:val="008668C4"/>
    <w:rsid w:val="008668D6"/>
    <w:rsid w:val="00866C81"/>
    <w:rsid w:val="00870297"/>
    <w:rsid w:val="0087068D"/>
    <w:rsid w:val="0087085D"/>
    <w:rsid w:val="00870B9A"/>
    <w:rsid w:val="00871C19"/>
    <w:rsid w:val="008724CB"/>
    <w:rsid w:val="008726CA"/>
    <w:rsid w:val="00872982"/>
    <w:rsid w:val="00872E04"/>
    <w:rsid w:val="00873313"/>
    <w:rsid w:val="00873354"/>
    <w:rsid w:val="00873376"/>
    <w:rsid w:val="00873613"/>
    <w:rsid w:val="00874120"/>
    <w:rsid w:val="00874164"/>
    <w:rsid w:val="0087421C"/>
    <w:rsid w:val="0087446F"/>
    <w:rsid w:val="008745AF"/>
    <w:rsid w:val="00874B58"/>
    <w:rsid w:val="00874C6A"/>
    <w:rsid w:val="008757A1"/>
    <w:rsid w:val="00875989"/>
    <w:rsid w:val="00875C1B"/>
    <w:rsid w:val="00875E88"/>
    <w:rsid w:val="0087669F"/>
    <w:rsid w:val="00876821"/>
    <w:rsid w:val="00876842"/>
    <w:rsid w:val="00876B9A"/>
    <w:rsid w:val="00876FF4"/>
    <w:rsid w:val="00877357"/>
    <w:rsid w:val="008774B3"/>
    <w:rsid w:val="008800F9"/>
    <w:rsid w:val="00880D51"/>
    <w:rsid w:val="00880E7E"/>
    <w:rsid w:val="008819A5"/>
    <w:rsid w:val="008821C9"/>
    <w:rsid w:val="0088222B"/>
    <w:rsid w:val="00882870"/>
    <w:rsid w:val="0088287E"/>
    <w:rsid w:val="00882C2C"/>
    <w:rsid w:val="0088388A"/>
    <w:rsid w:val="0088428E"/>
    <w:rsid w:val="0088458D"/>
    <w:rsid w:val="008845BE"/>
    <w:rsid w:val="00884A25"/>
    <w:rsid w:val="00884F37"/>
    <w:rsid w:val="008851CF"/>
    <w:rsid w:val="008869C1"/>
    <w:rsid w:val="00886AE0"/>
    <w:rsid w:val="00886B37"/>
    <w:rsid w:val="0088700C"/>
    <w:rsid w:val="00887013"/>
    <w:rsid w:val="00887602"/>
    <w:rsid w:val="00887BA4"/>
    <w:rsid w:val="00887C83"/>
    <w:rsid w:val="0089020F"/>
    <w:rsid w:val="00890436"/>
    <w:rsid w:val="00890F4D"/>
    <w:rsid w:val="008913C7"/>
    <w:rsid w:val="008915C1"/>
    <w:rsid w:val="00891E58"/>
    <w:rsid w:val="00891F6C"/>
    <w:rsid w:val="008924A3"/>
    <w:rsid w:val="00892ABA"/>
    <w:rsid w:val="00892D60"/>
    <w:rsid w:val="008933C6"/>
    <w:rsid w:val="0089458B"/>
    <w:rsid w:val="008948E4"/>
    <w:rsid w:val="00894F62"/>
    <w:rsid w:val="00895A94"/>
    <w:rsid w:val="00895B4A"/>
    <w:rsid w:val="00896877"/>
    <w:rsid w:val="00897447"/>
    <w:rsid w:val="00897997"/>
    <w:rsid w:val="008A0371"/>
    <w:rsid w:val="008A0434"/>
    <w:rsid w:val="008A05D8"/>
    <w:rsid w:val="008A0D89"/>
    <w:rsid w:val="008A10BA"/>
    <w:rsid w:val="008A1A35"/>
    <w:rsid w:val="008A1F71"/>
    <w:rsid w:val="008A2E49"/>
    <w:rsid w:val="008A2EC8"/>
    <w:rsid w:val="008A39EC"/>
    <w:rsid w:val="008A43E0"/>
    <w:rsid w:val="008A4F57"/>
    <w:rsid w:val="008A5464"/>
    <w:rsid w:val="008A6366"/>
    <w:rsid w:val="008A71AA"/>
    <w:rsid w:val="008A72EA"/>
    <w:rsid w:val="008A74D6"/>
    <w:rsid w:val="008A7718"/>
    <w:rsid w:val="008A7BEB"/>
    <w:rsid w:val="008A7D3A"/>
    <w:rsid w:val="008B010E"/>
    <w:rsid w:val="008B0AB8"/>
    <w:rsid w:val="008B10E2"/>
    <w:rsid w:val="008B10E5"/>
    <w:rsid w:val="008B112D"/>
    <w:rsid w:val="008B14A0"/>
    <w:rsid w:val="008B1632"/>
    <w:rsid w:val="008B16E5"/>
    <w:rsid w:val="008B194D"/>
    <w:rsid w:val="008B1AA2"/>
    <w:rsid w:val="008B24CC"/>
    <w:rsid w:val="008B30C8"/>
    <w:rsid w:val="008B3279"/>
    <w:rsid w:val="008B4568"/>
    <w:rsid w:val="008B52E8"/>
    <w:rsid w:val="008B5466"/>
    <w:rsid w:val="008B54D8"/>
    <w:rsid w:val="008B54EA"/>
    <w:rsid w:val="008B5933"/>
    <w:rsid w:val="008B66E2"/>
    <w:rsid w:val="008B7251"/>
    <w:rsid w:val="008B7617"/>
    <w:rsid w:val="008B7A78"/>
    <w:rsid w:val="008B7B0B"/>
    <w:rsid w:val="008B7C10"/>
    <w:rsid w:val="008B7FDC"/>
    <w:rsid w:val="008C0AE9"/>
    <w:rsid w:val="008C10BF"/>
    <w:rsid w:val="008C1D38"/>
    <w:rsid w:val="008C1E59"/>
    <w:rsid w:val="008C2063"/>
    <w:rsid w:val="008C242D"/>
    <w:rsid w:val="008C28E9"/>
    <w:rsid w:val="008C2A84"/>
    <w:rsid w:val="008C2FFC"/>
    <w:rsid w:val="008C542B"/>
    <w:rsid w:val="008C6246"/>
    <w:rsid w:val="008C6723"/>
    <w:rsid w:val="008C6BBE"/>
    <w:rsid w:val="008C6FAC"/>
    <w:rsid w:val="008C7493"/>
    <w:rsid w:val="008C76EC"/>
    <w:rsid w:val="008D0268"/>
    <w:rsid w:val="008D030C"/>
    <w:rsid w:val="008D0832"/>
    <w:rsid w:val="008D08ED"/>
    <w:rsid w:val="008D0D43"/>
    <w:rsid w:val="008D0F34"/>
    <w:rsid w:val="008D1878"/>
    <w:rsid w:val="008D190C"/>
    <w:rsid w:val="008D1A0C"/>
    <w:rsid w:val="008D1D89"/>
    <w:rsid w:val="008D1E88"/>
    <w:rsid w:val="008D1F09"/>
    <w:rsid w:val="008D286F"/>
    <w:rsid w:val="008D2A48"/>
    <w:rsid w:val="008D34F8"/>
    <w:rsid w:val="008D362A"/>
    <w:rsid w:val="008D37F8"/>
    <w:rsid w:val="008D41E8"/>
    <w:rsid w:val="008D44E2"/>
    <w:rsid w:val="008D4547"/>
    <w:rsid w:val="008D4C3E"/>
    <w:rsid w:val="008D5267"/>
    <w:rsid w:val="008D5916"/>
    <w:rsid w:val="008D5E94"/>
    <w:rsid w:val="008D5F19"/>
    <w:rsid w:val="008D6302"/>
    <w:rsid w:val="008D630B"/>
    <w:rsid w:val="008D7D14"/>
    <w:rsid w:val="008E01DF"/>
    <w:rsid w:val="008E1D2A"/>
    <w:rsid w:val="008E244B"/>
    <w:rsid w:val="008E3677"/>
    <w:rsid w:val="008E3AA4"/>
    <w:rsid w:val="008E3AC2"/>
    <w:rsid w:val="008E3C99"/>
    <w:rsid w:val="008E46D4"/>
    <w:rsid w:val="008E4D12"/>
    <w:rsid w:val="008E4DD9"/>
    <w:rsid w:val="008E5071"/>
    <w:rsid w:val="008E5C18"/>
    <w:rsid w:val="008E5CA9"/>
    <w:rsid w:val="008E5F46"/>
    <w:rsid w:val="008E63BB"/>
    <w:rsid w:val="008E6874"/>
    <w:rsid w:val="008E7307"/>
    <w:rsid w:val="008E735B"/>
    <w:rsid w:val="008E7364"/>
    <w:rsid w:val="008E7811"/>
    <w:rsid w:val="008E7955"/>
    <w:rsid w:val="008E797C"/>
    <w:rsid w:val="008E7CC7"/>
    <w:rsid w:val="008E7CCF"/>
    <w:rsid w:val="008F0330"/>
    <w:rsid w:val="008F057B"/>
    <w:rsid w:val="008F0A25"/>
    <w:rsid w:val="008F0CA7"/>
    <w:rsid w:val="008F1BAB"/>
    <w:rsid w:val="008F2019"/>
    <w:rsid w:val="008F252D"/>
    <w:rsid w:val="008F2850"/>
    <w:rsid w:val="008F2F43"/>
    <w:rsid w:val="008F316B"/>
    <w:rsid w:val="008F34DF"/>
    <w:rsid w:val="008F38D6"/>
    <w:rsid w:val="008F430A"/>
    <w:rsid w:val="008F45CF"/>
    <w:rsid w:val="008F4DA5"/>
    <w:rsid w:val="008F5079"/>
    <w:rsid w:val="008F5521"/>
    <w:rsid w:val="008F57D3"/>
    <w:rsid w:val="008F5942"/>
    <w:rsid w:val="008F5C35"/>
    <w:rsid w:val="008F5E81"/>
    <w:rsid w:val="008F66A1"/>
    <w:rsid w:val="008F7834"/>
    <w:rsid w:val="00900135"/>
    <w:rsid w:val="009008D4"/>
    <w:rsid w:val="0090093A"/>
    <w:rsid w:val="00901806"/>
    <w:rsid w:val="00901873"/>
    <w:rsid w:val="00901901"/>
    <w:rsid w:val="009026CA"/>
    <w:rsid w:val="00902E5C"/>
    <w:rsid w:val="00902E6F"/>
    <w:rsid w:val="0090307F"/>
    <w:rsid w:val="00903377"/>
    <w:rsid w:val="009035D3"/>
    <w:rsid w:val="009038DA"/>
    <w:rsid w:val="00903A7A"/>
    <w:rsid w:val="00903B02"/>
    <w:rsid w:val="00903D05"/>
    <w:rsid w:val="00904195"/>
    <w:rsid w:val="009049D6"/>
    <w:rsid w:val="0090534D"/>
    <w:rsid w:val="00905E8A"/>
    <w:rsid w:val="009061E5"/>
    <w:rsid w:val="009064C6"/>
    <w:rsid w:val="00906D40"/>
    <w:rsid w:val="00906F81"/>
    <w:rsid w:val="00907815"/>
    <w:rsid w:val="00907F3E"/>
    <w:rsid w:val="009103EC"/>
    <w:rsid w:val="009104A6"/>
    <w:rsid w:val="0091050B"/>
    <w:rsid w:val="00911033"/>
    <w:rsid w:val="00911672"/>
    <w:rsid w:val="00911B7F"/>
    <w:rsid w:val="00911C08"/>
    <w:rsid w:val="00911D45"/>
    <w:rsid w:val="00911F51"/>
    <w:rsid w:val="009123EE"/>
    <w:rsid w:val="00912BBF"/>
    <w:rsid w:val="009138C3"/>
    <w:rsid w:val="00913B95"/>
    <w:rsid w:val="00913D1C"/>
    <w:rsid w:val="00915635"/>
    <w:rsid w:val="00916681"/>
    <w:rsid w:val="009167A4"/>
    <w:rsid w:val="009169F5"/>
    <w:rsid w:val="00917120"/>
    <w:rsid w:val="009174C2"/>
    <w:rsid w:val="0091799D"/>
    <w:rsid w:val="00917AE0"/>
    <w:rsid w:val="00917FB8"/>
    <w:rsid w:val="009207EF"/>
    <w:rsid w:val="009208D2"/>
    <w:rsid w:val="00921060"/>
    <w:rsid w:val="0092109D"/>
    <w:rsid w:val="009210EC"/>
    <w:rsid w:val="00921D56"/>
    <w:rsid w:val="0092208D"/>
    <w:rsid w:val="00922422"/>
    <w:rsid w:val="00922A7E"/>
    <w:rsid w:val="00922B55"/>
    <w:rsid w:val="00922EB4"/>
    <w:rsid w:val="00923715"/>
    <w:rsid w:val="00923A77"/>
    <w:rsid w:val="00923E57"/>
    <w:rsid w:val="009243B5"/>
    <w:rsid w:val="0092458A"/>
    <w:rsid w:val="00924819"/>
    <w:rsid w:val="00924C0F"/>
    <w:rsid w:val="009254E1"/>
    <w:rsid w:val="009259DA"/>
    <w:rsid w:val="009263F3"/>
    <w:rsid w:val="0092648E"/>
    <w:rsid w:val="009265FE"/>
    <w:rsid w:val="009267A5"/>
    <w:rsid w:val="00926B40"/>
    <w:rsid w:val="00927365"/>
    <w:rsid w:val="009273FB"/>
    <w:rsid w:val="009276CD"/>
    <w:rsid w:val="009276F6"/>
    <w:rsid w:val="00927857"/>
    <w:rsid w:val="009305C4"/>
    <w:rsid w:val="00930976"/>
    <w:rsid w:val="00930B55"/>
    <w:rsid w:val="00930F2D"/>
    <w:rsid w:val="00931D07"/>
    <w:rsid w:val="00931F78"/>
    <w:rsid w:val="0093226E"/>
    <w:rsid w:val="00932389"/>
    <w:rsid w:val="0093238D"/>
    <w:rsid w:val="009324CE"/>
    <w:rsid w:val="009325D6"/>
    <w:rsid w:val="009328A6"/>
    <w:rsid w:val="009329F7"/>
    <w:rsid w:val="00932D3C"/>
    <w:rsid w:val="0093385C"/>
    <w:rsid w:val="00933BC1"/>
    <w:rsid w:val="00933F90"/>
    <w:rsid w:val="00934003"/>
    <w:rsid w:val="0093498C"/>
    <w:rsid w:val="00934A54"/>
    <w:rsid w:val="009356D7"/>
    <w:rsid w:val="0093597B"/>
    <w:rsid w:val="009359B8"/>
    <w:rsid w:val="00935D28"/>
    <w:rsid w:val="00935F68"/>
    <w:rsid w:val="0093662A"/>
    <w:rsid w:val="009374F2"/>
    <w:rsid w:val="009376C5"/>
    <w:rsid w:val="00937985"/>
    <w:rsid w:val="00937D7C"/>
    <w:rsid w:val="0094073E"/>
    <w:rsid w:val="009422FF"/>
    <w:rsid w:val="00942CA8"/>
    <w:rsid w:val="00943059"/>
    <w:rsid w:val="00943F93"/>
    <w:rsid w:val="00944205"/>
    <w:rsid w:val="009442C2"/>
    <w:rsid w:val="00945061"/>
    <w:rsid w:val="0094508F"/>
    <w:rsid w:val="00945451"/>
    <w:rsid w:val="009459E5"/>
    <w:rsid w:val="0094623D"/>
    <w:rsid w:val="00946780"/>
    <w:rsid w:val="00947541"/>
    <w:rsid w:val="0094761B"/>
    <w:rsid w:val="0094766A"/>
    <w:rsid w:val="00947714"/>
    <w:rsid w:val="00950868"/>
    <w:rsid w:val="00950DEC"/>
    <w:rsid w:val="00950F32"/>
    <w:rsid w:val="00951EE1"/>
    <w:rsid w:val="00951F2B"/>
    <w:rsid w:val="00952072"/>
    <w:rsid w:val="009525B2"/>
    <w:rsid w:val="009532BB"/>
    <w:rsid w:val="009534D2"/>
    <w:rsid w:val="00953602"/>
    <w:rsid w:val="00953B6C"/>
    <w:rsid w:val="00953D81"/>
    <w:rsid w:val="00953DC8"/>
    <w:rsid w:val="009548AB"/>
    <w:rsid w:val="00954A35"/>
    <w:rsid w:val="00954CC2"/>
    <w:rsid w:val="009550DD"/>
    <w:rsid w:val="0095526F"/>
    <w:rsid w:val="00955831"/>
    <w:rsid w:val="00955BA0"/>
    <w:rsid w:val="009562A9"/>
    <w:rsid w:val="00956F69"/>
    <w:rsid w:val="00957F7B"/>
    <w:rsid w:val="00957FD1"/>
    <w:rsid w:val="0096034D"/>
    <w:rsid w:val="009609B3"/>
    <w:rsid w:val="00960E7F"/>
    <w:rsid w:val="00961084"/>
    <w:rsid w:val="009617B0"/>
    <w:rsid w:val="009618F7"/>
    <w:rsid w:val="00961F5F"/>
    <w:rsid w:val="009624F8"/>
    <w:rsid w:val="00963413"/>
    <w:rsid w:val="00963648"/>
    <w:rsid w:val="009638AF"/>
    <w:rsid w:val="00963E80"/>
    <w:rsid w:val="009643BE"/>
    <w:rsid w:val="00964444"/>
    <w:rsid w:val="00964450"/>
    <w:rsid w:val="00964A6C"/>
    <w:rsid w:val="00965488"/>
    <w:rsid w:val="00965D26"/>
    <w:rsid w:val="009661B9"/>
    <w:rsid w:val="009662F2"/>
    <w:rsid w:val="009671B3"/>
    <w:rsid w:val="00967C2D"/>
    <w:rsid w:val="00967D65"/>
    <w:rsid w:val="009700DF"/>
    <w:rsid w:val="009706AB"/>
    <w:rsid w:val="0097074F"/>
    <w:rsid w:val="00970752"/>
    <w:rsid w:val="00971271"/>
    <w:rsid w:val="009715C6"/>
    <w:rsid w:val="00971DC5"/>
    <w:rsid w:val="00972104"/>
    <w:rsid w:val="0097266F"/>
    <w:rsid w:val="009728D8"/>
    <w:rsid w:val="009728F4"/>
    <w:rsid w:val="00972900"/>
    <w:rsid w:val="00972CB4"/>
    <w:rsid w:val="00973185"/>
    <w:rsid w:val="00973203"/>
    <w:rsid w:val="009733DC"/>
    <w:rsid w:val="0097457F"/>
    <w:rsid w:val="00974DDA"/>
    <w:rsid w:val="00975336"/>
    <w:rsid w:val="00975DEC"/>
    <w:rsid w:val="00975E10"/>
    <w:rsid w:val="00977065"/>
    <w:rsid w:val="009779C2"/>
    <w:rsid w:val="0098055A"/>
    <w:rsid w:val="00980841"/>
    <w:rsid w:val="009809F8"/>
    <w:rsid w:val="00980AC0"/>
    <w:rsid w:val="00980C07"/>
    <w:rsid w:val="00980D4A"/>
    <w:rsid w:val="00980F69"/>
    <w:rsid w:val="00982ACB"/>
    <w:rsid w:val="009839E7"/>
    <w:rsid w:val="009841B0"/>
    <w:rsid w:val="00984257"/>
    <w:rsid w:val="009843F9"/>
    <w:rsid w:val="0098462A"/>
    <w:rsid w:val="0098466F"/>
    <w:rsid w:val="00984800"/>
    <w:rsid w:val="00985C9D"/>
    <w:rsid w:val="00985E05"/>
    <w:rsid w:val="009868A6"/>
    <w:rsid w:val="00986EDB"/>
    <w:rsid w:val="00987948"/>
    <w:rsid w:val="00987995"/>
    <w:rsid w:val="00987AD1"/>
    <w:rsid w:val="00987B2F"/>
    <w:rsid w:val="00987B4D"/>
    <w:rsid w:val="00987CDE"/>
    <w:rsid w:val="009901C8"/>
    <w:rsid w:val="00990470"/>
    <w:rsid w:val="00990B92"/>
    <w:rsid w:val="009910BE"/>
    <w:rsid w:val="009918E7"/>
    <w:rsid w:val="00991D72"/>
    <w:rsid w:val="009929AF"/>
    <w:rsid w:val="0099364F"/>
    <w:rsid w:val="0099441B"/>
    <w:rsid w:val="00994E7A"/>
    <w:rsid w:val="00995053"/>
    <w:rsid w:val="00995B76"/>
    <w:rsid w:val="00995F78"/>
    <w:rsid w:val="00996C8D"/>
    <w:rsid w:val="00996F1B"/>
    <w:rsid w:val="00996F85"/>
    <w:rsid w:val="00997062"/>
    <w:rsid w:val="00997FC3"/>
    <w:rsid w:val="009A0EC8"/>
    <w:rsid w:val="009A160B"/>
    <w:rsid w:val="009A2658"/>
    <w:rsid w:val="009A4ABB"/>
    <w:rsid w:val="009A54DF"/>
    <w:rsid w:val="009A5977"/>
    <w:rsid w:val="009A5A77"/>
    <w:rsid w:val="009A5FDE"/>
    <w:rsid w:val="009A73B9"/>
    <w:rsid w:val="009A7C7B"/>
    <w:rsid w:val="009B121A"/>
    <w:rsid w:val="009B1383"/>
    <w:rsid w:val="009B1551"/>
    <w:rsid w:val="009B156B"/>
    <w:rsid w:val="009B178D"/>
    <w:rsid w:val="009B1A66"/>
    <w:rsid w:val="009B1A95"/>
    <w:rsid w:val="009B22C6"/>
    <w:rsid w:val="009B22F5"/>
    <w:rsid w:val="009B2505"/>
    <w:rsid w:val="009B2BA8"/>
    <w:rsid w:val="009B3032"/>
    <w:rsid w:val="009B3CBA"/>
    <w:rsid w:val="009B5527"/>
    <w:rsid w:val="009B5787"/>
    <w:rsid w:val="009B6161"/>
    <w:rsid w:val="009B6373"/>
    <w:rsid w:val="009B6B0B"/>
    <w:rsid w:val="009B6DAA"/>
    <w:rsid w:val="009B7181"/>
    <w:rsid w:val="009B7344"/>
    <w:rsid w:val="009B76FE"/>
    <w:rsid w:val="009B77B6"/>
    <w:rsid w:val="009B7A41"/>
    <w:rsid w:val="009B7B7C"/>
    <w:rsid w:val="009C02AA"/>
    <w:rsid w:val="009C0F0A"/>
    <w:rsid w:val="009C167B"/>
    <w:rsid w:val="009C1A5E"/>
    <w:rsid w:val="009C1CF1"/>
    <w:rsid w:val="009C219B"/>
    <w:rsid w:val="009C2489"/>
    <w:rsid w:val="009C2AC8"/>
    <w:rsid w:val="009C2C20"/>
    <w:rsid w:val="009C38FA"/>
    <w:rsid w:val="009C4633"/>
    <w:rsid w:val="009C4710"/>
    <w:rsid w:val="009C4E28"/>
    <w:rsid w:val="009C503F"/>
    <w:rsid w:val="009C55AA"/>
    <w:rsid w:val="009C5AA4"/>
    <w:rsid w:val="009C5CBA"/>
    <w:rsid w:val="009C6241"/>
    <w:rsid w:val="009C6CD1"/>
    <w:rsid w:val="009C7256"/>
    <w:rsid w:val="009C75C9"/>
    <w:rsid w:val="009C79B7"/>
    <w:rsid w:val="009C7CAF"/>
    <w:rsid w:val="009D010C"/>
    <w:rsid w:val="009D044F"/>
    <w:rsid w:val="009D067D"/>
    <w:rsid w:val="009D2475"/>
    <w:rsid w:val="009D27B5"/>
    <w:rsid w:val="009D297B"/>
    <w:rsid w:val="009D303F"/>
    <w:rsid w:val="009D35FD"/>
    <w:rsid w:val="009D3760"/>
    <w:rsid w:val="009D3B01"/>
    <w:rsid w:val="009D3B2A"/>
    <w:rsid w:val="009D414C"/>
    <w:rsid w:val="009D41F1"/>
    <w:rsid w:val="009D5C39"/>
    <w:rsid w:val="009D5C54"/>
    <w:rsid w:val="009D6394"/>
    <w:rsid w:val="009D655C"/>
    <w:rsid w:val="009D6DE4"/>
    <w:rsid w:val="009D6E8B"/>
    <w:rsid w:val="009D7124"/>
    <w:rsid w:val="009D788F"/>
    <w:rsid w:val="009E0070"/>
    <w:rsid w:val="009E009B"/>
    <w:rsid w:val="009E0227"/>
    <w:rsid w:val="009E0CAE"/>
    <w:rsid w:val="009E1540"/>
    <w:rsid w:val="009E159B"/>
    <w:rsid w:val="009E1BA0"/>
    <w:rsid w:val="009E1C27"/>
    <w:rsid w:val="009E2315"/>
    <w:rsid w:val="009E2433"/>
    <w:rsid w:val="009E25FD"/>
    <w:rsid w:val="009E304A"/>
    <w:rsid w:val="009E33E2"/>
    <w:rsid w:val="009E3AD3"/>
    <w:rsid w:val="009E479F"/>
    <w:rsid w:val="009E49AF"/>
    <w:rsid w:val="009E4D05"/>
    <w:rsid w:val="009E5291"/>
    <w:rsid w:val="009E57A8"/>
    <w:rsid w:val="009E5A11"/>
    <w:rsid w:val="009E66FC"/>
    <w:rsid w:val="009E6F5E"/>
    <w:rsid w:val="009E6F92"/>
    <w:rsid w:val="009E7192"/>
    <w:rsid w:val="009E75D4"/>
    <w:rsid w:val="009F04BC"/>
    <w:rsid w:val="009F0611"/>
    <w:rsid w:val="009F08C4"/>
    <w:rsid w:val="009F148F"/>
    <w:rsid w:val="009F2961"/>
    <w:rsid w:val="009F2AC2"/>
    <w:rsid w:val="009F3076"/>
    <w:rsid w:val="009F3625"/>
    <w:rsid w:val="009F39EA"/>
    <w:rsid w:val="009F3ACB"/>
    <w:rsid w:val="009F3F7C"/>
    <w:rsid w:val="009F45CC"/>
    <w:rsid w:val="009F475A"/>
    <w:rsid w:val="009F4792"/>
    <w:rsid w:val="009F47BA"/>
    <w:rsid w:val="009F4D45"/>
    <w:rsid w:val="009F4EA2"/>
    <w:rsid w:val="009F4EF1"/>
    <w:rsid w:val="009F534B"/>
    <w:rsid w:val="009F5482"/>
    <w:rsid w:val="009F598A"/>
    <w:rsid w:val="009F5C80"/>
    <w:rsid w:val="009F5D8B"/>
    <w:rsid w:val="009F67C5"/>
    <w:rsid w:val="009F693C"/>
    <w:rsid w:val="009F732C"/>
    <w:rsid w:val="00A0074B"/>
    <w:rsid w:val="00A00806"/>
    <w:rsid w:val="00A01614"/>
    <w:rsid w:val="00A01A6A"/>
    <w:rsid w:val="00A01AE1"/>
    <w:rsid w:val="00A01C87"/>
    <w:rsid w:val="00A01D6F"/>
    <w:rsid w:val="00A0219C"/>
    <w:rsid w:val="00A025D6"/>
    <w:rsid w:val="00A02936"/>
    <w:rsid w:val="00A02B6A"/>
    <w:rsid w:val="00A039FD"/>
    <w:rsid w:val="00A03AEA"/>
    <w:rsid w:val="00A03C98"/>
    <w:rsid w:val="00A03FF6"/>
    <w:rsid w:val="00A0400E"/>
    <w:rsid w:val="00A0402A"/>
    <w:rsid w:val="00A047D2"/>
    <w:rsid w:val="00A05212"/>
    <w:rsid w:val="00A05E4B"/>
    <w:rsid w:val="00A069A7"/>
    <w:rsid w:val="00A06C06"/>
    <w:rsid w:val="00A076D1"/>
    <w:rsid w:val="00A07A9A"/>
    <w:rsid w:val="00A1040B"/>
    <w:rsid w:val="00A10472"/>
    <w:rsid w:val="00A10548"/>
    <w:rsid w:val="00A10756"/>
    <w:rsid w:val="00A1097E"/>
    <w:rsid w:val="00A11039"/>
    <w:rsid w:val="00A118BB"/>
    <w:rsid w:val="00A1198C"/>
    <w:rsid w:val="00A12101"/>
    <w:rsid w:val="00A12A8A"/>
    <w:rsid w:val="00A12E04"/>
    <w:rsid w:val="00A12E84"/>
    <w:rsid w:val="00A13AC4"/>
    <w:rsid w:val="00A14137"/>
    <w:rsid w:val="00A143DC"/>
    <w:rsid w:val="00A14822"/>
    <w:rsid w:val="00A14841"/>
    <w:rsid w:val="00A14D1F"/>
    <w:rsid w:val="00A14E58"/>
    <w:rsid w:val="00A1519A"/>
    <w:rsid w:val="00A15CD8"/>
    <w:rsid w:val="00A16AE1"/>
    <w:rsid w:val="00A16F5E"/>
    <w:rsid w:val="00A17CE4"/>
    <w:rsid w:val="00A20B23"/>
    <w:rsid w:val="00A21286"/>
    <w:rsid w:val="00A2317E"/>
    <w:rsid w:val="00A233F6"/>
    <w:rsid w:val="00A2397E"/>
    <w:rsid w:val="00A2397F"/>
    <w:rsid w:val="00A23A2C"/>
    <w:rsid w:val="00A23A87"/>
    <w:rsid w:val="00A23BD5"/>
    <w:rsid w:val="00A23D49"/>
    <w:rsid w:val="00A240A8"/>
    <w:rsid w:val="00A24AA3"/>
    <w:rsid w:val="00A24EFB"/>
    <w:rsid w:val="00A252D5"/>
    <w:rsid w:val="00A26052"/>
    <w:rsid w:val="00A2606C"/>
    <w:rsid w:val="00A26503"/>
    <w:rsid w:val="00A265BC"/>
    <w:rsid w:val="00A266B2"/>
    <w:rsid w:val="00A26980"/>
    <w:rsid w:val="00A26E17"/>
    <w:rsid w:val="00A270BC"/>
    <w:rsid w:val="00A27690"/>
    <w:rsid w:val="00A303B6"/>
    <w:rsid w:val="00A32E19"/>
    <w:rsid w:val="00A33561"/>
    <w:rsid w:val="00A335EA"/>
    <w:rsid w:val="00A33877"/>
    <w:rsid w:val="00A344AB"/>
    <w:rsid w:val="00A34620"/>
    <w:rsid w:val="00A357AC"/>
    <w:rsid w:val="00A3590E"/>
    <w:rsid w:val="00A35B7E"/>
    <w:rsid w:val="00A36233"/>
    <w:rsid w:val="00A36238"/>
    <w:rsid w:val="00A36D66"/>
    <w:rsid w:val="00A36E28"/>
    <w:rsid w:val="00A36F83"/>
    <w:rsid w:val="00A3726A"/>
    <w:rsid w:val="00A3731D"/>
    <w:rsid w:val="00A3738D"/>
    <w:rsid w:val="00A37BEB"/>
    <w:rsid w:val="00A37C9C"/>
    <w:rsid w:val="00A4063A"/>
    <w:rsid w:val="00A40A16"/>
    <w:rsid w:val="00A40B8B"/>
    <w:rsid w:val="00A40C71"/>
    <w:rsid w:val="00A41046"/>
    <w:rsid w:val="00A41AA2"/>
    <w:rsid w:val="00A42146"/>
    <w:rsid w:val="00A425E6"/>
    <w:rsid w:val="00A425F9"/>
    <w:rsid w:val="00A42ACA"/>
    <w:rsid w:val="00A44ACB"/>
    <w:rsid w:val="00A44C8B"/>
    <w:rsid w:val="00A45383"/>
    <w:rsid w:val="00A45D87"/>
    <w:rsid w:val="00A46070"/>
    <w:rsid w:val="00A469DC"/>
    <w:rsid w:val="00A46D34"/>
    <w:rsid w:val="00A472A0"/>
    <w:rsid w:val="00A47561"/>
    <w:rsid w:val="00A4787C"/>
    <w:rsid w:val="00A47CD7"/>
    <w:rsid w:val="00A47FA0"/>
    <w:rsid w:val="00A502E4"/>
    <w:rsid w:val="00A504B2"/>
    <w:rsid w:val="00A510E8"/>
    <w:rsid w:val="00A51404"/>
    <w:rsid w:val="00A515DF"/>
    <w:rsid w:val="00A51F90"/>
    <w:rsid w:val="00A529E2"/>
    <w:rsid w:val="00A539A4"/>
    <w:rsid w:val="00A53FA6"/>
    <w:rsid w:val="00A540D4"/>
    <w:rsid w:val="00A543C7"/>
    <w:rsid w:val="00A544FD"/>
    <w:rsid w:val="00A5476F"/>
    <w:rsid w:val="00A54B0B"/>
    <w:rsid w:val="00A54C3B"/>
    <w:rsid w:val="00A54F43"/>
    <w:rsid w:val="00A5503E"/>
    <w:rsid w:val="00A55495"/>
    <w:rsid w:val="00A568BE"/>
    <w:rsid w:val="00A56BD0"/>
    <w:rsid w:val="00A56E12"/>
    <w:rsid w:val="00A56FD7"/>
    <w:rsid w:val="00A57176"/>
    <w:rsid w:val="00A5756F"/>
    <w:rsid w:val="00A57A6F"/>
    <w:rsid w:val="00A57C6D"/>
    <w:rsid w:val="00A57EB1"/>
    <w:rsid w:val="00A6006F"/>
    <w:rsid w:val="00A60250"/>
    <w:rsid w:val="00A60A7C"/>
    <w:rsid w:val="00A619DC"/>
    <w:rsid w:val="00A61BE5"/>
    <w:rsid w:val="00A61F3E"/>
    <w:rsid w:val="00A62AFC"/>
    <w:rsid w:val="00A62F38"/>
    <w:rsid w:val="00A635AE"/>
    <w:rsid w:val="00A6364C"/>
    <w:rsid w:val="00A63F60"/>
    <w:rsid w:val="00A64163"/>
    <w:rsid w:val="00A64248"/>
    <w:rsid w:val="00A64878"/>
    <w:rsid w:val="00A64BDE"/>
    <w:rsid w:val="00A64C88"/>
    <w:rsid w:val="00A64CFC"/>
    <w:rsid w:val="00A64F0A"/>
    <w:rsid w:val="00A651A6"/>
    <w:rsid w:val="00A6575E"/>
    <w:rsid w:val="00A659D2"/>
    <w:rsid w:val="00A65A66"/>
    <w:rsid w:val="00A65FD7"/>
    <w:rsid w:val="00A66690"/>
    <w:rsid w:val="00A67160"/>
    <w:rsid w:val="00A67BB0"/>
    <w:rsid w:val="00A7109E"/>
    <w:rsid w:val="00A713F2"/>
    <w:rsid w:val="00A716B8"/>
    <w:rsid w:val="00A71DF2"/>
    <w:rsid w:val="00A72D1D"/>
    <w:rsid w:val="00A730B5"/>
    <w:rsid w:val="00A73486"/>
    <w:rsid w:val="00A73A34"/>
    <w:rsid w:val="00A74280"/>
    <w:rsid w:val="00A74752"/>
    <w:rsid w:val="00A74A6A"/>
    <w:rsid w:val="00A75172"/>
    <w:rsid w:val="00A75AAC"/>
    <w:rsid w:val="00A76057"/>
    <w:rsid w:val="00A760F0"/>
    <w:rsid w:val="00A7631E"/>
    <w:rsid w:val="00A76C0B"/>
    <w:rsid w:val="00A76D3C"/>
    <w:rsid w:val="00A773E6"/>
    <w:rsid w:val="00A77A80"/>
    <w:rsid w:val="00A803CF"/>
    <w:rsid w:val="00A80D3E"/>
    <w:rsid w:val="00A8103A"/>
    <w:rsid w:val="00A81B8A"/>
    <w:rsid w:val="00A8248E"/>
    <w:rsid w:val="00A82F4C"/>
    <w:rsid w:val="00A83DE6"/>
    <w:rsid w:val="00A84022"/>
    <w:rsid w:val="00A84353"/>
    <w:rsid w:val="00A844DC"/>
    <w:rsid w:val="00A854D6"/>
    <w:rsid w:val="00A85CA3"/>
    <w:rsid w:val="00A867E2"/>
    <w:rsid w:val="00A86E2B"/>
    <w:rsid w:val="00A872CE"/>
    <w:rsid w:val="00A87816"/>
    <w:rsid w:val="00A87863"/>
    <w:rsid w:val="00A87BCA"/>
    <w:rsid w:val="00A87CE0"/>
    <w:rsid w:val="00A87F15"/>
    <w:rsid w:val="00A902C2"/>
    <w:rsid w:val="00A9117C"/>
    <w:rsid w:val="00A91606"/>
    <w:rsid w:val="00A924E0"/>
    <w:rsid w:val="00A92AC5"/>
    <w:rsid w:val="00A93523"/>
    <w:rsid w:val="00A93892"/>
    <w:rsid w:val="00A93AB1"/>
    <w:rsid w:val="00A93B48"/>
    <w:rsid w:val="00A94025"/>
    <w:rsid w:val="00A940F6"/>
    <w:rsid w:val="00A94ADE"/>
    <w:rsid w:val="00A94EA0"/>
    <w:rsid w:val="00A9506F"/>
    <w:rsid w:val="00A953C7"/>
    <w:rsid w:val="00A953F5"/>
    <w:rsid w:val="00A96197"/>
    <w:rsid w:val="00A96622"/>
    <w:rsid w:val="00A96E21"/>
    <w:rsid w:val="00A973CD"/>
    <w:rsid w:val="00A97668"/>
    <w:rsid w:val="00A97678"/>
    <w:rsid w:val="00A97ABC"/>
    <w:rsid w:val="00A97CBE"/>
    <w:rsid w:val="00AA068B"/>
    <w:rsid w:val="00AA06C6"/>
    <w:rsid w:val="00AA0800"/>
    <w:rsid w:val="00AA092D"/>
    <w:rsid w:val="00AA0C39"/>
    <w:rsid w:val="00AA0D0D"/>
    <w:rsid w:val="00AA0D12"/>
    <w:rsid w:val="00AA0DE0"/>
    <w:rsid w:val="00AA0F91"/>
    <w:rsid w:val="00AA0FA7"/>
    <w:rsid w:val="00AA21F1"/>
    <w:rsid w:val="00AA253A"/>
    <w:rsid w:val="00AA3F06"/>
    <w:rsid w:val="00AA4871"/>
    <w:rsid w:val="00AA4B85"/>
    <w:rsid w:val="00AA4C02"/>
    <w:rsid w:val="00AA5082"/>
    <w:rsid w:val="00AA5BEF"/>
    <w:rsid w:val="00AA63A6"/>
    <w:rsid w:val="00AA6647"/>
    <w:rsid w:val="00AA6C17"/>
    <w:rsid w:val="00AA6FF4"/>
    <w:rsid w:val="00AA73C1"/>
    <w:rsid w:val="00AA7AE2"/>
    <w:rsid w:val="00AA7FD1"/>
    <w:rsid w:val="00AB0150"/>
    <w:rsid w:val="00AB04F8"/>
    <w:rsid w:val="00AB10DC"/>
    <w:rsid w:val="00AB126F"/>
    <w:rsid w:val="00AB14D7"/>
    <w:rsid w:val="00AB2324"/>
    <w:rsid w:val="00AB252A"/>
    <w:rsid w:val="00AB3098"/>
    <w:rsid w:val="00AB35A7"/>
    <w:rsid w:val="00AB36B4"/>
    <w:rsid w:val="00AB39FA"/>
    <w:rsid w:val="00AB3F9E"/>
    <w:rsid w:val="00AB4B38"/>
    <w:rsid w:val="00AB4FCC"/>
    <w:rsid w:val="00AB50D9"/>
    <w:rsid w:val="00AB5830"/>
    <w:rsid w:val="00AB5B89"/>
    <w:rsid w:val="00AB7431"/>
    <w:rsid w:val="00AB77C2"/>
    <w:rsid w:val="00AB7844"/>
    <w:rsid w:val="00AC0387"/>
    <w:rsid w:val="00AC08FD"/>
    <w:rsid w:val="00AC0D28"/>
    <w:rsid w:val="00AC13BA"/>
    <w:rsid w:val="00AC14E9"/>
    <w:rsid w:val="00AC185B"/>
    <w:rsid w:val="00AC1C87"/>
    <w:rsid w:val="00AC1E5D"/>
    <w:rsid w:val="00AC2639"/>
    <w:rsid w:val="00AC2F18"/>
    <w:rsid w:val="00AC3205"/>
    <w:rsid w:val="00AC3613"/>
    <w:rsid w:val="00AC3B65"/>
    <w:rsid w:val="00AC3B89"/>
    <w:rsid w:val="00AC3D13"/>
    <w:rsid w:val="00AC3EB7"/>
    <w:rsid w:val="00AC44FB"/>
    <w:rsid w:val="00AC478E"/>
    <w:rsid w:val="00AC5668"/>
    <w:rsid w:val="00AC5899"/>
    <w:rsid w:val="00AC5B2E"/>
    <w:rsid w:val="00AC6373"/>
    <w:rsid w:val="00AC6D15"/>
    <w:rsid w:val="00AC780D"/>
    <w:rsid w:val="00AC789B"/>
    <w:rsid w:val="00AC7926"/>
    <w:rsid w:val="00AC7F9A"/>
    <w:rsid w:val="00AD02F7"/>
    <w:rsid w:val="00AD0EB4"/>
    <w:rsid w:val="00AD1E7F"/>
    <w:rsid w:val="00AD2039"/>
    <w:rsid w:val="00AD23A8"/>
    <w:rsid w:val="00AD2A21"/>
    <w:rsid w:val="00AD3960"/>
    <w:rsid w:val="00AD439A"/>
    <w:rsid w:val="00AD476C"/>
    <w:rsid w:val="00AD4BD5"/>
    <w:rsid w:val="00AD54FB"/>
    <w:rsid w:val="00AD5A8E"/>
    <w:rsid w:val="00AD607C"/>
    <w:rsid w:val="00AD61B5"/>
    <w:rsid w:val="00AD65A4"/>
    <w:rsid w:val="00AD6B23"/>
    <w:rsid w:val="00AD6DCE"/>
    <w:rsid w:val="00AD6F5B"/>
    <w:rsid w:val="00AD7273"/>
    <w:rsid w:val="00AD7301"/>
    <w:rsid w:val="00AD77E1"/>
    <w:rsid w:val="00AE0677"/>
    <w:rsid w:val="00AE0B96"/>
    <w:rsid w:val="00AE0F8A"/>
    <w:rsid w:val="00AE18C1"/>
    <w:rsid w:val="00AE1E3B"/>
    <w:rsid w:val="00AE24BE"/>
    <w:rsid w:val="00AE25D7"/>
    <w:rsid w:val="00AE2B14"/>
    <w:rsid w:val="00AE34DD"/>
    <w:rsid w:val="00AE369A"/>
    <w:rsid w:val="00AE3A8B"/>
    <w:rsid w:val="00AE498B"/>
    <w:rsid w:val="00AE53D3"/>
    <w:rsid w:val="00AE5792"/>
    <w:rsid w:val="00AE6725"/>
    <w:rsid w:val="00AE762B"/>
    <w:rsid w:val="00AF039F"/>
    <w:rsid w:val="00AF06B7"/>
    <w:rsid w:val="00AF077D"/>
    <w:rsid w:val="00AF07C2"/>
    <w:rsid w:val="00AF12C3"/>
    <w:rsid w:val="00AF19F4"/>
    <w:rsid w:val="00AF1C70"/>
    <w:rsid w:val="00AF1DC3"/>
    <w:rsid w:val="00AF2631"/>
    <w:rsid w:val="00AF27CB"/>
    <w:rsid w:val="00AF2CC7"/>
    <w:rsid w:val="00AF3375"/>
    <w:rsid w:val="00AF4621"/>
    <w:rsid w:val="00AF4DF7"/>
    <w:rsid w:val="00AF5BA0"/>
    <w:rsid w:val="00AF63BD"/>
    <w:rsid w:val="00AF6C6F"/>
    <w:rsid w:val="00AF6CE8"/>
    <w:rsid w:val="00AF6D4F"/>
    <w:rsid w:val="00AF7719"/>
    <w:rsid w:val="00AF7F27"/>
    <w:rsid w:val="00B00ADB"/>
    <w:rsid w:val="00B00DCD"/>
    <w:rsid w:val="00B014EC"/>
    <w:rsid w:val="00B01AF1"/>
    <w:rsid w:val="00B02431"/>
    <w:rsid w:val="00B02531"/>
    <w:rsid w:val="00B027EF"/>
    <w:rsid w:val="00B03F0A"/>
    <w:rsid w:val="00B0443D"/>
    <w:rsid w:val="00B04476"/>
    <w:rsid w:val="00B057DD"/>
    <w:rsid w:val="00B05B20"/>
    <w:rsid w:val="00B05C1F"/>
    <w:rsid w:val="00B06135"/>
    <w:rsid w:val="00B077DF"/>
    <w:rsid w:val="00B1046F"/>
    <w:rsid w:val="00B1222F"/>
    <w:rsid w:val="00B1295D"/>
    <w:rsid w:val="00B12E60"/>
    <w:rsid w:val="00B15309"/>
    <w:rsid w:val="00B15F4C"/>
    <w:rsid w:val="00B16149"/>
    <w:rsid w:val="00B16346"/>
    <w:rsid w:val="00B16361"/>
    <w:rsid w:val="00B170A8"/>
    <w:rsid w:val="00B1743B"/>
    <w:rsid w:val="00B210DE"/>
    <w:rsid w:val="00B21261"/>
    <w:rsid w:val="00B2137D"/>
    <w:rsid w:val="00B21E81"/>
    <w:rsid w:val="00B21FFD"/>
    <w:rsid w:val="00B2212D"/>
    <w:rsid w:val="00B22660"/>
    <w:rsid w:val="00B22A82"/>
    <w:rsid w:val="00B23090"/>
    <w:rsid w:val="00B23A44"/>
    <w:rsid w:val="00B2431E"/>
    <w:rsid w:val="00B24A48"/>
    <w:rsid w:val="00B2528E"/>
    <w:rsid w:val="00B2586C"/>
    <w:rsid w:val="00B25CBF"/>
    <w:rsid w:val="00B26099"/>
    <w:rsid w:val="00B26436"/>
    <w:rsid w:val="00B2654C"/>
    <w:rsid w:val="00B26E3B"/>
    <w:rsid w:val="00B27877"/>
    <w:rsid w:val="00B300C7"/>
    <w:rsid w:val="00B3059D"/>
    <w:rsid w:val="00B30695"/>
    <w:rsid w:val="00B30B79"/>
    <w:rsid w:val="00B318CE"/>
    <w:rsid w:val="00B31BE9"/>
    <w:rsid w:val="00B31D7D"/>
    <w:rsid w:val="00B32205"/>
    <w:rsid w:val="00B32376"/>
    <w:rsid w:val="00B32BC0"/>
    <w:rsid w:val="00B338E6"/>
    <w:rsid w:val="00B3481C"/>
    <w:rsid w:val="00B348F5"/>
    <w:rsid w:val="00B34A42"/>
    <w:rsid w:val="00B35270"/>
    <w:rsid w:val="00B352C2"/>
    <w:rsid w:val="00B35391"/>
    <w:rsid w:val="00B36055"/>
    <w:rsid w:val="00B36AE6"/>
    <w:rsid w:val="00B36EB4"/>
    <w:rsid w:val="00B36F81"/>
    <w:rsid w:val="00B379AA"/>
    <w:rsid w:val="00B37B6A"/>
    <w:rsid w:val="00B37C11"/>
    <w:rsid w:val="00B37EEC"/>
    <w:rsid w:val="00B404AE"/>
    <w:rsid w:val="00B40BC7"/>
    <w:rsid w:val="00B417A1"/>
    <w:rsid w:val="00B41C67"/>
    <w:rsid w:val="00B42926"/>
    <w:rsid w:val="00B42F6D"/>
    <w:rsid w:val="00B431B4"/>
    <w:rsid w:val="00B44853"/>
    <w:rsid w:val="00B44A3F"/>
    <w:rsid w:val="00B45305"/>
    <w:rsid w:val="00B45352"/>
    <w:rsid w:val="00B455BF"/>
    <w:rsid w:val="00B45892"/>
    <w:rsid w:val="00B45951"/>
    <w:rsid w:val="00B46EA8"/>
    <w:rsid w:val="00B471BC"/>
    <w:rsid w:val="00B473A9"/>
    <w:rsid w:val="00B47A8C"/>
    <w:rsid w:val="00B510FB"/>
    <w:rsid w:val="00B51127"/>
    <w:rsid w:val="00B51378"/>
    <w:rsid w:val="00B514AA"/>
    <w:rsid w:val="00B51625"/>
    <w:rsid w:val="00B51F3C"/>
    <w:rsid w:val="00B51F8E"/>
    <w:rsid w:val="00B52397"/>
    <w:rsid w:val="00B52415"/>
    <w:rsid w:val="00B52D0B"/>
    <w:rsid w:val="00B53240"/>
    <w:rsid w:val="00B53903"/>
    <w:rsid w:val="00B5477B"/>
    <w:rsid w:val="00B547B2"/>
    <w:rsid w:val="00B5498E"/>
    <w:rsid w:val="00B54E82"/>
    <w:rsid w:val="00B55437"/>
    <w:rsid w:val="00B55947"/>
    <w:rsid w:val="00B55D3D"/>
    <w:rsid w:val="00B55D6F"/>
    <w:rsid w:val="00B565F5"/>
    <w:rsid w:val="00B56AEA"/>
    <w:rsid w:val="00B56D77"/>
    <w:rsid w:val="00B56F15"/>
    <w:rsid w:val="00B5759F"/>
    <w:rsid w:val="00B57677"/>
    <w:rsid w:val="00B578CB"/>
    <w:rsid w:val="00B57DE6"/>
    <w:rsid w:val="00B57FD2"/>
    <w:rsid w:val="00B601C1"/>
    <w:rsid w:val="00B60228"/>
    <w:rsid w:val="00B60341"/>
    <w:rsid w:val="00B60EC7"/>
    <w:rsid w:val="00B60F6E"/>
    <w:rsid w:val="00B61233"/>
    <w:rsid w:val="00B6161C"/>
    <w:rsid w:val="00B61A5C"/>
    <w:rsid w:val="00B621CB"/>
    <w:rsid w:val="00B6224D"/>
    <w:rsid w:val="00B62633"/>
    <w:rsid w:val="00B6284B"/>
    <w:rsid w:val="00B62939"/>
    <w:rsid w:val="00B62B49"/>
    <w:rsid w:val="00B62E72"/>
    <w:rsid w:val="00B63630"/>
    <w:rsid w:val="00B64621"/>
    <w:rsid w:val="00B64D4E"/>
    <w:rsid w:val="00B650CE"/>
    <w:rsid w:val="00B6612A"/>
    <w:rsid w:val="00B6629D"/>
    <w:rsid w:val="00B6645D"/>
    <w:rsid w:val="00B66682"/>
    <w:rsid w:val="00B66F7E"/>
    <w:rsid w:val="00B67255"/>
    <w:rsid w:val="00B6768D"/>
    <w:rsid w:val="00B67825"/>
    <w:rsid w:val="00B700F7"/>
    <w:rsid w:val="00B70B29"/>
    <w:rsid w:val="00B70B51"/>
    <w:rsid w:val="00B70F3A"/>
    <w:rsid w:val="00B71017"/>
    <w:rsid w:val="00B7140D"/>
    <w:rsid w:val="00B72258"/>
    <w:rsid w:val="00B729A1"/>
    <w:rsid w:val="00B73219"/>
    <w:rsid w:val="00B73552"/>
    <w:rsid w:val="00B73892"/>
    <w:rsid w:val="00B74070"/>
    <w:rsid w:val="00B747D9"/>
    <w:rsid w:val="00B754C2"/>
    <w:rsid w:val="00B75FE6"/>
    <w:rsid w:val="00B770F3"/>
    <w:rsid w:val="00B7786A"/>
    <w:rsid w:val="00B77BE2"/>
    <w:rsid w:val="00B77BEB"/>
    <w:rsid w:val="00B77E76"/>
    <w:rsid w:val="00B77FD2"/>
    <w:rsid w:val="00B80DB1"/>
    <w:rsid w:val="00B81072"/>
    <w:rsid w:val="00B8113A"/>
    <w:rsid w:val="00B81568"/>
    <w:rsid w:val="00B822D1"/>
    <w:rsid w:val="00B8255B"/>
    <w:rsid w:val="00B82B4B"/>
    <w:rsid w:val="00B82BFC"/>
    <w:rsid w:val="00B834C6"/>
    <w:rsid w:val="00B836F8"/>
    <w:rsid w:val="00B843D7"/>
    <w:rsid w:val="00B84A3B"/>
    <w:rsid w:val="00B84C9F"/>
    <w:rsid w:val="00B84F89"/>
    <w:rsid w:val="00B851FA"/>
    <w:rsid w:val="00B85656"/>
    <w:rsid w:val="00B8640A"/>
    <w:rsid w:val="00B86CB4"/>
    <w:rsid w:val="00B87664"/>
    <w:rsid w:val="00B876B9"/>
    <w:rsid w:val="00B877C7"/>
    <w:rsid w:val="00B9011F"/>
    <w:rsid w:val="00B9021B"/>
    <w:rsid w:val="00B90240"/>
    <w:rsid w:val="00B9058D"/>
    <w:rsid w:val="00B90626"/>
    <w:rsid w:val="00B9098D"/>
    <w:rsid w:val="00B910CF"/>
    <w:rsid w:val="00B914F3"/>
    <w:rsid w:val="00B91952"/>
    <w:rsid w:val="00B9228A"/>
    <w:rsid w:val="00B932F7"/>
    <w:rsid w:val="00B9337E"/>
    <w:rsid w:val="00B93705"/>
    <w:rsid w:val="00B93783"/>
    <w:rsid w:val="00B939EE"/>
    <w:rsid w:val="00B942E0"/>
    <w:rsid w:val="00B94831"/>
    <w:rsid w:val="00B94EA3"/>
    <w:rsid w:val="00B9634A"/>
    <w:rsid w:val="00B96A66"/>
    <w:rsid w:val="00B97E7E"/>
    <w:rsid w:val="00B97FED"/>
    <w:rsid w:val="00B97FF3"/>
    <w:rsid w:val="00BA0322"/>
    <w:rsid w:val="00BA0549"/>
    <w:rsid w:val="00BA08C7"/>
    <w:rsid w:val="00BA0B2F"/>
    <w:rsid w:val="00BA0D42"/>
    <w:rsid w:val="00BA0F4E"/>
    <w:rsid w:val="00BA13B4"/>
    <w:rsid w:val="00BA15AD"/>
    <w:rsid w:val="00BA1F65"/>
    <w:rsid w:val="00BA23BB"/>
    <w:rsid w:val="00BA2518"/>
    <w:rsid w:val="00BA2659"/>
    <w:rsid w:val="00BA3351"/>
    <w:rsid w:val="00BA395F"/>
    <w:rsid w:val="00BA3A69"/>
    <w:rsid w:val="00BA3AA0"/>
    <w:rsid w:val="00BA3CDA"/>
    <w:rsid w:val="00BA42EE"/>
    <w:rsid w:val="00BA54F9"/>
    <w:rsid w:val="00BA59CE"/>
    <w:rsid w:val="00BA6039"/>
    <w:rsid w:val="00BA617E"/>
    <w:rsid w:val="00BA7779"/>
    <w:rsid w:val="00BA7894"/>
    <w:rsid w:val="00BB002D"/>
    <w:rsid w:val="00BB0035"/>
    <w:rsid w:val="00BB03F9"/>
    <w:rsid w:val="00BB06DC"/>
    <w:rsid w:val="00BB07E1"/>
    <w:rsid w:val="00BB08A9"/>
    <w:rsid w:val="00BB2050"/>
    <w:rsid w:val="00BB281D"/>
    <w:rsid w:val="00BB2A53"/>
    <w:rsid w:val="00BB35EB"/>
    <w:rsid w:val="00BB3E85"/>
    <w:rsid w:val="00BB45E0"/>
    <w:rsid w:val="00BB48FB"/>
    <w:rsid w:val="00BB4CAC"/>
    <w:rsid w:val="00BB4D5D"/>
    <w:rsid w:val="00BB51F2"/>
    <w:rsid w:val="00BB59FC"/>
    <w:rsid w:val="00BB5AC5"/>
    <w:rsid w:val="00BB6141"/>
    <w:rsid w:val="00BB644F"/>
    <w:rsid w:val="00BB6C57"/>
    <w:rsid w:val="00BB6E5A"/>
    <w:rsid w:val="00BB729E"/>
    <w:rsid w:val="00BB74DF"/>
    <w:rsid w:val="00BB7988"/>
    <w:rsid w:val="00BB7B97"/>
    <w:rsid w:val="00BC0523"/>
    <w:rsid w:val="00BC0CBA"/>
    <w:rsid w:val="00BC13BA"/>
    <w:rsid w:val="00BC1DD9"/>
    <w:rsid w:val="00BC1F49"/>
    <w:rsid w:val="00BC1F6E"/>
    <w:rsid w:val="00BC20CB"/>
    <w:rsid w:val="00BC23E3"/>
    <w:rsid w:val="00BC28FB"/>
    <w:rsid w:val="00BC2DF1"/>
    <w:rsid w:val="00BC4B27"/>
    <w:rsid w:val="00BC4B89"/>
    <w:rsid w:val="00BC5E2D"/>
    <w:rsid w:val="00BC66DA"/>
    <w:rsid w:val="00BD0129"/>
    <w:rsid w:val="00BD06D3"/>
    <w:rsid w:val="00BD0951"/>
    <w:rsid w:val="00BD0A0C"/>
    <w:rsid w:val="00BD115B"/>
    <w:rsid w:val="00BD15A7"/>
    <w:rsid w:val="00BD187D"/>
    <w:rsid w:val="00BD1C36"/>
    <w:rsid w:val="00BD28EE"/>
    <w:rsid w:val="00BD2C9C"/>
    <w:rsid w:val="00BD2E5D"/>
    <w:rsid w:val="00BD325A"/>
    <w:rsid w:val="00BD32B3"/>
    <w:rsid w:val="00BD3AA2"/>
    <w:rsid w:val="00BD3BF4"/>
    <w:rsid w:val="00BD3C9D"/>
    <w:rsid w:val="00BD3CCA"/>
    <w:rsid w:val="00BD429A"/>
    <w:rsid w:val="00BD4616"/>
    <w:rsid w:val="00BD4C7F"/>
    <w:rsid w:val="00BD4E42"/>
    <w:rsid w:val="00BD50D5"/>
    <w:rsid w:val="00BD59D5"/>
    <w:rsid w:val="00BD6D9D"/>
    <w:rsid w:val="00BD70C2"/>
    <w:rsid w:val="00BD710E"/>
    <w:rsid w:val="00BD796D"/>
    <w:rsid w:val="00BD7C60"/>
    <w:rsid w:val="00BE09EA"/>
    <w:rsid w:val="00BE29B1"/>
    <w:rsid w:val="00BE3109"/>
    <w:rsid w:val="00BE327A"/>
    <w:rsid w:val="00BE33E4"/>
    <w:rsid w:val="00BE368A"/>
    <w:rsid w:val="00BE3AAF"/>
    <w:rsid w:val="00BE434D"/>
    <w:rsid w:val="00BE472A"/>
    <w:rsid w:val="00BE4B32"/>
    <w:rsid w:val="00BE5E1B"/>
    <w:rsid w:val="00BE5FD0"/>
    <w:rsid w:val="00BE61B7"/>
    <w:rsid w:val="00BE62A7"/>
    <w:rsid w:val="00BE6343"/>
    <w:rsid w:val="00BE6536"/>
    <w:rsid w:val="00BE7B1C"/>
    <w:rsid w:val="00BE7C9B"/>
    <w:rsid w:val="00BE7D42"/>
    <w:rsid w:val="00BF01E9"/>
    <w:rsid w:val="00BF09DF"/>
    <w:rsid w:val="00BF1291"/>
    <w:rsid w:val="00BF19AB"/>
    <w:rsid w:val="00BF1E1E"/>
    <w:rsid w:val="00BF2011"/>
    <w:rsid w:val="00BF22BA"/>
    <w:rsid w:val="00BF2E59"/>
    <w:rsid w:val="00BF31B4"/>
    <w:rsid w:val="00BF3314"/>
    <w:rsid w:val="00BF335C"/>
    <w:rsid w:val="00BF3646"/>
    <w:rsid w:val="00BF374C"/>
    <w:rsid w:val="00BF3D33"/>
    <w:rsid w:val="00BF4265"/>
    <w:rsid w:val="00BF42E3"/>
    <w:rsid w:val="00BF49EA"/>
    <w:rsid w:val="00BF5280"/>
    <w:rsid w:val="00BF5501"/>
    <w:rsid w:val="00BF5D1B"/>
    <w:rsid w:val="00BF6159"/>
    <w:rsid w:val="00BF6675"/>
    <w:rsid w:val="00BF6A08"/>
    <w:rsid w:val="00BF70FA"/>
    <w:rsid w:val="00BF72BF"/>
    <w:rsid w:val="00BF741D"/>
    <w:rsid w:val="00BF78AE"/>
    <w:rsid w:val="00BF7FCE"/>
    <w:rsid w:val="00C00971"/>
    <w:rsid w:val="00C00B75"/>
    <w:rsid w:val="00C010B3"/>
    <w:rsid w:val="00C011FB"/>
    <w:rsid w:val="00C01349"/>
    <w:rsid w:val="00C01707"/>
    <w:rsid w:val="00C018C4"/>
    <w:rsid w:val="00C02063"/>
    <w:rsid w:val="00C021B0"/>
    <w:rsid w:val="00C029C5"/>
    <w:rsid w:val="00C0327F"/>
    <w:rsid w:val="00C03D2B"/>
    <w:rsid w:val="00C04039"/>
    <w:rsid w:val="00C05283"/>
    <w:rsid w:val="00C056A9"/>
    <w:rsid w:val="00C057D5"/>
    <w:rsid w:val="00C058EB"/>
    <w:rsid w:val="00C0596A"/>
    <w:rsid w:val="00C05ECC"/>
    <w:rsid w:val="00C063D5"/>
    <w:rsid w:val="00C064F9"/>
    <w:rsid w:val="00C06B9E"/>
    <w:rsid w:val="00C07641"/>
    <w:rsid w:val="00C07E15"/>
    <w:rsid w:val="00C07EB8"/>
    <w:rsid w:val="00C07EE6"/>
    <w:rsid w:val="00C100FC"/>
    <w:rsid w:val="00C10208"/>
    <w:rsid w:val="00C10859"/>
    <w:rsid w:val="00C10922"/>
    <w:rsid w:val="00C11487"/>
    <w:rsid w:val="00C11553"/>
    <w:rsid w:val="00C115EC"/>
    <w:rsid w:val="00C1161C"/>
    <w:rsid w:val="00C1224C"/>
    <w:rsid w:val="00C12E98"/>
    <w:rsid w:val="00C1326F"/>
    <w:rsid w:val="00C1344D"/>
    <w:rsid w:val="00C135D7"/>
    <w:rsid w:val="00C1388E"/>
    <w:rsid w:val="00C14748"/>
    <w:rsid w:val="00C14D47"/>
    <w:rsid w:val="00C14E1C"/>
    <w:rsid w:val="00C15043"/>
    <w:rsid w:val="00C15366"/>
    <w:rsid w:val="00C1539D"/>
    <w:rsid w:val="00C15936"/>
    <w:rsid w:val="00C15C47"/>
    <w:rsid w:val="00C168F7"/>
    <w:rsid w:val="00C16E34"/>
    <w:rsid w:val="00C17302"/>
    <w:rsid w:val="00C174A3"/>
    <w:rsid w:val="00C174CF"/>
    <w:rsid w:val="00C17AC9"/>
    <w:rsid w:val="00C200F3"/>
    <w:rsid w:val="00C21309"/>
    <w:rsid w:val="00C215D2"/>
    <w:rsid w:val="00C218FE"/>
    <w:rsid w:val="00C21A4A"/>
    <w:rsid w:val="00C21E6B"/>
    <w:rsid w:val="00C2231C"/>
    <w:rsid w:val="00C241A2"/>
    <w:rsid w:val="00C2507E"/>
    <w:rsid w:val="00C251C9"/>
    <w:rsid w:val="00C25865"/>
    <w:rsid w:val="00C25C90"/>
    <w:rsid w:val="00C260EF"/>
    <w:rsid w:val="00C26971"/>
    <w:rsid w:val="00C26ADE"/>
    <w:rsid w:val="00C26D58"/>
    <w:rsid w:val="00C26DFE"/>
    <w:rsid w:val="00C26EB1"/>
    <w:rsid w:val="00C2799F"/>
    <w:rsid w:val="00C300DB"/>
    <w:rsid w:val="00C30717"/>
    <w:rsid w:val="00C31320"/>
    <w:rsid w:val="00C31576"/>
    <w:rsid w:val="00C31732"/>
    <w:rsid w:val="00C31856"/>
    <w:rsid w:val="00C31E53"/>
    <w:rsid w:val="00C3201B"/>
    <w:rsid w:val="00C3218D"/>
    <w:rsid w:val="00C321FB"/>
    <w:rsid w:val="00C32520"/>
    <w:rsid w:val="00C33513"/>
    <w:rsid w:val="00C335A9"/>
    <w:rsid w:val="00C33C31"/>
    <w:rsid w:val="00C33EA3"/>
    <w:rsid w:val="00C33F1C"/>
    <w:rsid w:val="00C34076"/>
    <w:rsid w:val="00C34173"/>
    <w:rsid w:val="00C34207"/>
    <w:rsid w:val="00C35299"/>
    <w:rsid w:val="00C3581F"/>
    <w:rsid w:val="00C35859"/>
    <w:rsid w:val="00C35F94"/>
    <w:rsid w:val="00C3631B"/>
    <w:rsid w:val="00C36DF9"/>
    <w:rsid w:val="00C36EA9"/>
    <w:rsid w:val="00C3708C"/>
    <w:rsid w:val="00C37333"/>
    <w:rsid w:val="00C3766B"/>
    <w:rsid w:val="00C3773B"/>
    <w:rsid w:val="00C377DE"/>
    <w:rsid w:val="00C37F4A"/>
    <w:rsid w:val="00C4037D"/>
    <w:rsid w:val="00C40C7F"/>
    <w:rsid w:val="00C41397"/>
    <w:rsid w:val="00C41705"/>
    <w:rsid w:val="00C4172C"/>
    <w:rsid w:val="00C427C5"/>
    <w:rsid w:val="00C42DBB"/>
    <w:rsid w:val="00C45168"/>
    <w:rsid w:val="00C45205"/>
    <w:rsid w:val="00C45A76"/>
    <w:rsid w:val="00C47094"/>
    <w:rsid w:val="00C47157"/>
    <w:rsid w:val="00C47F69"/>
    <w:rsid w:val="00C50076"/>
    <w:rsid w:val="00C5099F"/>
    <w:rsid w:val="00C51540"/>
    <w:rsid w:val="00C51621"/>
    <w:rsid w:val="00C51DF2"/>
    <w:rsid w:val="00C52155"/>
    <w:rsid w:val="00C52590"/>
    <w:rsid w:val="00C52976"/>
    <w:rsid w:val="00C52ADA"/>
    <w:rsid w:val="00C52C2A"/>
    <w:rsid w:val="00C52E4D"/>
    <w:rsid w:val="00C5386B"/>
    <w:rsid w:val="00C53B88"/>
    <w:rsid w:val="00C548D4"/>
    <w:rsid w:val="00C552CA"/>
    <w:rsid w:val="00C554D6"/>
    <w:rsid w:val="00C55BFC"/>
    <w:rsid w:val="00C55CE4"/>
    <w:rsid w:val="00C56DC2"/>
    <w:rsid w:val="00C56EEB"/>
    <w:rsid w:val="00C570EF"/>
    <w:rsid w:val="00C57172"/>
    <w:rsid w:val="00C576ED"/>
    <w:rsid w:val="00C5778F"/>
    <w:rsid w:val="00C57859"/>
    <w:rsid w:val="00C579B6"/>
    <w:rsid w:val="00C579CE"/>
    <w:rsid w:val="00C57B0D"/>
    <w:rsid w:val="00C57C76"/>
    <w:rsid w:val="00C60057"/>
    <w:rsid w:val="00C60334"/>
    <w:rsid w:val="00C605C2"/>
    <w:rsid w:val="00C60F2C"/>
    <w:rsid w:val="00C61032"/>
    <w:rsid w:val="00C61294"/>
    <w:rsid w:val="00C62608"/>
    <w:rsid w:val="00C62942"/>
    <w:rsid w:val="00C62D8C"/>
    <w:rsid w:val="00C63376"/>
    <w:rsid w:val="00C63432"/>
    <w:rsid w:val="00C63BA5"/>
    <w:rsid w:val="00C63BBC"/>
    <w:rsid w:val="00C64704"/>
    <w:rsid w:val="00C65958"/>
    <w:rsid w:val="00C65BFE"/>
    <w:rsid w:val="00C667A0"/>
    <w:rsid w:val="00C70218"/>
    <w:rsid w:val="00C70708"/>
    <w:rsid w:val="00C7093A"/>
    <w:rsid w:val="00C70DDA"/>
    <w:rsid w:val="00C715B2"/>
    <w:rsid w:val="00C716AA"/>
    <w:rsid w:val="00C71D38"/>
    <w:rsid w:val="00C7213B"/>
    <w:rsid w:val="00C73290"/>
    <w:rsid w:val="00C73D0B"/>
    <w:rsid w:val="00C74375"/>
    <w:rsid w:val="00C745B5"/>
    <w:rsid w:val="00C745CA"/>
    <w:rsid w:val="00C7481B"/>
    <w:rsid w:val="00C75B64"/>
    <w:rsid w:val="00C75DEC"/>
    <w:rsid w:val="00C764E9"/>
    <w:rsid w:val="00C76932"/>
    <w:rsid w:val="00C76E53"/>
    <w:rsid w:val="00C76E69"/>
    <w:rsid w:val="00C77CD8"/>
    <w:rsid w:val="00C80AB7"/>
    <w:rsid w:val="00C80AC0"/>
    <w:rsid w:val="00C814F3"/>
    <w:rsid w:val="00C817A8"/>
    <w:rsid w:val="00C82076"/>
    <w:rsid w:val="00C83043"/>
    <w:rsid w:val="00C831FC"/>
    <w:rsid w:val="00C834EE"/>
    <w:rsid w:val="00C83A39"/>
    <w:rsid w:val="00C83C4B"/>
    <w:rsid w:val="00C83D0E"/>
    <w:rsid w:val="00C84CBD"/>
    <w:rsid w:val="00C85223"/>
    <w:rsid w:val="00C85837"/>
    <w:rsid w:val="00C86744"/>
    <w:rsid w:val="00C871EF"/>
    <w:rsid w:val="00C87212"/>
    <w:rsid w:val="00C87762"/>
    <w:rsid w:val="00C879E1"/>
    <w:rsid w:val="00C87F40"/>
    <w:rsid w:val="00C87F92"/>
    <w:rsid w:val="00C906E0"/>
    <w:rsid w:val="00C90B12"/>
    <w:rsid w:val="00C914D7"/>
    <w:rsid w:val="00C9182E"/>
    <w:rsid w:val="00C91B9F"/>
    <w:rsid w:val="00C9330A"/>
    <w:rsid w:val="00C935FB"/>
    <w:rsid w:val="00C93CC2"/>
    <w:rsid w:val="00C93EBE"/>
    <w:rsid w:val="00C9434A"/>
    <w:rsid w:val="00C943F4"/>
    <w:rsid w:val="00C94CF7"/>
    <w:rsid w:val="00C9515A"/>
    <w:rsid w:val="00C9537A"/>
    <w:rsid w:val="00C95959"/>
    <w:rsid w:val="00C959EE"/>
    <w:rsid w:val="00C95BB1"/>
    <w:rsid w:val="00C966DD"/>
    <w:rsid w:val="00C968D4"/>
    <w:rsid w:val="00C96988"/>
    <w:rsid w:val="00C97AB5"/>
    <w:rsid w:val="00C97F9F"/>
    <w:rsid w:val="00CA0346"/>
    <w:rsid w:val="00CA1183"/>
    <w:rsid w:val="00CA1450"/>
    <w:rsid w:val="00CA17F5"/>
    <w:rsid w:val="00CA29FC"/>
    <w:rsid w:val="00CA2BB2"/>
    <w:rsid w:val="00CA2D43"/>
    <w:rsid w:val="00CA2F95"/>
    <w:rsid w:val="00CA3737"/>
    <w:rsid w:val="00CA41A8"/>
    <w:rsid w:val="00CA41F5"/>
    <w:rsid w:val="00CA5085"/>
    <w:rsid w:val="00CA53C2"/>
    <w:rsid w:val="00CA56FC"/>
    <w:rsid w:val="00CA5B4E"/>
    <w:rsid w:val="00CA6012"/>
    <w:rsid w:val="00CA65D2"/>
    <w:rsid w:val="00CA684B"/>
    <w:rsid w:val="00CA722F"/>
    <w:rsid w:val="00CA7375"/>
    <w:rsid w:val="00CA7B2E"/>
    <w:rsid w:val="00CA7F0A"/>
    <w:rsid w:val="00CB00E0"/>
    <w:rsid w:val="00CB0584"/>
    <w:rsid w:val="00CB1242"/>
    <w:rsid w:val="00CB13FB"/>
    <w:rsid w:val="00CB18F0"/>
    <w:rsid w:val="00CB1AD7"/>
    <w:rsid w:val="00CB1FDF"/>
    <w:rsid w:val="00CB20C0"/>
    <w:rsid w:val="00CB26B6"/>
    <w:rsid w:val="00CB27A1"/>
    <w:rsid w:val="00CB2842"/>
    <w:rsid w:val="00CB2AAF"/>
    <w:rsid w:val="00CB2C90"/>
    <w:rsid w:val="00CB316B"/>
    <w:rsid w:val="00CB393F"/>
    <w:rsid w:val="00CB397D"/>
    <w:rsid w:val="00CB4046"/>
    <w:rsid w:val="00CB4154"/>
    <w:rsid w:val="00CB4651"/>
    <w:rsid w:val="00CB4880"/>
    <w:rsid w:val="00CB4A05"/>
    <w:rsid w:val="00CB5012"/>
    <w:rsid w:val="00CB6EC9"/>
    <w:rsid w:val="00CB6FF4"/>
    <w:rsid w:val="00CB7060"/>
    <w:rsid w:val="00CB7EC5"/>
    <w:rsid w:val="00CB7EF1"/>
    <w:rsid w:val="00CC0097"/>
    <w:rsid w:val="00CC02F1"/>
    <w:rsid w:val="00CC0365"/>
    <w:rsid w:val="00CC08BF"/>
    <w:rsid w:val="00CC0A86"/>
    <w:rsid w:val="00CC0DD6"/>
    <w:rsid w:val="00CC17DA"/>
    <w:rsid w:val="00CC1A55"/>
    <w:rsid w:val="00CC1F6E"/>
    <w:rsid w:val="00CC2399"/>
    <w:rsid w:val="00CC2E63"/>
    <w:rsid w:val="00CC321A"/>
    <w:rsid w:val="00CC332D"/>
    <w:rsid w:val="00CC375B"/>
    <w:rsid w:val="00CC3B47"/>
    <w:rsid w:val="00CC49DA"/>
    <w:rsid w:val="00CC4FED"/>
    <w:rsid w:val="00CC5425"/>
    <w:rsid w:val="00CC5B88"/>
    <w:rsid w:val="00CC6664"/>
    <w:rsid w:val="00CC6BCB"/>
    <w:rsid w:val="00CC7450"/>
    <w:rsid w:val="00CC75DB"/>
    <w:rsid w:val="00CC78B4"/>
    <w:rsid w:val="00CC7946"/>
    <w:rsid w:val="00CD016E"/>
    <w:rsid w:val="00CD0237"/>
    <w:rsid w:val="00CD070C"/>
    <w:rsid w:val="00CD08CB"/>
    <w:rsid w:val="00CD09B7"/>
    <w:rsid w:val="00CD1CC7"/>
    <w:rsid w:val="00CD1D19"/>
    <w:rsid w:val="00CD2396"/>
    <w:rsid w:val="00CD3C06"/>
    <w:rsid w:val="00CD4010"/>
    <w:rsid w:val="00CD4DA8"/>
    <w:rsid w:val="00CD5415"/>
    <w:rsid w:val="00CD55B2"/>
    <w:rsid w:val="00CD580A"/>
    <w:rsid w:val="00CD5865"/>
    <w:rsid w:val="00CD58DE"/>
    <w:rsid w:val="00CD5C67"/>
    <w:rsid w:val="00CD62CE"/>
    <w:rsid w:val="00CD662A"/>
    <w:rsid w:val="00CD6A32"/>
    <w:rsid w:val="00CD6C8D"/>
    <w:rsid w:val="00CD6DF1"/>
    <w:rsid w:val="00CD70A8"/>
    <w:rsid w:val="00CD738B"/>
    <w:rsid w:val="00CD79D5"/>
    <w:rsid w:val="00CE072D"/>
    <w:rsid w:val="00CE093F"/>
    <w:rsid w:val="00CE0A18"/>
    <w:rsid w:val="00CE0F37"/>
    <w:rsid w:val="00CE0F90"/>
    <w:rsid w:val="00CE1298"/>
    <w:rsid w:val="00CE199C"/>
    <w:rsid w:val="00CE29B2"/>
    <w:rsid w:val="00CE2CB6"/>
    <w:rsid w:val="00CE3479"/>
    <w:rsid w:val="00CE3D59"/>
    <w:rsid w:val="00CE49F6"/>
    <w:rsid w:val="00CE4C54"/>
    <w:rsid w:val="00CE52C2"/>
    <w:rsid w:val="00CE5825"/>
    <w:rsid w:val="00CE6225"/>
    <w:rsid w:val="00CE6614"/>
    <w:rsid w:val="00CE6716"/>
    <w:rsid w:val="00CE6A60"/>
    <w:rsid w:val="00CF07CB"/>
    <w:rsid w:val="00CF08B8"/>
    <w:rsid w:val="00CF0B49"/>
    <w:rsid w:val="00CF18EF"/>
    <w:rsid w:val="00CF193D"/>
    <w:rsid w:val="00CF2434"/>
    <w:rsid w:val="00CF278B"/>
    <w:rsid w:val="00CF27CB"/>
    <w:rsid w:val="00CF2A2D"/>
    <w:rsid w:val="00CF2A9E"/>
    <w:rsid w:val="00CF3B76"/>
    <w:rsid w:val="00CF5686"/>
    <w:rsid w:val="00CF5AA4"/>
    <w:rsid w:val="00CF6609"/>
    <w:rsid w:val="00CF6F0C"/>
    <w:rsid w:val="00CF7467"/>
    <w:rsid w:val="00CF770E"/>
    <w:rsid w:val="00CF7F0F"/>
    <w:rsid w:val="00D00BF3"/>
    <w:rsid w:val="00D00C75"/>
    <w:rsid w:val="00D00D1C"/>
    <w:rsid w:val="00D019E1"/>
    <w:rsid w:val="00D01A90"/>
    <w:rsid w:val="00D01F47"/>
    <w:rsid w:val="00D02182"/>
    <w:rsid w:val="00D02C31"/>
    <w:rsid w:val="00D0341E"/>
    <w:rsid w:val="00D03EA9"/>
    <w:rsid w:val="00D03F1A"/>
    <w:rsid w:val="00D0415A"/>
    <w:rsid w:val="00D04658"/>
    <w:rsid w:val="00D04960"/>
    <w:rsid w:val="00D04BC9"/>
    <w:rsid w:val="00D0519D"/>
    <w:rsid w:val="00D0588B"/>
    <w:rsid w:val="00D0671B"/>
    <w:rsid w:val="00D102CD"/>
    <w:rsid w:val="00D1084D"/>
    <w:rsid w:val="00D108FF"/>
    <w:rsid w:val="00D1153A"/>
    <w:rsid w:val="00D115C6"/>
    <w:rsid w:val="00D11F1F"/>
    <w:rsid w:val="00D1242E"/>
    <w:rsid w:val="00D126A0"/>
    <w:rsid w:val="00D1272A"/>
    <w:rsid w:val="00D13679"/>
    <w:rsid w:val="00D13C4E"/>
    <w:rsid w:val="00D140D4"/>
    <w:rsid w:val="00D140FA"/>
    <w:rsid w:val="00D15527"/>
    <w:rsid w:val="00D15C55"/>
    <w:rsid w:val="00D161F6"/>
    <w:rsid w:val="00D1624D"/>
    <w:rsid w:val="00D16AC4"/>
    <w:rsid w:val="00D16DA7"/>
    <w:rsid w:val="00D172E4"/>
    <w:rsid w:val="00D1749F"/>
    <w:rsid w:val="00D17548"/>
    <w:rsid w:val="00D17DEE"/>
    <w:rsid w:val="00D17E86"/>
    <w:rsid w:val="00D20305"/>
    <w:rsid w:val="00D20ACD"/>
    <w:rsid w:val="00D21C58"/>
    <w:rsid w:val="00D21D42"/>
    <w:rsid w:val="00D21DF7"/>
    <w:rsid w:val="00D2200B"/>
    <w:rsid w:val="00D22380"/>
    <w:rsid w:val="00D22644"/>
    <w:rsid w:val="00D22B0E"/>
    <w:rsid w:val="00D22DBE"/>
    <w:rsid w:val="00D233B9"/>
    <w:rsid w:val="00D2344A"/>
    <w:rsid w:val="00D23D38"/>
    <w:rsid w:val="00D2452C"/>
    <w:rsid w:val="00D248BE"/>
    <w:rsid w:val="00D257AC"/>
    <w:rsid w:val="00D258EF"/>
    <w:rsid w:val="00D25933"/>
    <w:rsid w:val="00D259F3"/>
    <w:rsid w:val="00D25F5B"/>
    <w:rsid w:val="00D26865"/>
    <w:rsid w:val="00D26D14"/>
    <w:rsid w:val="00D2704A"/>
    <w:rsid w:val="00D272A2"/>
    <w:rsid w:val="00D27448"/>
    <w:rsid w:val="00D2762B"/>
    <w:rsid w:val="00D27946"/>
    <w:rsid w:val="00D27BE0"/>
    <w:rsid w:val="00D30040"/>
    <w:rsid w:val="00D31071"/>
    <w:rsid w:val="00D31084"/>
    <w:rsid w:val="00D31352"/>
    <w:rsid w:val="00D32148"/>
    <w:rsid w:val="00D32AF2"/>
    <w:rsid w:val="00D32B4E"/>
    <w:rsid w:val="00D331E7"/>
    <w:rsid w:val="00D33504"/>
    <w:rsid w:val="00D3460F"/>
    <w:rsid w:val="00D347ED"/>
    <w:rsid w:val="00D35112"/>
    <w:rsid w:val="00D35E15"/>
    <w:rsid w:val="00D37939"/>
    <w:rsid w:val="00D37F33"/>
    <w:rsid w:val="00D37F6A"/>
    <w:rsid w:val="00D40627"/>
    <w:rsid w:val="00D4068A"/>
    <w:rsid w:val="00D41337"/>
    <w:rsid w:val="00D41D8D"/>
    <w:rsid w:val="00D42FC7"/>
    <w:rsid w:val="00D43883"/>
    <w:rsid w:val="00D438BF"/>
    <w:rsid w:val="00D43C04"/>
    <w:rsid w:val="00D448DD"/>
    <w:rsid w:val="00D44A56"/>
    <w:rsid w:val="00D44C13"/>
    <w:rsid w:val="00D44E68"/>
    <w:rsid w:val="00D45BB2"/>
    <w:rsid w:val="00D46898"/>
    <w:rsid w:val="00D4708A"/>
    <w:rsid w:val="00D4753C"/>
    <w:rsid w:val="00D47907"/>
    <w:rsid w:val="00D47B0A"/>
    <w:rsid w:val="00D47CB2"/>
    <w:rsid w:val="00D47ED7"/>
    <w:rsid w:val="00D50635"/>
    <w:rsid w:val="00D50A13"/>
    <w:rsid w:val="00D517B4"/>
    <w:rsid w:val="00D51A6C"/>
    <w:rsid w:val="00D51DE7"/>
    <w:rsid w:val="00D51DF0"/>
    <w:rsid w:val="00D52009"/>
    <w:rsid w:val="00D52284"/>
    <w:rsid w:val="00D53437"/>
    <w:rsid w:val="00D53EB1"/>
    <w:rsid w:val="00D54B01"/>
    <w:rsid w:val="00D54C42"/>
    <w:rsid w:val="00D54CBE"/>
    <w:rsid w:val="00D54E6A"/>
    <w:rsid w:val="00D55453"/>
    <w:rsid w:val="00D55F22"/>
    <w:rsid w:val="00D56123"/>
    <w:rsid w:val="00D57363"/>
    <w:rsid w:val="00D576CD"/>
    <w:rsid w:val="00D57E8C"/>
    <w:rsid w:val="00D60093"/>
    <w:rsid w:val="00D606C3"/>
    <w:rsid w:val="00D6080F"/>
    <w:rsid w:val="00D60937"/>
    <w:rsid w:val="00D6098D"/>
    <w:rsid w:val="00D609C3"/>
    <w:rsid w:val="00D61100"/>
    <w:rsid w:val="00D61B51"/>
    <w:rsid w:val="00D6205D"/>
    <w:rsid w:val="00D62249"/>
    <w:rsid w:val="00D62311"/>
    <w:rsid w:val="00D62F4F"/>
    <w:rsid w:val="00D6311B"/>
    <w:rsid w:val="00D6313E"/>
    <w:rsid w:val="00D63858"/>
    <w:rsid w:val="00D63A00"/>
    <w:rsid w:val="00D63F46"/>
    <w:rsid w:val="00D654D5"/>
    <w:rsid w:val="00D65815"/>
    <w:rsid w:val="00D65D42"/>
    <w:rsid w:val="00D66188"/>
    <w:rsid w:val="00D6626D"/>
    <w:rsid w:val="00D67D6B"/>
    <w:rsid w:val="00D67F3A"/>
    <w:rsid w:val="00D70A77"/>
    <w:rsid w:val="00D70C14"/>
    <w:rsid w:val="00D711CD"/>
    <w:rsid w:val="00D7129C"/>
    <w:rsid w:val="00D71506"/>
    <w:rsid w:val="00D71E0D"/>
    <w:rsid w:val="00D71EBF"/>
    <w:rsid w:val="00D72A4B"/>
    <w:rsid w:val="00D733BA"/>
    <w:rsid w:val="00D73CC6"/>
    <w:rsid w:val="00D73DBA"/>
    <w:rsid w:val="00D7423E"/>
    <w:rsid w:val="00D744D1"/>
    <w:rsid w:val="00D74515"/>
    <w:rsid w:val="00D75993"/>
    <w:rsid w:val="00D75F8F"/>
    <w:rsid w:val="00D769D7"/>
    <w:rsid w:val="00D76BF1"/>
    <w:rsid w:val="00D77007"/>
    <w:rsid w:val="00D774E1"/>
    <w:rsid w:val="00D77529"/>
    <w:rsid w:val="00D77937"/>
    <w:rsid w:val="00D80155"/>
    <w:rsid w:val="00D8041F"/>
    <w:rsid w:val="00D80B09"/>
    <w:rsid w:val="00D81240"/>
    <w:rsid w:val="00D816D7"/>
    <w:rsid w:val="00D8172C"/>
    <w:rsid w:val="00D819A2"/>
    <w:rsid w:val="00D81CF1"/>
    <w:rsid w:val="00D825A4"/>
    <w:rsid w:val="00D82762"/>
    <w:rsid w:val="00D827F1"/>
    <w:rsid w:val="00D828FC"/>
    <w:rsid w:val="00D82C8F"/>
    <w:rsid w:val="00D82CA0"/>
    <w:rsid w:val="00D82E17"/>
    <w:rsid w:val="00D8309F"/>
    <w:rsid w:val="00D833EA"/>
    <w:rsid w:val="00D836AC"/>
    <w:rsid w:val="00D83BD6"/>
    <w:rsid w:val="00D83D22"/>
    <w:rsid w:val="00D83E78"/>
    <w:rsid w:val="00D844EB"/>
    <w:rsid w:val="00D85288"/>
    <w:rsid w:val="00D8529F"/>
    <w:rsid w:val="00D856D9"/>
    <w:rsid w:val="00D86171"/>
    <w:rsid w:val="00D86AAC"/>
    <w:rsid w:val="00D87456"/>
    <w:rsid w:val="00D902F5"/>
    <w:rsid w:val="00D904F5"/>
    <w:rsid w:val="00D90615"/>
    <w:rsid w:val="00D907A3"/>
    <w:rsid w:val="00D90FB6"/>
    <w:rsid w:val="00D91835"/>
    <w:rsid w:val="00D91D09"/>
    <w:rsid w:val="00D927B7"/>
    <w:rsid w:val="00D92957"/>
    <w:rsid w:val="00D92A1E"/>
    <w:rsid w:val="00D92AF0"/>
    <w:rsid w:val="00D92BA0"/>
    <w:rsid w:val="00D935C6"/>
    <w:rsid w:val="00D93890"/>
    <w:rsid w:val="00D9402A"/>
    <w:rsid w:val="00D94827"/>
    <w:rsid w:val="00D9496F"/>
    <w:rsid w:val="00D94CFA"/>
    <w:rsid w:val="00D955D3"/>
    <w:rsid w:val="00D95828"/>
    <w:rsid w:val="00D95AA9"/>
    <w:rsid w:val="00D95E36"/>
    <w:rsid w:val="00D9609A"/>
    <w:rsid w:val="00D965A7"/>
    <w:rsid w:val="00D9694A"/>
    <w:rsid w:val="00D96FF2"/>
    <w:rsid w:val="00D972B7"/>
    <w:rsid w:val="00D972D7"/>
    <w:rsid w:val="00D972DF"/>
    <w:rsid w:val="00D97F8D"/>
    <w:rsid w:val="00DA1DCB"/>
    <w:rsid w:val="00DA2057"/>
    <w:rsid w:val="00DA2CDF"/>
    <w:rsid w:val="00DA31F6"/>
    <w:rsid w:val="00DA378C"/>
    <w:rsid w:val="00DA3B85"/>
    <w:rsid w:val="00DA4902"/>
    <w:rsid w:val="00DA4A68"/>
    <w:rsid w:val="00DA4E9B"/>
    <w:rsid w:val="00DA5E13"/>
    <w:rsid w:val="00DA6346"/>
    <w:rsid w:val="00DA6514"/>
    <w:rsid w:val="00DA6D53"/>
    <w:rsid w:val="00DA7759"/>
    <w:rsid w:val="00DA7D0D"/>
    <w:rsid w:val="00DA7EC1"/>
    <w:rsid w:val="00DB0390"/>
    <w:rsid w:val="00DB090A"/>
    <w:rsid w:val="00DB09BA"/>
    <w:rsid w:val="00DB0DC0"/>
    <w:rsid w:val="00DB0E7F"/>
    <w:rsid w:val="00DB1032"/>
    <w:rsid w:val="00DB12FE"/>
    <w:rsid w:val="00DB195F"/>
    <w:rsid w:val="00DB1AF5"/>
    <w:rsid w:val="00DB22A4"/>
    <w:rsid w:val="00DB2391"/>
    <w:rsid w:val="00DB25AC"/>
    <w:rsid w:val="00DB2E2A"/>
    <w:rsid w:val="00DB3339"/>
    <w:rsid w:val="00DB394A"/>
    <w:rsid w:val="00DB3BD4"/>
    <w:rsid w:val="00DB3DDD"/>
    <w:rsid w:val="00DB5473"/>
    <w:rsid w:val="00DB56A0"/>
    <w:rsid w:val="00DB593F"/>
    <w:rsid w:val="00DB5DF8"/>
    <w:rsid w:val="00DB5E34"/>
    <w:rsid w:val="00DB643B"/>
    <w:rsid w:val="00DB6474"/>
    <w:rsid w:val="00DB675C"/>
    <w:rsid w:val="00DB6A1C"/>
    <w:rsid w:val="00DB6C19"/>
    <w:rsid w:val="00DB6CBA"/>
    <w:rsid w:val="00DB7BB1"/>
    <w:rsid w:val="00DB7FA1"/>
    <w:rsid w:val="00DC1646"/>
    <w:rsid w:val="00DC1DC4"/>
    <w:rsid w:val="00DC1E05"/>
    <w:rsid w:val="00DC1E35"/>
    <w:rsid w:val="00DC25B3"/>
    <w:rsid w:val="00DC2621"/>
    <w:rsid w:val="00DC28FD"/>
    <w:rsid w:val="00DC2A56"/>
    <w:rsid w:val="00DC4C14"/>
    <w:rsid w:val="00DC5CE9"/>
    <w:rsid w:val="00DC62A9"/>
    <w:rsid w:val="00DC6364"/>
    <w:rsid w:val="00DC6666"/>
    <w:rsid w:val="00DC71D2"/>
    <w:rsid w:val="00DC7AF9"/>
    <w:rsid w:val="00DC7B9E"/>
    <w:rsid w:val="00DD0766"/>
    <w:rsid w:val="00DD0E1A"/>
    <w:rsid w:val="00DD14A7"/>
    <w:rsid w:val="00DD165C"/>
    <w:rsid w:val="00DD2618"/>
    <w:rsid w:val="00DD3020"/>
    <w:rsid w:val="00DD4810"/>
    <w:rsid w:val="00DD4992"/>
    <w:rsid w:val="00DD4EC9"/>
    <w:rsid w:val="00DD51A5"/>
    <w:rsid w:val="00DD5298"/>
    <w:rsid w:val="00DD5F1D"/>
    <w:rsid w:val="00DD5F50"/>
    <w:rsid w:val="00DD5F81"/>
    <w:rsid w:val="00DD6395"/>
    <w:rsid w:val="00DD7108"/>
    <w:rsid w:val="00DD78C2"/>
    <w:rsid w:val="00DD7A2A"/>
    <w:rsid w:val="00DD7FF6"/>
    <w:rsid w:val="00DE07C1"/>
    <w:rsid w:val="00DE11FB"/>
    <w:rsid w:val="00DE120B"/>
    <w:rsid w:val="00DE173E"/>
    <w:rsid w:val="00DE1837"/>
    <w:rsid w:val="00DE1D43"/>
    <w:rsid w:val="00DE257A"/>
    <w:rsid w:val="00DE2D47"/>
    <w:rsid w:val="00DE35EE"/>
    <w:rsid w:val="00DE45E7"/>
    <w:rsid w:val="00DE4A4A"/>
    <w:rsid w:val="00DE4C5A"/>
    <w:rsid w:val="00DE60D1"/>
    <w:rsid w:val="00DE703A"/>
    <w:rsid w:val="00DF1108"/>
    <w:rsid w:val="00DF14E3"/>
    <w:rsid w:val="00DF25D2"/>
    <w:rsid w:val="00DF2D3A"/>
    <w:rsid w:val="00DF34BC"/>
    <w:rsid w:val="00DF3D97"/>
    <w:rsid w:val="00DF4522"/>
    <w:rsid w:val="00DF4ADC"/>
    <w:rsid w:val="00DF51C9"/>
    <w:rsid w:val="00DF538F"/>
    <w:rsid w:val="00DF552E"/>
    <w:rsid w:val="00DF5F72"/>
    <w:rsid w:val="00DF5F86"/>
    <w:rsid w:val="00DF64FC"/>
    <w:rsid w:val="00DF66FB"/>
    <w:rsid w:val="00DF67BD"/>
    <w:rsid w:val="00DF6899"/>
    <w:rsid w:val="00DF7263"/>
    <w:rsid w:val="00DF7327"/>
    <w:rsid w:val="00DF7644"/>
    <w:rsid w:val="00DF7F1E"/>
    <w:rsid w:val="00E008DC"/>
    <w:rsid w:val="00E00D09"/>
    <w:rsid w:val="00E00DB9"/>
    <w:rsid w:val="00E010B2"/>
    <w:rsid w:val="00E01217"/>
    <w:rsid w:val="00E016F9"/>
    <w:rsid w:val="00E01DC2"/>
    <w:rsid w:val="00E02151"/>
    <w:rsid w:val="00E02E9C"/>
    <w:rsid w:val="00E03827"/>
    <w:rsid w:val="00E0429F"/>
    <w:rsid w:val="00E04A10"/>
    <w:rsid w:val="00E04AB8"/>
    <w:rsid w:val="00E04AE6"/>
    <w:rsid w:val="00E05349"/>
    <w:rsid w:val="00E05635"/>
    <w:rsid w:val="00E06C34"/>
    <w:rsid w:val="00E10662"/>
    <w:rsid w:val="00E1089F"/>
    <w:rsid w:val="00E10C4C"/>
    <w:rsid w:val="00E110BF"/>
    <w:rsid w:val="00E11F38"/>
    <w:rsid w:val="00E122F6"/>
    <w:rsid w:val="00E125BB"/>
    <w:rsid w:val="00E1260D"/>
    <w:rsid w:val="00E12790"/>
    <w:rsid w:val="00E12923"/>
    <w:rsid w:val="00E13539"/>
    <w:rsid w:val="00E1490E"/>
    <w:rsid w:val="00E14C9B"/>
    <w:rsid w:val="00E1504A"/>
    <w:rsid w:val="00E1541E"/>
    <w:rsid w:val="00E156C4"/>
    <w:rsid w:val="00E15A87"/>
    <w:rsid w:val="00E15A90"/>
    <w:rsid w:val="00E15D69"/>
    <w:rsid w:val="00E16115"/>
    <w:rsid w:val="00E16191"/>
    <w:rsid w:val="00E166B4"/>
    <w:rsid w:val="00E16FD7"/>
    <w:rsid w:val="00E176A1"/>
    <w:rsid w:val="00E218A2"/>
    <w:rsid w:val="00E221A4"/>
    <w:rsid w:val="00E22601"/>
    <w:rsid w:val="00E22810"/>
    <w:rsid w:val="00E23253"/>
    <w:rsid w:val="00E232DD"/>
    <w:rsid w:val="00E236B0"/>
    <w:rsid w:val="00E23AE8"/>
    <w:rsid w:val="00E23F92"/>
    <w:rsid w:val="00E24017"/>
    <w:rsid w:val="00E2443B"/>
    <w:rsid w:val="00E24614"/>
    <w:rsid w:val="00E24745"/>
    <w:rsid w:val="00E249E6"/>
    <w:rsid w:val="00E25261"/>
    <w:rsid w:val="00E2530E"/>
    <w:rsid w:val="00E253FF"/>
    <w:rsid w:val="00E2567D"/>
    <w:rsid w:val="00E26046"/>
    <w:rsid w:val="00E26B29"/>
    <w:rsid w:val="00E26D3E"/>
    <w:rsid w:val="00E270CF"/>
    <w:rsid w:val="00E27662"/>
    <w:rsid w:val="00E27A10"/>
    <w:rsid w:val="00E30035"/>
    <w:rsid w:val="00E30169"/>
    <w:rsid w:val="00E31A23"/>
    <w:rsid w:val="00E32186"/>
    <w:rsid w:val="00E321BB"/>
    <w:rsid w:val="00E322F6"/>
    <w:rsid w:val="00E3233A"/>
    <w:rsid w:val="00E32954"/>
    <w:rsid w:val="00E32F78"/>
    <w:rsid w:val="00E32F8C"/>
    <w:rsid w:val="00E33578"/>
    <w:rsid w:val="00E335DF"/>
    <w:rsid w:val="00E33825"/>
    <w:rsid w:val="00E33DEA"/>
    <w:rsid w:val="00E33E9B"/>
    <w:rsid w:val="00E33F99"/>
    <w:rsid w:val="00E347EC"/>
    <w:rsid w:val="00E34985"/>
    <w:rsid w:val="00E353A3"/>
    <w:rsid w:val="00E353DB"/>
    <w:rsid w:val="00E3670B"/>
    <w:rsid w:val="00E36887"/>
    <w:rsid w:val="00E36D26"/>
    <w:rsid w:val="00E36F9C"/>
    <w:rsid w:val="00E375B5"/>
    <w:rsid w:val="00E3773F"/>
    <w:rsid w:val="00E37D45"/>
    <w:rsid w:val="00E405FB"/>
    <w:rsid w:val="00E4074A"/>
    <w:rsid w:val="00E4077F"/>
    <w:rsid w:val="00E408E3"/>
    <w:rsid w:val="00E40901"/>
    <w:rsid w:val="00E4122C"/>
    <w:rsid w:val="00E415C7"/>
    <w:rsid w:val="00E4211E"/>
    <w:rsid w:val="00E421BE"/>
    <w:rsid w:val="00E423A1"/>
    <w:rsid w:val="00E42982"/>
    <w:rsid w:val="00E42F8F"/>
    <w:rsid w:val="00E44070"/>
    <w:rsid w:val="00E450B8"/>
    <w:rsid w:val="00E45F75"/>
    <w:rsid w:val="00E469D8"/>
    <w:rsid w:val="00E4756F"/>
    <w:rsid w:val="00E476FA"/>
    <w:rsid w:val="00E50840"/>
    <w:rsid w:val="00E50966"/>
    <w:rsid w:val="00E50E72"/>
    <w:rsid w:val="00E511E1"/>
    <w:rsid w:val="00E514A2"/>
    <w:rsid w:val="00E5198C"/>
    <w:rsid w:val="00E51C33"/>
    <w:rsid w:val="00E5202D"/>
    <w:rsid w:val="00E52917"/>
    <w:rsid w:val="00E52B1D"/>
    <w:rsid w:val="00E53278"/>
    <w:rsid w:val="00E53E80"/>
    <w:rsid w:val="00E54B2A"/>
    <w:rsid w:val="00E54DBE"/>
    <w:rsid w:val="00E54F58"/>
    <w:rsid w:val="00E551C8"/>
    <w:rsid w:val="00E55959"/>
    <w:rsid w:val="00E5601E"/>
    <w:rsid w:val="00E561F1"/>
    <w:rsid w:val="00E565EE"/>
    <w:rsid w:val="00E56C5F"/>
    <w:rsid w:val="00E57711"/>
    <w:rsid w:val="00E57976"/>
    <w:rsid w:val="00E600E2"/>
    <w:rsid w:val="00E60841"/>
    <w:rsid w:val="00E60AF5"/>
    <w:rsid w:val="00E60BCD"/>
    <w:rsid w:val="00E61093"/>
    <w:rsid w:val="00E61C25"/>
    <w:rsid w:val="00E622B1"/>
    <w:rsid w:val="00E62A6D"/>
    <w:rsid w:val="00E62FE8"/>
    <w:rsid w:val="00E6327D"/>
    <w:rsid w:val="00E63706"/>
    <w:rsid w:val="00E63E3B"/>
    <w:rsid w:val="00E63F50"/>
    <w:rsid w:val="00E643A7"/>
    <w:rsid w:val="00E64BCF"/>
    <w:rsid w:val="00E650F8"/>
    <w:rsid w:val="00E65387"/>
    <w:rsid w:val="00E65473"/>
    <w:rsid w:val="00E6564B"/>
    <w:rsid w:val="00E65BD4"/>
    <w:rsid w:val="00E65E42"/>
    <w:rsid w:val="00E664A6"/>
    <w:rsid w:val="00E665B6"/>
    <w:rsid w:val="00E66E68"/>
    <w:rsid w:val="00E67139"/>
    <w:rsid w:val="00E67D74"/>
    <w:rsid w:val="00E7043E"/>
    <w:rsid w:val="00E7080D"/>
    <w:rsid w:val="00E70CF2"/>
    <w:rsid w:val="00E71002"/>
    <w:rsid w:val="00E7104A"/>
    <w:rsid w:val="00E710A4"/>
    <w:rsid w:val="00E710BC"/>
    <w:rsid w:val="00E71B00"/>
    <w:rsid w:val="00E71C5F"/>
    <w:rsid w:val="00E71ED1"/>
    <w:rsid w:val="00E7271A"/>
    <w:rsid w:val="00E72C6D"/>
    <w:rsid w:val="00E72C81"/>
    <w:rsid w:val="00E73944"/>
    <w:rsid w:val="00E73C2C"/>
    <w:rsid w:val="00E74BF5"/>
    <w:rsid w:val="00E75B3F"/>
    <w:rsid w:val="00E761AC"/>
    <w:rsid w:val="00E76360"/>
    <w:rsid w:val="00E76576"/>
    <w:rsid w:val="00E76A97"/>
    <w:rsid w:val="00E76D56"/>
    <w:rsid w:val="00E7792B"/>
    <w:rsid w:val="00E808CE"/>
    <w:rsid w:val="00E80B52"/>
    <w:rsid w:val="00E80C53"/>
    <w:rsid w:val="00E81F98"/>
    <w:rsid w:val="00E82411"/>
    <w:rsid w:val="00E8258E"/>
    <w:rsid w:val="00E825BD"/>
    <w:rsid w:val="00E825CE"/>
    <w:rsid w:val="00E831A0"/>
    <w:rsid w:val="00E83271"/>
    <w:rsid w:val="00E83944"/>
    <w:rsid w:val="00E83FDA"/>
    <w:rsid w:val="00E8562E"/>
    <w:rsid w:val="00E85B8C"/>
    <w:rsid w:val="00E85D75"/>
    <w:rsid w:val="00E85D93"/>
    <w:rsid w:val="00E86090"/>
    <w:rsid w:val="00E867BB"/>
    <w:rsid w:val="00E86989"/>
    <w:rsid w:val="00E869E9"/>
    <w:rsid w:val="00E86D97"/>
    <w:rsid w:val="00E86EB1"/>
    <w:rsid w:val="00E87DF2"/>
    <w:rsid w:val="00E87F58"/>
    <w:rsid w:val="00E90022"/>
    <w:rsid w:val="00E900F6"/>
    <w:rsid w:val="00E91398"/>
    <w:rsid w:val="00E9178F"/>
    <w:rsid w:val="00E91F12"/>
    <w:rsid w:val="00E930C0"/>
    <w:rsid w:val="00E93690"/>
    <w:rsid w:val="00E94462"/>
    <w:rsid w:val="00E944DC"/>
    <w:rsid w:val="00E963BA"/>
    <w:rsid w:val="00E96791"/>
    <w:rsid w:val="00E96CB9"/>
    <w:rsid w:val="00E97BAE"/>
    <w:rsid w:val="00EA008F"/>
    <w:rsid w:val="00EA0168"/>
    <w:rsid w:val="00EA0278"/>
    <w:rsid w:val="00EA06CB"/>
    <w:rsid w:val="00EA0917"/>
    <w:rsid w:val="00EA0D7C"/>
    <w:rsid w:val="00EA0E7D"/>
    <w:rsid w:val="00EA10AA"/>
    <w:rsid w:val="00EA1588"/>
    <w:rsid w:val="00EA1C3E"/>
    <w:rsid w:val="00EA1F2E"/>
    <w:rsid w:val="00EA29B8"/>
    <w:rsid w:val="00EA2B56"/>
    <w:rsid w:val="00EA3532"/>
    <w:rsid w:val="00EA3C52"/>
    <w:rsid w:val="00EA405C"/>
    <w:rsid w:val="00EA4586"/>
    <w:rsid w:val="00EA4ACC"/>
    <w:rsid w:val="00EA5D5B"/>
    <w:rsid w:val="00EA6B6E"/>
    <w:rsid w:val="00EA6B79"/>
    <w:rsid w:val="00EA73EF"/>
    <w:rsid w:val="00EB0366"/>
    <w:rsid w:val="00EB06F4"/>
    <w:rsid w:val="00EB0B6F"/>
    <w:rsid w:val="00EB0BB2"/>
    <w:rsid w:val="00EB140D"/>
    <w:rsid w:val="00EB14BB"/>
    <w:rsid w:val="00EB299C"/>
    <w:rsid w:val="00EB29C9"/>
    <w:rsid w:val="00EB30C0"/>
    <w:rsid w:val="00EB3321"/>
    <w:rsid w:val="00EB337F"/>
    <w:rsid w:val="00EB3B7E"/>
    <w:rsid w:val="00EB3D12"/>
    <w:rsid w:val="00EB40C6"/>
    <w:rsid w:val="00EB4B3A"/>
    <w:rsid w:val="00EB508B"/>
    <w:rsid w:val="00EB5921"/>
    <w:rsid w:val="00EB5CB2"/>
    <w:rsid w:val="00EB5F10"/>
    <w:rsid w:val="00EB6431"/>
    <w:rsid w:val="00EB65C7"/>
    <w:rsid w:val="00EB7A77"/>
    <w:rsid w:val="00EB7E6A"/>
    <w:rsid w:val="00EC0262"/>
    <w:rsid w:val="00EC06E0"/>
    <w:rsid w:val="00EC08FD"/>
    <w:rsid w:val="00EC17FF"/>
    <w:rsid w:val="00EC2092"/>
    <w:rsid w:val="00EC20C3"/>
    <w:rsid w:val="00EC2AEA"/>
    <w:rsid w:val="00EC2F5B"/>
    <w:rsid w:val="00EC2FF8"/>
    <w:rsid w:val="00EC3CAB"/>
    <w:rsid w:val="00EC3E6A"/>
    <w:rsid w:val="00EC441F"/>
    <w:rsid w:val="00EC44AB"/>
    <w:rsid w:val="00EC4F96"/>
    <w:rsid w:val="00EC5511"/>
    <w:rsid w:val="00EC5FC0"/>
    <w:rsid w:val="00EC603B"/>
    <w:rsid w:val="00EC61A7"/>
    <w:rsid w:val="00EC68D4"/>
    <w:rsid w:val="00EC6ABE"/>
    <w:rsid w:val="00EC7695"/>
    <w:rsid w:val="00ED03B4"/>
    <w:rsid w:val="00ED0601"/>
    <w:rsid w:val="00ED0C5E"/>
    <w:rsid w:val="00ED0F24"/>
    <w:rsid w:val="00ED128D"/>
    <w:rsid w:val="00ED1575"/>
    <w:rsid w:val="00ED1DEC"/>
    <w:rsid w:val="00ED1ED9"/>
    <w:rsid w:val="00ED2097"/>
    <w:rsid w:val="00ED210B"/>
    <w:rsid w:val="00ED2DE8"/>
    <w:rsid w:val="00ED2F69"/>
    <w:rsid w:val="00ED42D2"/>
    <w:rsid w:val="00ED4DB1"/>
    <w:rsid w:val="00ED552A"/>
    <w:rsid w:val="00ED56F6"/>
    <w:rsid w:val="00ED5822"/>
    <w:rsid w:val="00ED59A3"/>
    <w:rsid w:val="00ED6B34"/>
    <w:rsid w:val="00ED7A38"/>
    <w:rsid w:val="00ED7AB5"/>
    <w:rsid w:val="00EE006A"/>
    <w:rsid w:val="00EE018A"/>
    <w:rsid w:val="00EE02F6"/>
    <w:rsid w:val="00EE03E7"/>
    <w:rsid w:val="00EE0590"/>
    <w:rsid w:val="00EE0BBE"/>
    <w:rsid w:val="00EE13FC"/>
    <w:rsid w:val="00EE1EEB"/>
    <w:rsid w:val="00EE2C6C"/>
    <w:rsid w:val="00EE2F66"/>
    <w:rsid w:val="00EE3897"/>
    <w:rsid w:val="00EE4091"/>
    <w:rsid w:val="00EE46D9"/>
    <w:rsid w:val="00EE48D8"/>
    <w:rsid w:val="00EE50A0"/>
    <w:rsid w:val="00EE5643"/>
    <w:rsid w:val="00EE5BF7"/>
    <w:rsid w:val="00EE5C84"/>
    <w:rsid w:val="00EE6180"/>
    <w:rsid w:val="00EE62C4"/>
    <w:rsid w:val="00EE6315"/>
    <w:rsid w:val="00EE65AE"/>
    <w:rsid w:val="00EE6960"/>
    <w:rsid w:val="00EF037D"/>
    <w:rsid w:val="00EF074C"/>
    <w:rsid w:val="00EF091C"/>
    <w:rsid w:val="00EF0C0B"/>
    <w:rsid w:val="00EF135A"/>
    <w:rsid w:val="00EF17B0"/>
    <w:rsid w:val="00EF1BC7"/>
    <w:rsid w:val="00EF232E"/>
    <w:rsid w:val="00EF2D29"/>
    <w:rsid w:val="00EF3980"/>
    <w:rsid w:val="00EF3ADD"/>
    <w:rsid w:val="00EF4296"/>
    <w:rsid w:val="00EF4B3F"/>
    <w:rsid w:val="00EF4BF4"/>
    <w:rsid w:val="00EF610C"/>
    <w:rsid w:val="00EF69EB"/>
    <w:rsid w:val="00EF75EA"/>
    <w:rsid w:val="00EF7F23"/>
    <w:rsid w:val="00F0030C"/>
    <w:rsid w:val="00F00B91"/>
    <w:rsid w:val="00F01094"/>
    <w:rsid w:val="00F01368"/>
    <w:rsid w:val="00F01D1B"/>
    <w:rsid w:val="00F01D7B"/>
    <w:rsid w:val="00F02959"/>
    <w:rsid w:val="00F02C43"/>
    <w:rsid w:val="00F03D65"/>
    <w:rsid w:val="00F03D89"/>
    <w:rsid w:val="00F0423E"/>
    <w:rsid w:val="00F0444D"/>
    <w:rsid w:val="00F044FB"/>
    <w:rsid w:val="00F048E4"/>
    <w:rsid w:val="00F04A3E"/>
    <w:rsid w:val="00F05AB8"/>
    <w:rsid w:val="00F0637E"/>
    <w:rsid w:val="00F069C1"/>
    <w:rsid w:val="00F06E2C"/>
    <w:rsid w:val="00F0725B"/>
    <w:rsid w:val="00F072F1"/>
    <w:rsid w:val="00F07499"/>
    <w:rsid w:val="00F0773E"/>
    <w:rsid w:val="00F07878"/>
    <w:rsid w:val="00F11361"/>
    <w:rsid w:val="00F1222F"/>
    <w:rsid w:val="00F12288"/>
    <w:rsid w:val="00F12695"/>
    <w:rsid w:val="00F12A54"/>
    <w:rsid w:val="00F13D1F"/>
    <w:rsid w:val="00F13DDF"/>
    <w:rsid w:val="00F14708"/>
    <w:rsid w:val="00F14A59"/>
    <w:rsid w:val="00F15145"/>
    <w:rsid w:val="00F15AC8"/>
    <w:rsid w:val="00F15F4E"/>
    <w:rsid w:val="00F15F69"/>
    <w:rsid w:val="00F16137"/>
    <w:rsid w:val="00F1624B"/>
    <w:rsid w:val="00F169D5"/>
    <w:rsid w:val="00F16F54"/>
    <w:rsid w:val="00F16FEC"/>
    <w:rsid w:val="00F170CA"/>
    <w:rsid w:val="00F179F4"/>
    <w:rsid w:val="00F17ADA"/>
    <w:rsid w:val="00F20562"/>
    <w:rsid w:val="00F205F5"/>
    <w:rsid w:val="00F21230"/>
    <w:rsid w:val="00F216EA"/>
    <w:rsid w:val="00F220AA"/>
    <w:rsid w:val="00F2231A"/>
    <w:rsid w:val="00F22D2D"/>
    <w:rsid w:val="00F23004"/>
    <w:rsid w:val="00F237B1"/>
    <w:rsid w:val="00F25237"/>
    <w:rsid w:val="00F26341"/>
    <w:rsid w:val="00F26F2F"/>
    <w:rsid w:val="00F27004"/>
    <w:rsid w:val="00F3018E"/>
    <w:rsid w:val="00F306D4"/>
    <w:rsid w:val="00F311FA"/>
    <w:rsid w:val="00F3124E"/>
    <w:rsid w:val="00F312E1"/>
    <w:rsid w:val="00F31589"/>
    <w:rsid w:val="00F3186E"/>
    <w:rsid w:val="00F318FF"/>
    <w:rsid w:val="00F31BF8"/>
    <w:rsid w:val="00F31EF9"/>
    <w:rsid w:val="00F341D4"/>
    <w:rsid w:val="00F34410"/>
    <w:rsid w:val="00F34B77"/>
    <w:rsid w:val="00F34D85"/>
    <w:rsid w:val="00F34DDE"/>
    <w:rsid w:val="00F362C1"/>
    <w:rsid w:val="00F36704"/>
    <w:rsid w:val="00F36780"/>
    <w:rsid w:val="00F36EF3"/>
    <w:rsid w:val="00F378CD"/>
    <w:rsid w:val="00F37A45"/>
    <w:rsid w:val="00F4026B"/>
    <w:rsid w:val="00F405A7"/>
    <w:rsid w:val="00F407BD"/>
    <w:rsid w:val="00F41064"/>
    <w:rsid w:val="00F41671"/>
    <w:rsid w:val="00F42785"/>
    <w:rsid w:val="00F42D30"/>
    <w:rsid w:val="00F42F27"/>
    <w:rsid w:val="00F43468"/>
    <w:rsid w:val="00F43606"/>
    <w:rsid w:val="00F43B08"/>
    <w:rsid w:val="00F44205"/>
    <w:rsid w:val="00F4451B"/>
    <w:rsid w:val="00F44C8A"/>
    <w:rsid w:val="00F44FC8"/>
    <w:rsid w:val="00F452E4"/>
    <w:rsid w:val="00F454E2"/>
    <w:rsid w:val="00F45611"/>
    <w:rsid w:val="00F45AC2"/>
    <w:rsid w:val="00F45D4E"/>
    <w:rsid w:val="00F45FA1"/>
    <w:rsid w:val="00F47326"/>
    <w:rsid w:val="00F47462"/>
    <w:rsid w:val="00F47628"/>
    <w:rsid w:val="00F501DD"/>
    <w:rsid w:val="00F50EB8"/>
    <w:rsid w:val="00F5129C"/>
    <w:rsid w:val="00F51F72"/>
    <w:rsid w:val="00F525D7"/>
    <w:rsid w:val="00F526D3"/>
    <w:rsid w:val="00F529A1"/>
    <w:rsid w:val="00F535CB"/>
    <w:rsid w:val="00F5381C"/>
    <w:rsid w:val="00F54380"/>
    <w:rsid w:val="00F5490B"/>
    <w:rsid w:val="00F549C8"/>
    <w:rsid w:val="00F54F3A"/>
    <w:rsid w:val="00F54F52"/>
    <w:rsid w:val="00F556BE"/>
    <w:rsid w:val="00F559D1"/>
    <w:rsid w:val="00F55A63"/>
    <w:rsid w:val="00F56014"/>
    <w:rsid w:val="00F563BC"/>
    <w:rsid w:val="00F56441"/>
    <w:rsid w:val="00F564AD"/>
    <w:rsid w:val="00F564C7"/>
    <w:rsid w:val="00F5678F"/>
    <w:rsid w:val="00F5711B"/>
    <w:rsid w:val="00F57251"/>
    <w:rsid w:val="00F5774E"/>
    <w:rsid w:val="00F57FE0"/>
    <w:rsid w:val="00F604A9"/>
    <w:rsid w:val="00F6054F"/>
    <w:rsid w:val="00F60ABD"/>
    <w:rsid w:val="00F60EB8"/>
    <w:rsid w:val="00F6123C"/>
    <w:rsid w:val="00F61EA7"/>
    <w:rsid w:val="00F620D7"/>
    <w:rsid w:val="00F62107"/>
    <w:rsid w:val="00F6220D"/>
    <w:rsid w:val="00F62857"/>
    <w:rsid w:val="00F62CB7"/>
    <w:rsid w:val="00F630AD"/>
    <w:rsid w:val="00F63A56"/>
    <w:rsid w:val="00F63B2E"/>
    <w:rsid w:val="00F63E2B"/>
    <w:rsid w:val="00F6467E"/>
    <w:rsid w:val="00F6559C"/>
    <w:rsid w:val="00F65A05"/>
    <w:rsid w:val="00F65A18"/>
    <w:rsid w:val="00F65E4A"/>
    <w:rsid w:val="00F65E6B"/>
    <w:rsid w:val="00F65FF6"/>
    <w:rsid w:val="00F66916"/>
    <w:rsid w:val="00F66A8B"/>
    <w:rsid w:val="00F67FFD"/>
    <w:rsid w:val="00F70290"/>
    <w:rsid w:val="00F70DB3"/>
    <w:rsid w:val="00F71924"/>
    <w:rsid w:val="00F72168"/>
    <w:rsid w:val="00F7272D"/>
    <w:rsid w:val="00F72737"/>
    <w:rsid w:val="00F72E04"/>
    <w:rsid w:val="00F73238"/>
    <w:rsid w:val="00F73BC0"/>
    <w:rsid w:val="00F73C64"/>
    <w:rsid w:val="00F7440F"/>
    <w:rsid w:val="00F7477B"/>
    <w:rsid w:val="00F747DE"/>
    <w:rsid w:val="00F74A8B"/>
    <w:rsid w:val="00F74D28"/>
    <w:rsid w:val="00F75085"/>
    <w:rsid w:val="00F757FE"/>
    <w:rsid w:val="00F75B3E"/>
    <w:rsid w:val="00F76028"/>
    <w:rsid w:val="00F765F7"/>
    <w:rsid w:val="00F77093"/>
    <w:rsid w:val="00F770FF"/>
    <w:rsid w:val="00F773D4"/>
    <w:rsid w:val="00F774A6"/>
    <w:rsid w:val="00F7790E"/>
    <w:rsid w:val="00F7795D"/>
    <w:rsid w:val="00F77A84"/>
    <w:rsid w:val="00F77A97"/>
    <w:rsid w:val="00F8063A"/>
    <w:rsid w:val="00F808D8"/>
    <w:rsid w:val="00F80FC8"/>
    <w:rsid w:val="00F8103C"/>
    <w:rsid w:val="00F81F04"/>
    <w:rsid w:val="00F8245C"/>
    <w:rsid w:val="00F826FF"/>
    <w:rsid w:val="00F82AA7"/>
    <w:rsid w:val="00F83D4A"/>
    <w:rsid w:val="00F83DA7"/>
    <w:rsid w:val="00F83FB6"/>
    <w:rsid w:val="00F84074"/>
    <w:rsid w:val="00F84CE7"/>
    <w:rsid w:val="00F8506B"/>
    <w:rsid w:val="00F851DA"/>
    <w:rsid w:val="00F857C7"/>
    <w:rsid w:val="00F85C30"/>
    <w:rsid w:val="00F85E3D"/>
    <w:rsid w:val="00F860E9"/>
    <w:rsid w:val="00F86277"/>
    <w:rsid w:val="00F870F0"/>
    <w:rsid w:val="00F877CF"/>
    <w:rsid w:val="00F877F9"/>
    <w:rsid w:val="00F87B89"/>
    <w:rsid w:val="00F87DC2"/>
    <w:rsid w:val="00F87E3D"/>
    <w:rsid w:val="00F87EED"/>
    <w:rsid w:val="00F9011E"/>
    <w:rsid w:val="00F90592"/>
    <w:rsid w:val="00F908DC"/>
    <w:rsid w:val="00F90BBF"/>
    <w:rsid w:val="00F90C77"/>
    <w:rsid w:val="00F918E0"/>
    <w:rsid w:val="00F91936"/>
    <w:rsid w:val="00F91E96"/>
    <w:rsid w:val="00F92852"/>
    <w:rsid w:val="00F92916"/>
    <w:rsid w:val="00F92C41"/>
    <w:rsid w:val="00F93DAF"/>
    <w:rsid w:val="00F94A44"/>
    <w:rsid w:val="00F95C1D"/>
    <w:rsid w:val="00F95E1D"/>
    <w:rsid w:val="00F9648C"/>
    <w:rsid w:val="00F96BC6"/>
    <w:rsid w:val="00F96FC6"/>
    <w:rsid w:val="00F9748C"/>
    <w:rsid w:val="00F97F0A"/>
    <w:rsid w:val="00FA0512"/>
    <w:rsid w:val="00FA0C0D"/>
    <w:rsid w:val="00FA0F1D"/>
    <w:rsid w:val="00FA1200"/>
    <w:rsid w:val="00FA1AE3"/>
    <w:rsid w:val="00FA2A30"/>
    <w:rsid w:val="00FA322F"/>
    <w:rsid w:val="00FA3413"/>
    <w:rsid w:val="00FA3453"/>
    <w:rsid w:val="00FA3A04"/>
    <w:rsid w:val="00FA3EC8"/>
    <w:rsid w:val="00FA4AA4"/>
    <w:rsid w:val="00FA4B31"/>
    <w:rsid w:val="00FA4D8A"/>
    <w:rsid w:val="00FA5093"/>
    <w:rsid w:val="00FA5270"/>
    <w:rsid w:val="00FA581F"/>
    <w:rsid w:val="00FA5953"/>
    <w:rsid w:val="00FA5CB4"/>
    <w:rsid w:val="00FA631C"/>
    <w:rsid w:val="00FA68E6"/>
    <w:rsid w:val="00FA730A"/>
    <w:rsid w:val="00FB0443"/>
    <w:rsid w:val="00FB048C"/>
    <w:rsid w:val="00FB0A41"/>
    <w:rsid w:val="00FB1082"/>
    <w:rsid w:val="00FB1494"/>
    <w:rsid w:val="00FB1617"/>
    <w:rsid w:val="00FB1842"/>
    <w:rsid w:val="00FB1DA1"/>
    <w:rsid w:val="00FB2435"/>
    <w:rsid w:val="00FB27EB"/>
    <w:rsid w:val="00FB370D"/>
    <w:rsid w:val="00FB42CA"/>
    <w:rsid w:val="00FB449C"/>
    <w:rsid w:val="00FB693E"/>
    <w:rsid w:val="00FB712A"/>
    <w:rsid w:val="00FB7C47"/>
    <w:rsid w:val="00FC043B"/>
    <w:rsid w:val="00FC0E07"/>
    <w:rsid w:val="00FC0E96"/>
    <w:rsid w:val="00FC0FDE"/>
    <w:rsid w:val="00FC1642"/>
    <w:rsid w:val="00FC1CFE"/>
    <w:rsid w:val="00FC376E"/>
    <w:rsid w:val="00FC3F40"/>
    <w:rsid w:val="00FC4829"/>
    <w:rsid w:val="00FC4FA9"/>
    <w:rsid w:val="00FC50D8"/>
    <w:rsid w:val="00FC50F5"/>
    <w:rsid w:val="00FC5818"/>
    <w:rsid w:val="00FC5E33"/>
    <w:rsid w:val="00FC5FA8"/>
    <w:rsid w:val="00FC6A9C"/>
    <w:rsid w:val="00FC781F"/>
    <w:rsid w:val="00FC7917"/>
    <w:rsid w:val="00FC7B13"/>
    <w:rsid w:val="00FC7D54"/>
    <w:rsid w:val="00FD0019"/>
    <w:rsid w:val="00FD0788"/>
    <w:rsid w:val="00FD0C94"/>
    <w:rsid w:val="00FD0D1C"/>
    <w:rsid w:val="00FD1455"/>
    <w:rsid w:val="00FD16A9"/>
    <w:rsid w:val="00FD1A03"/>
    <w:rsid w:val="00FD1CB1"/>
    <w:rsid w:val="00FD2B93"/>
    <w:rsid w:val="00FD3049"/>
    <w:rsid w:val="00FD34F4"/>
    <w:rsid w:val="00FD43C4"/>
    <w:rsid w:val="00FD48F2"/>
    <w:rsid w:val="00FD4C6A"/>
    <w:rsid w:val="00FD4E74"/>
    <w:rsid w:val="00FD5E4E"/>
    <w:rsid w:val="00FD6ABA"/>
    <w:rsid w:val="00FD74A6"/>
    <w:rsid w:val="00FD78CA"/>
    <w:rsid w:val="00FD7ECB"/>
    <w:rsid w:val="00FE019B"/>
    <w:rsid w:val="00FE02EF"/>
    <w:rsid w:val="00FE03BE"/>
    <w:rsid w:val="00FE063E"/>
    <w:rsid w:val="00FE0866"/>
    <w:rsid w:val="00FE0EAC"/>
    <w:rsid w:val="00FE104D"/>
    <w:rsid w:val="00FE1762"/>
    <w:rsid w:val="00FE1D48"/>
    <w:rsid w:val="00FE224D"/>
    <w:rsid w:val="00FE2468"/>
    <w:rsid w:val="00FE2729"/>
    <w:rsid w:val="00FE28C1"/>
    <w:rsid w:val="00FE3061"/>
    <w:rsid w:val="00FE3A89"/>
    <w:rsid w:val="00FE3E4C"/>
    <w:rsid w:val="00FE4919"/>
    <w:rsid w:val="00FE4A25"/>
    <w:rsid w:val="00FE50A6"/>
    <w:rsid w:val="00FE50B4"/>
    <w:rsid w:val="00FE54D2"/>
    <w:rsid w:val="00FE5A25"/>
    <w:rsid w:val="00FE61A4"/>
    <w:rsid w:val="00FE7290"/>
    <w:rsid w:val="00FF0494"/>
    <w:rsid w:val="00FF0AA9"/>
    <w:rsid w:val="00FF12CF"/>
    <w:rsid w:val="00FF2004"/>
    <w:rsid w:val="00FF2B7A"/>
    <w:rsid w:val="00FF37D0"/>
    <w:rsid w:val="00FF3983"/>
    <w:rsid w:val="00FF45F4"/>
    <w:rsid w:val="00FF5244"/>
    <w:rsid w:val="00FF60CC"/>
    <w:rsid w:val="00FF64C0"/>
    <w:rsid w:val="00FF64D2"/>
    <w:rsid w:val="00FF7B44"/>
    <w:rsid w:val="00FF7C5D"/>
    <w:rsid w:val="1DBF6C51"/>
    <w:rsid w:val="23854BF8"/>
    <w:rsid w:val="2995E426"/>
    <w:rsid w:val="364D5DF9"/>
    <w:rsid w:val="465AF2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10FCCA4"/>
  <w15:chartTrackingRefBased/>
  <w15:docId w15:val="{A4023F4F-E36C-4459-8230-6A153BCCB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29E"/>
    <w:pPr>
      <w:spacing w:after="0" w:line="240" w:lineRule="auto"/>
    </w:pPr>
    <w:rPr>
      <w:rFonts w:ascii="Arial" w:eastAsia="PMingLiU" w:hAnsi="Arial" w:cs="Times New Roman"/>
      <w:color w:val="000000"/>
      <w:szCs w:val="20"/>
      <w:lang w:val="en-GB" w:bidi="ar-DZ"/>
    </w:rPr>
  </w:style>
  <w:style w:type="paragraph" w:styleId="Heading1">
    <w:name w:val="heading 1"/>
    <w:aliases w:val="H1,h1,Heading,2,h11,Attribute Heading 1,Heading A,Heading A1,1,Header 1,(Alt+1),(Alt+1)1,(Alt+1)2,(Alt+1)3,(Alt+1)4,(Alt+1)5,(Alt+1)6,(Alt+1)7,(Alt+1)8,(Alt+1)9,(Alt+1)10,(Alt+1)11,(Alt+1)21,(Alt+1)31,(Alt+1)41,(Alt+1)51,(Alt+1)61,Kop1,HD1,k1"/>
    <w:basedOn w:val="BodyText"/>
    <w:next w:val="BodyText"/>
    <w:link w:val="Heading1Char"/>
    <w:qFormat/>
    <w:rsid w:val="00066C8A"/>
    <w:pPr>
      <w:keepNext/>
      <w:pageBreakBefore/>
      <w:numPr>
        <w:numId w:val="59"/>
      </w:numPr>
      <w:tabs>
        <w:tab w:val="left" w:pos="1008"/>
      </w:tabs>
      <w:spacing w:before="360"/>
      <w:outlineLvl w:val="0"/>
    </w:pPr>
    <w:rPr>
      <w:rFonts w:cs="Arial"/>
      <w:b/>
      <w:bCs/>
      <w:color w:val="auto"/>
      <w:kern w:val="32"/>
      <w:sz w:val="36"/>
      <w:szCs w:val="32"/>
    </w:rPr>
  </w:style>
  <w:style w:type="paragraph" w:styleId="Heading2">
    <w:name w:val="heading 2"/>
    <w:aliases w:val="H2,h2,Chapter Title,h21,Attribute Heading 2,(Alt+2),(Alt+2)1,(Alt+2)2,Subhead A,H21,H22,H23,H211,H221,2 headline,h,headline,h2 main heading,L2,Level 2,Level Heading 2,Header 2,l2,Level 2 Head,heading 2,hello,style2,Attribute Heading 4,A,B,k2"/>
    <w:basedOn w:val="BodyText"/>
    <w:next w:val="BodyText"/>
    <w:link w:val="Heading2Char"/>
    <w:qFormat/>
    <w:rsid w:val="00CB7060"/>
    <w:pPr>
      <w:keepNext/>
      <w:numPr>
        <w:ilvl w:val="1"/>
        <w:numId w:val="59"/>
      </w:numPr>
      <w:tabs>
        <w:tab w:val="left" w:pos="1080"/>
      </w:tabs>
      <w:spacing w:before="240" w:after="60"/>
      <w:outlineLvl w:val="1"/>
    </w:pPr>
    <w:rPr>
      <w:rFonts w:cs="Arial"/>
      <w:b/>
      <w:bCs/>
      <w:iCs/>
      <w:color w:val="auto"/>
      <w:sz w:val="32"/>
      <w:szCs w:val="28"/>
    </w:rPr>
  </w:style>
  <w:style w:type="paragraph" w:styleId="Heading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Heading3Char"/>
    <w:qFormat/>
    <w:rsid w:val="00066C8A"/>
    <w:pPr>
      <w:keepNext/>
      <w:numPr>
        <w:ilvl w:val="2"/>
        <w:numId w:val="59"/>
      </w:numPr>
      <w:spacing w:before="240" w:after="60"/>
      <w:ind w:left="720"/>
      <w:outlineLvl w:val="2"/>
    </w:pPr>
    <w:rPr>
      <w:rFonts w:cs="Arial"/>
      <w:b/>
      <w:bCs/>
      <w:color w:val="auto"/>
      <w:sz w:val="28"/>
      <w:szCs w:val="26"/>
    </w:rPr>
  </w:style>
  <w:style w:type="paragraph" w:styleId="Heading4">
    <w:name w:val="heading 4"/>
    <w:aliases w:val="H4,(Alt+4),H41,(Alt+4)1,H42,(Alt+4)2,H43,(Alt+4)3,H44,(Alt+4)4,H45,(Alt+4)5,H411,(Alt+4)11,H421,(Alt+4)21,H431,(Alt+4)31,H46,(Alt+4)6,H412,(Alt+4)12,H422,(Alt+4)22,H432,(Alt+4)32,H47,(Alt+4)7,H48,(Alt+4)8,H49,(Alt+4)9,H410,(Alt+4)10,H413,o,k4"/>
    <w:basedOn w:val="BodyText"/>
    <w:next w:val="BodyText"/>
    <w:link w:val="Heading4Char"/>
    <w:qFormat/>
    <w:rsid w:val="00066C8A"/>
    <w:pPr>
      <w:keepNext/>
      <w:numPr>
        <w:ilvl w:val="3"/>
        <w:numId w:val="59"/>
      </w:numPr>
      <w:tabs>
        <w:tab w:val="left" w:pos="1260"/>
      </w:tabs>
      <w:spacing w:before="240" w:after="60"/>
      <w:outlineLvl w:val="3"/>
    </w:pPr>
    <w:rPr>
      <w:b/>
      <w:bCs/>
      <w:color w:val="auto"/>
      <w:sz w:val="26"/>
      <w:szCs w:val="28"/>
    </w:rPr>
  </w:style>
  <w:style w:type="paragraph" w:styleId="Heading5">
    <w:name w:val="heading 5"/>
    <w:aliases w:val="h5,Block Label,Kop5_KV,Sub-sub-sub-paragraaf,Second Subheading,h51,Second Subheading1"/>
    <w:basedOn w:val="BodyText"/>
    <w:next w:val="BodyText"/>
    <w:link w:val="Heading5Char"/>
    <w:qFormat/>
    <w:rsid w:val="00066C8A"/>
    <w:pPr>
      <w:keepNext/>
      <w:numPr>
        <w:ilvl w:val="4"/>
        <w:numId w:val="59"/>
      </w:numPr>
      <w:tabs>
        <w:tab w:val="left" w:pos="1260"/>
      </w:tabs>
      <w:spacing w:before="240" w:after="60"/>
      <w:outlineLvl w:val="4"/>
    </w:pPr>
    <w:rPr>
      <w:b/>
      <w:bCs/>
      <w:iCs/>
      <w:color w:val="auto"/>
      <w:sz w:val="24"/>
      <w:szCs w:val="26"/>
    </w:rPr>
  </w:style>
  <w:style w:type="paragraph" w:styleId="Heading6">
    <w:name w:val="heading 6"/>
    <w:aliases w:val="h6"/>
    <w:next w:val="BodyText"/>
    <w:link w:val="Heading6Char"/>
    <w:qFormat/>
    <w:rsid w:val="00066C8A"/>
    <w:pPr>
      <w:numPr>
        <w:ilvl w:val="5"/>
        <w:numId w:val="59"/>
      </w:numPr>
      <w:spacing w:before="240" w:after="60" w:line="240" w:lineRule="auto"/>
      <w:outlineLvl w:val="5"/>
    </w:pPr>
    <w:rPr>
      <w:rFonts w:ascii="Arial" w:eastAsia="PMingLiU" w:hAnsi="Arial" w:cs="Times New Roman"/>
      <w:b/>
      <w:bCs/>
      <w:lang w:val="en-GB" w:bidi="ar-DZ"/>
    </w:rPr>
  </w:style>
  <w:style w:type="paragraph" w:styleId="Heading7">
    <w:name w:val="heading 7"/>
    <w:aliases w:val="h7,Heading bijlage"/>
    <w:basedOn w:val="Normal"/>
    <w:next w:val="Normal"/>
    <w:link w:val="Heading7Char"/>
    <w:qFormat/>
    <w:rsid w:val="00066C8A"/>
    <w:pPr>
      <w:numPr>
        <w:ilvl w:val="6"/>
        <w:numId w:val="59"/>
      </w:numPr>
      <w:spacing w:before="240" w:after="60"/>
      <w:outlineLvl w:val="6"/>
    </w:pPr>
    <w:rPr>
      <w:rFonts w:ascii="Times New Roman" w:hAnsi="Times New Roman"/>
      <w:sz w:val="24"/>
      <w:szCs w:val="24"/>
    </w:rPr>
  </w:style>
  <w:style w:type="paragraph" w:styleId="Heading8">
    <w:name w:val="heading 8"/>
    <w:aliases w:val="h8"/>
    <w:basedOn w:val="Normal"/>
    <w:next w:val="Normal"/>
    <w:link w:val="Heading8Char"/>
    <w:qFormat/>
    <w:rsid w:val="00066C8A"/>
    <w:pPr>
      <w:numPr>
        <w:ilvl w:val="7"/>
        <w:numId w:val="59"/>
      </w:numPr>
      <w:spacing w:before="240" w:after="60"/>
      <w:outlineLvl w:val="7"/>
    </w:pPr>
    <w:rPr>
      <w:rFonts w:ascii="Times New Roman" w:hAnsi="Times New Roman"/>
      <w:i/>
      <w:iCs/>
      <w:sz w:val="24"/>
      <w:szCs w:val="24"/>
    </w:rPr>
  </w:style>
  <w:style w:type="paragraph" w:styleId="Heading9">
    <w:name w:val="heading 9"/>
    <w:aliases w:val="h9,appendix"/>
    <w:basedOn w:val="Normal"/>
    <w:next w:val="Normal"/>
    <w:link w:val="Heading9Char"/>
    <w:qFormat/>
    <w:rsid w:val="00066C8A"/>
    <w:pPr>
      <w:numPr>
        <w:ilvl w:val="8"/>
        <w:numId w:val="5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left" w:pos="288"/>
      </w:tabs>
    </w:pPr>
  </w:style>
  <w:style w:type="paragraph" w:customStyle="1" w:styleId="Bullet1Single0">
    <w:name w:val="*Bullet #1 Single"/>
    <w:basedOn w:val="Bullet1Double"/>
    <w:uiPriority w:val="1"/>
    <w:qFormat/>
    <w:rsid w:val="00066C8A"/>
    <w:pPr>
      <w:tabs>
        <w:tab w:val="clear" w:pos="0"/>
      </w:tabs>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left" w:pos="576"/>
      </w:tabs>
    </w:pPr>
  </w:style>
  <w:style w:type="paragraph" w:customStyle="1" w:styleId="Bullet2Single0">
    <w:name w:val="*Bullet #2 Single"/>
    <w:basedOn w:val="Bullet2Double"/>
    <w:uiPriority w:val="1"/>
    <w:qFormat/>
    <w:rsid w:val="00066C8A"/>
    <w:pPr>
      <w:tabs>
        <w:tab w:val="clear" w:pos="360"/>
      </w:tabs>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080"/>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clear" w:pos="1800"/>
        <w:tab w:val="left" w:pos="1440"/>
      </w:tabs>
    </w:pPr>
  </w:style>
  <w:style w:type="paragraph" w:customStyle="1" w:styleId="Bullet5Single0">
    <w:name w:val="*Bullet #5 Single"/>
    <w:basedOn w:val="Bullet5Double0"/>
    <w:uiPriority w:val="1"/>
    <w:rsid w:val="00066C8A"/>
    <w:pPr>
      <w:numPr>
        <w:numId w:val="33"/>
      </w:numPr>
      <w:tabs>
        <w:tab w:val="clear" w:pos="1800"/>
      </w:tabs>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Normal"/>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pPr>
  </w:style>
  <w:style w:type="paragraph" w:customStyle="1" w:styleId="FooterPage">
    <w:name w:val="*FooterPage"/>
    <w:basedOn w:val="Normal"/>
    <w:uiPriority w:val="1"/>
    <w:qFormat/>
    <w:rsid w:val="008F45CF"/>
    <w:pPr>
      <w:jc w:val="right"/>
    </w:pPr>
  </w:style>
  <w:style w:type="paragraph" w:customStyle="1" w:styleId="Heading10">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0">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0">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0">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0">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0">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0"/>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0"/>
    <w:next w:val="BodyText"/>
    <w:uiPriority w:val="1"/>
    <w:qFormat/>
    <w:rsid w:val="00066C8A"/>
    <w:pPr>
      <w:tabs>
        <w:tab w:val="left" w:pos="1080"/>
      </w:tabs>
      <w:ind w:left="1008" w:hanging="1008"/>
    </w:pPr>
  </w:style>
  <w:style w:type="paragraph" w:customStyle="1" w:styleId="HeadingManual3">
    <w:name w:val="*Heading Manual#3"/>
    <w:basedOn w:val="Heading30"/>
    <w:next w:val="BodyText"/>
    <w:uiPriority w:val="1"/>
    <w:qFormat/>
    <w:rsid w:val="00066C8A"/>
    <w:pPr>
      <w:tabs>
        <w:tab w:val="left" w:pos="1267"/>
      </w:tabs>
      <w:ind w:left="1267" w:hanging="1267"/>
    </w:pPr>
  </w:style>
  <w:style w:type="paragraph" w:customStyle="1" w:styleId="HeadingManual4">
    <w:name w:val="*Heading Manual#4"/>
    <w:basedOn w:val="Heading40"/>
    <w:next w:val="BodyText"/>
    <w:uiPriority w:val="1"/>
    <w:qFormat/>
    <w:rsid w:val="00066C8A"/>
    <w:pPr>
      <w:tabs>
        <w:tab w:val="left" w:pos="1267"/>
      </w:tabs>
      <w:ind w:left="1267" w:hanging="1267"/>
    </w:pPr>
  </w:style>
  <w:style w:type="paragraph" w:customStyle="1" w:styleId="HeadingManual5">
    <w:name w:val="*Heading Manual#5"/>
    <w:basedOn w:val="Heading50"/>
    <w:next w:val="BodyText"/>
    <w:uiPriority w:val="1"/>
    <w:rsid w:val="00066C8A"/>
    <w:pPr>
      <w:tabs>
        <w:tab w:val="left" w:pos="1627"/>
      </w:tabs>
      <w:ind w:left="1584" w:hanging="1584"/>
    </w:pPr>
  </w:style>
  <w:style w:type="paragraph" w:customStyle="1" w:styleId="HeadingManual6">
    <w:name w:val="*Heading Manual#6"/>
    <w:basedOn w:val="Heading60"/>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Normal"/>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0"/>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Normal"/>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Normal"/>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Normal"/>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Normal"/>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Normal"/>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spacing w:after="0"/>
    </w:pPr>
    <w:rPr>
      <w:b/>
    </w:rPr>
  </w:style>
  <w:style w:type="paragraph" w:customStyle="1" w:styleId="NumbersAutoDouble0">
    <w:name w:val="*Numbers (Auto) Double"/>
    <w:basedOn w:val="BodyText"/>
    <w:uiPriority w:val="1"/>
    <w:rsid w:val="008F45CF"/>
    <w:pPr>
      <w:numPr>
        <w:numId w:val="3"/>
      </w:numPr>
    </w:pPr>
  </w:style>
  <w:style w:type="paragraph" w:customStyle="1" w:styleId="NumbersAutoBoldDouble">
    <w:name w:val="*Numbers (Auto) Bold Double"/>
    <w:basedOn w:val="NumbersAutoDouble0"/>
    <w:uiPriority w:val="1"/>
    <w:qFormat/>
    <w:rsid w:val="008F45CF"/>
    <w:pPr>
      <w:numPr>
        <w:numId w:val="4"/>
      </w:numPr>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Normal"/>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Normal"/>
    <w:next w:val="SectionText"/>
    <w:uiPriority w:val="1"/>
    <w:qFormat/>
    <w:rsid w:val="00066C8A"/>
    <w:pPr>
      <w:spacing w:after="120"/>
      <w:ind w:left="284"/>
    </w:pPr>
    <w:rPr>
      <w:rFonts w:cs="Arial"/>
      <w:color w:val="808285"/>
      <w:sz w:val="40"/>
    </w:rPr>
  </w:style>
  <w:style w:type="paragraph" w:customStyle="1" w:styleId="SectionNumber">
    <w:name w:val="*SectionNumber"/>
    <w:basedOn w:val="Normal"/>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Normal"/>
    <w:uiPriority w:val="1"/>
    <w:qFormat/>
    <w:rsid w:val="00066C8A"/>
    <w:pPr>
      <w:jc w:val="right"/>
    </w:pPr>
    <w:rPr>
      <w:rFonts w:cs="Arial"/>
      <w:color w:val="FFFFFF" w:themeColor="background1"/>
      <w:sz w:val="40"/>
    </w:rPr>
  </w:style>
  <w:style w:type="paragraph" w:customStyle="1" w:styleId="SectionTheme">
    <w:name w:val="*SectionTheme"/>
    <w:basedOn w:val="Normal"/>
    <w:next w:val="Heading40"/>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clear" w:pos="432"/>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Normal"/>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s>
      <w:spacing w:after="20" w:line="240" w:lineRule="auto"/>
      <w:ind w:left="432" w:hanging="216"/>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pPr>
      <w:tabs>
        <w:tab w:val="clear" w:pos="1440"/>
      </w:tabs>
    </w:pPr>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pPr>
      <w:tabs>
        <w:tab w:val="clear" w:pos="1440"/>
      </w:tabs>
    </w:pPr>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pPr>
      <w:tabs>
        <w:tab w:val="clear" w:pos="1440"/>
      </w:tabs>
    </w:pPr>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Normal"/>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Normal"/>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clear" w:pos="1080"/>
        <w:tab w:val="left" w:pos="1440"/>
      </w:tabs>
      <w:ind w:left="864" w:firstLine="0"/>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1">
    <w:name w:val="~Heading 1"/>
    <w:basedOn w:val="Heading10"/>
    <w:next w:val="BodyText0"/>
    <w:uiPriority w:val="1"/>
    <w:rsid w:val="00C47094"/>
  </w:style>
  <w:style w:type="paragraph" w:customStyle="1" w:styleId="Heading21">
    <w:name w:val="~Heading 2"/>
    <w:basedOn w:val="Heading20"/>
    <w:next w:val="BodyText0"/>
    <w:uiPriority w:val="1"/>
    <w:rsid w:val="00066C8A"/>
  </w:style>
  <w:style w:type="paragraph" w:customStyle="1" w:styleId="Heading31">
    <w:name w:val="~Heading 3"/>
    <w:basedOn w:val="Heading30"/>
    <w:next w:val="BodyText0"/>
    <w:uiPriority w:val="1"/>
    <w:rsid w:val="00066C8A"/>
  </w:style>
  <w:style w:type="paragraph" w:customStyle="1" w:styleId="Heading41">
    <w:name w:val="~Heading 4"/>
    <w:basedOn w:val="Heading40"/>
    <w:next w:val="BodyText0"/>
    <w:uiPriority w:val="1"/>
    <w:rsid w:val="00066C8A"/>
  </w:style>
  <w:style w:type="paragraph" w:customStyle="1" w:styleId="Heading51">
    <w:name w:val="~Heading 5"/>
    <w:basedOn w:val="Heading50"/>
    <w:next w:val="BodyText0"/>
    <w:uiPriority w:val="1"/>
    <w:rsid w:val="00066C8A"/>
  </w:style>
  <w:style w:type="paragraph" w:customStyle="1" w:styleId="Heading61">
    <w:name w:val="~Heading 6"/>
    <w:basedOn w:val="Heading60"/>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tabs>
        <w:tab w:val="clear" w:pos="1440"/>
      </w:tabs>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NoList"/>
    <w:uiPriority w:val="99"/>
    <w:semiHidden/>
    <w:unhideWhenUsed/>
    <w:rsid w:val="008F45CF"/>
    <w:pPr>
      <w:numPr>
        <w:numId w:val="7"/>
      </w:numPr>
    </w:pPr>
  </w:style>
  <w:style w:type="numbering" w:styleId="1ai">
    <w:name w:val="Outline List 1"/>
    <w:basedOn w:val="NoList"/>
    <w:uiPriority w:val="99"/>
    <w:semiHidden/>
    <w:unhideWhenUsed/>
    <w:rsid w:val="008F45CF"/>
    <w:pPr>
      <w:numPr>
        <w:numId w:val="8"/>
      </w:numPr>
    </w:pPr>
  </w:style>
  <w:style w:type="character" w:customStyle="1" w:styleId="Heading1Char">
    <w:name w:val="Heading 1 Char"/>
    <w:aliases w:val="H1 Char,h1 Char,Heading Char,2 Char,h11 Char,Attribute Heading 1 Char,Heading A Char,Heading A1 Char,1 Char,Header 1 Char,(Alt+1) Char,(Alt+1)1 Char,(Alt+1)2 Char,(Alt+1)3 Char,(Alt+1)4 Char,(Alt+1)5 Char,(Alt+1)6 Char,(Alt+1)7 Char"/>
    <w:basedOn w:val="DefaultParagraphFont"/>
    <w:link w:val="Heading1"/>
    <w:rsid w:val="00066C8A"/>
    <w:rPr>
      <w:rFonts w:ascii="Arial" w:eastAsia="PMingLiU" w:hAnsi="Arial" w:cs="Arial"/>
      <w:b/>
      <w:bCs/>
      <w:kern w:val="32"/>
      <w:sz w:val="36"/>
      <w:szCs w:val="32"/>
      <w:lang w:val="en-GB" w:bidi="ar-DZ"/>
    </w:rPr>
  </w:style>
  <w:style w:type="character" w:customStyle="1" w:styleId="Heading2Char">
    <w:name w:val="Heading 2 Char"/>
    <w:aliases w:val="H2 Char,h2 Char,Chapter Title Char,h21 Char,Attribute Heading 2 Char,(Alt+2) Char,(Alt+2)1 Char,(Alt+2)2 Char,Subhead A Char,H21 Char,H22 Char,H23 Char,H211 Char,H221 Char,2 headline Char,h Char,headline Char,h2 main heading Char,L2 Char"/>
    <w:basedOn w:val="DefaultParagraphFont"/>
    <w:link w:val="Heading2"/>
    <w:rsid w:val="00CB7060"/>
    <w:rPr>
      <w:rFonts w:ascii="Arial" w:eastAsia="PMingLiU" w:hAnsi="Arial" w:cs="Arial"/>
      <w:b/>
      <w:bCs/>
      <w:iCs/>
      <w:sz w:val="32"/>
      <w:szCs w:val="28"/>
      <w:lang w:val="en-GB" w:bidi="ar-DZ"/>
    </w:rPr>
  </w:style>
  <w:style w:type="character" w:customStyle="1" w:styleId="Heading3Char">
    <w:name w:val="Heading 3 Char"/>
    <w:aliases w:val="h3 Char,h3 sub heading Char,H3 Char,Head 3 Char,3m Char,Heading C Char,(Alt+3) Char,Table Attribute Heading Char,heading 3 Char,13 Char,Level-3 heading Char,heading3 Char,3 Char,H31 Char,H32 Char,H33 Char,H311 Char,Subhead B Char,H34 Char"/>
    <w:basedOn w:val="DefaultParagraphFont"/>
    <w:link w:val="Heading3"/>
    <w:rsid w:val="00066C8A"/>
    <w:rPr>
      <w:rFonts w:ascii="Arial" w:eastAsia="PMingLiU" w:hAnsi="Arial" w:cs="Arial"/>
      <w:b/>
      <w:bCs/>
      <w:sz w:val="28"/>
      <w:szCs w:val="26"/>
      <w:lang w:val="en-GB" w:bidi="ar-DZ"/>
    </w:rPr>
  </w:style>
  <w:style w:type="character" w:customStyle="1" w:styleId="Heading4Char">
    <w:name w:val="Heading 4 Char"/>
    <w:aliases w:val="H4 Char,(Alt+4) Char,H41 Char,(Alt+4)1 Char,H42 Char,(Alt+4)2 Char,H43 Char,(Alt+4)3 Char,H44 Char,(Alt+4)4 Char,H45 Char,(Alt+4)5 Char,H411 Char,(Alt+4)11 Char,H421 Char,(Alt+4)21 Char,H431 Char,(Alt+4)31 Char,H46 Char,(Alt+4)6 Char"/>
    <w:basedOn w:val="DefaultParagraphFont"/>
    <w:link w:val="Heading4"/>
    <w:rsid w:val="00066C8A"/>
    <w:rPr>
      <w:rFonts w:ascii="Arial" w:eastAsia="PMingLiU" w:hAnsi="Arial" w:cs="Times New Roman"/>
      <w:b/>
      <w:bCs/>
      <w:sz w:val="26"/>
      <w:szCs w:val="28"/>
      <w:lang w:val="en-GB" w:bidi="ar-DZ"/>
    </w:rPr>
  </w:style>
  <w:style w:type="character" w:customStyle="1" w:styleId="Heading5Char">
    <w:name w:val="Heading 5 Char"/>
    <w:aliases w:val="h5 Char,Block Label Char,Kop5_KV Char,Sub-sub-sub-paragraaf Char,Second Subheading Char,h51 Char,Second Subheading1 Char"/>
    <w:basedOn w:val="DefaultParagraphFont"/>
    <w:link w:val="Heading5"/>
    <w:rsid w:val="00066C8A"/>
    <w:rPr>
      <w:rFonts w:ascii="Arial" w:eastAsia="PMingLiU" w:hAnsi="Arial" w:cs="Times New Roman"/>
      <w:b/>
      <w:bCs/>
      <w:iCs/>
      <w:sz w:val="24"/>
      <w:szCs w:val="26"/>
      <w:lang w:val="en-GB" w:bidi="ar-DZ"/>
    </w:rPr>
  </w:style>
  <w:style w:type="character" w:customStyle="1" w:styleId="Heading6Char">
    <w:name w:val="Heading 6 Char"/>
    <w:aliases w:val="h6 Char"/>
    <w:basedOn w:val="DefaultParagraphFont"/>
    <w:link w:val="Heading6"/>
    <w:rsid w:val="00066C8A"/>
    <w:rPr>
      <w:rFonts w:ascii="Arial" w:eastAsia="PMingLiU" w:hAnsi="Arial" w:cs="Times New Roman"/>
      <w:b/>
      <w:bCs/>
      <w:lang w:val="en-GB" w:bidi="ar-DZ"/>
    </w:rPr>
  </w:style>
  <w:style w:type="character" w:customStyle="1" w:styleId="Heading7Char">
    <w:name w:val="Heading 7 Char"/>
    <w:aliases w:val="h7 Char,Heading bijlage Char"/>
    <w:basedOn w:val="DefaultParagraphFont"/>
    <w:link w:val="Heading7"/>
    <w:rsid w:val="004F03BC"/>
    <w:rPr>
      <w:rFonts w:ascii="Times New Roman" w:eastAsia="PMingLiU" w:hAnsi="Times New Roman" w:cs="Times New Roman"/>
      <w:color w:val="000000"/>
      <w:sz w:val="24"/>
      <w:szCs w:val="24"/>
      <w:lang w:val="en-GB" w:bidi="ar-DZ"/>
    </w:rPr>
  </w:style>
  <w:style w:type="character" w:customStyle="1" w:styleId="Heading8Char">
    <w:name w:val="Heading 8 Char"/>
    <w:aliases w:val="h8 Char"/>
    <w:basedOn w:val="DefaultParagraphFont"/>
    <w:link w:val="Heading8"/>
    <w:rsid w:val="004F03BC"/>
    <w:rPr>
      <w:rFonts w:ascii="Times New Roman" w:eastAsia="PMingLiU" w:hAnsi="Times New Roman" w:cs="Times New Roman"/>
      <w:i/>
      <w:iCs/>
      <w:color w:val="000000"/>
      <w:sz w:val="24"/>
      <w:szCs w:val="24"/>
      <w:lang w:val="en-GB" w:bidi="ar-DZ"/>
    </w:rPr>
  </w:style>
  <w:style w:type="character" w:customStyle="1" w:styleId="Heading9Char">
    <w:name w:val="Heading 9 Char"/>
    <w:aliases w:val="h9 Char,appendix Char"/>
    <w:basedOn w:val="DefaultParagraphFont"/>
    <w:link w:val="Heading9"/>
    <w:rsid w:val="004F03BC"/>
    <w:rPr>
      <w:rFonts w:ascii="Arial" w:eastAsia="PMingLiU" w:hAnsi="Arial" w:cs="Arial"/>
      <w:color w:val="000000"/>
      <w:lang w:val="en-GB" w:bidi="ar-DZ"/>
    </w:rPr>
  </w:style>
  <w:style w:type="numbering" w:styleId="ArticleSection">
    <w:name w:val="Outline List 3"/>
    <w:basedOn w:val="NoList"/>
    <w:uiPriority w:val="99"/>
    <w:semiHidden/>
    <w:unhideWhenUsed/>
    <w:rsid w:val="008F45CF"/>
    <w:pPr>
      <w:numPr>
        <w:numId w:val="9"/>
      </w:numPr>
    </w:pPr>
  </w:style>
  <w:style w:type="paragraph" w:styleId="BalloonText">
    <w:name w:val="Balloon Text"/>
    <w:basedOn w:val="Normal"/>
    <w:link w:val="BalloonTextChar"/>
    <w:semiHidden/>
    <w:rsid w:val="008F45CF"/>
    <w:rPr>
      <w:rFonts w:ascii="Tahoma" w:hAnsi="Tahoma" w:cs="Tahoma"/>
      <w:sz w:val="16"/>
      <w:szCs w:val="16"/>
    </w:rPr>
  </w:style>
  <w:style w:type="character" w:customStyle="1" w:styleId="BalloonTextChar">
    <w:name w:val="Balloon Text Char"/>
    <w:basedOn w:val="DefaultParagraphFont"/>
    <w:link w:val="BalloonText"/>
    <w:semiHidden/>
    <w:rsid w:val="008F45CF"/>
    <w:rPr>
      <w:rFonts w:ascii="Tahoma" w:eastAsia="PMingLiU" w:hAnsi="Tahoma" w:cs="Tahoma"/>
      <w:color w:val="000000"/>
      <w:sz w:val="16"/>
      <w:szCs w:val="16"/>
      <w:lang w:val="en-GB" w:bidi="ar-DZ"/>
    </w:rPr>
  </w:style>
  <w:style w:type="paragraph" w:styleId="Bibliography">
    <w:name w:val="Bibliography"/>
    <w:basedOn w:val="Normal"/>
    <w:next w:val="Normal"/>
    <w:uiPriority w:val="37"/>
    <w:semiHidden/>
    <w:unhideWhenUsed/>
    <w:rsid w:val="008F45CF"/>
  </w:style>
  <w:style w:type="paragraph" w:styleId="BlockText">
    <w:name w:val="Block Text"/>
    <w:basedOn w:val="Normal"/>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BodyText1">
    <w:name w:val="Body Text"/>
    <w:basedOn w:val="Normal"/>
    <w:link w:val="BodyTextChar"/>
    <w:uiPriority w:val="99"/>
    <w:unhideWhenUsed/>
    <w:rsid w:val="008F45CF"/>
    <w:pPr>
      <w:spacing w:after="120"/>
    </w:pPr>
  </w:style>
  <w:style w:type="character" w:customStyle="1" w:styleId="BodyTextChar">
    <w:name w:val="Body Text Char"/>
    <w:basedOn w:val="DefaultParagraphFont"/>
    <w:link w:val="BodyText1"/>
    <w:uiPriority w:val="99"/>
    <w:rsid w:val="008F45CF"/>
    <w:rPr>
      <w:rFonts w:ascii="Arial" w:eastAsia="PMingLiU" w:hAnsi="Arial" w:cs="Times New Roman"/>
      <w:color w:val="000000"/>
      <w:szCs w:val="20"/>
      <w:lang w:val="en-GB" w:bidi="ar-DZ"/>
    </w:rPr>
  </w:style>
  <w:style w:type="paragraph" w:styleId="BodyText2">
    <w:name w:val="Body Text 2"/>
    <w:basedOn w:val="Normal"/>
    <w:link w:val="BodyText2Char"/>
    <w:uiPriority w:val="99"/>
    <w:semiHidden/>
    <w:unhideWhenUsed/>
    <w:rsid w:val="008F45CF"/>
    <w:pPr>
      <w:spacing w:after="120" w:line="480" w:lineRule="auto"/>
    </w:pPr>
  </w:style>
  <w:style w:type="character" w:customStyle="1" w:styleId="BodyText2Char">
    <w:name w:val="Body Text 2 Char"/>
    <w:basedOn w:val="DefaultParagraphFont"/>
    <w:link w:val="BodyText2"/>
    <w:uiPriority w:val="99"/>
    <w:semiHidden/>
    <w:rsid w:val="008F45CF"/>
    <w:rPr>
      <w:rFonts w:ascii="Arial" w:eastAsia="PMingLiU" w:hAnsi="Arial" w:cs="Times New Roman"/>
      <w:color w:val="000000"/>
      <w:szCs w:val="20"/>
      <w:lang w:val="en-GB" w:bidi="ar-DZ"/>
    </w:rPr>
  </w:style>
  <w:style w:type="paragraph" w:styleId="BodyText3">
    <w:name w:val="Body Text 3"/>
    <w:basedOn w:val="Normal"/>
    <w:link w:val="BodyText3Char"/>
    <w:uiPriority w:val="99"/>
    <w:semiHidden/>
    <w:unhideWhenUsed/>
    <w:rsid w:val="008F45CF"/>
    <w:pPr>
      <w:spacing w:after="120"/>
    </w:pPr>
    <w:rPr>
      <w:sz w:val="16"/>
      <w:szCs w:val="16"/>
    </w:rPr>
  </w:style>
  <w:style w:type="character" w:customStyle="1" w:styleId="BodyText3Char">
    <w:name w:val="Body Text 3 Char"/>
    <w:basedOn w:val="DefaultParagraphFont"/>
    <w:link w:val="BodyText3"/>
    <w:uiPriority w:val="99"/>
    <w:semiHidden/>
    <w:rsid w:val="008F45CF"/>
    <w:rPr>
      <w:rFonts w:ascii="Arial" w:eastAsia="PMingLiU" w:hAnsi="Arial" w:cs="Times New Roman"/>
      <w:color w:val="000000"/>
      <w:sz w:val="16"/>
      <w:szCs w:val="16"/>
      <w:lang w:val="en-GB" w:bidi="ar-DZ"/>
    </w:rPr>
  </w:style>
  <w:style w:type="paragraph" w:styleId="BodyTextFirstIndent">
    <w:name w:val="Body Text First Indent"/>
    <w:basedOn w:val="BodyText1"/>
    <w:link w:val="BodyTextFirstIndentChar"/>
    <w:uiPriority w:val="99"/>
    <w:semiHidden/>
    <w:unhideWhenUsed/>
    <w:rsid w:val="008F45CF"/>
    <w:pPr>
      <w:spacing w:after="0"/>
      <w:ind w:firstLine="360"/>
    </w:pPr>
  </w:style>
  <w:style w:type="character" w:customStyle="1" w:styleId="BodyTextFirstIndentChar">
    <w:name w:val="Body Text First Indent Char"/>
    <w:basedOn w:val="BodyTextChar"/>
    <w:link w:val="BodyTextFirstIndent"/>
    <w:uiPriority w:val="99"/>
    <w:semiHidden/>
    <w:rsid w:val="008F45CF"/>
    <w:rPr>
      <w:rFonts w:ascii="Arial" w:eastAsia="PMingLiU" w:hAnsi="Arial" w:cs="Times New Roman"/>
      <w:color w:val="000000"/>
      <w:szCs w:val="20"/>
      <w:lang w:val="en-GB" w:bidi="ar-DZ"/>
    </w:rPr>
  </w:style>
  <w:style w:type="paragraph" w:styleId="BodyTextIndent">
    <w:name w:val="Body Text Indent"/>
    <w:basedOn w:val="Normal"/>
    <w:link w:val="BodyTextIndentChar"/>
    <w:uiPriority w:val="99"/>
    <w:semiHidden/>
    <w:unhideWhenUsed/>
    <w:rsid w:val="008F45CF"/>
    <w:pPr>
      <w:spacing w:after="120"/>
      <w:ind w:left="283"/>
    </w:pPr>
  </w:style>
  <w:style w:type="character" w:customStyle="1" w:styleId="BodyTextIndentChar">
    <w:name w:val="Body Text Indent Char"/>
    <w:basedOn w:val="DefaultParagraphFont"/>
    <w:link w:val="BodyTextIndent"/>
    <w:uiPriority w:val="99"/>
    <w:semiHidden/>
    <w:rsid w:val="008F45CF"/>
    <w:rPr>
      <w:rFonts w:ascii="Arial" w:eastAsia="PMingLiU" w:hAnsi="Arial" w:cs="Times New Roman"/>
      <w:color w:val="000000"/>
      <w:szCs w:val="20"/>
      <w:lang w:val="en-GB" w:bidi="ar-DZ"/>
    </w:rPr>
  </w:style>
  <w:style w:type="paragraph" w:styleId="BodyTextFirstIndent2">
    <w:name w:val="Body Text First Indent 2"/>
    <w:basedOn w:val="BodyTextIndent"/>
    <w:link w:val="BodyTextFirstIndent2Char"/>
    <w:uiPriority w:val="99"/>
    <w:semiHidden/>
    <w:unhideWhenUsed/>
    <w:rsid w:val="008F45CF"/>
    <w:pPr>
      <w:spacing w:after="0"/>
      <w:ind w:left="360" w:firstLine="360"/>
    </w:pPr>
  </w:style>
  <w:style w:type="character" w:customStyle="1" w:styleId="BodyTextFirstIndent2Char">
    <w:name w:val="Body Text First Indent 2 Char"/>
    <w:basedOn w:val="BodyTextIndentChar"/>
    <w:link w:val="BodyTextFirstIndent2"/>
    <w:uiPriority w:val="99"/>
    <w:semiHidden/>
    <w:rsid w:val="008F45CF"/>
    <w:rPr>
      <w:rFonts w:ascii="Arial" w:eastAsia="PMingLiU" w:hAnsi="Arial" w:cs="Times New Roman"/>
      <w:color w:val="000000"/>
      <w:szCs w:val="20"/>
      <w:lang w:val="en-GB" w:bidi="ar-DZ"/>
    </w:rPr>
  </w:style>
  <w:style w:type="paragraph" w:styleId="BodyTextIndent2">
    <w:name w:val="Body Text Indent 2"/>
    <w:basedOn w:val="Normal"/>
    <w:link w:val="BodyTextIndent2Char"/>
    <w:uiPriority w:val="99"/>
    <w:semiHidden/>
    <w:unhideWhenUsed/>
    <w:rsid w:val="008F45CF"/>
    <w:pPr>
      <w:spacing w:after="120" w:line="480" w:lineRule="auto"/>
      <w:ind w:left="283"/>
    </w:pPr>
  </w:style>
  <w:style w:type="character" w:customStyle="1" w:styleId="BodyTextIndent2Char">
    <w:name w:val="Body Text Indent 2 Char"/>
    <w:basedOn w:val="DefaultParagraphFont"/>
    <w:link w:val="BodyTextIndent2"/>
    <w:uiPriority w:val="99"/>
    <w:semiHidden/>
    <w:rsid w:val="008F45CF"/>
    <w:rPr>
      <w:rFonts w:ascii="Arial" w:eastAsia="PMingLiU" w:hAnsi="Arial" w:cs="Times New Roman"/>
      <w:color w:val="000000"/>
      <w:szCs w:val="20"/>
      <w:lang w:val="en-GB" w:bidi="ar-DZ"/>
    </w:rPr>
  </w:style>
  <w:style w:type="paragraph" w:styleId="BodyTextIndent3">
    <w:name w:val="Body Text Indent 3"/>
    <w:basedOn w:val="Normal"/>
    <w:link w:val="BodyTextIndent3Char"/>
    <w:uiPriority w:val="99"/>
    <w:semiHidden/>
    <w:unhideWhenUsed/>
    <w:rsid w:val="008F45C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F45CF"/>
    <w:rPr>
      <w:rFonts w:ascii="Arial" w:eastAsia="PMingLiU" w:hAnsi="Arial" w:cs="Times New Roman"/>
      <w:color w:val="000000"/>
      <w:sz w:val="16"/>
      <w:szCs w:val="16"/>
      <w:lang w:val="en-GB" w:bidi="ar-DZ"/>
    </w:rPr>
  </w:style>
  <w:style w:type="character" w:styleId="BookTitle">
    <w:name w:val="Book Title"/>
    <w:basedOn w:val="DefaultParagraphFont"/>
    <w:uiPriority w:val="33"/>
    <w:semiHidden/>
    <w:qFormat/>
    <w:rsid w:val="008F45CF"/>
    <w:rPr>
      <w:b/>
      <w:bCs/>
      <w:i/>
      <w:iCs/>
      <w:spacing w:val="5"/>
      <w:lang w:val="en-GB" w:bidi="ar-DZ"/>
    </w:rPr>
  </w:style>
  <w:style w:type="paragraph" w:styleId="Caption">
    <w:name w:val="caption"/>
    <w:basedOn w:val="BodyText"/>
    <w:next w:val="BodyText"/>
    <w:link w:val="CaptionChar"/>
    <w:qFormat/>
    <w:rsid w:val="00066C8A"/>
    <w:rPr>
      <w:b/>
      <w:bCs/>
      <w:sz w:val="20"/>
    </w:rPr>
  </w:style>
  <w:style w:type="paragraph" w:styleId="Closing">
    <w:name w:val="Closing"/>
    <w:basedOn w:val="Normal"/>
    <w:link w:val="ClosingChar"/>
    <w:uiPriority w:val="99"/>
    <w:semiHidden/>
    <w:unhideWhenUsed/>
    <w:rsid w:val="008F45CF"/>
    <w:pPr>
      <w:ind w:left="4252"/>
    </w:pPr>
  </w:style>
  <w:style w:type="character" w:customStyle="1" w:styleId="ClosingChar">
    <w:name w:val="Closing Char"/>
    <w:basedOn w:val="DefaultParagraphFont"/>
    <w:link w:val="Closing"/>
    <w:uiPriority w:val="99"/>
    <w:semiHidden/>
    <w:rsid w:val="008F45CF"/>
    <w:rPr>
      <w:rFonts w:ascii="Arial" w:eastAsia="PMingLiU" w:hAnsi="Arial" w:cs="Times New Roman"/>
      <w:color w:val="000000"/>
      <w:szCs w:val="20"/>
      <w:lang w:val="en-GB" w:bidi="ar-DZ"/>
    </w:rPr>
  </w:style>
  <w:style w:type="table" w:styleId="ColorfulGrid">
    <w:name w:val="Colorful Grid"/>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semiHidden/>
    <w:rsid w:val="008F45CF"/>
    <w:rPr>
      <w:sz w:val="16"/>
      <w:szCs w:val="16"/>
      <w:lang w:val="en-GB" w:bidi="ar-DZ"/>
    </w:rPr>
  </w:style>
  <w:style w:type="paragraph" w:styleId="CommentText">
    <w:name w:val="annotation text"/>
    <w:basedOn w:val="Normal"/>
    <w:link w:val="CommentTextChar"/>
    <w:semiHidden/>
    <w:rsid w:val="008F45CF"/>
    <w:rPr>
      <w:sz w:val="20"/>
    </w:rPr>
  </w:style>
  <w:style w:type="character" w:customStyle="1" w:styleId="CommentTextChar">
    <w:name w:val="Comment Text Char"/>
    <w:basedOn w:val="DefaultParagraphFont"/>
    <w:link w:val="CommentText"/>
    <w:semiHidden/>
    <w:rsid w:val="008F45CF"/>
    <w:rPr>
      <w:rFonts w:ascii="Arial" w:eastAsia="PMingLiU" w:hAnsi="Arial" w:cs="Times New Roman"/>
      <w:color w:val="000000"/>
      <w:sz w:val="20"/>
      <w:szCs w:val="20"/>
      <w:lang w:val="en-GB" w:bidi="ar-DZ"/>
    </w:rPr>
  </w:style>
  <w:style w:type="paragraph" w:styleId="CommentSubject">
    <w:name w:val="annotation subject"/>
    <w:basedOn w:val="CommentText"/>
    <w:next w:val="CommentText"/>
    <w:link w:val="CommentSubjectChar"/>
    <w:semiHidden/>
    <w:rsid w:val="008F45CF"/>
    <w:rPr>
      <w:b/>
      <w:bCs/>
    </w:rPr>
  </w:style>
  <w:style w:type="character" w:customStyle="1" w:styleId="CommentSubjectChar">
    <w:name w:val="Comment Subject Char"/>
    <w:basedOn w:val="CommentTextChar"/>
    <w:link w:val="CommentSubject"/>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DefaultParagraphFont"/>
    <w:uiPriority w:val="9"/>
    <w:semiHidden/>
    <w:qFormat/>
    <w:rsid w:val="008F45CF"/>
    <w:rPr>
      <w:b/>
      <w:bCs/>
      <w:lang w:val="en-GB" w:bidi="ar-DZ"/>
    </w:rPr>
  </w:style>
  <w:style w:type="table" w:styleId="DarkList">
    <w:name w:val="Dark List"/>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8F45CF"/>
  </w:style>
  <w:style w:type="character" w:customStyle="1" w:styleId="DateChar">
    <w:name w:val="Date Char"/>
    <w:basedOn w:val="DefaultParagraphFont"/>
    <w:link w:val="Date"/>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Normal"/>
    <w:semiHidden/>
    <w:rsid w:val="008F45CF"/>
    <w:pPr>
      <w:suppressAutoHyphens/>
      <w:spacing w:after="200" w:line="240" w:lineRule="exact"/>
      <w:ind w:left="3289"/>
    </w:pPr>
  </w:style>
  <w:style w:type="paragraph" w:styleId="DocumentMap">
    <w:name w:val="Document Map"/>
    <w:basedOn w:val="Normal"/>
    <w:link w:val="DocumentMapChar"/>
    <w:semiHidden/>
    <w:rsid w:val="008F45CF"/>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8F45CF"/>
    <w:rPr>
      <w:rFonts w:ascii="Tahoma" w:eastAsia="PMingLiU" w:hAnsi="Tahoma" w:cs="Tahoma"/>
      <w:color w:val="000000"/>
      <w:sz w:val="20"/>
      <w:szCs w:val="20"/>
      <w:shd w:val="clear" w:color="auto" w:fill="000080"/>
      <w:lang w:val="en-GB" w:bidi="ar-DZ"/>
    </w:rPr>
  </w:style>
  <w:style w:type="paragraph" w:styleId="E-mailSignature">
    <w:name w:val="E-mail Signature"/>
    <w:basedOn w:val="Normal"/>
    <w:link w:val="E-mailSignatureChar"/>
    <w:uiPriority w:val="99"/>
    <w:semiHidden/>
    <w:unhideWhenUsed/>
    <w:rsid w:val="008F45CF"/>
  </w:style>
  <w:style w:type="character" w:customStyle="1" w:styleId="E-mailSignatureChar">
    <w:name w:val="E-mail Signature Char"/>
    <w:basedOn w:val="DefaultParagraphFont"/>
    <w:link w:val="E-mailSignature"/>
    <w:uiPriority w:val="99"/>
    <w:semiHidden/>
    <w:rsid w:val="008F45CF"/>
    <w:rPr>
      <w:rFonts w:ascii="Arial" w:eastAsia="PMingLiU" w:hAnsi="Arial" w:cs="Times New Roman"/>
      <w:color w:val="000000"/>
      <w:szCs w:val="20"/>
      <w:lang w:val="en-GB" w:bidi="ar-DZ"/>
    </w:rPr>
  </w:style>
  <w:style w:type="character" w:styleId="Emphasis">
    <w:name w:val="Emphasis"/>
    <w:basedOn w:val="DefaultParagraphFont"/>
    <w:uiPriority w:val="20"/>
    <w:semiHidden/>
    <w:qFormat/>
    <w:rsid w:val="008F45CF"/>
    <w:rPr>
      <w:i/>
      <w:iCs/>
      <w:lang w:val="en-GB" w:bidi="ar-DZ"/>
    </w:rPr>
  </w:style>
  <w:style w:type="character" w:styleId="EndnoteReference">
    <w:name w:val="endnote reference"/>
    <w:semiHidden/>
    <w:rsid w:val="008F45CF"/>
    <w:rPr>
      <w:vertAlign w:val="superscript"/>
      <w:lang w:val="en-GB" w:bidi="ar-DZ"/>
    </w:rPr>
  </w:style>
  <w:style w:type="paragraph" w:styleId="EndnoteText">
    <w:name w:val="endnote text"/>
    <w:basedOn w:val="Normal"/>
    <w:link w:val="EndnoteTextChar"/>
    <w:semiHidden/>
    <w:rsid w:val="008F45CF"/>
    <w:rPr>
      <w:sz w:val="20"/>
    </w:rPr>
  </w:style>
  <w:style w:type="character" w:customStyle="1" w:styleId="EndnoteTextChar">
    <w:name w:val="Endnote Text Char"/>
    <w:basedOn w:val="DefaultParagraphFont"/>
    <w:link w:val="EndnoteText"/>
    <w:semiHidden/>
    <w:rsid w:val="008F45CF"/>
    <w:rPr>
      <w:rFonts w:ascii="Arial" w:eastAsia="PMingLiU" w:hAnsi="Arial" w:cs="Times New Roman"/>
      <w:color w:val="000000"/>
      <w:sz w:val="20"/>
      <w:szCs w:val="20"/>
      <w:lang w:val="en-GB" w:bidi="ar-DZ"/>
    </w:rPr>
  </w:style>
  <w:style w:type="paragraph" w:styleId="EnvelopeAddress">
    <w:name w:val="envelope address"/>
    <w:basedOn w:val="Normal"/>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F45CF"/>
    <w:rPr>
      <w:rFonts w:asciiTheme="majorHAnsi" w:eastAsiaTheme="majorEastAsia" w:hAnsiTheme="majorHAnsi" w:cstheme="majorBidi"/>
      <w:sz w:val="20"/>
    </w:rPr>
  </w:style>
  <w:style w:type="character" w:styleId="FollowedHyperlink">
    <w:name w:val="FollowedHyperlink"/>
    <w:semiHidden/>
    <w:rsid w:val="008F45CF"/>
    <w:rPr>
      <w:rFonts w:ascii="Arial" w:hAnsi="Arial"/>
      <w:color w:val="800080"/>
      <w:sz w:val="22"/>
      <w:u w:val="single"/>
      <w:lang w:val="en-GB" w:bidi="ar-DZ"/>
    </w:rPr>
  </w:style>
  <w:style w:type="paragraph" w:styleId="Footer">
    <w:name w:val="footer"/>
    <w:basedOn w:val="Normal"/>
    <w:link w:val="FooterChar1"/>
    <w:uiPriority w:val="99"/>
    <w:unhideWhenUsed/>
    <w:rsid w:val="00D26D14"/>
    <w:pPr>
      <w:tabs>
        <w:tab w:val="center" w:pos="4680"/>
        <w:tab w:val="right" w:pos="9360"/>
      </w:tabs>
    </w:pPr>
  </w:style>
  <w:style w:type="character" w:customStyle="1" w:styleId="FooterChar">
    <w:name w:val="Footer Char"/>
    <w:basedOn w:val="DefaultParagraphFont"/>
    <w:uiPriority w:val="99"/>
    <w:rsid w:val="003B41C1"/>
    <w:rPr>
      <w:rFonts w:ascii="Arial" w:eastAsia="PMingLiU" w:hAnsi="Arial" w:cs="Times New Roman"/>
      <w:color w:val="000000"/>
      <w:sz w:val="16"/>
      <w:szCs w:val="20"/>
      <w:lang w:val="en-GB" w:bidi="ar-DZ"/>
    </w:rPr>
  </w:style>
  <w:style w:type="table" w:styleId="GridTable1Light">
    <w:name w:val="Grid Table 1 Light"/>
    <w:basedOn w:val="TableNorma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eader">
    <w:name w:val="header"/>
    <w:basedOn w:val="Normal"/>
    <w:link w:val="HeaderChar1"/>
    <w:uiPriority w:val="99"/>
    <w:unhideWhenUsed/>
    <w:rsid w:val="00D26D14"/>
    <w:pPr>
      <w:tabs>
        <w:tab w:val="center" w:pos="4680"/>
        <w:tab w:val="right" w:pos="9360"/>
      </w:tabs>
    </w:pPr>
  </w:style>
  <w:style w:type="character" w:customStyle="1" w:styleId="HeaderChar">
    <w:name w:val="Header Char"/>
    <w:basedOn w:val="DefaultParagraphFont"/>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Normal"/>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Normal"/>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Normal"/>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Normal"/>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ym">
    <w:name w:val="HTML Acronym"/>
    <w:basedOn w:val="DefaultParagraphFont"/>
    <w:uiPriority w:val="99"/>
    <w:semiHidden/>
    <w:unhideWhenUsed/>
    <w:rsid w:val="008F45CF"/>
    <w:rPr>
      <w:lang w:val="en-GB" w:bidi="ar-DZ"/>
    </w:rPr>
  </w:style>
  <w:style w:type="paragraph" w:styleId="HTMLAddress">
    <w:name w:val="HTML Address"/>
    <w:basedOn w:val="Normal"/>
    <w:link w:val="HTMLAddressChar"/>
    <w:uiPriority w:val="99"/>
    <w:semiHidden/>
    <w:unhideWhenUsed/>
    <w:rsid w:val="008F45CF"/>
    <w:rPr>
      <w:i/>
      <w:iCs/>
    </w:rPr>
  </w:style>
  <w:style w:type="character" w:customStyle="1" w:styleId="HTMLAddressChar">
    <w:name w:val="HTML Address Char"/>
    <w:basedOn w:val="DefaultParagraphFont"/>
    <w:link w:val="HTMLAddress"/>
    <w:uiPriority w:val="99"/>
    <w:semiHidden/>
    <w:rsid w:val="008F45CF"/>
    <w:rPr>
      <w:rFonts w:ascii="Arial" w:eastAsia="PMingLiU" w:hAnsi="Arial" w:cs="Times New Roman"/>
      <w:i/>
      <w:iCs/>
      <w:color w:val="000000"/>
      <w:szCs w:val="20"/>
      <w:lang w:val="en-GB" w:bidi="ar-DZ"/>
    </w:rPr>
  </w:style>
  <w:style w:type="character" w:styleId="HTMLCite">
    <w:name w:val="HTML Cite"/>
    <w:basedOn w:val="DefaultParagraphFont"/>
    <w:uiPriority w:val="99"/>
    <w:semiHidden/>
    <w:unhideWhenUsed/>
    <w:rsid w:val="008F45CF"/>
    <w:rPr>
      <w:i/>
      <w:iCs/>
      <w:lang w:val="en-GB" w:bidi="ar-DZ"/>
    </w:rPr>
  </w:style>
  <w:style w:type="character" w:styleId="HTMLCode">
    <w:name w:val="HTML Code"/>
    <w:basedOn w:val="DefaultParagraphFont"/>
    <w:uiPriority w:val="99"/>
    <w:semiHidden/>
    <w:unhideWhenUsed/>
    <w:rsid w:val="008F45CF"/>
    <w:rPr>
      <w:rFonts w:ascii="Consolas" w:hAnsi="Consolas"/>
      <w:sz w:val="20"/>
      <w:szCs w:val="20"/>
      <w:lang w:val="en-GB" w:bidi="ar-DZ"/>
    </w:rPr>
  </w:style>
  <w:style w:type="character" w:styleId="HTMLDefinition">
    <w:name w:val="HTML Definition"/>
    <w:basedOn w:val="DefaultParagraphFont"/>
    <w:uiPriority w:val="99"/>
    <w:semiHidden/>
    <w:unhideWhenUsed/>
    <w:rsid w:val="008F45CF"/>
    <w:rPr>
      <w:i/>
      <w:iCs/>
      <w:lang w:val="en-GB" w:bidi="ar-DZ"/>
    </w:rPr>
  </w:style>
  <w:style w:type="character" w:styleId="HTMLKeyboard">
    <w:name w:val="HTML Keyboard"/>
    <w:basedOn w:val="DefaultParagraphFont"/>
    <w:uiPriority w:val="99"/>
    <w:semiHidden/>
    <w:unhideWhenUsed/>
    <w:rsid w:val="008F45CF"/>
    <w:rPr>
      <w:rFonts w:ascii="Consolas" w:hAnsi="Consolas"/>
      <w:sz w:val="20"/>
      <w:szCs w:val="20"/>
      <w:lang w:val="en-GB" w:bidi="ar-DZ"/>
    </w:rPr>
  </w:style>
  <w:style w:type="paragraph" w:styleId="HTMLPreformatted">
    <w:name w:val="HTML Preformatted"/>
    <w:basedOn w:val="Normal"/>
    <w:link w:val="HTMLPreformattedChar"/>
    <w:uiPriority w:val="99"/>
    <w:semiHidden/>
    <w:unhideWhenUsed/>
    <w:rsid w:val="008F45CF"/>
    <w:rPr>
      <w:rFonts w:ascii="Consolas" w:hAnsi="Consolas"/>
      <w:sz w:val="20"/>
    </w:rPr>
  </w:style>
  <w:style w:type="character" w:customStyle="1" w:styleId="HTMLPreformattedChar">
    <w:name w:val="HTML Preformatted Char"/>
    <w:basedOn w:val="DefaultParagraphFont"/>
    <w:link w:val="HTMLPreformatted"/>
    <w:uiPriority w:val="99"/>
    <w:semiHidden/>
    <w:rsid w:val="008F45CF"/>
    <w:rPr>
      <w:rFonts w:ascii="Consolas" w:eastAsia="PMingLiU" w:hAnsi="Consolas" w:cs="Times New Roman"/>
      <w:color w:val="000000"/>
      <w:sz w:val="20"/>
      <w:szCs w:val="20"/>
      <w:lang w:val="en-GB" w:bidi="ar-DZ"/>
    </w:rPr>
  </w:style>
  <w:style w:type="character" w:styleId="HTMLSample">
    <w:name w:val="HTML Sample"/>
    <w:basedOn w:val="DefaultParagraphFont"/>
    <w:uiPriority w:val="99"/>
    <w:semiHidden/>
    <w:unhideWhenUsed/>
    <w:rsid w:val="008F45CF"/>
    <w:rPr>
      <w:rFonts w:ascii="Consolas" w:hAnsi="Consolas"/>
      <w:sz w:val="24"/>
      <w:szCs w:val="24"/>
      <w:lang w:val="en-GB" w:bidi="ar-DZ"/>
    </w:rPr>
  </w:style>
  <w:style w:type="character" w:styleId="HTMLTypewriter">
    <w:name w:val="HTML Typewriter"/>
    <w:basedOn w:val="DefaultParagraphFont"/>
    <w:uiPriority w:val="99"/>
    <w:semiHidden/>
    <w:unhideWhenUsed/>
    <w:rsid w:val="008F45CF"/>
    <w:rPr>
      <w:rFonts w:ascii="Consolas" w:hAnsi="Consolas"/>
      <w:sz w:val="20"/>
      <w:szCs w:val="20"/>
      <w:lang w:val="en-GB" w:bidi="ar-DZ"/>
    </w:rPr>
  </w:style>
  <w:style w:type="character" w:styleId="HTMLVariable">
    <w:name w:val="HTML Variable"/>
    <w:basedOn w:val="DefaultParagraphFont"/>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Normal"/>
    <w:next w:val="Normal"/>
    <w:autoRedefine/>
    <w:semiHidden/>
    <w:rsid w:val="008F45CF"/>
    <w:pPr>
      <w:ind w:left="220" w:hanging="220"/>
    </w:pPr>
  </w:style>
  <w:style w:type="paragraph" w:styleId="Index2">
    <w:name w:val="index 2"/>
    <w:basedOn w:val="Normal"/>
    <w:next w:val="Normal"/>
    <w:autoRedefine/>
    <w:semiHidden/>
    <w:rsid w:val="008F45CF"/>
    <w:pPr>
      <w:ind w:left="440" w:hanging="220"/>
    </w:pPr>
  </w:style>
  <w:style w:type="paragraph" w:styleId="Index3">
    <w:name w:val="index 3"/>
    <w:basedOn w:val="Normal"/>
    <w:next w:val="Normal"/>
    <w:autoRedefine/>
    <w:semiHidden/>
    <w:rsid w:val="008F45CF"/>
    <w:pPr>
      <w:ind w:left="660" w:hanging="220"/>
    </w:pPr>
  </w:style>
  <w:style w:type="paragraph" w:styleId="Index4">
    <w:name w:val="index 4"/>
    <w:basedOn w:val="Normal"/>
    <w:next w:val="Normal"/>
    <w:autoRedefine/>
    <w:semiHidden/>
    <w:rsid w:val="008F45CF"/>
    <w:pPr>
      <w:ind w:left="880" w:hanging="220"/>
    </w:pPr>
  </w:style>
  <w:style w:type="paragraph" w:styleId="Index5">
    <w:name w:val="index 5"/>
    <w:basedOn w:val="Normal"/>
    <w:next w:val="Normal"/>
    <w:autoRedefine/>
    <w:semiHidden/>
    <w:rsid w:val="008F45CF"/>
    <w:pPr>
      <w:numPr>
        <w:numId w:val="11"/>
      </w:numPr>
    </w:pPr>
  </w:style>
  <w:style w:type="paragraph" w:styleId="Index6">
    <w:name w:val="index 6"/>
    <w:basedOn w:val="Normal"/>
    <w:next w:val="Normal"/>
    <w:autoRedefine/>
    <w:semiHidden/>
    <w:rsid w:val="008F45CF"/>
    <w:pPr>
      <w:ind w:left="1320" w:hanging="220"/>
    </w:pPr>
  </w:style>
  <w:style w:type="paragraph" w:styleId="Index7">
    <w:name w:val="index 7"/>
    <w:basedOn w:val="Normal"/>
    <w:next w:val="Normal"/>
    <w:autoRedefine/>
    <w:semiHidden/>
    <w:rsid w:val="008F45CF"/>
    <w:pPr>
      <w:ind w:left="1540" w:hanging="220"/>
    </w:pPr>
  </w:style>
  <w:style w:type="paragraph" w:styleId="Index8">
    <w:name w:val="index 8"/>
    <w:basedOn w:val="Normal"/>
    <w:next w:val="Normal"/>
    <w:autoRedefine/>
    <w:semiHidden/>
    <w:rsid w:val="008F45CF"/>
    <w:pPr>
      <w:ind w:left="1760" w:hanging="220"/>
    </w:pPr>
  </w:style>
  <w:style w:type="paragraph" w:styleId="Index9">
    <w:name w:val="index 9"/>
    <w:basedOn w:val="Normal"/>
    <w:next w:val="Normal"/>
    <w:autoRedefine/>
    <w:semiHidden/>
    <w:rsid w:val="008F45CF"/>
    <w:pPr>
      <w:ind w:left="1980" w:hanging="220"/>
    </w:pPr>
  </w:style>
  <w:style w:type="paragraph" w:styleId="IndexHeading">
    <w:name w:val="index heading"/>
    <w:basedOn w:val="Normal"/>
    <w:next w:val="Index1"/>
    <w:semiHidden/>
    <w:rsid w:val="008F45CF"/>
    <w:rPr>
      <w:rFonts w:cs="Arial"/>
      <w:b/>
      <w:bCs/>
    </w:rPr>
  </w:style>
  <w:style w:type="character" w:styleId="IntenseEmphasis">
    <w:name w:val="Intense Emphasis"/>
    <w:basedOn w:val="DefaultParagraphFont"/>
    <w:uiPriority w:val="21"/>
    <w:semiHidden/>
    <w:qFormat/>
    <w:rsid w:val="008F45CF"/>
    <w:rPr>
      <w:i/>
      <w:iCs/>
      <w:color w:val="5B9BD5" w:themeColor="accent1"/>
      <w:lang w:val="en-GB" w:bidi="ar-DZ"/>
    </w:rPr>
  </w:style>
  <w:style w:type="paragraph" w:styleId="IntenseQuote">
    <w:name w:val="Intense Quote"/>
    <w:basedOn w:val="Normal"/>
    <w:next w:val="Normal"/>
    <w:link w:val="IntenseQuoteChar"/>
    <w:uiPriority w:val="30"/>
    <w:semiHidden/>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4F03BC"/>
    <w:rPr>
      <w:rFonts w:ascii="Arial" w:eastAsia="PMingLiU" w:hAnsi="Arial" w:cs="Times New Roman"/>
      <w:i/>
      <w:iCs/>
      <w:color w:val="5B9BD5" w:themeColor="accent1"/>
      <w:szCs w:val="20"/>
      <w:lang w:val="en-GB" w:bidi="ar-DZ"/>
    </w:rPr>
  </w:style>
  <w:style w:type="character" w:styleId="IntenseReference">
    <w:name w:val="Intense Reference"/>
    <w:basedOn w:val="DefaultParagraphFont"/>
    <w:uiPriority w:val="32"/>
    <w:semiHidden/>
    <w:qFormat/>
    <w:rsid w:val="008F45CF"/>
    <w:rPr>
      <w:b/>
      <w:bCs/>
      <w:smallCaps/>
      <w:color w:val="5B9BD5" w:themeColor="accent1"/>
      <w:spacing w:val="5"/>
      <w:lang w:val="en-GB" w:bidi="ar-DZ"/>
    </w:rPr>
  </w:style>
  <w:style w:type="table" w:styleId="LightGrid">
    <w:name w:val="Light Grid"/>
    <w:basedOn w:val="TableNorma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8F45CF"/>
    <w:rPr>
      <w:lang w:val="en-GB" w:bidi="ar-DZ"/>
    </w:rPr>
  </w:style>
  <w:style w:type="paragraph" w:styleId="List">
    <w:name w:val="List"/>
    <w:basedOn w:val="Normal"/>
    <w:uiPriority w:val="99"/>
    <w:semiHidden/>
    <w:unhideWhenUsed/>
    <w:rsid w:val="008F45CF"/>
    <w:pPr>
      <w:ind w:left="283" w:hanging="283"/>
      <w:contextualSpacing/>
    </w:pPr>
  </w:style>
  <w:style w:type="paragraph" w:styleId="List2">
    <w:name w:val="List 2"/>
    <w:basedOn w:val="Normal"/>
    <w:uiPriority w:val="99"/>
    <w:semiHidden/>
    <w:unhideWhenUsed/>
    <w:rsid w:val="008F45CF"/>
    <w:pPr>
      <w:ind w:left="566" w:hanging="283"/>
      <w:contextualSpacing/>
    </w:pPr>
  </w:style>
  <w:style w:type="paragraph" w:styleId="List3">
    <w:name w:val="List 3"/>
    <w:basedOn w:val="Normal"/>
    <w:uiPriority w:val="99"/>
    <w:semiHidden/>
    <w:unhideWhenUsed/>
    <w:rsid w:val="008F45CF"/>
    <w:pPr>
      <w:ind w:left="849" w:hanging="283"/>
      <w:contextualSpacing/>
    </w:pPr>
  </w:style>
  <w:style w:type="paragraph" w:styleId="List4">
    <w:name w:val="List 4"/>
    <w:basedOn w:val="Normal"/>
    <w:uiPriority w:val="99"/>
    <w:semiHidden/>
    <w:unhideWhenUsed/>
    <w:rsid w:val="008F45CF"/>
    <w:pPr>
      <w:ind w:left="1132" w:hanging="283"/>
      <w:contextualSpacing/>
    </w:pPr>
  </w:style>
  <w:style w:type="paragraph" w:styleId="List5">
    <w:name w:val="List 5"/>
    <w:basedOn w:val="Normal"/>
    <w:uiPriority w:val="99"/>
    <w:semiHidden/>
    <w:unhideWhenUsed/>
    <w:rsid w:val="008F45CF"/>
    <w:pPr>
      <w:ind w:left="1415" w:hanging="283"/>
      <w:contextualSpacing/>
    </w:pPr>
  </w:style>
  <w:style w:type="paragraph" w:styleId="ListBullet">
    <w:name w:val="List Bullet"/>
    <w:basedOn w:val="Normal"/>
    <w:uiPriority w:val="99"/>
    <w:semiHidden/>
    <w:unhideWhenUsed/>
    <w:rsid w:val="008F45CF"/>
    <w:pPr>
      <w:numPr>
        <w:numId w:val="12"/>
      </w:numPr>
      <w:contextualSpacing/>
    </w:pPr>
  </w:style>
  <w:style w:type="paragraph" w:styleId="ListBullet2">
    <w:name w:val="List Bullet 2"/>
    <w:basedOn w:val="Normal"/>
    <w:uiPriority w:val="99"/>
    <w:semiHidden/>
    <w:unhideWhenUsed/>
    <w:rsid w:val="008F45CF"/>
    <w:pPr>
      <w:numPr>
        <w:numId w:val="13"/>
      </w:numPr>
      <w:contextualSpacing/>
    </w:pPr>
  </w:style>
  <w:style w:type="paragraph" w:styleId="ListBullet3">
    <w:name w:val="List Bullet 3"/>
    <w:basedOn w:val="Normal"/>
    <w:uiPriority w:val="99"/>
    <w:semiHidden/>
    <w:unhideWhenUsed/>
    <w:rsid w:val="008F45CF"/>
    <w:pPr>
      <w:numPr>
        <w:numId w:val="14"/>
      </w:numPr>
      <w:contextualSpacing/>
    </w:pPr>
  </w:style>
  <w:style w:type="paragraph" w:styleId="ListBullet4">
    <w:name w:val="List Bullet 4"/>
    <w:basedOn w:val="Normal"/>
    <w:uiPriority w:val="99"/>
    <w:semiHidden/>
    <w:unhideWhenUsed/>
    <w:rsid w:val="008F45CF"/>
    <w:pPr>
      <w:numPr>
        <w:numId w:val="15"/>
      </w:numPr>
      <w:contextualSpacing/>
    </w:pPr>
  </w:style>
  <w:style w:type="paragraph" w:styleId="ListBullet5">
    <w:name w:val="List Bullet 5"/>
    <w:basedOn w:val="Normal"/>
    <w:uiPriority w:val="99"/>
    <w:semiHidden/>
    <w:unhideWhenUsed/>
    <w:rsid w:val="008F45CF"/>
    <w:pPr>
      <w:numPr>
        <w:numId w:val="16"/>
      </w:numPr>
      <w:contextualSpacing/>
    </w:pPr>
  </w:style>
  <w:style w:type="paragraph" w:styleId="ListContinue">
    <w:name w:val="List Continue"/>
    <w:basedOn w:val="Normal"/>
    <w:uiPriority w:val="99"/>
    <w:semiHidden/>
    <w:unhideWhenUsed/>
    <w:rsid w:val="008F45CF"/>
    <w:pPr>
      <w:spacing w:after="120"/>
      <w:ind w:left="283"/>
      <w:contextualSpacing/>
    </w:pPr>
  </w:style>
  <w:style w:type="paragraph" w:styleId="ListContinue2">
    <w:name w:val="List Continue 2"/>
    <w:basedOn w:val="Normal"/>
    <w:uiPriority w:val="99"/>
    <w:semiHidden/>
    <w:unhideWhenUsed/>
    <w:rsid w:val="008F45CF"/>
    <w:pPr>
      <w:spacing w:after="120"/>
      <w:ind w:left="566"/>
      <w:contextualSpacing/>
    </w:pPr>
  </w:style>
  <w:style w:type="paragraph" w:styleId="ListContinue3">
    <w:name w:val="List Continue 3"/>
    <w:basedOn w:val="Normal"/>
    <w:uiPriority w:val="99"/>
    <w:semiHidden/>
    <w:unhideWhenUsed/>
    <w:rsid w:val="008F45CF"/>
    <w:pPr>
      <w:spacing w:after="120"/>
      <w:ind w:left="849"/>
      <w:contextualSpacing/>
    </w:pPr>
  </w:style>
  <w:style w:type="paragraph" w:styleId="ListContinue4">
    <w:name w:val="List Continue 4"/>
    <w:basedOn w:val="Normal"/>
    <w:uiPriority w:val="99"/>
    <w:semiHidden/>
    <w:unhideWhenUsed/>
    <w:rsid w:val="008F45CF"/>
    <w:pPr>
      <w:spacing w:after="120"/>
      <w:ind w:left="1132"/>
      <w:contextualSpacing/>
    </w:pPr>
  </w:style>
  <w:style w:type="paragraph" w:styleId="ListContinue5">
    <w:name w:val="List Continue 5"/>
    <w:basedOn w:val="Normal"/>
    <w:uiPriority w:val="99"/>
    <w:semiHidden/>
    <w:unhideWhenUsed/>
    <w:rsid w:val="008F45CF"/>
    <w:pPr>
      <w:spacing w:after="120"/>
      <w:ind w:left="1415"/>
      <w:contextualSpacing/>
    </w:pPr>
  </w:style>
  <w:style w:type="paragraph" w:styleId="ListNumber">
    <w:name w:val="List Number"/>
    <w:basedOn w:val="Normal"/>
    <w:uiPriority w:val="99"/>
    <w:semiHidden/>
    <w:unhideWhenUsed/>
    <w:rsid w:val="008F45CF"/>
    <w:pPr>
      <w:numPr>
        <w:numId w:val="17"/>
      </w:numPr>
      <w:contextualSpacing/>
    </w:pPr>
  </w:style>
  <w:style w:type="paragraph" w:styleId="ListNumber2">
    <w:name w:val="List Number 2"/>
    <w:basedOn w:val="Normal"/>
    <w:uiPriority w:val="99"/>
    <w:semiHidden/>
    <w:unhideWhenUsed/>
    <w:rsid w:val="008F45CF"/>
    <w:pPr>
      <w:numPr>
        <w:numId w:val="18"/>
      </w:numPr>
      <w:contextualSpacing/>
    </w:pPr>
  </w:style>
  <w:style w:type="paragraph" w:styleId="ListNumber3">
    <w:name w:val="List Number 3"/>
    <w:basedOn w:val="Normal"/>
    <w:uiPriority w:val="99"/>
    <w:semiHidden/>
    <w:unhideWhenUsed/>
    <w:rsid w:val="008F45CF"/>
    <w:pPr>
      <w:numPr>
        <w:numId w:val="19"/>
      </w:numPr>
      <w:contextualSpacing/>
    </w:pPr>
  </w:style>
  <w:style w:type="paragraph" w:styleId="ListNumber4">
    <w:name w:val="List Number 4"/>
    <w:basedOn w:val="Normal"/>
    <w:uiPriority w:val="99"/>
    <w:semiHidden/>
    <w:unhideWhenUsed/>
    <w:rsid w:val="008F45CF"/>
    <w:pPr>
      <w:numPr>
        <w:numId w:val="20"/>
      </w:numPr>
      <w:contextualSpacing/>
    </w:pPr>
  </w:style>
  <w:style w:type="paragraph" w:styleId="ListNumber5">
    <w:name w:val="List Number 5"/>
    <w:basedOn w:val="Normal"/>
    <w:uiPriority w:val="99"/>
    <w:semiHidden/>
    <w:unhideWhenUsed/>
    <w:rsid w:val="008F45CF"/>
    <w:pPr>
      <w:numPr>
        <w:numId w:val="21"/>
      </w:numPr>
      <w:contextualSpacing/>
    </w:pPr>
  </w:style>
  <w:style w:type="paragraph" w:styleId="ListParagraph">
    <w:name w:val="List Paragraph"/>
    <w:basedOn w:val="Normal"/>
    <w:uiPriority w:val="34"/>
    <w:qFormat/>
    <w:rsid w:val="008F45CF"/>
    <w:pPr>
      <w:ind w:left="720"/>
      <w:contextualSpacing/>
    </w:pPr>
  </w:style>
  <w:style w:type="table" w:styleId="ListTable1Light">
    <w:name w:val="List Table 1 Light"/>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xtChar">
    <w:name w:val="Macro Text Char"/>
    <w:basedOn w:val="DefaultParagraphFont"/>
    <w:link w:val="MacroText"/>
    <w:semiHidden/>
    <w:rsid w:val="008F45CF"/>
    <w:rPr>
      <w:rFonts w:ascii="Courier New" w:eastAsia="PMingLiU" w:hAnsi="Courier New" w:cs="Courier New"/>
      <w:color w:val="000000"/>
      <w:sz w:val="20"/>
      <w:szCs w:val="20"/>
      <w:lang w:val="en-GB" w:bidi="ar-DZ"/>
    </w:rPr>
  </w:style>
  <w:style w:type="table" w:styleId="MediumGrid1">
    <w:name w:val="Medium Grid 1"/>
    <w:basedOn w:val="TableNorma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NoSpacing">
    <w:name w:val="No Spacing"/>
    <w:uiPriority w:val="1"/>
    <w:qFormat/>
    <w:rsid w:val="008F45CF"/>
    <w:pPr>
      <w:spacing w:after="0" w:line="240" w:lineRule="auto"/>
    </w:pPr>
    <w:rPr>
      <w:rFonts w:ascii="Arial" w:eastAsia="PMingLiU" w:hAnsi="Arial" w:cs="Times New Roman"/>
      <w:color w:val="000000"/>
      <w:szCs w:val="20"/>
      <w:lang w:val="en-GB" w:bidi="ar-DZ"/>
    </w:rPr>
  </w:style>
  <w:style w:type="paragraph" w:styleId="NormalWeb">
    <w:name w:val="Normal (Web)"/>
    <w:basedOn w:val="Normal"/>
    <w:uiPriority w:val="99"/>
    <w:semiHidden/>
    <w:unhideWhenUsed/>
    <w:rsid w:val="008F45CF"/>
    <w:rPr>
      <w:rFonts w:ascii="Times New Roman" w:hAnsi="Times New Roman"/>
      <w:sz w:val="24"/>
      <w:szCs w:val="24"/>
    </w:rPr>
  </w:style>
  <w:style w:type="paragraph" w:styleId="NormalIndent">
    <w:name w:val="Normal Indent"/>
    <w:basedOn w:val="Normal"/>
    <w:uiPriority w:val="99"/>
    <w:semiHidden/>
    <w:unhideWhenUsed/>
    <w:rsid w:val="008F45CF"/>
    <w:pPr>
      <w:ind w:left="720"/>
    </w:pPr>
  </w:style>
  <w:style w:type="paragraph" w:styleId="NoteHeading">
    <w:name w:val="Note Heading"/>
    <w:basedOn w:val="Normal"/>
    <w:next w:val="Normal"/>
    <w:link w:val="NoteHeadingChar"/>
    <w:uiPriority w:val="99"/>
    <w:semiHidden/>
    <w:unhideWhenUsed/>
    <w:rsid w:val="008F45CF"/>
  </w:style>
  <w:style w:type="character" w:customStyle="1" w:styleId="NoteHeadingChar">
    <w:name w:val="Note Heading Char"/>
    <w:basedOn w:val="DefaultParagraphFont"/>
    <w:link w:val="NoteHeading"/>
    <w:uiPriority w:val="99"/>
    <w:semiHidden/>
    <w:rsid w:val="008F45CF"/>
    <w:rPr>
      <w:rFonts w:ascii="Arial" w:eastAsia="PMingLiU" w:hAnsi="Arial" w:cs="Times New Roman"/>
      <w:color w:val="000000"/>
      <w:szCs w:val="20"/>
      <w:lang w:val="en-GB" w:bidi="ar-DZ"/>
    </w:rPr>
  </w:style>
  <w:style w:type="character" w:styleId="PageNumber">
    <w:name w:val="page number"/>
    <w:semiHidden/>
    <w:rsid w:val="008F45CF"/>
    <w:rPr>
      <w:rFonts w:ascii="Arial" w:hAnsi="Arial"/>
      <w:sz w:val="18"/>
      <w:szCs w:val="18"/>
      <w:lang w:val="en-GB" w:bidi="ar-DZ"/>
    </w:rPr>
  </w:style>
  <w:style w:type="character" w:styleId="PlaceholderText">
    <w:name w:val="Placeholder Text"/>
    <w:basedOn w:val="DefaultParagraphFont"/>
    <w:uiPriority w:val="99"/>
    <w:semiHidden/>
    <w:rsid w:val="008F45CF"/>
    <w:rPr>
      <w:color w:val="808080"/>
      <w:lang w:val="en-GB" w:bidi="ar-DZ"/>
    </w:rPr>
  </w:style>
  <w:style w:type="table" w:styleId="PlainTable1">
    <w:name w:val="Plain Table 1"/>
    <w:basedOn w:val="TableNorma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8F45CF"/>
    <w:rPr>
      <w:rFonts w:ascii="Consolas" w:hAnsi="Consolas"/>
      <w:sz w:val="21"/>
      <w:szCs w:val="21"/>
    </w:rPr>
  </w:style>
  <w:style w:type="character" w:customStyle="1" w:styleId="PlainTextChar">
    <w:name w:val="Plain Text Char"/>
    <w:basedOn w:val="DefaultParagraphFont"/>
    <w:link w:val="PlainText"/>
    <w:uiPriority w:val="99"/>
    <w:semiHidden/>
    <w:rsid w:val="008F45CF"/>
    <w:rPr>
      <w:rFonts w:ascii="Consolas" w:eastAsia="PMingLiU" w:hAnsi="Consolas" w:cs="Times New Roman"/>
      <w:color w:val="000000"/>
      <w:sz w:val="21"/>
      <w:szCs w:val="21"/>
      <w:lang w:val="en-GB" w:bidi="ar-DZ"/>
    </w:rPr>
  </w:style>
  <w:style w:type="paragraph" w:styleId="Quote">
    <w:name w:val="Quote"/>
    <w:basedOn w:val="Normal"/>
    <w:next w:val="Normal"/>
    <w:link w:val="QuoteChar"/>
    <w:uiPriority w:val="29"/>
    <w:semiHidden/>
    <w:qFormat/>
    <w:rsid w:val="008F45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4F03BC"/>
    <w:rPr>
      <w:rFonts w:ascii="Arial" w:eastAsia="PMingLiU" w:hAnsi="Arial" w:cs="Times New Roman"/>
      <w:i/>
      <w:iCs/>
      <w:color w:val="404040" w:themeColor="text1" w:themeTint="BF"/>
      <w:szCs w:val="20"/>
      <w:lang w:val="en-GB" w:bidi="ar-DZ"/>
    </w:rPr>
  </w:style>
  <w:style w:type="paragraph" w:styleId="Salutation">
    <w:name w:val="Salutation"/>
    <w:basedOn w:val="Normal"/>
    <w:next w:val="Normal"/>
    <w:link w:val="SalutationChar"/>
    <w:uiPriority w:val="99"/>
    <w:semiHidden/>
    <w:unhideWhenUsed/>
    <w:rsid w:val="008F45CF"/>
  </w:style>
  <w:style w:type="character" w:customStyle="1" w:styleId="SalutationChar">
    <w:name w:val="Salutation Char"/>
    <w:basedOn w:val="DefaultParagraphFont"/>
    <w:link w:val="Salutation"/>
    <w:uiPriority w:val="99"/>
    <w:semiHidden/>
    <w:rsid w:val="008F45CF"/>
    <w:rPr>
      <w:rFonts w:ascii="Arial" w:eastAsia="PMingLiU" w:hAnsi="Arial" w:cs="Times New Roman"/>
      <w:color w:val="000000"/>
      <w:szCs w:val="20"/>
      <w:lang w:val="en-GB" w:bidi="ar-DZ"/>
    </w:rPr>
  </w:style>
  <w:style w:type="paragraph" w:styleId="Signature">
    <w:name w:val="Signature"/>
    <w:basedOn w:val="Normal"/>
    <w:link w:val="SignatureChar"/>
    <w:uiPriority w:val="99"/>
    <w:semiHidden/>
    <w:unhideWhenUsed/>
    <w:rsid w:val="008F45CF"/>
    <w:pPr>
      <w:ind w:left="4252"/>
    </w:pPr>
  </w:style>
  <w:style w:type="character" w:customStyle="1" w:styleId="SignatureChar">
    <w:name w:val="Signature Char"/>
    <w:basedOn w:val="DefaultParagraphFont"/>
    <w:link w:val="Signature"/>
    <w:uiPriority w:val="99"/>
    <w:semiHidden/>
    <w:rsid w:val="008F45CF"/>
    <w:rPr>
      <w:rFonts w:ascii="Arial" w:eastAsia="PMingLiU" w:hAnsi="Arial" w:cs="Times New Roman"/>
      <w:color w:val="000000"/>
      <w:szCs w:val="20"/>
      <w:lang w:val="en-GB" w:bidi="ar-DZ"/>
    </w:rPr>
  </w:style>
  <w:style w:type="character" w:styleId="Strong">
    <w:name w:val="Strong"/>
    <w:basedOn w:val="DefaultParagraphFont"/>
    <w:uiPriority w:val="22"/>
    <w:semiHidden/>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Subtitle">
    <w:name w:val="Subtitle"/>
    <w:basedOn w:val="Normal"/>
    <w:next w:val="Normal"/>
    <w:link w:val="SubtitleChar"/>
    <w:uiPriority w:val="11"/>
    <w:semiHidden/>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semiHidden/>
    <w:rsid w:val="004F03BC"/>
    <w:rPr>
      <w:rFonts w:eastAsiaTheme="minorEastAsia"/>
      <w:color w:val="5A5A5A" w:themeColor="text1" w:themeTint="A5"/>
      <w:spacing w:val="15"/>
      <w:lang w:val="en-GB" w:bidi="ar-DZ"/>
    </w:rPr>
  </w:style>
  <w:style w:type="character" w:styleId="SubtleEmphasis">
    <w:name w:val="Subtle Emphasis"/>
    <w:basedOn w:val="DefaultParagraphFont"/>
    <w:uiPriority w:val="19"/>
    <w:semiHidden/>
    <w:qFormat/>
    <w:rsid w:val="008F45CF"/>
    <w:rPr>
      <w:i/>
      <w:iCs/>
      <w:color w:val="404040" w:themeColor="text1" w:themeTint="BF"/>
      <w:lang w:val="en-GB" w:bidi="ar-DZ"/>
    </w:rPr>
  </w:style>
  <w:style w:type="character" w:styleId="SubtleReference">
    <w:name w:val="Subtle Reference"/>
    <w:basedOn w:val="DefaultParagraphFont"/>
    <w:uiPriority w:val="31"/>
    <w:semiHidden/>
    <w:qFormat/>
    <w:rsid w:val="008F45CF"/>
    <w:rPr>
      <w:smallCaps/>
      <w:color w:val="5A5A5A" w:themeColor="text1" w:themeTint="A5"/>
      <w:lang w:val="en-GB" w:bidi="ar-DZ"/>
    </w:rPr>
  </w:style>
  <w:style w:type="table" w:styleId="Table3Deffects1">
    <w:name w:val="Table 3D effects 1"/>
    <w:basedOn w:val="TableNorma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8F45CF"/>
    <w:pPr>
      <w:ind w:left="220" w:hanging="220"/>
    </w:pPr>
  </w:style>
  <w:style w:type="paragraph" w:styleId="TableofFigures">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TableProfessional">
    <w:name w:val="Table Professional"/>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4F03BC"/>
    <w:rPr>
      <w:rFonts w:asciiTheme="majorHAnsi" w:eastAsiaTheme="majorEastAsia" w:hAnsiTheme="majorHAnsi" w:cstheme="majorBidi"/>
      <w:spacing w:val="-10"/>
      <w:kern w:val="28"/>
      <w:sz w:val="56"/>
      <w:szCs w:val="56"/>
      <w:lang w:val="en-GB" w:bidi="ar-DZ"/>
    </w:rPr>
  </w:style>
  <w:style w:type="paragraph" w:styleId="TOAHeading">
    <w:name w:val="toa heading"/>
    <w:basedOn w:val="Normal"/>
    <w:next w:val="Normal"/>
    <w:semiHidden/>
    <w:rsid w:val="008F45CF"/>
    <w:pPr>
      <w:spacing w:before="120"/>
    </w:pPr>
    <w:rPr>
      <w:rFonts w:cs="Arial"/>
      <w:b/>
      <w:bCs/>
      <w:sz w:val="24"/>
      <w:szCs w:val="24"/>
    </w:rPr>
  </w:style>
  <w:style w:type="paragraph" w:styleId="TOC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TOC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TOC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TOC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TOC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TOC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TOC7">
    <w:name w:val="toc 7"/>
    <w:basedOn w:val="Normal"/>
    <w:next w:val="BodyText"/>
    <w:semiHidden/>
    <w:rsid w:val="00066C8A"/>
    <w:pPr>
      <w:tabs>
        <w:tab w:val="right" w:pos="8525"/>
      </w:tabs>
      <w:ind w:left="2952" w:hanging="1152"/>
    </w:pPr>
    <w:rPr>
      <w:sz w:val="20"/>
    </w:rPr>
  </w:style>
  <w:style w:type="paragraph" w:styleId="TOC8">
    <w:name w:val="toc 8"/>
    <w:basedOn w:val="Normal"/>
    <w:next w:val="BodyText"/>
    <w:semiHidden/>
    <w:rsid w:val="00066C8A"/>
    <w:pPr>
      <w:tabs>
        <w:tab w:val="right" w:pos="8525"/>
      </w:tabs>
      <w:ind w:left="3456" w:hanging="1296"/>
    </w:pPr>
    <w:rPr>
      <w:sz w:val="20"/>
    </w:rPr>
  </w:style>
  <w:style w:type="paragraph" w:styleId="TOC9">
    <w:name w:val="toc 9"/>
    <w:basedOn w:val="Normal"/>
    <w:next w:val="BodyText"/>
    <w:semiHidden/>
    <w:rsid w:val="00066C8A"/>
    <w:pPr>
      <w:tabs>
        <w:tab w:val="right" w:pos="8525"/>
      </w:tabs>
      <w:ind w:left="3960" w:hanging="1440"/>
    </w:pPr>
    <w:rPr>
      <w:sz w:val="20"/>
    </w:rPr>
  </w:style>
  <w:style w:type="paragraph" w:styleId="TOCHeading">
    <w:name w:val="TOC Heading"/>
    <w:next w:val="TOC1"/>
    <w:uiPriority w:val="2"/>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TOC1"/>
    <w:uiPriority w:val="2"/>
    <w:rsid w:val="008F45CF"/>
    <w:pPr>
      <w:tabs>
        <w:tab w:val="left" w:pos="1134"/>
      </w:tabs>
    </w:pPr>
  </w:style>
  <w:style w:type="paragraph" w:customStyle="1" w:styleId="TopLine">
    <w:name w:val="Top Line"/>
    <w:basedOn w:val="Normal"/>
    <w:uiPriority w:val="2"/>
    <w:rsid w:val="008F45CF"/>
    <w:pPr>
      <w:pBdr>
        <w:bottom w:val="single" w:sz="18" w:space="1" w:color="auto"/>
      </w:pBdr>
    </w:pPr>
  </w:style>
  <w:style w:type="paragraph" w:customStyle="1" w:styleId="TOT1">
    <w:name w:val="TOT 1"/>
    <w:basedOn w:val="Normal"/>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0">
    <w:name w:val="Table Grid1"/>
    <w:basedOn w:val="TableNormal"/>
    <w:next w:val="TableGrid"/>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TableNorma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Normal"/>
    <w:uiPriority w:val="1"/>
    <w:qFormat/>
    <w:rsid w:val="00D43C04"/>
    <w:pPr>
      <w:numPr>
        <w:numId w:val="25"/>
      </w:numPr>
      <w:tabs>
        <w:tab w:val="left" w:pos="1260"/>
      </w:tabs>
      <w:spacing w:after="120"/>
      <w:ind w:left="1267"/>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uiPriority w:val="1"/>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Caption"/>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Caption"/>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DefaultParagraphFont"/>
    <w:uiPriority w:val="99"/>
    <w:semiHidden/>
    <w:unhideWhenUsed/>
    <w:rsid w:val="00797269"/>
    <w:rPr>
      <w:color w:val="2B579A"/>
      <w:shd w:val="clear" w:color="auto" w:fill="E6E6E6"/>
      <w:lang w:val="en-GB"/>
    </w:rPr>
  </w:style>
  <w:style w:type="character" w:customStyle="1" w:styleId="Mention1">
    <w:name w:val="Mention1"/>
    <w:basedOn w:val="DefaultParagraphFont"/>
    <w:uiPriority w:val="99"/>
    <w:semiHidden/>
    <w:unhideWhenUsed/>
    <w:rsid w:val="00797269"/>
    <w:rPr>
      <w:color w:val="2B579A"/>
      <w:shd w:val="clear" w:color="auto" w:fill="E6E6E6"/>
      <w:lang w:val="en-GB"/>
    </w:rPr>
  </w:style>
  <w:style w:type="character" w:customStyle="1" w:styleId="SmartHyperlink1">
    <w:name w:val="Smart Hyperlink1"/>
    <w:basedOn w:val="DefaultParagraphFont"/>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Normal"/>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link w:val="TableTextChar"/>
    <w:qFormat/>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0">
    <w:name w:val="*Body Text Char"/>
    <w:basedOn w:val="DefaultParagraphFont"/>
    <w:locked/>
    <w:rsid w:val="0044789C"/>
    <w:rPr>
      <w:rFonts w:ascii="HP Simplified" w:eastAsia="HP Simplified" w:hAnsi="HP Simplified" w:cs="HP Simplified"/>
      <w:color w:val="000000"/>
    </w:rPr>
  </w:style>
  <w:style w:type="table" w:customStyle="1" w:styleId="Vanligtabell11">
    <w:name w:val="Vanlig tabell 11"/>
    <w:basedOn w:val="TableNorma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Normal"/>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Normal"/>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DefaultParagraphFont"/>
    <w:rsid w:val="007E4A8A"/>
    <w:rPr>
      <w:rFonts w:ascii="Helvetica-Bold" w:hAnsi="Helvetica-Bold" w:hint="default"/>
      <w:b/>
      <w:bCs/>
      <w:i w:val="0"/>
      <w:iCs w:val="0"/>
      <w:color w:val="010102"/>
      <w:sz w:val="20"/>
      <w:szCs w:val="20"/>
    </w:rPr>
  </w:style>
  <w:style w:type="character" w:customStyle="1" w:styleId="fontstyle21">
    <w:name w:val="fontstyle21"/>
    <w:basedOn w:val="DefaultParagraphFont"/>
    <w:rsid w:val="007E4A8A"/>
    <w:rPr>
      <w:rFonts w:ascii="Times-Bold" w:hAnsi="Times-Bold" w:hint="default"/>
      <w:b/>
      <w:bCs/>
      <w:i w:val="0"/>
      <w:iCs w:val="0"/>
      <w:color w:val="1D1524"/>
      <w:sz w:val="26"/>
      <w:szCs w:val="26"/>
    </w:rPr>
  </w:style>
  <w:style w:type="character" w:customStyle="1" w:styleId="fontstyle31">
    <w:name w:val="fontstyle31"/>
    <w:basedOn w:val="DefaultParagraphFont"/>
    <w:rsid w:val="007E4A8A"/>
    <w:rPr>
      <w:rFonts w:ascii="Helvetica" w:hAnsi="Helvetica" w:cs="Helvetica" w:hint="default"/>
      <w:b w:val="0"/>
      <w:bCs w:val="0"/>
      <w:i w:val="0"/>
      <w:iCs w:val="0"/>
      <w:color w:val="1D1524"/>
      <w:sz w:val="20"/>
      <w:szCs w:val="20"/>
    </w:rPr>
  </w:style>
  <w:style w:type="character" w:customStyle="1" w:styleId="fontstyle11">
    <w:name w:val="fontstyle11"/>
    <w:basedOn w:val="DefaultParagraphFont"/>
    <w:rsid w:val="008D37F8"/>
    <w:rPr>
      <w:rFonts w:ascii="Helvetica" w:hAnsi="Helvetica" w:cs="Helvetica" w:hint="default"/>
      <w:b w:val="0"/>
      <w:bCs w:val="0"/>
      <w:i w:val="0"/>
      <w:iCs w:val="0"/>
      <w:color w:val="070609"/>
      <w:sz w:val="20"/>
      <w:szCs w:val="20"/>
    </w:rPr>
  </w:style>
  <w:style w:type="character" w:customStyle="1" w:styleId="fontstyle41">
    <w:name w:val="fontstyle41"/>
    <w:basedOn w:val="DefaultParagraphFont"/>
    <w:rsid w:val="00E34985"/>
    <w:rPr>
      <w:rFonts w:ascii="Times-Roman" w:hAnsi="Times-Roman" w:hint="default"/>
      <w:b w:val="0"/>
      <w:bCs w:val="0"/>
      <w:i w:val="0"/>
      <w:iCs w:val="0"/>
      <w:color w:val="19233E"/>
      <w:sz w:val="18"/>
      <w:szCs w:val="18"/>
    </w:rPr>
  </w:style>
  <w:style w:type="character" w:customStyle="1" w:styleId="fontstyle51">
    <w:name w:val="fontstyle51"/>
    <w:basedOn w:val="DefaultParagraphFont"/>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Normal"/>
    <w:semiHidden/>
    <w:rsid w:val="004B3F24"/>
    <w:rPr>
      <w:sz w:val="20"/>
    </w:rPr>
  </w:style>
  <w:style w:type="paragraph" w:customStyle="1" w:styleId="header0">
    <w:name w:val="header0"/>
    <w:basedOn w:val="Headerleft"/>
    <w:uiPriority w:val="99"/>
    <w:rsid w:val="004B3F24"/>
  </w:style>
  <w:style w:type="character" w:customStyle="1" w:styleId="HeaderChar1">
    <w:name w:val="Header Char1"/>
    <w:basedOn w:val="DefaultParagraphFont"/>
    <w:link w:val="Header"/>
    <w:uiPriority w:val="99"/>
    <w:semiHidden/>
    <w:rsid w:val="004B3F24"/>
    <w:rPr>
      <w:rFonts w:ascii="Arial" w:eastAsia="PMingLiU" w:hAnsi="Arial" w:cs="Times New Roman"/>
      <w:color w:val="000000"/>
      <w:szCs w:val="20"/>
      <w:lang w:val="en-GB" w:bidi="ar-DZ"/>
    </w:rPr>
  </w:style>
  <w:style w:type="character" w:customStyle="1" w:styleId="FooterChar1">
    <w:name w:val="Footer Char1"/>
    <w:basedOn w:val="DefaultParagraphFont"/>
    <w:link w:val="Footer"/>
    <w:uiPriority w:val="99"/>
    <w:semiHidden/>
    <w:rsid w:val="004B3F24"/>
    <w:rPr>
      <w:rFonts w:ascii="Arial" w:eastAsia="PMingLiU" w:hAnsi="Arial" w:cs="Times New Roman"/>
      <w:color w:val="000000"/>
      <w:szCs w:val="20"/>
      <w:lang w:val="en-GB" w:bidi="ar-DZ"/>
    </w:rPr>
  </w:style>
  <w:style w:type="character" w:customStyle="1" w:styleId="FootnoteTextChar1">
    <w:name w:val="Footnote Text Char1"/>
    <w:basedOn w:val="DefaultParagraphFont"/>
    <w:semiHidden/>
    <w:rsid w:val="004B3F24"/>
    <w:rPr>
      <w:rFonts w:ascii="Arial" w:eastAsia="PMingLiU" w:hAnsi="Arial" w:cs="Times New Roman"/>
      <w:color w:val="000000"/>
      <w:sz w:val="20"/>
      <w:szCs w:val="20"/>
      <w:lang w:val="en-GB" w:bidi="ar-DZ"/>
    </w:rPr>
  </w:style>
  <w:style w:type="character" w:customStyle="1" w:styleId="UnresolvedMention1">
    <w:name w:val="Unresolved Mention1"/>
    <w:basedOn w:val="DefaultParagraphFont"/>
    <w:uiPriority w:val="99"/>
    <w:semiHidden/>
    <w:unhideWhenUsed/>
    <w:rsid w:val="006A71B5"/>
    <w:rPr>
      <w:color w:val="605E5C"/>
      <w:shd w:val="clear" w:color="auto" w:fill="E1DFDD"/>
    </w:rPr>
  </w:style>
  <w:style w:type="character" w:customStyle="1" w:styleId="TABLETEXTChar0">
    <w:name w:val="TABLE TEXT Char"/>
    <w:link w:val="TABLETEXT1"/>
    <w:locked/>
    <w:rsid w:val="002A4A04"/>
    <w:rPr>
      <w:rFonts w:ascii="Arial" w:hAnsi="Arial" w:cs="Arial"/>
    </w:rPr>
  </w:style>
  <w:style w:type="paragraph" w:customStyle="1" w:styleId="TABLETEXT1">
    <w:name w:val="TABLE TEXT"/>
    <w:basedOn w:val="Normal"/>
    <w:link w:val="TABLETEXTChar0"/>
    <w:qFormat/>
    <w:rsid w:val="002A4A04"/>
    <w:pPr>
      <w:spacing w:after="120" w:line="280" w:lineRule="atLeast"/>
    </w:pPr>
    <w:rPr>
      <w:rFonts w:eastAsiaTheme="minorHAnsi" w:cs="Arial"/>
      <w:color w:val="auto"/>
      <w:szCs w:val="22"/>
      <w:lang w:val="en-US" w:bidi="ar-SA"/>
    </w:rPr>
  </w:style>
  <w:style w:type="character" w:customStyle="1" w:styleId="CaptionChar">
    <w:name w:val="Caption Char"/>
    <w:link w:val="Caption"/>
    <w:locked/>
    <w:rsid w:val="001673C7"/>
    <w:rPr>
      <w:rFonts w:ascii="Arial" w:eastAsia="PMingLiU" w:hAnsi="Arial" w:cs="Times New Roman"/>
      <w:b/>
      <w:bCs/>
      <w:color w:val="000000"/>
      <w:sz w:val="20"/>
      <w:szCs w:val="20"/>
      <w:lang w:val="en-GB" w:bidi="ar-DZ"/>
    </w:rPr>
  </w:style>
  <w:style w:type="character" w:customStyle="1" w:styleId="TableTextChar">
    <w:name w:val="Table Text Char"/>
    <w:link w:val="TableText0"/>
    <w:locked/>
    <w:rsid w:val="001673C7"/>
    <w:rPr>
      <w:rFonts w:ascii="Times New Roman" w:eastAsia="Times New Roman" w:hAnsi="Times New Roman" w:cs="Times New Roman"/>
      <w:bCs/>
      <w:sz w:val="20"/>
      <w:szCs w:val="24"/>
      <w:lang w:val="en-GB"/>
    </w:rPr>
  </w:style>
  <w:style w:type="paragraph" w:customStyle="1" w:styleId="AppendixHeading1">
    <w:name w:val="Appendix Heading 1"/>
    <w:basedOn w:val="Normal"/>
    <w:next w:val="BodyText1"/>
    <w:rsid w:val="001673C7"/>
    <w:pPr>
      <w:keepNext/>
      <w:keepLines/>
      <w:pageBreakBefore/>
      <w:numPr>
        <w:numId w:val="65"/>
      </w:numPr>
      <w:tabs>
        <w:tab w:val="clear" w:pos="4282"/>
        <w:tab w:val="num" w:pos="4391"/>
      </w:tabs>
      <w:spacing w:after="120" w:line="280" w:lineRule="atLeast"/>
      <w:ind w:left="4391"/>
      <w:outlineLvl w:val="0"/>
    </w:pPr>
    <w:rPr>
      <w:rFonts w:ascii="Arial Bold" w:eastAsia="Times New Roman" w:hAnsi="Arial Bold"/>
      <w:b/>
      <w:caps/>
      <w:color w:val="747678"/>
      <w:kern w:val="20"/>
      <w:sz w:val="28"/>
      <w:szCs w:val="24"/>
      <w:lang w:val="x-none" w:bidi="ar-SA"/>
    </w:rPr>
  </w:style>
  <w:style w:type="paragraph" w:customStyle="1" w:styleId="AppendixHeading2">
    <w:name w:val="Appendix Heading 2"/>
    <w:basedOn w:val="Normal"/>
    <w:next w:val="BodyText1"/>
    <w:rsid w:val="001673C7"/>
    <w:pPr>
      <w:keepNext/>
      <w:keepLines/>
      <w:numPr>
        <w:ilvl w:val="1"/>
        <w:numId w:val="65"/>
      </w:numPr>
      <w:spacing w:before="360" w:after="120" w:line="280" w:lineRule="atLeast"/>
      <w:outlineLvl w:val="1"/>
    </w:pPr>
    <w:rPr>
      <w:rFonts w:ascii="Arial Bold" w:eastAsia="Times New Roman" w:hAnsi="Arial Bold"/>
      <w:b/>
      <w:caps/>
      <w:color w:val="747678"/>
      <w:kern w:val="20"/>
      <w:sz w:val="24"/>
      <w:szCs w:val="24"/>
      <w:lang w:val="x-none" w:bidi="ar-SA"/>
    </w:rPr>
  </w:style>
  <w:style w:type="paragraph" w:customStyle="1" w:styleId="TableHeading">
    <w:name w:val="Table Heading"/>
    <w:basedOn w:val="TableText0"/>
    <w:rsid w:val="001673C7"/>
    <w:pPr>
      <w:keepNext/>
      <w:tabs>
        <w:tab w:val="clear" w:pos="9720"/>
      </w:tabs>
      <w:spacing w:before="60" w:after="60" w:line="280" w:lineRule="atLeast"/>
    </w:pPr>
    <w:rPr>
      <w:rFonts w:ascii="Arial" w:eastAsiaTheme="minorHAnsi" w:hAnsi="Arial" w:cs="Arial"/>
      <w:b/>
      <w:caps/>
      <w:color w:val="FFFFFF"/>
      <w:kern w:val="20"/>
      <w:sz w:val="22"/>
      <w:lang w:val="en-US"/>
    </w:rPr>
  </w:style>
  <w:style w:type="numbering" w:customStyle="1" w:styleId="ListAppendices">
    <w:name w:val="List Appendices"/>
    <w:rsid w:val="001673C7"/>
    <w:pPr>
      <w:numPr>
        <w:numId w:val="65"/>
      </w:numPr>
    </w:pPr>
  </w:style>
  <w:style w:type="paragraph" w:styleId="Revision">
    <w:name w:val="Revision"/>
    <w:hidden/>
    <w:uiPriority w:val="99"/>
    <w:semiHidden/>
    <w:rsid w:val="00F73BC0"/>
    <w:pPr>
      <w:spacing w:after="0" w:line="240" w:lineRule="auto"/>
    </w:pPr>
    <w:rPr>
      <w:rFonts w:ascii="Arial" w:eastAsia="PMingLiU" w:hAnsi="Arial" w:cs="Times New Roman"/>
      <w:color w:val="000000"/>
      <w:szCs w:val="20"/>
      <w:lang w:val="en-GB" w:bidi="ar-DZ"/>
    </w:rPr>
  </w:style>
  <w:style w:type="character" w:customStyle="1" w:styleId="eop">
    <w:name w:val="eop"/>
    <w:basedOn w:val="DefaultParagraphFont"/>
    <w:rsid w:val="00C029C5"/>
  </w:style>
  <w:style w:type="character" w:customStyle="1" w:styleId="normaltextrun">
    <w:name w:val="normaltextrun"/>
    <w:basedOn w:val="DefaultParagraphFont"/>
    <w:rsid w:val="00C029C5"/>
  </w:style>
  <w:style w:type="paragraph" w:customStyle="1" w:styleId="Geenafstand">
    <w:name w:val="Geen afstand"/>
    <w:qFormat/>
    <w:rsid w:val="00D91D09"/>
    <w:pPr>
      <w:overflowPunct w:val="0"/>
      <w:autoSpaceDE w:val="0"/>
      <w:autoSpaceDN w:val="0"/>
      <w:adjustRightInd w:val="0"/>
      <w:spacing w:after="0" w:line="240" w:lineRule="auto"/>
      <w:textAlignment w:val="baseline"/>
    </w:pPr>
    <w:rPr>
      <w:rFonts w:ascii="Arial" w:eastAsia="Times New Roman" w:hAnsi="Arial" w:cs="Times New Roman"/>
      <w:sz w:val="20"/>
      <w:szCs w:val="20"/>
    </w:rPr>
  </w:style>
  <w:style w:type="character" w:customStyle="1" w:styleId="jlqj4b">
    <w:name w:val="jlqj4b"/>
    <w:basedOn w:val="DefaultParagraphFont"/>
    <w:rsid w:val="00D65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73943771">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285703650">
      <w:bodyDiv w:val="1"/>
      <w:marLeft w:val="0"/>
      <w:marRight w:val="0"/>
      <w:marTop w:val="0"/>
      <w:marBottom w:val="0"/>
      <w:divBdr>
        <w:top w:val="none" w:sz="0" w:space="0" w:color="auto"/>
        <w:left w:val="none" w:sz="0" w:space="0" w:color="auto"/>
        <w:bottom w:val="none" w:sz="0" w:space="0" w:color="auto"/>
        <w:right w:val="none" w:sz="0" w:space="0" w:color="auto"/>
      </w:divBdr>
    </w:div>
    <w:div w:id="306669825">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539514213">
      <w:bodyDiv w:val="1"/>
      <w:marLeft w:val="0"/>
      <w:marRight w:val="0"/>
      <w:marTop w:val="0"/>
      <w:marBottom w:val="0"/>
      <w:divBdr>
        <w:top w:val="none" w:sz="0" w:space="0" w:color="auto"/>
        <w:left w:val="none" w:sz="0" w:space="0" w:color="auto"/>
        <w:bottom w:val="none" w:sz="0" w:space="0" w:color="auto"/>
        <w:right w:val="none" w:sz="0" w:space="0" w:color="auto"/>
      </w:divBdr>
      <w:divsChild>
        <w:div w:id="1455950806">
          <w:marLeft w:val="0"/>
          <w:marRight w:val="0"/>
          <w:marTop w:val="0"/>
          <w:marBottom w:val="0"/>
          <w:divBdr>
            <w:top w:val="none" w:sz="0" w:space="0" w:color="auto"/>
            <w:left w:val="none" w:sz="0" w:space="0" w:color="auto"/>
            <w:bottom w:val="none" w:sz="0" w:space="0" w:color="auto"/>
            <w:right w:val="none" w:sz="0" w:space="0" w:color="auto"/>
          </w:divBdr>
        </w:div>
      </w:divsChild>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653803804">
      <w:bodyDiv w:val="1"/>
      <w:marLeft w:val="0"/>
      <w:marRight w:val="0"/>
      <w:marTop w:val="0"/>
      <w:marBottom w:val="0"/>
      <w:divBdr>
        <w:top w:val="none" w:sz="0" w:space="0" w:color="auto"/>
        <w:left w:val="none" w:sz="0" w:space="0" w:color="auto"/>
        <w:bottom w:val="none" w:sz="0" w:space="0" w:color="auto"/>
        <w:right w:val="none" w:sz="0" w:space="0" w:color="auto"/>
      </w:divBdr>
    </w:div>
    <w:div w:id="673725841">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24069301">
      <w:bodyDiv w:val="1"/>
      <w:marLeft w:val="0"/>
      <w:marRight w:val="0"/>
      <w:marTop w:val="0"/>
      <w:marBottom w:val="0"/>
      <w:divBdr>
        <w:top w:val="none" w:sz="0" w:space="0" w:color="auto"/>
        <w:left w:val="none" w:sz="0" w:space="0" w:color="auto"/>
        <w:bottom w:val="none" w:sz="0" w:space="0" w:color="auto"/>
        <w:right w:val="none" w:sz="0" w:space="0" w:color="auto"/>
      </w:divBdr>
    </w:div>
    <w:div w:id="749161492">
      <w:bodyDiv w:val="1"/>
      <w:marLeft w:val="0"/>
      <w:marRight w:val="0"/>
      <w:marTop w:val="0"/>
      <w:marBottom w:val="0"/>
      <w:divBdr>
        <w:top w:val="none" w:sz="0" w:space="0" w:color="auto"/>
        <w:left w:val="none" w:sz="0" w:space="0" w:color="auto"/>
        <w:bottom w:val="none" w:sz="0" w:space="0" w:color="auto"/>
        <w:right w:val="none" w:sz="0" w:space="0" w:color="auto"/>
      </w:divBdr>
    </w:div>
    <w:div w:id="765688939">
      <w:bodyDiv w:val="1"/>
      <w:marLeft w:val="0"/>
      <w:marRight w:val="0"/>
      <w:marTop w:val="0"/>
      <w:marBottom w:val="0"/>
      <w:divBdr>
        <w:top w:val="none" w:sz="0" w:space="0" w:color="auto"/>
        <w:left w:val="none" w:sz="0" w:space="0" w:color="auto"/>
        <w:bottom w:val="none" w:sz="0" w:space="0" w:color="auto"/>
        <w:right w:val="none" w:sz="0" w:space="0" w:color="auto"/>
      </w:divBdr>
    </w:div>
    <w:div w:id="782069903">
      <w:bodyDiv w:val="1"/>
      <w:marLeft w:val="0"/>
      <w:marRight w:val="0"/>
      <w:marTop w:val="0"/>
      <w:marBottom w:val="0"/>
      <w:divBdr>
        <w:top w:val="none" w:sz="0" w:space="0" w:color="auto"/>
        <w:left w:val="none" w:sz="0" w:space="0" w:color="auto"/>
        <w:bottom w:val="none" w:sz="0" w:space="0" w:color="auto"/>
        <w:right w:val="none" w:sz="0" w:space="0" w:color="auto"/>
      </w:divBdr>
      <w:divsChild>
        <w:div w:id="565342774">
          <w:marLeft w:val="0"/>
          <w:marRight w:val="0"/>
          <w:marTop w:val="0"/>
          <w:marBottom w:val="0"/>
          <w:divBdr>
            <w:top w:val="none" w:sz="0" w:space="0" w:color="auto"/>
            <w:left w:val="none" w:sz="0" w:space="0" w:color="auto"/>
            <w:bottom w:val="none" w:sz="0" w:space="0" w:color="auto"/>
            <w:right w:val="none" w:sz="0" w:space="0" w:color="auto"/>
          </w:divBdr>
        </w:div>
      </w:divsChild>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831721509">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41359634">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3852379">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59997233">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55662840">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09301700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15827939">
      <w:bodyDiv w:val="1"/>
      <w:marLeft w:val="0"/>
      <w:marRight w:val="0"/>
      <w:marTop w:val="0"/>
      <w:marBottom w:val="0"/>
      <w:divBdr>
        <w:top w:val="none" w:sz="0" w:space="0" w:color="auto"/>
        <w:left w:val="none" w:sz="0" w:space="0" w:color="auto"/>
        <w:bottom w:val="none" w:sz="0" w:space="0" w:color="auto"/>
        <w:right w:val="none" w:sz="0" w:space="0" w:color="auto"/>
      </w:divBdr>
      <w:divsChild>
        <w:div w:id="1144202761">
          <w:marLeft w:val="0"/>
          <w:marRight w:val="0"/>
          <w:marTop w:val="0"/>
          <w:marBottom w:val="0"/>
          <w:divBdr>
            <w:top w:val="none" w:sz="0" w:space="0" w:color="auto"/>
            <w:left w:val="none" w:sz="0" w:space="0" w:color="auto"/>
            <w:bottom w:val="none" w:sz="0" w:space="0" w:color="auto"/>
            <w:right w:val="none" w:sz="0" w:space="0" w:color="auto"/>
          </w:divBdr>
          <w:divsChild>
            <w:div w:id="2019500333">
              <w:marLeft w:val="0"/>
              <w:marRight w:val="0"/>
              <w:marTop w:val="0"/>
              <w:marBottom w:val="0"/>
              <w:divBdr>
                <w:top w:val="none" w:sz="0" w:space="0" w:color="auto"/>
                <w:left w:val="none" w:sz="0" w:space="0" w:color="auto"/>
                <w:bottom w:val="none" w:sz="0" w:space="0" w:color="auto"/>
                <w:right w:val="none" w:sz="0" w:space="0" w:color="auto"/>
              </w:divBdr>
              <w:divsChild>
                <w:div w:id="633364460">
                  <w:marLeft w:val="0"/>
                  <w:marRight w:val="0"/>
                  <w:marTop w:val="0"/>
                  <w:marBottom w:val="0"/>
                  <w:divBdr>
                    <w:top w:val="none" w:sz="0" w:space="0" w:color="auto"/>
                    <w:left w:val="none" w:sz="0" w:space="0" w:color="auto"/>
                    <w:bottom w:val="none" w:sz="0" w:space="0" w:color="auto"/>
                    <w:right w:val="none" w:sz="0" w:space="0" w:color="auto"/>
                  </w:divBdr>
                  <w:divsChild>
                    <w:div w:id="1296985897">
                      <w:marLeft w:val="0"/>
                      <w:marRight w:val="0"/>
                      <w:marTop w:val="0"/>
                      <w:marBottom w:val="0"/>
                      <w:divBdr>
                        <w:top w:val="none" w:sz="0" w:space="0" w:color="auto"/>
                        <w:left w:val="none" w:sz="0" w:space="0" w:color="auto"/>
                        <w:bottom w:val="none" w:sz="0" w:space="0" w:color="auto"/>
                        <w:right w:val="none" w:sz="0" w:space="0" w:color="auto"/>
                      </w:divBdr>
                      <w:divsChild>
                        <w:div w:id="3109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59808">
                  <w:marLeft w:val="0"/>
                  <w:marRight w:val="0"/>
                  <w:marTop w:val="0"/>
                  <w:marBottom w:val="0"/>
                  <w:divBdr>
                    <w:top w:val="none" w:sz="0" w:space="0" w:color="auto"/>
                    <w:left w:val="none" w:sz="0" w:space="0" w:color="auto"/>
                    <w:bottom w:val="none" w:sz="0" w:space="0" w:color="auto"/>
                    <w:right w:val="none" w:sz="0" w:space="0" w:color="auto"/>
                  </w:divBdr>
                  <w:divsChild>
                    <w:div w:id="1315379476">
                      <w:marLeft w:val="0"/>
                      <w:marRight w:val="0"/>
                      <w:marTop w:val="0"/>
                      <w:marBottom w:val="0"/>
                      <w:divBdr>
                        <w:top w:val="none" w:sz="0" w:space="0" w:color="auto"/>
                        <w:left w:val="none" w:sz="0" w:space="0" w:color="auto"/>
                        <w:bottom w:val="none" w:sz="0" w:space="0" w:color="auto"/>
                        <w:right w:val="none" w:sz="0" w:space="0" w:color="auto"/>
                      </w:divBdr>
                      <w:divsChild>
                        <w:div w:id="99464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45465355">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82609003">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439568411">
      <w:bodyDiv w:val="1"/>
      <w:marLeft w:val="0"/>
      <w:marRight w:val="0"/>
      <w:marTop w:val="0"/>
      <w:marBottom w:val="0"/>
      <w:divBdr>
        <w:top w:val="none" w:sz="0" w:space="0" w:color="auto"/>
        <w:left w:val="none" w:sz="0" w:space="0" w:color="auto"/>
        <w:bottom w:val="none" w:sz="0" w:space="0" w:color="auto"/>
        <w:right w:val="none" w:sz="0" w:space="0" w:color="auto"/>
      </w:divBdr>
    </w:div>
    <w:div w:id="1479345265">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34878288">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633364272">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45887886">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686245914">
      <w:bodyDiv w:val="1"/>
      <w:marLeft w:val="0"/>
      <w:marRight w:val="0"/>
      <w:marTop w:val="0"/>
      <w:marBottom w:val="0"/>
      <w:divBdr>
        <w:top w:val="none" w:sz="0" w:space="0" w:color="auto"/>
        <w:left w:val="none" w:sz="0" w:space="0" w:color="auto"/>
        <w:bottom w:val="none" w:sz="0" w:space="0" w:color="auto"/>
        <w:right w:val="none" w:sz="0" w:space="0" w:color="auto"/>
      </w:divBdr>
    </w:div>
    <w:div w:id="1686781255">
      <w:bodyDiv w:val="1"/>
      <w:marLeft w:val="0"/>
      <w:marRight w:val="0"/>
      <w:marTop w:val="0"/>
      <w:marBottom w:val="0"/>
      <w:divBdr>
        <w:top w:val="none" w:sz="0" w:space="0" w:color="auto"/>
        <w:left w:val="none" w:sz="0" w:space="0" w:color="auto"/>
        <w:bottom w:val="none" w:sz="0" w:space="0" w:color="auto"/>
        <w:right w:val="none" w:sz="0" w:space="0" w:color="auto"/>
      </w:divBdr>
    </w:div>
    <w:div w:id="1714698479">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49324272">
      <w:bodyDiv w:val="1"/>
      <w:marLeft w:val="0"/>
      <w:marRight w:val="0"/>
      <w:marTop w:val="0"/>
      <w:marBottom w:val="0"/>
      <w:divBdr>
        <w:top w:val="none" w:sz="0" w:space="0" w:color="auto"/>
        <w:left w:val="none" w:sz="0" w:space="0" w:color="auto"/>
        <w:bottom w:val="none" w:sz="0" w:space="0" w:color="auto"/>
        <w:right w:val="none" w:sz="0" w:space="0" w:color="auto"/>
      </w:divBdr>
    </w:div>
    <w:div w:id="1867019493">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41064071">
      <w:bodyDiv w:val="1"/>
      <w:marLeft w:val="0"/>
      <w:marRight w:val="0"/>
      <w:marTop w:val="0"/>
      <w:marBottom w:val="0"/>
      <w:divBdr>
        <w:top w:val="none" w:sz="0" w:space="0" w:color="auto"/>
        <w:left w:val="none" w:sz="0" w:space="0" w:color="auto"/>
        <w:bottom w:val="none" w:sz="0" w:space="0" w:color="auto"/>
        <w:right w:val="none" w:sz="0" w:space="0" w:color="auto"/>
      </w:divBdr>
    </w:div>
    <w:div w:id="1968706256">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1980184505">
      <w:bodyDiv w:val="1"/>
      <w:marLeft w:val="0"/>
      <w:marRight w:val="0"/>
      <w:marTop w:val="0"/>
      <w:marBottom w:val="0"/>
      <w:divBdr>
        <w:top w:val="none" w:sz="0" w:space="0" w:color="auto"/>
        <w:left w:val="none" w:sz="0" w:space="0" w:color="auto"/>
        <w:bottom w:val="none" w:sz="0" w:space="0" w:color="auto"/>
        <w:right w:val="none" w:sz="0" w:space="0" w:color="auto"/>
      </w:divBdr>
    </w:div>
    <w:div w:id="2006086783">
      <w:bodyDiv w:val="1"/>
      <w:marLeft w:val="0"/>
      <w:marRight w:val="0"/>
      <w:marTop w:val="0"/>
      <w:marBottom w:val="0"/>
      <w:divBdr>
        <w:top w:val="none" w:sz="0" w:space="0" w:color="auto"/>
        <w:left w:val="none" w:sz="0" w:space="0" w:color="auto"/>
        <w:bottom w:val="none" w:sz="0" w:space="0" w:color="auto"/>
        <w:right w:val="none" w:sz="0" w:space="0" w:color="auto"/>
      </w:divBdr>
    </w:div>
    <w:div w:id="2023194205">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20028517">
      <w:bodyDiv w:val="1"/>
      <w:marLeft w:val="0"/>
      <w:marRight w:val="0"/>
      <w:marTop w:val="0"/>
      <w:marBottom w:val="0"/>
      <w:divBdr>
        <w:top w:val="none" w:sz="0" w:space="0" w:color="auto"/>
        <w:left w:val="none" w:sz="0" w:space="0" w:color="auto"/>
        <w:bottom w:val="none" w:sz="0" w:space="0" w:color="auto"/>
        <w:right w:val="none" w:sz="0" w:space="0" w:color="auto"/>
      </w:divBdr>
    </w:div>
    <w:div w:id="2130125281">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image" Target="media/image5.JPG"/><Relationship Id="rId25" Type="http://schemas.openxmlformats.org/officeDocument/2006/relationships/image" Target="media/image12.jp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jp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oleObject" Target="embeddings/oleObject1.bin"/><Relationship Id="rId28"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emf"/><Relationship Id="rId27" Type="http://schemas.openxmlformats.org/officeDocument/2006/relationships/header" Target="header3.xml"/><Relationship Id="rId30"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13.jpg"/></Relationships>
</file>

<file path=word/_rels/footer4.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8"/>
        <w:category>
          <w:name w:val="General"/>
          <w:gallery w:val="placeholder"/>
        </w:category>
        <w:types>
          <w:type w:val="bbPlcHdr"/>
        </w:types>
        <w:behaviors>
          <w:behavior w:val="content"/>
        </w:behaviors>
        <w:guid w:val="{D5BEDABE-2400-413C-902F-39BCCAE02A34}"/>
      </w:docPartPr>
      <w:docPartBody>
        <w:p w:rsidR="0055187A" w:rsidRDefault="00B94EA3">
          <w:r w:rsidRPr="00F87BE0">
            <w:rPr>
              <w:rStyle w:val="PlaceholderText"/>
            </w:rPr>
            <w:t>Choose an item.</w:t>
          </w:r>
        </w:p>
      </w:docPartBody>
    </w:docPart>
    <w:docPart>
      <w:docPartPr>
        <w:name w:val="D7F8C3C5CC9A4F8385125AB6127199D5"/>
        <w:category>
          <w:name w:val="General"/>
          <w:gallery w:val="placeholder"/>
        </w:category>
        <w:types>
          <w:type w:val="bbPlcHdr"/>
        </w:types>
        <w:behaviors>
          <w:behavior w:val="content"/>
        </w:behaviors>
        <w:guid w:val="{CD847D58-306C-45A0-A983-03EB34A540F7}"/>
      </w:docPartPr>
      <w:docPartBody>
        <w:p w:rsidR="0055187A" w:rsidRDefault="00B94EA3" w:rsidP="00B94EA3">
          <w:pPr>
            <w:pStyle w:val="D7F8C3C5CC9A4F8385125AB6127199D5"/>
          </w:pPr>
          <w:r w:rsidRPr="00F87BE0">
            <w:rPr>
              <w:rStyle w:val="PlaceholderText"/>
            </w:rPr>
            <w:t>Choose an item.</w:t>
          </w:r>
        </w:p>
      </w:docPartBody>
    </w:docPart>
    <w:docPart>
      <w:docPartPr>
        <w:name w:val="41ECB19C4C634928AA70A0A82A464723"/>
        <w:category>
          <w:name w:val="General"/>
          <w:gallery w:val="placeholder"/>
        </w:category>
        <w:types>
          <w:type w:val="bbPlcHdr"/>
        </w:types>
        <w:behaviors>
          <w:behavior w:val="content"/>
        </w:behaviors>
        <w:guid w:val="{B5169375-4D32-4B5F-BD5B-25E9F647E125}"/>
      </w:docPartPr>
      <w:docPartBody>
        <w:p w:rsidR="0055187A" w:rsidRDefault="00B94EA3" w:rsidP="00B94EA3">
          <w:pPr>
            <w:pStyle w:val="41ECB19C4C634928AA70A0A82A464723"/>
          </w:pPr>
          <w:r w:rsidRPr="00F87BE0">
            <w:rPr>
              <w:rStyle w:val="PlaceholderText"/>
            </w:rPr>
            <w:t>Choose an item.</w:t>
          </w:r>
        </w:p>
      </w:docPartBody>
    </w:docPart>
    <w:docPart>
      <w:docPartPr>
        <w:name w:val="FCD79754042A4B5A80BFCC03BE89A473"/>
        <w:category>
          <w:name w:val="General"/>
          <w:gallery w:val="placeholder"/>
        </w:category>
        <w:types>
          <w:type w:val="bbPlcHdr"/>
        </w:types>
        <w:behaviors>
          <w:behavior w:val="content"/>
        </w:behaviors>
        <w:guid w:val="{1742AF0E-0025-4A77-89D7-94F303B1E2F4}"/>
      </w:docPartPr>
      <w:docPartBody>
        <w:p w:rsidR="0055187A" w:rsidRDefault="00B94EA3" w:rsidP="00B94EA3">
          <w:pPr>
            <w:pStyle w:val="FCD79754042A4B5A80BFCC03BE89A473"/>
          </w:pPr>
          <w:r w:rsidRPr="00F87BE0">
            <w:rPr>
              <w:rStyle w:val="PlaceholderText"/>
            </w:rPr>
            <w:t>Choose an item.</w:t>
          </w:r>
        </w:p>
      </w:docPartBody>
    </w:docPart>
    <w:docPart>
      <w:docPartPr>
        <w:name w:val="909FF1E9688946CA9EB4AF2B890D9C58"/>
        <w:category>
          <w:name w:val="General"/>
          <w:gallery w:val="placeholder"/>
        </w:category>
        <w:types>
          <w:type w:val="bbPlcHdr"/>
        </w:types>
        <w:behaviors>
          <w:behavior w:val="content"/>
        </w:behaviors>
        <w:guid w:val="{8C1E86F1-32B8-4F5A-B768-06FBA8A63AFD}"/>
      </w:docPartPr>
      <w:docPartBody>
        <w:p w:rsidR="0055187A" w:rsidRDefault="00B94EA3" w:rsidP="00B94EA3">
          <w:pPr>
            <w:pStyle w:val="909FF1E9688946CA9EB4AF2B890D9C58"/>
          </w:pPr>
          <w:r w:rsidRPr="00F87BE0">
            <w:rPr>
              <w:rStyle w:val="PlaceholderText"/>
            </w:rPr>
            <w:t>Choose an item.</w:t>
          </w:r>
        </w:p>
      </w:docPartBody>
    </w:docPart>
    <w:docPart>
      <w:docPartPr>
        <w:name w:val="0BF41694DADE4830AE1467F37A6F1E91"/>
        <w:category>
          <w:name w:val="General"/>
          <w:gallery w:val="placeholder"/>
        </w:category>
        <w:types>
          <w:type w:val="bbPlcHdr"/>
        </w:types>
        <w:behaviors>
          <w:behavior w:val="content"/>
        </w:behaviors>
        <w:guid w:val="{A1BC35E5-61F8-4634-9F4A-C26128EFD666}"/>
      </w:docPartPr>
      <w:docPartBody>
        <w:p w:rsidR="0055187A" w:rsidRDefault="00B94EA3" w:rsidP="00B94EA3">
          <w:pPr>
            <w:pStyle w:val="0BF41694DADE4830AE1467F37A6F1E91"/>
          </w:pPr>
          <w:r w:rsidRPr="003A71FA">
            <w:rPr>
              <w:rStyle w:val="PlaceholderText"/>
            </w:rPr>
            <w:t>Choose an item.</w:t>
          </w:r>
        </w:p>
      </w:docPartBody>
    </w:docPart>
    <w:docPart>
      <w:docPartPr>
        <w:name w:val="6374DA8F485C42BA960A04FB51D30FA5"/>
        <w:category>
          <w:name w:val="General"/>
          <w:gallery w:val="placeholder"/>
        </w:category>
        <w:types>
          <w:type w:val="bbPlcHdr"/>
        </w:types>
        <w:behaviors>
          <w:behavior w:val="content"/>
        </w:behaviors>
        <w:guid w:val="{A2B284BF-E8F2-42A5-80E1-0B765657663B}"/>
      </w:docPartPr>
      <w:docPartBody>
        <w:p w:rsidR="0055187A" w:rsidRDefault="00B94EA3" w:rsidP="00B94EA3">
          <w:pPr>
            <w:pStyle w:val="6374DA8F485C42BA960A04FB51D30FA5"/>
          </w:pPr>
          <w:r w:rsidRPr="003A71FA">
            <w:rPr>
              <w:rStyle w:val="PlaceholderText"/>
            </w:rPr>
            <w:t>Choose an item.</w:t>
          </w:r>
        </w:p>
      </w:docPartBody>
    </w:docPart>
    <w:docPart>
      <w:docPartPr>
        <w:name w:val="B25959AFB2DF4A7AA8EB1A78B5E66C17"/>
        <w:category>
          <w:name w:val="General"/>
          <w:gallery w:val="placeholder"/>
        </w:category>
        <w:types>
          <w:type w:val="bbPlcHdr"/>
        </w:types>
        <w:behaviors>
          <w:behavior w:val="content"/>
        </w:behaviors>
        <w:guid w:val="{84560366-DF2A-4B4B-9F0C-83660E8B64D8}"/>
      </w:docPartPr>
      <w:docPartBody>
        <w:p w:rsidR="0055187A" w:rsidRDefault="00B94EA3" w:rsidP="00B94EA3">
          <w:pPr>
            <w:pStyle w:val="B25959AFB2DF4A7AA8EB1A78B5E66C17"/>
          </w:pPr>
          <w:r w:rsidRPr="003A71FA">
            <w:rPr>
              <w:rStyle w:val="PlaceholderText"/>
            </w:rPr>
            <w:t>Choose an item.</w:t>
          </w:r>
        </w:p>
      </w:docPartBody>
    </w:docPart>
    <w:docPart>
      <w:docPartPr>
        <w:name w:val="5153F734074A430AB1AFA3015E87C24B"/>
        <w:category>
          <w:name w:val="General"/>
          <w:gallery w:val="placeholder"/>
        </w:category>
        <w:types>
          <w:type w:val="bbPlcHdr"/>
        </w:types>
        <w:behaviors>
          <w:behavior w:val="content"/>
        </w:behaviors>
        <w:guid w:val="{60498745-9704-4C7A-9309-6F951797FAA1}"/>
      </w:docPartPr>
      <w:docPartBody>
        <w:p w:rsidR="0055187A" w:rsidRDefault="00B94EA3" w:rsidP="00B94EA3">
          <w:pPr>
            <w:pStyle w:val="5153F734074A430AB1AFA3015E87C24B"/>
          </w:pPr>
          <w:r w:rsidRPr="00F87BE0">
            <w:rPr>
              <w:rStyle w:val="PlaceholderText"/>
            </w:rPr>
            <w:t>Choose an item.</w:t>
          </w:r>
        </w:p>
      </w:docPartBody>
    </w:docPart>
    <w:docPart>
      <w:docPartPr>
        <w:name w:val="7B20C8B221694FF2A15BC78611C4AA28"/>
        <w:category>
          <w:name w:val="General"/>
          <w:gallery w:val="placeholder"/>
        </w:category>
        <w:types>
          <w:type w:val="bbPlcHdr"/>
        </w:types>
        <w:behaviors>
          <w:behavior w:val="content"/>
        </w:behaviors>
        <w:guid w:val="{E17FFEAA-8BF6-477E-8E7B-D19D209332D6}"/>
      </w:docPartPr>
      <w:docPartBody>
        <w:p w:rsidR="0055187A" w:rsidRDefault="00B94EA3" w:rsidP="00B94EA3">
          <w:pPr>
            <w:pStyle w:val="7B20C8B221694FF2A15BC78611C4AA28"/>
          </w:pPr>
          <w:r w:rsidRPr="003A71FA">
            <w:rPr>
              <w:rStyle w:val="PlaceholderText"/>
            </w:rPr>
            <w:t>Choose an item.</w:t>
          </w:r>
        </w:p>
      </w:docPartBody>
    </w:docPart>
    <w:docPart>
      <w:docPartPr>
        <w:name w:val="296810D83B9041D4A7EDDAECE19781B1"/>
        <w:category>
          <w:name w:val="General"/>
          <w:gallery w:val="placeholder"/>
        </w:category>
        <w:types>
          <w:type w:val="bbPlcHdr"/>
        </w:types>
        <w:behaviors>
          <w:behavior w:val="content"/>
        </w:behaviors>
        <w:guid w:val="{FB89CC97-3291-4D2B-89CF-78A66E231327}"/>
      </w:docPartPr>
      <w:docPartBody>
        <w:p w:rsidR="0055187A" w:rsidRDefault="00B94EA3" w:rsidP="00B94EA3">
          <w:pPr>
            <w:pStyle w:val="296810D83B9041D4A7EDDAECE19781B1"/>
          </w:pPr>
          <w:r w:rsidRPr="003A71FA">
            <w:rPr>
              <w:rStyle w:val="PlaceholderText"/>
            </w:rPr>
            <w:t>Choose an item.</w:t>
          </w:r>
        </w:p>
      </w:docPartBody>
    </w:docPart>
    <w:docPart>
      <w:docPartPr>
        <w:name w:val="7C341EE7E7EE4DC68BEA4FAB22E155A3"/>
        <w:category>
          <w:name w:val="General"/>
          <w:gallery w:val="placeholder"/>
        </w:category>
        <w:types>
          <w:type w:val="bbPlcHdr"/>
        </w:types>
        <w:behaviors>
          <w:behavior w:val="content"/>
        </w:behaviors>
        <w:guid w:val="{5A491F5A-AB44-454F-88A0-EA28DA1E0BEA}"/>
      </w:docPartPr>
      <w:docPartBody>
        <w:p w:rsidR="0055187A" w:rsidRDefault="00B94EA3" w:rsidP="00B94EA3">
          <w:pPr>
            <w:pStyle w:val="7C341EE7E7EE4DC68BEA4FAB22E155A3"/>
          </w:pPr>
          <w:r w:rsidRPr="00F87BE0">
            <w:rPr>
              <w:rStyle w:val="PlaceholderText"/>
            </w:rPr>
            <w:t>Choose an item.</w:t>
          </w:r>
        </w:p>
      </w:docPartBody>
    </w:docPart>
    <w:docPart>
      <w:docPartPr>
        <w:name w:val="07E427632F2540E5B03C6721017298A0"/>
        <w:category>
          <w:name w:val="General"/>
          <w:gallery w:val="placeholder"/>
        </w:category>
        <w:types>
          <w:type w:val="bbPlcHdr"/>
        </w:types>
        <w:behaviors>
          <w:behavior w:val="content"/>
        </w:behaviors>
        <w:guid w:val="{E8FE888F-D84B-4451-8EF9-3D43B08A8FFE}"/>
      </w:docPartPr>
      <w:docPartBody>
        <w:p w:rsidR="0055187A" w:rsidRDefault="00B94EA3" w:rsidP="00B94EA3">
          <w:pPr>
            <w:pStyle w:val="07E427632F2540E5B03C6721017298A0"/>
          </w:pPr>
          <w:r w:rsidRPr="003A71FA">
            <w:rPr>
              <w:rStyle w:val="PlaceholderText"/>
            </w:rPr>
            <w:t>Choose an item.</w:t>
          </w:r>
        </w:p>
      </w:docPartBody>
    </w:docPart>
    <w:docPart>
      <w:docPartPr>
        <w:name w:val="65CD0268EA9C48BEB719DD9996FA81DD"/>
        <w:category>
          <w:name w:val="General"/>
          <w:gallery w:val="placeholder"/>
        </w:category>
        <w:types>
          <w:type w:val="bbPlcHdr"/>
        </w:types>
        <w:behaviors>
          <w:behavior w:val="content"/>
        </w:behaviors>
        <w:guid w:val="{A9B479AA-9A9C-4A66-BE79-C12254252C30}"/>
      </w:docPartPr>
      <w:docPartBody>
        <w:p w:rsidR="0055187A" w:rsidRDefault="00B94EA3" w:rsidP="00B94EA3">
          <w:pPr>
            <w:pStyle w:val="65CD0268EA9C48BEB719DD9996FA81DD"/>
          </w:pPr>
          <w:r w:rsidRPr="003A71FA">
            <w:rPr>
              <w:rStyle w:val="PlaceholderText"/>
            </w:rPr>
            <w:t>Choose an item.</w:t>
          </w:r>
        </w:p>
      </w:docPartBody>
    </w:docPart>
    <w:docPart>
      <w:docPartPr>
        <w:name w:val="E33FBE0343FC40D79CE7B18224E8C020"/>
        <w:category>
          <w:name w:val="General"/>
          <w:gallery w:val="placeholder"/>
        </w:category>
        <w:types>
          <w:type w:val="bbPlcHdr"/>
        </w:types>
        <w:behaviors>
          <w:behavior w:val="content"/>
        </w:behaviors>
        <w:guid w:val="{AD3A41B4-EE8B-4075-91A9-30771CC8BF02}"/>
      </w:docPartPr>
      <w:docPartBody>
        <w:p w:rsidR="0055187A" w:rsidRDefault="00B94EA3" w:rsidP="00B94EA3">
          <w:pPr>
            <w:pStyle w:val="E33FBE0343FC40D79CE7B18224E8C020"/>
          </w:pPr>
          <w:r w:rsidRPr="00F87BE0">
            <w:rPr>
              <w:rStyle w:val="PlaceholderText"/>
            </w:rPr>
            <w:t>Choose an item.</w:t>
          </w:r>
        </w:p>
      </w:docPartBody>
    </w:docPart>
    <w:docPart>
      <w:docPartPr>
        <w:name w:val="CAE656727B8E4148BBB8C77223A4E6CD"/>
        <w:category>
          <w:name w:val="General"/>
          <w:gallery w:val="placeholder"/>
        </w:category>
        <w:types>
          <w:type w:val="bbPlcHdr"/>
        </w:types>
        <w:behaviors>
          <w:behavior w:val="content"/>
        </w:behaviors>
        <w:guid w:val="{A27ED363-5A7B-490B-872B-7B0BB0776EA2}"/>
      </w:docPartPr>
      <w:docPartBody>
        <w:p w:rsidR="0055187A" w:rsidRDefault="00B94EA3" w:rsidP="00B94EA3">
          <w:pPr>
            <w:pStyle w:val="CAE656727B8E4148BBB8C77223A4E6CD"/>
          </w:pPr>
          <w:r w:rsidRPr="003A71FA">
            <w:rPr>
              <w:rStyle w:val="PlaceholderText"/>
            </w:rPr>
            <w:t>Choose an item.</w:t>
          </w:r>
        </w:p>
      </w:docPartBody>
    </w:docPart>
    <w:docPart>
      <w:docPartPr>
        <w:name w:val="A9A91EB31E9845F0A04320A5F3128D4E"/>
        <w:category>
          <w:name w:val="General"/>
          <w:gallery w:val="placeholder"/>
        </w:category>
        <w:types>
          <w:type w:val="bbPlcHdr"/>
        </w:types>
        <w:behaviors>
          <w:behavior w:val="content"/>
        </w:behaviors>
        <w:guid w:val="{B9B0E29E-0203-446B-A665-17A1F8E4F869}"/>
      </w:docPartPr>
      <w:docPartBody>
        <w:p w:rsidR="0055187A" w:rsidRDefault="00B94EA3" w:rsidP="00B94EA3">
          <w:pPr>
            <w:pStyle w:val="A9A91EB31E9845F0A04320A5F3128D4E"/>
          </w:pPr>
          <w:r w:rsidRPr="003A71FA">
            <w:rPr>
              <w:rStyle w:val="PlaceholderText"/>
            </w:rPr>
            <w:t>Choose an item.</w:t>
          </w:r>
        </w:p>
      </w:docPartBody>
    </w:docPart>
    <w:docPart>
      <w:docPartPr>
        <w:name w:val="5A6A680EEB844219A11CF85358F99447"/>
        <w:category>
          <w:name w:val="General"/>
          <w:gallery w:val="placeholder"/>
        </w:category>
        <w:types>
          <w:type w:val="bbPlcHdr"/>
        </w:types>
        <w:behaviors>
          <w:behavior w:val="content"/>
        </w:behaviors>
        <w:guid w:val="{71211539-6A9F-4CEF-A92D-04E947E33C72}"/>
      </w:docPartPr>
      <w:docPartBody>
        <w:p w:rsidR="0055187A" w:rsidRDefault="00B94EA3" w:rsidP="00B94EA3">
          <w:pPr>
            <w:pStyle w:val="5A6A680EEB844219A11CF85358F99447"/>
          </w:pPr>
          <w:r w:rsidRPr="00F87BE0">
            <w:rPr>
              <w:rStyle w:val="PlaceholderText"/>
            </w:rPr>
            <w:t>Choose an item.</w:t>
          </w:r>
        </w:p>
      </w:docPartBody>
    </w:docPart>
    <w:docPart>
      <w:docPartPr>
        <w:name w:val="CDA28AF04C124C4F8B839BAF9229B211"/>
        <w:category>
          <w:name w:val="General"/>
          <w:gallery w:val="placeholder"/>
        </w:category>
        <w:types>
          <w:type w:val="bbPlcHdr"/>
        </w:types>
        <w:behaviors>
          <w:behavior w:val="content"/>
        </w:behaviors>
        <w:guid w:val="{9FC510BF-7CB4-459B-818E-9B9C53DFB327}"/>
      </w:docPartPr>
      <w:docPartBody>
        <w:p w:rsidR="0055187A" w:rsidRDefault="00B94EA3" w:rsidP="00B94EA3">
          <w:pPr>
            <w:pStyle w:val="CDA28AF04C124C4F8B839BAF9229B211"/>
          </w:pPr>
          <w:r w:rsidRPr="00F87BE0">
            <w:rPr>
              <w:rStyle w:val="PlaceholderText"/>
            </w:rPr>
            <w:t>Choose an item.</w:t>
          </w:r>
        </w:p>
      </w:docPartBody>
    </w:docPart>
    <w:docPart>
      <w:docPartPr>
        <w:name w:val="19F237F92740418496D31248F53C1B5E"/>
        <w:category>
          <w:name w:val="General"/>
          <w:gallery w:val="placeholder"/>
        </w:category>
        <w:types>
          <w:type w:val="bbPlcHdr"/>
        </w:types>
        <w:behaviors>
          <w:behavior w:val="content"/>
        </w:behaviors>
        <w:guid w:val="{E4085C07-8427-473E-81F1-0ECF57061DEE}"/>
      </w:docPartPr>
      <w:docPartBody>
        <w:p w:rsidR="0055187A" w:rsidRDefault="00B94EA3" w:rsidP="00B94EA3">
          <w:pPr>
            <w:pStyle w:val="19F237F92740418496D31248F53C1B5E"/>
          </w:pPr>
          <w:r w:rsidRPr="00F87BE0">
            <w:rPr>
              <w:rStyle w:val="PlaceholderText"/>
            </w:rPr>
            <w:t>Choose an item.</w:t>
          </w:r>
        </w:p>
      </w:docPartBody>
    </w:docPart>
    <w:docPart>
      <w:docPartPr>
        <w:name w:val="F1FAAAE5555E461BBFBA48AF694F2073"/>
        <w:category>
          <w:name w:val="General"/>
          <w:gallery w:val="placeholder"/>
        </w:category>
        <w:types>
          <w:type w:val="bbPlcHdr"/>
        </w:types>
        <w:behaviors>
          <w:behavior w:val="content"/>
        </w:behaviors>
        <w:guid w:val="{2BDC24C8-F10F-4B4D-85B2-157C449EAC29}"/>
      </w:docPartPr>
      <w:docPartBody>
        <w:p w:rsidR="0055187A" w:rsidRDefault="00B94EA3" w:rsidP="00B94EA3">
          <w:pPr>
            <w:pStyle w:val="F1FAAAE5555E461BBFBA48AF694F2073"/>
          </w:pPr>
          <w:r w:rsidRPr="00F87BE0">
            <w:rPr>
              <w:rStyle w:val="PlaceholderText"/>
            </w:rPr>
            <w:t>Choose an item.</w:t>
          </w:r>
        </w:p>
      </w:docPartBody>
    </w:docPart>
    <w:docPart>
      <w:docPartPr>
        <w:name w:val="DCAC7F6EE2EA447BA0D48A6CBF2A8F44"/>
        <w:category>
          <w:name w:val="General"/>
          <w:gallery w:val="placeholder"/>
        </w:category>
        <w:types>
          <w:type w:val="bbPlcHdr"/>
        </w:types>
        <w:behaviors>
          <w:behavior w:val="content"/>
        </w:behaviors>
        <w:guid w:val="{6829381F-7805-4671-A04C-AC5CCD32BE80}"/>
      </w:docPartPr>
      <w:docPartBody>
        <w:p w:rsidR="0055187A" w:rsidRDefault="00B94EA3" w:rsidP="00B94EA3">
          <w:pPr>
            <w:pStyle w:val="DCAC7F6EE2EA447BA0D48A6CBF2A8F44"/>
          </w:pPr>
          <w:r w:rsidRPr="003A71FA">
            <w:rPr>
              <w:rStyle w:val="PlaceholderText"/>
            </w:rPr>
            <w:t>Choose an item.</w:t>
          </w:r>
        </w:p>
      </w:docPartBody>
    </w:docPart>
    <w:docPart>
      <w:docPartPr>
        <w:name w:val="9A700C38A190475ABC7830C75D16719D"/>
        <w:category>
          <w:name w:val="General"/>
          <w:gallery w:val="placeholder"/>
        </w:category>
        <w:types>
          <w:type w:val="bbPlcHdr"/>
        </w:types>
        <w:behaviors>
          <w:behavior w:val="content"/>
        </w:behaviors>
        <w:guid w:val="{82BF9A0C-0768-4BE2-971E-4178874D255D}"/>
      </w:docPartPr>
      <w:docPartBody>
        <w:p w:rsidR="0055187A" w:rsidRDefault="00B94EA3" w:rsidP="00B94EA3">
          <w:pPr>
            <w:pStyle w:val="9A700C38A190475ABC7830C75D16719D"/>
          </w:pPr>
          <w:r w:rsidRPr="00F87BE0">
            <w:rPr>
              <w:rStyle w:val="PlaceholderText"/>
            </w:rPr>
            <w:t>Choose an item.</w:t>
          </w:r>
        </w:p>
      </w:docPartBody>
    </w:docPart>
    <w:docPart>
      <w:docPartPr>
        <w:name w:val="54D0772C786645ABAA888F8C6408B0FD"/>
        <w:category>
          <w:name w:val="General"/>
          <w:gallery w:val="placeholder"/>
        </w:category>
        <w:types>
          <w:type w:val="bbPlcHdr"/>
        </w:types>
        <w:behaviors>
          <w:behavior w:val="content"/>
        </w:behaviors>
        <w:guid w:val="{664DAD29-5F1B-4E27-87B6-2DD7D8DFBC01}"/>
      </w:docPartPr>
      <w:docPartBody>
        <w:p w:rsidR="0055187A" w:rsidRDefault="00B94EA3" w:rsidP="00B94EA3">
          <w:pPr>
            <w:pStyle w:val="54D0772C786645ABAA888F8C6408B0FD"/>
          </w:pPr>
          <w:r w:rsidRPr="00F87BE0">
            <w:rPr>
              <w:rStyle w:val="PlaceholderText"/>
            </w:rPr>
            <w:t>Choose an item.</w:t>
          </w:r>
        </w:p>
      </w:docPartBody>
    </w:docPart>
    <w:docPart>
      <w:docPartPr>
        <w:name w:val="1CAFF1453E074A0CBCDB694767E5F490"/>
        <w:category>
          <w:name w:val="General"/>
          <w:gallery w:val="placeholder"/>
        </w:category>
        <w:types>
          <w:type w:val="bbPlcHdr"/>
        </w:types>
        <w:behaviors>
          <w:behavior w:val="content"/>
        </w:behaviors>
        <w:guid w:val="{BC914790-240B-4004-AB50-88E9D7A176E0}"/>
      </w:docPartPr>
      <w:docPartBody>
        <w:p w:rsidR="0055187A" w:rsidRDefault="00B94EA3" w:rsidP="00B94EA3">
          <w:pPr>
            <w:pStyle w:val="1CAFF1453E074A0CBCDB694767E5F490"/>
          </w:pPr>
          <w:r w:rsidRPr="00F87BE0">
            <w:rPr>
              <w:rStyle w:val="PlaceholderText"/>
            </w:rPr>
            <w:t>Choose an item.</w:t>
          </w:r>
        </w:p>
      </w:docPartBody>
    </w:docPart>
    <w:docPart>
      <w:docPartPr>
        <w:name w:val="C6722A2CD14B4A37A441C5277A2109AC"/>
        <w:category>
          <w:name w:val="General"/>
          <w:gallery w:val="placeholder"/>
        </w:category>
        <w:types>
          <w:type w:val="bbPlcHdr"/>
        </w:types>
        <w:behaviors>
          <w:behavior w:val="content"/>
        </w:behaviors>
        <w:guid w:val="{89D61446-5576-4410-B37B-D4F0F42045D4}"/>
      </w:docPartPr>
      <w:docPartBody>
        <w:p w:rsidR="0055187A" w:rsidRDefault="00B94EA3" w:rsidP="00B94EA3">
          <w:pPr>
            <w:pStyle w:val="C6722A2CD14B4A37A441C5277A2109AC"/>
          </w:pPr>
          <w:r w:rsidRPr="00F87BE0">
            <w:rPr>
              <w:rStyle w:val="PlaceholderText"/>
            </w:rPr>
            <w:t>Choose an item.</w:t>
          </w:r>
        </w:p>
      </w:docPartBody>
    </w:docPart>
    <w:docPart>
      <w:docPartPr>
        <w:name w:val="DB97F33B72D64B88A74D76DAF2BAFC17"/>
        <w:category>
          <w:name w:val="General"/>
          <w:gallery w:val="placeholder"/>
        </w:category>
        <w:types>
          <w:type w:val="bbPlcHdr"/>
        </w:types>
        <w:behaviors>
          <w:behavior w:val="content"/>
        </w:behaviors>
        <w:guid w:val="{C74E659F-362F-4396-8041-EA7E1DCB69AD}"/>
      </w:docPartPr>
      <w:docPartBody>
        <w:p w:rsidR="0055187A" w:rsidRDefault="00B94EA3" w:rsidP="00B94EA3">
          <w:pPr>
            <w:pStyle w:val="DB97F33B72D64B88A74D76DAF2BAFC17"/>
          </w:pPr>
          <w:r w:rsidRPr="003A71FA">
            <w:rPr>
              <w:rStyle w:val="PlaceholderText"/>
            </w:rPr>
            <w:t>Choose an item.</w:t>
          </w:r>
        </w:p>
      </w:docPartBody>
    </w:docPart>
    <w:docPart>
      <w:docPartPr>
        <w:name w:val="D8344BBF0EF240CA8AB79EE8F8FBB959"/>
        <w:category>
          <w:name w:val="General"/>
          <w:gallery w:val="placeholder"/>
        </w:category>
        <w:types>
          <w:type w:val="bbPlcHdr"/>
        </w:types>
        <w:behaviors>
          <w:behavior w:val="content"/>
        </w:behaviors>
        <w:guid w:val="{263CE88E-3548-45AE-AF59-A5387AE0E3CD}"/>
      </w:docPartPr>
      <w:docPartBody>
        <w:p w:rsidR="0055187A" w:rsidRDefault="00B94EA3" w:rsidP="00B94EA3">
          <w:pPr>
            <w:pStyle w:val="D8344BBF0EF240CA8AB79EE8F8FBB959"/>
          </w:pPr>
          <w:r w:rsidRPr="003A71FA">
            <w:rPr>
              <w:rStyle w:val="PlaceholderText"/>
            </w:rPr>
            <w:t>Choose an item.</w:t>
          </w:r>
        </w:p>
      </w:docPartBody>
    </w:docPart>
    <w:docPart>
      <w:docPartPr>
        <w:name w:val="54974769D4FC47C09F0632035DEB8841"/>
        <w:category>
          <w:name w:val="General"/>
          <w:gallery w:val="placeholder"/>
        </w:category>
        <w:types>
          <w:type w:val="bbPlcHdr"/>
        </w:types>
        <w:behaviors>
          <w:behavior w:val="content"/>
        </w:behaviors>
        <w:guid w:val="{8D988CCE-DF20-4B74-BD73-99A69510531F}"/>
      </w:docPartPr>
      <w:docPartBody>
        <w:p w:rsidR="00AF5565" w:rsidRDefault="00B94EA3">
          <w:pPr>
            <w:pStyle w:val="54974769D4FC47C09F0632035DEB8841"/>
          </w:pPr>
          <w:r w:rsidRPr="003A71FA">
            <w:rPr>
              <w:rStyle w:val="PlaceholderText"/>
            </w:rPr>
            <w:t>Choose an item.</w:t>
          </w:r>
        </w:p>
      </w:docPartBody>
    </w:docPart>
    <w:docPart>
      <w:docPartPr>
        <w:name w:val="4FDCD513005B4350ABE5724F0EE0F8A7"/>
        <w:category>
          <w:name w:val="General"/>
          <w:gallery w:val="placeholder"/>
        </w:category>
        <w:types>
          <w:type w:val="bbPlcHdr"/>
        </w:types>
        <w:behaviors>
          <w:behavior w:val="content"/>
        </w:behaviors>
        <w:guid w:val="{82915AA7-B968-4E6A-9FBD-587EADD4568D}"/>
      </w:docPartPr>
      <w:docPartBody>
        <w:p w:rsidR="00AF5565" w:rsidRDefault="005C37BC" w:rsidP="005C37BC">
          <w:pPr>
            <w:pStyle w:val="4FDCD513005B4350ABE5724F0EE0F8A7"/>
          </w:pPr>
          <w:r w:rsidRPr="003A71FA">
            <w:rPr>
              <w:rStyle w:val="PlaceholderText"/>
            </w:rPr>
            <w:t>Choose an item.</w:t>
          </w:r>
        </w:p>
      </w:docPartBody>
    </w:docPart>
    <w:docPart>
      <w:docPartPr>
        <w:name w:val="BFD18746B0FC4EB8AD55DC4577C12E8C"/>
        <w:category>
          <w:name w:val="General"/>
          <w:gallery w:val="placeholder"/>
        </w:category>
        <w:types>
          <w:type w:val="bbPlcHdr"/>
        </w:types>
        <w:behaviors>
          <w:behavior w:val="content"/>
        </w:behaviors>
        <w:guid w:val="{122678F9-4280-4F18-B6BC-7014D57D9BEC}"/>
      </w:docPartPr>
      <w:docPartBody>
        <w:p w:rsidR="00AF5565" w:rsidRDefault="005C37BC" w:rsidP="005C37BC">
          <w:pPr>
            <w:pStyle w:val="BFD18746B0FC4EB8AD55DC4577C12E8C"/>
          </w:pPr>
          <w:r w:rsidRPr="003A71FA">
            <w:rPr>
              <w:rStyle w:val="PlaceholderText"/>
            </w:rPr>
            <w:t>Choose an item.</w:t>
          </w:r>
        </w:p>
      </w:docPartBody>
    </w:docPart>
    <w:docPart>
      <w:docPartPr>
        <w:name w:val="F1841A1D35E241B796B8365B7A69FB5C"/>
        <w:category>
          <w:name w:val="General"/>
          <w:gallery w:val="placeholder"/>
        </w:category>
        <w:types>
          <w:type w:val="bbPlcHdr"/>
        </w:types>
        <w:behaviors>
          <w:behavior w:val="content"/>
        </w:behaviors>
        <w:guid w:val="{54BB592D-259F-4DB7-B3C0-1532A79A244B}"/>
      </w:docPartPr>
      <w:docPartBody>
        <w:p w:rsidR="00AF5565" w:rsidRDefault="005C37BC" w:rsidP="005C37BC">
          <w:pPr>
            <w:pStyle w:val="F1841A1D35E241B796B8365B7A69FB5C"/>
          </w:pPr>
          <w:r w:rsidRPr="003A71FA">
            <w:rPr>
              <w:rStyle w:val="PlaceholderText"/>
            </w:rPr>
            <w:t>Choose an item.</w:t>
          </w:r>
        </w:p>
      </w:docPartBody>
    </w:docPart>
    <w:docPart>
      <w:docPartPr>
        <w:name w:val="5EB9208FBE5440E08D490605601FDDDF"/>
        <w:category>
          <w:name w:val="General"/>
          <w:gallery w:val="placeholder"/>
        </w:category>
        <w:types>
          <w:type w:val="bbPlcHdr"/>
        </w:types>
        <w:behaviors>
          <w:behavior w:val="content"/>
        </w:behaviors>
        <w:guid w:val="{387629E5-CD00-4371-ACC0-A11D95AC06CD}"/>
      </w:docPartPr>
      <w:docPartBody>
        <w:p w:rsidR="00D81951" w:rsidRDefault="004A6996" w:rsidP="004A6996">
          <w:pPr>
            <w:pStyle w:val="5EB9208FBE5440E08D490605601FDDDF"/>
          </w:pPr>
          <w:r w:rsidRPr="00F87BE0">
            <w:rPr>
              <w:rStyle w:val="PlaceholderText"/>
            </w:rPr>
            <w:t>Choose an item.</w:t>
          </w:r>
        </w:p>
      </w:docPartBody>
    </w:docPart>
    <w:docPart>
      <w:docPartPr>
        <w:name w:val="CFFDF50EC18844DE9DAFFF4A48CA7E49"/>
        <w:category>
          <w:name w:val="General"/>
          <w:gallery w:val="placeholder"/>
        </w:category>
        <w:types>
          <w:type w:val="bbPlcHdr"/>
        </w:types>
        <w:behaviors>
          <w:behavior w:val="content"/>
        </w:behaviors>
        <w:guid w:val="{46241CA0-AE0B-45EA-94CC-0E5069B53272}"/>
      </w:docPartPr>
      <w:docPartBody>
        <w:p w:rsidR="00D81951" w:rsidRDefault="004A6996" w:rsidP="004A6996">
          <w:pPr>
            <w:pStyle w:val="CFFDF50EC18844DE9DAFFF4A48CA7E49"/>
          </w:pPr>
          <w:r w:rsidRPr="00F87BE0">
            <w:rPr>
              <w:rStyle w:val="PlaceholderText"/>
            </w:rPr>
            <w:t>Choose an item.</w:t>
          </w:r>
        </w:p>
      </w:docPartBody>
    </w:docPart>
    <w:docPart>
      <w:docPartPr>
        <w:name w:val="5FDB645390FB497CBBB800F3537CDB7E"/>
        <w:category>
          <w:name w:val="General"/>
          <w:gallery w:val="placeholder"/>
        </w:category>
        <w:types>
          <w:type w:val="bbPlcHdr"/>
        </w:types>
        <w:behaviors>
          <w:behavior w:val="content"/>
        </w:behaviors>
        <w:guid w:val="{25905060-067C-4922-A2DA-A9ADB4782A5B}"/>
      </w:docPartPr>
      <w:docPartBody>
        <w:p w:rsidR="00840EFF" w:rsidRDefault="00840EFF">
          <w:pPr>
            <w:pStyle w:val="5FDB645390FB497CBBB800F3537CDB7E"/>
          </w:pPr>
          <w:r w:rsidRPr="00F87BE0">
            <w:rPr>
              <w:rStyle w:val="PlaceholderText"/>
            </w:rPr>
            <w:t>Choose an item.</w:t>
          </w:r>
        </w:p>
      </w:docPartBody>
    </w:docPart>
    <w:docPart>
      <w:docPartPr>
        <w:name w:val="04662B3FEB1741A1AE91276B8BD3ECED"/>
        <w:category>
          <w:name w:val="General"/>
          <w:gallery w:val="placeholder"/>
        </w:category>
        <w:types>
          <w:type w:val="bbPlcHdr"/>
        </w:types>
        <w:behaviors>
          <w:behavior w:val="content"/>
        </w:behaviors>
        <w:guid w:val="{18A96B20-684F-452C-8201-19CCB2A1080B}"/>
      </w:docPartPr>
      <w:docPartBody>
        <w:p w:rsidR="00840EFF" w:rsidRDefault="00840EFF">
          <w:pPr>
            <w:pStyle w:val="04662B3FEB1741A1AE91276B8BD3ECED"/>
          </w:pPr>
          <w:r w:rsidRPr="00F87BE0">
            <w:rPr>
              <w:rStyle w:val="PlaceholderText"/>
            </w:rPr>
            <w:t>Choose an item.</w:t>
          </w:r>
        </w:p>
      </w:docPartBody>
    </w:docPart>
    <w:docPart>
      <w:docPartPr>
        <w:name w:val="DF393763F99241289EF7E98B3C27371F"/>
        <w:category>
          <w:name w:val="General"/>
          <w:gallery w:val="placeholder"/>
        </w:category>
        <w:types>
          <w:type w:val="bbPlcHdr"/>
        </w:types>
        <w:behaviors>
          <w:behavior w:val="content"/>
        </w:behaviors>
        <w:guid w:val="{71A6A5E7-0EB2-44FB-8F1B-DD2AC7512951}"/>
      </w:docPartPr>
      <w:docPartBody>
        <w:p w:rsidR="00840EFF" w:rsidRDefault="00840EFF">
          <w:pPr>
            <w:pStyle w:val="DF393763F99241289EF7E98B3C27371F"/>
          </w:pPr>
          <w:r w:rsidRPr="00F87BE0">
            <w:rPr>
              <w:rStyle w:val="PlaceholderText"/>
            </w:rPr>
            <w:t>Choose an item.</w:t>
          </w:r>
        </w:p>
      </w:docPartBody>
    </w:docPart>
    <w:docPart>
      <w:docPartPr>
        <w:name w:val="5DD77269944C424CA1619DC156109500"/>
        <w:category>
          <w:name w:val="General"/>
          <w:gallery w:val="placeholder"/>
        </w:category>
        <w:types>
          <w:type w:val="bbPlcHdr"/>
        </w:types>
        <w:behaviors>
          <w:behavior w:val="content"/>
        </w:behaviors>
        <w:guid w:val="{22A32748-6733-4255-ADBC-AAD64D8B7501}"/>
      </w:docPartPr>
      <w:docPartBody>
        <w:p w:rsidR="00840EFF" w:rsidRDefault="00840EFF">
          <w:pPr>
            <w:pStyle w:val="5DD77269944C424CA1619DC156109500"/>
          </w:pPr>
          <w:r w:rsidRPr="003A71FA">
            <w:rPr>
              <w:rStyle w:val="PlaceholderText"/>
            </w:rPr>
            <w:t>Choose an item.</w:t>
          </w:r>
        </w:p>
      </w:docPartBody>
    </w:docPart>
    <w:docPart>
      <w:docPartPr>
        <w:name w:val="5B438549CA884BCF99E5AA4F4B8B824C"/>
        <w:category>
          <w:name w:val="General"/>
          <w:gallery w:val="placeholder"/>
        </w:category>
        <w:types>
          <w:type w:val="bbPlcHdr"/>
        </w:types>
        <w:behaviors>
          <w:behavior w:val="content"/>
        </w:behaviors>
        <w:guid w:val="{BD37C970-75D6-476A-A9CB-F74A8E5042C2}"/>
      </w:docPartPr>
      <w:docPartBody>
        <w:p w:rsidR="00840EFF" w:rsidRDefault="00840EFF">
          <w:pPr>
            <w:pStyle w:val="5B438549CA884BCF99E5AA4F4B8B824C"/>
          </w:pPr>
          <w:r w:rsidRPr="00F87BE0">
            <w:rPr>
              <w:rStyle w:val="PlaceholderText"/>
            </w:rPr>
            <w:t>Choose an item.</w:t>
          </w:r>
        </w:p>
      </w:docPartBody>
    </w:docPart>
    <w:docPart>
      <w:docPartPr>
        <w:name w:val="21B327F4D3A5486BA5505D1C940C93F2"/>
        <w:category>
          <w:name w:val="General"/>
          <w:gallery w:val="placeholder"/>
        </w:category>
        <w:types>
          <w:type w:val="bbPlcHdr"/>
        </w:types>
        <w:behaviors>
          <w:behavior w:val="content"/>
        </w:behaviors>
        <w:guid w:val="{87FCF040-A73D-4C4A-AF14-0B30ACEE0628}"/>
      </w:docPartPr>
      <w:docPartBody>
        <w:p w:rsidR="00840EFF" w:rsidRDefault="00840EFF">
          <w:pPr>
            <w:pStyle w:val="21B327F4D3A5486BA5505D1C940C93F2"/>
          </w:pPr>
          <w:r w:rsidRPr="003A71FA">
            <w:rPr>
              <w:rStyle w:val="PlaceholderText"/>
            </w:rPr>
            <w:t>Choose an item.</w:t>
          </w:r>
        </w:p>
      </w:docPartBody>
    </w:docPart>
    <w:docPart>
      <w:docPartPr>
        <w:name w:val="4CDBFCFC34634030BDC14D08C574F941"/>
        <w:category>
          <w:name w:val="General"/>
          <w:gallery w:val="placeholder"/>
        </w:category>
        <w:types>
          <w:type w:val="bbPlcHdr"/>
        </w:types>
        <w:behaviors>
          <w:behavior w:val="content"/>
        </w:behaviors>
        <w:guid w:val="{E5FF1480-7DFA-4602-9A12-0E4566330839}"/>
      </w:docPartPr>
      <w:docPartBody>
        <w:p w:rsidR="00840EFF" w:rsidRDefault="00840EFF">
          <w:pPr>
            <w:pStyle w:val="4CDBFCFC34634030BDC14D08C574F941"/>
          </w:pPr>
          <w:r w:rsidRPr="00F87BE0">
            <w:rPr>
              <w:rStyle w:val="PlaceholderText"/>
            </w:rPr>
            <w:t>Choose an item.</w:t>
          </w:r>
        </w:p>
      </w:docPartBody>
    </w:docPart>
    <w:docPart>
      <w:docPartPr>
        <w:name w:val="9EEFBE7596974FDD96D6148E0D667471"/>
        <w:category>
          <w:name w:val="General"/>
          <w:gallery w:val="placeholder"/>
        </w:category>
        <w:types>
          <w:type w:val="bbPlcHdr"/>
        </w:types>
        <w:behaviors>
          <w:behavior w:val="content"/>
        </w:behaviors>
        <w:guid w:val="{06F97F40-EA26-4AFB-8B6A-CB611142D0E8}"/>
      </w:docPartPr>
      <w:docPartBody>
        <w:p w:rsidR="00840EFF" w:rsidRDefault="00840EFF">
          <w:pPr>
            <w:pStyle w:val="9EEFBE7596974FDD96D6148E0D667471"/>
          </w:pPr>
          <w:r w:rsidRPr="003A71FA">
            <w:rPr>
              <w:rStyle w:val="PlaceholderText"/>
            </w:rPr>
            <w:t>Choose an item.</w:t>
          </w:r>
        </w:p>
      </w:docPartBody>
    </w:docPart>
    <w:docPart>
      <w:docPartPr>
        <w:name w:val="2DFA97EEBDAD4DFC995C0713FDE54D09"/>
        <w:category>
          <w:name w:val="General"/>
          <w:gallery w:val="placeholder"/>
        </w:category>
        <w:types>
          <w:type w:val="bbPlcHdr"/>
        </w:types>
        <w:behaviors>
          <w:behavior w:val="content"/>
        </w:behaviors>
        <w:guid w:val="{EB80638E-3B91-4289-B5CA-5E0C9A534FCA}"/>
      </w:docPartPr>
      <w:docPartBody>
        <w:p w:rsidR="00840EFF" w:rsidRDefault="00840EFF">
          <w:pPr>
            <w:pStyle w:val="2DFA97EEBDAD4DFC995C0713FDE54D09"/>
          </w:pPr>
          <w:r w:rsidRPr="00F87BE0">
            <w:rPr>
              <w:rStyle w:val="PlaceholderText"/>
            </w:rPr>
            <w:t>Choose an item.</w:t>
          </w:r>
        </w:p>
      </w:docPartBody>
    </w:docPart>
    <w:docPart>
      <w:docPartPr>
        <w:name w:val="2CCE1C326F7045FD8E0A305820B9A727"/>
        <w:category>
          <w:name w:val="General"/>
          <w:gallery w:val="placeholder"/>
        </w:category>
        <w:types>
          <w:type w:val="bbPlcHdr"/>
        </w:types>
        <w:behaviors>
          <w:behavior w:val="content"/>
        </w:behaviors>
        <w:guid w:val="{E6854695-CF70-4AA6-8F83-6309692280F0}"/>
      </w:docPartPr>
      <w:docPartBody>
        <w:p w:rsidR="00840EFF" w:rsidRDefault="00840EFF">
          <w:pPr>
            <w:pStyle w:val="2CCE1C326F7045FD8E0A305820B9A727"/>
          </w:pPr>
          <w:r w:rsidRPr="00F87BE0">
            <w:rPr>
              <w:rStyle w:val="PlaceholderText"/>
            </w:rPr>
            <w:t>Choose an item.</w:t>
          </w:r>
        </w:p>
      </w:docPartBody>
    </w:docPart>
    <w:docPart>
      <w:docPartPr>
        <w:name w:val="AC728D5193B74B21BEF58EE58B913347"/>
        <w:category>
          <w:name w:val="General"/>
          <w:gallery w:val="placeholder"/>
        </w:category>
        <w:types>
          <w:type w:val="bbPlcHdr"/>
        </w:types>
        <w:behaviors>
          <w:behavior w:val="content"/>
        </w:behaviors>
        <w:guid w:val="{C039E973-BDDD-497A-9260-7C50B2E1E081}"/>
      </w:docPartPr>
      <w:docPartBody>
        <w:p w:rsidR="00840EFF" w:rsidRDefault="00840EFF">
          <w:pPr>
            <w:pStyle w:val="AC728D5193B74B21BEF58EE58B913347"/>
          </w:pPr>
          <w:r w:rsidRPr="00F87BE0">
            <w:rPr>
              <w:rStyle w:val="PlaceholderText"/>
            </w:rPr>
            <w:t>Choose an item.</w:t>
          </w:r>
        </w:p>
      </w:docPartBody>
    </w:docPart>
    <w:docPart>
      <w:docPartPr>
        <w:name w:val="41B9CB4CC58949AFBCDF463F49FA63A8"/>
        <w:category>
          <w:name w:val="General"/>
          <w:gallery w:val="placeholder"/>
        </w:category>
        <w:types>
          <w:type w:val="bbPlcHdr"/>
        </w:types>
        <w:behaviors>
          <w:behavior w:val="content"/>
        </w:behaviors>
        <w:guid w:val="{24C886CD-823A-4982-BF58-54DBF62BC00F}"/>
      </w:docPartPr>
      <w:docPartBody>
        <w:p w:rsidR="00840EFF" w:rsidRDefault="00840EFF">
          <w:pPr>
            <w:pStyle w:val="41B9CB4CC58949AFBCDF463F49FA63A8"/>
          </w:pPr>
          <w:r w:rsidRPr="00F87BE0">
            <w:rPr>
              <w:rStyle w:val="PlaceholderText"/>
            </w:rPr>
            <w:t>Choose an item.</w:t>
          </w:r>
        </w:p>
      </w:docPartBody>
    </w:docPart>
    <w:docPart>
      <w:docPartPr>
        <w:name w:val="DD0D8E53B8A3490F9BC738D09E6C1198"/>
        <w:category>
          <w:name w:val="General"/>
          <w:gallery w:val="placeholder"/>
        </w:category>
        <w:types>
          <w:type w:val="bbPlcHdr"/>
        </w:types>
        <w:behaviors>
          <w:behavior w:val="content"/>
        </w:behaviors>
        <w:guid w:val="{34099234-D68D-43A7-8F8C-1FD190B199CA}"/>
      </w:docPartPr>
      <w:docPartBody>
        <w:p w:rsidR="00840EFF" w:rsidRDefault="00840EFF">
          <w:pPr>
            <w:pStyle w:val="DD0D8E53B8A3490F9BC738D09E6C1198"/>
          </w:pPr>
          <w:r w:rsidRPr="003A71FA">
            <w:rPr>
              <w:rStyle w:val="PlaceholderText"/>
            </w:rPr>
            <w:t>Choose an item.</w:t>
          </w:r>
        </w:p>
      </w:docPartBody>
    </w:docPart>
    <w:docPart>
      <w:docPartPr>
        <w:name w:val="6B794FEC8C8043B2B66EDC5F3E7A5F79"/>
        <w:category>
          <w:name w:val="General"/>
          <w:gallery w:val="placeholder"/>
        </w:category>
        <w:types>
          <w:type w:val="bbPlcHdr"/>
        </w:types>
        <w:behaviors>
          <w:behavior w:val="content"/>
        </w:behaviors>
        <w:guid w:val="{BE9FCE39-FF6D-4520-960D-DA1A8C95DB06}"/>
      </w:docPartPr>
      <w:docPartBody>
        <w:p w:rsidR="00840EFF" w:rsidRDefault="00840EFF">
          <w:pPr>
            <w:pStyle w:val="6B794FEC8C8043B2B66EDC5F3E7A5F79"/>
          </w:pPr>
          <w:r w:rsidRPr="00F87BE0">
            <w:rPr>
              <w:rStyle w:val="PlaceholderText"/>
            </w:rPr>
            <w:t>Choose an item.</w:t>
          </w:r>
        </w:p>
      </w:docPartBody>
    </w:docPart>
    <w:docPart>
      <w:docPartPr>
        <w:name w:val="245E5C1509F248698E20217158ED84DE"/>
        <w:category>
          <w:name w:val="General"/>
          <w:gallery w:val="placeholder"/>
        </w:category>
        <w:types>
          <w:type w:val="bbPlcHdr"/>
        </w:types>
        <w:behaviors>
          <w:behavior w:val="content"/>
        </w:behaviors>
        <w:guid w:val="{4ACD1EAB-9728-4800-9832-8D294AF8C714}"/>
      </w:docPartPr>
      <w:docPartBody>
        <w:p w:rsidR="00840EFF" w:rsidRDefault="00840EFF">
          <w:pPr>
            <w:pStyle w:val="245E5C1509F248698E20217158ED84DE"/>
          </w:pPr>
          <w:r w:rsidRPr="003A71FA">
            <w:rPr>
              <w:rStyle w:val="PlaceholderText"/>
            </w:rPr>
            <w:t>Choose an item.</w:t>
          </w:r>
        </w:p>
      </w:docPartBody>
    </w:docPart>
    <w:docPart>
      <w:docPartPr>
        <w:name w:val="563247D92199474DA08FA70C9FA0F896"/>
        <w:category>
          <w:name w:val="General"/>
          <w:gallery w:val="placeholder"/>
        </w:category>
        <w:types>
          <w:type w:val="bbPlcHdr"/>
        </w:types>
        <w:behaviors>
          <w:behavior w:val="content"/>
        </w:behaviors>
        <w:guid w:val="{7187393B-4761-4BDD-B7BF-2ED57BFCAD30}"/>
      </w:docPartPr>
      <w:docPartBody>
        <w:p w:rsidR="00840EFF" w:rsidRDefault="00840EFF">
          <w:pPr>
            <w:pStyle w:val="563247D92199474DA08FA70C9FA0F896"/>
          </w:pPr>
          <w:r w:rsidRPr="00F87BE0">
            <w:rPr>
              <w:rStyle w:val="PlaceholderText"/>
            </w:rPr>
            <w:t>Choose an item.</w:t>
          </w:r>
        </w:p>
      </w:docPartBody>
    </w:docPart>
    <w:docPart>
      <w:docPartPr>
        <w:name w:val="6F65D8AE9D7D4F50999F574B76E15CBA"/>
        <w:category>
          <w:name w:val="General"/>
          <w:gallery w:val="placeholder"/>
        </w:category>
        <w:types>
          <w:type w:val="bbPlcHdr"/>
        </w:types>
        <w:behaviors>
          <w:behavior w:val="content"/>
        </w:behaviors>
        <w:guid w:val="{7E0C4083-D8A8-42CE-AC36-86FF41DDDD37}"/>
      </w:docPartPr>
      <w:docPartBody>
        <w:p w:rsidR="00840EFF" w:rsidRDefault="00840EFF">
          <w:pPr>
            <w:pStyle w:val="6F65D8AE9D7D4F50999F574B76E15CBA"/>
          </w:pPr>
          <w:r w:rsidRPr="003A71FA">
            <w:rPr>
              <w:rStyle w:val="PlaceholderText"/>
            </w:rPr>
            <w:t>Choose an item.</w:t>
          </w:r>
        </w:p>
      </w:docPartBody>
    </w:docPart>
    <w:docPart>
      <w:docPartPr>
        <w:name w:val="E41F3E440D30423DB2B31955C4EEE722"/>
        <w:category>
          <w:name w:val="General"/>
          <w:gallery w:val="placeholder"/>
        </w:category>
        <w:types>
          <w:type w:val="bbPlcHdr"/>
        </w:types>
        <w:behaviors>
          <w:behavior w:val="content"/>
        </w:behaviors>
        <w:guid w:val="{CCFA1700-4F26-454A-9520-67BA9C4E7992}"/>
      </w:docPartPr>
      <w:docPartBody>
        <w:p w:rsidR="00840EFF" w:rsidRDefault="00840EFF">
          <w:pPr>
            <w:pStyle w:val="E41F3E440D30423DB2B31955C4EEE722"/>
          </w:pPr>
          <w:r w:rsidRPr="00F87BE0">
            <w:rPr>
              <w:rStyle w:val="PlaceholderText"/>
            </w:rPr>
            <w:t>Choose an item.</w:t>
          </w:r>
        </w:p>
      </w:docPartBody>
    </w:docPart>
    <w:docPart>
      <w:docPartPr>
        <w:name w:val="1D3B31EC746C45498122E2D7D1470256"/>
        <w:category>
          <w:name w:val="General"/>
          <w:gallery w:val="placeholder"/>
        </w:category>
        <w:types>
          <w:type w:val="bbPlcHdr"/>
        </w:types>
        <w:behaviors>
          <w:behavior w:val="content"/>
        </w:behaviors>
        <w:guid w:val="{4500607F-EF52-40D4-BA1E-BCF832066873}"/>
      </w:docPartPr>
      <w:docPartBody>
        <w:p w:rsidR="00840EFF" w:rsidRDefault="00840EFF">
          <w:pPr>
            <w:pStyle w:val="1D3B31EC746C45498122E2D7D1470256"/>
          </w:pPr>
          <w:r w:rsidRPr="00F87BE0">
            <w:rPr>
              <w:rStyle w:val="PlaceholderText"/>
            </w:rPr>
            <w:t>Choose an item.</w:t>
          </w:r>
        </w:p>
      </w:docPartBody>
    </w:docPart>
    <w:docPart>
      <w:docPartPr>
        <w:name w:val="0D49042AFBE247D09BFFBF64090C3500"/>
        <w:category>
          <w:name w:val="General"/>
          <w:gallery w:val="placeholder"/>
        </w:category>
        <w:types>
          <w:type w:val="bbPlcHdr"/>
        </w:types>
        <w:behaviors>
          <w:behavior w:val="content"/>
        </w:behaviors>
        <w:guid w:val="{6867611B-79F4-48E1-9759-F458147C74D5}"/>
      </w:docPartPr>
      <w:docPartBody>
        <w:p w:rsidR="00840EFF" w:rsidRDefault="00840EFF">
          <w:pPr>
            <w:pStyle w:val="0D49042AFBE247D09BFFBF64090C3500"/>
          </w:pPr>
          <w:r w:rsidRPr="00F87BE0">
            <w:rPr>
              <w:rStyle w:val="PlaceholderText"/>
            </w:rPr>
            <w:t>Choose an item.</w:t>
          </w:r>
        </w:p>
      </w:docPartBody>
    </w:docPart>
    <w:docPart>
      <w:docPartPr>
        <w:name w:val="B73375D255804E389116DF5D30277348"/>
        <w:category>
          <w:name w:val="General"/>
          <w:gallery w:val="placeholder"/>
        </w:category>
        <w:types>
          <w:type w:val="bbPlcHdr"/>
        </w:types>
        <w:behaviors>
          <w:behavior w:val="content"/>
        </w:behaviors>
        <w:guid w:val="{EA31F2BD-13D2-4809-B56E-8428BD73A0D8}"/>
      </w:docPartPr>
      <w:docPartBody>
        <w:p w:rsidR="00840EFF" w:rsidRDefault="00840EFF">
          <w:pPr>
            <w:pStyle w:val="B73375D255804E389116DF5D30277348"/>
          </w:pPr>
          <w:r w:rsidRPr="00F87BE0">
            <w:rPr>
              <w:rStyle w:val="PlaceholderText"/>
            </w:rPr>
            <w:t>Choose an item.</w:t>
          </w:r>
        </w:p>
      </w:docPartBody>
    </w:docPart>
    <w:docPart>
      <w:docPartPr>
        <w:name w:val="C6A3B6340FB84669BADC6C82E3B4B81F"/>
        <w:category>
          <w:name w:val="General"/>
          <w:gallery w:val="placeholder"/>
        </w:category>
        <w:types>
          <w:type w:val="bbPlcHdr"/>
        </w:types>
        <w:behaviors>
          <w:behavior w:val="content"/>
        </w:behaviors>
        <w:guid w:val="{02D23F28-989F-48B6-9635-8329F9A1F002}"/>
      </w:docPartPr>
      <w:docPartBody>
        <w:p w:rsidR="00840EFF" w:rsidRDefault="00840EFF">
          <w:pPr>
            <w:pStyle w:val="C6A3B6340FB84669BADC6C82E3B4B81F"/>
          </w:pPr>
          <w:r w:rsidRPr="003A71FA">
            <w:rPr>
              <w:rStyle w:val="PlaceholderText"/>
            </w:rPr>
            <w:t>Choose an item.</w:t>
          </w:r>
        </w:p>
      </w:docPartBody>
    </w:docPart>
    <w:docPart>
      <w:docPartPr>
        <w:name w:val="4F429ED5FD2047458532031B504D6006"/>
        <w:category>
          <w:name w:val="General"/>
          <w:gallery w:val="placeholder"/>
        </w:category>
        <w:types>
          <w:type w:val="bbPlcHdr"/>
        </w:types>
        <w:behaviors>
          <w:behavior w:val="content"/>
        </w:behaviors>
        <w:guid w:val="{CF38DC35-4F99-4A8D-833A-76EC421BD307}"/>
      </w:docPartPr>
      <w:docPartBody>
        <w:p w:rsidR="00840EFF" w:rsidRDefault="00840EFF">
          <w:pPr>
            <w:pStyle w:val="4F429ED5FD2047458532031B504D6006"/>
          </w:pPr>
          <w:r w:rsidRPr="00F87BE0">
            <w:rPr>
              <w:rStyle w:val="PlaceholderText"/>
            </w:rPr>
            <w:t>Choose an item.</w:t>
          </w:r>
        </w:p>
      </w:docPartBody>
    </w:docPart>
    <w:docPart>
      <w:docPartPr>
        <w:name w:val="0FF23EC81F5D4F6AB93B4C1D0F3E8A21"/>
        <w:category>
          <w:name w:val="General"/>
          <w:gallery w:val="placeholder"/>
        </w:category>
        <w:types>
          <w:type w:val="bbPlcHdr"/>
        </w:types>
        <w:behaviors>
          <w:behavior w:val="content"/>
        </w:behaviors>
        <w:guid w:val="{6EA2B17F-2616-4172-9CA0-6C454D614538}"/>
      </w:docPartPr>
      <w:docPartBody>
        <w:p w:rsidR="00840EFF" w:rsidRDefault="00840EFF">
          <w:pPr>
            <w:pStyle w:val="0FF23EC81F5D4F6AB93B4C1D0F3E8A21"/>
          </w:pPr>
          <w:r w:rsidRPr="003A71FA">
            <w:rPr>
              <w:rStyle w:val="PlaceholderText"/>
            </w:rPr>
            <w:t>Choose an item.</w:t>
          </w:r>
        </w:p>
      </w:docPartBody>
    </w:docPart>
    <w:docPart>
      <w:docPartPr>
        <w:name w:val="6EA8F479D07A48CBB7E2987B709E6A20"/>
        <w:category>
          <w:name w:val="General"/>
          <w:gallery w:val="placeholder"/>
        </w:category>
        <w:types>
          <w:type w:val="bbPlcHdr"/>
        </w:types>
        <w:behaviors>
          <w:behavior w:val="content"/>
        </w:behaviors>
        <w:guid w:val="{C173C375-2497-4780-8F69-66DA99FB26A5}"/>
      </w:docPartPr>
      <w:docPartBody>
        <w:p w:rsidR="00840EFF" w:rsidRDefault="00840EFF">
          <w:pPr>
            <w:pStyle w:val="6EA8F479D07A48CBB7E2987B709E6A20"/>
          </w:pPr>
          <w:r w:rsidRPr="00F87BE0">
            <w:rPr>
              <w:rStyle w:val="PlaceholderText"/>
            </w:rPr>
            <w:t>Choose an item.</w:t>
          </w:r>
        </w:p>
      </w:docPartBody>
    </w:docPart>
    <w:docPart>
      <w:docPartPr>
        <w:name w:val="3CDB6C566C784C2D8865EE2C5A9FC48D"/>
        <w:category>
          <w:name w:val="General"/>
          <w:gallery w:val="placeholder"/>
        </w:category>
        <w:types>
          <w:type w:val="bbPlcHdr"/>
        </w:types>
        <w:behaviors>
          <w:behavior w:val="content"/>
        </w:behaviors>
        <w:guid w:val="{87F13F0C-E6DF-4415-86CC-7DC701AF0319}"/>
      </w:docPartPr>
      <w:docPartBody>
        <w:p w:rsidR="00840EFF" w:rsidRDefault="00840EFF">
          <w:pPr>
            <w:pStyle w:val="3CDB6C566C784C2D8865EE2C5A9FC48D"/>
          </w:pPr>
          <w:r w:rsidRPr="003A71FA">
            <w:rPr>
              <w:rStyle w:val="PlaceholderText"/>
            </w:rPr>
            <w:t>Choose an item.</w:t>
          </w:r>
        </w:p>
      </w:docPartBody>
    </w:docPart>
    <w:docPart>
      <w:docPartPr>
        <w:name w:val="E91D2C38A7284164B35CCF43303399BE"/>
        <w:category>
          <w:name w:val="General"/>
          <w:gallery w:val="placeholder"/>
        </w:category>
        <w:types>
          <w:type w:val="bbPlcHdr"/>
        </w:types>
        <w:behaviors>
          <w:behavior w:val="content"/>
        </w:behaviors>
        <w:guid w:val="{667F38D2-AFE6-4AB2-909C-C69D896393AF}"/>
      </w:docPartPr>
      <w:docPartBody>
        <w:p w:rsidR="00840EFF" w:rsidRDefault="00840EFF">
          <w:pPr>
            <w:pStyle w:val="E91D2C38A7284164B35CCF43303399BE"/>
          </w:pPr>
          <w:r w:rsidRPr="00F87BE0">
            <w:rPr>
              <w:rStyle w:val="PlaceholderText"/>
            </w:rPr>
            <w:t>Choose an item.</w:t>
          </w:r>
        </w:p>
      </w:docPartBody>
    </w:docPart>
    <w:docPart>
      <w:docPartPr>
        <w:name w:val="DAFD92FB2881436AACA161A6EEC409E3"/>
        <w:category>
          <w:name w:val="General"/>
          <w:gallery w:val="placeholder"/>
        </w:category>
        <w:types>
          <w:type w:val="bbPlcHdr"/>
        </w:types>
        <w:behaviors>
          <w:behavior w:val="content"/>
        </w:behaviors>
        <w:guid w:val="{4205088D-9A80-4F4C-8F5E-875520E67BD6}"/>
      </w:docPartPr>
      <w:docPartBody>
        <w:p w:rsidR="00840EFF" w:rsidRDefault="00840EFF" w:rsidP="00840EFF">
          <w:pPr>
            <w:pStyle w:val="DAFD92FB2881436AACA161A6EEC409E3"/>
          </w:pPr>
          <w:r w:rsidRPr="003A71FA">
            <w:rPr>
              <w:rStyle w:val="PlaceholderText"/>
            </w:rPr>
            <w:t>Choose an item.</w:t>
          </w:r>
        </w:p>
      </w:docPartBody>
    </w:docPart>
    <w:docPart>
      <w:docPartPr>
        <w:name w:val="80463EA7BB4F4946A2223C5BC802D6B5"/>
        <w:category>
          <w:name w:val="General"/>
          <w:gallery w:val="placeholder"/>
        </w:category>
        <w:types>
          <w:type w:val="bbPlcHdr"/>
        </w:types>
        <w:behaviors>
          <w:behavior w:val="content"/>
        </w:behaviors>
        <w:guid w:val="{B0F532C0-FAD3-4548-BE18-D9425D06CF6C}"/>
      </w:docPartPr>
      <w:docPartBody>
        <w:p w:rsidR="00840EFF" w:rsidRDefault="00840EFF" w:rsidP="00840EFF">
          <w:pPr>
            <w:pStyle w:val="80463EA7BB4F4946A2223C5BC802D6B5"/>
          </w:pPr>
          <w:r w:rsidRPr="003A71FA">
            <w:rPr>
              <w:rStyle w:val="PlaceholderText"/>
            </w:rPr>
            <w:t>Choose an item.</w:t>
          </w:r>
        </w:p>
      </w:docPartBody>
    </w:docPart>
    <w:docPart>
      <w:docPartPr>
        <w:name w:val="A1EC798E706C4F8BAB6C68222659FE3F"/>
        <w:category>
          <w:name w:val="General"/>
          <w:gallery w:val="placeholder"/>
        </w:category>
        <w:types>
          <w:type w:val="bbPlcHdr"/>
        </w:types>
        <w:behaviors>
          <w:behavior w:val="content"/>
        </w:behaviors>
        <w:guid w:val="{F098BCF5-B0A5-4314-8464-4D62ACE41F39}"/>
      </w:docPartPr>
      <w:docPartBody>
        <w:p w:rsidR="00A110E9" w:rsidRDefault="00E0081B" w:rsidP="00E0081B">
          <w:pPr>
            <w:pStyle w:val="A1EC798E706C4F8BAB6C68222659FE3F"/>
          </w:pPr>
          <w:r w:rsidRPr="003A71FA">
            <w:rPr>
              <w:rStyle w:val="PlaceholderText"/>
            </w:rPr>
            <w:t>Choose an item.</w:t>
          </w:r>
        </w:p>
      </w:docPartBody>
    </w:docPart>
    <w:docPart>
      <w:docPartPr>
        <w:name w:val="7F77BDD916C74D489123243EE82B33B9"/>
        <w:category>
          <w:name w:val="General"/>
          <w:gallery w:val="placeholder"/>
        </w:category>
        <w:types>
          <w:type w:val="bbPlcHdr"/>
        </w:types>
        <w:behaviors>
          <w:behavior w:val="content"/>
        </w:behaviors>
        <w:guid w:val="{993F9880-815A-4AB1-A856-8271F04C69A6}"/>
      </w:docPartPr>
      <w:docPartBody>
        <w:p w:rsidR="00A110E9" w:rsidRDefault="00E0081B" w:rsidP="00E0081B">
          <w:pPr>
            <w:pStyle w:val="7F77BDD916C74D489123243EE82B33B9"/>
          </w:pPr>
          <w:r w:rsidRPr="003A71FA">
            <w:rPr>
              <w:rStyle w:val="PlaceholderText"/>
            </w:rPr>
            <w:t>Choose an item.</w:t>
          </w:r>
        </w:p>
      </w:docPartBody>
    </w:docPart>
    <w:docPart>
      <w:docPartPr>
        <w:name w:val="02A2246937CC41F59CC1A70BD43E579B"/>
        <w:category>
          <w:name w:val="General"/>
          <w:gallery w:val="placeholder"/>
        </w:category>
        <w:types>
          <w:type w:val="bbPlcHdr"/>
        </w:types>
        <w:behaviors>
          <w:behavior w:val="content"/>
        </w:behaviors>
        <w:guid w:val="{71F821BC-590D-4B8E-B856-743E17F81C82}"/>
      </w:docPartPr>
      <w:docPartBody>
        <w:p w:rsidR="009218DC" w:rsidRDefault="00AB2D6E" w:rsidP="00AB2D6E">
          <w:pPr>
            <w:pStyle w:val="02A2246937CC41F59CC1A70BD43E579B"/>
          </w:pPr>
          <w:r w:rsidRPr="003A71FA">
            <w:rPr>
              <w:rStyle w:val="PlaceholderText"/>
            </w:rPr>
            <w:t>Choose an item.</w:t>
          </w:r>
        </w:p>
      </w:docPartBody>
    </w:docPart>
    <w:docPart>
      <w:docPartPr>
        <w:name w:val="11EE0F3047C04F7DB322F80C203F10F0"/>
        <w:category>
          <w:name w:val="General"/>
          <w:gallery w:val="placeholder"/>
        </w:category>
        <w:types>
          <w:type w:val="bbPlcHdr"/>
        </w:types>
        <w:behaviors>
          <w:behavior w:val="content"/>
        </w:behaviors>
        <w:guid w:val="{B0047131-75B5-4C5D-8DA6-8019B1A508E2}"/>
      </w:docPartPr>
      <w:docPartBody>
        <w:p w:rsidR="009218DC" w:rsidRDefault="00AB2D6E" w:rsidP="00AB2D6E">
          <w:pPr>
            <w:pStyle w:val="11EE0F3047C04F7DB322F80C203F10F0"/>
          </w:pPr>
          <w:r w:rsidRPr="003A71FA">
            <w:rPr>
              <w:rStyle w:val="PlaceholderText"/>
            </w:rPr>
            <w:t>Choose an item.</w:t>
          </w:r>
        </w:p>
      </w:docPartBody>
    </w:docPart>
    <w:docPart>
      <w:docPartPr>
        <w:name w:val="38EB1B34B77646D9A42CAD1121E9E004"/>
        <w:category>
          <w:name w:val="General"/>
          <w:gallery w:val="placeholder"/>
        </w:category>
        <w:types>
          <w:type w:val="bbPlcHdr"/>
        </w:types>
        <w:behaviors>
          <w:behavior w:val="content"/>
        </w:behaviors>
        <w:guid w:val="{4CEC39B1-AD6F-4A0A-AE72-0C22ED7B588A}"/>
      </w:docPartPr>
      <w:docPartBody>
        <w:p w:rsidR="00D23B91" w:rsidRDefault="009218DC" w:rsidP="009218DC">
          <w:pPr>
            <w:pStyle w:val="38EB1B34B77646D9A42CAD1121E9E004"/>
          </w:pPr>
          <w:r w:rsidRPr="00F87BE0">
            <w:rPr>
              <w:rStyle w:val="PlaceholderText"/>
            </w:rPr>
            <w:t>Choose an item.</w:t>
          </w:r>
        </w:p>
      </w:docPartBody>
    </w:docPart>
    <w:docPart>
      <w:docPartPr>
        <w:name w:val="CD0D71BA5B6846779E7CE3BB1B58F1F3"/>
        <w:category>
          <w:name w:val="General"/>
          <w:gallery w:val="placeholder"/>
        </w:category>
        <w:types>
          <w:type w:val="bbPlcHdr"/>
        </w:types>
        <w:behaviors>
          <w:behavior w:val="content"/>
        </w:behaviors>
        <w:guid w:val="{ADA97078-A403-4206-8389-EC45A6146A63}"/>
      </w:docPartPr>
      <w:docPartBody>
        <w:p w:rsidR="00D23B91" w:rsidRDefault="009218DC" w:rsidP="009218DC">
          <w:pPr>
            <w:pStyle w:val="CD0D71BA5B6846779E7CE3BB1B58F1F3"/>
          </w:pPr>
          <w:r w:rsidRPr="00F87BE0">
            <w:rPr>
              <w:rStyle w:val="PlaceholderText"/>
            </w:rPr>
            <w:t>Choose an item.</w:t>
          </w:r>
        </w:p>
      </w:docPartBody>
    </w:docPart>
    <w:docPart>
      <w:docPartPr>
        <w:name w:val="8C64816DB660460EA962E71DC9F6446D"/>
        <w:category>
          <w:name w:val="General"/>
          <w:gallery w:val="placeholder"/>
        </w:category>
        <w:types>
          <w:type w:val="bbPlcHdr"/>
        </w:types>
        <w:behaviors>
          <w:behavior w:val="content"/>
        </w:behaviors>
        <w:guid w:val="{8D1B1725-6253-43EA-9218-5FB62D73B34A}"/>
      </w:docPartPr>
      <w:docPartBody>
        <w:p w:rsidR="00D23B91" w:rsidRDefault="009218DC" w:rsidP="009218DC">
          <w:pPr>
            <w:pStyle w:val="8C64816DB660460EA962E71DC9F6446D"/>
          </w:pPr>
          <w:r w:rsidRPr="00F87BE0">
            <w:rPr>
              <w:rStyle w:val="PlaceholderText"/>
            </w:rPr>
            <w:t>Choose an item.</w:t>
          </w:r>
        </w:p>
      </w:docPartBody>
    </w:docPart>
    <w:docPart>
      <w:docPartPr>
        <w:name w:val="F5A64657D9D6472C93C4DA92EA790119"/>
        <w:category>
          <w:name w:val="General"/>
          <w:gallery w:val="placeholder"/>
        </w:category>
        <w:types>
          <w:type w:val="bbPlcHdr"/>
        </w:types>
        <w:behaviors>
          <w:behavior w:val="content"/>
        </w:behaviors>
        <w:guid w:val="{68C5694C-E27B-424A-A91B-DEC82A3E6F90}"/>
      </w:docPartPr>
      <w:docPartBody>
        <w:p w:rsidR="00D23B91" w:rsidRDefault="009218DC" w:rsidP="009218DC">
          <w:pPr>
            <w:pStyle w:val="F5A64657D9D6472C93C4DA92EA790119"/>
          </w:pPr>
          <w:r w:rsidRPr="003A71FA">
            <w:rPr>
              <w:rStyle w:val="PlaceholderText"/>
            </w:rPr>
            <w:t>Choose an item.</w:t>
          </w:r>
        </w:p>
      </w:docPartBody>
    </w:docPart>
    <w:docPart>
      <w:docPartPr>
        <w:name w:val="17A5012CDBE54735922D711E95A894AD"/>
        <w:category>
          <w:name w:val="General"/>
          <w:gallery w:val="placeholder"/>
        </w:category>
        <w:types>
          <w:type w:val="bbPlcHdr"/>
        </w:types>
        <w:behaviors>
          <w:behavior w:val="content"/>
        </w:behaviors>
        <w:guid w:val="{1A2EF57B-1D96-421C-A1CD-4DFEB9ABBD59}"/>
      </w:docPartPr>
      <w:docPartBody>
        <w:p w:rsidR="00D23B91" w:rsidRDefault="009218DC" w:rsidP="009218DC">
          <w:pPr>
            <w:pStyle w:val="17A5012CDBE54735922D711E95A894AD"/>
          </w:pPr>
          <w:r w:rsidRPr="00F87BE0">
            <w:rPr>
              <w:rStyle w:val="PlaceholderText"/>
            </w:rPr>
            <w:t>Choose an item.</w:t>
          </w:r>
        </w:p>
      </w:docPartBody>
    </w:docPart>
    <w:docPart>
      <w:docPartPr>
        <w:name w:val="5A7E6BD0FA264B149E704053C5B99C17"/>
        <w:category>
          <w:name w:val="General"/>
          <w:gallery w:val="placeholder"/>
        </w:category>
        <w:types>
          <w:type w:val="bbPlcHdr"/>
        </w:types>
        <w:behaviors>
          <w:behavior w:val="content"/>
        </w:behaviors>
        <w:guid w:val="{3F4A2F6E-CE02-4BC0-BA6E-1BF5D48A9115}"/>
      </w:docPartPr>
      <w:docPartBody>
        <w:p w:rsidR="00D23B91" w:rsidRDefault="009218DC" w:rsidP="009218DC">
          <w:pPr>
            <w:pStyle w:val="5A7E6BD0FA264B149E704053C5B99C17"/>
          </w:pPr>
          <w:r w:rsidRPr="003A71FA">
            <w:rPr>
              <w:rStyle w:val="PlaceholderText"/>
            </w:rPr>
            <w:t>Choose an item.</w:t>
          </w:r>
        </w:p>
      </w:docPartBody>
    </w:docPart>
    <w:docPart>
      <w:docPartPr>
        <w:name w:val="F9FCFCE9DDBC49D48F350F9713758042"/>
        <w:category>
          <w:name w:val="General"/>
          <w:gallery w:val="placeholder"/>
        </w:category>
        <w:types>
          <w:type w:val="bbPlcHdr"/>
        </w:types>
        <w:behaviors>
          <w:behavior w:val="content"/>
        </w:behaviors>
        <w:guid w:val="{EEF78029-8432-4DA0-9F98-D5A406BBE026}"/>
      </w:docPartPr>
      <w:docPartBody>
        <w:p w:rsidR="00D23B91" w:rsidRDefault="009218DC" w:rsidP="009218DC">
          <w:pPr>
            <w:pStyle w:val="F9FCFCE9DDBC49D48F350F9713758042"/>
          </w:pPr>
          <w:r w:rsidRPr="00F87BE0">
            <w:rPr>
              <w:rStyle w:val="PlaceholderText"/>
            </w:rPr>
            <w:t>Choose an item.</w:t>
          </w:r>
        </w:p>
      </w:docPartBody>
    </w:docPart>
    <w:docPart>
      <w:docPartPr>
        <w:name w:val="DC780FD1498B4843A493665273585632"/>
        <w:category>
          <w:name w:val="General"/>
          <w:gallery w:val="placeholder"/>
        </w:category>
        <w:types>
          <w:type w:val="bbPlcHdr"/>
        </w:types>
        <w:behaviors>
          <w:behavior w:val="content"/>
        </w:behaviors>
        <w:guid w:val="{3832B260-E612-4E1A-8C08-2EF2746E610B}"/>
      </w:docPartPr>
      <w:docPartBody>
        <w:p w:rsidR="00D23B91" w:rsidRDefault="009218DC" w:rsidP="009218DC">
          <w:pPr>
            <w:pStyle w:val="DC780FD1498B4843A493665273585632"/>
          </w:pPr>
          <w:r w:rsidRPr="003A71FA">
            <w:rPr>
              <w:rStyle w:val="PlaceholderText"/>
            </w:rPr>
            <w:t>Choose an item.</w:t>
          </w:r>
        </w:p>
      </w:docPartBody>
    </w:docPart>
    <w:docPart>
      <w:docPartPr>
        <w:name w:val="BA44145B66BD4CB99E07297BE12D6D25"/>
        <w:category>
          <w:name w:val="General"/>
          <w:gallery w:val="placeholder"/>
        </w:category>
        <w:types>
          <w:type w:val="bbPlcHdr"/>
        </w:types>
        <w:behaviors>
          <w:behavior w:val="content"/>
        </w:behaviors>
        <w:guid w:val="{EA1A683D-FF91-4CC2-AF48-BB5FB2F3EDF0}"/>
      </w:docPartPr>
      <w:docPartBody>
        <w:p w:rsidR="00D23B91" w:rsidRDefault="009218DC" w:rsidP="009218DC">
          <w:pPr>
            <w:pStyle w:val="BA44145B66BD4CB99E07297BE12D6D25"/>
          </w:pPr>
          <w:r w:rsidRPr="00F87BE0">
            <w:rPr>
              <w:rStyle w:val="PlaceholderText"/>
            </w:rPr>
            <w:t>Choose an item.</w:t>
          </w:r>
        </w:p>
      </w:docPartBody>
    </w:docPart>
    <w:docPart>
      <w:docPartPr>
        <w:name w:val="1F52FF73E198458B973583AFEE95C4F2"/>
        <w:category>
          <w:name w:val="General"/>
          <w:gallery w:val="placeholder"/>
        </w:category>
        <w:types>
          <w:type w:val="bbPlcHdr"/>
        </w:types>
        <w:behaviors>
          <w:behavior w:val="content"/>
        </w:behaviors>
        <w:guid w:val="{04C68CD6-AC23-4439-B86F-2D46E56A5B88}"/>
      </w:docPartPr>
      <w:docPartBody>
        <w:p w:rsidR="00D23B91" w:rsidRDefault="009218DC" w:rsidP="009218DC">
          <w:pPr>
            <w:pStyle w:val="1F52FF73E198458B973583AFEE95C4F2"/>
          </w:pPr>
          <w:r w:rsidRPr="00F87BE0">
            <w:rPr>
              <w:rStyle w:val="PlaceholderText"/>
            </w:rPr>
            <w:t>Choose an item.</w:t>
          </w:r>
        </w:p>
      </w:docPartBody>
    </w:docPart>
    <w:docPart>
      <w:docPartPr>
        <w:name w:val="F88894A693694D5CBF959C70F1D317FC"/>
        <w:category>
          <w:name w:val="General"/>
          <w:gallery w:val="placeholder"/>
        </w:category>
        <w:types>
          <w:type w:val="bbPlcHdr"/>
        </w:types>
        <w:behaviors>
          <w:behavior w:val="content"/>
        </w:behaviors>
        <w:guid w:val="{34B1207D-89EF-436D-AAF1-6046DE6EA991}"/>
      </w:docPartPr>
      <w:docPartBody>
        <w:p w:rsidR="00D23B91" w:rsidRDefault="009218DC" w:rsidP="009218DC">
          <w:pPr>
            <w:pStyle w:val="F88894A693694D5CBF959C70F1D317FC"/>
          </w:pPr>
          <w:r w:rsidRPr="00F87BE0">
            <w:rPr>
              <w:rStyle w:val="PlaceholderText"/>
            </w:rPr>
            <w:t>Choose an item.</w:t>
          </w:r>
        </w:p>
      </w:docPartBody>
    </w:docPart>
    <w:docPart>
      <w:docPartPr>
        <w:name w:val="3966D9BDB201443F9FFAEEEBD3BCF866"/>
        <w:category>
          <w:name w:val="General"/>
          <w:gallery w:val="placeholder"/>
        </w:category>
        <w:types>
          <w:type w:val="bbPlcHdr"/>
        </w:types>
        <w:behaviors>
          <w:behavior w:val="content"/>
        </w:behaviors>
        <w:guid w:val="{55C8206A-7005-4493-88A8-3089453F858C}"/>
      </w:docPartPr>
      <w:docPartBody>
        <w:p w:rsidR="00D23B91" w:rsidRDefault="009218DC" w:rsidP="009218DC">
          <w:pPr>
            <w:pStyle w:val="3966D9BDB201443F9FFAEEEBD3BCF866"/>
          </w:pPr>
          <w:r w:rsidRPr="00F87BE0">
            <w:rPr>
              <w:rStyle w:val="PlaceholderText"/>
            </w:rPr>
            <w:t>Choose an item.</w:t>
          </w:r>
        </w:p>
      </w:docPartBody>
    </w:docPart>
    <w:docPart>
      <w:docPartPr>
        <w:name w:val="3BF6F4CA95404649B29B0DD93F6A0375"/>
        <w:category>
          <w:name w:val="General"/>
          <w:gallery w:val="placeholder"/>
        </w:category>
        <w:types>
          <w:type w:val="bbPlcHdr"/>
        </w:types>
        <w:behaviors>
          <w:behavior w:val="content"/>
        </w:behaviors>
        <w:guid w:val="{4107B269-B27E-46D5-B089-8F8E2DABD92A}"/>
      </w:docPartPr>
      <w:docPartBody>
        <w:p w:rsidR="00D23B91" w:rsidRDefault="009218DC" w:rsidP="009218DC">
          <w:pPr>
            <w:pStyle w:val="3BF6F4CA95404649B29B0DD93F6A0375"/>
          </w:pPr>
          <w:r w:rsidRPr="003A71FA">
            <w:rPr>
              <w:rStyle w:val="PlaceholderText"/>
            </w:rPr>
            <w:t>Choose an item.</w:t>
          </w:r>
        </w:p>
      </w:docPartBody>
    </w:docPart>
    <w:docPart>
      <w:docPartPr>
        <w:name w:val="54F5D8ED601544A1B5C2E980BFCFBFEE"/>
        <w:category>
          <w:name w:val="General"/>
          <w:gallery w:val="placeholder"/>
        </w:category>
        <w:types>
          <w:type w:val="bbPlcHdr"/>
        </w:types>
        <w:behaviors>
          <w:behavior w:val="content"/>
        </w:behaviors>
        <w:guid w:val="{14230CB3-6648-4D3D-A4DE-5B32A8A6EDA7}"/>
      </w:docPartPr>
      <w:docPartBody>
        <w:p w:rsidR="00D23B91" w:rsidRDefault="009218DC" w:rsidP="009218DC">
          <w:pPr>
            <w:pStyle w:val="54F5D8ED601544A1B5C2E980BFCFBFEE"/>
          </w:pPr>
          <w:r w:rsidRPr="00F87BE0">
            <w:rPr>
              <w:rStyle w:val="PlaceholderText"/>
            </w:rPr>
            <w:t>Choose an item.</w:t>
          </w:r>
        </w:p>
      </w:docPartBody>
    </w:docPart>
    <w:docPart>
      <w:docPartPr>
        <w:name w:val="38E316B60AA14B24AEDAB1793E60FEAD"/>
        <w:category>
          <w:name w:val="General"/>
          <w:gallery w:val="placeholder"/>
        </w:category>
        <w:types>
          <w:type w:val="bbPlcHdr"/>
        </w:types>
        <w:behaviors>
          <w:behavior w:val="content"/>
        </w:behaviors>
        <w:guid w:val="{F6849DF9-A1BF-49A5-8376-B7DD2E214275}"/>
      </w:docPartPr>
      <w:docPartBody>
        <w:p w:rsidR="00D23B91" w:rsidRDefault="009218DC" w:rsidP="009218DC">
          <w:pPr>
            <w:pStyle w:val="38E316B60AA14B24AEDAB1793E60FEAD"/>
          </w:pPr>
          <w:r w:rsidRPr="003A71FA">
            <w:rPr>
              <w:rStyle w:val="PlaceholderText"/>
            </w:rPr>
            <w:t>Choose an item.</w:t>
          </w:r>
        </w:p>
      </w:docPartBody>
    </w:docPart>
    <w:docPart>
      <w:docPartPr>
        <w:name w:val="89C4FBCCE1BB44ADB19F724B63BC6BF8"/>
        <w:category>
          <w:name w:val="General"/>
          <w:gallery w:val="placeholder"/>
        </w:category>
        <w:types>
          <w:type w:val="bbPlcHdr"/>
        </w:types>
        <w:behaviors>
          <w:behavior w:val="content"/>
        </w:behaviors>
        <w:guid w:val="{BE09D83F-4206-493D-8353-C81CEB4428BD}"/>
      </w:docPartPr>
      <w:docPartBody>
        <w:p w:rsidR="00D23B91" w:rsidRDefault="009218DC" w:rsidP="009218DC">
          <w:pPr>
            <w:pStyle w:val="89C4FBCCE1BB44ADB19F724B63BC6BF8"/>
          </w:pPr>
          <w:r w:rsidRPr="00F87BE0">
            <w:rPr>
              <w:rStyle w:val="PlaceholderText"/>
            </w:rPr>
            <w:t>Choose an item.</w:t>
          </w:r>
        </w:p>
      </w:docPartBody>
    </w:docPart>
    <w:docPart>
      <w:docPartPr>
        <w:name w:val="563D695575934632929A5AC0EA56432D"/>
        <w:category>
          <w:name w:val="General"/>
          <w:gallery w:val="placeholder"/>
        </w:category>
        <w:types>
          <w:type w:val="bbPlcHdr"/>
        </w:types>
        <w:behaviors>
          <w:behavior w:val="content"/>
        </w:behaviors>
        <w:guid w:val="{5C86B728-518D-422F-93E7-37ED2970C4B1}"/>
      </w:docPartPr>
      <w:docPartBody>
        <w:p w:rsidR="00D23B91" w:rsidRDefault="009218DC" w:rsidP="009218DC">
          <w:pPr>
            <w:pStyle w:val="563D695575934632929A5AC0EA56432D"/>
          </w:pPr>
          <w:r w:rsidRPr="003A71FA">
            <w:rPr>
              <w:rStyle w:val="PlaceholderText"/>
            </w:rPr>
            <w:t>Choose an item.</w:t>
          </w:r>
        </w:p>
      </w:docPartBody>
    </w:docPart>
    <w:docPart>
      <w:docPartPr>
        <w:name w:val="45EEF0E871714D8DABF3EB2F21F9D440"/>
        <w:category>
          <w:name w:val="General"/>
          <w:gallery w:val="placeholder"/>
        </w:category>
        <w:types>
          <w:type w:val="bbPlcHdr"/>
        </w:types>
        <w:behaviors>
          <w:behavior w:val="content"/>
        </w:behaviors>
        <w:guid w:val="{86C69231-E6F4-4428-9504-687474874EFF}"/>
      </w:docPartPr>
      <w:docPartBody>
        <w:p w:rsidR="00D23B91" w:rsidRDefault="009218DC" w:rsidP="009218DC">
          <w:pPr>
            <w:pStyle w:val="45EEF0E871714D8DABF3EB2F21F9D440"/>
          </w:pPr>
          <w:r w:rsidRPr="00F87BE0">
            <w:rPr>
              <w:rStyle w:val="PlaceholderText"/>
            </w:rPr>
            <w:t>Choose an item.</w:t>
          </w:r>
        </w:p>
      </w:docPartBody>
    </w:docPart>
    <w:docPart>
      <w:docPartPr>
        <w:name w:val="B0156A8219C64363A091EF9A1A113F1F"/>
        <w:category>
          <w:name w:val="General"/>
          <w:gallery w:val="placeholder"/>
        </w:category>
        <w:types>
          <w:type w:val="bbPlcHdr"/>
        </w:types>
        <w:behaviors>
          <w:behavior w:val="content"/>
        </w:behaviors>
        <w:guid w:val="{673B6391-30E6-43F4-AA8F-723109766784}"/>
      </w:docPartPr>
      <w:docPartBody>
        <w:p w:rsidR="00D23B91" w:rsidRDefault="009218DC" w:rsidP="009218DC">
          <w:pPr>
            <w:pStyle w:val="B0156A8219C64363A091EF9A1A113F1F"/>
          </w:pPr>
          <w:r w:rsidRPr="00F87BE0">
            <w:rPr>
              <w:rStyle w:val="PlaceholderText"/>
            </w:rPr>
            <w:t>Choose an item.</w:t>
          </w:r>
        </w:p>
      </w:docPartBody>
    </w:docPart>
    <w:docPart>
      <w:docPartPr>
        <w:name w:val="4457924FDAEB4E28AFF817CE7F3312F5"/>
        <w:category>
          <w:name w:val="General"/>
          <w:gallery w:val="placeholder"/>
        </w:category>
        <w:types>
          <w:type w:val="bbPlcHdr"/>
        </w:types>
        <w:behaviors>
          <w:behavior w:val="content"/>
        </w:behaviors>
        <w:guid w:val="{4C0106AE-1B89-4DF7-9DD3-F71582011F34}"/>
      </w:docPartPr>
      <w:docPartBody>
        <w:p w:rsidR="00D23B91" w:rsidRDefault="009218DC" w:rsidP="009218DC">
          <w:pPr>
            <w:pStyle w:val="4457924FDAEB4E28AFF817CE7F3312F5"/>
          </w:pPr>
          <w:r w:rsidRPr="00F87BE0">
            <w:rPr>
              <w:rStyle w:val="PlaceholderText"/>
            </w:rPr>
            <w:t>Choose an item.</w:t>
          </w:r>
        </w:p>
      </w:docPartBody>
    </w:docPart>
    <w:docPart>
      <w:docPartPr>
        <w:name w:val="CD464C53FFB4454C9C88C5852F2B579D"/>
        <w:category>
          <w:name w:val="General"/>
          <w:gallery w:val="placeholder"/>
        </w:category>
        <w:types>
          <w:type w:val="bbPlcHdr"/>
        </w:types>
        <w:behaviors>
          <w:behavior w:val="content"/>
        </w:behaviors>
        <w:guid w:val="{7C36CADA-F6A4-471E-8CC3-D9F3E441A903}"/>
      </w:docPartPr>
      <w:docPartBody>
        <w:p w:rsidR="00D23B91" w:rsidRDefault="009218DC" w:rsidP="009218DC">
          <w:pPr>
            <w:pStyle w:val="CD464C53FFB4454C9C88C5852F2B579D"/>
          </w:pPr>
          <w:r w:rsidRPr="00F87BE0">
            <w:rPr>
              <w:rStyle w:val="PlaceholderText"/>
            </w:rPr>
            <w:t>Choose an item.</w:t>
          </w:r>
        </w:p>
      </w:docPartBody>
    </w:docPart>
    <w:docPart>
      <w:docPartPr>
        <w:name w:val="1C86C94C15D34A2999FB64C80D9C8118"/>
        <w:category>
          <w:name w:val="General"/>
          <w:gallery w:val="placeholder"/>
        </w:category>
        <w:types>
          <w:type w:val="bbPlcHdr"/>
        </w:types>
        <w:behaviors>
          <w:behavior w:val="content"/>
        </w:behaviors>
        <w:guid w:val="{F0D8F19D-AE38-4CE7-A1DA-A683E6636A3C}"/>
      </w:docPartPr>
      <w:docPartBody>
        <w:p w:rsidR="00D23B91" w:rsidRDefault="009218DC" w:rsidP="009218DC">
          <w:pPr>
            <w:pStyle w:val="1C86C94C15D34A2999FB64C80D9C8118"/>
          </w:pPr>
          <w:r w:rsidRPr="003A71FA">
            <w:rPr>
              <w:rStyle w:val="PlaceholderText"/>
            </w:rPr>
            <w:t>Choose an item.</w:t>
          </w:r>
        </w:p>
      </w:docPartBody>
    </w:docPart>
    <w:docPart>
      <w:docPartPr>
        <w:name w:val="611785454B00473280E067A6F80DC9AD"/>
        <w:category>
          <w:name w:val="General"/>
          <w:gallery w:val="placeholder"/>
        </w:category>
        <w:types>
          <w:type w:val="bbPlcHdr"/>
        </w:types>
        <w:behaviors>
          <w:behavior w:val="content"/>
        </w:behaviors>
        <w:guid w:val="{EFFF334D-9378-4B3E-8E02-5DA3E875F923}"/>
      </w:docPartPr>
      <w:docPartBody>
        <w:p w:rsidR="00D23B91" w:rsidRDefault="009218DC" w:rsidP="009218DC">
          <w:pPr>
            <w:pStyle w:val="611785454B00473280E067A6F80DC9AD"/>
          </w:pPr>
          <w:r w:rsidRPr="00F87BE0">
            <w:rPr>
              <w:rStyle w:val="PlaceholderText"/>
            </w:rPr>
            <w:t>Choose an item.</w:t>
          </w:r>
        </w:p>
      </w:docPartBody>
    </w:docPart>
    <w:docPart>
      <w:docPartPr>
        <w:name w:val="706AB404011A4A38B6F63B008C937E18"/>
        <w:category>
          <w:name w:val="General"/>
          <w:gallery w:val="placeholder"/>
        </w:category>
        <w:types>
          <w:type w:val="bbPlcHdr"/>
        </w:types>
        <w:behaviors>
          <w:behavior w:val="content"/>
        </w:behaviors>
        <w:guid w:val="{8B081BCB-B5EC-43DA-9CD9-9CF56E54F470}"/>
      </w:docPartPr>
      <w:docPartBody>
        <w:p w:rsidR="00D23B91" w:rsidRDefault="009218DC" w:rsidP="009218DC">
          <w:pPr>
            <w:pStyle w:val="706AB404011A4A38B6F63B008C937E18"/>
          </w:pPr>
          <w:r w:rsidRPr="003A71FA">
            <w:rPr>
              <w:rStyle w:val="PlaceholderText"/>
            </w:rPr>
            <w:t>Choose an item.</w:t>
          </w:r>
        </w:p>
      </w:docPartBody>
    </w:docPart>
    <w:docPart>
      <w:docPartPr>
        <w:name w:val="8EC5B0DF738B4AAF9CDD170AB0CA3072"/>
        <w:category>
          <w:name w:val="General"/>
          <w:gallery w:val="placeholder"/>
        </w:category>
        <w:types>
          <w:type w:val="bbPlcHdr"/>
        </w:types>
        <w:behaviors>
          <w:behavior w:val="content"/>
        </w:behaviors>
        <w:guid w:val="{47DEB5B4-13C6-42CB-9AAA-08719C4A752F}"/>
      </w:docPartPr>
      <w:docPartBody>
        <w:p w:rsidR="00D23B91" w:rsidRDefault="009218DC" w:rsidP="009218DC">
          <w:pPr>
            <w:pStyle w:val="8EC5B0DF738B4AAF9CDD170AB0CA3072"/>
          </w:pPr>
          <w:r w:rsidRPr="00F87BE0">
            <w:rPr>
              <w:rStyle w:val="PlaceholderText"/>
            </w:rPr>
            <w:t>Choose an item.</w:t>
          </w:r>
        </w:p>
      </w:docPartBody>
    </w:docPart>
    <w:docPart>
      <w:docPartPr>
        <w:name w:val="99CC2F7DD4BB40CBA6CD1E5EFD69E92D"/>
        <w:category>
          <w:name w:val="General"/>
          <w:gallery w:val="placeholder"/>
        </w:category>
        <w:types>
          <w:type w:val="bbPlcHdr"/>
        </w:types>
        <w:behaviors>
          <w:behavior w:val="content"/>
        </w:behaviors>
        <w:guid w:val="{C0C44966-240C-490A-B0CA-71AC831AD5FD}"/>
      </w:docPartPr>
      <w:docPartBody>
        <w:p w:rsidR="00D23B91" w:rsidRDefault="009218DC" w:rsidP="009218DC">
          <w:pPr>
            <w:pStyle w:val="99CC2F7DD4BB40CBA6CD1E5EFD69E92D"/>
          </w:pPr>
          <w:r w:rsidRPr="003A71FA">
            <w:rPr>
              <w:rStyle w:val="PlaceholderText"/>
            </w:rPr>
            <w:t>Choose an item.</w:t>
          </w:r>
        </w:p>
      </w:docPartBody>
    </w:docPart>
    <w:docPart>
      <w:docPartPr>
        <w:name w:val="1F01F703041D4606BB4AF508FE33863B"/>
        <w:category>
          <w:name w:val="General"/>
          <w:gallery w:val="placeholder"/>
        </w:category>
        <w:types>
          <w:type w:val="bbPlcHdr"/>
        </w:types>
        <w:behaviors>
          <w:behavior w:val="content"/>
        </w:behaviors>
        <w:guid w:val="{7AA22D4C-1452-46F3-9223-48F75C94F205}"/>
      </w:docPartPr>
      <w:docPartBody>
        <w:p w:rsidR="00D23B91" w:rsidRDefault="009218DC" w:rsidP="009218DC">
          <w:pPr>
            <w:pStyle w:val="1F01F703041D4606BB4AF508FE33863B"/>
          </w:pPr>
          <w:r w:rsidRPr="00F87BE0">
            <w:rPr>
              <w:rStyle w:val="PlaceholderText"/>
            </w:rPr>
            <w:t>Choose an item.</w:t>
          </w:r>
        </w:p>
      </w:docPartBody>
    </w:docPart>
    <w:docPart>
      <w:docPartPr>
        <w:name w:val="7FB8C147BEDA41EB829CFAD9D058F5C0"/>
        <w:category>
          <w:name w:val="General"/>
          <w:gallery w:val="placeholder"/>
        </w:category>
        <w:types>
          <w:type w:val="bbPlcHdr"/>
        </w:types>
        <w:behaviors>
          <w:behavior w:val="content"/>
        </w:behaviors>
        <w:guid w:val="{A2AD6E43-6B48-48F0-9EF9-42F48B1727AB}"/>
      </w:docPartPr>
      <w:docPartBody>
        <w:p w:rsidR="00D23B91" w:rsidRDefault="009218DC" w:rsidP="009218DC">
          <w:pPr>
            <w:pStyle w:val="7FB8C147BEDA41EB829CFAD9D058F5C0"/>
          </w:pPr>
          <w:r w:rsidRPr="00F87BE0">
            <w:rPr>
              <w:rStyle w:val="PlaceholderText"/>
            </w:rPr>
            <w:t>Choose an item.</w:t>
          </w:r>
        </w:p>
      </w:docPartBody>
    </w:docPart>
    <w:docPart>
      <w:docPartPr>
        <w:name w:val="6A9274DA784C4539A1F2BC5EB461FFC8"/>
        <w:category>
          <w:name w:val="General"/>
          <w:gallery w:val="placeholder"/>
        </w:category>
        <w:types>
          <w:type w:val="bbPlcHdr"/>
        </w:types>
        <w:behaviors>
          <w:behavior w:val="content"/>
        </w:behaviors>
        <w:guid w:val="{5524819B-B1D1-45B7-8D22-2E47CCDA978A}"/>
      </w:docPartPr>
      <w:docPartBody>
        <w:p w:rsidR="00D23B91" w:rsidRDefault="009218DC" w:rsidP="009218DC">
          <w:pPr>
            <w:pStyle w:val="6A9274DA784C4539A1F2BC5EB461FFC8"/>
          </w:pPr>
          <w:r w:rsidRPr="00F87BE0">
            <w:rPr>
              <w:rStyle w:val="PlaceholderText"/>
            </w:rPr>
            <w:t>Choose an item.</w:t>
          </w:r>
        </w:p>
      </w:docPartBody>
    </w:docPart>
    <w:docPart>
      <w:docPartPr>
        <w:name w:val="4D04728E5F374162A49C4BFD335FA538"/>
        <w:category>
          <w:name w:val="General"/>
          <w:gallery w:val="placeholder"/>
        </w:category>
        <w:types>
          <w:type w:val="bbPlcHdr"/>
        </w:types>
        <w:behaviors>
          <w:behavior w:val="content"/>
        </w:behaviors>
        <w:guid w:val="{2E526EDE-D3E2-4643-A060-AA4BB705F87E}"/>
      </w:docPartPr>
      <w:docPartBody>
        <w:p w:rsidR="00D23B91" w:rsidRDefault="009218DC" w:rsidP="009218DC">
          <w:pPr>
            <w:pStyle w:val="4D04728E5F374162A49C4BFD335FA538"/>
          </w:pPr>
          <w:r w:rsidRPr="00F87BE0">
            <w:rPr>
              <w:rStyle w:val="PlaceholderText"/>
            </w:rPr>
            <w:t>Choose an item.</w:t>
          </w:r>
        </w:p>
      </w:docPartBody>
    </w:docPart>
    <w:docPart>
      <w:docPartPr>
        <w:name w:val="B0DC0FCE5AB8486F80ED3395D3C0ACD0"/>
        <w:category>
          <w:name w:val="General"/>
          <w:gallery w:val="placeholder"/>
        </w:category>
        <w:types>
          <w:type w:val="bbPlcHdr"/>
        </w:types>
        <w:behaviors>
          <w:behavior w:val="content"/>
        </w:behaviors>
        <w:guid w:val="{8A8083D8-D098-4183-BA58-61E3A5AD1CA8}"/>
      </w:docPartPr>
      <w:docPartBody>
        <w:p w:rsidR="00D23B91" w:rsidRDefault="009218DC" w:rsidP="009218DC">
          <w:pPr>
            <w:pStyle w:val="B0DC0FCE5AB8486F80ED3395D3C0ACD0"/>
          </w:pPr>
          <w:r w:rsidRPr="003A71FA">
            <w:rPr>
              <w:rStyle w:val="PlaceholderText"/>
            </w:rPr>
            <w:t>Choose an item.</w:t>
          </w:r>
        </w:p>
      </w:docPartBody>
    </w:docPart>
    <w:docPart>
      <w:docPartPr>
        <w:name w:val="5E6C17A5732046718DD8608163A3B657"/>
        <w:category>
          <w:name w:val="General"/>
          <w:gallery w:val="placeholder"/>
        </w:category>
        <w:types>
          <w:type w:val="bbPlcHdr"/>
        </w:types>
        <w:behaviors>
          <w:behavior w:val="content"/>
        </w:behaviors>
        <w:guid w:val="{5225FE3A-E324-4B52-A7A9-FC7F0EB4041D}"/>
      </w:docPartPr>
      <w:docPartBody>
        <w:p w:rsidR="00D23B91" w:rsidRDefault="009218DC" w:rsidP="009218DC">
          <w:pPr>
            <w:pStyle w:val="5E6C17A5732046718DD8608163A3B657"/>
          </w:pPr>
          <w:r w:rsidRPr="003A71FA">
            <w:rPr>
              <w:rStyle w:val="PlaceholderText"/>
            </w:rPr>
            <w:t>Choose an item.</w:t>
          </w:r>
        </w:p>
      </w:docPartBody>
    </w:docPart>
    <w:docPart>
      <w:docPartPr>
        <w:name w:val="AE67482A3C524B0D8F968D27483FD9BD"/>
        <w:category>
          <w:name w:val="General"/>
          <w:gallery w:val="placeholder"/>
        </w:category>
        <w:types>
          <w:type w:val="bbPlcHdr"/>
        </w:types>
        <w:behaviors>
          <w:behavior w:val="content"/>
        </w:behaviors>
        <w:guid w:val="{2F717D91-AD2F-48F4-BA08-27D9357D8C26}"/>
      </w:docPartPr>
      <w:docPartBody>
        <w:p w:rsidR="00D23B91" w:rsidRDefault="009218DC" w:rsidP="009218DC">
          <w:pPr>
            <w:pStyle w:val="AE67482A3C524B0D8F968D27483FD9BD"/>
          </w:pPr>
          <w:r w:rsidRPr="00F87BE0">
            <w:rPr>
              <w:rStyle w:val="PlaceholderText"/>
            </w:rPr>
            <w:t>Choose an item.</w:t>
          </w:r>
        </w:p>
      </w:docPartBody>
    </w:docPart>
    <w:docPart>
      <w:docPartPr>
        <w:name w:val="177901039A0D42AA827A51F9BFB1411F"/>
        <w:category>
          <w:name w:val="General"/>
          <w:gallery w:val="placeholder"/>
        </w:category>
        <w:types>
          <w:type w:val="bbPlcHdr"/>
        </w:types>
        <w:behaviors>
          <w:behavior w:val="content"/>
        </w:behaviors>
        <w:guid w:val="{78EAA601-16C7-478E-B99B-C55DBB901D4A}"/>
      </w:docPartPr>
      <w:docPartBody>
        <w:p w:rsidR="00D23B91" w:rsidRDefault="009218DC" w:rsidP="009218DC">
          <w:pPr>
            <w:pStyle w:val="177901039A0D42AA827A51F9BFB1411F"/>
          </w:pPr>
          <w:r w:rsidRPr="003A71FA">
            <w:rPr>
              <w:rStyle w:val="PlaceholderText"/>
            </w:rPr>
            <w:t>Choose an item.</w:t>
          </w:r>
        </w:p>
      </w:docPartBody>
    </w:docPart>
    <w:docPart>
      <w:docPartPr>
        <w:name w:val="4692ADE28A184D23B9641169A86841BA"/>
        <w:category>
          <w:name w:val="General"/>
          <w:gallery w:val="placeholder"/>
        </w:category>
        <w:types>
          <w:type w:val="bbPlcHdr"/>
        </w:types>
        <w:behaviors>
          <w:behavior w:val="content"/>
        </w:behaviors>
        <w:guid w:val="{354D9151-C09B-45A1-8A72-D7E7C9F45133}"/>
      </w:docPartPr>
      <w:docPartBody>
        <w:p w:rsidR="00D23B91" w:rsidRDefault="009218DC" w:rsidP="009218DC">
          <w:pPr>
            <w:pStyle w:val="4692ADE28A184D23B9641169A86841BA"/>
          </w:pPr>
          <w:r w:rsidRPr="00F87BE0">
            <w:rPr>
              <w:rStyle w:val="PlaceholderText"/>
            </w:rPr>
            <w:t>Choose an item.</w:t>
          </w:r>
        </w:p>
      </w:docPartBody>
    </w:docPart>
    <w:docPart>
      <w:docPartPr>
        <w:name w:val="C609AF49A810437AA20C33D08A7AA20E"/>
        <w:category>
          <w:name w:val="General"/>
          <w:gallery w:val="placeholder"/>
        </w:category>
        <w:types>
          <w:type w:val="bbPlcHdr"/>
        </w:types>
        <w:behaviors>
          <w:behavior w:val="content"/>
        </w:behaviors>
        <w:guid w:val="{DB9CDA4B-D826-45F2-AA11-01E4EE588C69}"/>
      </w:docPartPr>
      <w:docPartBody>
        <w:p w:rsidR="004D0EF7" w:rsidRDefault="00D23B91" w:rsidP="00D23B91">
          <w:pPr>
            <w:pStyle w:val="C609AF49A810437AA20C33D08A7AA20E"/>
          </w:pPr>
          <w:r w:rsidRPr="00F87BE0">
            <w:rPr>
              <w:rStyle w:val="PlaceholderText"/>
            </w:rPr>
            <w:t>Choose an item.</w:t>
          </w:r>
        </w:p>
      </w:docPartBody>
    </w:docPart>
    <w:docPart>
      <w:docPartPr>
        <w:name w:val="0095686C71BE4B40A245E9C17D1CB1F0"/>
        <w:category>
          <w:name w:val="General"/>
          <w:gallery w:val="placeholder"/>
        </w:category>
        <w:types>
          <w:type w:val="bbPlcHdr"/>
        </w:types>
        <w:behaviors>
          <w:behavior w:val="content"/>
        </w:behaviors>
        <w:guid w:val="{4EACF623-2AA1-4798-B426-9E09789C56A8}"/>
      </w:docPartPr>
      <w:docPartBody>
        <w:p w:rsidR="004D0EF7" w:rsidRDefault="00D23B91" w:rsidP="00D23B91">
          <w:pPr>
            <w:pStyle w:val="0095686C71BE4B40A245E9C17D1CB1F0"/>
          </w:pPr>
          <w:r w:rsidRPr="00F87BE0">
            <w:rPr>
              <w:rStyle w:val="PlaceholderText"/>
            </w:rPr>
            <w:t>Choose an item.</w:t>
          </w:r>
        </w:p>
      </w:docPartBody>
    </w:docPart>
    <w:docPart>
      <w:docPartPr>
        <w:name w:val="305036CE983940B3805907AE5736E014"/>
        <w:category>
          <w:name w:val="General"/>
          <w:gallery w:val="placeholder"/>
        </w:category>
        <w:types>
          <w:type w:val="bbPlcHdr"/>
        </w:types>
        <w:behaviors>
          <w:behavior w:val="content"/>
        </w:behaviors>
        <w:guid w:val="{F959A0D3-24ED-4BD6-B2B1-7D4679775625}"/>
      </w:docPartPr>
      <w:docPartBody>
        <w:p w:rsidR="004D0EF7" w:rsidRDefault="00D23B91" w:rsidP="00D23B91">
          <w:pPr>
            <w:pStyle w:val="305036CE983940B3805907AE5736E014"/>
          </w:pPr>
          <w:r w:rsidRPr="00F87BE0">
            <w:rPr>
              <w:rStyle w:val="PlaceholderText"/>
            </w:rPr>
            <w:t>Choose an item.</w:t>
          </w:r>
        </w:p>
      </w:docPartBody>
    </w:docPart>
    <w:docPart>
      <w:docPartPr>
        <w:name w:val="18B7E666EC104D45B1EBE90AE6140FE6"/>
        <w:category>
          <w:name w:val="General"/>
          <w:gallery w:val="placeholder"/>
        </w:category>
        <w:types>
          <w:type w:val="bbPlcHdr"/>
        </w:types>
        <w:behaviors>
          <w:behavior w:val="content"/>
        </w:behaviors>
        <w:guid w:val="{BE618B47-3333-47A8-925D-D72E2863B4F5}"/>
      </w:docPartPr>
      <w:docPartBody>
        <w:p w:rsidR="004D0EF7" w:rsidRDefault="00D23B91" w:rsidP="00D23B91">
          <w:pPr>
            <w:pStyle w:val="18B7E666EC104D45B1EBE90AE6140FE6"/>
          </w:pPr>
          <w:r w:rsidRPr="003A71FA">
            <w:rPr>
              <w:rStyle w:val="PlaceholderText"/>
            </w:rPr>
            <w:t>Choose an item.</w:t>
          </w:r>
        </w:p>
      </w:docPartBody>
    </w:docPart>
    <w:docPart>
      <w:docPartPr>
        <w:name w:val="EA2D6C2949B94028BCEE771EF48E54FD"/>
        <w:category>
          <w:name w:val="General"/>
          <w:gallery w:val="placeholder"/>
        </w:category>
        <w:types>
          <w:type w:val="bbPlcHdr"/>
        </w:types>
        <w:behaviors>
          <w:behavior w:val="content"/>
        </w:behaviors>
        <w:guid w:val="{3F314E50-2F82-4FFB-B5C7-3FC95321F1B6}"/>
      </w:docPartPr>
      <w:docPartBody>
        <w:p w:rsidR="004D0EF7" w:rsidRDefault="00D23B91" w:rsidP="00D23B91">
          <w:pPr>
            <w:pStyle w:val="EA2D6C2949B94028BCEE771EF48E54FD"/>
          </w:pPr>
          <w:r w:rsidRPr="00F87BE0">
            <w:rPr>
              <w:rStyle w:val="PlaceholderText"/>
            </w:rPr>
            <w:t>Choose an item.</w:t>
          </w:r>
        </w:p>
      </w:docPartBody>
    </w:docPart>
    <w:docPart>
      <w:docPartPr>
        <w:name w:val="AEDAE0126DDD4FBB9CB549CFE8742F43"/>
        <w:category>
          <w:name w:val="General"/>
          <w:gallery w:val="placeholder"/>
        </w:category>
        <w:types>
          <w:type w:val="bbPlcHdr"/>
        </w:types>
        <w:behaviors>
          <w:behavior w:val="content"/>
        </w:behaviors>
        <w:guid w:val="{800FF5EB-1B00-4769-87B9-1D90E53CE60F}"/>
      </w:docPartPr>
      <w:docPartBody>
        <w:p w:rsidR="004D0EF7" w:rsidRDefault="00D23B91" w:rsidP="00D23B91">
          <w:pPr>
            <w:pStyle w:val="AEDAE0126DDD4FBB9CB549CFE8742F43"/>
          </w:pPr>
          <w:r w:rsidRPr="003A71FA">
            <w:rPr>
              <w:rStyle w:val="PlaceholderText"/>
            </w:rPr>
            <w:t>Choose an item.</w:t>
          </w:r>
        </w:p>
      </w:docPartBody>
    </w:docPart>
    <w:docPart>
      <w:docPartPr>
        <w:name w:val="34B3017586AF4CD59484141A1F251D12"/>
        <w:category>
          <w:name w:val="General"/>
          <w:gallery w:val="placeholder"/>
        </w:category>
        <w:types>
          <w:type w:val="bbPlcHdr"/>
        </w:types>
        <w:behaviors>
          <w:behavior w:val="content"/>
        </w:behaviors>
        <w:guid w:val="{1F368D84-7F2F-4C35-A5B8-83306C8BBA55}"/>
      </w:docPartPr>
      <w:docPartBody>
        <w:p w:rsidR="004D0EF7" w:rsidRDefault="00D23B91" w:rsidP="00D23B91">
          <w:pPr>
            <w:pStyle w:val="34B3017586AF4CD59484141A1F251D12"/>
          </w:pPr>
          <w:r w:rsidRPr="00F87BE0">
            <w:rPr>
              <w:rStyle w:val="PlaceholderText"/>
            </w:rPr>
            <w:t>Choose an item.</w:t>
          </w:r>
        </w:p>
      </w:docPartBody>
    </w:docPart>
    <w:docPart>
      <w:docPartPr>
        <w:name w:val="EA08FCFE79FF4588B676D098C5EAAA8F"/>
        <w:category>
          <w:name w:val="General"/>
          <w:gallery w:val="placeholder"/>
        </w:category>
        <w:types>
          <w:type w:val="bbPlcHdr"/>
        </w:types>
        <w:behaviors>
          <w:behavior w:val="content"/>
        </w:behaviors>
        <w:guid w:val="{1FF0A24E-7444-484D-857B-C8050C9AB9A1}"/>
      </w:docPartPr>
      <w:docPartBody>
        <w:p w:rsidR="004D0EF7" w:rsidRDefault="00D23B91" w:rsidP="00D23B91">
          <w:pPr>
            <w:pStyle w:val="EA08FCFE79FF4588B676D098C5EAAA8F"/>
          </w:pPr>
          <w:r w:rsidRPr="003A71FA">
            <w:rPr>
              <w:rStyle w:val="PlaceholderText"/>
            </w:rPr>
            <w:t>Choose an item.</w:t>
          </w:r>
        </w:p>
      </w:docPartBody>
    </w:docPart>
    <w:docPart>
      <w:docPartPr>
        <w:name w:val="E285277349374E1A854F03C1A6D6C25B"/>
        <w:category>
          <w:name w:val="General"/>
          <w:gallery w:val="placeholder"/>
        </w:category>
        <w:types>
          <w:type w:val="bbPlcHdr"/>
        </w:types>
        <w:behaviors>
          <w:behavior w:val="content"/>
        </w:behaviors>
        <w:guid w:val="{233771DF-F0C0-46AF-AE4F-C2DEA0243348}"/>
      </w:docPartPr>
      <w:docPartBody>
        <w:p w:rsidR="004D0EF7" w:rsidRDefault="00D23B91" w:rsidP="00D23B91">
          <w:pPr>
            <w:pStyle w:val="E285277349374E1A854F03C1A6D6C25B"/>
          </w:pPr>
          <w:r w:rsidRPr="00F87BE0">
            <w:rPr>
              <w:rStyle w:val="PlaceholderText"/>
            </w:rPr>
            <w:t>Choose an item.</w:t>
          </w:r>
        </w:p>
      </w:docPartBody>
    </w:docPart>
    <w:docPart>
      <w:docPartPr>
        <w:name w:val="28240C769E2049508B52605905BBFFB0"/>
        <w:category>
          <w:name w:val="General"/>
          <w:gallery w:val="placeholder"/>
        </w:category>
        <w:types>
          <w:type w:val="bbPlcHdr"/>
        </w:types>
        <w:behaviors>
          <w:behavior w:val="content"/>
        </w:behaviors>
        <w:guid w:val="{C7EE7741-F57C-4489-BD55-43988F4A1EC9}"/>
      </w:docPartPr>
      <w:docPartBody>
        <w:p w:rsidR="004D0EF7" w:rsidRDefault="00D23B91" w:rsidP="00D23B91">
          <w:pPr>
            <w:pStyle w:val="28240C769E2049508B52605905BBFFB0"/>
          </w:pPr>
          <w:r w:rsidRPr="00F87BE0">
            <w:rPr>
              <w:rStyle w:val="PlaceholderText"/>
            </w:rPr>
            <w:t>Choose an item.</w:t>
          </w:r>
        </w:p>
      </w:docPartBody>
    </w:docPart>
    <w:docPart>
      <w:docPartPr>
        <w:name w:val="087231D60D39482D9F2741B4D7783CDB"/>
        <w:category>
          <w:name w:val="General"/>
          <w:gallery w:val="placeholder"/>
        </w:category>
        <w:types>
          <w:type w:val="bbPlcHdr"/>
        </w:types>
        <w:behaviors>
          <w:behavior w:val="content"/>
        </w:behaviors>
        <w:guid w:val="{1F2BFF9E-CA60-41DC-B5D3-13FC414A3CD6}"/>
      </w:docPartPr>
      <w:docPartBody>
        <w:p w:rsidR="004D0EF7" w:rsidRDefault="00D23B91" w:rsidP="00D23B91">
          <w:pPr>
            <w:pStyle w:val="087231D60D39482D9F2741B4D7783CDB"/>
          </w:pPr>
          <w:r w:rsidRPr="00F87BE0">
            <w:rPr>
              <w:rStyle w:val="PlaceholderText"/>
            </w:rPr>
            <w:t>Choose an item.</w:t>
          </w:r>
        </w:p>
      </w:docPartBody>
    </w:docPart>
    <w:docPart>
      <w:docPartPr>
        <w:name w:val="B1E8477307B04F9BB96FB08EFBAAC50E"/>
        <w:category>
          <w:name w:val="General"/>
          <w:gallery w:val="placeholder"/>
        </w:category>
        <w:types>
          <w:type w:val="bbPlcHdr"/>
        </w:types>
        <w:behaviors>
          <w:behavior w:val="content"/>
        </w:behaviors>
        <w:guid w:val="{8C226F37-B0C5-4174-BB38-B42F8EF48E65}"/>
      </w:docPartPr>
      <w:docPartBody>
        <w:p w:rsidR="004D0EF7" w:rsidRDefault="00D23B91" w:rsidP="00D23B91">
          <w:pPr>
            <w:pStyle w:val="B1E8477307B04F9BB96FB08EFBAAC50E"/>
          </w:pPr>
          <w:r w:rsidRPr="00F87BE0">
            <w:rPr>
              <w:rStyle w:val="PlaceholderText"/>
            </w:rPr>
            <w:t>Choose an item.</w:t>
          </w:r>
        </w:p>
      </w:docPartBody>
    </w:docPart>
    <w:docPart>
      <w:docPartPr>
        <w:name w:val="05132DDBF3A74F5C8A0A5B343805953F"/>
        <w:category>
          <w:name w:val="General"/>
          <w:gallery w:val="placeholder"/>
        </w:category>
        <w:types>
          <w:type w:val="bbPlcHdr"/>
        </w:types>
        <w:behaviors>
          <w:behavior w:val="content"/>
        </w:behaviors>
        <w:guid w:val="{5EB22EF1-F78D-4BFA-B62C-C619255CF8A5}"/>
      </w:docPartPr>
      <w:docPartBody>
        <w:p w:rsidR="004D0EF7" w:rsidRDefault="00D23B91" w:rsidP="00D23B91">
          <w:pPr>
            <w:pStyle w:val="05132DDBF3A74F5C8A0A5B343805953F"/>
          </w:pPr>
          <w:r w:rsidRPr="003A71FA">
            <w:rPr>
              <w:rStyle w:val="PlaceholderText"/>
            </w:rPr>
            <w:t>Choose an item.</w:t>
          </w:r>
        </w:p>
      </w:docPartBody>
    </w:docPart>
    <w:docPart>
      <w:docPartPr>
        <w:name w:val="3D1FA634290F490897B925BC0E336002"/>
        <w:category>
          <w:name w:val="General"/>
          <w:gallery w:val="placeholder"/>
        </w:category>
        <w:types>
          <w:type w:val="bbPlcHdr"/>
        </w:types>
        <w:behaviors>
          <w:behavior w:val="content"/>
        </w:behaviors>
        <w:guid w:val="{702BBC2A-B4B2-49EA-B1D2-E37F8176325A}"/>
      </w:docPartPr>
      <w:docPartBody>
        <w:p w:rsidR="004D0EF7" w:rsidRDefault="00D23B91" w:rsidP="00D23B91">
          <w:pPr>
            <w:pStyle w:val="3D1FA634290F490897B925BC0E336002"/>
          </w:pPr>
          <w:r w:rsidRPr="00F87BE0">
            <w:rPr>
              <w:rStyle w:val="PlaceholderText"/>
            </w:rPr>
            <w:t>Choose an item.</w:t>
          </w:r>
        </w:p>
      </w:docPartBody>
    </w:docPart>
    <w:docPart>
      <w:docPartPr>
        <w:name w:val="9B1EEC33FF1C4611BA3D1BA5F69BA90B"/>
        <w:category>
          <w:name w:val="General"/>
          <w:gallery w:val="placeholder"/>
        </w:category>
        <w:types>
          <w:type w:val="bbPlcHdr"/>
        </w:types>
        <w:behaviors>
          <w:behavior w:val="content"/>
        </w:behaviors>
        <w:guid w:val="{DE105444-4083-45D9-A19E-6014C6A26E7C}"/>
      </w:docPartPr>
      <w:docPartBody>
        <w:p w:rsidR="004D0EF7" w:rsidRDefault="00D23B91" w:rsidP="00D23B91">
          <w:pPr>
            <w:pStyle w:val="9B1EEC33FF1C4611BA3D1BA5F69BA90B"/>
          </w:pPr>
          <w:r w:rsidRPr="003A71FA">
            <w:rPr>
              <w:rStyle w:val="PlaceholderText"/>
            </w:rPr>
            <w:t>Choose an item.</w:t>
          </w:r>
        </w:p>
      </w:docPartBody>
    </w:docPart>
    <w:docPart>
      <w:docPartPr>
        <w:name w:val="48EE8DAC06D646619BF959B7CCD3A54F"/>
        <w:category>
          <w:name w:val="General"/>
          <w:gallery w:val="placeholder"/>
        </w:category>
        <w:types>
          <w:type w:val="bbPlcHdr"/>
        </w:types>
        <w:behaviors>
          <w:behavior w:val="content"/>
        </w:behaviors>
        <w:guid w:val="{289D17DF-EB97-44CA-8752-98FAD02773D9}"/>
      </w:docPartPr>
      <w:docPartBody>
        <w:p w:rsidR="004D0EF7" w:rsidRDefault="00D23B91" w:rsidP="00D23B91">
          <w:pPr>
            <w:pStyle w:val="48EE8DAC06D646619BF959B7CCD3A54F"/>
          </w:pPr>
          <w:r w:rsidRPr="00F87BE0">
            <w:rPr>
              <w:rStyle w:val="PlaceholderText"/>
            </w:rPr>
            <w:t>Choose an item.</w:t>
          </w:r>
        </w:p>
      </w:docPartBody>
    </w:docPart>
    <w:docPart>
      <w:docPartPr>
        <w:name w:val="E11DC9FD60C54D43A8885DD8C15ABA74"/>
        <w:category>
          <w:name w:val="General"/>
          <w:gallery w:val="placeholder"/>
        </w:category>
        <w:types>
          <w:type w:val="bbPlcHdr"/>
        </w:types>
        <w:behaviors>
          <w:behavior w:val="content"/>
        </w:behaviors>
        <w:guid w:val="{AE27BC20-1DEE-4808-B7B2-88D79AFA478A}"/>
      </w:docPartPr>
      <w:docPartBody>
        <w:p w:rsidR="004D0EF7" w:rsidRDefault="00D23B91" w:rsidP="00D23B91">
          <w:pPr>
            <w:pStyle w:val="E11DC9FD60C54D43A8885DD8C15ABA74"/>
          </w:pPr>
          <w:r w:rsidRPr="003A71FA">
            <w:rPr>
              <w:rStyle w:val="PlaceholderText"/>
            </w:rPr>
            <w:t>Choose an item.</w:t>
          </w:r>
        </w:p>
      </w:docPartBody>
    </w:docPart>
    <w:docPart>
      <w:docPartPr>
        <w:name w:val="3DF5D98B621746FCA978419F60EA94C3"/>
        <w:category>
          <w:name w:val="General"/>
          <w:gallery w:val="placeholder"/>
        </w:category>
        <w:types>
          <w:type w:val="bbPlcHdr"/>
        </w:types>
        <w:behaviors>
          <w:behavior w:val="content"/>
        </w:behaviors>
        <w:guid w:val="{B54EF555-B72E-4A10-B3F6-6E482F22A642}"/>
      </w:docPartPr>
      <w:docPartBody>
        <w:p w:rsidR="004D0EF7" w:rsidRDefault="00D23B91" w:rsidP="00D23B91">
          <w:pPr>
            <w:pStyle w:val="3DF5D98B621746FCA978419F60EA94C3"/>
          </w:pPr>
          <w:r w:rsidRPr="00F87BE0">
            <w:rPr>
              <w:rStyle w:val="PlaceholderText"/>
            </w:rPr>
            <w:t>Choose an item.</w:t>
          </w:r>
        </w:p>
      </w:docPartBody>
    </w:docPart>
    <w:docPart>
      <w:docPartPr>
        <w:name w:val="6A6CA37CBD914B68B5136AFE3770A638"/>
        <w:category>
          <w:name w:val="General"/>
          <w:gallery w:val="placeholder"/>
        </w:category>
        <w:types>
          <w:type w:val="bbPlcHdr"/>
        </w:types>
        <w:behaviors>
          <w:behavior w:val="content"/>
        </w:behaviors>
        <w:guid w:val="{30558065-8F48-4CA1-8EFE-42A4C8EE49C4}"/>
      </w:docPartPr>
      <w:docPartBody>
        <w:p w:rsidR="004D0EF7" w:rsidRDefault="00D23B91" w:rsidP="00D23B91">
          <w:pPr>
            <w:pStyle w:val="6A6CA37CBD914B68B5136AFE3770A638"/>
          </w:pPr>
          <w:r w:rsidRPr="00F87BE0">
            <w:rPr>
              <w:rStyle w:val="PlaceholderText"/>
            </w:rPr>
            <w:t>Choose an item.</w:t>
          </w:r>
        </w:p>
      </w:docPartBody>
    </w:docPart>
    <w:docPart>
      <w:docPartPr>
        <w:name w:val="E4185D821D9E4B90B6DDBE7930B6176A"/>
        <w:category>
          <w:name w:val="General"/>
          <w:gallery w:val="placeholder"/>
        </w:category>
        <w:types>
          <w:type w:val="bbPlcHdr"/>
        </w:types>
        <w:behaviors>
          <w:behavior w:val="content"/>
        </w:behaviors>
        <w:guid w:val="{235E424A-CA43-4832-AB24-45856DBF0E64}"/>
      </w:docPartPr>
      <w:docPartBody>
        <w:p w:rsidR="004D0EF7" w:rsidRDefault="00D23B91" w:rsidP="00D23B91">
          <w:pPr>
            <w:pStyle w:val="E4185D821D9E4B90B6DDBE7930B6176A"/>
          </w:pPr>
          <w:r w:rsidRPr="00F87BE0">
            <w:rPr>
              <w:rStyle w:val="PlaceholderText"/>
            </w:rPr>
            <w:t>Choose an item.</w:t>
          </w:r>
        </w:p>
      </w:docPartBody>
    </w:docPart>
    <w:docPart>
      <w:docPartPr>
        <w:name w:val="880FD3EBE6574CEEA0653AA6D2C5E3E8"/>
        <w:category>
          <w:name w:val="General"/>
          <w:gallery w:val="placeholder"/>
        </w:category>
        <w:types>
          <w:type w:val="bbPlcHdr"/>
        </w:types>
        <w:behaviors>
          <w:behavior w:val="content"/>
        </w:behaviors>
        <w:guid w:val="{B806CD1F-83A5-4190-A237-32FBE0B6183E}"/>
      </w:docPartPr>
      <w:docPartBody>
        <w:p w:rsidR="004D0EF7" w:rsidRDefault="00D23B91" w:rsidP="00D23B91">
          <w:pPr>
            <w:pStyle w:val="880FD3EBE6574CEEA0653AA6D2C5E3E8"/>
          </w:pPr>
          <w:r w:rsidRPr="00F87BE0">
            <w:rPr>
              <w:rStyle w:val="PlaceholderText"/>
            </w:rPr>
            <w:t>Choose an item.</w:t>
          </w:r>
        </w:p>
      </w:docPartBody>
    </w:docPart>
    <w:docPart>
      <w:docPartPr>
        <w:name w:val="467CE4F640EB40749FFCA6ADD46346DC"/>
        <w:category>
          <w:name w:val="General"/>
          <w:gallery w:val="placeholder"/>
        </w:category>
        <w:types>
          <w:type w:val="bbPlcHdr"/>
        </w:types>
        <w:behaviors>
          <w:behavior w:val="content"/>
        </w:behaviors>
        <w:guid w:val="{5FEFE63D-E736-48E2-A9A1-E52DCF340B96}"/>
      </w:docPartPr>
      <w:docPartBody>
        <w:p w:rsidR="004D0EF7" w:rsidRDefault="00D23B91" w:rsidP="00D23B91">
          <w:pPr>
            <w:pStyle w:val="467CE4F640EB40749FFCA6ADD46346DC"/>
          </w:pPr>
          <w:r w:rsidRPr="003A71FA">
            <w:rPr>
              <w:rStyle w:val="PlaceholderText"/>
            </w:rPr>
            <w:t>Choose an item.</w:t>
          </w:r>
        </w:p>
      </w:docPartBody>
    </w:docPart>
    <w:docPart>
      <w:docPartPr>
        <w:name w:val="C5A0CB90453C4C16B56E2DA5EC143FBE"/>
        <w:category>
          <w:name w:val="General"/>
          <w:gallery w:val="placeholder"/>
        </w:category>
        <w:types>
          <w:type w:val="bbPlcHdr"/>
        </w:types>
        <w:behaviors>
          <w:behavior w:val="content"/>
        </w:behaviors>
        <w:guid w:val="{59752D30-FB78-4B23-9489-F533FA4221E9}"/>
      </w:docPartPr>
      <w:docPartBody>
        <w:p w:rsidR="004D0EF7" w:rsidRDefault="00D23B91" w:rsidP="00D23B91">
          <w:pPr>
            <w:pStyle w:val="C5A0CB90453C4C16B56E2DA5EC143FBE"/>
          </w:pPr>
          <w:r w:rsidRPr="00F87BE0">
            <w:rPr>
              <w:rStyle w:val="PlaceholderText"/>
            </w:rPr>
            <w:t>Choose an item.</w:t>
          </w:r>
        </w:p>
      </w:docPartBody>
    </w:docPart>
    <w:docPart>
      <w:docPartPr>
        <w:name w:val="617EF148092E423DA839C7970C3166BC"/>
        <w:category>
          <w:name w:val="General"/>
          <w:gallery w:val="placeholder"/>
        </w:category>
        <w:types>
          <w:type w:val="bbPlcHdr"/>
        </w:types>
        <w:behaviors>
          <w:behavior w:val="content"/>
        </w:behaviors>
        <w:guid w:val="{84867450-B3F6-4115-84AA-76F643AF3E25}"/>
      </w:docPartPr>
      <w:docPartBody>
        <w:p w:rsidR="004D0EF7" w:rsidRDefault="00D23B91" w:rsidP="00D23B91">
          <w:pPr>
            <w:pStyle w:val="617EF148092E423DA839C7970C3166BC"/>
          </w:pPr>
          <w:r w:rsidRPr="003A71FA">
            <w:rPr>
              <w:rStyle w:val="PlaceholderText"/>
            </w:rPr>
            <w:t>Choose an item.</w:t>
          </w:r>
        </w:p>
      </w:docPartBody>
    </w:docPart>
    <w:docPart>
      <w:docPartPr>
        <w:name w:val="60BCBC54444547B3AE897D1B0B919731"/>
        <w:category>
          <w:name w:val="General"/>
          <w:gallery w:val="placeholder"/>
        </w:category>
        <w:types>
          <w:type w:val="bbPlcHdr"/>
        </w:types>
        <w:behaviors>
          <w:behavior w:val="content"/>
        </w:behaviors>
        <w:guid w:val="{83915D2A-A607-465F-8390-646093A523FE}"/>
      </w:docPartPr>
      <w:docPartBody>
        <w:p w:rsidR="004D0EF7" w:rsidRDefault="00D23B91" w:rsidP="00D23B91">
          <w:pPr>
            <w:pStyle w:val="60BCBC54444547B3AE897D1B0B919731"/>
          </w:pPr>
          <w:r w:rsidRPr="00F87BE0">
            <w:rPr>
              <w:rStyle w:val="PlaceholderText"/>
            </w:rPr>
            <w:t>Choose an item.</w:t>
          </w:r>
        </w:p>
      </w:docPartBody>
    </w:docPart>
    <w:docPart>
      <w:docPartPr>
        <w:name w:val="97CF95911D2241F0A2DA1A3DB33E0EE3"/>
        <w:category>
          <w:name w:val="General"/>
          <w:gallery w:val="placeholder"/>
        </w:category>
        <w:types>
          <w:type w:val="bbPlcHdr"/>
        </w:types>
        <w:behaviors>
          <w:behavior w:val="content"/>
        </w:behaviors>
        <w:guid w:val="{7CF2E202-FA60-4632-9CDA-C86F9BF4B517}"/>
      </w:docPartPr>
      <w:docPartBody>
        <w:p w:rsidR="004D0EF7" w:rsidRDefault="00D23B91" w:rsidP="00D23B91">
          <w:pPr>
            <w:pStyle w:val="97CF95911D2241F0A2DA1A3DB33E0EE3"/>
          </w:pPr>
          <w:r w:rsidRPr="003A71FA">
            <w:rPr>
              <w:rStyle w:val="PlaceholderText"/>
            </w:rPr>
            <w:t>Choose an item.</w:t>
          </w:r>
        </w:p>
      </w:docPartBody>
    </w:docPart>
    <w:docPart>
      <w:docPartPr>
        <w:name w:val="358068C1B8D340879A8903B98DE9C609"/>
        <w:category>
          <w:name w:val="General"/>
          <w:gallery w:val="placeholder"/>
        </w:category>
        <w:types>
          <w:type w:val="bbPlcHdr"/>
        </w:types>
        <w:behaviors>
          <w:behavior w:val="content"/>
        </w:behaviors>
        <w:guid w:val="{B429A6E8-7B7F-4D8C-A18F-7A5E916AA56A}"/>
      </w:docPartPr>
      <w:docPartBody>
        <w:p w:rsidR="004D0EF7" w:rsidRDefault="00D23B91" w:rsidP="00D23B91">
          <w:pPr>
            <w:pStyle w:val="358068C1B8D340879A8903B98DE9C609"/>
          </w:pPr>
          <w:r w:rsidRPr="00F87BE0">
            <w:rPr>
              <w:rStyle w:val="PlaceholderText"/>
            </w:rPr>
            <w:t>Choose an item.</w:t>
          </w:r>
        </w:p>
      </w:docPartBody>
    </w:docPart>
    <w:docPart>
      <w:docPartPr>
        <w:name w:val="C7FEC35645D1419D94B7CDCD16B80990"/>
        <w:category>
          <w:name w:val="General"/>
          <w:gallery w:val="placeholder"/>
        </w:category>
        <w:types>
          <w:type w:val="bbPlcHdr"/>
        </w:types>
        <w:behaviors>
          <w:behavior w:val="content"/>
        </w:behaviors>
        <w:guid w:val="{6C1C3BA3-2068-4F2A-9E26-46ADCCE67908}"/>
      </w:docPartPr>
      <w:docPartBody>
        <w:p w:rsidR="004D0EF7" w:rsidRDefault="00D23B91" w:rsidP="00D23B91">
          <w:pPr>
            <w:pStyle w:val="C7FEC35645D1419D94B7CDCD16B80990"/>
          </w:pPr>
          <w:r w:rsidRPr="00F87BE0">
            <w:rPr>
              <w:rStyle w:val="PlaceholderText"/>
            </w:rPr>
            <w:t>Choose an item.</w:t>
          </w:r>
        </w:p>
      </w:docPartBody>
    </w:docPart>
    <w:docPart>
      <w:docPartPr>
        <w:name w:val="2FE62E9489754980BD7A2B7BE1AD6E7B"/>
        <w:category>
          <w:name w:val="General"/>
          <w:gallery w:val="placeholder"/>
        </w:category>
        <w:types>
          <w:type w:val="bbPlcHdr"/>
        </w:types>
        <w:behaviors>
          <w:behavior w:val="content"/>
        </w:behaviors>
        <w:guid w:val="{8879A5FD-6121-4595-89EC-5D306D19C2FC}"/>
      </w:docPartPr>
      <w:docPartBody>
        <w:p w:rsidR="004D0EF7" w:rsidRDefault="00D23B91" w:rsidP="00D23B91">
          <w:pPr>
            <w:pStyle w:val="2FE62E9489754980BD7A2B7BE1AD6E7B"/>
          </w:pPr>
          <w:r w:rsidRPr="00F87BE0">
            <w:rPr>
              <w:rStyle w:val="PlaceholderText"/>
            </w:rPr>
            <w:t>Choose an item.</w:t>
          </w:r>
        </w:p>
      </w:docPartBody>
    </w:docPart>
    <w:docPart>
      <w:docPartPr>
        <w:name w:val="89437235A6D24459958ABFC5E6E0D257"/>
        <w:category>
          <w:name w:val="General"/>
          <w:gallery w:val="placeholder"/>
        </w:category>
        <w:types>
          <w:type w:val="bbPlcHdr"/>
        </w:types>
        <w:behaviors>
          <w:behavior w:val="content"/>
        </w:behaviors>
        <w:guid w:val="{7203DD55-3987-4C32-B40F-6F5F21BCF6A4}"/>
      </w:docPartPr>
      <w:docPartBody>
        <w:p w:rsidR="004D0EF7" w:rsidRDefault="00D23B91" w:rsidP="00D23B91">
          <w:pPr>
            <w:pStyle w:val="89437235A6D24459958ABFC5E6E0D257"/>
          </w:pPr>
          <w:r w:rsidRPr="00F87BE0">
            <w:rPr>
              <w:rStyle w:val="PlaceholderText"/>
            </w:rPr>
            <w:t>Choose an item.</w:t>
          </w:r>
        </w:p>
      </w:docPartBody>
    </w:docPart>
    <w:docPart>
      <w:docPartPr>
        <w:name w:val="575BEB0E8B034DCF80278726C105520A"/>
        <w:category>
          <w:name w:val="General"/>
          <w:gallery w:val="placeholder"/>
        </w:category>
        <w:types>
          <w:type w:val="bbPlcHdr"/>
        </w:types>
        <w:behaviors>
          <w:behavior w:val="content"/>
        </w:behaviors>
        <w:guid w:val="{2A60AB8E-47B6-45B0-9A15-41F14C46D2C9}"/>
      </w:docPartPr>
      <w:docPartBody>
        <w:p w:rsidR="004D0EF7" w:rsidRDefault="00D23B91" w:rsidP="00D23B91">
          <w:pPr>
            <w:pStyle w:val="575BEB0E8B034DCF80278726C105520A"/>
          </w:pPr>
          <w:r w:rsidRPr="003A71FA">
            <w:rPr>
              <w:rStyle w:val="PlaceholderText"/>
            </w:rPr>
            <w:t>Choose an item.</w:t>
          </w:r>
        </w:p>
      </w:docPartBody>
    </w:docPart>
    <w:docPart>
      <w:docPartPr>
        <w:name w:val="B29406DA19C34FFCB8DA2FF9445DF724"/>
        <w:category>
          <w:name w:val="General"/>
          <w:gallery w:val="placeholder"/>
        </w:category>
        <w:types>
          <w:type w:val="bbPlcHdr"/>
        </w:types>
        <w:behaviors>
          <w:behavior w:val="content"/>
        </w:behaviors>
        <w:guid w:val="{D5FCD356-E39C-4FFC-884A-DCD5CE66AE7C}"/>
      </w:docPartPr>
      <w:docPartBody>
        <w:p w:rsidR="004D0EF7" w:rsidRDefault="00D23B91" w:rsidP="00D23B91">
          <w:pPr>
            <w:pStyle w:val="B29406DA19C34FFCB8DA2FF9445DF724"/>
          </w:pPr>
          <w:r w:rsidRPr="00F87BE0">
            <w:rPr>
              <w:rStyle w:val="PlaceholderText"/>
            </w:rPr>
            <w:t>Choose an item.</w:t>
          </w:r>
        </w:p>
      </w:docPartBody>
    </w:docPart>
    <w:docPart>
      <w:docPartPr>
        <w:name w:val="ED936D70BB2B4DD18658EA59BFA1D395"/>
        <w:category>
          <w:name w:val="General"/>
          <w:gallery w:val="placeholder"/>
        </w:category>
        <w:types>
          <w:type w:val="bbPlcHdr"/>
        </w:types>
        <w:behaviors>
          <w:behavior w:val="content"/>
        </w:behaviors>
        <w:guid w:val="{16A7A986-2DB1-4536-AAE1-9C2BF6937B78}"/>
      </w:docPartPr>
      <w:docPartBody>
        <w:p w:rsidR="004D0EF7" w:rsidRDefault="00D23B91" w:rsidP="00D23B91">
          <w:pPr>
            <w:pStyle w:val="ED936D70BB2B4DD18658EA59BFA1D395"/>
          </w:pPr>
          <w:r w:rsidRPr="003A71FA">
            <w:rPr>
              <w:rStyle w:val="PlaceholderText"/>
            </w:rPr>
            <w:t>Choose an item.</w:t>
          </w:r>
        </w:p>
      </w:docPartBody>
    </w:docPart>
    <w:docPart>
      <w:docPartPr>
        <w:name w:val="0F1E426045744628AD9F40848DEB3B75"/>
        <w:category>
          <w:name w:val="General"/>
          <w:gallery w:val="placeholder"/>
        </w:category>
        <w:types>
          <w:type w:val="bbPlcHdr"/>
        </w:types>
        <w:behaviors>
          <w:behavior w:val="content"/>
        </w:behaviors>
        <w:guid w:val="{423175E5-C0E7-4B69-B18E-052CCAD54A91}"/>
      </w:docPartPr>
      <w:docPartBody>
        <w:p w:rsidR="004D0EF7" w:rsidRDefault="00D23B91" w:rsidP="00D23B91">
          <w:pPr>
            <w:pStyle w:val="0F1E426045744628AD9F40848DEB3B75"/>
          </w:pPr>
          <w:r w:rsidRPr="00F87BE0">
            <w:rPr>
              <w:rStyle w:val="PlaceholderText"/>
            </w:rPr>
            <w:t>Choose an item.</w:t>
          </w:r>
        </w:p>
      </w:docPartBody>
    </w:docPart>
    <w:docPart>
      <w:docPartPr>
        <w:name w:val="990843C341EE4545A456ACC7489C3BF9"/>
        <w:category>
          <w:name w:val="General"/>
          <w:gallery w:val="placeholder"/>
        </w:category>
        <w:types>
          <w:type w:val="bbPlcHdr"/>
        </w:types>
        <w:behaviors>
          <w:behavior w:val="content"/>
        </w:behaviors>
        <w:guid w:val="{67D00770-F1B6-4F3F-8810-D848339523FF}"/>
      </w:docPartPr>
      <w:docPartBody>
        <w:p w:rsidR="004D0EF7" w:rsidRDefault="00D23B91" w:rsidP="00D23B91">
          <w:pPr>
            <w:pStyle w:val="990843C341EE4545A456ACC7489C3BF9"/>
          </w:pPr>
          <w:r w:rsidRPr="003A71FA">
            <w:rPr>
              <w:rStyle w:val="PlaceholderText"/>
            </w:rPr>
            <w:t>Choose an item.</w:t>
          </w:r>
        </w:p>
      </w:docPartBody>
    </w:docPart>
    <w:docPart>
      <w:docPartPr>
        <w:name w:val="AEE748B1DDF84C2EB37A3DBE8F67C598"/>
        <w:category>
          <w:name w:val="General"/>
          <w:gallery w:val="placeholder"/>
        </w:category>
        <w:types>
          <w:type w:val="bbPlcHdr"/>
        </w:types>
        <w:behaviors>
          <w:behavior w:val="content"/>
        </w:behaviors>
        <w:guid w:val="{29696DF2-E225-4572-A4E4-F8CED21A6063}"/>
      </w:docPartPr>
      <w:docPartBody>
        <w:p w:rsidR="004D0EF7" w:rsidRDefault="00D23B91" w:rsidP="00D23B91">
          <w:pPr>
            <w:pStyle w:val="AEE748B1DDF84C2EB37A3DBE8F67C598"/>
          </w:pPr>
          <w:r w:rsidRPr="00F87BE0">
            <w:rPr>
              <w:rStyle w:val="PlaceholderText"/>
            </w:rPr>
            <w:t>Choose an item.</w:t>
          </w:r>
        </w:p>
      </w:docPartBody>
    </w:docPart>
    <w:docPart>
      <w:docPartPr>
        <w:name w:val="6549D64F64D34FFAA01C1036809E0A05"/>
        <w:category>
          <w:name w:val="General"/>
          <w:gallery w:val="placeholder"/>
        </w:category>
        <w:types>
          <w:type w:val="bbPlcHdr"/>
        </w:types>
        <w:behaviors>
          <w:behavior w:val="content"/>
        </w:behaviors>
        <w:guid w:val="{BDDA5F1F-0110-4BB0-8728-ADF1B1660603}"/>
      </w:docPartPr>
      <w:docPartBody>
        <w:p w:rsidR="004D0EF7" w:rsidRDefault="00D23B91" w:rsidP="00D23B91">
          <w:pPr>
            <w:pStyle w:val="6549D64F64D34FFAA01C1036809E0A05"/>
          </w:pPr>
          <w:r w:rsidRPr="00F87BE0">
            <w:rPr>
              <w:rStyle w:val="PlaceholderText"/>
            </w:rPr>
            <w:t>Choose an item.</w:t>
          </w:r>
        </w:p>
      </w:docPartBody>
    </w:docPart>
    <w:docPart>
      <w:docPartPr>
        <w:name w:val="CFC5F17D44B8471196815121CBE67D88"/>
        <w:category>
          <w:name w:val="General"/>
          <w:gallery w:val="placeholder"/>
        </w:category>
        <w:types>
          <w:type w:val="bbPlcHdr"/>
        </w:types>
        <w:behaviors>
          <w:behavior w:val="content"/>
        </w:behaviors>
        <w:guid w:val="{20991E50-E6E4-4B1A-A632-C48225F771B4}"/>
      </w:docPartPr>
      <w:docPartBody>
        <w:p w:rsidR="004D0EF7" w:rsidRDefault="00D23B91" w:rsidP="00D23B91">
          <w:pPr>
            <w:pStyle w:val="CFC5F17D44B8471196815121CBE67D88"/>
          </w:pPr>
          <w:r w:rsidRPr="00F87BE0">
            <w:rPr>
              <w:rStyle w:val="PlaceholderText"/>
            </w:rPr>
            <w:t>Choose an item.</w:t>
          </w:r>
        </w:p>
      </w:docPartBody>
    </w:docPart>
    <w:docPart>
      <w:docPartPr>
        <w:name w:val="66C2623228C7468895845F6B0ECF9C72"/>
        <w:category>
          <w:name w:val="General"/>
          <w:gallery w:val="placeholder"/>
        </w:category>
        <w:types>
          <w:type w:val="bbPlcHdr"/>
        </w:types>
        <w:behaviors>
          <w:behavior w:val="content"/>
        </w:behaviors>
        <w:guid w:val="{77F45285-049F-4953-8335-A048F9F1D5CE}"/>
      </w:docPartPr>
      <w:docPartBody>
        <w:p w:rsidR="004D0EF7" w:rsidRDefault="00D23B91" w:rsidP="00D23B91">
          <w:pPr>
            <w:pStyle w:val="66C2623228C7468895845F6B0ECF9C72"/>
          </w:pPr>
          <w:r w:rsidRPr="00F87BE0">
            <w:rPr>
              <w:rStyle w:val="PlaceholderText"/>
            </w:rPr>
            <w:t>Choose an item.</w:t>
          </w:r>
        </w:p>
      </w:docPartBody>
    </w:docPart>
    <w:docPart>
      <w:docPartPr>
        <w:name w:val="068C2FF7467F4ACD8BEAF45603EFA539"/>
        <w:category>
          <w:name w:val="General"/>
          <w:gallery w:val="placeholder"/>
        </w:category>
        <w:types>
          <w:type w:val="bbPlcHdr"/>
        </w:types>
        <w:behaviors>
          <w:behavior w:val="content"/>
        </w:behaviors>
        <w:guid w:val="{5844D60D-A51F-43CE-B3E1-9BB92D0A3D5C}"/>
      </w:docPartPr>
      <w:docPartBody>
        <w:p w:rsidR="004D0EF7" w:rsidRDefault="00D23B91" w:rsidP="00D23B91">
          <w:pPr>
            <w:pStyle w:val="068C2FF7467F4ACD8BEAF45603EFA539"/>
          </w:pPr>
          <w:r w:rsidRPr="003A71FA">
            <w:rPr>
              <w:rStyle w:val="PlaceholderText"/>
            </w:rPr>
            <w:t>Choose an item.</w:t>
          </w:r>
        </w:p>
      </w:docPartBody>
    </w:docPart>
    <w:docPart>
      <w:docPartPr>
        <w:name w:val="E55B9FF7F1504732BF192EEE7478C2D7"/>
        <w:category>
          <w:name w:val="General"/>
          <w:gallery w:val="placeholder"/>
        </w:category>
        <w:types>
          <w:type w:val="bbPlcHdr"/>
        </w:types>
        <w:behaviors>
          <w:behavior w:val="content"/>
        </w:behaviors>
        <w:guid w:val="{60E4690D-EB5D-41F5-96CC-57861AD65710}"/>
      </w:docPartPr>
      <w:docPartBody>
        <w:p w:rsidR="004D0EF7" w:rsidRDefault="00D23B91" w:rsidP="00D23B91">
          <w:pPr>
            <w:pStyle w:val="E55B9FF7F1504732BF192EEE7478C2D7"/>
          </w:pPr>
          <w:r w:rsidRPr="00F87BE0">
            <w:rPr>
              <w:rStyle w:val="PlaceholderText"/>
            </w:rPr>
            <w:t>Choose an item.</w:t>
          </w:r>
        </w:p>
      </w:docPartBody>
    </w:docPart>
    <w:docPart>
      <w:docPartPr>
        <w:name w:val="5C0E18B73F5A42B59A1AE1DA1FB0D6C7"/>
        <w:category>
          <w:name w:val="General"/>
          <w:gallery w:val="placeholder"/>
        </w:category>
        <w:types>
          <w:type w:val="bbPlcHdr"/>
        </w:types>
        <w:behaviors>
          <w:behavior w:val="content"/>
        </w:behaviors>
        <w:guid w:val="{E2FF19A5-75F4-4BFE-82D8-351959BB0959}"/>
      </w:docPartPr>
      <w:docPartBody>
        <w:p w:rsidR="004D0EF7" w:rsidRDefault="00D23B91" w:rsidP="00D23B91">
          <w:pPr>
            <w:pStyle w:val="5C0E18B73F5A42B59A1AE1DA1FB0D6C7"/>
          </w:pPr>
          <w:r w:rsidRPr="003A71FA">
            <w:rPr>
              <w:rStyle w:val="PlaceholderText"/>
            </w:rPr>
            <w:t>Choose an item.</w:t>
          </w:r>
        </w:p>
      </w:docPartBody>
    </w:docPart>
    <w:docPart>
      <w:docPartPr>
        <w:name w:val="EF11C5FBB87D4C40B6C2A88E54A71797"/>
        <w:category>
          <w:name w:val="General"/>
          <w:gallery w:val="placeholder"/>
        </w:category>
        <w:types>
          <w:type w:val="bbPlcHdr"/>
        </w:types>
        <w:behaviors>
          <w:behavior w:val="content"/>
        </w:behaviors>
        <w:guid w:val="{A9A21A06-D626-4EB9-86F3-B227B3850152}"/>
      </w:docPartPr>
      <w:docPartBody>
        <w:p w:rsidR="004D0EF7" w:rsidRDefault="00D23B91" w:rsidP="00D23B91">
          <w:pPr>
            <w:pStyle w:val="EF11C5FBB87D4C40B6C2A88E54A71797"/>
          </w:pPr>
          <w:r w:rsidRPr="00F87BE0">
            <w:rPr>
              <w:rStyle w:val="PlaceholderText"/>
            </w:rPr>
            <w:t>Choose an item.</w:t>
          </w:r>
        </w:p>
      </w:docPartBody>
    </w:docPart>
    <w:docPart>
      <w:docPartPr>
        <w:name w:val="EA6A2FDF0F444BD99D8336B34E92BAA9"/>
        <w:category>
          <w:name w:val="General"/>
          <w:gallery w:val="placeholder"/>
        </w:category>
        <w:types>
          <w:type w:val="bbPlcHdr"/>
        </w:types>
        <w:behaviors>
          <w:behavior w:val="content"/>
        </w:behaviors>
        <w:guid w:val="{682E686C-4CB8-4A28-B46E-A296A232B224}"/>
      </w:docPartPr>
      <w:docPartBody>
        <w:p w:rsidR="004D0EF7" w:rsidRDefault="00D23B91" w:rsidP="00D23B91">
          <w:pPr>
            <w:pStyle w:val="EA6A2FDF0F444BD99D8336B34E92BAA9"/>
          </w:pPr>
          <w:r w:rsidRPr="003A71FA">
            <w:rPr>
              <w:rStyle w:val="PlaceholderText"/>
            </w:rPr>
            <w:t>Choose an item.</w:t>
          </w:r>
        </w:p>
      </w:docPartBody>
    </w:docPart>
    <w:docPart>
      <w:docPartPr>
        <w:name w:val="8696752E211D44129649E616C58EEE6E"/>
        <w:category>
          <w:name w:val="General"/>
          <w:gallery w:val="placeholder"/>
        </w:category>
        <w:types>
          <w:type w:val="bbPlcHdr"/>
        </w:types>
        <w:behaviors>
          <w:behavior w:val="content"/>
        </w:behaviors>
        <w:guid w:val="{A1B40A75-EA9C-476A-9257-7B1DE89F095F}"/>
      </w:docPartPr>
      <w:docPartBody>
        <w:p w:rsidR="004D0EF7" w:rsidRDefault="00D23B91" w:rsidP="00D23B91">
          <w:pPr>
            <w:pStyle w:val="8696752E211D44129649E616C58EEE6E"/>
          </w:pPr>
          <w:r w:rsidRPr="00F87BE0">
            <w:rPr>
              <w:rStyle w:val="PlaceholderText"/>
            </w:rPr>
            <w:t>Choose an item.</w:t>
          </w:r>
        </w:p>
      </w:docPartBody>
    </w:docPart>
    <w:docPart>
      <w:docPartPr>
        <w:name w:val="00AFFBA175DE4C96AE03DAD927BC9C7B"/>
        <w:category>
          <w:name w:val="General"/>
          <w:gallery w:val="placeholder"/>
        </w:category>
        <w:types>
          <w:type w:val="bbPlcHdr"/>
        </w:types>
        <w:behaviors>
          <w:behavior w:val="content"/>
        </w:behaviors>
        <w:guid w:val="{1F912CDE-8A76-4E59-A4DC-6A6A9B483BF5}"/>
      </w:docPartPr>
      <w:docPartBody>
        <w:p w:rsidR="004D0EF7" w:rsidRDefault="00D23B91" w:rsidP="00D23B91">
          <w:pPr>
            <w:pStyle w:val="00AFFBA175DE4C96AE03DAD927BC9C7B"/>
          </w:pPr>
          <w:r w:rsidRPr="00F87BE0">
            <w:rPr>
              <w:rStyle w:val="PlaceholderText"/>
            </w:rPr>
            <w:t>Choose an item.</w:t>
          </w:r>
        </w:p>
      </w:docPartBody>
    </w:docPart>
    <w:docPart>
      <w:docPartPr>
        <w:name w:val="BDC8AF64B38744F2AE2EF98A746957C9"/>
        <w:category>
          <w:name w:val="General"/>
          <w:gallery w:val="placeholder"/>
        </w:category>
        <w:types>
          <w:type w:val="bbPlcHdr"/>
        </w:types>
        <w:behaviors>
          <w:behavior w:val="content"/>
        </w:behaviors>
        <w:guid w:val="{AEE4C2E4-C8F1-4C9B-B499-6E4B35882B5C}"/>
      </w:docPartPr>
      <w:docPartBody>
        <w:p w:rsidR="004D0EF7" w:rsidRDefault="00D23B91" w:rsidP="00D23B91">
          <w:pPr>
            <w:pStyle w:val="BDC8AF64B38744F2AE2EF98A746957C9"/>
          </w:pPr>
          <w:r w:rsidRPr="00F87BE0">
            <w:rPr>
              <w:rStyle w:val="PlaceholderText"/>
            </w:rPr>
            <w:t>Choose an item.</w:t>
          </w:r>
        </w:p>
      </w:docPartBody>
    </w:docPart>
    <w:docPart>
      <w:docPartPr>
        <w:name w:val="EE1B649CDD42465AA36AAC2AEB3CDE32"/>
        <w:category>
          <w:name w:val="General"/>
          <w:gallery w:val="placeholder"/>
        </w:category>
        <w:types>
          <w:type w:val="bbPlcHdr"/>
        </w:types>
        <w:behaviors>
          <w:behavior w:val="content"/>
        </w:behaviors>
        <w:guid w:val="{4680DABB-8EFE-4FD5-9EFD-2FA2BDA3FD77}"/>
      </w:docPartPr>
      <w:docPartBody>
        <w:p w:rsidR="004D0EF7" w:rsidRDefault="00D23B91" w:rsidP="00D23B91">
          <w:pPr>
            <w:pStyle w:val="EE1B649CDD42465AA36AAC2AEB3CDE32"/>
          </w:pPr>
          <w:r w:rsidRPr="00F87BE0">
            <w:rPr>
              <w:rStyle w:val="PlaceholderText"/>
            </w:rPr>
            <w:t>Choose an item.</w:t>
          </w:r>
        </w:p>
      </w:docPartBody>
    </w:docPart>
    <w:docPart>
      <w:docPartPr>
        <w:name w:val="D5D7E4B5C8A547408DFB23FE113FE0D7"/>
        <w:category>
          <w:name w:val="General"/>
          <w:gallery w:val="placeholder"/>
        </w:category>
        <w:types>
          <w:type w:val="bbPlcHdr"/>
        </w:types>
        <w:behaviors>
          <w:behavior w:val="content"/>
        </w:behaviors>
        <w:guid w:val="{9656FB01-7A66-4C41-B3C9-C2835FC7EC00}"/>
      </w:docPartPr>
      <w:docPartBody>
        <w:p w:rsidR="004D0EF7" w:rsidRDefault="00D23B91" w:rsidP="00D23B91">
          <w:pPr>
            <w:pStyle w:val="D5D7E4B5C8A547408DFB23FE113FE0D7"/>
          </w:pPr>
          <w:r w:rsidRPr="003A71FA">
            <w:rPr>
              <w:rStyle w:val="PlaceholderText"/>
            </w:rPr>
            <w:t>Choose an item.</w:t>
          </w:r>
        </w:p>
      </w:docPartBody>
    </w:docPart>
    <w:docPart>
      <w:docPartPr>
        <w:name w:val="F1BCE4A4A4AC4B45A0D44607A40EFF09"/>
        <w:category>
          <w:name w:val="General"/>
          <w:gallery w:val="placeholder"/>
        </w:category>
        <w:types>
          <w:type w:val="bbPlcHdr"/>
        </w:types>
        <w:behaviors>
          <w:behavior w:val="content"/>
        </w:behaviors>
        <w:guid w:val="{34B96970-95B0-4A91-B7F4-77053CDC3C55}"/>
      </w:docPartPr>
      <w:docPartBody>
        <w:p w:rsidR="004D0EF7" w:rsidRDefault="00D23B91" w:rsidP="00D23B91">
          <w:pPr>
            <w:pStyle w:val="F1BCE4A4A4AC4B45A0D44607A40EFF09"/>
          </w:pPr>
          <w:r w:rsidRPr="00F87BE0">
            <w:rPr>
              <w:rStyle w:val="PlaceholderText"/>
            </w:rPr>
            <w:t>Choose an item.</w:t>
          </w:r>
        </w:p>
      </w:docPartBody>
    </w:docPart>
    <w:docPart>
      <w:docPartPr>
        <w:name w:val="25025EEBB7D54374B2A1F8C0837B4251"/>
        <w:category>
          <w:name w:val="General"/>
          <w:gallery w:val="placeholder"/>
        </w:category>
        <w:types>
          <w:type w:val="bbPlcHdr"/>
        </w:types>
        <w:behaviors>
          <w:behavior w:val="content"/>
        </w:behaviors>
        <w:guid w:val="{00F4B284-F617-4295-89B7-EDF1DFB2BB26}"/>
      </w:docPartPr>
      <w:docPartBody>
        <w:p w:rsidR="004D0EF7" w:rsidRDefault="00D23B91" w:rsidP="00D23B91">
          <w:pPr>
            <w:pStyle w:val="25025EEBB7D54374B2A1F8C0837B4251"/>
          </w:pPr>
          <w:r w:rsidRPr="003A71FA">
            <w:rPr>
              <w:rStyle w:val="PlaceholderText"/>
            </w:rPr>
            <w:t>Choose an item.</w:t>
          </w:r>
        </w:p>
      </w:docPartBody>
    </w:docPart>
    <w:docPart>
      <w:docPartPr>
        <w:name w:val="0B89DA5038604C028026DA08AA87181F"/>
        <w:category>
          <w:name w:val="General"/>
          <w:gallery w:val="placeholder"/>
        </w:category>
        <w:types>
          <w:type w:val="bbPlcHdr"/>
        </w:types>
        <w:behaviors>
          <w:behavior w:val="content"/>
        </w:behaviors>
        <w:guid w:val="{B1CB123F-CA0A-4A0E-8F42-2B597DEC074F}"/>
      </w:docPartPr>
      <w:docPartBody>
        <w:p w:rsidR="004D0EF7" w:rsidRDefault="00D23B91" w:rsidP="00D23B91">
          <w:pPr>
            <w:pStyle w:val="0B89DA5038604C028026DA08AA87181F"/>
          </w:pPr>
          <w:r w:rsidRPr="00F87BE0">
            <w:rPr>
              <w:rStyle w:val="PlaceholderText"/>
            </w:rPr>
            <w:t>Choose an item.</w:t>
          </w:r>
        </w:p>
      </w:docPartBody>
    </w:docPart>
    <w:docPart>
      <w:docPartPr>
        <w:name w:val="AF72E94600C14F63B88695D2797ECDB2"/>
        <w:category>
          <w:name w:val="General"/>
          <w:gallery w:val="placeholder"/>
        </w:category>
        <w:types>
          <w:type w:val="bbPlcHdr"/>
        </w:types>
        <w:behaviors>
          <w:behavior w:val="content"/>
        </w:behaviors>
        <w:guid w:val="{DF1D01D5-6B65-455F-80F1-8946C6AB61AF}"/>
      </w:docPartPr>
      <w:docPartBody>
        <w:p w:rsidR="004D0EF7" w:rsidRDefault="00D23B91" w:rsidP="00D23B91">
          <w:pPr>
            <w:pStyle w:val="AF72E94600C14F63B88695D2797ECDB2"/>
          </w:pPr>
          <w:r w:rsidRPr="003A71FA">
            <w:rPr>
              <w:rStyle w:val="PlaceholderText"/>
            </w:rPr>
            <w:t>Choose an item.</w:t>
          </w:r>
        </w:p>
      </w:docPartBody>
    </w:docPart>
    <w:docPart>
      <w:docPartPr>
        <w:name w:val="74C4312333DA4A139718788B9A55D08D"/>
        <w:category>
          <w:name w:val="General"/>
          <w:gallery w:val="placeholder"/>
        </w:category>
        <w:types>
          <w:type w:val="bbPlcHdr"/>
        </w:types>
        <w:behaviors>
          <w:behavior w:val="content"/>
        </w:behaviors>
        <w:guid w:val="{AD30F6EC-12C1-4642-A72F-506B75B77B7E}"/>
      </w:docPartPr>
      <w:docPartBody>
        <w:p w:rsidR="004D0EF7" w:rsidRDefault="00D23B91" w:rsidP="00D23B91">
          <w:pPr>
            <w:pStyle w:val="74C4312333DA4A139718788B9A55D08D"/>
          </w:pPr>
          <w:r w:rsidRPr="00F87BE0">
            <w:rPr>
              <w:rStyle w:val="PlaceholderText"/>
            </w:rPr>
            <w:t>Choose an item.</w:t>
          </w:r>
        </w:p>
      </w:docPartBody>
    </w:docPart>
    <w:docPart>
      <w:docPartPr>
        <w:name w:val="CDFA676945584564B1C00A6BBCE2D044"/>
        <w:category>
          <w:name w:val="General"/>
          <w:gallery w:val="placeholder"/>
        </w:category>
        <w:types>
          <w:type w:val="bbPlcHdr"/>
        </w:types>
        <w:behaviors>
          <w:behavior w:val="content"/>
        </w:behaviors>
        <w:guid w:val="{4DB58E6D-CB27-4351-A41E-76755FA2C068}"/>
      </w:docPartPr>
      <w:docPartBody>
        <w:p w:rsidR="004D0EF7" w:rsidRDefault="00D23B91" w:rsidP="00D23B91">
          <w:pPr>
            <w:pStyle w:val="CDFA676945584564B1C00A6BBCE2D044"/>
          </w:pPr>
          <w:r w:rsidRPr="00F87BE0">
            <w:rPr>
              <w:rStyle w:val="PlaceholderText"/>
            </w:rPr>
            <w:t>Choose an item.</w:t>
          </w:r>
        </w:p>
      </w:docPartBody>
    </w:docPart>
    <w:docPart>
      <w:docPartPr>
        <w:name w:val="5B788A17C600496A8569A20EACC9A476"/>
        <w:category>
          <w:name w:val="General"/>
          <w:gallery w:val="placeholder"/>
        </w:category>
        <w:types>
          <w:type w:val="bbPlcHdr"/>
        </w:types>
        <w:behaviors>
          <w:behavior w:val="content"/>
        </w:behaviors>
        <w:guid w:val="{FB72245D-3244-4232-AE1F-D361031F0ED3}"/>
      </w:docPartPr>
      <w:docPartBody>
        <w:p w:rsidR="004D0EF7" w:rsidRDefault="00D23B91" w:rsidP="00D23B91">
          <w:pPr>
            <w:pStyle w:val="5B788A17C600496A8569A20EACC9A476"/>
          </w:pPr>
          <w:r w:rsidRPr="00F87BE0">
            <w:rPr>
              <w:rStyle w:val="PlaceholderText"/>
            </w:rPr>
            <w:t>Choose an item.</w:t>
          </w:r>
        </w:p>
      </w:docPartBody>
    </w:docPart>
    <w:docPart>
      <w:docPartPr>
        <w:name w:val="4303908A4DE544D0BDFBBD3C1220B0A8"/>
        <w:category>
          <w:name w:val="General"/>
          <w:gallery w:val="placeholder"/>
        </w:category>
        <w:types>
          <w:type w:val="bbPlcHdr"/>
        </w:types>
        <w:behaviors>
          <w:behavior w:val="content"/>
        </w:behaviors>
        <w:guid w:val="{3347C592-4055-4D73-AC77-AC54296B66BA}"/>
      </w:docPartPr>
      <w:docPartBody>
        <w:p w:rsidR="004D0EF7" w:rsidRDefault="00D23B91" w:rsidP="00D23B91">
          <w:pPr>
            <w:pStyle w:val="4303908A4DE544D0BDFBBD3C1220B0A8"/>
          </w:pPr>
          <w:r w:rsidRPr="00F87BE0">
            <w:rPr>
              <w:rStyle w:val="PlaceholderText"/>
            </w:rPr>
            <w:t>Choose an item.</w:t>
          </w:r>
        </w:p>
      </w:docPartBody>
    </w:docPart>
    <w:docPart>
      <w:docPartPr>
        <w:name w:val="46A19558F3C341EBB5DB30CD46DCAD1A"/>
        <w:category>
          <w:name w:val="General"/>
          <w:gallery w:val="placeholder"/>
        </w:category>
        <w:types>
          <w:type w:val="bbPlcHdr"/>
        </w:types>
        <w:behaviors>
          <w:behavior w:val="content"/>
        </w:behaviors>
        <w:guid w:val="{F0EFE191-BF15-40C9-A213-39F2B520D3E5}"/>
      </w:docPartPr>
      <w:docPartBody>
        <w:p w:rsidR="004D0EF7" w:rsidRDefault="00D23B91" w:rsidP="00D23B91">
          <w:pPr>
            <w:pStyle w:val="46A19558F3C341EBB5DB30CD46DCAD1A"/>
          </w:pPr>
          <w:r w:rsidRPr="003A71FA">
            <w:rPr>
              <w:rStyle w:val="PlaceholderText"/>
            </w:rPr>
            <w:t>Choose an item.</w:t>
          </w:r>
        </w:p>
      </w:docPartBody>
    </w:docPart>
    <w:docPart>
      <w:docPartPr>
        <w:name w:val="A00362551A904A438FD10054CBA109EF"/>
        <w:category>
          <w:name w:val="General"/>
          <w:gallery w:val="placeholder"/>
        </w:category>
        <w:types>
          <w:type w:val="bbPlcHdr"/>
        </w:types>
        <w:behaviors>
          <w:behavior w:val="content"/>
        </w:behaviors>
        <w:guid w:val="{097CD610-82F4-4BDD-9488-60635C8A969C}"/>
      </w:docPartPr>
      <w:docPartBody>
        <w:p w:rsidR="004D0EF7" w:rsidRDefault="00D23B91" w:rsidP="00D23B91">
          <w:pPr>
            <w:pStyle w:val="A00362551A904A438FD10054CBA109EF"/>
          </w:pPr>
          <w:r w:rsidRPr="003A71FA">
            <w:rPr>
              <w:rStyle w:val="PlaceholderText"/>
            </w:rPr>
            <w:t>Choose an item.</w:t>
          </w:r>
        </w:p>
      </w:docPartBody>
    </w:docPart>
    <w:docPart>
      <w:docPartPr>
        <w:name w:val="3EE6829D261048B3BFF81605B40530D1"/>
        <w:category>
          <w:name w:val="General"/>
          <w:gallery w:val="placeholder"/>
        </w:category>
        <w:types>
          <w:type w:val="bbPlcHdr"/>
        </w:types>
        <w:behaviors>
          <w:behavior w:val="content"/>
        </w:behaviors>
        <w:guid w:val="{58ED0682-DC37-4414-9F8E-1D7CF9588EBA}"/>
      </w:docPartPr>
      <w:docPartBody>
        <w:p w:rsidR="004D0EF7" w:rsidRDefault="00D23B91" w:rsidP="00D23B91">
          <w:pPr>
            <w:pStyle w:val="3EE6829D261048B3BFF81605B40530D1"/>
          </w:pPr>
          <w:r w:rsidRPr="00F87BE0">
            <w:rPr>
              <w:rStyle w:val="PlaceholderText"/>
            </w:rPr>
            <w:t>Choose an item.</w:t>
          </w:r>
        </w:p>
      </w:docPartBody>
    </w:docPart>
    <w:docPart>
      <w:docPartPr>
        <w:name w:val="CC622C3D1ED44F8F92FF1F46FE77CBB1"/>
        <w:category>
          <w:name w:val="General"/>
          <w:gallery w:val="placeholder"/>
        </w:category>
        <w:types>
          <w:type w:val="bbPlcHdr"/>
        </w:types>
        <w:behaviors>
          <w:behavior w:val="content"/>
        </w:behaviors>
        <w:guid w:val="{1C262F71-D398-4D73-9A21-F2C65A54A094}"/>
      </w:docPartPr>
      <w:docPartBody>
        <w:p w:rsidR="004D0EF7" w:rsidRDefault="00D23B91" w:rsidP="00D23B91">
          <w:pPr>
            <w:pStyle w:val="CC622C3D1ED44F8F92FF1F46FE77CBB1"/>
          </w:pPr>
          <w:r w:rsidRPr="003A71FA">
            <w:rPr>
              <w:rStyle w:val="PlaceholderText"/>
            </w:rPr>
            <w:t>Choose an item.</w:t>
          </w:r>
        </w:p>
      </w:docPartBody>
    </w:docPart>
    <w:docPart>
      <w:docPartPr>
        <w:name w:val="DEADAA25DB6A4B0C86EF1DE5DDAD5FA5"/>
        <w:category>
          <w:name w:val="General"/>
          <w:gallery w:val="placeholder"/>
        </w:category>
        <w:types>
          <w:type w:val="bbPlcHdr"/>
        </w:types>
        <w:behaviors>
          <w:behavior w:val="content"/>
        </w:behaviors>
        <w:guid w:val="{A14DEBE8-54C7-4CFD-B088-CA847973A6FA}"/>
      </w:docPartPr>
      <w:docPartBody>
        <w:p w:rsidR="004D0EF7" w:rsidRDefault="00D23B91" w:rsidP="00D23B91">
          <w:pPr>
            <w:pStyle w:val="DEADAA25DB6A4B0C86EF1DE5DDAD5FA5"/>
          </w:pPr>
          <w:r w:rsidRPr="00F87BE0">
            <w:rPr>
              <w:rStyle w:val="PlaceholderText"/>
            </w:rPr>
            <w:t>Choose an item.</w:t>
          </w:r>
        </w:p>
      </w:docPartBody>
    </w:docPart>
    <w:docPart>
      <w:docPartPr>
        <w:name w:val="72517F4EB0304552B4ED47C6DB574BDD"/>
        <w:category>
          <w:name w:val="General"/>
          <w:gallery w:val="placeholder"/>
        </w:category>
        <w:types>
          <w:type w:val="bbPlcHdr"/>
        </w:types>
        <w:behaviors>
          <w:behavior w:val="content"/>
        </w:behaviors>
        <w:guid w:val="{38E3ED16-A3F0-42C5-8734-7957E702D733}"/>
      </w:docPartPr>
      <w:docPartBody>
        <w:p w:rsidR="004D0EF7" w:rsidRDefault="00D23B91" w:rsidP="00D23B91">
          <w:pPr>
            <w:pStyle w:val="72517F4EB0304552B4ED47C6DB574BDD"/>
          </w:pPr>
          <w:r w:rsidRPr="00F87BE0">
            <w:rPr>
              <w:rStyle w:val="PlaceholderText"/>
            </w:rPr>
            <w:t>Choose an item.</w:t>
          </w:r>
        </w:p>
      </w:docPartBody>
    </w:docPart>
    <w:docPart>
      <w:docPartPr>
        <w:name w:val="531CE686F052433EA6978424DD2347EF"/>
        <w:category>
          <w:name w:val="General"/>
          <w:gallery w:val="placeholder"/>
        </w:category>
        <w:types>
          <w:type w:val="bbPlcHdr"/>
        </w:types>
        <w:behaviors>
          <w:behavior w:val="content"/>
        </w:behaviors>
        <w:guid w:val="{3CB4FC53-70CE-48D0-823D-25F0E17D8540}"/>
      </w:docPartPr>
      <w:docPartBody>
        <w:p w:rsidR="004D0EF7" w:rsidRDefault="00D23B91" w:rsidP="00D23B91">
          <w:pPr>
            <w:pStyle w:val="531CE686F052433EA6978424DD2347EF"/>
          </w:pPr>
          <w:r w:rsidRPr="00F87BE0">
            <w:rPr>
              <w:rStyle w:val="PlaceholderText"/>
            </w:rPr>
            <w:t>Choose an item.</w:t>
          </w:r>
        </w:p>
      </w:docPartBody>
    </w:docPart>
    <w:docPart>
      <w:docPartPr>
        <w:name w:val="0BDEC5CDF6D448648D7D1FCBF3692E35"/>
        <w:category>
          <w:name w:val="General"/>
          <w:gallery w:val="placeholder"/>
        </w:category>
        <w:types>
          <w:type w:val="bbPlcHdr"/>
        </w:types>
        <w:behaviors>
          <w:behavior w:val="content"/>
        </w:behaviors>
        <w:guid w:val="{5FDF7A02-D2FD-47F3-9C19-67F4D048B428}"/>
      </w:docPartPr>
      <w:docPartBody>
        <w:p w:rsidR="004D0EF7" w:rsidRDefault="00D23B91" w:rsidP="00D23B91">
          <w:pPr>
            <w:pStyle w:val="0BDEC5CDF6D448648D7D1FCBF3692E35"/>
          </w:pPr>
          <w:r w:rsidRPr="00F87BE0">
            <w:rPr>
              <w:rStyle w:val="PlaceholderText"/>
            </w:rPr>
            <w:t>Choose an item.</w:t>
          </w:r>
        </w:p>
      </w:docPartBody>
    </w:docPart>
    <w:docPart>
      <w:docPartPr>
        <w:name w:val="4F869BEF959547659B883C25DB0744B8"/>
        <w:category>
          <w:name w:val="General"/>
          <w:gallery w:val="placeholder"/>
        </w:category>
        <w:types>
          <w:type w:val="bbPlcHdr"/>
        </w:types>
        <w:behaviors>
          <w:behavior w:val="content"/>
        </w:behaviors>
        <w:guid w:val="{1E90B6C8-D327-4E6D-88BD-F032A33CC43A}"/>
      </w:docPartPr>
      <w:docPartBody>
        <w:p w:rsidR="004D0EF7" w:rsidRDefault="00D23B91" w:rsidP="00D23B91">
          <w:pPr>
            <w:pStyle w:val="4F869BEF959547659B883C25DB0744B8"/>
          </w:pPr>
          <w:r w:rsidRPr="003A71FA">
            <w:rPr>
              <w:rStyle w:val="PlaceholderText"/>
            </w:rPr>
            <w:t>Choose an item.</w:t>
          </w:r>
        </w:p>
      </w:docPartBody>
    </w:docPart>
    <w:docPart>
      <w:docPartPr>
        <w:name w:val="4374218EC16944FE9BE0733871057A5A"/>
        <w:category>
          <w:name w:val="General"/>
          <w:gallery w:val="placeholder"/>
        </w:category>
        <w:types>
          <w:type w:val="bbPlcHdr"/>
        </w:types>
        <w:behaviors>
          <w:behavior w:val="content"/>
        </w:behaviors>
        <w:guid w:val="{8D416971-73D8-4370-B7A9-9A087D1AD9EA}"/>
      </w:docPartPr>
      <w:docPartBody>
        <w:p w:rsidR="004D0EF7" w:rsidRDefault="00D23B91" w:rsidP="00D23B91">
          <w:pPr>
            <w:pStyle w:val="4374218EC16944FE9BE0733871057A5A"/>
          </w:pPr>
          <w:r w:rsidRPr="00F87BE0">
            <w:rPr>
              <w:rStyle w:val="PlaceholderText"/>
            </w:rPr>
            <w:t>Choose an item.</w:t>
          </w:r>
        </w:p>
      </w:docPartBody>
    </w:docPart>
    <w:docPart>
      <w:docPartPr>
        <w:name w:val="BB620F8829744043A7A2BFE815B30F55"/>
        <w:category>
          <w:name w:val="General"/>
          <w:gallery w:val="placeholder"/>
        </w:category>
        <w:types>
          <w:type w:val="bbPlcHdr"/>
        </w:types>
        <w:behaviors>
          <w:behavior w:val="content"/>
        </w:behaviors>
        <w:guid w:val="{27C2E805-B967-4B04-9A55-D8FBA2BE04AA}"/>
      </w:docPartPr>
      <w:docPartBody>
        <w:p w:rsidR="004D0EF7" w:rsidRDefault="00D23B91" w:rsidP="00D23B91">
          <w:pPr>
            <w:pStyle w:val="BB620F8829744043A7A2BFE815B30F55"/>
          </w:pPr>
          <w:r w:rsidRPr="003A71FA">
            <w:rPr>
              <w:rStyle w:val="PlaceholderText"/>
            </w:rPr>
            <w:t>Choose an item.</w:t>
          </w:r>
        </w:p>
      </w:docPartBody>
    </w:docPart>
    <w:docPart>
      <w:docPartPr>
        <w:name w:val="AC138BF154744451A92E984AB45DBADB"/>
        <w:category>
          <w:name w:val="General"/>
          <w:gallery w:val="placeholder"/>
        </w:category>
        <w:types>
          <w:type w:val="bbPlcHdr"/>
        </w:types>
        <w:behaviors>
          <w:behavior w:val="content"/>
        </w:behaviors>
        <w:guid w:val="{F75C11F4-1DDA-4037-8759-CABA2A4293D0}"/>
      </w:docPartPr>
      <w:docPartBody>
        <w:p w:rsidR="004D0EF7" w:rsidRDefault="00D23B91" w:rsidP="00D23B91">
          <w:pPr>
            <w:pStyle w:val="AC138BF154744451A92E984AB45DBADB"/>
          </w:pPr>
          <w:r w:rsidRPr="00F87BE0">
            <w:rPr>
              <w:rStyle w:val="PlaceholderText"/>
            </w:rPr>
            <w:t>Choose an item.</w:t>
          </w:r>
        </w:p>
      </w:docPartBody>
    </w:docPart>
    <w:docPart>
      <w:docPartPr>
        <w:name w:val="44FCD7D3C2FA4FE3AC4191FE32F7DC88"/>
        <w:category>
          <w:name w:val="General"/>
          <w:gallery w:val="placeholder"/>
        </w:category>
        <w:types>
          <w:type w:val="bbPlcHdr"/>
        </w:types>
        <w:behaviors>
          <w:behavior w:val="content"/>
        </w:behaviors>
        <w:guid w:val="{98A0422C-F09E-4355-BCC1-836B5B7C587D}"/>
      </w:docPartPr>
      <w:docPartBody>
        <w:p w:rsidR="004D0EF7" w:rsidRDefault="00D23B91" w:rsidP="00D23B91">
          <w:pPr>
            <w:pStyle w:val="44FCD7D3C2FA4FE3AC4191FE32F7DC88"/>
          </w:pPr>
          <w:r w:rsidRPr="003A71FA">
            <w:rPr>
              <w:rStyle w:val="PlaceholderText"/>
            </w:rPr>
            <w:t>Choose an item.</w:t>
          </w:r>
        </w:p>
      </w:docPartBody>
    </w:docPart>
    <w:docPart>
      <w:docPartPr>
        <w:name w:val="11FDDBB0444144BB97D69C2F505DD0CE"/>
        <w:category>
          <w:name w:val="General"/>
          <w:gallery w:val="placeholder"/>
        </w:category>
        <w:types>
          <w:type w:val="bbPlcHdr"/>
        </w:types>
        <w:behaviors>
          <w:behavior w:val="content"/>
        </w:behaviors>
        <w:guid w:val="{C8EF6809-20B9-4BFB-9F08-AD24831F10F3}"/>
      </w:docPartPr>
      <w:docPartBody>
        <w:p w:rsidR="004D0EF7" w:rsidRDefault="00D23B91" w:rsidP="00D23B91">
          <w:pPr>
            <w:pStyle w:val="11FDDBB0444144BB97D69C2F505DD0CE"/>
          </w:pPr>
          <w:r w:rsidRPr="00F87BE0">
            <w:rPr>
              <w:rStyle w:val="PlaceholderText"/>
            </w:rPr>
            <w:t>Choose an item.</w:t>
          </w:r>
        </w:p>
      </w:docPartBody>
    </w:docPart>
    <w:docPart>
      <w:docPartPr>
        <w:name w:val="A28D61740F1D40F6862E62F0FF150C64"/>
        <w:category>
          <w:name w:val="General"/>
          <w:gallery w:val="placeholder"/>
        </w:category>
        <w:types>
          <w:type w:val="bbPlcHdr"/>
        </w:types>
        <w:behaviors>
          <w:behavior w:val="content"/>
        </w:behaviors>
        <w:guid w:val="{2C57D89E-2ADC-4F3B-912B-F6F4FED0F819}"/>
      </w:docPartPr>
      <w:docPartBody>
        <w:p w:rsidR="004D0EF7" w:rsidRDefault="00D23B91" w:rsidP="00D23B91">
          <w:pPr>
            <w:pStyle w:val="A28D61740F1D40F6862E62F0FF150C64"/>
          </w:pPr>
          <w:r w:rsidRPr="00F87BE0">
            <w:rPr>
              <w:rStyle w:val="PlaceholderText"/>
            </w:rPr>
            <w:t>Choose an item.</w:t>
          </w:r>
        </w:p>
      </w:docPartBody>
    </w:docPart>
    <w:docPart>
      <w:docPartPr>
        <w:name w:val="5B60537C17134B4FAC4693F40FEE34DD"/>
        <w:category>
          <w:name w:val="General"/>
          <w:gallery w:val="placeholder"/>
        </w:category>
        <w:types>
          <w:type w:val="bbPlcHdr"/>
        </w:types>
        <w:behaviors>
          <w:behavior w:val="content"/>
        </w:behaviors>
        <w:guid w:val="{35E77B39-6217-48E3-9E3E-C528916FB5E4}"/>
      </w:docPartPr>
      <w:docPartBody>
        <w:p w:rsidR="004D0EF7" w:rsidRDefault="00D23B91" w:rsidP="00D23B91">
          <w:pPr>
            <w:pStyle w:val="5B60537C17134B4FAC4693F40FEE34DD"/>
          </w:pPr>
          <w:r w:rsidRPr="00F87BE0">
            <w:rPr>
              <w:rStyle w:val="PlaceholderText"/>
            </w:rPr>
            <w:t>Choose an item.</w:t>
          </w:r>
        </w:p>
      </w:docPartBody>
    </w:docPart>
    <w:docPart>
      <w:docPartPr>
        <w:name w:val="649C0F76D0EF4E1E88479938153C2D22"/>
        <w:category>
          <w:name w:val="General"/>
          <w:gallery w:val="placeholder"/>
        </w:category>
        <w:types>
          <w:type w:val="bbPlcHdr"/>
        </w:types>
        <w:behaviors>
          <w:behavior w:val="content"/>
        </w:behaviors>
        <w:guid w:val="{64220328-E56D-4DBE-858E-144EF4720B62}"/>
      </w:docPartPr>
      <w:docPartBody>
        <w:p w:rsidR="004D0EF7" w:rsidRDefault="00D23B91" w:rsidP="00D23B91">
          <w:pPr>
            <w:pStyle w:val="649C0F76D0EF4E1E88479938153C2D22"/>
          </w:pPr>
          <w:r w:rsidRPr="00F87BE0">
            <w:rPr>
              <w:rStyle w:val="PlaceholderText"/>
            </w:rPr>
            <w:t>Choose an item.</w:t>
          </w:r>
        </w:p>
      </w:docPartBody>
    </w:docPart>
    <w:docPart>
      <w:docPartPr>
        <w:name w:val="E202F400EF49457B8C192CDF9CA52E53"/>
        <w:category>
          <w:name w:val="General"/>
          <w:gallery w:val="placeholder"/>
        </w:category>
        <w:types>
          <w:type w:val="bbPlcHdr"/>
        </w:types>
        <w:behaviors>
          <w:behavior w:val="content"/>
        </w:behaviors>
        <w:guid w:val="{2C6C0285-E27A-488A-989D-0E97371130D1}"/>
      </w:docPartPr>
      <w:docPartBody>
        <w:p w:rsidR="004D0EF7" w:rsidRDefault="00D23B91" w:rsidP="00D23B91">
          <w:pPr>
            <w:pStyle w:val="E202F400EF49457B8C192CDF9CA52E53"/>
          </w:pPr>
          <w:r w:rsidRPr="003A71FA">
            <w:rPr>
              <w:rStyle w:val="PlaceholderText"/>
            </w:rPr>
            <w:t>Choose an item.</w:t>
          </w:r>
        </w:p>
      </w:docPartBody>
    </w:docPart>
    <w:docPart>
      <w:docPartPr>
        <w:name w:val="097D94FA83B84D9FBACE70A45EC543DD"/>
        <w:category>
          <w:name w:val="General"/>
          <w:gallery w:val="placeholder"/>
        </w:category>
        <w:types>
          <w:type w:val="bbPlcHdr"/>
        </w:types>
        <w:behaviors>
          <w:behavior w:val="content"/>
        </w:behaviors>
        <w:guid w:val="{74296C0F-CEAE-47A0-9B1A-43926B172CF7}"/>
      </w:docPartPr>
      <w:docPartBody>
        <w:p w:rsidR="004D0EF7" w:rsidRDefault="00D23B91" w:rsidP="00D23B91">
          <w:pPr>
            <w:pStyle w:val="097D94FA83B84D9FBACE70A45EC543DD"/>
          </w:pPr>
          <w:r w:rsidRPr="00F87BE0">
            <w:rPr>
              <w:rStyle w:val="PlaceholderText"/>
            </w:rPr>
            <w:t>Choose an item.</w:t>
          </w:r>
        </w:p>
      </w:docPartBody>
    </w:docPart>
    <w:docPart>
      <w:docPartPr>
        <w:name w:val="6BA7127CCFF0466D882D091FD4E519EC"/>
        <w:category>
          <w:name w:val="General"/>
          <w:gallery w:val="placeholder"/>
        </w:category>
        <w:types>
          <w:type w:val="bbPlcHdr"/>
        </w:types>
        <w:behaviors>
          <w:behavior w:val="content"/>
        </w:behaviors>
        <w:guid w:val="{9B9E929E-01F5-43BD-8164-5320044ACA70}"/>
      </w:docPartPr>
      <w:docPartBody>
        <w:p w:rsidR="004D0EF7" w:rsidRDefault="00D23B91" w:rsidP="00D23B91">
          <w:pPr>
            <w:pStyle w:val="6BA7127CCFF0466D882D091FD4E519EC"/>
          </w:pPr>
          <w:r w:rsidRPr="003A71FA">
            <w:rPr>
              <w:rStyle w:val="PlaceholderText"/>
            </w:rPr>
            <w:t>Choose an item.</w:t>
          </w:r>
        </w:p>
      </w:docPartBody>
    </w:docPart>
    <w:docPart>
      <w:docPartPr>
        <w:name w:val="4DD9531C0475464AB3CE36ED2E8A0715"/>
        <w:category>
          <w:name w:val="General"/>
          <w:gallery w:val="placeholder"/>
        </w:category>
        <w:types>
          <w:type w:val="bbPlcHdr"/>
        </w:types>
        <w:behaviors>
          <w:behavior w:val="content"/>
        </w:behaviors>
        <w:guid w:val="{E2C8341F-6051-4947-93F2-DA1E3990EBB2}"/>
      </w:docPartPr>
      <w:docPartBody>
        <w:p w:rsidR="004D0EF7" w:rsidRDefault="00D23B91" w:rsidP="00D23B91">
          <w:pPr>
            <w:pStyle w:val="4DD9531C0475464AB3CE36ED2E8A0715"/>
          </w:pPr>
          <w:r w:rsidRPr="00F87BE0">
            <w:rPr>
              <w:rStyle w:val="PlaceholderText"/>
            </w:rPr>
            <w:t>Choose an item.</w:t>
          </w:r>
        </w:p>
      </w:docPartBody>
    </w:docPart>
    <w:docPart>
      <w:docPartPr>
        <w:name w:val="F76874C85134426C98BC3118E231BD0C"/>
        <w:category>
          <w:name w:val="General"/>
          <w:gallery w:val="placeholder"/>
        </w:category>
        <w:types>
          <w:type w:val="bbPlcHdr"/>
        </w:types>
        <w:behaviors>
          <w:behavior w:val="content"/>
        </w:behaviors>
        <w:guid w:val="{507A5081-9B7F-4251-8E4A-D83E84BBBC49}"/>
      </w:docPartPr>
      <w:docPartBody>
        <w:p w:rsidR="004D0EF7" w:rsidRDefault="00D23B91" w:rsidP="00D23B91">
          <w:pPr>
            <w:pStyle w:val="F76874C85134426C98BC3118E231BD0C"/>
          </w:pPr>
          <w:r w:rsidRPr="003A71FA">
            <w:rPr>
              <w:rStyle w:val="PlaceholderText"/>
            </w:rPr>
            <w:t>Choose an item.</w:t>
          </w:r>
        </w:p>
      </w:docPartBody>
    </w:docPart>
    <w:docPart>
      <w:docPartPr>
        <w:name w:val="0DBB322406D047E8B9705D2C326CD86F"/>
        <w:category>
          <w:name w:val="General"/>
          <w:gallery w:val="placeholder"/>
        </w:category>
        <w:types>
          <w:type w:val="bbPlcHdr"/>
        </w:types>
        <w:behaviors>
          <w:behavior w:val="content"/>
        </w:behaviors>
        <w:guid w:val="{60AD1AED-6796-4711-841E-56AB9D18008A}"/>
      </w:docPartPr>
      <w:docPartBody>
        <w:p w:rsidR="004D0EF7" w:rsidRDefault="00D23B91" w:rsidP="00D23B91">
          <w:pPr>
            <w:pStyle w:val="0DBB322406D047E8B9705D2C326CD86F"/>
          </w:pPr>
          <w:r w:rsidRPr="00F87BE0">
            <w:rPr>
              <w:rStyle w:val="PlaceholderText"/>
            </w:rPr>
            <w:t>Choose an item.</w:t>
          </w:r>
        </w:p>
      </w:docPartBody>
    </w:docPart>
    <w:docPart>
      <w:docPartPr>
        <w:name w:val="112240308882456BB3B92D753FCE01ED"/>
        <w:category>
          <w:name w:val="General"/>
          <w:gallery w:val="placeholder"/>
        </w:category>
        <w:types>
          <w:type w:val="bbPlcHdr"/>
        </w:types>
        <w:behaviors>
          <w:behavior w:val="content"/>
        </w:behaviors>
        <w:guid w:val="{156A9082-98B5-49FA-BE54-E92A8CCD0ACB}"/>
      </w:docPartPr>
      <w:docPartBody>
        <w:p w:rsidR="004D0EF7" w:rsidRDefault="00D23B91" w:rsidP="00D23B91">
          <w:pPr>
            <w:pStyle w:val="112240308882456BB3B92D753FCE01ED"/>
          </w:pPr>
          <w:r w:rsidRPr="00F87BE0">
            <w:rPr>
              <w:rStyle w:val="PlaceholderText"/>
            </w:rPr>
            <w:t>Choose an item.</w:t>
          </w:r>
        </w:p>
      </w:docPartBody>
    </w:docPart>
    <w:docPart>
      <w:docPartPr>
        <w:name w:val="38DF1946EAD84F8EAFD15B9ECF115E5D"/>
        <w:category>
          <w:name w:val="General"/>
          <w:gallery w:val="placeholder"/>
        </w:category>
        <w:types>
          <w:type w:val="bbPlcHdr"/>
        </w:types>
        <w:behaviors>
          <w:behavior w:val="content"/>
        </w:behaviors>
        <w:guid w:val="{57C1D1D9-5D5C-4F95-91C9-5529176B77A6}"/>
      </w:docPartPr>
      <w:docPartBody>
        <w:p w:rsidR="004D0EF7" w:rsidRDefault="00D23B91" w:rsidP="00D23B91">
          <w:pPr>
            <w:pStyle w:val="38DF1946EAD84F8EAFD15B9ECF115E5D"/>
          </w:pPr>
          <w:r w:rsidRPr="00F87BE0">
            <w:rPr>
              <w:rStyle w:val="PlaceholderText"/>
            </w:rPr>
            <w:t>Choose an item.</w:t>
          </w:r>
        </w:p>
      </w:docPartBody>
    </w:docPart>
    <w:docPart>
      <w:docPartPr>
        <w:name w:val="F29F6C7A154B4F088BA16D47A51B214C"/>
        <w:category>
          <w:name w:val="General"/>
          <w:gallery w:val="placeholder"/>
        </w:category>
        <w:types>
          <w:type w:val="bbPlcHdr"/>
        </w:types>
        <w:behaviors>
          <w:behavior w:val="content"/>
        </w:behaviors>
        <w:guid w:val="{DE258B82-FCE0-4A45-BD6B-BE2708156017}"/>
      </w:docPartPr>
      <w:docPartBody>
        <w:p w:rsidR="004D0EF7" w:rsidRDefault="00D23B91" w:rsidP="00D23B91">
          <w:pPr>
            <w:pStyle w:val="F29F6C7A154B4F088BA16D47A51B214C"/>
          </w:pPr>
          <w:r w:rsidRPr="00F87BE0">
            <w:rPr>
              <w:rStyle w:val="PlaceholderText"/>
            </w:rPr>
            <w:t>Choose an item.</w:t>
          </w:r>
        </w:p>
      </w:docPartBody>
    </w:docPart>
    <w:docPart>
      <w:docPartPr>
        <w:name w:val="1CC97CFE2A4244D6A2FB1AE9BB1E9324"/>
        <w:category>
          <w:name w:val="General"/>
          <w:gallery w:val="placeholder"/>
        </w:category>
        <w:types>
          <w:type w:val="bbPlcHdr"/>
        </w:types>
        <w:behaviors>
          <w:behavior w:val="content"/>
        </w:behaviors>
        <w:guid w:val="{B050AC8C-E9BF-470E-8D79-095F1AC5A764}"/>
      </w:docPartPr>
      <w:docPartBody>
        <w:p w:rsidR="004D0EF7" w:rsidRDefault="00D23B91" w:rsidP="00D23B91">
          <w:pPr>
            <w:pStyle w:val="1CC97CFE2A4244D6A2FB1AE9BB1E9324"/>
          </w:pPr>
          <w:r w:rsidRPr="003A71FA">
            <w:rPr>
              <w:rStyle w:val="PlaceholderText"/>
            </w:rPr>
            <w:t>Choose an item.</w:t>
          </w:r>
        </w:p>
      </w:docPartBody>
    </w:docPart>
    <w:docPart>
      <w:docPartPr>
        <w:name w:val="42911F99C39C46DCBE2FBA03349D575B"/>
        <w:category>
          <w:name w:val="General"/>
          <w:gallery w:val="placeholder"/>
        </w:category>
        <w:types>
          <w:type w:val="bbPlcHdr"/>
        </w:types>
        <w:behaviors>
          <w:behavior w:val="content"/>
        </w:behaviors>
        <w:guid w:val="{A95552C4-5266-4562-903C-7899418439B0}"/>
      </w:docPartPr>
      <w:docPartBody>
        <w:p w:rsidR="004D0EF7" w:rsidRDefault="00D23B91" w:rsidP="00D23B91">
          <w:pPr>
            <w:pStyle w:val="42911F99C39C46DCBE2FBA03349D575B"/>
          </w:pPr>
          <w:r w:rsidRPr="00F87BE0">
            <w:rPr>
              <w:rStyle w:val="PlaceholderText"/>
            </w:rPr>
            <w:t>Choose an item.</w:t>
          </w:r>
        </w:p>
      </w:docPartBody>
    </w:docPart>
    <w:docPart>
      <w:docPartPr>
        <w:name w:val="14D864B61E4240E4924F1A49B95E6133"/>
        <w:category>
          <w:name w:val="General"/>
          <w:gallery w:val="placeholder"/>
        </w:category>
        <w:types>
          <w:type w:val="bbPlcHdr"/>
        </w:types>
        <w:behaviors>
          <w:behavior w:val="content"/>
        </w:behaviors>
        <w:guid w:val="{568A73A9-ED8A-4451-BC18-769E521C2F54}"/>
      </w:docPartPr>
      <w:docPartBody>
        <w:p w:rsidR="004D0EF7" w:rsidRDefault="00D23B91" w:rsidP="00D23B91">
          <w:pPr>
            <w:pStyle w:val="14D864B61E4240E4924F1A49B95E6133"/>
          </w:pPr>
          <w:r w:rsidRPr="003A71FA">
            <w:rPr>
              <w:rStyle w:val="PlaceholderText"/>
            </w:rPr>
            <w:t>Choose an item.</w:t>
          </w:r>
        </w:p>
      </w:docPartBody>
    </w:docPart>
    <w:docPart>
      <w:docPartPr>
        <w:name w:val="A2C5770239924A79B7861FFEA05A738B"/>
        <w:category>
          <w:name w:val="General"/>
          <w:gallery w:val="placeholder"/>
        </w:category>
        <w:types>
          <w:type w:val="bbPlcHdr"/>
        </w:types>
        <w:behaviors>
          <w:behavior w:val="content"/>
        </w:behaviors>
        <w:guid w:val="{66DB44D7-8032-4BB1-AFED-A7AAB4877825}"/>
      </w:docPartPr>
      <w:docPartBody>
        <w:p w:rsidR="004D0EF7" w:rsidRDefault="00D23B91" w:rsidP="00D23B91">
          <w:pPr>
            <w:pStyle w:val="A2C5770239924A79B7861FFEA05A738B"/>
          </w:pPr>
          <w:r w:rsidRPr="00F87BE0">
            <w:rPr>
              <w:rStyle w:val="PlaceholderText"/>
            </w:rPr>
            <w:t>Choose an item.</w:t>
          </w:r>
        </w:p>
      </w:docPartBody>
    </w:docPart>
    <w:docPart>
      <w:docPartPr>
        <w:name w:val="56B39A3392DE402E838781D2EF718FCA"/>
        <w:category>
          <w:name w:val="General"/>
          <w:gallery w:val="placeholder"/>
        </w:category>
        <w:types>
          <w:type w:val="bbPlcHdr"/>
        </w:types>
        <w:behaviors>
          <w:behavior w:val="content"/>
        </w:behaviors>
        <w:guid w:val="{00C19110-2D94-4157-A74F-82A83130FF6B}"/>
      </w:docPartPr>
      <w:docPartBody>
        <w:p w:rsidR="004D0EF7" w:rsidRDefault="00D23B91" w:rsidP="00D23B91">
          <w:pPr>
            <w:pStyle w:val="56B39A3392DE402E838781D2EF718FCA"/>
          </w:pPr>
          <w:r w:rsidRPr="003A71FA">
            <w:rPr>
              <w:rStyle w:val="PlaceholderText"/>
            </w:rPr>
            <w:t>Choose an item.</w:t>
          </w:r>
        </w:p>
      </w:docPartBody>
    </w:docPart>
    <w:docPart>
      <w:docPartPr>
        <w:name w:val="02923764BE644F4DA6472DCF6C6E6864"/>
        <w:category>
          <w:name w:val="General"/>
          <w:gallery w:val="placeholder"/>
        </w:category>
        <w:types>
          <w:type w:val="bbPlcHdr"/>
        </w:types>
        <w:behaviors>
          <w:behavior w:val="content"/>
        </w:behaviors>
        <w:guid w:val="{BDEC89F1-8837-402A-9EC8-EA2084A1B7EE}"/>
      </w:docPartPr>
      <w:docPartBody>
        <w:p w:rsidR="004D0EF7" w:rsidRDefault="00D23B91" w:rsidP="00D23B91">
          <w:pPr>
            <w:pStyle w:val="02923764BE644F4DA6472DCF6C6E6864"/>
          </w:pPr>
          <w:r w:rsidRPr="00F87BE0">
            <w:rPr>
              <w:rStyle w:val="PlaceholderText"/>
            </w:rPr>
            <w:t>Choose an item.</w:t>
          </w:r>
        </w:p>
      </w:docPartBody>
    </w:docPart>
    <w:docPart>
      <w:docPartPr>
        <w:name w:val="3FFECD929E034BD8BD1A7ADA24C6E0E9"/>
        <w:category>
          <w:name w:val="General"/>
          <w:gallery w:val="placeholder"/>
        </w:category>
        <w:types>
          <w:type w:val="bbPlcHdr"/>
        </w:types>
        <w:behaviors>
          <w:behavior w:val="content"/>
        </w:behaviors>
        <w:guid w:val="{5807DC18-B6BD-47B4-AD0A-9C580DFA7164}"/>
      </w:docPartPr>
      <w:docPartBody>
        <w:p w:rsidR="004D0EF7" w:rsidRDefault="00D23B91" w:rsidP="00D23B91">
          <w:pPr>
            <w:pStyle w:val="3FFECD929E034BD8BD1A7ADA24C6E0E9"/>
          </w:pPr>
          <w:r w:rsidRPr="00F87BE0">
            <w:rPr>
              <w:rStyle w:val="PlaceholderText"/>
            </w:rPr>
            <w:t>Choose an item.</w:t>
          </w:r>
        </w:p>
      </w:docPartBody>
    </w:docPart>
    <w:docPart>
      <w:docPartPr>
        <w:name w:val="EE1BF361C1674F26A15CC0C1BC9322A9"/>
        <w:category>
          <w:name w:val="General"/>
          <w:gallery w:val="placeholder"/>
        </w:category>
        <w:types>
          <w:type w:val="bbPlcHdr"/>
        </w:types>
        <w:behaviors>
          <w:behavior w:val="content"/>
        </w:behaviors>
        <w:guid w:val="{0C9812D2-95AE-45ED-924C-97C9A4C74603}"/>
      </w:docPartPr>
      <w:docPartBody>
        <w:p w:rsidR="004D0EF7" w:rsidRDefault="00D23B91" w:rsidP="00D23B91">
          <w:pPr>
            <w:pStyle w:val="EE1BF361C1674F26A15CC0C1BC9322A9"/>
          </w:pPr>
          <w:r w:rsidRPr="00F87BE0">
            <w:rPr>
              <w:rStyle w:val="PlaceholderText"/>
            </w:rPr>
            <w:t>Choose an item.</w:t>
          </w:r>
        </w:p>
      </w:docPartBody>
    </w:docPart>
    <w:docPart>
      <w:docPartPr>
        <w:name w:val="53A9548C2F6847509DC88EBC3FED4B89"/>
        <w:category>
          <w:name w:val="General"/>
          <w:gallery w:val="placeholder"/>
        </w:category>
        <w:types>
          <w:type w:val="bbPlcHdr"/>
        </w:types>
        <w:behaviors>
          <w:behavior w:val="content"/>
        </w:behaviors>
        <w:guid w:val="{82A29246-FFD5-413C-AB69-16DC4AEA8670}"/>
      </w:docPartPr>
      <w:docPartBody>
        <w:p w:rsidR="004D0EF7" w:rsidRDefault="00D23B91" w:rsidP="00D23B91">
          <w:pPr>
            <w:pStyle w:val="53A9548C2F6847509DC88EBC3FED4B89"/>
          </w:pPr>
          <w:r w:rsidRPr="00F87BE0">
            <w:rPr>
              <w:rStyle w:val="PlaceholderText"/>
            </w:rPr>
            <w:t>Choose an item.</w:t>
          </w:r>
        </w:p>
      </w:docPartBody>
    </w:docPart>
    <w:docPart>
      <w:docPartPr>
        <w:name w:val="663CB9F9BB674CA2BF9F81ED3725B1C8"/>
        <w:category>
          <w:name w:val="General"/>
          <w:gallery w:val="placeholder"/>
        </w:category>
        <w:types>
          <w:type w:val="bbPlcHdr"/>
        </w:types>
        <w:behaviors>
          <w:behavior w:val="content"/>
        </w:behaviors>
        <w:guid w:val="{D7DADD72-9483-44A4-A976-E5895AE93201}"/>
      </w:docPartPr>
      <w:docPartBody>
        <w:p w:rsidR="004D0EF7" w:rsidRDefault="00D23B91" w:rsidP="00D23B91">
          <w:pPr>
            <w:pStyle w:val="663CB9F9BB674CA2BF9F81ED3725B1C8"/>
          </w:pPr>
          <w:r w:rsidRPr="003A71FA">
            <w:rPr>
              <w:rStyle w:val="PlaceholderText"/>
            </w:rPr>
            <w:t>Choose an item.</w:t>
          </w:r>
        </w:p>
      </w:docPartBody>
    </w:docPart>
    <w:docPart>
      <w:docPartPr>
        <w:name w:val="8B02953E7AB54E75AACEA92DA7E6C315"/>
        <w:category>
          <w:name w:val="General"/>
          <w:gallery w:val="placeholder"/>
        </w:category>
        <w:types>
          <w:type w:val="bbPlcHdr"/>
        </w:types>
        <w:behaviors>
          <w:behavior w:val="content"/>
        </w:behaviors>
        <w:guid w:val="{ED19A9D4-9CA9-4E79-8F71-B3B57DA62694}"/>
      </w:docPartPr>
      <w:docPartBody>
        <w:p w:rsidR="004D0EF7" w:rsidRDefault="00D23B91" w:rsidP="00D23B91">
          <w:pPr>
            <w:pStyle w:val="8B02953E7AB54E75AACEA92DA7E6C315"/>
          </w:pPr>
          <w:r w:rsidRPr="00F87BE0">
            <w:rPr>
              <w:rStyle w:val="PlaceholderText"/>
            </w:rPr>
            <w:t>Choose an item.</w:t>
          </w:r>
        </w:p>
      </w:docPartBody>
    </w:docPart>
    <w:docPart>
      <w:docPartPr>
        <w:name w:val="91B82A360EEB4228AB1EABE04DD4FADF"/>
        <w:category>
          <w:name w:val="General"/>
          <w:gallery w:val="placeholder"/>
        </w:category>
        <w:types>
          <w:type w:val="bbPlcHdr"/>
        </w:types>
        <w:behaviors>
          <w:behavior w:val="content"/>
        </w:behaviors>
        <w:guid w:val="{BF1522B9-D736-44FE-A729-DD0DFD885009}"/>
      </w:docPartPr>
      <w:docPartBody>
        <w:p w:rsidR="004D0EF7" w:rsidRDefault="00D23B91" w:rsidP="00D23B91">
          <w:pPr>
            <w:pStyle w:val="91B82A360EEB4228AB1EABE04DD4FADF"/>
          </w:pPr>
          <w:r w:rsidRPr="003A71FA">
            <w:rPr>
              <w:rStyle w:val="PlaceholderText"/>
            </w:rPr>
            <w:t>Choose an item.</w:t>
          </w:r>
        </w:p>
      </w:docPartBody>
    </w:docPart>
    <w:docPart>
      <w:docPartPr>
        <w:name w:val="EFDD53DA69AB403EBAD134632B79AE08"/>
        <w:category>
          <w:name w:val="General"/>
          <w:gallery w:val="placeholder"/>
        </w:category>
        <w:types>
          <w:type w:val="bbPlcHdr"/>
        </w:types>
        <w:behaviors>
          <w:behavior w:val="content"/>
        </w:behaviors>
        <w:guid w:val="{31CA0AE0-0095-467E-87EA-E97DF4B81D89}"/>
      </w:docPartPr>
      <w:docPartBody>
        <w:p w:rsidR="004D0EF7" w:rsidRDefault="00D23B91" w:rsidP="00D23B91">
          <w:pPr>
            <w:pStyle w:val="EFDD53DA69AB403EBAD134632B79AE08"/>
          </w:pPr>
          <w:r w:rsidRPr="00F87BE0">
            <w:rPr>
              <w:rStyle w:val="PlaceholderText"/>
            </w:rPr>
            <w:t>Choose an item.</w:t>
          </w:r>
        </w:p>
      </w:docPartBody>
    </w:docPart>
    <w:docPart>
      <w:docPartPr>
        <w:name w:val="4BE090E1F78B4852B8FBA8AAFF19978B"/>
        <w:category>
          <w:name w:val="General"/>
          <w:gallery w:val="placeholder"/>
        </w:category>
        <w:types>
          <w:type w:val="bbPlcHdr"/>
        </w:types>
        <w:behaviors>
          <w:behavior w:val="content"/>
        </w:behaviors>
        <w:guid w:val="{B6A8B513-BEAF-477E-B522-82BAEB2712B1}"/>
      </w:docPartPr>
      <w:docPartBody>
        <w:p w:rsidR="004D0EF7" w:rsidRDefault="00D23B91" w:rsidP="00D23B91">
          <w:pPr>
            <w:pStyle w:val="4BE090E1F78B4852B8FBA8AAFF19978B"/>
          </w:pPr>
          <w:r w:rsidRPr="003A71FA">
            <w:rPr>
              <w:rStyle w:val="PlaceholderText"/>
            </w:rPr>
            <w:t>Choose an item.</w:t>
          </w:r>
        </w:p>
      </w:docPartBody>
    </w:docPart>
    <w:docPart>
      <w:docPartPr>
        <w:name w:val="8F23C517C6244AF2A18BDF46D1737F9F"/>
        <w:category>
          <w:name w:val="General"/>
          <w:gallery w:val="placeholder"/>
        </w:category>
        <w:types>
          <w:type w:val="bbPlcHdr"/>
        </w:types>
        <w:behaviors>
          <w:behavior w:val="content"/>
        </w:behaviors>
        <w:guid w:val="{D38FCE6E-94F4-45FE-A9F8-5A210D5227FF}"/>
      </w:docPartPr>
      <w:docPartBody>
        <w:p w:rsidR="004D0EF7" w:rsidRDefault="00D23B91" w:rsidP="00D23B91">
          <w:pPr>
            <w:pStyle w:val="8F23C517C6244AF2A18BDF46D1737F9F"/>
          </w:pPr>
          <w:r w:rsidRPr="00F87BE0">
            <w:rPr>
              <w:rStyle w:val="PlaceholderText"/>
            </w:rPr>
            <w:t>Choose an item.</w:t>
          </w:r>
        </w:p>
      </w:docPartBody>
    </w:docPart>
    <w:docPart>
      <w:docPartPr>
        <w:name w:val="7D021E495C9F4AD386653F718995FE7C"/>
        <w:category>
          <w:name w:val="General"/>
          <w:gallery w:val="placeholder"/>
        </w:category>
        <w:types>
          <w:type w:val="bbPlcHdr"/>
        </w:types>
        <w:behaviors>
          <w:behavior w:val="content"/>
        </w:behaviors>
        <w:guid w:val="{C7B83381-1728-4E82-A6B3-4AAFCD5EAC9D}"/>
      </w:docPartPr>
      <w:docPartBody>
        <w:p w:rsidR="004D0EF7" w:rsidRDefault="00D23B91" w:rsidP="00D23B91">
          <w:pPr>
            <w:pStyle w:val="7D021E495C9F4AD386653F718995FE7C"/>
          </w:pPr>
          <w:r w:rsidRPr="003A71FA">
            <w:rPr>
              <w:rStyle w:val="PlaceholderText"/>
            </w:rPr>
            <w:t>Choose an item.</w:t>
          </w:r>
        </w:p>
      </w:docPartBody>
    </w:docPart>
    <w:docPart>
      <w:docPartPr>
        <w:name w:val="235343BC568E49799B25669FAF868480"/>
        <w:category>
          <w:name w:val="General"/>
          <w:gallery w:val="placeholder"/>
        </w:category>
        <w:types>
          <w:type w:val="bbPlcHdr"/>
        </w:types>
        <w:behaviors>
          <w:behavior w:val="content"/>
        </w:behaviors>
        <w:guid w:val="{073F6AAA-53E8-4F7A-91BC-7653D6ED536A}"/>
      </w:docPartPr>
      <w:docPartBody>
        <w:p w:rsidR="004D0EF7" w:rsidRDefault="00D23B91" w:rsidP="00D23B91">
          <w:pPr>
            <w:pStyle w:val="235343BC568E49799B25669FAF868480"/>
          </w:pPr>
          <w:r w:rsidRPr="00F87BE0">
            <w:rPr>
              <w:rStyle w:val="PlaceholderText"/>
            </w:rPr>
            <w:t>Choose an item.</w:t>
          </w:r>
        </w:p>
      </w:docPartBody>
    </w:docPart>
    <w:docPart>
      <w:docPartPr>
        <w:name w:val="D5FA5D2B0404480DB7AAB531B3281B9B"/>
        <w:category>
          <w:name w:val="General"/>
          <w:gallery w:val="placeholder"/>
        </w:category>
        <w:types>
          <w:type w:val="bbPlcHdr"/>
        </w:types>
        <w:behaviors>
          <w:behavior w:val="content"/>
        </w:behaviors>
        <w:guid w:val="{9156BCEF-189F-446B-9D4B-3EAE69119D36}"/>
      </w:docPartPr>
      <w:docPartBody>
        <w:p w:rsidR="004D0EF7" w:rsidRDefault="00D23B91" w:rsidP="00D23B91">
          <w:pPr>
            <w:pStyle w:val="D5FA5D2B0404480DB7AAB531B3281B9B"/>
          </w:pPr>
          <w:r w:rsidRPr="00F87BE0">
            <w:rPr>
              <w:rStyle w:val="PlaceholderText"/>
            </w:rPr>
            <w:t>Choose an item.</w:t>
          </w:r>
        </w:p>
      </w:docPartBody>
    </w:docPart>
    <w:docPart>
      <w:docPartPr>
        <w:name w:val="BDF152F771514CB68F3F15507EA62B83"/>
        <w:category>
          <w:name w:val="General"/>
          <w:gallery w:val="placeholder"/>
        </w:category>
        <w:types>
          <w:type w:val="bbPlcHdr"/>
        </w:types>
        <w:behaviors>
          <w:behavior w:val="content"/>
        </w:behaviors>
        <w:guid w:val="{3ED7EECB-F95B-47FF-BA50-FC8547931B72}"/>
      </w:docPartPr>
      <w:docPartBody>
        <w:p w:rsidR="004D0EF7" w:rsidRDefault="00D23B91" w:rsidP="00D23B91">
          <w:pPr>
            <w:pStyle w:val="BDF152F771514CB68F3F15507EA62B83"/>
          </w:pPr>
          <w:r w:rsidRPr="00F87BE0">
            <w:rPr>
              <w:rStyle w:val="PlaceholderText"/>
            </w:rPr>
            <w:t>Choose an item.</w:t>
          </w:r>
        </w:p>
      </w:docPartBody>
    </w:docPart>
    <w:docPart>
      <w:docPartPr>
        <w:name w:val="F609B2A531654658B56F0AF3F4E12E3C"/>
        <w:category>
          <w:name w:val="General"/>
          <w:gallery w:val="placeholder"/>
        </w:category>
        <w:types>
          <w:type w:val="bbPlcHdr"/>
        </w:types>
        <w:behaviors>
          <w:behavior w:val="content"/>
        </w:behaviors>
        <w:guid w:val="{48319188-B7EF-4396-8C0B-841BDF5A6E4B}"/>
      </w:docPartPr>
      <w:docPartBody>
        <w:p w:rsidR="004D0EF7" w:rsidRDefault="00D23B91" w:rsidP="00D23B91">
          <w:pPr>
            <w:pStyle w:val="F609B2A531654658B56F0AF3F4E12E3C"/>
          </w:pPr>
          <w:r w:rsidRPr="00F87BE0">
            <w:rPr>
              <w:rStyle w:val="PlaceholderText"/>
            </w:rPr>
            <w:t>Choose an item.</w:t>
          </w:r>
        </w:p>
      </w:docPartBody>
    </w:docPart>
    <w:docPart>
      <w:docPartPr>
        <w:name w:val="F60D02C104DB466CBCD0413D49A48616"/>
        <w:category>
          <w:name w:val="General"/>
          <w:gallery w:val="placeholder"/>
        </w:category>
        <w:types>
          <w:type w:val="bbPlcHdr"/>
        </w:types>
        <w:behaviors>
          <w:behavior w:val="content"/>
        </w:behaviors>
        <w:guid w:val="{205408DA-664E-4FD5-AAED-DD7201801637}"/>
      </w:docPartPr>
      <w:docPartBody>
        <w:p w:rsidR="004D0EF7" w:rsidRDefault="00D23B91" w:rsidP="00D23B91">
          <w:pPr>
            <w:pStyle w:val="F60D02C104DB466CBCD0413D49A48616"/>
          </w:pPr>
          <w:r w:rsidRPr="003A71FA">
            <w:rPr>
              <w:rStyle w:val="PlaceholderText"/>
            </w:rPr>
            <w:t>Choose an item.</w:t>
          </w:r>
        </w:p>
      </w:docPartBody>
    </w:docPart>
    <w:docPart>
      <w:docPartPr>
        <w:name w:val="C99E9BE525CC4E778695280FF8CF41DE"/>
        <w:category>
          <w:name w:val="General"/>
          <w:gallery w:val="placeholder"/>
        </w:category>
        <w:types>
          <w:type w:val="bbPlcHdr"/>
        </w:types>
        <w:behaviors>
          <w:behavior w:val="content"/>
        </w:behaviors>
        <w:guid w:val="{77563D59-7F2D-481D-AF40-53DCB81EDE2C}"/>
      </w:docPartPr>
      <w:docPartBody>
        <w:p w:rsidR="004D0EF7" w:rsidRDefault="00D23B91" w:rsidP="00D23B91">
          <w:pPr>
            <w:pStyle w:val="C99E9BE525CC4E778695280FF8CF41DE"/>
          </w:pPr>
          <w:r w:rsidRPr="00F87BE0">
            <w:rPr>
              <w:rStyle w:val="PlaceholderText"/>
            </w:rPr>
            <w:t>Choose an item.</w:t>
          </w:r>
        </w:p>
      </w:docPartBody>
    </w:docPart>
    <w:docPart>
      <w:docPartPr>
        <w:name w:val="666CC9D50D144AF697847409D42FB20E"/>
        <w:category>
          <w:name w:val="General"/>
          <w:gallery w:val="placeholder"/>
        </w:category>
        <w:types>
          <w:type w:val="bbPlcHdr"/>
        </w:types>
        <w:behaviors>
          <w:behavior w:val="content"/>
        </w:behaviors>
        <w:guid w:val="{7D08542B-6E24-47E7-BCD2-0456889E93D5}"/>
      </w:docPartPr>
      <w:docPartBody>
        <w:p w:rsidR="004D0EF7" w:rsidRDefault="00D23B91" w:rsidP="00D23B91">
          <w:pPr>
            <w:pStyle w:val="666CC9D50D144AF697847409D42FB20E"/>
          </w:pPr>
          <w:r w:rsidRPr="00F87BE0">
            <w:rPr>
              <w:rStyle w:val="PlaceholderText"/>
            </w:rPr>
            <w:t>Choose an item.</w:t>
          </w:r>
        </w:p>
      </w:docPartBody>
    </w:docPart>
    <w:docPart>
      <w:docPartPr>
        <w:name w:val="856E070B6C154BBCB3E556D452CA0D01"/>
        <w:category>
          <w:name w:val="General"/>
          <w:gallery w:val="placeholder"/>
        </w:category>
        <w:types>
          <w:type w:val="bbPlcHdr"/>
        </w:types>
        <w:behaviors>
          <w:behavior w:val="content"/>
        </w:behaviors>
        <w:guid w:val="{5F1623A6-64C3-469B-AC88-51B7FBC317A6}"/>
      </w:docPartPr>
      <w:docPartBody>
        <w:p w:rsidR="004D0EF7" w:rsidRDefault="00D23B91" w:rsidP="00D23B91">
          <w:pPr>
            <w:pStyle w:val="856E070B6C154BBCB3E556D452CA0D01"/>
          </w:pPr>
          <w:r w:rsidRPr="00F87BE0">
            <w:rPr>
              <w:rStyle w:val="PlaceholderText"/>
            </w:rPr>
            <w:t>Choose an item.</w:t>
          </w:r>
        </w:p>
      </w:docPartBody>
    </w:docPart>
    <w:docPart>
      <w:docPartPr>
        <w:name w:val="B1BC7CFC01AD4B0EAF380DDD0E48161E"/>
        <w:category>
          <w:name w:val="General"/>
          <w:gallery w:val="placeholder"/>
        </w:category>
        <w:types>
          <w:type w:val="bbPlcHdr"/>
        </w:types>
        <w:behaviors>
          <w:behavior w:val="content"/>
        </w:behaviors>
        <w:guid w:val="{3BFF6DFB-6D36-4F2F-BB9A-BCA0F4DC0333}"/>
      </w:docPartPr>
      <w:docPartBody>
        <w:p w:rsidR="004D0EF7" w:rsidRDefault="00D23B91" w:rsidP="00D23B91">
          <w:pPr>
            <w:pStyle w:val="B1BC7CFC01AD4B0EAF380DDD0E48161E"/>
          </w:pPr>
          <w:r w:rsidRPr="00F87BE0">
            <w:rPr>
              <w:rStyle w:val="PlaceholderText"/>
            </w:rPr>
            <w:t>Choose an item.</w:t>
          </w:r>
        </w:p>
      </w:docPartBody>
    </w:docPart>
    <w:docPart>
      <w:docPartPr>
        <w:name w:val="E4DD43918E70474782469A67B90E13E0"/>
        <w:category>
          <w:name w:val="General"/>
          <w:gallery w:val="placeholder"/>
        </w:category>
        <w:types>
          <w:type w:val="bbPlcHdr"/>
        </w:types>
        <w:behaviors>
          <w:behavior w:val="content"/>
        </w:behaviors>
        <w:guid w:val="{26EB2675-673C-4306-83B9-E8A93AC4A2C6}"/>
      </w:docPartPr>
      <w:docPartBody>
        <w:p w:rsidR="004D0EF7" w:rsidRDefault="00D23B91" w:rsidP="00D23B91">
          <w:pPr>
            <w:pStyle w:val="E4DD43918E70474782469A67B90E13E0"/>
          </w:pPr>
          <w:r w:rsidRPr="003A71FA">
            <w:rPr>
              <w:rStyle w:val="PlaceholderText"/>
            </w:rPr>
            <w:t>Choose an item.</w:t>
          </w:r>
        </w:p>
      </w:docPartBody>
    </w:docPart>
    <w:docPart>
      <w:docPartPr>
        <w:name w:val="B5A8D11AAF014C408503687E5A3C0FF3"/>
        <w:category>
          <w:name w:val="General"/>
          <w:gallery w:val="placeholder"/>
        </w:category>
        <w:types>
          <w:type w:val="bbPlcHdr"/>
        </w:types>
        <w:behaviors>
          <w:behavior w:val="content"/>
        </w:behaviors>
        <w:guid w:val="{73C4FFD7-6D9A-49A7-A0D6-714DBCE8F29A}"/>
      </w:docPartPr>
      <w:docPartBody>
        <w:p w:rsidR="004D0EF7" w:rsidRDefault="00D23B91" w:rsidP="00D23B91">
          <w:pPr>
            <w:pStyle w:val="B5A8D11AAF014C408503687E5A3C0FF3"/>
          </w:pPr>
          <w:r w:rsidRPr="00F87BE0">
            <w:rPr>
              <w:rStyle w:val="PlaceholderText"/>
            </w:rPr>
            <w:t>Choose an item.</w:t>
          </w:r>
        </w:p>
      </w:docPartBody>
    </w:docPart>
    <w:docPart>
      <w:docPartPr>
        <w:name w:val="D6D2AC7E63FA4539BD420827BA30CE31"/>
        <w:category>
          <w:name w:val="General"/>
          <w:gallery w:val="placeholder"/>
        </w:category>
        <w:types>
          <w:type w:val="bbPlcHdr"/>
        </w:types>
        <w:behaviors>
          <w:behavior w:val="content"/>
        </w:behaviors>
        <w:guid w:val="{5E126C13-071D-4FA4-9410-027FE765F78B}"/>
      </w:docPartPr>
      <w:docPartBody>
        <w:p w:rsidR="004D0EF7" w:rsidRDefault="00D23B91" w:rsidP="00D23B91">
          <w:pPr>
            <w:pStyle w:val="D6D2AC7E63FA4539BD420827BA30CE31"/>
          </w:pPr>
          <w:r w:rsidRPr="00F87BE0">
            <w:rPr>
              <w:rStyle w:val="PlaceholderText"/>
            </w:rPr>
            <w:t>Choose an item.</w:t>
          </w:r>
        </w:p>
      </w:docPartBody>
    </w:docPart>
    <w:docPart>
      <w:docPartPr>
        <w:name w:val="D4D98BBBFD5246A9A3E941D79D0A893B"/>
        <w:category>
          <w:name w:val="General"/>
          <w:gallery w:val="placeholder"/>
        </w:category>
        <w:types>
          <w:type w:val="bbPlcHdr"/>
        </w:types>
        <w:behaviors>
          <w:behavior w:val="content"/>
        </w:behaviors>
        <w:guid w:val="{F543BFF4-855C-4279-A3C2-109F30C424F3}"/>
      </w:docPartPr>
      <w:docPartBody>
        <w:p w:rsidR="004D0EF7" w:rsidRDefault="00D23B91" w:rsidP="00D23B91">
          <w:pPr>
            <w:pStyle w:val="D4D98BBBFD5246A9A3E941D79D0A893B"/>
          </w:pPr>
          <w:r w:rsidRPr="00F87BE0">
            <w:rPr>
              <w:rStyle w:val="PlaceholderText"/>
            </w:rPr>
            <w:t>Choose an item.</w:t>
          </w:r>
        </w:p>
      </w:docPartBody>
    </w:docPart>
    <w:docPart>
      <w:docPartPr>
        <w:name w:val="FA4D329A3CB7464FB5816C64146CFEE3"/>
        <w:category>
          <w:name w:val="General"/>
          <w:gallery w:val="placeholder"/>
        </w:category>
        <w:types>
          <w:type w:val="bbPlcHdr"/>
        </w:types>
        <w:behaviors>
          <w:behavior w:val="content"/>
        </w:behaviors>
        <w:guid w:val="{17141C64-7D2F-4331-A84B-3682A3A628F5}"/>
      </w:docPartPr>
      <w:docPartBody>
        <w:p w:rsidR="004D0EF7" w:rsidRDefault="00D23B91" w:rsidP="00D23B91">
          <w:pPr>
            <w:pStyle w:val="FA4D329A3CB7464FB5816C64146CFEE3"/>
          </w:pPr>
          <w:r w:rsidRPr="00F87BE0">
            <w:rPr>
              <w:rStyle w:val="PlaceholderText"/>
            </w:rPr>
            <w:t>Choose an item.</w:t>
          </w:r>
        </w:p>
      </w:docPartBody>
    </w:docPart>
    <w:docPart>
      <w:docPartPr>
        <w:name w:val="FF23C2E95D3E4E74ACE0DB49B56E2EA1"/>
        <w:category>
          <w:name w:val="General"/>
          <w:gallery w:val="placeholder"/>
        </w:category>
        <w:types>
          <w:type w:val="bbPlcHdr"/>
        </w:types>
        <w:behaviors>
          <w:behavior w:val="content"/>
        </w:behaviors>
        <w:guid w:val="{1500D027-A512-4224-A6BC-917BBA899E17}"/>
      </w:docPartPr>
      <w:docPartBody>
        <w:p w:rsidR="004D0EF7" w:rsidRDefault="00D23B91" w:rsidP="00D23B91">
          <w:pPr>
            <w:pStyle w:val="FF23C2E95D3E4E74ACE0DB49B56E2EA1"/>
          </w:pPr>
          <w:r w:rsidRPr="003A71FA">
            <w:rPr>
              <w:rStyle w:val="PlaceholderText"/>
            </w:rPr>
            <w:t>Choose an item.</w:t>
          </w:r>
        </w:p>
      </w:docPartBody>
    </w:docPart>
    <w:docPart>
      <w:docPartPr>
        <w:name w:val="625826C530814FA8BFF8D92459523891"/>
        <w:category>
          <w:name w:val="General"/>
          <w:gallery w:val="placeholder"/>
        </w:category>
        <w:types>
          <w:type w:val="bbPlcHdr"/>
        </w:types>
        <w:behaviors>
          <w:behavior w:val="content"/>
        </w:behaviors>
        <w:guid w:val="{B8E0FA72-231D-4F0A-8864-C088D921C5F0}"/>
      </w:docPartPr>
      <w:docPartBody>
        <w:p w:rsidR="004D0EF7" w:rsidRDefault="00D23B91" w:rsidP="00D23B91">
          <w:pPr>
            <w:pStyle w:val="625826C530814FA8BFF8D92459523891"/>
          </w:pPr>
          <w:r w:rsidRPr="00F87BE0">
            <w:rPr>
              <w:rStyle w:val="PlaceholderText"/>
            </w:rPr>
            <w:t>Choose an item.</w:t>
          </w:r>
        </w:p>
      </w:docPartBody>
    </w:docPart>
    <w:docPart>
      <w:docPartPr>
        <w:name w:val="2199516B438B4AC297598A81FC86BAC1"/>
        <w:category>
          <w:name w:val="General"/>
          <w:gallery w:val="placeholder"/>
        </w:category>
        <w:types>
          <w:type w:val="bbPlcHdr"/>
        </w:types>
        <w:behaviors>
          <w:behavior w:val="content"/>
        </w:behaviors>
        <w:guid w:val="{421DB1E6-8029-4607-AC45-93CADC036333}"/>
      </w:docPartPr>
      <w:docPartBody>
        <w:p w:rsidR="004D0EF7" w:rsidRDefault="00D23B91" w:rsidP="00D23B91">
          <w:pPr>
            <w:pStyle w:val="2199516B438B4AC297598A81FC86BAC1"/>
          </w:pPr>
          <w:r w:rsidRPr="00F87BE0">
            <w:rPr>
              <w:rStyle w:val="PlaceholderText"/>
            </w:rPr>
            <w:t>Choose an item.</w:t>
          </w:r>
        </w:p>
      </w:docPartBody>
    </w:docPart>
    <w:docPart>
      <w:docPartPr>
        <w:name w:val="75E94888789744B39D70DA109C801E6C"/>
        <w:category>
          <w:name w:val="General"/>
          <w:gallery w:val="placeholder"/>
        </w:category>
        <w:types>
          <w:type w:val="bbPlcHdr"/>
        </w:types>
        <w:behaviors>
          <w:behavior w:val="content"/>
        </w:behaviors>
        <w:guid w:val="{003117D7-6012-43E9-9D7E-0F707A495DCB}"/>
      </w:docPartPr>
      <w:docPartBody>
        <w:p w:rsidR="004D0EF7" w:rsidRDefault="00D23B91" w:rsidP="00D23B91">
          <w:pPr>
            <w:pStyle w:val="75E94888789744B39D70DA109C801E6C"/>
          </w:pPr>
          <w:r w:rsidRPr="00F87BE0">
            <w:rPr>
              <w:rStyle w:val="PlaceholderText"/>
            </w:rPr>
            <w:t>Choose an item.</w:t>
          </w:r>
        </w:p>
      </w:docPartBody>
    </w:docPart>
    <w:docPart>
      <w:docPartPr>
        <w:name w:val="446E7CD092F24E2AAD5DBA4F42C869BE"/>
        <w:category>
          <w:name w:val="General"/>
          <w:gallery w:val="placeholder"/>
        </w:category>
        <w:types>
          <w:type w:val="bbPlcHdr"/>
        </w:types>
        <w:behaviors>
          <w:behavior w:val="content"/>
        </w:behaviors>
        <w:guid w:val="{0C34733B-B589-4B02-8964-02C54D5867B6}"/>
      </w:docPartPr>
      <w:docPartBody>
        <w:p w:rsidR="004D0EF7" w:rsidRDefault="00D23B91" w:rsidP="00D23B91">
          <w:pPr>
            <w:pStyle w:val="446E7CD092F24E2AAD5DBA4F42C869BE"/>
          </w:pPr>
          <w:r w:rsidRPr="00F87BE0">
            <w:rPr>
              <w:rStyle w:val="PlaceholderText"/>
            </w:rPr>
            <w:t>Choose an item.</w:t>
          </w:r>
        </w:p>
      </w:docPartBody>
    </w:docPart>
    <w:docPart>
      <w:docPartPr>
        <w:name w:val="503B29FC7F22445A9E471948CC1F6610"/>
        <w:category>
          <w:name w:val="General"/>
          <w:gallery w:val="placeholder"/>
        </w:category>
        <w:types>
          <w:type w:val="bbPlcHdr"/>
        </w:types>
        <w:behaviors>
          <w:behavior w:val="content"/>
        </w:behaviors>
        <w:guid w:val="{E1D53CA3-7E48-4BED-8143-00DB4AA0BFDC}"/>
      </w:docPartPr>
      <w:docPartBody>
        <w:p w:rsidR="004D0EF7" w:rsidRDefault="00D23B91" w:rsidP="00D23B91">
          <w:pPr>
            <w:pStyle w:val="503B29FC7F22445A9E471948CC1F6610"/>
          </w:pPr>
          <w:r w:rsidRPr="003A71FA">
            <w:rPr>
              <w:rStyle w:val="PlaceholderText"/>
            </w:rPr>
            <w:t>Choose an item.</w:t>
          </w:r>
        </w:p>
      </w:docPartBody>
    </w:docPart>
    <w:docPart>
      <w:docPartPr>
        <w:name w:val="F6141E7E200C49D09EA8336C6EA4BCC8"/>
        <w:category>
          <w:name w:val="General"/>
          <w:gallery w:val="placeholder"/>
        </w:category>
        <w:types>
          <w:type w:val="bbPlcHdr"/>
        </w:types>
        <w:behaviors>
          <w:behavior w:val="content"/>
        </w:behaviors>
        <w:guid w:val="{7E6742E8-936C-4099-B32D-2D9854074A30}"/>
      </w:docPartPr>
      <w:docPartBody>
        <w:p w:rsidR="004D0EF7" w:rsidRDefault="00D23B91" w:rsidP="00D23B91">
          <w:pPr>
            <w:pStyle w:val="F6141E7E200C49D09EA8336C6EA4BCC8"/>
          </w:pPr>
          <w:r w:rsidRPr="00F87BE0">
            <w:rPr>
              <w:rStyle w:val="PlaceholderText"/>
            </w:rPr>
            <w:t>Choose an item.</w:t>
          </w:r>
        </w:p>
      </w:docPartBody>
    </w:docPart>
    <w:docPart>
      <w:docPartPr>
        <w:name w:val="88D19A69C14949A890AD4CB85ACBCCC8"/>
        <w:category>
          <w:name w:val="General"/>
          <w:gallery w:val="placeholder"/>
        </w:category>
        <w:types>
          <w:type w:val="bbPlcHdr"/>
        </w:types>
        <w:behaviors>
          <w:behavior w:val="content"/>
        </w:behaviors>
        <w:guid w:val="{0B7AEEE2-552D-4AB1-9D22-32630C947454}"/>
      </w:docPartPr>
      <w:docPartBody>
        <w:p w:rsidR="004D0EF7" w:rsidRDefault="00D23B91" w:rsidP="00D23B91">
          <w:pPr>
            <w:pStyle w:val="88D19A69C14949A890AD4CB85ACBCCC8"/>
          </w:pPr>
          <w:r w:rsidRPr="00F87BE0">
            <w:rPr>
              <w:rStyle w:val="PlaceholderText"/>
            </w:rPr>
            <w:t>Choose an item.</w:t>
          </w:r>
        </w:p>
      </w:docPartBody>
    </w:docPart>
    <w:docPart>
      <w:docPartPr>
        <w:name w:val="0FAFFACB24724E39BF45AB30F6F5A8FC"/>
        <w:category>
          <w:name w:val="General"/>
          <w:gallery w:val="placeholder"/>
        </w:category>
        <w:types>
          <w:type w:val="bbPlcHdr"/>
        </w:types>
        <w:behaviors>
          <w:behavior w:val="content"/>
        </w:behaviors>
        <w:guid w:val="{A7B0FA7F-9B65-4AC3-909A-50B36EB520D2}"/>
      </w:docPartPr>
      <w:docPartBody>
        <w:p w:rsidR="004D0EF7" w:rsidRDefault="00D23B91" w:rsidP="00D23B91">
          <w:pPr>
            <w:pStyle w:val="0FAFFACB24724E39BF45AB30F6F5A8FC"/>
          </w:pPr>
          <w:r w:rsidRPr="00F87BE0">
            <w:rPr>
              <w:rStyle w:val="PlaceholderText"/>
            </w:rPr>
            <w:t>Choose an item.</w:t>
          </w:r>
        </w:p>
      </w:docPartBody>
    </w:docPart>
    <w:docPart>
      <w:docPartPr>
        <w:name w:val="9B025FB882BD428F8AA3458D2F6DAF70"/>
        <w:category>
          <w:name w:val="General"/>
          <w:gallery w:val="placeholder"/>
        </w:category>
        <w:types>
          <w:type w:val="bbPlcHdr"/>
        </w:types>
        <w:behaviors>
          <w:behavior w:val="content"/>
        </w:behaviors>
        <w:guid w:val="{B00AC159-E110-4B5E-8CB6-8BC69EBE0C15}"/>
      </w:docPartPr>
      <w:docPartBody>
        <w:p w:rsidR="004D0EF7" w:rsidRDefault="00D23B91" w:rsidP="00D23B91">
          <w:pPr>
            <w:pStyle w:val="9B025FB882BD428F8AA3458D2F6DAF70"/>
          </w:pPr>
          <w:r w:rsidRPr="00F87BE0">
            <w:rPr>
              <w:rStyle w:val="PlaceholderText"/>
            </w:rPr>
            <w:t>Choose an item.</w:t>
          </w:r>
        </w:p>
      </w:docPartBody>
    </w:docPart>
    <w:docPart>
      <w:docPartPr>
        <w:name w:val="70A9C5A62B324EECACEA4DAA4916056D"/>
        <w:category>
          <w:name w:val="General"/>
          <w:gallery w:val="placeholder"/>
        </w:category>
        <w:types>
          <w:type w:val="bbPlcHdr"/>
        </w:types>
        <w:behaviors>
          <w:behavior w:val="content"/>
        </w:behaviors>
        <w:guid w:val="{01277D9F-4EC3-47FA-AC92-DFFCD7F67798}"/>
      </w:docPartPr>
      <w:docPartBody>
        <w:p w:rsidR="004D0EF7" w:rsidRDefault="00D23B91" w:rsidP="00D23B91">
          <w:pPr>
            <w:pStyle w:val="70A9C5A62B324EECACEA4DAA4916056D"/>
          </w:pPr>
          <w:r w:rsidRPr="003A71FA">
            <w:rPr>
              <w:rStyle w:val="PlaceholderText"/>
            </w:rPr>
            <w:t>Choose an item.</w:t>
          </w:r>
        </w:p>
      </w:docPartBody>
    </w:docPart>
    <w:docPart>
      <w:docPartPr>
        <w:name w:val="13F2C762F56546BD9DEE938D07B22E2B"/>
        <w:category>
          <w:name w:val="General"/>
          <w:gallery w:val="placeholder"/>
        </w:category>
        <w:types>
          <w:type w:val="bbPlcHdr"/>
        </w:types>
        <w:behaviors>
          <w:behavior w:val="content"/>
        </w:behaviors>
        <w:guid w:val="{55E9316E-7D35-48A1-9224-4B6392738EE0}"/>
      </w:docPartPr>
      <w:docPartBody>
        <w:p w:rsidR="004D0EF7" w:rsidRDefault="00D23B91" w:rsidP="00D23B91">
          <w:pPr>
            <w:pStyle w:val="13F2C762F56546BD9DEE938D07B22E2B"/>
          </w:pPr>
          <w:r w:rsidRPr="00F87BE0">
            <w:rPr>
              <w:rStyle w:val="PlaceholderText"/>
            </w:rPr>
            <w:t>Choose an item.</w:t>
          </w:r>
        </w:p>
      </w:docPartBody>
    </w:docPart>
    <w:docPart>
      <w:docPartPr>
        <w:name w:val="4CA0268B6662453C9C45C24247C5C32F"/>
        <w:category>
          <w:name w:val="General"/>
          <w:gallery w:val="placeholder"/>
        </w:category>
        <w:types>
          <w:type w:val="bbPlcHdr"/>
        </w:types>
        <w:behaviors>
          <w:behavior w:val="content"/>
        </w:behaviors>
        <w:guid w:val="{D3F37EF6-6563-40E1-994A-EC2F2540203A}"/>
      </w:docPartPr>
      <w:docPartBody>
        <w:p w:rsidR="004D0EF7" w:rsidRDefault="00D23B91" w:rsidP="00D23B91">
          <w:pPr>
            <w:pStyle w:val="4CA0268B6662453C9C45C24247C5C32F"/>
          </w:pPr>
          <w:r w:rsidRPr="00F87BE0">
            <w:rPr>
              <w:rStyle w:val="PlaceholderText"/>
            </w:rPr>
            <w:t>Choose an item.</w:t>
          </w:r>
        </w:p>
      </w:docPartBody>
    </w:docPart>
    <w:docPart>
      <w:docPartPr>
        <w:name w:val="6509884851FB48F8B2F0B43A30C48D57"/>
        <w:category>
          <w:name w:val="General"/>
          <w:gallery w:val="placeholder"/>
        </w:category>
        <w:types>
          <w:type w:val="bbPlcHdr"/>
        </w:types>
        <w:behaviors>
          <w:behavior w:val="content"/>
        </w:behaviors>
        <w:guid w:val="{862EB493-394A-4859-A57E-201E32AE692F}"/>
      </w:docPartPr>
      <w:docPartBody>
        <w:p w:rsidR="004D0EF7" w:rsidRDefault="00D23B91" w:rsidP="00D23B91">
          <w:pPr>
            <w:pStyle w:val="6509884851FB48F8B2F0B43A30C48D57"/>
          </w:pPr>
          <w:r w:rsidRPr="00F87BE0">
            <w:rPr>
              <w:rStyle w:val="PlaceholderText"/>
            </w:rPr>
            <w:t>Choose an item.</w:t>
          </w:r>
        </w:p>
      </w:docPartBody>
    </w:docPart>
    <w:docPart>
      <w:docPartPr>
        <w:name w:val="5B23CAECE5C9415BB44E531364C69188"/>
        <w:category>
          <w:name w:val="General"/>
          <w:gallery w:val="placeholder"/>
        </w:category>
        <w:types>
          <w:type w:val="bbPlcHdr"/>
        </w:types>
        <w:behaviors>
          <w:behavior w:val="content"/>
        </w:behaviors>
        <w:guid w:val="{B2E7CE2D-0D29-4006-B7C7-AF91A0E167AB}"/>
      </w:docPartPr>
      <w:docPartBody>
        <w:p w:rsidR="004D0EF7" w:rsidRDefault="00D23B91" w:rsidP="00D23B91">
          <w:pPr>
            <w:pStyle w:val="5B23CAECE5C9415BB44E531364C69188"/>
          </w:pPr>
          <w:r w:rsidRPr="00F87BE0">
            <w:rPr>
              <w:rStyle w:val="PlaceholderText"/>
            </w:rPr>
            <w:t>Choose an item.</w:t>
          </w:r>
        </w:p>
      </w:docPartBody>
    </w:docPart>
    <w:docPart>
      <w:docPartPr>
        <w:name w:val="C615B4D8E6B140C69E3A74D692AFE67B"/>
        <w:category>
          <w:name w:val="General"/>
          <w:gallery w:val="placeholder"/>
        </w:category>
        <w:types>
          <w:type w:val="bbPlcHdr"/>
        </w:types>
        <w:behaviors>
          <w:behavior w:val="content"/>
        </w:behaviors>
        <w:guid w:val="{59970F83-3511-4A93-85C0-A7F520C46C87}"/>
      </w:docPartPr>
      <w:docPartBody>
        <w:p w:rsidR="004D0EF7" w:rsidRDefault="00D23B91" w:rsidP="00D23B91">
          <w:pPr>
            <w:pStyle w:val="C615B4D8E6B140C69E3A74D692AFE67B"/>
          </w:pPr>
          <w:r w:rsidRPr="003A71FA">
            <w:rPr>
              <w:rStyle w:val="PlaceholderText"/>
            </w:rPr>
            <w:t>Choose an item.</w:t>
          </w:r>
        </w:p>
      </w:docPartBody>
    </w:docPart>
    <w:docPart>
      <w:docPartPr>
        <w:name w:val="49836FE20AC04B60B242E5D86935BD3E"/>
        <w:category>
          <w:name w:val="General"/>
          <w:gallery w:val="placeholder"/>
        </w:category>
        <w:types>
          <w:type w:val="bbPlcHdr"/>
        </w:types>
        <w:behaviors>
          <w:behavior w:val="content"/>
        </w:behaviors>
        <w:guid w:val="{BB649CF4-EB21-4BC2-9509-8CE2780D5F87}"/>
      </w:docPartPr>
      <w:docPartBody>
        <w:p w:rsidR="004D0EF7" w:rsidRDefault="00D23B91" w:rsidP="00D23B91">
          <w:pPr>
            <w:pStyle w:val="49836FE20AC04B60B242E5D86935BD3E"/>
          </w:pPr>
          <w:r w:rsidRPr="00F87BE0">
            <w:rPr>
              <w:rStyle w:val="PlaceholderText"/>
            </w:rPr>
            <w:t>Choose an item.</w:t>
          </w:r>
        </w:p>
      </w:docPartBody>
    </w:docPart>
    <w:docPart>
      <w:docPartPr>
        <w:name w:val="65EBF78E8F2C40E8ACFC5D7427161C06"/>
        <w:category>
          <w:name w:val="General"/>
          <w:gallery w:val="placeholder"/>
        </w:category>
        <w:types>
          <w:type w:val="bbPlcHdr"/>
        </w:types>
        <w:behaviors>
          <w:behavior w:val="content"/>
        </w:behaviors>
        <w:guid w:val="{98F48DBC-0905-4708-8805-C23EC21624C7}"/>
      </w:docPartPr>
      <w:docPartBody>
        <w:p w:rsidR="004D0EF7" w:rsidRDefault="00D23B91" w:rsidP="00D23B91">
          <w:pPr>
            <w:pStyle w:val="65EBF78E8F2C40E8ACFC5D7427161C06"/>
          </w:pPr>
          <w:r w:rsidRPr="00F87BE0">
            <w:rPr>
              <w:rStyle w:val="PlaceholderText"/>
            </w:rPr>
            <w:t>Choose an item.</w:t>
          </w:r>
        </w:p>
      </w:docPartBody>
    </w:docPart>
    <w:docPart>
      <w:docPartPr>
        <w:name w:val="216E20E06D814CBDA447D803E30D928F"/>
        <w:category>
          <w:name w:val="General"/>
          <w:gallery w:val="placeholder"/>
        </w:category>
        <w:types>
          <w:type w:val="bbPlcHdr"/>
        </w:types>
        <w:behaviors>
          <w:behavior w:val="content"/>
        </w:behaviors>
        <w:guid w:val="{F4F84075-CAA1-4538-8C57-D4B6A67A88B1}"/>
      </w:docPartPr>
      <w:docPartBody>
        <w:p w:rsidR="004D0EF7" w:rsidRDefault="00D23B91" w:rsidP="00D23B91">
          <w:pPr>
            <w:pStyle w:val="216E20E06D814CBDA447D803E30D928F"/>
          </w:pPr>
          <w:r w:rsidRPr="00F87BE0">
            <w:rPr>
              <w:rStyle w:val="PlaceholderText"/>
            </w:rPr>
            <w:t>Choose an item.</w:t>
          </w:r>
        </w:p>
      </w:docPartBody>
    </w:docPart>
    <w:docPart>
      <w:docPartPr>
        <w:name w:val="C9A49C96B9F84442BC86791E900A00D4"/>
        <w:category>
          <w:name w:val="General"/>
          <w:gallery w:val="placeholder"/>
        </w:category>
        <w:types>
          <w:type w:val="bbPlcHdr"/>
        </w:types>
        <w:behaviors>
          <w:behavior w:val="content"/>
        </w:behaviors>
        <w:guid w:val="{3E665CA6-A035-4F9A-ABE4-DBFD0F01A183}"/>
      </w:docPartPr>
      <w:docPartBody>
        <w:p w:rsidR="004D0EF7" w:rsidRDefault="00D23B91" w:rsidP="00D23B91">
          <w:pPr>
            <w:pStyle w:val="C9A49C96B9F84442BC86791E900A00D4"/>
          </w:pPr>
          <w:r w:rsidRPr="00F87BE0">
            <w:rPr>
              <w:rStyle w:val="PlaceholderText"/>
            </w:rPr>
            <w:t>Choose an item.</w:t>
          </w:r>
        </w:p>
      </w:docPartBody>
    </w:docPart>
    <w:docPart>
      <w:docPartPr>
        <w:name w:val="C23E2023524442C5AE73AF163FC6E7E4"/>
        <w:category>
          <w:name w:val="General"/>
          <w:gallery w:val="placeholder"/>
        </w:category>
        <w:types>
          <w:type w:val="bbPlcHdr"/>
        </w:types>
        <w:behaviors>
          <w:behavior w:val="content"/>
        </w:behaviors>
        <w:guid w:val="{8925EC9F-1F2B-4660-BAAF-78006C840C0A}"/>
      </w:docPartPr>
      <w:docPartBody>
        <w:p w:rsidR="004D0EF7" w:rsidRDefault="00D23B91" w:rsidP="00D23B91">
          <w:pPr>
            <w:pStyle w:val="C23E2023524442C5AE73AF163FC6E7E4"/>
          </w:pPr>
          <w:r w:rsidRPr="003A71FA">
            <w:rPr>
              <w:rStyle w:val="PlaceholderText"/>
            </w:rPr>
            <w:t>Choose an item.</w:t>
          </w:r>
        </w:p>
      </w:docPartBody>
    </w:docPart>
    <w:docPart>
      <w:docPartPr>
        <w:name w:val="073EE015A3E3442680F519F59C1E5A54"/>
        <w:category>
          <w:name w:val="General"/>
          <w:gallery w:val="placeholder"/>
        </w:category>
        <w:types>
          <w:type w:val="bbPlcHdr"/>
        </w:types>
        <w:behaviors>
          <w:behavior w:val="content"/>
        </w:behaviors>
        <w:guid w:val="{32829723-2AD7-4B67-A98B-9186614DDD53}"/>
      </w:docPartPr>
      <w:docPartBody>
        <w:p w:rsidR="004D0EF7" w:rsidRDefault="00D23B91" w:rsidP="00D23B91">
          <w:pPr>
            <w:pStyle w:val="073EE015A3E3442680F519F59C1E5A54"/>
          </w:pPr>
          <w:r w:rsidRPr="00F87BE0">
            <w:rPr>
              <w:rStyle w:val="PlaceholderText"/>
            </w:rPr>
            <w:t>Choose an item.</w:t>
          </w:r>
        </w:p>
      </w:docPartBody>
    </w:docPart>
    <w:docPart>
      <w:docPartPr>
        <w:name w:val="983A9CC86DC24FBF8C834A920B6F4AE0"/>
        <w:category>
          <w:name w:val="General"/>
          <w:gallery w:val="placeholder"/>
        </w:category>
        <w:types>
          <w:type w:val="bbPlcHdr"/>
        </w:types>
        <w:behaviors>
          <w:behavior w:val="content"/>
        </w:behaviors>
        <w:guid w:val="{1EAD9331-6045-40F6-B6F2-9FEA2BE99DB8}"/>
      </w:docPartPr>
      <w:docPartBody>
        <w:p w:rsidR="004D0EF7" w:rsidRDefault="00D23B91" w:rsidP="00D23B91">
          <w:pPr>
            <w:pStyle w:val="983A9CC86DC24FBF8C834A920B6F4AE0"/>
          </w:pPr>
          <w:r w:rsidRPr="00F87BE0">
            <w:rPr>
              <w:rStyle w:val="PlaceholderText"/>
            </w:rPr>
            <w:t>Choose an item.</w:t>
          </w:r>
        </w:p>
      </w:docPartBody>
    </w:docPart>
    <w:docPart>
      <w:docPartPr>
        <w:name w:val="A99FBA6BF8074CD989817FC4657D1C54"/>
        <w:category>
          <w:name w:val="General"/>
          <w:gallery w:val="placeholder"/>
        </w:category>
        <w:types>
          <w:type w:val="bbPlcHdr"/>
        </w:types>
        <w:behaviors>
          <w:behavior w:val="content"/>
        </w:behaviors>
        <w:guid w:val="{AF9976BE-DA25-4F2B-ACB6-52EE51091652}"/>
      </w:docPartPr>
      <w:docPartBody>
        <w:p w:rsidR="004D0EF7" w:rsidRDefault="00D23B91" w:rsidP="00D23B91">
          <w:pPr>
            <w:pStyle w:val="A99FBA6BF8074CD989817FC4657D1C54"/>
          </w:pPr>
          <w:r w:rsidRPr="00F87BE0">
            <w:rPr>
              <w:rStyle w:val="PlaceholderText"/>
            </w:rPr>
            <w:t>Choose an item.</w:t>
          </w:r>
        </w:p>
      </w:docPartBody>
    </w:docPart>
    <w:docPart>
      <w:docPartPr>
        <w:name w:val="D57E09A687294D1DB6BE6EBF3B9B6900"/>
        <w:category>
          <w:name w:val="General"/>
          <w:gallery w:val="placeholder"/>
        </w:category>
        <w:types>
          <w:type w:val="bbPlcHdr"/>
        </w:types>
        <w:behaviors>
          <w:behavior w:val="content"/>
        </w:behaviors>
        <w:guid w:val="{53D25138-C4F0-435C-ACE8-4C7C2B92A2D6}"/>
      </w:docPartPr>
      <w:docPartBody>
        <w:p w:rsidR="004D0EF7" w:rsidRDefault="00D23B91" w:rsidP="00D23B91">
          <w:pPr>
            <w:pStyle w:val="D57E09A687294D1DB6BE6EBF3B9B6900"/>
          </w:pPr>
          <w:r w:rsidRPr="00F87BE0">
            <w:rPr>
              <w:rStyle w:val="PlaceholderText"/>
            </w:rPr>
            <w:t>Choose an item.</w:t>
          </w:r>
        </w:p>
      </w:docPartBody>
    </w:docPart>
    <w:docPart>
      <w:docPartPr>
        <w:name w:val="E5D23F7C66894B309171F8CF5381EE43"/>
        <w:category>
          <w:name w:val="General"/>
          <w:gallery w:val="placeholder"/>
        </w:category>
        <w:types>
          <w:type w:val="bbPlcHdr"/>
        </w:types>
        <w:behaviors>
          <w:behavior w:val="content"/>
        </w:behaviors>
        <w:guid w:val="{4317FDEA-9430-4069-A89D-316EDFC1A157}"/>
      </w:docPartPr>
      <w:docPartBody>
        <w:p w:rsidR="004D0EF7" w:rsidRDefault="00D23B91" w:rsidP="00D23B91">
          <w:pPr>
            <w:pStyle w:val="E5D23F7C66894B309171F8CF5381EE43"/>
          </w:pPr>
          <w:r w:rsidRPr="003A71FA">
            <w:rPr>
              <w:rStyle w:val="PlaceholderText"/>
            </w:rPr>
            <w:t>Choose an item.</w:t>
          </w:r>
        </w:p>
      </w:docPartBody>
    </w:docPart>
    <w:docPart>
      <w:docPartPr>
        <w:name w:val="439F19130C1A47ADA8C92A26C03F9EB0"/>
        <w:category>
          <w:name w:val="General"/>
          <w:gallery w:val="placeholder"/>
        </w:category>
        <w:types>
          <w:type w:val="bbPlcHdr"/>
        </w:types>
        <w:behaviors>
          <w:behavior w:val="content"/>
        </w:behaviors>
        <w:guid w:val="{E6A1C2F1-FEB2-417D-81FD-4D206CF03468}"/>
      </w:docPartPr>
      <w:docPartBody>
        <w:p w:rsidR="004D0EF7" w:rsidRDefault="00D23B91" w:rsidP="00D23B91">
          <w:pPr>
            <w:pStyle w:val="439F19130C1A47ADA8C92A26C03F9EB0"/>
          </w:pPr>
          <w:r w:rsidRPr="00F87BE0">
            <w:rPr>
              <w:rStyle w:val="PlaceholderText"/>
            </w:rPr>
            <w:t>Choose an item.</w:t>
          </w:r>
        </w:p>
      </w:docPartBody>
    </w:docPart>
    <w:docPart>
      <w:docPartPr>
        <w:name w:val="5E392926A0B04843AA86BB63AB75FE92"/>
        <w:category>
          <w:name w:val="General"/>
          <w:gallery w:val="placeholder"/>
        </w:category>
        <w:types>
          <w:type w:val="bbPlcHdr"/>
        </w:types>
        <w:behaviors>
          <w:behavior w:val="content"/>
        </w:behaviors>
        <w:guid w:val="{747D74DD-6D7F-4188-A8FF-B0F99B72B1AA}"/>
      </w:docPartPr>
      <w:docPartBody>
        <w:p w:rsidR="004D0EF7" w:rsidRDefault="00D23B91" w:rsidP="00D23B91">
          <w:pPr>
            <w:pStyle w:val="5E392926A0B04843AA86BB63AB75FE92"/>
          </w:pPr>
          <w:r w:rsidRPr="00F87BE0">
            <w:rPr>
              <w:rStyle w:val="PlaceholderText"/>
            </w:rPr>
            <w:t>Choose an item.</w:t>
          </w:r>
        </w:p>
      </w:docPartBody>
    </w:docPart>
    <w:docPart>
      <w:docPartPr>
        <w:name w:val="5653CDAB9D0B4432815C9596440DE502"/>
        <w:category>
          <w:name w:val="General"/>
          <w:gallery w:val="placeholder"/>
        </w:category>
        <w:types>
          <w:type w:val="bbPlcHdr"/>
        </w:types>
        <w:behaviors>
          <w:behavior w:val="content"/>
        </w:behaviors>
        <w:guid w:val="{3B083DA6-4D13-41EF-9799-A22D84765143}"/>
      </w:docPartPr>
      <w:docPartBody>
        <w:p w:rsidR="004D0EF7" w:rsidRDefault="00D23B91" w:rsidP="00D23B91">
          <w:pPr>
            <w:pStyle w:val="5653CDAB9D0B4432815C9596440DE502"/>
          </w:pPr>
          <w:r w:rsidRPr="00F87BE0">
            <w:rPr>
              <w:rStyle w:val="PlaceholderText"/>
            </w:rPr>
            <w:t>Choose an item.</w:t>
          </w:r>
        </w:p>
      </w:docPartBody>
    </w:docPart>
    <w:docPart>
      <w:docPartPr>
        <w:name w:val="19FD21659A2642AA83779B9B1D527311"/>
        <w:category>
          <w:name w:val="General"/>
          <w:gallery w:val="placeholder"/>
        </w:category>
        <w:types>
          <w:type w:val="bbPlcHdr"/>
        </w:types>
        <w:behaviors>
          <w:behavior w:val="content"/>
        </w:behaviors>
        <w:guid w:val="{81C0D99C-2C9C-492F-8057-CE78934FC2D9}"/>
      </w:docPartPr>
      <w:docPartBody>
        <w:p w:rsidR="004D0EF7" w:rsidRDefault="00D23B91" w:rsidP="00D23B91">
          <w:pPr>
            <w:pStyle w:val="19FD21659A2642AA83779B9B1D527311"/>
          </w:pPr>
          <w:r w:rsidRPr="00F87BE0">
            <w:rPr>
              <w:rStyle w:val="PlaceholderText"/>
            </w:rPr>
            <w:t>Choose an item.</w:t>
          </w:r>
        </w:p>
      </w:docPartBody>
    </w:docPart>
    <w:docPart>
      <w:docPartPr>
        <w:name w:val="4B813A9EF8424F7CA8BAE81D963BA02A"/>
        <w:category>
          <w:name w:val="General"/>
          <w:gallery w:val="placeholder"/>
        </w:category>
        <w:types>
          <w:type w:val="bbPlcHdr"/>
        </w:types>
        <w:behaviors>
          <w:behavior w:val="content"/>
        </w:behaviors>
        <w:guid w:val="{A207B3D2-AB75-4993-B758-B4F5DA4183DB}"/>
      </w:docPartPr>
      <w:docPartBody>
        <w:p w:rsidR="004D0EF7" w:rsidRDefault="00D23B91" w:rsidP="00D23B91">
          <w:pPr>
            <w:pStyle w:val="4B813A9EF8424F7CA8BAE81D963BA02A"/>
          </w:pPr>
          <w:r w:rsidRPr="003A71FA">
            <w:rPr>
              <w:rStyle w:val="PlaceholderText"/>
            </w:rPr>
            <w:t>Choose an item.</w:t>
          </w:r>
        </w:p>
      </w:docPartBody>
    </w:docPart>
    <w:docPart>
      <w:docPartPr>
        <w:name w:val="D264770511034E96888523451E83FBBB"/>
        <w:category>
          <w:name w:val="General"/>
          <w:gallery w:val="placeholder"/>
        </w:category>
        <w:types>
          <w:type w:val="bbPlcHdr"/>
        </w:types>
        <w:behaviors>
          <w:behavior w:val="content"/>
        </w:behaviors>
        <w:guid w:val="{2B253C32-6DC5-46E0-820C-0BF8F8D9A6EE}"/>
      </w:docPartPr>
      <w:docPartBody>
        <w:p w:rsidR="004D0EF7" w:rsidRDefault="00D23B91" w:rsidP="00D23B91">
          <w:pPr>
            <w:pStyle w:val="D264770511034E96888523451E83FBBB"/>
          </w:pPr>
          <w:r w:rsidRPr="00F87BE0">
            <w:rPr>
              <w:rStyle w:val="PlaceholderText"/>
            </w:rPr>
            <w:t>Choose an item.</w:t>
          </w:r>
        </w:p>
      </w:docPartBody>
    </w:docPart>
    <w:docPart>
      <w:docPartPr>
        <w:name w:val="7C5F9112B10D4A0BBD484D6642043B2B"/>
        <w:category>
          <w:name w:val="General"/>
          <w:gallery w:val="placeholder"/>
        </w:category>
        <w:types>
          <w:type w:val="bbPlcHdr"/>
        </w:types>
        <w:behaviors>
          <w:behavior w:val="content"/>
        </w:behaviors>
        <w:guid w:val="{9EF259C0-25DC-4D95-BB69-197B4C26D0B4}"/>
      </w:docPartPr>
      <w:docPartBody>
        <w:p w:rsidR="004D0EF7" w:rsidRDefault="00D23B91" w:rsidP="00D23B91">
          <w:pPr>
            <w:pStyle w:val="7C5F9112B10D4A0BBD484D6642043B2B"/>
          </w:pPr>
          <w:r w:rsidRPr="00F87BE0">
            <w:rPr>
              <w:rStyle w:val="PlaceholderText"/>
            </w:rPr>
            <w:t>Choose an item.</w:t>
          </w:r>
        </w:p>
      </w:docPartBody>
    </w:docPart>
    <w:docPart>
      <w:docPartPr>
        <w:name w:val="976F78D3CB6648D29AFD903F5BAF049E"/>
        <w:category>
          <w:name w:val="General"/>
          <w:gallery w:val="placeholder"/>
        </w:category>
        <w:types>
          <w:type w:val="bbPlcHdr"/>
        </w:types>
        <w:behaviors>
          <w:behavior w:val="content"/>
        </w:behaviors>
        <w:guid w:val="{A292F6EA-8682-4C16-AAD6-1BDAA40D0776}"/>
      </w:docPartPr>
      <w:docPartBody>
        <w:p w:rsidR="004D0EF7" w:rsidRDefault="00D23B91" w:rsidP="00D23B91">
          <w:pPr>
            <w:pStyle w:val="976F78D3CB6648D29AFD903F5BAF049E"/>
          </w:pPr>
          <w:r w:rsidRPr="00F87BE0">
            <w:rPr>
              <w:rStyle w:val="PlaceholderText"/>
            </w:rPr>
            <w:t>Choose an item.</w:t>
          </w:r>
        </w:p>
      </w:docPartBody>
    </w:docPart>
    <w:docPart>
      <w:docPartPr>
        <w:name w:val="2DA994CA15174A8A9F19FFEF3DA52CAF"/>
        <w:category>
          <w:name w:val="General"/>
          <w:gallery w:val="placeholder"/>
        </w:category>
        <w:types>
          <w:type w:val="bbPlcHdr"/>
        </w:types>
        <w:behaviors>
          <w:behavior w:val="content"/>
        </w:behaviors>
        <w:guid w:val="{875FF6BB-8FEA-450E-BA64-E9B6725E88BB}"/>
      </w:docPartPr>
      <w:docPartBody>
        <w:p w:rsidR="004D0EF7" w:rsidRDefault="00D23B91" w:rsidP="00D23B91">
          <w:pPr>
            <w:pStyle w:val="2DA994CA15174A8A9F19FFEF3DA52CAF"/>
          </w:pPr>
          <w:r w:rsidRPr="00F87BE0">
            <w:rPr>
              <w:rStyle w:val="PlaceholderText"/>
            </w:rPr>
            <w:t>Choose an item.</w:t>
          </w:r>
        </w:p>
      </w:docPartBody>
    </w:docPart>
    <w:docPart>
      <w:docPartPr>
        <w:name w:val="25DE22636F9745B58663DFED12C3F489"/>
        <w:category>
          <w:name w:val="General"/>
          <w:gallery w:val="placeholder"/>
        </w:category>
        <w:types>
          <w:type w:val="bbPlcHdr"/>
        </w:types>
        <w:behaviors>
          <w:behavior w:val="content"/>
        </w:behaviors>
        <w:guid w:val="{9FB29742-6FF1-4062-87DF-EFDC435D0D5F}"/>
      </w:docPartPr>
      <w:docPartBody>
        <w:p w:rsidR="004D0EF7" w:rsidRDefault="00D23B91" w:rsidP="00D23B91">
          <w:pPr>
            <w:pStyle w:val="25DE22636F9745B58663DFED12C3F489"/>
          </w:pPr>
          <w:r w:rsidRPr="003A71FA">
            <w:rPr>
              <w:rStyle w:val="PlaceholderText"/>
            </w:rPr>
            <w:t>Choose an item.</w:t>
          </w:r>
        </w:p>
      </w:docPartBody>
    </w:docPart>
    <w:docPart>
      <w:docPartPr>
        <w:name w:val="CBC69FCD5DD94BE0B093422ECAAABA66"/>
        <w:category>
          <w:name w:val="General"/>
          <w:gallery w:val="placeholder"/>
        </w:category>
        <w:types>
          <w:type w:val="bbPlcHdr"/>
        </w:types>
        <w:behaviors>
          <w:behavior w:val="content"/>
        </w:behaviors>
        <w:guid w:val="{902BFB99-3759-4FF0-93A6-CE6869EB2294}"/>
      </w:docPartPr>
      <w:docPartBody>
        <w:p w:rsidR="004D0EF7" w:rsidRDefault="00D23B91" w:rsidP="00D23B91">
          <w:pPr>
            <w:pStyle w:val="CBC69FCD5DD94BE0B093422ECAAABA66"/>
          </w:pPr>
          <w:r w:rsidRPr="00F87BE0">
            <w:rPr>
              <w:rStyle w:val="PlaceholderText"/>
            </w:rPr>
            <w:t>Choose an item.</w:t>
          </w:r>
        </w:p>
      </w:docPartBody>
    </w:docPart>
    <w:docPart>
      <w:docPartPr>
        <w:name w:val="370F8B6597BC449CA40413FEFDD8D316"/>
        <w:category>
          <w:name w:val="General"/>
          <w:gallery w:val="placeholder"/>
        </w:category>
        <w:types>
          <w:type w:val="bbPlcHdr"/>
        </w:types>
        <w:behaviors>
          <w:behavior w:val="content"/>
        </w:behaviors>
        <w:guid w:val="{96858FBA-2B23-423B-958C-465A15D34E2E}"/>
      </w:docPartPr>
      <w:docPartBody>
        <w:p w:rsidR="004D0EF7" w:rsidRDefault="00D23B91" w:rsidP="00D23B91">
          <w:pPr>
            <w:pStyle w:val="370F8B6597BC449CA40413FEFDD8D316"/>
          </w:pPr>
          <w:r w:rsidRPr="00F87BE0">
            <w:rPr>
              <w:rStyle w:val="PlaceholderText"/>
            </w:rPr>
            <w:t>Choose an item.</w:t>
          </w:r>
        </w:p>
      </w:docPartBody>
    </w:docPart>
    <w:docPart>
      <w:docPartPr>
        <w:name w:val="1C895720319F4517A3252271DB62AF86"/>
        <w:category>
          <w:name w:val="General"/>
          <w:gallery w:val="placeholder"/>
        </w:category>
        <w:types>
          <w:type w:val="bbPlcHdr"/>
        </w:types>
        <w:behaviors>
          <w:behavior w:val="content"/>
        </w:behaviors>
        <w:guid w:val="{651B3311-197B-48A8-98D5-C64DD4960E25}"/>
      </w:docPartPr>
      <w:docPartBody>
        <w:p w:rsidR="004D0EF7" w:rsidRDefault="00D23B91" w:rsidP="00D23B91">
          <w:pPr>
            <w:pStyle w:val="1C895720319F4517A3252271DB62AF86"/>
          </w:pPr>
          <w:r w:rsidRPr="00F87BE0">
            <w:rPr>
              <w:rStyle w:val="PlaceholderText"/>
            </w:rPr>
            <w:t>Choose an item.</w:t>
          </w:r>
        </w:p>
      </w:docPartBody>
    </w:docPart>
    <w:docPart>
      <w:docPartPr>
        <w:name w:val="7CFB0BC2B2D94E2A9B46B6B8071104AE"/>
        <w:category>
          <w:name w:val="General"/>
          <w:gallery w:val="placeholder"/>
        </w:category>
        <w:types>
          <w:type w:val="bbPlcHdr"/>
        </w:types>
        <w:behaviors>
          <w:behavior w:val="content"/>
        </w:behaviors>
        <w:guid w:val="{3ADDCE37-2D44-4CAF-A40F-1A32CD49ED57}"/>
      </w:docPartPr>
      <w:docPartBody>
        <w:p w:rsidR="004D0EF7" w:rsidRDefault="00D23B91" w:rsidP="00D23B91">
          <w:pPr>
            <w:pStyle w:val="7CFB0BC2B2D94E2A9B46B6B8071104AE"/>
          </w:pPr>
          <w:r w:rsidRPr="00F87BE0">
            <w:rPr>
              <w:rStyle w:val="PlaceholderText"/>
            </w:rPr>
            <w:t>Choose an item.</w:t>
          </w:r>
        </w:p>
      </w:docPartBody>
    </w:docPart>
    <w:docPart>
      <w:docPartPr>
        <w:name w:val="77AAC24423BE4C80A20A5323D201599B"/>
        <w:category>
          <w:name w:val="General"/>
          <w:gallery w:val="placeholder"/>
        </w:category>
        <w:types>
          <w:type w:val="bbPlcHdr"/>
        </w:types>
        <w:behaviors>
          <w:behavior w:val="content"/>
        </w:behaviors>
        <w:guid w:val="{FF9B9780-F52F-41C6-8A1B-6A48FC02F4D8}"/>
      </w:docPartPr>
      <w:docPartBody>
        <w:p w:rsidR="004D0EF7" w:rsidRDefault="00D23B91" w:rsidP="00D23B91">
          <w:pPr>
            <w:pStyle w:val="77AAC24423BE4C80A20A5323D201599B"/>
          </w:pPr>
          <w:r w:rsidRPr="003A71FA">
            <w:rPr>
              <w:rStyle w:val="PlaceholderText"/>
            </w:rPr>
            <w:t>Choose an item.</w:t>
          </w:r>
        </w:p>
      </w:docPartBody>
    </w:docPart>
    <w:docPart>
      <w:docPartPr>
        <w:name w:val="87AB48B6CFBB4EA28FE13A8DBE209F60"/>
        <w:category>
          <w:name w:val="General"/>
          <w:gallery w:val="placeholder"/>
        </w:category>
        <w:types>
          <w:type w:val="bbPlcHdr"/>
        </w:types>
        <w:behaviors>
          <w:behavior w:val="content"/>
        </w:behaviors>
        <w:guid w:val="{C0C78D3A-1BBA-4572-AB7F-0BE28596CBE0}"/>
      </w:docPartPr>
      <w:docPartBody>
        <w:p w:rsidR="004D0EF7" w:rsidRDefault="00D23B91" w:rsidP="00D23B91">
          <w:pPr>
            <w:pStyle w:val="87AB48B6CFBB4EA28FE13A8DBE209F60"/>
          </w:pPr>
          <w:r w:rsidRPr="00F87BE0">
            <w:rPr>
              <w:rStyle w:val="PlaceholderText"/>
            </w:rPr>
            <w:t>Choose an item.</w:t>
          </w:r>
        </w:p>
      </w:docPartBody>
    </w:docPart>
    <w:docPart>
      <w:docPartPr>
        <w:name w:val="189C60064D464433AA8D179278C111B8"/>
        <w:category>
          <w:name w:val="General"/>
          <w:gallery w:val="placeholder"/>
        </w:category>
        <w:types>
          <w:type w:val="bbPlcHdr"/>
        </w:types>
        <w:behaviors>
          <w:behavior w:val="content"/>
        </w:behaviors>
        <w:guid w:val="{D18E5769-F1D5-4CC5-8E9E-7F8B4C127652}"/>
      </w:docPartPr>
      <w:docPartBody>
        <w:p w:rsidR="004D0EF7" w:rsidRDefault="00D23B91" w:rsidP="00D23B91">
          <w:pPr>
            <w:pStyle w:val="189C60064D464433AA8D179278C111B8"/>
          </w:pPr>
          <w:r w:rsidRPr="00F87BE0">
            <w:rPr>
              <w:rStyle w:val="PlaceholderText"/>
            </w:rPr>
            <w:t>Choose an item.</w:t>
          </w:r>
        </w:p>
      </w:docPartBody>
    </w:docPart>
    <w:docPart>
      <w:docPartPr>
        <w:name w:val="54C2E2E9114C4004B7F5A8AA5B04A127"/>
        <w:category>
          <w:name w:val="General"/>
          <w:gallery w:val="placeholder"/>
        </w:category>
        <w:types>
          <w:type w:val="bbPlcHdr"/>
        </w:types>
        <w:behaviors>
          <w:behavior w:val="content"/>
        </w:behaviors>
        <w:guid w:val="{08C88CF2-8517-41C3-B38A-7A12D3B24907}"/>
      </w:docPartPr>
      <w:docPartBody>
        <w:p w:rsidR="004D0EF7" w:rsidRDefault="00D23B91" w:rsidP="00D23B91">
          <w:pPr>
            <w:pStyle w:val="54C2E2E9114C4004B7F5A8AA5B04A127"/>
          </w:pPr>
          <w:r w:rsidRPr="00F87BE0">
            <w:rPr>
              <w:rStyle w:val="PlaceholderText"/>
            </w:rPr>
            <w:t>Choose an item.</w:t>
          </w:r>
        </w:p>
      </w:docPartBody>
    </w:docPart>
    <w:docPart>
      <w:docPartPr>
        <w:name w:val="9DE62F14E2404D5B8205E87BA1DF0161"/>
        <w:category>
          <w:name w:val="General"/>
          <w:gallery w:val="placeholder"/>
        </w:category>
        <w:types>
          <w:type w:val="bbPlcHdr"/>
        </w:types>
        <w:behaviors>
          <w:behavior w:val="content"/>
        </w:behaviors>
        <w:guid w:val="{BCDAAC9D-5993-475A-90A4-67CFB923F9EC}"/>
      </w:docPartPr>
      <w:docPartBody>
        <w:p w:rsidR="004D0EF7" w:rsidRDefault="00D23B91" w:rsidP="00D23B91">
          <w:pPr>
            <w:pStyle w:val="9DE62F14E2404D5B8205E87BA1DF0161"/>
          </w:pPr>
          <w:r w:rsidRPr="00F87BE0">
            <w:rPr>
              <w:rStyle w:val="PlaceholderText"/>
            </w:rPr>
            <w:t>Choose an item.</w:t>
          </w:r>
        </w:p>
      </w:docPartBody>
    </w:docPart>
    <w:docPart>
      <w:docPartPr>
        <w:name w:val="82F60A7AB7384AF0B4DF37A826B188E0"/>
        <w:category>
          <w:name w:val="General"/>
          <w:gallery w:val="placeholder"/>
        </w:category>
        <w:types>
          <w:type w:val="bbPlcHdr"/>
        </w:types>
        <w:behaviors>
          <w:behavior w:val="content"/>
        </w:behaviors>
        <w:guid w:val="{E5DE705E-C83F-4E5D-9A73-15FAA166BA02}"/>
      </w:docPartPr>
      <w:docPartBody>
        <w:p w:rsidR="004D0EF7" w:rsidRDefault="00D23B91" w:rsidP="00D23B91">
          <w:pPr>
            <w:pStyle w:val="82F60A7AB7384AF0B4DF37A826B188E0"/>
          </w:pPr>
          <w:r w:rsidRPr="003A71FA">
            <w:rPr>
              <w:rStyle w:val="PlaceholderText"/>
            </w:rPr>
            <w:t>Choose an item.</w:t>
          </w:r>
        </w:p>
      </w:docPartBody>
    </w:docPart>
    <w:docPart>
      <w:docPartPr>
        <w:name w:val="5D82BC9BFBED4B3EA5FEE42E75780FDC"/>
        <w:category>
          <w:name w:val="General"/>
          <w:gallery w:val="placeholder"/>
        </w:category>
        <w:types>
          <w:type w:val="bbPlcHdr"/>
        </w:types>
        <w:behaviors>
          <w:behavior w:val="content"/>
        </w:behaviors>
        <w:guid w:val="{FC21DA3B-3540-4596-8352-38AD1DF5736A}"/>
      </w:docPartPr>
      <w:docPartBody>
        <w:p w:rsidR="004D0EF7" w:rsidRDefault="00D23B91" w:rsidP="00D23B91">
          <w:pPr>
            <w:pStyle w:val="5D82BC9BFBED4B3EA5FEE42E75780FDC"/>
          </w:pPr>
          <w:r w:rsidRPr="00F87BE0">
            <w:rPr>
              <w:rStyle w:val="PlaceholderText"/>
            </w:rPr>
            <w:t>Choose an item.</w:t>
          </w:r>
        </w:p>
      </w:docPartBody>
    </w:docPart>
    <w:docPart>
      <w:docPartPr>
        <w:name w:val="5FD57DCD3AFA437DA94DBCBA1B947BB9"/>
        <w:category>
          <w:name w:val="General"/>
          <w:gallery w:val="placeholder"/>
        </w:category>
        <w:types>
          <w:type w:val="bbPlcHdr"/>
        </w:types>
        <w:behaviors>
          <w:behavior w:val="content"/>
        </w:behaviors>
        <w:guid w:val="{897AA214-DB9F-4F1C-B138-BADEEECA784B}"/>
      </w:docPartPr>
      <w:docPartBody>
        <w:p w:rsidR="004D0EF7" w:rsidRDefault="00D23B91" w:rsidP="00D23B91">
          <w:pPr>
            <w:pStyle w:val="5FD57DCD3AFA437DA94DBCBA1B947BB9"/>
          </w:pPr>
          <w:r w:rsidRPr="00F87BE0">
            <w:rPr>
              <w:rStyle w:val="PlaceholderText"/>
            </w:rPr>
            <w:t>Choose an item.</w:t>
          </w:r>
        </w:p>
      </w:docPartBody>
    </w:docPart>
    <w:docPart>
      <w:docPartPr>
        <w:name w:val="B0B68C4366634D378E356D9D51B800E3"/>
        <w:category>
          <w:name w:val="General"/>
          <w:gallery w:val="placeholder"/>
        </w:category>
        <w:types>
          <w:type w:val="bbPlcHdr"/>
        </w:types>
        <w:behaviors>
          <w:behavior w:val="content"/>
        </w:behaviors>
        <w:guid w:val="{29AF7FFC-F505-44EA-B52F-A33AA9D5B1F5}"/>
      </w:docPartPr>
      <w:docPartBody>
        <w:p w:rsidR="004D0EF7" w:rsidRDefault="00D23B91" w:rsidP="00D23B91">
          <w:pPr>
            <w:pStyle w:val="B0B68C4366634D378E356D9D51B800E3"/>
          </w:pPr>
          <w:r w:rsidRPr="00F87BE0">
            <w:rPr>
              <w:rStyle w:val="PlaceholderText"/>
            </w:rPr>
            <w:t>Choose an item.</w:t>
          </w:r>
        </w:p>
      </w:docPartBody>
    </w:docPart>
    <w:docPart>
      <w:docPartPr>
        <w:name w:val="51BAF45382A74EE7A35A524E4D0C2F09"/>
        <w:category>
          <w:name w:val="General"/>
          <w:gallery w:val="placeholder"/>
        </w:category>
        <w:types>
          <w:type w:val="bbPlcHdr"/>
        </w:types>
        <w:behaviors>
          <w:behavior w:val="content"/>
        </w:behaviors>
        <w:guid w:val="{8AE4E398-9ED9-4A52-852B-136ED714A8E9}"/>
      </w:docPartPr>
      <w:docPartBody>
        <w:p w:rsidR="004D0EF7" w:rsidRDefault="00D23B91" w:rsidP="00D23B91">
          <w:pPr>
            <w:pStyle w:val="51BAF45382A74EE7A35A524E4D0C2F09"/>
          </w:pPr>
          <w:r w:rsidRPr="00F87BE0">
            <w:rPr>
              <w:rStyle w:val="PlaceholderText"/>
            </w:rPr>
            <w:t>Choose an item.</w:t>
          </w:r>
        </w:p>
      </w:docPartBody>
    </w:docPart>
    <w:docPart>
      <w:docPartPr>
        <w:name w:val="F6F00FE6188F45FFB5DB6D21981C1E4F"/>
        <w:category>
          <w:name w:val="General"/>
          <w:gallery w:val="placeholder"/>
        </w:category>
        <w:types>
          <w:type w:val="bbPlcHdr"/>
        </w:types>
        <w:behaviors>
          <w:behavior w:val="content"/>
        </w:behaviors>
        <w:guid w:val="{9D800C06-5877-42B8-8908-B9D80A14CF45}"/>
      </w:docPartPr>
      <w:docPartBody>
        <w:p w:rsidR="004D0EF7" w:rsidRDefault="00D23B91" w:rsidP="00D23B91">
          <w:pPr>
            <w:pStyle w:val="F6F00FE6188F45FFB5DB6D21981C1E4F"/>
          </w:pPr>
          <w:r w:rsidRPr="003A71FA">
            <w:rPr>
              <w:rStyle w:val="PlaceholderText"/>
            </w:rPr>
            <w:t>Choose an item.</w:t>
          </w:r>
        </w:p>
      </w:docPartBody>
    </w:docPart>
    <w:docPart>
      <w:docPartPr>
        <w:name w:val="86E1CE8F1553494B91FD936BE37448F3"/>
        <w:category>
          <w:name w:val="General"/>
          <w:gallery w:val="placeholder"/>
        </w:category>
        <w:types>
          <w:type w:val="bbPlcHdr"/>
        </w:types>
        <w:behaviors>
          <w:behavior w:val="content"/>
        </w:behaviors>
        <w:guid w:val="{313192A7-C8C1-434D-9328-10B3BD610F21}"/>
      </w:docPartPr>
      <w:docPartBody>
        <w:p w:rsidR="008B7AA7" w:rsidRDefault="00930243" w:rsidP="00930243">
          <w:pPr>
            <w:pStyle w:val="86E1CE8F1553494B91FD936BE37448F3"/>
          </w:pPr>
          <w:r w:rsidRPr="00F87BE0">
            <w:rPr>
              <w:rStyle w:val="PlaceholderText"/>
            </w:rPr>
            <w:t>Choose an item.</w:t>
          </w:r>
        </w:p>
      </w:docPartBody>
    </w:docPart>
    <w:docPart>
      <w:docPartPr>
        <w:name w:val="CE34069EE9674C2AB74AA32EB13182D6"/>
        <w:category>
          <w:name w:val="General"/>
          <w:gallery w:val="placeholder"/>
        </w:category>
        <w:types>
          <w:type w:val="bbPlcHdr"/>
        </w:types>
        <w:behaviors>
          <w:behavior w:val="content"/>
        </w:behaviors>
        <w:guid w:val="{C5948D97-3738-4739-9026-499BB61ABEE1}"/>
      </w:docPartPr>
      <w:docPartBody>
        <w:p w:rsidR="008B7AA7" w:rsidRDefault="00930243" w:rsidP="00930243">
          <w:pPr>
            <w:pStyle w:val="CE34069EE9674C2AB74AA32EB13182D6"/>
          </w:pPr>
          <w:r w:rsidRPr="003A71FA">
            <w:rPr>
              <w:rStyle w:val="PlaceholderText"/>
            </w:rPr>
            <w:t>Choose an item.</w:t>
          </w:r>
        </w:p>
      </w:docPartBody>
    </w:docPart>
    <w:docPart>
      <w:docPartPr>
        <w:name w:val="9CA3BD34DE5241C4B3DEAC1C0DF1E2FD"/>
        <w:category>
          <w:name w:val="General"/>
          <w:gallery w:val="placeholder"/>
        </w:category>
        <w:types>
          <w:type w:val="bbPlcHdr"/>
        </w:types>
        <w:behaviors>
          <w:behavior w:val="content"/>
        </w:behaviors>
        <w:guid w:val="{ED63E2D9-4331-4F64-A904-3F3BF19060B8}"/>
      </w:docPartPr>
      <w:docPartBody>
        <w:p w:rsidR="008B7AA7" w:rsidRDefault="00930243" w:rsidP="00930243">
          <w:pPr>
            <w:pStyle w:val="9CA3BD34DE5241C4B3DEAC1C0DF1E2FD"/>
          </w:pPr>
          <w:r w:rsidRPr="00F87BE0">
            <w:rPr>
              <w:rStyle w:val="PlaceholderText"/>
            </w:rPr>
            <w:t>Choose an item.</w:t>
          </w:r>
        </w:p>
      </w:docPartBody>
    </w:docPart>
    <w:docPart>
      <w:docPartPr>
        <w:name w:val="2890488519C843448BCE45E38040EE80"/>
        <w:category>
          <w:name w:val="General"/>
          <w:gallery w:val="placeholder"/>
        </w:category>
        <w:types>
          <w:type w:val="bbPlcHdr"/>
        </w:types>
        <w:behaviors>
          <w:behavior w:val="content"/>
        </w:behaviors>
        <w:guid w:val="{94D9B861-C56B-4201-8356-04043E9C3B3E}"/>
      </w:docPartPr>
      <w:docPartBody>
        <w:p w:rsidR="008B7AA7" w:rsidRDefault="00930243" w:rsidP="00930243">
          <w:pPr>
            <w:pStyle w:val="2890488519C843448BCE45E38040EE80"/>
          </w:pPr>
          <w:r w:rsidRPr="00F87BE0">
            <w:rPr>
              <w:rStyle w:val="PlaceholderText"/>
            </w:rPr>
            <w:t>Choose an item.</w:t>
          </w:r>
        </w:p>
      </w:docPartBody>
    </w:docPart>
    <w:docPart>
      <w:docPartPr>
        <w:name w:val="888A265F09D24326B045F9488280075E"/>
        <w:category>
          <w:name w:val="General"/>
          <w:gallery w:val="placeholder"/>
        </w:category>
        <w:types>
          <w:type w:val="bbPlcHdr"/>
        </w:types>
        <w:behaviors>
          <w:behavior w:val="content"/>
        </w:behaviors>
        <w:guid w:val="{A663CBC5-CDCA-449B-9A0C-32F00D39AB8B}"/>
      </w:docPartPr>
      <w:docPartBody>
        <w:p w:rsidR="008B7AA7" w:rsidRDefault="00930243" w:rsidP="00930243">
          <w:pPr>
            <w:pStyle w:val="888A265F09D24326B045F9488280075E"/>
          </w:pPr>
          <w:r w:rsidRPr="003A71FA">
            <w:rPr>
              <w:rStyle w:val="PlaceholderText"/>
            </w:rPr>
            <w:t>Choose an item.</w:t>
          </w:r>
        </w:p>
      </w:docPartBody>
    </w:docPart>
    <w:docPart>
      <w:docPartPr>
        <w:name w:val="B677BEFF9F4B4DB5B66A2D1506B1E022"/>
        <w:category>
          <w:name w:val="General"/>
          <w:gallery w:val="placeholder"/>
        </w:category>
        <w:types>
          <w:type w:val="bbPlcHdr"/>
        </w:types>
        <w:behaviors>
          <w:behavior w:val="content"/>
        </w:behaviors>
        <w:guid w:val="{C1BB0BC7-AEFE-4EC1-AC04-76574A5136D6}"/>
      </w:docPartPr>
      <w:docPartBody>
        <w:p w:rsidR="008B7AA7" w:rsidRDefault="00930243" w:rsidP="00930243">
          <w:pPr>
            <w:pStyle w:val="B677BEFF9F4B4DB5B66A2D1506B1E022"/>
          </w:pPr>
          <w:r w:rsidRPr="00F87BE0">
            <w:rPr>
              <w:rStyle w:val="PlaceholderText"/>
            </w:rPr>
            <w:t>Choose an item.</w:t>
          </w:r>
        </w:p>
      </w:docPartBody>
    </w:docPart>
    <w:docPart>
      <w:docPartPr>
        <w:name w:val="99EACBDF8C1E4818BF4690D086D47E82"/>
        <w:category>
          <w:name w:val="General"/>
          <w:gallery w:val="placeholder"/>
        </w:category>
        <w:types>
          <w:type w:val="bbPlcHdr"/>
        </w:types>
        <w:behaviors>
          <w:behavior w:val="content"/>
        </w:behaviors>
        <w:guid w:val="{E94BBC04-E9AE-423A-A71F-E4D1F8A31332}"/>
      </w:docPartPr>
      <w:docPartBody>
        <w:p w:rsidR="008B7AA7" w:rsidRDefault="00930243" w:rsidP="00930243">
          <w:pPr>
            <w:pStyle w:val="99EACBDF8C1E4818BF4690D086D47E82"/>
          </w:pPr>
          <w:r w:rsidRPr="00F87BE0">
            <w:rPr>
              <w:rStyle w:val="PlaceholderText"/>
            </w:rPr>
            <w:t>Choose an item.</w:t>
          </w:r>
        </w:p>
      </w:docPartBody>
    </w:docPart>
    <w:docPart>
      <w:docPartPr>
        <w:name w:val="1579002934B548F3879A8AD6F29C1495"/>
        <w:category>
          <w:name w:val="General"/>
          <w:gallery w:val="placeholder"/>
        </w:category>
        <w:types>
          <w:type w:val="bbPlcHdr"/>
        </w:types>
        <w:behaviors>
          <w:behavior w:val="content"/>
        </w:behaviors>
        <w:guid w:val="{A2BF4545-B087-47E7-A021-FFBF76AFCBB8}"/>
      </w:docPartPr>
      <w:docPartBody>
        <w:p w:rsidR="008B7AA7" w:rsidRDefault="00930243" w:rsidP="00930243">
          <w:pPr>
            <w:pStyle w:val="1579002934B548F3879A8AD6F29C1495"/>
          </w:pPr>
          <w:r w:rsidRPr="003A71FA">
            <w:rPr>
              <w:rStyle w:val="PlaceholderText"/>
            </w:rPr>
            <w:t>Choose an item.</w:t>
          </w:r>
        </w:p>
      </w:docPartBody>
    </w:docPart>
    <w:docPart>
      <w:docPartPr>
        <w:name w:val="C2F67A61414A460A966EC491E8DEDCB6"/>
        <w:category>
          <w:name w:val="General"/>
          <w:gallery w:val="placeholder"/>
        </w:category>
        <w:types>
          <w:type w:val="bbPlcHdr"/>
        </w:types>
        <w:behaviors>
          <w:behavior w:val="content"/>
        </w:behaviors>
        <w:guid w:val="{A37DD8BD-F357-4498-AFA4-EB49D8A3CC62}"/>
      </w:docPartPr>
      <w:docPartBody>
        <w:p w:rsidR="008B7AA7" w:rsidRDefault="00930243" w:rsidP="00930243">
          <w:pPr>
            <w:pStyle w:val="C2F67A61414A460A966EC491E8DEDCB6"/>
          </w:pPr>
          <w:r w:rsidRPr="00F87BE0">
            <w:rPr>
              <w:rStyle w:val="PlaceholderText"/>
            </w:rPr>
            <w:t>Choose an item.</w:t>
          </w:r>
        </w:p>
      </w:docPartBody>
    </w:docPart>
    <w:docPart>
      <w:docPartPr>
        <w:name w:val="74C4585BCBAA4F9C95DBE0777BDACC55"/>
        <w:category>
          <w:name w:val="General"/>
          <w:gallery w:val="placeholder"/>
        </w:category>
        <w:types>
          <w:type w:val="bbPlcHdr"/>
        </w:types>
        <w:behaviors>
          <w:behavior w:val="content"/>
        </w:behaviors>
        <w:guid w:val="{81D55C13-64A5-476F-91CA-97D1D363CACA}"/>
      </w:docPartPr>
      <w:docPartBody>
        <w:p w:rsidR="008B7AA7" w:rsidRDefault="00930243" w:rsidP="00930243">
          <w:pPr>
            <w:pStyle w:val="74C4585BCBAA4F9C95DBE0777BDACC55"/>
          </w:pPr>
          <w:r w:rsidRPr="00F87BE0">
            <w:rPr>
              <w:rStyle w:val="PlaceholderText"/>
            </w:rPr>
            <w:t>Choose an item.</w:t>
          </w:r>
        </w:p>
      </w:docPartBody>
    </w:docPart>
    <w:docPart>
      <w:docPartPr>
        <w:name w:val="5C16373DBF6B499AA660C2954BE4A56C"/>
        <w:category>
          <w:name w:val="General"/>
          <w:gallery w:val="placeholder"/>
        </w:category>
        <w:types>
          <w:type w:val="bbPlcHdr"/>
        </w:types>
        <w:behaviors>
          <w:behavior w:val="content"/>
        </w:behaviors>
        <w:guid w:val="{FEFF4661-671F-40D5-99D4-A749280F2257}"/>
      </w:docPartPr>
      <w:docPartBody>
        <w:p w:rsidR="008B7AA7" w:rsidRDefault="00930243" w:rsidP="00930243">
          <w:pPr>
            <w:pStyle w:val="5C16373DBF6B499AA660C2954BE4A56C"/>
          </w:pPr>
          <w:r w:rsidRPr="003A71FA">
            <w:rPr>
              <w:rStyle w:val="PlaceholderText"/>
            </w:rPr>
            <w:t>Choose an item.</w:t>
          </w:r>
        </w:p>
      </w:docPartBody>
    </w:docPart>
    <w:docPart>
      <w:docPartPr>
        <w:name w:val="8BE948B16C1F48F78D6A1CECBD9E0094"/>
        <w:category>
          <w:name w:val="General"/>
          <w:gallery w:val="placeholder"/>
        </w:category>
        <w:types>
          <w:type w:val="bbPlcHdr"/>
        </w:types>
        <w:behaviors>
          <w:behavior w:val="content"/>
        </w:behaviors>
        <w:guid w:val="{5D93C488-051D-4943-B670-213B517BC6D3}"/>
      </w:docPartPr>
      <w:docPartBody>
        <w:p w:rsidR="008B7AA7" w:rsidRDefault="00930243" w:rsidP="00930243">
          <w:pPr>
            <w:pStyle w:val="8BE948B16C1F48F78D6A1CECBD9E0094"/>
          </w:pPr>
          <w:r w:rsidRPr="00F87BE0">
            <w:rPr>
              <w:rStyle w:val="PlaceholderText"/>
            </w:rPr>
            <w:t>Choose an item.</w:t>
          </w:r>
        </w:p>
      </w:docPartBody>
    </w:docPart>
    <w:docPart>
      <w:docPartPr>
        <w:name w:val="2F22910D6518415FA52BEC1CBD989E30"/>
        <w:category>
          <w:name w:val="General"/>
          <w:gallery w:val="placeholder"/>
        </w:category>
        <w:types>
          <w:type w:val="bbPlcHdr"/>
        </w:types>
        <w:behaviors>
          <w:behavior w:val="content"/>
        </w:behaviors>
        <w:guid w:val="{ACACDE82-5157-4FF1-B857-DAB3C04F783A}"/>
      </w:docPartPr>
      <w:docPartBody>
        <w:p w:rsidR="008B7AA7" w:rsidRDefault="00930243" w:rsidP="00930243">
          <w:pPr>
            <w:pStyle w:val="2F22910D6518415FA52BEC1CBD989E30"/>
          </w:pPr>
          <w:r w:rsidRPr="00F87BE0">
            <w:rPr>
              <w:rStyle w:val="PlaceholderText"/>
            </w:rPr>
            <w:t>Choose an item.</w:t>
          </w:r>
        </w:p>
      </w:docPartBody>
    </w:docPart>
    <w:docPart>
      <w:docPartPr>
        <w:name w:val="2FD9E836A4D64428BCA08786CF4960FF"/>
        <w:category>
          <w:name w:val="General"/>
          <w:gallery w:val="placeholder"/>
        </w:category>
        <w:types>
          <w:type w:val="bbPlcHdr"/>
        </w:types>
        <w:behaviors>
          <w:behavior w:val="content"/>
        </w:behaviors>
        <w:guid w:val="{C175C611-8443-454E-B367-B754CEE40B16}"/>
      </w:docPartPr>
      <w:docPartBody>
        <w:p w:rsidR="008B7AA7" w:rsidRDefault="00930243" w:rsidP="00930243">
          <w:pPr>
            <w:pStyle w:val="2FD9E836A4D64428BCA08786CF4960FF"/>
          </w:pPr>
          <w:r w:rsidRPr="003A71FA">
            <w:rPr>
              <w:rStyle w:val="PlaceholderText"/>
            </w:rPr>
            <w:t>Choose an item.</w:t>
          </w:r>
        </w:p>
      </w:docPartBody>
    </w:docPart>
    <w:docPart>
      <w:docPartPr>
        <w:name w:val="906FE9ACB43C4119A7CB19F2108932C8"/>
        <w:category>
          <w:name w:val="General"/>
          <w:gallery w:val="placeholder"/>
        </w:category>
        <w:types>
          <w:type w:val="bbPlcHdr"/>
        </w:types>
        <w:behaviors>
          <w:behavior w:val="content"/>
        </w:behaviors>
        <w:guid w:val="{9E30C7C6-7944-430D-8F03-FF6B9AE9FBB7}"/>
      </w:docPartPr>
      <w:docPartBody>
        <w:p w:rsidR="008B7AA7" w:rsidRDefault="00930243" w:rsidP="00930243">
          <w:pPr>
            <w:pStyle w:val="906FE9ACB43C4119A7CB19F2108932C8"/>
          </w:pPr>
          <w:r w:rsidRPr="00F87BE0">
            <w:rPr>
              <w:rStyle w:val="PlaceholderText"/>
            </w:rPr>
            <w:t>Choose an item.</w:t>
          </w:r>
        </w:p>
      </w:docPartBody>
    </w:docPart>
    <w:docPart>
      <w:docPartPr>
        <w:name w:val="A7F3311C0B324F8EBC9564872527CD7C"/>
        <w:category>
          <w:name w:val="General"/>
          <w:gallery w:val="placeholder"/>
        </w:category>
        <w:types>
          <w:type w:val="bbPlcHdr"/>
        </w:types>
        <w:behaviors>
          <w:behavior w:val="content"/>
        </w:behaviors>
        <w:guid w:val="{B1DA7DEF-D77E-45FC-9707-2949C040704F}"/>
      </w:docPartPr>
      <w:docPartBody>
        <w:p w:rsidR="008B7AA7" w:rsidRDefault="00930243" w:rsidP="00930243">
          <w:pPr>
            <w:pStyle w:val="A7F3311C0B324F8EBC9564872527CD7C"/>
          </w:pPr>
          <w:r w:rsidRPr="00F87BE0">
            <w:rPr>
              <w:rStyle w:val="PlaceholderText"/>
            </w:rPr>
            <w:t>Choose an item.</w:t>
          </w:r>
        </w:p>
      </w:docPartBody>
    </w:docPart>
    <w:docPart>
      <w:docPartPr>
        <w:name w:val="1A0364FD5086451BAEE8CBD6C3DC9928"/>
        <w:category>
          <w:name w:val="General"/>
          <w:gallery w:val="placeholder"/>
        </w:category>
        <w:types>
          <w:type w:val="bbPlcHdr"/>
        </w:types>
        <w:behaviors>
          <w:behavior w:val="content"/>
        </w:behaviors>
        <w:guid w:val="{E4D85816-21D2-4BD3-A9BC-DD7502CCA2F9}"/>
      </w:docPartPr>
      <w:docPartBody>
        <w:p w:rsidR="008B7AA7" w:rsidRDefault="00930243" w:rsidP="00930243">
          <w:pPr>
            <w:pStyle w:val="1A0364FD5086451BAEE8CBD6C3DC9928"/>
          </w:pPr>
          <w:r w:rsidRPr="003A71FA">
            <w:rPr>
              <w:rStyle w:val="PlaceholderText"/>
            </w:rPr>
            <w:t>Choose an item.</w:t>
          </w:r>
        </w:p>
      </w:docPartBody>
    </w:docPart>
    <w:docPart>
      <w:docPartPr>
        <w:name w:val="96FC4D02273E46819A3072A471B5FA2E"/>
        <w:category>
          <w:name w:val="General"/>
          <w:gallery w:val="placeholder"/>
        </w:category>
        <w:types>
          <w:type w:val="bbPlcHdr"/>
        </w:types>
        <w:behaviors>
          <w:behavior w:val="content"/>
        </w:behaviors>
        <w:guid w:val="{63D3FCD8-6BE6-4EE5-BAF5-0A07C6C56603}"/>
      </w:docPartPr>
      <w:docPartBody>
        <w:p w:rsidR="008B7AA7" w:rsidRDefault="00930243" w:rsidP="00930243">
          <w:pPr>
            <w:pStyle w:val="96FC4D02273E46819A3072A471B5FA2E"/>
          </w:pPr>
          <w:r w:rsidRPr="00F87BE0">
            <w:rPr>
              <w:rStyle w:val="PlaceholderText"/>
            </w:rPr>
            <w:t>Choose an item.</w:t>
          </w:r>
        </w:p>
      </w:docPartBody>
    </w:docPart>
    <w:docPart>
      <w:docPartPr>
        <w:name w:val="C2989A0520524291B2E7A6D8B4909BD6"/>
        <w:category>
          <w:name w:val="General"/>
          <w:gallery w:val="placeholder"/>
        </w:category>
        <w:types>
          <w:type w:val="bbPlcHdr"/>
        </w:types>
        <w:behaviors>
          <w:behavior w:val="content"/>
        </w:behaviors>
        <w:guid w:val="{E3CF5561-0D11-4574-95A7-0D7BA74450D2}"/>
      </w:docPartPr>
      <w:docPartBody>
        <w:p w:rsidR="008B7AA7" w:rsidRDefault="00930243" w:rsidP="00930243">
          <w:pPr>
            <w:pStyle w:val="C2989A0520524291B2E7A6D8B4909BD6"/>
          </w:pPr>
          <w:r w:rsidRPr="00F87BE0">
            <w:rPr>
              <w:rStyle w:val="PlaceholderText"/>
            </w:rPr>
            <w:t>Choose an item.</w:t>
          </w:r>
        </w:p>
      </w:docPartBody>
    </w:docPart>
    <w:docPart>
      <w:docPartPr>
        <w:name w:val="3E7715534AFC46589775B23A20EF8038"/>
        <w:category>
          <w:name w:val="General"/>
          <w:gallery w:val="placeholder"/>
        </w:category>
        <w:types>
          <w:type w:val="bbPlcHdr"/>
        </w:types>
        <w:behaviors>
          <w:behavior w:val="content"/>
        </w:behaviors>
        <w:guid w:val="{57D16892-8037-4469-8CC4-A8C307395830}"/>
      </w:docPartPr>
      <w:docPartBody>
        <w:p w:rsidR="008B7AA7" w:rsidRDefault="00930243" w:rsidP="00930243">
          <w:pPr>
            <w:pStyle w:val="3E7715534AFC46589775B23A20EF8038"/>
          </w:pPr>
          <w:r w:rsidRPr="003A71FA">
            <w:rPr>
              <w:rStyle w:val="PlaceholderText"/>
            </w:rPr>
            <w:t>Choose an item.</w:t>
          </w:r>
        </w:p>
      </w:docPartBody>
    </w:docPart>
    <w:docPart>
      <w:docPartPr>
        <w:name w:val="4DFF21D70CF24694A472547E963D419E"/>
        <w:category>
          <w:name w:val="General"/>
          <w:gallery w:val="placeholder"/>
        </w:category>
        <w:types>
          <w:type w:val="bbPlcHdr"/>
        </w:types>
        <w:behaviors>
          <w:behavior w:val="content"/>
        </w:behaviors>
        <w:guid w:val="{5FDA316C-D020-4388-8603-A1F84FDCCE55}"/>
      </w:docPartPr>
      <w:docPartBody>
        <w:p w:rsidR="008B7AA7" w:rsidRDefault="00930243" w:rsidP="00930243">
          <w:pPr>
            <w:pStyle w:val="4DFF21D70CF24694A472547E963D419E"/>
          </w:pPr>
          <w:r w:rsidRPr="00F87BE0">
            <w:rPr>
              <w:rStyle w:val="PlaceholderText"/>
            </w:rPr>
            <w:t>Choose an item.</w:t>
          </w:r>
        </w:p>
      </w:docPartBody>
    </w:docPart>
    <w:docPart>
      <w:docPartPr>
        <w:name w:val="DE189F982E434F6CAE870AE9BF79204F"/>
        <w:category>
          <w:name w:val="General"/>
          <w:gallery w:val="placeholder"/>
        </w:category>
        <w:types>
          <w:type w:val="bbPlcHdr"/>
        </w:types>
        <w:behaviors>
          <w:behavior w:val="content"/>
        </w:behaviors>
        <w:guid w:val="{DA8A5345-0AB6-4055-80D8-F38EAE9E973D}"/>
      </w:docPartPr>
      <w:docPartBody>
        <w:p w:rsidR="008B7AA7" w:rsidRDefault="00930243" w:rsidP="00930243">
          <w:pPr>
            <w:pStyle w:val="DE189F982E434F6CAE870AE9BF79204F"/>
          </w:pPr>
          <w:r w:rsidRPr="00F87BE0">
            <w:rPr>
              <w:rStyle w:val="PlaceholderText"/>
            </w:rPr>
            <w:t>Choose an item.</w:t>
          </w:r>
        </w:p>
      </w:docPartBody>
    </w:docPart>
    <w:docPart>
      <w:docPartPr>
        <w:name w:val="BC418B2FD1034E3292D52E1FCF95903A"/>
        <w:category>
          <w:name w:val="General"/>
          <w:gallery w:val="placeholder"/>
        </w:category>
        <w:types>
          <w:type w:val="bbPlcHdr"/>
        </w:types>
        <w:behaviors>
          <w:behavior w:val="content"/>
        </w:behaviors>
        <w:guid w:val="{EBDAD2B3-06C0-48A4-888E-B72F2EC7E2D7}"/>
      </w:docPartPr>
      <w:docPartBody>
        <w:p w:rsidR="008B7AA7" w:rsidRDefault="00930243" w:rsidP="00930243">
          <w:pPr>
            <w:pStyle w:val="BC418B2FD1034E3292D52E1FCF95903A"/>
          </w:pPr>
          <w:r w:rsidRPr="003A71FA">
            <w:rPr>
              <w:rStyle w:val="PlaceholderText"/>
            </w:rPr>
            <w:t>Choose an item.</w:t>
          </w:r>
        </w:p>
      </w:docPartBody>
    </w:docPart>
    <w:docPart>
      <w:docPartPr>
        <w:name w:val="6968B2A9390F40C6A37725D0EF9357D7"/>
        <w:category>
          <w:name w:val="General"/>
          <w:gallery w:val="placeholder"/>
        </w:category>
        <w:types>
          <w:type w:val="bbPlcHdr"/>
        </w:types>
        <w:behaviors>
          <w:behavior w:val="content"/>
        </w:behaviors>
        <w:guid w:val="{7C828A2D-370B-436E-BAD8-1B3FEEC1982F}"/>
      </w:docPartPr>
      <w:docPartBody>
        <w:p w:rsidR="008B7AA7" w:rsidRDefault="00930243" w:rsidP="00930243">
          <w:pPr>
            <w:pStyle w:val="6968B2A9390F40C6A37725D0EF9357D7"/>
          </w:pPr>
          <w:r w:rsidRPr="00F87BE0">
            <w:rPr>
              <w:rStyle w:val="PlaceholderText"/>
            </w:rPr>
            <w:t>Choose an item.</w:t>
          </w:r>
        </w:p>
      </w:docPartBody>
    </w:docPart>
    <w:docPart>
      <w:docPartPr>
        <w:name w:val="F17FDE2935734BA29D165490B8DBFA67"/>
        <w:category>
          <w:name w:val="General"/>
          <w:gallery w:val="placeholder"/>
        </w:category>
        <w:types>
          <w:type w:val="bbPlcHdr"/>
        </w:types>
        <w:behaviors>
          <w:behavior w:val="content"/>
        </w:behaviors>
        <w:guid w:val="{23C77C89-7DE5-47A3-880C-27E4A14BE35A}"/>
      </w:docPartPr>
      <w:docPartBody>
        <w:p w:rsidR="008B7AA7" w:rsidRDefault="00930243" w:rsidP="00930243">
          <w:pPr>
            <w:pStyle w:val="F17FDE2935734BA29D165490B8DBFA67"/>
          </w:pPr>
          <w:r w:rsidRPr="00F87BE0">
            <w:rPr>
              <w:rStyle w:val="PlaceholderText"/>
            </w:rPr>
            <w:t>Choose an item.</w:t>
          </w:r>
        </w:p>
      </w:docPartBody>
    </w:docPart>
    <w:docPart>
      <w:docPartPr>
        <w:name w:val="B82C6077EC0F499881BEC84DF91E1049"/>
        <w:category>
          <w:name w:val="General"/>
          <w:gallery w:val="placeholder"/>
        </w:category>
        <w:types>
          <w:type w:val="bbPlcHdr"/>
        </w:types>
        <w:behaviors>
          <w:behavior w:val="content"/>
        </w:behaviors>
        <w:guid w:val="{43AA1714-62F7-41BD-B2CB-08F9287D34A4}"/>
      </w:docPartPr>
      <w:docPartBody>
        <w:p w:rsidR="008B7AA7" w:rsidRDefault="00930243" w:rsidP="00930243">
          <w:pPr>
            <w:pStyle w:val="B82C6077EC0F499881BEC84DF91E1049"/>
          </w:pPr>
          <w:r w:rsidRPr="003A71FA">
            <w:rPr>
              <w:rStyle w:val="PlaceholderText"/>
            </w:rPr>
            <w:t>Choose an item.</w:t>
          </w:r>
        </w:p>
      </w:docPartBody>
    </w:docPart>
    <w:docPart>
      <w:docPartPr>
        <w:name w:val="77C129593D1A4DF69838590D8BC3E668"/>
        <w:category>
          <w:name w:val="General"/>
          <w:gallery w:val="placeholder"/>
        </w:category>
        <w:types>
          <w:type w:val="bbPlcHdr"/>
        </w:types>
        <w:behaviors>
          <w:behavior w:val="content"/>
        </w:behaviors>
        <w:guid w:val="{138F6411-1A57-4A01-8659-C2E8A9217924}"/>
      </w:docPartPr>
      <w:docPartBody>
        <w:p w:rsidR="008B7AA7" w:rsidRDefault="00930243" w:rsidP="00930243">
          <w:pPr>
            <w:pStyle w:val="77C129593D1A4DF69838590D8BC3E668"/>
          </w:pPr>
          <w:r w:rsidRPr="00F87BE0">
            <w:rPr>
              <w:rStyle w:val="PlaceholderText"/>
            </w:rPr>
            <w:t>Choose an item.</w:t>
          </w:r>
        </w:p>
      </w:docPartBody>
    </w:docPart>
    <w:docPart>
      <w:docPartPr>
        <w:name w:val="1B6B5BF7DA5B45E4AE773D2BA13234EB"/>
        <w:category>
          <w:name w:val="General"/>
          <w:gallery w:val="placeholder"/>
        </w:category>
        <w:types>
          <w:type w:val="bbPlcHdr"/>
        </w:types>
        <w:behaviors>
          <w:behavior w:val="content"/>
        </w:behaviors>
        <w:guid w:val="{CBD9D7DB-7677-47F9-9D19-7F477A1121B2}"/>
      </w:docPartPr>
      <w:docPartBody>
        <w:p w:rsidR="008B7AA7" w:rsidRDefault="00930243" w:rsidP="00930243">
          <w:pPr>
            <w:pStyle w:val="1B6B5BF7DA5B45E4AE773D2BA13234EB"/>
          </w:pPr>
          <w:r w:rsidRPr="00F87BE0">
            <w:rPr>
              <w:rStyle w:val="PlaceholderText"/>
            </w:rPr>
            <w:t>Choose an item.</w:t>
          </w:r>
        </w:p>
      </w:docPartBody>
    </w:docPart>
    <w:docPart>
      <w:docPartPr>
        <w:name w:val="18FA400BDE394974BBFAB954458A3908"/>
        <w:category>
          <w:name w:val="General"/>
          <w:gallery w:val="placeholder"/>
        </w:category>
        <w:types>
          <w:type w:val="bbPlcHdr"/>
        </w:types>
        <w:behaviors>
          <w:behavior w:val="content"/>
        </w:behaviors>
        <w:guid w:val="{F366E7E9-2CCA-4418-9499-C1995E59FE8B}"/>
      </w:docPartPr>
      <w:docPartBody>
        <w:p w:rsidR="008B7AA7" w:rsidRDefault="00930243" w:rsidP="00930243">
          <w:pPr>
            <w:pStyle w:val="18FA400BDE394974BBFAB954458A3908"/>
          </w:pPr>
          <w:r w:rsidRPr="003A71FA">
            <w:rPr>
              <w:rStyle w:val="PlaceholderText"/>
            </w:rPr>
            <w:t>Choose an item.</w:t>
          </w:r>
        </w:p>
      </w:docPartBody>
    </w:docPart>
    <w:docPart>
      <w:docPartPr>
        <w:name w:val="8D83177961D74600828233A144E450C9"/>
        <w:category>
          <w:name w:val="General"/>
          <w:gallery w:val="placeholder"/>
        </w:category>
        <w:types>
          <w:type w:val="bbPlcHdr"/>
        </w:types>
        <w:behaviors>
          <w:behavior w:val="content"/>
        </w:behaviors>
        <w:guid w:val="{B18AB468-B1A6-4F20-8FC9-516FFBB85730}"/>
      </w:docPartPr>
      <w:docPartBody>
        <w:p w:rsidR="008B7AA7" w:rsidRDefault="00930243" w:rsidP="00930243">
          <w:pPr>
            <w:pStyle w:val="8D83177961D74600828233A144E450C9"/>
          </w:pPr>
          <w:r w:rsidRPr="00F87BE0">
            <w:rPr>
              <w:rStyle w:val="PlaceholderText"/>
            </w:rPr>
            <w:t>Choose an item.</w:t>
          </w:r>
        </w:p>
      </w:docPartBody>
    </w:docPart>
    <w:docPart>
      <w:docPartPr>
        <w:name w:val="77EC921845DD45DCA5AFE515F781F2A2"/>
        <w:category>
          <w:name w:val="General"/>
          <w:gallery w:val="placeholder"/>
        </w:category>
        <w:types>
          <w:type w:val="bbPlcHdr"/>
        </w:types>
        <w:behaviors>
          <w:behavior w:val="content"/>
        </w:behaviors>
        <w:guid w:val="{BCEA3DF3-C3C5-4C23-949E-AA2E6C83FFFF}"/>
      </w:docPartPr>
      <w:docPartBody>
        <w:p w:rsidR="008B7AA7" w:rsidRDefault="00930243" w:rsidP="00930243">
          <w:pPr>
            <w:pStyle w:val="77EC921845DD45DCA5AFE515F781F2A2"/>
          </w:pPr>
          <w:r w:rsidRPr="00F87BE0">
            <w:rPr>
              <w:rStyle w:val="PlaceholderText"/>
            </w:rPr>
            <w:t>Choose an item.</w:t>
          </w:r>
        </w:p>
      </w:docPartBody>
    </w:docPart>
    <w:docPart>
      <w:docPartPr>
        <w:name w:val="FC14A32CC6A9453E9CE7862A5896FA04"/>
        <w:category>
          <w:name w:val="General"/>
          <w:gallery w:val="placeholder"/>
        </w:category>
        <w:types>
          <w:type w:val="bbPlcHdr"/>
        </w:types>
        <w:behaviors>
          <w:behavior w:val="content"/>
        </w:behaviors>
        <w:guid w:val="{6400E5A7-3EFF-4085-8D5B-182CB6D73653}"/>
      </w:docPartPr>
      <w:docPartBody>
        <w:p w:rsidR="008B7AA7" w:rsidRDefault="00930243" w:rsidP="00930243">
          <w:pPr>
            <w:pStyle w:val="FC14A32CC6A9453E9CE7862A5896FA04"/>
          </w:pPr>
          <w:r w:rsidRPr="003A71FA">
            <w:rPr>
              <w:rStyle w:val="PlaceholderText"/>
            </w:rPr>
            <w:t>Choose an item.</w:t>
          </w:r>
        </w:p>
      </w:docPartBody>
    </w:docPart>
    <w:docPart>
      <w:docPartPr>
        <w:name w:val="2C026141EC604812A426FF339FE7FFA6"/>
        <w:category>
          <w:name w:val="General"/>
          <w:gallery w:val="placeholder"/>
        </w:category>
        <w:types>
          <w:type w:val="bbPlcHdr"/>
        </w:types>
        <w:behaviors>
          <w:behavior w:val="content"/>
        </w:behaviors>
        <w:guid w:val="{DB507A42-252E-4C0C-B064-30374AB9EED2}"/>
      </w:docPartPr>
      <w:docPartBody>
        <w:p w:rsidR="008B7AA7" w:rsidRDefault="00930243" w:rsidP="00930243">
          <w:pPr>
            <w:pStyle w:val="2C026141EC604812A426FF339FE7FFA6"/>
          </w:pPr>
          <w:r w:rsidRPr="00F87BE0">
            <w:rPr>
              <w:rStyle w:val="PlaceholderText"/>
            </w:rPr>
            <w:t>Choose an item.</w:t>
          </w:r>
        </w:p>
      </w:docPartBody>
    </w:docPart>
    <w:docPart>
      <w:docPartPr>
        <w:name w:val="77579A0E21C1435F98A326C41570BC6C"/>
        <w:category>
          <w:name w:val="General"/>
          <w:gallery w:val="placeholder"/>
        </w:category>
        <w:types>
          <w:type w:val="bbPlcHdr"/>
        </w:types>
        <w:behaviors>
          <w:behavior w:val="content"/>
        </w:behaviors>
        <w:guid w:val="{8A98F775-1CF9-44BE-9F60-4F68C8862996}"/>
      </w:docPartPr>
      <w:docPartBody>
        <w:p w:rsidR="008B7AA7" w:rsidRDefault="00930243" w:rsidP="00930243">
          <w:pPr>
            <w:pStyle w:val="77579A0E21C1435F98A326C41570BC6C"/>
          </w:pPr>
          <w:r w:rsidRPr="00F87BE0">
            <w:rPr>
              <w:rStyle w:val="PlaceholderText"/>
            </w:rPr>
            <w:t>Choose an item.</w:t>
          </w:r>
        </w:p>
      </w:docPartBody>
    </w:docPart>
    <w:docPart>
      <w:docPartPr>
        <w:name w:val="E8CC888BA906445EA277691CEBA8B63C"/>
        <w:category>
          <w:name w:val="General"/>
          <w:gallery w:val="placeholder"/>
        </w:category>
        <w:types>
          <w:type w:val="bbPlcHdr"/>
        </w:types>
        <w:behaviors>
          <w:behavior w:val="content"/>
        </w:behaviors>
        <w:guid w:val="{88D95187-911D-4C4F-A2EE-B2E061330F0D}"/>
      </w:docPartPr>
      <w:docPartBody>
        <w:p w:rsidR="008B7AA7" w:rsidRDefault="00930243" w:rsidP="00930243">
          <w:pPr>
            <w:pStyle w:val="E8CC888BA906445EA277691CEBA8B63C"/>
          </w:pPr>
          <w:r w:rsidRPr="003A71FA">
            <w:rPr>
              <w:rStyle w:val="PlaceholderText"/>
            </w:rPr>
            <w:t>Choose an item.</w:t>
          </w:r>
        </w:p>
      </w:docPartBody>
    </w:docPart>
    <w:docPart>
      <w:docPartPr>
        <w:name w:val="034B7C3A4F2F48D6A7086C30DE8F8DCF"/>
        <w:category>
          <w:name w:val="General"/>
          <w:gallery w:val="placeholder"/>
        </w:category>
        <w:types>
          <w:type w:val="bbPlcHdr"/>
        </w:types>
        <w:behaviors>
          <w:behavior w:val="content"/>
        </w:behaviors>
        <w:guid w:val="{E0126D68-FEF8-4D81-9156-D713B69A3C73}"/>
      </w:docPartPr>
      <w:docPartBody>
        <w:p w:rsidR="008B7AA7" w:rsidRDefault="00930243" w:rsidP="00930243">
          <w:pPr>
            <w:pStyle w:val="034B7C3A4F2F48D6A7086C30DE8F8DCF"/>
          </w:pPr>
          <w:r w:rsidRPr="00F87BE0">
            <w:rPr>
              <w:rStyle w:val="PlaceholderText"/>
            </w:rPr>
            <w:t>Choose an item.</w:t>
          </w:r>
        </w:p>
      </w:docPartBody>
    </w:docPart>
    <w:docPart>
      <w:docPartPr>
        <w:name w:val="DDE0C55B52054F5E841BA50A6E08ACA1"/>
        <w:category>
          <w:name w:val="General"/>
          <w:gallery w:val="placeholder"/>
        </w:category>
        <w:types>
          <w:type w:val="bbPlcHdr"/>
        </w:types>
        <w:behaviors>
          <w:behavior w:val="content"/>
        </w:behaviors>
        <w:guid w:val="{79FF8A7F-DF40-489E-B3B0-BA07F2D3EA8A}"/>
      </w:docPartPr>
      <w:docPartBody>
        <w:p w:rsidR="008B7AA7" w:rsidRDefault="00930243" w:rsidP="00930243">
          <w:pPr>
            <w:pStyle w:val="DDE0C55B52054F5E841BA50A6E08ACA1"/>
          </w:pPr>
          <w:r w:rsidRPr="00F87BE0">
            <w:rPr>
              <w:rStyle w:val="PlaceholderText"/>
            </w:rPr>
            <w:t>Choose an item.</w:t>
          </w:r>
        </w:p>
      </w:docPartBody>
    </w:docPart>
    <w:docPart>
      <w:docPartPr>
        <w:name w:val="830FD32E9FC34C4F8AECBB63E4ECBAE8"/>
        <w:category>
          <w:name w:val="General"/>
          <w:gallery w:val="placeholder"/>
        </w:category>
        <w:types>
          <w:type w:val="bbPlcHdr"/>
        </w:types>
        <w:behaviors>
          <w:behavior w:val="content"/>
        </w:behaviors>
        <w:guid w:val="{6FCEEB91-CD67-4EC0-A230-85D076EF1D35}"/>
      </w:docPartPr>
      <w:docPartBody>
        <w:p w:rsidR="008B7AA7" w:rsidRDefault="00930243" w:rsidP="00930243">
          <w:pPr>
            <w:pStyle w:val="830FD32E9FC34C4F8AECBB63E4ECBAE8"/>
          </w:pPr>
          <w:r w:rsidRPr="003A71FA">
            <w:rPr>
              <w:rStyle w:val="PlaceholderText"/>
            </w:rPr>
            <w:t>Choose an item.</w:t>
          </w:r>
        </w:p>
      </w:docPartBody>
    </w:docPart>
    <w:docPart>
      <w:docPartPr>
        <w:name w:val="857C49084BB44864A57E47208280452B"/>
        <w:category>
          <w:name w:val="General"/>
          <w:gallery w:val="placeholder"/>
        </w:category>
        <w:types>
          <w:type w:val="bbPlcHdr"/>
        </w:types>
        <w:behaviors>
          <w:behavior w:val="content"/>
        </w:behaviors>
        <w:guid w:val="{42522218-A37B-425E-ABB9-400EAE6D31EA}"/>
      </w:docPartPr>
      <w:docPartBody>
        <w:p w:rsidR="008B7AA7" w:rsidRDefault="00930243" w:rsidP="00930243">
          <w:pPr>
            <w:pStyle w:val="857C49084BB44864A57E47208280452B"/>
          </w:pPr>
          <w:r w:rsidRPr="00F87BE0">
            <w:rPr>
              <w:rStyle w:val="PlaceholderText"/>
            </w:rPr>
            <w:t>Choose an item.</w:t>
          </w:r>
        </w:p>
      </w:docPartBody>
    </w:docPart>
    <w:docPart>
      <w:docPartPr>
        <w:name w:val="04EB81665A894C389F7BA1202B2297D5"/>
        <w:category>
          <w:name w:val="General"/>
          <w:gallery w:val="placeholder"/>
        </w:category>
        <w:types>
          <w:type w:val="bbPlcHdr"/>
        </w:types>
        <w:behaviors>
          <w:behavior w:val="content"/>
        </w:behaviors>
        <w:guid w:val="{2D2C79CD-A18F-4929-9C28-5ADE9343CE12}"/>
      </w:docPartPr>
      <w:docPartBody>
        <w:p w:rsidR="008B7AA7" w:rsidRDefault="00930243" w:rsidP="00930243">
          <w:pPr>
            <w:pStyle w:val="04EB81665A894C389F7BA1202B2297D5"/>
          </w:pPr>
          <w:r w:rsidRPr="00F87BE0">
            <w:rPr>
              <w:rStyle w:val="PlaceholderText"/>
            </w:rPr>
            <w:t>Choose an item.</w:t>
          </w:r>
        </w:p>
      </w:docPartBody>
    </w:docPart>
    <w:docPart>
      <w:docPartPr>
        <w:name w:val="E0685A64FF14412BB1D3417204928161"/>
        <w:category>
          <w:name w:val="General"/>
          <w:gallery w:val="placeholder"/>
        </w:category>
        <w:types>
          <w:type w:val="bbPlcHdr"/>
        </w:types>
        <w:behaviors>
          <w:behavior w:val="content"/>
        </w:behaviors>
        <w:guid w:val="{C37BECE1-F4F1-4EBC-8C4F-9540995C60BF}"/>
      </w:docPartPr>
      <w:docPartBody>
        <w:p w:rsidR="008B7AA7" w:rsidRDefault="00930243" w:rsidP="00930243">
          <w:pPr>
            <w:pStyle w:val="E0685A64FF14412BB1D3417204928161"/>
          </w:pPr>
          <w:r w:rsidRPr="003A71FA">
            <w:rPr>
              <w:rStyle w:val="PlaceholderText"/>
            </w:rPr>
            <w:t>Choose an item.</w:t>
          </w:r>
        </w:p>
      </w:docPartBody>
    </w:docPart>
    <w:docPart>
      <w:docPartPr>
        <w:name w:val="3C225E2B05DE45879AB2EF1E92F58368"/>
        <w:category>
          <w:name w:val="General"/>
          <w:gallery w:val="placeholder"/>
        </w:category>
        <w:types>
          <w:type w:val="bbPlcHdr"/>
        </w:types>
        <w:behaviors>
          <w:behavior w:val="content"/>
        </w:behaviors>
        <w:guid w:val="{801455D1-17FD-44F9-A1C9-39B8B2F89944}"/>
      </w:docPartPr>
      <w:docPartBody>
        <w:p w:rsidR="008B7AA7" w:rsidRDefault="00930243" w:rsidP="00930243">
          <w:pPr>
            <w:pStyle w:val="3C225E2B05DE45879AB2EF1E92F58368"/>
          </w:pPr>
          <w:r w:rsidRPr="00F87BE0">
            <w:rPr>
              <w:rStyle w:val="PlaceholderText"/>
            </w:rPr>
            <w:t>Choose an item.</w:t>
          </w:r>
        </w:p>
      </w:docPartBody>
    </w:docPart>
    <w:docPart>
      <w:docPartPr>
        <w:name w:val="EF549367FB5A40CF990DAF9C6230BDFB"/>
        <w:category>
          <w:name w:val="General"/>
          <w:gallery w:val="placeholder"/>
        </w:category>
        <w:types>
          <w:type w:val="bbPlcHdr"/>
        </w:types>
        <w:behaviors>
          <w:behavior w:val="content"/>
        </w:behaviors>
        <w:guid w:val="{76C1E959-F5DC-42B8-A033-0702D2FB4866}"/>
      </w:docPartPr>
      <w:docPartBody>
        <w:p w:rsidR="008B7AA7" w:rsidRDefault="00930243" w:rsidP="00930243">
          <w:pPr>
            <w:pStyle w:val="EF549367FB5A40CF990DAF9C6230BDFB"/>
          </w:pPr>
          <w:r w:rsidRPr="00F87BE0">
            <w:rPr>
              <w:rStyle w:val="PlaceholderText"/>
            </w:rPr>
            <w:t>Choose an item.</w:t>
          </w:r>
        </w:p>
      </w:docPartBody>
    </w:docPart>
    <w:docPart>
      <w:docPartPr>
        <w:name w:val="FFE0DC6A74E44DDF982D404B5EA69D50"/>
        <w:category>
          <w:name w:val="General"/>
          <w:gallery w:val="placeholder"/>
        </w:category>
        <w:types>
          <w:type w:val="bbPlcHdr"/>
        </w:types>
        <w:behaviors>
          <w:behavior w:val="content"/>
        </w:behaviors>
        <w:guid w:val="{DB21C6E2-E98B-49F4-8169-7D9F4EE65523}"/>
      </w:docPartPr>
      <w:docPartBody>
        <w:p w:rsidR="008B7AA7" w:rsidRDefault="00930243" w:rsidP="00930243">
          <w:pPr>
            <w:pStyle w:val="FFE0DC6A74E44DDF982D404B5EA69D50"/>
          </w:pPr>
          <w:r w:rsidRPr="003A71FA">
            <w:rPr>
              <w:rStyle w:val="PlaceholderText"/>
            </w:rPr>
            <w:t>Choose an item.</w:t>
          </w:r>
        </w:p>
      </w:docPartBody>
    </w:docPart>
    <w:docPart>
      <w:docPartPr>
        <w:name w:val="477468DCCC424DD1B8C99979EF57A0F1"/>
        <w:category>
          <w:name w:val="General"/>
          <w:gallery w:val="placeholder"/>
        </w:category>
        <w:types>
          <w:type w:val="bbPlcHdr"/>
        </w:types>
        <w:behaviors>
          <w:behavior w:val="content"/>
        </w:behaviors>
        <w:guid w:val="{08A9A952-6086-46FC-B730-8101ED0E7EAC}"/>
      </w:docPartPr>
      <w:docPartBody>
        <w:p w:rsidR="008B7AA7" w:rsidRDefault="00930243" w:rsidP="00930243">
          <w:pPr>
            <w:pStyle w:val="477468DCCC424DD1B8C99979EF57A0F1"/>
          </w:pPr>
          <w:r w:rsidRPr="00F87BE0">
            <w:rPr>
              <w:rStyle w:val="PlaceholderText"/>
            </w:rPr>
            <w:t>Choose an item.</w:t>
          </w:r>
        </w:p>
      </w:docPartBody>
    </w:docPart>
    <w:docPart>
      <w:docPartPr>
        <w:name w:val="A58001EE4E0F4D4199A850040011EB9F"/>
        <w:category>
          <w:name w:val="General"/>
          <w:gallery w:val="placeholder"/>
        </w:category>
        <w:types>
          <w:type w:val="bbPlcHdr"/>
        </w:types>
        <w:behaviors>
          <w:behavior w:val="content"/>
        </w:behaviors>
        <w:guid w:val="{63C44808-8FAF-4B2B-BFBD-9765A44DD44E}"/>
      </w:docPartPr>
      <w:docPartBody>
        <w:p w:rsidR="008B7AA7" w:rsidRDefault="00930243" w:rsidP="00930243">
          <w:pPr>
            <w:pStyle w:val="A58001EE4E0F4D4199A850040011EB9F"/>
          </w:pPr>
          <w:r w:rsidRPr="00F87BE0">
            <w:rPr>
              <w:rStyle w:val="PlaceholderText"/>
            </w:rPr>
            <w:t>Choose an item.</w:t>
          </w:r>
        </w:p>
      </w:docPartBody>
    </w:docPart>
    <w:docPart>
      <w:docPartPr>
        <w:name w:val="ED3C41C16D884462BC976D1E246C4CCD"/>
        <w:category>
          <w:name w:val="General"/>
          <w:gallery w:val="placeholder"/>
        </w:category>
        <w:types>
          <w:type w:val="bbPlcHdr"/>
        </w:types>
        <w:behaviors>
          <w:behavior w:val="content"/>
        </w:behaviors>
        <w:guid w:val="{B3701FD9-9E9C-461D-AE83-626815FFF074}"/>
      </w:docPartPr>
      <w:docPartBody>
        <w:p w:rsidR="008B7AA7" w:rsidRDefault="00930243" w:rsidP="00930243">
          <w:pPr>
            <w:pStyle w:val="ED3C41C16D884462BC976D1E246C4CCD"/>
          </w:pPr>
          <w:r w:rsidRPr="003A71FA">
            <w:rPr>
              <w:rStyle w:val="PlaceholderText"/>
            </w:rPr>
            <w:t>Choose an item.</w:t>
          </w:r>
        </w:p>
      </w:docPartBody>
    </w:docPart>
    <w:docPart>
      <w:docPartPr>
        <w:name w:val="781B4822579C419286E1AD7E88D0C5C7"/>
        <w:category>
          <w:name w:val="General"/>
          <w:gallery w:val="placeholder"/>
        </w:category>
        <w:types>
          <w:type w:val="bbPlcHdr"/>
        </w:types>
        <w:behaviors>
          <w:behavior w:val="content"/>
        </w:behaviors>
        <w:guid w:val="{DC84B99A-7233-4ACE-B044-8FBBCAA140F1}"/>
      </w:docPartPr>
      <w:docPartBody>
        <w:p w:rsidR="008B7AA7" w:rsidRDefault="00930243" w:rsidP="00930243">
          <w:pPr>
            <w:pStyle w:val="781B4822579C419286E1AD7E88D0C5C7"/>
          </w:pPr>
          <w:r w:rsidRPr="00F87BE0">
            <w:rPr>
              <w:rStyle w:val="PlaceholderText"/>
            </w:rPr>
            <w:t>Choose an item.</w:t>
          </w:r>
        </w:p>
      </w:docPartBody>
    </w:docPart>
    <w:docPart>
      <w:docPartPr>
        <w:name w:val="014506705D6C4436835AC602505F19CD"/>
        <w:category>
          <w:name w:val="General"/>
          <w:gallery w:val="placeholder"/>
        </w:category>
        <w:types>
          <w:type w:val="bbPlcHdr"/>
        </w:types>
        <w:behaviors>
          <w:behavior w:val="content"/>
        </w:behaviors>
        <w:guid w:val="{90F73860-01EE-45F0-B9FD-351ACE5C74D8}"/>
      </w:docPartPr>
      <w:docPartBody>
        <w:p w:rsidR="008B7AA7" w:rsidRDefault="00930243" w:rsidP="00930243">
          <w:pPr>
            <w:pStyle w:val="014506705D6C4436835AC602505F19CD"/>
          </w:pPr>
          <w:r w:rsidRPr="00F87BE0">
            <w:rPr>
              <w:rStyle w:val="PlaceholderText"/>
            </w:rPr>
            <w:t>Choose an item.</w:t>
          </w:r>
        </w:p>
      </w:docPartBody>
    </w:docPart>
    <w:docPart>
      <w:docPartPr>
        <w:name w:val="24F6AC02AB4948BB8A7AC4ED92BA9312"/>
        <w:category>
          <w:name w:val="General"/>
          <w:gallery w:val="placeholder"/>
        </w:category>
        <w:types>
          <w:type w:val="bbPlcHdr"/>
        </w:types>
        <w:behaviors>
          <w:behavior w:val="content"/>
        </w:behaviors>
        <w:guid w:val="{E27E4CC1-5D10-47A6-90A7-A4915113DCCC}"/>
      </w:docPartPr>
      <w:docPartBody>
        <w:p w:rsidR="008B7AA7" w:rsidRDefault="00930243" w:rsidP="00930243">
          <w:pPr>
            <w:pStyle w:val="24F6AC02AB4948BB8A7AC4ED92BA9312"/>
          </w:pPr>
          <w:r w:rsidRPr="003A71FA">
            <w:rPr>
              <w:rStyle w:val="PlaceholderText"/>
            </w:rPr>
            <w:t>Choose an item.</w:t>
          </w:r>
        </w:p>
      </w:docPartBody>
    </w:docPart>
    <w:docPart>
      <w:docPartPr>
        <w:name w:val="1420AF3AA0AD494EABB6D79C58D428AC"/>
        <w:category>
          <w:name w:val="General"/>
          <w:gallery w:val="placeholder"/>
        </w:category>
        <w:types>
          <w:type w:val="bbPlcHdr"/>
        </w:types>
        <w:behaviors>
          <w:behavior w:val="content"/>
        </w:behaviors>
        <w:guid w:val="{6884D1EC-FE97-4ADB-A393-94FDAB483261}"/>
      </w:docPartPr>
      <w:docPartBody>
        <w:p w:rsidR="008B7AA7" w:rsidRDefault="00930243" w:rsidP="00930243">
          <w:pPr>
            <w:pStyle w:val="1420AF3AA0AD494EABB6D79C58D428AC"/>
          </w:pPr>
          <w:r w:rsidRPr="00F87BE0">
            <w:rPr>
              <w:rStyle w:val="PlaceholderText"/>
            </w:rPr>
            <w:t>Choose an item.</w:t>
          </w:r>
        </w:p>
      </w:docPartBody>
    </w:docPart>
    <w:docPart>
      <w:docPartPr>
        <w:name w:val="6CFCAF177C6948C4BF957EFDA57BA6F3"/>
        <w:category>
          <w:name w:val="General"/>
          <w:gallery w:val="placeholder"/>
        </w:category>
        <w:types>
          <w:type w:val="bbPlcHdr"/>
        </w:types>
        <w:behaviors>
          <w:behavior w:val="content"/>
        </w:behaviors>
        <w:guid w:val="{4620DF39-6889-4E2C-AA80-AFA9D86A184C}"/>
      </w:docPartPr>
      <w:docPartBody>
        <w:p w:rsidR="008B7AA7" w:rsidRDefault="00930243" w:rsidP="00930243">
          <w:pPr>
            <w:pStyle w:val="6CFCAF177C6948C4BF957EFDA57BA6F3"/>
          </w:pPr>
          <w:r w:rsidRPr="00F87BE0">
            <w:rPr>
              <w:rStyle w:val="PlaceholderText"/>
            </w:rPr>
            <w:t>Choose an item.</w:t>
          </w:r>
        </w:p>
      </w:docPartBody>
    </w:docPart>
    <w:docPart>
      <w:docPartPr>
        <w:name w:val="84252D28884F407F93E6A63B5755D004"/>
        <w:category>
          <w:name w:val="General"/>
          <w:gallery w:val="placeholder"/>
        </w:category>
        <w:types>
          <w:type w:val="bbPlcHdr"/>
        </w:types>
        <w:behaviors>
          <w:behavior w:val="content"/>
        </w:behaviors>
        <w:guid w:val="{466538A6-F5D7-469B-A1AE-E4E87BE4E855}"/>
      </w:docPartPr>
      <w:docPartBody>
        <w:p w:rsidR="008B7AA7" w:rsidRDefault="00930243" w:rsidP="00930243">
          <w:pPr>
            <w:pStyle w:val="84252D28884F407F93E6A63B5755D004"/>
          </w:pPr>
          <w:r w:rsidRPr="003A71FA">
            <w:rPr>
              <w:rStyle w:val="PlaceholderText"/>
            </w:rPr>
            <w:t>Choose an item.</w:t>
          </w:r>
        </w:p>
      </w:docPartBody>
    </w:docPart>
    <w:docPart>
      <w:docPartPr>
        <w:name w:val="DCD474D3C4654B809F4859255727CCEA"/>
        <w:category>
          <w:name w:val="General"/>
          <w:gallery w:val="placeholder"/>
        </w:category>
        <w:types>
          <w:type w:val="bbPlcHdr"/>
        </w:types>
        <w:behaviors>
          <w:behavior w:val="content"/>
        </w:behaviors>
        <w:guid w:val="{5E662B1D-DBBE-4AE7-802C-B2E50F417DDD}"/>
      </w:docPartPr>
      <w:docPartBody>
        <w:p w:rsidR="008B7AA7" w:rsidRDefault="00930243" w:rsidP="00930243">
          <w:pPr>
            <w:pStyle w:val="DCD474D3C4654B809F4859255727CCEA"/>
          </w:pPr>
          <w:r w:rsidRPr="00F87BE0">
            <w:rPr>
              <w:rStyle w:val="PlaceholderText"/>
            </w:rPr>
            <w:t>Choose an item.</w:t>
          </w:r>
        </w:p>
      </w:docPartBody>
    </w:docPart>
    <w:docPart>
      <w:docPartPr>
        <w:name w:val="36DD3419F2DF4055A712B8CD263DABA8"/>
        <w:category>
          <w:name w:val="General"/>
          <w:gallery w:val="placeholder"/>
        </w:category>
        <w:types>
          <w:type w:val="bbPlcHdr"/>
        </w:types>
        <w:behaviors>
          <w:behavior w:val="content"/>
        </w:behaviors>
        <w:guid w:val="{9776411D-B8B2-4916-B9C4-58FEDD370763}"/>
      </w:docPartPr>
      <w:docPartBody>
        <w:p w:rsidR="004865E5" w:rsidRDefault="00B94EA3">
          <w:pPr>
            <w:pStyle w:val="36DD3419F2DF4055A712B8CD263DABA8"/>
          </w:pPr>
          <w:r w:rsidRPr="00F87BE0">
            <w:rPr>
              <w:rStyle w:val="PlaceholderText"/>
            </w:rPr>
            <w:t>Choose an item.</w:t>
          </w:r>
        </w:p>
      </w:docPartBody>
    </w:docPart>
    <w:docPart>
      <w:docPartPr>
        <w:name w:val="F4B536D702E641FCA923F14E1418BBC0"/>
        <w:category>
          <w:name w:val="General"/>
          <w:gallery w:val="placeholder"/>
        </w:category>
        <w:types>
          <w:type w:val="bbPlcHdr"/>
        </w:types>
        <w:behaviors>
          <w:behavior w:val="content"/>
        </w:behaviors>
        <w:guid w:val="{63E6A929-3B15-4D5A-AB3B-4BCD3D479127}"/>
      </w:docPartPr>
      <w:docPartBody>
        <w:p w:rsidR="004865E5" w:rsidRDefault="00B94EA3">
          <w:pPr>
            <w:pStyle w:val="F4B536D702E641FCA923F14E1418BBC0"/>
          </w:pPr>
          <w:r w:rsidRPr="00F87BE0">
            <w:rPr>
              <w:rStyle w:val="PlaceholderText"/>
            </w:rPr>
            <w:t>Choose an item.</w:t>
          </w:r>
        </w:p>
      </w:docPartBody>
    </w:docPart>
    <w:docPart>
      <w:docPartPr>
        <w:name w:val="ADAAFC8CAA3840A494287E2CEAF2E067"/>
        <w:category>
          <w:name w:val="General"/>
          <w:gallery w:val="placeholder"/>
        </w:category>
        <w:types>
          <w:type w:val="bbPlcHdr"/>
        </w:types>
        <w:behaviors>
          <w:behavior w:val="content"/>
        </w:behaviors>
        <w:guid w:val="{2D55506D-446B-4C05-8ED2-12F541912FCC}"/>
      </w:docPartPr>
      <w:docPartBody>
        <w:p w:rsidR="004865E5" w:rsidRDefault="00B94EA3">
          <w:pPr>
            <w:pStyle w:val="ADAAFC8CAA3840A494287E2CEAF2E067"/>
          </w:pPr>
          <w:r w:rsidRPr="00F87BE0">
            <w:rPr>
              <w:rStyle w:val="PlaceholderText"/>
            </w:rPr>
            <w:t>Choose an item.</w:t>
          </w:r>
        </w:p>
      </w:docPartBody>
    </w:docPart>
    <w:docPart>
      <w:docPartPr>
        <w:name w:val="3696BCD5686C4D57833B0E151DEF70CB"/>
        <w:category>
          <w:name w:val="General"/>
          <w:gallery w:val="placeholder"/>
        </w:category>
        <w:types>
          <w:type w:val="bbPlcHdr"/>
        </w:types>
        <w:behaviors>
          <w:behavior w:val="content"/>
        </w:behaviors>
        <w:guid w:val="{83AD74A0-CBBD-456A-AC15-9C344AAECED0}"/>
      </w:docPartPr>
      <w:docPartBody>
        <w:p w:rsidR="004865E5" w:rsidRDefault="00B94EA3">
          <w:pPr>
            <w:pStyle w:val="3696BCD5686C4D57833B0E151DEF70CB"/>
          </w:pPr>
          <w:r w:rsidRPr="00F87BE0">
            <w:rPr>
              <w:rStyle w:val="PlaceholderText"/>
            </w:rPr>
            <w:t>Choose an item.</w:t>
          </w:r>
        </w:p>
      </w:docPartBody>
    </w:docPart>
    <w:docPart>
      <w:docPartPr>
        <w:name w:val="5D4F119D31774AA9997141692A7E7EF9"/>
        <w:category>
          <w:name w:val="General"/>
          <w:gallery w:val="placeholder"/>
        </w:category>
        <w:types>
          <w:type w:val="bbPlcHdr"/>
        </w:types>
        <w:behaviors>
          <w:behavior w:val="content"/>
        </w:behaviors>
        <w:guid w:val="{861A14AF-F832-47FA-8CC8-95413E2D7E9E}"/>
      </w:docPartPr>
      <w:docPartBody>
        <w:p w:rsidR="004865E5" w:rsidRDefault="00B94EA3">
          <w:pPr>
            <w:pStyle w:val="5D4F119D31774AA9997141692A7E7EF9"/>
          </w:pPr>
          <w:r w:rsidRPr="00F87BE0">
            <w:rPr>
              <w:rStyle w:val="PlaceholderText"/>
            </w:rPr>
            <w:t>Choose an item.</w:t>
          </w:r>
        </w:p>
      </w:docPartBody>
    </w:docPart>
    <w:docPart>
      <w:docPartPr>
        <w:name w:val="89D6CDC29DBA45D6964AAC0AD00A6F8A"/>
        <w:category>
          <w:name w:val="General"/>
          <w:gallery w:val="placeholder"/>
        </w:category>
        <w:types>
          <w:type w:val="bbPlcHdr"/>
        </w:types>
        <w:behaviors>
          <w:behavior w:val="content"/>
        </w:behaviors>
        <w:guid w:val="{2E14F33E-6919-4424-A447-94EF35AEC005}"/>
      </w:docPartPr>
      <w:docPartBody>
        <w:p w:rsidR="004865E5" w:rsidRDefault="00B94EA3">
          <w:pPr>
            <w:pStyle w:val="89D6CDC29DBA45D6964AAC0AD00A6F8A"/>
          </w:pPr>
          <w:r w:rsidRPr="00F87BE0">
            <w:rPr>
              <w:rStyle w:val="PlaceholderText"/>
            </w:rPr>
            <w:t>Choose an item.</w:t>
          </w:r>
        </w:p>
      </w:docPartBody>
    </w:docPart>
    <w:docPart>
      <w:docPartPr>
        <w:name w:val="A73626D3D5414CBBBDE8C5054FCE4742"/>
        <w:category>
          <w:name w:val="General"/>
          <w:gallery w:val="placeholder"/>
        </w:category>
        <w:types>
          <w:type w:val="bbPlcHdr"/>
        </w:types>
        <w:behaviors>
          <w:behavior w:val="content"/>
        </w:behaviors>
        <w:guid w:val="{96798471-8A6B-4C08-A7BE-5BEABDCB3E00}"/>
      </w:docPartPr>
      <w:docPartBody>
        <w:p w:rsidR="004865E5" w:rsidRDefault="00B94EA3">
          <w:pPr>
            <w:pStyle w:val="A73626D3D5414CBBBDE8C5054FCE4742"/>
          </w:pPr>
          <w:r w:rsidRPr="00F87BE0">
            <w:rPr>
              <w:rStyle w:val="PlaceholderText"/>
            </w:rPr>
            <w:t>Choose an item.</w:t>
          </w:r>
        </w:p>
      </w:docPartBody>
    </w:docPart>
    <w:docPart>
      <w:docPartPr>
        <w:name w:val="7E6BA44C04F24E44B3683C1E63C03584"/>
        <w:category>
          <w:name w:val="General"/>
          <w:gallery w:val="placeholder"/>
        </w:category>
        <w:types>
          <w:type w:val="bbPlcHdr"/>
        </w:types>
        <w:behaviors>
          <w:behavior w:val="content"/>
        </w:behaviors>
        <w:guid w:val="{71AC6BBC-1A24-4C9C-99AE-225E2AD12313}"/>
      </w:docPartPr>
      <w:docPartBody>
        <w:p w:rsidR="004865E5" w:rsidRDefault="00B94EA3">
          <w:pPr>
            <w:pStyle w:val="7E6BA44C04F24E44B3683C1E63C03584"/>
          </w:pPr>
          <w:r w:rsidRPr="00F87BE0">
            <w:rPr>
              <w:rStyle w:val="PlaceholderText"/>
            </w:rPr>
            <w:t>Choose an item.</w:t>
          </w:r>
        </w:p>
      </w:docPartBody>
    </w:docPart>
    <w:docPart>
      <w:docPartPr>
        <w:name w:val="82280BA8315B405CB3DEC49B478B376D"/>
        <w:category>
          <w:name w:val="General"/>
          <w:gallery w:val="placeholder"/>
        </w:category>
        <w:types>
          <w:type w:val="bbPlcHdr"/>
        </w:types>
        <w:behaviors>
          <w:behavior w:val="content"/>
        </w:behaviors>
        <w:guid w:val="{EB91550E-91FC-45BE-9AC0-B2D739B1767E}"/>
      </w:docPartPr>
      <w:docPartBody>
        <w:p w:rsidR="004865E5" w:rsidRDefault="00D23B91">
          <w:pPr>
            <w:pStyle w:val="82280BA8315B405CB3DEC49B478B376D"/>
          </w:pPr>
          <w:r w:rsidRPr="00F87BE0">
            <w:rPr>
              <w:rStyle w:val="PlaceholderText"/>
            </w:rPr>
            <w:t>Choose an item.</w:t>
          </w:r>
        </w:p>
      </w:docPartBody>
    </w:docPart>
    <w:docPart>
      <w:docPartPr>
        <w:name w:val="C551DDED16B2451D8E73B6407E89730C"/>
        <w:category>
          <w:name w:val="General"/>
          <w:gallery w:val="placeholder"/>
        </w:category>
        <w:types>
          <w:type w:val="bbPlcHdr"/>
        </w:types>
        <w:behaviors>
          <w:behavior w:val="content"/>
        </w:behaviors>
        <w:guid w:val="{44FA911A-12D7-422F-972E-A355693787CD}"/>
      </w:docPartPr>
      <w:docPartBody>
        <w:p w:rsidR="004865E5" w:rsidRDefault="00D23B91">
          <w:pPr>
            <w:pStyle w:val="C551DDED16B2451D8E73B6407E89730C"/>
          </w:pPr>
          <w:r w:rsidRPr="00F87BE0">
            <w:rPr>
              <w:rStyle w:val="PlaceholderText"/>
            </w:rPr>
            <w:t>Choose an item.</w:t>
          </w:r>
        </w:p>
      </w:docPartBody>
    </w:docPart>
    <w:docPart>
      <w:docPartPr>
        <w:name w:val="5865FB8B9BCC43578F64D64663B7E7F3"/>
        <w:category>
          <w:name w:val="General"/>
          <w:gallery w:val="placeholder"/>
        </w:category>
        <w:types>
          <w:type w:val="bbPlcHdr"/>
        </w:types>
        <w:behaviors>
          <w:behavior w:val="content"/>
        </w:behaviors>
        <w:guid w:val="{0E1793D9-C42F-4FCF-95DE-B343EF5FC845}"/>
      </w:docPartPr>
      <w:docPartBody>
        <w:p w:rsidR="004865E5" w:rsidRDefault="00D23B91">
          <w:pPr>
            <w:pStyle w:val="5865FB8B9BCC43578F64D64663B7E7F3"/>
          </w:pPr>
          <w:r w:rsidRPr="00F87BE0">
            <w:rPr>
              <w:rStyle w:val="PlaceholderText"/>
            </w:rPr>
            <w:t>Choose an item.</w:t>
          </w:r>
        </w:p>
      </w:docPartBody>
    </w:docPart>
    <w:docPart>
      <w:docPartPr>
        <w:name w:val="BD2F7E7626984165A574CE4320AE0758"/>
        <w:category>
          <w:name w:val="General"/>
          <w:gallery w:val="placeholder"/>
        </w:category>
        <w:types>
          <w:type w:val="bbPlcHdr"/>
        </w:types>
        <w:behaviors>
          <w:behavior w:val="content"/>
        </w:behaviors>
        <w:guid w:val="{8D4E7688-FA0D-4023-BE78-C79D6C0A084C}"/>
      </w:docPartPr>
      <w:docPartBody>
        <w:p w:rsidR="004865E5" w:rsidRDefault="00D23B91">
          <w:pPr>
            <w:pStyle w:val="BD2F7E7626984165A574CE4320AE0758"/>
          </w:pPr>
          <w:r w:rsidRPr="00F87BE0">
            <w:rPr>
              <w:rStyle w:val="PlaceholderText"/>
            </w:rPr>
            <w:t>Choose an item.</w:t>
          </w:r>
        </w:p>
      </w:docPartBody>
    </w:docPart>
    <w:docPart>
      <w:docPartPr>
        <w:name w:val="5370509CE2764BBAAF2DFFCA50952755"/>
        <w:category>
          <w:name w:val="General"/>
          <w:gallery w:val="placeholder"/>
        </w:category>
        <w:types>
          <w:type w:val="bbPlcHdr"/>
        </w:types>
        <w:behaviors>
          <w:behavior w:val="content"/>
        </w:behaviors>
        <w:guid w:val="{2C0C6C2A-FF5F-4920-BA13-95EAC6A2C2BA}"/>
      </w:docPartPr>
      <w:docPartBody>
        <w:p w:rsidR="00E146AF" w:rsidRDefault="00945580" w:rsidP="00945580">
          <w:pPr>
            <w:pStyle w:val="5370509CE2764BBAAF2DFFCA50952755"/>
          </w:pPr>
          <w:r w:rsidRPr="00F87BE0">
            <w:rPr>
              <w:rStyle w:val="PlaceholderText"/>
            </w:rPr>
            <w:t>Choose an item.</w:t>
          </w:r>
        </w:p>
      </w:docPartBody>
    </w:docPart>
    <w:docPart>
      <w:docPartPr>
        <w:name w:val="310D5A7F21B542A98A1938B643BC3407"/>
        <w:category>
          <w:name w:val="General"/>
          <w:gallery w:val="placeholder"/>
        </w:category>
        <w:types>
          <w:type w:val="bbPlcHdr"/>
        </w:types>
        <w:behaviors>
          <w:behavior w:val="content"/>
        </w:behaviors>
        <w:guid w:val="{9FA57739-F499-46DE-A8A4-4FDEF10858E6}"/>
      </w:docPartPr>
      <w:docPartBody>
        <w:p w:rsidR="00712114" w:rsidRDefault="007161B3" w:rsidP="007161B3">
          <w:pPr>
            <w:pStyle w:val="310D5A7F21B542A98A1938B643BC3407"/>
          </w:pPr>
          <w:r w:rsidRPr="00F87BE0">
            <w:rPr>
              <w:rStyle w:val="PlaceholderText"/>
            </w:rPr>
            <w:t>Choose an item.</w:t>
          </w:r>
        </w:p>
      </w:docPartBody>
    </w:docPart>
    <w:docPart>
      <w:docPartPr>
        <w:name w:val="06A6D73E5B60411892AEDB789B821401"/>
        <w:category>
          <w:name w:val="General"/>
          <w:gallery w:val="placeholder"/>
        </w:category>
        <w:types>
          <w:type w:val="bbPlcHdr"/>
        </w:types>
        <w:behaviors>
          <w:behavior w:val="content"/>
        </w:behaviors>
        <w:guid w:val="{58901CD5-4AFA-42A2-AD93-FBD14739ACAE}"/>
      </w:docPartPr>
      <w:docPartBody>
        <w:p w:rsidR="00712114" w:rsidRDefault="007161B3" w:rsidP="007161B3">
          <w:pPr>
            <w:pStyle w:val="06A6D73E5B60411892AEDB789B821401"/>
          </w:pPr>
          <w:r w:rsidRPr="00F87BE0">
            <w:rPr>
              <w:rStyle w:val="PlaceholderText"/>
            </w:rPr>
            <w:t>Choose an item.</w:t>
          </w:r>
        </w:p>
      </w:docPartBody>
    </w:docPart>
    <w:docPart>
      <w:docPartPr>
        <w:name w:val="167D90D5AF364990840B22F83D039B31"/>
        <w:category>
          <w:name w:val="General"/>
          <w:gallery w:val="placeholder"/>
        </w:category>
        <w:types>
          <w:type w:val="bbPlcHdr"/>
        </w:types>
        <w:behaviors>
          <w:behavior w:val="content"/>
        </w:behaviors>
        <w:guid w:val="{1197D1B0-258A-4FA7-AB48-E4DEEEBA476E}"/>
      </w:docPartPr>
      <w:docPartBody>
        <w:p w:rsidR="00712114" w:rsidRDefault="007161B3" w:rsidP="007161B3">
          <w:pPr>
            <w:pStyle w:val="167D90D5AF364990840B22F83D039B31"/>
          </w:pPr>
          <w:r w:rsidRPr="00F87BE0">
            <w:rPr>
              <w:rStyle w:val="PlaceholderText"/>
            </w:rPr>
            <w:t>Choose an item.</w:t>
          </w:r>
        </w:p>
      </w:docPartBody>
    </w:docPart>
    <w:docPart>
      <w:docPartPr>
        <w:name w:val="89DA18A10A6944D585EA083610AB1235"/>
        <w:category>
          <w:name w:val="General"/>
          <w:gallery w:val="placeholder"/>
        </w:category>
        <w:types>
          <w:type w:val="bbPlcHdr"/>
        </w:types>
        <w:behaviors>
          <w:behavior w:val="content"/>
        </w:behaviors>
        <w:guid w:val="{8C774410-FB2A-455F-8595-B38D9F24C350}"/>
      </w:docPartPr>
      <w:docPartBody>
        <w:p w:rsidR="00712114" w:rsidRDefault="007161B3" w:rsidP="007161B3">
          <w:pPr>
            <w:pStyle w:val="89DA18A10A6944D585EA083610AB1235"/>
          </w:pPr>
          <w:r w:rsidRPr="00F87BE0">
            <w:rPr>
              <w:rStyle w:val="PlaceholderText"/>
            </w:rPr>
            <w:t>Choose an item.</w:t>
          </w:r>
        </w:p>
      </w:docPartBody>
    </w:docPart>
    <w:docPart>
      <w:docPartPr>
        <w:name w:val="3EE8A6D5E58441EE9A1AE60BB2A469C3"/>
        <w:category>
          <w:name w:val="General"/>
          <w:gallery w:val="placeholder"/>
        </w:category>
        <w:types>
          <w:type w:val="bbPlcHdr"/>
        </w:types>
        <w:behaviors>
          <w:behavior w:val="content"/>
        </w:behaviors>
        <w:guid w:val="{DDECAB38-B330-4F46-8E24-5554A61C4974}"/>
      </w:docPartPr>
      <w:docPartBody>
        <w:p w:rsidR="00712114" w:rsidRDefault="007161B3" w:rsidP="007161B3">
          <w:pPr>
            <w:pStyle w:val="3EE8A6D5E58441EE9A1AE60BB2A469C3"/>
          </w:pPr>
          <w:r w:rsidRPr="00F87BE0">
            <w:rPr>
              <w:rStyle w:val="PlaceholderText"/>
            </w:rPr>
            <w:t>Choose an item.</w:t>
          </w:r>
        </w:p>
      </w:docPartBody>
    </w:docPart>
    <w:docPart>
      <w:docPartPr>
        <w:name w:val="481339F0A48D488DAA67983987A841C3"/>
        <w:category>
          <w:name w:val="General"/>
          <w:gallery w:val="placeholder"/>
        </w:category>
        <w:types>
          <w:type w:val="bbPlcHdr"/>
        </w:types>
        <w:behaviors>
          <w:behavior w:val="content"/>
        </w:behaviors>
        <w:guid w:val="{8A63EAB1-DA90-4816-949C-DD4948A68E14}"/>
      </w:docPartPr>
      <w:docPartBody>
        <w:p w:rsidR="00712114" w:rsidRDefault="007161B3" w:rsidP="007161B3">
          <w:pPr>
            <w:pStyle w:val="481339F0A48D488DAA67983987A841C3"/>
          </w:pPr>
          <w:r w:rsidRPr="00F87BE0">
            <w:rPr>
              <w:rStyle w:val="PlaceholderText"/>
            </w:rPr>
            <w:t>Choose an item.</w:t>
          </w:r>
        </w:p>
      </w:docPartBody>
    </w:docPart>
    <w:docPart>
      <w:docPartPr>
        <w:name w:val="2698FC71C2B64CCAAF7A0A0FA5B3F1B8"/>
        <w:category>
          <w:name w:val="General"/>
          <w:gallery w:val="placeholder"/>
        </w:category>
        <w:types>
          <w:type w:val="bbPlcHdr"/>
        </w:types>
        <w:behaviors>
          <w:behavior w:val="content"/>
        </w:behaviors>
        <w:guid w:val="{322BE775-F7AA-48EC-A5FC-318669764005}"/>
      </w:docPartPr>
      <w:docPartBody>
        <w:p w:rsidR="00712114" w:rsidRDefault="007161B3" w:rsidP="007161B3">
          <w:pPr>
            <w:pStyle w:val="2698FC71C2B64CCAAF7A0A0FA5B3F1B8"/>
          </w:pPr>
          <w:r w:rsidRPr="00F87BE0">
            <w:rPr>
              <w:rStyle w:val="PlaceholderText"/>
            </w:rPr>
            <w:t>Choose an item.</w:t>
          </w:r>
        </w:p>
      </w:docPartBody>
    </w:docPart>
    <w:docPart>
      <w:docPartPr>
        <w:name w:val="8619B00B79634615B3724A56FBBF7044"/>
        <w:category>
          <w:name w:val="General"/>
          <w:gallery w:val="placeholder"/>
        </w:category>
        <w:types>
          <w:type w:val="bbPlcHdr"/>
        </w:types>
        <w:behaviors>
          <w:behavior w:val="content"/>
        </w:behaviors>
        <w:guid w:val="{F0A0A5BA-E0AE-497A-BC5E-CA1794F4346D}"/>
      </w:docPartPr>
      <w:docPartBody>
        <w:p w:rsidR="00712114" w:rsidRDefault="007161B3" w:rsidP="007161B3">
          <w:pPr>
            <w:pStyle w:val="8619B00B79634615B3724A56FBBF7044"/>
          </w:pPr>
          <w:r w:rsidRPr="00F87BE0">
            <w:rPr>
              <w:rStyle w:val="PlaceholderText"/>
            </w:rPr>
            <w:t>Choose an item.</w:t>
          </w:r>
        </w:p>
      </w:docPartBody>
    </w:docPart>
    <w:docPart>
      <w:docPartPr>
        <w:name w:val="9E0434FC41624208BC1B90B99760A5F2"/>
        <w:category>
          <w:name w:val="General"/>
          <w:gallery w:val="placeholder"/>
        </w:category>
        <w:types>
          <w:type w:val="bbPlcHdr"/>
        </w:types>
        <w:behaviors>
          <w:behavior w:val="content"/>
        </w:behaviors>
        <w:guid w:val="{34D170E5-E75F-4587-A796-626C7AA9E4F0}"/>
      </w:docPartPr>
      <w:docPartBody>
        <w:p w:rsidR="00712114" w:rsidRDefault="007161B3" w:rsidP="007161B3">
          <w:pPr>
            <w:pStyle w:val="9E0434FC41624208BC1B90B99760A5F2"/>
          </w:pPr>
          <w:r w:rsidRPr="00F87BE0">
            <w:rPr>
              <w:rStyle w:val="PlaceholderText"/>
            </w:rPr>
            <w:t>Choose an item.</w:t>
          </w:r>
        </w:p>
      </w:docPartBody>
    </w:docPart>
    <w:docPart>
      <w:docPartPr>
        <w:name w:val="EF0FB16A7D504CD98C4383FC725C464D"/>
        <w:category>
          <w:name w:val="General"/>
          <w:gallery w:val="placeholder"/>
        </w:category>
        <w:types>
          <w:type w:val="bbPlcHdr"/>
        </w:types>
        <w:behaviors>
          <w:behavior w:val="content"/>
        </w:behaviors>
        <w:guid w:val="{E63CE698-2F89-4471-96B8-B41BD6C9623D}"/>
      </w:docPartPr>
      <w:docPartBody>
        <w:p w:rsidR="00712114" w:rsidRDefault="007161B3" w:rsidP="007161B3">
          <w:pPr>
            <w:pStyle w:val="EF0FB16A7D504CD98C4383FC725C464D"/>
          </w:pPr>
          <w:r w:rsidRPr="00F87BE0">
            <w:rPr>
              <w:rStyle w:val="PlaceholderText"/>
            </w:rPr>
            <w:t>Choose an item.</w:t>
          </w:r>
        </w:p>
      </w:docPartBody>
    </w:docPart>
    <w:docPart>
      <w:docPartPr>
        <w:name w:val="7209C9A28F3F4F648CAEB654D3743BD3"/>
        <w:category>
          <w:name w:val="General"/>
          <w:gallery w:val="placeholder"/>
        </w:category>
        <w:types>
          <w:type w:val="bbPlcHdr"/>
        </w:types>
        <w:behaviors>
          <w:behavior w:val="content"/>
        </w:behaviors>
        <w:guid w:val="{2ABE1A13-FE6F-4FF8-AA54-9ADEACDF6AD7}"/>
      </w:docPartPr>
      <w:docPartBody>
        <w:p w:rsidR="00712114" w:rsidRDefault="007161B3" w:rsidP="007161B3">
          <w:pPr>
            <w:pStyle w:val="7209C9A28F3F4F648CAEB654D3743BD3"/>
          </w:pPr>
          <w:r w:rsidRPr="00F87BE0">
            <w:rPr>
              <w:rStyle w:val="PlaceholderText"/>
            </w:rPr>
            <w:t>Choose an item.</w:t>
          </w:r>
        </w:p>
      </w:docPartBody>
    </w:docPart>
    <w:docPart>
      <w:docPartPr>
        <w:name w:val="8B797128718B4F48A7BCAAB6C663D2CD"/>
        <w:category>
          <w:name w:val="General"/>
          <w:gallery w:val="placeholder"/>
        </w:category>
        <w:types>
          <w:type w:val="bbPlcHdr"/>
        </w:types>
        <w:behaviors>
          <w:behavior w:val="content"/>
        </w:behaviors>
        <w:guid w:val="{E3B26E62-F920-47B4-8B21-C1E160CF8134}"/>
      </w:docPartPr>
      <w:docPartBody>
        <w:p w:rsidR="00712114" w:rsidRDefault="007161B3" w:rsidP="007161B3">
          <w:pPr>
            <w:pStyle w:val="8B797128718B4F48A7BCAAB6C663D2CD"/>
          </w:pPr>
          <w:r w:rsidRPr="00F87BE0">
            <w:rPr>
              <w:rStyle w:val="PlaceholderText"/>
            </w:rPr>
            <w:t>Choose an item.</w:t>
          </w:r>
        </w:p>
      </w:docPartBody>
    </w:docPart>
    <w:docPart>
      <w:docPartPr>
        <w:name w:val="855F7641921B4FC69D90768F295A3749"/>
        <w:category>
          <w:name w:val="General"/>
          <w:gallery w:val="placeholder"/>
        </w:category>
        <w:types>
          <w:type w:val="bbPlcHdr"/>
        </w:types>
        <w:behaviors>
          <w:behavior w:val="content"/>
        </w:behaviors>
        <w:guid w:val="{FDA1B22F-052D-4082-9F1F-5E2ED14C1321}"/>
      </w:docPartPr>
      <w:docPartBody>
        <w:p w:rsidR="00712114" w:rsidRDefault="007161B3" w:rsidP="007161B3">
          <w:pPr>
            <w:pStyle w:val="855F7641921B4FC69D90768F295A3749"/>
          </w:pPr>
          <w:r w:rsidRPr="00F87BE0">
            <w:rPr>
              <w:rStyle w:val="PlaceholderText"/>
            </w:rPr>
            <w:t>Choose an item.</w:t>
          </w:r>
        </w:p>
      </w:docPartBody>
    </w:docPart>
    <w:docPart>
      <w:docPartPr>
        <w:name w:val="76BBCFC8589B426EBBB140D17073411D"/>
        <w:category>
          <w:name w:val="General"/>
          <w:gallery w:val="placeholder"/>
        </w:category>
        <w:types>
          <w:type w:val="bbPlcHdr"/>
        </w:types>
        <w:behaviors>
          <w:behavior w:val="content"/>
        </w:behaviors>
        <w:guid w:val="{A93305C3-F237-4B5F-9A64-D4F8D7AE3878}"/>
      </w:docPartPr>
      <w:docPartBody>
        <w:p w:rsidR="00712114" w:rsidRDefault="007161B3" w:rsidP="007161B3">
          <w:pPr>
            <w:pStyle w:val="76BBCFC8589B426EBBB140D17073411D"/>
          </w:pPr>
          <w:r w:rsidRPr="00F87BE0">
            <w:rPr>
              <w:rStyle w:val="PlaceholderText"/>
            </w:rPr>
            <w:t>Choose an item.</w:t>
          </w:r>
        </w:p>
      </w:docPartBody>
    </w:docPart>
    <w:docPart>
      <w:docPartPr>
        <w:name w:val="F722ED470A954CCABB22B880FEED229A"/>
        <w:category>
          <w:name w:val="General"/>
          <w:gallery w:val="placeholder"/>
        </w:category>
        <w:types>
          <w:type w:val="bbPlcHdr"/>
        </w:types>
        <w:behaviors>
          <w:behavior w:val="content"/>
        </w:behaviors>
        <w:guid w:val="{A854675F-FFDE-48E9-9204-019058D00C39}"/>
      </w:docPartPr>
      <w:docPartBody>
        <w:p w:rsidR="00712114" w:rsidRDefault="007161B3" w:rsidP="007161B3">
          <w:pPr>
            <w:pStyle w:val="F722ED470A954CCABB22B880FEED229A"/>
          </w:pPr>
          <w:r w:rsidRPr="00F87BE0">
            <w:rPr>
              <w:rStyle w:val="PlaceholderText"/>
            </w:rPr>
            <w:t>Choose an item.</w:t>
          </w:r>
        </w:p>
      </w:docPartBody>
    </w:docPart>
    <w:docPart>
      <w:docPartPr>
        <w:name w:val="3F4887C6C75C4A02AB635FE5E421B1EA"/>
        <w:category>
          <w:name w:val="General"/>
          <w:gallery w:val="placeholder"/>
        </w:category>
        <w:types>
          <w:type w:val="bbPlcHdr"/>
        </w:types>
        <w:behaviors>
          <w:behavior w:val="content"/>
        </w:behaviors>
        <w:guid w:val="{C5C92A21-F4AE-47CF-B2F5-AAD27360A7D2}"/>
      </w:docPartPr>
      <w:docPartBody>
        <w:p w:rsidR="00712114" w:rsidRDefault="007161B3" w:rsidP="007161B3">
          <w:pPr>
            <w:pStyle w:val="3F4887C6C75C4A02AB635FE5E421B1EA"/>
          </w:pPr>
          <w:r w:rsidRPr="00F87BE0">
            <w:rPr>
              <w:rStyle w:val="PlaceholderText"/>
            </w:rPr>
            <w:t>Choose an item.</w:t>
          </w:r>
        </w:p>
      </w:docPartBody>
    </w:docPart>
    <w:docPart>
      <w:docPartPr>
        <w:name w:val="9776406E9247490BA8C391380BBEA919"/>
        <w:category>
          <w:name w:val="General"/>
          <w:gallery w:val="placeholder"/>
        </w:category>
        <w:types>
          <w:type w:val="bbPlcHdr"/>
        </w:types>
        <w:behaviors>
          <w:behavior w:val="content"/>
        </w:behaviors>
        <w:guid w:val="{ABA42BAA-CC55-4086-AF2C-03B99FCDC415}"/>
      </w:docPartPr>
      <w:docPartBody>
        <w:p w:rsidR="00712114" w:rsidRDefault="007161B3" w:rsidP="007161B3">
          <w:pPr>
            <w:pStyle w:val="9776406E9247490BA8C391380BBEA919"/>
          </w:pPr>
          <w:r w:rsidRPr="00F87BE0">
            <w:rPr>
              <w:rStyle w:val="PlaceholderText"/>
            </w:rPr>
            <w:t>Choose an item.</w:t>
          </w:r>
        </w:p>
      </w:docPartBody>
    </w:docPart>
    <w:docPart>
      <w:docPartPr>
        <w:name w:val="30859B7A6B72406FAEED2E21D97223A4"/>
        <w:category>
          <w:name w:val="General"/>
          <w:gallery w:val="placeholder"/>
        </w:category>
        <w:types>
          <w:type w:val="bbPlcHdr"/>
        </w:types>
        <w:behaviors>
          <w:behavior w:val="content"/>
        </w:behaviors>
        <w:guid w:val="{FFCF8B05-BB0B-4E62-82E4-233E888E2125}"/>
      </w:docPartPr>
      <w:docPartBody>
        <w:p w:rsidR="00712114" w:rsidRDefault="007161B3" w:rsidP="007161B3">
          <w:pPr>
            <w:pStyle w:val="30859B7A6B72406FAEED2E21D97223A4"/>
          </w:pPr>
          <w:r w:rsidRPr="00F87BE0">
            <w:rPr>
              <w:rStyle w:val="PlaceholderText"/>
            </w:rPr>
            <w:t>Choose an item.</w:t>
          </w:r>
        </w:p>
      </w:docPartBody>
    </w:docPart>
    <w:docPart>
      <w:docPartPr>
        <w:name w:val="F4DBE72625994348AFFEA3DBFFB1EE74"/>
        <w:category>
          <w:name w:val="General"/>
          <w:gallery w:val="placeholder"/>
        </w:category>
        <w:types>
          <w:type w:val="bbPlcHdr"/>
        </w:types>
        <w:behaviors>
          <w:behavior w:val="content"/>
        </w:behaviors>
        <w:guid w:val="{6379D7D4-1A4E-40BE-8DE8-B4DD82199F04}"/>
      </w:docPartPr>
      <w:docPartBody>
        <w:p w:rsidR="00712114" w:rsidRDefault="007161B3" w:rsidP="007161B3">
          <w:pPr>
            <w:pStyle w:val="F4DBE72625994348AFFEA3DBFFB1EE74"/>
          </w:pPr>
          <w:r w:rsidRPr="00F87BE0">
            <w:rPr>
              <w:rStyle w:val="PlaceholderText"/>
            </w:rPr>
            <w:t>Choose an item.</w:t>
          </w:r>
        </w:p>
      </w:docPartBody>
    </w:docPart>
    <w:docPart>
      <w:docPartPr>
        <w:name w:val="0B963FDE5CF64DDE9E31CF720BB50203"/>
        <w:category>
          <w:name w:val="General"/>
          <w:gallery w:val="placeholder"/>
        </w:category>
        <w:types>
          <w:type w:val="bbPlcHdr"/>
        </w:types>
        <w:behaviors>
          <w:behavior w:val="content"/>
        </w:behaviors>
        <w:guid w:val="{CBBF3E1A-C9A6-4E49-B5DE-EEB68E3FECDE}"/>
      </w:docPartPr>
      <w:docPartBody>
        <w:p w:rsidR="00712114" w:rsidRDefault="007161B3" w:rsidP="007161B3">
          <w:pPr>
            <w:pStyle w:val="0B963FDE5CF64DDE9E31CF720BB50203"/>
          </w:pPr>
          <w:r w:rsidRPr="00F87BE0">
            <w:rPr>
              <w:rStyle w:val="PlaceholderText"/>
            </w:rPr>
            <w:t>Choose an item.</w:t>
          </w:r>
        </w:p>
      </w:docPartBody>
    </w:docPart>
    <w:docPart>
      <w:docPartPr>
        <w:name w:val="4FF113DA42B54133AB7DB607EF4583B1"/>
        <w:category>
          <w:name w:val="General"/>
          <w:gallery w:val="placeholder"/>
        </w:category>
        <w:types>
          <w:type w:val="bbPlcHdr"/>
        </w:types>
        <w:behaviors>
          <w:behavior w:val="content"/>
        </w:behaviors>
        <w:guid w:val="{50E99A9F-C712-40F5-A39B-03EC23EC8A0C}"/>
      </w:docPartPr>
      <w:docPartBody>
        <w:p w:rsidR="00712114" w:rsidRDefault="007161B3" w:rsidP="007161B3">
          <w:pPr>
            <w:pStyle w:val="4FF113DA42B54133AB7DB607EF4583B1"/>
          </w:pPr>
          <w:r w:rsidRPr="00F87BE0">
            <w:rPr>
              <w:rStyle w:val="PlaceholderText"/>
            </w:rPr>
            <w:t>Choose an item.</w:t>
          </w:r>
        </w:p>
      </w:docPartBody>
    </w:docPart>
    <w:docPart>
      <w:docPartPr>
        <w:name w:val="F6EEDB355FBB4D008E87699051D5CB6F"/>
        <w:category>
          <w:name w:val="General"/>
          <w:gallery w:val="placeholder"/>
        </w:category>
        <w:types>
          <w:type w:val="bbPlcHdr"/>
        </w:types>
        <w:behaviors>
          <w:behavior w:val="content"/>
        </w:behaviors>
        <w:guid w:val="{3315EF58-2576-4D48-8E25-F46A30B3C6DB}"/>
      </w:docPartPr>
      <w:docPartBody>
        <w:p w:rsidR="00712114" w:rsidRDefault="007161B3" w:rsidP="007161B3">
          <w:pPr>
            <w:pStyle w:val="F6EEDB355FBB4D008E87699051D5CB6F"/>
          </w:pPr>
          <w:r w:rsidRPr="00F87BE0">
            <w:rPr>
              <w:rStyle w:val="PlaceholderText"/>
            </w:rPr>
            <w:t>Choose an item.</w:t>
          </w:r>
        </w:p>
      </w:docPartBody>
    </w:docPart>
    <w:docPart>
      <w:docPartPr>
        <w:name w:val="177BFA4D6CE74DB8A4D26E44F7DABA1F"/>
        <w:category>
          <w:name w:val="General"/>
          <w:gallery w:val="placeholder"/>
        </w:category>
        <w:types>
          <w:type w:val="bbPlcHdr"/>
        </w:types>
        <w:behaviors>
          <w:behavior w:val="content"/>
        </w:behaviors>
        <w:guid w:val="{86CAA250-507E-429E-B25E-F9C0D2548BA5}"/>
      </w:docPartPr>
      <w:docPartBody>
        <w:p w:rsidR="00712114" w:rsidRDefault="007161B3" w:rsidP="007161B3">
          <w:pPr>
            <w:pStyle w:val="177BFA4D6CE74DB8A4D26E44F7DABA1F"/>
          </w:pPr>
          <w:r w:rsidRPr="00F87BE0">
            <w:rPr>
              <w:rStyle w:val="PlaceholderText"/>
            </w:rPr>
            <w:t>Choose an item.</w:t>
          </w:r>
        </w:p>
      </w:docPartBody>
    </w:docPart>
    <w:docPart>
      <w:docPartPr>
        <w:name w:val="EDB96CC1F35A44C6932DFDF55EE52A22"/>
        <w:category>
          <w:name w:val="General"/>
          <w:gallery w:val="placeholder"/>
        </w:category>
        <w:types>
          <w:type w:val="bbPlcHdr"/>
        </w:types>
        <w:behaviors>
          <w:behavior w:val="content"/>
        </w:behaviors>
        <w:guid w:val="{1D0B2450-99F7-44E9-BA00-A231174551E9}"/>
      </w:docPartPr>
      <w:docPartBody>
        <w:p w:rsidR="00712114" w:rsidRDefault="007161B3" w:rsidP="007161B3">
          <w:pPr>
            <w:pStyle w:val="EDB96CC1F35A44C6932DFDF55EE52A22"/>
          </w:pPr>
          <w:r w:rsidRPr="00F87BE0">
            <w:rPr>
              <w:rStyle w:val="PlaceholderText"/>
            </w:rPr>
            <w:t>Choose an item.</w:t>
          </w:r>
        </w:p>
      </w:docPartBody>
    </w:docPart>
    <w:docPart>
      <w:docPartPr>
        <w:name w:val="FE5AF2E954CC43BBA012841D7239DD7C"/>
        <w:category>
          <w:name w:val="General"/>
          <w:gallery w:val="placeholder"/>
        </w:category>
        <w:types>
          <w:type w:val="bbPlcHdr"/>
        </w:types>
        <w:behaviors>
          <w:behavior w:val="content"/>
        </w:behaviors>
        <w:guid w:val="{EDA6EF00-1990-4014-A266-69315DF9C456}"/>
      </w:docPartPr>
      <w:docPartBody>
        <w:p w:rsidR="00712114" w:rsidRDefault="007161B3" w:rsidP="007161B3">
          <w:pPr>
            <w:pStyle w:val="FE5AF2E954CC43BBA012841D7239DD7C"/>
          </w:pPr>
          <w:r w:rsidRPr="00F87BE0">
            <w:rPr>
              <w:rStyle w:val="PlaceholderText"/>
            </w:rPr>
            <w:t>Choose an item.</w:t>
          </w:r>
        </w:p>
      </w:docPartBody>
    </w:docPart>
    <w:docPart>
      <w:docPartPr>
        <w:name w:val="266D904B3B924381A90B9CFD348EAFF3"/>
        <w:category>
          <w:name w:val="General"/>
          <w:gallery w:val="placeholder"/>
        </w:category>
        <w:types>
          <w:type w:val="bbPlcHdr"/>
        </w:types>
        <w:behaviors>
          <w:behavior w:val="content"/>
        </w:behaviors>
        <w:guid w:val="{6EA6729D-6CC7-4DD5-8D9D-C1E41CE80892}"/>
      </w:docPartPr>
      <w:docPartBody>
        <w:p w:rsidR="00712114" w:rsidRDefault="007161B3" w:rsidP="007161B3">
          <w:pPr>
            <w:pStyle w:val="266D904B3B924381A90B9CFD348EAFF3"/>
          </w:pPr>
          <w:r w:rsidRPr="00F87BE0">
            <w:rPr>
              <w:rStyle w:val="PlaceholderText"/>
            </w:rPr>
            <w:t>Choose an item.</w:t>
          </w:r>
        </w:p>
      </w:docPartBody>
    </w:docPart>
    <w:docPart>
      <w:docPartPr>
        <w:name w:val="630D092ED11E451D9A105FBC3A99CDE2"/>
        <w:category>
          <w:name w:val="General"/>
          <w:gallery w:val="placeholder"/>
        </w:category>
        <w:types>
          <w:type w:val="bbPlcHdr"/>
        </w:types>
        <w:behaviors>
          <w:behavior w:val="content"/>
        </w:behaviors>
        <w:guid w:val="{DB9BB04F-C167-48C2-9A2C-F33390EE2F3C}"/>
      </w:docPartPr>
      <w:docPartBody>
        <w:p w:rsidR="00712114" w:rsidRDefault="007161B3" w:rsidP="007161B3">
          <w:pPr>
            <w:pStyle w:val="630D092ED11E451D9A105FBC3A99CDE2"/>
          </w:pPr>
          <w:r w:rsidRPr="00F87BE0">
            <w:rPr>
              <w:rStyle w:val="PlaceholderText"/>
            </w:rPr>
            <w:t>Choose an item.</w:t>
          </w:r>
        </w:p>
      </w:docPartBody>
    </w:docPart>
    <w:docPart>
      <w:docPartPr>
        <w:name w:val="79F597182A294611B2929CB00BFF81B4"/>
        <w:category>
          <w:name w:val="General"/>
          <w:gallery w:val="placeholder"/>
        </w:category>
        <w:types>
          <w:type w:val="bbPlcHdr"/>
        </w:types>
        <w:behaviors>
          <w:behavior w:val="content"/>
        </w:behaviors>
        <w:guid w:val="{C65DA2B2-210F-42E4-BACA-69EED0D8D3C5}"/>
      </w:docPartPr>
      <w:docPartBody>
        <w:p w:rsidR="00712114" w:rsidRDefault="007161B3" w:rsidP="007161B3">
          <w:pPr>
            <w:pStyle w:val="79F597182A294611B2929CB00BFF81B4"/>
          </w:pPr>
          <w:r w:rsidRPr="00F87BE0">
            <w:rPr>
              <w:rStyle w:val="PlaceholderText"/>
            </w:rPr>
            <w:t>Choose an item.</w:t>
          </w:r>
        </w:p>
      </w:docPartBody>
    </w:docPart>
    <w:docPart>
      <w:docPartPr>
        <w:name w:val="830F6C10A4A34FB6A6DA880F7A6E216D"/>
        <w:category>
          <w:name w:val="General"/>
          <w:gallery w:val="placeholder"/>
        </w:category>
        <w:types>
          <w:type w:val="bbPlcHdr"/>
        </w:types>
        <w:behaviors>
          <w:behavior w:val="content"/>
        </w:behaviors>
        <w:guid w:val="{89D054A0-2166-44C4-88DE-A47AF968D9A5}"/>
      </w:docPartPr>
      <w:docPartBody>
        <w:p w:rsidR="00712114" w:rsidRDefault="007161B3" w:rsidP="007161B3">
          <w:pPr>
            <w:pStyle w:val="830F6C10A4A34FB6A6DA880F7A6E216D"/>
          </w:pPr>
          <w:r w:rsidRPr="00F87BE0">
            <w:rPr>
              <w:rStyle w:val="PlaceholderText"/>
            </w:rPr>
            <w:t>Choose an item.</w:t>
          </w:r>
        </w:p>
      </w:docPartBody>
    </w:docPart>
    <w:docPart>
      <w:docPartPr>
        <w:name w:val="F41BE7AFE1BC446C89F3D3DCD2C2B7AC"/>
        <w:category>
          <w:name w:val="General"/>
          <w:gallery w:val="placeholder"/>
        </w:category>
        <w:types>
          <w:type w:val="bbPlcHdr"/>
        </w:types>
        <w:behaviors>
          <w:behavior w:val="content"/>
        </w:behaviors>
        <w:guid w:val="{94151934-06EB-4D48-9252-FA1693BE5323}"/>
      </w:docPartPr>
      <w:docPartBody>
        <w:p w:rsidR="00712114" w:rsidRDefault="007161B3" w:rsidP="007161B3">
          <w:pPr>
            <w:pStyle w:val="F41BE7AFE1BC446C89F3D3DCD2C2B7AC"/>
          </w:pPr>
          <w:r w:rsidRPr="00F87BE0">
            <w:rPr>
              <w:rStyle w:val="PlaceholderText"/>
            </w:rPr>
            <w:t>Choose an item.</w:t>
          </w:r>
        </w:p>
      </w:docPartBody>
    </w:docPart>
    <w:docPart>
      <w:docPartPr>
        <w:name w:val="03A7E91339C54422BB65AEA9854DD879"/>
        <w:category>
          <w:name w:val="General"/>
          <w:gallery w:val="placeholder"/>
        </w:category>
        <w:types>
          <w:type w:val="bbPlcHdr"/>
        </w:types>
        <w:behaviors>
          <w:behavior w:val="content"/>
        </w:behaviors>
        <w:guid w:val="{9AC02F62-309E-461E-B88A-ABC9A0B947EF}"/>
      </w:docPartPr>
      <w:docPartBody>
        <w:p w:rsidR="00712114" w:rsidRDefault="007161B3" w:rsidP="007161B3">
          <w:pPr>
            <w:pStyle w:val="03A7E91339C54422BB65AEA9854DD879"/>
          </w:pPr>
          <w:r w:rsidRPr="00F87BE0">
            <w:rPr>
              <w:rStyle w:val="PlaceholderText"/>
            </w:rPr>
            <w:t>Choose an item.</w:t>
          </w:r>
        </w:p>
      </w:docPartBody>
    </w:docPart>
    <w:docPart>
      <w:docPartPr>
        <w:name w:val="68A7E50536CC4B848F2AD94A10E05F53"/>
        <w:category>
          <w:name w:val="General"/>
          <w:gallery w:val="placeholder"/>
        </w:category>
        <w:types>
          <w:type w:val="bbPlcHdr"/>
        </w:types>
        <w:behaviors>
          <w:behavior w:val="content"/>
        </w:behaviors>
        <w:guid w:val="{661473A5-5FDC-496C-9D33-7848052D97F0}"/>
      </w:docPartPr>
      <w:docPartBody>
        <w:p w:rsidR="00712114" w:rsidRDefault="007161B3" w:rsidP="007161B3">
          <w:pPr>
            <w:pStyle w:val="68A7E50536CC4B848F2AD94A10E05F53"/>
          </w:pPr>
          <w:r w:rsidRPr="00F87BE0">
            <w:rPr>
              <w:rStyle w:val="PlaceholderText"/>
            </w:rPr>
            <w:t>Choose an item.</w:t>
          </w:r>
        </w:p>
      </w:docPartBody>
    </w:docPart>
    <w:docPart>
      <w:docPartPr>
        <w:name w:val="1261531F921D4F79BCBF90B17CEFB23B"/>
        <w:category>
          <w:name w:val="General"/>
          <w:gallery w:val="placeholder"/>
        </w:category>
        <w:types>
          <w:type w:val="bbPlcHdr"/>
        </w:types>
        <w:behaviors>
          <w:behavior w:val="content"/>
        </w:behaviors>
        <w:guid w:val="{DE2E2ADB-2BEC-4AFC-8AB9-11D32B1E8CFC}"/>
      </w:docPartPr>
      <w:docPartBody>
        <w:p w:rsidR="00712114" w:rsidRDefault="007161B3" w:rsidP="007161B3">
          <w:pPr>
            <w:pStyle w:val="1261531F921D4F79BCBF90B17CEFB23B"/>
          </w:pPr>
          <w:r w:rsidRPr="00F87BE0">
            <w:rPr>
              <w:rStyle w:val="PlaceholderText"/>
            </w:rPr>
            <w:t>Choose an item.</w:t>
          </w:r>
        </w:p>
      </w:docPartBody>
    </w:docPart>
    <w:docPart>
      <w:docPartPr>
        <w:name w:val="02FBB87E1F6E46E89AF136849EA943FA"/>
        <w:category>
          <w:name w:val="General"/>
          <w:gallery w:val="placeholder"/>
        </w:category>
        <w:types>
          <w:type w:val="bbPlcHdr"/>
        </w:types>
        <w:behaviors>
          <w:behavior w:val="content"/>
        </w:behaviors>
        <w:guid w:val="{A2D59520-C645-4E7B-A1E4-4A9834E3A397}"/>
      </w:docPartPr>
      <w:docPartBody>
        <w:p w:rsidR="00712114" w:rsidRDefault="007161B3" w:rsidP="007161B3">
          <w:pPr>
            <w:pStyle w:val="02FBB87E1F6E46E89AF136849EA943FA"/>
          </w:pPr>
          <w:r w:rsidRPr="00F87BE0">
            <w:rPr>
              <w:rStyle w:val="PlaceholderText"/>
            </w:rPr>
            <w:t>Choose an item.</w:t>
          </w:r>
        </w:p>
      </w:docPartBody>
    </w:docPart>
    <w:docPart>
      <w:docPartPr>
        <w:name w:val="4BAE98C539BC4C6F823233F7FEAF14B5"/>
        <w:category>
          <w:name w:val="General"/>
          <w:gallery w:val="placeholder"/>
        </w:category>
        <w:types>
          <w:type w:val="bbPlcHdr"/>
        </w:types>
        <w:behaviors>
          <w:behavior w:val="content"/>
        </w:behaviors>
        <w:guid w:val="{20F7E802-B9C5-4923-BEB2-B9BC030F74E3}"/>
      </w:docPartPr>
      <w:docPartBody>
        <w:p w:rsidR="00712114" w:rsidRDefault="007161B3" w:rsidP="007161B3">
          <w:pPr>
            <w:pStyle w:val="4BAE98C539BC4C6F823233F7FEAF14B5"/>
          </w:pPr>
          <w:r w:rsidRPr="00F87BE0">
            <w:rPr>
              <w:rStyle w:val="PlaceholderText"/>
            </w:rPr>
            <w:t>Choose an item.</w:t>
          </w:r>
        </w:p>
      </w:docPartBody>
    </w:docPart>
    <w:docPart>
      <w:docPartPr>
        <w:name w:val="F507FA249C944A8F992E0CDF2BBACD2F"/>
        <w:category>
          <w:name w:val="General"/>
          <w:gallery w:val="placeholder"/>
        </w:category>
        <w:types>
          <w:type w:val="bbPlcHdr"/>
        </w:types>
        <w:behaviors>
          <w:behavior w:val="content"/>
        </w:behaviors>
        <w:guid w:val="{59F167E4-767A-46CC-BCA6-397FDC009B64}"/>
      </w:docPartPr>
      <w:docPartBody>
        <w:p w:rsidR="00712114" w:rsidRDefault="007161B3" w:rsidP="007161B3">
          <w:pPr>
            <w:pStyle w:val="F507FA249C944A8F992E0CDF2BBACD2F"/>
          </w:pPr>
          <w:r w:rsidRPr="00F87BE0">
            <w:rPr>
              <w:rStyle w:val="PlaceholderText"/>
            </w:rPr>
            <w:t>Choose an item.</w:t>
          </w:r>
        </w:p>
      </w:docPartBody>
    </w:docPart>
    <w:docPart>
      <w:docPartPr>
        <w:name w:val="B6225D8ABDBA4F2BA9F273D65A10658D"/>
        <w:category>
          <w:name w:val="General"/>
          <w:gallery w:val="placeholder"/>
        </w:category>
        <w:types>
          <w:type w:val="bbPlcHdr"/>
        </w:types>
        <w:behaviors>
          <w:behavior w:val="content"/>
        </w:behaviors>
        <w:guid w:val="{C33259E7-FA0A-43FB-945A-11FCE4D5AC2A}"/>
      </w:docPartPr>
      <w:docPartBody>
        <w:p w:rsidR="00712114" w:rsidRDefault="007161B3" w:rsidP="007161B3">
          <w:pPr>
            <w:pStyle w:val="B6225D8ABDBA4F2BA9F273D65A10658D"/>
          </w:pPr>
          <w:r w:rsidRPr="00F87BE0">
            <w:rPr>
              <w:rStyle w:val="PlaceholderText"/>
            </w:rPr>
            <w:t>Choose an item.</w:t>
          </w:r>
        </w:p>
      </w:docPartBody>
    </w:docPart>
    <w:docPart>
      <w:docPartPr>
        <w:name w:val="6CF586010CD3452D97D1C8C77A6492BD"/>
        <w:category>
          <w:name w:val="General"/>
          <w:gallery w:val="placeholder"/>
        </w:category>
        <w:types>
          <w:type w:val="bbPlcHdr"/>
        </w:types>
        <w:behaviors>
          <w:behavior w:val="content"/>
        </w:behaviors>
        <w:guid w:val="{FE589733-1CA5-487E-B6C0-87BDB38CA4E2}"/>
      </w:docPartPr>
      <w:docPartBody>
        <w:p w:rsidR="00712114" w:rsidRDefault="007161B3" w:rsidP="007161B3">
          <w:pPr>
            <w:pStyle w:val="6CF586010CD3452D97D1C8C77A6492BD"/>
          </w:pPr>
          <w:r w:rsidRPr="00F87BE0">
            <w:rPr>
              <w:rStyle w:val="PlaceholderText"/>
            </w:rPr>
            <w:t>Choose an item.</w:t>
          </w:r>
        </w:p>
      </w:docPartBody>
    </w:docPart>
    <w:docPart>
      <w:docPartPr>
        <w:name w:val="7471EDBEF7EC4753984FE3A4BDBA16BA"/>
        <w:category>
          <w:name w:val="General"/>
          <w:gallery w:val="placeholder"/>
        </w:category>
        <w:types>
          <w:type w:val="bbPlcHdr"/>
        </w:types>
        <w:behaviors>
          <w:behavior w:val="content"/>
        </w:behaviors>
        <w:guid w:val="{172992DD-FF29-4F7A-B035-1951647D7D1C}"/>
      </w:docPartPr>
      <w:docPartBody>
        <w:p w:rsidR="00712114" w:rsidRDefault="007161B3" w:rsidP="007161B3">
          <w:pPr>
            <w:pStyle w:val="7471EDBEF7EC4753984FE3A4BDBA16BA"/>
          </w:pPr>
          <w:r w:rsidRPr="00F87BE0">
            <w:rPr>
              <w:rStyle w:val="PlaceholderText"/>
            </w:rPr>
            <w:t>Choose an item.</w:t>
          </w:r>
        </w:p>
      </w:docPartBody>
    </w:docPart>
    <w:docPart>
      <w:docPartPr>
        <w:name w:val="15480CC1C1CA4FC5913BD0D13D1C807D"/>
        <w:category>
          <w:name w:val="General"/>
          <w:gallery w:val="placeholder"/>
        </w:category>
        <w:types>
          <w:type w:val="bbPlcHdr"/>
        </w:types>
        <w:behaviors>
          <w:behavior w:val="content"/>
        </w:behaviors>
        <w:guid w:val="{89AC629E-F02F-462E-A346-00ABBFCADBC5}"/>
      </w:docPartPr>
      <w:docPartBody>
        <w:p w:rsidR="00712114" w:rsidRDefault="007161B3" w:rsidP="007161B3">
          <w:pPr>
            <w:pStyle w:val="15480CC1C1CA4FC5913BD0D13D1C807D"/>
          </w:pPr>
          <w:r w:rsidRPr="00F87BE0">
            <w:rPr>
              <w:rStyle w:val="PlaceholderText"/>
            </w:rPr>
            <w:t>Choose an item.</w:t>
          </w:r>
        </w:p>
      </w:docPartBody>
    </w:docPart>
    <w:docPart>
      <w:docPartPr>
        <w:name w:val="FA4B2DCD9D254AE4AC9C5CDF5C78A945"/>
        <w:category>
          <w:name w:val="General"/>
          <w:gallery w:val="placeholder"/>
        </w:category>
        <w:types>
          <w:type w:val="bbPlcHdr"/>
        </w:types>
        <w:behaviors>
          <w:behavior w:val="content"/>
        </w:behaviors>
        <w:guid w:val="{AA810EC6-CDD8-4469-AD18-6794D9DE24AB}"/>
      </w:docPartPr>
      <w:docPartBody>
        <w:p w:rsidR="00712114" w:rsidRDefault="007161B3" w:rsidP="007161B3">
          <w:pPr>
            <w:pStyle w:val="FA4B2DCD9D254AE4AC9C5CDF5C78A945"/>
          </w:pPr>
          <w:r w:rsidRPr="00F87BE0">
            <w:rPr>
              <w:rStyle w:val="PlaceholderText"/>
            </w:rPr>
            <w:t>Choose an item.</w:t>
          </w:r>
        </w:p>
      </w:docPartBody>
    </w:docPart>
    <w:docPart>
      <w:docPartPr>
        <w:name w:val="7B2E37A344DD43EE89DA7B4FCCC1ECC4"/>
        <w:category>
          <w:name w:val="General"/>
          <w:gallery w:val="placeholder"/>
        </w:category>
        <w:types>
          <w:type w:val="bbPlcHdr"/>
        </w:types>
        <w:behaviors>
          <w:behavior w:val="content"/>
        </w:behaviors>
        <w:guid w:val="{A91ABF96-9E93-4B93-B23E-A85630DA02EC}"/>
      </w:docPartPr>
      <w:docPartBody>
        <w:p w:rsidR="00712114" w:rsidRDefault="007161B3" w:rsidP="007161B3">
          <w:pPr>
            <w:pStyle w:val="7B2E37A344DD43EE89DA7B4FCCC1ECC4"/>
          </w:pPr>
          <w:r w:rsidRPr="00F87BE0">
            <w:rPr>
              <w:rStyle w:val="PlaceholderText"/>
            </w:rPr>
            <w:t>Choose an item.</w:t>
          </w:r>
        </w:p>
      </w:docPartBody>
    </w:docPart>
    <w:docPart>
      <w:docPartPr>
        <w:name w:val="140251F8A20040B9BC3CCF69D581371E"/>
        <w:category>
          <w:name w:val="General"/>
          <w:gallery w:val="placeholder"/>
        </w:category>
        <w:types>
          <w:type w:val="bbPlcHdr"/>
        </w:types>
        <w:behaviors>
          <w:behavior w:val="content"/>
        </w:behaviors>
        <w:guid w:val="{B3A8F57F-1A00-456A-BE4D-94C7390D84D8}"/>
      </w:docPartPr>
      <w:docPartBody>
        <w:p w:rsidR="00712114" w:rsidRDefault="007161B3" w:rsidP="007161B3">
          <w:pPr>
            <w:pStyle w:val="140251F8A20040B9BC3CCF69D581371E"/>
          </w:pPr>
          <w:r w:rsidRPr="00F87BE0">
            <w:rPr>
              <w:rStyle w:val="PlaceholderText"/>
            </w:rPr>
            <w:t>Choose an item.</w:t>
          </w:r>
        </w:p>
      </w:docPartBody>
    </w:docPart>
    <w:docPart>
      <w:docPartPr>
        <w:name w:val="E6788169A9444672B2DDF5A736F62DA6"/>
        <w:category>
          <w:name w:val="General"/>
          <w:gallery w:val="placeholder"/>
        </w:category>
        <w:types>
          <w:type w:val="bbPlcHdr"/>
        </w:types>
        <w:behaviors>
          <w:behavior w:val="content"/>
        </w:behaviors>
        <w:guid w:val="{D68EE426-A9A6-4CEB-904B-BE0557D56421}"/>
      </w:docPartPr>
      <w:docPartBody>
        <w:p w:rsidR="00712114" w:rsidRDefault="007161B3" w:rsidP="007161B3">
          <w:pPr>
            <w:pStyle w:val="E6788169A9444672B2DDF5A736F62DA6"/>
          </w:pPr>
          <w:r w:rsidRPr="00F87BE0">
            <w:rPr>
              <w:rStyle w:val="PlaceholderText"/>
            </w:rPr>
            <w:t>Choose an item.</w:t>
          </w:r>
        </w:p>
      </w:docPartBody>
    </w:docPart>
    <w:docPart>
      <w:docPartPr>
        <w:name w:val="47B313F0747B4BA8AFD2ABE8677B5479"/>
        <w:category>
          <w:name w:val="General"/>
          <w:gallery w:val="placeholder"/>
        </w:category>
        <w:types>
          <w:type w:val="bbPlcHdr"/>
        </w:types>
        <w:behaviors>
          <w:behavior w:val="content"/>
        </w:behaviors>
        <w:guid w:val="{ECDEA32F-0D3C-432B-8FF7-E3512A9DBA38}"/>
      </w:docPartPr>
      <w:docPartBody>
        <w:p w:rsidR="00712114" w:rsidRDefault="007161B3" w:rsidP="007161B3">
          <w:pPr>
            <w:pStyle w:val="47B313F0747B4BA8AFD2ABE8677B5479"/>
          </w:pPr>
          <w:r w:rsidRPr="00F87BE0">
            <w:rPr>
              <w:rStyle w:val="PlaceholderText"/>
            </w:rPr>
            <w:t>Choose an item.</w:t>
          </w:r>
        </w:p>
      </w:docPartBody>
    </w:docPart>
    <w:docPart>
      <w:docPartPr>
        <w:name w:val="B719336D12CE456BB410037315CB7957"/>
        <w:category>
          <w:name w:val="General"/>
          <w:gallery w:val="placeholder"/>
        </w:category>
        <w:types>
          <w:type w:val="bbPlcHdr"/>
        </w:types>
        <w:behaviors>
          <w:behavior w:val="content"/>
        </w:behaviors>
        <w:guid w:val="{7A7D4803-FC1E-4BAD-8895-5C2B212E5710}"/>
      </w:docPartPr>
      <w:docPartBody>
        <w:p w:rsidR="00712114" w:rsidRDefault="007161B3" w:rsidP="007161B3">
          <w:pPr>
            <w:pStyle w:val="B719336D12CE456BB410037315CB7957"/>
          </w:pPr>
          <w:r w:rsidRPr="00F87BE0">
            <w:rPr>
              <w:rStyle w:val="PlaceholderText"/>
            </w:rPr>
            <w:t>Choose an item.</w:t>
          </w:r>
        </w:p>
      </w:docPartBody>
    </w:docPart>
    <w:docPart>
      <w:docPartPr>
        <w:name w:val="26CC94759B5B4A93B817A26EE232D0AB"/>
        <w:category>
          <w:name w:val="General"/>
          <w:gallery w:val="placeholder"/>
        </w:category>
        <w:types>
          <w:type w:val="bbPlcHdr"/>
        </w:types>
        <w:behaviors>
          <w:behavior w:val="content"/>
        </w:behaviors>
        <w:guid w:val="{ED3234F9-12C0-4D92-872A-9FFB633A4547}"/>
      </w:docPartPr>
      <w:docPartBody>
        <w:p w:rsidR="00712114" w:rsidRDefault="007161B3" w:rsidP="007161B3">
          <w:pPr>
            <w:pStyle w:val="26CC94759B5B4A93B817A26EE232D0AB"/>
          </w:pPr>
          <w:r w:rsidRPr="00F87BE0">
            <w:rPr>
              <w:rStyle w:val="PlaceholderText"/>
            </w:rPr>
            <w:t>Choose an item.</w:t>
          </w:r>
        </w:p>
      </w:docPartBody>
    </w:docPart>
    <w:docPart>
      <w:docPartPr>
        <w:name w:val="714878598B5B40E49918E46792E50A55"/>
        <w:category>
          <w:name w:val="General"/>
          <w:gallery w:val="placeholder"/>
        </w:category>
        <w:types>
          <w:type w:val="bbPlcHdr"/>
        </w:types>
        <w:behaviors>
          <w:behavior w:val="content"/>
        </w:behaviors>
        <w:guid w:val="{83404B36-7DD1-4788-9208-E72D8AD3A5B6}"/>
      </w:docPartPr>
      <w:docPartBody>
        <w:p w:rsidR="00712114" w:rsidRDefault="007161B3" w:rsidP="007161B3">
          <w:pPr>
            <w:pStyle w:val="714878598B5B40E49918E46792E50A55"/>
          </w:pPr>
          <w:r w:rsidRPr="00F87BE0">
            <w:rPr>
              <w:rStyle w:val="PlaceholderText"/>
            </w:rPr>
            <w:t>Choose an item.</w:t>
          </w:r>
        </w:p>
      </w:docPartBody>
    </w:docPart>
    <w:docPart>
      <w:docPartPr>
        <w:name w:val="3E64C2D21343448E9A6BC054A1BF49D7"/>
        <w:category>
          <w:name w:val="General"/>
          <w:gallery w:val="placeholder"/>
        </w:category>
        <w:types>
          <w:type w:val="bbPlcHdr"/>
        </w:types>
        <w:behaviors>
          <w:behavior w:val="content"/>
        </w:behaviors>
        <w:guid w:val="{356AE612-22F4-4BEE-8D8A-F15F0621413B}"/>
      </w:docPartPr>
      <w:docPartBody>
        <w:p w:rsidR="00712114" w:rsidRDefault="007161B3" w:rsidP="007161B3">
          <w:pPr>
            <w:pStyle w:val="3E64C2D21343448E9A6BC054A1BF49D7"/>
          </w:pPr>
          <w:r w:rsidRPr="00F87BE0">
            <w:rPr>
              <w:rStyle w:val="PlaceholderText"/>
            </w:rPr>
            <w:t>Choose an item.</w:t>
          </w:r>
        </w:p>
      </w:docPartBody>
    </w:docPart>
    <w:docPart>
      <w:docPartPr>
        <w:name w:val="B5CDAA034CDF4C7192062288CC94F54F"/>
        <w:category>
          <w:name w:val="General"/>
          <w:gallery w:val="placeholder"/>
        </w:category>
        <w:types>
          <w:type w:val="bbPlcHdr"/>
        </w:types>
        <w:behaviors>
          <w:behavior w:val="content"/>
        </w:behaviors>
        <w:guid w:val="{15562751-6673-439D-AC7F-E0B722D67763}"/>
      </w:docPartPr>
      <w:docPartBody>
        <w:p w:rsidR="00712114" w:rsidRDefault="007161B3" w:rsidP="007161B3">
          <w:pPr>
            <w:pStyle w:val="B5CDAA034CDF4C7192062288CC94F54F"/>
          </w:pPr>
          <w:r w:rsidRPr="003A71FA">
            <w:rPr>
              <w:rStyle w:val="PlaceholderText"/>
            </w:rPr>
            <w:t>Choose an item.</w:t>
          </w:r>
        </w:p>
      </w:docPartBody>
    </w:docPart>
    <w:docPart>
      <w:docPartPr>
        <w:name w:val="E8B03123C4A4419D9B018C22E2E44954"/>
        <w:category>
          <w:name w:val="General"/>
          <w:gallery w:val="placeholder"/>
        </w:category>
        <w:types>
          <w:type w:val="bbPlcHdr"/>
        </w:types>
        <w:behaviors>
          <w:behavior w:val="content"/>
        </w:behaviors>
        <w:guid w:val="{4A117B05-D2B2-448F-8365-4A78165183DE}"/>
      </w:docPartPr>
      <w:docPartBody>
        <w:p w:rsidR="00712114" w:rsidRDefault="007161B3" w:rsidP="007161B3">
          <w:pPr>
            <w:pStyle w:val="E8B03123C4A4419D9B018C22E2E44954"/>
          </w:pPr>
          <w:r w:rsidRPr="003A71FA">
            <w:rPr>
              <w:rStyle w:val="PlaceholderText"/>
            </w:rPr>
            <w:t>Choose an item.</w:t>
          </w:r>
        </w:p>
      </w:docPartBody>
    </w:docPart>
    <w:docPart>
      <w:docPartPr>
        <w:name w:val="2DB401A641FB497CBF285E72786DA183"/>
        <w:category>
          <w:name w:val="General"/>
          <w:gallery w:val="placeholder"/>
        </w:category>
        <w:types>
          <w:type w:val="bbPlcHdr"/>
        </w:types>
        <w:behaviors>
          <w:behavior w:val="content"/>
        </w:behaviors>
        <w:guid w:val="{5B484AA1-2329-4FD7-B365-54B676D4BD3A}"/>
      </w:docPartPr>
      <w:docPartBody>
        <w:p w:rsidR="00712114" w:rsidRDefault="007161B3" w:rsidP="007161B3">
          <w:pPr>
            <w:pStyle w:val="2DB401A641FB497CBF285E72786DA183"/>
          </w:pPr>
          <w:r w:rsidRPr="003A71FA">
            <w:rPr>
              <w:rStyle w:val="PlaceholderText"/>
            </w:rPr>
            <w:t>Choose an item.</w:t>
          </w:r>
        </w:p>
      </w:docPartBody>
    </w:docPart>
    <w:docPart>
      <w:docPartPr>
        <w:name w:val="127771C6282F46BF8421CFE85CF809EF"/>
        <w:category>
          <w:name w:val="General"/>
          <w:gallery w:val="placeholder"/>
        </w:category>
        <w:types>
          <w:type w:val="bbPlcHdr"/>
        </w:types>
        <w:behaviors>
          <w:behavior w:val="content"/>
        </w:behaviors>
        <w:guid w:val="{44968C93-A31C-4267-8BEE-93DA15557A44}"/>
      </w:docPartPr>
      <w:docPartBody>
        <w:p w:rsidR="00712114" w:rsidRDefault="007161B3" w:rsidP="007161B3">
          <w:pPr>
            <w:pStyle w:val="127771C6282F46BF8421CFE85CF809EF"/>
          </w:pPr>
          <w:r w:rsidRPr="003A71FA">
            <w:rPr>
              <w:rStyle w:val="PlaceholderText"/>
            </w:rPr>
            <w:t>Choose an item.</w:t>
          </w:r>
        </w:p>
      </w:docPartBody>
    </w:docPart>
    <w:docPart>
      <w:docPartPr>
        <w:name w:val="2FE7D665EDD748C0A8FD8D6F04A6DCE2"/>
        <w:category>
          <w:name w:val="General"/>
          <w:gallery w:val="placeholder"/>
        </w:category>
        <w:types>
          <w:type w:val="bbPlcHdr"/>
        </w:types>
        <w:behaviors>
          <w:behavior w:val="content"/>
        </w:behaviors>
        <w:guid w:val="{C2B6A157-62BE-4D04-8C7B-2BE320C5B782}"/>
      </w:docPartPr>
      <w:docPartBody>
        <w:p w:rsidR="00712114" w:rsidRDefault="007161B3" w:rsidP="007161B3">
          <w:pPr>
            <w:pStyle w:val="2FE7D665EDD748C0A8FD8D6F04A6DCE2"/>
          </w:pPr>
          <w:r w:rsidRPr="003A71FA">
            <w:rPr>
              <w:rStyle w:val="PlaceholderText"/>
            </w:rPr>
            <w:t>Choose an item.</w:t>
          </w:r>
        </w:p>
      </w:docPartBody>
    </w:docPart>
    <w:docPart>
      <w:docPartPr>
        <w:name w:val="491BED5A71874D47839321AB9B6C7CAA"/>
        <w:category>
          <w:name w:val="General"/>
          <w:gallery w:val="placeholder"/>
        </w:category>
        <w:types>
          <w:type w:val="bbPlcHdr"/>
        </w:types>
        <w:behaviors>
          <w:behavior w:val="content"/>
        </w:behaviors>
        <w:guid w:val="{E6FB6286-C338-4E48-8CD3-B19C01F52F49}"/>
      </w:docPartPr>
      <w:docPartBody>
        <w:p w:rsidR="00712114" w:rsidRDefault="007161B3" w:rsidP="007161B3">
          <w:pPr>
            <w:pStyle w:val="491BED5A71874D47839321AB9B6C7CAA"/>
          </w:pPr>
          <w:r w:rsidRPr="003A71FA">
            <w:rPr>
              <w:rStyle w:val="PlaceholderText"/>
            </w:rPr>
            <w:t>Choose an item.</w:t>
          </w:r>
        </w:p>
      </w:docPartBody>
    </w:docPart>
    <w:docPart>
      <w:docPartPr>
        <w:name w:val="C18BE9B62BD44F3596E5E4DD65EFF15A"/>
        <w:category>
          <w:name w:val="General"/>
          <w:gallery w:val="placeholder"/>
        </w:category>
        <w:types>
          <w:type w:val="bbPlcHdr"/>
        </w:types>
        <w:behaviors>
          <w:behavior w:val="content"/>
        </w:behaviors>
        <w:guid w:val="{6177C825-1679-428A-B521-174909D26C22}"/>
      </w:docPartPr>
      <w:docPartBody>
        <w:p w:rsidR="00712114" w:rsidRDefault="007161B3" w:rsidP="007161B3">
          <w:pPr>
            <w:pStyle w:val="C18BE9B62BD44F3596E5E4DD65EFF15A"/>
          </w:pPr>
          <w:r w:rsidRPr="003A71FA">
            <w:rPr>
              <w:rStyle w:val="PlaceholderText"/>
            </w:rPr>
            <w:t>Choose an item.</w:t>
          </w:r>
        </w:p>
      </w:docPartBody>
    </w:docPart>
    <w:docPart>
      <w:docPartPr>
        <w:name w:val="D9B1096AA06047A5BD70AB503761BE31"/>
        <w:category>
          <w:name w:val="General"/>
          <w:gallery w:val="placeholder"/>
        </w:category>
        <w:types>
          <w:type w:val="bbPlcHdr"/>
        </w:types>
        <w:behaviors>
          <w:behavior w:val="content"/>
        </w:behaviors>
        <w:guid w:val="{7FE6363A-B194-4FEF-8555-2E292FD4B2A7}"/>
      </w:docPartPr>
      <w:docPartBody>
        <w:p w:rsidR="00712114" w:rsidRDefault="007161B3" w:rsidP="007161B3">
          <w:pPr>
            <w:pStyle w:val="D9B1096AA06047A5BD70AB503761BE31"/>
          </w:pPr>
          <w:r w:rsidRPr="003A71FA">
            <w:rPr>
              <w:rStyle w:val="PlaceholderText"/>
            </w:rPr>
            <w:t>Choose an item.</w:t>
          </w:r>
        </w:p>
      </w:docPartBody>
    </w:docPart>
    <w:docPart>
      <w:docPartPr>
        <w:name w:val="87B4E7F02DD442329474CAAE8F477E99"/>
        <w:category>
          <w:name w:val="General"/>
          <w:gallery w:val="placeholder"/>
        </w:category>
        <w:types>
          <w:type w:val="bbPlcHdr"/>
        </w:types>
        <w:behaviors>
          <w:behavior w:val="content"/>
        </w:behaviors>
        <w:guid w:val="{CC928787-70AC-4140-B7BE-9A9A65AD2948}"/>
      </w:docPartPr>
      <w:docPartBody>
        <w:p w:rsidR="00712114" w:rsidRDefault="007161B3" w:rsidP="007161B3">
          <w:pPr>
            <w:pStyle w:val="87B4E7F02DD442329474CAAE8F477E99"/>
          </w:pPr>
          <w:r w:rsidRPr="003A71FA">
            <w:rPr>
              <w:rStyle w:val="PlaceholderText"/>
            </w:rPr>
            <w:t>Choose an item.</w:t>
          </w:r>
        </w:p>
      </w:docPartBody>
    </w:docPart>
    <w:docPart>
      <w:docPartPr>
        <w:name w:val="EF8A5EBFF07E426DA30DB2F347C7E140"/>
        <w:category>
          <w:name w:val="General"/>
          <w:gallery w:val="placeholder"/>
        </w:category>
        <w:types>
          <w:type w:val="bbPlcHdr"/>
        </w:types>
        <w:behaviors>
          <w:behavior w:val="content"/>
        </w:behaviors>
        <w:guid w:val="{CE7E6F60-200A-4A1B-A120-09FF14C0516F}"/>
      </w:docPartPr>
      <w:docPartBody>
        <w:p w:rsidR="00712114" w:rsidRDefault="007161B3" w:rsidP="007161B3">
          <w:pPr>
            <w:pStyle w:val="EF8A5EBFF07E426DA30DB2F347C7E140"/>
          </w:pPr>
          <w:r w:rsidRPr="003A71FA">
            <w:rPr>
              <w:rStyle w:val="PlaceholderText"/>
            </w:rPr>
            <w:t>Choose an item.</w:t>
          </w:r>
        </w:p>
      </w:docPartBody>
    </w:docPart>
    <w:docPart>
      <w:docPartPr>
        <w:name w:val="DEE28958F2AB446BAA846F50A932EB25"/>
        <w:category>
          <w:name w:val="General"/>
          <w:gallery w:val="placeholder"/>
        </w:category>
        <w:types>
          <w:type w:val="bbPlcHdr"/>
        </w:types>
        <w:behaviors>
          <w:behavior w:val="content"/>
        </w:behaviors>
        <w:guid w:val="{FBDB14C9-12ED-4B36-9E3A-EB8EDD28939A}"/>
      </w:docPartPr>
      <w:docPartBody>
        <w:p w:rsidR="00712114" w:rsidRDefault="007161B3" w:rsidP="007161B3">
          <w:pPr>
            <w:pStyle w:val="DEE28958F2AB446BAA846F50A932EB25"/>
          </w:pPr>
          <w:r w:rsidRPr="003A71FA">
            <w:rPr>
              <w:rStyle w:val="PlaceholderText"/>
            </w:rPr>
            <w:t>Choose an item.</w:t>
          </w:r>
        </w:p>
      </w:docPartBody>
    </w:docPart>
    <w:docPart>
      <w:docPartPr>
        <w:name w:val="A0D981D597FB4A5DB62644316E8D119D"/>
        <w:category>
          <w:name w:val="General"/>
          <w:gallery w:val="placeholder"/>
        </w:category>
        <w:types>
          <w:type w:val="bbPlcHdr"/>
        </w:types>
        <w:behaviors>
          <w:behavior w:val="content"/>
        </w:behaviors>
        <w:guid w:val="{1A2C288F-98F2-4F58-87D5-64851A50BED1}"/>
      </w:docPartPr>
      <w:docPartBody>
        <w:p w:rsidR="00712114" w:rsidRDefault="007161B3" w:rsidP="007161B3">
          <w:pPr>
            <w:pStyle w:val="A0D981D597FB4A5DB62644316E8D119D"/>
          </w:pPr>
          <w:r w:rsidRPr="003A71FA">
            <w:rPr>
              <w:rStyle w:val="PlaceholderText"/>
            </w:rPr>
            <w:t>Choose an item.</w:t>
          </w:r>
        </w:p>
      </w:docPartBody>
    </w:docPart>
    <w:docPart>
      <w:docPartPr>
        <w:name w:val="BEB59189B710405285B27D1092CAD0F4"/>
        <w:category>
          <w:name w:val="General"/>
          <w:gallery w:val="placeholder"/>
        </w:category>
        <w:types>
          <w:type w:val="bbPlcHdr"/>
        </w:types>
        <w:behaviors>
          <w:behavior w:val="content"/>
        </w:behaviors>
        <w:guid w:val="{B49E4BEF-9BE4-4DCA-A103-72AAB0E179E3}"/>
      </w:docPartPr>
      <w:docPartBody>
        <w:p w:rsidR="00712114" w:rsidRDefault="007161B3" w:rsidP="007161B3">
          <w:pPr>
            <w:pStyle w:val="BEB59189B710405285B27D1092CAD0F4"/>
          </w:pPr>
          <w:r w:rsidRPr="00F87BE0">
            <w:rPr>
              <w:rStyle w:val="PlaceholderText"/>
            </w:rPr>
            <w:t>Choose an item.</w:t>
          </w:r>
        </w:p>
      </w:docPartBody>
    </w:docPart>
    <w:docPart>
      <w:docPartPr>
        <w:name w:val="907379E421524FDFA304D0064F0CE4E5"/>
        <w:category>
          <w:name w:val="General"/>
          <w:gallery w:val="placeholder"/>
        </w:category>
        <w:types>
          <w:type w:val="bbPlcHdr"/>
        </w:types>
        <w:behaviors>
          <w:behavior w:val="content"/>
        </w:behaviors>
        <w:guid w:val="{B88A3709-8C4F-45E8-83E6-0D61961E41BA}"/>
      </w:docPartPr>
      <w:docPartBody>
        <w:p w:rsidR="00712114" w:rsidRDefault="007161B3" w:rsidP="007161B3">
          <w:pPr>
            <w:pStyle w:val="907379E421524FDFA304D0064F0CE4E5"/>
          </w:pPr>
          <w:r w:rsidRPr="00F87BE0">
            <w:rPr>
              <w:rStyle w:val="PlaceholderText"/>
            </w:rPr>
            <w:t>Choose an item.</w:t>
          </w:r>
        </w:p>
      </w:docPartBody>
    </w:docPart>
    <w:docPart>
      <w:docPartPr>
        <w:name w:val="17051BA6D672484D918AA8F4DA8A31F7"/>
        <w:category>
          <w:name w:val="General"/>
          <w:gallery w:val="placeholder"/>
        </w:category>
        <w:types>
          <w:type w:val="bbPlcHdr"/>
        </w:types>
        <w:behaviors>
          <w:behavior w:val="content"/>
        </w:behaviors>
        <w:guid w:val="{660C4DD3-FE2C-4948-948E-446D04ADCAD2}"/>
      </w:docPartPr>
      <w:docPartBody>
        <w:p w:rsidR="00712114" w:rsidRDefault="007161B3" w:rsidP="007161B3">
          <w:pPr>
            <w:pStyle w:val="17051BA6D672484D918AA8F4DA8A31F7"/>
          </w:pPr>
          <w:r w:rsidRPr="003A71FA">
            <w:rPr>
              <w:rStyle w:val="PlaceholderText"/>
            </w:rPr>
            <w:t>Choose an item.</w:t>
          </w:r>
        </w:p>
      </w:docPartBody>
    </w:docPart>
    <w:docPart>
      <w:docPartPr>
        <w:name w:val="069A88D294864E03B16A6F85AC302B4A"/>
        <w:category>
          <w:name w:val="General"/>
          <w:gallery w:val="placeholder"/>
        </w:category>
        <w:types>
          <w:type w:val="bbPlcHdr"/>
        </w:types>
        <w:behaviors>
          <w:behavior w:val="content"/>
        </w:behaviors>
        <w:guid w:val="{CDEC2F4B-47F7-4E72-889B-22F2458F7C7E}"/>
      </w:docPartPr>
      <w:docPartBody>
        <w:p w:rsidR="00712114" w:rsidRDefault="007161B3" w:rsidP="007161B3">
          <w:pPr>
            <w:pStyle w:val="069A88D294864E03B16A6F85AC302B4A"/>
          </w:pPr>
          <w:r w:rsidRPr="00F87BE0">
            <w:rPr>
              <w:rStyle w:val="PlaceholderText"/>
            </w:rPr>
            <w:t>Choose an item.</w:t>
          </w:r>
        </w:p>
      </w:docPartBody>
    </w:docPart>
    <w:docPart>
      <w:docPartPr>
        <w:name w:val="929D9144A6CD4251BBD314742F068ADE"/>
        <w:category>
          <w:name w:val="General"/>
          <w:gallery w:val="placeholder"/>
        </w:category>
        <w:types>
          <w:type w:val="bbPlcHdr"/>
        </w:types>
        <w:behaviors>
          <w:behavior w:val="content"/>
        </w:behaviors>
        <w:guid w:val="{119CB7DC-C697-4551-B27C-CEE6AB4BE3A3}"/>
      </w:docPartPr>
      <w:docPartBody>
        <w:p w:rsidR="00712114" w:rsidRDefault="007161B3" w:rsidP="007161B3">
          <w:pPr>
            <w:pStyle w:val="929D9144A6CD4251BBD314742F068ADE"/>
          </w:pPr>
          <w:r w:rsidRPr="00F87BE0">
            <w:rPr>
              <w:rStyle w:val="PlaceholderText"/>
            </w:rPr>
            <w:t>Choose an item.</w:t>
          </w:r>
        </w:p>
      </w:docPartBody>
    </w:docPart>
    <w:docPart>
      <w:docPartPr>
        <w:name w:val="09DE9508CFEE426D94E787C9CA480B06"/>
        <w:category>
          <w:name w:val="General"/>
          <w:gallery w:val="placeholder"/>
        </w:category>
        <w:types>
          <w:type w:val="bbPlcHdr"/>
        </w:types>
        <w:behaviors>
          <w:behavior w:val="content"/>
        </w:behaviors>
        <w:guid w:val="{DB011230-CC56-4DE3-9117-0FB1C5AF140C}"/>
      </w:docPartPr>
      <w:docPartBody>
        <w:p w:rsidR="00712114" w:rsidRDefault="007161B3" w:rsidP="007161B3">
          <w:pPr>
            <w:pStyle w:val="09DE9508CFEE426D94E787C9CA480B06"/>
          </w:pPr>
          <w:r w:rsidRPr="003A71FA">
            <w:rPr>
              <w:rStyle w:val="PlaceholderText"/>
            </w:rPr>
            <w:t>Choose an item.</w:t>
          </w:r>
        </w:p>
      </w:docPartBody>
    </w:docPart>
    <w:docPart>
      <w:docPartPr>
        <w:name w:val="D4A8E9BD09E54F77AC1DA87CFAD549FF"/>
        <w:category>
          <w:name w:val="General"/>
          <w:gallery w:val="placeholder"/>
        </w:category>
        <w:types>
          <w:type w:val="bbPlcHdr"/>
        </w:types>
        <w:behaviors>
          <w:behavior w:val="content"/>
        </w:behaviors>
        <w:guid w:val="{16D3EFBC-BD86-4579-8917-CA24E1D9294B}"/>
      </w:docPartPr>
      <w:docPartBody>
        <w:p w:rsidR="00712114" w:rsidRDefault="007161B3" w:rsidP="007161B3">
          <w:pPr>
            <w:pStyle w:val="D4A8E9BD09E54F77AC1DA87CFAD549FF"/>
          </w:pPr>
          <w:r w:rsidRPr="003A71FA">
            <w:rPr>
              <w:rStyle w:val="PlaceholderText"/>
            </w:rPr>
            <w:t>Choose an item.</w:t>
          </w:r>
        </w:p>
      </w:docPartBody>
    </w:docPart>
    <w:docPart>
      <w:docPartPr>
        <w:name w:val="C34EB7376EE64EE6B935F6F6BB3262BE"/>
        <w:category>
          <w:name w:val="General"/>
          <w:gallery w:val="placeholder"/>
        </w:category>
        <w:types>
          <w:type w:val="bbPlcHdr"/>
        </w:types>
        <w:behaviors>
          <w:behavior w:val="content"/>
        </w:behaviors>
        <w:guid w:val="{FC8E1CE8-A8C4-45FB-8209-3C3D5FE9140B}"/>
      </w:docPartPr>
      <w:docPartBody>
        <w:p w:rsidR="00712114" w:rsidRDefault="007161B3" w:rsidP="007161B3">
          <w:pPr>
            <w:pStyle w:val="C34EB7376EE64EE6B935F6F6BB3262BE"/>
          </w:pPr>
          <w:r w:rsidRPr="003A71FA">
            <w:rPr>
              <w:rStyle w:val="PlaceholderText"/>
            </w:rPr>
            <w:t>Choose an item.</w:t>
          </w:r>
        </w:p>
      </w:docPartBody>
    </w:docPart>
    <w:docPart>
      <w:docPartPr>
        <w:name w:val="98508550C5CA4ABEAE176BB8C382673C"/>
        <w:category>
          <w:name w:val="General"/>
          <w:gallery w:val="placeholder"/>
        </w:category>
        <w:types>
          <w:type w:val="bbPlcHdr"/>
        </w:types>
        <w:behaviors>
          <w:behavior w:val="content"/>
        </w:behaviors>
        <w:guid w:val="{9E6DC0EE-9653-460C-98CE-1BCD6E6C1B3F}"/>
      </w:docPartPr>
      <w:docPartBody>
        <w:p w:rsidR="00712114" w:rsidRDefault="007161B3" w:rsidP="007161B3">
          <w:pPr>
            <w:pStyle w:val="98508550C5CA4ABEAE176BB8C382673C"/>
          </w:pPr>
          <w:r w:rsidRPr="003A71FA">
            <w:rPr>
              <w:rStyle w:val="PlaceholderText"/>
            </w:rPr>
            <w:t>Choose an item.</w:t>
          </w:r>
        </w:p>
      </w:docPartBody>
    </w:docPart>
    <w:docPart>
      <w:docPartPr>
        <w:name w:val="87DDAE58F575472C883B83A26B6B4295"/>
        <w:category>
          <w:name w:val="General"/>
          <w:gallery w:val="placeholder"/>
        </w:category>
        <w:types>
          <w:type w:val="bbPlcHdr"/>
        </w:types>
        <w:behaviors>
          <w:behavior w:val="content"/>
        </w:behaviors>
        <w:guid w:val="{C7F8BFCC-147A-4CBB-8DE8-A04C800BEEC0}"/>
      </w:docPartPr>
      <w:docPartBody>
        <w:p w:rsidR="00712114" w:rsidRDefault="007161B3" w:rsidP="007161B3">
          <w:pPr>
            <w:pStyle w:val="87DDAE58F575472C883B83A26B6B4295"/>
          </w:pPr>
          <w:r w:rsidRPr="003A71FA">
            <w:rPr>
              <w:rStyle w:val="PlaceholderText"/>
            </w:rPr>
            <w:t>Choose an item.</w:t>
          </w:r>
        </w:p>
      </w:docPartBody>
    </w:docPart>
    <w:docPart>
      <w:docPartPr>
        <w:name w:val="358F9D940CEF4CF68FF1E83C1C6379BB"/>
        <w:category>
          <w:name w:val="General"/>
          <w:gallery w:val="placeholder"/>
        </w:category>
        <w:types>
          <w:type w:val="bbPlcHdr"/>
        </w:types>
        <w:behaviors>
          <w:behavior w:val="content"/>
        </w:behaviors>
        <w:guid w:val="{D8B155ED-18E9-41BA-900D-2D12A753C95C}"/>
      </w:docPartPr>
      <w:docPartBody>
        <w:p w:rsidR="00712114" w:rsidRDefault="007161B3" w:rsidP="007161B3">
          <w:pPr>
            <w:pStyle w:val="358F9D940CEF4CF68FF1E83C1C6379BB"/>
          </w:pPr>
          <w:r w:rsidRPr="003A71FA">
            <w:rPr>
              <w:rStyle w:val="PlaceholderText"/>
            </w:rPr>
            <w:t>Choose an item.</w:t>
          </w:r>
        </w:p>
      </w:docPartBody>
    </w:docPart>
    <w:docPart>
      <w:docPartPr>
        <w:name w:val="80885B4B1D254BAC855597AEE093FEDD"/>
        <w:category>
          <w:name w:val="General"/>
          <w:gallery w:val="placeholder"/>
        </w:category>
        <w:types>
          <w:type w:val="bbPlcHdr"/>
        </w:types>
        <w:behaviors>
          <w:behavior w:val="content"/>
        </w:behaviors>
        <w:guid w:val="{BB64E419-D88C-42F2-BBB7-C9EF60C5CE42}"/>
      </w:docPartPr>
      <w:docPartBody>
        <w:p w:rsidR="00712114" w:rsidRDefault="007161B3" w:rsidP="007161B3">
          <w:pPr>
            <w:pStyle w:val="80885B4B1D254BAC855597AEE093FEDD"/>
          </w:pPr>
          <w:r w:rsidRPr="003A71FA">
            <w:rPr>
              <w:rStyle w:val="PlaceholderText"/>
            </w:rPr>
            <w:t>Choose an item.</w:t>
          </w:r>
        </w:p>
      </w:docPartBody>
    </w:docPart>
    <w:docPart>
      <w:docPartPr>
        <w:name w:val="49CCEC707040443A8B4F0E48BA166A91"/>
        <w:category>
          <w:name w:val="General"/>
          <w:gallery w:val="placeholder"/>
        </w:category>
        <w:types>
          <w:type w:val="bbPlcHdr"/>
        </w:types>
        <w:behaviors>
          <w:behavior w:val="content"/>
        </w:behaviors>
        <w:guid w:val="{CCF3F8E9-9883-42C8-A603-0BD6C1F65010}"/>
      </w:docPartPr>
      <w:docPartBody>
        <w:p w:rsidR="00712114" w:rsidRDefault="007161B3" w:rsidP="007161B3">
          <w:pPr>
            <w:pStyle w:val="49CCEC707040443A8B4F0E48BA166A91"/>
          </w:pPr>
          <w:r w:rsidRPr="003A71FA">
            <w:rPr>
              <w:rStyle w:val="PlaceholderText"/>
            </w:rPr>
            <w:t>Choose an item.</w:t>
          </w:r>
        </w:p>
      </w:docPartBody>
    </w:docPart>
    <w:docPart>
      <w:docPartPr>
        <w:name w:val="E2E16CAD484F43428FB6890CE0478C5B"/>
        <w:category>
          <w:name w:val="General"/>
          <w:gallery w:val="placeholder"/>
        </w:category>
        <w:types>
          <w:type w:val="bbPlcHdr"/>
        </w:types>
        <w:behaviors>
          <w:behavior w:val="content"/>
        </w:behaviors>
        <w:guid w:val="{3216C5C6-13AB-487F-BA80-5776DE78D950}"/>
      </w:docPartPr>
      <w:docPartBody>
        <w:p w:rsidR="0025535B" w:rsidRDefault="00B903F6" w:rsidP="00B903F6">
          <w:pPr>
            <w:pStyle w:val="E2E16CAD484F43428FB6890CE0478C5B"/>
          </w:pPr>
          <w:r w:rsidRPr="00F87BE0">
            <w:rPr>
              <w:rStyle w:val="PlaceholderText"/>
            </w:rPr>
            <w:t>Choose an item.</w:t>
          </w:r>
        </w:p>
      </w:docPartBody>
    </w:docPart>
    <w:docPart>
      <w:docPartPr>
        <w:name w:val="ACB9D00A9D0541FAAC0EEA697455EE27"/>
        <w:category>
          <w:name w:val="General"/>
          <w:gallery w:val="placeholder"/>
        </w:category>
        <w:types>
          <w:type w:val="bbPlcHdr"/>
        </w:types>
        <w:behaviors>
          <w:behavior w:val="content"/>
        </w:behaviors>
        <w:guid w:val="{7B22A944-7BF6-4223-9359-2F0E398C0712}"/>
      </w:docPartPr>
      <w:docPartBody>
        <w:p w:rsidR="0025535B" w:rsidRDefault="00B903F6" w:rsidP="00B903F6">
          <w:pPr>
            <w:pStyle w:val="ACB9D00A9D0541FAAC0EEA697455EE27"/>
          </w:pPr>
          <w:r w:rsidRPr="00F87BE0">
            <w:rPr>
              <w:rStyle w:val="PlaceholderText"/>
            </w:rPr>
            <w:t>Choose an item.</w:t>
          </w:r>
        </w:p>
      </w:docPartBody>
    </w:docPart>
    <w:docPart>
      <w:docPartPr>
        <w:name w:val="5D45E749068244C98D0972D5EF4F66F3"/>
        <w:category>
          <w:name w:val="General"/>
          <w:gallery w:val="placeholder"/>
        </w:category>
        <w:types>
          <w:type w:val="bbPlcHdr"/>
        </w:types>
        <w:behaviors>
          <w:behavior w:val="content"/>
        </w:behaviors>
        <w:guid w:val="{D0BDB785-9E4F-4DCB-B802-1FC955313A20}"/>
      </w:docPartPr>
      <w:docPartBody>
        <w:p w:rsidR="0025535B" w:rsidRDefault="00B903F6" w:rsidP="00B903F6">
          <w:pPr>
            <w:pStyle w:val="5D45E749068244C98D0972D5EF4F66F3"/>
          </w:pPr>
          <w:r w:rsidRPr="00F87BE0">
            <w:rPr>
              <w:rStyle w:val="PlaceholderText"/>
            </w:rPr>
            <w:t>Choose an item.</w:t>
          </w:r>
        </w:p>
      </w:docPartBody>
    </w:docPart>
    <w:docPart>
      <w:docPartPr>
        <w:name w:val="FED419F2459E4637B8ED9B4C928AFB0D"/>
        <w:category>
          <w:name w:val="General"/>
          <w:gallery w:val="placeholder"/>
        </w:category>
        <w:types>
          <w:type w:val="bbPlcHdr"/>
        </w:types>
        <w:behaviors>
          <w:behavior w:val="content"/>
        </w:behaviors>
        <w:guid w:val="{CA6522CA-BD65-4808-8827-91E334F6102F}"/>
      </w:docPartPr>
      <w:docPartBody>
        <w:p w:rsidR="0025535B" w:rsidRDefault="00B903F6" w:rsidP="00B903F6">
          <w:pPr>
            <w:pStyle w:val="FED419F2459E4637B8ED9B4C928AFB0D"/>
          </w:pPr>
          <w:r w:rsidRPr="00F87BE0">
            <w:rPr>
              <w:rStyle w:val="PlaceholderText"/>
            </w:rPr>
            <w:t>Choose an item.</w:t>
          </w:r>
        </w:p>
      </w:docPartBody>
    </w:docPart>
    <w:docPart>
      <w:docPartPr>
        <w:name w:val="F69C2F6D45F44B8A9CBE1D25A1D7B93E"/>
        <w:category>
          <w:name w:val="General"/>
          <w:gallery w:val="placeholder"/>
        </w:category>
        <w:types>
          <w:type w:val="bbPlcHdr"/>
        </w:types>
        <w:behaviors>
          <w:behavior w:val="content"/>
        </w:behaviors>
        <w:guid w:val="{4EC002FB-1715-4183-A849-4A9AC6B58BCB}"/>
      </w:docPartPr>
      <w:docPartBody>
        <w:p w:rsidR="0025535B" w:rsidRDefault="00B903F6" w:rsidP="00B903F6">
          <w:pPr>
            <w:pStyle w:val="F69C2F6D45F44B8A9CBE1D25A1D7B93E"/>
          </w:pPr>
          <w:r w:rsidRPr="003A71FA">
            <w:rPr>
              <w:rStyle w:val="PlaceholderText"/>
            </w:rPr>
            <w:t>Choose an item.</w:t>
          </w:r>
        </w:p>
      </w:docPartBody>
    </w:docPart>
    <w:docPart>
      <w:docPartPr>
        <w:name w:val="652C8D0365774BBDA69AA4DD61A335DE"/>
        <w:category>
          <w:name w:val="General"/>
          <w:gallery w:val="placeholder"/>
        </w:category>
        <w:types>
          <w:type w:val="bbPlcHdr"/>
        </w:types>
        <w:behaviors>
          <w:behavior w:val="content"/>
        </w:behaviors>
        <w:guid w:val="{2BCA5E97-7183-4C6F-B7A5-ED06AFCB01C8}"/>
      </w:docPartPr>
      <w:docPartBody>
        <w:p w:rsidR="0025535B" w:rsidRDefault="00B903F6" w:rsidP="00B903F6">
          <w:pPr>
            <w:pStyle w:val="652C8D0365774BBDA69AA4DD61A335DE"/>
          </w:pPr>
          <w:r w:rsidRPr="003A71FA">
            <w:rPr>
              <w:rStyle w:val="PlaceholderText"/>
            </w:rPr>
            <w:t>Choose an item.</w:t>
          </w:r>
        </w:p>
      </w:docPartBody>
    </w:docPart>
    <w:docPart>
      <w:docPartPr>
        <w:name w:val="62D4C10D063B4618B4E4C5DD6E807247"/>
        <w:category>
          <w:name w:val="General"/>
          <w:gallery w:val="placeholder"/>
        </w:category>
        <w:types>
          <w:type w:val="bbPlcHdr"/>
        </w:types>
        <w:behaviors>
          <w:behavior w:val="content"/>
        </w:behaviors>
        <w:guid w:val="{93435DB2-35E7-43B4-9B25-359907E73104}"/>
      </w:docPartPr>
      <w:docPartBody>
        <w:p w:rsidR="0025535B" w:rsidRDefault="00B903F6" w:rsidP="00B903F6">
          <w:pPr>
            <w:pStyle w:val="62D4C10D063B4618B4E4C5DD6E807247"/>
          </w:pPr>
          <w:r w:rsidRPr="00F87BE0">
            <w:rPr>
              <w:rStyle w:val="PlaceholderText"/>
            </w:rPr>
            <w:t>Choose an item.</w:t>
          </w:r>
        </w:p>
      </w:docPartBody>
    </w:docPart>
    <w:docPart>
      <w:docPartPr>
        <w:name w:val="AB4415A6D1494E1CAB7ADF49C5F7FC9C"/>
        <w:category>
          <w:name w:val="General"/>
          <w:gallery w:val="placeholder"/>
        </w:category>
        <w:types>
          <w:type w:val="bbPlcHdr"/>
        </w:types>
        <w:behaviors>
          <w:behavior w:val="content"/>
        </w:behaviors>
        <w:guid w:val="{3321F5D0-C8F2-4788-81D4-32E5DA2B032D}"/>
      </w:docPartPr>
      <w:docPartBody>
        <w:p w:rsidR="0025535B" w:rsidRDefault="00B903F6" w:rsidP="00B903F6">
          <w:pPr>
            <w:pStyle w:val="AB4415A6D1494E1CAB7ADF49C5F7FC9C"/>
          </w:pPr>
          <w:r w:rsidRPr="00F87BE0">
            <w:rPr>
              <w:rStyle w:val="PlaceholderText"/>
            </w:rPr>
            <w:t>Choose an item.</w:t>
          </w:r>
        </w:p>
      </w:docPartBody>
    </w:docPart>
    <w:docPart>
      <w:docPartPr>
        <w:name w:val="CF82CC7ABEC44FCD9744262EC3A817E8"/>
        <w:category>
          <w:name w:val="General"/>
          <w:gallery w:val="placeholder"/>
        </w:category>
        <w:types>
          <w:type w:val="bbPlcHdr"/>
        </w:types>
        <w:behaviors>
          <w:behavior w:val="content"/>
        </w:behaviors>
        <w:guid w:val="{0A0F450A-2BA3-498B-AE06-8D9989FACC36}"/>
      </w:docPartPr>
      <w:docPartBody>
        <w:p w:rsidR="0025535B" w:rsidRDefault="00B903F6" w:rsidP="00B903F6">
          <w:pPr>
            <w:pStyle w:val="CF82CC7ABEC44FCD9744262EC3A817E8"/>
          </w:pPr>
          <w:r w:rsidRPr="00F87BE0">
            <w:rPr>
              <w:rStyle w:val="PlaceholderText"/>
            </w:rPr>
            <w:t>Choose an item.</w:t>
          </w:r>
        </w:p>
      </w:docPartBody>
    </w:docPart>
    <w:docPart>
      <w:docPartPr>
        <w:name w:val="637757EA064D499F92C28BB516316537"/>
        <w:category>
          <w:name w:val="General"/>
          <w:gallery w:val="placeholder"/>
        </w:category>
        <w:types>
          <w:type w:val="bbPlcHdr"/>
        </w:types>
        <w:behaviors>
          <w:behavior w:val="content"/>
        </w:behaviors>
        <w:guid w:val="{66DE2079-1117-4650-97F8-F851A5B879F4}"/>
      </w:docPartPr>
      <w:docPartBody>
        <w:p w:rsidR="0025535B" w:rsidRDefault="00B903F6" w:rsidP="00B903F6">
          <w:pPr>
            <w:pStyle w:val="637757EA064D499F92C28BB516316537"/>
          </w:pPr>
          <w:r w:rsidRPr="00F87BE0">
            <w:rPr>
              <w:rStyle w:val="PlaceholderText"/>
            </w:rPr>
            <w:t>Choose an item.</w:t>
          </w:r>
        </w:p>
      </w:docPartBody>
    </w:docPart>
    <w:docPart>
      <w:docPartPr>
        <w:name w:val="499B0D67123B4E4880C864E8CCA45022"/>
        <w:category>
          <w:name w:val="General"/>
          <w:gallery w:val="placeholder"/>
        </w:category>
        <w:types>
          <w:type w:val="bbPlcHdr"/>
        </w:types>
        <w:behaviors>
          <w:behavior w:val="content"/>
        </w:behaviors>
        <w:guid w:val="{F3199690-8134-4F41-8379-9C173EB62CC2}"/>
      </w:docPartPr>
      <w:docPartBody>
        <w:p w:rsidR="0025535B" w:rsidRDefault="00B903F6" w:rsidP="00B903F6">
          <w:pPr>
            <w:pStyle w:val="499B0D67123B4E4880C864E8CCA45022"/>
          </w:pPr>
          <w:r w:rsidRPr="00F87BE0">
            <w:rPr>
              <w:rStyle w:val="PlaceholderText"/>
            </w:rPr>
            <w:t>Choose an item.</w:t>
          </w:r>
        </w:p>
      </w:docPartBody>
    </w:docPart>
    <w:docPart>
      <w:docPartPr>
        <w:name w:val="5E60CC9DEB294076BE5DE2716D9399D1"/>
        <w:category>
          <w:name w:val="General"/>
          <w:gallery w:val="placeholder"/>
        </w:category>
        <w:types>
          <w:type w:val="bbPlcHdr"/>
        </w:types>
        <w:behaviors>
          <w:behavior w:val="content"/>
        </w:behaviors>
        <w:guid w:val="{015C2834-DA72-46B7-B516-75E5F054B2B8}"/>
      </w:docPartPr>
      <w:docPartBody>
        <w:p w:rsidR="0025535B" w:rsidRDefault="00B903F6" w:rsidP="00B903F6">
          <w:pPr>
            <w:pStyle w:val="5E60CC9DEB294076BE5DE2716D9399D1"/>
          </w:pPr>
          <w:r w:rsidRPr="00F87BE0">
            <w:rPr>
              <w:rStyle w:val="PlaceholderText"/>
            </w:rPr>
            <w:t>Choose an item.</w:t>
          </w:r>
        </w:p>
      </w:docPartBody>
    </w:docPart>
    <w:docPart>
      <w:docPartPr>
        <w:name w:val="09F676A40F62472F9E5117C5B02B7530"/>
        <w:category>
          <w:name w:val="General"/>
          <w:gallery w:val="placeholder"/>
        </w:category>
        <w:types>
          <w:type w:val="bbPlcHdr"/>
        </w:types>
        <w:behaviors>
          <w:behavior w:val="content"/>
        </w:behaviors>
        <w:guid w:val="{7E2BD71D-329A-46F1-992D-77EEAA023461}"/>
      </w:docPartPr>
      <w:docPartBody>
        <w:p w:rsidR="0025535B" w:rsidRDefault="00B903F6" w:rsidP="00B903F6">
          <w:pPr>
            <w:pStyle w:val="09F676A40F62472F9E5117C5B02B7530"/>
          </w:pPr>
          <w:r w:rsidRPr="00F87BE0">
            <w:rPr>
              <w:rStyle w:val="PlaceholderText"/>
            </w:rPr>
            <w:t>Choose an item.</w:t>
          </w:r>
        </w:p>
      </w:docPartBody>
    </w:docPart>
    <w:docPart>
      <w:docPartPr>
        <w:name w:val="F61A97BB791E47E5832CB915CBA9176B"/>
        <w:category>
          <w:name w:val="General"/>
          <w:gallery w:val="placeholder"/>
        </w:category>
        <w:types>
          <w:type w:val="bbPlcHdr"/>
        </w:types>
        <w:behaviors>
          <w:behavior w:val="content"/>
        </w:behaviors>
        <w:guid w:val="{2B3BB0CE-C707-4F20-8C00-60B25ADD678C}"/>
      </w:docPartPr>
      <w:docPartBody>
        <w:p w:rsidR="0025535B" w:rsidRDefault="00B903F6" w:rsidP="00B903F6">
          <w:pPr>
            <w:pStyle w:val="F61A97BB791E47E5832CB915CBA9176B"/>
          </w:pPr>
          <w:r w:rsidRPr="00F87BE0">
            <w:rPr>
              <w:rStyle w:val="PlaceholderText"/>
            </w:rPr>
            <w:t>Choose an item.</w:t>
          </w:r>
        </w:p>
      </w:docPartBody>
    </w:docPart>
    <w:docPart>
      <w:docPartPr>
        <w:name w:val="468E79A22B264CC4B7E0143588BC1CCE"/>
        <w:category>
          <w:name w:val="General"/>
          <w:gallery w:val="placeholder"/>
        </w:category>
        <w:types>
          <w:type w:val="bbPlcHdr"/>
        </w:types>
        <w:behaviors>
          <w:behavior w:val="content"/>
        </w:behaviors>
        <w:guid w:val="{A2900C64-1F56-4443-AD7A-960280B670A3}"/>
      </w:docPartPr>
      <w:docPartBody>
        <w:p w:rsidR="0025535B" w:rsidRDefault="00B903F6" w:rsidP="00B903F6">
          <w:pPr>
            <w:pStyle w:val="468E79A22B264CC4B7E0143588BC1CCE"/>
          </w:pPr>
          <w:r w:rsidRPr="00F87BE0">
            <w:rPr>
              <w:rStyle w:val="PlaceholderText"/>
            </w:rPr>
            <w:t>Choose an item.</w:t>
          </w:r>
        </w:p>
      </w:docPartBody>
    </w:docPart>
    <w:docPart>
      <w:docPartPr>
        <w:name w:val="9145B50355864E979B72D6227D3551B5"/>
        <w:category>
          <w:name w:val="General"/>
          <w:gallery w:val="placeholder"/>
        </w:category>
        <w:types>
          <w:type w:val="bbPlcHdr"/>
        </w:types>
        <w:behaviors>
          <w:behavior w:val="content"/>
        </w:behaviors>
        <w:guid w:val="{3F9035D1-69B4-4875-BA84-1B9760879F0D}"/>
      </w:docPartPr>
      <w:docPartBody>
        <w:p w:rsidR="0025535B" w:rsidRDefault="00B903F6" w:rsidP="00B903F6">
          <w:pPr>
            <w:pStyle w:val="9145B50355864E979B72D6227D3551B5"/>
          </w:pPr>
          <w:r w:rsidRPr="00F87BE0">
            <w:rPr>
              <w:rStyle w:val="PlaceholderText"/>
            </w:rPr>
            <w:t>Choose an item.</w:t>
          </w:r>
        </w:p>
      </w:docPartBody>
    </w:docPart>
    <w:docPart>
      <w:docPartPr>
        <w:name w:val="2A0135DC9FCE46DE90B03B99FBB60DA8"/>
        <w:category>
          <w:name w:val="General"/>
          <w:gallery w:val="placeholder"/>
        </w:category>
        <w:types>
          <w:type w:val="bbPlcHdr"/>
        </w:types>
        <w:behaviors>
          <w:behavior w:val="content"/>
        </w:behaviors>
        <w:guid w:val="{B8AA4361-5163-4389-AF0A-A0DD618157F2}"/>
      </w:docPartPr>
      <w:docPartBody>
        <w:p w:rsidR="00867930" w:rsidRDefault="00151D2B" w:rsidP="00151D2B">
          <w:pPr>
            <w:pStyle w:val="2A0135DC9FCE46DE90B03B99FBB60DA8"/>
          </w:pPr>
          <w:r w:rsidRPr="00F87BE0">
            <w:rPr>
              <w:rStyle w:val="PlaceholderText"/>
            </w:rPr>
            <w:t>Choose an item.</w:t>
          </w:r>
        </w:p>
      </w:docPartBody>
    </w:docPart>
    <w:docPart>
      <w:docPartPr>
        <w:name w:val="E54CDE8125D34DF4889CF5F70A32253F"/>
        <w:category>
          <w:name w:val="General"/>
          <w:gallery w:val="placeholder"/>
        </w:category>
        <w:types>
          <w:type w:val="bbPlcHdr"/>
        </w:types>
        <w:behaviors>
          <w:behavior w:val="content"/>
        </w:behaviors>
        <w:guid w:val="{373CE11E-226B-4D4B-A686-0139C1CC0AD3}"/>
      </w:docPartPr>
      <w:docPartBody>
        <w:p w:rsidR="00867930" w:rsidRDefault="00151D2B" w:rsidP="00151D2B">
          <w:pPr>
            <w:pStyle w:val="E54CDE8125D34DF4889CF5F70A32253F"/>
          </w:pPr>
          <w:r w:rsidRPr="00F87BE0">
            <w:rPr>
              <w:rStyle w:val="PlaceholderText"/>
            </w:rPr>
            <w:t>Choose an item.</w:t>
          </w:r>
        </w:p>
      </w:docPartBody>
    </w:docPart>
    <w:docPart>
      <w:docPartPr>
        <w:name w:val="1789AB42FF804DC6A3F5C2461C0CA471"/>
        <w:category>
          <w:name w:val="General"/>
          <w:gallery w:val="placeholder"/>
        </w:category>
        <w:types>
          <w:type w:val="bbPlcHdr"/>
        </w:types>
        <w:behaviors>
          <w:behavior w:val="content"/>
        </w:behaviors>
        <w:guid w:val="{6FA67FB8-D5BE-4A22-A4AA-0B366DCAC6D4}"/>
      </w:docPartPr>
      <w:docPartBody>
        <w:p w:rsidR="00867930" w:rsidRDefault="00151D2B" w:rsidP="00151D2B">
          <w:pPr>
            <w:pStyle w:val="1789AB42FF804DC6A3F5C2461C0CA471"/>
          </w:pPr>
          <w:r w:rsidRPr="003A71FA">
            <w:rPr>
              <w:rStyle w:val="PlaceholderText"/>
            </w:rPr>
            <w:t>Choose an item.</w:t>
          </w:r>
        </w:p>
      </w:docPartBody>
    </w:docPart>
    <w:docPart>
      <w:docPartPr>
        <w:name w:val="6F5778CF666845D99F60088B1E6E2FBC"/>
        <w:category>
          <w:name w:val="General"/>
          <w:gallery w:val="placeholder"/>
        </w:category>
        <w:types>
          <w:type w:val="bbPlcHdr"/>
        </w:types>
        <w:behaviors>
          <w:behavior w:val="content"/>
        </w:behaviors>
        <w:guid w:val="{14A12E42-9139-4893-8D14-252190463D76}"/>
      </w:docPartPr>
      <w:docPartBody>
        <w:p w:rsidR="00867930" w:rsidRDefault="00151D2B" w:rsidP="00151D2B">
          <w:pPr>
            <w:pStyle w:val="6F5778CF666845D99F60088B1E6E2FBC"/>
          </w:pPr>
          <w:r w:rsidRPr="003A71FA">
            <w:rPr>
              <w:rStyle w:val="PlaceholderText"/>
            </w:rPr>
            <w:t>Choose an item.</w:t>
          </w:r>
        </w:p>
      </w:docPartBody>
    </w:docPart>
    <w:docPart>
      <w:docPartPr>
        <w:name w:val="173ACEAB032E4CB7B032FECB4A67C063"/>
        <w:category>
          <w:name w:val="General"/>
          <w:gallery w:val="placeholder"/>
        </w:category>
        <w:types>
          <w:type w:val="bbPlcHdr"/>
        </w:types>
        <w:behaviors>
          <w:behavior w:val="content"/>
        </w:behaviors>
        <w:guid w:val="{417B82CB-E116-4217-8669-789B4541BA3B}"/>
      </w:docPartPr>
      <w:docPartBody>
        <w:p w:rsidR="00867930" w:rsidRDefault="00151D2B" w:rsidP="00151D2B">
          <w:pPr>
            <w:pStyle w:val="173ACEAB032E4CB7B032FECB4A67C063"/>
          </w:pPr>
          <w:r w:rsidRPr="003A71FA">
            <w:rPr>
              <w:rStyle w:val="PlaceholderText"/>
            </w:rPr>
            <w:t>Choose an item.</w:t>
          </w:r>
        </w:p>
      </w:docPartBody>
    </w:docPart>
    <w:docPart>
      <w:docPartPr>
        <w:name w:val="6528AA8F29F948F5A048FBF1522C7540"/>
        <w:category>
          <w:name w:val="General"/>
          <w:gallery w:val="placeholder"/>
        </w:category>
        <w:types>
          <w:type w:val="bbPlcHdr"/>
        </w:types>
        <w:behaviors>
          <w:behavior w:val="content"/>
        </w:behaviors>
        <w:guid w:val="{038B178B-CF02-4855-8042-5DE141C36AC5}"/>
      </w:docPartPr>
      <w:docPartBody>
        <w:p w:rsidR="00794449" w:rsidRDefault="00867930" w:rsidP="00867930">
          <w:pPr>
            <w:pStyle w:val="6528AA8F29F948F5A048FBF1522C7540"/>
          </w:pPr>
          <w:r w:rsidRPr="00F87BE0">
            <w:rPr>
              <w:rStyle w:val="PlaceholderText"/>
            </w:rPr>
            <w:t>Choose an item.</w:t>
          </w:r>
        </w:p>
      </w:docPartBody>
    </w:docPart>
    <w:docPart>
      <w:docPartPr>
        <w:name w:val="A5EAA1B966AF46AA813B26C512760230"/>
        <w:category>
          <w:name w:val="General"/>
          <w:gallery w:val="placeholder"/>
        </w:category>
        <w:types>
          <w:type w:val="bbPlcHdr"/>
        </w:types>
        <w:behaviors>
          <w:behavior w:val="content"/>
        </w:behaviors>
        <w:guid w:val="{188D2D1D-C171-42BE-B9AE-2820C21729DD}"/>
      </w:docPartPr>
      <w:docPartBody>
        <w:p w:rsidR="00794449" w:rsidRDefault="00867930" w:rsidP="00867930">
          <w:pPr>
            <w:pStyle w:val="A5EAA1B966AF46AA813B26C512760230"/>
          </w:pPr>
          <w:r w:rsidRPr="00F87BE0">
            <w:rPr>
              <w:rStyle w:val="PlaceholderText"/>
            </w:rPr>
            <w:t>Choose an item.</w:t>
          </w:r>
        </w:p>
      </w:docPartBody>
    </w:docPart>
    <w:docPart>
      <w:docPartPr>
        <w:name w:val="678A4BEE2CBE4AA0860A0562E91C6C77"/>
        <w:category>
          <w:name w:val="General"/>
          <w:gallery w:val="placeholder"/>
        </w:category>
        <w:types>
          <w:type w:val="bbPlcHdr"/>
        </w:types>
        <w:behaviors>
          <w:behavior w:val="content"/>
        </w:behaviors>
        <w:guid w:val="{7137E37F-396D-433F-BFE3-66E1A5A9796B}"/>
      </w:docPartPr>
      <w:docPartBody>
        <w:p w:rsidR="00794449" w:rsidRDefault="00867930" w:rsidP="00867930">
          <w:pPr>
            <w:pStyle w:val="678A4BEE2CBE4AA0860A0562E91C6C77"/>
          </w:pPr>
          <w:r w:rsidRPr="00F87BE0">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P Simplified">
    <w:altName w:val="Calibri"/>
    <w:charset w:val="EE"/>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EA3"/>
    <w:rsid w:val="00026D15"/>
    <w:rsid w:val="00063677"/>
    <w:rsid w:val="00073D9B"/>
    <w:rsid w:val="00076A4C"/>
    <w:rsid w:val="000E4266"/>
    <w:rsid w:val="00151D2B"/>
    <w:rsid w:val="00160AEC"/>
    <w:rsid w:val="001A6CC8"/>
    <w:rsid w:val="001E0B75"/>
    <w:rsid w:val="00204FB4"/>
    <w:rsid w:val="00215AE5"/>
    <w:rsid w:val="0025535B"/>
    <w:rsid w:val="002735D0"/>
    <w:rsid w:val="002835A1"/>
    <w:rsid w:val="002B4B61"/>
    <w:rsid w:val="002D2E71"/>
    <w:rsid w:val="002F73B6"/>
    <w:rsid w:val="00312314"/>
    <w:rsid w:val="003507A9"/>
    <w:rsid w:val="00381095"/>
    <w:rsid w:val="00382EF5"/>
    <w:rsid w:val="003A7698"/>
    <w:rsid w:val="003D1AF1"/>
    <w:rsid w:val="003E58EA"/>
    <w:rsid w:val="003F65E8"/>
    <w:rsid w:val="00402F89"/>
    <w:rsid w:val="004865E5"/>
    <w:rsid w:val="004A6996"/>
    <w:rsid w:val="004D0EF7"/>
    <w:rsid w:val="004D4BFE"/>
    <w:rsid w:val="004E4E96"/>
    <w:rsid w:val="0053328D"/>
    <w:rsid w:val="00534BED"/>
    <w:rsid w:val="0055187A"/>
    <w:rsid w:val="00562A74"/>
    <w:rsid w:val="00563E56"/>
    <w:rsid w:val="0057398D"/>
    <w:rsid w:val="0059648A"/>
    <w:rsid w:val="005C1FEF"/>
    <w:rsid w:val="005C37BC"/>
    <w:rsid w:val="005D4E7E"/>
    <w:rsid w:val="005E5EBB"/>
    <w:rsid w:val="00610DFF"/>
    <w:rsid w:val="006600BC"/>
    <w:rsid w:val="006B11DF"/>
    <w:rsid w:val="006C47D1"/>
    <w:rsid w:val="006E7E87"/>
    <w:rsid w:val="00700E99"/>
    <w:rsid w:val="00711206"/>
    <w:rsid w:val="00712114"/>
    <w:rsid w:val="007161B3"/>
    <w:rsid w:val="00746003"/>
    <w:rsid w:val="00794449"/>
    <w:rsid w:val="008109AB"/>
    <w:rsid w:val="00840EFF"/>
    <w:rsid w:val="00867930"/>
    <w:rsid w:val="008A5141"/>
    <w:rsid w:val="008B7AA7"/>
    <w:rsid w:val="008C4ED9"/>
    <w:rsid w:val="008F088A"/>
    <w:rsid w:val="00906FD0"/>
    <w:rsid w:val="009218DC"/>
    <w:rsid w:val="00930243"/>
    <w:rsid w:val="009365AF"/>
    <w:rsid w:val="00945580"/>
    <w:rsid w:val="00950218"/>
    <w:rsid w:val="00971464"/>
    <w:rsid w:val="00A110E9"/>
    <w:rsid w:val="00A95298"/>
    <w:rsid w:val="00AB0575"/>
    <w:rsid w:val="00AB2D6E"/>
    <w:rsid w:val="00AB2DEE"/>
    <w:rsid w:val="00AC081B"/>
    <w:rsid w:val="00AF1958"/>
    <w:rsid w:val="00AF5565"/>
    <w:rsid w:val="00B76351"/>
    <w:rsid w:val="00B903F6"/>
    <w:rsid w:val="00B94EA3"/>
    <w:rsid w:val="00B96E7A"/>
    <w:rsid w:val="00BC1CAF"/>
    <w:rsid w:val="00C5736E"/>
    <w:rsid w:val="00C748F5"/>
    <w:rsid w:val="00CD44CE"/>
    <w:rsid w:val="00D10262"/>
    <w:rsid w:val="00D23B91"/>
    <w:rsid w:val="00D52FFB"/>
    <w:rsid w:val="00D81951"/>
    <w:rsid w:val="00DC04BD"/>
    <w:rsid w:val="00DE37EE"/>
    <w:rsid w:val="00E0081B"/>
    <w:rsid w:val="00E146AF"/>
    <w:rsid w:val="00E23ABE"/>
    <w:rsid w:val="00E4078E"/>
    <w:rsid w:val="00E60DE4"/>
    <w:rsid w:val="00F40226"/>
    <w:rsid w:val="00F86EA0"/>
    <w:rsid w:val="00FA559C"/>
    <w:rsid w:val="00FA712F"/>
    <w:rsid w:val="00FC658C"/>
    <w:rsid w:val="00FF07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01D90E4D"/>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7930"/>
    <w:rPr>
      <w:color w:val="808080"/>
      <w:lang w:val="en-GB" w:bidi="ar-DZ"/>
    </w:rPr>
  </w:style>
  <w:style w:type="paragraph" w:customStyle="1" w:styleId="D7F8C3C5CC9A4F8385125AB6127199D5">
    <w:name w:val="D7F8C3C5CC9A4F8385125AB6127199D5"/>
    <w:rsid w:val="00B94EA3"/>
  </w:style>
  <w:style w:type="paragraph" w:customStyle="1" w:styleId="41ECB19C4C634928AA70A0A82A464723">
    <w:name w:val="41ECB19C4C634928AA70A0A82A464723"/>
    <w:rsid w:val="00B94EA3"/>
  </w:style>
  <w:style w:type="paragraph" w:customStyle="1" w:styleId="FCD79754042A4B5A80BFCC03BE89A473">
    <w:name w:val="FCD79754042A4B5A80BFCC03BE89A473"/>
    <w:rsid w:val="00B94EA3"/>
  </w:style>
  <w:style w:type="paragraph" w:customStyle="1" w:styleId="909FF1E9688946CA9EB4AF2B890D9C58">
    <w:name w:val="909FF1E9688946CA9EB4AF2B890D9C58"/>
    <w:rsid w:val="00B94EA3"/>
  </w:style>
  <w:style w:type="paragraph" w:customStyle="1" w:styleId="0BF41694DADE4830AE1467F37A6F1E91">
    <w:name w:val="0BF41694DADE4830AE1467F37A6F1E91"/>
    <w:rsid w:val="00B94EA3"/>
  </w:style>
  <w:style w:type="paragraph" w:customStyle="1" w:styleId="38EB1B34B77646D9A42CAD1121E9E004">
    <w:name w:val="38EB1B34B77646D9A42CAD1121E9E004"/>
    <w:rsid w:val="009218DC"/>
    <w:rPr>
      <w:lang w:val="nl-NL" w:eastAsia="nl-NL"/>
    </w:rPr>
  </w:style>
  <w:style w:type="paragraph" w:customStyle="1" w:styleId="CD0D71BA5B6846779E7CE3BB1B58F1F3">
    <w:name w:val="CD0D71BA5B6846779E7CE3BB1B58F1F3"/>
    <w:rsid w:val="009218DC"/>
    <w:rPr>
      <w:lang w:val="nl-NL" w:eastAsia="nl-NL"/>
    </w:rPr>
  </w:style>
  <w:style w:type="paragraph" w:customStyle="1" w:styleId="8C64816DB660460EA962E71DC9F6446D">
    <w:name w:val="8C64816DB660460EA962E71DC9F6446D"/>
    <w:rsid w:val="009218DC"/>
    <w:rPr>
      <w:lang w:val="nl-NL" w:eastAsia="nl-NL"/>
    </w:rPr>
  </w:style>
  <w:style w:type="paragraph" w:customStyle="1" w:styleId="F5A64657D9D6472C93C4DA92EA790119">
    <w:name w:val="F5A64657D9D6472C93C4DA92EA790119"/>
    <w:rsid w:val="009218DC"/>
    <w:rPr>
      <w:lang w:val="nl-NL" w:eastAsia="nl-NL"/>
    </w:rPr>
  </w:style>
  <w:style w:type="paragraph" w:customStyle="1" w:styleId="17A5012CDBE54735922D711E95A894AD">
    <w:name w:val="17A5012CDBE54735922D711E95A894AD"/>
    <w:rsid w:val="009218DC"/>
    <w:rPr>
      <w:lang w:val="nl-NL" w:eastAsia="nl-NL"/>
    </w:rPr>
  </w:style>
  <w:style w:type="paragraph" w:customStyle="1" w:styleId="5A7E6BD0FA264B149E704053C5B99C17">
    <w:name w:val="5A7E6BD0FA264B149E704053C5B99C17"/>
    <w:rsid w:val="009218DC"/>
    <w:rPr>
      <w:lang w:val="nl-NL" w:eastAsia="nl-NL"/>
    </w:rPr>
  </w:style>
  <w:style w:type="paragraph" w:customStyle="1" w:styleId="F9FCFCE9DDBC49D48F350F9713758042">
    <w:name w:val="F9FCFCE9DDBC49D48F350F9713758042"/>
    <w:rsid w:val="009218DC"/>
    <w:rPr>
      <w:lang w:val="nl-NL" w:eastAsia="nl-NL"/>
    </w:rPr>
  </w:style>
  <w:style w:type="paragraph" w:customStyle="1" w:styleId="DC780FD1498B4843A493665273585632">
    <w:name w:val="DC780FD1498B4843A493665273585632"/>
    <w:rsid w:val="009218DC"/>
    <w:rPr>
      <w:lang w:val="nl-NL" w:eastAsia="nl-NL"/>
    </w:rPr>
  </w:style>
  <w:style w:type="paragraph" w:customStyle="1" w:styleId="BA44145B66BD4CB99E07297BE12D6D25">
    <w:name w:val="BA44145B66BD4CB99E07297BE12D6D25"/>
    <w:rsid w:val="009218DC"/>
    <w:rPr>
      <w:lang w:val="nl-NL" w:eastAsia="nl-NL"/>
    </w:rPr>
  </w:style>
  <w:style w:type="paragraph" w:customStyle="1" w:styleId="1F52FF73E198458B973583AFEE95C4F2">
    <w:name w:val="1F52FF73E198458B973583AFEE95C4F2"/>
    <w:rsid w:val="009218DC"/>
    <w:rPr>
      <w:lang w:val="nl-NL" w:eastAsia="nl-NL"/>
    </w:rPr>
  </w:style>
  <w:style w:type="paragraph" w:customStyle="1" w:styleId="6374DA8F485C42BA960A04FB51D30FA5">
    <w:name w:val="6374DA8F485C42BA960A04FB51D30FA5"/>
    <w:rsid w:val="00B94EA3"/>
  </w:style>
  <w:style w:type="paragraph" w:customStyle="1" w:styleId="B25959AFB2DF4A7AA8EB1A78B5E66C17">
    <w:name w:val="B25959AFB2DF4A7AA8EB1A78B5E66C17"/>
    <w:rsid w:val="00B94EA3"/>
  </w:style>
  <w:style w:type="paragraph" w:customStyle="1" w:styleId="5153F734074A430AB1AFA3015E87C24B">
    <w:name w:val="5153F734074A430AB1AFA3015E87C24B"/>
    <w:rsid w:val="00B94EA3"/>
  </w:style>
  <w:style w:type="paragraph" w:customStyle="1" w:styleId="7B20C8B221694FF2A15BC78611C4AA28">
    <w:name w:val="7B20C8B221694FF2A15BC78611C4AA28"/>
    <w:rsid w:val="00B94EA3"/>
  </w:style>
  <w:style w:type="paragraph" w:customStyle="1" w:styleId="296810D83B9041D4A7EDDAECE19781B1">
    <w:name w:val="296810D83B9041D4A7EDDAECE19781B1"/>
    <w:rsid w:val="00B94EA3"/>
  </w:style>
  <w:style w:type="paragraph" w:customStyle="1" w:styleId="7C341EE7E7EE4DC68BEA4FAB22E155A3">
    <w:name w:val="7C341EE7E7EE4DC68BEA4FAB22E155A3"/>
    <w:rsid w:val="00B94EA3"/>
  </w:style>
  <w:style w:type="paragraph" w:customStyle="1" w:styleId="07E427632F2540E5B03C6721017298A0">
    <w:name w:val="07E427632F2540E5B03C6721017298A0"/>
    <w:rsid w:val="00B94EA3"/>
  </w:style>
  <w:style w:type="paragraph" w:customStyle="1" w:styleId="65CD0268EA9C48BEB719DD9996FA81DD">
    <w:name w:val="65CD0268EA9C48BEB719DD9996FA81DD"/>
    <w:rsid w:val="00B94EA3"/>
  </w:style>
  <w:style w:type="paragraph" w:customStyle="1" w:styleId="E33FBE0343FC40D79CE7B18224E8C020">
    <w:name w:val="E33FBE0343FC40D79CE7B18224E8C020"/>
    <w:rsid w:val="00B94EA3"/>
  </w:style>
  <w:style w:type="paragraph" w:customStyle="1" w:styleId="F88894A693694D5CBF959C70F1D317FC">
    <w:name w:val="F88894A693694D5CBF959C70F1D317FC"/>
    <w:rsid w:val="009218DC"/>
    <w:rPr>
      <w:lang w:val="nl-NL" w:eastAsia="nl-NL"/>
    </w:rPr>
  </w:style>
  <w:style w:type="paragraph" w:customStyle="1" w:styleId="3966D9BDB201443F9FFAEEEBD3BCF866">
    <w:name w:val="3966D9BDB201443F9FFAEEEBD3BCF866"/>
    <w:rsid w:val="009218DC"/>
    <w:rPr>
      <w:lang w:val="nl-NL" w:eastAsia="nl-NL"/>
    </w:rPr>
  </w:style>
  <w:style w:type="paragraph" w:customStyle="1" w:styleId="3BF6F4CA95404649B29B0DD93F6A0375">
    <w:name w:val="3BF6F4CA95404649B29B0DD93F6A0375"/>
    <w:rsid w:val="009218DC"/>
    <w:rPr>
      <w:lang w:val="nl-NL" w:eastAsia="nl-NL"/>
    </w:rPr>
  </w:style>
  <w:style w:type="paragraph" w:customStyle="1" w:styleId="CAE656727B8E4148BBB8C77223A4E6CD">
    <w:name w:val="CAE656727B8E4148BBB8C77223A4E6CD"/>
    <w:rsid w:val="00B94EA3"/>
  </w:style>
  <w:style w:type="paragraph" w:customStyle="1" w:styleId="A9A91EB31E9845F0A04320A5F3128D4E">
    <w:name w:val="A9A91EB31E9845F0A04320A5F3128D4E"/>
    <w:rsid w:val="00B94EA3"/>
  </w:style>
  <w:style w:type="paragraph" w:customStyle="1" w:styleId="5A6A680EEB844219A11CF85358F99447">
    <w:name w:val="5A6A680EEB844219A11CF85358F99447"/>
    <w:rsid w:val="00B94EA3"/>
  </w:style>
  <w:style w:type="paragraph" w:customStyle="1" w:styleId="CDA28AF04C124C4F8B839BAF9229B211">
    <w:name w:val="CDA28AF04C124C4F8B839BAF9229B211"/>
    <w:rsid w:val="00B94EA3"/>
  </w:style>
  <w:style w:type="paragraph" w:customStyle="1" w:styleId="19F237F92740418496D31248F53C1B5E">
    <w:name w:val="19F237F92740418496D31248F53C1B5E"/>
    <w:rsid w:val="00B94EA3"/>
  </w:style>
  <w:style w:type="paragraph" w:customStyle="1" w:styleId="F1FAAAE5555E461BBFBA48AF694F2073">
    <w:name w:val="F1FAAAE5555E461BBFBA48AF694F2073"/>
    <w:rsid w:val="00B94EA3"/>
  </w:style>
  <w:style w:type="paragraph" w:customStyle="1" w:styleId="DCAC7F6EE2EA447BA0D48A6CBF2A8F44">
    <w:name w:val="DCAC7F6EE2EA447BA0D48A6CBF2A8F44"/>
    <w:rsid w:val="00B94EA3"/>
  </w:style>
  <w:style w:type="paragraph" w:customStyle="1" w:styleId="9A700C38A190475ABC7830C75D16719D">
    <w:name w:val="9A700C38A190475ABC7830C75D16719D"/>
    <w:rsid w:val="00B94EA3"/>
  </w:style>
  <w:style w:type="paragraph" w:customStyle="1" w:styleId="54D0772C786645ABAA888F8C6408B0FD">
    <w:name w:val="54D0772C786645ABAA888F8C6408B0FD"/>
    <w:rsid w:val="00B94EA3"/>
  </w:style>
  <w:style w:type="paragraph" w:customStyle="1" w:styleId="1CAFF1453E074A0CBCDB694767E5F490">
    <w:name w:val="1CAFF1453E074A0CBCDB694767E5F490"/>
    <w:rsid w:val="00B94EA3"/>
  </w:style>
  <w:style w:type="paragraph" w:customStyle="1" w:styleId="C6722A2CD14B4A37A441C5277A2109AC">
    <w:name w:val="C6722A2CD14B4A37A441C5277A2109AC"/>
    <w:rsid w:val="00B94EA3"/>
  </w:style>
  <w:style w:type="paragraph" w:customStyle="1" w:styleId="DB97F33B72D64B88A74D76DAF2BAFC17">
    <w:name w:val="DB97F33B72D64B88A74D76DAF2BAFC17"/>
    <w:rsid w:val="00B94EA3"/>
  </w:style>
  <w:style w:type="paragraph" w:customStyle="1" w:styleId="D8344BBF0EF240CA8AB79EE8F8FBB959">
    <w:name w:val="D8344BBF0EF240CA8AB79EE8F8FBB959"/>
    <w:rsid w:val="00B94EA3"/>
  </w:style>
  <w:style w:type="paragraph" w:customStyle="1" w:styleId="310D5A7F21B542A98A1938B643BC3407">
    <w:name w:val="310D5A7F21B542A98A1938B643BC3407"/>
    <w:rsid w:val="007161B3"/>
  </w:style>
  <w:style w:type="paragraph" w:customStyle="1" w:styleId="54F5D8ED601544A1B5C2E980BFCFBFEE">
    <w:name w:val="54F5D8ED601544A1B5C2E980BFCFBFEE"/>
    <w:rsid w:val="009218DC"/>
    <w:rPr>
      <w:lang w:val="nl-NL" w:eastAsia="nl-NL"/>
    </w:rPr>
  </w:style>
  <w:style w:type="paragraph" w:customStyle="1" w:styleId="38E316B60AA14B24AEDAB1793E60FEAD">
    <w:name w:val="38E316B60AA14B24AEDAB1793E60FEAD"/>
    <w:rsid w:val="009218DC"/>
    <w:rPr>
      <w:lang w:val="nl-NL" w:eastAsia="nl-NL"/>
    </w:rPr>
  </w:style>
  <w:style w:type="paragraph" w:customStyle="1" w:styleId="89C4FBCCE1BB44ADB19F724B63BC6BF8">
    <w:name w:val="89C4FBCCE1BB44ADB19F724B63BC6BF8"/>
    <w:rsid w:val="009218DC"/>
    <w:rPr>
      <w:lang w:val="nl-NL" w:eastAsia="nl-NL"/>
    </w:rPr>
  </w:style>
  <w:style w:type="paragraph" w:customStyle="1" w:styleId="563D695575934632929A5AC0EA56432D">
    <w:name w:val="563D695575934632929A5AC0EA56432D"/>
    <w:rsid w:val="009218DC"/>
    <w:rPr>
      <w:lang w:val="nl-NL" w:eastAsia="nl-NL"/>
    </w:rPr>
  </w:style>
  <w:style w:type="paragraph" w:customStyle="1" w:styleId="54974769D4FC47C09F0632035DEB8841">
    <w:name w:val="54974769D4FC47C09F0632035DEB8841"/>
  </w:style>
  <w:style w:type="paragraph" w:customStyle="1" w:styleId="45EEF0E871714D8DABF3EB2F21F9D440">
    <w:name w:val="45EEF0E871714D8DABF3EB2F21F9D440"/>
    <w:rsid w:val="009218DC"/>
    <w:rPr>
      <w:lang w:val="nl-NL" w:eastAsia="nl-NL"/>
    </w:rPr>
  </w:style>
  <w:style w:type="paragraph" w:customStyle="1" w:styleId="4FDCD513005B4350ABE5724F0EE0F8A7">
    <w:name w:val="4FDCD513005B4350ABE5724F0EE0F8A7"/>
    <w:rsid w:val="005C37BC"/>
  </w:style>
  <w:style w:type="paragraph" w:customStyle="1" w:styleId="BFD18746B0FC4EB8AD55DC4577C12E8C">
    <w:name w:val="BFD18746B0FC4EB8AD55DC4577C12E8C"/>
    <w:rsid w:val="005C37BC"/>
  </w:style>
  <w:style w:type="paragraph" w:customStyle="1" w:styleId="F1841A1D35E241B796B8365B7A69FB5C">
    <w:name w:val="F1841A1D35E241B796B8365B7A69FB5C"/>
    <w:rsid w:val="005C37BC"/>
  </w:style>
  <w:style w:type="paragraph" w:customStyle="1" w:styleId="5EB9208FBE5440E08D490605601FDDDF">
    <w:name w:val="5EB9208FBE5440E08D490605601FDDDF"/>
    <w:rsid w:val="004A6996"/>
  </w:style>
  <w:style w:type="paragraph" w:customStyle="1" w:styleId="CFFDF50EC18844DE9DAFFF4A48CA7E49">
    <w:name w:val="CFFDF50EC18844DE9DAFFF4A48CA7E49"/>
    <w:rsid w:val="004A6996"/>
  </w:style>
  <w:style w:type="paragraph" w:customStyle="1" w:styleId="B0156A8219C64363A091EF9A1A113F1F">
    <w:name w:val="B0156A8219C64363A091EF9A1A113F1F"/>
    <w:rsid w:val="009218DC"/>
    <w:rPr>
      <w:lang w:val="nl-NL" w:eastAsia="nl-NL"/>
    </w:rPr>
  </w:style>
  <w:style w:type="paragraph" w:customStyle="1" w:styleId="5FDB645390FB497CBBB800F3537CDB7E">
    <w:name w:val="5FDB645390FB497CBBB800F3537CDB7E"/>
  </w:style>
  <w:style w:type="paragraph" w:customStyle="1" w:styleId="04662B3FEB1741A1AE91276B8BD3ECED">
    <w:name w:val="04662B3FEB1741A1AE91276B8BD3ECED"/>
  </w:style>
  <w:style w:type="paragraph" w:customStyle="1" w:styleId="DF393763F99241289EF7E98B3C27371F">
    <w:name w:val="DF393763F99241289EF7E98B3C27371F"/>
  </w:style>
  <w:style w:type="paragraph" w:customStyle="1" w:styleId="5DD77269944C424CA1619DC156109500">
    <w:name w:val="5DD77269944C424CA1619DC156109500"/>
  </w:style>
  <w:style w:type="paragraph" w:customStyle="1" w:styleId="5B438549CA884BCF99E5AA4F4B8B824C">
    <w:name w:val="5B438549CA884BCF99E5AA4F4B8B824C"/>
  </w:style>
  <w:style w:type="paragraph" w:customStyle="1" w:styleId="21B327F4D3A5486BA5505D1C940C93F2">
    <w:name w:val="21B327F4D3A5486BA5505D1C940C93F2"/>
  </w:style>
  <w:style w:type="paragraph" w:customStyle="1" w:styleId="4CDBFCFC34634030BDC14D08C574F941">
    <w:name w:val="4CDBFCFC34634030BDC14D08C574F941"/>
  </w:style>
  <w:style w:type="paragraph" w:customStyle="1" w:styleId="9EEFBE7596974FDD96D6148E0D667471">
    <w:name w:val="9EEFBE7596974FDD96D6148E0D667471"/>
  </w:style>
  <w:style w:type="paragraph" w:customStyle="1" w:styleId="2DFA97EEBDAD4DFC995C0713FDE54D09">
    <w:name w:val="2DFA97EEBDAD4DFC995C0713FDE54D09"/>
  </w:style>
  <w:style w:type="paragraph" w:customStyle="1" w:styleId="2CCE1C326F7045FD8E0A305820B9A727">
    <w:name w:val="2CCE1C326F7045FD8E0A305820B9A727"/>
  </w:style>
  <w:style w:type="paragraph" w:customStyle="1" w:styleId="AC728D5193B74B21BEF58EE58B913347">
    <w:name w:val="AC728D5193B74B21BEF58EE58B913347"/>
  </w:style>
  <w:style w:type="paragraph" w:customStyle="1" w:styleId="41B9CB4CC58949AFBCDF463F49FA63A8">
    <w:name w:val="41B9CB4CC58949AFBCDF463F49FA63A8"/>
  </w:style>
  <w:style w:type="paragraph" w:customStyle="1" w:styleId="DD0D8E53B8A3490F9BC738D09E6C1198">
    <w:name w:val="DD0D8E53B8A3490F9BC738D09E6C1198"/>
  </w:style>
  <w:style w:type="paragraph" w:customStyle="1" w:styleId="6B794FEC8C8043B2B66EDC5F3E7A5F79">
    <w:name w:val="6B794FEC8C8043B2B66EDC5F3E7A5F79"/>
  </w:style>
  <w:style w:type="paragraph" w:customStyle="1" w:styleId="245E5C1509F248698E20217158ED84DE">
    <w:name w:val="245E5C1509F248698E20217158ED84DE"/>
  </w:style>
  <w:style w:type="paragraph" w:customStyle="1" w:styleId="563247D92199474DA08FA70C9FA0F896">
    <w:name w:val="563247D92199474DA08FA70C9FA0F896"/>
  </w:style>
  <w:style w:type="paragraph" w:customStyle="1" w:styleId="6F65D8AE9D7D4F50999F574B76E15CBA">
    <w:name w:val="6F65D8AE9D7D4F50999F574B76E15CBA"/>
  </w:style>
  <w:style w:type="paragraph" w:customStyle="1" w:styleId="E41F3E440D30423DB2B31955C4EEE722">
    <w:name w:val="E41F3E440D30423DB2B31955C4EEE722"/>
  </w:style>
  <w:style w:type="paragraph" w:customStyle="1" w:styleId="1D3B31EC746C45498122E2D7D1470256">
    <w:name w:val="1D3B31EC746C45498122E2D7D1470256"/>
  </w:style>
  <w:style w:type="paragraph" w:customStyle="1" w:styleId="0D49042AFBE247D09BFFBF64090C3500">
    <w:name w:val="0D49042AFBE247D09BFFBF64090C3500"/>
  </w:style>
  <w:style w:type="paragraph" w:customStyle="1" w:styleId="B73375D255804E389116DF5D30277348">
    <w:name w:val="B73375D255804E389116DF5D30277348"/>
  </w:style>
  <w:style w:type="paragraph" w:customStyle="1" w:styleId="C6A3B6340FB84669BADC6C82E3B4B81F">
    <w:name w:val="C6A3B6340FB84669BADC6C82E3B4B81F"/>
  </w:style>
  <w:style w:type="paragraph" w:customStyle="1" w:styleId="4F429ED5FD2047458532031B504D6006">
    <w:name w:val="4F429ED5FD2047458532031B504D6006"/>
  </w:style>
  <w:style w:type="paragraph" w:customStyle="1" w:styleId="0FF23EC81F5D4F6AB93B4C1D0F3E8A21">
    <w:name w:val="0FF23EC81F5D4F6AB93B4C1D0F3E8A21"/>
  </w:style>
  <w:style w:type="paragraph" w:customStyle="1" w:styleId="6EA8F479D07A48CBB7E2987B709E6A20">
    <w:name w:val="6EA8F479D07A48CBB7E2987B709E6A20"/>
  </w:style>
  <w:style w:type="paragraph" w:customStyle="1" w:styleId="3CDB6C566C784C2D8865EE2C5A9FC48D">
    <w:name w:val="3CDB6C566C784C2D8865EE2C5A9FC48D"/>
  </w:style>
  <w:style w:type="paragraph" w:customStyle="1" w:styleId="E91D2C38A7284164B35CCF43303399BE">
    <w:name w:val="E91D2C38A7284164B35CCF43303399BE"/>
  </w:style>
  <w:style w:type="paragraph" w:customStyle="1" w:styleId="DAFD92FB2881436AACA161A6EEC409E3">
    <w:name w:val="DAFD92FB2881436AACA161A6EEC409E3"/>
    <w:rsid w:val="00840EFF"/>
  </w:style>
  <w:style w:type="paragraph" w:customStyle="1" w:styleId="80463EA7BB4F4946A2223C5BC802D6B5">
    <w:name w:val="80463EA7BB4F4946A2223C5BC802D6B5"/>
    <w:rsid w:val="00840EFF"/>
  </w:style>
  <w:style w:type="paragraph" w:customStyle="1" w:styleId="4457924FDAEB4E28AFF817CE7F3312F5">
    <w:name w:val="4457924FDAEB4E28AFF817CE7F3312F5"/>
    <w:rsid w:val="009218DC"/>
    <w:rPr>
      <w:lang w:val="nl-NL" w:eastAsia="nl-NL"/>
    </w:rPr>
  </w:style>
  <w:style w:type="paragraph" w:customStyle="1" w:styleId="CD464C53FFB4454C9C88C5852F2B579D">
    <w:name w:val="CD464C53FFB4454C9C88C5852F2B579D"/>
    <w:rsid w:val="009218DC"/>
    <w:rPr>
      <w:lang w:val="nl-NL" w:eastAsia="nl-NL"/>
    </w:rPr>
  </w:style>
  <w:style w:type="paragraph" w:customStyle="1" w:styleId="1C86C94C15D34A2999FB64C80D9C8118">
    <w:name w:val="1C86C94C15D34A2999FB64C80D9C8118"/>
    <w:rsid w:val="009218DC"/>
    <w:rPr>
      <w:lang w:val="nl-NL" w:eastAsia="nl-NL"/>
    </w:rPr>
  </w:style>
  <w:style w:type="paragraph" w:customStyle="1" w:styleId="611785454B00473280E067A6F80DC9AD">
    <w:name w:val="611785454B00473280E067A6F80DC9AD"/>
    <w:rsid w:val="009218DC"/>
    <w:rPr>
      <w:lang w:val="nl-NL" w:eastAsia="nl-NL"/>
    </w:rPr>
  </w:style>
  <w:style w:type="paragraph" w:customStyle="1" w:styleId="706AB404011A4A38B6F63B008C937E18">
    <w:name w:val="706AB404011A4A38B6F63B008C937E18"/>
    <w:rsid w:val="009218DC"/>
    <w:rPr>
      <w:lang w:val="nl-NL" w:eastAsia="nl-NL"/>
    </w:rPr>
  </w:style>
  <w:style w:type="paragraph" w:customStyle="1" w:styleId="8EC5B0DF738B4AAF9CDD170AB0CA3072">
    <w:name w:val="8EC5B0DF738B4AAF9CDD170AB0CA3072"/>
    <w:rsid w:val="009218DC"/>
    <w:rPr>
      <w:lang w:val="nl-NL" w:eastAsia="nl-NL"/>
    </w:rPr>
  </w:style>
  <w:style w:type="paragraph" w:customStyle="1" w:styleId="99CC2F7DD4BB40CBA6CD1E5EFD69E92D">
    <w:name w:val="99CC2F7DD4BB40CBA6CD1E5EFD69E92D"/>
    <w:rsid w:val="009218DC"/>
    <w:rPr>
      <w:lang w:val="nl-NL" w:eastAsia="nl-NL"/>
    </w:rPr>
  </w:style>
  <w:style w:type="paragraph" w:customStyle="1" w:styleId="1F01F703041D4606BB4AF508FE33863B">
    <w:name w:val="1F01F703041D4606BB4AF508FE33863B"/>
    <w:rsid w:val="009218DC"/>
    <w:rPr>
      <w:lang w:val="nl-NL" w:eastAsia="nl-NL"/>
    </w:rPr>
  </w:style>
  <w:style w:type="paragraph" w:customStyle="1" w:styleId="7FB8C147BEDA41EB829CFAD9D058F5C0">
    <w:name w:val="7FB8C147BEDA41EB829CFAD9D058F5C0"/>
    <w:rsid w:val="009218DC"/>
    <w:rPr>
      <w:lang w:val="nl-NL" w:eastAsia="nl-NL"/>
    </w:rPr>
  </w:style>
  <w:style w:type="paragraph" w:customStyle="1" w:styleId="6A9274DA784C4539A1F2BC5EB461FFC8">
    <w:name w:val="6A9274DA784C4539A1F2BC5EB461FFC8"/>
    <w:rsid w:val="009218DC"/>
    <w:rPr>
      <w:lang w:val="nl-NL" w:eastAsia="nl-NL"/>
    </w:rPr>
  </w:style>
  <w:style w:type="paragraph" w:customStyle="1" w:styleId="A1EC798E706C4F8BAB6C68222659FE3F">
    <w:name w:val="A1EC798E706C4F8BAB6C68222659FE3F"/>
    <w:rsid w:val="00E0081B"/>
  </w:style>
  <w:style w:type="paragraph" w:customStyle="1" w:styleId="7F77BDD916C74D489123243EE82B33B9">
    <w:name w:val="7F77BDD916C74D489123243EE82B33B9"/>
    <w:rsid w:val="00E0081B"/>
  </w:style>
  <w:style w:type="paragraph" w:customStyle="1" w:styleId="02A2246937CC41F59CC1A70BD43E579B">
    <w:name w:val="02A2246937CC41F59CC1A70BD43E579B"/>
    <w:rsid w:val="00AB2D6E"/>
    <w:rPr>
      <w:lang w:val="nl-NL" w:eastAsia="nl-NL"/>
    </w:rPr>
  </w:style>
  <w:style w:type="paragraph" w:customStyle="1" w:styleId="11EE0F3047C04F7DB322F80C203F10F0">
    <w:name w:val="11EE0F3047C04F7DB322F80C203F10F0"/>
    <w:rsid w:val="00AB2D6E"/>
    <w:rPr>
      <w:lang w:val="nl-NL" w:eastAsia="nl-NL"/>
    </w:rPr>
  </w:style>
  <w:style w:type="paragraph" w:customStyle="1" w:styleId="4D04728E5F374162A49C4BFD335FA538">
    <w:name w:val="4D04728E5F374162A49C4BFD335FA538"/>
    <w:rsid w:val="009218DC"/>
    <w:rPr>
      <w:lang w:val="nl-NL" w:eastAsia="nl-NL"/>
    </w:rPr>
  </w:style>
  <w:style w:type="paragraph" w:customStyle="1" w:styleId="06A6D73E5B60411892AEDB789B821401">
    <w:name w:val="06A6D73E5B60411892AEDB789B821401"/>
    <w:rsid w:val="007161B3"/>
  </w:style>
  <w:style w:type="paragraph" w:customStyle="1" w:styleId="167D90D5AF364990840B22F83D039B31">
    <w:name w:val="167D90D5AF364990840B22F83D039B31"/>
    <w:rsid w:val="007161B3"/>
  </w:style>
  <w:style w:type="paragraph" w:customStyle="1" w:styleId="B0DC0FCE5AB8486F80ED3395D3C0ACD0">
    <w:name w:val="B0DC0FCE5AB8486F80ED3395D3C0ACD0"/>
    <w:rsid w:val="009218DC"/>
    <w:rPr>
      <w:lang w:val="nl-NL" w:eastAsia="nl-NL"/>
    </w:rPr>
  </w:style>
  <w:style w:type="paragraph" w:customStyle="1" w:styleId="C609AF49A810437AA20C33D08A7AA20E">
    <w:name w:val="C609AF49A810437AA20C33D08A7AA20E"/>
    <w:rsid w:val="00D23B91"/>
    <w:rPr>
      <w:lang w:val="nl-NL" w:eastAsia="nl-NL"/>
    </w:rPr>
  </w:style>
  <w:style w:type="paragraph" w:customStyle="1" w:styleId="5E6C17A5732046718DD8608163A3B657">
    <w:name w:val="5E6C17A5732046718DD8608163A3B657"/>
    <w:rsid w:val="009218DC"/>
    <w:rPr>
      <w:lang w:val="nl-NL" w:eastAsia="nl-NL"/>
    </w:rPr>
  </w:style>
  <w:style w:type="paragraph" w:customStyle="1" w:styleId="AE67482A3C524B0D8F968D27483FD9BD">
    <w:name w:val="AE67482A3C524B0D8F968D27483FD9BD"/>
    <w:rsid w:val="009218DC"/>
    <w:rPr>
      <w:lang w:val="nl-NL" w:eastAsia="nl-NL"/>
    </w:rPr>
  </w:style>
  <w:style w:type="paragraph" w:customStyle="1" w:styleId="177901039A0D42AA827A51F9BFB1411F">
    <w:name w:val="177901039A0D42AA827A51F9BFB1411F"/>
    <w:rsid w:val="009218DC"/>
    <w:rPr>
      <w:lang w:val="nl-NL" w:eastAsia="nl-NL"/>
    </w:rPr>
  </w:style>
  <w:style w:type="paragraph" w:customStyle="1" w:styleId="4692ADE28A184D23B9641169A86841BA">
    <w:name w:val="4692ADE28A184D23B9641169A86841BA"/>
    <w:rsid w:val="009218DC"/>
    <w:rPr>
      <w:lang w:val="nl-NL" w:eastAsia="nl-NL"/>
    </w:rPr>
  </w:style>
  <w:style w:type="paragraph" w:customStyle="1" w:styleId="0095686C71BE4B40A245E9C17D1CB1F0">
    <w:name w:val="0095686C71BE4B40A245E9C17D1CB1F0"/>
    <w:rsid w:val="00D23B91"/>
    <w:rPr>
      <w:lang w:val="nl-NL" w:eastAsia="nl-NL"/>
    </w:rPr>
  </w:style>
  <w:style w:type="paragraph" w:customStyle="1" w:styleId="305036CE983940B3805907AE5736E014">
    <w:name w:val="305036CE983940B3805907AE5736E014"/>
    <w:rsid w:val="00D23B91"/>
    <w:rPr>
      <w:lang w:val="nl-NL" w:eastAsia="nl-NL"/>
    </w:rPr>
  </w:style>
  <w:style w:type="paragraph" w:customStyle="1" w:styleId="18B7E666EC104D45B1EBE90AE6140FE6">
    <w:name w:val="18B7E666EC104D45B1EBE90AE6140FE6"/>
    <w:rsid w:val="00D23B91"/>
    <w:rPr>
      <w:lang w:val="nl-NL" w:eastAsia="nl-NL"/>
    </w:rPr>
  </w:style>
  <w:style w:type="paragraph" w:customStyle="1" w:styleId="EA2D6C2949B94028BCEE771EF48E54FD">
    <w:name w:val="EA2D6C2949B94028BCEE771EF48E54FD"/>
    <w:rsid w:val="00D23B91"/>
    <w:rPr>
      <w:lang w:val="nl-NL" w:eastAsia="nl-NL"/>
    </w:rPr>
  </w:style>
  <w:style w:type="paragraph" w:customStyle="1" w:styleId="AEDAE0126DDD4FBB9CB549CFE8742F43">
    <w:name w:val="AEDAE0126DDD4FBB9CB549CFE8742F43"/>
    <w:rsid w:val="00D23B91"/>
    <w:rPr>
      <w:lang w:val="nl-NL" w:eastAsia="nl-NL"/>
    </w:rPr>
  </w:style>
  <w:style w:type="paragraph" w:customStyle="1" w:styleId="34B3017586AF4CD59484141A1F251D12">
    <w:name w:val="34B3017586AF4CD59484141A1F251D12"/>
    <w:rsid w:val="00D23B91"/>
    <w:rPr>
      <w:lang w:val="nl-NL" w:eastAsia="nl-NL"/>
    </w:rPr>
  </w:style>
  <w:style w:type="paragraph" w:customStyle="1" w:styleId="EA08FCFE79FF4588B676D098C5EAAA8F">
    <w:name w:val="EA08FCFE79FF4588B676D098C5EAAA8F"/>
    <w:rsid w:val="00D23B91"/>
    <w:rPr>
      <w:lang w:val="nl-NL" w:eastAsia="nl-NL"/>
    </w:rPr>
  </w:style>
  <w:style w:type="paragraph" w:customStyle="1" w:styleId="E285277349374E1A854F03C1A6D6C25B">
    <w:name w:val="E285277349374E1A854F03C1A6D6C25B"/>
    <w:rsid w:val="00D23B91"/>
    <w:rPr>
      <w:lang w:val="nl-NL" w:eastAsia="nl-NL"/>
    </w:rPr>
  </w:style>
  <w:style w:type="paragraph" w:customStyle="1" w:styleId="28240C769E2049508B52605905BBFFB0">
    <w:name w:val="28240C769E2049508B52605905BBFFB0"/>
    <w:rsid w:val="00D23B91"/>
    <w:rPr>
      <w:lang w:val="nl-NL" w:eastAsia="nl-NL"/>
    </w:rPr>
  </w:style>
  <w:style w:type="paragraph" w:customStyle="1" w:styleId="087231D60D39482D9F2741B4D7783CDB">
    <w:name w:val="087231D60D39482D9F2741B4D7783CDB"/>
    <w:rsid w:val="00D23B91"/>
    <w:rPr>
      <w:lang w:val="nl-NL" w:eastAsia="nl-NL"/>
    </w:rPr>
  </w:style>
  <w:style w:type="paragraph" w:customStyle="1" w:styleId="B1E8477307B04F9BB96FB08EFBAAC50E">
    <w:name w:val="B1E8477307B04F9BB96FB08EFBAAC50E"/>
    <w:rsid w:val="00D23B91"/>
    <w:rPr>
      <w:lang w:val="nl-NL" w:eastAsia="nl-NL"/>
    </w:rPr>
  </w:style>
  <w:style w:type="paragraph" w:customStyle="1" w:styleId="05132DDBF3A74F5C8A0A5B343805953F">
    <w:name w:val="05132DDBF3A74F5C8A0A5B343805953F"/>
    <w:rsid w:val="00D23B91"/>
    <w:rPr>
      <w:lang w:val="nl-NL" w:eastAsia="nl-NL"/>
    </w:rPr>
  </w:style>
  <w:style w:type="paragraph" w:customStyle="1" w:styleId="3D1FA634290F490897B925BC0E336002">
    <w:name w:val="3D1FA634290F490897B925BC0E336002"/>
    <w:rsid w:val="00D23B91"/>
    <w:rPr>
      <w:lang w:val="nl-NL" w:eastAsia="nl-NL"/>
    </w:rPr>
  </w:style>
  <w:style w:type="paragraph" w:customStyle="1" w:styleId="9B1EEC33FF1C4611BA3D1BA5F69BA90B">
    <w:name w:val="9B1EEC33FF1C4611BA3D1BA5F69BA90B"/>
    <w:rsid w:val="00D23B91"/>
    <w:rPr>
      <w:lang w:val="nl-NL" w:eastAsia="nl-NL"/>
    </w:rPr>
  </w:style>
  <w:style w:type="paragraph" w:customStyle="1" w:styleId="48EE8DAC06D646619BF959B7CCD3A54F">
    <w:name w:val="48EE8DAC06D646619BF959B7CCD3A54F"/>
    <w:rsid w:val="00D23B91"/>
    <w:rPr>
      <w:lang w:val="nl-NL" w:eastAsia="nl-NL"/>
    </w:rPr>
  </w:style>
  <w:style w:type="paragraph" w:customStyle="1" w:styleId="E11DC9FD60C54D43A8885DD8C15ABA74">
    <w:name w:val="E11DC9FD60C54D43A8885DD8C15ABA74"/>
    <w:rsid w:val="00D23B91"/>
    <w:rPr>
      <w:lang w:val="nl-NL" w:eastAsia="nl-NL"/>
    </w:rPr>
  </w:style>
  <w:style w:type="paragraph" w:customStyle="1" w:styleId="3DF5D98B621746FCA978419F60EA94C3">
    <w:name w:val="3DF5D98B621746FCA978419F60EA94C3"/>
    <w:rsid w:val="00D23B91"/>
    <w:rPr>
      <w:lang w:val="nl-NL" w:eastAsia="nl-NL"/>
    </w:rPr>
  </w:style>
  <w:style w:type="paragraph" w:customStyle="1" w:styleId="6A6CA37CBD914B68B5136AFE3770A638">
    <w:name w:val="6A6CA37CBD914B68B5136AFE3770A638"/>
    <w:rsid w:val="00D23B91"/>
    <w:rPr>
      <w:lang w:val="nl-NL" w:eastAsia="nl-NL"/>
    </w:rPr>
  </w:style>
  <w:style w:type="paragraph" w:customStyle="1" w:styleId="E4185D821D9E4B90B6DDBE7930B6176A">
    <w:name w:val="E4185D821D9E4B90B6DDBE7930B6176A"/>
    <w:rsid w:val="00D23B91"/>
    <w:rPr>
      <w:lang w:val="nl-NL" w:eastAsia="nl-NL"/>
    </w:rPr>
  </w:style>
  <w:style w:type="paragraph" w:customStyle="1" w:styleId="880FD3EBE6574CEEA0653AA6D2C5E3E8">
    <w:name w:val="880FD3EBE6574CEEA0653AA6D2C5E3E8"/>
    <w:rsid w:val="00D23B91"/>
    <w:rPr>
      <w:lang w:val="nl-NL" w:eastAsia="nl-NL"/>
    </w:rPr>
  </w:style>
  <w:style w:type="paragraph" w:customStyle="1" w:styleId="467CE4F640EB40749FFCA6ADD46346DC">
    <w:name w:val="467CE4F640EB40749FFCA6ADD46346DC"/>
    <w:rsid w:val="00D23B91"/>
    <w:rPr>
      <w:lang w:val="nl-NL" w:eastAsia="nl-NL"/>
    </w:rPr>
  </w:style>
  <w:style w:type="paragraph" w:customStyle="1" w:styleId="C5A0CB90453C4C16B56E2DA5EC143FBE">
    <w:name w:val="C5A0CB90453C4C16B56E2DA5EC143FBE"/>
    <w:rsid w:val="00D23B91"/>
    <w:rPr>
      <w:lang w:val="nl-NL" w:eastAsia="nl-NL"/>
    </w:rPr>
  </w:style>
  <w:style w:type="paragraph" w:customStyle="1" w:styleId="617EF148092E423DA839C7970C3166BC">
    <w:name w:val="617EF148092E423DA839C7970C3166BC"/>
    <w:rsid w:val="00D23B91"/>
    <w:rPr>
      <w:lang w:val="nl-NL" w:eastAsia="nl-NL"/>
    </w:rPr>
  </w:style>
  <w:style w:type="paragraph" w:customStyle="1" w:styleId="60BCBC54444547B3AE897D1B0B919731">
    <w:name w:val="60BCBC54444547B3AE897D1B0B919731"/>
    <w:rsid w:val="00D23B91"/>
    <w:rPr>
      <w:lang w:val="nl-NL" w:eastAsia="nl-NL"/>
    </w:rPr>
  </w:style>
  <w:style w:type="paragraph" w:customStyle="1" w:styleId="97CF95911D2241F0A2DA1A3DB33E0EE3">
    <w:name w:val="97CF95911D2241F0A2DA1A3DB33E0EE3"/>
    <w:rsid w:val="00D23B91"/>
    <w:rPr>
      <w:lang w:val="nl-NL" w:eastAsia="nl-NL"/>
    </w:rPr>
  </w:style>
  <w:style w:type="paragraph" w:customStyle="1" w:styleId="358068C1B8D340879A8903B98DE9C609">
    <w:name w:val="358068C1B8D340879A8903B98DE9C609"/>
    <w:rsid w:val="00D23B91"/>
    <w:rPr>
      <w:lang w:val="nl-NL" w:eastAsia="nl-NL"/>
    </w:rPr>
  </w:style>
  <w:style w:type="paragraph" w:customStyle="1" w:styleId="C7FEC35645D1419D94B7CDCD16B80990">
    <w:name w:val="C7FEC35645D1419D94B7CDCD16B80990"/>
    <w:rsid w:val="00D23B91"/>
    <w:rPr>
      <w:lang w:val="nl-NL" w:eastAsia="nl-NL"/>
    </w:rPr>
  </w:style>
  <w:style w:type="paragraph" w:customStyle="1" w:styleId="2FE62E9489754980BD7A2B7BE1AD6E7B">
    <w:name w:val="2FE62E9489754980BD7A2B7BE1AD6E7B"/>
    <w:rsid w:val="00D23B91"/>
    <w:rPr>
      <w:lang w:val="nl-NL" w:eastAsia="nl-NL"/>
    </w:rPr>
  </w:style>
  <w:style w:type="paragraph" w:customStyle="1" w:styleId="89437235A6D24459958ABFC5E6E0D257">
    <w:name w:val="89437235A6D24459958ABFC5E6E0D257"/>
    <w:rsid w:val="00D23B91"/>
    <w:rPr>
      <w:lang w:val="nl-NL" w:eastAsia="nl-NL"/>
    </w:rPr>
  </w:style>
  <w:style w:type="paragraph" w:customStyle="1" w:styleId="575BEB0E8B034DCF80278726C105520A">
    <w:name w:val="575BEB0E8B034DCF80278726C105520A"/>
    <w:rsid w:val="00D23B91"/>
    <w:rPr>
      <w:lang w:val="nl-NL" w:eastAsia="nl-NL"/>
    </w:rPr>
  </w:style>
  <w:style w:type="paragraph" w:customStyle="1" w:styleId="B29406DA19C34FFCB8DA2FF9445DF724">
    <w:name w:val="B29406DA19C34FFCB8DA2FF9445DF724"/>
    <w:rsid w:val="00D23B91"/>
    <w:rPr>
      <w:lang w:val="nl-NL" w:eastAsia="nl-NL"/>
    </w:rPr>
  </w:style>
  <w:style w:type="paragraph" w:customStyle="1" w:styleId="ED936D70BB2B4DD18658EA59BFA1D395">
    <w:name w:val="ED936D70BB2B4DD18658EA59BFA1D395"/>
    <w:rsid w:val="00D23B91"/>
    <w:rPr>
      <w:lang w:val="nl-NL" w:eastAsia="nl-NL"/>
    </w:rPr>
  </w:style>
  <w:style w:type="paragraph" w:customStyle="1" w:styleId="0F1E426045744628AD9F40848DEB3B75">
    <w:name w:val="0F1E426045744628AD9F40848DEB3B75"/>
    <w:rsid w:val="00D23B91"/>
    <w:rPr>
      <w:lang w:val="nl-NL" w:eastAsia="nl-NL"/>
    </w:rPr>
  </w:style>
  <w:style w:type="paragraph" w:customStyle="1" w:styleId="990843C341EE4545A456ACC7489C3BF9">
    <w:name w:val="990843C341EE4545A456ACC7489C3BF9"/>
    <w:rsid w:val="00D23B91"/>
    <w:rPr>
      <w:lang w:val="nl-NL" w:eastAsia="nl-NL"/>
    </w:rPr>
  </w:style>
  <w:style w:type="paragraph" w:customStyle="1" w:styleId="AEE748B1DDF84C2EB37A3DBE8F67C598">
    <w:name w:val="AEE748B1DDF84C2EB37A3DBE8F67C598"/>
    <w:rsid w:val="00D23B91"/>
    <w:rPr>
      <w:lang w:val="nl-NL" w:eastAsia="nl-NL"/>
    </w:rPr>
  </w:style>
  <w:style w:type="paragraph" w:customStyle="1" w:styleId="6549D64F64D34FFAA01C1036809E0A05">
    <w:name w:val="6549D64F64D34FFAA01C1036809E0A05"/>
    <w:rsid w:val="00D23B91"/>
    <w:rPr>
      <w:lang w:val="nl-NL" w:eastAsia="nl-NL"/>
    </w:rPr>
  </w:style>
  <w:style w:type="paragraph" w:customStyle="1" w:styleId="CFC5F17D44B8471196815121CBE67D88">
    <w:name w:val="CFC5F17D44B8471196815121CBE67D88"/>
    <w:rsid w:val="00D23B91"/>
    <w:rPr>
      <w:lang w:val="nl-NL" w:eastAsia="nl-NL"/>
    </w:rPr>
  </w:style>
  <w:style w:type="paragraph" w:customStyle="1" w:styleId="66C2623228C7468895845F6B0ECF9C72">
    <w:name w:val="66C2623228C7468895845F6B0ECF9C72"/>
    <w:rsid w:val="00D23B91"/>
    <w:rPr>
      <w:lang w:val="nl-NL" w:eastAsia="nl-NL"/>
    </w:rPr>
  </w:style>
  <w:style w:type="paragraph" w:customStyle="1" w:styleId="068C2FF7467F4ACD8BEAF45603EFA539">
    <w:name w:val="068C2FF7467F4ACD8BEAF45603EFA539"/>
    <w:rsid w:val="00D23B91"/>
    <w:rPr>
      <w:lang w:val="nl-NL" w:eastAsia="nl-NL"/>
    </w:rPr>
  </w:style>
  <w:style w:type="paragraph" w:customStyle="1" w:styleId="E55B9FF7F1504732BF192EEE7478C2D7">
    <w:name w:val="E55B9FF7F1504732BF192EEE7478C2D7"/>
    <w:rsid w:val="00D23B91"/>
    <w:rPr>
      <w:lang w:val="nl-NL" w:eastAsia="nl-NL"/>
    </w:rPr>
  </w:style>
  <w:style w:type="paragraph" w:customStyle="1" w:styleId="5C0E18B73F5A42B59A1AE1DA1FB0D6C7">
    <w:name w:val="5C0E18B73F5A42B59A1AE1DA1FB0D6C7"/>
    <w:rsid w:val="00D23B91"/>
    <w:rPr>
      <w:lang w:val="nl-NL" w:eastAsia="nl-NL"/>
    </w:rPr>
  </w:style>
  <w:style w:type="paragraph" w:customStyle="1" w:styleId="EF11C5FBB87D4C40B6C2A88E54A71797">
    <w:name w:val="EF11C5FBB87D4C40B6C2A88E54A71797"/>
    <w:rsid w:val="00D23B91"/>
    <w:rPr>
      <w:lang w:val="nl-NL" w:eastAsia="nl-NL"/>
    </w:rPr>
  </w:style>
  <w:style w:type="paragraph" w:customStyle="1" w:styleId="EA6A2FDF0F444BD99D8336B34E92BAA9">
    <w:name w:val="EA6A2FDF0F444BD99D8336B34E92BAA9"/>
    <w:rsid w:val="00D23B91"/>
    <w:rPr>
      <w:lang w:val="nl-NL" w:eastAsia="nl-NL"/>
    </w:rPr>
  </w:style>
  <w:style w:type="paragraph" w:customStyle="1" w:styleId="8696752E211D44129649E616C58EEE6E">
    <w:name w:val="8696752E211D44129649E616C58EEE6E"/>
    <w:rsid w:val="00D23B91"/>
    <w:rPr>
      <w:lang w:val="nl-NL" w:eastAsia="nl-NL"/>
    </w:rPr>
  </w:style>
  <w:style w:type="paragraph" w:customStyle="1" w:styleId="00AFFBA175DE4C96AE03DAD927BC9C7B">
    <w:name w:val="00AFFBA175DE4C96AE03DAD927BC9C7B"/>
    <w:rsid w:val="00D23B91"/>
    <w:rPr>
      <w:lang w:val="nl-NL" w:eastAsia="nl-NL"/>
    </w:rPr>
  </w:style>
  <w:style w:type="paragraph" w:customStyle="1" w:styleId="BDC8AF64B38744F2AE2EF98A746957C9">
    <w:name w:val="BDC8AF64B38744F2AE2EF98A746957C9"/>
    <w:rsid w:val="00D23B91"/>
    <w:rPr>
      <w:lang w:val="nl-NL" w:eastAsia="nl-NL"/>
    </w:rPr>
  </w:style>
  <w:style w:type="paragraph" w:customStyle="1" w:styleId="EE1B649CDD42465AA36AAC2AEB3CDE32">
    <w:name w:val="EE1B649CDD42465AA36AAC2AEB3CDE32"/>
    <w:rsid w:val="00D23B91"/>
    <w:rPr>
      <w:lang w:val="nl-NL" w:eastAsia="nl-NL"/>
    </w:rPr>
  </w:style>
  <w:style w:type="paragraph" w:customStyle="1" w:styleId="D5D7E4B5C8A547408DFB23FE113FE0D7">
    <w:name w:val="D5D7E4B5C8A547408DFB23FE113FE0D7"/>
    <w:rsid w:val="00D23B91"/>
    <w:rPr>
      <w:lang w:val="nl-NL" w:eastAsia="nl-NL"/>
    </w:rPr>
  </w:style>
  <w:style w:type="paragraph" w:customStyle="1" w:styleId="F1BCE4A4A4AC4B45A0D44607A40EFF09">
    <w:name w:val="F1BCE4A4A4AC4B45A0D44607A40EFF09"/>
    <w:rsid w:val="00D23B91"/>
    <w:rPr>
      <w:lang w:val="nl-NL" w:eastAsia="nl-NL"/>
    </w:rPr>
  </w:style>
  <w:style w:type="paragraph" w:customStyle="1" w:styleId="25025EEBB7D54374B2A1F8C0837B4251">
    <w:name w:val="25025EEBB7D54374B2A1F8C0837B4251"/>
    <w:rsid w:val="00D23B91"/>
    <w:rPr>
      <w:lang w:val="nl-NL" w:eastAsia="nl-NL"/>
    </w:rPr>
  </w:style>
  <w:style w:type="paragraph" w:customStyle="1" w:styleId="0B89DA5038604C028026DA08AA87181F">
    <w:name w:val="0B89DA5038604C028026DA08AA87181F"/>
    <w:rsid w:val="00D23B91"/>
    <w:rPr>
      <w:lang w:val="nl-NL" w:eastAsia="nl-NL"/>
    </w:rPr>
  </w:style>
  <w:style w:type="paragraph" w:customStyle="1" w:styleId="AF72E94600C14F63B88695D2797ECDB2">
    <w:name w:val="AF72E94600C14F63B88695D2797ECDB2"/>
    <w:rsid w:val="00D23B91"/>
    <w:rPr>
      <w:lang w:val="nl-NL" w:eastAsia="nl-NL"/>
    </w:rPr>
  </w:style>
  <w:style w:type="paragraph" w:customStyle="1" w:styleId="74C4312333DA4A139718788B9A55D08D">
    <w:name w:val="74C4312333DA4A139718788B9A55D08D"/>
    <w:rsid w:val="00D23B91"/>
    <w:rPr>
      <w:lang w:val="nl-NL" w:eastAsia="nl-NL"/>
    </w:rPr>
  </w:style>
  <w:style w:type="paragraph" w:customStyle="1" w:styleId="CDFA676945584564B1C00A6BBCE2D044">
    <w:name w:val="CDFA676945584564B1C00A6BBCE2D044"/>
    <w:rsid w:val="00D23B91"/>
    <w:rPr>
      <w:lang w:val="nl-NL" w:eastAsia="nl-NL"/>
    </w:rPr>
  </w:style>
  <w:style w:type="paragraph" w:customStyle="1" w:styleId="5B788A17C600496A8569A20EACC9A476">
    <w:name w:val="5B788A17C600496A8569A20EACC9A476"/>
    <w:rsid w:val="00D23B91"/>
    <w:rPr>
      <w:lang w:val="nl-NL" w:eastAsia="nl-NL"/>
    </w:rPr>
  </w:style>
  <w:style w:type="paragraph" w:customStyle="1" w:styleId="4303908A4DE544D0BDFBBD3C1220B0A8">
    <w:name w:val="4303908A4DE544D0BDFBBD3C1220B0A8"/>
    <w:rsid w:val="00D23B91"/>
    <w:rPr>
      <w:lang w:val="nl-NL" w:eastAsia="nl-NL"/>
    </w:rPr>
  </w:style>
  <w:style w:type="paragraph" w:customStyle="1" w:styleId="46A19558F3C341EBB5DB30CD46DCAD1A">
    <w:name w:val="46A19558F3C341EBB5DB30CD46DCAD1A"/>
    <w:rsid w:val="00D23B91"/>
    <w:rPr>
      <w:lang w:val="nl-NL" w:eastAsia="nl-NL"/>
    </w:rPr>
  </w:style>
  <w:style w:type="paragraph" w:customStyle="1" w:styleId="A00362551A904A438FD10054CBA109EF">
    <w:name w:val="A00362551A904A438FD10054CBA109EF"/>
    <w:rsid w:val="00D23B91"/>
    <w:rPr>
      <w:lang w:val="nl-NL" w:eastAsia="nl-NL"/>
    </w:rPr>
  </w:style>
  <w:style w:type="paragraph" w:customStyle="1" w:styleId="3EE6829D261048B3BFF81605B40530D1">
    <w:name w:val="3EE6829D261048B3BFF81605B40530D1"/>
    <w:rsid w:val="00D23B91"/>
    <w:rPr>
      <w:lang w:val="nl-NL" w:eastAsia="nl-NL"/>
    </w:rPr>
  </w:style>
  <w:style w:type="paragraph" w:customStyle="1" w:styleId="CC622C3D1ED44F8F92FF1F46FE77CBB1">
    <w:name w:val="CC622C3D1ED44F8F92FF1F46FE77CBB1"/>
    <w:rsid w:val="00D23B91"/>
    <w:rPr>
      <w:lang w:val="nl-NL" w:eastAsia="nl-NL"/>
    </w:rPr>
  </w:style>
  <w:style w:type="paragraph" w:customStyle="1" w:styleId="DEADAA25DB6A4B0C86EF1DE5DDAD5FA5">
    <w:name w:val="DEADAA25DB6A4B0C86EF1DE5DDAD5FA5"/>
    <w:rsid w:val="00D23B91"/>
    <w:rPr>
      <w:lang w:val="nl-NL" w:eastAsia="nl-NL"/>
    </w:rPr>
  </w:style>
  <w:style w:type="paragraph" w:customStyle="1" w:styleId="72517F4EB0304552B4ED47C6DB574BDD">
    <w:name w:val="72517F4EB0304552B4ED47C6DB574BDD"/>
    <w:rsid w:val="00D23B91"/>
    <w:rPr>
      <w:lang w:val="nl-NL" w:eastAsia="nl-NL"/>
    </w:rPr>
  </w:style>
  <w:style w:type="paragraph" w:customStyle="1" w:styleId="531CE686F052433EA6978424DD2347EF">
    <w:name w:val="531CE686F052433EA6978424DD2347EF"/>
    <w:rsid w:val="00D23B91"/>
    <w:rPr>
      <w:lang w:val="nl-NL" w:eastAsia="nl-NL"/>
    </w:rPr>
  </w:style>
  <w:style w:type="paragraph" w:customStyle="1" w:styleId="0BDEC5CDF6D448648D7D1FCBF3692E35">
    <w:name w:val="0BDEC5CDF6D448648D7D1FCBF3692E35"/>
    <w:rsid w:val="00D23B91"/>
    <w:rPr>
      <w:lang w:val="nl-NL" w:eastAsia="nl-NL"/>
    </w:rPr>
  </w:style>
  <w:style w:type="paragraph" w:customStyle="1" w:styleId="4F869BEF959547659B883C25DB0744B8">
    <w:name w:val="4F869BEF959547659B883C25DB0744B8"/>
    <w:rsid w:val="00D23B91"/>
    <w:rPr>
      <w:lang w:val="nl-NL" w:eastAsia="nl-NL"/>
    </w:rPr>
  </w:style>
  <w:style w:type="paragraph" w:customStyle="1" w:styleId="4374218EC16944FE9BE0733871057A5A">
    <w:name w:val="4374218EC16944FE9BE0733871057A5A"/>
    <w:rsid w:val="00D23B91"/>
    <w:rPr>
      <w:lang w:val="nl-NL" w:eastAsia="nl-NL"/>
    </w:rPr>
  </w:style>
  <w:style w:type="paragraph" w:customStyle="1" w:styleId="BB620F8829744043A7A2BFE815B30F55">
    <w:name w:val="BB620F8829744043A7A2BFE815B30F55"/>
    <w:rsid w:val="00D23B91"/>
    <w:rPr>
      <w:lang w:val="nl-NL" w:eastAsia="nl-NL"/>
    </w:rPr>
  </w:style>
  <w:style w:type="paragraph" w:customStyle="1" w:styleId="AC138BF154744451A92E984AB45DBADB">
    <w:name w:val="AC138BF154744451A92E984AB45DBADB"/>
    <w:rsid w:val="00D23B91"/>
    <w:rPr>
      <w:lang w:val="nl-NL" w:eastAsia="nl-NL"/>
    </w:rPr>
  </w:style>
  <w:style w:type="paragraph" w:customStyle="1" w:styleId="44FCD7D3C2FA4FE3AC4191FE32F7DC88">
    <w:name w:val="44FCD7D3C2FA4FE3AC4191FE32F7DC88"/>
    <w:rsid w:val="00D23B91"/>
    <w:rPr>
      <w:lang w:val="nl-NL" w:eastAsia="nl-NL"/>
    </w:rPr>
  </w:style>
  <w:style w:type="paragraph" w:customStyle="1" w:styleId="11FDDBB0444144BB97D69C2F505DD0CE">
    <w:name w:val="11FDDBB0444144BB97D69C2F505DD0CE"/>
    <w:rsid w:val="00D23B91"/>
    <w:rPr>
      <w:lang w:val="nl-NL" w:eastAsia="nl-NL"/>
    </w:rPr>
  </w:style>
  <w:style w:type="paragraph" w:customStyle="1" w:styleId="A28D61740F1D40F6862E62F0FF150C64">
    <w:name w:val="A28D61740F1D40F6862E62F0FF150C64"/>
    <w:rsid w:val="00D23B91"/>
    <w:rPr>
      <w:lang w:val="nl-NL" w:eastAsia="nl-NL"/>
    </w:rPr>
  </w:style>
  <w:style w:type="paragraph" w:customStyle="1" w:styleId="5B60537C17134B4FAC4693F40FEE34DD">
    <w:name w:val="5B60537C17134B4FAC4693F40FEE34DD"/>
    <w:rsid w:val="00D23B91"/>
    <w:rPr>
      <w:lang w:val="nl-NL" w:eastAsia="nl-NL"/>
    </w:rPr>
  </w:style>
  <w:style w:type="paragraph" w:customStyle="1" w:styleId="649C0F76D0EF4E1E88479938153C2D22">
    <w:name w:val="649C0F76D0EF4E1E88479938153C2D22"/>
    <w:rsid w:val="00D23B91"/>
    <w:rPr>
      <w:lang w:val="nl-NL" w:eastAsia="nl-NL"/>
    </w:rPr>
  </w:style>
  <w:style w:type="paragraph" w:customStyle="1" w:styleId="E202F400EF49457B8C192CDF9CA52E53">
    <w:name w:val="E202F400EF49457B8C192CDF9CA52E53"/>
    <w:rsid w:val="00D23B91"/>
    <w:rPr>
      <w:lang w:val="nl-NL" w:eastAsia="nl-NL"/>
    </w:rPr>
  </w:style>
  <w:style w:type="paragraph" w:customStyle="1" w:styleId="097D94FA83B84D9FBACE70A45EC543DD">
    <w:name w:val="097D94FA83B84D9FBACE70A45EC543DD"/>
    <w:rsid w:val="00D23B91"/>
    <w:rPr>
      <w:lang w:val="nl-NL" w:eastAsia="nl-NL"/>
    </w:rPr>
  </w:style>
  <w:style w:type="paragraph" w:customStyle="1" w:styleId="6BA7127CCFF0466D882D091FD4E519EC">
    <w:name w:val="6BA7127CCFF0466D882D091FD4E519EC"/>
    <w:rsid w:val="00D23B91"/>
    <w:rPr>
      <w:lang w:val="nl-NL" w:eastAsia="nl-NL"/>
    </w:rPr>
  </w:style>
  <w:style w:type="paragraph" w:customStyle="1" w:styleId="4DD9531C0475464AB3CE36ED2E8A0715">
    <w:name w:val="4DD9531C0475464AB3CE36ED2E8A0715"/>
    <w:rsid w:val="00D23B91"/>
    <w:rPr>
      <w:lang w:val="nl-NL" w:eastAsia="nl-NL"/>
    </w:rPr>
  </w:style>
  <w:style w:type="paragraph" w:customStyle="1" w:styleId="F76874C85134426C98BC3118E231BD0C">
    <w:name w:val="F76874C85134426C98BC3118E231BD0C"/>
    <w:rsid w:val="00D23B91"/>
    <w:rPr>
      <w:lang w:val="nl-NL" w:eastAsia="nl-NL"/>
    </w:rPr>
  </w:style>
  <w:style w:type="paragraph" w:customStyle="1" w:styleId="0DBB322406D047E8B9705D2C326CD86F">
    <w:name w:val="0DBB322406D047E8B9705D2C326CD86F"/>
    <w:rsid w:val="00D23B91"/>
    <w:rPr>
      <w:lang w:val="nl-NL" w:eastAsia="nl-NL"/>
    </w:rPr>
  </w:style>
  <w:style w:type="paragraph" w:customStyle="1" w:styleId="112240308882456BB3B92D753FCE01ED">
    <w:name w:val="112240308882456BB3B92D753FCE01ED"/>
    <w:rsid w:val="00D23B91"/>
    <w:rPr>
      <w:lang w:val="nl-NL" w:eastAsia="nl-NL"/>
    </w:rPr>
  </w:style>
  <w:style w:type="paragraph" w:customStyle="1" w:styleId="38DF1946EAD84F8EAFD15B9ECF115E5D">
    <w:name w:val="38DF1946EAD84F8EAFD15B9ECF115E5D"/>
    <w:rsid w:val="00D23B91"/>
    <w:rPr>
      <w:lang w:val="nl-NL" w:eastAsia="nl-NL"/>
    </w:rPr>
  </w:style>
  <w:style w:type="paragraph" w:customStyle="1" w:styleId="F29F6C7A154B4F088BA16D47A51B214C">
    <w:name w:val="F29F6C7A154B4F088BA16D47A51B214C"/>
    <w:rsid w:val="00D23B91"/>
    <w:rPr>
      <w:lang w:val="nl-NL" w:eastAsia="nl-NL"/>
    </w:rPr>
  </w:style>
  <w:style w:type="paragraph" w:customStyle="1" w:styleId="1CC97CFE2A4244D6A2FB1AE9BB1E9324">
    <w:name w:val="1CC97CFE2A4244D6A2FB1AE9BB1E9324"/>
    <w:rsid w:val="00D23B91"/>
    <w:rPr>
      <w:lang w:val="nl-NL" w:eastAsia="nl-NL"/>
    </w:rPr>
  </w:style>
  <w:style w:type="paragraph" w:customStyle="1" w:styleId="42911F99C39C46DCBE2FBA03349D575B">
    <w:name w:val="42911F99C39C46DCBE2FBA03349D575B"/>
    <w:rsid w:val="00D23B91"/>
    <w:rPr>
      <w:lang w:val="nl-NL" w:eastAsia="nl-NL"/>
    </w:rPr>
  </w:style>
  <w:style w:type="paragraph" w:customStyle="1" w:styleId="14D864B61E4240E4924F1A49B95E6133">
    <w:name w:val="14D864B61E4240E4924F1A49B95E6133"/>
    <w:rsid w:val="00D23B91"/>
    <w:rPr>
      <w:lang w:val="nl-NL" w:eastAsia="nl-NL"/>
    </w:rPr>
  </w:style>
  <w:style w:type="paragraph" w:customStyle="1" w:styleId="A2C5770239924A79B7861FFEA05A738B">
    <w:name w:val="A2C5770239924A79B7861FFEA05A738B"/>
    <w:rsid w:val="00D23B91"/>
    <w:rPr>
      <w:lang w:val="nl-NL" w:eastAsia="nl-NL"/>
    </w:rPr>
  </w:style>
  <w:style w:type="paragraph" w:customStyle="1" w:styleId="56B39A3392DE402E838781D2EF718FCA">
    <w:name w:val="56B39A3392DE402E838781D2EF718FCA"/>
    <w:rsid w:val="00D23B91"/>
    <w:rPr>
      <w:lang w:val="nl-NL" w:eastAsia="nl-NL"/>
    </w:rPr>
  </w:style>
  <w:style w:type="paragraph" w:customStyle="1" w:styleId="02923764BE644F4DA6472DCF6C6E6864">
    <w:name w:val="02923764BE644F4DA6472DCF6C6E6864"/>
    <w:rsid w:val="00D23B91"/>
    <w:rPr>
      <w:lang w:val="nl-NL" w:eastAsia="nl-NL"/>
    </w:rPr>
  </w:style>
  <w:style w:type="paragraph" w:customStyle="1" w:styleId="3FFECD929E034BD8BD1A7ADA24C6E0E9">
    <w:name w:val="3FFECD929E034BD8BD1A7ADA24C6E0E9"/>
    <w:rsid w:val="00D23B91"/>
    <w:rPr>
      <w:lang w:val="nl-NL" w:eastAsia="nl-NL"/>
    </w:rPr>
  </w:style>
  <w:style w:type="paragraph" w:customStyle="1" w:styleId="EE1BF361C1674F26A15CC0C1BC9322A9">
    <w:name w:val="EE1BF361C1674F26A15CC0C1BC9322A9"/>
    <w:rsid w:val="00D23B91"/>
    <w:rPr>
      <w:lang w:val="nl-NL" w:eastAsia="nl-NL"/>
    </w:rPr>
  </w:style>
  <w:style w:type="paragraph" w:customStyle="1" w:styleId="53A9548C2F6847509DC88EBC3FED4B89">
    <w:name w:val="53A9548C2F6847509DC88EBC3FED4B89"/>
    <w:rsid w:val="00D23B91"/>
    <w:rPr>
      <w:lang w:val="nl-NL" w:eastAsia="nl-NL"/>
    </w:rPr>
  </w:style>
  <w:style w:type="paragraph" w:customStyle="1" w:styleId="663CB9F9BB674CA2BF9F81ED3725B1C8">
    <w:name w:val="663CB9F9BB674CA2BF9F81ED3725B1C8"/>
    <w:rsid w:val="00D23B91"/>
    <w:rPr>
      <w:lang w:val="nl-NL" w:eastAsia="nl-NL"/>
    </w:rPr>
  </w:style>
  <w:style w:type="paragraph" w:customStyle="1" w:styleId="8B02953E7AB54E75AACEA92DA7E6C315">
    <w:name w:val="8B02953E7AB54E75AACEA92DA7E6C315"/>
    <w:rsid w:val="00D23B91"/>
    <w:rPr>
      <w:lang w:val="nl-NL" w:eastAsia="nl-NL"/>
    </w:rPr>
  </w:style>
  <w:style w:type="paragraph" w:customStyle="1" w:styleId="91B82A360EEB4228AB1EABE04DD4FADF">
    <w:name w:val="91B82A360EEB4228AB1EABE04DD4FADF"/>
    <w:rsid w:val="00D23B91"/>
    <w:rPr>
      <w:lang w:val="nl-NL" w:eastAsia="nl-NL"/>
    </w:rPr>
  </w:style>
  <w:style w:type="paragraph" w:customStyle="1" w:styleId="EFDD53DA69AB403EBAD134632B79AE08">
    <w:name w:val="EFDD53DA69AB403EBAD134632B79AE08"/>
    <w:rsid w:val="00D23B91"/>
    <w:rPr>
      <w:lang w:val="nl-NL" w:eastAsia="nl-NL"/>
    </w:rPr>
  </w:style>
  <w:style w:type="paragraph" w:customStyle="1" w:styleId="4BE090E1F78B4852B8FBA8AAFF19978B">
    <w:name w:val="4BE090E1F78B4852B8FBA8AAFF19978B"/>
    <w:rsid w:val="00D23B91"/>
    <w:rPr>
      <w:lang w:val="nl-NL" w:eastAsia="nl-NL"/>
    </w:rPr>
  </w:style>
  <w:style w:type="paragraph" w:customStyle="1" w:styleId="8F23C517C6244AF2A18BDF46D1737F9F">
    <w:name w:val="8F23C517C6244AF2A18BDF46D1737F9F"/>
    <w:rsid w:val="00D23B91"/>
    <w:rPr>
      <w:lang w:val="nl-NL" w:eastAsia="nl-NL"/>
    </w:rPr>
  </w:style>
  <w:style w:type="paragraph" w:customStyle="1" w:styleId="7D021E495C9F4AD386653F718995FE7C">
    <w:name w:val="7D021E495C9F4AD386653F718995FE7C"/>
    <w:rsid w:val="00D23B91"/>
    <w:rPr>
      <w:lang w:val="nl-NL" w:eastAsia="nl-NL"/>
    </w:rPr>
  </w:style>
  <w:style w:type="paragraph" w:customStyle="1" w:styleId="235343BC568E49799B25669FAF868480">
    <w:name w:val="235343BC568E49799B25669FAF868480"/>
    <w:rsid w:val="00D23B91"/>
    <w:rPr>
      <w:lang w:val="nl-NL" w:eastAsia="nl-NL"/>
    </w:rPr>
  </w:style>
  <w:style w:type="paragraph" w:customStyle="1" w:styleId="D5FA5D2B0404480DB7AAB531B3281B9B">
    <w:name w:val="D5FA5D2B0404480DB7AAB531B3281B9B"/>
    <w:rsid w:val="00D23B91"/>
    <w:rPr>
      <w:lang w:val="nl-NL" w:eastAsia="nl-NL"/>
    </w:rPr>
  </w:style>
  <w:style w:type="paragraph" w:customStyle="1" w:styleId="BDF152F771514CB68F3F15507EA62B83">
    <w:name w:val="BDF152F771514CB68F3F15507EA62B83"/>
    <w:rsid w:val="00D23B91"/>
    <w:rPr>
      <w:lang w:val="nl-NL" w:eastAsia="nl-NL"/>
    </w:rPr>
  </w:style>
  <w:style w:type="paragraph" w:customStyle="1" w:styleId="F609B2A531654658B56F0AF3F4E12E3C">
    <w:name w:val="F609B2A531654658B56F0AF3F4E12E3C"/>
    <w:rsid w:val="00D23B91"/>
    <w:rPr>
      <w:lang w:val="nl-NL" w:eastAsia="nl-NL"/>
    </w:rPr>
  </w:style>
  <w:style w:type="paragraph" w:customStyle="1" w:styleId="F60D02C104DB466CBCD0413D49A48616">
    <w:name w:val="F60D02C104DB466CBCD0413D49A48616"/>
    <w:rsid w:val="00D23B91"/>
    <w:rPr>
      <w:lang w:val="nl-NL" w:eastAsia="nl-NL"/>
    </w:rPr>
  </w:style>
  <w:style w:type="paragraph" w:customStyle="1" w:styleId="C99E9BE525CC4E778695280FF8CF41DE">
    <w:name w:val="C99E9BE525CC4E778695280FF8CF41DE"/>
    <w:rsid w:val="00D23B91"/>
    <w:rPr>
      <w:lang w:val="nl-NL" w:eastAsia="nl-NL"/>
    </w:rPr>
  </w:style>
  <w:style w:type="paragraph" w:customStyle="1" w:styleId="666CC9D50D144AF697847409D42FB20E">
    <w:name w:val="666CC9D50D144AF697847409D42FB20E"/>
    <w:rsid w:val="00D23B91"/>
    <w:rPr>
      <w:lang w:val="nl-NL" w:eastAsia="nl-NL"/>
    </w:rPr>
  </w:style>
  <w:style w:type="paragraph" w:customStyle="1" w:styleId="856E070B6C154BBCB3E556D452CA0D01">
    <w:name w:val="856E070B6C154BBCB3E556D452CA0D01"/>
    <w:rsid w:val="00D23B91"/>
    <w:rPr>
      <w:lang w:val="nl-NL" w:eastAsia="nl-NL"/>
    </w:rPr>
  </w:style>
  <w:style w:type="paragraph" w:customStyle="1" w:styleId="B1BC7CFC01AD4B0EAF380DDD0E48161E">
    <w:name w:val="B1BC7CFC01AD4B0EAF380DDD0E48161E"/>
    <w:rsid w:val="00D23B91"/>
    <w:rPr>
      <w:lang w:val="nl-NL" w:eastAsia="nl-NL"/>
    </w:rPr>
  </w:style>
  <w:style w:type="paragraph" w:customStyle="1" w:styleId="E4DD43918E70474782469A67B90E13E0">
    <w:name w:val="E4DD43918E70474782469A67B90E13E0"/>
    <w:rsid w:val="00D23B91"/>
    <w:rPr>
      <w:lang w:val="nl-NL" w:eastAsia="nl-NL"/>
    </w:rPr>
  </w:style>
  <w:style w:type="paragraph" w:customStyle="1" w:styleId="B5A8D11AAF014C408503687E5A3C0FF3">
    <w:name w:val="B5A8D11AAF014C408503687E5A3C0FF3"/>
    <w:rsid w:val="00D23B91"/>
    <w:rPr>
      <w:lang w:val="nl-NL" w:eastAsia="nl-NL"/>
    </w:rPr>
  </w:style>
  <w:style w:type="paragraph" w:customStyle="1" w:styleId="D6D2AC7E63FA4539BD420827BA30CE31">
    <w:name w:val="D6D2AC7E63FA4539BD420827BA30CE31"/>
    <w:rsid w:val="00D23B91"/>
    <w:rPr>
      <w:lang w:val="nl-NL" w:eastAsia="nl-NL"/>
    </w:rPr>
  </w:style>
  <w:style w:type="paragraph" w:customStyle="1" w:styleId="D4D98BBBFD5246A9A3E941D79D0A893B">
    <w:name w:val="D4D98BBBFD5246A9A3E941D79D0A893B"/>
    <w:rsid w:val="00D23B91"/>
    <w:rPr>
      <w:lang w:val="nl-NL" w:eastAsia="nl-NL"/>
    </w:rPr>
  </w:style>
  <w:style w:type="paragraph" w:customStyle="1" w:styleId="FA4D329A3CB7464FB5816C64146CFEE3">
    <w:name w:val="FA4D329A3CB7464FB5816C64146CFEE3"/>
    <w:rsid w:val="00D23B91"/>
    <w:rPr>
      <w:lang w:val="nl-NL" w:eastAsia="nl-NL"/>
    </w:rPr>
  </w:style>
  <w:style w:type="paragraph" w:customStyle="1" w:styleId="FF23C2E95D3E4E74ACE0DB49B56E2EA1">
    <w:name w:val="FF23C2E95D3E4E74ACE0DB49B56E2EA1"/>
    <w:rsid w:val="00D23B91"/>
    <w:rPr>
      <w:lang w:val="nl-NL" w:eastAsia="nl-NL"/>
    </w:rPr>
  </w:style>
  <w:style w:type="paragraph" w:customStyle="1" w:styleId="625826C530814FA8BFF8D92459523891">
    <w:name w:val="625826C530814FA8BFF8D92459523891"/>
    <w:rsid w:val="00D23B91"/>
    <w:rPr>
      <w:lang w:val="nl-NL" w:eastAsia="nl-NL"/>
    </w:rPr>
  </w:style>
  <w:style w:type="paragraph" w:customStyle="1" w:styleId="2199516B438B4AC297598A81FC86BAC1">
    <w:name w:val="2199516B438B4AC297598A81FC86BAC1"/>
    <w:rsid w:val="00D23B91"/>
    <w:rPr>
      <w:lang w:val="nl-NL" w:eastAsia="nl-NL"/>
    </w:rPr>
  </w:style>
  <w:style w:type="paragraph" w:customStyle="1" w:styleId="75E94888789744B39D70DA109C801E6C">
    <w:name w:val="75E94888789744B39D70DA109C801E6C"/>
    <w:rsid w:val="00D23B91"/>
    <w:rPr>
      <w:lang w:val="nl-NL" w:eastAsia="nl-NL"/>
    </w:rPr>
  </w:style>
  <w:style w:type="paragraph" w:customStyle="1" w:styleId="446E7CD092F24E2AAD5DBA4F42C869BE">
    <w:name w:val="446E7CD092F24E2AAD5DBA4F42C869BE"/>
    <w:rsid w:val="00D23B91"/>
    <w:rPr>
      <w:lang w:val="nl-NL" w:eastAsia="nl-NL"/>
    </w:rPr>
  </w:style>
  <w:style w:type="paragraph" w:customStyle="1" w:styleId="503B29FC7F22445A9E471948CC1F6610">
    <w:name w:val="503B29FC7F22445A9E471948CC1F6610"/>
    <w:rsid w:val="00D23B91"/>
    <w:rPr>
      <w:lang w:val="nl-NL" w:eastAsia="nl-NL"/>
    </w:rPr>
  </w:style>
  <w:style w:type="paragraph" w:customStyle="1" w:styleId="F6141E7E200C49D09EA8336C6EA4BCC8">
    <w:name w:val="F6141E7E200C49D09EA8336C6EA4BCC8"/>
    <w:rsid w:val="00D23B91"/>
    <w:rPr>
      <w:lang w:val="nl-NL" w:eastAsia="nl-NL"/>
    </w:rPr>
  </w:style>
  <w:style w:type="paragraph" w:customStyle="1" w:styleId="88D19A69C14949A890AD4CB85ACBCCC8">
    <w:name w:val="88D19A69C14949A890AD4CB85ACBCCC8"/>
    <w:rsid w:val="00D23B91"/>
    <w:rPr>
      <w:lang w:val="nl-NL" w:eastAsia="nl-NL"/>
    </w:rPr>
  </w:style>
  <w:style w:type="paragraph" w:customStyle="1" w:styleId="0FAFFACB24724E39BF45AB30F6F5A8FC">
    <w:name w:val="0FAFFACB24724E39BF45AB30F6F5A8FC"/>
    <w:rsid w:val="00D23B91"/>
    <w:rPr>
      <w:lang w:val="nl-NL" w:eastAsia="nl-NL"/>
    </w:rPr>
  </w:style>
  <w:style w:type="paragraph" w:customStyle="1" w:styleId="9B025FB882BD428F8AA3458D2F6DAF70">
    <w:name w:val="9B025FB882BD428F8AA3458D2F6DAF70"/>
    <w:rsid w:val="00D23B91"/>
    <w:rPr>
      <w:lang w:val="nl-NL" w:eastAsia="nl-NL"/>
    </w:rPr>
  </w:style>
  <w:style w:type="paragraph" w:customStyle="1" w:styleId="70A9C5A62B324EECACEA4DAA4916056D">
    <w:name w:val="70A9C5A62B324EECACEA4DAA4916056D"/>
    <w:rsid w:val="00D23B91"/>
    <w:rPr>
      <w:lang w:val="nl-NL" w:eastAsia="nl-NL"/>
    </w:rPr>
  </w:style>
  <w:style w:type="paragraph" w:customStyle="1" w:styleId="13F2C762F56546BD9DEE938D07B22E2B">
    <w:name w:val="13F2C762F56546BD9DEE938D07B22E2B"/>
    <w:rsid w:val="00D23B91"/>
    <w:rPr>
      <w:lang w:val="nl-NL" w:eastAsia="nl-NL"/>
    </w:rPr>
  </w:style>
  <w:style w:type="paragraph" w:customStyle="1" w:styleId="4CA0268B6662453C9C45C24247C5C32F">
    <w:name w:val="4CA0268B6662453C9C45C24247C5C32F"/>
    <w:rsid w:val="00D23B91"/>
    <w:rPr>
      <w:lang w:val="nl-NL" w:eastAsia="nl-NL"/>
    </w:rPr>
  </w:style>
  <w:style w:type="paragraph" w:customStyle="1" w:styleId="6509884851FB48F8B2F0B43A30C48D57">
    <w:name w:val="6509884851FB48F8B2F0B43A30C48D57"/>
    <w:rsid w:val="00D23B91"/>
    <w:rPr>
      <w:lang w:val="nl-NL" w:eastAsia="nl-NL"/>
    </w:rPr>
  </w:style>
  <w:style w:type="paragraph" w:customStyle="1" w:styleId="5B23CAECE5C9415BB44E531364C69188">
    <w:name w:val="5B23CAECE5C9415BB44E531364C69188"/>
    <w:rsid w:val="00D23B91"/>
    <w:rPr>
      <w:lang w:val="nl-NL" w:eastAsia="nl-NL"/>
    </w:rPr>
  </w:style>
  <w:style w:type="paragraph" w:customStyle="1" w:styleId="C615B4D8E6B140C69E3A74D692AFE67B">
    <w:name w:val="C615B4D8E6B140C69E3A74D692AFE67B"/>
    <w:rsid w:val="00D23B91"/>
    <w:rPr>
      <w:lang w:val="nl-NL" w:eastAsia="nl-NL"/>
    </w:rPr>
  </w:style>
  <w:style w:type="paragraph" w:customStyle="1" w:styleId="49836FE20AC04B60B242E5D86935BD3E">
    <w:name w:val="49836FE20AC04B60B242E5D86935BD3E"/>
    <w:rsid w:val="00D23B91"/>
    <w:rPr>
      <w:lang w:val="nl-NL" w:eastAsia="nl-NL"/>
    </w:rPr>
  </w:style>
  <w:style w:type="paragraph" w:customStyle="1" w:styleId="65EBF78E8F2C40E8ACFC5D7427161C06">
    <w:name w:val="65EBF78E8F2C40E8ACFC5D7427161C06"/>
    <w:rsid w:val="00D23B91"/>
    <w:rPr>
      <w:lang w:val="nl-NL" w:eastAsia="nl-NL"/>
    </w:rPr>
  </w:style>
  <w:style w:type="paragraph" w:customStyle="1" w:styleId="216E20E06D814CBDA447D803E30D928F">
    <w:name w:val="216E20E06D814CBDA447D803E30D928F"/>
    <w:rsid w:val="00D23B91"/>
    <w:rPr>
      <w:lang w:val="nl-NL" w:eastAsia="nl-NL"/>
    </w:rPr>
  </w:style>
  <w:style w:type="paragraph" w:customStyle="1" w:styleId="C9A49C96B9F84442BC86791E900A00D4">
    <w:name w:val="C9A49C96B9F84442BC86791E900A00D4"/>
    <w:rsid w:val="00D23B91"/>
    <w:rPr>
      <w:lang w:val="nl-NL" w:eastAsia="nl-NL"/>
    </w:rPr>
  </w:style>
  <w:style w:type="paragraph" w:customStyle="1" w:styleId="C23E2023524442C5AE73AF163FC6E7E4">
    <w:name w:val="C23E2023524442C5AE73AF163FC6E7E4"/>
    <w:rsid w:val="00D23B91"/>
    <w:rPr>
      <w:lang w:val="nl-NL" w:eastAsia="nl-NL"/>
    </w:rPr>
  </w:style>
  <w:style w:type="paragraph" w:customStyle="1" w:styleId="073EE015A3E3442680F519F59C1E5A54">
    <w:name w:val="073EE015A3E3442680F519F59C1E5A54"/>
    <w:rsid w:val="00D23B91"/>
    <w:rPr>
      <w:lang w:val="nl-NL" w:eastAsia="nl-NL"/>
    </w:rPr>
  </w:style>
  <w:style w:type="paragraph" w:customStyle="1" w:styleId="983A9CC86DC24FBF8C834A920B6F4AE0">
    <w:name w:val="983A9CC86DC24FBF8C834A920B6F4AE0"/>
    <w:rsid w:val="00D23B91"/>
    <w:rPr>
      <w:lang w:val="nl-NL" w:eastAsia="nl-NL"/>
    </w:rPr>
  </w:style>
  <w:style w:type="paragraph" w:customStyle="1" w:styleId="A99FBA6BF8074CD989817FC4657D1C54">
    <w:name w:val="A99FBA6BF8074CD989817FC4657D1C54"/>
    <w:rsid w:val="00D23B91"/>
    <w:rPr>
      <w:lang w:val="nl-NL" w:eastAsia="nl-NL"/>
    </w:rPr>
  </w:style>
  <w:style w:type="paragraph" w:customStyle="1" w:styleId="D57E09A687294D1DB6BE6EBF3B9B6900">
    <w:name w:val="D57E09A687294D1DB6BE6EBF3B9B6900"/>
    <w:rsid w:val="00D23B91"/>
    <w:rPr>
      <w:lang w:val="nl-NL" w:eastAsia="nl-NL"/>
    </w:rPr>
  </w:style>
  <w:style w:type="paragraph" w:customStyle="1" w:styleId="E5D23F7C66894B309171F8CF5381EE43">
    <w:name w:val="E5D23F7C66894B309171F8CF5381EE43"/>
    <w:rsid w:val="00D23B91"/>
    <w:rPr>
      <w:lang w:val="nl-NL" w:eastAsia="nl-NL"/>
    </w:rPr>
  </w:style>
  <w:style w:type="paragraph" w:customStyle="1" w:styleId="439F19130C1A47ADA8C92A26C03F9EB0">
    <w:name w:val="439F19130C1A47ADA8C92A26C03F9EB0"/>
    <w:rsid w:val="00D23B91"/>
    <w:rPr>
      <w:lang w:val="nl-NL" w:eastAsia="nl-NL"/>
    </w:rPr>
  </w:style>
  <w:style w:type="paragraph" w:customStyle="1" w:styleId="5E392926A0B04843AA86BB63AB75FE92">
    <w:name w:val="5E392926A0B04843AA86BB63AB75FE92"/>
    <w:rsid w:val="00D23B91"/>
    <w:rPr>
      <w:lang w:val="nl-NL" w:eastAsia="nl-NL"/>
    </w:rPr>
  </w:style>
  <w:style w:type="paragraph" w:customStyle="1" w:styleId="5653CDAB9D0B4432815C9596440DE502">
    <w:name w:val="5653CDAB9D0B4432815C9596440DE502"/>
    <w:rsid w:val="00D23B91"/>
    <w:rPr>
      <w:lang w:val="nl-NL" w:eastAsia="nl-NL"/>
    </w:rPr>
  </w:style>
  <w:style w:type="paragraph" w:customStyle="1" w:styleId="19FD21659A2642AA83779B9B1D527311">
    <w:name w:val="19FD21659A2642AA83779B9B1D527311"/>
    <w:rsid w:val="00D23B91"/>
    <w:rPr>
      <w:lang w:val="nl-NL" w:eastAsia="nl-NL"/>
    </w:rPr>
  </w:style>
  <w:style w:type="paragraph" w:customStyle="1" w:styleId="4B813A9EF8424F7CA8BAE81D963BA02A">
    <w:name w:val="4B813A9EF8424F7CA8BAE81D963BA02A"/>
    <w:rsid w:val="00D23B91"/>
    <w:rPr>
      <w:lang w:val="nl-NL" w:eastAsia="nl-NL"/>
    </w:rPr>
  </w:style>
  <w:style w:type="paragraph" w:customStyle="1" w:styleId="D264770511034E96888523451E83FBBB">
    <w:name w:val="D264770511034E96888523451E83FBBB"/>
    <w:rsid w:val="00D23B91"/>
    <w:rPr>
      <w:lang w:val="nl-NL" w:eastAsia="nl-NL"/>
    </w:rPr>
  </w:style>
  <w:style w:type="paragraph" w:customStyle="1" w:styleId="7C5F9112B10D4A0BBD484D6642043B2B">
    <w:name w:val="7C5F9112B10D4A0BBD484D6642043B2B"/>
    <w:rsid w:val="00D23B91"/>
    <w:rPr>
      <w:lang w:val="nl-NL" w:eastAsia="nl-NL"/>
    </w:rPr>
  </w:style>
  <w:style w:type="paragraph" w:customStyle="1" w:styleId="976F78D3CB6648D29AFD903F5BAF049E">
    <w:name w:val="976F78D3CB6648D29AFD903F5BAF049E"/>
    <w:rsid w:val="00D23B91"/>
    <w:rPr>
      <w:lang w:val="nl-NL" w:eastAsia="nl-NL"/>
    </w:rPr>
  </w:style>
  <w:style w:type="paragraph" w:customStyle="1" w:styleId="2DA994CA15174A8A9F19FFEF3DA52CAF">
    <w:name w:val="2DA994CA15174A8A9F19FFEF3DA52CAF"/>
    <w:rsid w:val="00D23B91"/>
    <w:rPr>
      <w:lang w:val="nl-NL" w:eastAsia="nl-NL"/>
    </w:rPr>
  </w:style>
  <w:style w:type="paragraph" w:customStyle="1" w:styleId="25DE22636F9745B58663DFED12C3F489">
    <w:name w:val="25DE22636F9745B58663DFED12C3F489"/>
    <w:rsid w:val="00D23B91"/>
    <w:rPr>
      <w:lang w:val="nl-NL" w:eastAsia="nl-NL"/>
    </w:rPr>
  </w:style>
  <w:style w:type="paragraph" w:customStyle="1" w:styleId="CBC69FCD5DD94BE0B093422ECAAABA66">
    <w:name w:val="CBC69FCD5DD94BE0B093422ECAAABA66"/>
    <w:rsid w:val="00D23B91"/>
    <w:rPr>
      <w:lang w:val="nl-NL" w:eastAsia="nl-NL"/>
    </w:rPr>
  </w:style>
  <w:style w:type="paragraph" w:customStyle="1" w:styleId="370F8B6597BC449CA40413FEFDD8D316">
    <w:name w:val="370F8B6597BC449CA40413FEFDD8D316"/>
    <w:rsid w:val="00D23B91"/>
    <w:rPr>
      <w:lang w:val="nl-NL" w:eastAsia="nl-NL"/>
    </w:rPr>
  </w:style>
  <w:style w:type="paragraph" w:customStyle="1" w:styleId="1C895720319F4517A3252271DB62AF86">
    <w:name w:val="1C895720319F4517A3252271DB62AF86"/>
    <w:rsid w:val="00D23B91"/>
    <w:rPr>
      <w:lang w:val="nl-NL" w:eastAsia="nl-NL"/>
    </w:rPr>
  </w:style>
  <w:style w:type="paragraph" w:customStyle="1" w:styleId="7CFB0BC2B2D94E2A9B46B6B8071104AE">
    <w:name w:val="7CFB0BC2B2D94E2A9B46B6B8071104AE"/>
    <w:rsid w:val="00D23B91"/>
    <w:rPr>
      <w:lang w:val="nl-NL" w:eastAsia="nl-NL"/>
    </w:rPr>
  </w:style>
  <w:style w:type="paragraph" w:customStyle="1" w:styleId="77AAC24423BE4C80A20A5323D201599B">
    <w:name w:val="77AAC24423BE4C80A20A5323D201599B"/>
    <w:rsid w:val="00D23B91"/>
    <w:rPr>
      <w:lang w:val="nl-NL" w:eastAsia="nl-NL"/>
    </w:rPr>
  </w:style>
  <w:style w:type="paragraph" w:customStyle="1" w:styleId="87AB48B6CFBB4EA28FE13A8DBE209F60">
    <w:name w:val="87AB48B6CFBB4EA28FE13A8DBE209F60"/>
    <w:rsid w:val="00D23B91"/>
    <w:rPr>
      <w:lang w:val="nl-NL" w:eastAsia="nl-NL"/>
    </w:rPr>
  </w:style>
  <w:style w:type="paragraph" w:customStyle="1" w:styleId="189C60064D464433AA8D179278C111B8">
    <w:name w:val="189C60064D464433AA8D179278C111B8"/>
    <w:rsid w:val="00D23B91"/>
    <w:rPr>
      <w:lang w:val="nl-NL" w:eastAsia="nl-NL"/>
    </w:rPr>
  </w:style>
  <w:style w:type="paragraph" w:customStyle="1" w:styleId="54C2E2E9114C4004B7F5A8AA5B04A127">
    <w:name w:val="54C2E2E9114C4004B7F5A8AA5B04A127"/>
    <w:rsid w:val="00D23B91"/>
    <w:rPr>
      <w:lang w:val="nl-NL" w:eastAsia="nl-NL"/>
    </w:rPr>
  </w:style>
  <w:style w:type="paragraph" w:customStyle="1" w:styleId="9DE62F14E2404D5B8205E87BA1DF0161">
    <w:name w:val="9DE62F14E2404D5B8205E87BA1DF0161"/>
    <w:rsid w:val="00D23B91"/>
    <w:rPr>
      <w:lang w:val="nl-NL" w:eastAsia="nl-NL"/>
    </w:rPr>
  </w:style>
  <w:style w:type="paragraph" w:customStyle="1" w:styleId="82F60A7AB7384AF0B4DF37A826B188E0">
    <w:name w:val="82F60A7AB7384AF0B4DF37A826B188E0"/>
    <w:rsid w:val="00D23B91"/>
    <w:rPr>
      <w:lang w:val="nl-NL" w:eastAsia="nl-NL"/>
    </w:rPr>
  </w:style>
  <w:style w:type="paragraph" w:customStyle="1" w:styleId="5D82BC9BFBED4B3EA5FEE42E75780FDC">
    <w:name w:val="5D82BC9BFBED4B3EA5FEE42E75780FDC"/>
    <w:rsid w:val="00D23B91"/>
    <w:rPr>
      <w:lang w:val="nl-NL" w:eastAsia="nl-NL"/>
    </w:rPr>
  </w:style>
  <w:style w:type="paragraph" w:customStyle="1" w:styleId="5FD57DCD3AFA437DA94DBCBA1B947BB9">
    <w:name w:val="5FD57DCD3AFA437DA94DBCBA1B947BB9"/>
    <w:rsid w:val="00D23B91"/>
    <w:rPr>
      <w:lang w:val="nl-NL" w:eastAsia="nl-NL"/>
    </w:rPr>
  </w:style>
  <w:style w:type="paragraph" w:customStyle="1" w:styleId="B0B68C4366634D378E356D9D51B800E3">
    <w:name w:val="B0B68C4366634D378E356D9D51B800E3"/>
    <w:rsid w:val="00D23B91"/>
    <w:rPr>
      <w:lang w:val="nl-NL" w:eastAsia="nl-NL"/>
    </w:rPr>
  </w:style>
  <w:style w:type="paragraph" w:customStyle="1" w:styleId="51BAF45382A74EE7A35A524E4D0C2F09">
    <w:name w:val="51BAF45382A74EE7A35A524E4D0C2F09"/>
    <w:rsid w:val="00D23B91"/>
    <w:rPr>
      <w:lang w:val="nl-NL" w:eastAsia="nl-NL"/>
    </w:rPr>
  </w:style>
  <w:style w:type="paragraph" w:customStyle="1" w:styleId="F6F00FE6188F45FFB5DB6D21981C1E4F">
    <w:name w:val="F6F00FE6188F45FFB5DB6D21981C1E4F"/>
    <w:rsid w:val="00D23B91"/>
    <w:rPr>
      <w:lang w:val="nl-NL" w:eastAsia="nl-NL"/>
    </w:rPr>
  </w:style>
  <w:style w:type="paragraph" w:customStyle="1" w:styleId="86E1CE8F1553494B91FD936BE37448F3">
    <w:name w:val="86E1CE8F1553494B91FD936BE37448F3"/>
    <w:rsid w:val="00930243"/>
  </w:style>
  <w:style w:type="paragraph" w:customStyle="1" w:styleId="CE34069EE9674C2AB74AA32EB13182D6">
    <w:name w:val="CE34069EE9674C2AB74AA32EB13182D6"/>
    <w:rsid w:val="00930243"/>
  </w:style>
  <w:style w:type="paragraph" w:customStyle="1" w:styleId="9CA3BD34DE5241C4B3DEAC1C0DF1E2FD">
    <w:name w:val="9CA3BD34DE5241C4B3DEAC1C0DF1E2FD"/>
    <w:rsid w:val="00930243"/>
  </w:style>
  <w:style w:type="paragraph" w:customStyle="1" w:styleId="2890488519C843448BCE45E38040EE80">
    <w:name w:val="2890488519C843448BCE45E38040EE80"/>
    <w:rsid w:val="00930243"/>
  </w:style>
  <w:style w:type="paragraph" w:customStyle="1" w:styleId="888A265F09D24326B045F9488280075E">
    <w:name w:val="888A265F09D24326B045F9488280075E"/>
    <w:rsid w:val="00930243"/>
  </w:style>
  <w:style w:type="paragraph" w:customStyle="1" w:styleId="B677BEFF9F4B4DB5B66A2D1506B1E022">
    <w:name w:val="B677BEFF9F4B4DB5B66A2D1506B1E022"/>
    <w:rsid w:val="00930243"/>
  </w:style>
  <w:style w:type="paragraph" w:customStyle="1" w:styleId="99EACBDF8C1E4818BF4690D086D47E82">
    <w:name w:val="99EACBDF8C1E4818BF4690D086D47E82"/>
    <w:rsid w:val="00930243"/>
  </w:style>
  <w:style w:type="paragraph" w:customStyle="1" w:styleId="1579002934B548F3879A8AD6F29C1495">
    <w:name w:val="1579002934B548F3879A8AD6F29C1495"/>
    <w:rsid w:val="00930243"/>
  </w:style>
  <w:style w:type="paragraph" w:customStyle="1" w:styleId="C2F67A61414A460A966EC491E8DEDCB6">
    <w:name w:val="C2F67A61414A460A966EC491E8DEDCB6"/>
    <w:rsid w:val="00930243"/>
  </w:style>
  <w:style w:type="paragraph" w:customStyle="1" w:styleId="74C4585BCBAA4F9C95DBE0777BDACC55">
    <w:name w:val="74C4585BCBAA4F9C95DBE0777BDACC55"/>
    <w:rsid w:val="00930243"/>
  </w:style>
  <w:style w:type="paragraph" w:customStyle="1" w:styleId="5C16373DBF6B499AA660C2954BE4A56C">
    <w:name w:val="5C16373DBF6B499AA660C2954BE4A56C"/>
    <w:rsid w:val="00930243"/>
  </w:style>
  <w:style w:type="paragraph" w:customStyle="1" w:styleId="8BE948B16C1F48F78D6A1CECBD9E0094">
    <w:name w:val="8BE948B16C1F48F78D6A1CECBD9E0094"/>
    <w:rsid w:val="00930243"/>
  </w:style>
  <w:style w:type="paragraph" w:customStyle="1" w:styleId="2F22910D6518415FA52BEC1CBD989E30">
    <w:name w:val="2F22910D6518415FA52BEC1CBD989E30"/>
    <w:rsid w:val="00930243"/>
  </w:style>
  <w:style w:type="paragraph" w:customStyle="1" w:styleId="2FD9E836A4D64428BCA08786CF4960FF">
    <w:name w:val="2FD9E836A4D64428BCA08786CF4960FF"/>
    <w:rsid w:val="00930243"/>
  </w:style>
  <w:style w:type="paragraph" w:customStyle="1" w:styleId="906FE9ACB43C4119A7CB19F2108932C8">
    <w:name w:val="906FE9ACB43C4119A7CB19F2108932C8"/>
    <w:rsid w:val="00930243"/>
  </w:style>
  <w:style w:type="paragraph" w:customStyle="1" w:styleId="A7F3311C0B324F8EBC9564872527CD7C">
    <w:name w:val="A7F3311C0B324F8EBC9564872527CD7C"/>
    <w:rsid w:val="00930243"/>
  </w:style>
  <w:style w:type="paragraph" w:customStyle="1" w:styleId="1A0364FD5086451BAEE8CBD6C3DC9928">
    <w:name w:val="1A0364FD5086451BAEE8CBD6C3DC9928"/>
    <w:rsid w:val="00930243"/>
  </w:style>
  <w:style w:type="paragraph" w:customStyle="1" w:styleId="96FC4D02273E46819A3072A471B5FA2E">
    <w:name w:val="96FC4D02273E46819A3072A471B5FA2E"/>
    <w:rsid w:val="00930243"/>
  </w:style>
  <w:style w:type="paragraph" w:customStyle="1" w:styleId="C2989A0520524291B2E7A6D8B4909BD6">
    <w:name w:val="C2989A0520524291B2E7A6D8B4909BD6"/>
    <w:rsid w:val="00930243"/>
  </w:style>
  <w:style w:type="paragraph" w:customStyle="1" w:styleId="3E7715534AFC46589775B23A20EF8038">
    <w:name w:val="3E7715534AFC46589775B23A20EF8038"/>
    <w:rsid w:val="00930243"/>
  </w:style>
  <w:style w:type="paragraph" w:customStyle="1" w:styleId="4DFF21D70CF24694A472547E963D419E">
    <w:name w:val="4DFF21D70CF24694A472547E963D419E"/>
    <w:rsid w:val="00930243"/>
  </w:style>
  <w:style w:type="paragraph" w:customStyle="1" w:styleId="DE189F982E434F6CAE870AE9BF79204F">
    <w:name w:val="DE189F982E434F6CAE870AE9BF79204F"/>
    <w:rsid w:val="00930243"/>
  </w:style>
  <w:style w:type="paragraph" w:customStyle="1" w:styleId="BC418B2FD1034E3292D52E1FCF95903A">
    <w:name w:val="BC418B2FD1034E3292D52E1FCF95903A"/>
    <w:rsid w:val="00930243"/>
  </w:style>
  <w:style w:type="paragraph" w:customStyle="1" w:styleId="6968B2A9390F40C6A37725D0EF9357D7">
    <w:name w:val="6968B2A9390F40C6A37725D0EF9357D7"/>
    <w:rsid w:val="00930243"/>
  </w:style>
  <w:style w:type="paragraph" w:customStyle="1" w:styleId="F17FDE2935734BA29D165490B8DBFA67">
    <w:name w:val="F17FDE2935734BA29D165490B8DBFA67"/>
    <w:rsid w:val="00930243"/>
  </w:style>
  <w:style w:type="paragraph" w:customStyle="1" w:styleId="B82C6077EC0F499881BEC84DF91E1049">
    <w:name w:val="B82C6077EC0F499881BEC84DF91E1049"/>
    <w:rsid w:val="00930243"/>
  </w:style>
  <w:style w:type="paragraph" w:customStyle="1" w:styleId="77C129593D1A4DF69838590D8BC3E668">
    <w:name w:val="77C129593D1A4DF69838590D8BC3E668"/>
    <w:rsid w:val="00930243"/>
  </w:style>
  <w:style w:type="paragraph" w:customStyle="1" w:styleId="1B6B5BF7DA5B45E4AE773D2BA13234EB">
    <w:name w:val="1B6B5BF7DA5B45E4AE773D2BA13234EB"/>
    <w:rsid w:val="00930243"/>
  </w:style>
  <w:style w:type="paragraph" w:customStyle="1" w:styleId="18FA400BDE394974BBFAB954458A3908">
    <w:name w:val="18FA400BDE394974BBFAB954458A3908"/>
    <w:rsid w:val="00930243"/>
  </w:style>
  <w:style w:type="paragraph" w:customStyle="1" w:styleId="8D83177961D74600828233A144E450C9">
    <w:name w:val="8D83177961D74600828233A144E450C9"/>
    <w:rsid w:val="00930243"/>
  </w:style>
  <w:style w:type="paragraph" w:customStyle="1" w:styleId="77EC921845DD45DCA5AFE515F781F2A2">
    <w:name w:val="77EC921845DD45DCA5AFE515F781F2A2"/>
    <w:rsid w:val="00930243"/>
  </w:style>
  <w:style w:type="paragraph" w:customStyle="1" w:styleId="FC14A32CC6A9453E9CE7862A5896FA04">
    <w:name w:val="FC14A32CC6A9453E9CE7862A5896FA04"/>
    <w:rsid w:val="00930243"/>
  </w:style>
  <w:style w:type="paragraph" w:customStyle="1" w:styleId="2C026141EC604812A426FF339FE7FFA6">
    <w:name w:val="2C026141EC604812A426FF339FE7FFA6"/>
    <w:rsid w:val="00930243"/>
  </w:style>
  <w:style w:type="paragraph" w:customStyle="1" w:styleId="77579A0E21C1435F98A326C41570BC6C">
    <w:name w:val="77579A0E21C1435F98A326C41570BC6C"/>
    <w:rsid w:val="00930243"/>
  </w:style>
  <w:style w:type="paragraph" w:customStyle="1" w:styleId="E8CC888BA906445EA277691CEBA8B63C">
    <w:name w:val="E8CC888BA906445EA277691CEBA8B63C"/>
    <w:rsid w:val="00930243"/>
  </w:style>
  <w:style w:type="paragraph" w:customStyle="1" w:styleId="034B7C3A4F2F48D6A7086C30DE8F8DCF">
    <w:name w:val="034B7C3A4F2F48D6A7086C30DE8F8DCF"/>
    <w:rsid w:val="00930243"/>
  </w:style>
  <w:style w:type="paragraph" w:customStyle="1" w:styleId="DDE0C55B52054F5E841BA50A6E08ACA1">
    <w:name w:val="DDE0C55B52054F5E841BA50A6E08ACA1"/>
    <w:rsid w:val="00930243"/>
  </w:style>
  <w:style w:type="paragraph" w:customStyle="1" w:styleId="830FD32E9FC34C4F8AECBB63E4ECBAE8">
    <w:name w:val="830FD32E9FC34C4F8AECBB63E4ECBAE8"/>
    <w:rsid w:val="00930243"/>
  </w:style>
  <w:style w:type="paragraph" w:customStyle="1" w:styleId="857C49084BB44864A57E47208280452B">
    <w:name w:val="857C49084BB44864A57E47208280452B"/>
    <w:rsid w:val="00930243"/>
  </w:style>
  <w:style w:type="paragraph" w:customStyle="1" w:styleId="04EB81665A894C389F7BA1202B2297D5">
    <w:name w:val="04EB81665A894C389F7BA1202B2297D5"/>
    <w:rsid w:val="00930243"/>
  </w:style>
  <w:style w:type="paragraph" w:customStyle="1" w:styleId="E0685A64FF14412BB1D3417204928161">
    <w:name w:val="E0685A64FF14412BB1D3417204928161"/>
    <w:rsid w:val="00930243"/>
  </w:style>
  <w:style w:type="paragraph" w:customStyle="1" w:styleId="3C225E2B05DE45879AB2EF1E92F58368">
    <w:name w:val="3C225E2B05DE45879AB2EF1E92F58368"/>
    <w:rsid w:val="00930243"/>
  </w:style>
  <w:style w:type="paragraph" w:customStyle="1" w:styleId="EF549367FB5A40CF990DAF9C6230BDFB">
    <w:name w:val="EF549367FB5A40CF990DAF9C6230BDFB"/>
    <w:rsid w:val="00930243"/>
  </w:style>
  <w:style w:type="paragraph" w:customStyle="1" w:styleId="FFE0DC6A74E44DDF982D404B5EA69D50">
    <w:name w:val="FFE0DC6A74E44DDF982D404B5EA69D50"/>
    <w:rsid w:val="00930243"/>
  </w:style>
  <w:style w:type="paragraph" w:customStyle="1" w:styleId="477468DCCC424DD1B8C99979EF57A0F1">
    <w:name w:val="477468DCCC424DD1B8C99979EF57A0F1"/>
    <w:rsid w:val="00930243"/>
  </w:style>
  <w:style w:type="paragraph" w:customStyle="1" w:styleId="A58001EE4E0F4D4199A850040011EB9F">
    <w:name w:val="A58001EE4E0F4D4199A850040011EB9F"/>
    <w:rsid w:val="00930243"/>
  </w:style>
  <w:style w:type="paragraph" w:customStyle="1" w:styleId="ED3C41C16D884462BC976D1E246C4CCD">
    <w:name w:val="ED3C41C16D884462BC976D1E246C4CCD"/>
    <w:rsid w:val="00930243"/>
  </w:style>
  <w:style w:type="paragraph" w:customStyle="1" w:styleId="781B4822579C419286E1AD7E88D0C5C7">
    <w:name w:val="781B4822579C419286E1AD7E88D0C5C7"/>
    <w:rsid w:val="00930243"/>
  </w:style>
  <w:style w:type="paragraph" w:customStyle="1" w:styleId="014506705D6C4436835AC602505F19CD">
    <w:name w:val="014506705D6C4436835AC602505F19CD"/>
    <w:rsid w:val="00930243"/>
  </w:style>
  <w:style w:type="paragraph" w:customStyle="1" w:styleId="24F6AC02AB4948BB8A7AC4ED92BA9312">
    <w:name w:val="24F6AC02AB4948BB8A7AC4ED92BA9312"/>
    <w:rsid w:val="00930243"/>
  </w:style>
  <w:style w:type="paragraph" w:customStyle="1" w:styleId="1420AF3AA0AD494EABB6D79C58D428AC">
    <w:name w:val="1420AF3AA0AD494EABB6D79C58D428AC"/>
    <w:rsid w:val="00930243"/>
  </w:style>
  <w:style w:type="paragraph" w:customStyle="1" w:styleId="6CFCAF177C6948C4BF957EFDA57BA6F3">
    <w:name w:val="6CFCAF177C6948C4BF957EFDA57BA6F3"/>
    <w:rsid w:val="00930243"/>
  </w:style>
  <w:style w:type="paragraph" w:customStyle="1" w:styleId="84252D28884F407F93E6A63B5755D004">
    <w:name w:val="84252D28884F407F93E6A63B5755D004"/>
    <w:rsid w:val="00930243"/>
  </w:style>
  <w:style w:type="paragraph" w:customStyle="1" w:styleId="DCD474D3C4654B809F4859255727CCEA">
    <w:name w:val="DCD474D3C4654B809F4859255727CCEA"/>
    <w:rsid w:val="00930243"/>
  </w:style>
  <w:style w:type="paragraph" w:customStyle="1" w:styleId="36DD3419F2DF4055A712B8CD263DABA8">
    <w:name w:val="36DD3419F2DF4055A712B8CD263DABA8"/>
  </w:style>
  <w:style w:type="paragraph" w:customStyle="1" w:styleId="F4B536D702E641FCA923F14E1418BBC0">
    <w:name w:val="F4B536D702E641FCA923F14E1418BBC0"/>
  </w:style>
  <w:style w:type="paragraph" w:customStyle="1" w:styleId="ADAAFC8CAA3840A494287E2CEAF2E067">
    <w:name w:val="ADAAFC8CAA3840A494287E2CEAF2E067"/>
  </w:style>
  <w:style w:type="paragraph" w:customStyle="1" w:styleId="3696BCD5686C4D57833B0E151DEF70CB">
    <w:name w:val="3696BCD5686C4D57833B0E151DEF70CB"/>
  </w:style>
  <w:style w:type="paragraph" w:customStyle="1" w:styleId="5D4F119D31774AA9997141692A7E7EF9">
    <w:name w:val="5D4F119D31774AA9997141692A7E7EF9"/>
  </w:style>
  <w:style w:type="paragraph" w:customStyle="1" w:styleId="89D6CDC29DBA45D6964AAC0AD00A6F8A">
    <w:name w:val="89D6CDC29DBA45D6964AAC0AD00A6F8A"/>
  </w:style>
  <w:style w:type="paragraph" w:customStyle="1" w:styleId="A73626D3D5414CBBBDE8C5054FCE4742">
    <w:name w:val="A73626D3D5414CBBBDE8C5054FCE4742"/>
  </w:style>
  <w:style w:type="paragraph" w:customStyle="1" w:styleId="7E6BA44C04F24E44B3683C1E63C03584">
    <w:name w:val="7E6BA44C04F24E44B3683C1E63C03584"/>
  </w:style>
  <w:style w:type="paragraph" w:customStyle="1" w:styleId="82280BA8315B405CB3DEC49B478B376D">
    <w:name w:val="82280BA8315B405CB3DEC49B478B376D"/>
  </w:style>
  <w:style w:type="paragraph" w:customStyle="1" w:styleId="C551DDED16B2451D8E73B6407E89730C">
    <w:name w:val="C551DDED16B2451D8E73B6407E89730C"/>
  </w:style>
  <w:style w:type="paragraph" w:customStyle="1" w:styleId="5865FB8B9BCC43578F64D64663B7E7F3">
    <w:name w:val="5865FB8B9BCC43578F64D64663B7E7F3"/>
  </w:style>
  <w:style w:type="paragraph" w:customStyle="1" w:styleId="BD2F7E7626984165A574CE4320AE0758">
    <w:name w:val="BD2F7E7626984165A574CE4320AE0758"/>
  </w:style>
  <w:style w:type="paragraph" w:customStyle="1" w:styleId="5370509CE2764BBAAF2DFFCA50952755">
    <w:name w:val="5370509CE2764BBAAF2DFFCA50952755"/>
    <w:rsid w:val="00945580"/>
  </w:style>
  <w:style w:type="paragraph" w:customStyle="1" w:styleId="89DA18A10A6944D585EA083610AB1235">
    <w:name w:val="89DA18A10A6944D585EA083610AB1235"/>
    <w:rsid w:val="007161B3"/>
  </w:style>
  <w:style w:type="paragraph" w:customStyle="1" w:styleId="3EE8A6D5E58441EE9A1AE60BB2A469C3">
    <w:name w:val="3EE8A6D5E58441EE9A1AE60BB2A469C3"/>
    <w:rsid w:val="007161B3"/>
  </w:style>
  <w:style w:type="paragraph" w:customStyle="1" w:styleId="481339F0A48D488DAA67983987A841C3">
    <w:name w:val="481339F0A48D488DAA67983987A841C3"/>
    <w:rsid w:val="007161B3"/>
  </w:style>
  <w:style w:type="paragraph" w:customStyle="1" w:styleId="2698FC71C2B64CCAAF7A0A0FA5B3F1B8">
    <w:name w:val="2698FC71C2B64CCAAF7A0A0FA5B3F1B8"/>
    <w:rsid w:val="007161B3"/>
  </w:style>
  <w:style w:type="paragraph" w:customStyle="1" w:styleId="8619B00B79634615B3724A56FBBF7044">
    <w:name w:val="8619B00B79634615B3724A56FBBF7044"/>
    <w:rsid w:val="007161B3"/>
  </w:style>
  <w:style w:type="paragraph" w:customStyle="1" w:styleId="9E0434FC41624208BC1B90B99760A5F2">
    <w:name w:val="9E0434FC41624208BC1B90B99760A5F2"/>
    <w:rsid w:val="007161B3"/>
  </w:style>
  <w:style w:type="paragraph" w:customStyle="1" w:styleId="EF0FB16A7D504CD98C4383FC725C464D">
    <w:name w:val="EF0FB16A7D504CD98C4383FC725C464D"/>
    <w:rsid w:val="007161B3"/>
  </w:style>
  <w:style w:type="paragraph" w:customStyle="1" w:styleId="7209C9A28F3F4F648CAEB654D3743BD3">
    <w:name w:val="7209C9A28F3F4F648CAEB654D3743BD3"/>
    <w:rsid w:val="007161B3"/>
  </w:style>
  <w:style w:type="paragraph" w:customStyle="1" w:styleId="8B797128718B4F48A7BCAAB6C663D2CD">
    <w:name w:val="8B797128718B4F48A7BCAAB6C663D2CD"/>
    <w:rsid w:val="007161B3"/>
  </w:style>
  <w:style w:type="paragraph" w:customStyle="1" w:styleId="855F7641921B4FC69D90768F295A3749">
    <w:name w:val="855F7641921B4FC69D90768F295A3749"/>
    <w:rsid w:val="007161B3"/>
  </w:style>
  <w:style w:type="paragraph" w:customStyle="1" w:styleId="76BBCFC8589B426EBBB140D17073411D">
    <w:name w:val="76BBCFC8589B426EBBB140D17073411D"/>
    <w:rsid w:val="007161B3"/>
  </w:style>
  <w:style w:type="paragraph" w:customStyle="1" w:styleId="F722ED470A954CCABB22B880FEED229A">
    <w:name w:val="F722ED470A954CCABB22B880FEED229A"/>
    <w:rsid w:val="007161B3"/>
  </w:style>
  <w:style w:type="paragraph" w:customStyle="1" w:styleId="3F4887C6C75C4A02AB635FE5E421B1EA">
    <w:name w:val="3F4887C6C75C4A02AB635FE5E421B1EA"/>
    <w:rsid w:val="007161B3"/>
  </w:style>
  <w:style w:type="paragraph" w:customStyle="1" w:styleId="9776406E9247490BA8C391380BBEA919">
    <w:name w:val="9776406E9247490BA8C391380BBEA919"/>
    <w:rsid w:val="007161B3"/>
  </w:style>
  <w:style w:type="paragraph" w:customStyle="1" w:styleId="30859B7A6B72406FAEED2E21D97223A4">
    <w:name w:val="30859B7A6B72406FAEED2E21D97223A4"/>
    <w:rsid w:val="007161B3"/>
  </w:style>
  <w:style w:type="paragraph" w:customStyle="1" w:styleId="F4DBE72625994348AFFEA3DBFFB1EE74">
    <w:name w:val="F4DBE72625994348AFFEA3DBFFB1EE74"/>
    <w:rsid w:val="007161B3"/>
  </w:style>
  <w:style w:type="paragraph" w:customStyle="1" w:styleId="0B963FDE5CF64DDE9E31CF720BB50203">
    <w:name w:val="0B963FDE5CF64DDE9E31CF720BB50203"/>
    <w:rsid w:val="007161B3"/>
  </w:style>
  <w:style w:type="paragraph" w:customStyle="1" w:styleId="4FF113DA42B54133AB7DB607EF4583B1">
    <w:name w:val="4FF113DA42B54133AB7DB607EF4583B1"/>
    <w:rsid w:val="007161B3"/>
  </w:style>
  <w:style w:type="paragraph" w:customStyle="1" w:styleId="F6EEDB355FBB4D008E87699051D5CB6F">
    <w:name w:val="F6EEDB355FBB4D008E87699051D5CB6F"/>
    <w:rsid w:val="007161B3"/>
  </w:style>
  <w:style w:type="paragraph" w:customStyle="1" w:styleId="177BFA4D6CE74DB8A4D26E44F7DABA1F">
    <w:name w:val="177BFA4D6CE74DB8A4D26E44F7DABA1F"/>
    <w:rsid w:val="007161B3"/>
  </w:style>
  <w:style w:type="paragraph" w:customStyle="1" w:styleId="EDB96CC1F35A44C6932DFDF55EE52A22">
    <w:name w:val="EDB96CC1F35A44C6932DFDF55EE52A22"/>
    <w:rsid w:val="007161B3"/>
  </w:style>
  <w:style w:type="paragraph" w:customStyle="1" w:styleId="FE5AF2E954CC43BBA012841D7239DD7C">
    <w:name w:val="FE5AF2E954CC43BBA012841D7239DD7C"/>
    <w:rsid w:val="007161B3"/>
  </w:style>
  <w:style w:type="paragraph" w:customStyle="1" w:styleId="266D904B3B924381A90B9CFD348EAFF3">
    <w:name w:val="266D904B3B924381A90B9CFD348EAFF3"/>
    <w:rsid w:val="007161B3"/>
  </w:style>
  <w:style w:type="paragraph" w:customStyle="1" w:styleId="630D092ED11E451D9A105FBC3A99CDE2">
    <w:name w:val="630D092ED11E451D9A105FBC3A99CDE2"/>
    <w:rsid w:val="007161B3"/>
  </w:style>
  <w:style w:type="paragraph" w:customStyle="1" w:styleId="79F597182A294611B2929CB00BFF81B4">
    <w:name w:val="79F597182A294611B2929CB00BFF81B4"/>
    <w:rsid w:val="007161B3"/>
  </w:style>
  <w:style w:type="paragraph" w:customStyle="1" w:styleId="830F6C10A4A34FB6A6DA880F7A6E216D">
    <w:name w:val="830F6C10A4A34FB6A6DA880F7A6E216D"/>
    <w:rsid w:val="007161B3"/>
  </w:style>
  <w:style w:type="paragraph" w:customStyle="1" w:styleId="F41BE7AFE1BC446C89F3D3DCD2C2B7AC">
    <w:name w:val="F41BE7AFE1BC446C89F3D3DCD2C2B7AC"/>
    <w:rsid w:val="007161B3"/>
  </w:style>
  <w:style w:type="paragraph" w:customStyle="1" w:styleId="03A7E91339C54422BB65AEA9854DD879">
    <w:name w:val="03A7E91339C54422BB65AEA9854DD879"/>
    <w:rsid w:val="007161B3"/>
  </w:style>
  <w:style w:type="paragraph" w:customStyle="1" w:styleId="68A7E50536CC4B848F2AD94A10E05F53">
    <w:name w:val="68A7E50536CC4B848F2AD94A10E05F53"/>
    <w:rsid w:val="007161B3"/>
  </w:style>
  <w:style w:type="paragraph" w:customStyle="1" w:styleId="1261531F921D4F79BCBF90B17CEFB23B">
    <w:name w:val="1261531F921D4F79BCBF90B17CEFB23B"/>
    <w:rsid w:val="007161B3"/>
  </w:style>
  <w:style w:type="paragraph" w:customStyle="1" w:styleId="02FBB87E1F6E46E89AF136849EA943FA">
    <w:name w:val="02FBB87E1F6E46E89AF136849EA943FA"/>
    <w:rsid w:val="007161B3"/>
  </w:style>
  <w:style w:type="paragraph" w:customStyle="1" w:styleId="4BAE98C539BC4C6F823233F7FEAF14B5">
    <w:name w:val="4BAE98C539BC4C6F823233F7FEAF14B5"/>
    <w:rsid w:val="007161B3"/>
  </w:style>
  <w:style w:type="paragraph" w:customStyle="1" w:styleId="F507FA249C944A8F992E0CDF2BBACD2F">
    <w:name w:val="F507FA249C944A8F992E0CDF2BBACD2F"/>
    <w:rsid w:val="007161B3"/>
  </w:style>
  <w:style w:type="paragraph" w:customStyle="1" w:styleId="B6225D8ABDBA4F2BA9F273D65A10658D">
    <w:name w:val="B6225D8ABDBA4F2BA9F273D65A10658D"/>
    <w:rsid w:val="007161B3"/>
  </w:style>
  <w:style w:type="paragraph" w:customStyle="1" w:styleId="6CF586010CD3452D97D1C8C77A6492BD">
    <w:name w:val="6CF586010CD3452D97D1C8C77A6492BD"/>
    <w:rsid w:val="007161B3"/>
  </w:style>
  <w:style w:type="paragraph" w:customStyle="1" w:styleId="7471EDBEF7EC4753984FE3A4BDBA16BA">
    <w:name w:val="7471EDBEF7EC4753984FE3A4BDBA16BA"/>
    <w:rsid w:val="007161B3"/>
  </w:style>
  <w:style w:type="paragraph" w:customStyle="1" w:styleId="15480CC1C1CA4FC5913BD0D13D1C807D">
    <w:name w:val="15480CC1C1CA4FC5913BD0D13D1C807D"/>
    <w:rsid w:val="007161B3"/>
  </w:style>
  <w:style w:type="paragraph" w:customStyle="1" w:styleId="FA4B2DCD9D254AE4AC9C5CDF5C78A945">
    <w:name w:val="FA4B2DCD9D254AE4AC9C5CDF5C78A945"/>
    <w:rsid w:val="007161B3"/>
  </w:style>
  <w:style w:type="paragraph" w:customStyle="1" w:styleId="7B2E37A344DD43EE89DA7B4FCCC1ECC4">
    <w:name w:val="7B2E37A344DD43EE89DA7B4FCCC1ECC4"/>
    <w:rsid w:val="007161B3"/>
  </w:style>
  <w:style w:type="paragraph" w:customStyle="1" w:styleId="140251F8A20040B9BC3CCF69D581371E">
    <w:name w:val="140251F8A20040B9BC3CCF69D581371E"/>
    <w:rsid w:val="007161B3"/>
  </w:style>
  <w:style w:type="paragraph" w:customStyle="1" w:styleId="E6788169A9444672B2DDF5A736F62DA6">
    <w:name w:val="E6788169A9444672B2DDF5A736F62DA6"/>
    <w:rsid w:val="007161B3"/>
  </w:style>
  <w:style w:type="paragraph" w:customStyle="1" w:styleId="47B313F0747B4BA8AFD2ABE8677B5479">
    <w:name w:val="47B313F0747B4BA8AFD2ABE8677B5479"/>
    <w:rsid w:val="007161B3"/>
  </w:style>
  <w:style w:type="paragraph" w:customStyle="1" w:styleId="B719336D12CE456BB410037315CB7957">
    <w:name w:val="B719336D12CE456BB410037315CB7957"/>
    <w:rsid w:val="007161B3"/>
  </w:style>
  <w:style w:type="paragraph" w:customStyle="1" w:styleId="26CC94759B5B4A93B817A26EE232D0AB">
    <w:name w:val="26CC94759B5B4A93B817A26EE232D0AB"/>
    <w:rsid w:val="007161B3"/>
  </w:style>
  <w:style w:type="paragraph" w:customStyle="1" w:styleId="714878598B5B40E49918E46792E50A55">
    <w:name w:val="714878598B5B40E49918E46792E50A55"/>
    <w:rsid w:val="007161B3"/>
  </w:style>
  <w:style w:type="paragraph" w:customStyle="1" w:styleId="3E64C2D21343448E9A6BC054A1BF49D7">
    <w:name w:val="3E64C2D21343448E9A6BC054A1BF49D7"/>
    <w:rsid w:val="007161B3"/>
  </w:style>
  <w:style w:type="paragraph" w:customStyle="1" w:styleId="B5CDAA034CDF4C7192062288CC94F54F">
    <w:name w:val="B5CDAA034CDF4C7192062288CC94F54F"/>
    <w:rsid w:val="007161B3"/>
  </w:style>
  <w:style w:type="paragraph" w:customStyle="1" w:styleId="E8B03123C4A4419D9B018C22E2E44954">
    <w:name w:val="E8B03123C4A4419D9B018C22E2E44954"/>
    <w:rsid w:val="007161B3"/>
  </w:style>
  <w:style w:type="paragraph" w:customStyle="1" w:styleId="2DB401A641FB497CBF285E72786DA183">
    <w:name w:val="2DB401A641FB497CBF285E72786DA183"/>
    <w:rsid w:val="007161B3"/>
  </w:style>
  <w:style w:type="paragraph" w:customStyle="1" w:styleId="127771C6282F46BF8421CFE85CF809EF">
    <w:name w:val="127771C6282F46BF8421CFE85CF809EF"/>
    <w:rsid w:val="007161B3"/>
  </w:style>
  <w:style w:type="paragraph" w:customStyle="1" w:styleId="2FE7D665EDD748C0A8FD8D6F04A6DCE2">
    <w:name w:val="2FE7D665EDD748C0A8FD8D6F04A6DCE2"/>
    <w:rsid w:val="007161B3"/>
  </w:style>
  <w:style w:type="paragraph" w:customStyle="1" w:styleId="491BED5A71874D47839321AB9B6C7CAA">
    <w:name w:val="491BED5A71874D47839321AB9B6C7CAA"/>
    <w:rsid w:val="007161B3"/>
  </w:style>
  <w:style w:type="paragraph" w:customStyle="1" w:styleId="C18BE9B62BD44F3596E5E4DD65EFF15A">
    <w:name w:val="C18BE9B62BD44F3596E5E4DD65EFF15A"/>
    <w:rsid w:val="007161B3"/>
  </w:style>
  <w:style w:type="paragraph" w:customStyle="1" w:styleId="D9B1096AA06047A5BD70AB503761BE31">
    <w:name w:val="D9B1096AA06047A5BD70AB503761BE31"/>
    <w:rsid w:val="007161B3"/>
  </w:style>
  <w:style w:type="paragraph" w:customStyle="1" w:styleId="87B4E7F02DD442329474CAAE8F477E99">
    <w:name w:val="87B4E7F02DD442329474CAAE8F477E99"/>
    <w:rsid w:val="007161B3"/>
  </w:style>
  <w:style w:type="paragraph" w:customStyle="1" w:styleId="EF8A5EBFF07E426DA30DB2F347C7E140">
    <w:name w:val="EF8A5EBFF07E426DA30DB2F347C7E140"/>
    <w:rsid w:val="007161B3"/>
  </w:style>
  <w:style w:type="paragraph" w:customStyle="1" w:styleId="DEE28958F2AB446BAA846F50A932EB25">
    <w:name w:val="DEE28958F2AB446BAA846F50A932EB25"/>
    <w:rsid w:val="007161B3"/>
  </w:style>
  <w:style w:type="paragraph" w:customStyle="1" w:styleId="A0D981D597FB4A5DB62644316E8D119D">
    <w:name w:val="A0D981D597FB4A5DB62644316E8D119D"/>
    <w:rsid w:val="007161B3"/>
  </w:style>
  <w:style w:type="paragraph" w:customStyle="1" w:styleId="BEB59189B710405285B27D1092CAD0F4">
    <w:name w:val="BEB59189B710405285B27D1092CAD0F4"/>
    <w:rsid w:val="007161B3"/>
  </w:style>
  <w:style w:type="paragraph" w:customStyle="1" w:styleId="907379E421524FDFA304D0064F0CE4E5">
    <w:name w:val="907379E421524FDFA304D0064F0CE4E5"/>
    <w:rsid w:val="007161B3"/>
  </w:style>
  <w:style w:type="paragraph" w:customStyle="1" w:styleId="17051BA6D672484D918AA8F4DA8A31F7">
    <w:name w:val="17051BA6D672484D918AA8F4DA8A31F7"/>
    <w:rsid w:val="007161B3"/>
  </w:style>
  <w:style w:type="paragraph" w:customStyle="1" w:styleId="069A88D294864E03B16A6F85AC302B4A">
    <w:name w:val="069A88D294864E03B16A6F85AC302B4A"/>
    <w:rsid w:val="007161B3"/>
  </w:style>
  <w:style w:type="paragraph" w:customStyle="1" w:styleId="929D9144A6CD4251BBD314742F068ADE">
    <w:name w:val="929D9144A6CD4251BBD314742F068ADE"/>
    <w:rsid w:val="007161B3"/>
  </w:style>
  <w:style w:type="paragraph" w:customStyle="1" w:styleId="09DE9508CFEE426D94E787C9CA480B06">
    <w:name w:val="09DE9508CFEE426D94E787C9CA480B06"/>
    <w:rsid w:val="007161B3"/>
  </w:style>
  <w:style w:type="paragraph" w:customStyle="1" w:styleId="D4A8E9BD09E54F77AC1DA87CFAD549FF">
    <w:name w:val="D4A8E9BD09E54F77AC1DA87CFAD549FF"/>
    <w:rsid w:val="007161B3"/>
  </w:style>
  <w:style w:type="paragraph" w:customStyle="1" w:styleId="C34EB7376EE64EE6B935F6F6BB3262BE">
    <w:name w:val="C34EB7376EE64EE6B935F6F6BB3262BE"/>
    <w:rsid w:val="007161B3"/>
  </w:style>
  <w:style w:type="paragraph" w:customStyle="1" w:styleId="98508550C5CA4ABEAE176BB8C382673C">
    <w:name w:val="98508550C5CA4ABEAE176BB8C382673C"/>
    <w:rsid w:val="007161B3"/>
  </w:style>
  <w:style w:type="paragraph" w:customStyle="1" w:styleId="87DDAE58F575472C883B83A26B6B4295">
    <w:name w:val="87DDAE58F575472C883B83A26B6B4295"/>
    <w:rsid w:val="007161B3"/>
  </w:style>
  <w:style w:type="paragraph" w:customStyle="1" w:styleId="358F9D940CEF4CF68FF1E83C1C6379BB">
    <w:name w:val="358F9D940CEF4CF68FF1E83C1C6379BB"/>
    <w:rsid w:val="007161B3"/>
  </w:style>
  <w:style w:type="paragraph" w:customStyle="1" w:styleId="80885B4B1D254BAC855597AEE093FEDD">
    <w:name w:val="80885B4B1D254BAC855597AEE093FEDD"/>
    <w:rsid w:val="007161B3"/>
  </w:style>
  <w:style w:type="paragraph" w:customStyle="1" w:styleId="49CCEC707040443A8B4F0E48BA166A91">
    <w:name w:val="49CCEC707040443A8B4F0E48BA166A91"/>
    <w:rsid w:val="007161B3"/>
  </w:style>
  <w:style w:type="paragraph" w:customStyle="1" w:styleId="E2E16CAD484F43428FB6890CE0478C5B">
    <w:name w:val="E2E16CAD484F43428FB6890CE0478C5B"/>
    <w:rsid w:val="00B903F6"/>
  </w:style>
  <w:style w:type="paragraph" w:customStyle="1" w:styleId="ACB9D00A9D0541FAAC0EEA697455EE27">
    <w:name w:val="ACB9D00A9D0541FAAC0EEA697455EE27"/>
    <w:rsid w:val="00B903F6"/>
  </w:style>
  <w:style w:type="paragraph" w:customStyle="1" w:styleId="5D45E749068244C98D0972D5EF4F66F3">
    <w:name w:val="5D45E749068244C98D0972D5EF4F66F3"/>
    <w:rsid w:val="00B903F6"/>
  </w:style>
  <w:style w:type="paragraph" w:customStyle="1" w:styleId="FED419F2459E4637B8ED9B4C928AFB0D">
    <w:name w:val="FED419F2459E4637B8ED9B4C928AFB0D"/>
    <w:rsid w:val="00B903F6"/>
  </w:style>
  <w:style w:type="paragraph" w:customStyle="1" w:styleId="F69C2F6D45F44B8A9CBE1D25A1D7B93E">
    <w:name w:val="F69C2F6D45F44B8A9CBE1D25A1D7B93E"/>
    <w:rsid w:val="00B903F6"/>
  </w:style>
  <w:style w:type="paragraph" w:customStyle="1" w:styleId="652C8D0365774BBDA69AA4DD61A335DE">
    <w:name w:val="652C8D0365774BBDA69AA4DD61A335DE"/>
    <w:rsid w:val="00B903F6"/>
  </w:style>
  <w:style w:type="paragraph" w:customStyle="1" w:styleId="62D4C10D063B4618B4E4C5DD6E807247">
    <w:name w:val="62D4C10D063B4618B4E4C5DD6E807247"/>
    <w:rsid w:val="00B903F6"/>
  </w:style>
  <w:style w:type="paragraph" w:customStyle="1" w:styleId="AB4415A6D1494E1CAB7ADF49C5F7FC9C">
    <w:name w:val="AB4415A6D1494E1CAB7ADF49C5F7FC9C"/>
    <w:rsid w:val="00B903F6"/>
  </w:style>
  <w:style w:type="paragraph" w:customStyle="1" w:styleId="CF82CC7ABEC44FCD9744262EC3A817E8">
    <w:name w:val="CF82CC7ABEC44FCD9744262EC3A817E8"/>
    <w:rsid w:val="00B903F6"/>
  </w:style>
  <w:style w:type="paragraph" w:customStyle="1" w:styleId="637757EA064D499F92C28BB516316537">
    <w:name w:val="637757EA064D499F92C28BB516316537"/>
    <w:rsid w:val="00B903F6"/>
  </w:style>
  <w:style w:type="paragraph" w:customStyle="1" w:styleId="499B0D67123B4E4880C864E8CCA45022">
    <w:name w:val="499B0D67123B4E4880C864E8CCA45022"/>
    <w:rsid w:val="00B903F6"/>
  </w:style>
  <w:style w:type="paragraph" w:customStyle="1" w:styleId="5E60CC9DEB294076BE5DE2716D9399D1">
    <w:name w:val="5E60CC9DEB294076BE5DE2716D9399D1"/>
    <w:rsid w:val="00B903F6"/>
  </w:style>
  <w:style w:type="paragraph" w:customStyle="1" w:styleId="09F676A40F62472F9E5117C5B02B7530">
    <w:name w:val="09F676A40F62472F9E5117C5B02B7530"/>
    <w:rsid w:val="00B903F6"/>
  </w:style>
  <w:style w:type="paragraph" w:customStyle="1" w:styleId="F61A97BB791E47E5832CB915CBA9176B">
    <w:name w:val="F61A97BB791E47E5832CB915CBA9176B"/>
    <w:rsid w:val="00B903F6"/>
  </w:style>
  <w:style w:type="paragraph" w:customStyle="1" w:styleId="468E79A22B264CC4B7E0143588BC1CCE">
    <w:name w:val="468E79A22B264CC4B7E0143588BC1CCE"/>
    <w:rsid w:val="00B903F6"/>
  </w:style>
  <w:style w:type="paragraph" w:customStyle="1" w:styleId="9145B50355864E979B72D6227D3551B5">
    <w:name w:val="9145B50355864E979B72D6227D3551B5"/>
    <w:rsid w:val="00B903F6"/>
  </w:style>
  <w:style w:type="paragraph" w:customStyle="1" w:styleId="2A0135DC9FCE46DE90B03B99FBB60DA8">
    <w:name w:val="2A0135DC9FCE46DE90B03B99FBB60DA8"/>
    <w:rsid w:val="00151D2B"/>
    <w:rPr>
      <w:lang w:val="nl-NL" w:eastAsia="nl-NL"/>
    </w:rPr>
  </w:style>
  <w:style w:type="paragraph" w:customStyle="1" w:styleId="E54CDE8125D34DF4889CF5F70A32253F">
    <w:name w:val="E54CDE8125D34DF4889CF5F70A32253F"/>
    <w:rsid w:val="00151D2B"/>
    <w:rPr>
      <w:lang w:val="nl-NL" w:eastAsia="nl-NL"/>
    </w:rPr>
  </w:style>
  <w:style w:type="paragraph" w:customStyle="1" w:styleId="1789AB42FF804DC6A3F5C2461C0CA471">
    <w:name w:val="1789AB42FF804DC6A3F5C2461C0CA471"/>
    <w:rsid w:val="00151D2B"/>
    <w:rPr>
      <w:lang w:val="nl-NL" w:eastAsia="nl-NL"/>
    </w:rPr>
  </w:style>
  <w:style w:type="paragraph" w:customStyle="1" w:styleId="6F5778CF666845D99F60088B1E6E2FBC">
    <w:name w:val="6F5778CF666845D99F60088B1E6E2FBC"/>
    <w:rsid w:val="00151D2B"/>
    <w:rPr>
      <w:lang w:val="nl-NL" w:eastAsia="nl-NL"/>
    </w:rPr>
  </w:style>
  <w:style w:type="paragraph" w:customStyle="1" w:styleId="173ACEAB032E4CB7B032FECB4A67C063">
    <w:name w:val="173ACEAB032E4CB7B032FECB4A67C063"/>
    <w:rsid w:val="00151D2B"/>
    <w:rPr>
      <w:lang w:val="nl-NL" w:eastAsia="nl-NL"/>
    </w:rPr>
  </w:style>
  <w:style w:type="paragraph" w:customStyle="1" w:styleId="6528AA8F29F948F5A048FBF1522C7540">
    <w:name w:val="6528AA8F29F948F5A048FBF1522C7540"/>
    <w:rsid w:val="00867930"/>
    <w:rPr>
      <w:lang w:val="nl-NL" w:eastAsia="nl-NL"/>
    </w:rPr>
  </w:style>
  <w:style w:type="paragraph" w:customStyle="1" w:styleId="A5EAA1B966AF46AA813B26C512760230">
    <w:name w:val="A5EAA1B966AF46AA813B26C512760230"/>
    <w:rsid w:val="00867930"/>
    <w:rPr>
      <w:lang w:val="nl-NL" w:eastAsia="nl-NL"/>
    </w:rPr>
  </w:style>
  <w:style w:type="paragraph" w:customStyle="1" w:styleId="678A4BEE2CBE4AA0860A0562E91C6C77">
    <w:name w:val="678A4BEE2CBE4AA0860A0562E91C6C77"/>
    <w:rsid w:val="00867930"/>
    <w:rPr>
      <w:lang w:val="nl-NL" w:eastAsia="nl-N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79F7D56D3A7B438AF151649EBABC22" ma:contentTypeVersion="13" ma:contentTypeDescription="Create a new document." ma:contentTypeScope="" ma:versionID="523276d9bc720eb1f03443fc96ff50eb">
  <xsd:schema xmlns:xsd="http://www.w3.org/2001/XMLSchema" xmlns:xs="http://www.w3.org/2001/XMLSchema" xmlns:p="http://schemas.microsoft.com/office/2006/metadata/properties" xmlns:ns1="http://schemas.microsoft.com/sharepoint/v3" xmlns:ns2="d5f9d153-8b19-4d1f-8beb-540f73341324" xmlns:ns3="http://schemas.microsoft.com/sharepoint/v4" targetNamespace="http://schemas.microsoft.com/office/2006/metadata/properties" ma:root="true" ma:fieldsID="b7b75c3896850b122550533775b39dbf" ns1:_="" ns2:_="" ns3:_="">
    <xsd:import namespace="http://schemas.microsoft.com/sharepoint/v3"/>
    <xsd:import namespace="d5f9d153-8b19-4d1f-8beb-540f73341324"/>
    <xsd:import namespace="http://schemas.microsoft.com/sharepoint/v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Division"/>
                <xsd:element ref="ns2:Note" minOccurs="0"/>
                <xsd:element ref="ns3:IconOverlay"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f9d153-8b19-4d1f-8beb-540f733413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Division" ma:index="12" ma:displayName="Division" ma:format="Dropdown" ma:internalName="Division" ma:readOnly="false">
      <xsd:simpleType>
        <xsd:union memberTypes="dms:Text">
          <xsd:simpleType>
            <xsd:restriction base="dms:Choice">
              <xsd:enumeration value="Algemene applicaties"/>
              <xsd:enumeration value="Bestuurszaken"/>
              <xsd:enumeration value="DIV"/>
              <xsd:enumeration value="ERP Staven"/>
              <xsd:enumeration value="Gegevensdiensten"/>
              <xsd:enumeration value="Handhaving"/>
              <xsd:enumeration value="ICT Systeemintegratie"/>
              <xsd:enumeration value="ICT TSC"/>
              <xsd:enumeration value="ICT-Services"/>
              <xsd:enumeration value="Klant en Service"/>
              <xsd:enumeration value="SMZ"/>
              <xsd:enumeration value="Uitkeren"/>
              <xsd:enumeration value="Werkbedrijf"/>
            </xsd:restriction>
          </xsd:simpleType>
        </xsd:union>
      </xsd:simpleType>
    </xsd:element>
    <xsd:element name="Note" ma:index="13" nillable="true" ma:displayName="Note" ma:internalName="Not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IconOverlay xmlns="http://schemas.microsoft.com/sharepoint/v4" xsi:nil="true"/>
    <Division xmlns="d5f9d153-8b19-4d1f-8beb-540f73341324">Werkbedrijf</Division>
    <Note xmlns="d5f9d153-8b19-4d1f-8beb-540f7334132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7DA17-48CB-40D9-AF25-81F1E5C1F9A2}"/>
</file>

<file path=customXml/itemProps2.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3.xml><?xml version="1.0" encoding="utf-8"?>
<ds:datastoreItem xmlns:ds="http://schemas.openxmlformats.org/officeDocument/2006/customXml" ds:itemID="{12A461A1-DC10-478D-91BE-6988322A6FC0}">
  <ds:schemaRefs>
    <ds:schemaRef ds:uri="http://schemas.microsoft.com/office/2006/metadata/properties"/>
    <ds:schemaRef ds:uri="http://purl.org/dc/terms/"/>
    <ds:schemaRef ds:uri="168e0357-5b39-4600-91c2-bfff6e896513"/>
    <ds:schemaRef ds:uri="http://schemas.microsoft.com/office/2006/documentManagement/types"/>
    <ds:schemaRef ds:uri="http://schemas.openxmlformats.org/package/2006/metadata/core-properties"/>
    <ds:schemaRef ds:uri="a3c66166-e9f9-48ad-a188-7f59308ffed0"/>
    <ds:schemaRef ds:uri="http://purl.org/dc/elements/1.1/"/>
    <ds:schemaRef ds:uri="950eb5cf-cfcb-45ee-b563-973cf3dc3138"/>
    <ds:schemaRef ds:uri="http://schemas.microsoft.com/office/infopath/2007/PartnerControls"/>
    <ds:schemaRef ds:uri="http://www.w3.org/XML/1998/namespace"/>
    <ds:schemaRef ds:uri="http://purl.org/dc/dcmitype/"/>
  </ds:schemaRefs>
</ds:datastoreItem>
</file>

<file path=customXml/itemProps4.xml><?xml version="1.0" encoding="utf-8"?>
<ds:datastoreItem xmlns:ds="http://schemas.openxmlformats.org/officeDocument/2006/customXml" ds:itemID="{AF11361C-568A-4A6D-9AFC-B0C997198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DXC Proposal template - A4 2.54cm margin.dotm</Template>
  <TotalTime>9</TotalTime>
  <Pages>37</Pages>
  <Words>6827</Words>
  <Characters>38918</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DXC Technology</Company>
  <LinksUpToDate>false</LinksUpToDate>
  <CharactersWithSpaces>45654</CharactersWithSpaces>
  <SharedDoc>false</SharedDoc>
  <HLinks>
    <vt:vector size="270" baseType="variant">
      <vt:variant>
        <vt:i4>1507381</vt:i4>
      </vt:variant>
      <vt:variant>
        <vt:i4>266</vt:i4>
      </vt:variant>
      <vt:variant>
        <vt:i4>0</vt:i4>
      </vt:variant>
      <vt:variant>
        <vt:i4>5</vt:i4>
      </vt:variant>
      <vt:variant>
        <vt:lpwstr/>
      </vt:variant>
      <vt:variant>
        <vt:lpwstr>_Toc101451053</vt:lpwstr>
      </vt:variant>
      <vt:variant>
        <vt:i4>1507381</vt:i4>
      </vt:variant>
      <vt:variant>
        <vt:i4>260</vt:i4>
      </vt:variant>
      <vt:variant>
        <vt:i4>0</vt:i4>
      </vt:variant>
      <vt:variant>
        <vt:i4>5</vt:i4>
      </vt:variant>
      <vt:variant>
        <vt:lpwstr/>
      </vt:variant>
      <vt:variant>
        <vt:lpwstr>_Toc101451052</vt:lpwstr>
      </vt:variant>
      <vt:variant>
        <vt:i4>1507381</vt:i4>
      </vt:variant>
      <vt:variant>
        <vt:i4>254</vt:i4>
      </vt:variant>
      <vt:variant>
        <vt:i4>0</vt:i4>
      </vt:variant>
      <vt:variant>
        <vt:i4>5</vt:i4>
      </vt:variant>
      <vt:variant>
        <vt:lpwstr/>
      </vt:variant>
      <vt:variant>
        <vt:lpwstr>_Toc101451051</vt:lpwstr>
      </vt:variant>
      <vt:variant>
        <vt:i4>1507381</vt:i4>
      </vt:variant>
      <vt:variant>
        <vt:i4>248</vt:i4>
      </vt:variant>
      <vt:variant>
        <vt:i4>0</vt:i4>
      </vt:variant>
      <vt:variant>
        <vt:i4>5</vt:i4>
      </vt:variant>
      <vt:variant>
        <vt:lpwstr/>
      </vt:variant>
      <vt:variant>
        <vt:lpwstr>_Toc101451050</vt:lpwstr>
      </vt:variant>
      <vt:variant>
        <vt:i4>1441845</vt:i4>
      </vt:variant>
      <vt:variant>
        <vt:i4>242</vt:i4>
      </vt:variant>
      <vt:variant>
        <vt:i4>0</vt:i4>
      </vt:variant>
      <vt:variant>
        <vt:i4>5</vt:i4>
      </vt:variant>
      <vt:variant>
        <vt:lpwstr/>
      </vt:variant>
      <vt:variant>
        <vt:lpwstr>_Toc101451049</vt:lpwstr>
      </vt:variant>
      <vt:variant>
        <vt:i4>1441845</vt:i4>
      </vt:variant>
      <vt:variant>
        <vt:i4>236</vt:i4>
      </vt:variant>
      <vt:variant>
        <vt:i4>0</vt:i4>
      </vt:variant>
      <vt:variant>
        <vt:i4>5</vt:i4>
      </vt:variant>
      <vt:variant>
        <vt:lpwstr/>
      </vt:variant>
      <vt:variant>
        <vt:lpwstr>_Toc101451048</vt:lpwstr>
      </vt:variant>
      <vt:variant>
        <vt:i4>1441845</vt:i4>
      </vt:variant>
      <vt:variant>
        <vt:i4>230</vt:i4>
      </vt:variant>
      <vt:variant>
        <vt:i4>0</vt:i4>
      </vt:variant>
      <vt:variant>
        <vt:i4>5</vt:i4>
      </vt:variant>
      <vt:variant>
        <vt:lpwstr/>
      </vt:variant>
      <vt:variant>
        <vt:lpwstr>_Toc101451047</vt:lpwstr>
      </vt:variant>
      <vt:variant>
        <vt:i4>1441845</vt:i4>
      </vt:variant>
      <vt:variant>
        <vt:i4>224</vt:i4>
      </vt:variant>
      <vt:variant>
        <vt:i4>0</vt:i4>
      </vt:variant>
      <vt:variant>
        <vt:i4>5</vt:i4>
      </vt:variant>
      <vt:variant>
        <vt:lpwstr/>
      </vt:variant>
      <vt:variant>
        <vt:lpwstr>_Toc101451046</vt:lpwstr>
      </vt:variant>
      <vt:variant>
        <vt:i4>1441845</vt:i4>
      </vt:variant>
      <vt:variant>
        <vt:i4>218</vt:i4>
      </vt:variant>
      <vt:variant>
        <vt:i4>0</vt:i4>
      </vt:variant>
      <vt:variant>
        <vt:i4>5</vt:i4>
      </vt:variant>
      <vt:variant>
        <vt:lpwstr/>
      </vt:variant>
      <vt:variant>
        <vt:lpwstr>_Toc101451045</vt:lpwstr>
      </vt:variant>
      <vt:variant>
        <vt:i4>1441845</vt:i4>
      </vt:variant>
      <vt:variant>
        <vt:i4>212</vt:i4>
      </vt:variant>
      <vt:variant>
        <vt:i4>0</vt:i4>
      </vt:variant>
      <vt:variant>
        <vt:i4>5</vt:i4>
      </vt:variant>
      <vt:variant>
        <vt:lpwstr/>
      </vt:variant>
      <vt:variant>
        <vt:lpwstr>_Toc101451044</vt:lpwstr>
      </vt:variant>
      <vt:variant>
        <vt:i4>1441845</vt:i4>
      </vt:variant>
      <vt:variant>
        <vt:i4>206</vt:i4>
      </vt:variant>
      <vt:variant>
        <vt:i4>0</vt:i4>
      </vt:variant>
      <vt:variant>
        <vt:i4>5</vt:i4>
      </vt:variant>
      <vt:variant>
        <vt:lpwstr/>
      </vt:variant>
      <vt:variant>
        <vt:lpwstr>_Toc101451043</vt:lpwstr>
      </vt:variant>
      <vt:variant>
        <vt:i4>1441845</vt:i4>
      </vt:variant>
      <vt:variant>
        <vt:i4>200</vt:i4>
      </vt:variant>
      <vt:variant>
        <vt:i4>0</vt:i4>
      </vt:variant>
      <vt:variant>
        <vt:i4>5</vt:i4>
      </vt:variant>
      <vt:variant>
        <vt:lpwstr/>
      </vt:variant>
      <vt:variant>
        <vt:lpwstr>_Toc101451042</vt:lpwstr>
      </vt:variant>
      <vt:variant>
        <vt:i4>1441845</vt:i4>
      </vt:variant>
      <vt:variant>
        <vt:i4>194</vt:i4>
      </vt:variant>
      <vt:variant>
        <vt:i4>0</vt:i4>
      </vt:variant>
      <vt:variant>
        <vt:i4>5</vt:i4>
      </vt:variant>
      <vt:variant>
        <vt:lpwstr/>
      </vt:variant>
      <vt:variant>
        <vt:lpwstr>_Toc101451041</vt:lpwstr>
      </vt:variant>
      <vt:variant>
        <vt:i4>1441845</vt:i4>
      </vt:variant>
      <vt:variant>
        <vt:i4>188</vt:i4>
      </vt:variant>
      <vt:variant>
        <vt:i4>0</vt:i4>
      </vt:variant>
      <vt:variant>
        <vt:i4>5</vt:i4>
      </vt:variant>
      <vt:variant>
        <vt:lpwstr/>
      </vt:variant>
      <vt:variant>
        <vt:lpwstr>_Toc101451040</vt:lpwstr>
      </vt:variant>
      <vt:variant>
        <vt:i4>1114165</vt:i4>
      </vt:variant>
      <vt:variant>
        <vt:i4>182</vt:i4>
      </vt:variant>
      <vt:variant>
        <vt:i4>0</vt:i4>
      </vt:variant>
      <vt:variant>
        <vt:i4>5</vt:i4>
      </vt:variant>
      <vt:variant>
        <vt:lpwstr/>
      </vt:variant>
      <vt:variant>
        <vt:lpwstr>_Toc101451039</vt:lpwstr>
      </vt:variant>
      <vt:variant>
        <vt:i4>1114165</vt:i4>
      </vt:variant>
      <vt:variant>
        <vt:i4>176</vt:i4>
      </vt:variant>
      <vt:variant>
        <vt:i4>0</vt:i4>
      </vt:variant>
      <vt:variant>
        <vt:i4>5</vt:i4>
      </vt:variant>
      <vt:variant>
        <vt:lpwstr/>
      </vt:variant>
      <vt:variant>
        <vt:lpwstr>_Toc101451038</vt:lpwstr>
      </vt:variant>
      <vt:variant>
        <vt:i4>1114165</vt:i4>
      </vt:variant>
      <vt:variant>
        <vt:i4>170</vt:i4>
      </vt:variant>
      <vt:variant>
        <vt:i4>0</vt:i4>
      </vt:variant>
      <vt:variant>
        <vt:i4>5</vt:i4>
      </vt:variant>
      <vt:variant>
        <vt:lpwstr/>
      </vt:variant>
      <vt:variant>
        <vt:lpwstr>_Toc101451037</vt:lpwstr>
      </vt:variant>
      <vt:variant>
        <vt:i4>1114165</vt:i4>
      </vt:variant>
      <vt:variant>
        <vt:i4>164</vt:i4>
      </vt:variant>
      <vt:variant>
        <vt:i4>0</vt:i4>
      </vt:variant>
      <vt:variant>
        <vt:i4>5</vt:i4>
      </vt:variant>
      <vt:variant>
        <vt:lpwstr/>
      </vt:variant>
      <vt:variant>
        <vt:lpwstr>_Toc101451036</vt:lpwstr>
      </vt:variant>
      <vt:variant>
        <vt:i4>1114165</vt:i4>
      </vt:variant>
      <vt:variant>
        <vt:i4>158</vt:i4>
      </vt:variant>
      <vt:variant>
        <vt:i4>0</vt:i4>
      </vt:variant>
      <vt:variant>
        <vt:i4>5</vt:i4>
      </vt:variant>
      <vt:variant>
        <vt:lpwstr/>
      </vt:variant>
      <vt:variant>
        <vt:lpwstr>_Toc101451035</vt:lpwstr>
      </vt:variant>
      <vt:variant>
        <vt:i4>1114165</vt:i4>
      </vt:variant>
      <vt:variant>
        <vt:i4>152</vt:i4>
      </vt:variant>
      <vt:variant>
        <vt:i4>0</vt:i4>
      </vt:variant>
      <vt:variant>
        <vt:i4>5</vt:i4>
      </vt:variant>
      <vt:variant>
        <vt:lpwstr/>
      </vt:variant>
      <vt:variant>
        <vt:lpwstr>_Toc101451034</vt:lpwstr>
      </vt:variant>
      <vt:variant>
        <vt:i4>1114165</vt:i4>
      </vt:variant>
      <vt:variant>
        <vt:i4>146</vt:i4>
      </vt:variant>
      <vt:variant>
        <vt:i4>0</vt:i4>
      </vt:variant>
      <vt:variant>
        <vt:i4>5</vt:i4>
      </vt:variant>
      <vt:variant>
        <vt:lpwstr/>
      </vt:variant>
      <vt:variant>
        <vt:lpwstr>_Toc101451033</vt:lpwstr>
      </vt:variant>
      <vt:variant>
        <vt:i4>1114165</vt:i4>
      </vt:variant>
      <vt:variant>
        <vt:i4>140</vt:i4>
      </vt:variant>
      <vt:variant>
        <vt:i4>0</vt:i4>
      </vt:variant>
      <vt:variant>
        <vt:i4>5</vt:i4>
      </vt:variant>
      <vt:variant>
        <vt:lpwstr/>
      </vt:variant>
      <vt:variant>
        <vt:lpwstr>_Toc101451032</vt:lpwstr>
      </vt:variant>
      <vt:variant>
        <vt:i4>1114165</vt:i4>
      </vt:variant>
      <vt:variant>
        <vt:i4>134</vt:i4>
      </vt:variant>
      <vt:variant>
        <vt:i4>0</vt:i4>
      </vt:variant>
      <vt:variant>
        <vt:i4>5</vt:i4>
      </vt:variant>
      <vt:variant>
        <vt:lpwstr/>
      </vt:variant>
      <vt:variant>
        <vt:lpwstr>_Toc101451031</vt:lpwstr>
      </vt:variant>
      <vt:variant>
        <vt:i4>1114165</vt:i4>
      </vt:variant>
      <vt:variant>
        <vt:i4>128</vt:i4>
      </vt:variant>
      <vt:variant>
        <vt:i4>0</vt:i4>
      </vt:variant>
      <vt:variant>
        <vt:i4>5</vt:i4>
      </vt:variant>
      <vt:variant>
        <vt:lpwstr/>
      </vt:variant>
      <vt:variant>
        <vt:lpwstr>_Toc101451030</vt:lpwstr>
      </vt:variant>
      <vt:variant>
        <vt:i4>1048629</vt:i4>
      </vt:variant>
      <vt:variant>
        <vt:i4>122</vt:i4>
      </vt:variant>
      <vt:variant>
        <vt:i4>0</vt:i4>
      </vt:variant>
      <vt:variant>
        <vt:i4>5</vt:i4>
      </vt:variant>
      <vt:variant>
        <vt:lpwstr/>
      </vt:variant>
      <vt:variant>
        <vt:lpwstr>_Toc101451029</vt:lpwstr>
      </vt:variant>
      <vt:variant>
        <vt:i4>1048629</vt:i4>
      </vt:variant>
      <vt:variant>
        <vt:i4>116</vt:i4>
      </vt:variant>
      <vt:variant>
        <vt:i4>0</vt:i4>
      </vt:variant>
      <vt:variant>
        <vt:i4>5</vt:i4>
      </vt:variant>
      <vt:variant>
        <vt:lpwstr/>
      </vt:variant>
      <vt:variant>
        <vt:lpwstr>_Toc101451028</vt:lpwstr>
      </vt:variant>
      <vt:variant>
        <vt:i4>1048629</vt:i4>
      </vt:variant>
      <vt:variant>
        <vt:i4>110</vt:i4>
      </vt:variant>
      <vt:variant>
        <vt:i4>0</vt:i4>
      </vt:variant>
      <vt:variant>
        <vt:i4>5</vt:i4>
      </vt:variant>
      <vt:variant>
        <vt:lpwstr/>
      </vt:variant>
      <vt:variant>
        <vt:lpwstr>_Toc101451027</vt:lpwstr>
      </vt:variant>
      <vt:variant>
        <vt:i4>1048629</vt:i4>
      </vt:variant>
      <vt:variant>
        <vt:i4>104</vt:i4>
      </vt:variant>
      <vt:variant>
        <vt:i4>0</vt:i4>
      </vt:variant>
      <vt:variant>
        <vt:i4>5</vt:i4>
      </vt:variant>
      <vt:variant>
        <vt:lpwstr/>
      </vt:variant>
      <vt:variant>
        <vt:lpwstr>_Toc101451026</vt:lpwstr>
      </vt:variant>
      <vt:variant>
        <vt:i4>1048629</vt:i4>
      </vt:variant>
      <vt:variant>
        <vt:i4>98</vt:i4>
      </vt:variant>
      <vt:variant>
        <vt:i4>0</vt:i4>
      </vt:variant>
      <vt:variant>
        <vt:i4>5</vt:i4>
      </vt:variant>
      <vt:variant>
        <vt:lpwstr/>
      </vt:variant>
      <vt:variant>
        <vt:lpwstr>_Toc101451025</vt:lpwstr>
      </vt:variant>
      <vt:variant>
        <vt:i4>1048629</vt:i4>
      </vt:variant>
      <vt:variant>
        <vt:i4>92</vt:i4>
      </vt:variant>
      <vt:variant>
        <vt:i4>0</vt:i4>
      </vt:variant>
      <vt:variant>
        <vt:i4>5</vt:i4>
      </vt:variant>
      <vt:variant>
        <vt:lpwstr/>
      </vt:variant>
      <vt:variant>
        <vt:lpwstr>_Toc101451024</vt:lpwstr>
      </vt:variant>
      <vt:variant>
        <vt:i4>1048629</vt:i4>
      </vt:variant>
      <vt:variant>
        <vt:i4>86</vt:i4>
      </vt:variant>
      <vt:variant>
        <vt:i4>0</vt:i4>
      </vt:variant>
      <vt:variant>
        <vt:i4>5</vt:i4>
      </vt:variant>
      <vt:variant>
        <vt:lpwstr/>
      </vt:variant>
      <vt:variant>
        <vt:lpwstr>_Toc101451023</vt:lpwstr>
      </vt:variant>
      <vt:variant>
        <vt:i4>1048629</vt:i4>
      </vt:variant>
      <vt:variant>
        <vt:i4>80</vt:i4>
      </vt:variant>
      <vt:variant>
        <vt:i4>0</vt:i4>
      </vt:variant>
      <vt:variant>
        <vt:i4>5</vt:i4>
      </vt:variant>
      <vt:variant>
        <vt:lpwstr/>
      </vt:variant>
      <vt:variant>
        <vt:lpwstr>_Toc101451022</vt:lpwstr>
      </vt:variant>
      <vt:variant>
        <vt:i4>1048629</vt:i4>
      </vt:variant>
      <vt:variant>
        <vt:i4>74</vt:i4>
      </vt:variant>
      <vt:variant>
        <vt:i4>0</vt:i4>
      </vt:variant>
      <vt:variant>
        <vt:i4>5</vt:i4>
      </vt:variant>
      <vt:variant>
        <vt:lpwstr/>
      </vt:variant>
      <vt:variant>
        <vt:lpwstr>_Toc101451021</vt:lpwstr>
      </vt:variant>
      <vt:variant>
        <vt:i4>1048629</vt:i4>
      </vt:variant>
      <vt:variant>
        <vt:i4>68</vt:i4>
      </vt:variant>
      <vt:variant>
        <vt:i4>0</vt:i4>
      </vt:variant>
      <vt:variant>
        <vt:i4>5</vt:i4>
      </vt:variant>
      <vt:variant>
        <vt:lpwstr/>
      </vt:variant>
      <vt:variant>
        <vt:lpwstr>_Toc101451020</vt:lpwstr>
      </vt:variant>
      <vt:variant>
        <vt:i4>1245237</vt:i4>
      </vt:variant>
      <vt:variant>
        <vt:i4>62</vt:i4>
      </vt:variant>
      <vt:variant>
        <vt:i4>0</vt:i4>
      </vt:variant>
      <vt:variant>
        <vt:i4>5</vt:i4>
      </vt:variant>
      <vt:variant>
        <vt:lpwstr/>
      </vt:variant>
      <vt:variant>
        <vt:lpwstr>_Toc101451019</vt:lpwstr>
      </vt:variant>
      <vt:variant>
        <vt:i4>1245237</vt:i4>
      </vt:variant>
      <vt:variant>
        <vt:i4>56</vt:i4>
      </vt:variant>
      <vt:variant>
        <vt:i4>0</vt:i4>
      </vt:variant>
      <vt:variant>
        <vt:i4>5</vt:i4>
      </vt:variant>
      <vt:variant>
        <vt:lpwstr/>
      </vt:variant>
      <vt:variant>
        <vt:lpwstr>_Toc101451018</vt:lpwstr>
      </vt:variant>
      <vt:variant>
        <vt:i4>1245237</vt:i4>
      </vt:variant>
      <vt:variant>
        <vt:i4>50</vt:i4>
      </vt:variant>
      <vt:variant>
        <vt:i4>0</vt:i4>
      </vt:variant>
      <vt:variant>
        <vt:i4>5</vt:i4>
      </vt:variant>
      <vt:variant>
        <vt:lpwstr/>
      </vt:variant>
      <vt:variant>
        <vt:lpwstr>_Toc101451017</vt:lpwstr>
      </vt:variant>
      <vt:variant>
        <vt:i4>1245237</vt:i4>
      </vt:variant>
      <vt:variant>
        <vt:i4>44</vt:i4>
      </vt:variant>
      <vt:variant>
        <vt:i4>0</vt:i4>
      </vt:variant>
      <vt:variant>
        <vt:i4>5</vt:i4>
      </vt:variant>
      <vt:variant>
        <vt:lpwstr/>
      </vt:variant>
      <vt:variant>
        <vt:lpwstr>_Toc101451016</vt:lpwstr>
      </vt:variant>
      <vt:variant>
        <vt:i4>1245237</vt:i4>
      </vt:variant>
      <vt:variant>
        <vt:i4>38</vt:i4>
      </vt:variant>
      <vt:variant>
        <vt:i4>0</vt:i4>
      </vt:variant>
      <vt:variant>
        <vt:i4>5</vt:i4>
      </vt:variant>
      <vt:variant>
        <vt:lpwstr/>
      </vt:variant>
      <vt:variant>
        <vt:lpwstr>_Toc101451015</vt:lpwstr>
      </vt:variant>
      <vt:variant>
        <vt:i4>1245237</vt:i4>
      </vt:variant>
      <vt:variant>
        <vt:i4>32</vt:i4>
      </vt:variant>
      <vt:variant>
        <vt:i4>0</vt:i4>
      </vt:variant>
      <vt:variant>
        <vt:i4>5</vt:i4>
      </vt:variant>
      <vt:variant>
        <vt:lpwstr/>
      </vt:variant>
      <vt:variant>
        <vt:lpwstr>_Toc101451014</vt:lpwstr>
      </vt:variant>
      <vt:variant>
        <vt:i4>1245237</vt:i4>
      </vt:variant>
      <vt:variant>
        <vt:i4>26</vt:i4>
      </vt:variant>
      <vt:variant>
        <vt:i4>0</vt:i4>
      </vt:variant>
      <vt:variant>
        <vt:i4>5</vt:i4>
      </vt:variant>
      <vt:variant>
        <vt:lpwstr/>
      </vt:variant>
      <vt:variant>
        <vt:lpwstr>_Toc101451013</vt:lpwstr>
      </vt:variant>
      <vt:variant>
        <vt:i4>1245237</vt:i4>
      </vt:variant>
      <vt:variant>
        <vt:i4>20</vt:i4>
      </vt:variant>
      <vt:variant>
        <vt:i4>0</vt:i4>
      </vt:variant>
      <vt:variant>
        <vt:i4>5</vt:i4>
      </vt:variant>
      <vt:variant>
        <vt:lpwstr/>
      </vt:variant>
      <vt:variant>
        <vt:lpwstr>_Toc101451012</vt:lpwstr>
      </vt:variant>
      <vt:variant>
        <vt:i4>1245237</vt:i4>
      </vt:variant>
      <vt:variant>
        <vt:i4>14</vt:i4>
      </vt:variant>
      <vt:variant>
        <vt:i4>0</vt:i4>
      </vt:variant>
      <vt:variant>
        <vt:i4>5</vt:i4>
      </vt:variant>
      <vt:variant>
        <vt:lpwstr/>
      </vt:variant>
      <vt:variant>
        <vt:lpwstr>_Toc101451011</vt:lpwstr>
      </vt:variant>
      <vt:variant>
        <vt:i4>1245237</vt:i4>
      </vt:variant>
      <vt:variant>
        <vt:i4>8</vt:i4>
      </vt:variant>
      <vt:variant>
        <vt:i4>0</vt:i4>
      </vt:variant>
      <vt:variant>
        <vt:i4>5</vt:i4>
      </vt:variant>
      <vt:variant>
        <vt:lpwstr/>
      </vt:variant>
      <vt:variant>
        <vt:lpwstr>_Toc101451010</vt:lpwstr>
      </vt:variant>
      <vt:variant>
        <vt:i4>1179701</vt:i4>
      </vt:variant>
      <vt:variant>
        <vt:i4>2</vt:i4>
      </vt:variant>
      <vt:variant>
        <vt:i4>0</vt:i4>
      </vt:variant>
      <vt:variant>
        <vt:i4>5</vt:i4>
      </vt:variant>
      <vt:variant>
        <vt:lpwstr/>
      </vt:variant>
      <vt:variant>
        <vt:lpwstr>_Toc101451009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 Kuijper</dc:creator>
  <cp:keywords/>
  <dc:description/>
  <cp:lastModifiedBy>Brink, Daan van den</cp:lastModifiedBy>
  <cp:revision>3</cp:revision>
  <cp:lastPrinted>2021-04-12T11:14:00Z</cp:lastPrinted>
  <dcterms:created xsi:type="dcterms:W3CDTF">2023-01-20T10:44:00Z</dcterms:created>
  <dcterms:modified xsi:type="dcterms:W3CDTF">2023-01-26T12:40:00Z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0x0101008E79F7D56D3A7B438AF151649EBABC22</vt:lpwstr>
  </property>
  <property fmtid="{D5CDD505-2E9C-101B-9397-08002B2CF9AE}" pid="14" name="Global Keywords">
    <vt:lpwstr/>
  </property>
  <property fmtid="{D5CDD505-2E9C-101B-9397-08002B2CF9AE}" pid="15" name="Special Project DocType">
    <vt:lpwstr/>
  </property>
  <property fmtid="{D5CDD505-2E9C-101B-9397-08002B2CF9AE}" pid="16" name="xd_ProgID">
    <vt:lpwstr/>
  </property>
  <property fmtid="{D5CDD505-2E9C-101B-9397-08002B2CF9AE}" pid="17" name="ComplianceAssetId">
    <vt:lpwstr/>
  </property>
  <property fmtid="{D5CDD505-2E9C-101B-9397-08002B2CF9AE}" pid="18" name="TemplateUrl">
    <vt:lpwstr/>
  </property>
  <property fmtid="{D5CDD505-2E9C-101B-9397-08002B2CF9AE}" pid="19" name="_ExtendedDescription">
    <vt:lpwstr/>
  </property>
  <property fmtid="{D5CDD505-2E9C-101B-9397-08002B2CF9AE}" pid="20" name="TriggerFlowInfo">
    <vt:lpwstr/>
  </property>
  <property fmtid="{D5CDD505-2E9C-101B-9397-08002B2CF9AE}" pid="21" name="xd_Signature">
    <vt:bool>false</vt:bool>
  </property>
  <property fmtid="{D5CDD505-2E9C-101B-9397-08002B2CF9AE}" pid="22" name="SharedWithUsers">
    <vt:lpwstr>268;#Janssen, Ron;#335;#Cheung, Simon M (Siu Man Cheung);#262;#Grevel, Peter</vt:lpwstr>
  </property>
  <property fmtid="{D5CDD505-2E9C-101B-9397-08002B2CF9AE}" pid="23" name="MediaServiceImageTags">
    <vt:lpwstr/>
  </property>
</Properties>
</file>