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A5AA0" w14:textId="77777777" w:rsidR="00D43C04" w:rsidRPr="0055201D" w:rsidRDefault="00284D10" w:rsidP="00D43C04">
      <w:pPr>
        <w:pStyle w:val="CoverText1"/>
      </w:pPr>
      <w:r w:rsidRPr="00284D10">
        <w:rPr>
          <w:noProof/>
          <w:lang w:val="nl-NL" w:eastAsia="nl-NL" w:bidi="ar-SA"/>
        </w:rPr>
        <w:drawing>
          <wp:inline distT="0" distB="0" distL="0" distR="0" wp14:anchorId="15333B6D" wp14:editId="10BF21D2">
            <wp:extent cx="1154966" cy="630789"/>
            <wp:effectExtent l="0" t="0" r="7620" b="0"/>
            <wp:docPr id="46" name="Graphic 45">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181506" cy="645284"/>
                    </a:xfrm>
                    <a:prstGeom prst="rect">
                      <a:avLst/>
                    </a:prstGeom>
                  </pic:spPr>
                </pic:pic>
              </a:graphicData>
            </a:graphic>
          </wp:inline>
        </w:drawing>
      </w:r>
      <w:r w:rsidRPr="00284D10">
        <w:rPr>
          <w:noProof/>
        </w:rPr>
        <w:t xml:space="preserve"> </w:t>
      </w:r>
      <w:r w:rsidR="00AB059D">
        <w:rPr>
          <w:noProof/>
        </w:rPr>
        <w:t xml:space="preserve">  </w:t>
      </w:r>
      <w:r w:rsidR="00AB059D">
        <w:rPr>
          <w:noProof/>
          <w:lang w:val="nl-NL" w:eastAsia="nl-NL" w:bidi="ar-SA"/>
        </w:rPr>
        <w:drawing>
          <wp:inline distT="0" distB="0" distL="0" distR="0" wp14:anchorId="4A4B9912" wp14:editId="5FB64AF8">
            <wp:extent cx="826383" cy="826383"/>
            <wp:effectExtent l="0" t="0" r="0" b="0"/>
            <wp:docPr id="12" name="Afbeelding 12" descr="C:\Users\gma051\AppData\Local\Microsoft\Windows\INetCache\Content.Word\uwvLogo3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ma051\AppData\Local\Microsoft\Windows\INetCache\Content.Word\uwvLogo3RG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6383" cy="826383"/>
                    </a:xfrm>
                    <a:prstGeom prst="rect">
                      <a:avLst/>
                    </a:prstGeom>
                    <a:noFill/>
                    <a:ln>
                      <a:noFill/>
                    </a:ln>
                  </pic:spPr>
                </pic:pic>
              </a:graphicData>
            </a:graphic>
          </wp:inline>
        </w:drawing>
      </w:r>
    </w:p>
    <w:p w14:paraId="44637003" w14:textId="77777777" w:rsidR="00D43C04" w:rsidRPr="003C7F0A" w:rsidRDefault="00AE73E9" w:rsidP="00D43C04">
      <w:pPr>
        <w:pStyle w:val="CoverText1"/>
        <w:rPr>
          <w:highlight w:val="yellow"/>
          <w:lang w:val="en-US"/>
        </w:rPr>
      </w:pPr>
      <w:r>
        <w:rPr>
          <w:lang w:val="en-US"/>
        </w:rPr>
        <w:t xml:space="preserve">INFRASTRUCTURE APPLICATION </w:t>
      </w:r>
      <w:r w:rsidR="00151C79">
        <w:rPr>
          <w:lang w:val="en-US"/>
        </w:rPr>
        <w:t>REQUIREMEN</w:t>
      </w:r>
      <w:r w:rsidR="009D4BA1">
        <w:rPr>
          <w:lang w:val="en-US"/>
        </w:rPr>
        <w:t>TS</w:t>
      </w:r>
      <w:r w:rsidR="00F331FE">
        <w:rPr>
          <w:lang w:val="en-US"/>
        </w:rPr>
        <w:t xml:space="preserve"> -</w:t>
      </w:r>
      <w:r w:rsidR="007E4A8A" w:rsidRPr="00BB5F28">
        <w:rPr>
          <w:lang w:val="en-US"/>
        </w:rPr>
        <w:br/>
      </w:r>
      <w:proofErr w:type="spellStart"/>
      <w:r w:rsidR="00631D17" w:rsidRPr="003050A0">
        <w:rPr>
          <w:lang w:val="en-US"/>
        </w:rPr>
        <w:t>Excasso</w:t>
      </w:r>
      <w:proofErr w:type="spellEnd"/>
      <w:r w:rsidR="00631D17">
        <w:rPr>
          <w:lang w:val="en-US"/>
        </w:rPr>
        <w:t>-Complex</w:t>
      </w:r>
      <w:r w:rsidR="00631D17" w:rsidRPr="003050A0">
        <w:rPr>
          <w:lang w:val="en-US"/>
        </w:rPr>
        <w:t xml:space="preserve"> </w:t>
      </w:r>
      <w:r w:rsidR="00631D17">
        <w:rPr>
          <w:lang w:val="en-US"/>
        </w:rPr>
        <w:t>(VFV)</w:t>
      </w:r>
    </w:p>
    <w:p w14:paraId="35CCEC4C" w14:textId="77777777" w:rsidR="003C7F0A" w:rsidRPr="003C7F0A" w:rsidRDefault="003C7F0A" w:rsidP="00631D17">
      <w:pPr>
        <w:rPr>
          <w:sz w:val="20"/>
        </w:rPr>
      </w:pPr>
    </w:p>
    <w:p w14:paraId="1191E4D9" w14:textId="77777777" w:rsidR="00D43C04" w:rsidRPr="00A20342" w:rsidRDefault="00D43C04" w:rsidP="00D43C04">
      <w:pPr>
        <w:pStyle w:val="CoverText2"/>
      </w:pPr>
    </w:p>
    <w:p w14:paraId="25050604" w14:textId="77777777" w:rsidR="00E82411" w:rsidRDefault="00E82411" w:rsidP="00D43C04">
      <w:pPr>
        <w:pStyle w:val="CoverText2"/>
        <w:rPr>
          <w:lang w:val="en-US"/>
        </w:rPr>
      </w:pPr>
      <w:r w:rsidRPr="003A4B97">
        <w:rPr>
          <w:lang w:val="en-US"/>
        </w:rPr>
        <w:t>Version:</w:t>
      </w:r>
      <w:r w:rsidR="009207EF" w:rsidRPr="003A4B97">
        <w:rPr>
          <w:lang w:val="en-US"/>
        </w:rPr>
        <w:t xml:space="preserve"> </w:t>
      </w:r>
      <w:r w:rsidR="006A4383">
        <w:rPr>
          <w:lang w:val="en-US"/>
        </w:rPr>
        <w:t>1.1</w:t>
      </w:r>
      <w:r w:rsidR="009207EF" w:rsidRPr="00BB5F28">
        <w:rPr>
          <w:lang w:val="en-US"/>
        </w:rPr>
        <w:t xml:space="preserve"> </w:t>
      </w:r>
    </w:p>
    <w:p w14:paraId="4CC48F3C" w14:textId="77777777" w:rsidR="00D43C04" w:rsidRPr="0072570E" w:rsidRDefault="00E82411" w:rsidP="00D43C04">
      <w:pPr>
        <w:pStyle w:val="CoverText2"/>
        <w:rPr>
          <w:i/>
          <w:lang w:val="en-US"/>
        </w:rPr>
      </w:pPr>
      <w:r>
        <w:rPr>
          <w:lang w:val="en-US"/>
        </w:rPr>
        <w:t xml:space="preserve">Date: </w:t>
      </w:r>
      <w:r w:rsidR="006A4383">
        <w:rPr>
          <w:i/>
          <w:lang w:val="en-US"/>
        </w:rPr>
        <w:t>11</w:t>
      </w:r>
      <w:r w:rsidR="00631D17">
        <w:rPr>
          <w:i/>
          <w:lang w:val="en-US"/>
        </w:rPr>
        <w:t>-</w:t>
      </w:r>
      <w:r w:rsidR="006A4383">
        <w:rPr>
          <w:i/>
          <w:lang w:val="en-US"/>
        </w:rPr>
        <w:t>12</w:t>
      </w:r>
      <w:r w:rsidR="00631D17">
        <w:rPr>
          <w:i/>
          <w:lang w:val="en-US"/>
        </w:rPr>
        <w:t>-2023</w:t>
      </w:r>
    </w:p>
    <w:p w14:paraId="2BB7CB16" w14:textId="77777777" w:rsidR="008429AD" w:rsidRPr="008429AD" w:rsidRDefault="008429AD" w:rsidP="008429AD">
      <w:pPr>
        <w:rPr>
          <w:lang w:val="en-US"/>
        </w:rPr>
      </w:pPr>
    </w:p>
    <w:p w14:paraId="7065B98D" w14:textId="77777777" w:rsidR="008429AD" w:rsidRPr="008429AD" w:rsidRDefault="00CE05B7" w:rsidP="008429AD">
      <w:pPr>
        <w:rPr>
          <w:sz w:val="48"/>
          <w:lang w:val="en-US"/>
        </w:rPr>
        <w:sectPr w:rsidR="008429AD" w:rsidRPr="008429AD" w:rsidSect="002E6A6C">
          <w:headerReference w:type="default" r:id="rId14"/>
          <w:footerReference w:type="default" r:id="rId15"/>
          <w:headerReference w:type="first" r:id="rId16"/>
          <w:footerReference w:type="first" r:id="rId17"/>
          <w:pgSz w:w="11907" w:h="16839" w:code="9"/>
          <w:pgMar w:top="6912" w:right="1440" w:bottom="1440" w:left="1440" w:header="720" w:footer="432" w:gutter="0"/>
          <w:cols w:space="720"/>
          <w:titlePg/>
          <w:docGrid w:linePitch="360"/>
        </w:sectPr>
      </w:pPr>
      <w:r>
        <w:rPr>
          <w:rFonts w:cs="Arial"/>
          <w:sz w:val="20"/>
        </w:rPr>
        <w:t xml:space="preserve">Based on </w:t>
      </w:r>
      <w:r w:rsidRPr="002429A2">
        <w:rPr>
          <w:rFonts w:cs="Arial"/>
          <w:sz w:val="20"/>
        </w:rPr>
        <w:t xml:space="preserve">Template: </w:t>
      </w:r>
      <w:r w:rsidRPr="007F5AF6">
        <w:rPr>
          <w:rFonts w:cs="Arial"/>
          <w:sz w:val="20"/>
        </w:rPr>
        <w:t xml:space="preserve">UWV </w:t>
      </w:r>
      <w:r>
        <w:rPr>
          <w:rFonts w:cs="Arial"/>
          <w:sz w:val="20"/>
        </w:rPr>
        <w:t>REQ</w:t>
      </w:r>
      <w:r w:rsidRPr="007F5AF6">
        <w:rPr>
          <w:rFonts w:cs="Arial"/>
          <w:sz w:val="20"/>
        </w:rPr>
        <w:t xml:space="preserve"> </w:t>
      </w:r>
      <w:r>
        <w:rPr>
          <w:rFonts w:cs="Arial"/>
          <w:sz w:val="20"/>
        </w:rPr>
        <w:t>–</w:t>
      </w:r>
      <w:r w:rsidRPr="007F5AF6">
        <w:rPr>
          <w:rFonts w:cs="Arial"/>
          <w:sz w:val="20"/>
        </w:rPr>
        <w:t xml:space="preserve"> TEMPLATE </w:t>
      </w:r>
      <w:r>
        <w:rPr>
          <w:rFonts w:cs="Arial"/>
          <w:sz w:val="20"/>
        </w:rPr>
        <w:t>2.0</w:t>
      </w:r>
      <w:r w:rsidRPr="007F5AF6">
        <w:rPr>
          <w:rFonts w:cs="Arial"/>
          <w:sz w:val="20"/>
        </w:rPr>
        <w:t>docx</w:t>
      </w:r>
    </w:p>
    <w:p w14:paraId="098C4412" w14:textId="77777777" w:rsidR="00096A81" w:rsidRPr="00AB059D" w:rsidRDefault="00D43C04" w:rsidP="00AB059D">
      <w:pPr>
        <w:pStyle w:val="Heading2"/>
      </w:pPr>
      <w:bookmarkStart w:id="0" w:name="_Toc153196805"/>
      <w:r w:rsidRPr="00FC7214">
        <w:lastRenderedPageBreak/>
        <w:t>Table of Contents</w:t>
      </w:r>
      <w:bookmarkEnd w:id="0"/>
    </w:p>
    <w:p w14:paraId="03816F9A" w14:textId="7AC67777" w:rsidR="00A07E91" w:rsidRDefault="00D43C04">
      <w:pPr>
        <w:pStyle w:val="Inhopg2"/>
        <w:rPr>
          <w:rFonts w:asciiTheme="minorHAnsi" w:eastAsiaTheme="minorEastAsia" w:hAnsiTheme="minorHAnsi" w:cstheme="minorBidi"/>
          <w:noProof/>
          <w:kern w:val="2"/>
          <w:szCs w:val="22"/>
          <w:lang w:val="nl-NL" w:eastAsia="nl-NL" w:bidi="ar-SA"/>
          <w14:ligatures w14:val="standardContextual"/>
        </w:rPr>
      </w:pPr>
      <w:r>
        <w:rPr>
          <w:b/>
          <w:lang w:val="cy-GB"/>
        </w:rPr>
        <w:fldChar w:fldCharType="begin"/>
      </w:r>
      <w:r w:rsidR="00164834">
        <w:rPr>
          <w:b/>
        </w:rPr>
        <w:instrText>TOC \o "1-2" \h \z</w:instrText>
      </w:r>
      <w:r>
        <w:rPr>
          <w:b/>
          <w:lang w:val="cy-GB"/>
        </w:rPr>
        <w:fldChar w:fldCharType="separate"/>
      </w:r>
      <w:hyperlink w:anchor="_Toc153196805" w:history="1">
        <w:r w:rsidR="00A07E91" w:rsidRPr="00E36067">
          <w:rPr>
            <w:rStyle w:val="Hyperlink"/>
            <w:noProof/>
          </w:rPr>
          <w:t>Table of Contents</w:t>
        </w:r>
        <w:r w:rsidR="00A07E91">
          <w:rPr>
            <w:noProof/>
            <w:webHidden/>
          </w:rPr>
          <w:tab/>
        </w:r>
        <w:r w:rsidR="00A07E91">
          <w:rPr>
            <w:noProof/>
            <w:webHidden/>
          </w:rPr>
          <w:fldChar w:fldCharType="begin"/>
        </w:r>
        <w:r w:rsidR="00A07E91">
          <w:rPr>
            <w:noProof/>
            <w:webHidden/>
          </w:rPr>
          <w:instrText xml:space="preserve"> PAGEREF _Toc153196805 \h </w:instrText>
        </w:r>
        <w:r w:rsidR="00A07E91">
          <w:rPr>
            <w:noProof/>
            <w:webHidden/>
          </w:rPr>
        </w:r>
        <w:r w:rsidR="00A07E91">
          <w:rPr>
            <w:noProof/>
            <w:webHidden/>
          </w:rPr>
          <w:fldChar w:fldCharType="separate"/>
        </w:r>
        <w:r w:rsidR="00A07E91">
          <w:rPr>
            <w:noProof/>
            <w:webHidden/>
          </w:rPr>
          <w:t>2</w:t>
        </w:r>
        <w:r w:rsidR="00A07E91">
          <w:rPr>
            <w:noProof/>
            <w:webHidden/>
          </w:rPr>
          <w:fldChar w:fldCharType="end"/>
        </w:r>
      </w:hyperlink>
    </w:p>
    <w:p w14:paraId="17A3072B" w14:textId="4595B1F5" w:rsidR="00A07E91" w:rsidRDefault="00A07E91">
      <w:pPr>
        <w:pStyle w:val="Inhopg2"/>
        <w:rPr>
          <w:rFonts w:asciiTheme="minorHAnsi" w:eastAsiaTheme="minorEastAsia" w:hAnsiTheme="minorHAnsi" w:cstheme="minorBidi"/>
          <w:noProof/>
          <w:kern w:val="2"/>
          <w:szCs w:val="22"/>
          <w:lang w:val="nl-NL" w:eastAsia="nl-NL" w:bidi="ar-SA"/>
          <w14:ligatures w14:val="standardContextual"/>
        </w:rPr>
      </w:pPr>
      <w:hyperlink w:anchor="_Toc153196806" w:history="1">
        <w:r w:rsidRPr="00E36067">
          <w:rPr>
            <w:rStyle w:val="Hyperlink"/>
            <w:noProof/>
            <w:lang w:val="en-US"/>
          </w:rPr>
          <w:t>Document purpose:</w:t>
        </w:r>
        <w:r>
          <w:rPr>
            <w:noProof/>
            <w:webHidden/>
          </w:rPr>
          <w:tab/>
        </w:r>
        <w:r>
          <w:rPr>
            <w:noProof/>
            <w:webHidden/>
          </w:rPr>
          <w:fldChar w:fldCharType="begin"/>
        </w:r>
        <w:r>
          <w:rPr>
            <w:noProof/>
            <w:webHidden/>
          </w:rPr>
          <w:instrText xml:space="preserve"> PAGEREF _Toc153196806 \h </w:instrText>
        </w:r>
        <w:r>
          <w:rPr>
            <w:noProof/>
            <w:webHidden/>
          </w:rPr>
        </w:r>
        <w:r>
          <w:rPr>
            <w:noProof/>
            <w:webHidden/>
          </w:rPr>
          <w:fldChar w:fldCharType="separate"/>
        </w:r>
        <w:r>
          <w:rPr>
            <w:noProof/>
            <w:webHidden/>
          </w:rPr>
          <w:t>3</w:t>
        </w:r>
        <w:r>
          <w:rPr>
            <w:noProof/>
            <w:webHidden/>
          </w:rPr>
          <w:fldChar w:fldCharType="end"/>
        </w:r>
      </w:hyperlink>
    </w:p>
    <w:p w14:paraId="6456B424" w14:textId="0A9A35C2" w:rsidR="00A07E91" w:rsidRDefault="00A07E91">
      <w:pPr>
        <w:pStyle w:val="Inhopg2"/>
        <w:rPr>
          <w:rFonts w:asciiTheme="minorHAnsi" w:eastAsiaTheme="minorEastAsia" w:hAnsiTheme="minorHAnsi" w:cstheme="minorBidi"/>
          <w:noProof/>
          <w:kern w:val="2"/>
          <w:szCs w:val="22"/>
          <w:lang w:val="nl-NL" w:eastAsia="nl-NL" w:bidi="ar-SA"/>
          <w14:ligatures w14:val="standardContextual"/>
        </w:rPr>
      </w:pPr>
      <w:hyperlink w:anchor="_Toc153196807" w:history="1">
        <w:r w:rsidRPr="00E36067">
          <w:rPr>
            <w:rStyle w:val="Hyperlink"/>
            <w:noProof/>
            <w:lang w:val="en-US"/>
          </w:rPr>
          <w:t>Relation to other documents</w:t>
        </w:r>
        <w:r>
          <w:rPr>
            <w:noProof/>
            <w:webHidden/>
          </w:rPr>
          <w:tab/>
        </w:r>
        <w:r>
          <w:rPr>
            <w:noProof/>
            <w:webHidden/>
          </w:rPr>
          <w:fldChar w:fldCharType="begin"/>
        </w:r>
        <w:r>
          <w:rPr>
            <w:noProof/>
            <w:webHidden/>
          </w:rPr>
          <w:instrText xml:space="preserve"> PAGEREF _Toc153196807 \h </w:instrText>
        </w:r>
        <w:r>
          <w:rPr>
            <w:noProof/>
            <w:webHidden/>
          </w:rPr>
        </w:r>
        <w:r>
          <w:rPr>
            <w:noProof/>
            <w:webHidden/>
          </w:rPr>
          <w:fldChar w:fldCharType="separate"/>
        </w:r>
        <w:r>
          <w:rPr>
            <w:noProof/>
            <w:webHidden/>
          </w:rPr>
          <w:t>4</w:t>
        </w:r>
        <w:r>
          <w:rPr>
            <w:noProof/>
            <w:webHidden/>
          </w:rPr>
          <w:fldChar w:fldCharType="end"/>
        </w:r>
      </w:hyperlink>
    </w:p>
    <w:p w14:paraId="6D49B9C5" w14:textId="6C924CD0" w:rsidR="00A07E91" w:rsidRDefault="00A07E91">
      <w:pPr>
        <w:pStyle w:val="Inhopg2"/>
        <w:rPr>
          <w:rFonts w:asciiTheme="minorHAnsi" w:eastAsiaTheme="minorEastAsia" w:hAnsiTheme="minorHAnsi" w:cstheme="minorBidi"/>
          <w:noProof/>
          <w:kern w:val="2"/>
          <w:szCs w:val="22"/>
          <w:lang w:val="nl-NL" w:eastAsia="nl-NL" w:bidi="ar-SA"/>
          <w14:ligatures w14:val="standardContextual"/>
        </w:rPr>
      </w:pPr>
      <w:hyperlink w:anchor="_Toc153196808" w:history="1">
        <w:r w:rsidRPr="00E36067">
          <w:rPr>
            <w:rStyle w:val="Hyperlink"/>
            <w:noProof/>
            <w:lang w:val="en-US"/>
          </w:rPr>
          <w:t>Content of the document</w:t>
        </w:r>
        <w:r>
          <w:rPr>
            <w:noProof/>
            <w:webHidden/>
          </w:rPr>
          <w:tab/>
        </w:r>
        <w:r>
          <w:rPr>
            <w:noProof/>
            <w:webHidden/>
          </w:rPr>
          <w:fldChar w:fldCharType="begin"/>
        </w:r>
        <w:r>
          <w:rPr>
            <w:noProof/>
            <w:webHidden/>
          </w:rPr>
          <w:instrText xml:space="preserve"> PAGEREF _Toc153196808 \h </w:instrText>
        </w:r>
        <w:r>
          <w:rPr>
            <w:noProof/>
            <w:webHidden/>
          </w:rPr>
        </w:r>
        <w:r>
          <w:rPr>
            <w:noProof/>
            <w:webHidden/>
          </w:rPr>
          <w:fldChar w:fldCharType="separate"/>
        </w:r>
        <w:r>
          <w:rPr>
            <w:noProof/>
            <w:webHidden/>
          </w:rPr>
          <w:t>4</w:t>
        </w:r>
        <w:r>
          <w:rPr>
            <w:noProof/>
            <w:webHidden/>
          </w:rPr>
          <w:fldChar w:fldCharType="end"/>
        </w:r>
      </w:hyperlink>
    </w:p>
    <w:p w14:paraId="40689B99" w14:textId="7E80D462" w:rsidR="00A07E91" w:rsidRDefault="00A07E91">
      <w:pPr>
        <w:pStyle w:val="Inhopg2"/>
        <w:rPr>
          <w:rFonts w:asciiTheme="minorHAnsi" w:eastAsiaTheme="minorEastAsia" w:hAnsiTheme="minorHAnsi" w:cstheme="minorBidi"/>
          <w:noProof/>
          <w:kern w:val="2"/>
          <w:szCs w:val="22"/>
          <w:lang w:val="nl-NL" w:eastAsia="nl-NL" w:bidi="ar-SA"/>
          <w14:ligatures w14:val="standardContextual"/>
        </w:rPr>
      </w:pPr>
      <w:hyperlink w:anchor="_Toc153196809" w:history="1">
        <w:r w:rsidRPr="00E36067">
          <w:rPr>
            <w:rStyle w:val="Hyperlink"/>
            <w:noProof/>
          </w:rPr>
          <w:t>Document change history</w:t>
        </w:r>
        <w:r>
          <w:rPr>
            <w:noProof/>
            <w:webHidden/>
          </w:rPr>
          <w:tab/>
        </w:r>
        <w:r>
          <w:rPr>
            <w:noProof/>
            <w:webHidden/>
          </w:rPr>
          <w:fldChar w:fldCharType="begin"/>
        </w:r>
        <w:r>
          <w:rPr>
            <w:noProof/>
            <w:webHidden/>
          </w:rPr>
          <w:instrText xml:space="preserve"> PAGEREF _Toc153196809 \h </w:instrText>
        </w:r>
        <w:r>
          <w:rPr>
            <w:noProof/>
            <w:webHidden/>
          </w:rPr>
        </w:r>
        <w:r>
          <w:rPr>
            <w:noProof/>
            <w:webHidden/>
          </w:rPr>
          <w:fldChar w:fldCharType="separate"/>
        </w:r>
        <w:r>
          <w:rPr>
            <w:noProof/>
            <w:webHidden/>
          </w:rPr>
          <w:t>4</w:t>
        </w:r>
        <w:r>
          <w:rPr>
            <w:noProof/>
            <w:webHidden/>
          </w:rPr>
          <w:fldChar w:fldCharType="end"/>
        </w:r>
      </w:hyperlink>
    </w:p>
    <w:p w14:paraId="08261F1E" w14:textId="6302EBFC" w:rsidR="00A07E91" w:rsidRDefault="00A07E91">
      <w:pPr>
        <w:pStyle w:val="Inhopg1"/>
        <w:rPr>
          <w:rFonts w:asciiTheme="minorHAnsi" w:eastAsiaTheme="minorEastAsia" w:hAnsiTheme="minorHAnsi" w:cstheme="minorBidi"/>
          <w:b w:val="0"/>
          <w:kern w:val="2"/>
          <w:szCs w:val="22"/>
          <w:lang w:val="nl-NL" w:eastAsia="nl-NL" w:bidi="ar-SA"/>
          <w14:ligatures w14:val="standardContextual"/>
        </w:rPr>
      </w:pPr>
      <w:hyperlink w:anchor="_Toc153196810" w:history="1">
        <w:r w:rsidRPr="00E36067">
          <w:rPr>
            <w:rStyle w:val="Hyperlink"/>
          </w:rPr>
          <w:t>1</w:t>
        </w:r>
        <w:r>
          <w:rPr>
            <w:rFonts w:asciiTheme="minorHAnsi" w:eastAsiaTheme="minorEastAsia" w:hAnsiTheme="minorHAnsi" w:cstheme="minorBidi"/>
            <w:b w:val="0"/>
            <w:kern w:val="2"/>
            <w:szCs w:val="22"/>
            <w:lang w:val="nl-NL" w:eastAsia="nl-NL" w:bidi="ar-SA"/>
            <w14:ligatures w14:val="standardContextual"/>
          </w:rPr>
          <w:tab/>
        </w:r>
        <w:r w:rsidRPr="00E36067">
          <w:rPr>
            <w:rStyle w:val="Hyperlink"/>
          </w:rPr>
          <w:t>Application Overview</w:t>
        </w:r>
        <w:r>
          <w:rPr>
            <w:webHidden/>
          </w:rPr>
          <w:tab/>
        </w:r>
        <w:r>
          <w:rPr>
            <w:webHidden/>
          </w:rPr>
          <w:fldChar w:fldCharType="begin"/>
        </w:r>
        <w:r>
          <w:rPr>
            <w:webHidden/>
          </w:rPr>
          <w:instrText xml:space="preserve"> PAGEREF _Toc153196810 \h </w:instrText>
        </w:r>
        <w:r>
          <w:rPr>
            <w:webHidden/>
          </w:rPr>
        </w:r>
        <w:r>
          <w:rPr>
            <w:webHidden/>
          </w:rPr>
          <w:fldChar w:fldCharType="separate"/>
        </w:r>
        <w:r>
          <w:rPr>
            <w:webHidden/>
          </w:rPr>
          <w:t>5</w:t>
        </w:r>
        <w:r>
          <w:rPr>
            <w:webHidden/>
          </w:rPr>
          <w:fldChar w:fldCharType="end"/>
        </w:r>
      </w:hyperlink>
    </w:p>
    <w:p w14:paraId="39846FE8" w14:textId="555AE718" w:rsidR="00A07E91" w:rsidRDefault="00A07E91">
      <w:pPr>
        <w:pStyle w:val="Inhopg2"/>
        <w:rPr>
          <w:rFonts w:asciiTheme="minorHAnsi" w:eastAsiaTheme="minorEastAsia" w:hAnsiTheme="minorHAnsi" w:cstheme="minorBidi"/>
          <w:noProof/>
          <w:kern w:val="2"/>
          <w:szCs w:val="22"/>
          <w:lang w:val="nl-NL" w:eastAsia="nl-NL" w:bidi="ar-SA"/>
          <w14:ligatures w14:val="standardContextual"/>
        </w:rPr>
      </w:pPr>
      <w:hyperlink w:anchor="_Toc153196811" w:history="1">
        <w:r w:rsidRPr="00E36067">
          <w:rPr>
            <w:rStyle w:val="Hyperlink"/>
            <w:noProof/>
          </w:rPr>
          <w:t>1.1</w:t>
        </w:r>
        <w:r>
          <w:rPr>
            <w:rFonts w:asciiTheme="minorHAnsi" w:eastAsiaTheme="minorEastAsia" w:hAnsiTheme="minorHAnsi" w:cstheme="minorBidi"/>
            <w:noProof/>
            <w:kern w:val="2"/>
            <w:szCs w:val="22"/>
            <w:lang w:val="nl-NL" w:eastAsia="nl-NL" w:bidi="ar-SA"/>
            <w14:ligatures w14:val="standardContextual"/>
          </w:rPr>
          <w:tab/>
        </w:r>
        <w:r w:rsidRPr="00E36067">
          <w:rPr>
            <w:rStyle w:val="Hyperlink"/>
            <w:noProof/>
          </w:rPr>
          <w:t>Introduction</w:t>
        </w:r>
        <w:r>
          <w:rPr>
            <w:noProof/>
            <w:webHidden/>
          </w:rPr>
          <w:tab/>
        </w:r>
        <w:r>
          <w:rPr>
            <w:noProof/>
            <w:webHidden/>
          </w:rPr>
          <w:fldChar w:fldCharType="begin"/>
        </w:r>
        <w:r>
          <w:rPr>
            <w:noProof/>
            <w:webHidden/>
          </w:rPr>
          <w:instrText xml:space="preserve"> PAGEREF _Toc153196811 \h </w:instrText>
        </w:r>
        <w:r>
          <w:rPr>
            <w:noProof/>
            <w:webHidden/>
          </w:rPr>
        </w:r>
        <w:r>
          <w:rPr>
            <w:noProof/>
            <w:webHidden/>
          </w:rPr>
          <w:fldChar w:fldCharType="separate"/>
        </w:r>
        <w:r>
          <w:rPr>
            <w:noProof/>
            <w:webHidden/>
          </w:rPr>
          <w:t>5</w:t>
        </w:r>
        <w:r>
          <w:rPr>
            <w:noProof/>
            <w:webHidden/>
          </w:rPr>
          <w:fldChar w:fldCharType="end"/>
        </w:r>
      </w:hyperlink>
    </w:p>
    <w:p w14:paraId="28C5DEFD" w14:textId="5B4D0BDD" w:rsidR="00A07E91" w:rsidRDefault="00A07E91">
      <w:pPr>
        <w:pStyle w:val="Inhopg2"/>
        <w:rPr>
          <w:rFonts w:asciiTheme="minorHAnsi" w:eastAsiaTheme="minorEastAsia" w:hAnsiTheme="minorHAnsi" w:cstheme="minorBidi"/>
          <w:noProof/>
          <w:kern w:val="2"/>
          <w:szCs w:val="22"/>
          <w:lang w:val="nl-NL" w:eastAsia="nl-NL" w:bidi="ar-SA"/>
          <w14:ligatures w14:val="standardContextual"/>
        </w:rPr>
      </w:pPr>
      <w:hyperlink w:anchor="_Toc153196812" w:history="1">
        <w:r w:rsidRPr="00E36067">
          <w:rPr>
            <w:rStyle w:val="Hyperlink"/>
            <w:noProof/>
          </w:rPr>
          <w:t>1.2</w:t>
        </w:r>
        <w:r>
          <w:rPr>
            <w:rFonts w:asciiTheme="minorHAnsi" w:eastAsiaTheme="minorEastAsia" w:hAnsiTheme="minorHAnsi" w:cstheme="minorBidi"/>
            <w:noProof/>
            <w:kern w:val="2"/>
            <w:szCs w:val="22"/>
            <w:lang w:val="nl-NL" w:eastAsia="nl-NL" w:bidi="ar-SA"/>
            <w14:ligatures w14:val="standardContextual"/>
          </w:rPr>
          <w:tab/>
        </w:r>
        <w:r w:rsidRPr="00E36067">
          <w:rPr>
            <w:rStyle w:val="Hyperlink"/>
            <w:noProof/>
          </w:rPr>
          <w:t>Scope of the desired change</w:t>
        </w:r>
        <w:r>
          <w:rPr>
            <w:noProof/>
            <w:webHidden/>
          </w:rPr>
          <w:tab/>
        </w:r>
        <w:r>
          <w:rPr>
            <w:noProof/>
            <w:webHidden/>
          </w:rPr>
          <w:fldChar w:fldCharType="begin"/>
        </w:r>
        <w:r>
          <w:rPr>
            <w:noProof/>
            <w:webHidden/>
          </w:rPr>
          <w:instrText xml:space="preserve"> PAGEREF _Toc153196812 \h </w:instrText>
        </w:r>
        <w:r>
          <w:rPr>
            <w:noProof/>
            <w:webHidden/>
          </w:rPr>
        </w:r>
        <w:r>
          <w:rPr>
            <w:noProof/>
            <w:webHidden/>
          </w:rPr>
          <w:fldChar w:fldCharType="separate"/>
        </w:r>
        <w:r>
          <w:rPr>
            <w:noProof/>
            <w:webHidden/>
          </w:rPr>
          <w:t>5</w:t>
        </w:r>
        <w:r>
          <w:rPr>
            <w:noProof/>
            <w:webHidden/>
          </w:rPr>
          <w:fldChar w:fldCharType="end"/>
        </w:r>
      </w:hyperlink>
    </w:p>
    <w:p w14:paraId="4A08633B" w14:textId="2953F990" w:rsidR="00A07E91" w:rsidRDefault="00A07E91">
      <w:pPr>
        <w:pStyle w:val="Inhopg2"/>
        <w:rPr>
          <w:rFonts w:asciiTheme="minorHAnsi" w:eastAsiaTheme="minorEastAsia" w:hAnsiTheme="minorHAnsi" w:cstheme="minorBidi"/>
          <w:noProof/>
          <w:kern w:val="2"/>
          <w:szCs w:val="22"/>
          <w:lang w:val="nl-NL" w:eastAsia="nl-NL" w:bidi="ar-SA"/>
          <w14:ligatures w14:val="standardContextual"/>
        </w:rPr>
      </w:pPr>
      <w:hyperlink w:anchor="_Toc153196813" w:history="1">
        <w:r w:rsidRPr="00E36067">
          <w:rPr>
            <w:rStyle w:val="Hyperlink"/>
            <w:noProof/>
          </w:rPr>
          <w:t>1.3</w:t>
        </w:r>
        <w:r>
          <w:rPr>
            <w:rFonts w:asciiTheme="minorHAnsi" w:eastAsiaTheme="minorEastAsia" w:hAnsiTheme="minorHAnsi" w:cstheme="minorBidi"/>
            <w:noProof/>
            <w:kern w:val="2"/>
            <w:szCs w:val="22"/>
            <w:lang w:val="nl-NL" w:eastAsia="nl-NL" w:bidi="ar-SA"/>
            <w14:ligatures w14:val="standardContextual"/>
          </w:rPr>
          <w:tab/>
        </w:r>
        <w:r w:rsidRPr="00E36067">
          <w:rPr>
            <w:rStyle w:val="Hyperlink"/>
            <w:noProof/>
          </w:rPr>
          <w:t>Application use cases</w:t>
        </w:r>
        <w:r>
          <w:rPr>
            <w:noProof/>
            <w:webHidden/>
          </w:rPr>
          <w:tab/>
        </w:r>
        <w:r>
          <w:rPr>
            <w:noProof/>
            <w:webHidden/>
          </w:rPr>
          <w:fldChar w:fldCharType="begin"/>
        </w:r>
        <w:r>
          <w:rPr>
            <w:noProof/>
            <w:webHidden/>
          </w:rPr>
          <w:instrText xml:space="preserve"> PAGEREF _Toc153196813 \h </w:instrText>
        </w:r>
        <w:r>
          <w:rPr>
            <w:noProof/>
            <w:webHidden/>
          </w:rPr>
        </w:r>
        <w:r>
          <w:rPr>
            <w:noProof/>
            <w:webHidden/>
          </w:rPr>
          <w:fldChar w:fldCharType="separate"/>
        </w:r>
        <w:r>
          <w:rPr>
            <w:noProof/>
            <w:webHidden/>
          </w:rPr>
          <w:t>5</w:t>
        </w:r>
        <w:r>
          <w:rPr>
            <w:noProof/>
            <w:webHidden/>
          </w:rPr>
          <w:fldChar w:fldCharType="end"/>
        </w:r>
      </w:hyperlink>
    </w:p>
    <w:p w14:paraId="3ED3A7AC" w14:textId="78BD4B2B" w:rsidR="00A07E91" w:rsidRDefault="00A07E91">
      <w:pPr>
        <w:pStyle w:val="Inhopg2"/>
        <w:rPr>
          <w:rFonts w:asciiTheme="minorHAnsi" w:eastAsiaTheme="minorEastAsia" w:hAnsiTheme="minorHAnsi" w:cstheme="minorBidi"/>
          <w:noProof/>
          <w:kern w:val="2"/>
          <w:szCs w:val="22"/>
          <w:lang w:val="nl-NL" w:eastAsia="nl-NL" w:bidi="ar-SA"/>
          <w14:ligatures w14:val="standardContextual"/>
        </w:rPr>
      </w:pPr>
      <w:hyperlink w:anchor="_Toc153196814" w:history="1">
        <w:r w:rsidRPr="00E36067">
          <w:rPr>
            <w:rStyle w:val="Hyperlink"/>
            <w:noProof/>
          </w:rPr>
          <w:t>1.4</w:t>
        </w:r>
        <w:r>
          <w:rPr>
            <w:rFonts w:asciiTheme="minorHAnsi" w:eastAsiaTheme="minorEastAsia" w:hAnsiTheme="minorHAnsi" w:cstheme="minorBidi"/>
            <w:noProof/>
            <w:kern w:val="2"/>
            <w:szCs w:val="22"/>
            <w:lang w:val="nl-NL" w:eastAsia="nl-NL" w:bidi="ar-SA"/>
            <w14:ligatures w14:val="standardContextual"/>
          </w:rPr>
          <w:tab/>
        </w:r>
        <w:r w:rsidRPr="00E36067">
          <w:rPr>
            <w:rStyle w:val="Hyperlink"/>
            <w:noProof/>
          </w:rPr>
          <w:t>Out of scope</w:t>
        </w:r>
        <w:r>
          <w:rPr>
            <w:noProof/>
            <w:webHidden/>
          </w:rPr>
          <w:tab/>
        </w:r>
        <w:r>
          <w:rPr>
            <w:noProof/>
            <w:webHidden/>
          </w:rPr>
          <w:fldChar w:fldCharType="begin"/>
        </w:r>
        <w:r>
          <w:rPr>
            <w:noProof/>
            <w:webHidden/>
          </w:rPr>
          <w:instrText xml:space="preserve"> PAGEREF _Toc153196814 \h </w:instrText>
        </w:r>
        <w:r>
          <w:rPr>
            <w:noProof/>
            <w:webHidden/>
          </w:rPr>
        </w:r>
        <w:r>
          <w:rPr>
            <w:noProof/>
            <w:webHidden/>
          </w:rPr>
          <w:fldChar w:fldCharType="separate"/>
        </w:r>
        <w:r>
          <w:rPr>
            <w:noProof/>
            <w:webHidden/>
          </w:rPr>
          <w:t>5</w:t>
        </w:r>
        <w:r>
          <w:rPr>
            <w:noProof/>
            <w:webHidden/>
          </w:rPr>
          <w:fldChar w:fldCharType="end"/>
        </w:r>
      </w:hyperlink>
    </w:p>
    <w:p w14:paraId="58D45823" w14:textId="101D64EE" w:rsidR="00A07E91" w:rsidRDefault="00A07E91">
      <w:pPr>
        <w:pStyle w:val="Inhopg1"/>
        <w:rPr>
          <w:rFonts w:asciiTheme="minorHAnsi" w:eastAsiaTheme="minorEastAsia" w:hAnsiTheme="minorHAnsi" w:cstheme="minorBidi"/>
          <w:b w:val="0"/>
          <w:kern w:val="2"/>
          <w:szCs w:val="22"/>
          <w:lang w:val="nl-NL" w:eastAsia="nl-NL" w:bidi="ar-SA"/>
          <w14:ligatures w14:val="standardContextual"/>
        </w:rPr>
      </w:pPr>
      <w:hyperlink w:anchor="_Toc153196815" w:history="1">
        <w:r w:rsidRPr="00E36067">
          <w:rPr>
            <w:rStyle w:val="Hyperlink"/>
            <w:lang w:val="en-US"/>
          </w:rPr>
          <w:t>2</w:t>
        </w:r>
        <w:r>
          <w:rPr>
            <w:rFonts w:asciiTheme="minorHAnsi" w:eastAsiaTheme="minorEastAsia" w:hAnsiTheme="minorHAnsi" w:cstheme="minorBidi"/>
            <w:b w:val="0"/>
            <w:kern w:val="2"/>
            <w:szCs w:val="22"/>
            <w:lang w:val="nl-NL" w:eastAsia="nl-NL" w:bidi="ar-SA"/>
            <w14:ligatures w14:val="standardContextual"/>
          </w:rPr>
          <w:tab/>
        </w:r>
        <w:r w:rsidRPr="00E36067">
          <w:rPr>
            <w:rStyle w:val="Hyperlink"/>
          </w:rPr>
          <w:t>Architecture</w:t>
        </w:r>
        <w:r>
          <w:rPr>
            <w:webHidden/>
          </w:rPr>
          <w:tab/>
        </w:r>
        <w:r>
          <w:rPr>
            <w:webHidden/>
          </w:rPr>
          <w:fldChar w:fldCharType="begin"/>
        </w:r>
        <w:r>
          <w:rPr>
            <w:webHidden/>
          </w:rPr>
          <w:instrText xml:space="preserve"> PAGEREF _Toc153196815 \h </w:instrText>
        </w:r>
        <w:r>
          <w:rPr>
            <w:webHidden/>
          </w:rPr>
        </w:r>
        <w:r>
          <w:rPr>
            <w:webHidden/>
          </w:rPr>
          <w:fldChar w:fldCharType="separate"/>
        </w:r>
        <w:r>
          <w:rPr>
            <w:webHidden/>
          </w:rPr>
          <w:t>6</w:t>
        </w:r>
        <w:r>
          <w:rPr>
            <w:webHidden/>
          </w:rPr>
          <w:fldChar w:fldCharType="end"/>
        </w:r>
      </w:hyperlink>
    </w:p>
    <w:p w14:paraId="65460AB5" w14:textId="3D460E39" w:rsidR="00A07E91" w:rsidRDefault="00A07E91">
      <w:pPr>
        <w:pStyle w:val="Inhopg2"/>
        <w:rPr>
          <w:rFonts w:asciiTheme="minorHAnsi" w:eastAsiaTheme="minorEastAsia" w:hAnsiTheme="minorHAnsi" w:cstheme="minorBidi"/>
          <w:noProof/>
          <w:kern w:val="2"/>
          <w:szCs w:val="22"/>
          <w:lang w:val="nl-NL" w:eastAsia="nl-NL" w:bidi="ar-SA"/>
          <w14:ligatures w14:val="standardContextual"/>
        </w:rPr>
      </w:pPr>
      <w:hyperlink w:anchor="_Toc153196816" w:history="1">
        <w:r w:rsidRPr="00E36067">
          <w:rPr>
            <w:rStyle w:val="Hyperlink"/>
            <w:noProof/>
          </w:rPr>
          <w:t>2.1</w:t>
        </w:r>
        <w:r>
          <w:rPr>
            <w:rFonts w:asciiTheme="minorHAnsi" w:eastAsiaTheme="minorEastAsia" w:hAnsiTheme="minorHAnsi" w:cstheme="minorBidi"/>
            <w:noProof/>
            <w:kern w:val="2"/>
            <w:szCs w:val="22"/>
            <w:lang w:val="nl-NL" w:eastAsia="nl-NL" w:bidi="ar-SA"/>
            <w14:ligatures w14:val="standardContextual"/>
          </w:rPr>
          <w:tab/>
        </w:r>
        <w:r w:rsidRPr="00E36067">
          <w:rPr>
            <w:rStyle w:val="Hyperlink"/>
            <w:noProof/>
          </w:rPr>
          <w:t>Conceptual</w:t>
        </w:r>
        <w:r>
          <w:rPr>
            <w:noProof/>
            <w:webHidden/>
          </w:rPr>
          <w:tab/>
        </w:r>
        <w:r>
          <w:rPr>
            <w:noProof/>
            <w:webHidden/>
          </w:rPr>
          <w:fldChar w:fldCharType="begin"/>
        </w:r>
        <w:r>
          <w:rPr>
            <w:noProof/>
            <w:webHidden/>
          </w:rPr>
          <w:instrText xml:space="preserve"> PAGEREF _Toc153196816 \h </w:instrText>
        </w:r>
        <w:r>
          <w:rPr>
            <w:noProof/>
            <w:webHidden/>
          </w:rPr>
        </w:r>
        <w:r>
          <w:rPr>
            <w:noProof/>
            <w:webHidden/>
          </w:rPr>
          <w:fldChar w:fldCharType="separate"/>
        </w:r>
        <w:r>
          <w:rPr>
            <w:noProof/>
            <w:webHidden/>
          </w:rPr>
          <w:t>6</w:t>
        </w:r>
        <w:r>
          <w:rPr>
            <w:noProof/>
            <w:webHidden/>
          </w:rPr>
          <w:fldChar w:fldCharType="end"/>
        </w:r>
      </w:hyperlink>
    </w:p>
    <w:p w14:paraId="4B15B358" w14:textId="2CED4745" w:rsidR="00A07E91" w:rsidRDefault="00A07E91">
      <w:pPr>
        <w:pStyle w:val="Inhopg2"/>
        <w:rPr>
          <w:rFonts w:asciiTheme="minorHAnsi" w:eastAsiaTheme="minorEastAsia" w:hAnsiTheme="minorHAnsi" w:cstheme="minorBidi"/>
          <w:noProof/>
          <w:kern w:val="2"/>
          <w:szCs w:val="22"/>
          <w:lang w:val="nl-NL" w:eastAsia="nl-NL" w:bidi="ar-SA"/>
          <w14:ligatures w14:val="standardContextual"/>
        </w:rPr>
      </w:pPr>
      <w:hyperlink w:anchor="_Toc153196817" w:history="1">
        <w:r w:rsidRPr="00E36067">
          <w:rPr>
            <w:rStyle w:val="Hyperlink"/>
            <w:noProof/>
          </w:rPr>
          <w:t>2.2</w:t>
        </w:r>
        <w:r>
          <w:rPr>
            <w:rFonts w:asciiTheme="minorHAnsi" w:eastAsiaTheme="minorEastAsia" w:hAnsiTheme="minorHAnsi" w:cstheme="minorBidi"/>
            <w:noProof/>
            <w:kern w:val="2"/>
            <w:szCs w:val="22"/>
            <w:lang w:val="nl-NL" w:eastAsia="nl-NL" w:bidi="ar-SA"/>
            <w14:ligatures w14:val="standardContextual"/>
          </w:rPr>
          <w:tab/>
        </w:r>
        <w:r w:rsidRPr="00E36067">
          <w:rPr>
            <w:rStyle w:val="Hyperlink"/>
            <w:noProof/>
          </w:rPr>
          <w:t>Context diagram</w:t>
        </w:r>
        <w:r>
          <w:rPr>
            <w:noProof/>
            <w:webHidden/>
          </w:rPr>
          <w:tab/>
        </w:r>
        <w:r>
          <w:rPr>
            <w:noProof/>
            <w:webHidden/>
          </w:rPr>
          <w:fldChar w:fldCharType="begin"/>
        </w:r>
        <w:r>
          <w:rPr>
            <w:noProof/>
            <w:webHidden/>
          </w:rPr>
          <w:instrText xml:space="preserve"> PAGEREF _Toc153196817 \h </w:instrText>
        </w:r>
        <w:r>
          <w:rPr>
            <w:noProof/>
            <w:webHidden/>
          </w:rPr>
        </w:r>
        <w:r>
          <w:rPr>
            <w:noProof/>
            <w:webHidden/>
          </w:rPr>
          <w:fldChar w:fldCharType="separate"/>
        </w:r>
        <w:r>
          <w:rPr>
            <w:noProof/>
            <w:webHidden/>
          </w:rPr>
          <w:t>7</w:t>
        </w:r>
        <w:r>
          <w:rPr>
            <w:noProof/>
            <w:webHidden/>
          </w:rPr>
          <w:fldChar w:fldCharType="end"/>
        </w:r>
      </w:hyperlink>
    </w:p>
    <w:p w14:paraId="1A8E1EE6" w14:textId="37BC9967" w:rsidR="00A07E91" w:rsidRDefault="00A07E91">
      <w:pPr>
        <w:pStyle w:val="Inhopg1"/>
        <w:rPr>
          <w:rFonts w:asciiTheme="minorHAnsi" w:eastAsiaTheme="minorEastAsia" w:hAnsiTheme="minorHAnsi" w:cstheme="minorBidi"/>
          <w:b w:val="0"/>
          <w:kern w:val="2"/>
          <w:szCs w:val="22"/>
          <w:lang w:val="nl-NL" w:eastAsia="nl-NL" w:bidi="ar-SA"/>
          <w14:ligatures w14:val="standardContextual"/>
        </w:rPr>
      </w:pPr>
      <w:hyperlink w:anchor="_Toc153196818" w:history="1">
        <w:r w:rsidRPr="00E36067">
          <w:rPr>
            <w:rStyle w:val="Hyperlink"/>
            <w:lang w:val="en-US"/>
          </w:rPr>
          <w:t>3</w:t>
        </w:r>
        <w:r>
          <w:rPr>
            <w:rFonts w:asciiTheme="minorHAnsi" w:eastAsiaTheme="minorEastAsia" w:hAnsiTheme="minorHAnsi" w:cstheme="minorBidi"/>
            <w:b w:val="0"/>
            <w:kern w:val="2"/>
            <w:szCs w:val="22"/>
            <w:lang w:val="nl-NL" w:eastAsia="nl-NL" w:bidi="ar-SA"/>
            <w14:ligatures w14:val="standardContextual"/>
          </w:rPr>
          <w:tab/>
        </w:r>
        <w:r w:rsidRPr="00E36067">
          <w:rPr>
            <w:rStyle w:val="Hyperlink"/>
            <w:lang w:val="en-US"/>
          </w:rPr>
          <w:t>Functional Requirements</w:t>
        </w:r>
        <w:r>
          <w:rPr>
            <w:webHidden/>
          </w:rPr>
          <w:tab/>
        </w:r>
        <w:r>
          <w:rPr>
            <w:webHidden/>
          </w:rPr>
          <w:fldChar w:fldCharType="begin"/>
        </w:r>
        <w:r>
          <w:rPr>
            <w:webHidden/>
          </w:rPr>
          <w:instrText xml:space="preserve"> PAGEREF _Toc153196818 \h </w:instrText>
        </w:r>
        <w:r>
          <w:rPr>
            <w:webHidden/>
          </w:rPr>
        </w:r>
        <w:r>
          <w:rPr>
            <w:webHidden/>
          </w:rPr>
          <w:fldChar w:fldCharType="separate"/>
        </w:r>
        <w:r>
          <w:rPr>
            <w:webHidden/>
          </w:rPr>
          <w:t>23</w:t>
        </w:r>
        <w:r>
          <w:rPr>
            <w:webHidden/>
          </w:rPr>
          <w:fldChar w:fldCharType="end"/>
        </w:r>
      </w:hyperlink>
    </w:p>
    <w:p w14:paraId="59440E8E" w14:textId="45BF5C84" w:rsidR="00A07E91" w:rsidRDefault="00A07E91">
      <w:pPr>
        <w:pStyle w:val="Inhopg1"/>
        <w:rPr>
          <w:rFonts w:asciiTheme="minorHAnsi" w:eastAsiaTheme="minorEastAsia" w:hAnsiTheme="minorHAnsi" w:cstheme="minorBidi"/>
          <w:b w:val="0"/>
          <w:kern w:val="2"/>
          <w:szCs w:val="22"/>
          <w:lang w:val="nl-NL" w:eastAsia="nl-NL" w:bidi="ar-SA"/>
          <w14:ligatures w14:val="standardContextual"/>
        </w:rPr>
      </w:pPr>
      <w:hyperlink w:anchor="_Toc153196819" w:history="1">
        <w:r w:rsidRPr="00E36067">
          <w:rPr>
            <w:rStyle w:val="Hyperlink"/>
            <w:lang w:val="en-US"/>
          </w:rPr>
          <w:t>4</w:t>
        </w:r>
        <w:r>
          <w:rPr>
            <w:rFonts w:asciiTheme="minorHAnsi" w:eastAsiaTheme="minorEastAsia" w:hAnsiTheme="minorHAnsi" w:cstheme="minorBidi"/>
            <w:b w:val="0"/>
            <w:kern w:val="2"/>
            <w:szCs w:val="22"/>
            <w:lang w:val="nl-NL" w:eastAsia="nl-NL" w:bidi="ar-SA"/>
            <w14:ligatures w14:val="standardContextual"/>
          </w:rPr>
          <w:tab/>
        </w:r>
        <w:r w:rsidRPr="00E36067">
          <w:rPr>
            <w:rStyle w:val="Hyperlink"/>
            <w:lang w:val="en-US"/>
          </w:rPr>
          <w:t>Non-Functional Requirements</w:t>
        </w:r>
        <w:r>
          <w:rPr>
            <w:webHidden/>
          </w:rPr>
          <w:tab/>
        </w:r>
        <w:r>
          <w:rPr>
            <w:webHidden/>
          </w:rPr>
          <w:fldChar w:fldCharType="begin"/>
        </w:r>
        <w:r>
          <w:rPr>
            <w:webHidden/>
          </w:rPr>
          <w:instrText xml:space="preserve"> PAGEREF _Toc153196819 \h </w:instrText>
        </w:r>
        <w:r>
          <w:rPr>
            <w:webHidden/>
          </w:rPr>
        </w:r>
        <w:r>
          <w:rPr>
            <w:webHidden/>
          </w:rPr>
          <w:fldChar w:fldCharType="separate"/>
        </w:r>
        <w:r>
          <w:rPr>
            <w:webHidden/>
          </w:rPr>
          <w:t>24</w:t>
        </w:r>
        <w:r>
          <w:rPr>
            <w:webHidden/>
          </w:rPr>
          <w:fldChar w:fldCharType="end"/>
        </w:r>
      </w:hyperlink>
    </w:p>
    <w:p w14:paraId="22EF55D9" w14:textId="5AD2965B" w:rsidR="00A07E91" w:rsidRDefault="00A07E91">
      <w:pPr>
        <w:pStyle w:val="Inhopg2"/>
        <w:rPr>
          <w:rFonts w:asciiTheme="minorHAnsi" w:eastAsiaTheme="minorEastAsia" w:hAnsiTheme="minorHAnsi" w:cstheme="minorBidi"/>
          <w:noProof/>
          <w:kern w:val="2"/>
          <w:szCs w:val="22"/>
          <w:lang w:val="nl-NL" w:eastAsia="nl-NL" w:bidi="ar-SA"/>
          <w14:ligatures w14:val="standardContextual"/>
        </w:rPr>
      </w:pPr>
      <w:hyperlink w:anchor="_Toc153196820" w:history="1">
        <w:r w:rsidRPr="00E36067">
          <w:rPr>
            <w:rStyle w:val="Hyperlink"/>
            <w:noProof/>
          </w:rPr>
          <w:t>4.1</w:t>
        </w:r>
        <w:r>
          <w:rPr>
            <w:rFonts w:asciiTheme="minorHAnsi" w:eastAsiaTheme="minorEastAsia" w:hAnsiTheme="minorHAnsi" w:cstheme="minorBidi"/>
            <w:noProof/>
            <w:kern w:val="2"/>
            <w:szCs w:val="22"/>
            <w:lang w:val="nl-NL" w:eastAsia="nl-NL" w:bidi="ar-SA"/>
            <w14:ligatures w14:val="standardContextual"/>
          </w:rPr>
          <w:tab/>
        </w:r>
        <w:r w:rsidRPr="00E36067">
          <w:rPr>
            <w:rStyle w:val="Hyperlink"/>
            <w:noProof/>
          </w:rPr>
          <w:t>Security &amp; Compliance classifications</w:t>
        </w:r>
        <w:r>
          <w:rPr>
            <w:noProof/>
            <w:webHidden/>
          </w:rPr>
          <w:tab/>
        </w:r>
        <w:r>
          <w:rPr>
            <w:noProof/>
            <w:webHidden/>
          </w:rPr>
          <w:fldChar w:fldCharType="begin"/>
        </w:r>
        <w:r>
          <w:rPr>
            <w:noProof/>
            <w:webHidden/>
          </w:rPr>
          <w:instrText xml:space="preserve"> PAGEREF _Toc153196820 \h </w:instrText>
        </w:r>
        <w:r>
          <w:rPr>
            <w:noProof/>
            <w:webHidden/>
          </w:rPr>
        </w:r>
        <w:r>
          <w:rPr>
            <w:noProof/>
            <w:webHidden/>
          </w:rPr>
          <w:fldChar w:fldCharType="separate"/>
        </w:r>
        <w:r>
          <w:rPr>
            <w:noProof/>
            <w:webHidden/>
          </w:rPr>
          <w:t>24</w:t>
        </w:r>
        <w:r>
          <w:rPr>
            <w:noProof/>
            <w:webHidden/>
          </w:rPr>
          <w:fldChar w:fldCharType="end"/>
        </w:r>
      </w:hyperlink>
    </w:p>
    <w:p w14:paraId="52BD2DC3" w14:textId="3EA554C7" w:rsidR="00A07E91" w:rsidRDefault="00A07E91">
      <w:pPr>
        <w:pStyle w:val="Inhopg2"/>
        <w:rPr>
          <w:rFonts w:asciiTheme="minorHAnsi" w:eastAsiaTheme="minorEastAsia" w:hAnsiTheme="minorHAnsi" w:cstheme="minorBidi"/>
          <w:noProof/>
          <w:kern w:val="2"/>
          <w:szCs w:val="22"/>
          <w:lang w:val="nl-NL" w:eastAsia="nl-NL" w:bidi="ar-SA"/>
          <w14:ligatures w14:val="standardContextual"/>
        </w:rPr>
      </w:pPr>
      <w:hyperlink w:anchor="_Toc153196821" w:history="1">
        <w:r w:rsidRPr="00E36067">
          <w:rPr>
            <w:rStyle w:val="Hyperlink"/>
            <w:noProof/>
          </w:rPr>
          <w:t>4.2</w:t>
        </w:r>
        <w:r>
          <w:rPr>
            <w:rFonts w:asciiTheme="minorHAnsi" w:eastAsiaTheme="minorEastAsia" w:hAnsiTheme="minorHAnsi" w:cstheme="minorBidi"/>
            <w:noProof/>
            <w:kern w:val="2"/>
            <w:szCs w:val="22"/>
            <w:lang w:val="nl-NL" w:eastAsia="nl-NL" w:bidi="ar-SA"/>
            <w14:ligatures w14:val="standardContextual"/>
          </w:rPr>
          <w:tab/>
        </w:r>
        <w:r w:rsidRPr="00E36067">
          <w:rPr>
            <w:rStyle w:val="Hyperlink"/>
            <w:noProof/>
          </w:rPr>
          <w:t>System and Software requirements</w:t>
        </w:r>
        <w:r>
          <w:rPr>
            <w:noProof/>
            <w:webHidden/>
          </w:rPr>
          <w:tab/>
        </w:r>
        <w:r>
          <w:rPr>
            <w:noProof/>
            <w:webHidden/>
          </w:rPr>
          <w:fldChar w:fldCharType="begin"/>
        </w:r>
        <w:r>
          <w:rPr>
            <w:noProof/>
            <w:webHidden/>
          </w:rPr>
          <w:instrText xml:space="preserve"> PAGEREF _Toc153196821 \h </w:instrText>
        </w:r>
        <w:r>
          <w:rPr>
            <w:noProof/>
            <w:webHidden/>
          </w:rPr>
        </w:r>
        <w:r>
          <w:rPr>
            <w:noProof/>
            <w:webHidden/>
          </w:rPr>
          <w:fldChar w:fldCharType="separate"/>
        </w:r>
        <w:r>
          <w:rPr>
            <w:noProof/>
            <w:webHidden/>
          </w:rPr>
          <w:t>24</w:t>
        </w:r>
        <w:r>
          <w:rPr>
            <w:noProof/>
            <w:webHidden/>
          </w:rPr>
          <w:fldChar w:fldCharType="end"/>
        </w:r>
      </w:hyperlink>
    </w:p>
    <w:p w14:paraId="3E917A11" w14:textId="67B57514" w:rsidR="00A07E91" w:rsidRDefault="00A07E91">
      <w:pPr>
        <w:pStyle w:val="Inhopg2"/>
        <w:rPr>
          <w:rFonts w:asciiTheme="minorHAnsi" w:eastAsiaTheme="minorEastAsia" w:hAnsiTheme="minorHAnsi" w:cstheme="minorBidi"/>
          <w:noProof/>
          <w:kern w:val="2"/>
          <w:szCs w:val="22"/>
          <w:lang w:val="nl-NL" w:eastAsia="nl-NL" w:bidi="ar-SA"/>
          <w14:ligatures w14:val="standardContextual"/>
        </w:rPr>
      </w:pPr>
      <w:hyperlink w:anchor="_Toc153196822" w:history="1">
        <w:r w:rsidRPr="00E36067">
          <w:rPr>
            <w:rStyle w:val="Hyperlink"/>
            <w:noProof/>
          </w:rPr>
          <w:t>4.3</w:t>
        </w:r>
        <w:r>
          <w:rPr>
            <w:rFonts w:asciiTheme="minorHAnsi" w:eastAsiaTheme="minorEastAsia" w:hAnsiTheme="minorHAnsi" w:cstheme="minorBidi"/>
            <w:noProof/>
            <w:kern w:val="2"/>
            <w:szCs w:val="22"/>
            <w:lang w:val="nl-NL" w:eastAsia="nl-NL" w:bidi="ar-SA"/>
            <w14:ligatures w14:val="standardContextual"/>
          </w:rPr>
          <w:tab/>
        </w:r>
        <w:r w:rsidRPr="00E36067">
          <w:rPr>
            <w:rStyle w:val="Hyperlink"/>
            <w:noProof/>
          </w:rPr>
          <w:t>Performance requirements</w:t>
        </w:r>
        <w:r>
          <w:rPr>
            <w:noProof/>
            <w:webHidden/>
          </w:rPr>
          <w:tab/>
        </w:r>
        <w:r>
          <w:rPr>
            <w:noProof/>
            <w:webHidden/>
          </w:rPr>
          <w:fldChar w:fldCharType="begin"/>
        </w:r>
        <w:r>
          <w:rPr>
            <w:noProof/>
            <w:webHidden/>
          </w:rPr>
          <w:instrText xml:space="preserve"> PAGEREF _Toc153196822 \h </w:instrText>
        </w:r>
        <w:r>
          <w:rPr>
            <w:noProof/>
            <w:webHidden/>
          </w:rPr>
        </w:r>
        <w:r>
          <w:rPr>
            <w:noProof/>
            <w:webHidden/>
          </w:rPr>
          <w:fldChar w:fldCharType="separate"/>
        </w:r>
        <w:r>
          <w:rPr>
            <w:noProof/>
            <w:webHidden/>
          </w:rPr>
          <w:t>27</w:t>
        </w:r>
        <w:r>
          <w:rPr>
            <w:noProof/>
            <w:webHidden/>
          </w:rPr>
          <w:fldChar w:fldCharType="end"/>
        </w:r>
      </w:hyperlink>
    </w:p>
    <w:p w14:paraId="6E04AB0D" w14:textId="7706BF9E" w:rsidR="00A07E91" w:rsidRDefault="00A07E91">
      <w:pPr>
        <w:pStyle w:val="Inhopg2"/>
        <w:rPr>
          <w:rFonts w:asciiTheme="minorHAnsi" w:eastAsiaTheme="minorEastAsia" w:hAnsiTheme="minorHAnsi" w:cstheme="minorBidi"/>
          <w:noProof/>
          <w:kern w:val="2"/>
          <w:szCs w:val="22"/>
          <w:lang w:val="nl-NL" w:eastAsia="nl-NL" w:bidi="ar-SA"/>
          <w14:ligatures w14:val="standardContextual"/>
        </w:rPr>
      </w:pPr>
      <w:hyperlink w:anchor="_Toc153196823" w:history="1">
        <w:r w:rsidRPr="00E36067">
          <w:rPr>
            <w:rStyle w:val="Hyperlink"/>
            <w:noProof/>
          </w:rPr>
          <w:t>4.4</w:t>
        </w:r>
        <w:r>
          <w:rPr>
            <w:rFonts w:asciiTheme="minorHAnsi" w:eastAsiaTheme="minorEastAsia" w:hAnsiTheme="minorHAnsi" w:cstheme="minorBidi"/>
            <w:noProof/>
            <w:kern w:val="2"/>
            <w:szCs w:val="22"/>
            <w:lang w:val="nl-NL" w:eastAsia="nl-NL" w:bidi="ar-SA"/>
            <w14:ligatures w14:val="standardContextual"/>
          </w:rPr>
          <w:tab/>
        </w:r>
        <w:r w:rsidRPr="00E36067">
          <w:rPr>
            <w:rStyle w:val="Hyperlink"/>
            <w:noProof/>
          </w:rPr>
          <w:t>Security requirements</w:t>
        </w:r>
        <w:r>
          <w:rPr>
            <w:noProof/>
            <w:webHidden/>
          </w:rPr>
          <w:tab/>
        </w:r>
        <w:r>
          <w:rPr>
            <w:noProof/>
            <w:webHidden/>
          </w:rPr>
          <w:fldChar w:fldCharType="begin"/>
        </w:r>
        <w:r>
          <w:rPr>
            <w:noProof/>
            <w:webHidden/>
          </w:rPr>
          <w:instrText xml:space="preserve"> PAGEREF _Toc153196823 \h </w:instrText>
        </w:r>
        <w:r>
          <w:rPr>
            <w:noProof/>
            <w:webHidden/>
          </w:rPr>
        </w:r>
        <w:r>
          <w:rPr>
            <w:noProof/>
            <w:webHidden/>
          </w:rPr>
          <w:fldChar w:fldCharType="separate"/>
        </w:r>
        <w:r>
          <w:rPr>
            <w:noProof/>
            <w:webHidden/>
          </w:rPr>
          <w:t>27</w:t>
        </w:r>
        <w:r>
          <w:rPr>
            <w:noProof/>
            <w:webHidden/>
          </w:rPr>
          <w:fldChar w:fldCharType="end"/>
        </w:r>
      </w:hyperlink>
    </w:p>
    <w:p w14:paraId="4422F980" w14:textId="7E40EB27" w:rsidR="00A07E91" w:rsidRDefault="00A07E91">
      <w:pPr>
        <w:pStyle w:val="Inhopg2"/>
        <w:rPr>
          <w:rFonts w:asciiTheme="minorHAnsi" w:eastAsiaTheme="minorEastAsia" w:hAnsiTheme="minorHAnsi" w:cstheme="minorBidi"/>
          <w:noProof/>
          <w:kern w:val="2"/>
          <w:szCs w:val="22"/>
          <w:lang w:val="nl-NL" w:eastAsia="nl-NL" w:bidi="ar-SA"/>
          <w14:ligatures w14:val="standardContextual"/>
        </w:rPr>
      </w:pPr>
      <w:hyperlink w:anchor="_Toc153196824" w:history="1">
        <w:r w:rsidRPr="00E36067">
          <w:rPr>
            <w:rStyle w:val="Hyperlink"/>
            <w:noProof/>
          </w:rPr>
          <w:t>4.5</w:t>
        </w:r>
        <w:r>
          <w:rPr>
            <w:rFonts w:asciiTheme="minorHAnsi" w:eastAsiaTheme="minorEastAsia" w:hAnsiTheme="minorHAnsi" w:cstheme="minorBidi"/>
            <w:noProof/>
            <w:kern w:val="2"/>
            <w:szCs w:val="22"/>
            <w:lang w:val="nl-NL" w:eastAsia="nl-NL" w:bidi="ar-SA"/>
            <w14:ligatures w14:val="standardContextual"/>
          </w:rPr>
          <w:tab/>
        </w:r>
        <w:r w:rsidRPr="00E36067">
          <w:rPr>
            <w:rStyle w:val="Hyperlink"/>
            <w:noProof/>
          </w:rPr>
          <w:t>Backup and Recovery</w:t>
        </w:r>
        <w:r>
          <w:rPr>
            <w:noProof/>
            <w:webHidden/>
          </w:rPr>
          <w:tab/>
        </w:r>
        <w:r>
          <w:rPr>
            <w:noProof/>
            <w:webHidden/>
          </w:rPr>
          <w:fldChar w:fldCharType="begin"/>
        </w:r>
        <w:r>
          <w:rPr>
            <w:noProof/>
            <w:webHidden/>
          </w:rPr>
          <w:instrText xml:space="preserve"> PAGEREF _Toc153196824 \h </w:instrText>
        </w:r>
        <w:r>
          <w:rPr>
            <w:noProof/>
            <w:webHidden/>
          </w:rPr>
        </w:r>
        <w:r>
          <w:rPr>
            <w:noProof/>
            <w:webHidden/>
          </w:rPr>
          <w:fldChar w:fldCharType="separate"/>
        </w:r>
        <w:r>
          <w:rPr>
            <w:noProof/>
            <w:webHidden/>
          </w:rPr>
          <w:t>27</w:t>
        </w:r>
        <w:r>
          <w:rPr>
            <w:noProof/>
            <w:webHidden/>
          </w:rPr>
          <w:fldChar w:fldCharType="end"/>
        </w:r>
      </w:hyperlink>
    </w:p>
    <w:p w14:paraId="0CCA6D02" w14:textId="562DC5CF" w:rsidR="00A07E91" w:rsidRDefault="00A07E91">
      <w:pPr>
        <w:pStyle w:val="Inhopg2"/>
        <w:rPr>
          <w:rFonts w:asciiTheme="minorHAnsi" w:eastAsiaTheme="minorEastAsia" w:hAnsiTheme="minorHAnsi" w:cstheme="minorBidi"/>
          <w:noProof/>
          <w:kern w:val="2"/>
          <w:szCs w:val="22"/>
          <w:lang w:val="nl-NL" w:eastAsia="nl-NL" w:bidi="ar-SA"/>
          <w14:ligatures w14:val="standardContextual"/>
        </w:rPr>
      </w:pPr>
      <w:hyperlink w:anchor="_Toc153196825" w:history="1">
        <w:r w:rsidRPr="00E36067">
          <w:rPr>
            <w:rStyle w:val="Hyperlink"/>
            <w:noProof/>
          </w:rPr>
          <w:t>4.6</w:t>
        </w:r>
        <w:r>
          <w:rPr>
            <w:rFonts w:asciiTheme="minorHAnsi" w:eastAsiaTheme="minorEastAsia" w:hAnsiTheme="minorHAnsi" w:cstheme="minorBidi"/>
            <w:noProof/>
            <w:kern w:val="2"/>
            <w:szCs w:val="22"/>
            <w:lang w:val="nl-NL" w:eastAsia="nl-NL" w:bidi="ar-SA"/>
            <w14:ligatures w14:val="standardContextual"/>
          </w:rPr>
          <w:tab/>
        </w:r>
        <w:r w:rsidRPr="00E36067">
          <w:rPr>
            <w:rStyle w:val="Hyperlink"/>
            <w:noProof/>
          </w:rPr>
          <w:t>Disaster Recovery</w:t>
        </w:r>
        <w:r>
          <w:rPr>
            <w:noProof/>
            <w:webHidden/>
          </w:rPr>
          <w:tab/>
        </w:r>
        <w:r>
          <w:rPr>
            <w:noProof/>
            <w:webHidden/>
          </w:rPr>
          <w:fldChar w:fldCharType="begin"/>
        </w:r>
        <w:r>
          <w:rPr>
            <w:noProof/>
            <w:webHidden/>
          </w:rPr>
          <w:instrText xml:space="preserve"> PAGEREF _Toc153196825 \h </w:instrText>
        </w:r>
        <w:r>
          <w:rPr>
            <w:noProof/>
            <w:webHidden/>
          </w:rPr>
        </w:r>
        <w:r>
          <w:rPr>
            <w:noProof/>
            <w:webHidden/>
          </w:rPr>
          <w:fldChar w:fldCharType="separate"/>
        </w:r>
        <w:r>
          <w:rPr>
            <w:noProof/>
            <w:webHidden/>
          </w:rPr>
          <w:t>27</w:t>
        </w:r>
        <w:r>
          <w:rPr>
            <w:noProof/>
            <w:webHidden/>
          </w:rPr>
          <w:fldChar w:fldCharType="end"/>
        </w:r>
      </w:hyperlink>
    </w:p>
    <w:p w14:paraId="4CC4A078" w14:textId="4DE6F009" w:rsidR="00A07E91" w:rsidRDefault="00A07E91">
      <w:pPr>
        <w:pStyle w:val="Inhopg1"/>
        <w:rPr>
          <w:rFonts w:asciiTheme="minorHAnsi" w:eastAsiaTheme="minorEastAsia" w:hAnsiTheme="minorHAnsi" w:cstheme="minorBidi"/>
          <w:b w:val="0"/>
          <w:kern w:val="2"/>
          <w:szCs w:val="22"/>
          <w:lang w:val="nl-NL" w:eastAsia="nl-NL" w:bidi="ar-SA"/>
          <w14:ligatures w14:val="standardContextual"/>
        </w:rPr>
      </w:pPr>
      <w:hyperlink w:anchor="_Toc153196826" w:history="1">
        <w:r w:rsidRPr="00E36067">
          <w:rPr>
            <w:rStyle w:val="Hyperlink"/>
            <w:lang w:val="nl-NL"/>
          </w:rPr>
          <w:t>Appendix: Legenda Context Diagram</w:t>
        </w:r>
        <w:r>
          <w:rPr>
            <w:webHidden/>
          </w:rPr>
          <w:tab/>
        </w:r>
        <w:r>
          <w:rPr>
            <w:webHidden/>
          </w:rPr>
          <w:fldChar w:fldCharType="begin"/>
        </w:r>
        <w:r>
          <w:rPr>
            <w:webHidden/>
          </w:rPr>
          <w:instrText xml:space="preserve"> PAGEREF _Toc153196826 \h </w:instrText>
        </w:r>
        <w:r>
          <w:rPr>
            <w:webHidden/>
          </w:rPr>
        </w:r>
        <w:r>
          <w:rPr>
            <w:webHidden/>
          </w:rPr>
          <w:fldChar w:fldCharType="separate"/>
        </w:r>
        <w:r>
          <w:rPr>
            <w:webHidden/>
          </w:rPr>
          <w:t>28</w:t>
        </w:r>
        <w:r>
          <w:rPr>
            <w:webHidden/>
          </w:rPr>
          <w:fldChar w:fldCharType="end"/>
        </w:r>
      </w:hyperlink>
    </w:p>
    <w:p w14:paraId="5291899E" w14:textId="2E4D0505"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34595C9C" w14:textId="77777777" w:rsidR="00CE05B7" w:rsidRDefault="00CE05B7" w:rsidP="00CE05B7">
      <w:pPr>
        <w:pStyle w:val="Heading2"/>
        <w:rPr>
          <w:lang w:val="en-US"/>
        </w:rPr>
      </w:pPr>
      <w:bookmarkStart w:id="1" w:name="_Toc491867634"/>
      <w:bookmarkStart w:id="2" w:name="_Hlk491788214"/>
      <w:bookmarkStart w:id="3" w:name="_Toc153196806"/>
      <w:r w:rsidRPr="00863251">
        <w:rPr>
          <w:lang w:val="en-US"/>
        </w:rPr>
        <w:lastRenderedPageBreak/>
        <w:t>Document purpose</w:t>
      </w:r>
      <w:r>
        <w:rPr>
          <w:lang w:val="en-US"/>
        </w:rPr>
        <w:t>:</w:t>
      </w:r>
      <w:bookmarkEnd w:id="3"/>
      <w:r>
        <w:rPr>
          <w:lang w:val="en-US"/>
        </w:rPr>
        <w:t xml:space="preserve"> </w:t>
      </w:r>
    </w:p>
    <w:p w14:paraId="6342A589" w14:textId="77777777" w:rsidR="00CE05B7" w:rsidRPr="00166FE0" w:rsidRDefault="00166FE0" w:rsidP="00CE05B7">
      <w:pPr>
        <w:pStyle w:val="CvrLtrDetail"/>
        <w:rPr>
          <w:b w:val="0"/>
          <w:color w:val="auto"/>
          <w:sz w:val="20"/>
          <w:u w:val="single"/>
          <w:lang w:val="en-US"/>
        </w:rPr>
      </w:pPr>
      <w:r>
        <w:rPr>
          <w:b w:val="0"/>
          <w:color w:val="auto"/>
          <w:sz w:val="20"/>
          <w:u w:val="single"/>
          <w:lang w:val="en-US"/>
        </w:rPr>
        <w:t>W</w:t>
      </w:r>
      <w:r w:rsidR="00CE05B7" w:rsidRPr="00166FE0">
        <w:rPr>
          <w:b w:val="0"/>
          <w:color w:val="auto"/>
          <w:sz w:val="20"/>
          <w:u w:val="single"/>
          <w:lang w:val="en-US"/>
        </w:rPr>
        <w:t>hat is the Requirement document and why?</w:t>
      </w:r>
    </w:p>
    <w:p w14:paraId="0ED562F2" w14:textId="77777777" w:rsidR="00CE05B7" w:rsidRPr="008B6B98" w:rsidRDefault="00CE05B7" w:rsidP="00DF0DFF">
      <w:pPr>
        <w:pStyle w:val="ConfidentialityNotice"/>
        <w:rPr>
          <w:sz w:val="20"/>
        </w:rPr>
      </w:pPr>
      <w:r w:rsidRPr="00DF0DFF">
        <w:rPr>
          <w:sz w:val="20"/>
          <w:lang w:val="en-US"/>
        </w:rPr>
        <w:t xml:space="preserve">The </w:t>
      </w:r>
      <w:r w:rsidRPr="003069D1">
        <w:rPr>
          <w:sz w:val="20"/>
        </w:rPr>
        <w:t>requirement document is a Word document owned and managed by UWV.</w:t>
      </w:r>
    </w:p>
    <w:p w14:paraId="2B41A027" w14:textId="77777777" w:rsidR="00CE05B7" w:rsidRPr="003069D1" w:rsidRDefault="00CE05B7" w:rsidP="00DF0DFF">
      <w:pPr>
        <w:pStyle w:val="ConfidentialityNotice"/>
        <w:rPr>
          <w:sz w:val="20"/>
        </w:rPr>
      </w:pPr>
      <w:r w:rsidRPr="00D87E01">
        <w:rPr>
          <w:sz w:val="20"/>
        </w:rPr>
        <w:t>The template of the requirement document can be found</w:t>
      </w:r>
      <w:r w:rsidRPr="00166FE0">
        <w:rPr>
          <w:sz w:val="20"/>
        </w:rPr>
        <w:t xml:space="preserve"> at this link: </w:t>
      </w:r>
      <w:r w:rsidR="0045228D">
        <w:rPr>
          <w:sz w:val="20"/>
        </w:rPr>
        <w:t xml:space="preserve"> </w:t>
      </w:r>
      <w:hyperlink r:id="rId18" w:history="1">
        <w:r w:rsidR="0045228D">
          <w:rPr>
            <w:rStyle w:val="Hyperlink"/>
            <w:sz w:val="20"/>
            <w:szCs w:val="20"/>
          </w:rPr>
          <w:t>Joined Collaboration Platform</w:t>
        </w:r>
      </w:hyperlink>
      <w:r w:rsidR="0045228D">
        <w:rPr>
          <w:sz w:val="20"/>
        </w:rPr>
        <w:t xml:space="preserve"> </w:t>
      </w:r>
      <w:r w:rsidRPr="00166FE0">
        <w:rPr>
          <w:sz w:val="20"/>
        </w:rPr>
        <w:t xml:space="preserve">If you cannot access the link, ask access to </w:t>
      </w:r>
      <w:hyperlink r:id="rId19" w:history="1">
        <w:r w:rsidRPr="00166FE0">
          <w:rPr>
            <w:rStyle w:val="Hyperlink"/>
            <w:sz w:val="20"/>
            <w:szCs w:val="20"/>
          </w:rPr>
          <w:t>jcp@uwv.nl</w:t>
        </w:r>
      </w:hyperlink>
    </w:p>
    <w:p w14:paraId="0FA9C187" w14:textId="77777777" w:rsidR="00CE05B7" w:rsidRPr="00D87E01" w:rsidRDefault="00CE05B7" w:rsidP="00DF0DFF">
      <w:pPr>
        <w:pStyle w:val="ConfidentialityNotice"/>
        <w:rPr>
          <w:sz w:val="20"/>
        </w:rPr>
      </w:pPr>
      <w:r w:rsidRPr="008B6B98">
        <w:rPr>
          <w:sz w:val="20"/>
        </w:rPr>
        <w:t>If a business division would like to :</w:t>
      </w:r>
    </w:p>
    <w:p w14:paraId="7E7204D9" w14:textId="77777777" w:rsidR="00CE05B7" w:rsidRPr="0045228D" w:rsidRDefault="00CE05B7" w:rsidP="00E82DD8">
      <w:pPr>
        <w:pStyle w:val="ConfidentialityNotice"/>
        <w:numPr>
          <w:ilvl w:val="0"/>
          <w:numId w:val="63"/>
        </w:numPr>
        <w:rPr>
          <w:sz w:val="20"/>
          <w:lang w:val="fr-FR"/>
        </w:rPr>
      </w:pPr>
      <w:proofErr w:type="spellStart"/>
      <w:r w:rsidRPr="0045228D">
        <w:rPr>
          <w:sz w:val="20"/>
          <w:lang w:val="fr-FR"/>
        </w:rPr>
        <w:t>implement</w:t>
      </w:r>
      <w:proofErr w:type="spellEnd"/>
      <w:r w:rsidRPr="0045228D">
        <w:rPr>
          <w:sz w:val="20"/>
          <w:lang w:val="fr-FR"/>
        </w:rPr>
        <w:t xml:space="preserve"> a new CI (application)</w:t>
      </w:r>
    </w:p>
    <w:p w14:paraId="7730EA7F" w14:textId="77777777" w:rsidR="00CE05B7" w:rsidRPr="00DF0DFF" w:rsidRDefault="00CE05B7" w:rsidP="00E82DD8">
      <w:pPr>
        <w:pStyle w:val="ConfidentialityNotice"/>
        <w:numPr>
          <w:ilvl w:val="0"/>
          <w:numId w:val="63"/>
        </w:numPr>
        <w:rPr>
          <w:sz w:val="20"/>
          <w:lang w:val="en-US"/>
        </w:rPr>
      </w:pPr>
      <w:proofErr w:type="spellStart"/>
      <w:r w:rsidRPr="003069D1">
        <w:rPr>
          <w:sz w:val="20"/>
          <w:lang w:val="en-US"/>
        </w:rPr>
        <w:t>modifiy</w:t>
      </w:r>
      <w:proofErr w:type="spellEnd"/>
      <w:r w:rsidRPr="003069D1">
        <w:rPr>
          <w:sz w:val="20"/>
          <w:lang w:val="en-US"/>
        </w:rPr>
        <w:t xml:space="preserve"> an existing CI</w:t>
      </w:r>
      <w:r w:rsidRPr="00166FE0">
        <w:rPr>
          <w:sz w:val="20"/>
          <w:lang w:val="en-US"/>
        </w:rPr>
        <w:t xml:space="preserve"> (for example an upgrade of a server, a new connection request, a new functionality, a new component, a new server, etc.)</w:t>
      </w:r>
    </w:p>
    <w:p w14:paraId="2AA0F91B" w14:textId="77777777" w:rsidR="00CE05B7" w:rsidRPr="00166FE0" w:rsidRDefault="00CE05B7" w:rsidP="00DF0DFF">
      <w:pPr>
        <w:pStyle w:val="ConfidentialityNotice"/>
        <w:rPr>
          <w:sz w:val="20"/>
          <w:lang w:val="en-US"/>
        </w:rPr>
      </w:pPr>
      <w:r w:rsidRPr="00166FE0">
        <w:rPr>
          <w:sz w:val="20"/>
          <w:lang w:val="en-US"/>
        </w:rPr>
        <w:t xml:space="preserve">Then the business division (using the template) should fill-in the requirements, which will be reviewed according to the “HLD Fabriek” process. </w:t>
      </w:r>
    </w:p>
    <w:p w14:paraId="7C815B18" w14:textId="77777777" w:rsidR="00CE05B7" w:rsidRPr="00166FE0" w:rsidRDefault="00CE05B7" w:rsidP="00DF0DFF">
      <w:pPr>
        <w:pStyle w:val="ConfidentialityNotice"/>
        <w:rPr>
          <w:sz w:val="20"/>
          <w:lang w:val="en-US"/>
        </w:rPr>
      </w:pPr>
      <w:r w:rsidRPr="00166FE0">
        <w:rPr>
          <w:sz w:val="20"/>
          <w:lang w:val="en-US"/>
        </w:rPr>
        <w:t>Special requests – as exceptions – could be handled outside the “HLD Fabriek” process.</w:t>
      </w:r>
    </w:p>
    <w:p w14:paraId="0990A334" w14:textId="77777777" w:rsidR="00CE05B7" w:rsidRPr="00166FE0" w:rsidRDefault="00CE05B7" w:rsidP="00DF0DFF">
      <w:pPr>
        <w:pStyle w:val="ConfidentialityNotice"/>
        <w:rPr>
          <w:sz w:val="20"/>
          <w:lang w:val="en-US"/>
        </w:rPr>
      </w:pPr>
    </w:p>
    <w:p w14:paraId="0CD1C28F" w14:textId="77777777" w:rsidR="00CE05B7" w:rsidRPr="00166FE0" w:rsidRDefault="00CE05B7" w:rsidP="00DF0DFF">
      <w:pPr>
        <w:pStyle w:val="ConfidentialityNotice"/>
        <w:rPr>
          <w:sz w:val="20"/>
          <w:lang w:val="en-US"/>
        </w:rPr>
      </w:pPr>
      <w:r w:rsidRPr="00166FE0">
        <w:rPr>
          <w:sz w:val="20"/>
          <w:lang w:val="en-US"/>
        </w:rPr>
        <w:t>Once the requirement document will be filled-in for a new/existing CI, the business division which owns the CI will become also the owner of the requirement document, also for future versions and changes.</w:t>
      </w:r>
    </w:p>
    <w:p w14:paraId="6621920F" w14:textId="77777777" w:rsidR="00CE05B7" w:rsidRPr="00DF0DFF" w:rsidRDefault="00CE05B7" w:rsidP="00DF0DFF">
      <w:pPr>
        <w:pStyle w:val="ConfidentialityNotice"/>
        <w:rPr>
          <w:sz w:val="20"/>
          <w:u w:val="single"/>
          <w:lang w:val="en-US"/>
        </w:rPr>
      </w:pPr>
      <w:r w:rsidRPr="00DF0DFF">
        <w:rPr>
          <w:sz w:val="20"/>
          <w:u w:val="single"/>
          <w:lang w:val="en-US"/>
        </w:rPr>
        <w:t>Why the requirement document is important ?</w:t>
      </w:r>
    </w:p>
    <w:p w14:paraId="30ED2670" w14:textId="77777777" w:rsidR="00CE05B7" w:rsidRPr="00166FE0" w:rsidRDefault="00CE05B7" w:rsidP="00E82DD8">
      <w:pPr>
        <w:pStyle w:val="ConfidentialityNotice"/>
        <w:numPr>
          <w:ilvl w:val="0"/>
          <w:numId w:val="65"/>
        </w:numPr>
        <w:rPr>
          <w:sz w:val="20"/>
          <w:lang w:val="en-US"/>
        </w:rPr>
      </w:pPr>
      <w:r w:rsidRPr="00166FE0">
        <w:rPr>
          <w:sz w:val="20"/>
          <w:lang w:val="en-US"/>
        </w:rPr>
        <w:t xml:space="preserve">The requirement document is a collection of wishes and requirements from the business division to the </w:t>
      </w:r>
      <w:proofErr w:type="spellStart"/>
      <w:r w:rsidRPr="00166FE0">
        <w:rPr>
          <w:sz w:val="20"/>
          <w:lang w:val="en-US"/>
        </w:rPr>
        <w:t>leverancier</w:t>
      </w:r>
      <w:proofErr w:type="spellEnd"/>
      <w:r w:rsidRPr="00166FE0">
        <w:rPr>
          <w:sz w:val="20"/>
          <w:lang w:val="en-US"/>
        </w:rPr>
        <w:t xml:space="preserve"> DXC.</w:t>
      </w:r>
    </w:p>
    <w:p w14:paraId="14E85A20" w14:textId="77777777" w:rsidR="00CE05B7" w:rsidRPr="00166FE0" w:rsidRDefault="00CE05B7" w:rsidP="00DF0DFF">
      <w:pPr>
        <w:pStyle w:val="ConfidentialityNotice"/>
        <w:rPr>
          <w:sz w:val="20"/>
          <w:lang w:val="en-US"/>
        </w:rPr>
      </w:pPr>
      <w:r w:rsidRPr="00166FE0">
        <w:rPr>
          <w:sz w:val="20"/>
          <w:lang w:val="en-US"/>
        </w:rPr>
        <w:t>The document contains requirements:</w:t>
      </w:r>
    </w:p>
    <w:p w14:paraId="30D64362" w14:textId="77777777" w:rsidR="00CE05B7" w:rsidRPr="00166FE0" w:rsidRDefault="00CE05B7" w:rsidP="00DF0DFF">
      <w:pPr>
        <w:pStyle w:val="ConfidentialityNotice"/>
        <w:ind w:firstLine="720"/>
        <w:rPr>
          <w:sz w:val="20"/>
          <w:lang w:val="en-US"/>
        </w:rPr>
      </w:pPr>
      <w:r w:rsidRPr="00166FE0">
        <w:rPr>
          <w:sz w:val="20"/>
          <w:lang w:val="en-US"/>
        </w:rPr>
        <w:t xml:space="preserve">on hosting (hardware, software) level </w:t>
      </w:r>
    </w:p>
    <w:p w14:paraId="26E3E490" w14:textId="77777777" w:rsidR="00CE05B7" w:rsidRPr="00166FE0" w:rsidRDefault="00CE05B7" w:rsidP="00DF0DFF">
      <w:pPr>
        <w:pStyle w:val="ConfidentialityNotice"/>
        <w:ind w:firstLine="720"/>
        <w:rPr>
          <w:sz w:val="20"/>
          <w:lang w:val="en-US"/>
        </w:rPr>
      </w:pPr>
      <w:r w:rsidRPr="00166FE0">
        <w:rPr>
          <w:sz w:val="20"/>
          <w:lang w:val="en-US"/>
        </w:rPr>
        <w:t>on security en compliancy level</w:t>
      </w:r>
    </w:p>
    <w:p w14:paraId="0FC4399D" w14:textId="77777777" w:rsidR="00CE05B7" w:rsidRPr="00166FE0" w:rsidRDefault="00CE05B7" w:rsidP="00DF0DFF">
      <w:pPr>
        <w:pStyle w:val="ConfidentialityNotice"/>
        <w:ind w:firstLine="720"/>
        <w:rPr>
          <w:sz w:val="20"/>
          <w:lang w:val="en-US"/>
        </w:rPr>
      </w:pPr>
      <w:r w:rsidRPr="00166FE0">
        <w:rPr>
          <w:sz w:val="20"/>
          <w:lang w:val="en-US"/>
        </w:rPr>
        <w:t>on network level (connections)</w:t>
      </w:r>
    </w:p>
    <w:p w14:paraId="75E2F294" w14:textId="77777777" w:rsidR="00CE05B7" w:rsidRPr="00166FE0" w:rsidRDefault="00CE05B7" w:rsidP="00DF0DFF">
      <w:pPr>
        <w:pStyle w:val="ConfidentialityNotice"/>
        <w:ind w:firstLine="720"/>
        <w:rPr>
          <w:sz w:val="20"/>
          <w:lang w:val="en-US"/>
        </w:rPr>
      </w:pPr>
      <w:r w:rsidRPr="00166FE0">
        <w:rPr>
          <w:sz w:val="20"/>
          <w:lang w:val="en-US"/>
        </w:rPr>
        <w:t>on functionality level (use cases)</w:t>
      </w:r>
    </w:p>
    <w:p w14:paraId="1E8120F6" w14:textId="77777777" w:rsidR="00CE05B7" w:rsidRPr="00166FE0" w:rsidRDefault="00CE05B7" w:rsidP="00DF0DFF">
      <w:pPr>
        <w:pStyle w:val="ConfidentialityNotice"/>
        <w:ind w:firstLine="720"/>
        <w:rPr>
          <w:sz w:val="20"/>
          <w:lang w:val="en-US"/>
        </w:rPr>
      </w:pPr>
      <w:r w:rsidRPr="00166FE0">
        <w:rPr>
          <w:sz w:val="20"/>
          <w:lang w:val="en-US"/>
        </w:rPr>
        <w:t>on performance level</w:t>
      </w:r>
    </w:p>
    <w:p w14:paraId="5ADA4752" w14:textId="77777777" w:rsidR="00CE05B7" w:rsidRPr="00DF0DFF" w:rsidRDefault="00CE05B7" w:rsidP="00DF0DFF">
      <w:pPr>
        <w:pStyle w:val="ConfidentialityNotice"/>
        <w:rPr>
          <w:sz w:val="20"/>
          <w:lang w:val="en-US"/>
        </w:rPr>
      </w:pPr>
      <w:r w:rsidRPr="00166FE0">
        <w:rPr>
          <w:sz w:val="20"/>
          <w:lang w:val="en-US"/>
        </w:rPr>
        <w:t xml:space="preserve">and it will be used by DXC to: </w:t>
      </w:r>
    </w:p>
    <w:p w14:paraId="02EEF959" w14:textId="77777777" w:rsidR="00CE05B7" w:rsidRPr="00166FE0" w:rsidRDefault="00CE05B7" w:rsidP="00E82DD8">
      <w:pPr>
        <w:pStyle w:val="Lijstalinea"/>
        <w:numPr>
          <w:ilvl w:val="0"/>
          <w:numId w:val="64"/>
        </w:numPr>
        <w:spacing w:line="276" w:lineRule="auto"/>
        <w:rPr>
          <w:color w:val="auto"/>
          <w:sz w:val="20"/>
        </w:rPr>
      </w:pPr>
      <w:r w:rsidRPr="00DF0DFF">
        <w:rPr>
          <w:color w:val="auto"/>
          <w:sz w:val="20"/>
        </w:rPr>
        <w:t>Gain a general understanding of the application requirements</w:t>
      </w:r>
    </w:p>
    <w:p w14:paraId="24E075AB" w14:textId="77777777" w:rsidR="00CE05B7" w:rsidRPr="00DF0DFF" w:rsidRDefault="00166FE0" w:rsidP="00E82DD8">
      <w:pPr>
        <w:pStyle w:val="Lijstalinea"/>
        <w:numPr>
          <w:ilvl w:val="0"/>
          <w:numId w:val="64"/>
        </w:numPr>
        <w:spacing w:line="276" w:lineRule="auto"/>
        <w:rPr>
          <w:color w:val="auto"/>
          <w:sz w:val="20"/>
        </w:rPr>
      </w:pPr>
      <w:r>
        <w:rPr>
          <w:color w:val="auto"/>
          <w:sz w:val="20"/>
        </w:rPr>
        <w:t>D</w:t>
      </w:r>
      <w:r w:rsidR="00CE05B7" w:rsidRPr="00DF0DFF">
        <w:rPr>
          <w:color w:val="auto"/>
          <w:sz w:val="20"/>
        </w:rPr>
        <w:t>eliver the Infrastructure Application design (IA HLD)</w:t>
      </w:r>
      <w:r w:rsidR="00CE05B7" w:rsidRPr="00166FE0">
        <w:rPr>
          <w:color w:val="auto"/>
          <w:sz w:val="20"/>
        </w:rPr>
        <w:t xml:space="preserve">: </w:t>
      </w:r>
      <w:r w:rsidR="00CE05B7" w:rsidRPr="00166FE0">
        <w:rPr>
          <w:color w:val="auto"/>
          <w:sz w:val="20"/>
          <w:lang w:val="en-US"/>
        </w:rPr>
        <w:t xml:space="preserve">after the validation of the HLD by the UWV Technical Design </w:t>
      </w:r>
      <w:proofErr w:type="spellStart"/>
      <w:r w:rsidR="00CE05B7" w:rsidRPr="00166FE0">
        <w:rPr>
          <w:color w:val="auto"/>
          <w:sz w:val="20"/>
          <w:lang w:val="en-US"/>
        </w:rPr>
        <w:t>autority</w:t>
      </w:r>
      <w:proofErr w:type="spellEnd"/>
      <w:r w:rsidR="00CE05B7" w:rsidRPr="00166FE0">
        <w:rPr>
          <w:color w:val="auto"/>
          <w:sz w:val="20"/>
          <w:lang w:val="en-US"/>
        </w:rPr>
        <w:t xml:space="preserve"> (TDA) a “building </w:t>
      </w:r>
      <w:proofErr w:type="spellStart"/>
      <w:r w:rsidR="00CE05B7" w:rsidRPr="00166FE0">
        <w:rPr>
          <w:color w:val="auto"/>
          <w:sz w:val="20"/>
          <w:lang w:val="en-US"/>
        </w:rPr>
        <w:t>permit”or</w:t>
      </w:r>
      <w:proofErr w:type="spellEnd"/>
      <w:r w:rsidR="00CE05B7" w:rsidRPr="00166FE0">
        <w:rPr>
          <w:color w:val="auto"/>
          <w:sz w:val="20"/>
          <w:lang w:val="en-US"/>
        </w:rPr>
        <w:t xml:space="preserve"> “</w:t>
      </w:r>
      <w:proofErr w:type="spellStart"/>
      <w:r w:rsidR="00CE05B7" w:rsidRPr="00166FE0">
        <w:rPr>
          <w:color w:val="auto"/>
          <w:sz w:val="20"/>
          <w:lang w:val="en-US"/>
        </w:rPr>
        <w:t>Bouwvergunning</w:t>
      </w:r>
      <w:proofErr w:type="spellEnd"/>
      <w:r w:rsidR="00CE05B7" w:rsidRPr="00166FE0">
        <w:rPr>
          <w:color w:val="auto"/>
          <w:sz w:val="20"/>
          <w:lang w:val="en-US"/>
        </w:rPr>
        <w:t>” is issued by the TDA. That is the starting point for projects realization phase. For more info on the TDA please turn to the ICT Services Lead Architect.</w:t>
      </w:r>
    </w:p>
    <w:p w14:paraId="520EECA6" w14:textId="77777777" w:rsidR="00CE05B7" w:rsidRPr="00DF0DFF" w:rsidRDefault="00CE05B7" w:rsidP="00E82DD8">
      <w:pPr>
        <w:pStyle w:val="Lijstalinea"/>
        <w:numPr>
          <w:ilvl w:val="0"/>
          <w:numId w:val="65"/>
        </w:numPr>
        <w:rPr>
          <w:color w:val="auto"/>
          <w:sz w:val="20"/>
        </w:rPr>
      </w:pPr>
      <w:r w:rsidRPr="00DF0DFF">
        <w:rPr>
          <w:color w:val="auto"/>
          <w:sz w:val="20"/>
        </w:rPr>
        <w:t xml:space="preserve">The </w:t>
      </w:r>
      <w:r w:rsidRPr="00DF0DFF">
        <w:rPr>
          <w:color w:val="auto"/>
          <w:sz w:val="20"/>
          <w:lang w:val="en-US"/>
        </w:rPr>
        <w:t xml:space="preserve">requirement document is also important because it has a contractual relevance </w:t>
      </w:r>
    </w:p>
    <w:p w14:paraId="219990BF" w14:textId="77777777" w:rsidR="00CE05B7" w:rsidRPr="00166FE0" w:rsidRDefault="00CE05B7" w:rsidP="00DF0DFF">
      <w:pPr>
        <w:pStyle w:val="Lijstalinea"/>
        <w:rPr>
          <w:color w:val="auto"/>
          <w:sz w:val="20"/>
          <w:lang w:val="en-US"/>
        </w:rPr>
      </w:pPr>
    </w:p>
    <w:p w14:paraId="1B52AD35" w14:textId="77777777" w:rsidR="00CE05B7" w:rsidRPr="00166FE0" w:rsidRDefault="00CE05B7" w:rsidP="00CE05B7">
      <w:pPr>
        <w:pStyle w:val="ConfidentialityNotice"/>
        <w:rPr>
          <w:sz w:val="20"/>
          <w:u w:val="single"/>
          <w:lang w:val="en-US"/>
        </w:rPr>
      </w:pPr>
      <w:r w:rsidRPr="00166FE0">
        <w:rPr>
          <w:sz w:val="20"/>
          <w:u w:val="single"/>
          <w:lang w:val="en-US"/>
        </w:rPr>
        <w:t>Why the requirement document must be written in English ?</w:t>
      </w:r>
    </w:p>
    <w:p w14:paraId="4DCB781C" w14:textId="77777777" w:rsidR="00CE05B7" w:rsidRPr="00166FE0" w:rsidRDefault="00CE05B7" w:rsidP="00DF0DFF">
      <w:pPr>
        <w:pStyle w:val="Lijstalinea"/>
        <w:rPr>
          <w:color w:val="auto"/>
          <w:sz w:val="20"/>
          <w:lang w:val="en-US"/>
        </w:rPr>
      </w:pPr>
      <w:r w:rsidRPr="00DF0DFF">
        <w:rPr>
          <w:color w:val="auto"/>
          <w:sz w:val="20"/>
          <w:lang w:val="en-US"/>
        </w:rPr>
        <w:t>Because</w:t>
      </w:r>
      <w:r w:rsidRPr="00166FE0">
        <w:rPr>
          <w:color w:val="auto"/>
          <w:sz w:val="20"/>
          <w:lang w:val="en-US"/>
        </w:rPr>
        <w:t xml:space="preserve"> the Requirement document and the HLD are considered technical documents</w:t>
      </w:r>
      <w:r w:rsidRPr="00DF0DFF">
        <w:rPr>
          <w:color w:val="auto"/>
          <w:sz w:val="20"/>
          <w:lang w:val="en-US"/>
        </w:rPr>
        <w:t xml:space="preserve"> </w:t>
      </w:r>
      <w:r w:rsidRPr="00166FE0">
        <w:rPr>
          <w:color w:val="auto"/>
          <w:sz w:val="20"/>
          <w:lang w:val="en-US"/>
        </w:rPr>
        <w:t xml:space="preserve">and </w:t>
      </w:r>
      <w:r w:rsidRPr="00DF0DFF">
        <w:rPr>
          <w:color w:val="auto"/>
          <w:sz w:val="20"/>
          <w:lang w:val="en-US"/>
        </w:rPr>
        <w:t>DXC is a global company with employees from all over the world, thus English is the official language</w:t>
      </w:r>
      <w:r w:rsidRPr="00166FE0">
        <w:rPr>
          <w:color w:val="auto"/>
          <w:sz w:val="20"/>
          <w:lang w:val="en-US"/>
        </w:rPr>
        <w:t>.</w:t>
      </w:r>
    </w:p>
    <w:p w14:paraId="11CBAA4F" w14:textId="77777777" w:rsidR="00CE05B7" w:rsidRPr="00166FE0" w:rsidRDefault="00CE05B7" w:rsidP="00CE05B7">
      <w:pPr>
        <w:pStyle w:val="Tekstopmerking"/>
        <w:rPr>
          <w:color w:val="auto"/>
          <w:u w:val="single"/>
          <w:lang w:val="en-US"/>
        </w:rPr>
      </w:pPr>
      <w:r w:rsidRPr="00166FE0">
        <w:rPr>
          <w:color w:val="auto"/>
          <w:u w:val="single"/>
          <w:lang w:val="en-US"/>
        </w:rPr>
        <w:t>Name of this requirement document</w:t>
      </w:r>
    </w:p>
    <w:p w14:paraId="4D514DE6" w14:textId="77777777" w:rsidR="00CE05B7" w:rsidRPr="00166FE0" w:rsidRDefault="00CE05B7" w:rsidP="00CE05B7">
      <w:pPr>
        <w:pStyle w:val="Tekstopmerking"/>
        <w:rPr>
          <w:color w:val="auto"/>
          <w:lang w:val="en-US"/>
        </w:rPr>
      </w:pPr>
      <w:r w:rsidRPr="00166FE0">
        <w:rPr>
          <w:color w:val="auto"/>
          <w:lang w:val="en-US"/>
        </w:rPr>
        <w:t>The name of this requirement document = name of the application (CI).</w:t>
      </w:r>
    </w:p>
    <w:p w14:paraId="4326490C" w14:textId="77777777" w:rsidR="00CE05B7" w:rsidRPr="00166FE0" w:rsidRDefault="00CE05B7" w:rsidP="00CE05B7">
      <w:pPr>
        <w:pStyle w:val="Tekstopmerking"/>
        <w:rPr>
          <w:color w:val="auto"/>
          <w:lang w:val="en-US"/>
        </w:rPr>
      </w:pPr>
      <w:r w:rsidRPr="00166FE0">
        <w:rPr>
          <w:color w:val="auto"/>
          <w:lang w:val="en-US"/>
        </w:rPr>
        <w:t xml:space="preserve">A correct application name must be used, consistent with </w:t>
      </w:r>
      <w:proofErr w:type="spellStart"/>
      <w:r w:rsidRPr="00166FE0">
        <w:rPr>
          <w:color w:val="auto"/>
          <w:lang w:val="en-US"/>
        </w:rPr>
        <w:t>confipedia</w:t>
      </w:r>
      <w:proofErr w:type="spellEnd"/>
      <w:r w:rsidRPr="00166FE0">
        <w:rPr>
          <w:color w:val="auto"/>
          <w:lang w:val="en-US"/>
        </w:rPr>
        <w:t xml:space="preserve"> (use e</w:t>
      </w:r>
      <w:r w:rsidR="00166FE0" w:rsidRPr="00166FE0">
        <w:rPr>
          <w:color w:val="auto"/>
          <w:lang w:val="en-US"/>
        </w:rPr>
        <w:t xml:space="preserve">xact full name, case sensitive). </w:t>
      </w:r>
      <w:r w:rsidR="00DB1FAD">
        <w:rPr>
          <w:color w:val="auto"/>
          <w:lang w:val="en-US"/>
        </w:rPr>
        <w:t>L</w:t>
      </w:r>
      <w:r w:rsidRPr="00166FE0">
        <w:rPr>
          <w:color w:val="auto"/>
          <w:lang w:val="en-US"/>
        </w:rPr>
        <w:t>ink</w:t>
      </w:r>
      <w:r w:rsidR="00DB1FAD">
        <w:rPr>
          <w:color w:val="auto"/>
          <w:lang w:val="en-US"/>
        </w:rPr>
        <w:t xml:space="preserve"> to site</w:t>
      </w:r>
      <w:r w:rsidRPr="00166FE0">
        <w:rPr>
          <w:color w:val="auto"/>
          <w:lang w:val="en-US"/>
        </w:rPr>
        <w:t xml:space="preserve">: </w:t>
      </w:r>
      <w:hyperlink r:id="rId20" w:history="1">
        <w:proofErr w:type="spellStart"/>
        <w:r w:rsidR="00DB1FAD">
          <w:rPr>
            <w:rStyle w:val="Hyperlink"/>
            <w:sz w:val="20"/>
            <w:szCs w:val="20"/>
            <w:lang w:val="en-US"/>
          </w:rPr>
          <w:t>Confipedia</w:t>
        </w:r>
        <w:proofErr w:type="spellEnd"/>
      </w:hyperlink>
    </w:p>
    <w:p w14:paraId="2ECD18B1" w14:textId="77777777" w:rsidR="00CE05B7" w:rsidRPr="00166FE0" w:rsidRDefault="00CE05B7" w:rsidP="00CE05B7">
      <w:pPr>
        <w:pStyle w:val="Tekstopmerking"/>
        <w:rPr>
          <w:color w:val="auto"/>
          <w:lang w:val="en-US"/>
        </w:rPr>
      </w:pPr>
    </w:p>
    <w:p w14:paraId="0D391525" w14:textId="77777777" w:rsidR="00CE05B7" w:rsidRPr="00166FE0" w:rsidRDefault="00CE05B7" w:rsidP="00CE05B7">
      <w:pPr>
        <w:pStyle w:val="Tekstopmerking"/>
        <w:rPr>
          <w:color w:val="auto"/>
          <w:lang w:val="en-US"/>
        </w:rPr>
      </w:pPr>
      <w:r w:rsidRPr="00166FE0">
        <w:rPr>
          <w:color w:val="auto"/>
          <w:lang w:val="en-US"/>
        </w:rPr>
        <w:t>In case this document describes a cluster of applications, each application must be mentioned here separately</w:t>
      </w:r>
    </w:p>
    <w:p w14:paraId="61ECF3EC" w14:textId="77777777" w:rsidR="00CE05B7" w:rsidRPr="00166FE0" w:rsidRDefault="00CE05B7" w:rsidP="00CE05B7">
      <w:pPr>
        <w:pStyle w:val="Tekstopmerking"/>
        <w:rPr>
          <w:color w:val="auto"/>
          <w:lang w:val="en-US"/>
        </w:rPr>
      </w:pPr>
    </w:p>
    <w:p w14:paraId="5A568983" w14:textId="77777777" w:rsidR="00CE05B7" w:rsidRPr="00166FE0" w:rsidRDefault="00CE05B7" w:rsidP="00CE05B7">
      <w:pPr>
        <w:pStyle w:val="Tekstopmerking"/>
        <w:rPr>
          <w:color w:val="auto"/>
          <w:u w:val="single"/>
          <w:lang w:val="en-US"/>
        </w:rPr>
      </w:pPr>
      <w:r w:rsidRPr="00166FE0">
        <w:rPr>
          <w:color w:val="auto"/>
          <w:u w:val="single"/>
          <w:lang w:val="en-US"/>
        </w:rPr>
        <w:t>Contact:</w:t>
      </w:r>
    </w:p>
    <w:p w14:paraId="44E64C31" w14:textId="77777777" w:rsidR="00CE05B7" w:rsidRPr="00166FE0" w:rsidRDefault="00CE05B7" w:rsidP="00CE05B7">
      <w:pPr>
        <w:pStyle w:val="Tekstopmerking"/>
        <w:rPr>
          <w:color w:val="auto"/>
          <w:lang w:val="en-US"/>
        </w:rPr>
      </w:pPr>
      <w:r w:rsidRPr="00166FE0">
        <w:rPr>
          <w:color w:val="auto"/>
        </w:rPr>
        <w:t>If you have questions, feedbacks or remarks regarding this template, please contact ict.ior_applicatiehosting@uwv.nl</w:t>
      </w:r>
    </w:p>
    <w:p w14:paraId="5205D954" w14:textId="77777777" w:rsidR="00CE05B7" w:rsidRDefault="00CE05B7" w:rsidP="00CE05B7">
      <w:pPr>
        <w:rPr>
          <w:sz w:val="20"/>
        </w:rPr>
      </w:pPr>
    </w:p>
    <w:p w14:paraId="456F4A13" w14:textId="77777777" w:rsidR="00CE05B7" w:rsidRPr="00950DEC" w:rsidRDefault="00CE05B7" w:rsidP="00166FE0">
      <w:pPr>
        <w:pStyle w:val="Heading2"/>
        <w:rPr>
          <w:lang w:val="en-US"/>
        </w:rPr>
      </w:pPr>
      <w:bookmarkStart w:id="4" w:name="_Toc153196807"/>
      <w:r w:rsidRPr="00950DEC">
        <w:rPr>
          <w:lang w:val="en-US"/>
        </w:rPr>
        <w:lastRenderedPageBreak/>
        <w:t xml:space="preserve">Relation to </w:t>
      </w:r>
      <w:r>
        <w:rPr>
          <w:lang w:val="en-US"/>
        </w:rPr>
        <w:t>other documents</w:t>
      </w:r>
      <w:bookmarkEnd w:id="4"/>
    </w:p>
    <w:p w14:paraId="59799D95" w14:textId="77777777" w:rsidR="00CE05B7" w:rsidRPr="00166FE0" w:rsidRDefault="00CE05B7" w:rsidP="00166FE0">
      <w:pPr>
        <w:pStyle w:val="Plattetekst"/>
        <w:rPr>
          <w:rFonts w:cs="Arial"/>
          <w:color w:val="auto"/>
          <w:sz w:val="20"/>
          <w:lang w:val="en-US"/>
        </w:rPr>
      </w:pPr>
      <w:r w:rsidRPr="00166FE0">
        <w:rPr>
          <w:rFonts w:cs="Arial"/>
          <w:color w:val="auto"/>
          <w:sz w:val="20"/>
          <w:lang w:val="en-US"/>
        </w:rPr>
        <w:t>The following documents may be relevant as context to this REQ:</w:t>
      </w:r>
    </w:p>
    <w:p w14:paraId="299F3F70" w14:textId="77777777" w:rsidR="00CE05B7" w:rsidRPr="00DF0DFF" w:rsidRDefault="00CE05B7" w:rsidP="00E82DD8">
      <w:pPr>
        <w:pStyle w:val="Plattetekst"/>
        <w:numPr>
          <w:ilvl w:val="0"/>
          <w:numId w:val="60"/>
        </w:numPr>
        <w:rPr>
          <w:rFonts w:cs="Arial"/>
          <w:color w:val="auto"/>
          <w:sz w:val="20"/>
        </w:rPr>
      </w:pPr>
      <w:r w:rsidRPr="00166FE0">
        <w:rPr>
          <w:rFonts w:cs="Arial"/>
          <w:color w:val="auto"/>
          <w:sz w:val="20"/>
          <w:lang w:val="en-US"/>
        </w:rPr>
        <w:t xml:space="preserve">The Software Architecture Document (SAD). </w:t>
      </w:r>
      <w:r w:rsidRPr="00DF0DFF">
        <w:rPr>
          <w:color w:val="auto"/>
          <w:sz w:val="20"/>
        </w:rPr>
        <w:t xml:space="preserve">If available deliver the SAD as a separate document. </w:t>
      </w:r>
    </w:p>
    <w:p w14:paraId="5D516B26" w14:textId="77777777" w:rsidR="00CE05B7" w:rsidRPr="00166FE0" w:rsidRDefault="00CE05B7" w:rsidP="00E82DD8">
      <w:pPr>
        <w:pStyle w:val="Plattetekst"/>
        <w:numPr>
          <w:ilvl w:val="0"/>
          <w:numId w:val="60"/>
        </w:numPr>
        <w:rPr>
          <w:rFonts w:cs="Arial"/>
          <w:color w:val="auto"/>
          <w:sz w:val="20"/>
        </w:rPr>
      </w:pPr>
      <w:r w:rsidRPr="00166FE0">
        <w:rPr>
          <w:rFonts w:cs="Arial"/>
          <w:color w:val="auto"/>
          <w:sz w:val="20"/>
          <w:lang w:val="en-US"/>
        </w:rPr>
        <w:t>The Project Start Architecture (PSA) document</w:t>
      </w:r>
    </w:p>
    <w:p w14:paraId="17888B3E" w14:textId="77777777" w:rsidR="00CE05B7" w:rsidRDefault="00CE05B7" w:rsidP="00166FE0">
      <w:pPr>
        <w:pStyle w:val="Plattetekst"/>
        <w:rPr>
          <w:highlight w:val="yellow"/>
        </w:rPr>
      </w:pPr>
      <w:r w:rsidRPr="00166FE0">
        <w:rPr>
          <w:color w:val="auto"/>
          <w:sz w:val="20"/>
        </w:rPr>
        <w:t xml:space="preserve">Infrastructure Application design </w:t>
      </w:r>
      <w:r w:rsidRPr="00166FE0">
        <w:rPr>
          <w:rFonts w:cs="Arial"/>
          <w:color w:val="auto"/>
          <w:sz w:val="20"/>
          <w:lang w:val="en-US"/>
        </w:rPr>
        <w:t>produced by DXC for related applications (interfaces)</w:t>
      </w:r>
    </w:p>
    <w:p w14:paraId="6C52755B" w14:textId="77777777" w:rsidR="00CE05B7" w:rsidRPr="00D606C3" w:rsidRDefault="00CE05B7" w:rsidP="00166FE0">
      <w:pPr>
        <w:pStyle w:val="Heading2"/>
        <w:rPr>
          <w:lang w:val="en-US"/>
        </w:rPr>
      </w:pPr>
      <w:bookmarkStart w:id="5" w:name="_Toc153196808"/>
      <w:r w:rsidRPr="00D606C3">
        <w:rPr>
          <w:lang w:val="en-US"/>
        </w:rPr>
        <w:t>Content of the document</w:t>
      </w:r>
      <w:bookmarkEnd w:id="5"/>
    </w:p>
    <w:p w14:paraId="326D07DD" w14:textId="77777777" w:rsidR="00CE05B7" w:rsidRDefault="00CE05B7" w:rsidP="00CE05B7">
      <w:pPr>
        <w:rPr>
          <w:sz w:val="20"/>
        </w:rPr>
      </w:pPr>
      <w:r>
        <w:rPr>
          <w:sz w:val="20"/>
          <w:lang w:val="en-US"/>
        </w:rPr>
        <w:t>UWV</w:t>
      </w:r>
      <w:r w:rsidRPr="004632E7">
        <w:rPr>
          <w:sz w:val="20"/>
        </w:rPr>
        <w:t xml:space="preserve"> has prepared this document in good faith</w:t>
      </w:r>
      <w:r>
        <w:rPr>
          <w:sz w:val="20"/>
        </w:rPr>
        <w:t xml:space="preserve"> and is </w:t>
      </w:r>
      <w:r w:rsidRPr="004632E7">
        <w:rPr>
          <w:sz w:val="20"/>
        </w:rPr>
        <w:t xml:space="preserve">based on the information </w:t>
      </w:r>
      <w:r>
        <w:rPr>
          <w:sz w:val="20"/>
        </w:rPr>
        <w:t xml:space="preserve">gathered during the requirement determination phase with all parties involved; application vendors, UWV architects, developers and UWV functional management. </w:t>
      </w:r>
    </w:p>
    <w:p w14:paraId="1BD38107" w14:textId="77777777" w:rsidR="00CE05B7" w:rsidRPr="00166FE0" w:rsidRDefault="00CE05B7" w:rsidP="00166FE0">
      <w:pPr>
        <w:pStyle w:val="Heading2"/>
        <w:rPr>
          <w:rFonts w:eastAsia="Times New Roman" w:cs="Arial"/>
          <w:sz w:val="28"/>
          <w:szCs w:val="36"/>
        </w:rPr>
      </w:pPr>
      <w:bookmarkStart w:id="6" w:name="_Toc153196809"/>
      <w:r>
        <w:t>Document change history</w:t>
      </w:r>
      <w:bookmarkEnd w:id="6"/>
    </w:p>
    <w:p w14:paraId="1C09B7EC" w14:textId="77777777" w:rsidR="00CE05B7" w:rsidRDefault="00CE05B7" w:rsidP="00CE05B7">
      <w:pPr>
        <w:pStyle w:val="Tekstopmerking"/>
        <w:ind w:left="360"/>
      </w:pPr>
      <w:r>
        <w:t>Please note:</w:t>
      </w:r>
    </w:p>
    <w:p w14:paraId="3BE18C10" w14:textId="77777777" w:rsidR="00CE05B7" w:rsidRDefault="00CE05B7" w:rsidP="00E82DD8">
      <w:pPr>
        <w:pStyle w:val="Tekstopmerking"/>
        <w:numPr>
          <w:ilvl w:val="0"/>
          <w:numId w:val="62"/>
        </w:numPr>
      </w:pPr>
      <w:r>
        <w:t xml:space="preserve">For brand new applications: UWV needs to deliver to DXC a “major” version 1.0 </w:t>
      </w:r>
    </w:p>
    <w:p w14:paraId="56C7058C" w14:textId="77777777" w:rsidR="00CE05B7" w:rsidRPr="00166FE0" w:rsidRDefault="00CE05B7" w:rsidP="00E82DD8">
      <w:pPr>
        <w:pStyle w:val="Tekstopmerking"/>
        <w:numPr>
          <w:ilvl w:val="0"/>
          <w:numId w:val="62"/>
        </w:numPr>
      </w:pPr>
      <w:r>
        <w:t>For existing applications (already implemented in production for example) UWV needs to deliver to DXC a new</w:t>
      </w:r>
      <w:r w:rsidR="00DB64F2">
        <w:t>, updated</w:t>
      </w:r>
      <w:r>
        <w:t xml:space="preserve"> version of the requirement document. </w:t>
      </w:r>
    </w:p>
    <w:p w14:paraId="2C2CAD7E" w14:textId="77777777" w:rsidR="00166FE0" w:rsidRDefault="00166FE0" w:rsidP="00166FE0">
      <w:pPr>
        <w:pStyle w:val="Tekstopmerking"/>
        <w:ind w:left="720"/>
        <w:rPr>
          <w:color w:val="FF0000"/>
        </w:rPr>
      </w:pPr>
    </w:p>
    <w:p w14:paraId="49088840" w14:textId="77777777" w:rsidR="00166FE0" w:rsidRPr="00CE05B7" w:rsidRDefault="00166FE0" w:rsidP="00166FE0">
      <w:pPr>
        <w:pStyle w:val="Tekstopmerking"/>
        <w:ind w:left="720"/>
      </w:pP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1530"/>
        <w:gridCol w:w="5490"/>
      </w:tblGrid>
      <w:tr w:rsidR="00CE05B7" w14:paraId="7D3DB6C9" w14:textId="77777777" w:rsidTr="00FC69EE">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675FD20B" w14:textId="77777777" w:rsidR="00CE05B7" w:rsidRDefault="00CE05B7" w:rsidP="00FC69EE">
            <w:pPr>
              <w:pStyle w:val="TableHeading"/>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6209E52F" w14:textId="77777777" w:rsidR="00CE05B7" w:rsidRDefault="00CE05B7" w:rsidP="00FC69EE">
            <w:pPr>
              <w:pStyle w:val="TableHeading"/>
            </w:pPr>
            <w:r>
              <w:t>Date</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0AA1936" w14:textId="77777777" w:rsidR="00CE05B7" w:rsidRDefault="00CE05B7" w:rsidP="00FC69EE">
            <w:pPr>
              <w:pStyle w:val="TableHeading"/>
            </w:pPr>
            <w:r>
              <w:t>Author</w:t>
            </w:r>
          </w:p>
        </w:tc>
        <w:tc>
          <w:tcPr>
            <w:tcW w:w="549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0895FDFE" w14:textId="77777777" w:rsidR="00CE05B7" w:rsidRDefault="00CE05B7" w:rsidP="00FC69EE">
            <w:pPr>
              <w:pStyle w:val="TableHeading"/>
            </w:pPr>
            <w:r>
              <w:t>Summary of Changes</w:t>
            </w:r>
          </w:p>
        </w:tc>
      </w:tr>
      <w:tr w:rsidR="00CE05B7" w14:paraId="2A58E838" w14:textId="77777777" w:rsidTr="00FC69EE">
        <w:tc>
          <w:tcPr>
            <w:tcW w:w="1530" w:type="dxa"/>
            <w:tcBorders>
              <w:top w:val="single" w:sz="4" w:space="0" w:color="auto"/>
              <w:left w:val="single" w:sz="4" w:space="0" w:color="auto"/>
              <w:bottom w:val="single" w:sz="4" w:space="0" w:color="auto"/>
              <w:right w:val="single" w:sz="4" w:space="0" w:color="auto"/>
            </w:tcBorders>
          </w:tcPr>
          <w:p w14:paraId="439A4218" w14:textId="77777777" w:rsidR="00CE05B7" w:rsidRDefault="00464093" w:rsidP="00FC69EE">
            <w:pPr>
              <w:pStyle w:val="Plattetekst"/>
              <w:rPr>
                <w:rFonts w:cs="Arial"/>
                <w:lang w:val="en-US"/>
              </w:rPr>
            </w:pPr>
            <w:r>
              <w:rPr>
                <w:rFonts w:cs="Arial"/>
                <w:lang w:val="en-US"/>
              </w:rPr>
              <w:t>1.0</w:t>
            </w:r>
          </w:p>
        </w:tc>
        <w:tc>
          <w:tcPr>
            <w:tcW w:w="1530" w:type="dxa"/>
            <w:tcBorders>
              <w:top w:val="single" w:sz="4" w:space="0" w:color="auto"/>
              <w:left w:val="single" w:sz="4" w:space="0" w:color="auto"/>
              <w:bottom w:val="single" w:sz="4" w:space="0" w:color="auto"/>
              <w:right w:val="single" w:sz="4" w:space="0" w:color="auto"/>
            </w:tcBorders>
          </w:tcPr>
          <w:p w14:paraId="0FE65CFA" w14:textId="77777777" w:rsidR="00CE05B7" w:rsidRDefault="00464093" w:rsidP="00FC69EE">
            <w:pPr>
              <w:pStyle w:val="Plattetekst"/>
              <w:rPr>
                <w:rFonts w:cs="Arial"/>
                <w:lang w:val="en-US"/>
              </w:rPr>
            </w:pPr>
            <w:r>
              <w:rPr>
                <w:rFonts w:cs="Arial"/>
                <w:lang w:val="en-US"/>
              </w:rPr>
              <w:t>30-10-2023</w:t>
            </w:r>
          </w:p>
        </w:tc>
        <w:tc>
          <w:tcPr>
            <w:tcW w:w="1530" w:type="dxa"/>
            <w:tcBorders>
              <w:top w:val="single" w:sz="4" w:space="0" w:color="auto"/>
              <w:left w:val="single" w:sz="4" w:space="0" w:color="auto"/>
              <w:bottom w:val="single" w:sz="4" w:space="0" w:color="auto"/>
              <w:right w:val="single" w:sz="4" w:space="0" w:color="auto"/>
            </w:tcBorders>
          </w:tcPr>
          <w:p w14:paraId="13899686" w14:textId="77777777" w:rsidR="00CE05B7" w:rsidRDefault="00464093" w:rsidP="00FC69EE">
            <w:pPr>
              <w:pStyle w:val="Plattetekst"/>
              <w:rPr>
                <w:rFonts w:cs="Arial"/>
                <w:lang w:val="en-US"/>
              </w:rPr>
            </w:pPr>
            <w:proofErr w:type="spellStart"/>
            <w:r>
              <w:rPr>
                <w:rFonts w:cs="Arial"/>
                <w:lang w:val="en-US"/>
              </w:rPr>
              <w:t>C.Brouwer</w:t>
            </w:r>
            <w:proofErr w:type="spellEnd"/>
          </w:p>
        </w:tc>
        <w:tc>
          <w:tcPr>
            <w:tcW w:w="5490" w:type="dxa"/>
            <w:tcBorders>
              <w:top w:val="single" w:sz="4" w:space="0" w:color="auto"/>
              <w:left w:val="single" w:sz="4" w:space="0" w:color="auto"/>
              <w:bottom w:val="single" w:sz="4" w:space="0" w:color="auto"/>
              <w:right w:val="single" w:sz="4" w:space="0" w:color="auto"/>
            </w:tcBorders>
          </w:tcPr>
          <w:p w14:paraId="206052E5" w14:textId="77777777" w:rsidR="00CE05B7" w:rsidRDefault="00464093" w:rsidP="00FC69EE">
            <w:pPr>
              <w:pStyle w:val="Plattetekst"/>
              <w:rPr>
                <w:rFonts w:cs="Arial"/>
                <w:lang w:val="en-US"/>
              </w:rPr>
            </w:pPr>
            <w:r>
              <w:rPr>
                <w:rFonts w:cs="Arial"/>
                <w:lang w:val="en-US"/>
              </w:rPr>
              <w:t>Created based on HLD v1.2</w:t>
            </w:r>
          </w:p>
        </w:tc>
      </w:tr>
      <w:tr w:rsidR="00CE05B7" w14:paraId="1CC9FC69" w14:textId="77777777" w:rsidTr="00FC69EE">
        <w:tc>
          <w:tcPr>
            <w:tcW w:w="1530" w:type="dxa"/>
            <w:tcBorders>
              <w:top w:val="single" w:sz="4" w:space="0" w:color="auto"/>
              <w:left w:val="single" w:sz="4" w:space="0" w:color="auto"/>
              <w:bottom w:val="single" w:sz="4" w:space="0" w:color="auto"/>
              <w:right w:val="single" w:sz="4" w:space="0" w:color="auto"/>
            </w:tcBorders>
          </w:tcPr>
          <w:p w14:paraId="2FD17BB2" w14:textId="77777777" w:rsidR="00CE05B7" w:rsidRDefault="006A4383" w:rsidP="00FC69EE">
            <w:pPr>
              <w:pStyle w:val="Plattetekst"/>
              <w:rPr>
                <w:rFonts w:cs="Arial"/>
                <w:lang w:val="en-US"/>
              </w:rPr>
            </w:pPr>
            <w:r>
              <w:rPr>
                <w:rFonts w:cs="Arial"/>
                <w:lang w:val="en-US"/>
              </w:rPr>
              <w:t>1.1</w:t>
            </w:r>
          </w:p>
        </w:tc>
        <w:tc>
          <w:tcPr>
            <w:tcW w:w="1530" w:type="dxa"/>
            <w:tcBorders>
              <w:top w:val="single" w:sz="4" w:space="0" w:color="auto"/>
              <w:left w:val="single" w:sz="4" w:space="0" w:color="auto"/>
              <w:bottom w:val="single" w:sz="4" w:space="0" w:color="auto"/>
              <w:right w:val="single" w:sz="4" w:space="0" w:color="auto"/>
            </w:tcBorders>
          </w:tcPr>
          <w:p w14:paraId="12831CDB" w14:textId="77777777" w:rsidR="00CE05B7" w:rsidRPr="00BB6E76" w:rsidRDefault="006A4383" w:rsidP="00FC69EE">
            <w:pPr>
              <w:pStyle w:val="Plattetekst"/>
              <w:rPr>
                <w:rFonts w:cs="Arial"/>
                <w:lang w:val="en-US"/>
              </w:rPr>
            </w:pPr>
            <w:r w:rsidRPr="00BB6E76">
              <w:rPr>
                <w:rFonts w:cs="Arial"/>
                <w:lang w:val="en-US"/>
              </w:rPr>
              <w:t>11-12-2023</w:t>
            </w:r>
          </w:p>
        </w:tc>
        <w:tc>
          <w:tcPr>
            <w:tcW w:w="1530" w:type="dxa"/>
            <w:tcBorders>
              <w:top w:val="single" w:sz="4" w:space="0" w:color="auto"/>
              <w:left w:val="single" w:sz="4" w:space="0" w:color="auto"/>
              <w:bottom w:val="single" w:sz="4" w:space="0" w:color="auto"/>
              <w:right w:val="single" w:sz="4" w:space="0" w:color="auto"/>
            </w:tcBorders>
          </w:tcPr>
          <w:p w14:paraId="4AF6B215" w14:textId="77777777" w:rsidR="00CE05B7" w:rsidRDefault="006A4383" w:rsidP="00FC69EE">
            <w:pPr>
              <w:pStyle w:val="Plattetekst"/>
              <w:rPr>
                <w:rFonts w:cs="Arial"/>
                <w:lang w:val="en-US"/>
              </w:rPr>
            </w:pPr>
            <w:r>
              <w:rPr>
                <w:rFonts w:cs="Arial"/>
                <w:lang w:val="en-US"/>
              </w:rPr>
              <w:t>U. Can</w:t>
            </w:r>
          </w:p>
        </w:tc>
        <w:tc>
          <w:tcPr>
            <w:tcW w:w="5490" w:type="dxa"/>
            <w:tcBorders>
              <w:top w:val="single" w:sz="4" w:space="0" w:color="auto"/>
              <w:left w:val="single" w:sz="4" w:space="0" w:color="auto"/>
              <w:bottom w:val="single" w:sz="4" w:space="0" w:color="auto"/>
              <w:right w:val="single" w:sz="4" w:space="0" w:color="auto"/>
            </w:tcBorders>
          </w:tcPr>
          <w:p w14:paraId="751AB621" w14:textId="4D18C7D5" w:rsidR="00CE05B7" w:rsidRPr="008E3AA4" w:rsidRDefault="00BB6E76" w:rsidP="00FC69EE">
            <w:pPr>
              <w:pStyle w:val="Plattetekst"/>
              <w:spacing w:line="280" w:lineRule="atLeast"/>
              <w:rPr>
                <w:rFonts w:cs="Arial"/>
                <w:highlight w:val="yellow"/>
                <w:lang w:val="en-US"/>
              </w:rPr>
            </w:pPr>
            <w:r w:rsidRPr="00BB6E76">
              <w:rPr>
                <w:rFonts w:cs="Arial"/>
                <w:lang w:val="en-US"/>
              </w:rPr>
              <w:t>Adjusted based on HLD v1.3</w:t>
            </w:r>
            <w:r w:rsidR="00EE0FEC">
              <w:rPr>
                <w:rFonts w:cs="Arial"/>
                <w:lang w:val="en-US"/>
              </w:rPr>
              <w:t xml:space="preserve"> and Req Tem</w:t>
            </w:r>
            <w:r w:rsidR="00942441">
              <w:rPr>
                <w:rFonts w:cs="Arial"/>
                <w:lang w:val="en-US"/>
              </w:rPr>
              <w:t xml:space="preserve">p </w:t>
            </w:r>
            <w:r w:rsidR="00764BD1">
              <w:rPr>
                <w:rFonts w:cs="Arial"/>
                <w:lang w:val="en-US"/>
              </w:rPr>
              <w:t>v</w:t>
            </w:r>
            <w:r w:rsidR="00942441">
              <w:rPr>
                <w:rFonts w:cs="Arial"/>
                <w:lang w:val="en-US"/>
              </w:rPr>
              <w:t>1.0</w:t>
            </w:r>
          </w:p>
        </w:tc>
      </w:tr>
      <w:tr w:rsidR="00CE05B7" w14:paraId="37CDA662" w14:textId="77777777" w:rsidTr="00FC69EE">
        <w:tc>
          <w:tcPr>
            <w:tcW w:w="1530" w:type="dxa"/>
            <w:tcBorders>
              <w:top w:val="single" w:sz="4" w:space="0" w:color="auto"/>
              <w:left w:val="single" w:sz="4" w:space="0" w:color="auto"/>
              <w:bottom w:val="single" w:sz="4" w:space="0" w:color="auto"/>
              <w:right w:val="single" w:sz="4" w:space="0" w:color="auto"/>
            </w:tcBorders>
          </w:tcPr>
          <w:p w14:paraId="0BE51BB1" w14:textId="77777777" w:rsidR="00CE05B7" w:rsidRDefault="00CE05B7" w:rsidP="00FC69EE">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6F641D14" w14:textId="77777777" w:rsidR="00CE05B7" w:rsidRDefault="00CE05B7" w:rsidP="00FC69EE">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6EBC88EA" w14:textId="77777777" w:rsidR="00CE05B7" w:rsidRDefault="00CE05B7" w:rsidP="00FC69EE">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51DD7490" w14:textId="77777777" w:rsidR="00CE05B7" w:rsidRPr="003441D8" w:rsidRDefault="00CE05B7" w:rsidP="00FC69EE">
            <w:pPr>
              <w:pStyle w:val="Plattetekst"/>
              <w:spacing w:line="280" w:lineRule="atLeast"/>
              <w:rPr>
                <w:rFonts w:cs="Arial"/>
                <w:highlight w:val="yellow"/>
                <w:lang w:val="en-US"/>
              </w:rPr>
            </w:pPr>
          </w:p>
        </w:tc>
      </w:tr>
    </w:tbl>
    <w:p w14:paraId="6774D0EB" w14:textId="77777777" w:rsidR="00CE05B7" w:rsidRDefault="00CE05B7" w:rsidP="00CE05B7">
      <w:pPr>
        <w:pStyle w:val="CvrLtrDetail"/>
      </w:pPr>
    </w:p>
    <w:p w14:paraId="077FC6FA" w14:textId="77777777" w:rsidR="00D43C04" w:rsidRDefault="00A425F9" w:rsidP="00774913">
      <w:pPr>
        <w:pStyle w:val="Kop1"/>
      </w:pPr>
      <w:bookmarkStart w:id="7" w:name="_Toc153196810"/>
      <w:r>
        <w:lastRenderedPageBreak/>
        <w:t>Application</w:t>
      </w:r>
      <w:r w:rsidR="00674F4D">
        <w:t xml:space="preserve"> Overview</w:t>
      </w:r>
      <w:bookmarkEnd w:id="7"/>
    </w:p>
    <w:p w14:paraId="4C01251C" w14:textId="77777777" w:rsidR="006524B3" w:rsidRDefault="003B14C7" w:rsidP="00CB7060">
      <w:pPr>
        <w:pStyle w:val="Kop2"/>
      </w:pPr>
      <w:bookmarkStart w:id="8" w:name="_Introduction"/>
      <w:bookmarkStart w:id="9" w:name="_Toc153196811"/>
      <w:bookmarkEnd w:id="1"/>
      <w:bookmarkEnd w:id="8"/>
      <w:r>
        <w:t>Introduction</w:t>
      </w:r>
      <w:bookmarkEnd w:id="9"/>
      <w:r>
        <w:t xml:space="preserve"> </w:t>
      </w:r>
    </w:p>
    <w:p w14:paraId="62F9772A" w14:textId="77777777" w:rsidR="00FC3B14" w:rsidRDefault="00FC3B14" w:rsidP="00FC3B14">
      <w:pPr>
        <w:pStyle w:val="BodyText"/>
        <w:rPr>
          <w:color w:val="auto"/>
          <w:lang w:val="en-US"/>
        </w:rPr>
      </w:pPr>
      <w:r w:rsidRPr="006139E4">
        <w:rPr>
          <w:color w:val="auto"/>
        </w:rPr>
        <w:t>VFV (</w:t>
      </w:r>
      <w:proofErr w:type="spellStart"/>
      <w:r w:rsidRPr="006139E4">
        <w:rPr>
          <w:color w:val="auto"/>
        </w:rPr>
        <w:t>Excasso</w:t>
      </w:r>
      <w:proofErr w:type="spellEnd"/>
      <w:r w:rsidRPr="006139E4">
        <w:rPr>
          <w:color w:val="auto"/>
        </w:rPr>
        <w:t xml:space="preserve">); </w:t>
      </w:r>
      <w:proofErr w:type="spellStart"/>
      <w:r w:rsidRPr="006139E4">
        <w:rPr>
          <w:color w:val="auto"/>
          <w:lang w:val="en-US"/>
        </w:rPr>
        <w:t>Excasso</w:t>
      </w:r>
      <w:proofErr w:type="spellEnd"/>
      <w:r w:rsidRPr="006139E4">
        <w:rPr>
          <w:color w:val="auto"/>
          <w:lang w:val="en-US"/>
        </w:rPr>
        <w:t xml:space="preserve"> </w:t>
      </w:r>
      <w:r>
        <w:rPr>
          <w:color w:val="auto"/>
          <w:lang w:val="en-US"/>
        </w:rPr>
        <w:t xml:space="preserve">Complex </w:t>
      </w:r>
      <w:r w:rsidRPr="006139E4">
        <w:rPr>
          <w:color w:val="auto"/>
          <w:lang w:val="en-US"/>
        </w:rPr>
        <w:t>consists of several subsyste</w:t>
      </w:r>
      <w:r>
        <w:rPr>
          <w:color w:val="auto"/>
          <w:lang w:val="en-US"/>
        </w:rPr>
        <w:t>ms that perform specific tasks, which can be found in paragraph 2.1.</w:t>
      </w:r>
    </w:p>
    <w:p w14:paraId="175D77DA" w14:textId="77777777" w:rsidR="00FC3B14" w:rsidRDefault="00FC3B14" w:rsidP="00FC3B14">
      <w:pPr>
        <w:pStyle w:val="BodyText"/>
        <w:rPr>
          <w:color w:val="auto"/>
          <w:lang w:val="en-US"/>
        </w:rPr>
      </w:pPr>
      <w:r w:rsidRPr="006139E4">
        <w:rPr>
          <w:iCs/>
          <w:color w:val="auto"/>
          <w:lang w:val="en-US"/>
        </w:rPr>
        <w:t>Gross/Net systems</w:t>
      </w:r>
      <w:r w:rsidRPr="006139E4">
        <w:rPr>
          <w:color w:val="auto"/>
          <w:lang w:val="en-US"/>
        </w:rPr>
        <w:t xml:space="preserve">: The </w:t>
      </w:r>
      <w:proofErr w:type="spellStart"/>
      <w:r w:rsidRPr="006139E4">
        <w:rPr>
          <w:color w:val="auto"/>
          <w:lang w:val="en-US"/>
        </w:rPr>
        <w:t>excasso</w:t>
      </w:r>
      <w:proofErr w:type="spellEnd"/>
      <w:r w:rsidRPr="006139E4">
        <w:rPr>
          <w:color w:val="auto"/>
          <w:lang w:val="en-US"/>
        </w:rPr>
        <w:t xml:space="preserve"> application processes all Gross and Net requests from several claiming systems into a ´</w:t>
      </w:r>
      <w:proofErr w:type="spellStart"/>
      <w:r w:rsidRPr="006139E4">
        <w:rPr>
          <w:color w:val="auto"/>
          <w:lang w:val="en-US"/>
        </w:rPr>
        <w:t>rekening</w:t>
      </w:r>
      <w:proofErr w:type="spellEnd"/>
      <w:r w:rsidRPr="006139E4">
        <w:rPr>
          <w:color w:val="auto"/>
          <w:lang w:val="en-US"/>
        </w:rPr>
        <w:t xml:space="preserve"> courant´ claim or payments. Built-in functionalities are able to handle the financial functionalities automatically</w:t>
      </w:r>
      <w:r>
        <w:rPr>
          <w:color w:val="auto"/>
          <w:lang w:val="en-US"/>
        </w:rPr>
        <w:t>.</w:t>
      </w:r>
    </w:p>
    <w:p w14:paraId="77CBA7C1" w14:textId="77777777" w:rsidR="00FC3B14" w:rsidRDefault="00FC3B14" w:rsidP="00FC3B14">
      <w:pPr>
        <w:pStyle w:val="BodyText"/>
        <w:rPr>
          <w:color w:val="auto"/>
          <w:lang w:val="en-US"/>
        </w:rPr>
      </w:pPr>
      <w:r w:rsidRPr="006139E4">
        <w:rPr>
          <w:iCs/>
          <w:color w:val="auto"/>
          <w:lang w:val="en-US"/>
        </w:rPr>
        <w:t>Claims (´</w:t>
      </w:r>
      <w:proofErr w:type="spellStart"/>
      <w:r w:rsidRPr="006139E4">
        <w:rPr>
          <w:iCs/>
          <w:color w:val="auto"/>
          <w:lang w:val="en-US"/>
        </w:rPr>
        <w:t>Invorderingen</w:t>
      </w:r>
      <w:proofErr w:type="spellEnd"/>
      <w:r w:rsidRPr="006139E4">
        <w:rPr>
          <w:iCs/>
          <w:color w:val="auto"/>
          <w:lang w:val="en-US"/>
        </w:rPr>
        <w:t>´</w:t>
      </w:r>
      <w:r>
        <w:rPr>
          <w:iCs/>
          <w:color w:val="auto"/>
          <w:lang w:val="en-US"/>
        </w:rPr>
        <w:t xml:space="preserve"> or INV</w:t>
      </w:r>
      <w:r w:rsidRPr="006139E4">
        <w:rPr>
          <w:iCs/>
          <w:color w:val="auto"/>
          <w:lang w:val="en-US"/>
        </w:rPr>
        <w:t>)</w:t>
      </w:r>
      <w:r w:rsidRPr="006139E4">
        <w:rPr>
          <w:color w:val="auto"/>
          <w:lang w:val="en-US"/>
        </w:rPr>
        <w:t>: Registers internal and external claims (claims by third parties)</w:t>
      </w:r>
      <w:r>
        <w:rPr>
          <w:color w:val="auto"/>
          <w:lang w:val="en-US"/>
        </w:rPr>
        <w:t>.</w:t>
      </w:r>
      <w:r w:rsidRPr="006139E4">
        <w:rPr>
          <w:color w:val="auto"/>
          <w:lang w:val="en-US"/>
        </w:rPr>
        <w:t xml:space="preserve"> </w:t>
      </w:r>
    </w:p>
    <w:p w14:paraId="5AEF94D7" w14:textId="77777777" w:rsidR="00FC3B14" w:rsidRDefault="00FC3B14" w:rsidP="00FC3B14">
      <w:pPr>
        <w:pStyle w:val="BodyText"/>
        <w:rPr>
          <w:color w:val="auto"/>
          <w:lang w:val="en-US"/>
        </w:rPr>
      </w:pPr>
      <w:r w:rsidRPr="006139E4">
        <w:rPr>
          <w:iCs/>
          <w:color w:val="auto"/>
          <w:lang w:val="en-US"/>
        </w:rPr>
        <w:t xml:space="preserve">RPO (´Regio </w:t>
      </w:r>
      <w:proofErr w:type="spellStart"/>
      <w:r w:rsidRPr="006139E4">
        <w:rPr>
          <w:iCs/>
          <w:color w:val="auto"/>
          <w:lang w:val="en-US"/>
        </w:rPr>
        <w:t>Personeel</w:t>
      </w:r>
      <w:proofErr w:type="spellEnd"/>
      <w:r w:rsidRPr="006139E4">
        <w:rPr>
          <w:iCs/>
          <w:color w:val="auto"/>
          <w:lang w:val="en-US"/>
        </w:rPr>
        <w:t xml:space="preserve"> en </w:t>
      </w:r>
      <w:proofErr w:type="spellStart"/>
      <w:r w:rsidRPr="006139E4">
        <w:rPr>
          <w:iCs/>
          <w:color w:val="auto"/>
          <w:lang w:val="en-US"/>
        </w:rPr>
        <w:t>Organisatie</w:t>
      </w:r>
      <w:proofErr w:type="spellEnd"/>
      <w:r w:rsidRPr="006139E4">
        <w:rPr>
          <w:iCs/>
          <w:color w:val="auto"/>
          <w:lang w:val="en-US"/>
        </w:rPr>
        <w:t>´)</w:t>
      </w:r>
      <w:r w:rsidRPr="006139E4">
        <w:rPr>
          <w:color w:val="auto"/>
          <w:lang w:val="en-US"/>
        </w:rPr>
        <w:t xml:space="preserve">: Records the </w:t>
      </w:r>
      <w:r w:rsidRPr="006139E4">
        <w:rPr>
          <w:color w:val="auto"/>
        </w:rPr>
        <w:t>organisation</w:t>
      </w:r>
      <w:r w:rsidRPr="006139E4">
        <w:rPr>
          <w:color w:val="auto"/>
          <w:lang w:val="en-US"/>
        </w:rPr>
        <w:t xml:space="preserve"> diagrams and officials</w:t>
      </w:r>
      <w:r>
        <w:rPr>
          <w:color w:val="auto"/>
          <w:lang w:val="en-US"/>
        </w:rPr>
        <w:t>.</w:t>
      </w:r>
    </w:p>
    <w:p w14:paraId="342DF484" w14:textId="77777777" w:rsidR="00FC3B14" w:rsidRDefault="00FC3B14" w:rsidP="00FC3B14">
      <w:pPr>
        <w:pStyle w:val="BodyText"/>
        <w:rPr>
          <w:color w:val="auto"/>
          <w:lang w:val="en-US"/>
        </w:rPr>
      </w:pPr>
      <w:r w:rsidRPr="006139E4">
        <w:rPr>
          <w:iCs/>
          <w:color w:val="auto"/>
          <w:lang w:val="en-US"/>
        </w:rPr>
        <w:t>GEM (´</w:t>
      </w:r>
      <w:proofErr w:type="spellStart"/>
      <w:r w:rsidRPr="006139E4">
        <w:rPr>
          <w:iCs/>
          <w:color w:val="auto"/>
          <w:lang w:val="en-US"/>
        </w:rPr>
        <w:t>Gemeenschappelijke</w:t>
      </w:r>
      <w:proofErr w:type="spellEnd"/>
      <w:r w:rsidRPr="006139E4">
        <w:rPr>
          <w:iCs/>
          <w:color w:val="auto"/>
          <w:lang w:val="en-US"/>
        </w:rPr>
        <w:t xml:space="preserve"> </w:t>
      </w:r>
      <w:proofErr w:type="spellStart"/>
      <w:r w:rsidRPr="006139E4">
        <w:rPr>
          <w:iCs/>
          <w:color w:val="auto"/>
          <w:lang w:val="en-US"/>
        </w:rPr>
        <w:t>fiscale</w:t>
      </w:r>
      <w:proofErr w:type="spellEnd"/>
      <w:r w:rsidRPr="006139E4">
        <w:rPr>
          <w:iCs/>
          <w:color w:val="auto"/>
          <w:lang w:val="en-US"/>
        </w:rPr>
        <w:t xml:space="preserve"> </w:t>
      </w:r>
      <w:proofErr w:type="spellStart"/>
      <w:r w:rsidRPr="006139E4">
        <w:rPr>
          <w:iCs/>
          <w:color w:val="auto"/>
          <w:lang w:val="en-US"/>
        </w:rPr>
        <w:t>persoonsgegevens</w:t>
      </w:r>
      <w:proofErr w:type="spellEnd"/>
      <w:r w:rsidRPr="006139E4">
        <w:rPr>
          <w:iCs/>
          <w:color w:val="auto"/>
          <w:lang w:val="en-US"/>
        </w:rPr>
        <w:t>´):</w:t>
      </w:r>
      <w:r w:rsidRPr="006139E4">
        <w:rPr>
          <w:color w:val="auto"/>
          <w:lang w:val="en-US"/>
        </w:rPr>
        <w:t xml:space="preserve"> Stores fiscal details which are consulted and used for verification of each payment</w:t>
      </w:r>
      <w:r>
        <w:rPr>
          <w:color w:val="auto"/>
          <w:lang w:val="en-US"/>
        </w:rPr>
        <w:t>.</w:t>
      </w:r>
    </w:p>
    <w:p w14:paraId="620A41D2" w14:textId="77777777" w:rsidR="00FC3B14" w:rsidRDefault="00FC3B14" w:rsidP="00FC3B14">
      <w:pPr>
        <w:pStyle w:val="BodyText"/>
        <w:rPr>
          <w:color w:val="auto"/>
          <w:lang w:val="en-US"/>
        </w:rPr>
      </w:pPr>
      <w:r w:rsidRPr="006139E4">
        <w:rPr>
          <w:iCs/>
          <w:color w:val="auto"/>
          <w:lang w:val="en-US"/>
        </w:rPr>
        <w:t>EBH (´</w:t>
      </w:r>
      <w:proofErr w:type="spellStart"/>
      <w:r w:rsidRPr="006139E4">
        <w:rPr>
          <w:iCs/>
          <w:color w:val="auto"/>
          <w:lang w:val="en-US"/>
        </w:rPr>
        <w:t>Excasso</w:t>
      </w:r>
      <w:proofErr w:type="spellEnd"/>
      <w:r w:rsidRPr="006139E4">
        <w:rPr>
          <w:iCs/>
          <w:color w:val="auto"/>
          <w:lang w:val="en-US"/>
        </w:rPr>
        <w:t xml:space="preserve"> </w:t>
      </w:r>
      <w:proofErr w:type="spellStart"/>
      <w:r w:rsidRPr="006139E4">
        <w:rPr>
          <w:iCs/>
          <w:color w:val="auto"/>
          <w:lang w:val="en-US"/>
        </w:rPr>
        <w:t>Boekhouding</w:t>
      </w:r>
      <w:proofErr w:type="spellEnd"/>
      <w:r w:rsidRPr="006139E4">
        <w:rPr>
          <w:iCs/>
          <w:color w:val="auto"/>
          <w:lang w:val="en-US"/>
        </w:rPr>
        <w:t>´)</w:t>
      </w:r>
      <w:r w:rsidRPr="006139E4">
        <w:rPr>
          <w:color w:val="auto"/>
          <w:lang w:val="en-US"/>
        </w:rPr>
        <w:t>: Contains and maintains the definitions of journal entries. EBH receives booking rules from the various subsystems and translates these to journal entries which are transferred to the financial administration (PeopleSoft)</w:t>
      </w:r>
      <w:r>
        <w:rPr>
          <w:color w:val="auto"/>
          <w:lang w:val="en-US"/>
        </w:rPr>
        <w:t>.</w:t>
      </w:r>
    </w:p>
    <w:p w14:paraId="3E8BF546" w14:textId="77777777" w:rsidR="00FC3B14" w:rsidRDefault="00FC3B14" w:rsidP="00FC3B14">
      <w:pPr>
        <w:pStyle w:val="BodyText"/>
        <w:rPr>
          <w:color w:val="auto"/>
          <w:lang w:val="en-US"/>
        </w:rPr>
      </w:pPr>
      <w:r w:rsidRPr="006139E4">
        <w:rPr>
          <w:iCs/>
          <w:color w:val="auto"/>
          <w:lang w:val="en-US"/>
        </w:rPr>
        <w:t>BSU (´</w:t>
      </w:r>
      <w:proofErr w:type="spellStart"/>
      <w:r w:rsidRPr="006139E4">
        <w:rPr>
          <w:iCs/>
          <w:color w:val="auto"/>
          <w:lang w:val="en-US"/>
        </w:rPr>
        <w:t>Betaling</w:t>
      </w:r>
      <w:proofErr w:type="spellEnd"/>
      <w:r w:rsidRPr="006139E4">
        <w:rPr>
          <w:iCs/>
          <w:color w:val="auto"/>
          <w:lang w:val="en-US"/>
        </w:rPr>
        <w:t xml:space="preserve"> </w:t>
      </w:r>
      <w:proofErr w:type="spellStart"/>
      <w:r w:rsidRPr="006139E4">
        <w:rPr>
          <w:iCs/>
          <w:color w:val="auto"/>
          <w:lang w:val="en-US"/>
        </w:rPr>
        <w:t>Systeem</w:t>
      </w:r>
      <w:proofErr w:type="spellEnd"/>
      <w:r w:rsidRPr="006139E4">
        <w:rPr>
          <w:iCs/>
          <w:color w:val="auto"/>
          <w:lang w:val="en-US"/>
        </w:rPr>
        <w:t xml:space="preserve"> UWV </w:t>
      </w:r>
      <w:proofErr w:type="spellStart"/>
      <w:r w:rsidRPr="006139E4">
        <w:rPr>
          <w:iCs/>
          <w:color w:val="auto"/>
          <w:lang w:val="en-US"/>
        </w:rPr>
        <w:t>Bouwnijverheid</w:t>
      </w:r>
      <w:proofErr w:type="spellEnd"/>
      <w:r w:rsidRPr="006139E4">
        <w:rPr>
          <w:iCs/>
          <w:color w:val="auto"/>
          <w:lang w:val="en-US"/>
        </w:rPr>
        <w:t>´)</w:t>
      </w:r>
      <w:r w:rsidRPr="006139E4">
        <w:rPr>
          <w:color w:val="auto"/>
          <w:lang w:val="en-US"/>
        </w:rPr>
        <w:t>: Automated, daily payments to insured or third parties</w:t>
      </w:r>
      <w:r>
        <w:rPr>
          <w:color w:val="auto"/>
          <w:lang w:val="en-US"/>
        </w:rPr>
        <w:t>.</w:t>
      </w:r>
      <w:r w:rsidRPr="006139E4">
        <w:rPr>
          <w:color w:val="auto"/>
          <w:lang w:val="en-US"/>
        </w:rPr>
        <w:t xml:space="preserve"> </w:t>
      </w:r>
    </w:p>
    <w:p w14:paraId="1A4D4C0F" w14:textId="77777777" w:rsidR="00FC3B14" w:rsidRDefault="00FC3B14" w:rsidP="00FC3B14">
      <w:pPr>
        <w:pStyle w:val="BodyText"/>
        <w:rPr>
          <w:color w:val="FF0000"/>
          <w:lang w:val="en-US"/>
        </w:rPr>
      </w:pPr>
      <w:r w:rsidRPr="006139E4">
        <w:rPr>
          <w:iCs/>
          <w:color w:val="auto"/>
          <w:lang w:val="en-US"/>
        </w:rPr>
        <w:t xml:space="preserve">ALIS (´Algemeen </w:t>
      </w:r>
      <w:proofErr w:type="spellStart"/>
      <w:r w:rsidRPr="006139E4">
        <w:rPr>
          <w:iCs/>
          <w:color w:val="auto"/>
          <w:lang w:val="en-US"/>
        </w:rPr>
        <w:t>Loonbelasting</w:t>
      </w:r>
      <w:proofErr w:type="spellEnd"/>
      <w:r w:rsidRPr="006139E4">
        <w:rPr>
          <w:iCs/>
          <w:color w:val="auto"/>
          <w:lang w:val="en-US"/>
        </w:rPr>
        <w:t xml:space="preserve"> </w:t>
      </w:r>
      <w:proofErr w:type="spellStart"/>
      <w:r w:rsidRPr="006139E4">
        <w:rPr>
          <w:iCs/>
          <w:color w:val="auto"/>
          <w:lang w:val="en-US"/>
        </w:rPr>
        <w:t>InformatieSysteem</w:t>
      </w:r>
      <w:proofErr w:type="spellEnd"/>
      <w:r w:rsidRPr="006139E4">
        <w:rPr>
          <w:iCs/>
          <w:color w:val="auto"/>
          <w:lang w:val="en-US"/>
        </w:rPr>
        <w:t>´)</w:t>
      </w:r>
      <w:r w:rsidRPr="006139E4">
        <w:rPr>
          <w:color w:val="auto"/>
          <w:lang w:val="en-US"/>
        </w:rPr>
        <w:t>: Performs the fiscal information provision to the tax company.</w:t>
      </w:r>
      <w:r>
        <w:rPr>
          <w:color w:val="FF0000"/>
          <w:lang w:val="en-US"/>
        </w:rPr>
        <w:t xml:space="preserve"> </w:t>
      </w:r>
    </w:p>
    <w:p w14:paraId="226B95D2" w14:textId="77777777" w:rsidR="00FC3B14" w:rsidRPr="00673B0F" w:rsidRDefault="00FC3B14" w:rsidP="00FC3B14">
      <w:pPr>
        <w:pStyle w:val="BodyText"/>
        <w:rPr>
          <w:color w:val="auto"/>
          <w:lang w:val="en-US"/>
        </w:rPr>
      </w:pPr>
      <w:r w:rsidRPr="00673B0F">
        <w:rPr>
          <w:color w:val="auto"/>
          <w:lang w:val="en-US"/>
        </w:rPr>
        <w:t xml:space="preserve">SBS &amp; OBS (replacing the current FBS application). SBS is an application designed to mutate the control tables for </w:t>
      </w:r>
      <w:proofErr w:type="spellStart"/>
      <w:r w:rsidRPr="00673B0F">
        <w:rPr>
          <w:color w:val="auto"/>
          <w:lang w:val="en-US"/>
        </w:rPr>
        <w:t>Excasso</w:t>
      </w:r>
      <w:proofErr w:type="spellEnd"/>
      <w:r w:rsidRPr="00673B0F">
        <w:rPr>
          <w:color w:val="auto"/>
          <w:lang w:val="en-US"/>
        </w:rPr>
        <w:t xml:space="preserve"> in all domains (OTAP). OBS is an application designed to mutate the other tables for </w:t>
      </w:r>
      <w:proofErr w:type="spellStart"/>
      <w:r w:rsidRPr="00673B0F">
        <w:rPr>
          <w:color w:val="auto"/>
          <w:lang w:val="en-US"/>
        </w:rPr>
        <w:t>Excasso</w:t>
      </w:r>
      <w:proofErr w:type="spellEnd"/>
      <w:r w:rsidRPr="00673B0F">
        <w:rPr>
          <w:color w:val="auto"/>
          <w:lang w:val="en-US"/>
        </w:rPr>
        <w:t xml:space="preserve"> in their respected domain only.</w:t>
      </w:r>
    </w:p>
    <w:p w14:paraId="145F5FE0" w14:textId="77777777" w:rsidR="00096A81" w:rsidRPr="00FC3B14" w:rsidRDefault="00096A81" w:rsidP="00096A81">
      <w:pPr>
        <w:pStyle w:val="BodyText"/>
        <w:rPr>
          <w:lang w:val="en-US"/>
        </w:rPr>
      </w:pPr>
    </w:p>
    <w:p w14:paraId="29EDCBE6" w14:textId="77777777" w:rsidR="00096A81" w:rsidRDefault="00096A81" w:rsidP="00096A81">
      <w:pPr>
        <w:pStyle w:val="Kop2"/>
      </w:pPr>
      <w:bookmarkStart w:id="10" w:name="_Scope_of_the"/>
      <w:bookmarkStart w:id="11" w:name="_Toc153196812"/>
      <w:bookmarkEnd w:id="10"/>
      <w:r>
        <w:t>Scope of the desired change</w:t>
      </w:r>
      <w:bookmarkEnd w:id="11"/>
    </w:p>
    <w:p w14:paraId="22B400E3" w14:textId="77777777" w:rsidR="00166FE0" w:rsidRPr="00166FE0" w:rsidRDefault="00A242C9" w:rsidP="00166FE0">
      <w:pPr>
        <w:pStyle w:val="BodyText"/>
      </w:pPr>
      <w:r>
        <w:rPr>
          <w:color w:val="FF0000"/>
        </w:rPr>
        <w:t>Please insert a clear description of the desired change</w:t>
      </w:r>
    </w:p>
    <w:p w14:paraId="6E92BF22" w14:textId="77777777" w:rsidR="00C251C9" w:rsidRDefault="005C6759" w:rsidP="00C251C9">
      <w:pPr>
        <w:pStyle w:val="Kop2"/>
      </w:pPr>
      <w:bookmarkStart w:id="12" w:name="_Application_use_cases"/>
      <w:bookmarkStart w:id="13" w:name="_Toc153196813"/>
      <w:bookmarkEnd w:id="12"/>
      <w:r>
        <w:t>Ap</w:t>
      </w:r>
      <w:r w:rsidR="00924819">
        <w:t>plication use cases</w:t>
      </w:r>
      <w:bookmarkEnd w:id="13"/>
    </w:p>
    <w:p w14:paraId="0EBB5DD0" w14:textId="77777777" w:rsidR="00166FE0" w:rsidRPr="00FC3B14" w:rsidRDefault="00FC3B14" w:rsidP="00166FE0">
      <w:pPr>
        <w:pStyle w:val="BodyText"/>
        <w:rPr>
          <w:color w:val="auto"/>
        </w:rPr>
      </w:pPr>
      <w:r w:rsidRPr="00E8200E">
        <w:rPr>
          <w:color w:val="auto"/>
        </w:rPr>
        <w:t xml:space="preserve">Application use cases are </w:t>
      </w:r>
      <w:r>
        <w:rPr>
          <w:color w:val="auto"/>
        </w:rPr>
        <w:t>defined in 1.1.</w:t>
      </w:r>
    </w:p>
    <w:p w14:paraId="450A9BC0" w14:textId="77777777" w:rsidR="008211FB" w:rsidRPr="008211FB" w:rsidRDefault="008211FB" w:rsidP="008211FB">
      <w:pPr>
        <w:pStyle w:val="Kop2"/>
      </w:pPr>
      <w:bookmarkStart w:id="14" w:name="_Toc153196814"/>
      <w:r>
        <w:t>Out of scope</w:t>
      </w:r>
      <w:bookmarkEnd w:id="14"/>
    </w:p>
    <w:p w14:paraId="4305EE84" w14:textId="77777777" w:rsidR="00FC3B14" w:rsidRDefault="00FC3B14" w:rsidP="00FC3B14">
      <w:bookmarkStart w:id="15" w:name="_Toc143504392"/>
      <w:bookmarkStart w:id="16" w:name="_Out_of_Scope"/>
      <w:bookmarkStart w:id="17" w:name="_Toc143504393"/>
      <w:bookmarkStart w:id="18" w:name="_Toc143001182"/>
      <w:bookmarkStart w:id="19" w:name="_Toc143504394"/>
      <w:bookmarkStart w:id="20" w:name="_Toc143001183"/>
      <w:bookmarkStart w:id="21" w:name="_Toc143504395"/>
      <w:bookmarkStart w:id="22" w:name="_Toc143001184"/>
      <w:bookmarkStart w:id="23" w:name="_Toc143504396"/>
      <w:bookmarkStart w:id="24" w:name="_Toc143504397"/>
      <w:bookmarkEnd w:id="15"/>
      <w:bookmarkEnd w:id="16"/>
      <w:bookmarkEnd w:id="17"/>
      <w:bookmarkEnd w:id="18"/>
      <w:bookmarkEnd w:id="19"/>
      <w:bookmarkEnd w:id="20"/>
      <w:bookmarkEnd w:id="21"/>
      <w:bookmarkEnd w:id="22"/>
      <w:bookmarkEnd w:id="23"/>
      <w:bookmarkEnd w:id="24"/>
      <w:r w:rsidRPr="10B591C3">
        <w:rPr>
          <w:rFonts w:eastAsia="Arial" w:cs="Arial"/>
          <w:color w:val="000000" w:themeColor="text1"/>
          <w:szCs w:val="22"/>
        </w:rPr>
        <w:t>All components that belong to the UWV Office Infrastructure such as workstations, web browsers</w:t>
      </w:r>
      <w:r>
        <w:rPr>
          <w:rFonts w:eastAsia="Arial" w:cs="Arial"/>
          <w:color w:val="000000" w:themeColor="text1"/>
          <w:szCs w:val="22"/>
        </w:rPr>
        <w:t xml:space="preserve"> </w:t>
      </w:r>
      <w:r w:rsidRPr="10B591C3">
        <w:rPr>
          <w:rFonts w:eastAsia="Arial" w:cs="Arial"/>
          <w:color w:val="000000" w:themeColor="text1"/>
          <w:szCs w:val="22"/>
        </w:rPr>
        <w:t>are out of scope.</w:t>
      </w:r>
      <w:r>
        <w:t xml:space="preserve"> </w:t>
      </w:r>
    </w:p>
    <w:p w14:paraId="559C08A8" w14:textId="77777777" w:rsidR="00696D03" w:rsidRDefault="00696D03" w:rsidP="00DF0DFF"/>
    <w:p w14:paraId="5E04F28A" w14:textId="77777777" w:rsidR="00D7423E" w:rsidRPr="00DF0DFF" w:rsidRDefault="00275C92">
      <w:pPr>
        <w:pStyle w:val="Kop1"/>
        <w:rPr>
          <w:lang w:val="en-US"/>
        </w:rPr>
      </w:pPr>
      <w:bookmarkStart w:id="25" w:name="_Toc153196815"/>
      <w:r w:rsidRPr="00DF0DFF">
        <w:lastRenderedPageBreak/>
        <w:t>Architectur</w:t>
      </w:r>
      <w:r w:rsidR="00F02C43" w:rsidRPr="00DF0DFF">
        <w:t>e</w:t>
      </w:r>
      <w:bookmarkEnd w:id="25"/>
    </w:p>
    <w:p w14:paraId="7ED98C58" w14:textId="77777777" w:rsidR="00936A59" w:rsidRDefault="005D5DB1" w:rsidP="005D5DB1">
      <w:pPr>
        <w:pStyle w:val="Kop2"/>
      </w:pPr>
      <w:bookmarkStart w:id="26" w:name="_Conceptual"/>
      <w:bookmarkStart w:id="27" w:name="_Toc153196816"/>
      <w:bookmarkEnd w:id="26"/>
      <w:r>
        <w:t>Conceptual</w:t>
      </w:r>
      <w:bookmarkEnd w:id="27"/>
    </w:p>
    <w:p w14:paraId="7AEA019A" w14:textId="77777777" w:rsidR="00E92C79" w:rsidRDefault="00FC3B14" w:rsidP="005D5DB1">
      <w:pPr>
        <w:pStyle w:val="BodyText"/>
      </w:pPr>
      <w:r>
        <w:rPr>
          <w:noProof/>
          <w:sz w:val="20"/>
          <w:lang w:val="nl-NL" w:eastAsia="nl-NL" w:bidi="ar-SA"/>
        </w:rPr>
        <w:drawing>
          <wp:inline distT="0" distB="0" distL="0" distR="0" wp14:anchorId="76A0C427" wp14:editId="2662685A">
            <wp:extent cx="5600700" cy="377082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600700" cy="3770824"/>
                    </a:xfrm>
                    <a:prstGeom prst="rect">
                      <a:avLst/>
                    </a:prstGeom>
                    <a:noFill/>
                    <a:ln>
                      <a:noFill/>
                    </a:ln>
                  </pic:spPr>
                </pic:pic>
              </a:graphicData>
            </a:graphic>
          </wp:inline>
        </w:drawing>
      </w:r>
    </w:p>
    <w:p w14:paraId="7E4C780A" w14:textId="77777777" w:rsidR="00D7423E" w:rsidRDefault="008E63BB">
      <w:pPr>
        <w:pStyle w:val="Kop2"/>
      </w:pPr>
      <w:bookmarkStart w:id="28" w:name="_Context_diagram"/>
      <w:bookmarkStart w:id="29" w:name="_Toc153196817"/>
      <w:bookmarkEnd w:id="28"/>
      <w:r>
        <w:lastRenderedPageBreak/>
        <w:t>Context</w:t>
      </w:r>
      <w:r w:rsidR="00275C92">
        <w:t xml:space="preserve"> </w:t>
      </w:r>
      <w:r w:rsidR="00F770FF">
        <w:t>d</w:t>
      </w:r>
      <w:r w:rsidR="00BB03F9">
        <w:t>iagram</w:t>
      </w:r>
      <w:bookmarkEnd w:id="29"/>
    </w:p>
    <w:p w14:paraId="56A604A7" w14:textId="77777777" w:rsidR="00FC3B14" w:rsidRPr="00FC3B14" w:rsidRDefault="006A4383" w:rsidP="00FC3B14">
      <w:pPr>
        <w:pStyle w:val="BodyText"/>
      </w:pPr>
      <w:r>
        <w:rPr>
          <w:noProof/>
          <w:highlight w:val="cyan"/>
          <w:lang w:val="nl-NL" w:eastAsia="nl-NL" w:bidi="ar-SA"/>
        </w:rPr>
        <w:drawing>
          <wp:inline distT="0" distB="0" distL="0" distR="0" wp14:anchorId="1637BE6E" wp14:editId="73914073">
            <wp:extent cx="5600700" cy="5324475"/>
            <wp:effectExtent l="0" t="0" r="0" b="9525"/>
            <wp:docPr id="1" name="Afbeelding 1" descr="ex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5324475"/>
                    </a:xfrm>
                    <a:prstGeom prst="rect">
                      <a:avLst/>
                    </a:prstGeom>
                    <a:noFill/>
                    <a:ln>
                      <a:noFill/>
                    </a:ln>
                  </pic:spPr>
                </pic:pic>
              </a:graphicData>
            </a:graphic>
          </wp:inline>
        </w:drawing>
      </w:r>
    </w:p>
    <w:p w14:paraId="3A0D5F99" w14:textId="77777777" w:rsidR="000A298F" w:rsidRDefault="000A298F">
      <w:pPr>
        <w:spacing w:after="160" w:line="259" w:lineRule="auto"/>
        <w:rPr>
          <w:highlight w:val="cyan"/>
        </w:rPr>
      </w:pPr>
      <w:r>
        <w:rPr>
          <w:highlight w:val="cyan"/>
        </w:rPr>
        <w:br w:type="page"/>
      </w:r>
    </w:p>
    <w:p w14:paraId="2E193DC2" w14:textId="77777777" w:rsidR="00B942E0" w:rsidRDefault="00B942E0" w:rsidP="00E6093A">
      <w:pPr>
        <w:pStyle w:val="Kop3"/>
        <w:tabs>
          <w:tab w:val="left" w:pos="810"/>
        </w:tabs>
        <w:ind w:left="8370" w:hanging="8370"/>
      </w:pPr>
      <w:bookmarkStart w:id="30" w:name="_External_entities"/>
      <w:bookmarkEnd w:id="30"/>
      <w:r>
        <w:lastRenderedPageBreak/>
        <w:t xml:space="preserve">External </w:t>
      </w:r>
      <w:r w:rsidR="00F770FF">
        <w:t>e</w:t>
      </w:r>
      <w:r>
        <w:t>ntities</w:t>
      </w:r>
    </w:p>
    <w:p w14:paraId="196318C4" w14:textId="77777777" w:rsidR="00FC3B14" w:rsidRPr="00A67A5D" w:rsidRDefault="00FC3B14" w:rsidP="00A67A5D">
      <w:pPr>
        <w:pStyle w:val="Kop4"/>
      </w:pPr>
      <w:r w:rsidRPr="00A67A5D">
        <w:t>UWV User</w:t>
      </w:r>
    </w:p>
    <w:tbl>
      <w:tblPr>
        <w:tblW w:w="5344" w:type="pct"/>
        <w:tblLook w:val="0000" w:firstRow="0" w:lastRow="0" w:firstColumn="0" w:lastColumn="0" w:noHBand="0" w:noVBand="0"/>
      </w:tblPr>
      <w:tblGrid>
        <w:gridCol w:w="3033"/>
        <w:gridCol w:w="6362"/>
      </w:tblGrid>
      <w:tr w:rsidR="00FC3B14" w:rsidRPr="008044BD" w14:paraId="333D578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9B9D027"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8731D71" w14:textId="77777777" w:rsidR="00FC3B14" w:rsidRPr="00A2778B" w:rsidRDefault="00FC3B14" w:rsidP="00FC3B14">
            <w:pPr>
              <w:pStyle w:val="TableText0"/>
              <w:keepNext/>
              <w:keepLines/>
              <w:rPr>
                <w:rFonts w:ascii="Arial" w:hAnsi="Arial" w:cs="Arial"/>
                <w:highlight w:val="yellow"/>
              </w:rPr>
            </w:pPr>
            <w:r w:rsidRPr="00A2778B">
              <w:rPr>
                <w:rFonts w:ascii="Arial" w:hAnsi="Arial" w:cs="Arial"/>
              </w:rPr>
              <w:t xml:space="preserve">End users of the </w:t>
            </w:r>
            <w:proofErr w:type="spellStart"/>
            <w:r>
              <w:rPr>
                <w:rFonts w:ascii="Arial" w:hAnsi="Arial" w:cs="Arial"/>
              </w:rPr>
              <w:t>Excasso</w:t>
            </w:r>
            <w:proofErr w:type="spellEnd"/>
            <w:r>
              <w:rPr>
                <w:rFonts w:ascii="Arial" w:hAnsi="Arial" w:cs="Arial"/>
              </w:rPr>
              <w:t xml:space="preserve"> Complex</w:t>
            </w:r>
            <w:r w:rsidRPr="00A2778B">
              <w:rPr>
                <w:rFonts w:ascii="Arial" w:hAnsi="Arial" w:cs="Arial"/>
              </w:rPr>
              <w:t xml:space="preserve"> frontend application via KA Werkplek using Browser</w:t>
            </w:r>
          </w:p>
        </w:tc>
      </w:tr>
      <w:tr w:rsidR="00FC3B14" w:rsidRPr="00712180" w14:paraId="64A17442"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352FFCD"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22C32B1" w14:textId="77777777" w:rsidR="00FC3B14" w:rsidRPr="006B4E85" w:rsidRDefault="00FC3B14" w:rsidP="00FC3B14">
            <w:pPr>
              <w:pStyle w:val="TableText0"/>
              <w:keepNext/>
              <w:keepLines/>
              <w:rPr>
                <w:rFonts w:ascii="Arial" w:hAnsi="Arial" w:cs="Arial"/>
                <w:lang w:val="en-US"/>
              </w:rPr>
            </w:pPr>
            <w:r w:rsidRPr="006B4E85">
              <w:rPr>
                <w:rFonts w:ascii="Arial" w:hAnsi="Arial" w:cs="Arial"/>
                <w:lang w:val="en-US"/>
              </w:rPr>
              <w:t>H</w:t>
            </w:r>
            <w:r>
              <w:rPr>
                <w:rFonts w:ascii="Arial" w:hAnsi="Arial" w:cs="Arial"/>
                <w:lang w:val="en-US"/>
              </w:rPr>
              <w:t>TTPS:</w:t>
            </w:r>
            <w:r w:rsidRPr="006B4E85">
              <w:rPr>
                <w:rFonts w:ascii="Arial" w:hAnsi="Arial" w:cs="Arial"/>
                <w:lang w:val="en-US"/>
              </w:rPr>
              <w:t>443</w:t>
            </w:r>
          </w:p>
        </w:tc>
      </w:tr>
      <w:tr w:rsidR="00FC3B14" w:rsidRPr="00712180" w14:paraId="49E19318"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0F5FE84"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831CF12" w14:textId="068D24BE" w:rsidR="00FC3B14" w:rsidRPr="006B4E85" w:rsidRDefault="00D07A94" w:rsidP="00FC3B14">
            <w:pPr>
              <w:pStyle w:val="TableText0"/>
              <w:keepNext/>
              <w:keepLines/>
              <w:rPr>
                <w:rFonts w:ascii="Arial" w:hAnsi="Arial" w:cs="Arial"/>
                <w:lang w:val="en-US"/>
              </w:rPr>
            </w:pPr>
            <w:sdt>
              <w:sdtPr>
                <w:rPr>
                  <w:rFonts w:ascii="Arial" w:hAnsi="Arial" w:cs="Arial"/>
                  <w:lang w:val="en-US"/>
                </w:rPr>
                <w:alias w:val="DC connection"/>
                <w:tag w:val="DC connection"/>
                <w:id w:val="-794751512"/>
                <w:placeholder>
                  <w:docPart w:val="956179680A6B4AD5BAB0B72745B456CC"/>
                </w:placeholder>
                <w:dropDownList>
                  <w:listItem w:displayText="Select" w:value="Select"/>
                  <w:listItem w:displayText="Internal" w:value="Internal"/>
                  <w:listItem w:displayText="External" w:value="External"/>
                </w:dropDownList>
              </w:sdtPr>
              <w:sdtContent>
                <w:r>
                  <w:rPr>
                    <w:rFonts w:ascii="Arial" w:hAnsi="Arial" w:cs="Arial"/>
                    <w:lang w:val="en-US"/>
                  </w:rPr>
                  <w:t>External</w:t>
                </w:r>
              </w:sdtContent>
            </w:sdt>
            <w:r w:rsidRPr="00F967EB">
              <w:rPr>
                <w:rFonts w:ascii="Arial" w:hAnsi="Arial" w:cs="Arial"/>
                <w:lang w:val="en-US"/>
              </w:rPr>
              <w:t xml:space="preserve"> </w:t>
            </w:r>
          </w:p>
        </w:tc>
      </w:tr>
      <w:tr w:rsidR="00FC3B14" w:rsidRPr="006D2395" w14:paraId="50DF98C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DD4EA57"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C2EF7A8" w14:textId="17E9722E" w:rsidR="00FC3B14" w:rsidRPr="006B4E85" w:rsidRDefault="0000635A" w:rsidP="00FC3B14">
            <w:pPr>
              <w:pStyle w:val="TableText0"/>
              <w:keepNext/>
              <w:keepLines/>
              <w:rPr>
                <w:rFonts w:ascii="Arial" w:hAnsi="Arial" w:cs="Arial"/>
                <w:lang w:val="en-US"/>
              </w:rPr>
            </w:pPr>
            <w:sdt>
              <w:sdtPr>
                <w:rPr>
                  <w:rFonts w:ascii="Arial" w:hAnsi="Arial" w:cs="Arial"/>
                  <w:lang w:val="en-US"/>
                </w:rPr>
                <w:id w:val="-264777858"/>
                <w:placeholder>
                  <w:docPart w:val="313BAF16283A46EEB494759BC147C76F"/>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w:t>
                </w:r>
              </w:sdtContent>
            </w:sdt>
            <w:r w:rsidRPr="00F967EB">
              <w:rPr>
                <w:rFonts w:ascii="Arial" w:hAnsi="Arial" w:cs="Arial"/>
                <w:lang w:val="en-US"/>
              </w:rPr>
              <w:t xml:space="preserve"> </w:t>
            </w:r>
          </w:p>
        </w:tc>
      </w:tr>
      <w:tr w:rsidR="00FC3B14" w:rsidRPr="00A540D4" w14:paraId="69738DD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CF6208E"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94BBBE1" w14:textId="4BE52A72" w:rsidR="00FC3B14" w:rsidRPr="006B4E85" w:rsidRDefault="008A62F0" w:rsidP="008A62F0">
            <w:pPr>
              <w:pStyle w:val="TableText0"/>
              <w:keepNext/>
              <w:keepLines/>
              <w:rPr>
                <w:rFonts w:ascii="Arial" w:hAnsi="Arial" w:cs="Arial"/>
                <w:lang w:val="en-US"/>
              </w:rPr>
            </w:pPr>
            <w:sdt>
              <w:sdtPr>
                <w:rPr>
                  <w:rFonts w:ascii="Arial" w:hAnsi="Arial" w:cs="Arial"/>
                  <w:lang w:val="en-US"/>
                </w:rPr>
                <w:alias w:val="Direct connection"/>
                <w:tag w:val="Direct connection"/>
                <w:id w:val="1128433149"/>
                <w:placeholder>
                  <w:docPart w:val="459DD008A61A475187B02F9829785640"/>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FC3B14" w:rsidRPr="00B931BB" w14:paraId="0210BBE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115488D"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5D3FB1B" w14:textId="25C6A3BC" w:rsidR="00744385" w:rsidRPr="00F967EB" w:rsidRDefault="00744385" w:rsidP="0074438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556550444"/>
                <w:placeholder>
                  <w:docPart w:val="EA690AE76AB74CCEAFC20717B607ED4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sidRPr="00F967EB">
              <w:rPr>
                <w:rFonts w:ascii="Arial" w:hAnsi="Arial" w:cs="Arial"/>
                <w:lang w:val="en-US"/>
              </w:rPr>
              <w:t xml:space="preserve"> </w:t>
            </w:r>
            <w:r>
              <w:rPr>
                <w:rFonts w:ascii="Arial" w:hAnsi="Arial" w:cs="Arial"/>
                <w:lang w:val="en-US"/>
              </w:rPr>
              <w:t>&amp;OAM</w:t>
            </w:r>
          </w:p>
          <w:p w14:paraId="3054E7B1" w14:textId="10C8CFE9" w:rsidR="00744385" w:rsidRPr="00F967EB" w:rsidRDefault="00744385" w:rsidP="0074438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562564193"/>
                <w:placeholder>
                  <w:docPart w:val="EA690AE76AB74CCEAFC20717B607ED4E"/>
                </w:placeholder>
                <w:dropDownList>
                  <w:listItem w:displayText="Select" w:value="Select"/>
                  <w:listItem w:displayText="No" w:value="No"/>
                  <w:listItem w:displayText="Yes (Internal CA)" w:value="Yes (Internal CA)"/>
                  <w:listItem w:displayText="Yes (External CA)" w:value="Yes (External CA)"/>
                </w:dropDownList>
              </w:sdtPr>
              <w:sdtContent>
                <w:r w:rsidR="000A79B0">
                  <w:rPr>
                    <w:rFonts w:ascii="Arial" w:hAnsi="Arial" w:cs="Arial"/>
                    <w:lang w:val="en-US"/>
                  </w:rPr>
                  <w:t>Yes (External CA)</w:t>
                </w:r>
              </w:sdtContent>
            </w:sdt>
            <w:r w:rsidRPr="00F967EB">
              <w:rPr>
                <w:rFonts w:ascii="Arial" w:hAnsi="Arial" w:cs="Arial"/>
                <w:lang w:val="en-US"/>
              </w:rPr>
              <w:t xml:space="preserve"> </w:t>
            </w:r>
            <w:r w:rsidR="000A79B0" w:rsidRPr="006B4E85">
              <w:rPr>
                <w:rFonts w:ascii="Arial" w:hAnsi="Arial" w:cs="Arial"/>
                <w:lang w:val="en-US"/>
              </w:rPr>
              <w:t xml:space="preserve">Entrust /PKI </w:t>
            </w:r>
            <w:proofErr w:type="spellStart"/>
            <w:r w:rsidR="000A79B0" w:rsidRPr="006B4E85">
              <w:rPr>
                <w:rFonts w:ascii="Arial" w:hAnsi="Arial" w:cs="Arial"/>
                <w:lang w:val="en-US"/>
              </w:rPr>
              <w:t>overheid</w:t>
            </w:r>
            <w:proofErr w:type="spellEnd"/>
          </w:p>
          <w:p w14:paraId="44494392" w14:textId="77777777" w:rsidR="00744385" w:rsidRPr="00F967EB" w:rsidRDefault="00744385" w:rsidP="0074438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2027521099"/>
                <w:placeholder>
                  <w:docPart w:val="AB717B99E6AE41A0AECB6CC1896FE3AA"/>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3A1D261" w14:textId="3C2BEFA8" w:rsidR="00FC3B14" w:rsidRPr="006B4E85" w:rsidRDefault="00744385" w:rsidP="00FC3B14">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p>
        </w:tc>
      </w:tr>
      <w:tr w:rsidR="00FC3B14" w:rsidRPr="005220F1" w14:paraId="0C3A5C25"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705D054"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5161BEF" w14:textId="77777777" w:rsidR="00FC3B14" w:rsidRPr="006B4E85" w:rsidRDefault="00FC3B14" w:rsidP="00FC3B14">
            <w:pPr>
              <w:pStyle w:val="TableText0"/>
              <w:keepNext/>
              <w:keepLines/>
              <w:rPr>
                <w:rFonts w:ascii="Arial" w:hAnsi="Arial" w:cs="Arial"/>
                <w:lang w:val="en-US"/>
              </w:rPr>
            </w:pPr>
            <w:r>
              <w:rPr>
                <w:rFonts w:ascii="Arial" w:hAnsi="Arial" w:cs="Arial"/>
                <w:lang w:val="en-US"/>
              </w:rPr>
              <w:t>1000+</w:t>
            </w:r>
          </w:p>
        </w:tc>
      </w:tr>
      <w:tr w:rsidR="00FC3B14" w:rsidRPr="00B81AA8" w14:paraId="6E08FC07"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5EDB363"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B079C6D" w14:textId="77777777" w:rsidR="00FC3B14" w:rsidRPr="006B4E85" w:rsidRDefault="00FC3B14" w:rsidP="00FC3B14">
            <w:pPr>
              <w:pStyle w:val="TableText0"/>
              <w:keepNext/>
              <w:keepLines/>
              <w:rPr>
                <w:rFonts w:ascii="Arial" w:hAnsi="Arial" w:cs="Arial"/>
              </w:rPr>
            </w:pPr>
            <w:r w:rsidRPr="006B4E85">
              <w:rPr>
                <w:rFonts w:ascii="Arial" w:hAnsi="Arial" w:cs="Arial"/>
                <w:lang w:val="en-US"/>
              </w:rPr>
              <w:t>not specified</w:t>
            </w:r>
          </w:p>
        </w:tc>
      </w:tr>
      <w:tr w:rsidR="00FC3B14" w:rsidRPr="00B81AA8" w14:paraId="7C5500A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9B99140"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F063612" w14:textId="77777777" w:rsidR="00FC3B14" w:rsidRPr="006B4E85" w:rsidRDefault="00FC3B14" w:rsidP="00FC3B14">
            <w:pPr>
              <w:pStyle w:val="TableText0"/>
              <w:keepNext/>
              <w:keepLines/>
              <w:rPr>
                <w:rFonts w:ascii="Arial" w:hAnsi="Arial" w:cs="Arial"/>
              </w:rPr>
            </w:pPr>
            <w:r w:rsidRPr="006B4E85">
              <w:rPr>
                <w:rFonts w:ascii="Arial" w:hAnsi="Arial" w:cs="Arial"/>
                <w:lang w:val="en-US"/>
              </w:rPr>
              <w:t>not specified</w:t>
            </w:r>
          </w:p>
        </w:tc>
      </w:tr>
      <w:tr w:rsidR="00FC3B14" w:rsidRPr="00B81AA8" w14:paraId="19DE366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40684F1"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9270B02" w14:textId="77777777" w:rsidR="00FC3B14" w:rsidRPr="006B4E85" w:rsidRDefault="00FC3B14" w:rsidP="00FC3B14">
            <w:pPr>
              <w:pStyle w:val="TableText0"/>
              <w:keepNext/>
              <w:keepLines/>
              <w:rPr>
                <w:rFonts w:ascii="Arial" w:hAnsi="Arial" w:cs="Arial"/>
              </w:rPr>
            </w:pPr>
            <w:r w:rsidRPr="006B4E85">
              <w:rPr>
                <w:rFonts w:ascii="Arial" w:hAnsi="Arial" w:cs="Arial"/>
                <w:lang w:val="en-US"/>
              </w:rPr>
              <w:t>not specified</w:t>
            </w:r>
          </w:p>
        </w:tc>
      </w:tr>
    </w:tbl>
    <w:p w14:paraId="7CDAC03F" w14:textId="77777777" w:rsidR="00FC3B14" w:rsidRPr="00A67A5D" w:rsidRDefault="00FC3B14" w:rsidP="00A67A5D">
      <w:pPr>
        <w:pStyle w:val="Kop4"/>
      </w:pPr>
      <w:r w:rsidRPr="00A67A5D">
        <w:t>UWV FB</w:t>
      </w:r>
    </w:p>
    <w:tbl>
      <w:tblPr>
        <w:tblW w:w="5344" w:type="pct"/>
        <w:tblLook w:val="0000" w:firstRow="0" w:lastRow="0" w:firstColumn="0" w:lastColumn="0" w:noHBand="0" w:noVBand="0"/>
      </w:tblPr>
      <w:tblGrid>
        <w:gridCol w:w="3033"/>
        <w:gridCol w:w="6362"/>
      </w:tblGrid>
      <w:tr w:rsidR="00FC3B14" w:rsidRPr="008044BD" w14:paraId="05D15AE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F0E2A1E"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D72BD35" w14:textId="77777777" w:rsidR="00FC3B14" w:rsidRPr="00A2778B" w:rsidRDefault="00FC3B14" w:rsidP="00FC3B14">
            <w:pPr>
              <w:pStyle w:val="TableText0"/>
              <w:keepNext/>
              <w:keepLines/>
              <w:rPr>
                <w:rFonts w:ascii="Arial" w:hAnsi="Arial" w:cs="Arial"/>
                <w:highlight w:val="yellow"/>
              </w:rPr>
            </w:pPr>
            <w:r w:rsidRPr="004A6006">
              <w:rPr>
                <w:rFonts w:ascii="Arial" w:hAnsi="Arial" w:cs="Arial"/>
              </w:rPr>
              <w:t xml:space="preserve">Functional maintenance of the </w:t>
            </w:r>
            <w:proofErr w:type="spellStart"/>
            <w:r>
              <w:rPr>
                <w:rFonts w:ascii="Arial" w:hAnsi="Arial" w:cs="Arial"/>
              </w:rPr>
              <w:t>Excasso</w:t>
            </w:r>
            <w:proofErr w:type="spellEnd"/>
            <w:r>
              <w:rPr>
                <w:rFonts w:ascii="Arial" w:hAnsi="Arial" w:cs="Arial"/>
              </w:rPr>
              <w:t xml:space="preserve"> Complex</w:t>
            </w:r>
            <w:r w:rsidRPr="004A6006">
              <w:rPr>
                <w:rFonts w:ascii="Arial" w:hAnsi="Arial" w:cs="Arial"/>
              </w:rPr>
              <w:t xml:space="preserve"> frontend application </w:t>
            </w:r>
            <w:r>
              <w:rPr>
                <w:rFonts w:ascii="Arial" w:hAnsi="Arial" w:cs="Arial"/>
              </w:rPr>
              <w:t>using the</w:t>
            </w:r>
            <w:r w:rsidRPr="004A6006">
              <w:rPr>
                <w:rFonts w:ascii="Arial" w:hAnsi="Arial" w:cs="Arial"/>
              </w:rPr>
              <w:t xml:space="preserve"> UCRA</w:t>
            </w:r>
            <w:r>
              <w:rPr>
                <w:rFonts w:ascii="Arial" w:hAnsi="Arial" w:cs="Arial"/>
              </w:rPr>
              <w:t xml:space="preserve"> environment</w:t>
            </w:r>
          </w:p>
        </w:tc>
      </w:tr>
      <w:tr w:rsidR="00FC3B14" w:rsidRPr="00712180" w14:paraId="1195FBF1"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B99B9D8"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37B7074" w14:textId="77777777" w:rsidR="00FC3B14" w:rsidRPr="006B4E85" w:rsidRDefault="00FC3B14" w:rsidP="00FC3B14">
            <w:pPr>
              <w:pStyle w:val="TableText0"/>
              <w:keepNext/>
              <w:keepLines/>
              <w:rPr>
                <w:rFonts w:ascii="Arial" w:hAnsi="Arial" w:cs="Arial"/>
                <w:lang w:val="en-US"/>
              </w:rPr>
            </w:pPr>
            <w:r w:rsidRPr="007259AD">
              <w:rPr>
                <w:rFonts w:ascii="Arial" w:hAnsi="Arial" w:cs="Arial"/>
                <w:lang w:val="en-US"/>
              </w:rPr>
              <w:t>RDP</w:t>
            </w:r>
            <w:r>
              <w:rPr>
                <w:rFonts w:ascii="Arial" w:hAnsi="Arial" w:cs="Arial"/>
                <w:lang w:val="en-US"/>
              </w:rPr>
              <w:t xml:space="preserve">: </w:t>
            </w:r>
            <w:r w:rsidRPr="007259AD">
              <w:rPr>
                <w:rFonts w:ascii="Arial" w:hAnsi="Arial" w:cs="Arial"/>
                <w:lang w:val="en-US"/>
              </w:rPr>
              <w:t>3389</w:t>
            </w:r>
            <w:r>
              <w:rPr>
                <w:rFonts w:ascii="Arial" w:hAnsi="Arial" w:cs="Arial"/>
                <w:lang w:val="en-US"/>
              </w:rPr>
              <w:t xml:space="preserve"> | (s)FTP: port 20,21,22 | SMB:445 </w:t>
            </w:r>
          </w:p>
        </w:tc>
      </w:tr>
      <w:tr w:rsidR="00FC3B14" w:rsidRPr="00712180" w14:paraId="50D6AAB1"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1EF124F"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B9E3EAA" w14:textId="5F733554" w:rsidR="00FC3B14" w:rsidRPr="006B4E85" w:rsidRDefault="00D07A94" w:rsidP="00FC3B14">
            <w:pPr>
              <w:pStyle w:val="TableText0"/>
              <w:keepNext/>
              <w:keepLines/>
              <w:rPr>
                <w:rFonts w:ascii="Arial" w:hAnsi="Arial" w:cs="Arial"/>
                <w:lang w:val="en-US"/>
              </w:rPr>
            </w:pPr>
            <w:sdt>
              <w:sdtPr>
                <w:rPr>
                  <w:rFonts w:ascii="Arial" w:hAnsi="Arial" w:cs="Arial"/>
                  <w:lang w:val="en-US"/>
                </w:rPr>
                <w:alias w:val="DC connection"/>
                <w:tag w:val="DC connection"/>
                <w:id w:val="-1716421918"/>
                <w:placeholder>
                  <w:docPart w:val="80E9E0E4F2F446C39B17D8CC663FC54B"/>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38DDE4A8"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65F2536"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B236B73" w14:textId="1BB97A67" w:rsidR="00FC3B14" w:rsidRPr="006B4E85" w:rsidRDefault="0000635A" w:rsidP="00FC3B14">
            <w:pPr>
              <w:pStyle w:val="TableText0"/>
              <w:keepNext/>
              <w:keepLines/>
              <w:rPr>
                <w:rFonts w:ascii="Arial" w:hAnsi="Arial" w:cs="Arial"/>
                <w:lang w:val="en-US"/>
              </w:rPr>
            </w:pPr>
            <w:sdt>
              <w:sdtPr>
                <w:rPr>
                  <w:rFonts w:ascii="Arial" w:hAnsi="Arial" w:cs="Arial"/>
                  <w:lang w:val="en-US"/>
                </w:rPr>
                <w:id w:val="-958728772"/>
                <w:placeholder>
                  <w:docPart w:val="0C2150ED4D74431485832B7814842DAC"/>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w:t>
                </w:r>
              </w:sdtContent>
            </w:sdt>
            <w:r w:rsidRPr="00F967EB">
              <w:rPr>
                <w:rFonts w:ascii="Arial" w:hAnsi="Arial" w:cs="Arial"/>
                <w:lang w:val="en-US"/>
              </w:rPr>
              <w:t xml:space="preserve"> </w:t>
            </w:r>
          </w:p>
        </w:tc>
      </w:tr>
      <w:tr w:rsidR="00FC3B14" w:rsidRPr="00A540D4" w14:paraId="2159B780"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399DE9E"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0FE2838" w14:textId="3B1B2725" w:rsidR="00FC3B14" w:rsidRPr="006B4E85" w:rsidRDefault="008A62F0" w:rsidP="008A62F0">
            <w:pPr>
              <w:pStyle w:val="TableText0"/>
              <w:keepNext/>
              <w:keepLines/>
              <w:rPr>
                <w:rFonts w:ascii="Arial" w:hAnsi="Arial" w:cs="Arial"/>
                <w:lang w:val="en-US"/>
              </w:rPr>
            </w:pPr>
            <w:sdt>
              <w:sdtPr>
                <w:rPr>
                  <w:rFonts w:ascii="Arial" w:hAnsi="Arial" w:cs="Arial"/>
                  <w:lang w:val="en-US"/>
                </w:rPr>
                <w:alias w:val="Direct connection"/>
                <w:tag w:val="Direct connection"/>
                <w:id w:val="-1673873626"/>
                <w:placeholder>
                  <w:docPart w:val="179DB0762E20426E96CD3BE9F86470D3"/>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FC3B14" w:rsidRPr="00B931BB" w14:paraId="2B971FB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9E16419"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4BE38CB" w14:textId="30A05072" w:rsidR="00032EA1" w:rsidRPr="00F967EB" w:rsidRDefault="00032EA1" w:rsidP="00032EA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013029651"/>
                <w:placeholder>
                  <w:docPart w:val="C440F92E8B774AACA322C8A4D2A36CBA"/>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sidRPr="00F967EB">
              <w:rPr>
                <w:rFonts w:ascii="Arial" w:hAnsi="Arial" w:cs="Arial"/>
                <w:lang w:val="en-US"/>
              </w:rPr>
              <w:t xml:space="preserve"> </w:t>
            </w:r>
          </w:p>
          <w:p w14:paraId="60956EFA" w14:textId="77777777" w:rsidR="00032EA1" w:rsidRPr="00F967EB" w:rsidRDefault="00032EA1" w:rsidP="00032EA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729610397"/>
                <w:placeholder>
                  <w:docPart w:val="C440F92E8B774AACA322C8A4D2A36CBA"/>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FCF659A" w14:textId="77777777" w:rsidR="00032EA1" w:rsidRPr="00F967EB" w:rsidRDefault="00032EA1" w:rsidP="00032EA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738318271"/>
                <w:placeholder>
                  <w:docPart w:val="7FDBE567B4BE4241A4165FDFBFBCBA79"/>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6126AC7" w14:textId="1444A261" w:rsidR="00FC3B14" w:rsidRPr="006B4E85" w:rsidRDefault="00032EA1" w:rsidP="00BF3E1E">
            <w:pPr>
              <w:pStyle w:val="TableText0"/>
              <w:keepNext/>
              <w:keepLines/>
              <w:rPr>
                <w:rFonts w:ascii="Arial" w:hAnsi="Arial" w:cs="Arial"/>
                <w:lang w:val="en-US"/>
              </w:rPr>
            </w:pPr>
            <w:r w:rsidRPr="00F967EB">
              <w:rPr>
                <w:rFonts w:ascii="Arial" w:hAnsi="Arial" w:cs="Arial"/>
                <w:lang w:val="en-US"/>
              </w:rPr>
              <w:t xml:space="preserve">Other: </w:t>
            </w:r>
            <w:r w:rsidR="00FC3B14" w:rsidRPr="006B4E85">
              <w:rPr>
                <w:rFonts w:ascii="Arial" w:hAnsi="Arial" w:cs="Arial"/>
                <w:lang w:val="en-US"/>
              </w:rPr>
              <w:t>Use</w:t>
            </w:r>
            <w:r w:rsidR="00FC3B14">
              <w:rPr>
                <w:rFonts w:ascii="Arial" w:hAnsi="Arial" w:cs="Arial"/>
                <w:lang w:val="en-US"/>
              </w:rPr>
              <w:t>s Private/Public Keys for sftp connections</w:t>
            </w:r>
          </w:p>
        </w:tc>
      </w:tr>
      <w:tr w:rsidR="00FC3B14" w:rsidRPr="005220F1" w14:paraId="70F58B55"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FA9B8DA"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D257491" w14:textId="77777777" w:rsidR="00FC3B14" w:rsidRPr="006B4E85" w:rsidRDefault="00FC3B14" w:rsidP="00FC3B14">
            <w:pPr>
              <w:pStyle w:val="TableText0"/>
              <w:keepNext/>
              <w:keepLines/>
              <w:rPr>
                <w:rFonts w:ascii="Arial" w:hAnsi="Arial" w:cs="Arial"/>
                <w:lang w:val="en-US"/>
              </w:rPr>
            </w:pPr>
            <w:r>
              <w:rPr>
                <w:rFonts w:ascii="Arial" w:hAnsi="Arial" w:cs="Arial"/>
                <w:lang w:val="en-US"/>
              </w:rPr>
              <w:t>5+</w:t>
            </w:r>
          </w:p>
        </w:tc>
      </w:tr>
      <w:tr w:rsidR="00FC3B14" w:rsidRPr="00B81AA8" w14:paraId="032EEBC9"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6EF1F9C"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E9C7484" w14:textId="77777777" w:rsidR="00FC3B14" w:rsidRPr="006B4E85" w:rsidRDefault="00FC3B14" w:rsidP="00FC3B14">
            <w:pPr>
              <w:pStyle w:val="TableText0"/>
              <w:keepNext/>
              <w:keepLines/>
              <w:rPr>
                <w:rFonts w:ascii="Arial" w:hAnsi="Arial" w:cs="Arial"/>
              </w:rPr>
            </w:pPr>
            <w:r w:rsidRPr="006B4E85">
              <w:rPr>
                <w:rFonts w:ascii="Arial" w:hAnsi="Arial" w:cs="Arial"/>
                <w:lang w:val="en-US"/>
              </w:rPr>
              <w:t>not specified</w:t>
            </w:r>
          </w:p>
        </w:tc>
      </w:tr>
      <w:tr w:rsidR="00FC3B14" w:rsidRPr="00B81AA8" w14:paraId="5F9E722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A182D00"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C832E92" w14:textId="77777777" w:rsidR="00FC3B14" w:rsidRPr="006B4E85" w:rsidRDefault="00FC3B14" w:rsidP="00FC3B14">
            <w:pPr>
              <w:pStyle w:val="TableText0"/>
              <w:keepNext/>
              <w:keepLines/>
              <w:rPr>
                <w:rFonts w:ascii="Arial" w:hAnsi="Arial" w:cs="Arial"/>
              </w:rPr>
            </w:pPr>
            <w:r w:rsidRPr="006B4E85">
              <w:rPr>
                <w:rFonts w:ascii="Arial" w:hAnsi="Arial" w:cs="Arial"/>
                <w:lang w:val="en-US"/>
              </w:rPr>
              <w:t>not specified</w:t>
            </w:r>
          </w:p>
        </w:tc>
      </w:tr>
      <w:tr w:rsidR="00FC3B14" w:rsidRPr="00B81AA8" w14:paraId="49F98B71"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C8E1736"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21D52AD" w14:textId="77777777" w:rsidR="00FC3B14" w:rsidRPr="006B4E85" w:rsidRDefault="00FC3B14" w:rsidP="00FC3B14">
            <w:pPr>
              <w:pStyle w:val="TableText0"/>
              <w:keepNext/>
              <w:keepLines/>
              <w:rPr>
                <w:rFonts w:ascii="Arial" w:hAnsi="Arial" w:cs="Arial"/>
              </w:rPr>
            </w:pPr>
            <w:r w:rsidRPr="006B4E85">
              <w:rPr>
                <w:rFonts w:ascii="Arial" w:hAnsi="Arial" w:cs="Arial"/>
                <w:lang w:val="en-US"/>
              </w:rPr>
              <w:t>not specified</w:t>
            </w:r>
          </w:p>
        </w:tc>
      </w:tr>
    </w:tbl>
    <w:p w14:paraId="7C4C4121" w14:textId="77777777" w:rsidR="00BF3E1E" w:rsidRDefault="00BF3E1E" w:rsidP="00F2512D">
      <w:pPr>
        <w:pStyle w:val="Kop4"/>
        <w:numPr>
          <w:ilvl w:val="0"/>
          <w:numId w:val="0"/>
        </w:numPr>
        <w:ind w:left="864"/>
      </w:pPr>
    </w:p>
    <w:p w14:paraId="17809CAF" w14:textId="77777777" w:rsidR="00F2512D" w:rsidRPr="00F2512D" w:rsidRDefault="00F2512D" w:rsidP="00F2512D">
      <w:pPr>
        <w:pStyle w:val="BodyText"/>
      </w:pPr>
    </w:p>
    <w:p w14:paraId="05674AAB" w14:textId="7CD46C50" w:rsidR="00FC3B14" w:rsidRPr="00000272" w:rsidRDefault="00FC3B14" w:rsidP="00A67A5D">
      <w:pPr>
        <w:pStyle w:val="Kop4"/>
      </w:pPr>
      <w:r>
        <w:lastRenderedPageBreak/>
        <w:t>AD / WPOL</w:t>
      </w:r>
    </w:p>
    <w:tbl>
      <w:tblPr>
        <w:tblW w:w="5344" w:type="pct"/>
        <w:tblLook w:val="0000" w:firstRow="0" w:lastRow="0" w:firstColumn="0" w:lastColumn="0" w:noHBand="0" w:noVBand="0"/>
      </w:tblPr>
      <w:tblGrid>
        <w:gridCol w:w="3033"/>
        <w:gridCol w:w="6362"/>
      </w:tblGrid>
      <w:tr w:rsidR="00FC3B14" w:rsidRPr="008044BD" w14:paraId="0C4F5A8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6A822B6"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B48A0D8" w14:textId="77777777" w:rsidR="00FC3B14" w:rsidRPr="00A2778B" w:rsidRDefault="00FC3B14" w:rsidP="00FC3B14">
            <w:pPr>
              <w:pStyle w:val="TableText0"/>
              <w:keepNext/>
              <w:keepLines/>
              <w:rPr>
                <w:rFonts w:ascii="Arial" w:hAnsi="Arial" w:cs="Arial"/>
                <w:highlight w:val="yellow"/>
              </w:rPr>
            </w:pPr>
            <w:r>
              <w:rPr>
                <w:rFonts w:ascii="Arial" w:hAnsi="Arial" w:cs="Arial"/>
              </w:rPr>
              <w:t xml:space="preserve">Connection to the KPN AD </w:t>
            </w:r>
            <w:proofErr w:type="spellStart"/>
            <w:r>
              <w:rPr>
                <w:rFonts w:ascii="Arial" w:hAnsi="Arial" w:cs="Arial"/>
              </w:rPr>
              <w:t>Wpol</w:t>
            </w:r>
            <w:proofErr w:type="spellEnd"/>
            <w:r>
              <w:rPr>
                <w:rFonts w:ascii="Arial" w:hAnsi="Arial" w:cs="Arial"/>
              </w:rPr>
              <w:t xml:space="preserve"> for verification of users entered in the ABS</w:t>
            </w:r>
          </w:p>
        </w:tc>
      </w:tr>
      <w:tr w:rsidR="00FC3B14" w:rsidRPr="00712180" w14:paraId="70C61339"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B51DC7D"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E849E9E" w14:textId="77777777" w:rsidR="00FC3B14" w:rsidRPr="006B4E85" w:rsidRDefault="00FC3B14" w:rsidP="00FC3B14">
            <w:pPr>
              <w:pStyle w:val="TableText0"/>
              <w:keepNext/>
              <w:keepLines/>
              <w:rPr>
                <w:rFonts w:ascii="Arial" w:hAnsi="Arial" w:cs="Arial"/>
                <w:lang w:val="en-US"/>
              </w:rPr>
            </w:pPr>
            <w:r>
              <w:rPr>
                <w:rFonts w:ascii="Arial" w:hAnsi="Arial" w:cs="Arial"/>
                <w:lang w:val="en-US"/>
              </w:rPr>
              <w:t>LDAPS:636</w:t>
            </w:r>
          </w:p>
        </w:tc>
      </w:tr>
      <w:tr w:rsidR="00FC3B14" w:rsidRPr="00712180" w14:paraId="755C1051"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9DC6D69"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85E5127" w14:textId="4E8648C6" w:rsidR="00FC3B14" w:rsidRPr="006B4E85" w:rsidRDefault="00D07A94" w:rsidP="00FC3B14">
            <w:pPr>
              <w:pStyle w:val="TableText0"/>
              <w:keepNext/>
              <w:keepLines/>
              <w:rPr>
                <w:rFonts w:ascii="Arial" w:hAnsi="Arial" w:cs="Arial"/>
                <w:lang w:val="en-US"/>
              </w:rPr>
            </w:pPr>
            <w:sdt>
              <w:sdtPr>
                <w:rPr>
                  <w:rFonts w:ascii="Arial" w:hAnsi="Arial" w:cs="Arial"/>
                  <w:lang w:val="en-US"/>
                </w:rPr>
                <w:alias w:val="DC connection"/>
                <w:tag w:val="DC connection"/>
                <w:id w:val="-1766996494"/>
                <w:placeholder>
                  <w:docPart w:val="AC55EFB8EC1B4329A34514C998DC05CB"/>
                </w:placeholder>
                <w:dropDownList>
                  <w:listItem w:displayText="Select" w:value="Select"/>
                  <w:listItem w:displayText="Internal" w:value="Internal"/>
                  <w:listItem w:displayText="External" w:value="External"/>
                </w:dropDownList>
              </w:sdtPr>
              <w:sdtContent>
                <w:r>
                  <w:rPr>
                    <w:rFonts w:ascii="Arial" w:hAnsi="Arial" w:cs="Arial"/>
                    <w:lang w:val="en-US"/>
                  </w:rPr>
                  <w:t>External</w:t>
                </w:r>
              </w:sdtContent>
            </w:sdt>
            <w:r w:rsidRPr="00F967EB">
              <w:rPr>
                <w:rFonts w:ascii="Arial" w:hAnsi="Arial" w:cs="Arial"/>
                <w:lang w:val="en-US"/>
              </w:rPr>
              <w:t xml:space="preserve"> </w:t>
            </w:r>
          </w:p>
        </w:tc>
      </w:tr>
      <w:tr w:rsidR="00FC3B14" w:rsidRPr="006D2395" w14:paraId="3971BEA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7EAFABF"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CA24D06" w14:textId="00DA6EB9" w:rsidR="00FC3B14" w:rsidRPr="006B4E85" w:rsidRDefault="0000635A" w:rsidP="00FC3B14">
            <w:pPr>
              <w:pStyle w:val="TableText0"/>
              <w:keepNext/>
              <w:keepLines/>
              <w:rPr>
                <w:rFonts w:ascii="Arial" w:hAnsi="Arial" w:cs="Arial"/>
                <w:lang w:val="en-US"/>
              </w:rPr>
            </w:pPr>
            <w:sdt>
              <w:sdtPr>
                <w:rPr>
                  <w:rFonts w:ascii="Arial" w:hAnsi="Arial" w:cs="Arial"/>
                  <w:lang w:val="en-US"/>
                </w:rPr>
                <w:id w:val="688177652"/>
                <w:placeholder>
                  <w:docPart w:val="9E88FCACB3044D60915BD9107EBB9BB8"/>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p>
        </w:tc>
      </w:tr>
      <w:tr w:rsidR="00FC3B14" w:rsidRPr="00A540D4" w14:paraId="006C3FE9"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BAB5CCA"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8138899" w14:textId="7BF609D4" w:rsidR="00FC3B14" w:rsidRPr="006B4E85" w:rsidRDefault="000F4940" w:rsidP="000F4940">
            <w:pPr>
              <w:pStyle w:val="TableText0"/>
              <w:keepNext/>
              <w:keepLines/>
              <w:rPr>
                <w:rFonts w:ascii="Arial" w:hAnsi="Arial" w:cs="Arial"/>
                <w:lang w:val="en-US"/>
              </w:rPr>
            </w:pPr>
            <w:sdt>
              <w:sdtPr>
                <w:rPr>
                  <w:rFonts w:ascii="Arial" w:hAnsi="Arial" w:cs="Arial"/>
                  <w:lang w:val="en-US"/>
                </w:rPr>
                <w:alias w:val="Direct connection"/>
                <w:tag w:val="Direct connection"/>
                <w:id w:val="-1290816749"/>
                <w:placeholder>
                  <w:docPart w:val="A8CD6544190F45569F0B1833300763FB"/>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FC3B14" w:rsidRPr="00B931BB" w14:paraId="772C5B42"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3DC7774"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9CD8EA8" w14:textId="719E28D7" w:rsidR="00032EA1" w:rsidRPr="00F967EB" w:rsidRDefault="00032EA1" w:rsidP="00032EA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920535042"/>
                <w:placeholder>
                  <w:docPart w:val="8BE90C5D82B942BEB9C1BF7BB6A173D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(mandatory)</w:t>
            </w:r>
          </w:p>
          <w:p w14:paraId="6DE6A4BC" w14:textId="77777777" w:rsidR="00032EA1" w:rsidRPr="00F967EB" w:rsidRDefault="00032EA1" w:rsidP="00032EA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674877915"/>
                <w:placeholder>
                  <w:docPart w:val="8BE90C5D82B942BEB9C1BF7BB6A173DE"/>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44ABB1B" w14:textId="77777777" w:rsidR="00032EA1" w:rsidRPr="00F967EB" w:rsidRDefault="00032EA1" w:rsidP="00032EA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820107637"/>
                <w:placeholder>
                  <w:docPart w:val="2108F4E9E4114A7198B5B292F4A1A17A"/>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55F9ADB" w14:textId="77777777" w:rsidR="00032EA1" w:rsidRDefault="00032EA1" w:rsidP="00032EA1">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p>
          <w:p w14:paraId="4FF563AB" w14:textId="77777777" w:rsidR="006D6725" w:rsidRDefault="006D6725" w:rsidP="00FC3B14">
            <w:pPr>
              <w:pStyle w:val="TableText0"/>
              <w:keepNext/>
              <w:keepLines/>
              <w:rPr>
                <w:rFonts w:ascii="Arial" w:hAnsi="Arial" w:cs="Arial"/>
                <w:lang w:val="en-US"/>
              </w:rPr>
            </w:pPr>
          </w:p>
          <w:p w14:paraId="58EF80C8" w14:textId="450445C5" w:rsidR="00FC3B14" w:rsidRPr="006B4E85" w:rsidRDefault="00FC3B14" w:rsidP="00FC3B14">
            <w:pPr>
              <w:pStyle w:val="TableText0"/>
              <w:keepNext/>
              <w:keepLines/>
              <w:rPr>
                <w:rFonts w:ascii="Arial" w:hAnsi="Arial" w:cs="Arial"/>
                <w:lang w:val="en-US"/>
              </w:rPr>
            </w:pPr>
            <w:r w:rsidRPr="006B4E85">
              <w:rPr>
                <w:rFonts w:ascii="Arial" w:hAnsi="Arial" w:cs="Arial"/>
                <w:lang w:val="en-US"/>
              </w:rPr>
              <w:t>Use</w:t>
            </w:r>
            <w:r>
              <w:rPr>
                <w:rFonts w:ascii="Arial" w:hAnsi="Arial" w:cs="Arial"/>
                <w:lang w:val="en-US"/>
              </w:rPr>
              <w:t>s Private/Public Keys for sftp connections</w:t>
            </w:r>
          </w:p>
        </w:tc>
      </w:tr>
      <w:tr w:rsidR="00FC3B14" w:rsidRPr="005220F1" w14:paraId="3F0E97C0"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BB5F4AD"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E787AE0" w14:textId="77777777" w:rsidR="00FC3B14" w:rsidRPr="006B4E85" w:rsidRDefault="00FC3B14" w:rsidP="00FC3B14">
            <w:pPr>
              <w:pStyle w:val="TableText0"/>
              <w:keepNext/>
              <w:keepLines/>
              <w:rPr>
                <w:rFonts w:ascii="Arial" w:hAnsi="Arial" w:cs="Arial"/>
                <w:lang w:val="en-US"/>
              </w:rPr>
            </w:pPr>
            <w:r>
              <w:rPr>
                <w:rFonts w:ascii="Arial" w:hAnsi="Arial" w:cs="Arial"/>
                <w:lang w:val="en-US"/>
              </w:rPr>
              <w:t>Not specified</w:t>
            </w:r>
          </w:p>
        </w:tc>
      </w:tr>
      <w:tr w:rsidR="00FC3B14" w:rsidRPr="00B81AA8" w14:paraId="2C92404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DE07951"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79AE6BB"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FC3B14" w:rsidRPr="00B81AA8" w14:paraId="0B0BE565"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1B9451B"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B9CD7B4"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FC3B14" w:rsidRPr="00B81AA8" w14:paraId="376BFF4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26C055E"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516D165"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bl>
    <w:p w14:paraId="553444F2" w14:textId="77777777" w:rsidR="00FC3B14" w:rsidRPr="00000272" w:rsidRDefault="00FC3B14" w:rsidP="00A67A5D">
      <w:pPr>
        <w:pStyle w:val="Kop4"/>
      </w:pPr>
      <w:r>
        <w:t>BAS</w:t>
      </w:r>
    </w:p>
    <w:tbl>
      <w:tblPr>
        <w:tblW w:w="5344" w:type="pct"/>
        <w:tblLook w:val="0000" w:firstRow="0" w:lastRow="0" w:firstColumn="0" w:lastColumn="0" w:noHBand="0" w:noVBand="0"/>
      </w:tblPr>
      <w:tblGrid>
        <w:gridCol w:w="3033"/>
        <w:gridCol w:w="6362"/>
      </w:tblGrid>
      <w:tr w:rsidR="00FC3B14" w:rsidRPr="00DF0466" w14:paraId="320AD2C8"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145E60F"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197A7BE" w14:textId="77777777" w:rsidR="00FC3B14" w:rsidRPr="00DF0466" w:rsidRDefault="00FC3B14" w:rsidP="00FC3B14">
            <w:pPr>
              <w:pStyle w:val="TableText0"/>
              <w:keepNext/>
              <w:keepLines/>
              <w:rPr>
                <w:rFonts w:ascii="Arial" w:hAnsi="Arial" w:cs="Arial"/>
                <w:highlight w:val="yellow"/>
                <w:u w:val="words"/>
                <w:lang w:val="nl-NL"/>
              </w:rPr>
            </w:pPr>
            <w:r>
              <w:rPr>
                <w:rFonts w:ascii="Arial" w:hAnsi="Arial" w:cs="Arial"/>
                <w:lang w:val="nl-NL"/>
              </w:rPr>
              <w:t xml:space="preserve">Betalingenbestand, retour betalingen </w:t>
            </w:r>
          </w:p>
        </w:tc>
      </w:tr>
      <w:tr w:rsidR="00FC3B14" w:rsidRPr="00712180" w14:paraId="1930F071"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4450352"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69D3CC3" w14:textId="77777777" w:rsidR="00FC3B14" w:rsidRPr="006B4E85" w:rsidRDefault="00FC3B14" w:rsidP="00FC3B14">
            <w:pPr>
              <w:pStyle w:val="TableText0"/>
              <w:keepNext/>
              <w:keepLines/>
              <w:rPr>
                <w:rFonts w:ascii="Arial" w:hAnsi="Arial" w:cs="Arial"/>
                <w:lang w:val="en-US"/>
              </w:rPr>
            </w:pPr>
            <w:r>
              <w:rPr>
                <w:rFonts w:ascii="Arial" w:hAnsi="Arial" w:cs="Arial"/>
                <w:lang w:val="en-US"/>
              </w:rPr>
              <w:t>SFTP:21</w:t>
            </w:r>
          </w:p>
        </w:tc>
      </w:tr>
      <w:tr w:rsidR="00FC3B14" w:rsidRPr="00712180" w14:paraId="4129C50E"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584CC3D"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29BE194" w14:textId="7F419609" w:rsidR="00FC3B14" w:rsidRPr="006B4E85" w:rsidRDefault="00E41D74" w:rsidP="00FC3B14">
            <w:pPr>
              <w:pStyle w:val="TableText0"/>
              <w:keepNext/>
              <w:keepLines/>
              <w:rPr>
                <w:rFonts w:ascii="Arial" w:hAnsi="Arial" w:cs="Arial"/>
                <w:lang w:val="en-US"/>
              </w:rPr>
            </w:pPr>
            <w:sdt>
              <w:sdtPr>
                <w:rPr>
                  <w:rFonts w:ascii="Arial" w:hAnsi="Arial" w:cs="Arial"/>
                  <w:lang w:val="en-US"/>
                </w:rPr>
                <w:alias w:val="DC connection"/>
                <w:tag w:val="DC connection"/>
                <w:id w:val="1428771323"/>
                <w:placeholder>
                  <w:docPart w:val="BD03EB9C836147F2A253C7CA6CEA7862"/>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21220BE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A797F34"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211D4EB" w14:textId="4B5CA19B" w:rsidR="00FC3B14" w:rsidRPr="006B4E85" w:rsidRDefault="0000635A" w:rsidP="00FC3B14">
            <w:pPr>
              <w:pStyle w:val="TableText0"/>
              <w:keepNext/>
              <w:keepLines/>
              <w:rPr>
                <w:rFonts w:ascii="Arial" w:hAnsi="Arial" w:cs="Arial"/>
                <w:lang w:val="en-US"/>
              </w:rPr>
            </w:pPr>
            <w:sdt>
              <w:sdtPr>
                <w:rPr>
                  <w:rFonts w:ascii="Arial" w:hAnsi="Arial" w:cs="Arial"/>
                  <w:lang w:val="en-US"/>
                </w:rPr>
                <w:id w:val="2039622329"/>
                <w:placeholder>
                  <w:docPart w:val="99B2F24F7FBE4962B63100FDDFE3BFF2"/>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p>
        </w:tc>
      </w:tr>
      <w:tr w:rsidR="00FC3B14" w:rsidRPr="00A540D4" w14:paraId="06F4FC8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2301A54"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4EE3523" w14:textId="7E17FFFC" w:rsidR="000F4940" w:rsidRPr="00F967EB" w:rsidRDefault="000F4940" w:rsidP="000F4940">
            <w:pPr>
              <w:pStyle w:val="TableText0"/>
              <w:keepNext/>
              <w:keepLines/>
              <w:rPr>
                <w:rFonts w:ascii="Arial" w:hAnsi="Arial" w:cs="Arial"/>
                <w:lang w:val="en-US"/>
              </w:rPr>
            </w:pPr>
            <w:sdt>
              <w:sdtPr>
                <w:rPr>
                  <w:rFonts w:ascii="Arial" w:hAnsi="Arial" w:cs="Arial"/>
                  <w:lang w:val="en-US"/>
                </w:rPr>
                <w:alias w:val="Direct connection"/>
                <w:tag w:val="Direct connection"/>
                <w:id w:val="-820728886"/>
                <w:placeholder>
                  <w:docPart w:val="6391B0966B6F4BA5831E9B77E409E97E"/>
                </w:placeholder>
                <w:dropDownList>
                  <w:listItem w:displayText="Select" w:value="Select"/>
                  <w:listItem w:displayText="Yes" w:value="Yes"/>
                  <w:listItem w:displayText="No" w:value="No"/>
                </w:dropDownList>
              </w:sdtPr>
              <w:sdtContent>
                <w:r>
                  <w:rPr>
                    <w:rFonts w:ascii="Arial" w:hAnsi="Arial" w:cs="Arial"/>
                    <w:lang w:val="en-US"/>
                  </w:rPr>
                  <w:t>No</w:t>
                </w:r>
              </w:sdtContent>
            </w:sdt>
            <w:r w:rsidRPr="00F967EB">
              <w:rPr>
                <w:rFonts w:ascii="Arial" w:hAnsi="Arial" w:cs="Arial"/>
                <w:lang w:val="en-US"/>
              </w:rPr>
              <w:t xml:space="preserve"> </w:t>
            </w:r>
          </w:p>
          <w:p w14:paraId="7A6EC7D4" w14:textId="176AFB41" w:rsidR="00FC3B14" w:rsidRPr="006B4E85" w:rsidRDefault="000F4940" w:rsidP="000F4940">
            <w:pPr>
              <w:pStyle w:val="TableText0"/>
              <w:keepNext/>
              <w:keepLines/>
              <w:rPr>
                <w:rFonts w:ascii="Arial" w:hAnsi="Arial" w:cs="Arial"/>
                <w:lang w:val="en-US"/>
              </w:rPr>
            </w:pPr>
            <w:r w:rsidRPr="00F967EB">
              <w:rPr>
                <w:rFonts w:ascii="Arial" w:hAnsi="Arial" w:cs="Arial"/>
                <w:lang w:val="en-US"/>
              </w:rPr>
              <w:t xml:space="preserve">Via: </w:t>
            </w:r>
            <w:r w:rsidR="00FC3B14">
              <w:rPr>
                <w:rFonts w:ascii="Arial" w:hAnsi="Arial" w:cs="Arial"/>
                <w:lang w:val="en-US"/>
              </w:rPr>
              <w:t>SI</w:t>
            </w:r>
          </w:p>
        </w:tc>
      </w:tr>
      <w:tr w:rsidR="00FC3B14" w:rsidRPr="00B931BB" w14:paraId="0863E785"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F880806"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F38B34F" w14:textId="4C4255CC" w:rsidR="006D6725" w:rsidRPr="00F967EB" w:rsidRDefault="006D6725" w:rsidP="006D672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670759095"/>
                <w:placeholder>
                  <w:docPart w:val="665120E4AE9C4AE59386014FE508C1E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5D439B24"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73571009"/>
                <w:placeholder>
                  <w:docPart w:val="665120E4AE9C4AE59386014FE508C1ED"/>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5A38BD3"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176725026"/>
                <w:placeholder>
                  <w:docPart w:val="8239CE968471418D8EDC7EF3E8B7906E"/>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0A8D79A" w14:textId="2E09073D" w:rsidR="00FC3B14" w:rsidRPr="006B4E85" w:rsidRDefault="006D6725" w:rsidP="006D6725">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r w:rsidR="00FC3B14" w:rsidRPr="006B4E85">
              <w:rPr>
                <w:rFonts w:ascii="Arial" w:hAnsi="Arial" w:cs="Arial"/>
                <w:lang w:val="en-US"/>
              </w:rPr>
              <w:t xml:space="preserve"> </w:t>
            </w:r>
          </w:p>
        </w:tc>
      </w:tr>
      <w:tr w:rsidR="00FC3B14" w:rsidRPr="005220F1" w14:paraId="184E559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BB5921C"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FB3303B" w14:textId="77777777" w:rsidR="00FC3B14" w:rsidRPr="006B4E85" w:rsidRDefault="00FC3B14" w:rsidP="00FC3B14">
            <w:pPr>
              <w:pStyle w:val="TableText0"/>
              <w:keepNext/>
              <w:keepLines/>
              <w:rPr>
                <w:rFonts w:ascii="Arial" w:hAnsi="Arial" w:cs="Arial"/>
                <w:lang w:val="en-US"/>
              </w:rPr>
            </w:pPr>
            <w:r>
              <w:rPr>
                <w:rFonts w:ascii="Arial" w:hAnsi="Arial" w:cs="Arial"/>
                <w:lang w:val="en-US"/>
              </w:rPr>
              <w:t>Not specified</w:t>
            </w:r>
          </w:p>
        </w:tc>
      </w:tr>
      <w:tr w:rsidR="00FC3B14" w:rsidRPr="00B81AA8" w14:paraId="7ABDA96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035B1E9"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6F6F263"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FC3B14" w:rsidRPr="00B81AA8" w14:paraId="651EA08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9182AAF"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F2A4ED3"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FC3B14" w:rsidRPr="00B81AA8" w14:paraId="1537A7C5"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30278B8"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0DE24D3"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bl>
    <w:p w14:paraId="4B7C1BC5" w14:textId="77777777" w:rsidR="00F2512D" w:rsidRDefault="00F2512D" w:rsidP="00F2512D">
      <w:pPr>
        <w:pStyle w:val="Kop4"/>
        <w:numPr>
          <w:ilvl w:val="0"/>
          <w:numId w:val="0"/>
        </w:numPr>
        <w:ind w:left="864"/>
      </w:pPr>
    </w:p>
    <w:p w14:paraId="44C128CB" w14:textId="77777777" w:rsidR="00F2512D" w:rsidRPr="00F2512D" w:rsidRDefault="00F2512D" w:rsidP="00F2512D">
      <w:pPr>
        <w:pStyle w:val="BodyText"/>
      </w:pPr>
    </w:p>
    <w:p w14:paraId="132BE073" w14:textId="67A1F68B" w:rsidR="006A4383" w:rsidRPr="00000272" w:rsidRDefault="006A4383" w:rsidP="00A67A5D">
      <w:pPr>
        <w:pStyle w:val="Kop4"/>
      </w:pPr>
      <w:r>
        <w:lastRenderedPageBreak/>
        <w:t>MAWW</w:t>
      </w:r>
    </w:p>
    <w:tbl>
      <w:tblPr>
        <w:tblW w:w="5344" w:type="pct"/>
        <w:tblLook w:val="0000" w:firstRow="0" w:lastRow="0" w:firstColumn="0" w:lastColumn="0" w:noHBand="0" w:noVBand="0"/>
      </w:tblPr>
      <w:tblGrid>
        <w:gridCol w:w="3033"/>
        <w:gridCol w:w="6362"/>
      </w:tblGrid>
      <w:tr w:rsidR="006A4383" w:rsidRPr="00EE0FEC" w14:paraId="5AF33E15"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154E51E1" w14:textId="77777777" w:rsidR="006A4383" w:rsidRPr="00B81AA8" w:rsidRDefault="006A4383" w:rsidP="006A438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8A7DDC1" w14:textId="77777777" w:rsidR="006A4383" w:rsidRPr="00DF0466" w:rsidRDefault="006A4383" w:rsidP="006A4383">
            <w:pPr>
              <w:pStyle w:val="TableText0"/>
              <w:keepNext/>
              <w:keepLines/>
              <w:rPr>
                <w:rFonts w:ascii="Arial" w:hAnsi="Arial" w:cs="Arial"/>
                <w:highlight w:val="yellow"/>
                <w:u w:val="words"/>
                <w:lang w:val="nl-NL"/>
              </w:rPr>
            </w:pPr>
            <w:r w:rsidRPr="00313816">
              <w:rPr>
                <w:rFonts w:ascii="Arial" w:hAnsi="Arial" w:cs="Arial"/>
                <w:lang w:val="nl-NL"/>
              </w:rPr>
              <w:t>Ophalen/verwijderen machtigingen aangeleverd door MAWW</w:t>
            </w:r>
          </w:p>
        </w:tc>
      </w:tr>
      <w:tr w:rsidR="006A4383" w:rsidRPr="00712180" w14:paraId="5E3835E8"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40A186F7" w14:textId="77777777" w:rsidR="006A4383" w:rsidRPr="00B81AA8" w:rsidRDefault="006A4383" w:rsidP="006A438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FC39BAF" w14:textId="77777777" w:rsidR="006A4383" w:rsidRPr="006B4E85" w:rsidRDefault="006A4383" w:rsidP="006A4383">
            <w:pPr>
              <w:pStyle w:val="TableText0"/>
              <w:keepNext/>
              <w:keepLines/>
              <w:rPr>
                <w:rFonts w:ascii="Arial" w:hAnsi="Arial" w:cs="Arial"/>
                <w:lang w:val="en-US"/>
              </w:rPr>
            </w:pPr>
            <w:r>
              <w:rPr>
                <w:rFonts w:ascii="Arial" w:hAnsi="Arial" w:cs="Arial"/>
                <w:lang w:val="en-US"/>
              </w:rPr>
              <w:t>SFTP:22</w:t>
            </w:r>
          </w:p>
        </w:tc>
      </w:tr>
      <w:tr w:rsidR="006A4383" w:rsidRPr="00712180" w14:paraId="2875DF3B"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2D78DB00" w14:textId="77777777" w:rsidR="006A4383" w:rsidRDefault="006A4383" w:rsidP="006A4383">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076610D" w14:textId="23FA141E" w:rsidR="006A4383" w:rsidRPr="006B4E85" w:rsidRDefault="00903CB4" w:rsidP="006A4383">
            <w:pPr>
              <w:pStyle w:val="TableText0"/>
              <w:keepNext/>
              <w:keepLines/>
              <w:rPr>
                <w:rFonts w:ascii="Arial" w:hAnsi="Arial" w:cs="Arial"/>
                <w:lang w:val="en-US"/>
              </w:rPr>
            </w:pPr>
            <w:sdt>
              <w:sdtPr>
                <w:rPr>
                  <w:rFonts w:ascii="Arial" w:hAnsi="Arial" w:cs="Arial"/>
                  <w:lang w:val="en-US"/>
                </w:rPr>
                <w:alias w:val="DC connection"/>
                <w:tag w:val="DC connection"/>
                <w:id w:val="-9686852"/>
                <w:placeholder>
                  <w:docPart w:val="21292823FB6B44DC90DB36A58AB78229"/>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6A4383" w:rsidRPr="006D2395" w14:paraId="3236E8DA"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4D01940E" w14:textId="77777777" w:rsidR="006A4383" w:rsidRDefault="006A4383" w:rsidP="006A4383">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099AAB6" w14:textId="6ED331EC" w:rsidR="006A4383" w:rsidRPr="006B4E85" w:rsidRDefault="00037A0B" w:rsidP="006A4383">
            <w:pPr>
              <w:pStyle w:val="TableText0"/>
              <w:keepNext/>
              <w:keepLines/>
              <w:rPr>
                <w:rFonts w:ascii="Arial" w:hAnsi="Arial" w:cs="Arial"/>
                <w:lang w:val="en-US"/>
              </w:rPr>
            </w:pPr>
            <w:sdt>
              <w:sdtPr>
                <w:rPr>
                  <w:rFonts w:ascii="Arial" w:hAnsi="Arial" w:cs="Arial"/>
                  <w:lang w:val="en-US"/>
                </w:rPr>
                <w:id w:val="838656659"/>
                <w:placeholder>
                  <w:docPart w:val="B09684F1E7964963B08F1F8CB63F9770"/>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p>
        </w:tc>
      </w:tr>
      <w:tr w:rsidR="006A4383" w:rsidRPr="00A540D4" w14:paraId="1A22E01E"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7F8FB9C6" w14:textId="77777777" w:rsidR="006A4383" w:rsidRDefault="006A4383" w:rsidP="006A4383">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F396500" w14:textId="3F85FDB7" w:rsidR="000F4940" w:rsidRPr="00F967EB" w:rsidRDefault="000F4940" w:rsidP="000F4940">
            <w:pPr>
              <w:pStyle w:val="TableText0"/>
              <w:keepNext/>
              <w:keepLines/>
              <w:rPr>
                <w:rFonts w:ascii="Arial" w:hAnsi="Arial" w:cs="Arial"/>
                <w:lang w:val="en-US"/>
              </w:rPr>
            </w:pPr>
            <w:sdt>
              <w:sdtPr>
                <w:rPr>
                  <w:rFonts w:ascii="Arial" w:hAnsi="Arial" w:cs="Arial"/>
                  <w:lang w:val="en-US"/>
                </w:rPr>
                <w:alias w:val="Direct connection"/>
                <w:tag w:val="Direct connection"/>
                <w:id w:val="-60106207"/>
                <w:placeholder>
                  <w:docPart w:val="BBF53BF4F1774408BF2CAE160364494A"/>
                </w:placeholder>
                <w:dropDownList>
                  <w:listItem w:displayText="Select" w:value="Select"/>
                  <w:listItem w:displayText="Yes" w:value="Yes"/>
                  <w:listItem w:displayText="No" w:value="No"/>
                </w:dropDownList>
              </w:sdtPr>
              <w:sdtContent>
                <w:r>
                  <w:rPr>
                    <w:rFonts w:ascii="Arial" w:hAnsi="Arial" w:cs="Arial"/>
                    <w:lang w:val="en-US"/>
                  </w:rPr>
                  <w:t>No</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47D6E52E" w14:textId="12633BE9" w:rsidR="006A4383" w:rsidRPr="006B4E85" w:rsidRDefault="000F4940" w:rsidP="000F4940">
            <w:pPr>
              <w:pStyle w:val="TableText0"/>
              <w:keepNext/>
              <w:keepLines/>
              <w:rPr>
                <w:rFonts w:ascii="Arial" w:hAnsi="Arial" w:cs="Arial"/>
                <w:lang w:val="en-US"/>
              </w:rPr>
            </w:pPr>
            <w:r w:rsidRPr="00F967EB">
              <w:rPr>
                <w:rFonts w:ascii="Arial" w:hAnsi="Arial" w:cs="Arial"/>
                <w:lang w:val="en-US"/>
              </w:rPr>
              <w:t xml:space="preserve">Via: </w:t>
            </w:r>
            <w:r w:rsidR="006A4383">
              <w:rPr>
                <w:rFonts w:ascii="Arial" w:hAnsi="Arial" w:cs="Arial"/>
                <w:lang w:val="en-US"/>
              </w:rPr>
              <w:t>SI</w:t>
            </w:r>
          </w:p>
        </w:tc>
      </w:tr>
      <w:tr w:rsidR="006A4383" w:rsidRPr="00B931BB" w14:paraId="1FEE4DCD"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46FCA089" w14:textId="77777777" w:rsidR="006A4383" w:rsidRDefault="006A4383" w:rsidP="006A4383">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DF32C7D" w14:textId="004DE3C3" w:rsidR="006D6725" w:rsidRPr="00F967EB" w:rsidRDefault="006D6725" w:rsidP="006D672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56372855"/>
                <w:placeholder>
                  <w:docPart w:val="F773804CC6A34971B202777DF39E3F5B"/>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04FE99CC"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974488826"/>
                <w:placeholder>
                  <w:docPart w:val="F773804CC6A34971B202777DF39E3F5B"/>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65EC72E"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967424406"/>
                <w:placeholder>
                  <w:docPart w:val="461B6EC222A44D7CAAA3BF41A50669D8"/>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9D08796" w14:textId="4665DC6E" w:rsidR="006A4383" w:rsidRPr="006B4E85" w:rsidRDefault="006D6725" w:rsidP="006D6725">
            <w:pPr>
              <w:pStyle w:val="TableText0"/>
              <w:keepNext/>
              <w:keepLines/>
              <w:rPr>
                <w:rFonts w:ascii="Arial" w:hAnsi="Arial" w:cs="Arial"/>
                <w:lang w:val="en-US"/>
              </w:rPr>
            </w:pPr>
            <w:r w:rsidRPr="00F967EB">
              <w:rPr>
                <w:rFonts w:ascii="Arial" w:hAnsi="Arial" w:cs="Arial"/>
                <w:lang w:val="en-US"/>
              </w:rPr>
              <w:t xml:space="preserve">Other: </w:t>
            </w:r>
            <w:r w:rsidR="006A4383" w:rsidRPr="00381BF8">
              <w:rPr>
                <w:rFonts w:ascii="Arial" w:hAnsi="Arial" w:cs="Arial"/>
                <w:lang w:val="en-US"/>
              </w:rPr>
              <w:t xml:space="preserve">public- en </w:t>
            </w:r>
            <w:proofErr w:type="spellStart"/>
            <w:r w:rsidR="006A4383" w:rsidRPr="00381BF8">
              <w:rPr>
                <w:rFonts w:ascii="Arial" w:hAnsi="Arial" w:cs="Arial"/>
                <w:lang w:val="en-US"/>
              </w:rPr>
              <w:t>privatkey</w:t>
            </w:r>
            <w:proofErr w:type="spellEnd"/>
          </w:p>
        </w:tc>
      </w:tr>
      <w:tr w:rsidR="006A4383" w:rsidRPr="005220F1" w14:paraId="3B9D30D0"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142B6FD1" w14:textId="77777777" w:rsidR="006A4383" w:rsidRPr="00B81AA8" w:rsidRDefault="006A4383" w:rsidP="006A4383">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16D5D32" w14:textId="77777777" w:rsidR="006A4383" w:rsidRPr="006B4E85" w:rsidRDefault="006A4383" w:rsidP="006A4383">
            <w:pPr>
              <w:pStyle w:val="TableText0"/>
              <w:keepNext/>
              <w:keepLines/>
              <w:rPr>
                <w:rFonts w:ascii="Arial" w:hAnsi="Arial" w:cs="Arial"/>
                <w:lang w:val="en-US"/>
              </w:rPr>
            </w:pPr>
            <w:r>
              <w:rPr>
                <w:rFonts w:ascii="Arial" w:hAnsi="Arial" w:cs="Arial"/>
                <w:lang w:val="en-US"/>
              </w:rPr>
              <w:t>Not specified</w:t>
            </w:r>
          </w:p>
        </w:tc>
      </w:tr>
      <w:tr w:rsidR="006A4383" w:rsidRPr="00B81AA8" w14:paraId="39C0C367"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186679C0" w14:textId="77777777" w:rsidR="006A4383" w:rsidRPr="00B81AA8" w:rsidRDefault="006A4383" w:rsidP="006A4383">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E597A97" w14:textId="77777777" w:rsidR="006A4383" w:rsidRPr="006B4E85" w:rsidRDefault="006A4383" w:rsidP="006A4383">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6A4383" w:rsidRPr="00B81AA8" w14:paraId="0C9B71F0"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33152A60" w14:textId="77777777" w:rsidR="006A4383" w:rsidRPr="00B81AA8" w:rsidRDefault="006A4383" w:rsidP="006A4383">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E076430" w14:textId="77777777" w:rsidR="006A4383" w:rsidRPr="006B4E85" w:rsidRDefault="006A4383" w:rsidP="006A4383">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6A4383" w:rsidRPr="00B81AA8" w14:paraId="0864927B"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426EB843" w14:textId="77777777" w:rsidR="006A4383" w:rsidRPr="00B81AA8" w:rsidRDefault="006A4383" w:rsidP="006A4383">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C9FC566" w14:textId="77777777" w:rsidR="006A4383" w:rsidRPr="006B4E85" w:rsidRDefault="006A4383" w:rsidP="006A4383">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bl>
    <w:p w14:paraId="1554238C" w14:textId="77777777" w:rsidR="00FC3B14" w:rsidRPr="00000272" w:rsidRDefault="00FC3B14" w:rsidP="00A67A5D">
      <w:pPr>
        <w:pStyle w:val="Kop4"/>
      </w:pPr>
      <w:r>
        <w:t>BVV</w:t>
      </w:r>
    </w:p>
    <w:tbl>
      <w:tblPr>
        <w:tblW w:w="5344" w:type="pct"/>
        <w:tblLook w:val="0000" w:firstRow="0" w:lastRow="0" w:firstColumn="0" w:lastColumn="0" w:noHBand="0" w:noVBand="0"/>
      </w:tblPr>
      <w:tblGrid>
        <w:gridCol w:w="3033"/>
        <w:gridCol w:w="6362"/>
      </w:tblGrid>
      <w:tr w:rsidR="00FC3B14" w:rsidRPr="00EE0FEC" w14:paraId="59D51915"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7E46170"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F7AECA3" w14:textId="77777777" w:rsidR="00FC3B14" w:rsidRPr="00DF0466" w:rsidRDefault="00FC3B14" w:rsidP="00FC3B14">
            <w:pPr>
              <w:pStyle w:val="TableText0"/>
              <w:keepNext/>
              <w:keepLines/>
              <w:rPr>
                <w:rFonts w:ascii="Arial" w:hAnsi="Arial" w:cs="Arial"/>
                <w:highlight w:val="yellow"/>
                <w:u w:val="words"/>
                <w:lang w:val="nl-NL"/>
              </w:rPr>
            </w:pPr>
            <w:r>
              <w:rPr>
                <w:rFonts w:ascii="Arial" w:hAnsi="Arial" w:cs="Arial"/>
                <w:lang w:val="nl-NL"/>
              </w:rPr>
              <w:t>Opsturen bestand, ophalen beslagvrije voet via XML, registreren modelmededeling</w:t>
            </w:r>
          </w:p>
        </w:tc>
      </w:tr>
      <w:tr w:rsidR="00FC3B14" w:rsidRPr="00712180" w14:paraId="662DC060"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F301BCF"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3A7C497" w14:textId="77777777" w:rsidR="00FC3B14" w:rsidRPr="006B4E85" w:rsidRDefault="00FC3B14" w:rsidP="00FC3B14">
            <w:pPr>
              <w:pStyle w:val="TableText0"/>
              <w:keepNext/>
              <w:keepLines/>
              <w:rPr>
                <w:rFonts w:ascii="Arial" w:hAnsi="Arial" w:cs="Arial"/>
                <w:lang w:val="en-US"/>
              </w:rPr>
            </w:pPr>
            <w:r>
              <w:rPr>
                <w:rFonts w:ascii="Arial" w:hAnsi="Arial" w:cs="Arial"/>
                <w:lang w:val="en-US"/>
              </w:rPr>
              <w:t>sFTP:22, Soap/Https:443</w:t>
            </w:r>
          </w:p>
        </w:tc>
      </w:tr>
      <w:tr w:rsidR="00FC3B14" w:rsidRPr="00712180" w14:paraId="649CA4E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43A15D2"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363BED4" w14:textId="4498F9DA" w:rsidR="00FC3B14" w:rsidRPr="006B4E85"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711853525"/>
                <w:placeholder>
                  <w:docPart w:val="866D0F06B50D4FE3B9234FE8C4BAB270"/>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55D4DC1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8701719"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F3315B7" w14:textId="7D1F4174" w:rsidR="00FC3B14" w:rsidRPr="006B4E85" w:rsidRDefault="00037A0B" w:rsidP="00FC3B14">
            <w:pPr>
              <w:pStyle w:val="TableText0"/>
              <w:keepNext/>
              <w:keepLines/>
              <w:rPr>
                <w:rFonts w:ascii="Arial" w:hAnsi="Arial" w:cs="Arial"/>
                <w:lang w:val="en-US"/>
              </w:rPr>
            </w:pPr>
            <w:sdt>
              <w:sdtPr>
                <w:rPr>
                  <w:rFonts w:ascii="Arial" w:hAnsi="Arial" w:cs="Arial"/>
                  <w:lang w:val="en-US"/>
                </w:rPr>
                <w:id w:val="-1506820746"/>
                <w:placeholder>
                  <w:docPart w:val="F3C37326201A403DAB529D9427A7CC35"/>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 and Outbound</w:t>
                </w:r>
              </w:sdtContent>
            </w:sdt>
            <w:r w:rsidRPr="00F967EB">
              <w:rPr>
                <w:rFonts w:ascii="Arial" w:hAnsi="Arial" w:cs="Arial"/>
                <w:lang w:val="en-US"/>
              </w:rPr>
              <w:t xml:space="preserve"> </w:t>
            </w:r>
          </w:p>
        </w:tc>
      </w:tr>
      <w:tr w:rsidR="00FC3B14" w:rsidRPr="00A540D4" w14:paraId="69ECD1C9"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20BD9DC"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9CC8E44" w14:textId="1B665331" w:rsidR="00FB13B8" w:rsidRPr="00F967EB" w:rsidRDefault="00FB13B8" w:rsidP="00FB13B8">
            <w:pPr>
              <w:pStyle w:val="TableText0"/>
              <w:keepNext/>
              <w:keepLines/>
              <w:rPr>
                <w:rFonts w:ascii="Arial" w:hAnsi="Arial" w:cs="Arial"/>
                <w:lang w:val="en-US"/>
              </w:rPr>
            </w:pPr>
            <w:sdt>
              <w:sdtPr>
                <w:rPr>
                  <w:rFonts w:ascii="Arial" w:hAnsi="Arial" w:cs="Arial"/>
                  <w:lang w:val="en-US"/>
                </w:rPr>
                <w:alias w:val="Direct connection"/>
                <w:tag w:val="Direct connection"/>
                <w:id w:val="1030527898"/>
                <w:placeholder>
                  <w:docPart w:val="E80EEE9894AE4B1A9A8712529AB4259C"/>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r>
              <w:rPr>
                <w:rFonts w:ascii="Arial" w:hAnsi="Arial" w:cs="Arial"/>
                <w:lang w:val="en-US"/>
              </w:rPr>
              <w:t>for Soap (Inbound)</w:t>
            </w:r>
          </w:p>
          <w:p w14:paraId="7BB1AAA7" w14:textId="56E9D3E7" w:rsidR="00FC3B14" w:rsidRPr="006B4E85" w:rsidRDefault="00F21DCC" w:rsidP="00F21DCC">
            <w:pPr>
              <w:pStyle w:val="TableText0"/>
              <w:keepNext/>
              <w:keepLines/>
              <w:rPr>
                <w:rFonts w:ascii="Arial" w:hAnsi="Arial" w:cs="Arial"/>
                <w:lang w:val="en-US"/>
              </w:rPr>
            </w:pPr>
            <w:sdt>
              <w:sdtPr>
                <w:rPr>
                  <w:rFonts w:ascii="Arial" w:hAnsi="Arial" w:cs="Arial"/>
                  <w:lang w:val="en-US"/>
                </w:rPr>
                <w:alias w:val="Direct connection"/>
                <w:tag w:val="Direct connection"/>
                <w:id w:val="372978579"/>
                <w:placeholder>
                  <w:docPart w:val="558464C93E65412F9423D0163958D7EC"/>
                </w:placeholder>
                <w:dropDownList>
                  <w:listItem w:displayText="Select" w:value="Select"/>
                  <w:listItem w:displayText="Yes" w:value="Yes"/>
                  <w:listItem w:displayText="No" w:value="No"/>
                </w:dropDownList>
              </w:sdtPr>
              <w:sdtContent>
                <w:r>
                  <w:rPr>
                    <w:rFonts w:ascii="Arial" w:hAnsi="Arial" w:cs="Arial"/>
                    <w:lang w:val="en-US"/>
                  </w:rPr>
                  <w:t>No</w:t>
                </w:r>
              </w:sdtContent>
            </w:sdt>
            <w:r>
              <w:rPr>
                <w:rFonts w:ascii="Arial" w:hAnsi="Arial" w:cs="Arial"/>
                <w:lang w:val="en-US"/>
              </w:rPr>
              <w:t xml:space="preserve"> </w:t>
            </w:r>
            <w:r w:rsidRPr="00F967EB">
              <w:rPr>
                <w:rFonts w:ascii="Arial" w:hAnsi="Arial" w:cs="Arial"/>
                <w:lang w:val="en-US"/>
              </w:rPr>
              <w:t xml:space="preserve">Via: </w:t>
            </w:r>
            <w:r w:rsidR="00FC3B14">
              <w:rPr>
                <w:rFonts w:ascii="Arial" w:hAnsi="Arial" w:cs="Arial"/>
                <w:lang w:val="en-US"/>
              </w:rPr>
              <w:t>SI for SFTP (Outbound)</w:t>
            </w:r>
          </w:p>
        </w:tc>
      </w:tr>
      <w:tr w:rsidR="00FC3B14" w:rsidRPr="00B931BB" w14:paraId="4D8E7BDE"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D38F572"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A67A6F2" w14:textId="24943169" w:rsidR="006D6725" w:rsidRPr="00F967EB" w:rsidRDefault="006D6725" w:rsidP="006D672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338270769"/>
                <w:placeholder>
                  <w:docPart w:val="FBC844A821864312A4E5AF4B8B033CD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557C6EE6"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41681364"/>
                <w:placeholder>
                  <w:docPart w:val="FBC844A821864312A4E5AF4B8B033CDF"/>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1B7575B"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543475420"/>
                <w:placeholder>
                  <w:docPart w:val="5BC7DE6547994489B954D2B8E0ED647E"/>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D2CDFB2" w14:textId="5D2129EE" w:rsidR="00FC3B14" w:rsidRPr="006B4E85" w:rsidRDefault="006D6725" w:rsidP="006D6725">
            <w:pPr>
              <w:pStyle w:val="TableText0"/>
              <w:keepNext/>
              <w:keepLines/>
              <w:rPr>
                <w:rFonts w:ascii="Arial" w:hAnsi="Arial" w:cs="Arial"/>
                <w:lang w:val="en-US"/>
              </w:rPr>
            </w:pPr>
            <w:r w:rsidRPr="00F967EB">
              <w:rPr>
                <w:rFonts w:ascii="Arial" w:hAnsi="Arial" w:cs="Arial"/>
                <w:lang w:val="en-US"/>
              </w:rPr>
              <w:t xml:space="preserve">Other: </w:t>
            </w:r>
            <w:r w:rsidR="00FC3B14">
              <w:rPr>
                <w:rFonts w:ascii="Arial" w:hAnsi="Arial" w:cs="Arial"/>
                <w:lang w:val="en-US"/>
              </w:rPr>
              <w:t>Public/Private key</w:t>
            </w:r>
          </w:p>
        </w:tc>
      </w:tr>
      <w:tr w:rsidR="00FC3B14" w:rsidRPr="005220F1" w14:paraId="3E74AE4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E32C312"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C72780F" w14:textId="77777777" w:rsidR="00FC3B14" w:rsidRPr="006B4E85" w:rsidRDefault="00FC3B14" w:rsidP="00FC3B14">
            <w:pPr>
              <w:pStyle w:val="TableText0"/>
              <w:keepNext/>
              <w:keepLines/>
              <w:rPr>
                <w:rFonts w:ascii="Arial" w:hAnsi="Arial" w:cs="Arial"/>
                <w:lang w:val="en-US"/>
              </w:rPr>
            </w:pPr>
            <w:r>
              <w:rPr>
                <w:rFonts w:ascii="Arial" w:hAnsi="Arial" w:cs="Arial"/>
                <w:lang w:val="en-US"/>
              </w:rPr>
              <w:t>Not specified</w:t>
            </w:r>
          </w:p>
        </w:tc>
      </w:tr>
      <w:tr w:rsidR="00FC3B14" w:rsidRPr="00B81AA8" w14:paraId="4D07F9E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D4F3ABB"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38CD65A"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FC3B14" w:rsidRPr="00B81AA8" w14:paraId="6D78724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60C2B5A"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BE7FA41"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FC3B14" w:rsidRPr="00B81AA8" w14:paraId="6BB2E2CA"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0C5898D"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53ACC0C"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bl>
    <w:p w14:paraId="48B35818" w14:textId="77777777" w:rsidR="00FC3B14" w:rsidRDefault="00FC3B14" w:rsidP="00FC3B14">
      <w:pPr>
        <w:pStyle w:val="BodyText"/>
      </w:pPr>
    </w:p>
    <w:p w14:paraId="23475C2C" w14:textId="77777777" w:rsidR="00FC3B14" w:rsidRPr="00381DC6" w:rsidRDefault="00FC3B14" w:rsidP="00FC3B14">
      <w:pPr>
        <w:pStyle w:val="BodyText"/>
      </w:pPr>
      <w:r w:rsidRPr="00381DC6">
        <w:br w:type="page"/>
      </w:r>
    </w:p>
    <w:p w14:paraId="03A7DA75" w14:textId="77777777" w:rsidR="00FC3B14" w:rsidRPr="00000272" w:rsidRDefault="00FC3B14" w:rsidP="00A67A5D">
      <w:pPr>
        <w:pStyle w:val="Kop4"/>
      </w:pPr>
      <w:r>
        <w:lastRenderedPageBreak/>
        <w:t>CJIB</w:t>
      </w:r>
    </w:p>
    <w:tbl>
      <w:tblPr>
        <w:tblW w:w="5344" w:type="pct"/>
        <w:tblLook w:val="0000" w:firstRow="0" w:lastRow="0" w:firstColumn="0" w:lastColumn="0" w:noHBand="0" w:noVBand="0"/>
      </w:tblPr>
      <w:tblGrid>
        <w:gridCol w:w="3033"/>
        <w:gridCol w:w="6362"/>
      </w:tblGrid>
      <w:tr w:rsidR="00FC3B14" w:rsidRPr="00C90616" w14:paraId="32404F99"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9745F25"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072E176" w14:textId="77777777" w:rsidR="00FC3B14" w:rsidRPr="00245ED6" w:rsidRDefault="00FC3B14" w:rsidP="00FC3B14">
            <w:pPr>
              <w:pStyle w:val="TableText0"/>
              <w:keepNext/>
              <w:keepLines/>
              <w:rPr>
                <w:rFonts w:ascii="Arial" w:hAnsi="Arial" w:cs="Arial"/>
                <w:highlight w:val="yellow"/>
              </w:rPr>
            </w:pPr>
            <w:r w:rsidRPr="00245ED6">
              <w:rPr>
                <w:rFonts w:ascii="Arial" w:hAnsi="Arial" w:cs="Arial"/>
              </w:rPr>
              <w:t>Sending and Receiving XML notices</w:t>
            </w:r>
          </w:p>
        </w:tc>
      </w:tr>
      <w:tr w:rsidR="00FC3B14" w:rsidRPr="00712180" w14:paraId="2B6C5AE7"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83A715A"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51B828E" w14:textId="77777777" w:rsidR="00FC3B14" w:rsidRPr="006B4E85" w:rsidRDefault="00FC3B14" w:rsidP="00FC3B14">
            <w:pPr>
              <w:pStyle w:val="TableText0"/>
              <w:keepNext/>
              <w:keepLines/>
              <w:rPr>
                <w:rFonts w:ascii="Arial" w:hAnsi="Arial" w:cs="Arial"/>
                <w:lang w:val="en-US"/>
              </w:rPr>
            </w:pPr>
            <w:r>
              <w:rPr>
                <w:rFonts w:ascii="Arial" w:hAnsi="Arial" w:cs="Arial"/>
                <w:lang w:val="en-US"/>
              </w:rPr>
              <w:t>FTP:21</w:t>
            </w:r>
          </w:p>
        </w:tc>
      </w:tr>
      <w:tr w:rsidR="00FC3B14" w:rsidRPr="00712180" w14:paraId="3678FB7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6E8172C"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0CDE939" w14:textId="6F29DF91" w:rsidR="00FC3B14" w:rsidRPr="006B4E85"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866917819"/>
                <w:placeholder>
                  <w:docPart w:val="D8EC0308637247C4B92C24601EB11454"/>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7858E53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A53A9D8"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6A7A45A" w14:textId="02415299" w:rsidR="00FC3B14" w:rsidRPr="006B4E85" w:rsidRDefault="00037A0B" w:rsidP="00FC3B14">
            <w:pPr>
              <w:pStyle w:val="TableText0"/>
              <w:keepNext/>
              <w:keepLines/>
              <w:rPr>
                <w:rFonts w:ascii="Arial" w:hAnsi="Arial" w:cs="Arial"/>
                <w:lang w:val="en-US"/>
              </w:rPr>
            </w:pPr>
            <w:sdt>
              <w:sdtPr>
                <w:rPr>
                  <w:rFonts w:ascii="Arial" w:hAnsi="Arial" w:cs="Arial"/>
                  <w:lang w:val="en-US"/>
                </w:rPr>
                <w:id w:val="1219008801"/>
                <w:placeholder>
                  <w:docPart w:val="D5DF1FA2C3F3480C9F2F6665E8432664"/>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 and Outbound</w:t>
                </w:r>
              </w:sdtContent>
            </w:sdt>
            <w:r w:rsidRPr="00F967EB">
              <w:rPr>
                <w:rFonts w:ascii="Arial" w:hAnsi="Arial" w:cs="Arial"/>
                <w:lang w:val="en-US"/>
              </w:rPr>
              <w:t xml:space="preserve"> </w:t>
            </w:r>
          </w:p>
        </w:tc>
      </w:tr>
      <w:tr w:rsidR="00FC3B14" w:rsidRPr="00A540D4" w14:paraId="77E879B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55E44A1"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3EE9BAC" w14:textId="53EB3AF3" w:rsidR="00F21DCC" w:rsidRPr="00F967EB" w:rsidRDefault="00F21DCC" w:rsidP="00F21DCC">
            <w:pPr>
              <w:pStyle w:val="TableText0"/>
              <w:keepNext/>
              <w:keepLines/>
              <w:rPr>
                <w:rFonts w:ascii="Arial" w:hAnsi="Arial" w:cs="Arial"/>
                <w:lang w:val="en-US"/>
              </w:rPr>
            </w:pPr>
            <w:sdt>
              <w:sdtPr>
                <w:rPr>
                  <w:rFonts w:ascii="Arial" w:hAnsi="Arial" w:cs="Arial"/>
                  <w:lang w:val="en-US"/>
                </w:rPr>
                <w:alias w:val="Direct connection"/>
                <w:tag w:val="Direct connection"/>
                <w:id w:val="-958027025"/>
                <w:placeholder>
                  <w:docPart w:val="ACEB810300C64BAA86EBE69CF3D9CB96"/>
                </w:placeholder>
                <w:dropDownList>
                  <w:listItem w:displayText="Select" w:value="Select"/>
                  <w:listItem w:displayText="Yes" w:value="Yes"/>
                  <w:listItem w:displayText="No" w:value="No"/>
                </w:dropDownList>
              </w:sdtPr>
              <w:sdtContent>
                <w:r>
                  <w:rPr>
                    <w:rFonts w:ascii="Arial" w:hAnsi="Arial" w:cs="Arial"/>
                    <w:lang w:val="en-US"/>
                  </w:rPr>
                  <w:t>No</w:t>
                </w:r>
              </w:sdtContent>
            </w:sdt>
            <w:r w:rsidRPr="00F967EB">
              <w:rPr>
                <w:rFonts w:ascii="Arial" w:hAnsi="Arial" w:cs="Arial"/>
                <w:lang w:val="en-US"/>
              </w:rPr>
              <w:t xml:space="preserve"> </w:t>
            </w:r>
          </w:p>
          <w:p w14:paraId="0C7B7948" w14:textId="3AE106C3" w:rsidR="00FC3B14" w:rsidRPr="006B4E85" w:rsidRDefault="00F21DCC" w:rsidP="00F21DCC">
            <w:pPr>
              <w:pStyle w:val="TableText0"/>
              <w:keepNext/>
              <w:keepLines/>
              <w:rPr>
                <w:rFonts w:ascii="Arial" w:hAnsi="Arial" w:cs="Arial"/>
                <w:lang w:val="en-US"/>
              </w:rPr>
            </w:pPr>
            <w:r>
              <w:rPr>
                <w:rFonts w:ascii="Arial" w:hAnsi="Arial" w:cs="Arial"/>
                <w:lang w:val="en-US"/>
              </w:rPr>
              <w:t xml:space="preserve">Via: </w:t>
            </w:r>
            <w:r w:rsidR="00FC3B14">
              <w:rPr>
                <w:rFonts w:ascii="Arial" w:hAnsi="Arial" w:cs="Arial"/>
                <w:lang w:val="en-US"/>
              </w:rPr>
              <w:t>SI</w:t>
            </w:r>
          </w:p>
        </w:tc>
      </w:tr>
      <w:tr w:rsidR="00FC3B14" w:rsidRPr="00B931BB" w14:paraId="1420ABE7"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C93963D"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1E4FC91" w14:textId="5E948EA2" w:rsidR="006D6725" w:rsidRPr="00F967EB" w:rsidRDefault="006D6725" w:rsidP="006D672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197159950"/>
                <w:placeholder>
                  <w:docPart w:val="EA163CAA4D4543C88EA959D28AEC3FE0"/>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08BA13C8"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125853093"/>
                <w:placeholder>
                  <w:docPart w:val="EA163CAA4D4543C88EA959D28AEC3FE0"/>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5958F9C" w14:textId="387E411C"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2009098910"/>
                <w:placeholder>
                  <w:docPart w:val="C1191940A90B440B940693122BBC65AD"/>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p w14:paraId="34F773C2" w14:textId="0276FF96" w:rsidR="00FC3B14" w:rsidRPr="006B4E85" w:rsidRDefault="006D6725" w:rsidP="006D6725">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p>
        </w:tc>
      </w:tr>
      <w:tr w:rsidR="00FC3B14" w:rsidRPr="005220F1" w14:paraId="1828001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46F68E7"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118314D" w14:textId="77777777" w:rsidR="00FC3B14" w:rsidRPr="006B4E85" w:rsidRDefault="00FC3B14" w:rsidP="00FC3B14">
            <w:pPr>
              <w:pStyle w:val="TableText0"/>
              <w:keepNext/>
              <w:keepLines/>
              <w:rPr>
                <w:rFonts w:ascii="Arial" w:hAnsi="Arial" w:cs="Arial"/>
                <w:lang w:val="en-US"/>
              </w:rPr>
            </w:pPr>
            <w:r>
              <w:rPr>
                <w:rFonts w:ascii="Arial" w:hAnsi="Arial" w:cs="Arial"/>
                <w:lang w:val="en-US"/>
              </w:rPr>
              <w:t>Not specified</w:t>
            </w:r>
          </w:p>
        </w:tc>
      </w:tr>
      <w:tr w:rsidR="00FC3B14" w:rsidRPr="00B81AA8" w14:paraId="527E480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199014C"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5D39EC1"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FC3B14" w:rsidRPr="00B81AA8" w14:paraId="606D072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19EF0F7"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98F1031"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FC3B14" w:rsidRPr="00B81AA8" w14:paraId="5FD192CE"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1B978AE"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357868C"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bl>
    <w:p w14:paraId="05F9E2E6" w14:textId="77777777" w:rsidR="00FC3B14" w:rsidRPr="00000272" w:rsidRDefault="00FC3B14" w:rsidP="00A67A5D">
      <w:pPr>
        <w:pStyle w:val="Kop4"/>
      </w:pPr>
      <w:r>
        <w:t>DWH</w:t>
      </w:r>
    </w:p>
    <w:tbl>
      <w:tblPr>
        <w:tblW w:w="5344" w:type="pct"/>
        <w:tblLook w:val="0000" w:firstRow="0" w:lastRow="0" w:firstColumn="0" w:lastColumn="0" w:noHBand="0" w:noVBand="0"/>
      </w:tblPr>
      <w:tblGrid>
        <w:gridCol w:w="3033"/>
        <w:gridCol w:w="6362"/>
      </w:tblGrid>
      <w:tr w:rsidR="00FC3B14" w:rsidRPr="00C90616" w14:paraId="2EEAE82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E8240E8"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600FCB1" w14:textId="77777777" w:rsidR="00FC3B14" w:rsidRPr="00245ED6" w:rsidRDefault="00FC3B14" w:rsidP="00FC3B14">
            <w:pPr>
              <w:pStyle w:val="TableText0"/>
              <w:keepNext/>
              <w:keepLines/>
              <w:rPr>
                <w:rFonts w:ascii="Arial" w:hAnsi="Arial" w:cs="Arial"/>
                <w:highlight w:val="yellow"/>
              </w:rPr>
            </w:pPr>
            <w:proofErr w:type="spellStart"/>
            <w:r w:rsidRPr="00DD1FC5">
              <w:rPr>
                <w:rFonts w:ascii="Arial" w:hAnsi="Arial" w:cs="Arial"/>
              </w:rPr>
              <w:t>D</w:t>
            </w:r>
            <w:r>
              <w:rPr>
                <w:rFonts w:ascii="Arial" w:hAnsi="Arial" w:cs="Arial"/>
              </w:rPr>
              <w:t>ataWareHouse</w:t>
            </w:r>
            <w:proofErr w:type="spellEnd"/>
            <w:r>
              <w:rPr>
                <w:rFonts w:ascii="Arial" w:hAnsi="Arial" w:cs="Arial"/>
              </w:rPr>
              <w:t xml:space="preserve"> + DWH BO Business Objects</w:t>
            </w:r>
          </w:p>
        </w:tc>
      </w:tr>
      <w:tr w:rsidR="00FC3B14" w:rsidRPr="00712180" w14:paraId="6C1F5D8E"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4D9999C"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AE69CF0" w14:textId="77777777" w:rsidR="00FC3B14" w:rsidRPr="006B4E85" w:rsidRDefault="00FC3B14" w:rsidP="00FC3B14">
            <w:pPr>
              <w:pStyle w:val="TableText0"/>
              <w:keepNext/>
              <w:keepLines/>
              <w:rPr>
                <w:rFonts w:ascii="Arial" w:hAnsi="Arial" w:cs="Arial"/>
                <w:lang w:val="en-US"/>
              </w:rPr>
            </w:pPr>
            <w:r>
              <w:rPr>
                <w:rFonts w:ascii="Arial" w:hAnsi="Arial" w:cs="Arial"/>
                <w:lang w:val="en-US"/>
              </w:rPr>
              <w:t>FTP:21, SQL*Net:1526</w:t>
            </w:r>
          </w:p>
        </w:tc>
      </w:tr>
      <w:tr w:rsidR="00FC3B14" w:rsidRPr="00712180" w14:paraId="040F4F52"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A54FD89"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98F2870" w14:textId="0A099494" w:rsidR="00FC3B14" w:rsidRPr="006B4E85"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1701132561"/>
                <w:placeholder>
                  <w:docPart w:val="7BB413E66B824F559CD0232E0651E230"/>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p>
        </w:tc>
      </w:tr>
      <w:tr w:rsidR="00FC3B14" w:rsidRPr="006D2395" w14:paraId="54E22F9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A62AF5D"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6EE73EE" w14:textId="03BB19B3" w:rsidR="00FC3B14" w:rsidRPr="006B4E85" w:rsidRDefault="00037A0B" w:rsidP="00FC3B14">
            <w:pPr>
              <w:pStyle w:val="TableText0"/>
              <w:keepNext/>
              <w:keepLines/>
              <w:rPr>
                <w:rFonts w:ascii="Arial" w:hAnsi="Arial" w:cs="Arial"/>
                <w:lang w:val="en-US"/>
              </w:rPr>
            </w:pPr>
            <w:sdt>
              <w:sdtPr>
                <w:rPr>
                  <w:rFonts w:ascii="Arial" w:hAnsi="Arial" w:cs="Arial"/>
                  <w:lang w:val="en-US"/>
                </w:rPr>
                <w:id w:val="301120044"/>
                <w:placeholder>
                  <w:docPart w:val="35B776EB79E6442AB7197AAA874F58F4"/>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 and Outbound</w:t>
                </w:r>
              </w:sdtContent>
            </w:sdt>
            <w:r w:rsidRPr="00F967EB">
              <w:rPr>
                <w:rFonts w:ascii="Arial" w:hAnsi="Arial" w:cs="Arial"/>
                <w:lang w:val="en-US"/>
              </w:rPr>
              <w:t xml:space="preserve"> </w:t>
            </w:r>
            <w:r w:rsidR="00FC3B14">
              <w:rPr>
                <w:rFonts w:ascii="Arial" w:hAnsi="Arial" w:cs="Arial"/>
                <w:lang w:val="en-US"/>
              </w:rPr>
              <w:t xml:space="preserve"> </w:t>
            </w:r>
          </w:p>
        </w:tc>
      </w:tr>
      <w:tr w:rsidR="00FC3B14" w:rsidRPr="00A540D4" w14:paraId="3197F115"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4480A80"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AC779C9" w14:textId="47A400DC" w:rsidR="00FC3B14" w:rsidRPr="006B4E85" w:rsidRDefault="00F21DCC" w:rsidP="00F21DCC">
            <w:pPr>
              <w:pStyle w:val="TableText0"/>
              <w:keepNext/>
              <w:keepLines/>
              <w:rPr>
                <w:rFonts w:ascii="Arial" w:hAnsi="Arial" w:cs="Arial"/>
                <w:lang w:val="en-US"/>
              </w:rPr>
            </w:pPr>
            <w:sdt>
              <w:sdtPr>
                <w:rPr>
                  <w:rFonts w:ascii="Arial" w:hAnsi="Arial" w:cs="Arial"/>
                  <w:lang w:val="en-US"/>
                </w:rPr>
                <w:alias w:val="Direct connection"/>
                <w:tag w:val="Direct connection"/>
                <w:id w:val="-879157518"/>
                <w:placeholder>
                  <w:docPart w:val="AAB0ACE7AEED40B4844BE220A2C2C21A"/>
                </w:placeholder>
                <w:dropDownList>
                  <w:listItem w:displayText="Select" w:value="Select"/>
                  <w:listItem w:displayText="Yes" w:value="Yes"/>
                  <w:listItem w:displayText="No" w:value="No"/>
                </w:dropDownList>
              </w:sdtPr>
              <w:sdtContent>
                <w:r>
                  <w:rPr>
                    <w:rFonts w:ascii="Arial" w:hAnsi="Arial" w:cs="Arial"/>
                    <w:lang w:val="en-US"/>
                  </w:rPr>
                  <w:t>Yes</w:t>
                </w:r>
              </w:sdtContent>
            </w:sdt>
          </w:p>
        </w:tc>
      </w:tr>
      <w:tr w:rsidR="00FC3B14" w:rsidRPr="00B931BB" w14:paraId="6A1E399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D087D09"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341F276" w14:textId="7F56ABAF" w:rsidR="006D6725" w:rsidRPr="00F967EB" w:rsidRDefault="006D6725" w:rsidP="006D672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0624254"/>
                <w:placeholder>
                  <w:docPart w:val="41DB59AFBADA46BBB9DB3F4ACBCA979B"/>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53FF7241"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2001922259"/>
                <w:placeholder>
                  <w:docPart w:val="41DB59AFBADA46BBB9DB3F4ACBCA979B"/>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9CF1C35" w14:textId="017A7A46"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594904417"/>
                <w:placeholder>
                  <w:docPart w:val="4A8E7D5F777C4F43A3DBA78300333182"/>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p w14:paraId="39B183E8" w14:textId="55B02D1C" w:rsidR="00FC3B14" w:rsidRPr="006B4E85" w:rsidRDefault="006D6725" w:rsidP="006D6725">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p>
        </w:tc>
      </w:tr>
      <w:tr w:rsidR="00FC3B14" w:rsidRPr="005220F1" w14:paraId="04B44960"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495302D"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A65F6A8" w14:textId="77777777" w:rsidR="00FC3B14" w:rsidRPr="006B4E85" w:rsidRDefault="00FC3B14" w:rsidP="00FC3B14">
            <w:pPr>
              <w:pStyle w:val="TableText0"/>
              <w:keepNext/>
              <w:keepLines/>
              <w:rPr>
                <w:rFonts w:ascii="Arial" w:hAnsi="Arial" w:cs="Arial"/>
                <w:lang w:val="en-US"/>
              </w:rPr>
            </w:pPr>
            <w:r>
              <w:rPr>
                <w:rFonts w:ascii="Arial" w:hAnsi="Arial" w:cs="Arial"/>
                <w:lang w:val="en-US"/>
              </w:rPr>
              <w:t>Not specified</w:t>
            </w:r>
          </w:p>
        </w:tc>
      </w:tr>
      <w:tr w:rsidR="00FC3B14" w:rsidRPr="00B81AA8" w14:paraId="39E7718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36FA026"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C5F9517"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FC3B14" w:rsidRPr="00B81AA8" w14:paraId="5C819969"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EFBA155"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66930CB"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FC3B14" w:rsidRPr="00B81AA8" w14:paraId="551F2B5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2E73DCA"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C3A56C2"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bl>
    <w:p w14:paraId="53A30CAA" w14:textId="77777777" w:rsidR="00F2512D" w:rsidRDefault="00F2512D" w:rsidP="00F2512D">
      <w:pPr>
        <w:pStyle w:val="Kop4"/>
        <w:numPr>
          <w:ilvl w:val="0"/>
          <w:numId w:val="0"/>
        </w:numPr>
        <w:ind w:left="864"/>
      </w:pPr>
    </w:p>
    <w:p w14:paraId="288443C5" w14:textId="77777777" w:rsidR="00F2512D" w:rsidRPr="00F2512D" w:rsidRDefault="00F2512D" w:rsidP="00F2512D">
      <w:pPr>
        <w:pStyle w:val="BodyText"/>
      </w:pPr>
    </w:p>
    <w:p w14:paraId="27CF754A" w14:textId="4146C93D" w:rsidR="00FC3B14" w:rsidRPr="00000272" w:rsidRDefault="00FC3B14" w:rsidP="00A67A5D">
      <w:pPr>
        <w:pStyle w:val="Kop4"/>
      </w:pPr>
      <w:r>
        <w:lastRenderedPageBreak/>
        <w:t>EGV</w:t>
      </w:r>
    </w:p>
    <w:tbl>
      <w:tblPr>
        <w:tblW w:w="5344" w:type="pct"/>
        <w:tblLook w:val="0000" w:firstRow="0" w:lastRow="0" w:firstColumn="0" w:lastColumn="0" w:noHBand="0" w:noVBand="0"/>
      </w:tblPr>
      <w:tblGrid>
        <w:gridCol w:w="3033"/>
        <w:gridCol w:w="6362"/>
      </w:tblGrid>
      <w:tr w:rsidR="00FC3B14" w:rsidRPr="00C90616" w14:paraId="103838F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CD35DF0"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3C7BA06" w14:textId="77777777" w:rsidR="00FC3B14" w:rsidRPr="00245ED6" w:rsidRDefault="00FC3B14" w:rsidP="00FC3B14">
            <w:pPr>
              <w:pStyle w:val="TableText0"/>
              <w:keepNext/>
              <w:keepLines/>
              <w:rPr>
                <w:rFonts w:ascii="Arial" w:hAnsi="Arial" w:cs="Arial"/>
                <w:highlight w:val="yellow"/>
              </w:rPr>
            </w:pPr>
            <w:proofErr w:type="spellStart"/>
            <w:r>
              <w:rPr>
                <w:rFonts w:ascii="Arial" w:hAnsi="Arial" w:cs="Arial"/>
              </w:rPr>
              <w:t>Raadplegen</w:t>
            </w:r>
            <w:proofErr w:type="spellEnd"/>
            <w:r>
              <w:rPr>
                <w:rFonts w:ascii="Arial" w:hAnsi="Arial" w:cs="Arial"/>
              </w:rPr>
              <w:t xml:space="preserve"> Dossier</w:t>
            </w:r>
          </w:p>
        </w:tc>
      </w:tr>
      <w:tr w:rsidR="00FC3B14" w:rsidRPr="00712180" w14:paraId="2FE919FA"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7EF46AF"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1777C52" w14:textId="77777777" w:rsidR="00FC3B14" w:rsidRPr="006B4E85" w:rsidRDefault="00FC3B14" w:rsidP="00FC3B14">
            <w:pPr>
              <w:pStyle w:val="TableText0"/>
              <w:keepNext/>
              <w:keepLines/>
              <w:rPr>
                <w:rFonts w:ascii="Arial" w:hAnsi="Arial" w:cs="Arial"/>
                <w:lang w:val="en-US"/>
              </w:rPr>
            </w:pPr>
            <w:r>
              <w:rPr>
                <w:rFonts w:ascii="Arial" w:hAnsi="Arial" w:cs="Arial"/>
                <w:lang w:val="en-US"/>
              </w:rPr>
              <w:t>SOAP/HTTPS:443</w:t>
            </w:r>
          </w:p>
        </w:tc>
      </w:tr>
      <w:tr w:rsidR="00FC3B14" w:rsidRPr="00712180" w14:paraId="077D672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C964A8A"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CB644E2" w14:textId="2E102F00" w:rsidR="00FC3B14" w:rsidRPr="006B4E85"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1317876996"/>
                <w:placeholder>
                  <w:docPart w:val="5C999FBBA9684C329CD1FDC1F3306147"/>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68839267"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0EAD67F"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C33C117" w14:textId="1D48AE97" w:rsidR="00FC3B14" w:rsidRPr="006B4E85" w:rsidRDefault="00037A0B" w:rsidP="00FC3B14">
            <w:pPr>
              <w:pStyle w:val="TableText0"/>
              <w:keepNext/>
              <w:keepLines/>
              <w:rPr>
                <w:rFonts w:ascii="Arial" w:hAnsi="Arial" w:cs="Arial"/>
                <w:lang w:val="en-US"/>
              </w:rPr>
            </w:pPr>
            <w:sdt>
              <w:sdtPr>
                <w:rPr>
                  <w:rFonts w:ascii="Arial" w:hAnsi="Arial" w:cs="Arial"/>
                  <w:lang w:val="en-US"/>
                </w:rPr>
                <w:id w:val="-1494641613"/>
                <w:placeholder>
                  <w:docPart w:val="49CF35E9B47645F190DA60AD88D0E9E7"/>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p>
        </w:tc>
      </w:tr>
      <w:tr w:rsidR="00FC3B14" w:rsidRPr="00A540D4" w14:paraId="1B5E12FE"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A946DC9"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B446EDE" w14:textId="4B3BED79" w:rsidR="00FC3B14" w:rsidRPr="006B4E85" w:rsidRDefault="00F21DCC" w:rsidP="00F21DCC">
            <w:pPr>
              <w:pStyle w:val="TableText0"/>
              <w:keepNext/>
              <w:keepLines/>
              <w:rPr>
                <w:rFonts w:ascii="Arial" w:hAnsi="Arial" w:cs="Arial"/>
                <w:lang w:val="en-US"/>
              </w:rPr>
            </w:pPr>
            <w:sdt>
              <w:sdtPr>
                <w:rPr>
                  <w:rFonts w:ascii="Arial" w:hAnsi="Arial" w:cs="Arial"/>
                  <w:lang w:val="en-US"/>
                </w:rPr>
                <w:alias w:val="Direct connection"/>
                <w:tag w:val="Direct connection"/>
                <w:id w:val="-209571264"/>
                <w:placeholder>
                  <w:docPart w:val="3D56EF8470BD429BA6944BD84770C34F"/>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FC3B14" w:rsidRPr="00B931BB" w14:paraId="5C1605F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30B53AC"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0AD70EE" w14:textId="63C2D4A0" w:rsidR="006D6725" w:rsidRPr="00F967EB" w:rsidRDefault="006D6725" w:rsidP="006D672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981546198"/>
                <w:placeholder>
                  <w:docPart w:val="E32470C2C1FE4F7B8A705A3079EE226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58D220AB"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716387154"/>
                <w:placeholder>
                  <w:docPart w:val="E32470C2C1FE4F7B8A705A3079EE2266"/>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03C2188"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725906294"/>
                <w:placeholder>
                  <w:docPart w:val="CE6D0E8BD52646719DF30C6CC418A768"/>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495A634" w14:textId="4463F1E4" w:rsidR="00FC3B14" w:rsidRPr="006B4E85" w:rsidRDefault="006D6725" w:rsidP="006D6725">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p>
        </w:tc>
      </w:tr>
      <w:tr w:rsidR="00FC3B14" w:rsidRPr="005220F1" w14:paraId="2A6B91C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3F0975F"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FEBF6E5" w14:textId="77777777" w:rsidR="00FC3B14" w:rsidRPr="006B4E85" w:rsidRDefault="00FC3B14" w:rsidP="00FC3B14">
            <w:pPr>
              <w:pStyle w:val="TableText0"/>
              <w:keepNext/>
              <w:keepLines/>
              <w:rPr>
                <w:rFonts w:ascii="Arial" w:hAnsi="Arial" w:cs="Arial"/>
                <w:lang w:val="en-US"/>
              </w:rPr>
            </w:pPr>
            <w:r>
              <w:rPr>
                <w:rFonts w:ascii="Arial" w:hAnsi="Arial" w:cs="Arial"/>
                <w:lang w:val="en-US"/>
              </w:rPr>
              <w:t>Not specified</w:t>
            </w:r>
          </w:p>
        </w:tc>
      </w:tr>
      <w:tr w:rsidR="00FC3B14" w:rsidRPr="00B81AA8" w14:paraId="00CDD0A2"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BC51A72"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394715D"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FC3B14" w:rsidRPr="00B81AA8" w14:paraId="07E6681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2C99424"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A45193F"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FC3B14" w:rsidRPr="00B81AA8" w14:paraId="082780F2"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D3525C2"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AF65BAA"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bl>
    <w:p w14:paraId="531871B8" w14:textId="77777777" w:rsidR="00FC3B14" w:rsidRPr="00000272" w:rsidRDefault="00FC3B14" w:rsidP="00A67A5D">
      <w:pPr>
        <w:pStyle w:val="Kop4"/>
      </w:pPr>
      <w:r>
        <w:t>JIM/FEZ</w:t>
      </w:r>
    </w:p>
    <w:tbl>
      <w:tblPr>
        <w:tblW w:w="5344" w:type="pct"/>
        <w:tblLook w:val="0000" w:firstRow="0" w:lastRow="0" w:firstColumn="0" w:lastColumn="0" w:noHBand="0" w:noVBand="0"/>
      </w:tblPr>
      <w:tblGrid>
        <w:gridCol w:w="3033"/>
        <w:gridCol w:w="6362"/>
      </w:tblGrid>
      <w:tr w:rsidR="00FC3B14" w:rsidRPr="00C90616" w14:paraId="198D45B1"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BCF92DB"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541D4CC" w14:textId="77777777" w:rsidR="00FC3B14" w:rsidRPr="00245ED6" w:rsidRDefault="00FC3B14" w:rsidP="00FC3B14">
            <w:pPr>
              <w:pStyle w:val="TableText0"/>
              <w:keepNext/>
              <w:keepLines/>
              <w:rPr>
                <w:rFonts w:ascii="Arial" w:hAnsi="Arial" w:cs="Arial"/>
                <w:highlight w:val="yellow"/>
              </w:rPr>
            </w:pPr>
            <w:proofErr w:type="spellStart"/>
            <w:r w:rsidRPr="00BF2F9F">
              <w:rPr>
                <w:rFonts w:ascii="Arial" w:hAnsi="Arial" w:cs="Arial"/>
              </w:rPr>
              <w:t>Leveren</w:t>
            </w:r>
            <w:proofErr w:type="spellEnd"/>
            <w:r w:rsidRPr="00BF2F9F">
              <w:rPr>
                <w:rFonts w:ascii="Arial" w:hAnsi="Arial" w:cs="Arial"/>
              </w:rPr>
              <w:t xml:space="preserve"> </w:t>
            </w:r>
            <w:proofErr w:type="spellStart"/>
            <w:r w:rsidRPr="00BF2F9F">
              <w:rPr>
                <w:rFonts w:ascii="Arial" w:hAnsi="Arial" w:cs="Arial"/>
              </w:rPr>
              <w:t>Boekhoudinformatie</w:t>
            </w:r>
            <w:proofErr w:type="spellEnd"/>
          </w:p>
        </w:tc>
      </w:tr>
      <w:tr w:rsidR="00FC3B14" w:rsidRPr="00712180" w14:paraId="3A8E90F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BB757E3"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3B38F56" w14:textId="77777777" w:rsidR="00FC3B14" w:rsidRPr="006B4E85" w:rsidRDefault="00FC3B14" w:rsidP="00FC3B14">
            <w:pPr>
              <w:pStyle w:val="TableText0"/>
              <w:keepNext/>
              <w:keepLines/>
              <w:rPr>
                <w:rFonts w:ascii="Arial" w:hAnsi="Arial" w:cs="Arial"/>
                <w:lang w:val="en-US"/>
              </w:rPr>
            </w:pPr>
            <w:r>
              <w:rPr>
                <w:rFonts w:ascii="Arial" w:hAnsi="Arial" w:cs="Arial"/>
                <w:lang w:val="en-US"/>
              </w:rPr>
              <w:t>SFTP:22</w:t>
            </w:r>
          </w:p>
        </w:tc>
      </w:tr>
      <w:tr w:rsidR="00FC3B14" w:rsidRPr="00712180" w14:paraId="39200FD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A5CFCF9"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C61A5BD" w14:textId="1909B4AD" w:rsidR="00FC3B14" w:rsidRPr="006B4E85"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1439988157"/>
                <w:placeholder>
                  <w:docPart w:val="6A9240778F074354B14CDDCDD06E9BD2"/>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0318CA3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E0D60B6"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243EE47" w14:textId="14F96525" w:rsidR="00FC3B14" w:rsidRPr="006B4E85" w:rsidRDefault="00037A0B" w:rsidP="00FC3B14">
            <w:pPr>
              <w:pStyle w:val="TableText0"/>
              <w:keepNext/>
              <w:keepLines/>
              <w:rPr>
                <w:rFonts w:ascii="Arial" w:hAnsi="Arial" w:cs="Arial"/>
                <w:lang w:val="en-US"/>
              </w:rPr>
            </w:pPr>
            <w:sdt>
              <w:sdtPr>
                <w:rPr>
                  <w:rFonts w:ascii="Arial" w:hAnsi="Arial" w:cs="Arial"/>
                  <w:lang w:val="en-US"/>
                </w:rPr>
                <w:id w:val="257407260"/>
                <w:placeholder>
                  <w:docPart w:val="AF3C1372F2494D8FBAD43D69B8A1F66E"/>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p>
        </w:tc>
      </w:tr>
      <w:tr w:rsidR="00FC3B14" w:rsidRPr="00A540D4" w14:paraId="2E1F97E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911C70A"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0B5B167" w14:textId="5B65DFE5" w:rsidR="00F21DCC" w:rsidRPr="00F967EB" w:rsidRDefault="00F21DCC" w:rsidP="00F21DCC">
            <w:pPr>
              <w:pStyle w:val="TableText0"/>
              <w:keepNext/>
              <w:keepLines/>
              <w:rPr>
                <w:rFonts w:ascii="Arial" w:hAnsi="Arial" w:cs="Arial"/>
                <w:lang w:val="en-US"/>
              </w:rPr>
            </w:pPr>
            <w:sdt>
              <w:sdtPr>
                <w:rPr>
                  <w:rFonts w:ascii="Arial" w:hAnsi="Arial" w:cs="Arial"/>
                  <w:lang w:val="en-US"/>
                </w:rPr>
                <w:alias w:val="Direct connection"/>
                <w:tag w:val="Direct connection"/>
                <w:id w:val="-1440521281"/>
                <w:placeholder>
                  <w:docPart w:val="1DA181BA8A49472893CD86A011F4596C"/>
                </w:placeholder>
                <w:dropDownList>
                  <w:listItem w:displayText="Select" w:value="Select"/>
                  <w:listItem w:displayText="Yes" w:value="Yes"/>
                  <w:listItem w:displayText="No" w:value="No"/>
                </w:dropDownList>
              </w:sdtPr>
              <w:sdtContent>
                <w:r>
                  <w:rPr>
                    <w:rFonts w:ascii="Arial" w:hAnsi="Arial" w:cs="Arial"/>
                    <w:lang w:val="en-US"/>
                  </w:rPr>
                  <w:t>No</w:t>
                </w:r>
              </w:sdtContent>
            </w:sdt>
            <w:r w:rsidRPr="00F967EB">
              <w:rPr>
                <w:rFonts w:ascii="Arial" w:hAnsi="Arial" w:cs="Arial"/>
                <w:lang w:val="en-US"/>
              </w:rPr>
              <w:t xml:space="preserve"> </w:t>
            </w:r>
          </w:p>
          <w:p w14:paraId="6A0DCA87" w14:textId="6E4B4B66" w:rsidR="00FC3B14" w:rsidRPr="006B4E85" w:rsidRDefault="00F21DCC" w:rsidP="00F21DCC">
            <w:pPr>
              <w:pStyle w:val="TableText0"/>
              <w:keepNext/>
              <w:keepLines/>
              <w:rPr>
                <w:rFonts w:ascii="Arial" w:hAnsi="Arial" w:cs="Arial"/>
                <w:lang w:val="en-US"/>
              </w:rPr>
            </w:pPr>
            <w:r w:rsidRPr="00F967EB">
              <w:rPr>
                <w:rFonts w:ascii="Arial" w:hAnsi="Arial" w:cs="Arial"/>
                <w:lang w:val="en-US"/>
              </w:rPr>
              <w:t xml:space="preserve">Via: </w:t>
            </w:r>
            <w:r w:rsidR="00FC3B14">
              <w:rPr>
                <w:rFonts w:ascii="Arial" w:hAnsi="Arial" w:cs="Arial"/>
                <w:lang w:val="en-US"/>
              </w:rPr>
              <w:t>SI</w:t>
            </w:r>
          </w:p>
        </w:tc>
      </w:tr>
      <w:tr w:rsidR="00FC3B14" w:rsidRPr="00B931BB" w14:paraId="14674770"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D1434BE"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375D510" w14:textId="1359721E" w:rsidR="006D6725" w:rsidRPr="00F967EB" w:rsidRDefault="006D6725" w:rsidP="006D672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836680132"/>
                <w:placeholder>
                  <w:docPart w:val="E5D85F00FC9B4DC1A92531061C6CBEC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1A7B94D1"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831170813"/>
                <w:placeholder>
                  <w:docPart w:val="E5D85F00FC9B4DC1A92531061C6CBECD"/>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208CCC7"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225214764"/>
                <w:placeholder>
                  <w:docPart w:val="74FF24A1D25D4139A3E6C9DA43DA029D"/>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B38281A" w14:textId="1949435D" w:rsidR="00FC3B14" w:rsidRPr="006B4E85" w:rsidRDefault="006D6725" w:rsidP="006D6725">
            <w:pPr>
              <w:pStyle w:val="TableText0"/>
              <w:keepNext/>
              <w:keepLines/>
              <w:rPr>
                <w:rFonts w:ascii="Arial" w:hAnsi="Arial" w:cs="Arial"/>
                <w:lang w:val="en-US"/>
              </w:rPr>
            </w:pPr>
            <w:r w:rsidRPr="00F967EB">
              <w:rPr>
                <w:rFonts w:ascii="Arial" w:hAnsi="Arial" w:cs="Arial"/>
                <w:lang w:val="en-US"/>
              </w:rPr>
              <w:t xml:space="preserve">Other: </w:t>
            </w:r>
            <w:r w:rsidR="00FC3B14">
              <w:rPr>
                <w:rFonts w:ascii="Arial" w:hAnsi="Arial" w:cs="Arial"/>
                <w:lang w:val="en-US"/>
              </w:rPr>
              <w:t xml:space="preserve">Public, </w:t>
            </w:r>
            <w:proofErr w:type="spellStart"/>
            <w:r w:rsidR="00FC3B14">
              <w:rPr>
                <w:rFonts w:ascii="Arial" w:hAnsi="Arial" w:cs="Arial"/>
                <w:lang w:val="en-US"/>
              </w:rPr>
              <w:t>Privatekey</w:t>
            </w:r>
            <w:proofErr w:type="spellEnd"/>
          </w:p>
        </w:tc>
      </w:tr>
      <w:tr w:rsidR="00FC3B14" w:rsidRPr="005220F1" w14:paraId="1FA6486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92C4CEE"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3903DF9" w14:textId="77777777" w:rsidR="00FC3B14" w:rsidRPr="006B4E85" w:rsidRDefault="00FC3B14" w:rsidP="00FC3B14">
            <w:pPr>
              <w:pStyle w:val="TableText0"/>
              <w:keepNext/>
              <w:keepLines/>
              <w:rPr>
                <w:rFonts w:ascii="Arial" w:hAnsi="Arial" w:cs="Arial"/>
                <w:lang w:val="en-US"/>
              </w:rPr>
            </w:pPr>
            <w:r>
              <w:rPr>
                <w:rFonts w:ascii="Arial" w:hAnsi="Arial" w:cs="Arial"/>
                <w:lang w:val="en-US"/>
              </w:rPr>
              <w:t>Not specified</w:t>
            </w:r>
          </w:p>
        </w:tc>
      </w:tr>
      <w:tr w:rsidR="00FC3B14" w:rsidRPr="00B81AA8" w14:paraId="3EEACEA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9358F09"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6BD1567"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FC3B14" w:rsidRPr="00B81AA8" w14:paraId="067A144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107E73D"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73EFCEE"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FC3B14" w:rsidRPr="00B81AA8" w14:paraId="0D8F4FD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46884CB"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8BB1E8A" w14:textId="77777777" w:rsidR="00FC3B14" w:rsidRPr="006B4E85" w:rsidRDefault="00FC3B14" w:rsidP="00FC3B14">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bl>
    <w:p w14:paraId="7AB109A6" w14:textId="77777777" w:rsidR="00A67A5D" w:rsidRDefault="00A67A5D" w:rsidP="00A67A5D">
      <w:pPr>
        <w:pStyle w:val="Kop4"/>
        <w:numPr>
          <w:ilvl w:val="0"/>
          <w:numId w:val="0"/>
        </w:numPr>
        <w:ind w:left="864"/>
      </w:pPr>
    </w:p>
    <w:p w14:paraId="536684F9" w14:textId="77777777" w:rsidR="00A67A5D" w:rsidRPr="00A67A5D" w:rsidRDefault="00A67A5D" w:rsidP="00A67A5D">
      <w:pPr>
        <w:pStyle w:val="BodyText"/>
      </w:pPr>
    </w:p>
    <w:p w14:paraId="4DF72F1E" w14:textId="5BC39ED4" w:rsidR="00FC3B14" w:rsidRPr="00000272" w:rsidRDefault="00FC3B14" w:rsidP="00A67A5D">
      <w:pPr>
        <w:pStyle w:val="Kop4"/>
      </w:pPr>
      <w:r w:rsidRPr="00A67A5D">
        <w:lastRenderedPageBreak/>
        <w:t>GCU</w:t>
      </w:r>
    </w:p>
    <w:tbl>
      <w:tblPr>
        <w:tblW w:w="5344" w:type="pct"/>
        <w:tblLook w:val="0000" w:firstRow="0" w:lastRow="0" w:firstColumn="0" w:lastColumn="0" w:noHBand="0" w:noVBand="0"/>
      </w:tblPr>
      <w:tblGrid>
        <w:gridCol w:w="3033"/>
        <w:gridCol w:w="6362"/>
      </w:tblGrid>
      <w:tr w:rsidR="00FC3B14" w:rsidRPr="00C90616" w14:paraId="12BA13A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ED77255"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A49F7F3" w14:textId="77777777" w:rsidR="00FC3B14" w:rsidRPr="00B76750" w:rsidRDefault="00FC3B14" w:rsidP="00FC3B14">
            <w:pPr>
              <w:pStyle w:val="TableText0"/>
              <w:keepNext/>
              <w:keepLines/>
              <w:rPr>
                <w:rFonts w:ascii="Arial" w:hAnsi="Arial" w:cs="Arial"/>
              </w:rPr>
            </w:pPr>
            <w:r>
              <w:rPr>
                <w:rFonts w:ascii="Arial" w:hAnsi="Arial" w:cs="Arial"/>
              </w:rPr>
              <w:t>Brief Parameters</w:t>
            </w:r>
          </w:p>
        </w:tc>
      </w:tr>
      <w:tr w:rsidR="00FC3B14" w:rsidRPr="00712180" w14:paraId="38867EB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7909024"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FF65778"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S</w:t>
            </w:r>
            <w:r>
              <w:rPr>
                <w:rFonts w:ascii="Arial" w:hAnsi="Arial" w:cs="Arial"/>
                <w:lang w:val="en-US"/>
              </w:rPr>
              <w:t>OAP/HTTP</w:t>
            </w:r>
            <w:r w:rsidRPr="00B76750">
              <w:rPr>
                <w:rFonts w:ascii="Arial" w:hAnsi="Arial" w:cs="Arial"/>
                <w:lang w:val="en-US"/>
              </w:rPr>
              <w:t>:</w:t>
            </w:r>
            <w:r>
              <w:rPr>
                <w:rFonts w:ascii="Arial" w:hAnsi="Arial" w:cs="Arial"/>
                <w:lang w:val="en-US"/>
              </w:rPr>
              <w:t>80, MQ:7501</w:t>
            </w:r>
          </w:p>
        </w:tc>
      </w:tr>
      <w:tr w:rsidR="00FC3B14" w:rsidRPr="00712180" w14:paraId="4E10FC7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AB92B4C"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CBEC824" w14:textId="29D61F78"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2108798944"/>
                <w:placeholder>
                  <w:docPart w:val="195379ED40644BB8B36C36A48696D6F0"/>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1E7490AA"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CB371CB"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B217AE6" w14:textId="50EF2E80" w:rsidR="00FC3B14" w:rsidRPr="00B76750" w:rsidRDefault="00037A0B" w:rsidP="00FC3B14">
            <w:pPr>
              <w:pStyle w:val="TableText0"/>
              <w:keepNext/>
              <w:keepLines/>
              <w:rPr>
                <w:rFonts w:ascii="Arial" w:hAnsi="Arial" w:cs="Arial"/>
                <w:lang w:val="en-US"/>
              </w:rPr>
            </w:pPr>
            <w:sdt>
              <w:sdtPr>
                <w:rPr>
                  <w:rFonts w:ascii="Arial" w:hAnsi="Arial" w:cs="Arial"/>
                  <w:lang w:val="en-US"/>
                </w:rPr>
                <w:id w:val="1670136409"/>
                <w:placeholder>
                  <w:docPart w:val="F09FB04FE3704625B77A0354925E30FB"/>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 and Outbound</w:t>
                </w:r>
              </w:sdtContent>
            </w:sdt>
            <w:r w:rsidRPr="00F967EB">
              <w:rPr>
                <w:rFonts w:ascii="Arial" w:hAnsi="Arial" w:cs="Arial"/>
                <w:lang w:val="en-US"/>
              </w:rPr>
              <w:t xml:space="preserve"> </w:t>
            </w:r>
          </w:p>
        </w:tc>
      </w:tr>
      <w:tr w:rsidR="00FC3B14" w:rsidRPr="00A540D4" w14:paraId="3DD401F5"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8DE8BB1"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CA1FF83" w14:textId="4D83F819" w:rsidR="00FC3B14" w:rsidRPr="00B76750" w:rsidRDefault="00F21DCC" w:rsidP="00F21DCC">
            <w:pPr>
              <w:pStyle w:val="TableText0"/>
              <w:keepNext/>
              <w:keepLines/>
              <w:rPr>
                <w:rFonts w:ascii="Arial" w:hAnsi="Arial" w:cs="Arial"/>
                <w:lang w:val="en-US"/>
              </w:rPr>
            </w:pPr>
            <w:sdt>
              <w:sdtPr>
                <w:rPr>
                  <w:rFonts w:ascii="Arial" w:hAnsi="Arial" w:cs="Arial"/>
                  <w:lang w:val="en-US"/>
                </w:rPr>
                <w:alias w:val="Direct connection"/>
                <w:tag w:val="Direct connection"/>
                <w:id w:val="-1288661182"/>
                <w:placeholder>
                  <w:docPart w:val="AA9FD3C0B54845139F914AF95C46A536"/>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FC3B14" w:rsidRPr="00B931BB" w14:paraId="1A7AB6B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95BE4C8"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78CE15F" w14:textId="14DD25CB" w:rsidR="006D6725" w:rsidRPr="00F967EB" w:rsidRDefault="006D6725" w:rsidP="006D672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31547772"/>
                <w:placeholder>
                  <w:docPart w:val="6C8208A27C3D468596D1FC28339594EC"/>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02AEDF7E"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944526884"/>
                <w:placeholder>
                  <w:docPart w:val="6C8208A27C3D468596D1FC28339594EC"/>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9C0A06C"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583487467"/>
                <w:placeholder>
                  <w:docPart w:val="B9577B73C8574A28A8BD012E8ECF88F5"/>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56478CA" w14:textId="4CDBCCC5" w:rsidR="00FC3B14" w:rsidRPr="00B76750" w:rsidRDefault="006D6725" w:rsidP="006D6725">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p>
        </w:tc>
      </w:tr>
      <w:tr w:rsidR="00FC3B14" w:rsidRPr="005220F1" w14:paraId="529C2671"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0BFB848"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60D9866"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3C519C2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B7BAF64"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3047035"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6F2D8C7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1DFC05C"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FE35481"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5E0291B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1737705"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5A9CBF8"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239C9177" w14:textId="77777777" w:rsidR="00FC3B14" w:rsidRPr="00000272" w:rsidRDefault="00FC3B14" w:rsidP="00A67A5D">
      <w:pPr>
        <w:pStyle w:val="Kop4"/>
      </w:pPr>
      <w:r w:rsidRPr="00A67A5D">
        <w:t>OSW</w:t>
      </w:r>
    </w:p>
    <w:tbl>
      <w:tblPr>
        <w:tblW w:w="5344" w:type="pct"/>
        <w:tblLook w:val="0000" w:firstRow="0" w:lastRow="0" w:firstColumn="0" w:lastColumn="0" w:noHBand="0" w:noVBand="0"/>
      </w:tblPr>
      <w:tblGrid>
        <w:gridCol w:w="3033"/>
        <w:gridCol w:w="6362"/>
      </w:tblGrid>
      <w:tr w:rsidR="00FC3B14" w:rsidRPr="00C90616" w14:paraId="379AE36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8854B5C"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CA8ED0D" w14:textId="77777777" w:rsidR="00FC3B14" w:rsidRPr="00B76750" w:rsidRDefault="00FC3B14" w:rsidP="00FC3B14">
            <w:pPr>
              <w:pStyle w:val="TableText0"/>
              <w:keepNext/>
              <w:keepLines/>
              <w:rPr>
                <w:rFonts w:ascii="Arial" w:hAnsi="Arial" w:cs="Arial"/>
              </w:rPr>
            </w:pPr>
            <w:r>
              <w:rPr>
                <w:rFonts w:ascii="Arial" w:hAnsi="Arial" w:cs="Arial"/>
              </w:rPr>
              <w:t>Combination of WWF, IOW, WWW</w:t>
            </w:r>
          </w:p>
        </w:tc>
      </w:tr>
      <w:tr w:rsidR="00FC3B14" w:rsidRPr="00712180" w14:paraId="05972189"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C123ABC"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2641C1B" w14:textId="77777777" w:rsidR="00FC3B14" w:rsidRPr="00B76750" w:rsidRDefault="00FC3B14" w:rsidP="00FC3B14">
            <w:pPr>
              <w:pStyle w:val="TableText0"/>
              <w:keepNext/>
              <w:keepLines/>
              <w:rPr>
                <w:rFonts w:ascii="Arial" w:hAnsi="Arial" w:cs="Arial"/>
                <w:lang w:val="en-US"/>
              </w:rPr>
            </w:pPr>
            <w:r>
              <w:rPr>
                <w:rFonts w:ascii="Arial" w:hAnsi="Arial" w:cs="Arial"/>
                <w:lang w:val="en-US"/>
              </w:rPr>
              <w:t>FTP:21, SFTP:22, SOAP/HTTPS:443</w:t>
            </w:r>
          </w:p>
        </w:tc>
      </w:tr>
      <w:tr w:rsidR="00FC3B14" w:rsidRPr="00712180" w14:paraId="753518B7"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1EE43A3"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CA586E6" w14:textId="12C07D4C"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388317778"/>
                <w:placeholder>
                  <w:docPart w:val="759147A109524895A5415B9D262559B0"/>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0D074ED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1022BBB"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B54532B" w14:textId="208E47AE" w:rsidR="00FC3B14" w:rsidRPr="00B76750" w:rsidRDefault="00037A0B" w:rsidP="00FC3B14">
            <w:pPr>
              <w:pStyle w:val="TableText0"/>
              <w:keepNext/>
              <w:keepLines/>
              <w:rPr>
                <w:rFonts w:ascii="Arial" w:hAnsi="Arial" w:cs="Arial"/>
                <w:lang w:val="en-US"/>
              </w:rPr>
            </w:pPr>
            <w:sdt>
              <w:sdtPr>
                <w:rPr>
                  <w:rFonts w:ascii="Arial" w:hAnsi="Arial" w:cs="Arial"/>
                  <w:lang w:val="en-US"/>
                </w:rPr>
                <w:id w:val="1618956907"/>
                <w:placeholder>
                  <w:docPart w:val="B59DA9E5C10C400AA3CB1590E9007F6B"/>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 and Outbound</w:t>
                </w:r>
              </w:sdtContent>
            </w:sdt>
            <w:r w:rsidRPr="00F967EB">
              <w:rPr>
                <w:rFonts w:ascii="Arial" w:hAnsi="Arial" w:cs="Arial"/>
                <w:lang w:val="en-US"/>
              </w:rPr>
              <w:t xml:space="preserve"> </w:t>
            </w:r>
          </w:p>
        </w:tc>
      </w:tr>
      <w:tr w:rsidR="00FC3B14" w:rsidRPr="000C4DFF" w14:paraId="2967D7BE"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C6987F7"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9E8A54A" w14:textId="5DEC0E51" w:rsidR="00F21DCC" w:rsidRPr="00F967EB" w:rsidRDefault="00F21DCC" w:rsidP="00F21DCC">
            <w:pPr>
              <w:pStyle w:val="TableText0"/>
              <w:keepNext/>
              <w:keepLines/>
              <w:rPr>
                <w:rFonts w:ascii="Arial" w:hAnsi="Arial" w:cs="Arial"/>
                <w:lang w:val="en-US"/>
              </w:rPr>
            </w:pPr>
            <w:sdt>
              <w:sdtPr>
                <w:rPr>
                  <w:rFonts w:ascii="Arial" w:hAnsi="Arial" w:cs="Arial"/>
                  <w:lang w:val="en-US"/>
                </w:rPr>
                <w:alias w:val="Direct connection"/>
                <w:tag w:val="Direct connection"/>
                <w:id w:val="-1247643101"/>
                <w:placeholder>
                  <w:docPart w:val="64C44F26DAF54599AAF95529C944E472"/>
                </w:placeholder>
                <w:dropDownList>
                  <w:listItem w:displayText="Select" w:value="Select"/>
                  <w:listItem w:displayText="Yes" w:value="Yes"/>
                  <w:listItem w:displayText="No" w:value="No"/>
                </w:dropDownList>
              </w:sdtPr>
              <w:sdtContent>
                <w:r>
                  <w:rPr>
                    <w:rFonts w:ascii="Arial" w:hAnsi="Arial" w:cs="Arial"/>
                    <w:lang w:val="en-US"/>
                  </w:rPr>
                  <w:t>No</w:t>
                </w:r>
              </w:sdtContent>
            </w:sdt>
          </w:p>
          <w:p w14:paraId="01B3345A" w14:textId="53A8CC78" w:rsidR="00F21DCC" w:rsidRPr="00F21DCC" w:rsidRDefault="00F21DCC" w:rsidP="00F21DCC">
            <w:pPr>
              <w:pStyle w:val="TableText0"/>
              <w:keepNext/>
              <w:keepLines/>
              <w:rPr>
                <w:rFonts w:ascii="Arial" w:hAnsi="Arial" w:cs="Arial"/>
                <w:lang w:val="nl-NL"/>
              </w:rPr>
            </w:pPr>
            <w:proofErr w:type="spellStart"/>
            <w:r w:rsidRPr="00F21DCC">
              <w:rPr>
                <w:rFonts w:ascii="Arial" w:hAnsi="Arial" w:cs="Arial"/>
                <w:lang w:val="nl-NL"/>
              </w:rPr>
              <w:t>Outbound</w:t>
            </w:r>
            <w:proofErr w:type="spellEnd"/>
            <w:r w:rsidRPr="00F21DCC">
              <w:rPr>
                <w:rFonts w:ascii="Arial" w:hAnsi="Arial" w:cs="Arial"/>
                <w:lang w:val="nl-NL"/>
              </w:rPr>
              <w:t xml:space="preserve"> via SI (FTP, SFTP)</w:t>
            </w:r>
          </w:p>
          <w:p w14:paraId="3A51378E" w14:textId="02CBDD8A" w:rsidR="00F21DCC" w:rsidRDefault="00F21DCC" w:rsidP="00F21DCC">
            <w:pPr>
              <w:pStyle w:val="TableText0"/>
              <w:keepNext/>
              <w:keepLines/>
              <w:rPr>
                <w:rFonts w:ascii="Arial" w:hAnsi="Arial" w:cs="Arial"/>
                <w:lang w:val="en-US"/>
              </w:rPr>
            </w:pPr>
            <w:sdt>
              <w:sdtPr>
                <w:rPr>
                  <w:rFonts w:ascii="Arial" w:hAnsi="Arial" w:cs="Arial"/>
                  <w:lang w:val="en-US"/>
                </w:rPr>
                <w:alias w:val="Direct connection"/>
                <w:tag w:val="Direct connection"/>
                <w:id w:val="-1512599894"/>
                <w:placeholder>
                  <w:docPart w:val="B09AB922E0E5427A8914C284D55D2E2C"/>
                </w:placeholder>
                <w:dropDownList>
                  <w:listItem w:displayText="Select" w:value="Select"/>
                  <w:listItem w:displayText="Yes" w:value="Yes"/>
                  <w:listItem w:displayText="No" w:value="No"/>
                </w:dropDownList>
              </w:sdtPr>
              <w:sdtContent>
                <w:r>
                  <w:rPr>
                    <w:rFonts w:ascii="Arial" w:hAnsi="Arial" w:cs="Arial"/>
                    <w:lang w:val="en-US"/>
                  </w:rPr>
                  <w:t>No</w:t>
                </w:r>
              </w:sdtContent>
            </w:sdt>
            <w:r w:rsidRPr="00F967EB">
              <w:rPr>
                <w:rFonts w:ascii="Arial" w:hAnsi="Arial" w:cs="Arial"/>
                <w:lang w:val="en-US"/>
              </w:rPr>
              <w:t xml:space="preserve"> </w:t>
            </w:r>
          </w:p>
          <w:p w14:paraId="27920F76" w14:textId="71334CA5" w:rsidR="00FC3B14" w:rsidRPr="00B76750" w:rsidRDefault="00FC3B14" w:rsidP="00F21DCC">
            <w:pPr>
              <w:pStyle w:val="TableText0"/>
              <w:keepNext/>
              <w:keepLines/>
              <w:rPr>
                <w:rFonts w:ascii="Arial" w:hAnsi="Arial" w:cs="Arial"/>
                <w:lang w:val="en-US"/>
              </w:rPr>
            </w:pPr>
            <w:r>
              <w:rPr>
                <w:rFonts w:ascii="Arial" w:hAnsi="Arial" w:cs="Arial"/>
                <w:lang w:val="en-US"/>
              </w:rPr>
              <w:t>Inbound via SI (SOAP).</w:t>
            </w:r>
          </w:p>
        </w:tc>
      </w:tr>
      <w:tr w:rsidR="00FC3B14" w:rsidRPr="00B931BB" w14:paraId="24F32CC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FCC5E81"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2D92150" w14:textId="33B05EA7" w:rsidR="006D6725" w:rsidRPr="00F967EB" w:rsidRDefault="006D6725" w:rsidP="006D672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00615004"/>
                <w:placeholder>
                  <w:docPart w:val="0107765AAC274534BE398FBB0123509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1EDFD6C0"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974407658"/>
                <w:placeholder>
                  <w:docPart w:val="0107765AAC274534BE398FBB0123509F"/>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C3E51AE" w14:textId="30BF0F8E"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931650236"/>
                <w:placeholder>
                  <w:docPart w:val="9CED232749C0441483223A88EAF2A825"/>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p w14:paraId="2E524378" w14:textId="7846C753" w:rsidR="00FC3B14" w:rsidRPr="00B76750" w:rsidRDefault="006D6725" w:rsidP="006D6725">
            <w:pPr>
              <w:pStyle w:val="TableText0"/>
              <w:keepNext/>
              <w:keepLines/>
              <w:rPr>
                <w:rFonts w:ascii="Arial" w:hAnsi="Arial" w:cs="Arial"/>
                <w:lang w:val="en-US"/>
              </w:rPr>
            </w:pPr>
            <w:r w:rsidRPr="00F967EB">
              <w:rPr>
                <w:rFonts w:ascii="Arial" w:hAnsi="Arial" w:cs="Arial"/>
                <w:lang w:val="en-US"/>
              </w:rPr>
              <w:t xml:space="preserve">Other: </w:t>
            </w:r>
            <w:r w:rsidR="00FC3B14">
              <w:rPr>
                <w:rFonts w:ascii="Arial" w:hAnsi="Arial" w:cs="Arial"/>
                <w:lang w:val="en-US"/>
              </w:rPr>
              <w:t>Private/</w:t>
            </w:r>
            <w:proofErr w:type="spellStart"/>
            <w:r w:rsidR="00FC3B14">
              <w:rPr>
                <w:rFonts w:ascii="Arial" w:hAnsi="Arial" w:cs="Arial"/>
                <w:lang w:val="en-US"/>
              </w:rPr>
              <w:t>Publickey</w:t>
            </w:r>
            <w:proofErr w:type="spellEnd"/>
          </w:p>
        </w:tc>
      </w:tr>
      <w:tr w:rsidR="00FC3B14" w:rsidRPr="005220F1" w14:paraId="6D9E62C8"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00ACF5A"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9C1747A"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4CBF4FE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0407329"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38EEA4C"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331FA759"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26A5412"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42824FC"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37080F5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063C5F7"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EAE7D41"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4B423A3A" w14:textId="77777777" w:rsidR="00FC3B14" w:rsidRDefault="00FC3B14" w:rsidP="00FC3B14">
      <w:pPr>
        <w:spacing w:after="160" w:line="259" w:lineRule="auto"/>
        <w:rPr>
          <w:b/>
          <w:bCs/>
          <w:color w:val="auto"/>
          <w:sz w:val="26"/>
          <w:szCs w:val="28"/>
        </w:rPr>
      </w:pPr>
    </w:p>
    <w:p w14:paraId="46C09BEF" w14:textId="77777777" w:rsidR="00FC3B14" w:rsidRDefault="00FC3B14" w:rsidP="00FC3B14">
      <w:pPr>
        <w:spacing w:after="160" w:line="259" w:lineRule="auto"/>
        <w:rPr>
          <w:b/>
          <w:bCs/>
          <w:color w:val="auto"/>
          <w:sz w:val="26"/>
          <w:szCs w:val="28"/>
        </w:rPr>
      </w:pPr>
    </w:p>
    <w:p w14:paraId="662B09FF" w14:textId="77777777" w:rsidR="00FC3B14" w:rsidRDefault="00FC3B14" w:rsidP="00FC3B14">
      <w:pPr>
        <w:spacing w:after="160" w:line="259" w:lineRule="auto"/>
        <w:rPr>
          <w:b/>
          <w:bCs/>
          <w:color w:val="auto"/>
          <w:sz w:val="26"/>
          <w:szCs w:val="28"/>
        </w:rPr>
      </w:pPr>
    </w:p>
    <w:p w14:paraId="1C2B643D" w14:textId="77777777" w:rsidR="00FC3B14" w:rsidRDefault="00FC3B14" w:rsidP="00A67A5D">
      <w:pPr>
        <w:pStyle w:val="Kop4"/>
      </w:pPr>
      <w:r>
        <w:lastRenderedPageBreak/>
        <w:t>WWO</w:t>
      </w:r>
    </w:p>
    <w:tbl>
      <w:tblPr>
        <w:tblW w:w="5344" w:type="pct"/>
        <w:tblLook w:val="0000" w:firstRow="0" w:lastRow="0" w:firstColumn="0" w:lastColumn="0" w:noHBand="0" w:noVBand="0"/>
      </w:tblPr>
      <w:tblGrid>
        <w:gridCol w:w="3033"/>
        <w:gridCol w:w="6362"/>
      </w:tblGrid>
      <w:tr w:rsidR="00FC3B14" w:rsidRPr="00C90616" w14:paraId="7314EEE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7B14184"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62B381F" w14:textId="77777777" w:rsidR="00FC3B14" w:rsidRPr="00B76750" w:rsidRDefault="00FC3B14" w:rsidP="00FC3B14">
            <w:pPr>
              <w:pStyle w:val="TableText0"/>
              <w:keepNext/>
              <w:keepLines/>
              <w:rPr>
                <w:rFonts w:ascii="Arial" w:hAnsi="Arial" w:cs="Arial"/>
              </w:rPr>
            </w:pPr>
            <w:proofErr w:type="spellStart"/>
            <w:r w:rsidRPr="00BF345B">
              <w:rPr>
                <w:rFonts w:ascii="Arial" w:hAnsi="Arial" w:cs="Arial"/>
              </w:rPr>
              <w:t>WerkloosheidsWet</w:t>
            </w:r>
            <w:proofErr w:type="spellEnd"/>
            <w:r w:rsidRPr="00BF345B">
              <w:rPr>
                <w:rFonts w:ascii="Arial" w:hAnsi="Arial" w:cs="Arial"/>
              </w:rPr>
              <w:t xml:space="preserve"> </w:t>
            </w:r>
            <w:proofErr w:type="spellStart"/>
            <w:r w:rsidRPr="00BF345B">
              <w:rPr>
                <w:rFonts w:ascii="Arial" w:hAnsi="Arial" w:cs="Arial"/>
              </w:rPr>
              <w:t>Ontslag</w:t>
            </w:r>
            <w:proofErr w:type="spellEnd"/>
          </w:p>
        </w:tc>
      </w:tr>
      <w:tr w:rsidR="00FC3B14" w:rsidRPr="00712180" w14:paraId="6724A959"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51EE912"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DE00B78" w14:textId="77777777" w:rsidR="00FC3B14" w:rsidRPr="00B76750" w:rsidRDefault="00FC3B14" w:rsidP="00FC3B14">
            <w:pPr>
              <w:pStyle w:val="TableText0"/>
              <w:keepNext/>
              <w:keepLines/>
              <w:rPr>
                <w:rFonts w:ascii="Arial" w:hAnsi="Arial" w:cs="Arial"/>
                <w:lang w:val="en-US"/>
              </w:rPr>
            </w:pPr>
            <w:r>
              <w:rPr>
                <w:rFonts w:ascii="Arial" w:hAnsi="Arial" w:cs="Arial"/>
                <w:lang w:val="en-US"/>
              </w:rPr>
              <w:t>SFTP:22</w:t>
            </w:r>
          </w:p>
        </w:tc>
      </w:tr>
      <w:tr w:rsidR="00FC3B14" w:rsidRPr="00712180" w14:paraId="02F0F52E"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481A25D"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C3E73E4" w14:textId="718F3583"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377826895"/>
                <w:placeholder>
                  <w:docPart w:val="1ED03190B33843E4A6C9B30AFD9F1FBE"/>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775BDF3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0FAA938"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B3ABC6F" w14:textId="50124C9D" w:rsidR="00FC3B14" w:rsidRPr="00B76750" w:rsidRDefault="00037A0B" w:rsidP="00FC3B14">
            <w:pPr>
              <w:pStyle w:val="TableText0"/>
              <w:keepNext/>
              <w:keepLines/>
              <w:rPr>
                <w:rFonts w:ascii="Arial" w:hAnsi="Arial" w:cs="Arial"/>
                <w:lang w:val="en-US"/>
              </w:rPr>
            </w:pPr>
            <w:sdt>
              <w:sdtPr>
                <w:rPr>
                  <w:rFonts w:ascii="Arial" w:hAnsi="Arial" w:cs="Arial"/>
                  <w:lang w:val="en-US"/>
                </w:rPr>
                <w:id w:val="-213813252"/>
                <w:placeholder>
                  <w:docPart w:val="E976BE2A8C0740EAA22C566F3FD29AE0"/>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p>
        </w:tc>
      </w:tr>
      <w:tr w:rsidR="00FC3B14" w:rsidRPr="00A540D4" w14:paraId="49CD329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A901D1A"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1A24997" w14:textId="38CE81EA" w:rsidR="00236468" w:rsidRPr="00F967EB" w:rsidRDefault="00236468" w:rsidP="00236468">
            <w:pPr>
              <w:pStyle w:val="TableText0"/>
              <w:keepNext/>
              <w:keepLines/>
              <w:rPr>
                <w:rFonts w:ascii="Arial" w:hAnsi="Arial" w:cs="Arial"/>
                <w:lang w:val="en-US"/>
              </w:rPr>
            </w:pPr>
            <w:sdt>
              <w:sdtPr>
                <w:rPr>
                  <w:rFonts w:ascii="Arial" w:hAnsi="Arial" w:cs="Arial"/>
                  <w:lang w:val="en-US"/>
                </w:rPr>
                <w:alias w:val="Direct connection"/>
                <w:tag w:val="Direct connection"/>
                <w:id w:val="908740598"/>
                <w:placeholder>
                  <w:docPart w:val="97AE974780C0461AA1211FD52D935959"/>
                </w:placeholder>
                <w:dropDownList>
                  <w:listItem w:displayText="Select" w:value="Select"/>
                  <w:listItem w:displayText="Yes" w:value="Yes"/>
                  <w:listItem w:displayText="No" w:value="No"/>
                </w:dropDownList>
              </w:sdtPr>
              <w:sdtContent>
                <w:r>
                  <w:rPr>
                    <w:rFonts w:ascii="Arial" w:hAnsi="Arial" w:cs="Arial"/>
                    <w:lang w:val="en-US"/>
                  </w:rPr>
                  <w:t>No</w:t>
                </w:r>
              </w:sdtContent>
            </w:sdt>
            <w:r w:rsidRPr="00F967EB">
              <w:rPr>
                <w:rFonts w:ascii="Arial" w:hAnsi="Arial" w:cs="Arial"/>
                <w:lang w:val="en-US"/>
              </w:rPr>
              <w:t xml:space="preserve"> </w:t>
            </w:r>
          </w:p>
          <w:p w14:paraId="25B91E54" w14:textId="6DEBB0D1" w:rsidR="00FC3B14" w:rsidRPr="00B76750" w:rsidRDefault="00236468" w:rsidP="00236468">
            <w:pPr>
              <w:pStyle w:val="TableText0"/>
              <w:keepNext/>
              <w:keepLines/>
              <w:rPr>
                <w:rFonts w:ascii="Arial" w:hAnsi="Arial" w:cs="Arial"/>
                <w:lang w:val="en-US"/>
              </w:rPr>
            </w:pPr>
            <w:r w:rsidRPr="00F967EB">
              <w:rPr>
                <w:rFonts w:ascii="Arial" w:hAnsi="Arial" w:cs="Arial"/>
                <w:lang w:val="en-US"/>
              </w:rPr>
              <w:t xml:space="preserve">Via: </w:t>
            </w:r>
            <w:r w:rsidR="00FC3B14">
              <w:rPr>
                <w:rFonts w:ascii="Arial" w:hAnsi="Arial" w:cs="Arial"/>
                <w:lang w:val="en-US"/>
              </w:rPr>
              <w:t>SI (SFTP)</w:t>
            </w:r>
          </w:p>
        </w:tc>
      </w:tr>
      <w:tr w:rsidR="00FC3B14" w:rsidRPr="00B931BB" w14:paraId="7E7692A8"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01B906B"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3D903AC" w14:textId="5D7C7EF8" w:rsidR="006D6725" w:rsidRPr="00F967EB" w:rsidRDefault="006D6725" w:rsidP="006D672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666005288"/>
                <w:placeholder>
                  <w:docPart w:val="59063A98E035462ABED19F389AD614D0"/>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576E9A1A"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118290735"/>
                <w:placeholder>
                  <w:docPart w:val="59063A98E035462ABED19F389AD614D0"/>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91AAF43" w14:textId="3B8A65D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2112539480"/>
                <w:placeholder>
                  <w:docPart w:val="CD30DF445268463E9BE47F4398F01C95"/>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p w14:paraId="1C803B7B" w14:textId="599B0202" w:rsidR="00FC3B14" w:rsidRPr="00B76750" w:rsidRDefault="006D6725" w:rsidP="006D6725">
            <w:pPr>
              <w:pStyle w:val="TableText0"/>
              <w:keepNext/>
              <w:keepLines/>
              <w:rPr>
                <w:rFonts w:ascii="Arial" w:hAnsi="Arial" w:cs="Arial"/>
                <w:lang w:val="en-US"/>
              </w:rPr>
            </w:pPr>
            <w:r w:rsidRPr="00F967EB">
              <w:rPr>
                <w:rFonts w:ascii="Arial" w:hAnsi="Arial" w:cs="Arial"/>
                <w:lang w:val="en-US"/>
              </w:rPr>
              <w:t xml:space="preserve">Other: </w:t>
            </w:r>
            <w:r w:rsidR="00FC3B14">
              <w:rPr>
                <w:rFonts w:ascii="Arial" w:hAnsi="Arial" w:cs="Arial"/>
                <w:lang w:val="en-US"/>
              </w:rPr>
              <w:t>Private/</w:t>
            </w:r>
            <w:proofErr w:type="spellStart"/>
            <w:r w:rsidR="00FC3B14">
              <w:rPr>
                <w:rFonts w:ascii="Arial" w:hAnsi="Arial" w:cs="Arial"/>
                <w:lang w:val="en-US"/>
              </w:rPr>
              <w:t>Publickey</w:t>
            </w:r>
            <w:proofErr w:type="spellEnd"/>
          </w:p>
        </w:tc>
      </w:tr>
      <w:tr w:rsidR="00FC3B14" w:rsidRPr="005220F1" w14:paraId="42AD1D3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5E520FB"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22F1107"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1C86371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645F756"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52E4E7F"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7401E10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3FBC50B"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CC31B79"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0A557DAE"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7237F60"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7DA3CA5"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0CC339E1" w14:textId="77777777" w:rsidR="00FC3B14" w:rsidRPr="00000272" w:rsidRDefault="00FC3B14" w:rsidP="00A67A5D">
      <w:pPr>
        <w:pStyle w:val="Kop4"/>
      </w:pPr>
      <w:proofErr w:type="spellStart"/>
      <w:r w:rsidRPr="00A67A5D">
        <w:t>QRadar</w:t>
      </w:r>
      <w:proofErr w:type="spellEnd"/>
    </w:p>
    <w:tbl>
      <w:tblPr>
        <w:tblW w:w="5344" w:type="pct"/>
        <w:tblLook w:val="0000" w:firstRow="0" w:lastRow="0" w:firstColumn="0" w:lastColumn="0" w:noHBand="0" w:noVBand="0"/>
      </w:tblPr>
      <w:tblGrid>
        <w:gridCol w:w="3033"/>
        <w:gridCol w:w="6362"/>
      </w:tblGrid>
      <w:tr w:rsidR="00FC3B14" w:rsidRPr="00C90616" w14:paraId="61D9459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8903306"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F022F32" w14:textId="77777777" w:rsidR="00FC3B14" w:rsidRPr="00B76750" w:rsidRDefault="00FC3B14" w:rsidP="00FC3B14">
            <w:pPr>
              <w:pStyle w:val="TableText0"/>
              <w:keepNext/>
              <w:keepLines/>
              <w:rPr>
                <w:rFonts w:ascii="Arial" w:hAnsi="Arial" w:cs="Arial"/>
              </w:rPr>
            </w:pPr>
            <w:r>
              <w:rPr>
                <w:rFonts w:ascii="Arial" w:hAnsi="Arial" w:cs="Arial"/>
              </w:rPr>
              <w:t xml:space="preserve">Lomo, delivering data to </w:t>
            </w:r>
            <w:proofErr w:type="spellStart"/>
            <w:r>
              <w:rPr>
                <w:rFonts w:ascii="Arial" w:hAnsi="Arial" w:cs="Arial"/>
              </w:rPr>
              <w:t>QRadar</w:t>
            </w:r>
            <w:proofErr w:type="spellEnd"/>
            <w:r>
              <w:rPr>
                <w:rFonts w:ascii="Arial" w:hAnsi="Arial" w:cs="Arial"/>
              </w:rPr>
              <w:t xml:space="preserve">. Storing Transactions. </w:t>
            </w:r>
          </w:p>
        </w:tc>
      </w:tr>
      <w:tr w:rsidR="00FC3B14" w:rsidRPr="00712180" w14:paraId="6B17C570"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7507791"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507E639" w14:textId="77777777" w:rsidR="00FC3B14" w:rsidRPr="00B76750" w:rsidRDefault="00FC3B14" w:rsidP="00FC3B14">
            <w:pPr>
              <w:pStyle w:val="TableText0"/>
              <w:keepNext/>
              <w:keepLines/>
              <w:rPr>
                <w:rFonts w:ascii="Arial" w:hAnsi="Arial" w:cs="Arial"/>
                <w:lang w:val="en-US"/>
              </w:rPr>
            </w:pPr>
            <w:r>
              <w:rPr>
                <w:rFonts w:ascii="Arial" w:hAnsi="Arial" w:cs="Arial"/>
                <w:lang w:val="en-US"/>
              </w:rPr>
              <w:t>SFTP:22</w:t>
            </w:r>
          </w:p>
        </w:tc>
      </w:tr>
      <w:tr w:rsidR="00FC3B14" w:rsidRPr="00712180" w14:paraId="5B11BE45"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9FE4464"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A92569D" w14:textId="1EFC4C92"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273600280"/>
                <w:placeholder>
                  <w:docPart w:val="A451B23A2D634FBDA3C8A2A22E8F76F1"/>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16B86EB8"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2BD3302"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F5ABAAE" w14:textId="4595A572" w:rsidR="00FC3B14" w:rsidRPr="00B76750" w:rsidRDefault="00037A0B" w:rsidP="00FC3B14">
            <w:pPr>
              <w:pStyle w:val="TableText0"/>
              <w:keepNext/>
              <w:keepLines/>
              <w:rPr>
                <w:rFonts w:ascii="Arial" w:hAnsi="Arial" w:cs="Arial"/>
                <w:lang w:val="en-US"/>
              </w:rPr>
            </w:pPr>
            <w:sdt>
              <w:sdtPr>
                <w:rPr>
                  <w:rFonts w:ascii="Arial" w:hAnsi="Arial" w:cs="Arial"/>
                  <w:lang w:val="en-US"/>
                </w:rPr>
                <w:id w:val="1708992052"/>
                <w:placeholder>
                  <w:docPart w:val="5FB157DD564748B4851876ED4E53A504"/>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p>
        </w:tc>
      </w:tr>
      <w:tr w:rsidR="00FC3B14" w:rsidRPr="00A540D4" w14:paraId="6FC492A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C7C4397"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89A2EA8" w14:textId="3AB02677" w:rsidR="00236468" w:rsidRPr="00F967EB" w:rsidRDefault="00236468" w:rsidP="00236468">
            <w:pPr>
              <w:pStyle w:val="TableText0"/>
              <w:keepNext/>
              <w:keepLines/>
              <w:rPr>
                <w:rFonts w:ascii="Arial" w:hAnsi="Arial" w:cs="Arial"/>
                <w:lang w:val="en-US"/>
              </w:rPr>
            </w:pPr>
            <w:sdt>
              <w:sdtPr>
                <w:rPr>
                  <w:rFonts w:ascii="Arial" w:hAnsi="Arial" w:cs="Arial"/>
                  <w:lang w:val="en-US"/>
                </w:rPr>
                <w:alias w:val="Direct connection"/>
                <w:tag w:val="Direct connection"/>
                <w:id w:val="198597657"/>
                <w:placeholder>
                  <w:docPart w:val="FAC7876FA5F04ED4920AA3263EE4B04C"/>
                </w:placeholder>
                <w:dropDownList>
                  <w:listItem w:displayText="Select" w:value="Select"/>
                  <w:listItem w:displayText="Yes" w:value="Yes"/>
                  <w:listItem w:displayText="No" w:value="No"/>
                </w:dropDownList>
              </w:sdtPr>
              <w:sdtContent>
                <w:r>
                  <w:rPr>
                    <w:rFonts w:ascii="Arial" w:hAnsi="Arial" w:cs="Arial"/>
                    <w:lang w:val="en-US"/>
                  </w:rPr>
                  <w:t>No</w:t>
                </w:r>
              </w:sdtContent>
            </w:sdt>
            <w:r w:rsidRPr="00F967EB">
              <w:rPr>
                <w:rFonts w:ascii="Arial" w:hAnsi="Arial" w:cs="Arial"/>
                <w:lang w:val="en-US"/>
              </w:rPr>
              <w:t xml:space="preserve"> </w:t>
            </w:r>
          </w:p>
          <w:p w14:paraId="0639BAEC" w14:textId="7306855C" w:rsidR="00FC3B14" w:rsidRPr="00B76750" w:rsidRDefault="00236468" w:rsidP="00236468">
            <w:pPr>
              <w:pStyle w:val="TableText0"/>
              <w:keepNext/>
              <w:keepLines/>
              <w:rPr>
                <w:rFonts w:ascii="Arial" w:hAnsi="Arial" w:cs="Arial"/>
                <w:lang w:val="en-US"/>
              </w:rPr>
            </w:pPr>
            <w:r w:rsidRPr="00F967EB">
              <w:rPr>
                <w:rFonts w:ascii="Arial" w:hAnsi="Arial" w:cs="Arial"/>
                <w:lang w:val="en-US"/>
              </w:rPr>
              <w:t xml:space="preserve">Via: </w:t>
            </w:r>
            <w:r w:rsidR="00FC3B14">
              <w:rPr>
                <w:rFonts w:ascii="Arial" w:hAnsi="Arial" w:cs="Arial"/>
                <w:lang w:val="en-US"/>
              </w:rPr>
              <w:t xml:space="preserve">SI </w:t>
            </w:r>
          </w:p>
        </w:tc>
      </w:tr>
      <w:tr w:rsidR="00FC3B14" w:rsidRPr="00B931BB" w14:paraId="592A3EB7"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33ADCDE"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D687ACD" w14:textId="575AD794" w:rsidR="006D6725" w:rsidRPr="00F967EB" w:rsidRDefault="006D6725" w:rsidP="006D672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897666872"/>
                <w:placeholder>
                  <w:docPart w:val="906777C4EA08456785A6560A8E59BAA8"/>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3C3BD973"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468599923"/>
                <w:placeholder>
                  <w:docPart w:val="906777C4EA08456785A6560A8E59BAA8"/>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F11D57C"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2054039530"/>
                <w:placeholder>
                  <w:docPart w:val="175B574B81A948D4A2E2D0F80B33984C"/>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4382682" w14:textId="3F3FC5C5" w:rsidR="00FC3B14" w:rsidRPr="00B76750" w:rsidRDefault="006D6725" w:rsidP="006D6725">
            <w:pPr>
              <w:pStyle w:val="TableText0"/>
              <w:keepNext/>
              <w:keepLines/>
              <w:rPr>
                <w:rFonts w:ascii="Arial" w:hAnsi="Arial" w:cs="Arial"/>
                <w:lang w:val="en-US"/>
              </w:rPr>
            </w:pPr>
            <w:r w:rsidRPr="00F967EB">
              <w:rPr>
                <w:rFonts w:ascii="Arial" w:hAnsi="Arial" w:cs="Arial"/>
                <w:lang w:val="en-US"/>
              </w:rPr>
              <w:t xml:space="preserve">Other: </w:t>
            </w:r>
            <w:r w:rsidR="00FC3B14">
              <w:rPr>
                <w:rFonts w:ascii="Arial" w:hAnsi="Arial" w:cs="Arial"/>
                <w:lang w:val="en-US"/>
              </w:rPr>
              <w:t>Private/</w:t>
            </w:r>
            <w:proofErr w:type="spellStart"/>
            <w:r w:rsidR="00FC3B14">
              <w:rPr>
                <w:rFonts w:ascii="Arial" w:hAnsi="Arial" w:cs="Arial"/>
                <w:lang w:val="en-US"/>
              </w:rPr>
              <w:t>Publickey</w:t>
            </w:r>
            <w:proofErr w:type="spellEnd"/>
          </w:p>
        </w:tc>
      </w:tr>
      <w:tr w:rsidR="00FC3B14" w:rsidRPr="005220F1" w14:paraId="7367CDC0"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4B4C520"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5FB43E0"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4A2C3DFA"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04D35BC"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D135838"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071C979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E526D4C"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B37CF67"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7103930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EF0F271"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C91D0CA"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1972EDC3" w14:textId="77777777" w:rsidR="00A67A5D" w:rsidRDefault="00A67A5D" w:rsidP="00A67A5D">
      <w:pPr>
        <w:pStyle w:val="Kop4"/>
        <w:numPr>
          <w:ilvl w:val="0"/>
          <w:numId w:val="0"/>
        </w:numPr>
        <w:ind w:left="864"/>
      </w:pPr>
    </w:p>
    <w:p w14:paraId="5A937A75" w14:textId="77777777" w:rsidR="00A67A5D" w:rsidRPr="00A67A5D" w:rsidRDefault="00A67A5D" w:rsidP="00A67A5D">
      <w:pPr>
        <w:pStyle w:val="BodyText"/>
      </w:pPr>
    </w:p>
    <w:p w14:paraId="312D2002" w14:textId="1F0838AC" w:rsidR="00FC3B14" w:rsidRPr="00000272" w:rsidRDefault="00FC3B14" w:rsidP="00A67A5D">
      <w:pPr>
        <w:pStyle w:val="Kop4"/>
      </w:pPr>
      <w:r w:rsidRPr="00A67A5D">
        <w:lastRenderedPageBreak/>
        <w:t>LZV</w:t>
      </w:r>
    </w:p>
    <w:tbl>
      <w:tblPr>
        <w:tblW w:w="5344" w:type="pct"/>
        <w:tblLook w:val="0000" w:firstRow="0" w:lastRow="0" w:firstColumn="0" w:lastColumn="0" w:noHBand="0" w:noVBand="0"/>
      </w:tblPr>
      <w:tblGrid>
        <w:gridCol w:w="3033"/>
        <w:gridCol w:w="6362"/>
      </w:tblGrid>
      <w:tr w:rsidR="00FC3B14" w:rsidRPr="00C90616" w14:paraId="5BC6CC45"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B31AEE4"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C0F2337" w14:textId="77777777" w:rsidR="00FC3B14" w:rsidRPr="00B76750" w:rsidRDefault="00FC3B14" w:rsidP="00FC3B14">
            <w:pPr>
              <w:pStyle w:val="TableText0"/>
              <w:keepNext/>
              <w:keepLines/>
              <w:rPr>
                <w:rFonts w:ascii="Arial" w:hAnsi="Arial" w:cs="Arial"/>
              </w:rPr>
            </w:pPr>
            <w:proofErr w:type="spellStart"/>
            <w:r>
              <w:rPr>
                <w:rFonts w:ascii="Arial" w:hAnsi="Arial" w:cs="Arial"/>
              </w:rPr>
              <w:t>Luziver</w:t>
            </w:r>
            <w:proofErr w:type="spellEnd"/>
            <w:r>
              <w:rPr>
                <w:rFonts w:ascii="Arial" w:hAnsi="Arial" w:cs="Arial"/>
              </w:rPr>
              <w:t xml:space="preserve"> </w:t>
            </w:r>
          </w:p>
        </w:tc>
      </w:tr>
      <w:tr w:rsidR="00FC3B14" w:rsidRPr="00712180" w14:paraId="5196AEE2"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497645B"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EF1E979" w14:textId="77777777" w:rsidR="00FC3B14" w:rsidRPr="00B76750" w:rsidRDefault="00FC3B14" w:rsidP="00FC3B14">
            <w:pPr>
              <w:pStyle w:val="TableText0"/>
              <w:keepNext/>
              <w:keepLines/>
              <w:rPr>
                <w:rFonts w:ascii="Arial" w:hAnsi="Arial" w:cs="Arial"/>
                <w:lang w:val="en-US"/>
              </w:rPr>
            </w:pPr>
            <w:r>
              <w:rPr>
                <w:rFonts w:ascii="Arial" w:hAnsi="Arial" w:cs="Arial"/>
                <w:lang w:val="en-US"/>
              </w:rPr>
              <w:t>SFTP:22</w:t>
            </w:r>
          </w:p>
        </w:tc>
      </w:tr>
      <w:tr w:rsidR="00FC3B14" w:rsidRPr="00712180" w14:paraId="0E330F99"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CBFEB8C"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9BC0C5D" w14:textId="6DE183A8"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1647424007"/>
                <w:placeholder>
                  <w:docPart w:val="7D0E5C2470C942E39A36B0D14228ED0A"/>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4BCDDC1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7EA22D1"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C469BA5" w14:textId="23520495" w:rsidR="00FC3B14" w:rsidRPr="00B76750" w:rsidRDefault="00037A0B" w:rsidP="00FC3B14">
            <w:pPr>
              <w:pStyle w:val="TableText0"/>
              <w:keepNext/>
              <w:keepLines/>
              <w:rPr>
                <w:rFonts w:ascii="Arial" w:hAnsi="Arial" w:cs="Arial"/>
                <w:lang w:val="en-US"/>
              </w:rPr>
            </w:pPr>
            <w:sdt>
              <w:sdtPr>
                <w:rPr>
                  <w:rFonts w:ascii="Arial" w:hAnsi="Arial" w:cs="Arial"/>
                  <w:lang w:val="en-US"/>
                </w:rPr>
                <w:id w:val="-1667396961"/>
                <w:placeholder>
                  <w:docPart w:val="6F64CD3116C94B62BB99445425730703"/>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p>
        </w:tc>
      </w:tr>
      <w:tr w:rsidR="00FC3B14" w:rsidRPr="00A540D4" w14:paraId="4FAF077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3820FD7"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8B8A6D3" w14:textId="20DE4ECE" w:rsidR="00236468" w:rsidRPr="00F967EB" w:rsidRDefault="00236468" w:rsidP="00236468">
            <w:pPr>
              <w:pStyle w:val="TableText0"/>
              <w:keepNext/>
              <w:keepLines/>
              <w:rPr>
                <w:rFonts w:ascii="Arial" w:hAnsi="Arial" w:cs="Arial"/>
                <w:lang w:val="en-US"/>
              </w:rPr>
            </w:pPr>
            <w:sdt>
              <w:sdtPr>
                <w:rPr>
                  <w:rFonts w:ascii="Arial" w:hAnsi="Arial" w:cs="Arial"/>
                  <w:lang w:val="en-US"/>
                </w:rPr>
                <w:alias w:val="Direct connection"/>
                <w:tag w:val="Direct connection"/>
                <w:id w:val="957144284"/>
                <w:placeholder>
                  <w:docPart w:val="D401B43EE8FA4CFCA4EB84A05F57D341"/>
                </w:placeholder>
                <w:dropDownList>
                  <w:listItem w:displayText="Select" w:value="Select"/>
                  <w:listItem w:displayText="Yes" w:value="Yes"/>
                  <w:listItem w:displayText="No" w:value="No"/>
                </w:dropDownList>
              </w:sdtPr>
              <w:sdtContent>
                <w:r>
                  <w:rPr>
                    <w:rFonts w:ascii="Arial" w:hAnsi="Arial" w:cs="Arial"/>
                    <w:lang w:val="en-US"/>
                  </w:rPr>
                  <w:t>No</w:t>
                </w:r>
              </w:sdtContent>
            </w:sdt>
          </w:p>
          <w:p w14:paraId="1FA673A3" w14:textId="6DD497FF" w:rsidR="00FC3B14" w:rsidRPr="00B76750" w:rsidRDefault="00236468" w:rsidP="00236468">
            <w:pPr>
              <w:pStyle w:val="TableText0"/>
              <w:keepNext/>
              <w:keepLines/>
              <w:rPr>
                <w:rFonts w:ascii="Arial" w:hAnsi="Arial" w:cs="Arial"/>
                <w:lang w:val="en-US"/>
              </w:rPr>
            </w:pPr>
            <w:r w:rsidRPr="00F967EB">
              <w:rPr>
                <w:rFonts w:ascii="Arial" w:hAnsi="Arial" w:cs="Arial"/>
                <w:lang w:val="en-US"/>
              </w:rPr>
              <w:t xml:space="preserve">Via: </w:t>
            </w:r>
            <w:r w:rsidR="00FC3B14">
              <w:rPr>
                <w:rFonts w:ascii="Arial" w:hAnsi="Arial" w:cs="Arial"/>
                <w:lang w:val="en-US"/>
              </w:rPr>
              <w:t xml:space="preserve">SI </w:t>
            </w:r>
          </w:p>
        </w:tc>
      </w:tr>
      <w:tr w:rsidR="00FC3B14" w:rsidRPr="00B931BB" w14:paraId="42E1E008"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8BE0C24"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13662F7" w14:textId="415FA74E" w:rsidR="006D6725" w:rsidRPr="00F967EB" w:rsidRDefault="006D6725" w:rsidP="006D672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421918783"/>
                <w:placeholder>
                  <w:docPart w:val="FC4D3A29CFF1486FB9D5EBFE5C9AE56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6E7F5998"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52884162"/>
                <w:placeholder>
                  <w:docPart w:val="FC4D3A29CFF1486FB9D5EBFE5C9AE56E"/>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69D2171"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357940007"/>
                <w:placeholder>
                  <w:docPart w:val="6517B2C43A2C493C827E0FDBCD823A22"/>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DE4857C" w14:textId="06D4F27F" w:rsidR="00FC3B14" w:rsidRPr="00B76750" w:rsidRDefault="006D6725" w:rsidP="006D6725">
            <w:pPr>
              <w:pStyle w:val="TableText0"/>
              <w:keepNext/>
              <w:keepLines/>
              <w:rPr>
                <w:rFonts w:ascii="Arial" w:hAnsi="Arial" w:cs="Arial"/>
                <w:lang w:val="en-US"/>
              </w:rPr>
            </w:pPr>
            <w:r w:rsidRPr="00F967EB">
              <w:rPr>
                <w:rFonts w:ascii="Arial" w:hAnsi="Arial" w:cs="Arial"/>
                <w:lang w:val="en-US"/>
              </w:rPr>
              <w:t xml:space="preserve">Other: </w:t>
            </w:r>
            <w:r w:rsidR="00FC3B14">
              <w:rPr>
                <w:rFonts w:ascii="Arial" w:hAnsi="Arial" w:cs="Arial"/>
                <w:lang w:val="en-US"/>
              </w:rPr>
              <w:t>Private/</w:t>
            </w:r>
            <w:proofErr w:type="spellStart"/>
            <w:r w:rsidR="00FC3B14">
              <w:rPr>
                <w:rFonts w:ascii="Arial" w:hAnsi="Arial" w:cs="Arial"/>
                <w:lang w:val="en-US"/>
              </w:rPr>
              <w:t>Publickey</w:t>
            </w:r>
            <w:proofErr w:type="spellEnd"/>
          </w:p>
        </w:tc>
      </w:tr>
      <w:tr w:rsidR="00FC3B14" w:rsidRPr="005220F1" w14:paraId="557ABA2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E5C61A7"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91B4032"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7D14D81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044F510"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07A40CD"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21CAD6A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3B26EC7"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F509758"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5D2B3552"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D99634F"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083D912"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466C72CA" w14:textId="77777777" w:rsidR="00FC3B14" w:rsidRDefault="00FC3B14" w:rsidP="00A67A5D">
      <w:pPr>
        <w:pStyle w:val="Kop4"/>
      </w:pPr>
      <w:proofErr w:type="spellStart"/>
      <w:r w:rsidRPr="00A67A5D">
        <w:t>KPNMail</w:t>
      </w:r>
      <w:proofErr w:type="spellEnd"/>
    </w:p>
    <w:tbl>
      <w:tblPr>
        <w:tblW w:w="5344" w:type="pct"/>
        <w:tblLook w:val="0000" w:firstRow="0" w:lastRow="0" w:firstColumn="0" w:lastColumn="0" w:noHBand="0" w:noVBand="0"/>
      </w:tblPr>
      <w:tblGrid>
        <w:gridCol w:w="3033"/>
        <w:gridCol w:w="6362"/>
      </w:tblGrid>
      <w:tr w:rsidR="00FC3B14" w:rsidRPr="00C90616" w14:paraId="78B099D7"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97C7F7B"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8337231" w14:textId="77777777" w:rsidR="00FC3B14" w:rsidRPr="00B76750" w:rsidRDefault="00FC3B14" w:rsidP="00FC3B14">
            <w:pPr>
              <w:pStyle w:val="TableText0"/>
              <w:keepNext/>
              <w:keepLines/>
              <w:rPr>
                <w:rFonts w:ascii="Arial" w:hAnsi="Arial" w:cs="Arial"/>
              </w:rPr>
            </w:pPr>
            <w:r>
              <w:rPr>
                <w:rFonts w:ascii="Arial" w:hAnsi="Arial" w:cs="Arial"/>
              </w:rPr>
              <w:t>KPN Mail Relay</w:t>
            </w:r>
          </w:p>
        </w:tc>
      </w:tr>
      <w:tr w:rsidR="00FC3B14" w:rsidRPr="00712180" w14:paraId="5442A0A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A0AB75B"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828E769" w14:textId="77777777" w:rsidR="00FC3B14" w:rsidRPr="00B76750" w:rsidRDefault="00FC3B14" w:rsidP="00FC3B14">
            <w:pPr>
              <w:pStyle w:val="TableText0"/>
              <w:keepNext/>
              <w:keepLines/>
              <w:rPr>
                <w:rFonts w:ascii="Arial" w:hAnsi="Arial" w:cs="Arial"/>
                <w:lang w:val="en-US"/>
              </w:rPr>
            </w:pPr>
            <w:r>
              <w:rPr>
                <w:rFonts w:ascii="Arial" w:hAnsi="Arial" w:cs="Arial"/>
                <w:lang w:val="en-US"/>
              </w:rPr>
              <w:t>SMTP:25</w:t>
            </w:r>
          </w:p>
        </w:tc>
      </w:tr>
      <w:tr w:rsidR="00FC3B14" w:rsidRPr="00712180" w14:paraId="5F97FA12"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B1AFEAB"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5A89639" w14:textId="3B6ECFE3"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2041770847"/>
                <w:placeholder>
                  <w:docPart w:val="5873AE332083489F9ADE275AA9AB76EC"/>
                </w:placeholder>
                <w:dropDownList>
                  <w:listItem w:displayText="Select" w:value="Select"/>
                  <w:listItem w:displayText="Internal" w:value="Internal"/>
                  <w:listItem w:displayText="External" w:value="External"/>
                </w:dropDownList>
              </w:sdtPr>
              <w:sdtContent>
                <w:r>
                  <w:rPr>
                    <w:rFonts w:ascii="Arial" w:hAnsi="Arial" w:cs="Arial"/>
                    <w:lang w:val="en-US"/>
                  </w:rPr>
                  <w:t>External</w:t>
                </w:r>
              </w:sdtContent>
            </w:sdt>
            <w:r w:rsidRPr="00F967EB">
              <w:rPr>
                <w:rFonts w:ascii="Arial" w:hAnsi="Arial" w:cs="Arial"/>
                <w:lang w:val="en-US"/>
              </w:rPr>
              <w:t xml:space="preserve"> </w:t>
            </w:r>
          </w:p>
        </w:tc>
      </w:tr>
      <w:tr w:rsidR="00FC3B14" w:rsidRPr="006D2395" w14:paraId="2066D1E5"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4617DFF"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B2B8A57" w14:textId="4EFD956F" w:rsidR="00FC3B14" w:rsidRPr="00B76750" w:rsidRDefault="00037A0B" w:rsidP="00FC3B14">
            <w:pPr>
              <w:pStyle w:val="TableText0"/>
              <w:keepNext/>
              <w:keepLines/>
              <w:rPr>
                <w:rFonts w:ascii="Arial" w:hAnsi="Arial" w:cs="Arial"/>
                <w:lang w:val="en-US"/>
              </w:rPr>
            </w:pPr>
            <w:sdt>
              <w:sdtPr>
                <w:rPr>
                  <w:rFonts w:ascii="Arial" w:hAnsi="Arial" w:cs="Arial"/>
                  <w:lang w:val="en-US"/>
                </w:rPr>
                <w:id w:val="-1304152536"/>
                <w:placeholder>
                  <w:docPart w:val="DF6815A4C3164CB990338B31EFB99D17"/>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p>
        </w:tc>
      </w:tr>
      <w:tr w:rsidR="00FC3B14" w:rsidRPr="00A540D4" w14:paraId="6C4FDB52"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38F1110"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28E689B" w14:textId="31F54978" w:rsidR="00FC3B14" w:rsidRPr="00B76750" w:rsidRDefault="00236468" w:rsidP="00236468">
            <w:pPr>
              <w:pStyle w:val="TableText0"/>
              <w:keepNext/>
              <w:keepLines/>
              <w:rPr>
                <w:rFonts w:ascii="Arial" w:hAnsi="Arial" w:cs="Arial"/>
                <w:lang w:val="en-US"/>
              </w:rPr>
            </w:pPr>
            <w:sdt>
              <w:sdtPr>
                <w:rPr>
                  <w:rFonts w:ascii="Arial" w:hAnsi="Arial" w:cs="Arial"/>
                  <w:lang w:val="en-US"/>
                </w:rPr>
                <w:alias w:val="Direct connection"/>
                <w:tag w:val="Direct connection"/>
                <w:id w:val="386082019"/>
                <w:placeholder>
                  <w:docPart w:val="D0ECBE95A4BE49B4941F24BFF37E4E7E"/>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FC3B14" w:rsidRPr="00B931BB" w14:paraId="6EC7A5F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E9DD0E6"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8BFC3F7" w14:textId="65C9723A" w:rsidR="006D6725" w:rsidRPr="00F967EB" w:rsidRDefault="006D6725" w:rsidP="006D672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691261562"/>
                <w:placeholder>
                  <w:docPart w:val="9DFD1B434AAE49E69BADFFCB47BF92F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3FCD82AB"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392036457"/>
                <w:placeholder>
                  <w:docPart w:val="9DFD1B434AAE49E69BADFFCB47BF92F2"/>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A1AACD7"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878895640"/>
                <w:placeholder>
                  <w:docPart w:val="F5887312ABDD4945A5B3AEDDEE4E27E9"/>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763E7FD" w14:textId="7C2FFFB2" w:rsidR="00FC3B14" w:rsidRPr="00B76750" w:rsidRDefault="006D6725" w:rsidP="006D6725">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p>
        </w:tc>
      </w:tr>
      <w:tr w:rsidR="00FC3B14" w:rsidRPr="005220F1" w14:paraId="06FBDD9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C377C8D"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7B21C7D"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3CC6D86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770151E"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1E6C2AA"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40FD4EA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36825B5"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D7B5F21"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62D8C555"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0C02CF2"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789218B"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6E81E2A5" w14:textId="77777777" w:rsidR="00A67A5D" w:rsidRDefault="00A67A5D" w:rsidP="00A67A5D">
      <w:pPr>
        <w:pStyle w:val="Kop4"/>
        <w:numPr>
          <w:ilvl w:val="0"/>
          <w:numId w:val="0"/>
        </w:numPr>
        <w:ind w:left="864"/>
      </w:pPr>
    </w:p>
    <w:p w14:paraId="55D5D105" w14:textId="77777777" w:rsidR="00A67A5D" w:rsidRPr="00A67A5D" w:rsidRDefault="00A67A5D" w:rsidP="00A67A5D">
      <w:pPr>
        <w:pStyle w:val="BodyText"/>
      </w:pPr>
    </w:p>
    <w:p w14:paraId="31174730" w14:textId="563FF409" w:rsidR="00FC3B14" w:rsidRPr="00000272" w:rsidRDefault="00FC3B14" w:rsidP="00A67A5D">
      <w:pPr>
        <w:pStyle w:val="Kop4"/>
      </w:pPr>
      <w:r w:rsidRPr="00A67A5D">
        <w:lastRenderedPageBreak/>
        <w:t>ODS</w:t>
      </w:r>
    </w:p>
    <w:tbl>
      <w:tblPr>
        <w:tblW w:w="5344" w:type="pct"/>
        <w:tblLook w:val="0000" w:firstRow="0" w:lastRow="0" w:firstColumn="0" w:lastColumn="0" w:noHBand="0" w:noVBand="0"/>
      </w:tblPr>
      <w:tblGrid>
        <w:gridCol w:w="3033"/>
        <w:gridCol w:w="6362"/>
      </w:tblGrid>
      <w:tr w:rsidR="00FC3B14" w:rsidRPr="00C90616" w14:paraId="2884575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512D932"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F234E6C" w14:textId="77777777" w:rsidR="00FC3B14" w:rsidRPr="00B76750" w:rsidRDefault="00FC3B14" w:rsidP="00FC3B14">
            <w:pPr>
              <w:pStyle w:val="TableText0"/>
              <w:keepNext/>
              <w:keepLines/>
              <w:rPr>
                <w:rFonts w:ascii="Arial" w:hAnsi="Arial" w:cs="Arial"/>
              </w:rPr>
            </w:pPr>
            <w:r>
              <w:rPr>
                <w:rFonts w:ascii="Arial" w:hAnsi="Arial" w:cs="Arial"/>
              </w:rPr>
              <w:t xml:space="preserve">Operational </w:t>
            </w:r>
            <w:proofErr w:type="spellStart"/>
            <w:r>
              <w:rPr>
                <w:rFonts w:ascii="Arial" w:hAnsi="Arial" w:cs="Arial"/>
              </w:rPr>
              <w:t>DataStore</w:t>
            </w:r>
            <w:proofErr w:type="spellEnd"/>
          </w:p>
        </w:tc>
      </w:tr>
      <w:tr w:rsidR="00FC3B14" w:rsidRPr="00712180" w14:paraId="77FEAA3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8181AE4"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FCC9F0E" w14:textId="77777777" w:rsidR="00FC3B14" w:rsidRPr="00B76750" w:rsidRDefault="00FC3B14" w:rsidP="00FC3B14">
            <w:pPr>
              <w:pStyle w:val="TableText0"/>
              <w:keepNext/>
              <w:keepLines/>
              <w:rPr>
                <w:rFonts w:ascii="Arial" w:hAnsi="Arial" w:cs="Arial"/>
                <w:lang w:val="en-US"/>
              </w:rPr>
            </w:pPr>
            <w:r>
              <w:rPr>
                <w:rFonts w:ascii="Arial" w:hAnsi="Arial" w:cs="Arial"/>
                <w:lang w:val="en-US"/>
              </w:rPr>
              <w:t>SOAP/HTTP:80, FTP:21</w:t>
            </w:r>
          </w:p>
        </w:tc>
      </w:tr>
      <w:tr w:rsidR="00FC3B14" w:rsidRPr="00712180" w14:paraId="3823D16A"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FD5AAF1"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30BD62A" w14:textId="2090B846"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1993596526"/>
                <w:placeholder>
                  <w:docPart w:val="50B7AB6CC8AF49FD95B86C247D5C395A"/>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478D433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125A646"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C68B24F" w14:textId="152BDE58" w:rsidR="00FC3B14" w:rsidRPr="00B76750" w:rsidRDefault="00037A0B" w:rsidP="00FC3B14">
            <w:pPr>
              <w:pStyle w:val="TableText0"/>
              <w:keepNext/>
              <w:keepLines/>
              <w:rPr>
                <w:rFonts w:ascii="Arial" w:hAnsi="Arial" w:cs="Arial"/>
                <w:lang w:val="en-US"/>
              </w:rPr>
            </w:pPr>
            <w:sdt>
              <w:sdtPr>
                <w:rPr>
                  <w:rFonts w:ascii="Arial" w:hAnsi="Arial" w:cs="Arial"/>
                  <w:lang w:val="en-US"/>
                </w:rPr>
                <w:id w:val="878287883"/>
                <w:placeholder>
                  <w:docPart w:val="A498D267E746447FB675D9757BAB0898"/>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 and Outbound</w:t>
                </w:r>
              </w:sdtContent>
            </w:sdt>
            <w:r w:rsidRPr="00F967EB">
              <w:rPr>
                <w:rFonts w:ascii="Arial" w:hAnsi="Arial" w:cs="Arial"/>
                <w:lang w:val="en-US"/>
              </w:rPr>
              <w:t xml:space="preserve"> </w:t>
            </w:r>
          </w:p>
        </w:tc>
      </w:tr>
      <w:tr w:rsidR="00FC3B14" w:rsidRPr="00A540D4" w14:paraId="40B4613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1593A07"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713E13B" w14:textId="11D9B7C2" w:rsidR="00FC3B14" w:rsidRPr="00B76750" w:rsidRDefault="00236468" w:rsidP="00236468">
            <w:pPr>
              <w:pStyle w:val="TableText0"/>
              <w:keepNext/>
              <w:keepLines/>
              <w:rPr>
                <w:rFonts w:ascii="Arial" w:hAnsi="Arial" w:cs="Arial"/>
                <w:lang w:val="en-US"/>
              </w:rPr>
            </w:pPr>
            <w:sdt>
              <w:sdtPr>
                <w:rPr>
                  <w:rFonts w:ascii="Arial" w:hAnsi="Arial" w:cs="Arial"/>
                  <w:lang w:val="en-US"/>
                </w:rPr>
                <w:alias w:val="Direct connection"/>
                <w:tag w:val="Direct connection"/>
                <w:id w:val="1411423039"/>
                <w:placeholder>
                  <w:docPart w:val="E90816AB62C544A684DA9FBBEAD8061D"/>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r w:rsidR="00FC3B14">
              <w:rPr>
                <w:rFonts w:ascii="Arial" w:hAnsi="Arial" w:cs="Arial"/>
                <w:lang w:val="en-US"/>
              </w:rPr>
              <w:t xml:space="preserve"> </w:t>
            </w:r>
          </w:p>
        </w:tc>
      </w:tr>
      <w:tr w:rsidR="00FC3B14" w:rsidRPr="00B931BB" w14:paraId="7DAD8FA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3031B9A"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590F655" w14:textId="38926524" w:rsidR="006D6725" w:rsidRPr="00F967EB" w:rsidRDefault="006D6725" w:rsidP="006D672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327424644"/>
                <w:placeholder>
                  <w:docPart w:val="AE9BCE06AA4043A7AE2F3A0EE394A8F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(mandatory)</w:t>
            </w:r>
          </w:p>
          <w:p w14:paraId="0547061B"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159618731"/>
                <w:placeholder>
                  <w:docPart w:val="AE9BCE06AA4043A7AE2F3A0EE394A8F7"/>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0C1EA84"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634262797"/>
                <w:placeholder>
                  <w:docPart w:val="C15747CCF8F440E3B408B98DB5A8CDD4"/>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946D6DD" w14:textId="633EE341" w:rsidR="00FC3B14" w:rsidRPr="00B76750" w:rsidRDefault="006D6725" w:rsidP="006D6725">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p>
        </w:tc>
      </w:tr>
      <w:tr w:rsidR="00FC3B14" w:rsidRPr="005220F1" w14:paraId="0150F215"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66E1DA5"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973FA2A"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166FA502"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963B46C"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10D4DD5"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65504680"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419F788"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33A0EA3"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16B4282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3AD7AB0"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14888C8"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1874AB7F" w14:textId="77777777" w:rsidR="00FC3B14" w:rsidRPr="00000272" w:rsidRDefault="00FC3B14" w:rsidP="00A67A5D">
      <w:pPr>
        <w:pStyle w:val="Kop4"/>
      </w:pPr>
      <w:r w:rsidRPr="00A67A5D">
        <w:t>PHO</w:t>
      </w:r>
    </w:p>
    <w:tbl>
      <w:tblPr>
        <w:tblW w:w="5344" w:type="pct"/>
        <w:tblLook w:val="0000" w:firstRow="0" w:lastRow="0" w:firstColumn="0" w:lastColumn="0" w:noHBand="0" w:noVBand="0"/>
      </w:tblPr>
      <w:tblGrid>
        <w:gridCol w:w="3033"/>
        <w:gridCol w:w="6362"/>
      </w:tblGrid>
      <w:tr w:rsidR="00FC3B14" w:rsidRPr="00C90616" w14:paraId="4C730BFA"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EE3E660"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809D668" w14:textId="77777777" w:rsidR="00FC3B14" w:rsidRPr="00B76750" w:rsidRDefault="00FC3B14" w:rsidP="00FC3B14">
            <w:pPr>
              <w:pStyle w:val="TableText0"/>
              <w:keepNext/>
              <w:keepLines/>
              <w:rPr>
                <w:rFonts w:ascii="Arial" w:hAnsi="Arial" w:cs="Arial"/>
              </w:rPr>
            </w:pPr>
            <w:proofErr w:type="spellStart"/>
            <w:r>
              <w:rPr>
                <w:rFonts w:ascii="Arial" w:hAnsi="Arial" w:cs="Arial"/>
              </w:rPr>
              <w:t>Phoeniks</w:t>
            </w:r>
            <w:proofErr w:type="spellEnd"/>
            <w:r>
              <w:rPr>
                <w:rFonts w:ascii="Arial" w:hAnsi="Arial" w:cs="Arial"/>
              </w:rPr>
              <w:t xml:space="preserve">, </w:t>
            </w:r>
            <w:proofErr w:type="spellStart"/>
            <w:r>
              <w:rPr>
                <w:rFonts w:ascii="Arial" w:hAnsi="Arial" w:cs="Arial"/>
              </w:rPr>
              <w:t>Handhaving</w:t>
            </w:r>
            <w:proofErr w:type="spellEnd"/>
            <w:r>
              <w:rPr>
                <w:rFonts w:ascii="Arial" w:hAnsi="Arial" w:cs="Arial"/>
              </w:rPr>
              <w:t xml:space="preserve"> (Fraud)</w:t>
            </w:r>
          </w:p>
        </w:tc>
      </w:tr>
      <w:tr w:rsidR="00FC3B14" w:rsidRPr="00712180" w14:paraId="1545ACA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49F587F"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01308CF" w14:textId="77777777" w:rsidR="00FC3B14" w:rsidRPr="00B76750" w:rsidRDefault="00FC3B14" w:rsidP="00FC3B14">
            <w:pPr>
              <w:pStyle w:val="TableText0"/>
              <w:keepNext/>
              <w:keepLines/>
              <w:rPr>
                <w:rFonts w:ascii="Arial" w:hAnsi="Arial" w:cs="Arial"/>
                <w:lang w:val="en-US"/>
              </w:rPr>
            </w:pPr>
            <w:r>
              <w:rPr>
                <w:rFonts w:ascii="Arial" w:hAnsi="Arial" w:cs="Arial"/>
                <w:lang w:val="en-US"/>
              </w:rPr>
              <w:t>SFTP:22</w:t>
            </w:r>
          </w:p>
        </w:tc>
      </w:tr>
      <w:tr w:rsidR="00FC3B14" w:rsidRPr="00712180" w14:paraId="4059A76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CFDC9D4"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F349C37" w14:textId="314F9CF1"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975599598"/>
                <w:placeholder>
                  <w:docPart w:val="C868ACEC5DBA4A5ABB392A337081EFCC"/>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150561D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A78B1FA"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3509233" w14:textId="77DFA3DE" w:rsidR="00FC3B14" w:rsidRPr="00B76750" w:rsidRDefault="00037A0B" w:rsidP="00FC3B14">
            <w:pPr>
              <w:pStyle w:val="TableText0"/>
              <w:keepNext/>
              <w:keepLines/>
              <w:rPr>
                <w:rFonts w:ascii="Arial" w:hAnsi="Arial" w:cs="Arial"/>
                <w:lang w:val="en-US"/>
              </w:rPr>
            </w:pPr>
            <w:sdt>
              <w:sdtPr>
                <w:rPr>
                  <w:rFonts w:ascii="Arial" w:hAnsi="Arial" w:cs="Arial"/>
                  <w:lang w:val="en-US"/>
                </w:rPr>
                <w:id w:val="-2081048718"/>
                <w:placeholder>
                  <w:docPart w:val="9F6F3D0A3D354CE285674E5A536C5C09"/>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p>
        </w:tc>
      </w:tr>
      <w:tr w:rsidR="00FC3B14" w:rsidRPr="00A540D4" w14:paraId="40134D37"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A87D24C"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4245803" w14:textId="70A46871" w:rsidR="00AB54CF" w:rsidRPr="00F967EB" w:rsidRDefault="00AB54CF" w:rsidP="00AB54CF">
            <w:pPr>
              <w:pStyle w:val="TableText0"/>
              <w:keepNext/>
              <w:keepLines/>
              <w:rPr>
                <w:rFonts w:ascii="Arial" w:hAnsi="Arial" w:cs="Arial"/>
                <w:lang w:val="en-US"/>
              </w:rPr>
            </w:pPr>
            <w:sdt>
              <w:sdtPr>
                <w:rPr>
                  <w:rFonts w:ascii="Arial" w:hAnsi="Arial" w:cs="Arial"/>
                  <w:lang w:val="en-US"/>
                </w:rPr>
                <w:alias w:val="Direct connection"/>
                <w:tag w:val="Direct connection"/>
                <w:id w:val="-791286939"/>
                <w:placeholder>
                  <w:docPart w:val="68530EE87F9E47F6A00A5192B0A75A6C"/>
                </w:placeholder>
                <w:dropDownList>
                  <w:listItem w:displayText="Select" w:value="Select"/>
                  <w:listItem w:displayText="Yes" w:value="Yes"/>
                  <w:listItem w:displayText="No" w:value="No"/>
                </w:dropDownList>
              </w:sdtPr>
              <w:sdtContent>
                <w:r>
                  <w:rPr>
                    <w:rFonts w:ascii="Arial" w:hAnsi="Arial" w:cs="Arial"/>
                    <w:lang w:val="en-US"/>
                  </w:rPr>
                  <w:t>No</w:t>
                </w:r>
              </w:sdtContent>
            </w:sdt>
            <w:r w:rsidRPr="00F967EB">
              <w:rPr>
                <w:rFonts w:ascii="Arial" w:hAnsi="Arial" w:cs="Arial"/>
                <w:lang w:val="en-US"/>
              </w:rPr>
              <w:t xml:space="preserve"> </w:t>
            </w:r>
          </w:p>
          <w:p w14:paraId="179B68E1" w14:textId="658B4A94" w:rsidR="00FC3B14" w:rsidRPr="00B76750" w:rsidRDefault="00AB54CF" w:rsidP="00AB54CF">
            <w:pPr>
              <w:pStyle w:val="TableText0"/>
              <w:keepNext/>
              <w:keepLines/>
              <w:rPr>
                <w:rFonts w:ascii="Arial" w:hAnsi="Arial" w:cs="Arial"/>
                <w:lang w:val="en-US"/>
              </w:rPr>
            </w:pPr>
            <w:r w:rsidRPr="00F967EB">
              <w:rPr>
                <w:rFonts w:ascii="Arial" w:hAnsi="Arial" w:cs="Arial"/>
                <w:lang w:val="en-US"/>
              </w:rPr>
              <w:t xml:space="preserve">Via: </w:t>
            </w:r>
            <w:r w:rsidR="00FC3B14">
              <w:rPr>
                <w:rFonts w:ascii="Arial" w:hAnsi="Arial" w:cs="Arial"/>
                <w:lang w:val="en-US"/>
              </w:rPr>
              <w:t>SI</w:t>
            </w:r>
          </w:p>
        </w:tc>
      </w:tr>
      <w:tr w:rsidR="00FC3B14" w:rsidRPr="00B931BB" w14:paraId="5955EA08"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F8609C7"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54A38AD" w14:textId="255F8C50" w:rsidR="006D6725" w:rsidRPr="00F967EB" w:rsidRDefault="006D6725" w:rsidP="006D672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46069648"/>
                <w:placeholder>
                  <w:docPart w:val="612AA4E444BB42D3B118ADCE65422E5A"/>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3B6D3B63"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240068574"/>
                <w:placeholder>
                  <w:docPart w:val="612AA4E444BB42D3B118ADCE65422E5A"/>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88C063A"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804237162"/>
                <w:placeholder>
                  <w:docPart w:val="A315EC39ED0F4B47813AD9F8EBD3A665"/>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431E61F" w14:textId="76D6368E" w:rsidR="00FC3B14" w:rsidRPr="00B76750" w:rsidRDefault="006D6725" w:rsidP="006D6725">
            <w:pPr>
              <w:pStyle w:val="TableText0"/>
              <w:keepNext/>
              <w:keepLines/>
              <w:rPr>
                <w:rFonts w:ascii="Arial" w:hAnsi="Arial" w:cs="Arial"/>
                <w:lang w:val="en-US"/>
              </w:rPr>
            </w:pPr>
            <w:r w:rsidRPr="00F967EB">
              <w:rPr>
                <w:rFonts w:ascii="Arial" w:hAnsi="Arial" w:cs="Arial"/>
                <w:lang w:val="en-US"/>
              </w:rPr>
              <w:t xml:space="preserve">Other: </w:t>
            </w:r>
            <w:r w:rsidR="00FC3B14">
              <w:rPr>
                <w:rFonts w:ascii="Arial" w:hAnsi="Arial" w:cs="Arial"/>
                <w:lang w:val="en-US"/>
              </w:rPr>
              <w:t>Public/</w:t>
            </w:r>
            <w:proofErr w:type="spellStart"/>
            <w:r w:rsidR="00FC3B14">
              <w:rPr>
                <w:rFonts w:ascii="Arial" w:hAnsi="Arial" w:cs="Arial"/>
                <w:lang w:val="en-US"/>
              </w:rPr>
              <w:t>Privatekey</w:t>
            </w:r>
            <w:proofErr w:type="spellEnd"/>
          </w:p>
        </w:tc>
      </w:tr>
      <w:tr w:rsidR="00FC3B14" w:rsidRPr="005220F1" w14:paraId="4C032E3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0002CA4"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1BD7375"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5472277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110BE3C"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A5EDDDC"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04B65BE2"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A622687"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26CD864"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27CCAF8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2EFA1A0"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E185DA1"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72776154" w14:textId="77777777" w:rsidR="00FC3B14" w:rsidRDefault="00FC3B14" w:rsidP="00FC3B14">
      <w:pPr>
        <w:pStyle w:val="BodyText"/>
      </w:pPr>
    </w:p>
    <w:p w14:paraId="68DDBAB1" w14:textId="77777777" w:rsidR="00FC3B14" w:rsidRPr="00000272" w:rsidRDefault="00FC3B14" w:rsidP="00A67A5D">
      <w:pPr>
        <w:pStyle w:val="Kop4"/>
      </w:pPr>
      <w:proofErr w:type="spellStart"/>
      <w:r w:rsidRPr="00A67A5D">
        <w:lastRenderedPageBreak/>
        <w:t>ResaFasa</w:t>
      </w:r>
      <w:proofErr w:type="spellEnd"/>
    </w:p>
    <w:tbl>
      <w:tblPr>
        <w:tblW w:w="5344" w:type="pct"/>
        <w:tblLook w:val="0000" w:firstRow="0" w:lastRow="0" w:firstColumn="0" w:lastColumn="0" w:noHBand="0" w:noVBand="0"/>
      </w:tblPr>
      <w:tblGrid>
        <w:gridCol w:w="3033"/>
        <w:gridCol w:w="6362"/>
      </w:tblGrid>
      <w:tr w:rsidR="00FC3B14" w:rsidRPr="00C90616" w14:paraId="7147E45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D4FF6CA"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FBB58BC" w14:textId="77777777" w:rsidR="00FC3B14" w:rsidRPr="00B76750" w:rsidRDefault="00FC3B14" w:rsidP="00FC3B14">
            <w:pPr>
              <w:pStyle w:val="TableText0"/>
              <w:keepNext/>
              <w:keepLines/>
              <w:rPr>
                <w:rFonts w:ascii="Arial" w:hAnsi="Arial" w:cs="Arial"/>
              </w:rPr>
            </w:pPr>
            <w:proofErr w:type="spellStart"/>
            <w:r>
              <w:rPr>
                <w:rFonts w:ascii="Arial" w:hAnsi="Arial" w:cs="Arial"/>
              </w:rPr>
              <w:t>ReSaFaSa</w:t>
            </w:r>
            <w:proofErr w:type="spellEnd"/>
          </w:p>
        </w:tc>
      </w:tr>
      <w:tr w:rsidR="00FC3B14" w:rsidRPr="00712180" w14:paraId="77738458"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E1082DF"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A79A31F" w14:textId="77777777" w:rsidR="00FC3B14" w:rsidRPr="00B76750" w:rsidRDefault="00FC3B14" w:rsidP="00FC3B14">
            <w:pPr>
              <w:pStyle w:val="TableText0"/>
              <w:keepNext/>
              <w:keepLines/>
              <w:rPr>
                <w:rFonts w:ascii="Arial" w:hAnsi="Arial" w:cs="Arial"/>
                <w:lang w:val="en-US"/>
              </w:rPr>
            </w:pPr>
            <w:r>
              <w:rPr>
                <w:rFonts w:ascii="Arial" w:hAnsi="Arial" w:cs="Arial"/>
                <w:lang w:val="en-US"/>
              </w:rPr>
              <w:t>SOAP/HTTP:80, FTP:21, SFTP:22</w:t>
            </w:r>
          </w:p>
        </w:tc>
      </w:tr>
      <w:tr w:rsidR="00FC3B14" w:rsidRPr="00712180" w14:paraId="5337D33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5A92AFE"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5E31209" w14:textId="1B0D196A"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198860381"/>
                <w:placeholder>
                  <w:docPart w:val="317D13FE4AE24288B7B1099569432820"/>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7D0638F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FAEA6B2"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A3DB99C" w14:textId="3EF8F8B1" w:rsidR="00FC3B14" w:rsidRPr="00B76750" w:rsidRDefault="00037A0B" w:rsidP="00FC3B14">
            <w:pPr>
              <w:pStyle w:val="TableText0"/>
              <w:keepNext/>
              <w:keepLines/>
              <w:rPr>
                <w:rFonts w:ascii="Arial" w:hAnsi="Arial" w:cs="Arial"/>
                <w:lang w:val="en-US"/>
              </w:rPr>
            </w:pPr>
            <w:sdt>
              <w:sdtPr>
                <w:rPr>
                  <w:rFonts w:ascii="Arial" w:hAnsi="Arial" w:cs="Arial"/>
                  <w:lang w:val="en-US"/>
                </w:rPr>
                <w:id w:val="-267857688"/>
                <w:placeholder>
                  <w:docPart w:val="EC12C76CE92448D0AFB8E1FFD41CC576"/>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 and Outbound</w:t>
                </w:r>
              </w:sdtContent>
            </w:sdt>
            <w:r w:rsidRPr="00F967EB">
              <w:rPr>
                <w:rFonts w:ascii="Arial" w:hAnsi="Arial" w:cs="Arial"/>
                <w:lang w:val="en-US"/>
              </w:rPr>
              <w:t xml:space="preserve"> </w:t>
            </w:r>
          </w:p>
        </w:tc>
      </w:tr>
      <w:tr w:rsidR="00FC3B14" w:rsidRPr="00A540D4" w14:paraId="7A666D5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2C42468"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C2AA292" w14:textId="3CCC4DD9" w:rsidR="00AB54CF" w:rsidRDefault="00AB54CF" w:rsidP="00AB54CF">
            <w:pPr>
              <w:pStyle w:val="TableText0"/>
              <w:keepNext/>
              <w:keepLines/>
              <w:rPr>
                <w:rFonts w:ascii="Arial" w:hAnsi="Arial" w:cs="Arial"/>
                <w:lang w:val="en-US"/>
              </w:rPr>
            </w:pPr>
            <w:sdt>
              <w:sdtPr>
                <w:rPr>
                  <w:rFonts w:ascii="Arial" w:hAnsi="Arial" w:cs="Arial"/>
                  <w:lang w:val="en-US"/>
                </w:rPr>
                <w:alias w:val="Direct connection"/>
                <w:tag w:val="Direct connection"/>
                <w:id w:val="-594632848"/>
                <w:placeholder>
                  <w:docPart w:val="075A7829975447D7896273CA5A7A1C60"/>
                </w:placeholder>
                <w:dropDownList>
                  <w:listItem w:displayText="Select" w:value="Select"/>
                  <w:listItem w:displayText="Yes" w:value="Yes"/>
                  <w:listItem w:displayText="No" w:value="No"/>
                </w:dropDownList>
              </w:sdtPr>
              <w:sdtContent>
                <w:r w:rsidR="00A94D1B">
                  <w:rPr>
                    <w:rFonts w:ascii="Arial" w:hAnsi="Arial" w:cs="Arial"/>
                    <w:lang w:val="en-US"/>
                  </w:rPr>
                  <w:t>Yes</w:t>
                </w:r>
              </w:sdtContent>
            </w:sdt>
            <w:r w:rsidRPr="00F967EB">
              <w:rPr>
                <w:rFonts w:ascii="Arial" w:hAnsi="Arial" w:cs="Arial"/>
                <w:lang w:val="en-US"/>
              </w:rPr>
              <w:t xml:space="preserve"> </w:t>
            </w:r>
            <w:r w:rsidR="00A94D1B">
              <w:rPr>
                <w:rFonts w:ascii="Arial" w:hAnsi="Arial" w:cs="Arial"/>
                <w:lang w:val="en-US"/>
              </w:rPr>
              <w:t>(Inbound)</w:t>
            </w:r>
          </w:p>
          <w:p w14:paraId="40919A3E" w14:textId="30B9B2B1" w:rsidR="00AB54CF" w:rsidRPr="00F967EB" w:rsidRDefault="00AB54CF" w:rsidP="00AB54CF">
            <w:pPr>
              <w:pStyle w:val="TableText0"/>
              <w:keepNext/>
              <w:keepLines/>
              <w:rPr>
                <w:rFonts w:ascii="Arial" w:hAnsi="Arial" w:cs="Arial"/>
                <w:lang w:val="en-US"/>
              </w:rPr>
            </w:pPr>
            <w:sdt>
              <w:sdtPr>
                <w:rPr>
                  <w:rFonts w:ascii="Arial" w:hAnsi="Arial" w:cs="Arial"/>
                  <w:lang w:val="en-US"/>
                </w:rPr>
                <w:alias w:val="Direct connection"/>
                <w:tag w:val="Direct connection"/>
                <w:id w:val="-1252654989"/>
                <w:placeholder>
                  <w:docPart w:val="8D452033F3F44A9F88BD8A9CA2FEA511"/>
                </w:placeholder>
                <w:dropDownList>
                  <w:listItem w:displayText="Select" w:value="Select"/>
                  <w:listItem w:displayText="Yes" w:value="Yes"/>
                  <w:listItem w:displayText="No" w:value="No"/>
                </w:dropDownList>
              </w:sdtPr>
              <w:sdtContent>
                <w:r w:rsidR="00A94D1B">
                  <w:rPr>
                    <w:rFonts w:ascii="Arial" w:hAnsi="Arial" w:cs="Arial"/>
                    <w:lang w:val="en-US"/>
                  </w:rPr>
                  <w:t>No</w:t>
                </w:r>
              </w:sdtContent>
            </w:sdt>
            <w:r w:rsidRPr="00F967EB">
              <w:rPr>
                <w:rFonts w:ascii="Arial" w:hAnsi="Arial" w:cs="Arial"/>
                <w:lang w:val="en-US"/>
              </w:rPr>
              <w:t xml:space="preserve"> </w:t>
            </w:r>
          </w:p>
          <w:p w14:paraId="69B5B179" w14:textId="27127505" w:rsidR="00FC3B14" w:rsidRPr="00B76750" w:rsidRDefault="00AB54CF" w:rsidP="00AB54CF">
            <w:pPr>
              <w:pStyle w:val="TableText0"/>
              <w:keepNext/>
              <w:keepLines/>
              <w:rPr>
                <w:rFonts w:ascii="Arial" w:hAnsi="Arial" w:cs="Arial"/>
                <w:lang w:val="en-US"/>
              </w:rPr>
            </w:pPr>
            <w:r w:rsidRPr="00F967EB">
              <w:rPr>
                <w:rFonts w:ascii="Arial" w:hAnsi="Arial" w:cs="Arial"/>
                <w:lang w:val="en-US"/>
              </w:rPr>
              <w:t xml:space="preserve">Via: </w:t>
            </w:r>
            <w:r w:rsidR="00A94D1B">
              <w:rPr>
                <w:rFonts w:ascii="Arial" w:hAnsi="Arial" w:cs="Arial"/>
                <w:lang w:val="en-US"/>
              </w:rPr>
              <w:t>SI (</w:t>
            </w:r>
            <w:r w:rsidR="00FC3B14">
              <w:rPr>
                <w:rFonts w:ascii="Arial" w:hAnsi="Arial" w:cs="Arial"/>
                <w:lang w:val="en-US"/>
              </w:rPr>
              <w:t>Outbound</w:t>
            </w:r>
            <w:r w:rsidR="00A94D1B">
              <w:rPr>
                <w:rFonts w:ascii="Arial" w:hAnsi="Arial" w:cs="Arial"/>
                <w:lang w:val="en-US"/>
              </w:rPr>
              <w:t>)</w:t>
            </w:r>
          </w:p>
        </w:tc>
      </w:tr>
      <w:tr w:rsidR="00FC3B14" w:rsidRPr="00B931BB" w14:paraId="7CAEAA4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67E4CAC"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33076E7" w14:textId="327BF693" w:rsidR="006D6725" w:rsidRPr="00F967EB" w:rsidRDefault="006D6725" w:rsidP="006D672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636458755"/>
                <w:placeholder>
                  <w:docPart w:val="C5A3E6960558470997F204D6E6F3F87A"/>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00D364E6">
                  <w:rPr>
                    <w:rFonts w:ascii="Arial" w:hAnsi="Arial" w:cs="Arial"/>
                    <w:lang w:val="en-US"/>
                  </w:rPr>
                  <w:t>S2S</w:t>
                </w:r>
              </w:sdtContent>
            </w:sdt>
            <w:r w:rsidRPr="00F967EB">
              <w:rPr>
                <w:rFonts w:ascii="Arial" w:hAnsi="Arial" w:cs="Arial"/>
                <w:lang w:val="en-US"/>
              </w:rPr>
              <w:t xml:space="preserve"> </w:t>
            </w:r>
          </w:p>
          <w:p w14:paraId="454E256E" w14:textId="77777777"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409678306"/>
                <w:placeholder>
                  <w:docPart w:val="C5A3E6960558470997F204D6E6F3F87A"/>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1FEB890" w14:textId="3BCA0B62" w:rsidR="006D6725" w:rsidRPr="00F967EB" w:rsidRDefault="006D6725" w:rsidP="006D672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807053270"/>
                <w:placeholder>
                  <w:docPart w:val="2F75F8B89C3F484FB6D37F27B0258E00"/>
                </w:placeholder>
                <w:dropDownList>
                  <w:listItem w:displayText="Select" w:value="Select"/>
                  <w:listItem w:displayText="Yes" w:value="Yes"/>
                  <w:listItem w:displayText="No" w:value="No"/>
                </w:dropDownList>
              </w:sdtPr>
              <w:sdtContent>
                <w:r w:rsidR="00D364E6">
                  <w:rPr>
                    <w:rFonts w:ascii="Arial" w:hAnsi="Arial" w:cs="Arial"/>
                    <w:lang w:val="en-US"/>
                  </w:rPr>
                  <w:t>Yes</w:t>
                </w:r>
              </w:sdtContent>
            </w:sdt>
            <w:r w:rsidRPr="00F967EB">
              <w:rPr>
                <w:rFonts w:ascii="Arial" w:hAnsi="Arial" w:cs="Arial"/>
                <w:lang w:val="en-US"/>
              </w:rPr>
              <w:t xml:space="preserve"> </w:t>
            </w:r>
          </w:p>
          <w:p w14:paraId="76502BD6" w14:textId="549310C8" w:rsidR="00FC3B14" w:rsidRPr="00B76750" w:rsidRDefault="006D6725" w:rsidP="006D6725">
            <w:pPr>
              <w:pStyle w:val="TableText0"/>
              <w:keepNext/>
              <w:keepLines/>
              <w:rPr>
                <w:rFonts w:ascii="Arial" w:hAnsi="Arial" w:cs="Arial"/>
                <w:lang w:val="en-US"/>
              </w:rPr>
            </w:pPr>
            <w:r w:rsidRPr="00F967EB">
              <w:rPr>
                <w:rFonts w:ascii="Arial" w:hAnsi="Arial" w:cs="Arial"/>
                <w:lang w:val="en-US"/>
              </w:rPr>
              <w:t xml:space="preserve">Other: </w:t>
            </w:r>
            <w:r w:rsidR="00FC3B14">
              <w:rPr>
                <w:rFonts w:ascii="Arial" w:hAnsi="Arial" w:cs="Arial"/>
                <w:lang w:val="en-US"/>
              </w:rPr>
              <w:t>Privat</w:t>
            </w:r>
            <w:r w:rsidR="00D364E6">
              <w:rPr>
                <w:rFonts w:ascii="Arial" w:hAnsi="Arial" w:cs="Arial"/>
                <w:lang w:val="en-US"/>
              </w:rPr>
              <w:t>e</w:t>
            </w:r>
            <w:r w:rsidR="00FC3B14">
              <w:rPr>
                <w:rFonts w:ascii="Arial" w:hAnsi="Arial" w:cs="Arial"/>
                <w:lang w:val="en-US"/>
              </w:rPr>
              <w:t>/</w:t>
            </w:r>
            <w:proofErr w:type="spellStart"/>
            <w:r w:rsidR="00FC3B14">
              <w:rPr>
                <w:rFonts w:ascii="Arial" w:hAnsi="Arial" w:cs="Arial"/>
                <w:lang w:val="en-US"/>
              </w:rPr>
              <w:t>Publickey</w:t>
            </w:r>
            <w:proofErr w:type="spellEnd"/>
          </w:p>
        </w:tc>
      </w:tr>
      <w:tr w:rsidR="00FC3B14" w:rsidRPr="005220F1" w14:paraId="265191E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3C7313F"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BB9146E"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5B977F50"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2584CBA"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0843950"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7EBFCD0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DFC0451"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83E729E"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3CB327BA"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F2A214C"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E4C35A8"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4007DF2A" w14:textId="77777777" w:rsidR="00FC3B14" w:rsidRPr="00B53997" w:rsidRDefault="00FC3B14" w:rsidP="00A67A5D">
      <w:pPr>
        <w:pStyle w:val="Kop4"/>
      </w:pPr>
      <w:r>
        <w:t>TNT</w:t>
      </w:r>
    </w:p>
    <w:tbl>
      <w:tblPr>
        <w:tblW w:w="5344" w:type="pct"/>
        <w:tblLook w:val="0000" w:firstRow="0" w:lastRow="0" w:firstColumn="0" w:lastColumn="0" w:noHBand="0" w:noVBand="0"/>
      </w:tblPr>
      <w:tblGrid>
        <w:gridCol w:w="3033"/>
        <w:gridCol w:w="6362"/>
      </w:tblGrid>
      <w:tr w:rsidR="00FC3B14" w:rsidRPr="00C90616" w14:paraId="0873CB7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9092ADF"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FBE73F8" w14:textId="77777777" w:rsidR="00FC3B14" w:rsidRPr="00B76750" w:rsidRDefault="00FC3B14" w:rsidP="00FC3B14">
            <w:pPr>
              <w:pStyle w:val="TableText0"/>
              <w:keepNext/>
              <w:keepLines/>
              <w:rPr>
                <w:rFonts w:ascii="Arial" w:hAnsi="Arial" w:cs="Arial"/>
              </w:rPr>
            </w:pPr>
            <w:r>
              <w:rPr>
                <w:rFonts w:ascii="Arial" w:hAnsi="Arial" w:cs="Arial"/>
              </w:rPr>
              <w:t>Postcode Tabel</w:t>
            </w:r>
          </w:p>
        </w:tc>
      </w:tr>
      <w:tr w:rsidR="00FC3B14" w:rsidRPr="00712180" w14:paraId="050E1BB1"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D512397"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CCF3AC4" w14:textId="77777777" w:rsidR="00FC3B14" w:rsidRPr="00B76750" w:rsidRDefault="00FC3B14" w:rsidP="00FC3B14">
            <w:pPr>
              <w:pStyle w:val="TableText0"/>
              <w:keepNext/>
              <w:keepLines/>
              <w:rPr>
                <w:rFonts w:ascii="Arial" w:hAnsi="Arial" w:cs="Arial"/>
                <w:lang w:val="en-US"/>
              </w:rPr>
            </w:pPr>
            <w:r>
              <w:rPr>
                <w:rFonts w:ascii="Arial" w:hAnsi="Arial" w:cs="Arial"/>
                <w:lang w:val="en-US"/>
              </w:rPr>
              <w:t>SOAP/HTTP:80</w:t>
            </w:r>
          </w:p>
        </w:tc>
      </w:tr>
      <w:tr w:rsidR="00FC3B14" w:rsidRPr="00712180" w14:paraId="53C04AAA"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9490868"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1D42C9C" w14:textId="046F2567"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692111516"/>
                <w:placeholder>
                  <w:docPart w:val="8CCD27FC25284BEA9F089A053AFFE98F"/>
                </w:placeholder>
                <w:dropDownList>
                  <w:listItem w:displayText="Select" w:value="Select"/>
                  <w:listItem w:displayText="Internal" w:value="Internal"/>
                  <w:listItem w:displayText="External" w:value="External"/>
                </w:dropDownList>
              </w:sdtPr>
              <w:sdtContent>
                <w:r>
                  <w:rPr>
                    <w:rFonts w:ascii="Arial" w:hAnsi="Arial" w:cs="Arial"/>
                    <w:lang w:val="en-US"/>
                  </w:rPr>
                  <w:t>External</w:t>
                </w:r>
              </w:sdtContent>
            </w:sdt>
            <w:r w:rsidRPr="00F967EB">
              <w:rPr>
                <w:rFonts w:ascii="Arial" w:hAnsi="Arial" w:cs="Arial"/>
                <w:lang w:val="en-US"/>
              </w:rPr>
              <w:t xml:space="preserve"> </w:t>
            </w:r>
          </w:p>
        </w:tc>
      </w:tr>
      <w:tr w:rsidR="00FC3B14" w:rsidRPr="006D2395" w14:paraId="2CADEAB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2FD4E7A"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AB85552" w14:textId="43A2D579" w:rsidR="00FC3B14" w:rsidRPr="00B76750" w:rsidRDefault="00037A0B" w:rsidP="00FC3B14">
            <w:pPr>
              <w:pStyle w:val="TableText0"/>
              <w:keepNext/>
              <w:keepLines/>
              <w:rPr>
                <w:rFonts w:ascii="Arial" w:hAnsi="Arial" w:cs="Arial"/>
                <w:lang w:val="en-US"/>
              </w:rPr>
            </w:pPr>
            <w:sdt>
              <w:sdtPr>
                <w:rPr>
                  <w:rFonts w:ascii="Arial" w:hAnsi="Arial" w:cs="Arial"/>
                  <w:lang w:val="en-US"/>
                </w:rPr>
                <w:id w:val="402641510"/>
                <w:placeholder>
                  <w:docPart w:val="AA2EC500C9BE4E10B69AB6AAE0AC95FB"/>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p>
        </w:tc>
      </w:tr>
      <w:tr w:rsidR="00FC3B14" w:rsidRPr="00A540D4" w14:paraId="10BFB497"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711D2E9"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1D4EE1D" w14:textId="0BB6F203" w:rsidR="00FC3B14" w:rsidRPr="00B76750" w:rsidRDefault="00AB54CF" w:rsidP="00AB54CF">
            <w:pPr>
              <w:pStyle w:val="TableText0"/>
              <w:keepNext/>
              <w:keepLines/>
              <w:rPr>
                <w:rFonts w:ascii="Arial" w:hAnsi="Arial" w:cs="Arial"/>
                <w:lang w:val="en-US"/>
              </w:rPr>
            </w:pPr>
            <w:sdt>
              <w:sdtPr>
                <w:rPr>
                  <w:rFonts w:ascii="Arial" w:hAnsi="Arial" w:cs="Arial"/>
                  <w:lang w:val="en-US"/>
                </w:rPr>
                <w:alias w:val="Direct connection"/>
                <w:tag w:val="Direct connection"/>
                <w:id w:val="9419191"/>
                <w:placeholder>
                  <w:docPart w:val="A366BC353FCE4DCCAA111EFCC3124DFF"/>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r w:rsidR="00FC3B14">
              <w:rPr>
                <w:rFonts w:ascii="Arial" w:hAnsi="Arial" w:cs="Arial"/>
                <w:lang w:val="en-US"/>
              </w:rPr>
              <w:t xml:space="preserve"> </w:t>
            </w:r>
          </w:p>
        </w:tc>
      </w:tr>
      <w:tr w:rsidR="00FC3B14" w:rsidRPr="00B931BB" w14:paraId="22BA6A4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57FC79E"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ED4A5C9" w14:textId="55FD5F49" w:rsidR="00D364E6" w:rsidRPr="00F967EB" w:rsidRDefault="00D364E6" w:rsidP="00D364E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374651682"/>
                <w:placeholder>
                  <w:docPart w:val="6BD90F8B9B6C491F9259ACFDC191545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5EE8CF2F" w14:textId="77777777"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236477002"/>
                <w:placeholder>
                  <w:docPart w:val="6BD90F8B9B6C491F9259ACFDC1915456"/>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4611CA3" w14:textId="77777777"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822395648"/>
                <w:placeholder>
                  <w:docPart w:val="554A8ACC05964913B65568C8F65F6FDF"/>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219CC2B" w14:textId="743D4D81" w:rsidR="00FC3B14" w:rsidRPr="00B76750" w:rsidRDefault="00D364E6" w:rsidP="00D364E6">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p>
        </w:tc>
      </w:tr>
      <w:tr w:rsidR="00FC3B14" w:rsidRPr="005220F1" w14:paraId="703B589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48D269F"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60F9E5F"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117C688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FC3380F"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F4A53C4"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7A641AE0"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CC2290D"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FADD227"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61C3150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D67F530"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8362F58"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2422BF62" w14:textId="77777777" w:rsidR="00A67A5D" w:rsidRDefault="00A67A5D" w:rsidP="00A67A5D">
      <w:pPr>
        <w:pStyle w:val="Kop4"/>
        <w:numPr>
          <w:ilvl w:val="0"/>
          <w:numId w:val="0"/>
        </w:numPr>
        <w:ind w:left="864"/>
      </w:pPr>
    </w:p>
    <w:p w14:paraId="114F61C5" w14:textId="77777777" w:rsidR="00A67A5D" w:rsidRPr="00A67A5D" w:rsidRDefault="00A67A5D" w:rsidP="00A67A5D">
      <w:pPr>
        <w:pStyle w:val="BodyText"/>
      </w:pPr>
    </w:p>
    <w:p w14:paraId="140A1053" w14:textId="06C08E60" w:rsidR="00FC3B14" w:rsidRPr="00000272" w:rsidRDefault="00FC3B14" w:rsidP="00A67A5D">
      <w:pPr>
        <w:pStyle w:val="Kop4"/>
      </w:pPr>
      <w:r w:rsidRPr="00A67A5D">
        <w:lastRenderedPageBreak/>
        <w:t>UZS</w:t>
      </w:r>
    </w:p>
    <w:tbl>
      <w:tblPr>
        <w:tblW w:w="5344" w:type="pct"/>
        <w:tblLook w:val="0000" w:firstRow="0" w:lastRow="0" w:firstColumn="0" w:lastColumn="0" w:noHBand="0" w:noVBand="0"/>
      </w:tblPr>
      <w:tblGrid>
        <w:gridCol w:w="3033"/>
        <w:gridCol w:w="6362"/>
      </w:tblGrid>
      <w:tr w:rsidR="00FC3B14" w:rsidRPr="00C90616" w14:paraId="293E9E52"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120F9C5"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91AEE8E" w14:textId="77777777" w:rsidR="00FC3B14" w:rsidRPr="00B76750" w:rsidRDefault="00FC3B14" w:rsidP="00FC3B14">
            <w:pPr>
              <w:pStyle w:val="TableText0"/>
              <w:keepNext/>
              <w:keepLines/>
              <w:rPr>
                <w:rFonts w:ascii="Arial" w:hAnsi="Arial" w:cs="Arial"/>
              </w:rPr>
            </w:pPr>
            <w:proofErr w:type="spellStart"/>
            <w:r>
              <w:rPr>
                <w:rFonts w:ascii="Arial" w:hAnsi="Arial" w:cs="Arial"/>
              </w:rPr>
              <w:t>Ziektewet</w:t>
            </w:r>
            <w:proofErr w:type="spellEnd"/>
            <w:r>
              <w:rPr>
                <w:rFonts w:ascii="Arial" w:hAnsi="Arial" w:cs="Arial"/>
              </w:rPr>
              <w:t xml:space="preserve"> </w:t>
            </w:r>
            <w:proofErr w:type="spellStart"/>
            <w:r>
              <w:rPr>
                <w:rFonts w:ascii="Arial" w:hAnsi="Arial" w:cs="Arial"/>
              </w:rPr>
              <w:t>Systeem</w:t>
            </w:r>
            <w:proofErr w:type="spellEnd"/>
          </w:p>
        </w:tc>
      </w:tr>
      <w:tr w:rsidR="00FC3B14" w:rsidRPr="00712180" w14:paraId="24F72B6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24C765F"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A65F866" w14:textId="77777777" w:rsidR="00FC3B14" w:rsidRPr="00B76750" w:rsidRDefault="00FC3B14" w:rsidP="00FC3B14">
            <w:pPr>
              <w:pStyle w:val="TableText0"/>
              <w:keepNext/>
              <w:keepLines/>
              <w:rPr>
                <w:rFonts w:ascii="Arial" w:hAnsi="Arial" w:cs="Arial"/>
                <w:lang w:val="en-US"/>
              </w:rPr>
            </w:pPr>
            <w:r>
              <w:rPr>
                <w:rFonts w:ascii="Arial" w:hAnsi="Arial" w:cs="Arial"/>
                <w:lang w:val="en-US"/>
              </w:rPr>
              <w:t>FTP:21, SFTP:22</w:t>
            </w:r>
          </w:p>
        </w:tc>
      </w:tr>
      <w:tr w:rsidR="00FC3B14" w:rsidRPr="00712180" w14:paraId="510E7019"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9482FA2"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1583C4F" w14:textId="4E3893B8"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972715532"/>
                <w:placeholder>
                  <w:docPart w:val="0DCC9673A6C647268B943D7155E80448"/>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370378A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1EF6146"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7738D60" w14:textId="52F66796" w:rsidR="00FC3B14" w:rsidRPr="00B76750" w:rsidRDefault="00037A0B" w:rsidP="00FC3B14">
            <w:pPr>
              <w:pStyle w:val="TableText0"/>
              <w:keepNext/>
              <w:keepLines/>
              <w:rPr>
                <w:rFonts w:ascii="Arial" w:hAnsi="Arial" w:cs="Arial"/>
                <w:lang w:val="en-US"/>
              </w:rPr>
            </w:pPr>
            <w:sdt>
              <w:sdtPr>
                <w:rPr>
                  <w:rFonts w:ascii="Arial" w:hAnsi="Arial" w:cs="Arial"/>
                  <w:lang w:val="en-US"/>
                </w:rPr>
                <w:id w:val="548721944"/>
                <w:placeholder>
                  <w:docPart w:val="0D66FDEA800D45E8A106C08E927077F0"/>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 and Outbound</w:t>
                </w:r>
              </w:sdtContent>
            </w:sdt>
            <w:r w:rsidRPr="00F967EB">
              <w:rPr>
                <w:rFonts w:ascii="Arial" w:hAnsi="Arial" w:cs="Arial"/>
                <w:lang w:val="en-US"/>
              </w:rPr>
              <w:t xml:space="preserve"> </w:t>
            </w:r>
          </w:p>
        </w:tc>
      </w:tr>
      <w:tr w:rsidR="00FC3B14" w:rsidRPr="00A540D4" w14:paraId="37AAB815"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B37DA1C"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E5F2393" w14:textId="006D2F54" w:rsidR="00AB54CF" w:rsidRPr="00F967EB" w:rsidRDefault="00AB54CF" w:rsidP="00AB54CF">
            <w:pPr>
              <w:pStyle w:val="TableText0"/>
              <w:keepNext/>
              <w:keepLines/>
              <w:rPr>
                <w:rFonts w:ascii="Arial" w:hAnsi="Arial" w:cs="Arial"/>
                <w:lang w:val="en-US"/>
              </w:rPr>
            </w:pPr>
            <w:sdt>
              <w:sdtPr>
                <w:rPr>
                  <w:rFonts w:ascii="Arial" w:hAnsi="Arial" w:cs="Arial"/>
                  <w:lang w:val="en-US"/>
                </w:rPr>
                <w:alias w:val="Direct connection"/>
                <w:tag w:val="Direct connection"/>
                <w:id w:val="-1545587574"/>
                <w:placeholder>
                  <w:docPart w:val="E500E1F5810D4D2EA2182FD6BEA7112A"/>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p w14:paraId="522A373A" w14:textId="41BA27E0" w:rsidR="00AB54CF" w:rsidRPr="00F967EB" w:rsidRDefault="00AB54CF" w:rsidP="00AB54CF">
            <w:pPr>
              <w:pStyle w:val="TableText0"/>
              <w:keepNext/>
              <w:keepLines/>
              <w:rPr>
                <w:rFonts w:ascii="Arial" w:hAnsi="Arial" w:cs="Arial"/>
                <w:lang w:val="en-US"/>
              </w:rPr>
            </w:pPr>
            <w:sdt>
              <w:sdtPr>
                <w:rPr>
                  <w:rFonts w:ascii="Arial" w:hAnsi="Arial" w:cs="Arial"/>
                  <w:lang w:val="en-US"/>
                </w:rPr>
                <w:alias w:val="Direct connection"/>
                <w:tag w:val="Direct connection"/>
                <w:id w:val="671230885"/>
                <w:placeholder>
                  <w:docPart w:val="02165A89CB864A99BC4FC72964DC1F64"/>
                </w:placeholder>
                <w:dropDownList>
                  <w:listItem w:displayText="Select" w:value="Select"/>
                  <w:listItem w:displayText="Yes" w:value="Yes"/>
                  <w:listItem w:displayText="No" w:value="No"/>
                </w:dropDownList>
              </w:sdtPr>
              <w:sdtContent>
                <w:r>
                  <w:rPr>
                    <w:rFonts w:ascii="Arial" w:hAnsi="Arial" w:cs="Arial"/>
                    <w:lang w:val="en-US"/>
                  </w:rPr>
                  <w:t>No</w:t>
                </w:r>
              </w:sdtContent>
            </w:sdt>
            <w:r w:rsidRPr="00F967EB">
              <w:rPr>
                <w:rFonts w:ascii="Arial" w:hAnsi="Arial" w:cs="Arial"/>
                <w:lang w:val="en-US"/>
              </w:rPr>
              <w:t xml:space="preserve"> </w:t>
            </w:r>
          </w:p>
          <w:p w14:paraId="48B7364B" w14:textId="697A5140" w:rsidR="00FC3B14" w:rsidRPr="00B76750" w:rsidRDefault="00AB54CF" w:rsidP="00AB54CF">
            <w:pPr>
              <w:pStyle w:val="TableText0"/>
              <w:keepNext/>
              <w:keepLines/>
              <w:rPr>
                <w:rFonts w:ascii="Arial" w:hAnsi="Arial" w:cs="Arial"/>
                <w:lang w:val="en-US"/>
              </w:rPr>
            </w:pPr>
            <w:r w:rsidRPr="00F967EB">
              <w:rPr>
                <w:rFonts w:ascii="Arial" w:hAnsi="Arial" w:cs="Arial"/>
                <w:lang w:val="en-US"/>
              </w:rPr>
              <w:t xml:space="preserve">Via: </w:t>
            </w:r>
            <w:r w:rsidR="00FC3B14">
              <w:rPr>
                <w:rFonts w:ascii="Arial" w:hAnsi="Arial" w:cs="Arial"/>
                <w:lang w:val="en-US"/>
              </w:rPr>
              <w:t>SI</w:t>
            </w:r>
          </w:p>
        </w:tc>
      </w:tr>
      <w:tr w:rsidR="00FC3B14" w:rsidRPr="00B931BB" w14:paraId="170A7D25"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B64D97E"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4971B2B" w14:textId="377E84AC" w:rsidR="00D364E6" w:rsidRPr="00F967EB" w:rsidRDefault="00D364E6" w:rsidP="00D364E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576358265"/>
                <w:placeholder>
                  <w:docPart w:val="DA5C8DEE43754CA1B476FC9651FC224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43FA19C9" w14:textId="77777777"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846753417"/>
                <w:placeholder>
                  <w:docPart w:val="DA5C8DEE43754CA1B476FC9651FC224E"/>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CBC13B3" w14:textId="2840D61F"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586310185"/>
                <w:placeholder>
                  <w:docPart w:val="12E99E6B55DB46AB91118E1E28984EB1"/>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p>
          <w:p w14:paraId="56F884C6" w14:textId="0C4ED8E8" w:rsidR="00FC3B14" w:rsidRPr="00B76750" w:rsidRDefault="00D364E6" w:rsidP="00D364E6">
            <w:pPr>
              <w:pStyle w:val="TableText0"/>
              <w:keepNext/>
              <w:keepLines/>
              <w:rPr>
                <w:rFonts w:ascii="Arial" w:hAnsi="Arial" w:cs="Arial"/>
                <w:lang w:val="en-US"/>
              </w:rPr>
            </w:pPr>
            <w:r w:rsidRPr="00F967EB">
              <w:rPr>
                <w:rFonts w:ascii="Arial" w:hAnsi="Arial" w:cs="Arial"/>
                <w:lang w:val="en-US"/>
              </w:rPr>
              <w:t xml:space="preserve">Other: </w:t>
            </w:r>
            <w:r w:rsidR="00FC3B14">
              <w:rPr>
                <w:rFonts w:ascii="Arial" w:hAnsi="Arial" w:cs="Arial"/>
                <w:lang w:val="en-US"/>
              </w:rPr>
              <w:t>Private/</w:t>
            </w:r>
            <w:proofErr w:type="spellStart"/>
            <w:r w:rsidR="00FC3B14">
              <w:rPr>
                <w:rFonts w:ascii="Arial" w:hAnsi="Arial" w:cs="Arial"/>
                <w:lang w:val="en-US"/>
              </w:rPr>
              <w:t>Publickey</w:t>
            </w:r>
            <w:proofErr w:type="spellEnd"/>
          </w:p>
        </w:tc>
      </w:tr>
      <w:tr w:rsidR="00FC3B14" w:rsidRPr="005220F1" w14:paraId="264C9D9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86FA66C"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E5036A1"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50C7C36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445D722"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65B1F2C"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6062B342"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AA15B1C"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B30F639"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28AC7EF9"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583E0EA"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F584719"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35538FB3" w14:textId="77777777" w:rsidR="00FC3B14" w:rsidRPr="00000272" w:rsidRDefault="00FC3B14" w:rsidP="00A67A5D">
      <w:pPr>
        <w:pStyle w:val="Kop4"/>
      </w:pPr>
      <w:r w:rsidRPr="00A67A5D">
        <w:t>BFT</w:t>
      </w:r>
    </w:p>
    <w:tbl>
      <w:tblPr>
        <w:tblW w:w="5344" w:type="pct"/>
        <w:tblLook w:val="0000" w:firstRow="0" w:lastRow="0" w:firstColumn="0" w:lastColumn="0" w:noHBand="0" w:noVBand="0"/>
      </w:tblPr>
      <w:tblGrid>
        <w:gridCol w:w="3033"/>
        <w:gridCol w:w="6362"/>
      </w:tblGrid>
      <w:tr w:rsidR="00FC3B14" w:rsidRPr="00C90616" w14:paraId="697EF37E"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1BCA88E"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D9B4A52" w14:textId="77777777" w:rsidR="00FC3B14" w:rsidRPr="00B76750" w:rsidRDefault="00FC3B14" w:rsidP="00FC3B14">
            <w:pPr>
              <w:pStyle w:val="TableText0"/>
              <w:keepNext/>
              <w:keepLines/>
              <w:rPr>
                <w:rFonts w:ascii="Arial" w:hAnsi="Arial" w:cs="Arial"/>
              </w:rPr>
            </w:pPr>
            <w:proofErr w:type="spellStart"/>
            <w:r>
              <w:rPr>
                <w:rFonts w:ascii="Arial" w:hAnsi="Arial" w:cs="Arial"/>
              </w:rPr>
              <w:t>Belastingdienst</w:t>
            </w:r>
            <w:proofErr w:type="spellEnd"/>
            <w:r>
              <w:rPr>
                <w:rFonts w:ascii="Arial" w:hAnsi="Arial" w:cs="Arial"/>
              </w:rPr>
              <w:t xml:space="preserve"> </w:t>
            </w:r>
            <w:proofErr w:type="spellStart"/>
            <w:r>
              <w:rPr>
                <w:rFonts w:ascii="Arial" w:hAnsi="Arial" w:cs="Arial"/>
              </w:rPr>
              <w:t>FileTransfer</w:t>
            </w:r>
            <w:proofErr w:type="spellEnd"/>
          </w:p>
        </w:tc>
      </w:tr>
      <w:tr w:rsidR="00FC3B14" w:rsidRPr="00712180" w14:paraId="339D4EA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6502275"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B46BBBF" w14:textId="77777777" w:rsidR="00FC3B14" w:rsidRPr="00B76750" w:rsidRDefault="00FC3B14" w:rsidP="00FC3B14">
            <w:pPr>
              <w:pStyle w:val="TableText0"/>
              <w:keepNext/>
              <w:keepLines/>
              <w:rPr>
                <w:rFonts w:ascii="Arial" w:hAnsi="Arial" w:cs="Arial"/>
                <w:lang w:val="en-US"/>
              </w:rPr>
            </w:pPr>
            <w:r>
              <w:rPr>
                <w:rFonts w:ascii="Arial" w:hAnsi="Arial" w:cs="Arial"/>
                <w:lang w:val="en-US"/>
              </w:rPr>
              <w:t>SFTP:22</w:t>
            </w:r>
          </w:p>
        </w:tc>
      </w:tr>
      <w:tr w:rsidR="00FC3B14" w:rsidRPr="00712180" w14:paraId="0CD4BF98"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4E016D8"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3D927B3" w14:textId="41C154A3"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694582710"/>
                <w:placeholder>
                  <w:docPart w:val="06D2005AB4B540EDB21BDFAA6AA225D6"/>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065F613E"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8C6DB38"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FD4EB9A" w14:textId="0529C9D6" w:rsidR="00FC3B14" w:rsidRPr="00B76750" w:rsidRDefault="00037A0B" w:rsidP="00FC3B14">
            <w:pPr>
              <w:pStyle w:val="TableText0"/>
              <w:keepNext/>
              <w:keepLines/>
              <w:rPr>
                <w:rFonts w:ascii="Arial" w:hAnsi="Arial" w:cs="Arial"/>
                <w:lang w:val="en-US"/>
              </w:rPr>
            </w:pPr>
            <w:sdt>
              <w:sdtPr>
                <w:rPr>
                  <w:rFonts w:ascii="Arial" w:hAnsi="Arial" w:cs="Arial"/>
                  <w:lang w:val="en-US"/>
                </w:rPr>
                <w:id w:val="-25949932"/>
                <w:placeholder>
                  <w:docPart w:val="7F1D3280EAD54D91BEB36E22C73B25CB"/>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p>
        </w:tc>
      </w:tr>
      <w:tr w:rsidR="00FC3B14" w:rsidRPr="00A540D4" w14:paraId="24134AE2"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4224963"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740D12D" w14:textId="77777777" w:rsidR="002A77C1" w:rsidRDefault="002A77C1" w:rsidP="002A77C1">
            <w:pPr>
              <w:pStyle w:val="TableText0"/>
              <w:keepNext/>
              <w:keepLines/>
              <w:rPr>
                <w:rFonts w:ascii="Arial" w:hAnsi="Arial" w:cs="Arial"/>
                <w:lang w:val="en-US"/>
              </w:rPr>
            </w:pPr>
            <w:sdt>
              <w:sdtPr>
                <w:rPr>
                  <w:rFonts w:ascii="Arial" w:hAnsi="Arial" w:cs="Arial"/>
                  <w:lang w:val="en-US"/>
                </w:rPr>
                <w:alias w:val="Direct connection"/>
                <w:tag w:val="Direct connection"/>
                <w:id w:val="-819646368"/>
                <w:placeholder>
                  <w:docPart w:val="5124FED998124A28A7FC64AB4BA7040E"/>
                </w:placeholder>
                <w:dropDownList>
                  <w:listItem w:displayText="Select" w:value="Select"/>
                  <w:listItem w:displayText="Yes" w:value="Yes"/>
                  <w:listItem w:displayText="No" w:value="No"/>
                </w:dropDownList>
              </w:sdtPr>
              <w:sdtContent>
                <w:r>
                  <w:rPr>
                    <w:rFonts w:ascii="Arial" w:hAnsi="Arial" w:cs="Arial"/>
                    <w:lang w:val="en-US"/>
                  </w:rPr>
                  <w:t>No</w:t>
                </w:r>
              </w:sdtContent>
            </w:sdt>
            <w:r w:rsidRPr="00F967EB">
              <w:rPr>
                <w:rFonts w:ascii="Arial" w:hAnsi="Arial" w:cs="Arial"/>
                <w:lang w:val="en-US"/>
              </w:rPr>
              <w:t xml:space="preserve"> </w:t>
            </w:r>
          </w:p>
          <w:p w14:paraId="026627D8" w14:textId="5F2CCB0D" w:rsidR="00FC3B14" w:rsidRPr="00B76750" w:rsidRDefault="002A77C1" w:rsidP="002A77C1">
            <w:pPr>
              <w:pStyle w:val="TableText0"/>
              <w:keepNext/>
              <w:keepLines/>
              <w:rPr>
                <w:rFonts w:ascii="Arial" w:hAnsi="Arial" w:cs="Arial"/>
                <w:lang w:val="en-US"/>
              </w:rPr>
            </w:pPr>
            <w:r w:rsidRPr="00F967EB">
              <w:rPr>
                <w:rFonts w:ascii="Arial" w:hAnsi="Arial" w:cs="Arial"/>
                <w:lang w:val="en-US"/>
              </w:rPr>
              <w:t xml:space="preserve">Via: </w:t>
            </w:r>
            <w:r w:rsidR="00FC3B14">
              <w:rPr>
                <w:rFonts w:ascii="Arial" w:hAnsi="Arial" w:cs="Arial"/>
                <w:lang w:val="en-US"/>
              </w:rPr>
              <w:t>SI</w:t>
            </w:r>
          </w:p>
        </w:tc>
      </w:tr>
      <w:tr w:rsidR="00FC3B14" w:rsidRPr="00B931BB" w14:paraId="0E853A57"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32C8989"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4DCA781" w14:textId="15F0BCFA" w:rsidR="00D364E6" w:rsidRPr="00F967EB" w:rsidRDefault="00D364E6" w:rsidP="00D364E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882775556"/>
                <w:placeholder>
                  <w:docPart w:val="3E651C6A1E234F39B4C2C2334700FCE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(mandatory)</w:t>
            </w:r>
          </w:p>
          <w:p w14:paraId="0012EDB6" w14:textId="77777777"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526831602"/>
                <w:placeholder>
                  <w:docPart w:val="3E651C6A1E234F39B4C2C2334700FCED"/>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1361D88" w14:textId="29821A95"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168907486"/>
                <w:placeholder>
                  <w:docPart w:val="AE58C171B26547BCA8C58D5880C1983D"/>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p>
          <w:p w14:paraId="2EA5178D" w14:textId="36F4C1D0" w:rsidR="00FC3B14" w:rsidRPr="00B76750" w:rsidRDefault="00D364E6" w:rsidP="00D364E6">
            <w:pPr>
              <w:pStyle w:val="TableText0"/>
              <w:keepNext/>
              <w:keepLines/>
              <w:rPr>
                <w:rFonts w:ascii="Arial" w:hAnsi="Arial" w:cs="Arial"/>
                <w:lang w:val="en-US"/>
              </w:rPr>
            </w:pPr>
            <w:r w:rsidRPr="00F967EB">
              <w:rPr>
                <w:rFonts w:ascii="Arial" w:hAnsi="Arial" w:cs="Arial"/>
                <w:lang w:val="en-US"/>
              </w:rPr>
              <w:t xml:space="preserve">Other: </w:t>
            </w:r>
            <w:r w:rsidR="00FC3B14">
              <w:rPr>
                <w:rFonts w:ascii="Arial" w:hAnsi="Arial" w:cs="Arial"/>
                <w:lang w:val="en-US"/>
              </w:rPr>
              <w:t>Private/</w:t>
            </w:r>
            <w:proofErr w:type="spellStart"/>
            <w:r w:rsidR="00FC3B14">
              <w:rPr>
                <w:rFonts w:ascii="Arial" w:hAnsi="Arial" w:cs="Arial"/>
                <w:lang w:val="en-US"/>
              </w:rPr>
              <w:t>Publickey</w:t>
            </w:r>
            <w:proofErr w:type="spellEnd"/>
          </w:p>
        </w:tc>
      </w:tr>
      <w:tr w:rsidR="00FC3B14" w:rsidRPr="005220F1" w14:paraId="34E87EE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81BE556"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139E3E4"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7F17B6A8"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658BB3B"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513AE70"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6B5B125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BC73F2B"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5CF4371"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43D92639"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FDAF6E9"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E3F0CC1"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1485A943" w14:textId="77777777" w:rsidR="00A67A5D" w:rsidRDefault="00A67A5D" w:rsidP="00A67A5D">
      <w:pPr>
        <w:pStyle w:val="Kop4"/>
        <w:numPr>
          <w:ilvl w:val="0"/>
          <w:numId w:val="0"/>
        </w:numPr>
        <w:ind w:left="864"/>
      </w:pPr>
    </w:p>
    <w:p w14:paraId="32D4CD60" w14:textId="77777777" w:rsidR="00A67A5D" w:rsidRPr="00A67A5D" w:rsidRDefault="00A67A5D" w:rsidP="00A67A5D">
      <w:pPr>
        <w:pStyle w:val="BodyText"/>
      </w:pPr>
    </w:p>
    <w:p w14:paraId="7C9C37F0" w14:textId="4097A444" w:rsidR="00FC3B14" w:rsidRPr="00000272" w:rsidRDefault="00FC3B14" w:rsidP="00A67A5D">
      <w:pPr>
        <w:pStyle w:val="Kop4"/>
      </w:pPr>
      <w:r w:rsidRPr="00A67A5D">
        <w:lastRenderedPageBreak/>
        <w:t>DIM</w:t>
      </w:r>
    </w:p>
    <w:tbl>
      <w:tblPr>
        <w:tblW w:w="5344" w:type="pct"/>
        <w:tblLook w:val="0000" w:firstRow="0" w:lastRow="0" w:firstColumn="0" w:lastColumn="0" w:noHBand="0" w:noVBand="0"/>
      </w:tblPr>
      <w:tblGrid>
        <w:gridCol w:w="3033"/>
        <w:gridCol w:w="6362"/>
      </w:tblGrid>
      <w:tr w:rsidR="00FC3B14" w:rsidRPr="00C90616" w14:paraId="7397E6A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01AED39"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40B6112" w14:textId="77777777" w:rsidR="00FC3B14" w:rsidRPr="00B76750" w:rsidRDefault="00FC3B14" w:rsidP="00FC3B14">
            <w:pPr>
              <w:pStyle w:val="TableText0"/>
              <w:keepNext/>
              <w:keepLines/>
              <w:rPr>
                <w:rFonts w:ascii="Arial" w:hAnsi="Arial" w:cs="Arial"/>
              </w:rPr>
            </w:pPr>
            <w:proofErr w:type="spellStart"/>
            <w:r>
              <w:rPr>
                <w:rFonts w:ascii="Arial" w:hAnsi="Arial" w:cs="Arial"/>
              </w:rPr>
              <w:t>Datafabriek</w:t>
            </w:r>
            <w:proofErr w:type="spellEnd"/>
            <w:r>
              <w:rPr>
                <w:rFonts w:ascii="Arial" w:hAnsi="Arial" w:cs="Arial"/>
              </w:rPr>
              <w:t xml:space="preserve">, sending of a weekly manual created </w:t>
            </w:r>
            <w:proofErr w:type="spellStart"/>
            <w:r>
              <w:rPr>
                <w:rFonts w:ascii="Arial" w:hAnsi="Arial" w:cs="Arial"/>
              </w:rPr>
              <w:t>parfile</w:t>
            </w:r>
            <w:proofErr w:type="spellEnd"/>
            <w:r>
              <w:rPr>
                <w:rFonts w:ascii="Arial" w:hAnsi="Arial" w:cs="Arial"/>
              </w:rPr>
              <w:t xml:space="preserve"> by TAB</w:t>
            </w:r>
          </w:p>
        </w:tc>
      </w:tr>
      <w:tr w:rsidR="00FC3B14" w:rsidRPr="00712180" w14:paraId="1A89256E"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5794D7F"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99EC21A" w14:textId="77777777" w:rsidR="00FC3B14" w:rsidRPr="00B76750" w:rsidRDefault="00FC3B14" w:rsidP="00FC3B14">
            <w:pPr>
              <w:pStyle w:val="TableText0"/>
              <w:keepNext/>
              <w:keepLines/>
              <w:rPr>
                <w:rFonts w:ascii="Arial" w:hAnsi="Arial" w:cs="Arial"/>
                <w:lang w:val="en-US"/>
              </w:rPr>
            </w:pPr>
            <w:r>
              <w:rPr>
                <w:rFonts w:ascii="Arial" w:hAnsi="Arial" w:cs="Arial"/>
                <w:lang w:val="en-US"/>
              </w:rPr>
              <w:t>FTP:21</w:t>
            </w:r>
          </w:p>
        </w:tc>
      </w:tr>
      <w:tr w:rsidR="00FC3B14" w:rsidRPr="00712180" w14:paraId="48C85C4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A6DB977"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E70CF29" w14:textId="7BA87096"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1731500822"/>
                <w:placeholder>
                  <w:docPart w:val="B36449223F0A4488BC7E9029DEC252DB"/>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367D715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9898196"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B3D3740" w14:textId="39A1683E" w:rsidR="00FC3B14" w:rsidRPr="00B76750" w:rsidRDefault="00037A0B" w:rsidP="00FC3B14">
            <w:pPr>
              <w:pStyle w:val="TableText0"/>
              <w:keepNext/>
              <w:keepLines/>
              <w:rPr>
                <w:rFonts w:ascii="Arial" w:hAnsi="Arial" w:cs="Arial"/>
                <w:lang w:val="en-US"/>
              </w:rPr>
            </w:pPr>
            <w:sdt>
              <w:sdtPr>
                <w:rPr>
                  <w:rFonts w:ascii="Arial" w:hAnsi="Arial" w:cs="Arial"/>
                  <w:lang w:val="en-US"/>
                </w:rPr>
                <w:id w:val="973331083"/>
                <w:placeholder>
                  <w:docPart w:val="08E7B12B3A1B478E962BACA56ABFF073"/>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p>
        </w:tc>
      </w:tr>
      <w:tr w:rsidR="00FC3B14" w:rsidRPr="00A540D4" w14:paraId="74E53E3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571B6FA"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BCEF7C1" w14:textId="77777777" w:rsidR="002A77C1" w:rsidRDefault="002A77C1" w:rsidP="002A77C1">
            <w:pPr>
              <w:pStyle w:val="TableText0"/>
              <w:keepNext/>
              <w:keepLines/>
              <w:rPr>
                <w:rFonts w:ascii="Arial" w:hAnsi="Arial" w:cs="Arial"/>
                <w:lang w:val="en-US"/>
              </w:rPr>
            </w:pPr>
            <w:sdt>
              <w:sdtPr>
                <w:rPr>
                  <w:rFonts w:ascii="Arial" w:hAnsi="Arial" w:cs="Arial"/>
                  <w:lang w:val="en-US"/>
                </w:rPr>
                <w:alias w:val="Direct connection"/>
                <w:tag w:val="Direct connection"/>
                <w:id w:val="1010802976"/>
                <w:placeholder>
                  <w:docPart w:val="82D7602C4C9049688E5ED7E764AC92AA"/>
                </w:placeholder>
                <w:dropDownList>
                  <w:listItem w:displayText="Select" w:value="Select"/>
                  <w:listItem w:displayText="Yes" w:value="Yes"/>
                  <w:listItem w:displayText="No" w:value="No"/>
                </w:dropDownList>
              </w:sdtPr>
              <w:sdtContent>
                <w:r>
                  <w:rPr>
                    <w:rFonts w:ascii="Arial" w:hAnsi="Arial" w:cs="Arial"/>
                    <w:lang w:val="en-US"/>
                  </w:rPr>
                  <w:t>No</w:t>
                </w:r>
              </w:sdtContent>
            </w:sdt>
            <w:r w:rsidRPr="00F967EB">
              <w:rPr>
                <w:rFonts w:ascii="Arial" w:hAnsi="Arial" w:cs="Arial"/>
                <w:lang w:val="en-US"/>
              </w:rPr>
              <w:t xml:space="preserve"> </w:t>
            </w:r>
          </w:p>
          <w:p w14:paraId="76855A47" w14:textId="2E03987B" w:rsidR="00FC3B14" w:rsidRPr="00B76750" w:rsidRDefault="002A77C1" w:rsidP="002A77C1">
            <w:pPr>
              <w:pStyle w:val="TableText0"/>
              <w:keepNext/>
              <w:keepLines/>
              <w:rPr>
                <w:rFonts w:ascii="Arial" w:hAnsi="Arial" w:cs="Arial"/>
                <w:lang w:val="en-US"/>
              </w:rPr>
            </w:pPr>
            <w:r w:rsidRPr="00F967EB">
              <w:rPr>
                <w:rFonts w:ascii="Arial" w:hAnsi="Arial" w:cs="Arial"/>
                <w:lang w:val="en-US"/>
              </w:rPr>
              <w:t xml:space="preserve">Via: </w:t>
            </w:r>
            <w:r>
              <w:rPr>
                <w:rFonts w:ascii="Arial" w:hAnsi="Arial" w:cs="Arial"/>
                <w:lang w:val="en-US"/>
              </w:rPr>
              <w:t>SI</w:t>
            </w:r>
          </w:p>
        </w:tc>
      </w:tr>
      <w:tr w:rsidR="00FC3B14" w:rsidRPr="00B931BB" w14:paraId="661484F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991B275"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3E01C57" w14:textId="23B2951B" w:rsidR="00D364E6" w:rsidRPr="00F967EB" w:rsidRDefault="00D364E6" w:rsidP="00D364E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847792597"/>
                <w:placeholder>
                  <w:docPart w:val="5EF54C9CCC7943A0A388B6A7D307AAB0"/>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47ABE8DB" w14:textId="77777777"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231777730"/>
                <w:placeholder>
                  <w:docPart w:val="5EF54C9CCC7943A0A388B6A7D307AAB0"/>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910FCB1" w14:textId="5F06A8E8"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704902949"/>
                <w:placeholder>
                  <w:docPart w:val="0618645089134F81969746D5C69ADD72"/>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p w14:paraId="0577F592" w14:textId="43BF065B" w:rsidR="00FC3B14" w:rsidRPr="00B76750" w:rsidRDefault="00D364E6" w:rsidP="00D364E6">
            <w:pPr>
              <w:pStyle w:val="TableText0"/>
              <w:keepNext/>
              <w:keepLines/>
              <w:rPr>
                <w:rFonts w:ascii="Arial" w:hAnsi="Arial" w:cs="Arial"/>
                <w:lang w:val="en-US"/>
              </w:rPr>
            </w:pPr>
            <w:r w:rsidRPr="00F967EB">
              <w:rPr>
                <w:rFonts w:ascii="Arial" w:hAnsi="Arial" w:cs="Arial"/>
                <w:lang w:val="en-US"/>
              </w:rPr>
              <w:t xml:space="preserve">Other: </w:t>
            </w:r>
            <w:r w:rsidR="00FC3B14">
              <w:rPr>
                <w:rFonts w:ascii="Arial" w:hAnsi="Arial" w:cs="Arial"/>
                <w:lang w:val="en-US"/>
              </w:rPr>
              <w:t>Private/</w:t>
            </w:r>
            <w:proofErr w:type="spellStart"/>
            <w:r w:rsidR="00FC3B14">
              <w:rPr>
                <w:rFonts w:ascii="Arial" w:hAnsi="Arial" w:cs="Arial"/>
                <w:lang w:val="en-US"/>
              </w:rPr>
              <w:t>Publickey</w:t>
            </w:r>
            <w:proofErr w:type="spellEnd"/>
          </w:p>
        </w:tc>
      </w:tr>
      <w:tr w:rsidR="00FC3B14" w:rsidRPr="005220F1" w14:paraId="7C4E0A5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C3D7735"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D12FBAE"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7A00BFB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8F08EEA"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FA78E09"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4B22BFA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9C8B903"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46E6B99"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7258700A"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F200354"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A2C58D3"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45CF2439" w14:textId="77777777" w:rsidR="00FC3B14" w:rsidRPr="00000272" w:rsidRDefault="00FC3B14" w:rsidP="00A67A5D">
      <w:pPr>
        <w:pStyle w:val="Kop4"/>
      </w:pPr>
      <w:r>
        <w:t>VEBO (</w:t>
      </w:r>
      <w:proofErr w:type="spellStart"/>
      <w:r w:rsidRPr="00A67A5D">
        <w:t>eVOI</w:t>
      </w:r>
      <w:proofErr w:type="spellEnd"/>
      <w:r>
        <w:t>)</w:t>
      </w:r>
    </w:p>
    <w:tbl>
      <w:tblPr>
        <w:tblW w:w="5344" w:type="pct"/>
        <w:tblLook w:val="0000" w:firstRow="0" w:lastRow="0" w:firstColumn="0" w:lastColumn="0" w:noHBand="0" w:noVBand="0"/>
      </w:tblPr>
      <w:tblGrid>
        <w:gridCol w:w="3033"/>
        <w:gridCol w:w="6362"/>
      </w:tblGrid>
      <w:tr w:rsidR="00FC3B14" w:rsidRPr="00103371" w14:paraId="06C5CB5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6AD6A76"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5D9FCD8" w14:textId="77777777" w:rsidR="00FC3B14" w:rsidRPr="00C41E11" w:rsidRDefault="00FC3B14" w:rsidP="00FC3B14">
            <w:pPr>
              <w:pStyle w:val="TableText0"/>
              <w:keepNext/>
              <w:keepLines/>
              <w:rPr>
                <w:rFonts w:ascii="Arial" w:hAnsi="Arial" w:cs="Arial"/>
                <w:lang w:val="nl-NL"/>
              </w:rPr>
            </w:pPr>
            <w:r w:rsidRPr="00C41E11">
              <w:rPr>
                <w:rFonts w:ascii="Arial" w:hAnsi="Arial" w:cs="Arial"/>
                <w:lang w:val="nl-NL"/>
              </w:rPr>
              <w:t>VEBO (Uitkeringsbeslagen Personen)</w:t>
            </w:r>
          </w:p>
        </w:tc>
      </w:tr>
      <w:tr w:rsidR="00FC3B14" w:rsidRPr="00712180" w14:paraId="308A3C48"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D171036"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8D5E3A0" w14:textId="77777777" w:rsidR="00FC3B14" w:rsidRPr="00B76750" w:rsidRDefault="00FC3B14" w:rsidP="00FC3B14">
            <w:pPr>
              <w:pStyle w:val="TableText0"/>
              <w:keepNext/>
              <w:keepLines/>
              <w:rPr>
                <w:rFonts w:ascii="Arial" w:hAnsi="Arial" w:cs="Arial"/>
                <w:lang w:val="en-US"/>
              </w:rPr>
            </w:pPr>
            <w:r>
              <w:rPr>
                <w:rFonts w:ascii="Arial" w:hAnsi="Arial" w:cs="Arial"/>
                <w:lang w:val="en-US"/>
              </w:rPr>
              <w:t>SOAP/HTTP:80</w:t>
            </w:r>
          </w:p>
        </w:tc>
      </w:tr>
      <w:tr w:rsidR="00FC3B14" w:rsidRPr="00712180" w14:paraId="2A9942A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23750C0"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F21B13C" w14:textId="44E1FA92"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1243327974"/>
                <w:placeholder>
                  <w:docPart w:val="AAE70B3B7FB1422782F4CB3C011E6FA1"/>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50ACEC18"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49FFF07"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9078603" w14:textId="116CCE22" w:rsidR="00FC3B14" w:rsidRPr="00B76750" w:rsidRDefault="00037A0B" w:rsidP="00FC3B14">
            <w:pPr>
              <w:pStyle w:val="TableText0"/>
              <w:keepNext/>
              <w:keepLines/>
              <w:rPr>
                <w:rFonts w:ascii="Arial" w:hAnsi="Arial" w:cs="Arial"/>
                <w:lang w:val="en-US"/>
              </w:rPr>
            </w:pPr>
            <w:sdt>
              <w:sdtPr>
                <w:rPr>
                  <w:rFonts w:ascii="Arial" w:hAnsi="Arial" w:cs="Arial"/>
                  <w:lang w:val="en-US"/>
                </w:rPr>
                <w:id w:val="1704746345"/>
                <w:placeholder>
                  <w:docPart w:val="6F6F942A063E4800A3DF8CB94A63E1B2"/>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w:t>
                </w:r>
              </w:sdtContent>
            </w:sdt>
            <w:r w:rsidRPr="00F967EB">
              <w:rPr>
                <w:rFonts w:ascii="Arial" w:hAnsi="Arial" w:cs="Arial"/>
                <w:lang w:val="en-US"/>
              </w:rPr>
              <w:t xml:space="preserve"> </w:t>
            </w:r>
          </w:p>
        </w:tc>
      </w:tr>
      <w:tr w:rsidR="00FC3B14" w:rsidRPr="00A540D4" w14:paraId="7ABC0A19"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4EA27BE"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9C062FD" w14:textId="77777777" w:rsidR="002A77C1" w:rsidRDefault="002A77C1" w:rsidP="002A77C1">
            <w:pPr>
              <w:pStyle w:val="TableText0"/>
              <w:keepNext/>
              <w:keepLines/>
              <w:rPr>
                <w:rFonts w:ascii="Arial" w:hAnsi="Arial" w:cs="Arial"/>
                <w:lang w:val="en-US"/>
              </w:rPr>
            </w:pPr>
            <w:sdt>
              <w:sdtPr>
                <w:rPr>
                  <w:rFonts w:ascii="Arial" w:hAnsi="Arial" w:cs="Arial"/>
                  <w:lang w:val="en-US"/>
                </w:rPr>
                <w:alias w:val="Direct connection"/>
                <w:tag w:val="Direct connection"/>
                <w:id w:val="-1468191830"/>
                <w:placeholder>
                  <w:docPart w:val="2828C60EBDF249C8B902A7ED54CF8228"/>
                </w:placeholder>
                <w:dropDownList>
                  <w:listItem w:displayText="Select" w:value="Select"/>
                  <w:listItem w:displayText="Yes" w:value="Yes"/>
                  <w:listItem w:displayText="No" w:value="No"/>
                </w:dropDownList>
              </w:sdtPr>
              <w:sdtContent>
                <w:r>
                  <w:rPr>
                    <w:rFonts w:ascii="Arial" w:hAnsi="Arial" w:cs="Arial"/>
                    <w:lang w:val="en-US"/>
                  </w:rPr>
                  <w:t>No</w:t>
                </w:r>
              </w:sdtContent>
            </w:sdt>
            <w:r w:rsidRPr="00F967EB">
              <w:rPr>
                <w:rFonts w:ascii="Arial" w:hAnsi="Arial" w:cs="Arial"/>
                <w:lang w:val="en-US"/>
              </w:rPr>
              <w:t xml:space="preserve"> </w:t>
            </w:r>
          </w:p>
          <w:p w14:paraId="76036163" w14:textId="24A2470C" w:rsidR="00FC3B14" w:rsidRPr="00B76750" w:rsidRDefault="002A77C1" w:rsidP="002A77C1">
            <w:pPr>
              <w:pStyle w:val="TableText0"/>
              <w:keepNext/>
              <w:keepLines/>
              <w:rPr>
                <w:rFonts w:ascii="Arial" w:hAnsi="Arial" w:cs="Arial"/>
                <w:lang w:val="en-US"/>
              </w:rPr>
            </w:pPr>
            <w:r w:rsidRPr="00F967EB">
              <w:rPr>
                <w:rFonts w:ascii="Arial" w:hAnsi="Arial" w:cs="Arial"/>
                <w:lang w:val="en-US"/>
              </w:rPr>
              <w:t xml:space="preserve">Via: </w:t>
            </w:r>
            <w:r>
              <w:rPr>
                <w:rFonts w:ascii="Arial" w:hAnsi="Arial" w:cs="Arial"/>
                <w:lang w:val="en-US"/>
              </w:rPr>
              <w:t>SI</w:t>
            </w:r>
          </w:p>
        </w:tc>
      </w:tr>
      <w:tr w:rsidR="00FC3B14" w:rsidRPr="00B931BB" w14:paraId="48C1FE8F"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ADC5A18"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95468B5" w14:textId="231C3380" w:rsidR="00D364E6" w:rsidRPr="00F967EB" w:rsidRDefault="00D364E6" w:rsidP="00D364E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991288282"/>
                <w:placeholder>
                  <w:docPart w:val="08D53E97309A46AF82EF528614F81AD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1641C8CA" w14:textId="77777777"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264074275"/>
                <w:placeholder>
                  <w:docPart w:val="08D53E97309A46AF82EF528614F81AD2"/>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4C0A979" w14:textId="77777777"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398200054"/>
                <w:placeholder>
                  <w:docPart w:val="66F9BA1834CA4C05A914994D31F64A4B"/>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2790BAF" w14:textId="0BF071E5" w:rsidR="00FC3B14" w:rsidRPr="00B76750" w:rsidRDefault="00D364E6" w:rsidP="00D364E6">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p>
        </w:tc>
      </w:tr>
      <w:tr w:rsidR="00FC3B14" w:rsidRPr="005220F1" w14:paraId="1BB961F1"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54F8073"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5FFA713"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16540BA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1EF0C74"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ABD96EE"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0557987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150657B"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451E8A9"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314F0EF7"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C8053C4"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21A2D77"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40FDE050" w14:textId="77777777" w:rsidR="00FC3B14" w:rsidRDefault="00FC3B14" w:rsidP="00FC3B14">
      <w:pPr>
        <w:pStyle w:val="BodyText"/>
      </w:pPr>
    </w:p>
    <w:p w14:paraId="66933AF2" w14:textId="77777777" w:rsidR="00FC3B14" w:rsidRDefault="00FC3B14" w:rsidP="00FC3B14">
      <w:pPr>
        <w:pStyle w:val="BodyText"/>
        <w:rPr>
          <w:b/>
          <w:bCs/>
          <w:color w:val="auto"/>
          <w:sz w:val="26"/>
          <w:szCs w:val="28"/>
        </w:rPr>
      </w:pPr>
      <w:r>
        <w:br w:type="page"/>
      </w:r>
    </w:p>
    <w:p w14:paraId="3949469B" w14:textId="77777777" w:rsidR="006A4383" w:rsidRPr="00000272" w:rsidRDefault="006A4383" w:rsidP="00A67A5D">
      <w:pPr>
        <w:pStyle w:val="Kop4"/>
      </w:pPr>
      <w:r w:rsidRPr="00A67A5D">
        <w:lastRenderedPageBreak/>
        <w:t>Klantbeeld</w:t>
      </w:r>
    </w:p>
    <w:tbl>
      <w:tblPr>
        <w:tblW w:w="5344" w:type="pct"/>
        <w:tblLook w:val="0000" w:firstRow="0" w:lastRow="0" w:firstColumn="0" w:lastColumn="0" w:noHBand="0" w:noVBand="0"/>
      </w:tblPr>
      <w:tblGrid>
        <w:gridCol w:w="3033"/>
        <w:gridCol w:w="6362"/>
      </w:tblGrid>
      <w:tr w:rsidR="006A4383" w:rsidRPr="00EE0FEC" w14:paraId="77E88036"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4B268957" w14:textId="77777777" w:rsidR="006A4383" w:rsidRPr="00B81AA8" w:rsidRDefault="006A4383" w:rsidP="006A438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06FB110" w14:textId="77777777" w:rsidR="006A4383" w:rsidRPr="00CC61CB" w:rsidRDefault="006A4383" w:rsidP="006A4383">
            <w:pPr>
              <w:pStyle w:val="TableText0"/>
              <w:keepNext/>
              <w:keepLines/>
              <w:rPr>
                <w:rFonts w:ascii="Arial" w:hAnsi="Arial" w:cs="Arial"/>
                <w:lang w:val="nl-NL"/>
              </w:rPr>
            </w:pPr>
            <w:r w:rsidRPr="00CC61CB">
              <w:rPr>
                <w:rFonts w:ascii="Arial" w:hAnsi="Arial" w:cs="Arial"/>
                <w:lang w:val="nl-NL"/>
              </w:rPr>
              <w:t xml:space="preserve">GUP service </w:t>
            </w:r>
            <w:r>
              <w:rPr>
                <w:rFonts w:ascii="Arial" w:hAnsi="Arial" w:cs="Arial"/>
                <w:lang w:val="nl-NL"/>
              </w:rPr>
              <w:t>EXC</w:t>
            </w:r>
            <w:r w:rsidRPr="00CC61CB">
              <w:rPr>
                <w:rFonts w:ascii="Arial" w:hAnsi="Arial" w:cs="Arial"/>
                <w:lang w:val="nl-NL"/>
              </w:rPr>
              <w:t xml:space="preserve"> KB V0100 http: aanvragen </w:t>
            </w:r>
            <w:proofErr w:type="spellStart"/>
            <w:r>
              <w:rPr>
                <w:rFonts w:ascii="Arial" w:hAnsi="Arial" w:cs="Arial"/>
                <w:lang w:val="nl-NL"/>
              </w:rPr>
              <w:t>klantbeeld</w:t>
            </w:r>
            <w:proofErr w:type="spellEnd"/>
          </w:p>
        </w:tc>
      </w:tr>
      <w:tr w:rsidR="006A4383" w:rsidRPr="00712180" w14:paraId="79C37133"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2D8B89CF" w14:textId="77777777" w:rsidR="006A4383" w:rsidRPr="00B81AA8" w:rsidRDefault="006A4383" w:rsidP="006A438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D329D25" w14:textId="77777777" w:rsidR="006A4383" w:rsidRPr="00B76750" w:rsidRDefault="006A4383" w:rsidP="006A4383">
            <w:pPr>
              <w:pStyle w:val="TableText0"/>
              <w:keepNext/>
              <w:keepLines/>
              <w:rPr>
                <w:rFonts w:ascii="Arial" w:hAnsi="Arial" w:cs="Arial"/>
                <w:lang w:val="en-US"/>
              </w:rPr>
            </w:pPr>
            <w:r>
              <w:rPr>
                <w:rFonts w:ascii="Arial" w:hAnsi="Arial" w:cs="Arial"/>
                <w:lang w:val="en-US"/>
              </w:rPr>
              <w:t>https:443</w:t>
            </w:r>
          </w:p>
        </w:tc>
      </w:tr>
      <w:tr w:rsidR="006A4383" w:rsidRPr="00712180" w14:paraId="2B21BAC9"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59DAACC8" w14:textId="77777777" w:rsidR="006A4383" w:rsidRDefault="006A4383" w:rsidP="006A4383">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5236D38" w14:textId="4D09287E" w:rsidR="006A4383" w:rsidRPr="00B76750" w:rsidRDefault="00903CB4" w:rsidP="006A4383">
            <w:pPr>
              <w:pStyle w:val="TableText0"/>
              <w:keepNext/>
              <w:keepLines/>
              <w:rPr>
                <w:rFonts w:ascii="Arial" w:hAnsi="Arial" w:cs="Arial"/>
                <w:lang w:val="en-US"/>
              </w:rPr>
            </w:pPr>
            <w:sdt>
              <w:sdtPr>
                <w:rPr>
                  <w:rFonts w:ascii="Arial" w:hAnsi="Arial" w:cs="Arial"/>
                  <w:lang w:val="en-US"/>
                </w:rPr>
                <w:alias w:val="DC connection"/>
                <w:tag w:val="DC connection"/>
                <w:id w:val="699675792"/>
                <w:placeholder>
                  <w:docPart w:val="E18CC1AC598A488BA864932D6255D7E2"/>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6A4383" w:rsidRPr="006D2395" w14:paraId="4BB56AAB"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480788C3" w14:textId="77777777" w:rsidR="006A4383" w:rsidRDefault="006A4383" w:rsidP="006A4383">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4166F37" w14:textId="42C6A877" w:rsidR="006A4383" w:rsidRPr="00B76750" w:rsidRDefault="00037A0B" w:rsidP="006A4383">
            <w:pPr>
              <w:pStyle w:val="TableText0"/>
              <w:keepNext/>
              <w:keepLines/>
              <w:rPr>
                <w:rFonts w:ascii="Arial" w:hAnsi="Arial" w:cs="Arial"/>
                <w:lang w:val="en-US"/>
              </w:rPr>
            </w:pPr>
            <w:sdt>
              <w:sdtPr>
                <w:rPr>
                  <w:rFonts w:ascii="Arial" w:hAnsi="Arial" w:cs="Arial"/>
                  <w:lang w:val="en-US"/>
                </w:rPr>
                <w:id w:val="-145975740"/>
                <w:placeholder>
                  <w:docPart w:val="D6128017F7D54524976DA3F2B6EC0F94"/>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p>
        </w:tc>
      </w:tr>
      <w:tr w:rsidR="006A4383" w:rsidRPr="00A540D4" w14:paraId="68A9C14B"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09CA0C39" w14:textId="77777777" w:rsidR="006A4383" w:rsidRDefault="006A4383" w:rsidP="006A4383">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743A1FA" w14:textId="154CDF27" w:rsidR="006A4383" w:rsidRPr="00B76750" w:rsidRDefault="002A77C1" w:rsidP="002A77C1">
            <w:pPr>
              <w:pStyle w:val="TableText0"/>
              <w:keepNext/>
              <w:keepLines/>
              <w:rPr>
                <w:rFonts w:ascii="Arial" w:hAnsi="Arial" w:cs="Arial"/>
                <w:lang w:val="en-US"/>
              </w:rPr>
            </w:pPr>
            <w:sdt>
              <w:sdtPr>
                <w:rPr>
                  <w:rFonts w:ascii="Arial" w:hAnsi="Arial" w:cs="Arial"/>
                  <w:lang w:val="en-US"/>
                </w:rPr>
                <w:alias w:val="Direct connection"/>
                <w:tag w:val="Direct connection"/>
                <w:id w:val="-1460875416"/>
                <w:placeholder>
                  <w:docPart w:val="C3FBE41D5CC74E9FAEDF5E3358A8D274"/>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6A4383" w:rsidRPr="00B931BB" w14:paraId="58459671"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53695367" w14:textId="77777777" w:rsidR="006A4383" w:rsidRDefault="006A4383" w:rsidP="006A4383">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33C22E1" w14:textId="3EBCDBE3" w:rsidR="00D364E6" w:rsidRPr="00F967EB" w:rsidRDefault="00D364E6" w:rsidP="00D364E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151030449"/>
                <w:placeholder>
                  <w:docPart w:val="C3B4E0C9D0BC4D05B7F72249D7ADFCF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4512F1DF" w14:textId="77777777"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533143490"/>
                <w:placeholder>
                  <w:docPart w:val="C3B4E0C9D0BC4D05B7F72249D7ADFCFD"/>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2D5D394" w14:textId="77777777"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412291950"/>
                <w:placeholder>
                  <w:docPart w:val="687D3EB0B7FE47E0BAE8A67F83A34B7B"/>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AB18B9C" w14:textId="6E4C72C5" w:rsidR="006A4383" w:rsidRPr="00B76750" w:rsidRDefault="00D364E6" w:rsidP="00D364E6">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p>
        </w:tc>
      </w:tr>
      <w:tr w:rsidR="006A4383" w:rsidRPr="005220F1" w14:paraId="0BEE9445"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00A964CA" w14:textId="77777777" w:rsidR="006A4383" w:rsidRPr="00B81AA8" w:rsidRDefault="006A4383" w:rsidP="006A4383">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D8C56E5" w14:textId="77777777" w:rsidR="006A4383" w:rsidRPr="00B76750" w:rsidRDefault="006A4383" w:rsidP="006A4383">
            <w:pPr>
              <w:pStyle w:val="TableText0"/>
              <w:keepNext/>
              <w:keepLines/>
              <w:rPr>
                <w:rFonts w:ascii="Arial" w:hAnsi="Arial" w:cs="Arial"/>
                <w:lang w:val="en-US"/>
              </w:rPr>
            </w:pPr>
            <w:r w:rsidRPr="00B76750">
              <w:rPr>
                <w:rFonts w:ascii="Arial" w:hAnsi="Arial" w:cs="Arial"/>
                <w:lang w:val="en-US"/>
              </w:rPr>
              <w:t>Not specified</w:t>
            </w:r>
          </w:p>
        </w:tc>
      </w:tr>
      <w:tr w:rsidR="006A4383" w:rsidRPr="00B81AA8" w14:paraId="0AD800EB"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5ABACA7F" w14:textId="77777777" w:rsidR="006A4383" w:rsidRPr="00B81AA8" w:rsidRDefault="006A4383" w:rsidP="006A4383">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AF74327" w14:textId="77777777" w:rsidR="006A4383" w:rsidRPr="00B76750" w:rsidRDefault="006A4383" w:rsidP="006A4383">
            <w:pPr>
              <w:pStyle w:val="TableText0"/>
              <w:keepNext/>
              <w:keepLines/>
              <w:rPr>
                <w:rFonts w:ascii="Arial" w:hAnsi="Arial" w:cs="Arial"/>
              </w:rPr>
            </w:pPr>
            <w:r w:rsidRPr="00B76750">
              <w:rPr>
                <w:rFonts w:ascii="Arial" w:hAnsi="Arial" w:cs="Arial"/>
                <w:lang w:val="en-US"/>
              </w:rPr>
              <w:t>Not specified</w:t>
            </w:r>
          </w:p>
        </w:tc>
      </w:tr>
      <w:tr w:rsidR="006A4383" w:rsidRPr="00B81AA8" w14:paraId="73E322BD"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1BA7F15E" w14:textId="77777777" w:rsidR="006A4383" w:rsidRPr="00B81AA8" w:rsidRDefault="006A4383" w:rsidP="006A4383">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4E36D41" w14:textId="77777777" w:rsidR="006A4383" w:rsidRPr="00B76750" w:rsidRDefault="006A4383" w:rsidP="006A4383">
            <w:pPr>
              <w:pStyle w:val="TableText0"/>
              <w:keepNext/>
              <w:keepLines/>
              <w:rPr>
                <w:rFonts w:ascii="Arial" w:hAnsi="Arial" w:cs="Arial"/>
              </w:rPr>
            </w:pPr>
            <w:r w:rsidRPr="00B76750">
              <w:rPr>
                <w:rFonts w:ascii="Arial" w:hAnsi="Arial" w:cs="Arial"/>
                <w:lang w:val="en-US"/>
              </w:rPr>
              <w:t>Not specified</w:t>
            </w:r>
          </w:p>
        </w:tc>
      </w:tr>
      <w:tr w:rsidR="006A4383" w:rsidRPr="00B81AA8" w14:paraId="1B8958B5" w14:textId="77777777" w:rsidTr="006A4383">
        <w:tc>
          <w:tcPr>
            <w:tcW w:w="1614" w:type="pct"/>
            <w:tcBorders>
              <w:top w:val="single" w:sz="6" w:space="0" w:color="auto"/>
              <w:left w:val="single" w:sz="12" w:space="0" w:color="auto"/>
              <w:bottom w:val="single" w:sz="6" w:space="0" w:color="auto"/>
              <w:right w:val="single" w:sz="6" w:space="0" w:color="auto"/>
            </w:tcBorders>
            <w:shd w:val="clear" w:color="auto" w:fill="E6E6E6"/>
          </w:tcPr>
          <w:p w14:paraId="6BB89B7A" w14:textId="77777777" w:rsidR="006A4383" w:rsidRPr="00B81AA8" w:rsidRDefault="006A4383" w:rsidP="006A4383">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4318A0A" w14:textId="77777777" w:rsidR="006A4383" w:rsidRPr="00B76750" w:rsidRDefault="006A4383" w:rsidP="006A4383">
            <w:pPr>
              <w:pStyle w:val="TableText0"/>
              <w:keepNext/>
              <w:keepLines/>
              <w:rPr>
                <w:rFonts w:ascii="Arial" w:hAnsi="Arial" w:cs="Arial"/>
              </w:rPr>
            </w:pPr>
            <w:r w:rsidRPr="00B76750">
              <w:rPr>
                <w:rFonts w:ascii="Arial" w:hAnsi="Arial" w:cs="Arial"/>
                <w:lang w:val="en-US"/>
              </w:rPr>
              <w:t>Not specified</w:t>
            </w:r>
          </w:p>
        </w:tc>
      </w:tr>
    </w:tbl>
    <w:p w14:paraId="7F1CDEA2" w14:textId="77777777" w:rsidR="00FC3B14" w:rsidRPr="00000272" w:rsidRDefault="00FC3B14" w:rsidP="00A67A5D">
      <w:pPr>
        <w:pStyle w:val="Kop4"/>
      </w:pPr>
      <w:r w:rsidRPr="00A67A5D">
        <w:t>BBS</w:t>
      </w:r>
    </w:p>
    <w:tbl>
      <w:tblPr>
        <w:tblW w:w="5344" w:type="pct"/>
        <w:tblLook w:val="0000" w:firstRow="0" w:lastRow="0" w:firstColumn="0" w:lastColumn="0" w:noHBand="0" w:noVBand="0"/>
      </w:tblPr>
      <w:tblGrid>
        <w:gridCol w:w="3033"/>
        <w:gridCol w:w="6362"/>
      </w:tblGrid>
      <w:tr w:rsidR="00FC3B14" w:rsidRPr="00C41E11" w14:paraId="6C5C502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195E69D"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EBCCEF5" w14:textId="77777777" w:rsidR="00FC3B14" w:rsidRPr="00C41E11" w:rsidRDefault="00FC3B14" w:rsidP="00FC3B14">
            <w:pPr>
              <w:pStyle w:val="TableText0"/>
              <w:keepNext/>
              <w:keepLines/>
              <w:rPr>
                <w:rFonts w:ascii="Arial" w:hAnsi="Arial" w:cs="Arial"/>
                <w:lang w:val="nl-NL"/>
              </w:rPr>
            </w:pPr>
            <w:r>
              <w:rPr>
                <w:rFonts w:ascii="Arial" w:hAnsi="Arial" w:cs="Arial"/>
                <w:lang w:val="nl-NL"/>
              </w:rPr>
              <w:t>BBS, Opvragen Werkgeverspremie</w:t>
            </w:r>
          </w:p>
        </w:tc>
      </w:tr>
      <w:tr w:rsidR="00FC3B14" w:rsidRPr="00712180" w14:paraId="210BF041"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C7B4554"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01F6FAD" w14:textId="77777777" w:rsidR="00FC3B14" w:rsidRPr="00B76750" w:rsidRDefault="00FC3B14" w:rsidP="00FC3B14">
            <w:pPr>
              <w:pStyle w:val="TableText0"/>
              <w:keepNext/>
              <w:keepLines/>
              <w:rPr>
                <w:rFonts w:ascii="Arial" w:hAnsi="Arial" w:cs="Arial"/>
                <w:lang w:val="en-US"/>
              </w:rPr>
            </w:pPr>
            <w:r>
              <w:rPr>
                <w:rFonts w:ascii="Arial" w:hAnsi="Arial" w:cs="Arial"/>
                <w:lang w:val="en-US"/>
              </w:rPr>
              <w:t>SOAP/HTTP:80</w:t>
            </w:r>
          </w:p>
        </w:tc>
      </w:tr>
      <w:tr w:rsidR="00FC3B14" w:rsidRPr="00712180" w14:paraId="3BB1FBE9"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20CAE20"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B80EA87" w14:textId="0E6E9D52"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1504233481"/>
                <w:placeholder>
                  <w:docPart w:val="0E515636488649BAB8491ED6268500CC"/>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737D750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619DC55"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92675AF" w14:textId="561B9413" w:rsidR="00FC3B14" w:rsidRPr="00B76750" w:rsidRDefault="00037A0B" w:rsidP="00FC3B14">
            <w:pPr>
              <w:pStyle w:val="TableText0"/>
              <w:keepNext/>
              <w:keepLines/>
              <w:rPr>
                <w:rFonts w:ascii="Arial" w:hAnsi="Arial" w:cs="Arial"/>
                <w:lang w:val="en-US"/>
              </w:rPr>
            </w:pPr>
            <w:sdt>
              <w:sdtPr>
                <w:rPr>
                  <w:rFonts w:ascii="Arial" w:hAnsi="Arial" w:cs="Arial"/>
                  <w:lang w:val="en-US"/>
                </w:rPr>
                <w:id w:val="411052208"/>
                <w:placeholder>
                  <w:docPart w:val="2D099F9E3D354145BEAB562C30F3E014"/>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Pr>
                <w:rFonts w:ascii="Arial" w:hAnsi="Arial" w:cs="Arial"/>
                <w:lang w:val="nl-NL"/>
              </w:rPr>
              <w:t xml:space="preserve"> </w:t>
            </w:r>
          </w:p>
        </w:tc>
      </w:tr>
      <w:tr w:rsidR="00FC3B14" w:rsidRPr="00A540D4" w14:paraId="190D8C9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EFF0E5E"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8E5894C" w14:textId="77777777" w:rsidR="002A77C1" w:rsidRDefault="002A77C1" w:rsidP="002A77C1">
            <w:pPr>
              <w:pStyle w:val="TableText0"/>
              <w:keepNext/>
              <w:keepLines/>
              <w:rPr>
                <w:rFonts w:ascii="Arial" w:hAnsi="Arial" w:cs="Arial"/>
                <w:lang w:val="en-US"/>
              </w:rPr>
            </w:pPr>
            <w:sdt>
              <w:sdtPr>
                <w:rPr>
                  <w:rFonts w:ascii="Arial" w:hAnsi="Arial" w:cs="Arial"/>
                  <w:lang w:val="en-US"/>
                </w:rPr>
                <w:alias w:val="Direct connection"/>
                <w:tag w:val="Direct connection"/>
                <w:id w:val="1490671338"/>
                <w:placeholder>
                  <w:docPart w:val="339A85D6752A4628A0D2C26FC96693A8"/>
                </w:placeholder>
                <w:dropDownList>
                  <w:listItem w:displayText="Select" w:value="Select"/>
                  <w:listItem w:displayText="Yes" w:value="Yes"/>
                  <w:listItem w:displayText="No" w:value="No"/>
                </w:dropDownList>
              </w:sdtPr>
              <w:sdtContent>
                <w:r>
                  <w:rPr>
                    <w:rFonts w:ascii="Arial" w:hAnsi="Arial" w:cs="Arial"/>
                    <w:lang w:val="en-US"/>
                  </w:rPr>
                  <w:t>No</w:t>
                </w:r>
              </w:sdtContent>
            </w:sdt>
            <w:r w:rsidRPr="00F967EB">
              <w:rPr>
                <w:rFonts w:ascii="Arial" w:hAnsi="Arial" w:cs="Arial"/>
                <w:lang w:val="en-US"/>
              </w:rPr>
              <w:t xml:space="preserve"> </w:t>
            </w:r>
          </w:p>
          <w:p w14:paraId="09D705FE" w14:textId="38D0D87D" w:rsidR="00FC3B14" w:rsidRPr="00B76750" w:rsidRDefault="002A77C1" w:rsidP="002A77C1">
            <w:pPr>
              <w:pStyle w:val="TableText0"/>
              <w:keepNext/>
              <w:keepLines/>
              <w:rPr>
                <w:rFonts w:ascii="Arial" w:hAnsi="Arial" w:cs="Arial"/>
                <w:lang w:val="en-US"/>
              </w:rPr>
            </w:pPr>
            <w:r w:rsidRPr="00F967EB">
              <w:rPr>
                <w:rFonts w:ascii="Arial" w:hAnsi="Arial" w:cs="Arial"/>
                <w:lang w:val="en-US"/>
              </w:rPr>
              <w:t xml:space="preserve">Via: </w:t>
            </w:r>
            <w:r>
              <w:rPr>
                <w:rFonts w:ascii="Arial" w:hAnsi="Arial" w:cs="Arial"/>
                <w:lang w:val="en-US"/>
              </w:rPr>
              <w:t>SI</w:t>
            </w:r>
          </w:p>
        </w:tc>
      </w:tr>
      <w:tr w:rsidR="00FC3B14" w:rsidRPr="00B931BB" w14:paraId="2268FD40"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7D70985"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0CEC919" w14:textId="71C03F30" w:rsidR="00D364E6" w:rsidRPr="00F967EB" w:rsidRDefault="00D364E6" w:rsidP="00D364E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96592541"/>
                <w:placeholder>
                  <w:docPart w:val="7EF77173888E443192E9F96C6D63A68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(mandatory)</w:t>
            </w:r>
          </w:p>
          <w:p w14:paraId="280599E0" w14:textId="77777777"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968900818"/>
                <w:placeholder>
                  <w:docPart w:val="7EF77173888E443192E9F96C6D63A68D"/>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9ECFF63" w14:textId="77777777"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212795307"/>
                <w:placeholder>
                  <w:docPart w:val="0AC4BE286A14487DA26F7F453AC2CAA8"/>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F95018A" w14:textId="77451888" w:rsidR="00FC3B14" w:rsidRPr="00B76750" w:rsidRDefault="00D364E6" w:rsidP="00D364E6">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p>
        </w:tc>
      </w:tr>
      <w:tr w:rsidR="00FC3B14" w:rsidRPr="005220F1" w14:paraId="06ECBE2A"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0C84C3B"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F212DF5"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69BBE69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348008A"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C497936"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27EBC44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88AA7EA"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A58B385"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175E19FC"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AD635F5"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6E0C123"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76ECF8F1" w14:textId="77777777" w:rsidR="00A67A5D" w:rsidRDefault="00A67A5D" w:rsidP="00A67A5D">
      <w:pPr>
        <w:pStyle w:val="Kop4"/>
        <w:numPr>
          <w:ilvl w:val="0"/>
          <w:numId w:val="0"/>
        </w:numPr>
        <w:ind w:left="864"/>
      </w:pPr>
    </w:p>
    <w:p w14:paraId="207EC9FC" w14:textId="77777777" w:rsidR="00A67A5D" w:rsidRPr="00A67A5D" w:rsidRDefault="00A67A5D" w:rsidP="00A67A5D">
      <w:pPr>
        <w:pStyle w:val="BodyText"/>
      </w:pPr>
    </w:p>
    <w:p w14:paraId="101789DA" w14:textId="28D7B950" w:rsidR="00FC3B14" w:rsidRPr="00000272" w:rsidRDefault="00FC3B14" w:rsidP="00A67A5D">
      <w:pPr>
        <w:pStyle w:val="Kop4"/>
      </w:pPr>
      <w:r w:rsidRPr="00A67A5D">
        <w:lastRenderedPageBreak/>
        <w:t>MOM</w:t>
      </w:r>
    </w:p>
    <w:tbl>
      <w:tblPr>
        <w:tblW w:w="5344" w:type="pct"/>
        <w:tblLook w:val="0000" w:firstRow="0" w:lastRow="0" w:firstColumn="0" w:lastColumn="0" w:noHBand="0" w:noVBand="0"/>
      </w:tblPr>
      <w:tblGrid>
        <w:gridCol w:w="3033"/>
        <w:gridCol w:w="6362"/>
      </w:tblGrid>
      <w:tr w:rsidR="00FC3B14" w:rsidRPr="00EE0FEC" w14:paraId="5D5491D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2103799"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331ECC1" w14:textId="77777777" w:rsidR="00FC3B14" w:rsidRPr="00C41E11" w:rsidRDefault="00FC3B14" w:rsidP="00FC3B14">
            <w:pPr>
              <w:pStyle w:val="TableText0"/>
              <w:keepNext/>
              <w:keepLines/>
              <w:rPr>
                <w:rFonts w:ascii="Arial" w:hAnsi="Arial" w:cs="Arial"/>
                <w:lang w:val="nl-NL"/>
              </w:rPr>
            </w:pPr>
            <w:r>
              <w:rPr>
                <w:rFonts w:ascii="Arial" w:hAnsi="Arial" w:cs="Arial"/>
                <w:lang w:val="nl-NL"/>
              </w:rPr>
              <w:t xml:space="preserve">Printing Jaaropgave </w:t>
            </w:r>
            <w:proofErr w:type="spellStart"/>
            <w:r>
              <w:rPr>
                <w:rFonts w:ascii="Arial" w:hAnsi="Arial" w:cs="Arial"/>
                <w:lang w:val="nl-NL"/>
              </w:rPr>
              <w:t>and</w:t>
            </w:r>
            <w:proofErr w:type="spellEnd"/>
            <w:r>
              <w:rPr>
                <w:rFonts w:ascii="Arial" w:hAnsi="Arial" w:cs="Arial"/>
                <w:lang w:val="nl-NL"/>
              </w:rPr>
              <w:t xml:space="preserve"> correctie Jaaropgave</w:t>
            </w:r>
          </w:p>
        </w:tc>
      </w:tr>
      <w:tr w:rsidR="00FC3B14" w:rsidRPr="00712180" w14:paraId="63EF3A3E"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06BA3F9"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C7E4A26" w14:textId="77777777" w:rsidR="00FC3B14" w:rsidRPr="00B76750" w:rsidRDefault="00FC3B14" w:rsidP="00FC3B14">
            <w:pPr>
              <w:pStyle w:val="TableText0"/>
              <w:keepNext/>
              <w:keepLines/>
              <w:rPr>
                <w:rFonts w:ascii="Arial" w:hAnsi="Arial" w:cs="Arial"/>
                <w:lang w:val="en-US"/>
              </w:rPr>
            </w:pPr>
            <w:r>
              <w:rPr>
                <w:rFonts w:ascii="Arial" w:hAnsi="Arial" w:cs="Arial"/>
                <w:lang w:val="en-US"/>
              </w:rPr>
              <w:t>FTP:21</w:t>
            </w:r>
          </w:p>
        </w:tc>
      </w:tr>
      <w:tr w:rsidR="00FC3B14" w:rsidRPr="00712180" w14:paraId="1C035CC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B9A3D54"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72FB36F" w14:textId="6355E2BC"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1521044617"/>
                <w:placeholder>
                  <w:docPart w:val="07441FBED87A4E219299AC5670471B55"/>
                </w:placeholder>
                <w:dropDownList>
                  <w:listItem w:displayText="Select" w:value="Select"/>
                  <w:listItem w:displayText="Internal" w:value="Internal"/>
                  <w:listItem w:displayText="External" w:value="External"/>
                </w:dropDownList>
              </w:sdtPr>
              <w:sdtContent>
                <w:r>
                  <w:rPr>
                    <w:rFonts w:ascii="Arial" w:hAnsi="Arial" w:cs="Arial"/>
                    <w:lang w:val="en-US"/>
                  </w:rPr>
                  <w:t>External</w:t>
                </w:r>
              </w:sdtContent>
            </w:sdt>
            <w:r w:rsidRPr="00F967EB">
              <w:rPr>
                <w:rFonts w:ascii="Arial" w:hAnsi="Arial" w:cs="Arial"/>
                <w:lang w:val="en-US"/>
              </w:rPr>
              <w:t xml:space="preserve"> </w:t>
            </w:r>
          </w:p>
        </w:tc>
      </w:tr>
      <w:tr w:rsidR="00FC3B14" w:rsidRPr="006D2395" w14:paraId="1BB5339B"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80BF625"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DEEC2D6" w14:textId="19361610" w:rsidR="00FC3B14" w:rsidRPr="00B76750" w:rsidRDefault="00037A0B" w:rsidP="00FC3B14">
            <w:pPr>
              <w:pStyle w:val="TableText0"/>
              <w:keepNext/>
              <w:keepLines/>
              <w:rPr>
                <w:rFonts w:ascii="Arial" w:hAnsi="Arial" w:cs="Arial"/>
                <w:lang w:val="en-US"/>
              </w:rPr>
            </w:pPr>
            <w:sdt>
              <w:sdtPr>
                <w:rPr>
                  <w:rFonts w:ascii="Arial" w:hAnsi="Arial" w:cs="Arial"/>
                  <w:lang w:val="en-US"/>
                </w:rPr>
                <w:id w:val="1568304320"/>
                <w:placeholder>
                  <w:docPart w:val="80BA99B7F5D84EF7AC0563C3F10A212E"/>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p>
        </w:tc>
      </w:tr>
      <w:tr w:rsidR="00FC3B14" w:rsidRPr="00A540D4" w14:paraId="360EA84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1898D10"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4F56ACA" w14:textId="356AF11B" w:rsidR="00FC3B14" w:rsidRPr="00B76750" w:rsidRDefault="002A77C1" w:rsidP="002A77C1">
            <w:pPr>
              <w:pStyle w:val="TableText0"/>
              <w:keepNext/>
              <w:keepLines/>
              <w:rPr>
                <w:rFonts w:ascii="Arial" w:hAnsi="Arial" w:cs="Arial"/>
                <w:lang w:val="en-US"/>
              </w:rPr>
            </w:pPr>
            <w:sdt>
              <w:sdtPr>
                <w:rPr>
                  <w:rFonts w:ascii="Arial" w:hAnsi="Arial" w:cs="Arial"/>
                  <w:lang w:val="en-US"/>
                </w:rPr>
                <w:alias w:val="Direct connection"/>
                <w:tag w:val="Direct connection"/>
                <w:id w:val="-2110646512"/>
                <w:placeholder>
                  <w:docPart w:val="F3E60A7B0A8D46FE8EEB1BA6151A3302"/>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r w:rsidR="00FC3B14">
              <w:rPr>
                <w:rFonts w:ascii="Arial" w:hAnsi="Arial" w:cs="Arial"/>
                <w:lang w:val="en-US"/>
              </w:rPr>
              <w:t xml:space="preserve"> </w:t>
            </w:r>
          </w:p>
        </w:tc>
      </w:tr>
      <w:tr w:rsidR="00FC3B14" w:rsidRPr="00B931BB" w14:paraId="166B5CDA"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B5A0D38"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182A85F" w14:textId="13106D85" w:rsidR="00D364E6" w:rsidRPr="00F967EB" w:rsidRDefault="00D364E6" w:rsidP="00D364E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637218293"/>
                <w:placeholder>
                  <w:docPart w:val="52D0AF66F32B456899DB85C6ECF4788A"/>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S2S</w:t>
                </w:r>
              </w:sdtContent>
            </w:sdt>
            <w:r w:rsidRPr="00F967EB">
              <w:rPr>
                <w:rFonts w:ascii="Arial" w:hAnsi="Arial" w:cs="Arial"/>
                <w:lang w:val="en-US"/>
              </w:rPr>
              <w:t xml:space="preserve"> </w:t>
            </w:r>
          </w:p>
          <w:p w14:paraId="0C81F8D1" w14:textId="77777777"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549996660"/>
                <w:placeholder>
                  <w:docPart w:val="52D0AF66F32B456899DB85C6ECF4788A"/>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1331528" w14:textId="77777777"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615444814"/>
                <w:placeholder>
                  <w:docPart w:val="F7F1E9DB57DB45DAA67FD2029D648A82"/>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8BA1959" w14:textId="78463698" w:rsidR="00FC3B14" w:rsidRPr="00B76750" w:rsidRDefault="00D364E6" w:rsidP="00D364E6">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p>
        </w:tc>
      </w:tr>
      <w:tr w:rsidR="00FC3B14" w:rsidRPr="005220F1" w14:paraId="280D5F6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FD5D1DE"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8E0EDBE"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3A5FFD42"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412A46D"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A3ABC8A"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2FAF5AF8"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F83A206"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7EB79E0"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423C268E"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541B8B4"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557BEB5"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4C156A3C" w14:textId="77777777" w:rsidR="00FC3B14" w:rsidRPr="00000272" w:rsidRDefault="00FC3B14" w:rsidP="00A67A5D">
      <w:pPr>
        <w:pStyle w:val="Kop4"/>
      </w:pPr>
      <w:r>
        <w:t>TWDA</w:t>
      </w:r>
    </w:p>
    <w:tbl>
      <w:tblPr>
        <w:tblW w:w="5344" w:type="pct"/>
        <w:tblLook w:val="0000" w:firstRow="0" w:lastRow="0" w:firstColumn="0" w:lastColumn="0" w:noHBand="0" w:noVBand="0"/>
      </w:tblPr>
      <w:tblGrid>
        <w:gridCol w:w="3033"/>
        <w:gridCol w:w="6362"/>
      </w:tblGrid>
      <w:tr w:rsidR="00FC3B14" w:rsidRPr="003C07DC" w14:paraId="2643F372"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C994CE5"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027E9DF" w14:textId="77777777" w:rsidR="00FC3B14" w:rsidRPr="003C07DC" w:rsidRDefault="00FC3B14" w:rsidP="00FC3B14">
            <w:pPr>
              <w:pStyle w:val="TableText0"/>
              <w:keepNext/>
              <w:keepLines/>
              <w:rPr>
                <w:rFonts w:ascii="Arial" w:hAnsi="Arial" w:cs="Arial"/>
              </w:rPr>
            </w:pPr>
            <w:r w:rsidRPr="003C07DC">
              <w:rPr>
                <w:rFonts w:ascii="Arial" w:hAnsi="Arial" w:cs="Arial"/>
              </w:rPr>
              <w:t>TWDA access to Query D</w:t>
            </w:r>
            <w:r>
              <w:rPr>
                <w:rFonts w:ascii="Arial" w:hAnsi="Arial" w:cs="Arial"/>
              </w:rPr>
              <w:t>atabase, for reporting purposes</w:t>
            </w:r>
          </w:p>
        </w:tc>
      </w:tr>
      <w:tr w:rsidR="00FC3B14" w:rsidRPr="00712180" w14:paraId="410936D0"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7DF1151"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3A80D0A" w14:textId="77777777" w:rsidR="00FC3B14" w:rsidRPr="00B76750" w:rsidRDefault="00FC3B14" w:rsidP="00FC3B14">
            <w:pPr>
              <w:pStyle w:val="TableText0"/>
              <w:keepNext/>
              <w:keepLines/>
              <w:rPr>
                <w:rFonts w:ascii="Arial" w:hAnsi="Arial" w:cs="Arial"/>
                <w:lang w:val="en-US"/>
              </w:rPr>
            </w:pPr>
            <w:r>
              <w:rPr>
                <w:rFonts w:ascii="Arial" w:hAnsi="Arial" w:cs="Arial"/>
                <w:lang w:val="en-US"/>
              </w:rPr>
              <w:t>SQL*Net: 1526</w:t>
            </w:r>
          </w:p>
        </w:tc>
      </w:tr>
      <w:tr w:rsidR="00FC3B14" w:rsidRPr="00712180" w14:paraId="5718124E"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9889EE9"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944FFDA" w14:textId="1CEF8F7F"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1608037975"/>
                <w:placeholder>
                  <w:docPart w:val="BE9BA319A8534487A3F8D9CD7C30DD7C"/>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p>
        </w:tc>
      </w:tr>
      <w:tr w:rsidR="00FC3B14" w:rsidRPr="006D2395" w14:paraId="17E530FA"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1831872"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D4DACA6" w14:textId="00AB5CB7" w:rsidR="00FC3B14" w:rsidRPr="00B76750" w:rsidRDefault="00037A0B" w:rsidP="00FC3B14">
            <w:pPr>
              <w:pStyle w:val="TableText0"/>
              <w:keepNext/>
              <w:keepLines/>
              <w:rPr>
                <w:rFonts w:ascii="Arial" w:hAnsi="Arial" w:cs="Arial"/>
                <w:lang w:val="en-US"/>
              </w:rPr>
            </w:pPr>
            <w:sdt>
              <w:sdtPr>
                <w:rPr>
                  <w:rFonts w:ascii="Arial" w:hAnsi="Arial" w:cs="Arial"/>
                  <w:lang w:val="en-US"/>
                </w:rPr>
                <w:id w:val="2077470069"/>
                <w:placeholder>
                  <w:docPart w:val="F683D1C1F1FB4B03B73E8F6A6D46910E"/>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w:t>
                </w:r>
              </w:sdtContent>
            </w:sdt>
            <w:r w:rsidRPr="00F967EB">
              <w:rPr>
                <w:rFonts w:ascii="Arial" w:hAnsi="Arial" w:cs="Arial"/>
                <w:lang w:val="en-US"/>
              </w:rPr>
              <w:t xml:space="preserve"> </w:t>
            </w:r>
          </w:p>
        </w:tc>
      </w:tr>
      <w:tr w:rsidR="00FC3B14" w:rsidRPr="00A540D4" w14:paraId="58E19455"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E94A409"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765D678" w14:textId="132B56BD" w:rsidR="00FC3B14" w:rsidRPr="00B76750" w:rsidRDefault="002A77C1" w:rsidP="002A77C1">
            <w:pPr>
              <w:pStyle w:val="TableText0"/>
              <w:keepNext/>
              <w:keepLines/>
              <w:rPr>
                <w:rFonts w:ascii="Arial" w:hAnsi="Arial" w:cs="Arial"/>
                <w:lang w:val="en-US"/>
              </w:rPr>
            </w:pPr>
            <w:sdt>
              <w:sdtPr>
                <w:rPr>
                  <w:rFonts w:ascii="Arial" w:hAnsi="Arial" w:cs="Arial"/>
                  <w:lang w:val="en-US"/>
                </w:rPr>
                <w:alias w:val="Direct connection"/>
                <w:tag w:val="Direct connection"/>
                <w:id w:val="-983545327"/>
                <w:placeholder>
                  <w:docPart w:val="932ED88FE9FE4FB0A0982118C240B3BC"/>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r w:rsidR="00FC3B14">
              <w:rPr>
                <w:rFonts w:ascii="Arial" w:hAnsi="Arial" w:cs="Arial"/>
                <w:lang w:val="en-US"/>
              </w:rPr>
              <w:t xml:space="preserve"> </w:t>
            </w:r>
          </w:p>
        </w:tc>
      </w:tr>
      <w:tr w:rsidR="00FC3B14" w:rsidRPr="00B931BB" w14:paraId="2DD4973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61045971"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1B65740" w14:textId="70BDA940" w:rsidR="00D364E6" w:rsidRPr="00F967EB" w:rsidRDefault="00D364E6" w:rsidP="00D364E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901242076"/>
                <w:placeholder>
                  <w:docPart w:val="7E92E4AF7E534ABA80A901F3B3693970"/>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r w:rsidR="00BF3E1E">
              <w:rPr>
                <w:rFonts w:ascii="Arial" w:hAnsi="Arial" w:cs="Arial"/>
                <w:lang w:val="en-US"/>
              </w:rPr>
              <w:t xml:space="preserve"> (</w:t>
            </w:r>
            <w:r w:rsidR="00BF3E1E">
              <w:rPr>
                <w:rFonts w:ascii="Arial" w:hAnsi="Arial" w:cs="Arial"/>
                <w:lang w:val="en-US"/>
              </w:rPr>
              <w:t>Local database user / password</w:t>
            </w:r>
            <w:r w:rsidR="00BF3E1E">
              <w:rPr>
                <w:rFonts w:ascii="Arial" w:hAnsi="Arial" w:cs="Arial"/>
                <w:lang w:val="en-US"/>
              </w:rPr>
              <w:t>)</w:t>
            </w:r>
          </w:p>
          <w:p w14:paraId="7B3E2197" w14:textId="77777777"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673558242"/>
                <w:placeholder>
                  <w:docPart w:val="7E92E4AF7E534ABA80A901F3B3693970"/>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99B9B10" w14:textId="77777777" w:rsidR="00D364E6" w:rsidRPr="00F967EB" w:rsidRDefault="00D364E6" w:rsidP="00D364E6">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76040637"/>
                <w:placeholder>
                  <w:docPart w:val="C4330E63483A428BA8110E4222C0A8CB"/>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EE838B6" w14:textId="6C7D5621" w:rsidR="00FC3B14" w:rsidRPr="00B76750" w:rsidRDefault="00D364E6" w:rsidP="00D364E6">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r w:rsidR="00FC3B14" w:rsidRPr="00B76750">
              <w:rPr>
                <w:rFonts w:ascii="Arial" w:hAnsi="Arial" w:cs="Arial"/>
                <w:lang w:val="en-US"/>
              </w:rPr>
              <w:t xml:space="preserve"> </w:t>
            </w:r>
          </w:p>
        </w:tc>
      </w:tr>
      <w:tr w:rsidR="00FC3B14" w:rsidRPr="005220F1" w14:paraId="73489FF0"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FB96DBF"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7B419A5"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521FCF9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42CA197"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F3FEACE"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27F2455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96B4C97"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465FEF2"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04E3C40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145AA94B"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51D6CCC"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0C13224D" w14:textId="77777777" w:rsidR="00A67A5D" w:rsidRDefault="00A67A5D" w:rsidP="00A67A5D">
      <w:pPr>
        <w:pStyle w:val="Kop4"/>
        <w:numPr>
          <w:ilvl w:val="0"/>
          <w:numId w:val="0"/>
        </w:numPr>
        <w:ind w:left="864"/>
      </w:pPr>
    </w:p>
    <w:p w14:paraId="072510EA" w14:textId="77777777" w:rsidR="00A67A5D" w:rsidRPr="00A67A5D" w:rsidRDefault="00A67A5D" w:rsidP="00A67A5D">
      <w:pPr>
        <w:pStyle w:val="BodyText"/>
      </w:pPr>
    </w:p>
    <w:p w14:paraId="30E4D69A" w14:textId="2E1238A0" w:rsidR="00FC3B14" w:rsidRPr="00000272" w:rsidRDefault="00FC3B14" w:rsidP="00A67A5D">
      <w:pPr>
        <w:pStyle w:val="Kop4"/>
      </w:pPr>
      <w:r w:rsidRPr="00A67A5D">
        <w:lastRenderedPageBreak/>
        <w:t>Sjaak</w:t>
      </w:r>
    </w:p>
    <w:tbl>
      <w:tblPr>
        <w:tblW w:w="5344" w:type="pct"/>
        <w:tblLook w:val="0000" w:firstRow="0" w:lastRow="0" w:firstColumn="0" w:lastColumn="0" w:noHBand="0" w:noVBand="0"/>
      </w:tblPr>
      <w:tblGrid>
        <w:gridCol w:w="3033"/>
        <w:gridCol w:w="6362"/>
      </w:tblGrid>
      <w:tr w:rsidR="00FC3B14" w:rsidRPr="0056180C" w14:paraId="32D74CDD"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609AE68"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C74AB2A" w14:textId="77777777" w:rsidR="00FC3B14" w:rsidRPr="0056180C" w:rsidRDefault="00FC3B14" w:rsidP="00FC3B14">
            <w:pPr>
              <w:pStyle w:val="TableText0"/>
              <w:keepNext/>
              <w:keepLines/>
              <w:rPr>
                <w:rFonts w:ascii="Arial" w:hAnsi="Arial" w:cs="Arial"/>
              </w:rPr>
            </w:pPr>
            <w:r w:rsidRPr="0056180C">
              <w:rPr>
                <w:rFonts w:ascii="Arial" w:hAnsi="Arial" w:cs="Arial"/>
              </w:rPr>
              <w:t xml:space="preserve">Monitoring of </w:t>
            </w:r>
            <w:proofErr w:type="spellStart"/>
            <w:r w:rsidRPr="0056180C">
              <w:rPr>
                <w:rFonts w:ascii="Arial" w:hAnsi="Arial" w:cs="Arial"/>
              </w:rPr>
              <w:t>timedifference</w:t>
            </w:r>
            <w:proofErr w:type="spellEnd"/>
            <w:r w:rsidRPr="0056180C">
              <w:rPr>
                <w:rFonts w:ascii="Arial" w:hAnsi="Arial" w:cs="Arial"/>
              </w:rPr>
              <w:t xml:space="preserve"> between d</w:t>
            </w:r>
            <w:r>
              <w:rPr>
                <w:rFonts w:ascii="Arial" w:hAnsi="Arial" w:cs="Arial"/>
              </w:rPr>
              <w:t>atabase and logical standby database (</w:t>
            </w:r>
            <w:proofErr w:type="spellStart"/>
            <w:r>
              <w:rPr>
                <w:rFonts w:ascii="Arial" w:hAnsi="Arial" w:cs="Arial"/>
              </w:rPr>
              <w:t>querydatabase</w:t>
            </w:r>
            <w:proofErr w:type="spellEnd"/>
            <w:r>
              <w:rPr>
                <w:rFonts w:ascii="Arial" w:hAnsi="Arial" w:cs="Arial"/>
              </w:rPr>
              <w:t>)</w:t>
            </w:r>
          </w:p>
        </w:tc>
      </w:tr>
      <w:tr w:rsidR="00FC3B14" w:rsidRPr="00712180" w14:paraId="5010BFD0"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08AC95A0" w14:textId="77777777" w:rsidR="00FC3B14" w:rsidRPr="00B81AA8" w:rsidRDefault="00FC3B14" w:rsidP="00FC3B1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FF4DEB5" w14:textId="77777777" w:rsidR="00FC3B14" w:rsidRPr="00B76750" w:rsidRDefault="00FC3B14" w:rsidP="00FC3B14">
            <w:pPr>
              <w:pStyle w:val="TableText0"/>
              <w:keepNext/>
              <w:keepLines/>
              <w:rPr>
                <w:rFonts w:ascii="Arial" w:hAnsi="Arial" w:cs="Arial"/>
                <w:lang w:val="en-US"/>
              </w:rPr>
            </w:pPr>
            <w:r>
              <w:rPr>
                <w:rFonts w:ascii="Arial" w:hAnsi="Arial" w:cs="Arial"/>
                <w:lang w:val="en-US"/>
              </w:rPr>
              <w:t>SQL*Net: 1526</w:t>
            </w:r>
          </w:p>
        </w:tc>
      </w:tr>
      <w:tr w:rsidR="00FC3B14" w:rsidRPr="00712180" w14:paraId="17A5D0C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D9B6448" w14:textId="77777777" w:rsidR="00FC3B14" w:rsidRDefault="00FC3B14" w:rsidP="00FC3B1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D62F034" w14:textId="2C467595" w:rsidR="00FC3B14" w:rsidRPr="00B76750" w:rsidRDefault="00903CB4" w:rsidP="00FC3B14">
            <w:pPr>
              <w:pStyle w:val="TableText0"/>
              <w:keepNext/>
              <w:keepLines/>
              <w:rPr>
                <w:rFonts w:ascii="Arial" w:hAnsi="Arial" w:cs="Arial"/>
                <w:lang w:val="en-US"/>
              </w:rPr>
            </w:pPr>
            <w:sdt>
              <w:sdtPr>
                <w:rPr>
                  <w:rFonts w:ascii="Arial" w:hAnsi="Arial" w:cs="Arial"/>
                  <w:lang w:val="en-US"/>
                </w:rPr>
                <w:alias w:val="DC connection"/>
                <w:tag w:val="DC connection"/>
                <w:id w:val="478268778"/>
                <w:placeholder>
                  <w:docPart w:val="D125F08EE4B54F3CA57A3E33D1E9C545"/>
                </w:placeholder>
                <w:dropDownList>
                  <w:listItem w:displayText="Select" w:value="Select"/>
                  <w:listItem w:displayText="Internal" w:value="Internal"/>
                  <w:listItem w:displayText="External" w:value="External"/>
                </w:dropDownList>
              </w:sdtPr>
              <w:sdtContent>
                <w:r>
                  <w:rPr>
                    <w:rFonts w:ascii="Arial" w:hAnsi="Arial" w:cs="Arial"/>
                    <w:lang w:val="en-US"/>
                  </w:rPr>
                  <w:t>External</w:t>
                </w:r>
              </w:sdtContent>
            </w:sdt>
            <w:r w:rsidRPr="00F967EB">
              <w:rPr>
                <w:rFonts w:ascii="Arial" w:hAnsi="Arial" w:cs="Arial"/>
                <w:lang w:val="en-US"/>
              </w:rPr>
              <w:t xml:space="preserve"> </w:t>
            </w:r>
          </w:p>
        </w:tc>
      </w:tr>
      <w:tr w:rsidR="00FC3B14" w:rsidRPr="006D2395" w14:paraId="45F0E081"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F468276" w14:textId="77777777" w:rsidR="00FC3B14" w:rsidRDefault="00FC3B14" w:rsidP="00FC3B1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F07B67E" w14:textId="541E5F9A" w:rsidR="00FC3B14" w:rsidRPr="00B76750" w:rsidRDefault="00322647" w:rsidP="00FC3B14">
            <w:pPr>
              <w:pStyle w:val="TableText0"/>
              <w:keepNext/>
              <w:keepLines/>
              <w:rPr>
                <w:rFonts w:ascii="Arial" w:hAnsi="Arial" w:cs="Arial"/>
                <w:lang w:val="en-US"/>
              </w:rPr>
            </w:pPr>
            <w:sdt>
              <w:sdtPr>
                <w:rPr>
                  <w:rFonts w:ascii="Arial" w:hAnsi="Arial" w:cs="Arial"/>
                  <w:lang w:val="en-US"/>
                </w:rPr>
                <w:id w:val="-1249117442"/>
                <w:placeholder>
                  <w:docPart w:val="91B22F7EE6E74EB09BACCB7DBAEEF49B"/>
                </w:placeholder>
                <w:dropDownList>
                  <w:listItem w:displayText="Select" w:value="Select"/>
                  <w:listItem w:displayText="Inbound" w:value="Inbound"/>
                  <w:listItem w:displayText="Outbound" w:value="Outbound"/>
                  <w:listItem w:displayText="Inbound and Outbound" w:value="Inbound and Outbound"/>
                </w:dropDownList>
              </w:sdtPr>
              <w:sdtContent>
                <w:r w:rsidR="00C424C7">
                  <w:rPr>
                    <w:rFonts w:ascii="Arial" w:hAnsi="Arial" w:cs="Arial"/>
                    <w:lang w:val="en-US"/>
                  </w:rPr>
                  <w:t>Inbound</w:t>
                </w:r>
              </w:sdtContent>
            </w:sdt>
            <w:r w:rsidRPr="00F967EB">
              <w:rPr>
                <w:rFonts w:ascii="Arial" w:hAnsi="Arial" w:cs="Arial"/>
                <w:lang w:val="en-US"/>
              </w:rPr>
              <w:t xml:space="preserve"> </w:t>
            </w:r>
          </w:p>
        </w:tc>
      </w:tr>
      <w:tr w:rsidR="00FC3B14" w:rsidRPr="00A540D4" w14:paraId="45B7F652"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44E1A1CF" w14:textId="77777777" w:rsidR="00FC3B14" w:rsidRDefault="00FC3B14" w:rsidP="00FC3B1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F096016" w14:textId="3B9EAFD7" w:rsidR="00FC3B14" w:rsidRPr="00B76750" w:rsidRDefault="002A77C1" w:rsidP="002A77C1">
            <w:pPr>
              <w:pStyle w:val="TableText0"/>
              <w:keepNext/>
              <w:keepLines/>
              <w:rPr>
                <w:rFonts w:ascii="Arial" w:hAnsi="Arial" w:cs="Arial"/>
                <w:lang w:val="en-US"/>
              </w:rPr>
            </w:pPr>
            <w:sdt>
              <w:sdtPr>
                <w:rPr>
                  <w:rFonts w:ascii="Arial" w:hAnsi="Arial" w:cs="Arial"/>
                  <w:lang w:val="en-US"/>
                </w:rPr>
                <w:alias w:val="Direct connection"/>
                <w:tag w:val="Direct connection"/>
                <w:id w:val="1522656376"/>
                <w:placeholder>
                  <w:docPart w:val="74A43C5D8270414F943A4C2D900AF124"/>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r w:rsidR="00FC3B14">
              <w:rPr>
                <w:rFonts w:ascii="Arial" w:hAnsi="Arial" w:cs="Arial"/>
                <w:lang w:val="en-US"/>
              </w:rPr>
              <w:t xml:space="preserve"> </w:t>
            </w:r>
          </w:p>
        </w:tc>
      </w:tr>
      <w:tr w:rsidR="00FC3B14" w:rsidRPr="00B931BB" w14:paraId="172DE6CA"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D7188D2" w14:textId="77777777" w:rsidR="00FC3B14" w:rsidRDefault="00FC3B14" w:rsidP="00FC3B1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CFE108F" w14:textId="77777777" w:rsidR="00BF3E1E" w:rsidRPr="00F967EB" w:rsidRDefault="00BF3E1E" w:rsidP="00BF3E1E">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374702392"/>
                <w:placeholder>
                  <w:docPart w:val="E31525D4E43A49C69864E3E42AE58D7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r>
              <w:rPr>
                <w:rFonts w:ascii="Arial" w:hAnsi="Arial" w:cs="Arial"/>
                <w:lang w:val="en-US"/>
              </w:rPr>
              <w:t xml:space="preserve"> (Local database user / password)</w:t>
            </w:r>
          </w:p>
          <w:p w14:paraId="79CE111E" w14:textId="77777777" w:rsidR="00BF3E1E" w:rsidRPr="00F967EB" w:rsidRDefault="00BF3E1E" w:rsidP="00BF3E1E">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54276643"/>
                <w:placeholder>
                  <w:docPart w:val="E31525D4E43A49C69864E3E42AE58D72"/>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1739D90" w14:textId="77777777" w:rsidR="00BF3E1E" w:rsidRPr="00F967EB" w:rsidRDefault="00BF3E1E" w:rsidP="00BF3E1E">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961455145"/>
                <w:placeholder>
                  <w:docPart w:val="2EAF075CAFD145B29217A8D4E80945CD"/>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79AC2BF" w14:textId="7B708C47" w:rsidR="00FC3B14" w:rsidRPr="00B76750" w:rsidRDefault="00BF3E1E" w:rsidP="00BF3E1E">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p>
        </w:tc>
      </w:tr>
      <w:tr w:rsidR="00FC3B14" w:rsidRPr="005220F1" w14:paraId="3D6A4A13"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56FB9F36"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E17AD91" w14:textId="77777777" w:rsidR="00FC3B14" w:rsidRPr="00B76750" w:rsidRDefault="00FC3B14" w:rsidP="00FC3B14">
            <w:pPr>
              <w:pStyle w:val="TableText0"/>
              <w:keepNext/>
              <w:keepLines/>
              <w:rPr>
                <w:rFonts w:ascii="Arial" w:hAnsi="Arial" w:cs="Arial"/>
                <w:lang w:val="en-US"/>
              </w:rPr>
            </w:pPr>
            <w:r w:rsidRPr="00B76750">
              <w:rPr>
                <w:rFonts w:ascii="Arial" w:hAnsi="Arial" w:cs="Arial"/>
                <w:lang w:val="en-US"/>
              </w:rPr>
              <w:t>Not specified</w:t>
            </w:r>
          </w:p>
        </w:tc>
      </w:tr>
      <w:tr w:rsidR="00FC3B14" w:rsidRPr="00B81AA8" w14:paraId="0A9C4F46"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31A88FCC"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AA1573B"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506FF114"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2999E5EE"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016A977"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r w:rsidR="00FC3B14" w:rsidRPr="00B81AA8" w14:paraId="56AB6169" w14:textId="77777777" w:rsidTr="00FC3B14">
        <w:tc>
          <w:tcPr>
            <w:tcW w:w="1614" w:type="pct"/>
            <w:tcBorders>
              <w:top w:val="single" w:sz="6" w:space="0" w:color="auto"/>
              <w:left w:val="single" w:sz="12" w:space="0" w:color="auto"/>
              <w:bottom w:val="single" w:sz="6" w:space="0" w:color="auto"/>
              <w:right w:val="single" w:sz="6" w:space="0" w:color="auto"/>
            </w:tcBorders>
            <w:shd w:val="clear" w:color="auto" w:fill="E6E6E6"/>
          </w:tcPr>
          <w:p w14:paraId="7180649A" w14:textId="77777777" w:rsidR="00FC3B14" w:rsidRPr="00B81AA8" w:rsidRDefault="00FC3B14" w:rsidP="00FC3B14">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5A06E11" w14:textId="77777777" w:rsidR="00FC3B14" w:rsidRPr="00B76750" w:rsidRDefault="00FC3B14" w:rsidP="00FC3B14">
            <w:pPr>
              <w:pStyle w:val="TableText0"/>
              <w:keepNext/>
              <w:keepLines/>
              <w:rPr>
                <w:rFonts w:ascii="Arial" w:hAnsi="Arial" w:cs="Arial"/>
              </w:rPr>
            </w:pPr>
            <w:r w:rsidRPr="00B76750">
              <w:rPr>
                <w:rFonts w:ascii="Arial" w:hAnsi="Arial" w:cs="Arial"/>
                <w:lang w:val="en-US"/>
              </w:rPr>
              <w:t>Not specified</w:t>
            </w:r>
          </w:p>
        </w:tc>
      </w:tr>
    </w:tbl>
    <w:p w14:paraId="07C4CDD1" w14:textId="77777777" w:rsidR="00436FDB" w:rsidRDefault="00436FDB" w:rsidP="00B942E0">
      <w:pPr>
        <w:pStyle w:val="BodyText"/>
      </w:pPr>
    </w:p>
    <w:p w14:paraId="24188825" w14:textId="77777777" w:rsidR="004961D3" w:rsidRDefault="004961D3" w:rsidP="00B942E0">
      <w:pPr>
        <w:pStyle w:val="BodyText"/>
      </w:pPr>
    </w:p>
    <w:p w14:paraId="5C2BB647" w14:textId="77777777" w:rsidR="003F18FA" w:rsidRPr="00BC3F06" w:rsidRDefault="003F18FA" w:rsidP="00B942E0">
      <w:pPr>
        <w:pStyle w:val="BodyText"/>
      </w:pPr>
    </w:p>
    <w:p w14:paraId="13FC9C89" w14:textId="77777777" w:rsidR="00660071" w:rsidRDefault="00660071" w:rsidP="001445A1">
      <w:pPr>
        <w:pStyle w:val="Kop1"/>
        <w:rPr>
          <w:lang w:val="en-US"/>
        </w:rPr>
      </w:pPr>
      <w:bookmarkStart w:id="31" w:name="_Toc143504402"/>
      <w:bookmarkStart w:id="32" w:name="_Toc143504554"/>
      <w:bookmarkStart w:id="33" w:name="_Toc143504578"/>
      <w:bookmarkStart w:id="34" w:name="_Toc143515193"/>
      <w:bookmarkStart w:id="35" w:name="_Toc143515793"/>
      <w:bookmarkStart w:id="36" w:name="_Toc143516264"/>
      <w:bookmarkStart w:id="37" w:name="_Toc143524752"/>
      <w:bookmarkStart w:id="38" w:name="_Toc153196818"/>
      <w:bookmarkEnd w:id="31"/>
      <w:bookmarkEnd w:id="32"/>
      <w:bookmarkEnd w:id="33"/>
      <w:bookmarkEnd w:id="34"/>
      <w:bookmarkEnd w:id="35"/>
      <w:bookmarkEnd w:id="36"/>
      <w:bookmarkEnd w:id="37"/>
      <w:r>
        <w:rPr>
          <w:lang w:val="en-US"/>
        </w:rPr>
        <w:lastRenderedPageBreak/>
        <w:t>Functional Requirements</w:t>
      </w:r>
      <w:bookmarkEnd w:id="38"/>
    </w:p>
    <w:p w14:paraId="5D0DE5F8" w14:textId="77777777" w:rsidR="00E82DD8" w:rsidRPr="00E16115" w:rsidRDefault="00E82DD8" w:rsidP="00E82DD8">
      <w:pPr>
        <w:pStyle w:val="BodyText"/>
      </w:pPr>
      <w:r>
        <w:t>No functional requirements specified.</w:t>
      </w:r>
    </w:p>
    <w:p w14:paraId="793C4FC1" w14:textId="77777777" w:rsidR="00E82DD8" w:rsidRPr="00E82DD8" w:rsidRDefault="00E82DD8" w:rsidP="00E82DD8">
      <w:pPr>
        <w:pStyle w:val="BodyText"/>
        <w:rPr>
          <w:lang w:val="en-US"/>
        </w:rPr>
      </w:pPr>
    </w:p>
    <w:p w14:paraId="19CC9833" w14:textId="77777777" w:rsidR="00BB07E1" w:rsidRDefault="00660071" w:rsidP="001445A1">
      <w:pPr>
        <w:pStyle w:val="Kop1"/>
        <w:rPr>
          <w:lang w:val="en-US"/>
        </w:rPr>
      </w:pPr>
      <w:bookmarkStart w:id="39" w:name="_Non-Functional_Requirements"/>
      <w:bookmarkStart w:id="40" w:name="_Toc153196819"/>
      <w:bookmarkEnd w:id="39"/>
      <w:r>
        <w:rPr>
          <w:lang w:val="en-US"/>
        </w:rPr>
        <w:lastRenderedPageBreak/>
        <w:t>Non-</w:t>
      </w:r>
      <w:r w:rsidR="00C32520" w:rsidRPr="00DD421C">
        <w:rPr>
          <w:lang w:val="en-US"/>
        </w:rPr>
        <w:t>Functional</w:t>
      </w:r>
      <w:r w:rsidR="00BB07E1" w:rsidRPr="00DD421C">
        <w:rPr>
          <w:lang w:val="en-US"/>
        </w:rPr>
        <w:t xml:space="preserve"> Requirements</w:t>
      </w:r>
      <w:bookmarkEnd w:id="40"/>
    </w:p>
    <w:p w14:paraId="58F7A462" w14:textId="77777777" w:rsidR="00B1295D" w:rsidRPr="00B1295D" w:rsidRDefault="00836908" w:rsidP="002B0C65">
      <w:pPr>
        <w:pStyle w:val="Kop2"/>
      </w:pPr>
      <w:bookmarkStart w:id="41" w:name="_Security_&amp;_Compliance"/>
      <w:bookmarkStart w:id="42" w:name="_Toc153196820"/>
      <w:bookmarkEnd w:id="41"/>
      <w:r>
        <w:t xml:space="preserve">Security </w:t>
      </w:r>
      <w:r w:rsidR="00836DE6">
        <w:t xml:space="preserve">&amp; Compliance </w:t>
      </w:r>
      <w:r w:rsidR="00CD738B">
        <w:t>c</w:t>
      </w:r>
      <w:r w:rsidR="00505957" w:rsidRPr="005B75E3">
        <w:t>lassifications</w:t>
      </w:r>
      <w:bookmarkEnd w:id="42"/>
    </w:p>
    <w:p w14:paraId="2F6A24DC" w14:textId="77777777" w:rsidR="00816661" w:rsidRDefault="00BB6EF4" w:rsidP="000B164A">
      <w:r>
        <w:t xml:space="preserve">Repository used </w:t>
      </w:r>
      <w:r w:rsidR="0087068D" w:rsidRPr="0087068D">
        <w:t>is</w:t>
      </w:r>
      <w:r w:rsidR="0087068D" w:rsidRPr="008A2E49">
        <w:t xml:space="preserve">: </w:t>
      </w:r>
      <w:r w:rsidR="00AC70FB">
        <w:t xml:space="preserve">&lt;specify the year, see </w:t>
      </w:r>
      <w:hyperlink w:anchor="_Non-Functional_Requirements" w:history="1">
        <w:r w:rsidR="009B7D67" w:rsidRPr="009B7D67">
          <w:rPr>
            <w:rStyle w:val="Hyperlink"/>
            <w:szCs w:val="20"/>
          </w:rPr>
          <w:t>description</w:t>
        </w:r>
      </w:hyperlink>
      <w:r w:rsidR="00AC70FB">
        <w:t>&gt;</w:t>
      </w:r>
      <w:r w:rsidR="00362C8C">
        <w:t>…</w:t>
      </w:r>
    </w:p>
    <w:p w14:paraId="1614DCEC" w14:textId="77777777" w:rsidR="00BE4B32" w:rsidRDefault="00000000" w:rsidP="000B164A">
      <w:pPr>
        <w:rPr>
          <w:rStyle w:val="Hyperlink"/>
          <w:szCs w:val="20"/>
        </w:rPr>
      </w:pPr>
      <w:hyperlink r:id="rId24" w:history="1">
        <w:r w:rsidR="00816661">
          <w:rPr>
            <w:rStyle w:val="Hyperlink"/>
            <w:szCs w:val="20"/>
          </w:rPr>
          <w:t xml:space="preserve">BIV </w:t>
        </w:r>
        <w:proofErr w:type="spellStart"/>
        <w:r w:rsidR="00816661">
          <w:rPr>
            <w:rStyle w:val="Hyperlink"/>
            <w:szCs w:val="20"/>
          </w:rPr>
          <w:t>classificatie</w:t>
        </w:r>
        <w:proofErr w:type="spellEnd"/>
        <w:r w:rsidR="00816661">
          <w:rPr>
            <w:rStyle w:val="Hyperlink"/>
            <w:szCs w:val="20"/>
          </w:rPr>
          <w:t xml:space="preserve"> 2.0</w:t>
        </w:r>
      </w:hyperlink>
    </w:p>
    <w:p w14:paraId="2CA14D77" w14:textId="77777777" w:rsidR="001B3ABB" w:rsidRDefault="001B3ABB" w:rsidP="001B3ABB"/>
    <w:p w14:paraId="2F21F31C" w14:textId="031A8D09" w:rsidR="001B3ABB" w:rsidRPr="00C2308C" w:rsidRDefault="001B3ABB" w:rsidP="001B3ABB">
      <w:pPr>
        <w:rPr>
          <w:i/>
          <w:iCs/>
          <w:color w:val="FF0000"/>
        </w:rPr>
      </w:pPr>
      <w:r w:rsidRPr="0087068D">
        <w:t xml:space="preserve">For the BIV Rating the </w:t>
      </w:r>
      <w:r>
        <w:t>advice of the “</w:t>
      </w:r>
      <w:proofErr w:type="spellStart"/>
      <w:r>
        <w:t>Coördinator</w:t>
      </w:r>
      <w:proofErr w:type="spellEnd"/>
      <w:r>
        <w:t xml:space="preserve"> </w:t>
      </w:r>
      <w:proofErr w:type="spellStart"/>
      <w:r>
        <w:t>informatiebeveiliging</w:t>
      </w:r>
      <w:proofErr w:type="spellEnd"/>
      <w:r>
        <w:t xml:space="preserve"> en privacy” is </w:t>
      </w:r>
      <w:r w:rsidRPr="0087068D">
        <w:t>follow</w:t>
      </w:r>
      <w:r>
        <w:t>ed according to the latest ISRA (Information Security Risk Assessment).</w:t>
      </w:r>
    </w:p>
    <w:p w14:paraId="14D449DA" w14:textId="77777777" w:rsidR="001B3ABB" w:rsidRDefault="001B3ABB" w:rsidP="000B164A"/>
    <w:p w14:paraId="396C0AC6" w14:textId="77777777" w:rsidR="0098055A" w:rsidRDefault="0098055A" w:rsidP="000B164A"/>
    <w:tbl>
      <w:tblPr>
        <w:tblStyle w:val="Tabelraster"/>
        <w:tblW w:w="8635" w:type="dxa"/>
        <w:tblLook w:val="04A0" w:firstRow="1" w:lastRow="0" w:firstColumn="1" w:lastColumn="0" w:noHBand="0" w:noVBand="1"/>
      </w:tblPr>
      <w:tblGrid>
        <w:gridCol w:w="4405"/>
        <w:gridCol w:w="4230"/>
      </w:tblGrid>
      <w:tr w:rsidR="00E82DD8" w:rsidRPr="00560D26" w14:paraId="6392125B" w14:textId="77777777" w:rsidTr="005048F3">
        <w:tc>
          <w:tcPr>
            <w:tcW w:w="4405" w:type="dxa"/>
            <w:shd w:val="clear" w:color="auto" w:fill="D9D9D9" w:themeFill="background1" w:themeFillShade="D9"/>
          </w:tcPr>
          <w:p w14:paraId="00E61AE3" w14:textId="77777777" w:rsidR="00E82DD8" w:rsidRPr="00D83D22" w:rsidRDefault="00E82DD8" w:rsidP="00E82DD8">
            <w:pPr>
              <w:pStyle w:val="BodyText"/>
              <w:rPr>
                <w:b/>
                <w:bCs/>
              </w:rPr>
            </w:pPr>
            <w:r w:rsidRPr="00D83D22">
              <w:rPr>
                <w:b/>
                <w:bCs/>
              </w:rPr>
              <w:t>Application</w:t>
            </w:r>
          </w:p>
        </w:tc>
        <w:tc>
          <w:tcPr>
            <w:tcW w:w="4230" w:type="dxa"/>
            <w:shd w:val="clear" w:color="auto" w:fill="auto"/>
          </w:tcPr>
          <w:p w14:paraId="16A2187C" w14:textId="77777777" w:rsidR="00E82DD8" w:rsidRPr="00235954" w:rsidRDefault="00E82DD8" w:rsidP="00E82DD8">
            <w:pPr>
              <w:pStyle w:val="BodyText"/>
              <w:rPr>
                <w:highlight w:val="yellow"/>
              </w:rPr>
            </w:pPr>
            <w:proofErr w:type="spellStart"/>
            <w:r w:rsidRPr="00C14901">
              <w:t>Excasso</w:t>
            </w:r>
            <w:proofErr w:type="spellEnd"/>
            <w:r w:rsidRPr="00C14901">
              <w:t xml:space="preserve"> Complex</w:t>
            </w:r>
          </w:p>
        </w:tc>
      </w:tr>
      <w:tr w:rsidR="00E82DD8" w:rsidRPr="00611598" w14:paraId="3F0B8CE8" w14:textId="77777777" w:rsidTr="005048F3">
        <w:tc>
          <w:tcPr>
            <w:tcW w:w="4405" w:type="dxa"/>
            <w:shd w:val="clear" w:color="auto" w:fill="D9D9D9" w:themeFill="background1" w:themeFillShade="D9"/>
          </w:tcPr>
          <w:p w14:paraId="75D71312" w14:textId="77777777" w:rsidR="00E82DD8" w:rsidRPr="005048F3" w:rsidRDefault="00E82DD8" w:rsidP="00E82DD8">
            <w:pPr>
              <w:pStyle w:val="BodyText"/>
              <w:rPr>
                <w:b/>
                <w:bCs/>
              </w:rPr>
            </w:pPr>
            <w:r w:rsidRPr="005048F3">
              <w:rPr>
                <w:b/>
                <w:bCs/>
              </w:rPr>
              <w:t>Owner</w:t>
            </w:r>
          </w:p>
        </w:tc>
        <w:tc>
          <w:tcPr>
            <w:tcW w:w="4230" w:type="dxa"/>
            <w:shd w:val="clear" w:color="auto" w:fill="auto"/>
          </w:tcPr>
          <w:p w14:paraId="5703922C" w14:textId="77777777" w:rsidR="00E82DD8" w:rsidRPr="005048F3" w:rsidRDefault="00E82DD8" w:rsidP="00E82DD8">
            <w:pPr>
              <w:pStyle w:val="BodyText"/>
            </w:pPr>
            <w:proofErr w:type="spellStart"/>
            <w:r w:rsidRPr="00C14901">
              <w:t>Uitkeren</w:t>
            </w:r>
            <w:proofErr w:type="spellEnd"/>
          </w:p>
        </w:tc>
      </w:tr>
      <w:tr w:rsidR="00E82DD8" w:rsidRPr="00611598" w14:paraId="6D03ECF3" w14:textId="77777777" w:rsidTr="005048F3">
        <w:tc>
          <w:tcPr>
            <w:tcW w:w="4405" w:type="dxa"/>
            <w:shd w:val="clear" w:color="auto" w:fill="D9D9D9" w:themeFill="background1" w:themeFillShade="D9"/>
          </w:tcPr>
          <w:p w14:paraId="392981D7" w14:textId="77777777" w:rsidR="00E82DD8" w:rsidRPr="00D83D22" w:rsidRDefault="00E82DD8" w:rsidP="00E82DD8">
            <w:pPr>
              <w:pStyle w:val="BodyText"/>
              <w:rPr>
                <w:b/>
                <w:bCs/>
              </w:rPr>
            </w:pPr>
            <w:r w:rsidRPr="00D83D22">
              <w:rPr>
                <w:b/>
                <w:bCs/>
              </w:rPr>
              <w:t>Availability (Beschikbaarheid)</w:t>
            </w:r>
          </w:p>
        </w:tc>
        <w:sdt>
          <w:sdtPr>
            <w:rPr>
              <w:szCs w:val="22"/>
            </w:rPr>
            <w:alias w:val="Select"/>
            <w:tag w:val="Select"/>
            <w:id w:val="-1547982973"/>
            <w:placeholder>
              <w:docPart w:val="85725EB91FAF4880922D9A1CF064E2F2"/>
            </w:placeholder>
            <w:dropDownList>
              <w:listItem w:displayText="Select" w:value="Select"/>
              <w:listItem w:displayText="0" w:value="0"/>
              <w:listItem w:displayText="1" w:value="1"/>
              <w:listItem w:displayText="2" w:value="2"/>
              <w:listItem w:displayText="2+" w:value="2+"/>
              <w:listItem w:displayText="3" w:value="3"/>
            </w:dropDownList>
          </w:sdtPr>
          <w:sdtContent>
            <w:tc>
              <w:tcPr>
                <w:tcW w:w="4230" w:type="dxa"/>
                <w:shd w:val="clear" w:color="auto" w:fill="auto"/>
              </w:tcPr>
              <w:p w14:paraId="0866DB9E" w14:textId="77777777" w:rsidR="00E82DD8" w:rsidRPr="00235954" w:rsidRDefault="00E82DD8" w:rsidP="00E82DD8">
                <w:pPr>
                  <w:pStyle w:val="BodyText"/>
                  <w:rPr>
                    <w:highlight w:val="yellow"/>
                  </w:rPr>
                </w:pPr>
                <w:r>
                  <w:rPr>
                    <w:szCs w:val="22"/>
                  </w:rPr>
                  <w:t>3</w:t>
                </w:r>
              </w:p>
            </w:tc>
          </w:sdtContent>
        </w:sdt>
      </w:tr>
      <w:tr w:rsidR="00E82DD8" w:rsidRPr="00611598" w14:paraId="3FAA92F0" w14:textId="77777777" w:rsidTr="005048F3">
        <w:tc>
          <w:tcPr>
            <w:tcW w:w="4405" w:type="dxa"/>
            <w:shd w:val="clear" w:color="auto" w:fill="D9D9D9" w:themeFill="background1" w:themeFillShade="D9"/>
          </w:tcPr>
          <w:p w14:paraId="4AA61B17" w14:textId="77777777" w:rsidR="00E82DD8" w:rsidRPr="00D83D22" w:rsidRDefault="00E82DD8" w:rsidP="00E82DD8">
            <w:pPr>
              <w:pStyle w:val="BodyText"/>
              <w:rPr>
                <w:b/>
                <w:bCs/>
              </w:rPr>
            </w:pPr>
            <w:r w:rsidRPr="00D83D22">
              <w:rPr>
                <w:b/>
                <w:bCs/>
              </w:rPr>
              <w:t>Integrity (</w:t>
            </w:r>
            <w:proofErr w:type="spellStart"/>
            <w:r w:rsidRPr="00D83D22">
              <w:rPr>
                <w:b/>
                <w:bCs/>
              </w:rPr>
              <w:t>Integriteit</w:t>
            </w:r>
            <w:proofErr w:type="spellEnd"/>
            <w:r w:rsidRPr="00D83D22">
              <w:rPr>
                <w:b/>
                <w:bCs/>
              </w:rPr>
              <w:t>)</w:t>
            </w:r>
          </w:p>
        </w:tc>
        <w:sdt>
          <w:sdtPr>
            <w:rPr>
              <w:szCs w:val="22"/>
            </w:rPr>
            <w:alias w:val="Select"/>
            <w:tag w:val="Select"/>
            <w:id w:val="-1758354972"/>
            <w:placeholder>
              <w:docPart w:val="F5548E6237544E339E0D7372694DADC3"/>
            </w:placeholder>
            <w:dropDownList>
              <w:listItem w:displayText="Select" w:value="Select"/>
              <w:listItem w:displayText="0" w:value="0"/>
              <w:listItem w:displayText="1" w:value="1"/>
              <w:listItem w:displayText="2" w:value="2"/>
              <w:listItem w:displayText="2+" w:value="2+"/>
              <w:listItem w:displayText="3" w:value="3"/>
            </w:dropDownList>
          </w:sdtPr>
          <w:sdtContent>
            <w:tc>
              <w:tcPr>
                <w:tcW w:w="4230" w:type="dxa"/>
                <w:shd w:val="clear" w:color="auto" w:fill="auto"/>
              </w:tcPr>
              <w:p w14:paraId="616A2216" w14:textId="77777777" w:rsidR="00E82DD8" w:rsidRPr="00235954" w:rsidRDefault="00E82DD8" w:rsidP="00E82DD8">
                <w:pPr>
                  <w:pStyle w:val="BodyText"/>
                  <w:rPr>
                    <w:highlight w:val="yellow"/>
                  </w:rPr>
                </w:pPr>
                <w:r>
                  <w:rPr>
                    <w:szCs w:val="22"/>
                  </w:rPr>
                  <w:t>2</w:t>
                </w:r>
              </w:p>
            </w:tc>
          </w:sdtContent>
        </w:sdt>
      </w:tr>
      <w:tr w:rsidR="00E82DD8" w:rsidRPr="00611598" w14:paraId="69F30677" w14:textId="77777777" w:rsidTr="005048F3">
        <w:tc>
          <w:tcPr>
            <w:tcW w:w="4405" w:type="dxa"/>
            <w:shd w:val="clear" w:color="auto" w:fill="D9D9D9" w:themeFill="background1" w:themeFillShade="D9"/>
          </w:tcPr>
          <w:p w14:paraId="0DD3DF13" w14:textId="77777777" w:rsidR="00E82DD8" w:rsidRPr="00D83D22" w:rsidRDefault="00E82DD8" w:rsidP="00E82DD8">
            <w:pPr>
              <w:pStyle w:val="BodyText"/>
              <w:rPr>
                <w:b/>
                <w:bCs/>
              </w:rPr>
            </w:pPr>
            <w:r w:rsidRPr="00D83D22">
              <w:rPr>
                <w:b/>
                <w:bCs/>
              </w:rPr>
              <w:t>Confidentiality (</w:t>
            </w:r>
            <w:proofErr w:type="spellStart"/>
            <w:r w:rsidRPr="00D83D22">
              <w:rPr>
                <w:b/>
                <w:bCs/>
              </w:rPr>
              <w:t>Vertrouwelijkheid</w:t>
            </w:r>
            <w:proofErr w:type="spellEnd"/>
            <w:r w:rsidRPr="00D83D22">
              <w:rPr>
                <w:b/>
                <w:bCs/>
              </w:rPr>
              <w:t>)</w:t>
            </w:r>
          </w:p>
        </w:tc>
        <w:sdt>
          <w:sdtPr>
            <w:rPr>
              <w:color w:val="auto"/>
              <w:szCs w:val="22"/>
            </w:rPr>
            <w:alias w:val="Select"/>
            <w:tag w:val="Select"/>
            <w:id w:val="649029988"/>
            <w:placeholder>
              <w:docPart w:val="3A311B36FE0742ED9F5DA192F6C81E74"/>
            </w:placeholder>
            <w:dropDownList>
              <w:listItem w:displayText="Select" w:value="Select"/>
              <w:listItem w:displayText="0" w:value="0"/>
              <w:listItem w:displayText="1" w:value="1"/>
              <w:listItem w:displayText="2" w:value="2"/>
              <w:listItem w:displayText="2+" w:value="2+"/>
              <w:listItem w:displayText="3" w:value="3"/>
            </w:dropDownList>
          </w:sdtPr>
          <w:sdtContent>
            <w:tc>
              <w:tcPr>
                <w:tcW w:w="4230" w:type="dxa"/>
                <w:shd w:val="clear" w:color="auto" w:fill="auto"/>
              </w:tcPr>
              <w:p w14:paraId="1421A63C" w14:textId="77777777" w:rsidR="00E82DD8" w:rsidRPr="00235954" w:rsidRDefault="00E82DD8" w:rsidP="00E82DD8">
                <w:pPr>
                  <w:pStyle w:val="BodyText"/>
                  <w:rPr>
                    <w:highlight w:val="yellow"/>
                  </w:rPr>
                </w:pPr>
                <w:r w:rsidRPr="00786385">
                  <w:rPr>
                    <w:color w:val="auto"/>
                    <w:szCs w:val="22"/>
                  </w:rPr>
                  <w:t>3</w:t>
                </w:r>
              </w:p>
            </w:tc>
          </w:sdtContent>
        </w:sdt>
      </w:tr>
      <w:tr w:rsidR="00A26E17" w:rsidRPr="00611598" w14:paraId="2AAAFB6F" w14:textId="77777777" w:rsidTr="005048F3">
        <w:tc>
          <w:tcPr>
            <w:tcW w:w="4405" w:type="dxa"/>
            <w:shd w:val="clear" w:color="auto" w:fill="D9D9D9" w:themeFill="background1" w:themeFillShade="D9"/>
          </w:tcPr>
          <w:p w14:paraId="2B4BE5B0" w14:textId="77777777" w:rsidR="003A3B19" w:rsidRPr="00D83D22" w:rsidRDefault="00A26E17" w:rsidP="00D83D22">
            <w:pPr>
              <w:pStyle w:val="BodyText"/>
              <w:rPr>
                <w:b/>
                <w:bCs/>
              </w:rPr>
            </w:pPr>
            <w:r w:rsidRPr="00D83D22">
              <w:rPr>
                <w:b/>
                <w:bCs/>
              </w:rPr>
              <w:t>Type</w:t>
            </w:r>
            <w:r w:rsidR="003A3B19" w:rsidRPr="00D83D22">
              <w:rPr>
                <w:b/>
                <w:bCs/>
              </w:rPr>
              <w:t xml:space="preserve"> of information /Data Classification</w:t>
            </w:r>
          </w:p>
        </w:tc>
        <w:tc>
          <w:tcPr>
            <w:tcW w:w="4230" w:type="dxa"/>
            <w:shd w:val="clear" w:color="auto" w:fill="auto"/>
          </w:tcPr>
          <w:p w14:paraId="19B75E57" w14:textId="77777777" w:rsidR="00A26E17" w:rsidRPr="00235954" w:rsidRDefault="006A4383" w:rsidP="00A760F0">
            <w:pPr>
              <w:pStyle w:val="BodyText"/>
              <w:rPr>
                <w:highlight w:val="yellow"/>
              </w:rPr>
            </w:pPr>
            <w:proofErr w:type="spellStart"/>
            <w:r w:rsidRPr="00C14901">
              <w:t>Financiële</w:t>
            </w:r>
            <w:proofErr w:type="spellEnd"/>
            <w:r w:rsidRPr="00C14901">
              <w:t xml:space="preserve"> </w:t>
            </w:r>
            <w:proofErr w:type="spellStart"/>
            <w:r w:rsidRPr="00C14901">
              <w:t>grote</w:t>
            </w:r>
            <w:proofErr w:type="spellEnd"/>
            <w:r w:rsidRPr="00C14901">
              <w:t xml:space="preserve"> </w:t>
            </w:r>
            <w:proofErr w:type="spellStart"/>
            <w:r w:rsidRPr="00C14901">
              <w:t>geldstromen</w:t>
            </w:r>
            <w:proofErr w:type="spellEnd"/>
          </w:p>
        </w:tc>
      </w:tr>
    </w:tbl>
    <w:p w14:paraId="7C7CA444" w14:textId="77777777" w:rsidR="00216D49" w:rsidRDefault="00216D49" w:rsidP="00726E8C">
      <w:pPr>
        <w:pStyle w:val="BodyText"/>
      </w:pPr>
    </w:p>
    <w:p w14:paraId="54B6C7D4" w14:textId="77777777" w:rsidR="00726E8C" w:rsidRDefault="003F1E1F" w:rsidP="0052655E">
      <w:pPr>
        <w:pStyle w:val="Kop3"/>
        <w:ind w:hanging="815"/>
      </w:pPr>
      <w:bookmarkStart w:id="43" w:name="_Applicable_security_and"/>
      <w:bookmarkEnd w:id="43"/>
      <w:r>
        <w:t xml:space="preserve">Applicable </w:t>
      </w:r>
      <w:r w:rsidR="00325ECF">
        <w:t>security and compliance frameworks</w:t>
      </w:r>
    </w:p>
    <w:tbl>
      <w:tblPr>
        <w:tblStyle w:val="Rastertabel4"/>
        <w:tblW w:w="10060" w:type="dxa"/>
        <w:tblLook w:val="04A0" w:firstRow="1" w:lastRow="0" w:firstColumn="1" w:lastColumn="0" w:noHBand="0" w:noVBand="1"/>
      </w:tblPr>
      <w:tblGrid>
        <w:gridCol w:w="3136"/>
        <w:gridCol w:w="3076"/>
        <w:gridCol w:w="3848"/>
      </w:tblGrid>
      <w:tr w:rsidR="00F902C5" w14:paraId="2CDDEEE5" w14:textId="77777777" w:rsidTr="00B33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tcBorders>
              <w:right w:val="single" w:sz="4" w:space="0" w:color="auto"/>
            </w:tcBorders>
            <w:shd w:val="clear" w:color="auto" w:fill="D9D9D9" w:themeFill="background1" w:themeFillShade="D9"/>
          </w:tcPr>
          <w:p w14:paraId="031CE510" w14:textId="77777777" w:rsidR="00F902C5" w:rsidRPr="003F1790" w:rsidRDefault="00F902C5" w:rsidP="00325ECF">
            <w:pPr>
              <w:pStyle w:val="BodyText"/>
              <w:rPr>
                <w:color w:val="000000" w:themeColor="text1"/>
                <w:szCs w:val="22"/>
              </w:rPr>
            </w:pPr>
            <w:r w:rsidRPr="003F1790">
              <w:rPr>
                <w:color w:val="000000" w:themeColor="text1"/>
                <w:szCs w:val="22"/>
              </w:rPr>
              <w:t>Security &amp; Compliance Framework</w:t>
            </w:r>
          </w:p>
        </w:tc>
        <w:tc>
          <w:tcPr>
            <w:tcW w:w="3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8C5083" w14:textId="77777777" w:rsidR="00F902C5" w:rsidRPr="003F1790" w:rsidRDefault="00F902C5"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c>
          <w:tcPr>
            <w:tcW w:w="3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F95FD3" w14:textId="77777777" w:rsidR="00F902C5" w:rsidRPr="003F1790" w:rsidRDefault="00F902C5"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Comments</w:t>
            </w:r>
          </w:p>
        </w:tc>
      </w:tr>
      <w:tr w:rsidR="00E82DD8" w14:paraId="64E04393"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59229C29" w14:textId="77777777" w:rsidR="00E82DD8" w:rsidRPr="00067B08" w:rsidRDefault="00E82DD8" w:rsidP="00E82DD8">
            <w:pPr>
              <w:pStyle w:val="BodyText"/>
              <w:rPr>
                <w:szCs w:val="22"/>
              </w:rPr>
            </w:pPr>
            <w:r w:rsidRPr="00067B08">
              <w:rPr>
                <w:szCs w:val="22"/>
              </w:rPr>
              <w:t>BIR 2017</w:t>
            </w:r>
          </w:p>
        </w:tc>
        <w:sdt>
          <w:sdtPr>
            <w:rPr>
              <w:szCs w:val="22"/>
            </w:rPr>
            <w:alias w:val="Select"/>
            <w:tag w:val="Select"/>
            <w:id w:val="-1038273273"/>
            <w:placeholder>
              <w:docPart w:val="07B629279D104EE4B6810985F39CB3D1"/>
            </w:placeholder>
            <w:dropDownList>
              <w:listItem w:displayText="Select" w:value="Select"/>
              <w:listItem w:displayText="Yes" w:value="Yes"/>
              <w:listItem w:displayText="No" w:value="No"/>
            </w:dropDownList>
          </w:sdtPr>
          <w:sdtContent>
            <w:tc>
              <w:tcPr>
                <w:tcW w:w="3076" w:type="dxa"/>
                <w:tcBorders>
                  <w:top w:val="single" w:sz="4" w:space="0" w:color="auto"/>
                </w:tcBorders>
                <w:shd w:val="clear" w:color="auto" w:fill="auto"/>
              </w:tcPr>
              <w:p w14:paraId="1FCDA9FD" w14:textId="77777777" w:rsidR="00E82DD8" w:rsidRPr="007414F5" w:rsidRDefault="00E82DD8" w:rsidP="00E82DD8">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Yes</w:t>
                </w:r>
              </w:p>
            </w:tc>
          </w:sdtContent>
        </w:sdt>
        <w:tc>
          <w:tcPr>
            <w:tcW w:w="3848" w:type="dxa"/>
            <w:tcBorders>
              <w:top w:val="single" w:sz="4" w:space="0" w:color="auto"/>
            </w:tcBorders>
            <w:shd w:val="clear" w:color="auto" w:fill="auto"/>
          </w:tcPr>
          <w:p w14:paraId="2FFF0143" w14:textId="77777777" w:rsidR="00E82DD8" w:rsidRPr="007414F5" w:rsidRDefault="00E82DD8" w:rsidP="00E82DD8">
            <w:pPr>
              <w:pStyle w:val="BodyText"/>
              <w:cnfStyle w:val="000000100000" w:firstRow="0" w:lastRow="0" w:firstColumn="0" w:lastColumn="0" w:oddVBand="0" w:evenVBand="0" w:oddHBand="1" w:evenHBand="0" w:firstRowFirstColumn="0" w:firstRowLastColumn="0" w:lastRowFirstColumn="0" w:lastRowLastColumn="0"/>
              <w:rPr>
                <w:szCs w:val="22"/>
              </w:rPr>
            </w:pPr>
            <w:r w:rsidRPr="007414F5">
              <w:rPr>
                <w:szCs w:val="22"/>
              </w:rPr>
              <w:t xml:space="preserve">If </w:t>
            </w:r>
            <w:r>
              <w:rPr>
                <w:szCs w:val="22"/>
              </w:rPr>
              <w:t xml:space="preserve">Not Applicable (Not compliant) </w:t>
            </w:r>
            <w:r w:rsidRPr="007414F5">
              <w:rPr>
                <w:szCs w:val="22"/>
              </w:rPr>
              <w:t>please explain</w:t>
            </w:r>
          </w:p>
        </w:tc>
      </w:tr>
      <w:tr w:rsidR="00E82DD8" w14:paraId="167DF310" w14:textId="77777777" w:rsidTr="00B33C40">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0A8D4F3F" w14:textId="77777777" w:rsidR="00E82DD8" w:rsidRPr="00A32239" w:rsidRDefault="00E82DD8" w:rsidP="00E82DD8">
            <w:pPr>
              <w:pStyle w:val="BodyText"/>
              <w:rPr>
                <w:szCs w:val="22"/>
                <w:lang w:val="nl-NL"/>
              </w:rPr>
            </w:pPr>
            <w:r w:rsidRPr="003F1790">
              <w:rPr>
                <w:szCs w:val="22"/>
              </w:rPr>
              <w:t>AVG / GDPR</w:t>
            </w:r>
          </w:p>
        </w:tc>
        <w:sdt>
          <w:sdtPr>
            <w:rPr>
              <w:szCs w:val="22"/>
            </w:rPr>
            <w:alias w:val="Select"/>
            <w:tag w:val="Select"/>
            <w:id w:val="-11140881"/>
            <w:placeholder>
              <w:docPart w:val="3A72D185500240D7959AA51EAA3FD0E8"/>
            </w:placeholder>
            <w:dropDownList>
              <w:listItem w:displayText="Select" w:value="Select"/>
              <w:listItem w:displayText="Yes" w:value="Yes"/>
              <w:listItem w:displayText="No" w:value="No"/>
            </w:dropDownList>
          </w:sdtPr>
          <w:sdtContent>
            <w:tc>
              <w:tcPr>
                <w:tcW w:w="3076" w:type="dxa"/>
                <w:shd w:val="clear" w:color="auto" w:fill="auto"/>
              </w:tcPr>
              <w:p w14:paraId="6A25EC7D" w14:textId="77777777" w:rsidR="00E82DD8" w:rsidRPr="007414F5" w:rsidRDefault="00E82DD8" w:rsidP="00E82DD8">
                <w:pPr>
                  <w:pStyle w:val="BodyText"/>
                  <w:cnfStyle w:val="000000000000" w:firstRow="0" w:lastRow="0" w:firstColumn="0" w:lastColumn="0" w:oddVBand="0" w:evenVBand="0" w:oddHBand="0" w:evenHBand="0" w:firstRowFirstColumn="0" w:firstRowLastColumn="0" w:lastRowFirstColumn="0" w:lastRowLastColumn="0"/>
                  <w:rPr>
                    <w:szCs w:val="22"/>
                  </w:rPr>
                </w:pPr>
                <w:r>
                  <w:rPr>
                    <w:szCs w:val="22"/>
                  </w:rPr>
                  <w:t>Yes</w:t>
                </w:r>
              </w:p>
            </w:tc>
          </w:sdtContent>
        </w:sdt>
        <w:tc>
          <w:tcPr>
            <w:tcW w:w="3848" w:type="dxa"/>
          </w:tcPr>
          <w:p w14:paraId="4BEE77FD" w14:textId="77777777" w:rsidR="00E82DD8" w:rsidRPr="007414F5" w:rsidRDefault="00E82DD8" w:rsidP="00E82DD8">
            <w:pPr>
              <w:pStyle w:val="BodyText"/>
              <w:cnfStyle w:val="000000000000" w:firstRow="0" w:lastRow="0" w:firstColumn="0" w:lastColumn="0" w:oddVBand="0" w:evenVBand="0" w:oddHBand="0" w:evenHBand="0" w:firstRowFirstColumn="0" w:firstRowLastColumn="0" w:lastRowFirstColumn="0" w:lastRowLastColumn="0"/>
              <w:rPr>
                <w:szCs w:val="22"/>
              </w:rPr>
            </w:pPr>
            <w:r w:rsidRPr="007414F5">
              <w:rPr>
                <w:szCs w:val="22"/>
              </w:rPr>
              <w:t>Only select No if no personal data is handled. GPDR is mandatory in all other cases</w:t>
            </w:r>
          </w:p>
        </w:tc>
      </w:tr>
      <w:tr w:rsidR="00E82DD8" w14:paraId="5CB02BC1"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78E27198" w14:textId="77777777" w:rsidR="00E82DD8" w:rsidRPr="003F1790" w:rsidRDefault="00E82DD8" w:rsidP="00E82DD8">
            <w:pPr>
              <w:pStyle w:val="BodyText"/>
              <w:rPr>
                <w:szCs w:val="22"/>
              </w:rPr>
            </w:pPr>
            <w:r w:rsidRPr="003F1790">
              <w:rPr>
                <w:szCs w:val="22"/>
              </w:rPr>
              <w:t>DIGID</w:t>
            </w:r>
          </w:p>
        </w:tc>
        <w:sdt>
          <w:sdtPr>
            <w:rPr>
              <w:szCs w:val="22"/>
            </w:rPr>
            <w:alias w:val="Select"/>
            <w:tag w:val="Select"/>
            <w:id w:val="-1771779481"/>
            <w:placeholder>
              <w:docPart w:val="C98D2DFC3B6B46C59C6E79DE21EF69E3"/>
            </w:placeholder>
            <w:dropDownList>
              <w:listItem w:displayText="Select" w:value="Select"/>
              <w:listItem w:displayText="Yes" w:value="Yes"/>
              <w:listItem w:displayText="No" w:value="No"/>
            </w:dropDownList>
          </w:sdtPr>
          <w:sdtContent>
            <w:tc>
              <w:tcPr>
                <w:tcW w:w="3076" w:type="dxa"/>
                <w:shd w:val="clear" w:color="auto" w:fill="auto"/>
              </w:tcPr>
              <w:p w14:paraId="222CCAAF" w14:textId="77777777" w:rsidR="00E82DD8" w:rsidRPr="007414F5" w:rsidRDefault="00E82DD8" w:rsidP="00E82DD8">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No</w:t>
                </w:r>
              </w:p>
            </w:tc>
          </w:sdtContent>
        </w:sdt>
        <w:tc>
          <w:tcPr>
            <w:tcW w:w="3848" w:type="dxa"/>
            <w:shd w:val="clear" w:color="auto" w:fill="auto"/>
          </w:tcPr>
          <w:p w14:paraId="2B6855CC" w14:textId="77777777" w:rsidR="00E82DD8" w:rsidRDefault="00E82DD8" w:rsidP="00E82DD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p>
        </w:tc>
      </w:tr>
      <w:tr w:rsidR="00E82DD8" w14:paraId="22C9F55D" w14:textId="77777777" w:rsidTr="00B33C40">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6D8B713D" w14:textId="77777777" w:rsidR="00E82DD8" w:rsidRPr="003F1790" w:rsidRDefault="00E82DD8" w:rsidP="00E82DD8">
            <w:pPr>
              <w:pStyle w:val="BodyText"/>
              <w:rPr>
                <w:szCs w:val="22"/>
              </w:rPr>
            </w:pPr>
            <w:r w:rsidRPr="003F1790">
              <w:rPr>
                <w:szCs w:val="22"/>
              </w:rPr>
              <w:t>SUWI</w:t>
            </w:r>
          </w:p>
        </w:tc>
        <w:sdt>
          <w:sdtPr>
            <w:rPr>
              <w:szCs w:val="22"/>
            </w:rPr>
            <w:alias w:val="Select"/>
            <w:tag w:val="Select"/>
            <w:id w:val="-1361352244"/>
            <w:placeholder>
              <w:docPart w:val="0D4BFEAB5ACA47748AD03985C5CA196E"/>
            </w:placeholder>
            <w:dropDownList>
              <w:listItem w:displayText="Select" w:value="Select"/>
              <w:listItem w:displayText="Yes" w:value="Yes"/>
              <w:listItem w:displayText="No" w:value="No"/>
            </w:dropDownList>
          </w:sdtPr>
          <w:sdtContent>
            <w:tc>
              <w:tcPr>
                <w:tcW w:w="3076" w:type="dxa"/>
                <w:shd w:val="clear" w:color="auto" w:fill="auto"/>
              </w:tcPr>
              <w:p w14:paraId="1984211B" w14:textId="77777777" w:rsidR="00E82DD8" w:rsidRPr="007414F5" w:rsidRDefault="00E82DD8" w:rsidP="00E82DD8">
                <w:pPr>
                  <w:pStyle w:val="BodyText"/>
                  <w:cnfStyle w:val="000000000000" w:firstRow="0" w:lastRow="0" w:firstColumn="0" w:lastColumn="0" w:oddVBand="0" w:evenVBand="0" w:oddHBand="0" w:evenHBand="0" w:firstRowFirstColumn="0" w:firstRowLastColumn="0" w:lastRowFirstColumn="0" w:lastRowLastColumn="0"/>
                  <w:rPr>
                    <w:szCs w:val="22"/>
                  </w:rPr>
                </w:pPr>
                <w:r>
                  <w:rPr>
                    <w:szCs w:val="22"/>
                  </w:rPr>
                  <w:t>No</w:t>
                </w:r>
              </w:p>
            </w:tc>
          </w:sdtContent>
        </w:sdt>
        <w:tc>
          <w:tcPr>
            <w:tcW w:w="3848" w:type="dxa"/>
          </w:tcPr>
          <w:p w14:paraId="7CF6CAAB" w14:textId="77777777" w:rsidR="00E82DD8" w:rsidRDefault="00E82DD8" w:rsidP="00E82DD8">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p>
        </w:tc>
      </w:tr>
      <w:tr w:rsidR="00E82DD8" w14:paraId="15F6AF08"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38D6B259" w14:textId="77777777" w:rsidR="00E82DD8" w:rsidRPr="003F1790" w:rsidRDefault="00E82DD8" w:rsidP="00E82DD8">
            <w:pPr>
              <w:pStyle w:val="BodyText"/>
              <w:rPr>
                <w:szCs w:val="22"/>
              </w:rPr>
            </w:pPr>
            <w:r w:rsidRPr="003F1790">
              <w:rPr>
                <w:szCs w:val="22"/>
              </w:rPr>
              <w:t>Additional frameworks</w:t>
            </w:r>
          </w:p>
        </w:tc>
        <w:tc>
          <w:tcPr>
            <w:tcW w:w="3076" w:type="dxa"/>
            <w:shd w:val="clear" w:color="auto" w:fill="auto"/>
          </w:tcPr>
          <w:p w14:paraId="1F84D7B3" w14:textId="77777777" w:rsidR="00E82DD8" w:rsidRPr="007414F5" w:rsidRDefault="00E82DD8" w:rsidP="00E82DD8">
            <w:pPr>
              <w:pStyle w:val="BodyText"/>
              <w:cnfStyle w:val="000000100000" w:firstRow="0" w:lastRow="0" w:firstColumn="0" w:lastColumn="0" w:oddVBand="0" w:evenVBand="0" w:oddHBand="1" w:evenHBand="0" w:firstRowFirstColumn="0" w:firstRowLastColumn="0" w:lastRowFirstColumn="0" w:lastRowLastColumn="0"/>
              <w:rPr>
                <w:szCs w:val="22"/>
              </w:rPr>
            </w:pPr>
            <w:r w:rsidRPr="00E4075D">
              <w:rPr>
                <w:szCs w:val="22"/>
              </w:rPr>
              <w:t>No additional</w:t>
            </w:r>
            <w:r>
              <w:rPr>
                <w:szCs w:val="22"/>
              </w:rPr>
              <w:t xml:space="preserve"> security or compliance</w:t>
            </w:r>
            <w:r w:rsidRPr="00E4075D">
              <w:rPr>
                <w:szCs w:val="22"/>
              </w:rPr>
              <w:t xml:space="preserve"> Frameworks</w:t>
            </w:r>
          </w:p>
        </w:tc>
        <w:tc>
          <w:tcPr>
            <w:tcW w:w="3848" w:type="dxa"/>
            <w:shd w:val="clear" w:color="auto" w:fill="auto"/>
          </w:tcPr>
          <w:p w14:paraId="4653BFED" w14:textId="77777777" w:rsidR="00E82DD8" w:rsidRDefault="00E82DD8" w:rsidP="00E82DD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p>
        </w:tc>
      </w:tr>
    </w:tbl>
    <w:p w14:paraId="33A587C5" w14:textId="77777777" w:rsidR="00B322C3" w:rsidRPr="00A7162C" w:rsidRDefault="00B322C3" w:rsidP="00A7162C">
      <w:pPr>
        <w:pStyle w:val="BodyText"/>
      </w:pPr>
    </w:p>
    <w:p w14:paraId="70565D71" w14:textId="77777777" w:rsidR="00AD61B5" w:rsidRDefault="004D4351" w:rsidP="00545ECA">
      <w:pPr>
        <w:pStyle w:val="Kop2"/>
        <w:ind w:right="180"/>
      </w:pPr>
      <w:bookmarkStart w:id="44" w:name="_Toc153196821"/>
      <w:r>
        <w:t xml:space="preserve">System </w:t>
      </w:r>
      <w:r w:rsidR="00373996">
        <w:t>and Software requirements</w:t>
      </w:r>
      <w:bookmarkEnd w:id="44"/>
    </w:p>
    <w:p w14:paraId="3C4B9FD4" w14:textId="77777777" w:rsidR="00A7162C" w:rsidRDefault="005F68D0" w:rsidP="00A7162C">
      <w:pPr>
        <w:pStyle w:val="Kop3"/>
        <w:ind w:left="180" w:hanging="180"/>
      </w:pPr>
      <w:bookmarkStart w:id="45" w:name="_Private_Cloud_system"/>
      <w:bookmarkEnd w:id="45"/>
      <w:r>
        <w:t>Private Cloud system</w:t>
      </w:r>
    </w:p>
    <w:p w14:paraId="3C3F5185" w14:textId="77777777" w:rsidR="007872F4" w:rsidRDefault="00007A33" w:rsidP="004D47D6">
      <w:pPr>
        <w:pStyle w:val="Kop4"/>
        <w:tabs>
          <w:tab w:val="clear" w:pos="1260"/>
          <w:tab w:val="left" w:pos="900"/>
        </w:tabs>
        <w:ind w:left="-90" w:firstLine="90"/>
      </w:pPr>
      <w:r>
        <w:t>System (</w:t>
      </w:r>
      <w:r w:rsidR="007872F4">
        <w:t>O</w:t>
      </w:r>
      <w:r w:rsidR="003E7753">
        <w:t>perating system</w:t>
      </w:r>
      <w:r w:rsidR="00E9556E">
        <w:t xml:space="preserve"> (OS)</w:t>
      </w:r>
      <w:r>
        <w:t>)</w:t>
      </w:r>
    </w:p>
    <w:tbl>
      <w:tblPr>
        <w:tblW w:w="8270" w:type="dxa"/>
        <w:tblCellMar>
          <w:left w:w="0" w:type="dxa"/>
          <w:right w:w="0" w:type="dxa"/>
        </w:tblCellMar>
        <w:tblLook w:val="04A0" w:firstRow="1" w:lastRow="0" w:firstColumn="1" w:lastColumn="0" w:noHBand="0" w:noVBand="1"/>
      </w:tblPr>
      <w:tblGrid>
        <w:gridCol w:w="3320"/>
        <w:gridCol w:w="3510"/>
        <w:gridCol w:w="1440"/>
      </w:tblGrid>
      <w:tr w:rsidR="00314BCD" w:rsidRPr="001003AC" w14:paraId="5C5AE90C" w14:textId="77777777" w:rsidTr="004C117C">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64273C6C" w14:textId="77777777" w:rsidR="003C7ADA" w:rsidRDefault="003C7ADA" w:rsidP="00E66762">
            <w:pPr>
              <w:rPr>
                <w:b/>
                <w:bCs/>
                <w:color w:val="000000" w:themeColor="text1"/>
                <w:szCs w:val="22"/>
              </w:rPr>
            </w:pPr>
            <w:r>
              <w:rPr>
                <w:b/>
                <w:bCs/>
                <w:color w:val="000000" w:themeColor="text1"/>
                <w:szCs w:val="22"/>
              </w:rPr>
              <w:t>Server(type)</w:t>
            </w:r>
          </w:p>
        </w:tc>
        <w:tc>
          <w:tcPr>
            <w:tcW w:w="35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5045E4A8" w14:textId="77777777" w:rsidR="00314BCD" w:rsidRPr="001003AC" w:rsidRDefault="00314BCD" w:rsidP="00E66762">
            <w:pPr>
              <w:rPr>
                <w:rFonts w:ascii="Calibri" w:eastAsiaTheme="minorHAnsi" w:hAnsi="Calibri"/>
                <w:b/>
                <w:bCs/>
                <w:color w:val="000000" w:themeColor="text1"/>
                <w:szCs w:val="22"/>
                <w:lang w:bidi="ar-SA"/>
              </w:rPr>
            </w:pPr>
            <w:r>
              <w:rPr>
                <w:b/>
                <w:bCs/>
                <w:color w:val="000000" w:themeColor="text1"/>
                <w:szCs w:val="22"/>
              </w:rPr>
              <w:t>Operating System</w:t>
            </w:r>
          </w:p>
        </w:tc>
        <w:tc>
          <w:tcPr>
            <w:tcW w:w="14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461F0AD" w14:textId="77777777" w:rsidR="00314BCD" w:rsidRDefault="00314BCD" w:rsidP="00E66762">
            <w:pPr>
              <w:rPr>
                <w:b/>
                <w:bCs/>
                <w:color w:val="000000" w:themeColor="text1"/>
                <w:szCs w:val="22"/>
              </w:rPr>
            </w:pPr>
            <w:r>
              <w:rPr>
                <w:b/>
                <w:bCs/>
                <w:color w:val="000000" w:themeColor="text1"/>
                <w:szCs w:val="22"/>
              </w:rPr>
              <w:t>Version</w:t>
            </w:r>
          </w:p>
        </w:tc>
      </w:tr>
      <w:tr w:rsidR="00E82DD8" w:rsidRPr="009C79B7" w14:paraId="177F673B" w14:textId="77777777" w:rsidTr="004C117C">
        <w:tc>
          <w:tcPr>
            <w:tcW w:w="3320" w:type="dxa"/>
            <w:tcBorders>
              <w:top w:val="nil"/>
              <w:left w:val="single" w:sz="8" w:space="0" w:color="666666"/>
              <w:bottom w:val="single" w:sz="8" w:space="0" w:color="666666"/>
              <w:right w:val="single" w:sz="8" w:space="0" w:color="666666"/>
            </w:tcBorders>
          </w:tcPr>
          <w:p w14:paraId="26AB6726" w14:textId="77777777" w:rsidR="00E82DD8" w:rsidRPr="007414F5" w:rsidRDefault="00E82DD8" w:rsidP="00E82DD8">
            <w:pPr>
              <w:rPr>
                <w:color w:val="auto"/>
                <w:szCs w:val="22"/>
              </w:rPr>
            </w:pPr>
            <w:r w:rsidRPr="007414F5">
              <w:rPr>
                <w:color w:val="auto"/>
                <w:szCs w:val="22"/>
              </w:rPr>
              <w:t xml:space="preserve">&lt;example: Database server 1&gt; </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8A0E4F7" w14:textId="77777777" w:rsidR="00E82DD8" w:rsidRPr="007414F5" w:rsidRDefault="00E82DD8" w:rsidP="00E82DD8">
            <w:pPr>
              <w:rPr>
                <w:color w:val="auto"/>
                <w:szCs w:val="22"/>
              </w:rPr>
            </w:pPr>
            <w:r>
              <w:rPr>
                <w:color w:val="auto"/>
                <w:szCs w:val="22"/>
              </w:rPr>
              <w:t>Windows</w:t>
            </w:r>
          </w:p>
        </w:tc>
        <w:tc>
          <w:tcPr>
            <w:tcW w:w="1440" w:type="dxa"/>
            <w:tcBorders>
              <w:top w:val="nil"/>
              <w:left w:val="single" w:sz="8" w:space="0" w:color="666666"/>
              <w:bottom w:val="single" w:sz="8" w:space="0" w:color="666666"/>
              <w:right w:val="single" w:sz="8" w:space="0" w:color="666666"/>
            </w:tcBorders>
          </w:tcPr>
          <w:p w14:paraId="6F7C8822" w14:textId="77777777" w:rsidR="00E82DD8" w:rsidRPr="007414F5" w:rsidRDefault="00E82DD8" w:rsidP="00E82DD8">
            <w:pPr>
              <w:rPr>
                <w:color w:val="auto"/>
                <w:szCs w:val="22"/>
              </w:rPr>
            </w:pPr>
            <w:r>
              <w:rPr>
                <w:color w:val="auto"/>
                <w:szCs w:val="22"/>
              </w:rPr>
              <w:t>2016</w:t>
            </w:r>
          </w:p>
        </w:tc>
      </w:tr>
      <w:tr w:rsidR="00E82DD8" w:rsidRPr="009C79B7" w14:paraId="07D55A1E" w14:textId="77777777" w:rsidTr="004C117C">
        <w:tc>
          <w:tcPr>
            <w:tcW w:w="3320" w:type="dxa"/>
            <w:tcBorders>
              <w:top w:val="nil"/>
              <w:left w:val="single" w:sz="8" w:space="0" w:color="666666"/>
              <w:bottom w:val="single" w:sz="8" w:space="0" w:color="666666"/>
              <w:right w:val="single" w:sz="8" w:space="0" w:color="666666"/>
            </w:tcBorders>
          </w:tcPr>
          <w:p w14:paraId="0DA8050C" w14:textId="77777777" w:rsidR="00E82DD8" w:rsidRPr="007414F5" w:rsidRDefault="00E82DD8" w:rsidP="00E82DD8">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1D66332" w14:textId="77777777" w:rsidR="00E82DD8" w:rsidRPr="007414F5" w:rsidRDefault="00E82DD8" w:rsidP="00E82DD8">
            <w:pPr>
              <w:rPr>
                <w:color w:val="auto"/>
                <w:szCs w:val="22"/>
              </w:rPr>
            </w:pPr>
            <w:r>
              <w:rPr>
                <w:color w:val="auto"/>
                <w:szCs w:val="22"/>
              </w:rPr>
              <w:t>RedHat Enterprise</w:t>
            </w:r>
          </w:p>
        </w:tc>
        <w:tc>
          <w:tcPr>
            <w:tcW w:w="1440" w:type="dxa"/>
            <w:tcBorders>
              <w:top w:val="nil"/>
              <w:left w:val="single" w:sz="8" w:space="0" w:color="666666"/>
              <w:bottom w:val="single" w:sz="8" w:space="0" w:color="666666"/>
              <w:right w:val="single" w:sz="8" w:space="0" w:color="666666"/>
            </w:tcBorders>
          </w:tcPr>
          <w:p w14:paraId="18A833BB" w14:textId="77777777" w:rsidR="00E82DD8" w:rsidRPr="007414F5" w:rsidRDefault="00E82DD8" w:rsidP="00E82DD8">
            <w:pPr>
              <w:rPr>
                <w:color w:val="auto"/>
                <w:szCs w:val="22"/>
              </w:rPr>
            </w:pPr>
            <w:r>
              <w:rPr>
                <w:color w:val="auto"/>
                <w:szCs w:val="22"/>
              </w:rPr>
              <w:t>8.x</w:t>
            </w:r>
          </w:p>
        </w:tc>
      </w:tr>
      <w:tr w:rsidR="00E82DD8" w:rsidRPr="009C79B7" w14:paraId="41FCE13C" w14:textId="77777777" w:rsidTr="004C117C">
        <w:tc>
          <w:tcPr>
            <w:tcW w:w="3320" w:type="dxa"/>
            <w:tcBorders>
              <w:top w:val="nil"/>
              <w:left w:val="single" w:sz="8" w:space="0" w:color="666666"/>
              <w:bottom w:val="single" w:sz="8" w:space="0" w:color="666666"/>
              <w:right w:val="single" w:sz="8" w:space="0" w:color="666666"/>
            </w:tcBorders>
          </w:tcPr>
          <w:p w14:paraId="1EEED877" w14:textId="77777777" w:rsidR="00E82DD8" w:rsidRPr="001D54FD" w:rsidRDefault="00E82DD8" w:rsidP="00E82DD8">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BF2FD1C" w14:textId="77777777" w:rsidR="00E82DD8" w:rsidRPr="001D54FD" w:rsidRDefault="00E82DD8" w:rsidP="00E82DD8">
            <w:pPr>
              <w:rPr>
                <w:color w:val="auto"/>
                <w:szCs w:val="22"/>
              </w:rPr>
            </w:pPr>
            <w:r>
              <w:rPr>
                <w:color w:val="auto"/>
                <w:szCs w:val="22"/>
              </w:rPr>
              <w:t>AIX</w:t>
            </w:r>
          </w:p>
        </w:tc>
        <w:tc>
          <w:tcPr>
            <w:tcW w:w="1440" w:type="dxa"/>
            <w:tcBorders>
              <w:top w:val="nil"/>
              <w:left w:val="single" w:sz="8" w:space="0" w:color="666666"/>
              <w:bottom w:val="single" w:sz="8" w:space="0" w:color="666666"/>
              <w:right w:val="single" w:sz="8" w:space="0" w:color="666666"/>
            </w:tcBorders>
          </w:tcPr>
          <w:p w14:paraId="43E4F7A2" w14:textId="77777777" w:rsidR="00E82DD8" w:rsidRPr="001D54FD" w:rsidRDefault="00E82DD8" w:rsidP="00E82DD8">
            <w:pPr>
              <w:rPr>
                <w:color w:val="auto"/>
                <w:szCs w:val="22"/>
              </w:rPr>
            </w:pPr>
            <w:r>
              <w:rPr>
                <w:color w:val="auto"/>
                <w:szCs w:val="22"/>
              </w:rPr>
              <w:t>7.2</w:t>
            </w:r>
          </w:p>
        </w:tc>
      </w:tr>
    </w:tbl>
    <w:p w14:paraId="1D599D68" w14:textId="77777777" w:rsidR="00DF5ADD" w:rsidRDefault="00DF5ADD">
      <w:pPr>
        <w:spacing w:after="160" w:line="259" w:lineRule="auto"/>
        <w:rPr>
          <w:b/>
          <w:bCs/>
          <w:color w:val="auto"/>
          <w:sz w:val="26"/>
          <w:szCs w:val="28"/>
        </w:rPr>
      </w:pPr>
      <w:bookmarkStart w:id="46" w:name="_System_capacity_forecast"/>
      <w:bookmarkEnd w:id="46"/>
      <w:r>
        <w:br w:type="page"/>
      </w:r>
    </w:p>
    <w:p w14:paraId="11F853C2" w14:textId="77777777" w:rsidR="00BA0929" w:rsidRDefault="00BA0929" w:rsidP="00385139">
      <w:pPr>
        <w:pStyle w:val="Kop4"/>
        <w:ind w:left="900" w:hanging="900"/>
      </w:pPr>
      <w:r>
        <w:lastRenderedPageBreak/>
        <w:t>System capacity forecast (volumetrics)</w:t>
      </w:r>
    </w:p>
    <w:p w14:paraId="7EB1FD0F" w14:textId="77777777" w:rsidR="00DF5ADD" w:rsidRDefault="00DF5ADD" w:rsidP="00DF5ADD">
      <w:pPr>
        <w:pStyle w:val="BodyText"/>
      </w:pPr>
      <w:r>
        <w:t xml:space="preserve">About 6000 users are registered in ABS to </w:t>
      </w:r>
      <w:proofErr w:type="spellStart"/>
      <w:r>
        <w:t>wpol</w:t>
      </w:r>
      <w:proofErr w:type="spellEnd"/>
      <w:r>
        <w:t xml:space="preserve"> group “</w:t>
      </w:r>
      <w:proofErr w:type="spellStart"/>
      <w:r>
        <w:t>BPB_menu_fa</w:t>
      </w:r>
      <w:proofErr w:type="spellEnd"/>
      <w:r>
        <w:t xml:space="preserve">”, this means at most 6000 concurrent users will be able to use the </w:t>
      </w:r>
      <w:proofErr w:type="spellStart"/>
      <w:r>
        <w:t>Excasso</w:t>
      </w:r>
      <w:proofErr w:type="spellEnd"/>
      <w:r>
        <w:t xml:space="preserve"> application.</w:t>
      </w:r>
    </w:p>
    <w:tbl>
      <w:tblPr>
        <w:tblW w:w="8270" w:type="dxa"/>
        <w:tblCellMar>
          <w:left w:w="0" w:type="dxa"/>
          <w:right w:w="0" w:type="dxa"/>
        </w:tblCellMar>
        <w:tblLook w:val="04A0" w:firstRow="1" w:lastRow="0" w:firstColumn="1" w:lastColumn="0" w:noHBand="0" w:noVBand="1"/>
      </w:tblPr>
      <w:tblGrid>
        <w:gridCol w:w="3320"/>
        <w:gridCol w:w="1170"/>
        <w:gridCol w:w="1170"/>
        <w:gridCol w:w="2610"/>
      </w:tblGrid>
      <w:tr w:rsidR="00BA0929" w14:paraId="0B8BA4A8" w14:textId="77777777" w:rsidTr="007B1907">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0D462283" w14:textId="77777777" w:rsidR="00BA0929" w:rsidRDefault="00BA0929" w:rsidP="00F20DE8">
            <w:pPr>
              <w:rPr>
                <w:b/>
                <w:bCs/>
                <w:color w:val="000000" w:themeColor="text1"/>
                <w:szCs w:val="22"/>
              </w:rPr>
            </w:pPr>
            <w:r>
              <w:rPr>
                <w:b/>
                <w:bCs/>
                <w:color w:val="000000" w:themeColor="text1"/>
                <w:szCs w:val="22"/>
              </w:rPr>
              <w:t>Server(type)</w:t>
            </w:r>
          </w:p>
        </w:tc>
        <w:tc>
          <w:tcPr>
            <w:tcW w:w="117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56A6AB05" w14:textId="77777777" w:rsidR="00BA0929" w:rsidRPr="001003AC" w:rsidRDefault="00BA0929" w:rsidP="00F20DE8">
            <w:pPr>
              <w:rPr>
                <w:rFonts w:ascii="Calibri" w:eastAsiaTheme="minorHAnsi" w:hAnsi="Calibri"/>
                <w:b/>
                <w:bCs/>
                <w:color w:val="000000" w:themeColor="text1"/>
                <w:szCs w:val="22"/>
                <w:lang w:bidi="ar-SA"/>
              </w:rPr>
            </w:pPr>
            <w:r>
              <w:rPr>
                <w:b/>
                <w:bCs/>
                <w:color w:val="000000" w:themeColor="text1"/>
                <w:szCs w:val="22"/>
              </w:rPr>
              <w:t>vCPU</w:t>
            </w:r>
          </w:p>
        </w:tc>
        <w:tc>
          <w:tcPr>
            <w:tcW w:w="117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52FBB7D5" w14:textId="77777777" w:rsidR="00BA0929" w:rsidRDefault="00BA0929" w:rsidP="00F20DE8">
            <w:pPr>
              <w:rPr>
                <w:b/>
                <w:bCs/>
                <w:color w:val="000000" w:themeColor="text1"/>
                <w:szCs w:val="22"/>
              </w:rPr>
            </w:pPr>
            <w:r>
              <w:rPr>
                <w:b/>
                <w:bCs/>
                <w:color w:val="000000" w:themeColor="text1"/>
                <w:szCs w:val="22"/>
              </w:rPr>
              <w:t>RAM (GB)</w:t>
            </w:r>
          </w:p>
        </w:tc>
        <w:tc>
          <w:tcPr>
            <w:tcW w:w="26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1DC83821" w14:textId="77777777" w:rsidR="00BA0929" w:rsidRDefault="00BA0929" w:rsidP="00F20DE8">
            <w:pPr>
              <w:rPr>
                <w:b/>
                <w:bCs/>
                <w:color w:val="000000" w:themeColor="text1"/>
                <w:szCs w:val="22"/>
              </w:rPr>
            </w:pPr>
            <w:r>
              <w:rPr>
                <w:b/>
                <w:bCs/>
                <w:color w:val="000000" w:themeColor="text1"/>
                <w:szCs w:val="22"/>
              </w:rPr>
              <w:t>Data Storage (GB)</w:t>
            </w:r>
          </w:p>
          <w:p w14:paraId="251E03FC" w14:textId="77777777" w:rsidR="003069D1" w:rsidRPr="003069D1" w:rsidRDefault="003069D1" w:rsidP="00F20DE8">
            <w:pPr>
              <w:rPr>
                <w:bCs/>
                <w:color w:val="000000" w:themeColor="text1"/>
                <w:szCs w:val="22"/>
              </w:rPr>
            </w:pPr>
            <w:r w:rsidRPr="003069D1">
              <w:rPr>
                <w:bCs/>
                <w:color w:val="000000" w:themeColor="text1"/>
                <w:sz w:val="14"/>
                <w:szCs w:val="22"/>
              </w:rPr>
              <w:t>Data storage size for the OS is fixed</w:t>
            </w:r>
          </w:p>
        </w:tc>
      </w:tr>
      <w:tr w:rsidR="00BA0929" w:rsidRPr="00E52C01" w14:paraId="0091C64F" w14:textId="77777777" w:rsidTr="007B1907">
        <w:tc>
          <w:tcPr>
            <w:tcW w:w="3320" w:type="dxa"/>
            <w:tcBorders>
              <w:top w:val="nil"/>
              <w:left w:val="single" w:sz="8" w:space="0" w:color="666666"/>
              <w:bottom w:val="single" w:sz="8" w:space="0" w:color="666666"/>
              <w:right w:val="single" w:sz="8" w:space="0" w:color="666666"/>
            </w:tcBorders>
          </w:tcPr>
          <w:p w14:paraId="073866CD" w14:textId="77777777" w:rsidR="00BA0929" w:rsidRPr="002B1A14" w:rsidRDefault="00BA0929" w:rsidP="00F20DE8">
            <w:pPr>
              <w:rPr>
                <w:color w:val="auto"/>
                <w:szCs w:val="22"/>
              </w:rPr>
            </w:pPr>
            <w:r w:rsidRPr="002B1A14">
              <w:rPr>
                <w:color w:val="auto"/>
                <w:szCs w:val="22"/>
              </w:rPr>
              <w:t>&lt;example: Database server 1&gt;</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9CC6891" w14:textId="77777777" w:rsidR="00BA0929" w:rsidRPr="002B1A14" w:rsidRDefault="00BA0929" w:rsidP="00F20DE8">
            <w:pPr>
              <w:rPr>
                <w:color w:val="auto"/>
                <w:szCs w:val="22"/>
              </w:rPr>
            </w:pPr>
          </w:p>
        </w:tc>
        <w:tc>
          <w:tcPr>
            <w:tcW w:w="1170" w:type="dxa"/>
            <w:tcBorders>
              <w:top w:val="nil"/>
              <w:left w:val="single" w:sz="8" w:space="0" w:color="666666"/>
              <w:bottom w:val="single" w:sz="8" w:space="0" w:color="666666"/>
              <w:right w:val="single" w:sz="8" w:space="0" w:color="666666"/>
            </w:tcBorders>
          </w:tcPr>
          <w:p w14:paraId="51D44EF4" w14:textId="77777777" w:rsidR="00BA0929" w:rsidRPr="002B1A14" w:rsidRDefault="00BA0929" w:rsidP="00F20DE8">
            <w:pPr>
              <w:rPr>
                <w:color w:val="auto"/>
                <w:szCs w:val="22"/>
              </w:rPr>
            </w:pPr>
          </w:p>
        </w:tc>
        <w:tc>
          <w:tcPr>
            <w:tcW w:w="2610" w:type="dxa"/>
            <w:tcBorders>
              <w:top w:val="nil"/>
              <w:left w:val="single" w:sz="8" w:space="0" w:color="666666"/>
              <w:bottom w:val="single" w:sz="8" w:space="0" w:color="666666"/>
              <w:right w:val="single" w:sz="8" w:space="0" w:color="666666"/>
            </w:tcBorders>
          </w:tcPr>
          <w:p w14:paraId="58E5BD08" w14:textId="77777777" w:rsidR="00BA0929" w:rsidRPr="002B1A14" w:rsidRDefault="00BA0929" w:rsidP="00F20DE8">
            <w:pPr>
              <w:rPr>
                <w:color w:val="auto"/>
                <w:szCs w:val="22"/>
              </w:rPr>
            </w:pPr>
          </w:p>
        </w:tc>
      </w:tr>
      <w:tr w:rsidR="00BA0929" w:rsidRPr="00E52C01" w14:paraId="432EF051" w14:textId="77777777" w:rsidTr="007B1907">
        <w:tc>
          <w:tcPr>
            <w:tcW w:w="3320" w:type="dxa"/>
            <w:tcBorders>
              <w:top w:val="nil"/>
              <w:left w:val="single" w:sz="8" w:space="0" w:color="666666"/>
              <w:bottom w:val="single" w:sz="8" w:space="0" w:color="666666"/>
              <w:right w:val="single" w:sz="8" w:space="0" w:color="666666"/>
            </w:tcBorders>
          </w:tcPr>
          <w:p w14:paraId="7371757A" w14:textId="77777777" w:rsidR="00BA0929" w:rsidRPr="00E52C01" w:rsidRDefault="00BA0929" w:rsidP="00F20DE8">
            <w:pPr>
              <w:rPr>
                <w:color w:val="auto"/>
                <w:szCs w:val="22"/>
                <w:highlight w:val="cyan"/>
              </w:rPr>
            </w:pP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2B4ACAD" w14:textId="77777777" w:rsidR="00BA0929" w:rsidRPr="00E52C01" w:rsidRDefault="00BA0929" w:rsidP="00F20DE8">
            <w:pPr>
              <w:rPr>
                <w:color w:val="auto"/>
                <w:szCs w:val="22"/>
                <w:highlight w:val="cyan"/>
              </w:rPr>
            </w:pPr>
          </w:p>
        </w:tc>
        <w:tc>
          <w:tcPr>
            <w:tcW w:w="1170" w:type="dxa"/>
            <w:tcBorders>
              <w:top w:val="nil"/>
              <w:left w:val="single" w:sz="8" w:space="0" w:color="666666"/>
              <w:bottom w:val="single" w:sz="8" w:space="0" w:color="666666"/>
              <w:right w:val="single" w:sz="8" w:space="0" w:color="666666"/>
            </w:tcBorders>
          </w:tcPr>
          <w:p w14:paraId="485148AE" w14:textId="77777777" w:rsidR="00BA0929" w:rsidRPr="00E52C01" w:rsidRDefault="00BA0929" w:rsidP="00F20DE8">
            <w:pPr>
              <w:rPr>
                <w:color w:val="auto"/>
                <w:szCs w:val="22"/>
                <w:highlight w:val="cyan"/>
              </w:rPr>
            </w:pPr>
          </w:p>
        </w:tc>
        <w:tc>
          <w:tcPr>
            <w:tcW w:w="2610" w:type="dxa"/>
            <w:tcBorders>
              <w:top w:val="nil"/>
              <w:left w:val="single" w:sz="8" w:space="0" w:color="666666"/>
              <w:bottom w:val="single" w:sz="8" w:space="0" w:color="666666"/>
              <w:right w:val="single" w:sz="8" w:space="0" w:color="666666"/>
            </w:tcBorders>
          </w:tcPr>
          <w:p w14:paraId="715E2143" w14:textId="77777777" w:rsidR="00BA0929" w:rsidRPr="00E52C01" w:rsidRDefault="00BA0929" w:rsidP="00F20DE8">
            <w:pPr>
              <w:rPr>
                <w:color w:val="auto"/>
                <w:szCs w:val="22"/>
                <w:highlight w:val="cyan"/>
              </w:rPr>
            </w:pPr>
          </w:p>
        </w:tc>
      </w:tr>
    </w:tbl>
    <w:p w14:paraId="7AC61955" w14:textId="77777777" w:rsidR="00F224FD" w:rsidRDefault="00F224FD" w:rsidP="00F224FD">
      <w:pPr>
        <w:pStyle w:val="Kop4"/>
        <w:ind w:left="900" w:hanging="900"/>
      </w:pPr>
      <w:r>
        <w:t>Availability</w:t>
      </w:r>
    </w:p>
    <w:tbl>
      <w:tblPr>
        <w:tblStyle w:val="Tabelraster"/>
        <w:tblW w:w="9985" w:type="dxa"/>
        <w:tblLook w:val="04A0" w:firstRow="1" w:lastRow="0" w:firstColumn="1" w:lastColumn="0" w:noHBand="0" w:noVBand="1"/>
      </w:tblPr>
      <w:tblGrid>
        <w:gridCol w:w="1885"/>
        <w:gridCol w:w="1440"/>
        <w:gridCol w:w="2700"/>
        <w:gridCol w:w="1440"/>
        <w:gridCol w:w="2520"/>
      </w:tblGrid>
      <w:tr w:rsidR="00DF5ADD" w:rsidRPr="00560D26" w14:paraId="7EB90ACC" w14:textId="77777777" w:rsidTr="006A4383">
        <w:tc>
          <w:tcPr>
            <w:tcW w:w="1885" w:type="dxa"/>
            <w:shd w:val="clear" w:color="auto" w:fill="D9D9D9" w:themeFill="background1" w:themeFillShade="D9"/>
          </w:tcPr>
          <w:p w14:paraId="1CC6BDC7" w14:textId="77777777" w:rsidR="00DF5ADD" w:rsidRPr="00560D26" w:rsidRDefault="00DF5ADD" w:rsidP="006A4383">
            <w:pPr>
              <w:pStyle w:val="BodyText"/>
              <w:rPr>
                <w:b/>
                <w:bCs/>
              </w:rPr>
            </w:pPr>
            <w:r w:rsidRPr="00560D26">
              <w:rPr>
                <w:b/>
                <w:bCs/>
              </w:rPr>
              <w:t>Environment</w:t>
            </w:r>
          </w:p>
        </w:tc>
        <w:tc>
          <w:tcPr>
            <w:tcW w:w="1440" w:type="dxa"/>
            <w:shd w:val="clear" w:color="auto" w:fill="D9D9D9" w:themeFill="background1" w:themeFillShade="D9"/>
          </w:tcPr>
          <w:p w14:paraId="0F6B445A" w14:textId="77777777" w:rsidR="00DF5ADD" w:rsidRPr="00560D26" w:rsidRDefault="00DF5ADD" w:rsidP="006A4383">
            <w:pPr>
              <w:pStyle w:val="BodyText"/>
              <w:rPr>
                <w:b/>
                <w:bCs/>
              </w:rPr>
            </w:pPr>
            <w:r>
              <w:rPr>
                <w:b/>
                <w:bCs/>
              </w:rPr>
              <w:t>Application Target</w:t>
            </w:r>
          </w:p>
        </w:tc>
        <w:tc>
          <w:tcPr>
            <w:tcW w:w="2700" w:type="dxa"/>
            <w:shd w:val="clear" w:color="auto" w:fill="D9D9D9" w:themeFill="background1" w:themeFillShade="D9"/>
          </w:tcPr>
          <w:p w14:paraId="2129E7FF" w14:textId="77777777" w:rsidR="00DF5ADD" w:rsidRDefault="00DF5ADD" w:rsidP="006A4383">
            <w:pPr>
              <w:pStyle w:val="BodyText"/>
              <w:rPr>
                <w:b/>
                <w:bCs/>
              </w:rPr>
            </w:pPr>
            <w:r>
              <w:rPr>
                <w:b/>
                <w:bCs/>
              </w:rPr>
              <w:t>Application Service Hours</w:t>
            </w:r>
          </w:p>
        </w:tc>
        <w:tc>
          <w:tcPr>
            <w:tcW w:w="1440" w:type="dxa"/>
            <w:shd w:val="clear" w:color="auto" w:fill="D9D9D9" w:themeFill="background1" w:themeFillShade="D9"/>
          </w:tcPr>
          <w:p w14:paraId="5FB5D70F" w14:textId="77777777" w:rsidR="00DF5ADD" w:rsidRPr="00560D26" w:rsidRDefault="00DF5ADD" w:rsidP="006A4383">
            <w:pPr>
              <w:pStyle w:val="BodyText"/>
              <w:rPr>
                <w:b/>
                <w:bCs/>
              </w:rPr>
            </w:pPr>
            <w:r>
              <w:rPr>
                <w:b/>
                <w:bCs/>
              </w:rPr>
              <w:t>Infra Target</w:t>
            </w:r>
          </w:p>
        </w:tc>
        <w:tc>
          <w:tcPr>
            <w:tcW w:w="2520" w:type="dxa"/>
            <w:shd w:val="clear" w:color="auto" w:fill="D9D9D9" w:themeFill="background1" w:themeFillShade="D9"/>
          </w:tcPr>
          <w:p w14:paraId="5E0847D8" w14:textId="77777777" w:rsidR="00DF5ADD" w:rsidRPr="00560D26" w:rsidRDefault="00DF5ADD" w:rsidP="006A4383">
            <w:pPr>
              <w:pStyle w:val="BodyText"/>
              <w:rPr>
                <w:b/>
                <w:bCs/>
              </w:rPr>
            </w:pPr>
            <w:r>
              <w:rPr>
                <w:b/>
                <w:bCs/>
              </w:rPr>
              <w:t>Infra Service Hours</w:t>
            </w:r>
          </w:p>
        </w:tc>
      </w:tr>
      <w:tr w:rsidR="00DF5ADD" w:rsidRPr="00611598" w14:paraId="2F6EC184" w14:textId="77777777" w:rsidTr="006A4383">
        <w:sdt>
          <w:sdtPr>
            <w:alias w:val="Environment"/>
            <w:id w:val="-1411381923"/>
            <w:placeholder>
              <w:docPart w:val="C4169F16C7A149C1B74A012DE51B25E3"/>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5" w:type="dxa"/>
              </w:tcPr>
              <w:p w14:paraId="1BE03271" w14:textId="77777777" w:rsidR="00DF5ADD" w:rsidRPr="00933BC1" w:rsidRDefault="00DF5ADD" w:rsidP="006A4383">
                <w:pPr>
                  <w:pStyle w:val="BodyText"/>
                </w:pPr>
                <w:r>
                  <w:t>Production</w:t>
                </w:r>
              </w:p>
            </w:tc>
          </w:sdtContent>
        </w:sdt>
        <w:sdt>
          <w:sdtPr>
            <w:alias w:val="Application Target"/>
            <w:tag w:val="Application Target"/>
            <w:id w:val="23074448"/>
            <w:placeholder>
              <w:docPart w:val="74F158DCDBD64CAB84F959C5574CB4FB"/>
            </w:placeholder>
            <w:dropDownList>
              <w:listItem w:displayText="Select" w:value="Select"/>
              <w:listItem w:displayText="98%" w:value="98%"/>
              <w:listItem w:displayText="99,5%" w:value="99,5%"/>
              <w:listItem w:displayText="99,8%" w:value="99,8%"/>
            </w:dropDownList>
          </w:sdtPr>
          <w:sdtContent>
            <w:tc>
              <w:tcPr>
                <w:tcW w:w="1440" w:type="dxa"/>
              </w:tcPr>
              <w:p w14:paraId="02FBD61F" w14:textId="77777777" w:rsidR="00DF5ADD" w:rsidRPr="00933BC1" w:rsidRDefault="00DF5ADD" w:rsidP="006A4383">
                <w:pPr>
                  <w:pStyle w:val="BodyText"/>
                </w:pPr>
                <w:r>
                  <w:t>99,8%</w:t>
                </w:r>
              </w:p>
            </w:tc>
          </w:sdtContent>
        </w:sdt>
        <w:sdt>
          <w:sdtPr>
            <w:rPr>
              <w:lang w:val="en-US" w:bidi="ar-SA"/>
            </w:rPr>
            <w:alias w:val="App service hours"/>
            <w:id w:val="-1609892118"/>
            <w:placeholder>
              <w:docPart w:val="DFEEE6335C3045B594B6FDECD24E77E2"/>
            </w:placeholder>
            <w:dropDownList>
              <w:listItem w:displayText="Select" w:value="Select"/>
              <w:listItem w:displayText="5 x 12 (Mo-Fr, 7 - 19h)" w:value="5 x 12 (Mo-Fr, 7 - 19h)"/>
              <w:listItem w:displayText="7 x 24" w:value="7 x 24"/>
            </w:dropDownList>
          </w:sdtPr>
          <w:sdtContent>
            <w:tc>
              <w:tcPr>
                <w:tcW w:w="2700" w:type="dxa"/>
              </w:tcPr>
              <w:p w14:paraId="1252182A" w14:textId="77777777" w:rsidR="00DF5ADD" w:rsidRPr="00933BC1" w:rsidRDefault="00DF5ADD" w:rsidP="006A4383">
                <w:pPr>
                  <w:pStyle w:val="BodyText"/>
                </w:pPr>
                <w:r>
                  <w:rPr>
                    <w:lang w:val="en-US" w:bidi="ar-SA"/>
                  </w:rPr>
                  <w:t>7 x 24</w:t>
                </w:r>
              </w:p>
            </w:tc>
          </w:sdtContent>
        </w:sdt>
        <w:sdt>
          <w:sdtPr>
            <w:alias w:val="Infra Target"/>
            <w:tag w:val="Infra Target"/>
            <w:id w:val="-443157375"/>
            <w:placeholder>
              <w:docPart w:val="A84A82E83F3747B4BC071F274BA52C03"/>
            </w:placeholder>
            <w:dropDownList>
              <w:listItem w:displayText="Select" w:value="Select"/>
              <w:listItem w:displayText="98%" w:value="98%"/>
              <w:listItem w:displayText="99,5%" w:value="99,5%"/>
              <w:listItem w:displayText="99,8%" w:value="99,8%"/>
            </w:dropDownList>
          </w:sdtPr>
          <w:sdtContent>
            <w:tc>
              <w:tcPr>
                <w:tcW w:w="1440" w:type="dxa"/>
              </w:tcPr>
              <w:p w14:paraId="7275BFE0" w14:textId="77777777" w:rsidR="00DF5ADD" w:rsidRPr="00933BC1" w:rsidRDefault="00DF5ADD" w:rsidP="006A4383">
                <w:pPr>
                  <w:pStyle w:val="BodyText"/>
                </w:pPr>
                <w:r>
                  <w:t>99,8%</w:t>
                </w:r>
              </w:p>
            </w:tc>
          </w:sdtContent>
        </w:sdt>
        <w:sdt>
          <w:sdtPr>
            <w:rPr>
              <w:lang w:val="en-US" w:bidi="ar-SA"/>
            </w:rPr>
            <w:alias w:val="Infra service hours"/>
            <w:tag w:val="Infra service hours"/>
            <w:id w:val="1926148142"/>
            <w:placeholder>
              <w:docPart w:val="5AF2708224344DEFB5C7F3E531709656"/>
            </w:placeholder>
            <w:dropDownList>
              <w:listItem w:displayText="Select" w:value="Select"/>
              <w:listItem w:displayText="5 x 12 (Mo-Fr, 7 - 19h)" w:value="5 x 12 (Mo-Fr, 7 - 19h)"/>
              <w:listItem w:displayText="7 x 24" w:value="7 x 24"/>
            </w:dropDownList>
          </w:sdtPr>
          <w:sdtContent>
            <w:tc>
              <w:tcPr>
                <w:tcW w:w="2520" w:type="dxa"/>
              </w:tcPr>
              <w:p w14:paraId="2A4EE332" w14:textId="77777777" w:rsidR="00DF5ADD" w:rsidRPr="00933BC1" w:rsidRDefault="00DF5ADD" w:rsidP="006A4383">
                <w:pPr>
                  <w:pStyle w:val="BodyText"/>
                </w:pPr>
                <w:r>
                  <w:rPr>
                    <w:lang w:val="en-US" w:bidi="ar-SA"/>
                  </w:rPr>
                  <w:t>7 x 24</w:t>
                </w:r>
              </w:p>
            </w:tc>
          </w:sdtContent>
        </w:sdt>
      </w:tr>
      <w:tr w:rsidR="00DF5ADD" w:rsidRPr="00611598" w14:paraId="22C3F38B" w14:textId="77777777" w:rsidTr="006A4383">
        <w:sdt>
          <w:sdtPr>
            <w:alias w:val="Environment"/>
            <w:id w:val="983662915"/>
            <w:placeholder>
              <w:docPart w:val="6A5DA7AAF57B497FB814E3356A09D1CE"/>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5" w:type="dxa"/>
              </w:tcPr>
              <w:p w14:paraId="4702C250" w14:textId="77777777" w:rsidR="00DF5ADD" w:rsidRPr="00933BC1" w:rsidRDefault="00DF5ADD" w:rsidP="006A4383">
                <w:pPr>
                  <w:pStyle w:val="BodyText"/>
                </w:pPr>
                <w:r>
                  <w:t>Acceptance</w:t>
                </w:r>
              </w:p>
            </w:tc>
          </w:sdtContent>
        </w:sdt>
        <w:sdt>
          <w:sdtPr>
            <w:alias w:val="Application Target"/>
            <w:tag w:val="Application Target"/>
            <w:id w:val="976875847"/>
            <w:placeholder>
              <w:docPart w:val="056DD77D49174406AE7D8B38AD0EA3CC"/>
            </w:placeholder>
            <w:dropDownList>
              <w:listItem w:displayText="Select" w:value="Select"/>
              <w:listItem w:displayText="98%" w:value="98%"/>
              <w:listItem w:displayText="99,5%" w:value="99,5%"/>
              <w:listItem w:displayText="99,8%" w:value="99,8%"/>
            </w:dropDownList>
          </w:sdtPr>
          <w:sdtContent>
            <w:tc>
              <w:tcPr>
                <w:tcW w:w="1440" w:type="dxa"/>
              </w:tcPr>
              <w:p w14:paraId="4FE55D57" w14:textId="77777777" w:rsidR="00DF5ADD" w:rsidRPr="00933BC1" w:rsidRDefault="00DF5ADD" w:rsidP="006A4383">
                <w:pPr>
                  <w:pStyle w:val="BodyText"/>
                </w:pPr>
                <w:r>
                  <w:t>98%</w:t>
                </w:r>
              </w:p>
            </w:tc>
          </w:sdtContent>
        </w:sdt>
        <w:sdt>
          <w:sdtPr>
            <w:rPr>
              <w:lang w:val="en-US" w:bidi="ar-SA"/>
            </w:rPr>
            <w:alias w:val="App service hours"/>
            <w:id w:val="-1782646147"/>
            <w:placeholder>
              <w:docPart w:val="A20D19A6DBB04627826DDF44804780FC"/>
            </w:placeholder>
            <w:dropDownList>
              <w:listItem w:displayText="Select" w:value="Select"/>
              <w:listItem w:displayText="5 x 12 (Mo-Fr, 7 - 19h)" w:value="5 x 12 (Mo-Fr, 7 - 19h)"/>
              <w:listItem w:displayText="7 x 24" w:value="7 x 24"/>
            </w:dropDownList>
          </w:sdtPr>
          <w:sdtContent>
            <w:tc>
              <w:tcPr>
                <w:tcW w:w="2700" w:type="dxa"/>
              </w:tcPr>
              <w:p w14:paraId="2D3AAA20" w14:textId="77777777" w:rsidR="00DF5ADD" w:rsidRPr="00933BC1" w:rsidRDefault="00DF5ADD" w:rsidP="006A4383">
                <w:pPr>
                  <w:pStyle w:val="BodyText"/>
                </w:pPr>
                <w:r>
                  <w:rPr>
                    <w:lang w:val="en-US" w:bidi="ar-SA"/>
                  </w:rPr>
                  <w:t>5 x 12 (Mo-Fr, 7 - 19h)</w:t>
                </w:r>
              </w:p>
            </w:tc>
          </w:sdtContent>
        </w:sdt>
        <w:sdt>
          <w:sdtPr>
            <w:alias w:val="Infra Target"/>
            <w:tag w:val="Infra Target"/>
            <w:id w:val="-76220235"/>
            <w:placeholder>
              <w:docPart w:val="6167366D4B5B4125A191E656215AB854"/>
            </w:placeholder>
            <w:dropDownList>
              <w:listItem w:displayText="Select" w:value="Select"/>
              <w:listItem w:displayText="98%" w:value="98%"/>
              <w:listItem w:displayText="99,5%" w:value="99,5%"/>
              <w:listItem w:displayText="99,8%" w:value="99,8%"/>
            </w:dropDownList>
          </w:sdtPr>
          <w:sdtContent>
            <w:tc>
              <w:tcPr>
                <w:tcW w:w="1440" w:type="dxa"/>
              </w:tcPr>
              <w:p w14:paraId="3E9D4718" w14:textId="77777777" w:rsidR="00DF5ADD" w:rsidRPr="00933BC1" w:rsidRDefault="00DF5ADD" w:rsidP="006A4383">
                <w:pPr>
                  <w:pStyle w:val="BodyText"/>
                </w:pPr>
                <w:r>
                  <w:t>99,5%</w:t>
                </w:r>
              </w:p>
            </w:tc>
          </w:sdtContent>
        </w:sdt>
        <w:sdt>
          <w:sdtPr>
            <w:rPr>
              <w:lang w:val="en-US" w:bidi="ar-SA"/>
            </w:rPr>
            <w:alias w:val="Infra service hours"/>
            <w:tag w:val="Infra service hours"/>
            <w:id w:val="-1633013071"/>
            <w:placeholder>
              <w:docPart w:val="3559B53EDC254B7391A482BDCC0DD0FE"/>
            </w:placeholder>
            <w:dropDownList>
              <w:listItem w:displayText="Select" w:value="Select"/>
              <w:listItem w:displayText="5 x 12 (Mo-Fr, 7 - 19h)" w:value="5 x 12 (Mo-Fr, 7 - 19h)"/>
              <w:listItem w:displayText="7 x 24" w:value="7 x 24"/>
            </w:dropDownList>
          </w:sdtPr>
          <w:sdtContent>
            <w:tc>
              <w:tcPr>
                <w:tcW w:w="2520" w:type="dxa"/>
              </w:tcPr>
              <w:p w14:paraId="32BD49C6" w14:textId="77777777" w:rsidR="00DF5ADD" w:rsidRPr="00933BC1" w:rsidRDefault="00DF5ADD" w:rsidP="006A4383">
                <w:pPr>
                  <w:pStyle w:val="BodyText"/>
                </w:pPr>
                <w:r>
                  <w:rPr>
                    <w:lang w:val="en-US" w:bidi="ar-SA"/>
                  </w:rPr>
                  <w:t>5 x 12 (Mo-Fr, 7 - 19h)</w:t>
                </w:r>
              </w:p>
            </w:tc>
          </w:sdtContent>
        </w:sdt>
      </w:tr>
      <w:tr w:rsidR="00DF5ADD" w:rsidRPr="00611598" w14:paraId="62F0759A" w14:textId="77777777" w:rsidTr="006A4383">
        <w:tc>
          <w:tcPr>
            <w:tcW w:w="1885" w:type="dxa"/>
          </w:tcPr>
          <w:p w14:paraId="5262E154" w14:textId="77777777" w:rsidR="00DF5ADD" w:rsidRPr="00933BC1" w:rsidRDefault="00DF5ADD" w:rsidP="006A4383">
            <w:pPr>
              <w:pStyle w:val="BodyText"/>
            </w:pPr>
            <w:r>
              <w:t>Education on Acceptance</w:t>
            </w:r>
          </w:p>
        </w:tc>
        <w:sdt>
          <w:sdtPr>
            <w:alias w:val="Application Target"/>
            <w:tag w:val="Application Target"/>
            <w:id w:val="-528181581"/>
            <w:placeholder>
              <w:docPart w:val="FC3A05B0606948FFACBB72C68FE2FD16"/>
            </w:placeholder>
            <w:dropDownList>
              <w:listItem w:displayText="Select" w:value="Select"/>
              <w:listItem w:displayText="98%" w:value="98%"/>
              <w:listItem w:displayText="99,5%" w:value="99,5%"/>
              <w:listItem w:displayText="99,8%" w:value="99,8%"/>
            </w:dropDownList>
          </w:sdtPr>
          <w:sdtContent>
            <w:tc>
              <w:tcPr>
                <w:tcW w:w="1440" w:type="dxa"/>
              </w:tcPr>
              <w:p w14:paraId="366B3872" w14:textId="77777777" w:rsidR="00DF5ADD" w:rsidRPr="00933BC1" w:rsidRDefault="00DF5ADD" w:rsidP="006A4383">
                <w:pPr>
                  <w:pStyle w:val="BodyText"/>
                </w:pPr>
                <w:r>
                  <w:t>98%</w:t>
                </w:r>
              </w:p>
            </w:tc>
          </w:sdtContent>
        </w:sdt>
        <w:sdt>
          <w:sdtPr>
            <w:rPr>
              <w:lang w:val="en-US" w:bidi="ar-SA"/>
            </w:rPr>
            <w:alias w:val="App service hours"/>
            <w:id w:val="-1451928452"/>
            <w:placeholder>
              <w:docPart w:val="3BB3E54CEA704019AC029593F9F97FCE"/>
            </w:placeholder>
            <w:dropDownList>
              <w:listItem w:displayText="Select" w:value="Select"/>
              <w:listItem w:displayText="5 x 12 (Mo-Fr, 7 - 19h)" w:value="5 x 12 (Mo-Fr, 7 - 19h)"/>
              <w:listItem w:displayText="7 x 24" w:value="7 x 24"/>
            </w:dropDownList>
          </w:sdtPr>
          <w:sdtContent>
            <w:tc>
              <w:tcPr>
                <w:tcW w:w="2700" w:type="dxa"/>
              </w:tcPr>
              <w:p w14:paraId="4A613A97" w14:textId="77777777" w:rsidR="00DF5ADD" w:rsidRPr="00933BC1" w:rsidRDefault="00DF5ADD" w:rsidP="006A4383">
                <w:pPr>
                  <w:pStyle w:val="BodyText"/>
                </w:pPr>
                <w:r>
                  <w:rPr>
                    <w:lang w:val="en-US" w:bidi="ar-SA"/>
                  </w:rPr>
                  <w:t>5 x 12 (Mo-Fr, 7 - 19h)</w:t>
                </w:r>
              </w:p>
            </w:tc>
          </w:sdtContent>
        </w:sdt>
        <w:sdt>
          <w:sdtPr>
            <w:alias w:val="Infra Target"/>
            <w:tag w:val="Infra Target"/>
            <w:id w:val="1958375318"/>
            <w:placeholder>
              <w:docPart w:val="6D43A5CCDB2A43EFB041BD6AAD9BD094"/>
            </w:placeholder>
            <w:dropDownList>
              <w:listItem w:displayText="Select" w:value="Select"/>
              <w:listItem w:displayText="98%" w:value="98%"/>
              <w:listItem w:displayText="99,5%" w:value="99,5%"/>
              <w:listItem w:displayText="99,8%" w:value="99,8%"/>
            </w:dropDownList>
          </w:sdtPr>
          <w:sdtContent>
            <w:tc>
              <w:tcPr>
                <w:tcW w:w="1440" w:type="dxa"/>
              </w:tcPr>
              <w:p w14:paraId="0F119025" w14:textId="77777777" w:rsidR="00DF5ADD" w:rsidRPr="00933BC1" w:rsidRDefault="00DF5ADD" w:rsidP="006A4383">
                <w:pPr>
                  <w:pStyle w:val="BodyText"/>
                </w:pPr>
                <w:r>
                  <w:t>98%</w:t>
                </w:r>
              </w:p>
            </w:tc>
          </w:sdtContent>
        </w:sdt>
        <w:sdt>
          <w:sdtPr>
            <w:rPr>
              <w:lang w:val="en-US" w:bidi="ar-SA"/>
            </w:rPr>
            <w:alias w:val="Infra service hours"/>
            <w:tag w:val="Infra service hours"/>
            <w:id w:val="848753779"/>
            <w:placeholder>
              <w:docPart w:val="8081A63D20904DD79024B2ACC707DE24"/>
            </w:placeholder>
            <w:dropDownList>
              <w:listItem w:displayText="Select" w:value="Select"/>
              <w:listItem w:displayText="5 x 12 (Mo-Fr, 7 - 19h)" w:value="5 x 12 (Mo-Fr, 7 - 19h)"/>
              <w:listItem w:displayText="7 x 24" w:value="7 x 24"/>
            </w:dropDownList>
          </w:sdtPr>
          <w:sdtContent>
            <w:tc>
              <w:tcPr>
                <w:tcW w:w="2520" w:type="dxa"/>
              </w:tcPr>
              <w:p w14:paraId="2FD39463" w14:textId="77777777" w:rsidR="00DF5ADD" w:rsidRPr="00933BC1" w:rsidRDefault="00DF5ADD" w:rsidP="006A4383">
                <w:pPr>
                  <w:pStyle w:val="BodyText"/>
                </w:pPr>
                <w:r>
                  <w:rPr>
                    <w:lang w:val="en-US" w:bidi="ar-SA"/>
                  </w:rPr>
                  <w:t>5 x 12 (Mo-Fr, 7 - 19h)</w:t>
                </w:r>
              </w:p>
            </w:tc>
          </w:sdtContent>
        </w:sdt>
      </w:tr>
      <w:tr w:rsidR="00DF5ADD" w:rsidRPr="00611598" w14:paraId="0F5DBB39" w14:textId="77777777" w:rsidTr="006A4383">
        <w:sdt>
          <w:sdtPr>
            <w:alias w:val="Environment"/>
            <w:id w:val="-1562018148"/>
            <w:placeholder>
              <w:docPart w:val="23DFCAF400AB476FB8F08229EBE12E0F"/>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5" w:type="dxa"/>
              </w:tcPr>
              <w:p w14:paraId="3DDC7468" w14:textId="77777777" w:rsidR="00DF5ADD" w:rsidRPr="00933BC1" w:rsidRDefault="00DF5ADD" w:rsidP="006A4383">
                <w:pPr>
                  <w:pStyle w:val="BodyText"/>
                </w:pPr>
                <w:r>
                  <w:t>Test</w:t>
                </w:r>
              </w:p>
            </w:tc>
          </w:sdtContent>
        </w:sdt>
        <w:sdt>
          <w:sdtPr>
            <w:alias w:val="Application Target"/>
            <w:tag w:val="Application Target"/>
            <w:id w:val="-1797822897"/>
            <w:placeholder>
              <w:docPart w:val="F8D25C701371498E97F1EE48FF39F5C0"/>
            </w:placeholder>
            <w:dropDownList>
              <w:listItem w:displayText="Select" w:value="Select"/>
              <w:listItem w:displayText="98%" w:value="98%"/>
              <w:listItem w:displayText="99,5%" w:value="99,5%"/>
              <w:listItem w:displayText="99,8%" w:value="99,8%"/>
            </w:dropDownList>
          </w:sdtPr>
          <w:sdtContent>
            <w:tc>
              <w:tcPr>
                <w:tcW w:w="1440" w:type="dxa"/>
              </w:tcPr>
              <w:p w14:paraId="4D6A7CFE" w14:textId="77777777" w:rsidR="00DF5ADD" w:rsidRPr="00933BC1" w:rsidRDefault="00DF5ADD" w:rsidP="006A4383">
                <w:pPr>
                  <w:pStyle w:val="BodyText"/>
                </w:pPr>
                <w:r>
                  <w:t>98%</w:t>
                </w:r>
              </w:p>
            </w:tc>
          </w:sdtContent>
        </w:sdt>
        <w:sdt>
          <w:sdtPr>
            <w:rPr>
              <w:lang w:val="en-US" w:bidi="ar-SA"/>
            </w:rPr>
            <w:alias w:val="App service hours"/>
            <w:id w:val="1203134302"/>
            <w:placeholder>
              <w:docPart w:val="8D5163D52D5F4EE49F43D5F6A14AF517"/>
            </w:placeholder>
            <w:dropDownList>
              <w:listItem w:displayText="Select" w:value="Select"/>
              <w:listItem w:displayText="5 x 12 (Mo-Fr, 7 - 19h)" w:value="5 x 12 (Mo-Fr, 7 - 19h)"/>
              <w:listItem w:displayText="7 x 24" w:value="7 x 24"/>
            </w:dropDownList>
          </w:sdtPr>
          <w:sdtContent>
            <w:tc>
              <w:tcPr>
                <w:tcW w:w="2700" w:type="dxa"/>
              </w:tcPr>
              <w:p w14:paraId="0949F37E" w14:textId="77777777" w:rsidR="00DF5ADD" w:rsidRPr="00933BC1" w:rsidRDefault="00DF5ADD" w:rsidP="006A4383">
                <w:pPr>
                  <w:pStyle w:val="BodyText"/>
                </w:pPr>
                <w:r>
                  <w:rPr>
                    <w:lang w:val="en-US" w:bidi="ar-SA"/>
                  </w:rPr>
                  <w:t>5 x 12 (Mo-Fr, 7 - 19h)</w:t>
                </w:r>
              </w:p>
            </w:tc>
          </w:sdtContent>
        </w:sdt>
        <w:sdt>
          <w:sdtPr>
            <w:alias w:val="Infra Target"/>
            <w:tag w:val="Infra Target"/>
            <w:id w:val="64465873"/>
            <w:placeholder>
              <w:docPart w:val="C386DB60293440BFA13B60185491C9CB"/>
            </w:placeholder>
            <w:dropDownList>
              <w:listItem w:displayText="Select" w:value="Select"/>
              <w:listItem w:displayText="98%" w:value="98%"/>
              <w:listItem w:displayText="99,5%" w:value="99,5%"/>
              <w:listItem w:displayText="99,8%" w:value="99,8%"/>
            </w:dropDownList>
          </w:sdtPr>
          <w:sdtContent>
            <w:tc>
              <w:tcPr>
                <w:tcW w:w="1440" w:type="dxa"/>
              </w:tcPr>
              <w:p w14:paraId="750EECBB" w14:textId="77777777" w:rsidR="00DF5ADD" w:rsidRPr="00933BC1" w:rsidRDefault="00DF5ADD" w:rsidP="006A4383">
                <w:pPr>
                  <w:pStyle w:val="BodyText"/>
                </w:pPr>
                <w:r>
                  <w:t>98%</w:t>
                </w:r>
              </w:p>
            </w:tc>
          </w:sdtContent>
        </w:sdt>
        <w:sdt>
          <w:sdtPr>
            <w:rPr>
              <w:lang w:val="en-US" w:bidi="ar-SA"/>
            </w:rPr>
            <w:alias w:val="Infra service hours"/>
            <w:tag w:val="Infra service hours"/>
            <w:id w:val="-904754594"/>
            <w:placeholder>
              <w:docPart w:val="A385E3A8D4684DED9ABF60374C505B5D"/>
            </w:placeholder>
            <w:dropDownList>
              <w:listItem w:displayText="Select" w:value="Select"/>
              <w:listItem w:displayText="5 x 12 (Mo-Fr, 7 - 19h)" w:value="5 x 12 (Mo-Fr, 7 - 19h)"/>
              <w:listItem w:displayText="7 x 24" w:value="7 x 24"/>
            </w:dropDownList>
          </w:sdtPr>
          <w:sdtContent>
            <w:tc>
              <w:tcPr>
                <w:tcW w:w="2520" w:type="dxa"/>
              </w:tcPr>
              <w:p w14:paraId="589CB878" w14:textId="77777777" w:rsidR="00DF5ADD" w:rsidRPr="00933BC1" w:rsidRDefault="00DF5ADD" w:rsidP="006A4383">
                <w:pPr>
                  <w:pStyle w:val="BodyText"/>
                </w:pPr>
                <w:r>
                  <w:rPr>
                    <w:lang w:val="en-US" w:bidi="ar-SA"/>
                  </w:rPr>
                  <w:t>5 x 12 (Mo-Fr, 7 - 19h)</w:t>
                </w:r>
              </w:p>
            </w:tc>
          </w:sdtContent>
        </w:sdt>
      </w:tr>
    </w:tbl>
    <w:p w14:paraId="19E43534" w14:textId="77777777" w:rsidR="00606046" w:rsidRPr="006F7E5F" w:rsidRDefault="00606046" w:rsidP="006F7E5F">
      <w:pPr>
        <w:pStyle w:val="BodyText"/>
        <w:rPr>
          <w:color w:val="FF0000"/>
          <w:sz w:val="20"/>
          <w:lang w:val="en-US"/>
        </w:rPr>
      </w:pPr>
    </w:p>
    <w:p w14:paraId="62D9C7E8" w14:textId="77777777" w:rsidR="00D822D3" w:rsidRDefault="00D822D3" w:rsidP="00F20DE8">
      <w:pPr>
        <w:pStyle w:val="Kop4"/>
        <w:ind w:left="900" w:hanging="900"/>
      </w:pPr>
      <w:r>
        <w:t>Storage</w:t>
      </w:r>
      <w:r w:rsidR="00807841">
        <w:t xml:space="preserve"> replication</w:t>
      </w:r>
    </w:p>
    <w:tbl>
      <w:tblPr>
        <w:tblStyle w:val="Tabelraster"/>
        <w:tblW w:w="8275" w:type="dxa"/>
        <w:tblLook w:val="04A0" w:firstRow="1" w:lastRow="0" w:firstColumn="1" w:lastColumn="0" w:noHBand="0" w:noVBand="1"/>
      </w:tblPr>
      <w:tblGrid>
        <w:gridCol w:w="3325"/>
        <w:gridCol w:w="4950"/>
      </w:tblGrid>
      <w:tr w:rsidR="00D822D3" w14:paraId="7C651F8C" w14:textId="77777777" w:rsidTr="00027B0C">
        <w:tc>
          <w:tcPr>
            <w:tcW w:w="3325" w:type="dxa"/>
            <w:shd w:val="clear" w:color="auto" w:fill="D0CECE" w:themeFill="background2" w:themeFillShade="E6"/>
          </w:tcPr>
          <w:p w14:paraId="57D6FC13" w14:textId="77777777" w:rsidR="00D822D3" w:rsidRPr="00D337D3" w:rsidRDefault="00D822D3" w:rsidP="00F20DE8">
            <w:pPr>
              <w:pStyle w:val="BodyText"/>
              <w:rPr>
                <w:b/>
                <w:bCs/>
              </w:rPr>
            </w:pPr>
            <w:r w:rsidRPr="00D337D3">
              <w:rPr>
                <w:b/>
                <w:bCs/>
              </w:rPr>
              <w:t>Environment</w:t>
            </w:r>
          </w:p>
        </w:tc>
        <w:tc>
          <w:tcPr>
            <w:tcW w:w="4950" w:type="dxa"/>
            <w:shd w:val="clear" w:color="auto" w:fill="D0CECE" w:themeFill="background2" w:themeFillShade="E6"/>
          </w:tcPr>
          <w:p w14:paraId="6D915B36" w14:textId="77777777" w:rsidR="00D822D3" w:rsidRPr="00D337D3" w:rsidRDefault="00D822D3" w:rsidP="00F20DE8">
            <w:pPr>
              <w:pStyle w:val="BodyText"/>
              <w:rPr>
                <w:b/>
                <w:bCs/>
              </w:rPr>
            </w:pPr>
            <w:r>
              <w:rPr>
                <w:b/>
                <w:bCs/>
              </w:rPr>
              <w:t>Storage Replication</w:t>
            </w:r>
          </w:p>
        </w:tc>
      </w:tr>
      <w:tr w:rsidR="00DF5ADD" w14:paraId="3E365DB0" w14:textId="77777777" w:rsidTr="00027B0C">
        <w:sdt>
          <w:sdtPr>
            <w:alias w:val="Environment"/>
            <w:tag w:val="Environment"/>
            <w:id w:val="-1158452861"/>
            <w:placeholder>
              <w:docPart w:val="FCB5F593A05642C384A57CE6FF15964F"/>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3325" w:type="dxa"/>
              </w:tcPr>
              <w:p w14:paraId="4E7844A8" w14:textId="77777777" w:rsidR="00DF5ADD" w:rsidRPr="00071D98" w:rsidRDefault="00DF5ADD" w:rsidP="00DF5ADD">
                <w:pPr>
                  <w:pStyle w:val="BodyText"/>
                </w:pPr>
                <w:r>
                  <w:t>Production</w:t>
                </w:r>
              </w:p>
            </w:tc>
          </w:sdtContent>
        </w:sdt>
        <w:tc>
          <w:tcPr>
            <w:tcW w:w="4950" w:type="dxa"/>
          </w:tcPr>
          <w:sdt>
            <w:sdtPr>
              <w:alias w:val="Storage Replication"/>
              <w:tag w:val="Storage Replication"/>
              <w:id w:val="-62879172"/>
              <w:placeholder>
                <w:docPart w:val="4E76A4600E9447FCAF4D09124AE988B5"/>
              </w:placeholder>
              <w:comboBox>
                <w:listItem w:displayText="Select" w:value="Select"/>
                <w:listItem w:displayText="Replicated storage" w:value="Replicated storage"/>
                <w:listItem w:displayText="Non-replicated storage" w:value="Non-replicated storage"/>
              </w:comboBox>
            </w:sdtPr>
            <w:sdtContent>
              <w:p w14:paraId="76EEB22D" w14:textId="77777777" w:rsidR="00DF5ADD" w:rsidRPr="00071D98" w:rsidRDefault="00DF5ADD" w:rsidP="00DF5ADD">
                <w:pPr>
                  <w:pStyle w:val="BodyText"/>
                </w:pPr>
                <w:r>
                  <w:t>Replicated storage</w:t>
                </w:r>
              </w:p>
            </w:sdtContent>
          </w:sdt>
        </w:tc>
      </w:tr>
      <w:tr w:rsidR="00DF5ADD" w14:paraId="5575D4BC" w14:textId="77777777" w:rsidTr="00027B0C">
        <w:sdt>
          <w:sdtPr>
            <w:alias w:val="Environment"/>
            <w:tag w:val="Environment"/>
            <w:id w:val="-1839078340"/>
            <w:placeholder>
              <w:docPart w:val="218F0189F11741DC8F81AD9DE7A40668"/>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3325" w:type="dxa"/>
              </w:tcPr>
              <w:p w14:paraId="46B4EDCC" w14:textId="77777777" w:rsidR="00DF5ADD" w:rsidRDefault="00DF5ADD" w:rsidP="00DF5ADD">
                <w:pPr>
                  <w:pStyle w:val="BodyText"/>
                </w:pPr>
                <w:r>
                  <w:t>Acceptance</w:t>
                </w:r>
              </w:p>
            </w:tc>
          </w:sdtContent>
        </w:sdt>
        <w:tc>
          <w:tcPr>
            <w:tcW w:w="4950" w:type="dxa"/>
          </w:tcPr>
          <w:sdt>
            <w:sdtPr>
              <w:alias w:val="Storage Replication"/>
              <w:tag w:val="Storage Replication"/>
              <w:id w:val="1070236724"/>
              <w:placeholder>
                <w:docPart w:val="8E9052A3A8A74E3894CDD24F0EFCF74C"/>
              </w:placeholder>
              <w:comboBox>
                <w:listItem w:displayText="Select" w:value="Select"/>
                <w:listItem w:displayText="Replicated storage" w:value="Replicated storage"/>
                <w:listItem w:displayText="Non-replicated storage" w:value="Non-replicated storage"/>
              </w:comboBox>
            </w:sdtPr>
            <w:sdtContent>
              <w:p w14:paraId="2613822E" w14:textId="77777777" w:rsidR="00DF5ADD" w:rsidRDefault="00DF5ADD" w:rsidP="00DF5ADD">
                <w:pPr>
                  <w:pStyle w:val="BodyText"/>
                </w:pPr>
                <w:r>
                  <w:t>Replicated storage</w:t>
                </w:r>
              </w:p>
            </w:sdtContent>
          </w:sdt>
        </w:tc>
      </w:tr>
      <w:tr w:rsidR="00DF5ADD" w14:paraId="7B627D6E" w14:textId="77777777" w:rsidTr="00027B0C">
        <w:tc>
          <w:tcPr>
            <w:tcW w:w="3325" w:type="dxa"/>
          </w:tcPr>
          <w:p w14:paraId="246F08B7" w14:textId="77777777" w:rsidR="00DF5ADD" w:rsidRDefault="00000000" w:rsidP="00DF5ADD">
            <w:pPr>
              <w:pStyle w:val="BodyText"/>
            </w:pPr>
            <w:sdt>
              <w:sdtPr>
                <w:alias w:val="Environment"/>
                <w:tag w:val="Environment"/>
                <w:id w:val="410739991"/>
                <w:placeholder>
                  <w:docPart w:val="E673EEE8C01844549D373C50C3034707"/>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r w:rsidR="00DF5ADD">
                  <w:t>Education</w:t>
                </w:r>
              </w:sdtContent>
            </w:sdt>
            <w:r w:rsidR="00DF5ADD">
              <w:tab/>
              <w:t>(Acceptance)</w:t>
            </w:r>
          </w:p>
        </w:tc>
        <w:tc>
          <w:tcPr>
            <w:tcW w:w="4950" w:type="dxa"/>
          </w:tcPr>
          <w:sdt>
            <w:sdtPr>
              <w:alias w:val="Storage Replication"/>
              <w:tag w:val="Storage Replication"/>
              <w:id w:val="2025822145"/>
              <w:placeholder>
                <w:docPart w:val="5E918FAFA2914D53B0EDC0D373507A2F"/>
              </w:placeholder>
              <w:comboBox>
                <w:listItem w:displayText="Select" w:value="Select"/>
                <w:listItem w:displayText="Replicated storage" w:value="Replicated storage"/>
                <w:listItem w:displayText="Non-replicated storage" w:value="Non-replicated storage"/>
              </w:comboBox>
            </w:sdtPr>
            <w:sdtContent>
              <w:p w14:paraId="52AE14D8" w14:textId="77777777" w:rsidR="00DF5ADD" w:rsidRDefault="00DF5ADD" w:rsidP="00DF5ADD">
                <w:pPr>
                  <w:pStyle w:val="BodyText"/>
                </w:pPr>
                <w:r>
                  <w:t>Non-replicated storage</w:t>
                </w:r>
              </w:p>
            </w:sdtContent>
          </w:sdt>
        </w:tc>
      </w:tr>
      <w:tr w:rsidR="00DF5ADD" w14:paraId="0ACFF40F" w14:textId="77777777" w:rsidTr="00027B0C">
        <w:sdt>
          <w:sdtPr>
            <w:alias w:val="Environment"/>
            <w:tag w:val="Environment"/>
            <w:id w:val="1520664612"/>
            <w:placeholder>
              <w:docPart w:val="D0960B98B96642FDB97EF05539A6CB4D"/>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3325" w:type="dxa"/>
              </w:tcPr>
              <w:p w14:paraId="0C72D26F" w14:textId="77777777" w:rsidR="00DF5ADD" w:rsidRPr="00071D98" w:rsidRDefault="00DF5ADD" w:rsidP="00DF5ADD">
                <w:pPr>
                  <w:pStyle w:val="BodyText"/>
                </w:pPr>
                <w:r>
                  <w:t>Test</w:t>
                </w:r>
              </w:p>
            </w:tc>
          </w:sdtContent>
        </w:sdt>
        <w:tc>
          <w:tcPr>
            <w:tcW w:w="4950" w:type="dxa"/>
          </w:tcPr>
          <w:sdt>
            <w:sdtPr>
              <w:alias w:val="Storage Replication"/>
              <w:tag w:val="Storage Replication"/>
              <w:id w:val="-2087758577"/>
              <w:placeholder>
                <w:docPart w:val="0CFF665477C24348A380234B23313D03"/>
              </w:placeholder>
              <w:comboBox>
                <w:listItem w:displayText="Select" w:value="Select"/>
                <w:listItem w:displayText="Replicated storage" w:value="Replicated storage"/>
                <w:listItem w:displayText="Non-replicated storage" w:value="Non-replicated storage"/>
              </w:comboBox>
            </w:sdtPr>
            <w:sdtContent>
              <w:p w14:paraId="2BFFAE56" w14:textId="77777777" w:rsidR="00DF5ADD" w:rsidRPr="00071D98" w:rsidRDefault="00DF5ADD" w:rsidP="00DF5ADD">
                <w:pPr>
                  <w:pStyle w:val="BodyText"/>
                </w:pPr>
                <w:r>
                  <w:t>Non-replicated storage</w:t>
                </w:r>
              </w:p>
            </w:sdtContent>
          </w:sdt>
        </w:tc>
      </w:tr>
    </w:tbl>
    <w:p w14:paraId="66D29C9E" w14:textId="77777777" w:rsidR="00D965CC" w:rsidRDefault="00D965CC" w:rsidP="00D822D3">
      <w:pPr>
        <w:pStyle w:val="BodyText"/>
        <w:rPr>
          <w:sz w:val="16"/>
          <w:szCs w:val="16"/>
        </w:rPr>
      </w:pPr>
    </w:p>
    <w:p w14:paraId="38CF49F1" w14:textId="77777777" w:rsidR="00C931AE" w:rsidRDefault="00C931AE" w:rsidP="00C931AE">
      <w:pPr>
        <w:pStyle w:val="Kop4"/>
        <w:ind w:left="900" w:hanging="900"/>
      </w:pPr>
      <w:r w:rsidRPr="00C931AE">
        <w:t>Scalability</w:t>
      </w:r>
    </w:p>
    <w:p w14:paraId="035475A6" w14:textId="77777777" w:rsidR="00DF5ADD" w:rsidRDefault="00DF5ADD" w:rsidP="00DF5ADD">
      <w:r w:rsidRPr="001130B3">
        <w:t>The design should allow for upscaling of resources in order to improve performance. The initial systems setup will be vertically and horizontally scalable</w:t>
      </w:r>
      <w:r>
        <w:t>.</w:t>
      </w:r>
    </w:p>
    <w:p w14:paraId="5A3225A3" w14:textId="77777777" w:rsidR="00DF5ADD" w:rsidRDefault="00DF5ADD" w:rsidP="00DF5ADD"/>
    <w:p w14:paraId="50DAD13B" w14:textId="77777777" w:rsidR="00DF5ADD" w:rsidRPr="001130B3" w:rsidRDefault="00DF5ADD" w:rsidP="00DF5ADD">
      <w:r w:rsidRPr="001130B3">
        <w:t>Scalability limitations</w:t>
      </w:r>
      <w:r>
        <w:t xml:space="preserve"> for the application</w:t>
      </w:r>
      <w:r w:rsidRPr="001130B3">
        <w:t xml:space="preserve"> are not defined, not applicable, or unknown to DXC.</w:t>
      </w:r>
    </w:p>
    <w:p w14:paraId="7599AE4E" w14:textId="77777777" w:rsidR="00DF5ADD" w:rsidRPr="00DF5ADD" w:rsidRDefault="00DF5ADD" w:rsidP="00DF5ADD">
      <w:pPr>
        <w:pStyle w:val="BodyText"/>
      </w:pPr>
    </w:p>
    <w:tbl>
      <w:tblPr>
        <w:tblW w:w="8270" w:type="dxa"/>
        <w:tblCellMar>
          <w:left w:w="0" w:type="dxa"/>
          <w:right w:w="0" w:type="dxa"/>
        </w:tblCellMar>
        <w:tblLook w:val="04A0" w:firstRow="1" w:lastRow="0" w:firstColumn="1" w:lastColumn="0" w:noHBand="0" w:noVBand="1"/>
      </w:tblPr>
      <w:tblGrid>
        <w:gridCol w:w="3320"/>
        <w:gridCol w:w="2340"/>
        <w:gridCol w:w="2610"/>
      </w:tblGrid>
      <w:tr w:rsidR="00C931AE" w14:paraId="77A0B8CF" w14:textId="77777777" w:rsidTr="00F20DE8">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3C0D96E" w14:textId="77777777" w:rsidR="00C931AE" w:rsidRDefault="00C931AE" w:rsidP="00F20DE8">
            <w:pPr>
              <w:rPr>
                <w:b/>
                <w:bCs/>
                <w:color w:val="000000" w:themeColor="text1"/>
                <w:szCs w:val="22"/>
              </w:rPr>
            </w:pPr>
            <w:r>
              <w:rPr>
                <w:b/>
                <w:bCs/>
                <w:color w:val="000000" w:themeColor="text1"/>
                <w:szCs w:val="22"/>
              </w:rPr>
              <w:t>Server(type)</w:t>
            </w:r>
          </w:p>
        </w:tc>
        <w:tc>
          <w:tcPr>
            <w:tcW w:w="23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38620470" w14:textId="77777777" w:rsidR="00C931AE" w:rsidRPr="001003AC" w:rsidRDefault="00C931AE" w:rsidP="00F20DE8">
            <w:pPr>
              <w:rPr>
                <w:rFonts w:ascii="Calibri" w:eastAsiaTheme="minorHAnsi" w:hAnsi="Calibri"/>
                <w:b/>
                <w:bCs/>
                <w:color w:val="000000" w:themeColor="text1"/>
                <w:szCs w:val="22"/>
                <w:lang w:bidi="ar-SA"/>
              </w:rPr>
            </w:pPr>
            <w:r>
              <w:rPr>
                <w:b/>
                <w:bCs/>
                <w:color w:val="000000" w:themeColor="text1"/>
                <w:szCs w:val="22"/>
              </w:rPr>
              <w:t>Scalability type</w:t>
            </w:r>
          </w:p>
        </w:tc>
        <w:tc>
          <w:tcPr>
            <w:tcW w:w="26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3510E5D" w14:textId="77777777" w:rsidR="00C931AE" w:rsidRDefault="00C931AE" w:rsidP="00F20DE8">
            <w:pPr>
              <w:rPr>
                <w:b/>
                <w:bCs/>
                <w:color w:val="000000" w:themeColor="text1"/>
                <w:szCs w:val="22"/>
              </w:rPr>
            </w:pPr>
            <w:r>
              <w:rPr>
                <w:b/>
                <w:bCs/>
                <w:color w:val="000000" w:themeColor="text1"/>
                <w:szCs w:val="22"/>
              </w:rPr>
              <w:t>Additional Comments</w:t>
            </w:r>
          </w:p>
        </w:tc>
      </w:tr>
      <w:tr w:rsidR="00C931AE" w:rsidRPr="00E52C01" w14:paraId="5F33570D" w14:textId="77777777" w:rsidTr="00F20DE8">
        <w:tc>
          <w:tcPr>
            <w:tcW w:w="3320" w:type="dxa"/>
            <w:tcBorders>
              <w:top w:val="nil"/>
              <w:left w:val="single" w:sz="8" w:space="0" w:color="666666"/>
              <w:bottom w:val="single" w:sz="8" w:space="0" w:color="666666"/>
              <w:right w:val="single" w:sz="8" w:space="0" w:color="666666"/>
            </w:tcBorders>
          </w:tcPr>
          <w:p w14:paraId="6BDED1C9" w14:textId="77777777" w:rsidR="00C931AE" w:rsidRPr="002B1A14" w:rsidRDefault="00C931AE">
            <w:pPr>
              <w:rPr>
                <w:color w:val="auto"/>
                <w:szCs w:val="22"/>
              </w:rPr>
            </w:pPr>
            <w:r w:rsidRPr="002B1A14">
              <w:rPr>
                <w:color w:val="auto"/>
                <w:szCs w:val="22"/>
              </w:rPr>
              <w:t>&lt;example: server 1&gt;</w:t>
            </w:r>
          </w:p>
        </w:tc>
        <w:tc>
          <w:tcPr>
            <w:tcW w:w="234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E22FE22" w14:textId="77777777" w:rsidR="00C931AE" w:rsidRPr="002B1A14" w:rsidRDefault="00000000" w:rsidP="00F20DE8">
            <w:pPr>
              <w:rPr>
                <w:color w:val="auto"/>
                <w:szCs w:val="22"/>
              </w:rPr>
            </w:pPr>
            <w:sdt>
              <w:sdtPr>
                <w:rPr>
                  <w:color w:val="auto"/>
                  <w:szCs w:val="22"/>
                </w:rPr>
                <w:id w:val="-219297184"/>
                <w:placeholder>
                  <w:docPart w:val="DefaultPlaceholder_-1854013439"/>
                </w:placeholder>
                <w:showingPlcHdr/>
                <w:comboBox>
                  <w:listItem w:value="Kies een item."/>
                  <w:listItem w:displayText="Horizontal" w:value="Horizontal"/>
                  <w:listItem w:displayText="Vertical" w:value="Vertical"/>
                </w:comboBox>
              </w:sdtPr>
              <w:sdtContent>
                <w:r w:rsidR="001300D3" w:rsidRPr="00794F27">
                  <w:rPr>
                    <w:rStyle w:val="Tekstvantijdelijkeaanduiding"/>
                  </w:rPr>
                  <w:t>Kies een item.</w:t>
                </w:r>
              </w:sdtContent>
            </w:sdt>
          </w:p>
        </w:tc>
        <w:tc>
          <w:tcPr>
            <w:tcW w:w="2610" w:type="dxa"/>
            <w:tcBorders>
              <w:top w:val="nil"/>
              <w:left w:val="single" w:sz="8" w:space="0" w:color="666666"/>
              <w:bottom w:val="single" w:sz="8" w:space="0" w:color="666666"/>
              <w:right w:val="single" w:sz="8" w:space="0" w:color="666666"/>
            </w:tcBorders>
          </w:tcPr>
          <w:p w14:paraId="7F7C50C3" w14:textId="77777777" w:rsidR="00C931AE" w:rsidRPr="002B1A14" w:rsidRDefault="00C931AE" w:rsidP="00F20DE8">
            <w:pPr>
              <w:rPr>
                <w:color w:val="auto"/>
                <w:szCs w:val="22"/>
              </w:rPr>
            </w:pPr>
          </w:p>
        </w:tc>
      </w:tr>
      <w:tr w:rsidR="00C931AE" w:rsidRPr="00E52C01" w14:paraId="088C5017" w14:textId="77777777" w:rsidTr="00F20DE8">
        <w:tc>
          <w:tcPr>
            <w:tcW w:w="3320" w:type="dxa"/>
            <w:tcBorders>
              <w:top w:val="nil"/>
              <w:left w:val="single" w:sz="8" w:space="0" w:color="666666"/>
              <w:bottom w:val="single" w:sz="8" w:space="0" w:color="666666"/>
              <w:right w:val="single" w:sz="8" w:space="0" w:color="666666"/>
            </w:tcBorders>
          </w:tcPr>
          <w:p w14:paraId="4F9F84A2" w14:textId="77777777" w:rsidR="00C931AE" w:rsidRPr="002B1A14" w:rsidRDefault="00C931AE">
            <w:pPr>
              <w:rPr>
                <w:color w:val="auto"/>
                <w:szCs w:val="22"/>
              </w:rPr>
            </w:pPr>
            <w:r w:rsidRPr="002B1A14">
              <w:rPr>
                <w:color w:val="auto"/>
                <w:szCs w:val="22"/>
              </w:rPr>
              <w:t xml:space="preserve">&lt;example: server </w:t>
            </w:r>
            <w:r w:rsidR="006E0693">
              <w:rPr>
                <w:color w:val="auto"/>
                <w:szCs w:val="22"/>
              </w:rPr>
              <w:t>2</w:t>
            </w:r>
            <w:r w:rsidRPr="002B1A14">
              <w:rPr>
                <w:color w:val="auto"/>
                <w:szCs w:val="22"/>
              </w:rPr>
              <w:t>&gt;</w:t>
            </w:r>
          </w:p>
        </w:tc>
        <w:tc>
          <w:tcPr>
            <w:tcW w:w="234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5B01ECF" w14:textId="77777777" w:rsidR="00C931AE" w:rsidRPr="002B1A14" w:rsidRDefault="00000000" w:rsidP="00F20DE8">
            <w:pPr>
              <w:rPr>
                <w:color w:val="auto"/>
                <w:szCs w:val="22"/>
              </w:rPr>
            </w:pPr>
            <w:sdt>
              <w:sdtPr>
                <w:rPr>
                  <w:color w:val="auto"/>
                  <w:szCs w:val="22"/>
                </w:rPr>
                <w:id w:val="346227536"/>
                <w:placeholder>
                  <w:docPart w:val="DefaultPlaceholder_-1854013439"/>
                </w:placeholder>
                <w:showingPlcHdr/>
                <w:comboBox>
                  <w:listItem w:value="Kies een item."/>
                  <w:listItem w:displayText="Horizontal" w:value="Horizontal"/>
                  <w:listItem w:displayText="Vertical" w:value="Vertical"/>
                </w:comboBox>
              </w:sdtPr>
              <w:sdtContent>
                <w:r w:rsidR="001300D3" w:rsidRPr="00794F27">
                  <w:rPr>
                    <w:rStyle w:val="Tekstvantijdelijkeaanduiding"/>
                  </w:rPr>
                  <w:t>Kies een item.</w:t>
                </w:r>
              </w:sdtContent>
            </w:sdt>
          </w:p>
        </w:tc>
        <w:tc>
          <w:tcPr>
            <w:tcW w:w="2610" w:type="dxa"/>
            <w:tcBorders>
              <w:top w:val="nil"/>
              <w:left w:val="single" w:sz="8" w:space="0" w:color="666666"/>
              <w:bottom w:val="single" w:sz="8" w:space="0" w:color="666666"/>
              <w:right w:val="single" w:sz="8" w:space="0" w:color="666666"/>
            </w:tcBorders>
          </w:tcPr>
          <w:p w14:paraId="409AAA84" w14:textId="77777777" w:rsidR="00C931AE" w:rsidRPr="002B1A14" w:rsidRDefault="00C931AE" w:rsidP="00F20DE8">
            <w:pPr>
              <w:rPr>
                <w:color w:val="auto"/>
                <w:szCs w:val="22"/>
              </w:rPr>
            </w:pPr>
          </w:p>
        </w:tc>
      </w:tr>
    </w:tbl>
    <w:p w14:paraId="09E9366F" w14:textId="77777777" w:rsidR="001F40A7" w:rsidRDefault="001F40A7" w:rsidP="001F40A7">
      <w:pPr>
        <w:pStyle w:val="BodyText"/>
      </w:pPr>
    </w:p>
    <w:p w14:paraId="52D9FD04" w14:textId="77777777" w:rsidR="00B12445" w:rsidRPr="00DF0DFF" w:rsidRDefault="001300D3" w:rsidP="00B12445">
      <w:pPr>
        <w:pStyle w:val="BodyText"/>
        <w:rPr>
          <w:color w:val="auto"/>
          <w:sz w:val="20"/>
        </w:rPr>
      </w:pPr>
      <w:r w:rsidRPr="00DF0DFF">
        <w:rPr>
          <w:color w:val="auto"/>
          <w:sz w:val="20"/>
        </w:rPr>
        <w:t xml:space="preserve">In case of </w:t>
      </w:r>
      <w:r w:rsidRPr="006F7E5F">
        <w:rPr>
          <w:color w:val="auto"/>
          <w:sz w:val="20"/>
        </w:rPr>
        <w:t>infra load balancer, specify requirements:</w:t>
      </w:r>
    </w:p>
    <w:p w14:paraId="0FCC613E" w14:textId="77777777" w:rsidR="00B12445" w:rsidRDefault="00B12445" w:rsidP="00B12445">
      <w:pPr>
        <w:pStyle w:val="BodyText"/>
      </w:pPr>
      <w:r>
        <w:t>Load balancer infra requirements</w:t>
      </w:r>
    </w:p>
    <w:tbl>
      <w:tblPr>
        <w:tblStyle w:val="Tabelraster"/>
        <w:tblW w:w="6759" w:type="dxa"/>
        <w:tblInd w:w="-5" w:type="dxa"/>
        <w:tblLook w:val="04A0" w:firstRow="1" w:lastRow="0" w:firstColumn="1" w:lastColumn="0" w:noHBand="0" w:noVBand="1"/>
      </w:tblPr>
      <w:tblGrid>
        <w:gridCol w:w="3756"/>
        <w:gridCol w:w="3003"/>
      </w:tblGrid>
      <w:tr w:rsidR="00B12445" w:rsidRPr="00AA1A70" w14:paraId="3CC34E73" w14:textId="77777777" w:rsidTr="00841C0D">
        <w:trPr>
          <w:trHeight w:val="255"/>
        </w:trPr>
        <w:tc>
          <w:tcPr>
            <w:tcW w:w="3756" w:type="dxa"/>
            <w:shd w:val="clear" w:color="auto" w:fill="D9D9D9" w:themeFill="background1" w:themeFillShade="D9"/>
            <w:noWrap/>
          </w:tcPr>
          <w:p w14:paraId="2EBB3262" w14:textId="77777777" w:rsidR="00B12445" w:rsidRPr="00AA1A70" w:rsidRDefault="00B12445" w:rsidP="00841C0D">
            <w:pPr>
              <w:rPr>
                <w:rFonts w:eastAsia="Times New Roman" w:cs="Arial"/>
                <w:b/>
                <w:bCs/>
                <w:szCs w:val="22"/>
                <w:lang w:val="en-US" w:bidi="ar-SA"/>
              </w:rPr>
            </w:pPr>
            <w:r w:rsidRPr="00AA1A70">
              <w:rPr>
                <w:rFonts w:eastAsia="Times New Roman" w:cs="Arial"/>
                <w:b/>
                <w:bCs/>
                <w:szCs w:val="22"/>
                <w:lang w:val="en-US" w:bidi="ar-SA"/>
              </w:rPr>
              <w:t>Application Layer</w:t>
            </w:r>
          </w:p>
        </w:tc>
        <w:sdt>
          <w:sdtPr>
            <w:rPr>
              <w:rFonts w:eastAsia="Times New Roman" w:cs="Arial"/>
              <w:color w:val="auto"/>
              <w:szCs w:val="22"/>
              <w:lang w:val="en-US" w:bidi="ar-SA"/>
            </w:rPr>
            <w:alias w:val="Application Protocol"/>
            <w:tag w:val="Application Protocol"/>
            <w:id w:val="-688992323"/>
            <w:placeholder>
              <w:docPart w:val="CF678DB3C315495B92182C4634A943BC"/>
            </w:placeholder>
            <w:dropDownList>
              <w:listItem w:displayText="Select" w:value="Select"/>
              <w:listItem w:displayText="HTTP (L7)" w:value="HTTP (L7)"/>
              <w:listItem w:displayText="Secure HTTP (L7)" w:value="Secure HTTP (L7)"/>
              <w:listItem w:displayText="TCP (L4)" w:value="TCP (L4)"/>
              <w:listItem w:displayText="Other" w:value="Other"/>
            </w:dropDownList>
          </w:sdtPr>
          <w:sdtContent>
            <w:tc>
              <w:tcPr>
                <w:tcW w:w="3003" w:type="dxa"/>
              </w:tcPr>
              <w:p w14:paraId="5E88AF8B" w14:textId="77777777" w:rsidR="00B12445" w:rsidRPr="00DF0DFF" w:rsidRDefault="00B12445" w:rsidP="00841C0D">
                <w:pPr>
                  <w:rPr>
                    <w:rFonts w:eastAsia="Times New Roman" w:cs="Arial"/>
                    <w:color w:val="auto"/>
                    <w:szCs w:val="22"/>
                    <w:lang w:val="en-US" w:bidi="ar-SA"/>
                  </w:rPr>
                </w:pPr>
                <w:r w:rsidRPr="00DF0DFF">
                  <w:rPr>
                    <w:rFonts w:eastAsia="Times New Roman" w:cs="Arial"/>
                    <w:color w:val="auto"/>
                    <w:szCs w:val="22"/>
                    <w:lang w:val="en-US" w:bidi="ar-SA"/>
                  </w:rPr>
                  <w:t>HTTP (L7)</w:t>
                </w:r>
              </w:p>
            </w:tc>
          </w:sdtContent>
        </w:sdt>
      </w:tr>
      <w:tr w:rsidR="00B12445" w:rsidRPr="00AA1A70" w14:paraId="341585C4" w14:textId="77777777" w:rsidTr="00841C0D">
        <w:trPr>
          <w:trHeight w:val="255"/>
        </w:trPr>
        <w:tc>
          <w:tcPr>
            <w:tcW w:w="3756" w:type="dxa"/>
            <w:shd w:val="clear" w:color="auto" w:fill="D9D9D9" w:themeFill="background1" w:themeFillShade="D9"/>
            <w:noWrap/>
          </w:tcPr>
          <w:p w14:paraId="2BA55B49" w14:textId="77777777" w:rsidR="00B12445" w:rsidRPr="00AA1A70" w:rsidRDefault="00B12445" w:rsidP="00841C0D">
            <w:pPr>
              <w:rPr>
                <w:rFonts w:eastAsia="Times New Roman" w:cs="Arial"/>
                <w:b/>
                <w:bCs/>
                <w:szCs w:val="22"/>
                <w:lang w:val="en-US" w:bidi="ar-SA"/>
              </w:rPr>
            </w:pPr>
            <w:r w:rsidRPr="00AA1A70">
              <w:rPr>
                <w:rFonts w:eastAsia="Times New Roman" w:cs="Arial"/>
                <w:b/>
                <w:bCs/>
                <w:szCs w:val="22"/>
                <w:lang w:val="en-US" w:bidi="ar-SA"/>
              </w:rPr>
              <w:t>Application Port(s)</w:t>
            </w:r>
          </w:p>
        </w:tc>
        <w:tc>
          <w:tcPr>
            <w:tcW w:w="3003" w:type="dxa"/>
          </w:tcPr>
          <w:p w14:paraId="01ABBA44" w14:textId="77777777" w:rsidR="00B12445" w:rsidRPr="00DF0DFF" w:rsidRDefault="00B12445" w:rsidP="00841C0D">
            <w:pPr>
              <w:rPr>
                <w:rFonts w:eastAsia="Times New Roman" w:cs="Arial"/>
                <w:color w:val="auto"/>
                <w:szCs w:val="22"/>
                <w:lang w:val="en-US" w:bidi="ar-SA"/>
              </w:rPr>
            </w:pPr>
            <w:r w:rsidRPr="00DF0DFF">
              <w:rPr>
                <w:rFonts w:eastAsia="Times New Roman" w:cs="Arial"/>
                <w:color w:val="auto"/>
                <w:szCs w:val="22"/>
                <w:lang w:val="en-US" w:bidi="ar-SA"/>
              </w:rPr>
              <w:t>80</w:t>
            </w:r>
          </w:p>
        </w:tc>
      </w:tr>
      <w:tr w:rsidR="00B12445" w:rsidRPr="00AA1A70" w14:paraId="604A1CF8" w14:textId="77777777" w:rsidTr="00841C0D">
        <w:trPr>
          <w:trHeight w:val="255"/>
        </w:trPr>
        <w:tc>
          <w:tcPr>
            <w:tcW w:w="3756" w:type="dxa"/>
            <w:shd w:val="clear" w:color="auto" w:fill="D9D9D9" w:themeFill="background1" w:themeFillShade="D9"/>
            <w:noWrap/>
          </w:tcPr>
          <w:p w14:paraId="38B9797C" w14:textId="77777777" w:rsidR="00B12445" w:rsidRPr="00AA1A70" w:rsidRDefault="00B12445" w:rsidP="00841C0D">
            <w:pPr>
              <w:rPr>
                <w:rFonts w:eastAsia="Times New Roman" w:cs="Arial"/>
                <w:b/>
                <w:bCs/>
                <w:szCs w:val="22"/>
                <w:lang w:val="en-US" w:bidi="ar-SA"/>
              </w:rPr>
            </w:pPr>
            <w:r w:rsidRPr="00AA1A70">
              <w:rPr>
                <w:rFonts w:eastAsia="Times New Roman" w:cs="Arial"/>
                <w:b/>
                <w:bCs/>
                <w:szCs w:val="22"/>
                <w:lang w:val="en-US" w:bidi="ar-SA"/>
              </w:rPr>
              <w:t>Algorithm</w:t>
            </w:r>
          </w:p>
        </w:tc>
        <w:tc>
          <w:tcPr>
            <w:tcW w:w="3003" w:type="dxa"/>
          </w:tcPr>
          <w:p w14:paraId="3E766D41" w14:textId="77777777" w:rsidR="00B12445" w:rsidRPr="00DF0DFF" w:rsidRDefault="00000000" w:rsidP="00841C0D">
            <w:pPr>
              <w:tabs>
                <w:tab w:val="right" w:pos="2607"/>
              </w:tabs>
              <w:rPr>
                <w:rFonts w:eastAsia="Times New Roman" w:cs="Arial"/>
                <w:color w:val="auto"/>
                <w:szCs w:val="22"/>
                <w:lang w:val="en-US" w:bidi="ar-SA"/>
              </w:rPr>
            </w:pPr>
            <w:sdt>
              <w:sdtPr>
                <w:rPr>
                  <w:rFonts w:eastAsia="Times New Roman" w:cs="Arial"/>
                  <w:color w:val="auto"/>
                  <w:szCs w:val="22"/>
                  <w:lang w:val="en-US" w:bidi="ar-SA"/>
                </w:rPr>
                <w:alias w:val="Algorithm"/>
                <w:tag w:val="Algorithm"/>
                <w:id w:val="-1337380518"/>
                <w:placeholder>
                  <w:docPart w:val="61C16DA4E5FB424AB1EDE62DCDFD9CA4"/>
                </w:placeholder>
                <w:dropDownList>
                  <w:listItem w:displayText="Select" w:value="Select"/>
                  <w:listItem w:displayText="Least Connections (default)" w:value="Least Connections (default)"/>
                  <w:listItem w:displayText="Round-Robin" w:value="Round-Robin"/>
                  <w:listItem w:displayText="Least Load" w:value="Least Load"/>
                  <w:listItem w:displayText="Fewest Servers" w:value="Fewest Servers"/>
                  <w:listItem w:displayText="Fastest Response" w:value="Fastest Response"/>
                  <w:listItem w:displayText="Core Affinity" w:value="Core Affinity"/>
                  <w:listItem w:displayText="Consistent Hash" w:value="Consistent Hash"/>
                </w:dropDownList>
              </w:sdtPr>
              <w:sdtContent>
                <w:r w:rsidR="00B12445" w:rsidRPr="00DF0DFF">
                  <w:rPr>
                    <w:rFonts w:eastAsia="Times New Roman" w:cs="Arial"/>
                    <w:color w:val="auto"/>
                    <w:szCs w:val="22"/>
                    <w:lang w:val="en-US" w:bidi="ar-SA"/>
                  </w:rPr>
                  <w:t>Least Connections (default)</w:t>
                </w:r>
              </w:sdtContent>
            </w:sdt>
            <w:r w:rsidR="00B12445" w:rsidRPr="00DF0DFF">
              <w:rPr>
                <w:rFonts w:eastAsia="Times New Roman" w:cs="Arial"/>
                <w:color w:val="auto"/>
                <w:szCs w:val="22"/>
                <w:lang w:val="en-US" w:bidi="ar-SA"/>
              </w:rPr>
              <w:tab/>
            </w:r>
          </w:p>
        </w:tc>
      </w:tr>
      <w:tr w:rsidR="00B12445" w:rsidRPr="00AA1A70" w14:paraId="33955926" w14:textId="77777777" w:rsidTr="00841C0D">
        <w:trPr>
          <w:trHeight w:val="255"/>
        </w:trPr>
        <w:tc>
          <w:tcPr>
            <w:tcW w:w="3756" w:type="dxa"/>
            <w:shd w:val="clear" w:color="auto" w:fill="D9D9D9" w:themeFill="background1" w:themeFillShade="D9"/>
            <w:noWrap/>
          </w:tcPr>
          <w:p w14:paraId="16464571" w14:textId="77777777" w:rsidR="00B12445" w:rsidRPr="00AA1A70" w:rsidRDefault="00B12445" w:rsidP="00841C0D">
            <w:pPr>
              <w:rPr>
                <w:rFonts w:eastAsia="Times New Roman" w:cs="Arial"/>
                <w:b/>
                <w:bCs/>
                <w:szCs w:val="22"/>
                <w:lang w:val="en-US" w:bidi="ar-SA"/>
              </w:rPr>
            </w:pPr>
            <w:r w:rsidRPr="00AA1A70">
              <w:rPr>
                <w:rFonts w:eastAsia="Times New Roman" w:cs="Arial"/>
                <w:b/>
                <w:bCs/>
                <w:szCs w:val="22"/>
                <w:lang w:val="en-US" w:bidi="ar-SA"/>
              </w:rPr>
              <w:t>Stickiness/Persistence</w:t>
            </w:r>
          </w:p>
        </w:tc>
        <w:sdt>
          <w:sdtPr>
            <w:rPr>
              <w:rFonts w:eastAsia="Times New Roman" w:cs="Arial"/>
              <w:color w:val="auto"/>
              <w:szCs w:val="22"/>
              <w:lang w:val="en-US" w:bidi="ar-SA"/>
            </w:rPr>
            <w:alias w:val="Stickiness"/>
            <w:tag w:val="Stickiness"/>
            <w:id w:val="-1753264169"/>
            <w:placeholder>
              <w:docPart w:val="6ADEA2E47A4D4B3FBF11B754193D532D"/>
            </w:placeholder>
            <w:dropDownList>
              <w:listItem w:displayText="Select" w:value="Select"/>
              <w:listItem w:displayText="None" w:value="None"/>
              <w:listItem w:displayText="System-Persistence-Client-IP" w:value="System-Persistence-Client-IP"/>
              <w:listItem w:displayText="System-Persistence-HTTP-Cookie" w:value="System-Persistence-HTTP-Cookie"/>
            </w:dropDownList>
          </w:sdtPr>
          <w:sdtContent>
            <w:tc>
              <w:tcPr>
                <w:tcW w:w="3003" w:type="dxa"/>
              </w:tcPr>
              <w:p w14:paraId="20E2B062" w14:textId="77777777" w:rsidR="00B12445" w:rsidRPr="00DF0DFF" w:rsidRDefault="00B12445" w:rsidP="00841C0D">
                <w:pPr>
                  <w:rPr>
                    <w:rFonts w:eastAsia="Times New Roman" w:cs="Arial"/>
                    <w:color w:val="auto"/>
                    <w:szCs w:val="22"/>
                    <w:lang w:val="en-US" w:bidi="ar-SA"/>
                  </w:rPr>
                </w:pPr>
                <w:r w:rsidRPr="00DF0DFF">
                  <w:rPr>
                    <w:rFonts w:eastAsia="Times New Roman" w:cs="Arial"/>
                    <w:color w:val="auto"/>
                    <w:szCs w:val="22"/>
                    <w:lang w:val="en-US" w:bidi="ar-SA"/>
                  </w:rPr>
                  <w:t>None</w:t>
                </w:r>
              </w:p>
            </w:tc>
          </w:sdtContent>
        </w:sdt>
      </w:tr>
      <w:tr w:rsidR="00B12445" w:rsidRPr="00AA1A70" w14:paraId="75A0DB69" w14:textId="77777777" w:rsidTr="00841C0D">
        <w:trPr>
          <w:trHeight w:val="255"/>
        </w:trPr>
        <w:tc>
          <w:tcPr>
            <w:tcW w:w="3756" w:type="dxa"/>
            <w:shd w:val="clear" w:color="auto" w:fill="D9D9D9" w:themeFill="background1" w:themeFillShade="D9"/>
            <w:noWrap/>
          </w:tcPr>
          <w:p w14:paraId="0389CD77" w14:textId="77777777" w:rsidR="00B12445" w:rsidRPr="00AA1A70" w:rsidRDefault="00B12445" w:rsidP="00841C0D">
            <w:pPr>
              <w:rPr>
                <w:rFonts w:eastAsia="Times New Roman" w:cs="Arial"/>
                <w:b/>
                <w:bCs/>
                <w:szCs w:val="22"/>
                <w:lang w:val="en-US" w:bidi="ar-SA"/>
              </w:rPr>
            </w:pPr>
            <w:r w:rsidRPr="00AA1A70">
              <w:rPr>
                <w:rFonts w:eastAsia="Times New Roman" w:cs="Arial"/>
                <w:b/>
                <w:bCs/>
                <w:szCs w:val="22"/>
                <w:lang w:val="en-US" w:bidi="ar-SA"/>
              </w:rPr>
              <w:t>Health monitor type</w:t>
            </w:r>
          </w:p>
        </w:tc>
        <w:sdt>
          <w:sdtPr>
            <w:rPr>
              <w:rFonts w:eastAsia="Times New Roman" w:cs="Arial"/>
              <w:color w:val="auto"/>
              <w:szCs w:val="22"/>
              <w:lang w:val="en-US" w:bidi="ar-SA"/>
            </w:rPr>
            <w:alias w:val="Health monitor"/>
            <w:tag w:val="Health monitor"/>
            <w:id w:val="979035807"/>
            <w:placeholder>
              <w:docPart w:val="F054061DA3EB45A1AD788E93FC528C51"/>
            </w:placeholder>
            <w:dropDownList>
              <w:listItem w:displayText="Select" w:value="Select"/>
              <w:listItem w:displayText="System-TCP" w:value="System-TCP"/>
              <w:listItem w:displayText="System-UDP" w:value="System-UDP"/>
              <w:listItem w:displayText="System-HTTP" w:value="System-HTTP"/>
              <w:listItem w:displayText="System-HTTPS" w:value="System-HTTPS"/>
              <w:listItem w:displayText="System-Ping" w:value="System-Ping"/>
              <w:listItem w:displayText="System-PingAccessAgent" w:value="System-PingAccessAgent"/>
            </w:dropDownList>
          </w:sdtPr>
          <w:sdtContent>
            <w:tc>
              <w:tcPr>
                <w:tcW w:w="3003" w:type="dxa"/>
              </w:tcPr>
              <w:p w14:paraId="589C0CB8" w14:textId="77777777" w:rsidR="00B12445" w:rsidRPr="00DF0DFF" w:rsidRDefault="00B12445" w:rsidP="00841C0D">
                <w:pPr>
                  <w:rPr>
                    <w:rFonts w:eastAsia="Times New Roman" w:cs="Arial"/>
                    <w:color w:val="auto"/>
                    <w:szCs w:val="22"/>
                    <w:lang w:val="en-US" w:bidi="ar-SA"/>
                  </w:rPr>
                </w:pPr>
                <w:r w:rsidRPr="00DF0DFF">
                  <w:rPr>
                    <w:rFonts w:eastAsia="Times New Roman" w:cs="Arial"/>
                    <w:color w:val="auto"/>
                    <w:szCs w:val="22"/>
                    <w:lang w:val="en-US" w:bidi="ar-SA"/>
                  </w:rPr>
                  <w:t>System-HTTP</w:t>
                </w:r>
              </w:p>
            </w:tc>
          </w:sdtContent>
        </w:sdt>
      </w:tr>
    </w:tbl>
    <w:p w14:paraId="370E52EA" w14:textId="77777777" w:rsidR="001300D3" w:rsidRPr="006F7E5F" w:rsidRDefault="001300D3">
      <w:pPr>
        <w:spacing w:after="160" w:line="259" w:lineRule="auto"/>
        <w:rPr>
          <w:sz w:val="20"/>
        </w:rPr>
      </w:pPr>
      <w:r w:rsidRPr="006F7E5F">
        <w:rPr>
          <w:sz w:val="20"/>
        </w:rPr>
        <w:lastRenderedPageBreak/>
        <w:t xml:space="preserve">Please note: the default algorithm is: Least connections. Do not deviate from this, unless </w:t>
      </w:r>
      <w:proofErr w:type="spellStart"/>
      <w:r w:rsidRPr="006F7E5F">
        <w:rPr>
          <w:sz w:val="20"/>
        </w:rPr>
        <w:t>theres</w:t>
      </w:r>
      <w:proofErr w:type="spellEnd"/>
      <w:r w:rsidRPr="006F7E5F">
        <w:rPr>
          <w:sz w:val="20"/>
        </w:rPr>
        <w:t xml:space="preserve"> is a specific reason.</w:t>
      </w:r>
    </w:p>
    <w:p w14:paraId="3B8FB9F1" w14:textId="77777777" w:rsidR="002B7235" w:rsidRDefault="002B7235" w:rsidP="00F20DE8">
      <w:pPr>
        <w:pStyle w:val="Kop4"/>
        <w:ind w:left="900" w:hanging="900"/>
      </w:pPr>
      <w:r>
        <w:t>Software (Licenses)</w:t>
      </w:r>
    </w:p>
    <w:tbl>
      <w:tblPr>
        <w:tblW w:w="8270" w:type="dxa"/>
        <w:tblCellMar>
          <w:left w:w="0" w:type="dxa"/>
          <w:right w:w="0" w:type="dxa"/>
        </w:tblCellMar>
        <w:tblLook w:val="04A0" w:firstRow="1" w:lastRow="0" w:firstColumn="1" w:lastColumn="0" w:noHBand="0" w:noVBand="1"/>
      </w:tblPr>
      <w:tblGrid>
        <w:gridCol w:w="3320"/>
        <w:gridCol w:w="3510"/>
        <w:gridCol w:w="1440"/>
      </w:tblGrid>
      <w:tr w:rsidR="00C95CA2" w:rsidRPr="001003AC" w14:paraId="34C377F3" w14:textId="77777777" w:rsidTr="004C117C">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13DD31B6" w14:textId="77777777" w:rsidR="00C95CA2" w:rsidRDefault="00C95CA2" w:rsidP="00F20DE8">
            <w:pPr>
              <w:rPr>
                <w:b/>
                <w:bCs/>
                <w:color w:val="000000" w:themeColor="text1"/>
                <w:szCs w:val="22"/>
              </w:rPr>
            </w:pPr>
            <w:r>
              <w:rPr>
                <w:b/>
                <w:bCs/>
                <w:color w:val="000000" w:themeColor="text1"/>
                <w:szCs w:val="22"/>
              </w:rPr>
              <w:t>Server(type)</w:t>
            </w:r>
          </w:p>
        </w:tc>
        <w:tc>
          <w:tcPr>
            <w:tcW w:w="35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27C8E0D2" w14:textId="77777777" w:rsidR="00C95CA2" w:rsidRPr="001003AC" w:rsidRDefault="00C95CA2" w:rsidP="00F20DE8">
            <w:pPr>
              <w:rPr>
                <w:rFonts w:ascii="Calibri" w:eastAsiaTheme="minorHAnsi" w:hAnsi="Calibri"/>
                <w:b/>
                <w:bCs/>
                <w:color w:val="000000" w:themeColor="text1"/>
                <w:szCs w:val="22"/>
                <w:lang w:bidi="ar-SA"/>
              </w:rPr>
            </w:pPr>
            <w:r>
              <w:rPr>
                <w:b/>
                <w:bCs/>
                <w:color w:val="000000" w:themeColor="text1"/>
                <w:szCs w:val="22"/>
              </w:rPr>
              <w:t>Software product / component</w:t>
            </w:r>
          </w:p>
        </w:tc>
        <w:tc>
          <w:tcPr>
            <w:tcW w:w="14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606599A0" w14:textId="77777777" w:rsidR="00C95CA2" w:rsidRDefault="00C95CA2" w:rsidP="00F20DE8">
            <w:pPr>
              <w:rPr>
                <w:b/>
                <w:bCs/>
                <w:color w:val="000000" w:themeColor="text1"/>
                <w:szCs w:val="22"/>
              </w:rPr>
            </w:pPr>
            <w:r>
              <w:rPr>
                <w:b/>
                <w:bCs/>
                <w:color w:val="000000" w:themeColor="text1"/>
                <w:szCs w:val="22"/>
              </w:rPr>
              <w:t>Version</w:t>
            </w:r>
          </w:p>
        </w:tc>
      </w:tr>
      <w:tr w:rsidR="00DF5ADD" w:rsidRPr="009C79B7" w14:paraId="4320A326" w14:textId="77777777" w:rsidTr="004C117C">
        <w:tc>
          <w:tcPr>
            <w:tcW w:w="3320" w:type="dxa"/>
            <w:tcBorders>
              <w:top w:val="nil"/>
              <w:left w:val="single" w:sz="8" w:space="0" w:color="666666"/>
              <w:bottom w:val="single" w:sz="8" w:space="0" w:color="666666"/>
              <w:right w:val="single" w:sz="8" w:space="0" w:color="666666"/>
            </w:tcBorders>
          </w:tcPr>
          <w:p w14:paraId="49DD8389" w14:textId="77777777" w:rsidR="00DF5ADD" w:rsidRPr="00EE7BEE" w:rsidRDefault="00DF5ADD" w:rsidP="00DF5ADD">
            <w:pPr>
              <w:rPr>
                <w:color w:val="auto"/>
                <w:szCs w:val="22"/>
              </w:rPr>
            </w:pPr>
            <w:r w:rsidRPr="00EE7BEE">
              <w:rPr>
                <w:color w:val="auto"/>
                <w:szCs w:val="22"/>
              </w:rPr>
              <w:t>&lt;</w:t>
            </w:r>
            <w:proofErr w:type="spellStart"/>
            <w:r w:rsidRPr="00EE7BEE">
              <w:rPr>
                <w:color w:val="auto"/>
                <w:szCs w:val="22"/>
              </w:rPr>
              <w:t>example:Database</w:t>
            </w:r>
            <w:proofErr w:type="spellEnd"/>
            <w:r w:rsidRPr="00EE7BEE">
              <w:rPr>
                <w:color w:val="auto"/>
                <w:szCs w:val="22"/>
              </w:rPr>
              <w:t xml:space="preserve"> server 1&gt;</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20C0BF0" w14:textId="77777777" w:rsidR="00DF5ADD" w:rsidRPr="00EE7BEE" w:rsidRDefault="00DF5ADD" w:rsidP="00DF5ADD">
            <w:pPr>
              <w:rPr>
                <w:color w:val="auto"/>
                <w:szCs w:val="22"/>
              </w:rPr>
            </w:pPr>
            <w:r w:rsidRPr="009F2A37">
              <w:rPr>
                <w:color w:val="auto"/>
                <w:szCs w:val="22"/>
              </w:rPr>
              <w:t>IBM XL C FOR AIX</w:t>
            </w:r>
          </w:p>
        </w:tc>
        <w:tc>
          <w:tcPr>
            <w:tcW w:w="1440" w:type="dxa"/>
            <w:tcBorders>
              <w:top w:val="nil"/>
              <w:left w:val="single" w:sz="8" w:space="0" w:color="666666"/>
              <w:bottom w:val="single" w:sz="8" w:space="0" w:color="666666"/>
              <w:right w:val="single" w:sz="8" w:space="0" w:color="666666"/>
            </w:tcBorders>
          </w:tcPr>
          <w:p w14:paraId="3332E8FB" w14:textId="77777777" w:rsidR="00DF5ADD" w:rsidRPr="00EE7BEE" w:rsidRDefault="00DF5ADD" w:rsidP="00DF5ADD">
            <w:pPr>
              <w:rPr>
                <w:color w:val="auto"/>
                <w:szCs w:val="22"/>
              </w:rPr>
            </w:pPr>
            <w:r>
              <w:rPr>
                <w:color w:val="auto"/>
                <w:szCs w:val="22"/>
              </w:rPr>
              <w:t>16.1</w:t>
            </w:r>
          </w:p>
        </w:tc>
      </w:tr>
      <w:tr w:rsidR="00DF5ADD" w:rsidRPr="009C79B7" w14:paraId="6CF2B754" w14:textId="77777777" w:rsidTr="004C117C">
        <w:tc>
          <w:tcPr>
            <w:tcW w:w="3320" w:type="dxa"/>
            <w:tcBorders>
              <w:top w:val="nil"/>
              <w:left w:val="single" w:sz="8" w:space="0" w:color="666666"/>
              <w:bottom w:val="single" w:sz="8" w:space="0" w:color="666666"/>
              <w:right w:val="single" w:sz="8" w:space="0" w:color="666666"/>
            </w:tcBorders>
          </w:tcPr>
          <w:p w14:paraId="561FCAF6" w14:textId="77777777" w:rsidR="00DF5ADD" w:rsidRPr="00EE7BEE" w:rsidRDefault="00DF5ADD" w:rsidP="00DF5ADD">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CBA1743" w14:textId="77777777" w:rsidR="00DF5ADD" w:rsidRPr="00EE7BEE" w:rsidRDefault="00DF5ADD" w:rsidP="00DF5ADD">
            <w:pPr>
              <w:rPr>
                <w:color w:val="auto"/>
                <w:szCs w:val="22"/>
              </w:rPr>
            </w:pPr>
            <w:r w:rsidRPr="009F2A37">
              <w:rPr>
                <w:color w:val="auto"/>
                <w:szCs w:val="22"/>
              </w:rPr>
              <w:t>IBM JAVA SE</w:t>
            </w:r>
          </w:p>
        </w:tc>
        <w:tc>
          <w:tcPr>
            <w:tcW w:w="1440" w:type="dxa"/>
            <w:tcBorders>
              <w:top w:val="nil"/>
              <w:left w:val="single" w:sz="8" w:space="0" w:color="666666"/>
              <w:bottom w:val="single" w:sz="8" w:space="0" w:color="666666"/>
              <w:right w:val="single" w:sz="8" w:space="0" w:color="666666"/>
            </w:tcBorders>
          </w:tcPr>
          <w:p w14:paraId="2A1B1B4A" w14:textId="77777777" w:rsidR="00DF5ADD" w:rsidRPr="00EE7BEE" w:rsidRDefault="00DF5ADD" w:rsidP="00DF5ADD">
            <w:pPr>
              <w:rPr>
                <w:color w:val="auto"/>
                <w:szCs w:val="22"/>
              </w:rPr>
            </w:pPr>
            <w:r>
              <w:rPr>
                <w:color w:val="auto"/>
                <w:szCs w:val="22"/>
              </w:rPr>
              <w:t>8</w:t>
            </w:r>
          </w:p>
        </w:tc>
      </w:tr>
      <w:tr w:rsidR="00DF5ADD" w:rsidRPr="009C79B7" w14:paraId="5F74DE30" w14:textId="77777777" w:rsidTr="004C117C">
        <w:tc>
          <w:tcPr>
            <w:tcW w:w="3320" w:type="dxa"/>
            <w:tcBorders>
              <w:top w:val="nil"/>
              <w:left w:val="single" w:sz="8" w:space="0" w:color="666666"/>
              <w:bottom w:val="single" w:sz="8" w:space="0" w:color="666666"/>
              <w:right w:val="single" w:sz="8" w:space="0" w:color="666666"/>
            </w:tcBorders>
          </w:tcPr>
          <w:p w14:paraId="366FFC5D" w14:textId="77777777" w:rsidR="00DF5ADD" w:rsidRPr="00EE7BEE" w:rsidRDefault="00DF5ADD" w:rsidP="00DF5ADD">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1315687" w14:textId="77777777" w:rsidR="00DF5ADD" w:rsidRPr="00EE7BEE" w:rsidRDefault="00DF5ADD" w:rsidP="00DF5ADD">
            <w:pPr>
              <w:rPr>
                <w:color w:val="auto"/>
                <w:szCs w:val="22"/>
              </w:rPr>
            </w:pPr>
            <w:r w:rsidRPr="009F2A37">
              <w:rPr>
                <w:color w:val="auto"/>
                <w:szCs w:val="22"/>
              </w:rPr>
              <w:t>ORACLE DATABASE</w:t>
            </w:r>
          </w:p>
        </w:tc>
        <w:tc>
          <w:tcPr>
            <w:tcW w:w="1440" w:type="dxa"/>
            <w:tcBorders>
              <w:top w:val="nil"/>
              <w:left w:val="single" w:sz="8" w:space="0" w:color="666666"/>
              <w:bottom w:val="single" w:sz="8" w:space="0" w:color="666666"/>
              <w:right w:val="single" w:sz="8" w:space="0" w:color="666666"/>
            </w:tcBorders>
          </w:tcPr>
          <w:p w14:paraId="5CD12B3E" w14:textId="77777777" w:rsidR="00DF5ADD" w:rsidRPr="00EE7BEE" w:rsidRDefault="00DF5ADD" w:rsidP="00DF5ADD">
            <w:pPr>
              <w:rPr>
                <w:color w:val="auto"/>
                <w:szCs w:val="22"/>
              </w:rPr>
            </w:pPr>
            <w:r>
              <w:rPr>
                <w:color w:val="auto"/>
                <w:szCs w:val="22"/>
              </w:rPr>
              <w:t>12cr2</w:t>
            </w:r>
          </w:p>
        </w:tc>
      </w:tr>
      <w:tr w:rsidR="00DF5ADD" w:rsidRPr="009C79B7" w14:paraId="18EB55C0" w14:textId="77777777" w:rsidTr="004C117C">
        <w:tc>
          <w:tcPr>
            <w:tcW w:w="3320" w:type="dxa"/>
            <w:tcBorders>
              <w:top w:val="nil"/>
              <w:left w:val="single" w:sz="8" w:space="0" w:color="666666"/>
              <w:bottom w:val="single" w:sz="8" w:space="0" w:color="666666"/>
              <w:right w:val="single" w:sz="8" w:space="0" w:color="666666"/>
            </w:tcBorders>
          </w:tcPr>
          <w:p w14:paraId="217CB5A0" w14:textId="77777777" w:rsidR="00DF5ADD" w:rsidRPr="00EE7BEE" w:rsidRDefault="00DF5ADD" w:rsidP="00DF5ADD">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8507AF7" w14:textId="77777777" w:rsidR="00DF5ADD" w:rsidRPr="00EE7BEE" w:rsidRDefault="00DF5ADD" w:rsidP="00DF5ADD">
            <w:pPr>
              <w:rPr>
                <w:color w:val="auto"/>
                <w:szCs w:val="22"/>
              </w:rPr>
            </w:pPr>
            <w:r w:rsidRPr="009F2A37">
              <w:rPr>
                <w:color w:val="auto"/>
                <w:szCs w:val="22"/>
              </w:rPr>
              <w:t>MICROFOCUS ACUCOBOL-GT EXTEND</w:t>
            </w:r>
          </w:p>
        </w:tc>
        <w:tc>
          <w:tcPr>
            <w:tcW w:w="1440" w:type="dxa"/>
            <w:tcBorders>
              <w:top w:val="nil"/>
              <w:left w:val="single" w:sz="8" w:space="0" w:color="666666"/>
              <w:bottom w:val="single" w:sz="8" w:space="0" w:color="666666"/>
              <w:right w:val="single" w:sz="8" w:space="0" w:color="666666"/>
            </w:tcBorders>
          </w:tcPr>
          <w:p w14:paraId="528A2647" w14:textId="77777777" w:rsidR="00DF5ADD" w:rsidRPr="00EE7BEE" w:rsidRDefault="00DF5ADD" w:rsidP="006A4383">
            <w:pPr>
              <w:rPr>
                <w:color w:val="auto"/>
                <w:szCs w:val="22"/>
              </w:rPr>
            </w:pPr>
            <w:r>
              <w:rPr>
                <w:color w:val="auto"/>
                <w:szCs w:val="22"/>
              </w:rPr>
              <w:t>10.</w:t>
            </w:r>
            <w:r w:rsidR="006A4383">
              <w:rPr>
                <w:color w:val="auto"/>
                <w:szCs w:val="22"/>
              </w:rPr>
              <w:t>5</w:t>
            </w:r>
          </w:p>
        </w:tc>
      </w:tr>
    </w:tbl>
    <w:p w14:paraId="17456611" w14:textId="77777777" w:rsidR="006226A7" w:rsidRDefault="006226A7" w:rsidP="00CF4D0A">
      <w:pPr>
        <w:pStyle w:val="BodyText"/>
      </w:pPr>
    </w:p>
    <w:p w14:paraId="5C69604F" w14:textId="77777777" w:rsidR="006226A7" w:rsidRDefault="006226A7" w:rsidP="006226A7">
      <w:pPr>
        <w:pStyle w:val="Kop4"/>
        <w:ind w:left="900" w:hanging="900"/>
      </w:pPr>
      <w:r>
        <w:t xml:space="preserve">System </w:t>
      </w:r>
      <w:r w:rsidR="00244C73">
        <w:t>management</w:t>
      </w:r>
    </w:p>
    <w:p w14:paraId="51A09123" w14:textId="77777777" w:rsidR="00DF5ADD" w:rsidRPr="00970501" w:rsidRDefault="00DF5ADD" w:rsidP="00DF5ADD">
      <w:r w:rsidRPr="00970501">
        <w:t>No additional system management requirements have been provided.</w:t>
      </w:r>
    </w:p>
    <w:p w14:paraId="17ECCEC6" w14:textId="77777777" w:rsidR="006226A7" w:rsidRPr="006226A7" w:rsidRDefault="006226A7" w:rsidP="00DF0DFF">
      <w:pPr>
        <w:pStyle w:val="Kop4"/>
        <w:ind w:left="993" w:hanging="993"/>
      </w:pPr>
      <w:r w:rsidRPr="006226A7">
        <w:t>Additional application related infra requirements</w:t>
      </w:r>
    </w:p>
    <w:tbl>
      <w:tblPr>
        <w:tblStyle w:val="Tabelraster"/>
        <w:tblW w:w="9175" w:type="dxa"/>
        <w:tblLook w:val="04A0" w:firstRow="1" w:lastRow="0" w:firstColumn="1" w:lastColumn="0" w:noHBand="0" w:noVBand="1"/>
      </w:tblPr>
      <w:tblGrid>
        <w:gridCol w:w="5935"/>
        <w:gridCol w:w="3240"/>
      </w:tblGrid>
      <w:tr w:rsidR="006226A7" w14:paraId="59D89050" w14:textId="77777777" w:rsidTr="00F20DE8">
        <w:tc>
          <w:tcPr>
            <w:tcW w:w="5935" w:type="dxa"/>
            <w:shd w:val="clear" w:color="auto" w:fill="D0CECE" w:themeFill="background2" w:themeFillShade="E6"/>
          </w:tcPr>
          <w:p w14:paraId="72C53A59" w14:textId="77777777" w:rsidR="006226A7" w:rsidRPr="00D337D3" w:rsidRDefault="006226A7" w:rsidP="00F20DE8">
            <w:pPr>
              <w:pStyle w:val="BodyText"/>
              <w:rPr>
                <w:b/>
                <w:bCs/>
              </w:rPr>
            </w:pPr>
            <w:r>
              <w:rPr>
                <w:b/>
                <w:bCs/>
              </w:rPr>
              <w:t>Requirements</w:t>
            </w:r>
          </w:p>
        </w:tc>
        <w:tc>
          <w:tcPr>
            <w:tcW w:w="3240" w:type="dxa"/>
            <w:shd w:val="clear" w:color="auto" w:fill="D0CECE" w:themeFill="background2" w:themeFillShade="E6"/>
          </w:tcPr>
          <w:p w14:paraId="135C5FEC" w14:textId="77777777" w:rsidR="006226A7" w:rsidRPr="00D337D3" w:rsidRDefault="006226A7" w:rsidP="00F20DE8">
            <w:pPr>
              <w:pStyle w:val="BodyText"/>
              <w:rPr>
                <w:b/>
                <w:bCs/>
              </w:rPr>
            </w:pPr>
            <w:r>
              <w:rPr>
                <w:b/>
                <w:bCs/>
              </w:rPr>
              <w:t>Status</w:t>
            </w:r>
          </w:p>
        </w:tc>
      </w:tr>
      <w:tr w:rsidR="00DF5ADD" w14:paraId="5034061C" w14:textId="77777777" w:rsidTr="00F20DE8">
        <w:tc>
          <w:tcPr>
            <w:tcW w:w="5935" w:type="dxa"/>
          </w:tcPr>
          <w:p w14:paraId="64253403" w14:textId="77777777" w:rsidR="00DF5ADD" w:rsidRPr="00DF0DFF" w:rsidRDefault="00DF5ADD" w:rsidP="00DF5ADD">
            <w:pPr>
              <w:pStyle w:val="BodyText"/>
              <w:rPr>
                <w:vertAlign w:val="superscript"/>
              </w:rPr>
            </w:pPr>
            <w:r>
              <w:t>Use STARTTLS option for UWV mail</w:t>
            </w:r>
          </w:p>
        </w:tc>
        <w:tc>
          <w:tcPr>
            <w:tcW w:w="3240" w:type="dxa"/>
          </w:tcPr>
          <w:sdt>
            <w:sdtPr>
              <w:alias w:val="STARTTLS"/>
              <w:tag w:val="STARTTLS"/>
              <w:id w:val="1246609570"/>
              <w:placeholder>
                <w:docPart w:val="C3F7C21B65EB471FB7B4E2EE69C5BA07"/>
              </w:placeholder>
              <w:comboBox>
                <w:listItem w:displayText="Select" w:value="Select"/>
                <w:listItem w:displayText="Yes" w:value="Yes"/>
                <w:listItem w:displayText="No" w:value="No"/>
                <w:listItem w:displayText="Not applicable" w:value="Not applicable"/>
              </w:comboBox>
            </w:sdtPr>
            <w:sdtContent>
              <w:p w14:paraId="024946F6" w14:textId="77777777" w:rsidR="00DF5ADD" w:rsidRPr="0070629F" w:rsidRDefault="00DF5ADD" w:rsidP="00DF5ADD">
                <w:pPr>
                  <w:pStyle w:val="BodyText"/>
                </w:pPr>
                <w:r w:rsidRPr="00BD453A">
                  <w:t>No</w:t>
                </w:r>
              </w:p>
            </w:sdtContent>
          </w:sdt>
        </w:tc>
      </w:tr>
      <w:tr w:rsidR="00DF5ADD" w14:paraId="75AED1DB" w14:textId="77777777" w:rsidTr="00F20DE8">
        <w:tc>
          <w:tcPr>
            <w:tcW w:w="5935" w:type="dxa"/>
          </w:tcPr>
          <w:p w14:paraId="76DB4998" w14:textId="77777777" w:rsidR="00DF5ADD" w:rsidRPr="00DF0DFF" w:rsidRDefault="00DF5ADD" w:rsidP="00DF5ADD">
            <w:pPr>
              <w:pStyle w:val="BodyText"/>
              <w:rPr>
                <w:vertAlign w:val="superscript"/>
              </w:rPr>
            </w:pPr>
            <w:r>
              <w:t>Is Microsoft DTC used for inflight transactions</w:t>
            </w:r>
          </w:p>
        </w:tc>
        <w:tc>
          <w:tcPr>
            <w:tcW w:w="3240" w:type="dxa"/>
          </w:tcPr>
          <w:sdt>
            <w:sdtPr>
              <w:alias w:val="inflight transaction"/>
              <w:tag w:val="STARTTLS"/>
              <w:id w:val="710918085"/>
              <w:placeholder>
                <w:docPart w:val="F013AD359957463B8405B3DD91BA5B0F"/>
              </w:placeholder>
              <w:comboBox>
                <w:listItem w:displayText="Select" w:value="Select"/>
                <w:listItem w:displayText="Yes" w:value="Yes"/>
                <w:listItem w:displayText="No" w:value="No"/>
                <w:listItem w:displayText="Not applicable" w:value="Not applicable"/>
              </w:comboBox>
            </w:sdtPr>
            <w:sdtContent>
              <w:p w14:paraId="55A352DD" w14:textId="77777777" w:rsidR="00DF5ADD" w:rsidRPr="0070629F" w:rsidRDefault="00DF5ADD" w:rsidP="00DF5ADD">
                <w:pPr>
                  <w:pStyle w:val="BodyText"/>
                </w:pPr>
                <w:r w:rsidRPr="00BD453A">
                  <w:t>No</w:t>
                </w:r>
              </w:p>
            </w:sdtContent>
          </w:sdt>
        </w:tc>
      </w:tr>
      <w:tr w:rsidR="00DF5ADD" w14:paraId="5F39D0CE" w14:textId="77777777" w:rsidTr="00F20DE8">
        <w:tc>
          <w:tcPr>
            <w:tcW w:w="5935" w:type="dxa"/>
          </w:tcPr>
          <w:p w14:paraId="4EB5BC23" w14:textId="77777777" w:rsidR="00DF5ADD" w:rsidRDefault="00DF5ADD" w:rsidP="00DF5ADD">
            <w:pPr>
              <w:pStyle w:val="BodyText"/>
            </w:pPr>
            <w:r>
              <w:t>Is HTTPS cookie stickiness required on the load balancer</w:t>
            </w:r>
          </w:p>
        </w:tc>
        <w:tc>
          <w:tcPr>
            <w:tcW w:w="3240" w:type="dxa"/>
          </w:tcPr>
          <w:sdt>
            <w:sdtPr>
              <w:alias w:val="inflight transaction"/>
              <w:tag w:val="STARTTLS"/>
              <w:id w:val="1379899543"/>
              <w:placeholder>
                <w:docPart w:val="F3B81CD90C1E43AC91B29B9CC4E08117"/>
              </w:placeholder>
              <w:comboBox>
                <w:listItem w:displayText="Select" w:value="Select"/>
                <w:listItem w:displayText="Yes" w:value="Yes"/>
                <w:listItem w:displayText="No" w:value="No"/>
                <w:listItem w:displayText="Not applicable" w:value="Not applicable"/>
              </w:comboBox>
            </w:sdtPr>
            <w:sdtContent>
              <w:p w14:paraId="2CFF750A" w14:textId="77777777" w:rsidR="00DF5ADD" w:rsidRDefault="00DF5ADD" w:rsidP="00DF5ADD">
                <w:pPr>
                  <w:pStyle w:val="BodyText"/>
                  <w:rPr>
                    <w:highlight w:val="yellow"/>
                  </w:rPr>
                </w:pPr>
                <w:r>
                  <w:t>No</w:t>
                </w:r>
              </w:p>
            </w:sdtContent>
          </w:sdt>
        </w:tc>
      </w:tr>
    </w:tbl>
    <w:p w14:paraId="480C5650" w14:textId="77777777" w:rsidR="006C7C9E" w:rsidRPr="006F7E5F" w:rsidRDefault="006C7C9E" w:rsidP="006226A7">
      <w:pPr>
        <w:pStyle w:val="BodyText"/>
        <w:rPr>
          <w:sz w:val="20"/>
        </w:rPr>
      </w:pPr>
      <w:r w:rsidRPr="00DF0DFF">
        <w:rPr>
          <w:sz w:val="20"/>
        </w:rPr>
        <w:t xml:space="preserve">Please note: </w:t>
      </w:r>
    </w:p>
    <w:p w14:paraId="1C580EFC" w14:textId="77777777" w:rsidR="006C7C9E" w:rsidRPr="006F7E5F" w:rsidRDefault="006C7C9E" w:rsidP="00DF0DFF">
      <w:pPr>
        <w:pStyle w:val="BodyText"/>
        <w:ind w:left="720" w:hanging="720"/>
        <w:rPr>
          <w:rFonts w:cs="Arial"/>
          <w:sz w:val="20"/>
        </w:rPr>
      </w:pPr>
      <w:r>
        <w:rPr>
          <w:vertAlign w:val="superscript"/>
        </w:rPr>
        <w:t>1</w:t>
      </w:r>
      <w:r w:rsidRPr="006F7E5F">
        <w:rPr>
          <w:sz w:val="20"/>
          <w:vertAlign w:val="superscript"/>
        </w:rPr>
        <w:tab/>
      </w:r>
      <w:r w:rsidRPr="006F7E5F">
        <w:rPr>
          <w:rFonts w:cs="Arial"/>
          <w:sz w:val="20"/>
        </w:rPr>
        <w:t xml:space="preserve">UWV mail (The internal KPN </w:t>
      </w:r>
      <w:proofErr w:type="spellStart"/>
      <w:r w:rsidRPr="006F7E5F">
        <w:rPr>
          <w:rFonts w:cs="Arial"/>
          <w:sz w:val="20"/>
        </w:rPr>
        <w:t>mailrelay's</w:t>
      </w:r>
      <w:proofErr w:type="spellEnd"/>
      <w:r w:rsidRPr="006F7E5F">
        <w:rPr>
          <w:rFonts w:cs="Arial"/>
          <w:sz w:val="20"/>
        </w:rPr>
        <w:t xml:space="preserve"> for UWV (uwvmailrelay.voorzieningen.uwv.nl, </w:t>
      </w:r>
      <w:proofErr w:type="spellStart"/>
      <w:r w:rsidRPr="006F7E5F">
        <w:rPr>
          <w:rFonts w:cs="Arial"/>
          <w:sz w:val="20"/>
        </w:rPr>
        <w:t>prt</w:t>
      </w:r>
      <w:proofErr w:type="spellEnd"/>
      <w:r w:rsidRPr="006F7E5F">
        <w:rPr>
          <w:rFonts w:cs="Arial"/>
          <w:sz w:val="20"/>
        </w:rPr>
        <w:t xml:space="preserve"> 25) is equipped with the STARTTLS option. </w:t>
      </w:r>
    </w:p>
    <w:p w14:paraId="79439DCE" w14:textId="77777777" w:rsidR="006226A7" w:rsidRPr="006F7E5F" w:rsidRDefault="006C7C9E" w:rsidP="00DF0DFF">
      <w:pPr>
        <w:pStyle w:val="BodyText"/>
        <w:ind w:left="720"/>
        <w:rPr>
          <w:rFonts w:cs="Arial"/>
          <w:sz w:val="20"/>
        </w:rPr>
      </w:pPr>
      <w:r w:rsidRPr="006F7E5F">
        <w:rPr>
          <w:rFonts w:cs="Arial"/>
          <w:sz w:val="20"/>
        </w:rPr>
        <w:t xml:space="preserve">This means that every application server can now send the SMTP messages encrypted if desired. STARTTLS is based on negotiation. TLS is not mandatory but is preferred. Mail clients that do not want or cannot use TLS can continue to send mail.  The TLS version used is TLS V1.2. To enable TLS, systems must be provided with </w:t>
      </w:r>
      <w:proofErr w:type="spellStart"/>
      <w:r w:rsidRPr="006F7E5F">
        <w:rPr>
          <w:rFonts w:cs="Arial"/>
          <w:sz w:val="20"/>
        </w:rPr>
        <w:t>Digicert's</w:t>
      </w:r>
      <w:proofErr w:type="spellEnd"/>
      <w:r w:rsidRPr="006F7E5F">
        <w:rPr>
          <w:rFonts w:cs="Arial"/>
          <w:sz w:val="20"/>
        </w:rPr>
        <w:t xml:space="preserve"> root and intermediate certificates. This is a public CA that appears in all common certificate stores.</w:t>
      </w:r>
    </w:p>
    <w:p w14:paraId="3209D3E2" w14:textId="77777777" w:rsidR="00CF4D0A" w:rsidRPr="006F7E5F" w:rsidRDefault="006C7C9E" w:rsidP="006F7E5F">
      <w:pPr>
        <w:pStyle w:val="BodyText"/>
        <w:ind w:left="720" w:hanging="720"/>
        <w:rPr>
          <w:sz w:val="20"/>
        </w:rPr>
      </w:pPr>
      <w:r w:rsidRPr="006F7E5F">
        <w:rPr>
          <w:rFonts w:cs="Arial"/>
          <w:sz w:val="20"/>
          <w:vertAlign w:val="superscript"/>
        </w:rPr>
        <w:t>2</w:t>
      </w:r>
      <w:r w:rsidRPr="006F7E5F">
        <w:rPr>
          <w:rFonts w:cs="Arial"/>
          <w:sz w:val="20"/>
        </w:rPr>
        <w:tab/>
        <w:t>I</w:t>
      </w:r>
      <w:r w:rsidRPr="006F7E5F">
        <w:rPr>
          <w:sz w:val="20"/>
        </w:rPr>
        <w:t xml:space="preserve">n case SQL </w:t>
      </w:r>
      <w:r w:rsidRPr="00DF0DFF">
        <w:rPr>
          <w:color w:val="auto"/>
          <w:sz w:val="20"/>
        </w:rPr>
        <w:t>AOAG</w:t>
      </w:r>
      <w:r w:rsidRPr="006F7E5F">
        <w:rPr>
          <w:color w:val="auto"/>
          <w:sz w:val="20"/>
        </w:rPr>
        <w:t xml:space="preserve"> (Always On Availability Groups)</w:t>
      </w:r>
      <w:r w:rsidRPr="00DF0DFF">
        <w:rPr>
          <w:color w:val="auto"/>
          <w:sz w:val="20"/>
        </w:rPr>
        <w:t xml:space="preserve"> </w:t>
      </w:r>
      <w:r w:rsidRPr="006F7E5F">
        <w:rPr>
          <w:sz w:val="20"/>
        </w:rPr>
        <w:t xml:space="preserve">is used, </w:t>
      </w:r>
      <w:r w:rsidR="00CC7003" w:rsidRPr="006F7E5F">
        <w:rPr>
          <w:sz w:val="20"/>
        </w:rPr>
        <w:t xml:space="preserve">then MSDTC (Microsoft </w:t>
      </w:r>
      <w:proofErr w:type="spellStart"/>
      <w:r w:rsidR="00CC7003" w:rsidRPr="006F7E5F">
        <w:rPr>
          <w:sz w:val="20"/>
        </w:rPr>
        <w:t>Distribuited</w:t>
      </w:r>
      <w:proofErr w:type="spellEnd"/>
      <w:r w:rsidR="00CC7003" w:rsidRPr="006F7E5F">
        <w:rPr>
          <w:sz w:val="20"/>
        </w:rPr>
        <w:t xml:space="preserve"> Transaction Coordinator) </w:t>
      </w:r>
      <w:r w:rsidRPr="006F7E5F">
        <w:rPr>
          <w:sz w:val="20"/>
        </w:rPr>
        <w:t>needs to be configur</w:t>
      </w:r>
      <w:r w:rsidR="00CC7003" w:rsidRPr="006F7E5F">
        <w:rPr>
          <w:sz w:val="20"/>
        </w:rPr>
        <w:t>e</w:t>
      </w:r>
      <w:r w:rsidRPr="006F7E5F">
        <w:rPr>
          <w:sz w:val="20"/>
        </w:rPr>
        <w:t>d as a cluster service</w:t>
      </w:r>
      <w:r w:rsidR="00CC7003" w:rsidRPr="006F7E5F">
        <w:rPr>
          <w:sz w:val="20"/>
        </w:rPr>
        <w:t>)</w:t>
      </w:r>
    </w:p>
    <w:p w14:paraId="3E125C3E" w14:textId="77777777" w:rsidR="0071598E" w:rsidRDefault="0071598E" w:rsidP="0071598E">
      <w:pPr>
        <w:pStyle w:val="Kop4"/>
        <w:ind w:left="900" w:hanging="900"/>
      </w:pPr>
      <w:r>
        <w:t>DXC TAB requirements</w:t>
      </w:r>
    </w:p>
    <w:tbl>
      <w:tblPr>
        <w:tblStyle w:val="Tabelraster"/>
        <w:tblW w:w="9776" w:type="dxa"/>
        <w:tblLook w:val="04A0" w:firstRow="1" w:lastRow="0" w:firstColumn="1" w:lastColumn="0" w:noHBand="0" w:noVBand="1"/>
      </w:tblPr>
      <w:tblGrid>
        <w:gridCol w:w="3397"/>
        <w:gridCol w:w="6379"/>
      </w:tblGrid>
      <w:tr w:rsidR="0071598E" w14:paraId="7C9D1701" w14:textId="77777777" w:rsidTr="00F20DE8">
        <w:tc>
          <w:tcPr>
            <w:tcW w:w="3397" w:type="dxa"/>
            <w:shd w:val="clear" w:color="auto" w:fill="D0CECE" w:themeFill="background2" w:themeFillShade="E6"/>
          </w:tcPr>
          <w:p w14:paraId="616999E0" w14:textId="77777777" w:rsidR="0071598E" w:rsidRPr="00D337D3" w:rsidRDefault="0071598E" w:rsidP="00F20DE8">
            <w:pPr>
              <w:pStyle w:val="BodyText"/>
              <w:rPr>
                <w:b/>
                <w:bCs/>
              </w:rPr>
            </w:pPr>
            <w:r>
              <w:rPr>
                <w:b/>
                <w:bCs/>
              </w:rPr>
              <w:t>Category</w:t>
            </w:r>
          </w:p>
        </w:tc>
        <w:tc>
          <w:tcPr>
            <w:tcW w:w="6379" w:type="dxa"/>
            <w:shd w:val="clear" w:color="auto" w:fill="D0CECE" w:themeFill="background2" w:themeFillShade="E6"/>
          </w:tcPr>
          <w:p w14:paraId="2B412109" w14:textId="77777777" w:rsidR="0071598E" w:rsidRPr="00D337D3" w:rsidRDefault="0071598E" w:rsidP="00F20DE8">
            <w:pPr>
              <w:pStyle w:val="BodyText"/>
              <w:rPr>
                <w:b/>
                <w:bCs/>
              </w:rPr>
            </w:pPr>
            <w:r>
              <w:rPr>
                <w:b/>
                <w:bCs/>
              </w:rPr>
              <w:t>Description</w:t>
            </w:r>
          </w:p>
        </w:tc>
      </w:tr>
      <w:tr w:rsidR="0071598E" w14:paraId="0E506ED6" w14:textId="77777777" w:rsidTr="00F20DE8">
        <w:tc>
          <w:tcPr>
            <w:tcW w:w="3397" w:type="dxa"/>
          </w:tcPr>
          <w:p w14:paraId="31887F2B" w14:textId="77777777" w:rsidR="0071598E" w:rsidRDefault="0071598E" w:rsidP="00E82DD8">
            <w:pPr>
              <w:pStyle w:val="BodyText"/>
              <w:numPr>
                <w:ilvl w:val="0"/>
                <w:numId w:val="66"/>
              </w:numPr>
            </w:pPr>
            <w:r>
              <w:t>Deployment method</w:t>
            </w:r>
          </w:p>
          <w:p w14:paraId="5C836D8F" w14:textId="77777777" w:rsidR="0071598E" w:rsidRPr="00F16948" w:rsidRDefault="0071598E" w:rsidP="00DF0DFF">
            <w:pPr>
              <w:pStyle w:val="Tekstopmerking"/>
            </w:pPr>
          </w:p>
        </w:tc>
        <w:tc>
          <w:tcPr>
            <w:tcW w:w="6379" w:type="dxa"/>
            <w:shd w:val="clear" w:color="auto" w:fill="auto"/>
          </w:tcPr>
          <w:p w14:paraId="390EF817" w14:textId="77777777" w:rsidR="00CC7003" w:rsidRPr="004573FE" w:rsidRDefault="00000000">
            <w:pPr>
              <w:pStyle w:val="BodyText"/>
            </w:pPr>
            <w:sdt>
              <w:sdtPr>
                <w:id w:val="-1957320804"/>
                <w:placeholder>
                  <w:docPart w:val="DefaultPlaceholder_-1854013439"/>
                </w:placeholder>
                <w:comboBox>
                  <w:listItem w:value="Kies een item."/>
                  <w:listItem w:displayText="XLdeploy (default method)" w:value="XLdeploy (default method)"/>
                  <w:listItem w:displayText="manual deployment" w:value="manual deployment"/>
                  <w:listItem w:displayText="AzureDevOps" w:value="AzureDevOps"/>
                  <w:listItem w:displayText="other (specify)" w:value="other (specify)"/>
                </w:comboBox>
              </w:sdtPr>
              <w:sdtContent>
                <w:proofErr w:type="spellStart"/>
                <w:r w:rsidR="00DF5ADD">
                  <w:t>XLdeploy</w:t>
                </w:r>
                <w:proofErr w:type="spellEnd"/>
                <w:r w:rsidR="00DF5ADD">
                  <w:t xml:space="preserve"> (default method) Corsi-Basis and Corsi-FTP are deployed via Manual deploy by TAB using an Installation guide.</w:t>
                </w:r>
              </w:sdtContent>
            </w:sdt>
          </w:p>
        </w:tc>
      </w:tr>
      <w:tr w:rsidR="0071598E" w14:paraId="2D90BD5F" w14:textId="77777777" w:rsidTr="00F20DE8">
        <w:tc>
          <w:tcPr>
            <w:tcW w:w="3397" w:type="dxa"/>
          </w:tcPr>
          <w:p w14:paraId="3EB8D179" w14:textId="77777777" w:rsidR="0071598E" w:rsidRDefault="0071598E" w:rsidP="00E82DD8">
            <w:pPr>
              <w:pStyle w:val="BodyText"/>
              <w:numPr>
                <w:ilvl w:val="0"/>
                <w:numId w:val="66"/>
              </w:numPr>
            </w:pPr>
            <w:r>
              <w:t>Deployment permissions</w:t>
            </w:r>
          </w:p>
        </w:tc>
        <w:tc>
          <w:tcPr>
            <w:tcW w:w="6379" w:type="dxa"/>
            <w:shd w:val="clear" w:color="auto" w:fill="auto"/>
          </w:tcPr>
          <w:p w14:paraId="5348DE9B" w14:textId="77777777" w:rsidR="0071598E" w:rsidRPr="004573FE" w:rsidRDefault="0071598E" w:rsidP="00F20DE8">
            <w:pPr>
              <w:pStyle w:val="BodyText"/>
            </w:pPr>
          </w:p>
        </w:tc>
      </w:tr>
      <w:tr w:rsidR="0071598E" w14:paraId="0E920711" w14:textId="77777777" w:rsidTr="00F20DE8">
        <w:tc>
          <w:tcPr>
            <w:tcW w:w="3397" w:type="dxa"/>
          </w:tcPr>
          <w:p w14:paraId="24BDAFEB" w14:textId="77777777" w:rsidR="0071598E" w:rsidRDefault="0071598E" w:rsidP="00E82DD8">
            <w:pPr>
              <w:pStyle w:val="BodyText"/>
              <w:numPr>
                <w:ilvl w:val="0"/>
                <w:numId w:val="66"/>
              </w:numPr>
            </w:pPr>
            <w:r>
              <w:t>Application Monitoring</w:t>
            </w:r>
          </w:p>
        </w:tc>
        <w:tc>
          <w:tcPr>
            <w:tcW w:w="6379" w:type="dxa"/>
            <w:shd w:val="clear" w:color="auto" w:fill="auto"/>
          </w:tcPr>
          <w:p w14:paraId="1C128C03" w14:textId="77777777" w:rsidR="0071598E" w:rsidRPr="004573FE" w:rsidRDefault="0071598E" w:rsidP="00F20DE8">
            <w:pPr>
              <w:pStyle w:val="BodyText"/>
            </w:pPr>
          </w:p>
        </w:tc>
      </w:tr>
      <w:tr w:rsidR="0071598E" w14:paraId="606E5C99" w14:textId="77777777" w:rsidTr="00F20DE8">
        <w:tc>
          <w:tcPr>
            <w:tcW w:w="3397" w:type="dxa"/>
          </w:tcPr>
          <w:p w14:paraId="1325BE97" w14:textId="77777777" w:rsidR="0071598E" w:rsidRPr="00071D98" w:rsidRDefault="0071598E" w:rsidP="00E82DD8">
            <w:pPr>
              <w:pStyle w:val="BodyText"/>
              <w:numPr>
                <w:ilvl w:val="0"/>
                <w:numId w:val="66"/>
              </w:numPr>
            </w:pPr>
            <w:r>
              <w:t>Other TAB applicable requirement</w:t>
            </w:r>
          </w:p>
        </w:tc>
        <w:tc>
          <w:tcPr>
            <w:tcW w:w="6379" w:type="dxa"/>
            <w:shd w:val="clear" w:color="auto" w:fill="auto"/>
          </w:tcPr>
          <w:p w14:paraId="2A0D6F2A" w14:textId="77777777" w:rsidR="0071598E" w:rsidRPr="004573FE" w:rsidRDefault="00DF5ADD" w:rsidP="00F20DE8">
            <w:pPr>
              <w:pStyle w:val="BodyText"/>
            </w:pPr>
            <w:r>
              <w:t xml:space="preserve">Specific application port for </w:t>
            </w:r>
            <w:proofErr w:type="spellStart"/>
            <w:r>
              <w:t>Sitescope</w:t>
            </w:r>
            <w:proofErr w:type="spellEnd"/>
            <w:r>
              <w:t xml:space="preserve"> for monitoring the websites on </w:t>
            </w:r>
            <w:proofErr w:type="spellStart"/>
            <w:r>
              <w:t>IISWeb</w:t>
            </w:r>
            <w:proofErr w:type="spellEnd"/>
            <w:r>
              <w:t xml:space="preserve"> servers, </w:t>
            </w:r>
            <w:proofErr w:type="spellStart"/>
            <w:r>
              <w:t>WebServices</w:t>
            </w:r>
            <w:proofErr w:type="spellEnd"/>
            <w:r>
              <w:t xml:space="preserve"> on GUP server</w:t>
            </w:r>
          </w:p>
        </w:tc>
      </w:tr>
    </w:tbl>
    <w:p w14:paraId="04E33838" w14:textId="77777777" w:rsidR="00CF4D0A" w:rsidRDefault="00CF4D0A" w:rsidP="00BA0929">
      <w:pPr>
        <w:pStyle w:val="BodyText"/>
      </w:pPr>
    </w:p>
    <w:p w14:paraId="1BF07FA2" w14:textId="77777777" w:rsidR="00CF4D0A" w:rsidRDefault="00CF4D0A">
      <w:pPr>
        <w:spacing w:after="160" w:line="259" w:lineRule="auto"/>
      </w:pPr>
      <w:r>
        <w:br w:type="page"/>
      </w:r>
    </w:p>
    <w:p w14:paraId="745D21AC" w14:textId="77777777" w:rsidR="00B1530B" w:rsidRDefault="007415BE" w:rsidP="007C0437">
      <w:pPr>
        <w:pStyle w:val="Kop2"/>
      </w:pPr>
      <w:bookmarkStart w:id="47" w:name="_Container_application_"/>
      <w:bookmarkStart w:id="48" w:name="_Toc153196822"/>
      <w:bookmarkEnd w:id="47"/>
      <w:r>
        <w:lastRenderedPageBreak/>
        <w:t>Performance</w:t>
      </w:r>
      <w:r w:rsidR="007C0437">
        <w:t xml:space="preserve"> requirements</w:t>
      </w:r>
      <w:bookmarkEnd w:id="48"/>
    </w:p>
    <w:p w14:paraId="33E1A9B0" w14:textId="77777777" w:rsidR="00436FDB" w:rsidRPr="00436FDB" w:rsidRDefault="00436FDB" w:rsidP="00436FDB">
      <w:pPr>
        <w:pStyle w:val="BodyText"/>
      </w:pPr>
    </w:p>
    <w:p w14:paraId="7337957C" w14:textId="77777777" w:rsidR="00436FDB" w:rsidRPr="00436FDB" w:rsidRDefault="00436FDB" w:rsidP="00436FDB">
      <w:pPr>
        <w:pStyle w:val="BodyText"/>
      </w:pPr>
    </w:p>
    <w:p w14:paraId="366E9A01" w14:textId="77777777" w:rsidR="00D7423E" w:rsidRDefault="00BF19AB" w:rsidP="00CB7060">
      <w:pPr>
        <w:pStyle w:val="Kop2"/>
      </w:pPr>
      <w:bookmarkStart w:id="49" w:name="_Toc153196823"/>
      <w:r>
        <w:t>Security</w:t>
      </w:r>
      <w:r w:rsidR="001A2738">
        <w:t xml:space="preserve"> requirements</w:t>
      </w:r>
      <w:bookmarkEnd w:id="49"/>
    </w:p>
    <w:p w14:paraId="4C16D7D4" w14:textId="77777777" w:rsidR="00436FDB" w:rsidRPr="00436FDB" w:rsidRDefault="00436FDB" w:rsidP="00436FDB">
      <w:pPr>
        <w:pStyle w:val="BodyText"/>
      </w:pPr>
    </w:p>
    <w:p w14:paraId="2362B416" w14:textId="77777777" w:rsidR="004B5EAE" w:rsidRDefault="004B5EAE" w:rsidP="006A4383">
      <w:pPr>
        <w:pStyle w:val="Kop3"/>
      </w:pPr>
      <w:r>
        <w:t>System logging</w:t>
      </w:r>
      <w:r w:rsidR="00961D6D">
        <w:t xml:space="preserve"> ret</w:t>
      </w:r>
      <w:r w:rsidR="004C69A5">
        <w:t>ention time</w:t>
      </w:r>
    </w:p>
    <w:p w14:paraId="1CA38231" w14:textId="77777777" w:rsidR="00DF5ADD" w:rsidRDefault="00DF5ADD" w:rsidP="00DF5ADD">
      <w:pPr>
        <w:pStyle w:val="BodyText"/>
      </w:pPr>
      <w:r>
        <w:t>No specific system logging requirements are applicable</w:t>
      </w:r>
    </w:p>
    <w:p w14:paraId="47C64F3E" w14:textId="77777777" w:rsidR="00DF5ADD" w:rsidRDefault="00DF5ADD" w:rsidP="00DF5ADD">
      <w:pPr>
        <w:pStyle w:val="BodyText"/>
        <w:numPr>
          <w:ilvl w:val="0"/>
          <w:numId w:val="67"/>
        </w:numPr>
      </w:pPr>
      <w:r>
        <w:t>Testers and Functional Management will need RDP access to the application servers by using UCRA on the test environment. On acceptance and production access they will use UCRA and SMB to access shares on servers which is sufficient.</w:t>
      </w:r>
    </w:p>
    <w:p w14:paraId="1DDAD544" w14:textId="77777777" w:rsidR="00DF5ADD" w:rsidRPr="00AB1900" w:rsidRDefault="00DF5ADD" w:rsidP="00DF5ADD">
      <w:pPr>
        <w:pStyle w:val="BodyText"/>
        <w:numPr>
          <w:ilvl w:val="0"/>
          <w:numId w:val="67"/>
        </w:numPr>
      </w:pPr>
      <w:proofErr w:type="spellStart"/>
      <w:r>
        <w:t>Excasso</w:t>
      </w:r>
      <w:proofErr w:type="spellEnd"/>
      <w:r>
        <w:t xml:space="preserve"> Complex needs to comply to the UWV secure software development guidelines</w:t>
      </w:r>
    </w:p>
    <w:p w14:paraId="6F346013" w14:textId="77777777" w:rsidR="005A112C" w:rsidRDefault="00DF5ADD" w:rsidP="00DF5ADD">
      <w:pPr>
        <w:pStyle w:val="Lijstalinea"/>
        <w:numPr>
          <w:ilvl w:val="0"/>
          <w:numId w:val="67"/>
        </w:numPr>
      </w:pPr>
      <w:proofErr w:type="spellStart"/>
      <w:r>
        <w:t>Excasso</w:t>
      </w:r>
      <w:proofErr w:type="spellEnd"/>
      <w:r>
        <w:t xml:space="preserve"> Complex </w:t>
      </w:r>
      <w:r w:rsidRPr="00970501">
        <w:t>application users must communicate in a secure way with the application server over the network.</w:t>
      </w:r>
    </w:p>
    <w:p w14:paraId="4756B8F4" w14:textId="779A6064" w:rsidR="005A112C" w:rsidRDefault="005A112C">
      <w:pPr>
        <w:spacing w:after="160" w:line="259" w:lineRule="auto"/>
      </w:pPr>
    </w:p>
    <w:p w14:paraId="650252D0" w14:textId="77777777" w:rsidR="00D17E86" w:rsidRDefault="00F75085" w:rsidP="00CB7060">
      <w:pPr>
        <w:pStyle w:val="Kop2"/>
      </w:pPr>
      <w:bookmarkStart w:id="50" w:name="_Toc153196824"/>
      <w:r>
        <w:t>Backup and Recovery</w:t>
      </w:r>
      <w:bookmarkEnd w:id="50"/>
    </w:p>
    <w:tbl>
      <w:tblPr>
        <w:tblStyle w:val="Tabelraster"/>
        <w:tblW w:w="9895" w:type="dxa"/>
        <w:tblLook w:val="04A0" w:firstRow="1" w:lastRow="0" w:firstColumn="1" w:lastColumn="0" w:noHBand="0" w:noVBand="1"/>
      </w:tblPr>
      <w:tblGrid>
        <w:gridCol w:w="2065"/>
        <w:gridCol w:w="2970"/>
        <w:gridCol w:w="4860"/>
      </w:tblGrid>
      <w:tr w:rsidR="00CD47E5" w14:paraId="39C3788F" w14:textId="77777777" w:rsidTr="006B63F7">
        <w:tc>
          <w:tcPr>
            <w:tcW w:w="2065" w:type="dxa"/>
            <w:shd w:val="clear" w:color="auto" w:fill="D0CECE" w:themeFill="background2" w:themeFillShade="E6"/>
          </w:tcPr>
          <w:p w14:paraId="252FDE2A" w14:textId="77777777" w:rsidR="00CD47E5" w:rsidRPr="00D337D3" w:rsidRDefault="004D677F" w:rsidP="00200322">
            <w:pPr>
              <w:pStyle w:val="BodyText"/>
              <w:rPr>
                <w:b/>
                <w:bCs/>
              </w:rPr>
            </w:pPr>
            <w:r>
              <w:rPr>
                <w:lang w:val="en-US"/>
              </w:rPr>
              <w:t xml:space="preserve"> </w:t>
            </w:r>
          </w:p>
        </w:tc>
        <w:tc>
          <w:tcPr>
            <w:tcW w:w="2970" w:type="dxa"/>
            <w:shd w:val="clear" w:color="auto" w:fill="D0CECE" w:themeFill="background2" w:themeFillShade="E6"/>
          </w:tcPr>
          <w:p w14:paraId="386ABA9D" w14:textId="77777777" w:rsidR="00CD47E5" w:rsidRPr="00D337D3" w:rsidRDefault="00252138" w:rsidP="00200322">
            <w:pPr>
              <w:pStyle w:val="BodyText"/>
              <w:rPr>
                <w:b/>
                <w:bCs/>
              </w:rPr>
            </w:pPr>
            <w:r>
              <w:rPr>
                <w:b/>
                <w:bCs/>
              </w:rPr>
              <w:t>Default</w:t>
            </w:r>
          </w:p>
        </w:tc>
        <w:tc>
          <w:tcPr>
            <w:tcW w:w="4860" w:type="dxa"/>
            <w:shd w:val="clear" w:color="auto" w:fill="D0CECE" w:themeFill="background2" w:themeFillShade="E6"/>
          </w:tcPr>
          <w:p w14:paraId="7185EC34" w14:textId="77777777" w:rsidR="00CD47E5" w:rsidRDefault="007F6B6A" w:rsidP="00200322">
            <w:pPr>
              <w:pStyle w:val="BodyText"/>
              <w:rPr>
                <w:b/>
                <w:bCs/>
              </w:rPr>
            </w:pPr>
            <w:r>
              <w:rPr>
                <w:b/>
                <w:bCs/>
              </w:rPr>
              <w:t>Deviation (when applicable)</w:t>
            </w:r>
          </w:p>
        </w:tc>
      </w:tr>
      <w:tr w:rsidR="00DF5ADD" w14:paraId="20B95BE9" w14:textId="77777777" w:rsidTr="006B63F7">
        <w:tc>
          <w:tcPr>
            <w:tcW w:w="2065" w:type="dxa"/>
          </w:tcPr>
          <w:p w14:paraId="1AF4CE8F" w14:textId="77777777" w:rsidR="00DF5ADD" w:rsidRPr="00071D98" w:rsidRDefault="00DF5ADD" w:rsidP="00DF5ADD">
            <w:pPr>
              <w:pStyle w:val="BodyText"/>
            </w:pPr>
            <w:r w:rsidRPr="00764586">
              <w:t xml:space="preserve">Backup </w:t>
            </w:r>
          </w:p>
        </w:tc>
        <w:tc>
          <w:tcPr>
            <w:tcW w:w="2970" w:type="dxa"/>
          </w:tcPr>
          <w:sdt>
            <w:sdtPr>
              <w:alias w:val="backup standard"/>
              <w:tag w:val="backup standard"/>
              <w:id w:val="350235326"/>
              <w:placeholder>
                <w:docPart w:val="AF47B8F9B7C943F99AB8895071DA23D1"/>
              </w:placeholder>
              <w:comboBox>
                <w:listItem w:displayText="Select" w:value="Select"/>
                <w:listItem w:displayText="standard backup" w:value="standard backup"/>
                <w:listItem w:displayText="deviating backup" w:value="deviating backup"/>
              </w:comboBox>
            </w:sdtPr>
            <w:sdtContent>
              <w:p w14:paraId="3CA4F7CD" w14:textId="77777777" w:rsidR="00DF5ADD" w:rsidRPr="004573FE" w:rsidRDefault="00DF5ADD" w:rsidP="00DF5ADD">
                <w:pPr>
                  <w:pStyle w:val="BodyText"/>
                </w:pPr>
                <w:r w:rsidRPr="00764586">
                  <w:t>standard backup</w:t>
                </w:r>
              </w:p>
            </w:sdtContent>
          </w:sdt>
        </w:tc>
        <w:tc>
          <w:tcPr>
            <w:tcW w:w="4860" w:type="dxa"/>
          </w:tcPr>
          <w:p w14:paraId="1FC341A0" w14:textId="77777777" w:rsidR="00DF5ADD" w:rsidRPr="004573FE" w:rsidRDefault="00DF5ADD" w:rsidP="00DF5ADD">
            <w:pPr>
              <w:pStyle w:val="BodyText"/>
            </w:pPr>
            <w:r w:rsidRPr="004573FE">
              <w:t>Specify deviation (see instruction for backup standards)</w:t>
            </w:r>
          </w:p>
        </w:tc>
      </w:tr>
      <w:tr w:rsidR="00DF5ADD" w14:paraId="700099AA" w14:textId="77777777" w:rsidTr="006B63F7">
        <w:tc>
          <w:tcPr>
            <w:tcW w:w="2065" w:type="dxa"/>
          </w:tcPr>
          <w:p w14:paraId="0207C9BF" w14:textId="77777777" w:rsidR="00DF5ADD" w:rsidRPr="00071D98" w:rsidRDefault="00DF5ADD" w:rsidP="00DF5ADD">
            <w:pPr>
              <w:pStyle w:val="BodyText"/>
            </w:pPr>
            <w:r w:rsidRPr="00764586">
              <w:t>Restore</w:t>
            </w:r>
          </w:p>
        </w:tc>
        <w:tc>
          <w:tcPr>
            <w:tcW w:w="2970" w:type="dxa"/>
          </w:tcPr>
          <w:sdt>
            <w:sdtPr>
              <w:alias w:val="restore standard"/>
              <w:tag w:val="restore standard"/>
              <w:id w:val="-779483619"/>
              <w:placeholder>
                <w:docPart w:val="55658F66A81E4C089A064867AAA7037E"/>
              </w:placeholder>
              <w:comboBox>
                <w:listItem w:displayText="Select" w:value="Select"/>
                <w:listItem w:displayText="no specific restore order" w:value="no specific restore order"/>
                <w:listItem w:displayText="restore order required" w:value="restore order required"/>
              </w:comboBox>
            </w:sdtPr>
            <w:sdtContent>
              <w:p w14:paraId="7FD35E87" w14:textId="77777777" w:rsidR="00DF5ADD" w:rsidRPr="004573FE" w:rsidRDefault="00DF5ADD" w:rsidP="00DF5ADD">
                <w:pPr>
                  <w:pStyle w:val="BodyText"/>
                </w:pPr>
                <w:r w:rsidRPr="00764586">
                  <w:t>no specific restore order</w:t>
                </w:r>
              </w:p>
            </w:sdtContent>
          </w:sdt>
        </w:tc>
        <w:tc>
          <w:tcPr>
            <w:tcW w:w="4860" w:type="dxa"/>
          </w:tcPr>
          <w:p w14:paraId="6ADE5F72" w14:textId="77777777" w:rsidR="00DF5ADD" w:rsidRPr="004573FE" w:rsidRDefault="00DF5ADD" w:rsidP="00DF5ADD">
            <w:pPr>
              <w:pStyle w:val="BodyText"/>
            </w:pPr>
            <w:r w:rsidRPr="004573FE">
              <w:t>Specify restore order when applicable</w:t>
            </w:r>
          </w:p>
        </w:tc>
      </w:tr>
      <w:tr w:rsidR="00DF5ADD" w14:paraId="4F56FAF3" w14:textId="77777777" w:rsidTr="006B63F7">
        <w:tc>
          <w:tcPr>
            <w:tcW w:w="2065" w:type="dxa"/>
          </w:tcPr>
          <w:p w14:paraId="6213F555" w14:textId="77777777" w:rsidR="00DF5ADD" w:rsidRPr="00071D98" w:rsidRDefault="00DF5ADD" w:rsidP="00DF5ADD">
            <w:pPr>
              <w:pStyle w:val="BodyText"/>
            </w:pPr>
            <w:r w:rsidRPr="00764586">
              <w:t>Dependency</w:t>
            </w:r>
          </w:p>
        </w:tc>
        <w:tc>
          <w:tcPr>
            <w:tcW w:w="2970" w:type="dxa"/>
          </w:tcPr>
          <w:sdt>
            <w:sdtPr>
              <w:alias w:val="restore standard"/>
              <w:tag w:val="restore standard"/>
              <w:id w:val="622503741"/>
              <w:placeholder>
                <w:docPart w:val="03C7F1098A03476BAA93B3493171AB5D"/>
              </w:placeholder>
              <w:comboBox>
                <w:listItem w:displayText="Select" w:value="Select"/>
                <w:listItem w:displayText="no dependencies" w:value="no dependencies"/>
                <w:listItem w:displayText="depends on another backup" w:value="depends on another backup"/>
              </w:comboBox>
            </w:sdtPr>
            <w:sdtContent>
              <w:p w14:paraId="32B7B158" w14:textId="77777777" w:rsidR="00DF5ADD" w:rsidRPr="004573FE" w:rsidRDefault="00DF5ADD" w:rsidP="00DF5ADD">
                <w:pPr>
                  <w:pStyle w:val="BodyText"/>
                </w:pPr>
                <w:r w:rsidRPr="00764586">
                  <w:t>no dependencies</w:t>
                </w:r>
              </w:p>
            </w:sdtContent>
          </w:sdt>
        </w:tc>
        <w:tc>
          <w:tcPr>
            <w:tcW w:w="4860" w:type="dxa"/>
          </w:tcPr>
          <w:p w14:paraId="4C1B5349" w14:textId="77777777" w:rsidR="00DF5ADD" w:rsidRPr="004573FE" w:rsidRDefault="00DF5ADD" w:rsidP="00DF5ADD">
            <w:pPr>
              <w:pStyle w:val="BodyText"/>
            </w:pPr>
            <w:r w:rsidRPr="004573FE">
              <w:t>Specify dependency when applicable ( for example backup with the same time stamp is required to avoid data inconsistency)</w:t>
            </w:r>
          </w:p>
        </w:tc>
      </w:tr>
    </w:tbl>
    <w:p w14:paraId="56E6178A" w14:textId="77777777" w:rsidR="00436FDB" w:rsidRDefault="00436FDB" w:rsidP="00610960">
      <w:pPr>
        <w:rPr>
          <w:rFonts w:cs="Arial"/>
          <w:lang w:val="en-US"/>
        </w:rPr>
      </w:pPr>
    </w:p>
    <w:p w14:paraId="5421EC1D" w14:textId="7870E704" w:rsidR="00436FDB" w:rsidRDefault="00436FDB">
      <w:pPr>
        <w:spacing w:after="160" w:line="259" w:lineRule="auto"/>
        <w:rPr>
          <w:rFonts w:cs="Arial"/>
          <w:lang w:val="en-US"/>
        </w:rPr>
      </w:pPr>
    </w:p>
    <w:p w14:paraId="346BEC5A" w14:textId="77777777" w:rsidR="002073DA" w:rsidRDefault="002073DA" w:rsidP="00CB7060">
      <w:pPr>
        <w:pStyle w:val="Kop2"/>
      </w:pPr>
      <w:bookmarkStart w:id="51" w:name="_Toc153196825"/>
      <w:r>
        <w:t>Disaster Recovery</w:t>
      </w:r>
      <w:bookmarkEnd w:id="51"/>
    </w:p>
    <w:bookmarkEnd w:id="2"/>
    <w:p w14:paraId="2B570E0A" w14:textId="77777777" w:rsidR="00DF5ADD" w:rsidRDefault="00DF5ADD" w:rsidP="00DF5ADD">
      <w:pPr>
        <w:pStyle w:val="BodyText"/>
      </w:pPr>
      <w:r>
        <w:t>No specific disaster recovery requirements applicable.</w:t>
      </w:r>
    </w:p>
    <w:p w14:paraId="45C26B33" w14:textId="77777777" w:rsidR="00934FE2" w:rsidRPr="00D35112" w:rsidRDefault="00241685" w:rsidP="00241685">
      <w:pPr>
        <w:pStyle w:val="Kop1"/>
        <w:numPr>
          <w:ilvl w:val="0"/>
          <w:numId w:val="0"/>
        </w:numPr>
        <w:rPr>
          <w:lang w:val="nl-NL"/>
        </w:rPr>
      </w:pPr>
      <w:bookmarkStart w:id="52" w:name="_Toc153196826"/>
      <w:r>
        <w:rPr>
          <w:lang w:val="nl-NL"/>
        </w:rPr>
        <w:lastRenderedPageBreak/>
        <w:t>Appendix</w:t>
      </w:r>
      <w:r w:rsidR="00934FE2" w:rsidRPr="00D35112">
        <w:rPr>
          <w:lang w:val="nl-NL"/>
        </w:rPr>
        <w:t>: Legenda</w:t>
      </w:r>
      <w:r w:rsidRPr="00241685">
        <w:rPr>
          <w:lang w:val="nl-NL"/>
        </w:rPr>
        <w:t xml:space="preserve"> </w:t>
      </w:r>
      <w:r>
        <w:rPr>
          <w:lang w:val="nl-NL"/>
        </w:rPr>
        <w:t>Context</w:t>
      </w:r>
      <w:r w:rsidRPr="00D35112">
        <w:rPr>
          <w:lang w:val="nl-NL"/>
        </w:rPr>
        <w:t xml:space="preserve"> Di</w:t>
      </w:r>
      <w:r>
        <w:rPr>
          <w:lang w:val="nl-NL"/>
        </w:rPr>
        <w:t>agram</w:t>
      </w:r>
      <w:bookmarkStart w:id="53" w:name="_Legenda_Context_Diagram"/>
      <w:bookmarkEnd w:id="52"/>
      <w:bookmarkEnd w:id="53"/>
    </w:p>
    <w:p w14:paraId="4E976E00" w14:textId="77777777" w:rsidR="00934FE2" w:rsidRPr="006C1A7E" w:rsidRDefault="00934FE2" w:rsidP="00934FE2">
      <w:pPr>
        <w:pStyle w:val="BodyText"/>
        <w:rPr>
          <w:color w:val="auto"/>
          <w:highlight w:val="yellow"/>
          <w:lang w:val="nl-NL"/>
        </w:rPr>
      </w:pPr>
    </w:p>
    <w:p w14:paraId="2263D41D" w14:textId="77777777" w:rsidR="00934FE2" w:rsidRDefault="00934FE2" w:rsidP="00934FE2">
      <w:pPr>
        <w:pStyle w:val="BodyText"/>
        <w:rPr>
          <w:color w:val="auto"/>
          <w:highlight w:val="yellow"/>
        </w:rPr>
      </w:pPr>
      <w:r>
        <w:rPr>
          <w:noProof/>
          <w:lang w:val="nl-NL" w:eastAsia="nl-NL" w:bidi="ar-SA"/>
        </w:rPr>
        <w:drawing>
          <wp:inline distT="0" distB="0" distL="0" distR="0" wp14:anchorId="5186D7C5" wp14:editId="3D107D07">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6ACD1567" w14:textId="77777777" w:rsidR="00E200C0" w:rsidRDefault="00E200C0">
      <w:pPr>
        <w:spacing w:after="160" w:line="259" w:lineRule="auto"/>
        <w:rPr>
          <w:rFonts w:asciiTheme="minorHAnsi" w:eastAsiaTheme="minorHAnsi" w:hAnsiTheme="minorHAnsi" w:cstheme="minorBidi"/>
          <w:color w:val="auto"/>
          <w:szCs w:val="22"/>
          <w:lang w:val="nl-NL" w:bidi="ar-SA"/>
        </w:rPr>
      </w:pPr>
    </w:p>
    <w:sectPr w:rsidR="00E200C0" w:rsidSect="00680717">
      <w:footerReference w:type="default" r:id="rId26"/>
      <w:headerReference w:type="first" r:id="rId27"/>
      <w:footerReference w:type="first" r:id="rId28"/>
      <w:pgSz w:w="11906" w:h="16838" w:code="9"/>
      <w:pgMar w:top="1440" w:right="1646" w:bottom="1440" w:left="1440" w:header="720" w:footer="431" w:gutter="0"/>
      <w:cols w:space="53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01FA1" w14:textId="77777777" w:rsidR="0074019D" w:rsidRDefault="0074019D" w:rsidP="00CC1A55">
      <w:r>
        <w:separator/>
      </w:r>
    </w:p>
  </w:endnote>
  <w:endnote w:type="continuationSeparator" w:id="0">
    <w:p w14:paraId="2D205F80" w14:textId="77777777" w:rsidR="0074019D" w:rsidRDefault="0074019D" w:rsidP="00CC1A55">
      <w:r>
        <w:continuationSeparator/>
      </w:r>
    </w:p>
  </w:endnote>
  <w:endnote w:type="continuationNotice" w:id="1">
    <w:p w14:paraId="678C730D" w14:textId="77777777" w:rsidR="0074019D" w:rsidRDefault="007401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Bold">
    <w:altName w:val="Arial"/>
    <w:charset w:val="00"/>
    <w:family w:val="auto"/>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1D35A" w14:textId="77777777" w:rsidR="006A4383" w:rsidRDefault="006A4383" w:rsidP="000E4D73">
    <w:pPr>
      <w:spacing w:line="120" w:lineRule="exact"/>
      <w:rPr>
        <w:noProof/>
        <w:sz w:val="16"/>
        <w:lang w:bidi="ar-SA"/>
      </w:rPr>
    </w:pPr>
    <w:r>
      <w:rPr>
        <w:noProof/>
        <w:sz w:val="16"/>
        <w:lang w:bidi="ar-SA"/>
      </w:rPr>
      <w:t>/</w:t>
    </w:r>
  </w:p>
  <w:p w14:paraId="5295DA18" w14:textId="77777777" w:rsidR="006A4383" w:rsidRDefault="006A4383" w:rsidP="000E4D73">
    <w:pPr>
      <w:spacing w:line="120" w:lineRule="exact"/>
      <w:rPr>
        <w:noProof/>
        <w:sz w:val="16"/>
        <w:lang w:bidi="ar-SA"/>
      </w:rPr>
    </w:pPr>
    <w:r>
      <w:rPr>
        <w:noProof/>
        <w:sz w:val="16"/>
        <w:lang w:bidi="ar-SA"/>
      </w:rPr>
      <w:t>Unpublished work © 2017 DXC Technology Company. All rights reserved.</w:t>
    </w:r>
  </w:p>
  <w:p w14:paraId="59DC9F9C" w14:textId="77777777" w:rsidR="006A4383" w:rsidRDefault="006A4383" w:rsidP="000E4D73">
    <w:pPr>
      <w:spacing w:line="120" w:lineRule="exact"/>
      <w:rPr>
        <w:noProof/>
        <w:sz w:val="16"/>
        <w:lang w:bidi="ar-SA"/>
      </w:rPr>
    </w:pPr>
    <w:r>
      <w:rPr>
        <w:noProof/>
        <w:sz w:val="16"/>
        <w:lang w:bidi="ar-SA"/>
      </w:rPr>
      <w:t>DXC Confidential Information</w:t>
    </w:r>
  </w:p>
  <w:p w14:paraId="7FE41C27" w14:textId="77777777" w:rsidR="006A4383" w:rsidRDefault="006A4383" w:rsidP="000E4D73">
    <w:pPr>
      <w:spacing w:line="120" w:lineRule="exact"/>
      <w:rPr>
        <w:noProof/>
        <w:sz w:val="16"/>
        <w:lang w:bidi="ar-SA"/>
      </w:rPr>
    </w:pPr>
    <w:r>
      <w:rPr>
        <w:noProof/>
        <w:sz w:val="16"/>
        <w:lang w:bidi="ar-SA"/>
      </w:rPr>
      <w:t>Page 2 of 10</w:t>
    </w:r>
  </w:p>
  <w:p w14:paraId="6D19075D" w14:textId="77777777" w:rsidR="006A4383" w:rsidRDefault="006A4383" w:rsidP="000E4D73">
    <w:pPr>
      <w:spacing w:line="120" w:lineRule="exact"/>
      <w:rPr>
        <w:noProof/>
        <w:sz w:val="16"/>
        <w:lang w:bidi="ar-SA"/>
      </w:rPr>
    </w:pPr>
  </w:p>
  <w:p w14:paraId="743C7D15" w14:textId="77777777" w:rsidR="006A4383" w:rsidRDefault="006A4383" w:rsidP="000E4D73">
    <w:pPr>
      <w:spacing w:line="120" w:lineRule="exact"/>
      <w:rPr>
        <w:noProof/>
        <w:sz w:val="16"/>
        <w:lang w:bidi="ar-SA"/>
      </w:rPr>
    </w:pPr>
  </w:p>
  <w:p w14:paraId="4F978A09" w14:textId="77777777" w:rsidR="006A4383" w:rsidRDefault="006A4383"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E162E" w14:textId="77777777" w:rsidR="006A4383" w:rsidRPr="00631A0A" w:rsidRDefault="006A4383" w:rsidP="00631A0A">
    <w:pPr>
      <w:pStyle w:val="footer0"/>
    </w:pPr>
    <w:r>
      <w:rPr>
        <w:noProof/>
        <w:lang w:val="nl-NL" w:eastAsia="nl-NL" w:bidi="ar-SA"/>
      </w:rPr>
      <w:drawing>
        <wp:inline distT="0" distB="0" distL="0" distR="0" wp14:anchorId="6FB1073D" wp14:editId="6A5D8F48">
          <wp:extent cx="609600" cy="520295"/>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31E82" w14:textId="77777777" w:rsidR="006A4383" w:rsidRPr="00B67825" w:rsidRDefault="006A4383" w:rsidP="00917AE0">
    <w:pPr>
      <w:pStyle w:val="spacer"/>
    </w:pPr>
    <w:r>
      <w:rPr>
        <w:noProof/>
        <w:lang w:val="nl-NL" w:eastAsia="nl-NL"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82C266" w14:textId="77777777" w:rsidR="006A4383" w:rsidRDefault="006A4383" w:rsidP="004301D0">
                          <w:pPr>
                            <w:pStyle w:val="footer0"/>
                            <w:jc w:val="right"/>
                          </w:pPr>
                          <w:r>
                            <w:t xml:space="preserve">Page </w:t>
                          </w:r>
                          <w:r>
                            <w:fldChar w:fldCharType="begin"/>
                          </w:r>
                          <w:r>
                            <w:instrText xml:space="preserve"> PAGE   \* MERGEFORMAT </w:instrText>
                          </w:r>
                          <w:r>
                            <w:fldChar w:fldCharType="separate"/>
                          </w:r>
                          <w:r w:rsidR="00BB6E76">
                            <w:rPr>
                              <w:noProof/>
                            </w:rPr>
                            <w:t>4</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el: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" filled="f" stroked="f" strokeweight="1pt">
              <v:textbox inset="0,0,0,0">
                <w:txbxContent>
                  <w:p w14:paraId="1782C266" w14:textId="77777777" w:rsidR="006A4383" w:rsidRDefault="006A4383" w:rsidP="004301D0">
                    <w:pPr>
                      <w:pStyle w:val="footer0"/>
                      <w:jc w:val="right"/>
                    </w:pPr>
                    <w:r>
                      <w:t xml:space="preserve">Page </w:t>
                    </w:r>
                    <w:r>
                      <w:fldChar w:fldCharType="begin"/>
                    </w:r>
                    <w:r>
                      <w:instrText xml:space="preserve"> PAGE   \* MERGEFORMAT </w:instrText>
                    </w:r>
                    <w:r>
                      <w:fldChar w:fldCharType="separate"/>
                    </w:r>
                    <w:r w:rsidR="00BB6E76">
                      <w:rPr>
                        <w:noProof/>
                      </w:rPr>
                      <w:t>4</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3" behindDoc="0" locked="1" layoutInCell="1" allowOverlap="1" wp14:anchorId="28734A41" wp14:editId="491F5E90">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12CA38" w14:textId="77777777" w:rsidR="006A4383" w:rsidRPr="002E015D" w:rsidRDefault="006A4383"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3</w:t>
                          </w:r>
                          <w:r w:rsidRPr="002E015D">
                            <w:rPr>
                              <w:rFonts w:cs="Arial"/>
                              <w:b/>
                              <w:color w:val="000000" w:themeColor="text1"/>
                              <w:sz w:val="12"/>
                              <w:szCs w:val="12"/>
                            </w:rPr>
                            <w:t xml:space="preserve"> DXC Technology Netherlands</w:t>
                          </w:r>
                        </w:p>
                        <w:p w14:paraId="2EE4891B" w14:textId="77777777" w:rsidR="006A4383" w:rsidRPr="00BB4243" w:rsidRDefault="006A4383"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106CA495" w14:textId="77777777" w:rsidR="006A4383" w:rsidRDefault="006A4383"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27"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" filled="f" stroked="f" strokeweight="1pt">
              <v:textbox inset="0,0,0,0">
                <w:txbxContent>
                  <w:p w14:paraId="1F12CA38" w14:textId="77777777" w:rsidR="006A4383" w:rsidRPr="002E015D" w:rsidRDefault="006A4383"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3</w:t>
                    </w:r>
                    <w:r w:rsidRPr="002E015D">
                      <w:rPr>
                        <w:rFonts w:cs="Arial"/>
                        <w:b/>
                        <w:color w:val="000000" w:themeColor="text1"/>
                        <w:sz w:val="12"/>
                        <w:szCs w:val="12"/>
                      </w:rPr>
                      <w:t xml:space="preserve"> DXC Technology Netherlands</w:t>
                    </w:r>
                  </w:p>
                  <w:p w14:paraId="2EE4891B" w14:textId="77777777" w:rsidR="006A4383" w:rsidRPr="00BB4243" w:rsidRDefault="006A4383"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106CA495" w14:textId="77777777" w:rsidR="006A4383" w:rsidRDefault="006A4383"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0AD6A" w14:textId="77777777" w:rsidR="006A4383" w:rsidRPr="00CF7467" w:rsidRDefault="006A4383" w:rsidP="00CF7467">
    <w:pPr>
      <w:pStyle w:val="footer0"/>
    </w:pPr>
    <w:r>
      <w:rPr>
        <w:noProof/>
        <w:lang w:val="nl-NL" w:eastAsia="nl-N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48119B" w14:textId="77777777" w:rsidR="006A4383" w:rsidRDefault="006A4383"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28" alt="Titel: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" filled="f" stroked="f" strokeweight="1pt">
              <v:textbox inset="0,0,0,0">
                <w:txbxContent>
                  <w:p w14:paraId="3148119B" w14:textId="77777777" w:rsidR="006A4383" w:rsidRDefault="006A4383"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A9F4F5" w14:textId="77777777" w:rsidR="006A4383" w:rsidRPr="002E015D" w:rsidRDefault="006A4383"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07270DA9" w14:textId="77777777" w:rsidR="006A4383" w:rsidRPr="00BB4243" w:rsidRDefault="006A4383"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0043B7C8" w14:textId="77777777" w:rsidR="006A4383" w:rsidRDefault="006A4383"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29"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" filled="f" stroked="f" strokeweight="1pt">
              <v:textbox inset="0,0,0,0">
                <w:txbxContent>
                  <w:p w14:paraId="04A9F4F5" w14:textId="77777777" w:rsidR="006A4383" w:rsidRPr="002E015D" w:rsidRDefault="006A4383"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07270DA9" w14:textId="77777777" w:rsidR="006A4383" w:rsidRPr="00BB4243" w:rsidRDefault="006A4383"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0043B7C8" w14:textId="77777777" w:rsidR="006A4383" w:rsidRDefault="006A4383" w:rsidP="00CF7467">
                    <w:pPr>
                      <w:pStyle w:val="footer0"/>
                    </w:pPr>
                  </w:p>
                </w:txbxContent>
              </v:textbox>
              <w10:wrap anchorx="page" anchory="page"/>
              <w10:anchorlock/>
            </v:rect>
          </w:pict>
        </mc:Fallback>
      </mc:AlternateContent>
    </w:r>
    <w:r>
      <w:rPr>
        <w:noProof/>
        <w:lang w:val="nl-NL" w:eastAsia="nl-N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02AA0" w14:textId="77777777" w:rsidR="0074019D" w:rsidRDefault="0074019D" w:rsidP="00CC1A55">
      <w:r>
        <w:separator/>
      </w:r>
    </w:p>
  </w:footnote>
  <w:footnote w:type="continuationSeparator" w:id="0">
    <w:p w14:paraId="425AD9E7" w14:textId="77777777" w:rsidR="0074019D" w:rsidRDefault="0074019D" w:rsidP="00CC1A55">
      <w:r>
        <w:continuationSeparator/>
      </w:r>
    </w:p>
  </w:footnote>
  <w:footnote w:type="continuationNotice" w:id="1">
    <w:p w14:paraId="18F4C7A7" w14:textId="77777777" w:rsidR="0074019D" w:rsidRDefault="007401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07933" w14:textId="1C61AEFF" w:rsidR="006A4383" w:rsidRPr="00F65E4A" w:rsidRDefault="006A4383" w:rsidP="00F65E4A">
    <w:pPr>
      <w:pStyle w:val="header0"/>
    </w:pPr>
    <w:r>
      <w:t>Infrastructure Application Requirements</w:t>
    </w:r>
    <w:r>
      <w:tab/>
    </w:r>
    <w:r>
      <w:tab/>
    </w:r>
    <w:r>
      <w:tab/>
    </w:r>
    <w:r>
      <w:tab/>
    </w:r>
    <w:r>
      <w:tab/>
    </w:r>
    <w:r w:rsidR="00A07E91">
      <w:t>December</w:t>
    </w:r>
    <w:r>
      <w:t xml:space="preserve"> 2023</w:t>
    </w:r>
  </w:p>
  <w:p w14:paraId="03366A01" w14:textId="77777777" w:rsidR="006A4383" w:rsidRPr="00B67825" w:rsidRDefault="006A4383"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A59FB" w14:textId="77777777" w:rsidR="006A4383" w:rsidRDefault="006A4383" w:rsidP="00B67825">
    <w:pPr>
      <w:pStyle w:val="header0"/>
    </w:pPr>
    <w:r>
      <w:rPr>
        <w:noProof/>
        <w:lang w:val="nl-NL" w:eastAsia="nl-N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16" name="Picture 3"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59611" w14:textId="77777777" w:rsidR="006A4383" w:rsidRPr="00F65E4A" w:rsidRDefault="006A4383" w:rsidP="00C52E4D">
    <w:pPr>
      <w:pStyle w:val="header0"/>
    </w:pPr>
    <w:r>
      <w:t>Infrastructure Application Documentation</w:t>
    </w:r>
    <w:r>
      <w:tab/>
    </w:r>
    <w:r>
      <w:tab/>
    </w:r>
    <w:r>
      <w:tab/>
    </w:r>
    <w:r>
      <w:tab/>
    </w:r>
    <w:r>
      <w:tab/>
    </w:r>
    <w:r>
      <w:tab/>
    </w:r>
    <w:r w:rsidRPr="00C75B64">
      <w:rPr>
        <w:highlight w:val="yellow"/>
      </w:rPr>
      <w:t>Month</w:t>
    </w:r>
    <w:r>
      <w:t xml:space="preserve"> 2021</w:t>
    </w:r>
  </w:p>
  <w:p w14:paraId="714AE06A" w14:textId="77777777" w:rsidR="006A4383" w:rsidRPr="00B67825" w:rsidRDefault="006A4383"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9AD2A0"/>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26C27FB"/>
    <w:multiLevelType w:val="hybridMultilevel"/>
    <w:tmpl w:val="3C1A2E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0FD5096C"/>
    <w:multiLevelType w:val="multilevel"/>
    <w:tmpl w:val="08090023"/>
    <w:styleLink w:val="Artikelsecti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1"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3CE4319"/>
    <w:multiLevelType w:val="multilevel"/>
    <w:tmpl w:val="7CA06858"/>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7"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28"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313B6DDA"/>
    <w:multiLevelType w:val="hybridMultilevel"/>
    <w:tmpl w:val="1BCE36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3C9F4FD8"/>
    <w:multiLevelType w:val="hybridMultilevel"/>
    <w:tmpl w:val="EDC2AAE6"/>
    <w:lvl w:ilvl="0" w:tplc="BD9A4AC6">
      <w:start w:val="1"/>
      <w:numFmt w:val="bullet"/>
      <w:lvlText w:val="-"/>
      <w:lvlJc w:val="left"/>
      <w:pPr>
        <w:ind w:left="1080" w:hanging="360"/>
      </w:pPr>
      <w:rPr>
        <w:rFonts w:ascii="Arial" w:eastAsia="PMingLiU" w:hAnsi="Arial" w:cs="Arial" w:hint="default"/>
      </w:rPr>
    </w:lvl>
    <w:lvl w:ilvl="1" w:tplc="04130001">
      <w:start w:val="1"/>
      <w:numFmt w:val="bullet"/>
      <w:lvlText w:val=""/>
      <w:lvlJc w:val="left"/>
      <w:pPr>
        <w:ind w:left="1800" w:hanging="360"/>
      </w:pPr>
      <w:rPr>
        <w:rFonts w:ascii="Symbol" w:hAnsi="Symbol"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6"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38"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1"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D4C25FE"/>
    <w:multiLevelType w:val="multilevel"/>
    <w:tmpl w:val="D1CC30A0"/>
    <w:styleLink w:val="ListAppendices"/>
    <w:lvl w:ilvl="0">
      <w:start w:val="1"/>
      <w:numFmt w:val="upperLetter"/>
      <w:pStyle w:val="AppendixHeading1"/>
      <w:lvlText w:val="Appendix %1"/>
      <w:lvlJc w:val="left"/>
      <w:pPr>
        <w:tabs>
          <w:tab w:val="num" w:pos="4282"/>
        </w:tabs>
        <w:ind w:left="4282" w:hanging="1871"/>
      </w:pPr>
    </w:lvl>
    <w:lvl w:ilvl="1">
      <w:start w:val="1"/>
      <w:numFmt w:val="none"/>
      <w:pStyle w:val="AppendixHeading2"/>
      <w:suff w:val="nothing"/>
      <w:lvlText w:val="%2"/>
      <w:lvlJc w:val="left"/>
      <w:pPr>
        <w:ind w:left="397" w:firstLine="0"/>
      </w:pPr>
    </w:lvl>
    <w:lvl w:ilvl="2">
      <w:start w:val="1"/>
      <w:numFmt w:val="none"/>
      <w:lvlText w:val="%3"/>
      <w:lvlJc w:val="left"/>
      <w:pPr>
        <w:ind w:left="1080" w:hanging="360"/>
      </w:pPr>
    </w:lvl>
    <w:lvl w:ilvl="3">
      <w:start w:val="1"/>
      <w:numFmt w:val="none"/>
      <w:lvlText w:val=""/>
      <w:lvlJc w:val="left"/>
      <w:pPr>
        <w:ind w:left="1440" w:hanging="360"/>
      </w:pPr>
    </w:lvl>
    <w:lvl w:ilvl="4">
      <w:start w:val="1"/>
      <w:numFmt w:val="none"/>
      <w:lvlText w:val=""/>
      <w:lvlJc w:val="left"/>
      <w:pPr>
        <w:ind w:left="1800" w:hanging="360"/>
      </w:pPr>
    </w:lvl>
    <w:lvl w:ilvl="5">
      <w:start w:val="1"/>
      <w:numFmt w:val="none"/>
      <w:lvlText w:val=""/>
      <w:lvlJc w:val="left"/>
      <w:pPr>
        <w:ind w:left="2160" w:hanging="360"/>
      </w:pPr>
    </w:lvl>
    <w:lvl w:ilvl="6">
      <w:start w:val="1"/>
      <w:numFmt w:val="none"/>
      <w:lvlText w:val="%7"/>
      <w:lvlJc w:val="left"/>
      <w:pPr>
        <w:ind w:left="2520" w:hanging="360"/>
      </w:pPr>
    </w:lvl>
    <w:lvl w:ilvl="7">
      <w:start w:val="1"/>
      <w:numFmt w:val="none"/>
      <w:lvlText w:val=""/>
      <w:lvlJc w:val="left"/>
      <w:pPr>
        <w:ind w:left="2880" w:hanging="360"/>
      </w:pPr>
    </w:lvl>
    <w:lvl w:ilvl="8">
      <w:start w:val="1"/>
      <w:numFmt w:val="none"/>
      <w:lvlText w:val="%9"/>
      <w:lvlJc w:val="left"/>
      <w:pPr>
        <w:ind w:left="3240" w:hanging="360"/>
      </w:pPr>
    </w:lvl>
  </w:abstractNum>
  <w:abstractNum w:abstractNumId="43" w15:restartNumberingAfterBreak="0">
    <w:nsid w:val="4DDF1B8B"/>
    <w:multiLevelType w:val="hybridMultilevel"/>
    <w:tmpl w:val="57221430"/>
    <w:lvl w:ilvl="0" w:tplc="0413000F">
      <w:start w:val="1"/>
      <w:numFmt w:val="decimal"/>
      <w:lvlText w:val="%1."/>
      <w:lvlJc w:val="left"/>
      <w:pPr>
        <w:ind w:left="720" w:hanging="360"/>
      </w:pPr>
      <w:rPr>
        <w:rFonts w:hint="default"/>
        <w:sz w:val="2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5"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C351492"/>
    <w:multiLevelType w:val="hybridMultilevel"/>
    <w:tmpl w:val="AB3C90F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0F">
      <w:start w:val="1"/>
      <w:numFmt w:val="decimal"/>
      <w:lvlText w:val="%3."/>
      <w:lvlJc w:val="left"/>
      <w:pPr>
        <w:ind w:left="2160" w:hanging="180"/>
      </w:pPr>
    </w:lvl>
    <w:lvl w:ilvl="3" w:tplc="F6662A9C">
      <w:start w:val="1"/>
      <w:numFmt w:val="decimal"/>
      <w:lvlText w:val="%4)"/>
      <w:lvlJc w:val="left"/>
      <w:pPr>
        <w:ind w:left="2880" w:hanging="360"/>
      </w:pPr>
      <w:rPr>
        <w:rFonts w:hint="default"/>
      </w:r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46664CD"/>
    <w:multiLevelType w:val="hybridMultilevel"/>
    <w:tmpl w:val="5E648F8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3"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67114131"/>
    <w:multiLevelType w:val="hybridMultilevel"/>
    <w:tmpl w:val="6AE66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0"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62"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65"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162355190">
    <w:abstractNumId w:val="44"/>
  </w:num>
  <w:num w:numId="2" w16cid:durableId="367141281">
    <w:abstractNumId w:val="31"/>
  </w:num>
  <w:num w:numId="3" w16cid:durableId="956374891">
    <w:abstractNumId w:val="64"/>
  </w:num>
  <w:num w:numId="4" w16cid:durableId="17123326">
    <w:abstractNumId w:val="40"/>
  </w:num>
  <w:num w:numId="5" w16cid:durableId="1648894843">
    <w:abstractNumId w:val="61"/>
  </w:num>
  <w:num w:numId="6" w16cid:durableId="2133597174">
    <w:abstractNumId w:val="37"/>
  </w:num>
  <w:num w:numId="7" w16cid:durableId="1222862958">
    <w:abstractNumId w:val="49"/>
  </w:num>
  <w:num w:numId="8" w16cid:durableId="297495432">
    <w:abstractNumId w:val="56"/>
  </w:num>
  <w:num w:numId="9" w16cid:durableId="1568687208">
    <w:abstractNumId w:val="18"/>
  </w:num>
  <w:num w:numId="10" w16cid:durableId="1989821411">
    <w:abstractNumId w:val="27"/>
  </w:num>
  <w:num w:numId="11" w16cid:durableId="2057464866">
    <w:abstractNumId w:val="14"/>
  </w:num>
  <w:num w:numId="12" w16cid:durableId="1486631791">
    <w:abstractNumId w:val="9"/>
  </w:num>
  <w:num w:numId="13" w16cid:durableId="1354763273">
    <w:abstractNumId w:val="7"/>
  </w:num>
  <w:num w:numId="14" w16cid:durableId="2114009865">
    <w:abstractNumId w:val="6"/>
  </w:num>
  <w:num w:numId="15" w16cid:durableId="843669453">
    <w:abstractNumId w:val="5"/>
  </w:num>
  <w:num w:numId="16" w16cid:durableId="1152016616">
    <w:abstractNumId w:val="4"/>
  </w:num>
  <w:num w:numId="17" w16cid:durableId="1726947081">
    <w:abstractNumId w:val="8"/>
  </w:num>
  <w:num w:numId="18" w16cid:durableId="1504738059">
    <w:abstractNumId w:val="3"/>
  </w:num>
  <w:num w:numId="19" w16cid:durableId="2013877875">
    <w:abstractNumId w:val="2"/>
  </w:num>
  <w:num w:numId="20" w16cid:durableId="2143452528">
    <w:abstractNumId w:val="1"/>
  </w:num>
  <w:num w:numId="21" w16cid:durableId="2023119722">
    <w:abstractNumId w:val="0"/>
  </w:num>
  <w:num w:numId="22" w16cid:durableId="638144480">
    <w:abstractNumId w:val="20"/>
  </w:num>
  <w:num w:numId="23" w16cid:durableId="940723452">
    <w:abstractNumId w:val="28"/>
  </w:num>
  <w:num w:numId="24" w16cid:durableId="1023748718">
    <w:abstractNumId w:val="10"/>
  </w:num>
  <w:num w:numId="25" w16cid:durableId="2049604655">
    <w:abstractNumId w:val="38"/>
  </w:num>
  <w:num w:numId="26" w16cid:durableId="1900745119">
    <w:abstractNumId w:val="19"/>
  </w:num>
  <w:num w:numId="27" w16cid:durableId="1579711457">
    <w:abstractNumId w:val="25"/>
  </w:num>
  <w:num w:numId="28" w16cid:durableId="679699598">
    <w:abstractNumId w:val="15"/>
  </w:num>
  <w:num w:numId="29" w16cid:durableId="75905016">
    <w:abstractNumId w:val="65"/>
  </w:num>
  <w:num w:numId="30" w16cid:durableId="106704756">
    <w:abstractNumId w:val="36"/>
  </w:num>
  <w:num w:numId="31" w16cid:durableId="1211920587">
    <w:abstractNumId w:val="51"/>
  </w:num>
  <w:num w:numId="32" w16cid:durableId="1572503480">
    <w:abstractNumId w:val="66"/>
  </w:num>
  <w:num w:numId="33" w16cid:durableId="666203125">
    <w:abstractNumId w:val="58"/>
  </w:num>
  <w:num w:numId="34" w16cid:durableId="1781146954">
    <w:abstractNumId w:val="47"/>
  </w:num>
  <w:num w:numId="35" w16cid:durableId="1847742766">
    <w:abstractNumId w:val="45"/>
  </w:num>
  <w:num w:numId="36" w16cid:durableId="1237322683">
    <w:abstractNumId w:val="59"/>
  </w:num>
  <w:num w:numId="37" w16cid:durableId="1792507126">
    <w:abstractNumId w:val="41"/>
  </w:num>
  <w:num w:numId="38" w16cid:durableId="1258250013">
    <w:abstractNumId w:val="48"/>
  </w:num>
  <w:num w:numId="39" w16cid:durableId="1296712583">
    <w:abstractNumId w:val="60"/>
  </w:num>
  <w:num w:numId="40" w16cid:durableId="928385895">
    <w:abstractNumId w:val="62"/>
  </w:num>
  <w:num w:numId="41" w16cid:durableId="1795097449">
    <w:abstractNumId w:val="63"/>
  </w:num>
  <w:num w:numId="42" w16cid:durableId="1085344476">
    <w:abstractNumId w:val="55"/>
  </w:num>
  <w:num w:numId="43" w16cid:durableId="1935363287">
    <w:abstractNumId w:val="53"/>
  </w:num>
  <w:num w:numId="44" w16cid:durableId="843668496">
    <w:abstractNumId w:val="32"/>
  </w:num>
  <w:num w:numId="45" w16cid:durableId="227889446">
    <w:abstractNumId w:val="30"/>
  </w:num>
  <w:num w:numId="46" w16cid:durableId="447889929">
    <w:abstractNumId w:val="34"/>
  </w:num>
  <w:num w:numId="47" w16cid:durableId="330833605">
    <w:abstractNumId w:val="17"/>
  </w:num>
  <w:num w:numId="48" w16cid:durableId="1566913092">
    <w:abstractNumId w:val="16"/>
  </w:num>
  <w:num w:numId="49" w16cid:durableId="50155620">
    <w:abstractNumId w:val="22"/>
  </w:num>
  <w:num w:numId="50" w16cid:durableId="2092000435">
    <w:abstractNumId w:val="24"/>
  </w:num>
  <w:num w:numId="51" w16cid:durableId="1390032090">
    <w:abstractNumId w:val="21"/>
  </w:num>
  <w:num w:numId="52" w16cid:durableId="806168470">
    <w:abstractNumId w:val="23"/>
  </w:num>
  <w:num w:numId="53" w16cid:durableId="542328667">
    <w:abstractNumId w:val="50"/>
  </w:num>
  <w:num w:numId="54" w16cid:durableId="1477454105">
    <w:abstractNumId w:val="39"/>
  </w:num>
  <w:num w:numId="55" w16cid:durableId="1897399203">
    <w:abstractNumId w:val="12"/>
  </w:num>
  <w:num w:numId="56" w16cid:durableId="2126271315">
    <w:abstractNumId w:val="29"/>
  </w:num>
  <w:num w:numId="57" w16cid:durableId="1517422867">
    <w:abstractNumId w:val="57"/>
  </w:num>
  <w:num w:numId="58" w16cid:durableId="343675952">
    <w:abstractNumId w:val="11"/>
  </w:num>
  <w:num w:numId="59" w16cid:durableId="966162233">
    <w:abstractNumId w:val="26"/>
  </w:num>
  <w:num w:numId="60" w16cid:durableId="1756241425">
    <w:abstractNumId w:val="54"/>
  </w:num>
  <w:num w:numId="61" w16cid:durableId="1430735077">
    <w:abstractNumId w:val="42"/>
  </w:num>
  <w:num w:numId="62" w16cid:durableId="1442529516">
    <w:abstractNumId w:val="13"/>
  </w:num>
  <w:num w:numId="63" w16cid:durableId="1424642966">
    <w:abstractNumId w:val="43"/>
  </w:num>
  <w:num w:numId="64" w16cid:durableId="1224295522">
    <w:abstractNumId w:val="35"/>
  </w:num>
  <w:num w:numId="65" w16cid:durableId="1951086273">
    <w:abstractNumId w:val="46"/>
  </w:num>
  <w:num w:numId="66" w16cid:durableId="443305444">
    <w:abstractNumId w:val="52"/>
  </w:num>
  <w:num w:numId="67" w16cid:durableId="1774550991">
    <w:abstractNumId w:val="3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BE8"/>
    <w:rsid w:val="000001B3"/>
    <w:rsid w:val="0000029F"/>
    <w:rsid w:val="00000431"/>
    <w:rsid w:val="000006EB"/>
    <w:rsid w:val="00000B26"/>
    <w:rsid w:val="00000D34"/>
    <w:rsid w:val="00001087"/>
    <w:rsid w:val="000011E9"/>
    <w:rsid w:val="0000220F"/>
    <w:rsid w:val="00002C9A"/>
    <w:rsid w:val="00002D6D"/>
    <w:rsid w:val="00002F1F"/>
    <w:rsid w:val="00002F89"/>
    <w:rsid w:val="00003249"/>
    <w:rsid w:val="00003BE0"/>
    <w:rsid w:val="0000417A"/>
    <w:rsid w:val="00004282"/>
    <w:rsid w:val="00004D87"/>
    <w:rsid w:val="00004F06"/>
    <w:rsid w:val="00005A10"/>
    <w:rsid w:val="0000635A"/>
    <w:rsid w:val="000063BC"/>
    <w:rsid w:val="00006BDC"/>
    <w:rsid w:val="00006D55"/>
    <w:rsid w:val="0000710B"/>
    <w:rsid w:val="00007A33"/>
    <w:rsid w:val="00007F15"/>
    <w:rsid w:val="000111F6"/>
    <w:rsid w:val="00012A75"/>
    <w:rsid w:val="00012BF8"/>
    <w:rsid w:val="00012EA2"/>
    <w:rsid w:val="00013094"/>
    <w:rsid w:val="0001309D"/>
    <w:rsid w:val="0001345A"/>
    <w:rsid w:val="000135A7"/>
    <w:rsid w:val="00013E39"/>
    <w:rsid w:val="00014255"/>
    <w:rsid w:val="00014B9B"/>
    <w:rsid w:val="00015A9E"/>
    <w:rsid w:val="00015B6E"/>
    <w:rsid w:val="000167CB"/>
    <w:rsid w:val="00016EF2"/>
    <w:rsid w:val="000172FD"/>
    <w:rsid w:val="0001763F"/>
    <w:rsid w:val="00017B4E"/>
    <w:rsid w:val="00020069"/>
    <w:rsid w:val="000205FF"/>
    <w:rsid w:val="000212C1"/>
    <w:rsid w:val="00021B2D"/>
    <w:rsid w:val="00022473"/>
    <w:rsid w:val="000226FC"/>
    <w:rsid w:val="00023195"/>
    <w:rsid w:val="000232A0"/>
    <w:rsid w:val="00023818"/>
    <w:rsid w:val="0002421C"/>
    <w:rsid w:val="00024522"/>
    <w:rsid w:val="000246AC"/>
    <w:rsid w:val="0002471F"/>
    <w:rsid w:val="00024925"/>
    <w:rsid w:val="00024E8B"/>
    <w:rsid w:val="000250DC"/>
    <w:rsid w:val="00025408"/>
    <w:rsid w:val="000259B9"/>
    <w:rsid w:val="00025C69"/>
    <w:rsid w:val="0002645D"/>
    <w:rsid w:val="000265BD"/>
    <w:rsid w:val="000266C6"/>
    <w:rsid w:val="0002670A"/>
    <w:rsid w:val="00026A7A"/>
    <w:rsid w:val="00026D15"/>
    <w:rsid w:val="0002735B"/>
    <w:rsid w:val="00027B0C"/>
    <w:rsid w:val="00030149"/>
    <w:rsid w:val="00030262"/>
    <w:rsid w:val="000305A8"/>
    <w:rsid w:val="000310F9"/>
    <w:rsid w:val="000311A9"/>
    <w:rsid w:val="00031318"/>
    <w:rsid w:val="0003140C"/>
    <w:rsid w:val="000315A5"/>
    <w:rsid w:val="00031A87"/>
    <w:rsid w:val="00031D01"/>
    <w:rsid w:val="00031DB9"/>
    <w:rsid w:val="00031E91"/>
    <w:rsid w:val="000323CF"/>
    <w:rsid w:val="000325A9"/>
    <w:rsid w:val="00032C55"/>
    <w:rsid w:val="00032EA1"/>
    <w:rsid w:val="000334E4"/>
    <w:rsid w:val="000337F3"/>
    <w:rsid w:val="000338A7"/>
    <w:rsid w:val="00033CBE"/>
    <w:rsid w:val="00033CE4"/>
    <w:rsid w:val="00033CFA"/>
    <w:rsid w:val="00033E5D"/>
    <w:rsid w:val="00033E7B"/>
    <w:rsid w:val="00034801"/>
    <w:rsid w:val="00035298"/>
    <w:rsid w:val="00035D68"/>
    <w:rsid w:val="0003673A"/>
    <w:rsid w:val="000370D7"/>
    <w:rsid w:val="00037394"/>
    <w:rsid w:val="00037A0B"/>
    <w:rsid w:val="00040617"/>
    <w:rsid w:val="00040C57"/>
    <w:rsid w:val="0004150C"/>
    <w:rsid w:val="00041903"/>
    <w:rsid w:val="00041D75"/>
    <w:rsid w:val="00041E20"/>
    <w:rsid w:val="00042441"/>
    <w:rsid w:val="00042A03"/>
    <w:rsid w:val="00042A22"/>
    <w:rsid w:val="00042D43"/>
    <w:rsid w:val="00042EDC"/>
    <w:rsid w:val="000442AC"/>
    <w:rsid w:val="00044ABD"/>
    <w:rsid w:val="00044C32"/>
    <w:rsid w:val="00044E00"/>
    <w:rsid w:val="000451CD"/>
    <w:rsid w:val="000452F9"/>
    <w:rsid w:val="0004558B"/>
    <w:rsid w:val="000457F0"/>
    <w:rsid w:val="00046B91"/>
    <w:rsid w:val="0004702A"/>
    <w:rsid w:val="000477E7"/>
    <w:rsid w:val="00047CC8"/>
    <w:rsid w:val="0005075E"/>
    <w:rsid w:val="00050F9C"/>
    <w:rsid w:val="00051A15"/>
    <w:rsid w:val="00051F0A"/>
    <w:rsid w:val="0005220A"/>
    <w:rsid w:val="00052579"/>
    <w:rsid w:val="00052C16"/>
    <w:rsid w:val="00052C45"/>
    <w:rsid w:val="00052D09"/>
    <w:rsid w:val="00052D75"/>
    <w:rsid w:val="00052E90"/>
    <w:rsid w:val="00053213"/>
    <w:rsid w:val="0005450E"/>
    <w:rsid w:val="00054F7E"/>
    <w:rsid w:val="0005507B"/>
    <w:rsid w:val="000561E7"/>
    <w:rsid w:val="00056317"/>
    <w:rsid w:val="000563BB"/>
    <w:rsid w:val="000564A0"/>
    <w:rsid w:val="0005666A"/>
    <w:rsid w:val="000566BF"/>
    <w:rsid w:val="00056887"/>
    <w:rsid w:val="00057BAC"/>
    <w:rsid w:val="00057CA6"/>
    <w:rsid w:val="00060945"/>
    <w:rsid w:val="00060973"/>
    <w:rsid w:val="000612A9"/>
    <w:rsid w:val="00061BA4"/>
    <w:rsid w:val="00062439"/>
    <w:rsid w:val="000646FE"/>
    <w:rsid w:val="00065CC2"/>
    <w:rsid w:val="0006618C"/>
    <w:rsid w:val="00066495"/>
    <w:rsid w:val="00066BFE"/>
    <w:rsid w:val="00066C50"/>
    <w:rsid w:val="00066C8A"/>
    <w:rsid w:val="00066F27"/>
    <w:rsid w:val="000678F5"/>
    <w:rsid w:val="00067B08"/>
    <w:rsid w:val="00070093"/>
    <w:rsid w:val="00071608"/>
    <w:rsid w:val="000718EA"/>
    <w:rsid w:val="00071B0D"/>
    <w:rsid w:val="00071D98"/>
    <w:rsid w:val="000721CC"/>
    <w:rsid w:val="000728C2"/>
    <w:rsid w:val="000730AD"/>
    <w:rsid w:val="00073483"/>
    <w:rsid w:val="00073837"/>
    <w:rsid w:val="000739E3"/>
    <w:rsid w:val="00074462"/>
    <w:rsid w:val="0007474E"/>
    <w:rsid w:val="00074AA8"/>
    <w:rsid w:val="0007547C"/>
    <w:rsid w:val="0007550D"/>
    <w:rsid w:val="000758FA"/>
    <w:rsid w:val="00075DFB"/>
    <w:rsid w:val="00076271"/>
    <w:rsid w:val="00076B22"/>
    <w:rsid w:val="0007749B"/>
    <w:rsid w:val="000778F6"/>
    <w:rsid w:val="00077BF8"/>
    <w:rsid w:val="00077E6F"/>
    <w:rsid w:val="00077F9B"/>
    <w:rsid w:val="00080094"/>
    <w:rsid w:val="000800F4"/>
    <w:rsid w:val="0008035F"/>
    <w:rsid w:val="00080B88"/>
    <w:rsid w:val="0008114D"/>
    <w:rsid w:val="000812B1"/>
    <w:rsid w:val="00081369"/>
    <w:rsid w:val="000818AA"/>
    <w:rsid w:val="00082860"/>
    <w:rsid w:val="00083571"/>
    <w:rsid w:val="0008375E"/>
    <w:rsid w:val="00083C76"/>
    <w:rsid w:val="00083CBF"/>
    <w:rsid w:val="00083D20"/>
    <w:rsid w:val="00084B15"/>
    <w:rsid w:val="00084BC3"/>
    <w:rsid w:val="000851E3"/>
    <w:rsid w:val="00085574"/>
    <w:rsid w:val="00085E23"/>
    <w:rsid w:val="000860A0"/>
    <w:rsid w:val="000865ED"/>
    <w:rsid w:val="00086FF5"/>
    <w:rsid w:val="00087036"/>
    <w:rsid w:val="00087AFB"/>
    <w:rsid w:val="00087BC1"/>
    <w:rsid w:val="000902AA"/>
    <w:rsid w:val="00090303"/>
    <w:rsid w:val="00090D1D"/>
    <w:rsid w:val="00090E2C"/>
    <w:rsid w:val="00091318"/>
    <w:rsid w:val="0009179D"/>
    <w:rsid w:val="00091945"/>
    <w:rsid w:val="00091EAD"/>
    <w:rsid w:val="00092276"/>
    <w:rsid w:val="00092667"/>
    <w:rsid w:val="00092767"/>
    <w:rsid w:val="00093171"/>
    <w:rsid w:val="00094571"/>
    <w:rsid w:val="00094C21"/>
    <w:rsid w:val="00094C8A"/>
    <w:rsid w:val="0009509D"/>
    <w:rsid w:val="000952CF"/>
    <w:rsid w:val="0009557F"/>
    <w:rsid w:val="00095E72"/>
    <w:rsid w:val="000960A1"/>
    <w:rsid w:val="00096497"/>
    <w:rsid w:val="000968D6"/>
    <w:rsid w:val="00096A81"/>
    <w:rsid w:val="00097191"/>
    <w:rsid w:val="000971E3"/>
    <w:rsid w:val="00097827"/>
    <w:rsid w:val="000979A9"/>
    <w:rsid w:val="000A1499"/>
    <w:rsid w:val="000A1960"/>
    <w:rsid w:val="000A1F5A"/>
    <w:rsid w:val="000A21F7"/>
    <w:rsid w:val="000A24A4"/>
    <w:rsid w:val="000A298F"/>
    <w:rsid w:val="000A32B8"/>
    <w:rsid w:val="000A3C42"/>
    <w:rsid w:val="000A46BD"/>
    <w:rsid w:val="000A48AB"/>
    <w:rsid w:val="000A4B54"/>
    <w:rsid w:val="000A5037"/>
    <w:rsid w:val="000A57E9"/>
    <w:rsid w:val="000A5AD0"/>
    <w:rsid w:val="000A5ECB"/>
    <w:rsid w:val="000A5F39"/>
    <w:rsid w:val="000A65A8"/>
    <w:rsid w:val="000A75BB"/>
    <w:rsid w:val="000A79B0"/>
    <w:rsid w:val="000A7FDF"/>
    <w:rsid w:val="000B007C"/>
    <w:rsid w:val="000B1226"/>
    <w:rsid w:val="000B1453"/>
    <w:rsid w:val="000B164A"/>
    <w:rsid w:val="000B26E8"/>
    <w:rsid w:val="000B3050"/>
    <w:rsid w:val="000B3284"/>
    <w:rsid w:val="000B331C"/>
    <w:rsid w:val="000B3CB8"/>
    <w:rsid w:val="000B471B"/>
    <w:rsid w:val="000B49A5"/>
    <w:rsid w:val="000B4AEE"/>
    <w:rsid w:val="000B4FC1"/>
    <w:rsid w:val="000B60FA"/>
    <w:rsid w:val="000B6EA6"/>
    <w:rsid w:val="000B79B7"/>
    <w:rsid w:val="000B7F2B"/>
    <w:rsid w:val="000C0070"/>
    <w:rsid w:val="000C04C3"/>
    <w:rsid w:val="000C052F"/>
    <w:rsid w:val="000C064F"/>
    <w:rsid w:val="000C0AD6"/>
    <w:rsid w:val="000C1681"/>
    <w:rsid w:val="000C1FB1"/>
    <w:rsid w:val="000C2BF6"/>
    <w:rsid w:val="000C2EBF"/>
    <w:rsid w:val="000C32B5"/>
    <w:rsid w:val="000C3678"/>
    <w:rsid w:val="000C4363"/>
    <w:rsid w:val="000C5167"/>
    <w:rsid w:val="000C5347"/>
    <w:rsid w:val="000C5B4D"/>
    <w:rsid w:val="000C5C47"/>
    <w:rsid w:val="000C5C59"/>
    <w:rsid w:val="000C6105"/>
    <w:rsid w:val="000C6107"/>
    <w:rsid w:val="000C6194"/>
    <w:rsid w:val="000C6374"/>
    <w:rsid w:val="000C67ED"/>
    <w:rsid w:val="000C6852"/>
    <w:rsid w:val="000C75C8"/>
    <w:rsid w:val="000C7606"/>
    <w:rsid w:val="000D02BF"/>
    <w:rsid w:val="000D0BD2"/>
    <w:rsid w:val="000D1302"/>
    <w:rsid w:val="000D1736"/>
    <w:rsid w:val="000D18B2"/>
    <w:rsid w:val="000D1CDF"/>
    <w:rsid w:val="000D1DB5"/>
    <w:rsid w:val="000D1E01"/>
    <w:rsid w:val="000D2188"/>
    <w:rsid w:val="000D21C2"/>
    <w:rsid w:val="000D25A8"/>
    <w:rsid w:val="000D29AE"/>
    <w:rsid w:val="000D2E8C"/>
    <w:rsid w:val="000D349A"/>
    <w:rsid w:val="000D35A9"/>
    <w:rsid w:val="000D3669"/>
    <w:rsid w:val="000D3C86"/>
    <w:rsid w:val="000D4898"/>
    <w:rsid w:val="000D4AF0"/>
    <w:rsid w:val="000D5865"/>
    <w:rsid w:val="000D5C1B"/>
    <w:rsid w:val="000D5C46"/>
    <w:rsid w:val="000D6C4B"/>
    <w:rsid w:val="000D6FCA"/>
    <w:rsid w:val="000D790E"/>
    <w:rsid w:val="000D7E92"/>
    <w:rsid w:val="000E04F9"/>
    <w:rsid w:val="000E07A4"/>
    <w:rsid w:val="000E0C9F"/>
    <w:rsid w:val="000E106A"/>
    <w:rsid w:val="000E10F6"/>
    <w:rsid w:val="000E121D"/>
    <w:rsid w:val="000E1EB4"/>
    <w:rsid w:val="000E1F80"/>
    <w:rsid w:val="000E2348"/>
    <w:rsid w:val="000E270C"/>
    <w:rsid w:val="000E2C4B"/>
    <w:rsid w:val="000E31AD"/>
    <w:rsid w:val="000E380A"/>
    <w:rsid w:val="000E3858"/>
    <w:rsid w:val="000E3E0C"/>
    <w:rsid w:val="000E4008"/>
    <w:rsid w:val="000E46CC"/>
    <w:rsid w:val="000E4858"/>
    <w:rsid w:val="000E4D73"/>
    <w:rsid w:val="000E51C5"/>
    <w:rsid w:val="000E5230"/>
    <w:rsid w:val="000E558A"/>
    <w:rsid w:val="000E5BEA"/>
    <w:rsid w:val="000E5FB4"/>
    <w:rsid w:val="000E629B"/>
    <w:rsid w:val="000E6A55"/>
    <w:rsid w:val="000E6ED5"/>
    <w:rsid w:val="000E7E44"/>
    <w:rsid w:val="000F041C"/>
    <w:rsid w:val="000F08E9"/>
    <w:rsid w:val="000F1036"/>
    <w:rsid w:val="000F109A"/>
    <w:rsid w:val="000F172D"/>
    <w:rsid w:val="000F1D68"/>
    <w:rsid w:val="000F1DE3"/>
    <w:rsid w:val="000F2B3E"/>
    <w:rsid w:val="000F2E3B"/>
    <w:rsid w:val="000F318C"/>
    <w:rsid w:val="000F366A"/>
    <w:rsid w:val="000F4940"/>
    <w:rsid w:val="000F4DB8"/>
    <w:rsid w:val="000F4F84"/>
    <w:rsid w:val="000F510F"/>
    <w:rsid w:val="000F5410"/>
    <w:rsid w:val="000F5597"/>
    <w:rsid w:val="000F5FC6"/>
    <w:rsid w:val="000F6924"/>
    <w:rsid w:val="000F6F83"/>
    <w:rsid w:val="000F732E"/>
    <w:rsid w:val="000F73C4"/>
    <w:rsid w:val="000F7830"/>
    <w:rsid w:val="000F7C22"/>
    <w:rsid w:val="00100196"/>
    <w:rsid w:val="001003AC"/>
    <w:rsid w:val="001007F9"/>
    <w:rsid w:val="0010083C"/>
    <w:rsid w:val="00100DDE"/>
    <w:rsid w:val="001012C9"/>
    <w:rsid w:val="00101950"/>
    <w:rsid w:val="001025FB"/>
    <w:rsid w:val="00102610"/>
    <w:rsid w:val="00102A29"/>
    <w:rsid w:val="00102B5F"/>
    <w:rsid w:val="00102F3A"/>
    <w:rsid w:val="00103119"/>
    <w:rsid w:val="00103499"/>
    <w:rsid w:val="00103B49"/>
    <w:rsid w:val="00104612"/>
    <w:rsid w:val="001047B0"/>
    <w:rsid w:val="00104DBD"/>
    <w:rsid w:val="00105B76"/>
    <w:rsid w:val="00105D08"/>
    <w:rsid w:val="001063D1"/>
    <w:rsid w:val="00106DC1"/>
    <w:rsid w:val="00107173"/>
    <w:rsid w:val="0010770A"/>
    <w:rsid w:val="00107D9C"/>
    <w:rsid w:val="00110418"/>
    <w:rsid w:val="001109C2"/>
    <w:rsid w:val="00110D5A"/>
    <w:rsid w:val="00110EEA"/>
    <w:rsid w:val="00110FF8"/>
    <w:rsid w:val="0011162D"/>
    <w:rsid w:val="00111D72"/>
    <w:rsid w:val="00112985"/>
    <w:rsid w:val="0011308B"/>
    <w:rsid w:val="001134F5"/>
    <w:rsid w:val="00114845"/>
    <w:rsid w:val="00114AA6"/>
    <w:rsid w:val="00114DD3"/>
    <w:rsid w:val="001155A9"/>
    <w:rsid w:val="00115B64"/>
    <w:rsid w:val="00115B6C"/>
    <w:rsid w:val="00116574"/>
    <w:rsid w:val="001166AD"/>
    <w:rsid w:val="00116E59"/>
    <w:rsid w:val="0011727F"/>
    <w:rsid w:val="001179C1"/>
    <w:rsid w:val="00120A38"/>
    <w:rsid w:val="00120AC6"/>
    <w:rsid w:val="00120F09"/>
    <w:rsid w:val="00121027"/>
    <w:rsid w:val="00121A5C"/>
    <w:rsid w:val="0012227C"/>
    <w:rsid w:val="00122293"/>
    <w:rsid w:val="001224E3"/>
    <w:rsid w:val="00122810"/>
    <w:rsid w:val="00122BD0"/>
    <w:rsid w:val="00122CDD"/>
    <w:rsid w:val="00123880"/>
    <w:rsid w:val="001239E1"/>
    <w:rsid w:val="00124061"/>
    <w:rsid w:val="00124958"/>
    <w:rsid w:val="00125426"/>
    <w:rsid w:val="00125459"/>
    <w:rsid w:val="00125530"/>
    <w:rsid w:val="00125605"/>
    <w:rsid w:val="001258D0"/>
    <w:rsid w:val="0012636B"/>
    <w:rsid w:val="001268C8"/>
    <w:rsid w:val="00126A33"/>
    <w:rsid w:val="00126FC9"/>
    <w:rsid w:val="00127742"/>
    <w:rsid w:val="001300D3"/>
    <w:rsid w:val="0013095F"/>
    <w:rsid w:val="00130AE9"/>
    <w:rsid w:val="00132850"/>
    <w:rsid w:val="0013316C"/>
    <w:rsid w:val="00133221"/>
    <w:rsid w:val="0013359D"/>
    <w:rsid w:val="00133795"/>
    <w:rsid w:val="00134301"/>
    <w:rsid w:val="00134422"/>
    <w:rsid w:val="001346AE"/>
    <w:rsid w:val="00134C2D"/>
    <w:rsid w:val="0013529E"/>
    <w:rsid w:val="001358DD"/>
    <w:rsid w:val="00136633"/>
    <w:rsid w:val="00137622"/>
    <w:rsid w:val="001377FB"/>
    <w:rsid w:val="00137C0F"/>
    <w:rsid w:val="001406E9"/>
    <w:rsid w:val="001409DE"/>
    <w:rsid w:val="00140A57"/>
    <w:rsid w:val="00141302"/>
    <w:rsid w:val="001416BD"/>
    <w:rsid w:val="00141FA8"/>
    <w:rsid w:val="0014245A"/>
    <w:rsid w:val="0014288F"/>
    <w:rsid w:val="001429F9"/>
    <w:rsid w:val="00142C3F"/>
    <w:rsid w:val="00142D69"/>
    <w:rsid w:val="0014312D"/>
    <w:rsid w:val="001437E7"/>
    <w:rsid w:val="00143B48"/>
    <w:rsid w:val="00144230"/>
    <w:rsid w:val="001445A1"/>
    <w:rsid w:val="00144F81"/>
    <w:rsid w:val="0014508F"/>
    <w:rsid w:val="001454FB"/>
    <w:rsid w:val="0014567B"/>
    <w:rsid w:val="00145FCB"/>
    <w:rsid w:val="0014604C"/>
    <w:rsid w:val="001463B2"/>
    <w:rsid w:val="00146A49"/>
    <w:rsid w:val="001478B7"/>
    <w:rsid w:val="00147A3A"/>
    <w:rsid w:val="001501BC"/>
    <w:rsid w:val="00150879"/>
    <w:rsid w:val="00151C79"/>
    <w:rsid w:val="00152019"/>
    <w:rsid w:val="0015230F"/>
    <w:rsid w:val="00152505"/>
    <w:rsid w:val="00152631"/>
    <w:rsid w:val="00152EF1"/>
    <w:rsid w:val="0015312B"/>
    <w:rsid w:val="00153A2A"/>
    <w:rsid w:val="0015443D"/>
    <w:rsid w:val="00154507"/>
    <w:rsid w:val="00154690"/>
    <w:rsid w:val="00154DE0"/>
    <w:rsid w:val="0015520E"/>
    <w:rsid w:val="001552A3"/>
    <w:rsid w:val="00155A38"/>
    <w:rsid w:val="00155DB0"/>
    <w:rsid w:val="00156069"/>
    <w:rsid w:val="001566C1"/>
    <w:rsid w:val="00156775"/>
    <w:rsid w:val="00156C72"/>
    <w:rsid w:val="0015764E"/>
    <w:rsid w:val="00157871"/>
    <w:rsid w:val="001579E1"/>
    <w:rsid w:val="00157B34"/>
    <w:rsid w:val="00157F12"/>
    <w:rsid w:val="00157F2D"/>
    <w:rsid w:val="00160286"/>
    <w:rsid w:val="0016088F"/>
    <w:rsid w:val="00160B3B"/>
    <w:rsid w:val="001611B7"/>
    <w:rsid w:val="001611F8"/>
    <w:rsid w:val="00162182"/>
    <w:rsid w:val="00162502"/>
    <w:rsid w:val="00162504"/>
    <w:rsid w:val="0016322A"/>
    <w:rsid w:val="001634E4"/>
    <w:rsid w:val="001645A6"/>
    <w:rsid w:val="00164834"/>
    <w:rsid w:val="00164BCF"/>
    <w:rsid w:val="0016523A"/>
    <w:rsid w:val="00165277"/>
    <w:rsid w:val="001652B0"/>
    <w:rsid w:val="001653A5"/>
    <w:rsid w:val="001658D4"/>
    <w:rsid w:val="001662E4"/>
    <w:rsid w:val="001664C3"/>
    <w:rsid w:val="00166FE0"/>
    <w:rsid w:val="0016726C"/>
    <w:rsid w:val="0016729E"/>
    <w:rsid w:val="001673C7"/>
    <w:rsid w:val="0016776E"/>
    <w:rsid w:val="001679C8"/>
    <w:rsid w:val="001679E3"/>
    <w:rsid w:val="00167BF7"/>
    <w:rsid w:val="0017012E"/>
    <w:rsid w:val="001702F1"/>
    <w:rsid w:val="00171A33"/>
    <w:rsid w:val="001723FB"/>
    <w:rsid w:val="001725D6"/>
    <w:rsid w:val="00172B11"/>
    <w:rsid w:val="00172EB1"/>
    <w:rsid w:val="00173264"/>
    <w:rsid w:val="00173464"/>
    <w:rsid w:val="0017419A"/>
    <w:rsid w:val="001742D6"/>
    <w:rsid w:val="001743B3"/>
    <w:rsid w:val="00174563"/>
    <w:rsid w:val="001749D2"/>
    <w:rsid w:val="00174AD1"/>
    <w:rsid w:val="00174AD8"/>
    <w:rsid w:val="00174BF1"/>
    <w:rsid w:val="001751FD"/>
    <w:rsid w:val="00175714"/>
    <w:rsid w:val="001760CD"/>
    <w:rsid w:val="0017625B"/>
    <w:rsid w:val="00176D2F"/>
    <w:rsid w:val="00176F81"/>
    <w:rsid w:val="00177AFE"/>
    <w:rsid w:val="00177E73"/>
    <w:rsid w:val="00177F90"/>
    <w:rsid w:val="00180069"/>
    <w:rsid w:val="001803FD"/>
    <w:rsid w:val="00180786"/>
    <w:rsid w:val="001807FC"/>
    <w:rsid w:val="00180A31"/>
    <w:rsid w:val="00180BC9"/>
    <w:rsid w:val="00180DEB"/>
    <w:rsid w:val="001813EA"/>
    <w:rsid w:val="0018159D"/>
    <w:rsid w:val="00181607"/>
    <w:rsid w:val="0018188C"/>
    <w:rsid w:val="00181C71"/>
    <w:rsid w:val="001823F6"/>
    <w:rsid w:val="00182C4C"/>
    <w:rsid w:val="00183895"/>
    <w:rsid w:val="00183C44"/>
    <w:rsid w:val="00183E47"/>
    <w:rsid w:val="001851D9"/>
    <w:rsid w:val="00185C52"/>
    <w:rsid w:val="00186B41"/>
    <w:rsid w:val="00186DDE"/>
    <w:rsid w:val="00186E5E"/>
    <w:rsid w:val="00186ED2"/>
    <w:rsid w:val="001871DD"/>
    <w:rsid w:val="001871F2"/>
    <w:rsid w:val="001875F1"/>
    <w:rsid w:val="00190420"/>
    <w:rsid w:val="001906D2"/>
    <w:rsid w:val="001908B1"/>
    <w:rsid w:val="0019164C"/>
    <w:rsid w:val="001919FC"/>
    <w:rsid w:val="00191B3C"/>
    <w:rsid w:val="001925AC"/>
    <w:rsid w:val="0019263E"/>
    <w:rsid w:val="00192BC3"/>
    <w:rsid w:val="00192CAE"/>
    <w:rsid w:val="00192DDA"/>
    <w:rsid w:val="001930A2"/>
    <w:rsid w:val="00193189"/>
    <w:rsid w:val="00193FDB"/>
    <w:rsid w:val="00194802"/>
    <w:rsid w:val="00195172"/>
    <w:rsid w:val="00195E0E"/>
    <w:rsid w:val="00196693"/>
    <w:rsid w:val="00196B2D"/>
    <w:rsid w:val="00197335"/>
    <w:rsid w:val="0019779A"/>
    <w:rsid w:val="00197E83"/>
    <w:rsid w:val="001A02F0"/>
    <w:rsid w:val="001A0696"/>
    <w:rsid w:val="001A06F5"/>
    <w:rsid w:val="001A1FB0"/>
    <w:rsid w:val="001A2738"/>
    <w:rsid w:val="001A2B86"/>
    <w:rsid w:val="001A2CD5"/>
    <w:rsid w:val="001A3622"/>
    <w:rsid w:val="001A3B92"/>
    <w:rsid w:val="001A458D"/>
    <w:rsid w:val="001A558F"/>
    <w:rsid w:val="001A62D7"/>
    <w:rsid w:val="001A650C"/>
    <w:rsid w:val="001A65C3"/>
    <w:rsid w:val="001A6668"/>
    <w:rsid w:val="001A672F"/>
    <w:rsid w:val="001A6DA4"/>
    <w:rsid w:val="001A7756"/>
    <w:rsid w:val="001A78C6"/>
    <w:rsid w:val="001B09BF"/>
    <w:rsid w:val="001B0C77"/>
    <w:rsid w:val="001B1049"/>
    <w:rsid w:val="001B122F"/>
    <w:rsid w:val="001B164C"/>
    <w:rsid w:val="001B194A"/>
    <w:rsid w:val="001B1AF1"/>
    <w:rsid w:val="001B1D6D"/>
    <w:rsid w:val="001B1F32"/>
    <w:rsid w:val="001B2450"/>
    <w:rsid w:val="001B26F6"/>
    <w:rsid w:val="001B2754"/>
    <w:rsid w:val="001B2AB5"/>
    <w:rsid w:val="001B34B9"/>
    <w:rsid w:val="001B3ABB"/>
    <w:rsid w:val="001B3C02"/>
    <w:rsid w:val="001B42CB"/>
    <w:rsid w:val="001B46E1"/>
    <w:rsid w:val="001B4A0A"/>
    <w:rsid w:val="001B54AB"/>
    <w:rsid w:val="001B5695"/>
    <w:rsid w:val="001B6ED9"/>
    <w:rsid w:val="001C0D0D"/>
    <w:rsid w:val="001C174F"/>
    <w:rsid w:val="001C17A2"/>
    <w:rsid w:val="001C1BE8"/>
    <w:rsid w:val="001C20B4"/>
    <w:rsid w:val="001C286E"/>
    <w:rsid w:val="001C2D3D"/>
    <w:rsid w:val="001C2F05"/>
    <w:rsid w:val="001C31C2"/>
    <w:rsid w:val="001C33CC"/>
    <w:rsid w:val="001C34FD"/>
    <w:rsid w:val="001C3570"/>
    <w:rsid w:val="001C38D5"/>
    <w:rsid w:val="001C3C8D"/>
    <w:rsid w:val="001C438B"/>
    <w:rsid w:val="001C4B2E"/>
    <w:rsid w:val="001C4D96"/>
    <w:rsid w:val="001C5164"/>
    <w:rsid w:val="001C59ED"/>
    <w:rsid w:val="001C6653"/>
    <w:rsid w:val="001C6C1D"/>
    <w:rsid w:val="001C72C1"/>
    <w:rsid w:val="001C7FC1"/>
    <w:rsid w:val="001D014A"/>
    <w:rsid w:val="001D01C5"/>
    <w:rsid w:val="001D0C4D"/>
    <w:rsid w:val="001D129F"/>
    <w:rsid w:val="001D1AA3"/>
    <w:rsid w:val="001D1C0F"/>
    <w:rsid w:val="001D1E6D"/>
    <w:rsid w:val="001D229C"/>
    <w:rsid w:val="001D29E4"/>
    <w:rsid w:val="001D2B0C"/>
    <w:rsid w:val="001D2B9C"/>
    <w:rsid w:val="001D3C77"/>
    <w:rsid w:val="001D467D"/>
    <w:rsid w:val="001D4A07"/>
    <w:rsid w:val="001D54FD"/>
    <w:rsid w:val="001D579D"/>
    <w:rsid w:val="001D6B34"/>
    <w:rsid w:val="001D7789"/>
    <w:rsid w:val="001D7A57"/>
    <w:rsid w:val="001E0065"/>
    <w:rsid w:val="001E020E"/>
    <w:rsid w:val="001E0A46"/>
    <w:rsid w:val="001E0BF3"/>
    <w:rsid w:val="001E1012"/>
    <w:rsid w:val="001E1097"/>
    <w:rsid w:val="001E2283"/>
    <w:rsid w:val="001E294F"/>
    <w:rsid w:val="001E2E3B"/>
    <w:rsid w:val="001E2E62"/>
    <w:rsid w:val="001E2EC2"/>
    <w:rsid w:val="001E2EF1"/>
    <w:rsid w:val="001E3CB2"/>
    <w:rsid w:val="001E4B4E"/>
    <w:rsid w:val="001E5097"/>
    <w:rsid w:val="001E548F"/>
    <w:rsid w:val="001E671A"/>
    <w:rsid w:val="001E6B86"/>
    <w:rsid w:val="001E6EAD"/>
    <w:rsid w:val="001E7715"/>
    <w:rsid w:val="001E7BB4"/>
    <w:rsid w:val="001E7D14"/>
    <w:rsid w:val="001E7E7D"/>
    <w:rsid w:val="001E7F2D"/>
    <w:rsid w:val="001F0057"/>
    <w:rsid w:val="001F0325"/>
    <w:rsid w:val="001F0A12"/>
    <w:rsid w:val="001F17EE"/>
    <w:rsid w:val="001F19F9"/>
    <w:rsid w:val="001F1FCB"/>
    <w:rsid w:val="001F23B0"/>
    <w:rsid w:val="001F2CC3"/>
    <w:rsid w:val="001F2E56"/>
    <w:rsid w:val="001F2F4F"/>
    <w:rsid w:val="001F3DC3"/>
    <w:rsid w:val="001F40A7"/>
    <w:rsid w:val="001F4957"/>
    <w:rsid w:val="001F4981"/>
    <w:rsid w:val="001F4A77"/>
    <w:rsid w:val="001F5704"/>
    <w:rsid w:val="001F5F54"/>
    <w:rsid w:val="001F66FD"/>
    <w:rsid w:val="001F671E"/>
    <w:rsid w:val="001F69B8"/>
    <w:rsid w:val="001F79E3"/>
    <w:rsid w:val="002001AC"/>
    <w:rsid w:val="00200322"/>
    <w:rsid w:val="00200358"/>
    <w:rsid w:val="0020058B"/>
    <w:rsid w:val="00200703"/>
    <w:rsid w:val="00200DA8"/>
    <w:rsid w:val="002019BB"/>
    <w:rsid w:val="00201D0E"/>
    <w:rsid w:val="00202090"/>
    <w:rsid w:val="002024F0"/>
    <w:rsid w:val="0020268E"/>
    <w:rsid w:val="00202B16"/>
    <w:rsid w:val="0020306F"/>
    <w:rsid w:val="002031A6"/>
    <w:rsid w:val="00203549"/>
    <w:rsid w:val="00203AB2"/>
    <w:rsid w:val="00203E23"/>
    <w:rsid w:val="00204AE6"/>
    <w:rsid w:val="0020518A"/>
    <w:rsid w:val="00205AC0"/>
    <w:rsid w:val="0020688E"/>
    <w:rsid w:val="00206B7A"/>
    <w:rsid w:val="00206BFD"/>
    <w:rsid w:val="00207231"/>
    <w:rsid w:val="002073DA"/>
    <w:rsid w:val="00207771"/>
    <w:rsid w:val="00207794"/>
    <w:rsid w:val="00207C5B"/>
    <w:rsid w:val="002106C7"/>
    <w:rsid w:val="00210BF6"/>
    <w:rsid w:val="00210EC6"/>
    <w:rsid w:val="002117E0"/>
    <w:rsid w:val="0021196E"/>
    <w:rsid w:val="0021282C"/>
    <w:rsid w:val="00212C4C"/>
    <w:rsid w:val="00213129"/>
    <w:rsid w:val="00213861"/>
    <w:rsid w:val="00214118"/>
    <w:rsid w:val="0021416A"/>
    <w:rsid w:val="002143B3"/>
    <w:rsid w:val="00214452"/>
    <w:rsid w:val="00214844"/>
    <w:rsid w:val="00214EB6"/>
    <w:rsid w:val="0021578B"/>
    <w:rsid w:val="00215975"/>
    <w:rsid w:val="00215AD3"/>
    <w:rsid w:val="00215B31"/>
    <w:rsid w:val="00215F31"/>
    <w:rsid w:val="0021645E"/>
    <w:rsid w:val="002165F9"/>
    <w:rsid w:val="00216C72"/>
    <w:rsid w:val="00216D49"/>
    <w:rsid w:val="0021712B"/>
    <w:rsid w:val="00217149"/>
    <w:rsid w:val="00217D59"/>
    <w:rsid w:val="002214A9"/>
    <w:rsid w:val="00221A91"/>
    <w:rsid w:val="00221D73"/>
    <w:rsid w:val="002223F5"/>
    <w:rsid w:val="002224E3"/>
    <w:rsid w:val="00222584"/>
    <w:rsid w:val="0022395F"/>
    <w:rsid w:val="00223A50"/>
    <w:rsid w:val="00223C90"/>
    <w:rsid w:val="00223D66"/>
    <w:rsid w:val="0022423B"/>
    <w:rsid w:val="00224B80"/>
    <w:rsid w:val="00225130"/>
    <w:rsid w:val="0022534F"/>
    <w:rsid w:val="00225852"/>
    <w:rsid w:val="00226040"/>
    <w:rsid w:val="00226050"/>
    <w:rsid w:val="002260FE"/>
    <w:rsid w:val="0022661D"/>
    <w:rsid w:val="00226638"/>
    <w:rsid w:val="00227203"/>
    <w:rsid w:val="002277DD"/>
    <w:rsid w:val="00227B29"/>
    <w:rsid w:val="00230879"/>
    <w:rsid w:val="00230A18"/>
    <w:rsid w:val="00230A4C"/>
    <w:rsid w:val="002316C3"/>
    <w:rsid w:val="00231EAA"/>
    <w:rsid w:val="00232126"/>
    <w:rsid w:val="002321BC"/>
    <w:rsid w:val="0023229E"/>
    <w:rsid w:val="00232D96"/>
    <w:rsid w:val="00232E66"/>
    <w:rsid w:val="002331CD"/>
    <w:rsid w:val="00233BB1"/>
    <w:rsid w:val="00233CC8"/>
    <w:rsid w:val="00234365"/>
    <w:rsid w:val="0023478F"/>
    <w:rsid w:val="00235150"/>
    <w:rsid w:val="00235954"/>
    <w:rsid w:val="00236031"/>
    <w:rsid w:val="00236468"/>
    <w:rsid w:val="0023671E"/>
    <w:rsid w:val="002367CA"/>
    <w:rsid w:val="00236D67"/>
    <w:rsid w:val="00236F18"/>
    <w:rsid w:val="00236FB3"/>
    <w:rsid w:val="0024002C"/>
    <w:rsid w:val="002407DC"/>
    <w:rsid w:val="00240BDE"/>
    <w:rsid w:val="00241685"/>
    <w:rsid w:val="002416B6"/>
    <w:rsid w:val="002416B8"/>
    <w:rsid w:val="0024177A"/>
    <w:rsid w:val="00241E93"/>
    <w:rsid w:val="0024243B"/>
    <w:rsid w:val="002424DD"/>
    <w:rsid w:val="002429A2"/>
    <w:rsid w:val="00242D36"/>
    <w:rsid w:val="00242FB0"/>
    <w:rsid w:val="0024319D"/>
    <w:rsid w:val="00243249"/>
    <w:rsid w:val="002438E4"/>
    <w:rsid w:val="0024397C"/>
    <w:rsid w:val="00243CBA"/>
    <w:rsid w:val="002441CC"/>
    <w:rsid w:val="00244378"/>
    <w:rsid w:val="002443CA"/>
    <w:rsid w:val="002446D9"/>
    <w:rsid w:val="00244C73"/>
    <w:rsid w:val="00244CD4"/>
    <w:rsid w:val="00244E9E"/>
    <w:rsid w:val="002457C2"/>
    <w:rsid w:val="00245BE3"/>
    <w:rsid w:val="00245CAD"/>
    <w:rsid w:val="00245D85"/>
    <w:rsid w:val="002461C2"/>
    <w:rsid w:val="00246710"/>
    <w:rsid w:val="0024698F"/>
    <w:rsid w:val="00246AA5"/>
    <w:rsid w:val="00246AD5"/>
    <w:rsid w:val="00246B5C"/>
    <w:rsid w:val="00250714"/>
    <w:rsid w:val="00250B0B"/>
    <w:rsid w:val="00250F93"/>
    <w:rsid w:val="00251B03"/>
    <w:rsid w:val="00251CE0"/>
    <w:rsid w:val="00252138"/>
    <w:rsid w:val="0025263F"/>
    <w:rsid w:val="00253428"/>
    <w:rsid w:val="002539C6"/>
    <w:rsid w:val="00253A2A"/>
    <w:rsid w:val="00253E6E"/>
    <w:rsid w:val="00253FDF"/>
    <w:rsid w:val="002548FE"/>
    <w:rsid w:val="00254A3D"/>
    <w:rsid w:val="00254F8D"/>
    <w:rsid w:val="0025579D"/>
    <w:rsid w:val="00255E47"/>
    <w:rsid w:val="0025620C"/>
    <w:rsid w:val="002562C4"/>
    <w:rsid w:val="00257238"/>
    <w:rsid w:val="00257420"/>
    <w:rsid w:val="00257969"/>
    <w:rsid w:val="002607B4"/>
    <w:rsid w:val="00260DDB"/>
    <w:rsid w:val="00261991"/>
    <w:rsid w:val="00261DAE"/>
    <w:rsid w:val="00262270"/>
    <w:rsid w:val="002623B6"/>
    <w:rsid w:val="0026353F"/>
    <w:rsid w:val="0026398D"/>
    <w:rsid w:val="002648E6"/>
    <w:rsid w:val="00264C04"/>
    <w:rsid w:val="00265002"/>
    <w:rsid w:val="00265514"/>
    <w:rsid w:val="002655D6"/>
    <w:rsid w:val="00265BF1"/>
    <w:rsid w:val="00266DF7"/>
    <w:rsid w:val="00267181"/>
    <w:rsid w:val="002673CB"/>
    <w:rsid w:val="00267A5E"/>
    <w:rsid w:val="00267B5B"/>
    <w:rsid w:val="00270E7A"/>
    <w:rsid w:val="00270E87"/>
    <w:rsid w:val="00270F46"/>
    <w:rsid w:val="002716D5"/>
    <w:rsid w:val="00271ADC"/>
    <w:rsid w:val="00271AF8"/>
    <w:rsid w:val="00271EAC"/>
    <w:rsid w:val="0027272F"/>
    <w:rsid w:val="002728F5"/>
    <w:rsid w:val="00272971"/>
    <w:rsid w:val="002731B3"/>
    <w:rsid w:val="002737FB"/>
    <w:rsid w:val="00273C1B"/>
    <w:rsid w:val="0027452C"/>
    <w:rsid w:val="002757D1"/>
    <w:rsid w:val="00275C92"/>
    <w:rsid w:val="00275D86"/>
    <w:rsid w:val="00275FD7"/>
    <w:rsid w:val="00276098"/>
    <w:rsid w:val="00276B43"/>
    <w:rsid w:val="00276E8D"/>
    <w:rsid w:val="00277194"/>
    <w:rsid w:val="002800D4"/>
    <w:rsid w:val="00280B60"/>
    <w:rsid w:val="00280DE9"/>
    <w:rsid w:val="0028134D"/>
    <w:rsid w:val="00282209"/>
    <w:rsid w:val="002828E3"/>
    <w:rsid w:val="00282EB3"/>
    <w:rsid w:val="00283478"/>
    <w:rsid w:val="002835A1"/>
    <w:rsid w:val="00284372"/>
    <w:rsid w:val="00284D10"/>
    <w:rsid w:val="00285BAF"/>
    <w:rsid w:val="0028699B"/>
    <w:rsid w:val="00286C21"/>
    <w:rsid w:val="00290078"/>
    <w:rsid w:val="00290165"/>
    <w:rsid w:val="00290B72"/>
    <w:rsid w:val="00290BEB"/>
    <w:rsid w:val="0029128A"/>
    <w:rsid w:val="00291354"/>
    <w:rsid w:val="00291FF4"/>
    <w:rsid w:val="002924A4"/>
    <w:rsid w:val="002928C8"/>
    <w:rsid w:val="0029315F"/>
    <w:rsid w:val="0029320D"/>
    <w:rsid w:val="0029330E"/>
    <w:rsid w:val="00293780"/>
    <w:rsid w:val="00293E41"/>
    <w:rsid w:val="0029526B"/>
    <w:rsid w:val="0029601E"/>
    <w:rsid w:val="002962E3"/>
    <w:rsid w:val="002965BD"/>
    <w:rsid w:val="00296A5E"/>
    <w:rsid w:val="00296FEE"/>
    <w:rsid w:val="002970BB"/>
    <w:rsid w:val="0029728E"/>
    <w:rsid w:val="002979E7"/>
    <w:rsid w:val="00297C55"/>
    <w:rsid w:val="002A048F"/>
    <w:rsid w:val="002A0503"/>
    <w:rsid w:val="002A162A"/>
    <w:rsid w:val="002A1653"/>
    <w:rsid w:val="002A18AE"/>
    <w:rsid w:val="002A1D09"/>
    <w:rsid w:val="002A1D9F"/>
    <w:rsid w:val="002A23C2"/>
    <w:rsid w:val="002A2BE8"/>
    <w:rsid w:val="002A2D32"/>
    <w:rsid w:val="002A2F57"/>
    <w:rsid w:val="002A2FD7"/>
    <w:rsid w:val="002A363E"/>
    <w:rsid w:val="002A3C48"/>
    <w:rsid w:val="002A3EA7"/>
    <w:rsid w:val="002A4872"/>
    <w:rsid w:val="002A4A04"/>
    <w:rsid w:val="002A504F"/>
    <w:rsid w:val="002A5992"/>
    <w:rsid w:val="002A615A"/>
    <w:rsid w:val="002A63D5"/>
    <w:rsid w:val="002A6DB1"/>
    <w:rsid w:val="002A6E42"/>
    <w:rsid w:val="002A6F20"/>
    <w:rsid w:val="002A77C1"/>
    <w:rsid w:val="002A7C81"/>
    <w:rsid w:val="002A7FFB"/>
    <w:rsid w:val="002B0C65"/>
    <w:rsid w:val="002B10C7"/>
    <w:rsid w:val="002B129C"/>
    <w:rsid w:val="002B14D7"/>
    <w:rsid w:val="002B1813"/>
    <w:rsid w:val="002B1A14"/>
    <w:rsid w:val="002B1C88"/>
    <w:rsid w:val="002B2159"/>
    <w:rsid w:val="002B2A8E"/>
    <w:rsid w:val="002B308B"/>
    <w:rsid w:val="002B30CC"/>
    <w:rsid w:val="002B311D"/>
    <w:rsid w:val="002B3CAB"/>
    <w:rsid w:val="002B3D0F"/>
    <w:rsid w:val="002B41D8"/>
    <w:rsid w:val="002B456B"/>
    <w:rsid w:val="002B4A97"/>
    <w:rsid w:val="002B5562"/>
    <w:rsid w:val="002B599A"/>
    <w:rsid w:val="002B59CE"/>
    <w:rsid w:val="002B7235"/>
    <w:rsid w:val="002B784C"/>
    <w:rsid w:val="002B7CAB"/>
    <w:rsid w:val="002C04B8"/>
    <w:rsid w:val="002C06AC"/>
    <w:rsid w:val="002C10E2"/>
    <w:rsid w:val="002C1183"/>
    <w:rsid w:val="002C1488"/>
    <w:rsid w:val="002C16A8"/>
    <w:rsid w:val="002C18DC"/>
    <w:rsid w:val="002C1D61"/>
    <w:rsid w:val="002C2110"/>
    <w:rsid w:val="002C3248"/>
    <w:rsid w:val="002C3B99"/>
    <w:rsid w:val="002C402D"/>
    <w:rsid w:val="002C40E9"/>
    <w:rsid w:val="002C4AD6"/>
    <w:rsid w:val="002C5319"/>
    <w:rsid w:val="002C54CD"/>
    <w:rsid w:val="002C5811"/>
    <w:rsid w:val="002C58CA"/>
    <w:rsid w:val="002C6029"/>
    <w:rsid w:val="002C61A5"/>
    <w:rsid w:val="002C6686"/>
    <w:rsid w:val="002C6EF0"/>
    <w:rsid w:val="002C7E23"/>
    <w:rsid w:val="002C7E74"/>
    <w:rsid w:val="002D01FB"/>
    <w:rsid w:val="002D02C8"/>
    <w:rsid w:val="002D08BD"/>
    <w:rsid w:val="002D15D1"/>
    <w:rsid w:val="002D1CDC"/>
    <w:rsid w:val="002D24DE"/>
    <w:rsid w:val="002D3029"/>
    <w:rsid w:val="002D3778"/>
    <w:rsid w:val="002D3917"/>
    <w:rsid w:val="002D39DF"/>
    <w:rsid w:val="002D4490"/>
    <w:rsid w:val="002D4A2F"/>
    <w:rsid w:val="002D51F3"/>
    <w:rsid w:val="002D551A"/>
    <w:rsid w:val="002D59CD"/>
    <w:rsid w:val="002D5B9E"/>
    <w:rsid w:val="002D60F5"/>
    <w:rsid w:val="002D65AA"/>
    <w:rsid w:val="002D6AE1"/>
    <w:rsid w:val="002D6BAD"/>
    <w:rsid w:val="002D6E84"/>
    <w:rsid w:val="002D764F"/>
    <w:rsid w:val="002D799B"/>
    <w:rsid w:val="002E08A3"/>
    <w:rsid w:val="002E1365"/>
    <w:rsid w:val="002E1A4F"/>
    <w:rsid w:val="002E1B2F"/>
    <w:rsid w:val="002E290A"/>
    <w:rsid w:val="002E2D0B"/>
    <w:rsid w:val="002E324C"/>
    <w:rsid w:val="002E34BA"/>
    <w:rsid w:val="002E3915"/>
    <w:rsid w:val="002E3D6E"/>
    <w:rsid w:val="002E488F"/>
    <w:rsid w:val="002E5720"/>
    <w:rsid w:val="002E58AE"/>
    <w:rsid w:val="002E5A04"/>
    <w:rsid w:val="002E6098"/>
    <w:rsid w:val="002E6A6C"/>
    <w:rsid w:val="002E6A70"/>
    <w:rsid w:val="002E76D0"/>
    <w:rsid w:val="002E7FB3"/>
    <w:rsid w:val="002F08D9"/>
    <w:rsid w:val="002F0C0E"/>
    <w:rsid w:val="002F0D74"/>
    <w:rsid w:val="002F106D"/>
    <w:rsid w:val="002F1604"/>
    <w:rsid w:val="002F1CE4"/>
    <w:rsid w:val="002F3452"/>
    <w:rsid w:val="002F3B83"/>
    <w:rsid w:val="002F405A"/>
    <w:rsid w:val="002F4278"/>
    <w:rsid w:val="002F5018"/>
    <w:rsid w:val="002F5B34"/>
    <w:rsid w:val="002F5FE3"/>
    <w:rsid w:val="002F676B"/>
    <w:rsid w:val="002F6BA7"/>
    <w:rsid w:val="002F6BC5"/>
    <w:rsid w:val="002F6D44"/>
    <w:rsid w:val="002F705E"/>
    <w:rsid w:val="002F72C3"/>
    <w:rsid w:val="002F76C8"/>
    <w:rsid w:val="002F7BE6"/>
    <w:rsid w:val="002F7F92"/>
    <w:rsid w:val="00300694"/>
    <w:rsid w:val="00300F91"/>
    <w:rsid w:val="00301930"/>
    <w:rsid w:val="003019D7"/>
    <w:rsid w:val="003029BC"/>
    <w:rsid w:val="003034EC"/>
    <w:rsid w:val="00303B41"/>
    <w:rsid w:val="003051B3"/>
    <w:rsid w:val="00305A43"/>
    <w:rsid w:val="00305AC8"/>
    <w:rsid w:val="0030639D"/>
    <w:rsid w:val="003069D1"/>
    <w:rsid w:val="00307250"/>
    <w:rsid w:val="0030774F"/>
    <w:rsid w:val="00307982"/>
    <w:rsid w:val="00307BED"/>
    <w:rsid w:val="00310687"/>
    <w:rsid w:val="00310721"/>
    <w:rsid w:val="00310756"/>
    <w:rsid w:val="00310829"/>
    <w:rsid w:val="00310CF2"/>
    <w:rsid w:val="00310D4F"/>
    <w:rsid w:val="00310E40"/>
    <w:rsid w:val="00311051"/>
    <w:rsid w:val="003114FC"/>
    <w:rsid w:val="00311B8C"/>
    <w:rsid w:val="00311C1A"/>
    <w:rsid w:val="00311E12"/>
    <w:rsid w:val="00311E22"/>
    <w:rsid w:val="0031205B"/>
    <w:rsid w:val="0031220F"/>
    <w:rsid w:val="00312DB7"/>
    <w:rsid w:val="00312F2C"/>
    <w:rsid w:val="003135A3"/>
    <w:rsid w:val="00313BD0"/>
    <w:rsid w:val="00313C45"/>
    <w:rsid w:val="00313EF1"/>
    <w:rsid w:val="0031438E"/>
    <w:rsid w:val="00314BCD"/>
    <w:rsid w:val="00314CC6"/>
    <w:rsid w:val="00315530"/>
    <w:rsid w:val="00315737"/>
    <w:rsid w:val="00315741"/>
    <w:rsid w:val="003168DF"/>
    <w:rsid w:val="00316C28"/>
    <w:rsid w:val="0031781C"/>
    <w:rsid w:val="0031784E"/>
    <w:rsid w:val="00317E0F"/>
    <w:rsid w:val="00322647"/>
    <w:rsid w:val="003226E4"/>
    <w:rsid w:val="00323740"/>
    <w:rsid w:val="00323A98"/>
    <w:rsid w:val="00323F94"/>
    <w:rsid w:val="00324325"/>
    <w:rsid w:val="003243A7"/>
    <w:rsid w:val="0032467A"/>
    <w:rsid w:val="00325C6F"/>
    <w:rsid w:val="00325ECF"/>
    <w:rsid w:val="00326555"/>
    <w:rsid w:val="003267F5"/>
    <w:rsid w:val="00326864"/>
    <w:rsid w:val="00326DD4"/>
    <w:rsid w:val="00326FE9"/>
    <w:rsid w:val="003278D2"/>
    <w:rsid w:val="00331389"/>
    <w:rsid w:val="00332096"/>
    <w:rsid w:val="003327CD"/>
    <w:rsid w:val="003329DC"/>
    <w:rsid w:val="0033336F"/>
    <w:rsid w:val="00333A23"/>
    <w:rsid w:val="00333AA8"/>
    <w:rsid w:val="00333CE6"/>
    <w:rsid w:val="00333D2D"/>
    <w:rsid w:val="00333F8F"/>
    <w:rsid w:val="0033419D"/>
    <w:rsid w:val="00334203"/>
    <w:rsid w:val="00334970"/>
    <w:rsid w:val="00335155"/>
    <w:rsid w:val="0033564A"/>
    <w:rsid w:val="00335EAF"/>
    <w:rsid w:val="00336690"/>
    <w:rsid w:val="0033677A"/>
    <w:rsid w:val="00337050"/>
    <w:rsid w:val="003406FA"/>
    <w:rsid w:val="0034103D"/>
    <w:rsid w:val="00341B0C"/>
    <w:rsid w:val="0034349F"/>
    <w:rsid w:val="00343B03"/>
    <w:rsid w:val="00343C9E"/>
    <w:rsid w:val="003441D8"/>
    <w:rsid w:val="003453B5"/>
    <w:rsid w:val="00345C1F"/>
    <w:rsid w:val="00345F28"/>
    <w:rsid w:val="00346D17"/>
    <w:rsid w:val="00346EBC"/>
    <w:rsid w:val="00346EDA"/>
    <w:rsid w:val="00347000"/>
    <w:rsid w:val="00347346"/>
    <w:rsid w:val="00347600"/>
    <w:rsid w:val="00347EBF"/>
    <w:rsid w:val="003507C4"/>
    <w:rsid w:val="00351254"/>
    <w:rsid w:val="00351480"/>
    <w:rsid w:val="003518F1"/>
    <w:rsid w:val="00351CA4"/>
    <w:rsid w:val="0035251F"/>
    <w:rsid w:val="0035286D"/>
    <w:rsid w:val="00352B02"/>
    <w:rsid w:val="003537BC"/>
    <w:rsid w:val="00353A2D"/>
    <w:rsid w:val="00353EF1"/>
    <w:rsid w:val="00353F5B"/>
    <w:rsid w:val="00354102"/>
    <w:rsid w:val="003542D1"/>
    <w:rsid w:val="00354327"/>
    <w:rsid w:val="0035457F"/>
    <w:rsid w:val="003546A7"/>
    <w:rsid w:val="00354791"/>
    <w:rsid w:val="00354D06"/>
    <w:rsid w:val="00354EC6"/>
    <w:rsid w:val="00354FE9"/>
    <w:rsid w:val="0035599C"/>
    <w:rsid w:val="00355B08"/>
    <w:rsid w:val="0035674A"/>
    <w:rsid w:val="003606C4"/>
    <w:rsid w:val="0036108C"/>
    <w:rsid w:val="003614C0"/>
    <w:rsid w:val="003622D0"/>
    <w:rsid w:val="003627A6"/>
    <w:rsid w:val="00362C27"/>
    <w:rsid w:val="00362C8C"/>
    <w:rsid w:val="00362C9E"/>
    <w:rsid w:val="003630BB"/>
    <w:rsid w:val="00363112"/>
    <w:rsid w:val="00363D40"/>
    <w:rsid w:val="003641DC"/>
    <w:rsid w:val="00365133"/>
    <w:rsid w:val="00366932"/>
    <w:rsid w:val="00367101"/>
    <w:rsid w:val="00367235"/>
    <w:rsid w:val="003672C2"/>
    <w:rsid w:val="003675C5"/>
    <w:rsid w:val="0037075B"/>
    <w:rsid w:val="00370B75"/>
    <w:rsid w:val="00371794"/>
    <w:rsid w:val="003718E8"/>
    <w:rsid w:val="003723D2"/>
    <w:rsid w:val="003724EB"/>
    <w:rsid w:val="00373324"/>
    <w:rsid w:val="00373996"/>
    <w:rsid w:val="00373B3C"/>
    <w:rsid w:val="00373EF0"/>
    <w:rsid w:val="003753CA"/>
    <w:rsid w:val="00375CA9"/>
    <w:rsid w:val="00376529"/>
    <w:rsid w:val="003765D8"/>
    <w:rsid w:val="00376883"/>
    <w:rsid w:val="00376E3D"/>
    <w:rsid w:val="0037722E"/>
    <w:rsid w:val="00377D8A"/>
    <w:rsid w:val="00380516"/>
    <w:rsid w:val="0038093E"/>
    <w:rsid w:val="00380FE7"/>
    <w:rsid w:val="003812B6"/>
    <w:rsid w:val="003812FA"/>
    <w:rsid w:val="0038144B"/>
    <w:rsid w:val="003817F6"/>
    <w:rsid w:val="00381C0A"/>
    <w:rsid w:val="0038235E"/>
    <w:rsid w:val="00382DDD"/>
    <w:rsid w:val="00383307"/>
    <w:rsid w:val="00383616"/>
    <w:rsid w:val="00383803"/>
    <w:rsid w:val="00383B98"/>
    <w:rsid w:val="00384482"/>
    <w:rsid w:val="00384929"/>
    <w:rsid w:val="00384975"/>
    <w:rsid w:val="00384ED1"/>
    <w:rsid w:val="00385139"/>
    <w:rsid w:val="003854BD"/>
    <w:rsid w:val="00386111"/>
    <w:rsid w:val="0038656B"/>
    <w:rsid w:val="00386B5C"/>
    <w:rsid w:val="00386E20"/>
    <w:rsid w:val="00390859"/>
    <w:rsid w:val="00391E92"/>
    <w:rsid w:val="00391ED5"/>
    <w:rsid w:val="00391F1B"/>
    <w:rsid w:val="00392D9C"/>
    <w:rsid w:val="00392E1A"/>
    <w:rsid w:val="003930A5"/>
    <w:rsid w:val="0039419F"/>
    <w:rsid w:val="003948F0"/>
    <w:rsid w:val="00394BDD"/>
    <w:rsid w:val="00395483"/>
    <w:rsid w:val="00395EA4"/>
    <w:rsid w:val="00396A5E"/>
    <w:rsid w:val="003973DA"/>
    <w:rsid w:val="00397C50"/>
    <w:rsid w:val="00397DC0"/>
    <w:rsid w:val="00397F84"/>
    <w:rsid w:val="003A0FB4"/>
    <w:rsid w:val="003A183E"/>
    <w:rsid w:val="003A184A"/>
    <w:rsid w:val="003A2441"/>
    <w:rsid w:val="003A24D6"/>
    <w:rsid w:val="003A2D5E"/>
    <w:rsid w:val="003A3B19"/>
    <w:rsid w:val="003A4040"/>
    <w:rsid w:val="003A4B97"/>
    <w:rsid w:val="003A5182"/>
    <w:rsid w:val="003A5417"/>
    <w:rsid w:val="003A58BC"/>
    <w:rsid w:val="003A6006"/>
    <w:rsid w:val="003A63FD"/>
    <w:rsid w:val="003A68F0"/>
    <w:rsid w:val="003A711F"/>
    <w:rsid w:val="003A7B93"/>
    <w:rsid w:val="003A7C17"/>
    <w:rsid w:val="003B0A15"/>
    <w:rsid w:val="003B0FC2"/>
    <w:rsid w:val="003B14C7"/>
    <w:rsid w:val="003B17FB"/>
    <w:rsid w:val="003B198B"/>
    <w:rsid w:val="003B1AA7"/>
    <w:rsid w:val="003B1DE0"/>
    <w:rsid w:val="003B1EFB"/>
    <w:rsid w:val="003B2358"/>
    <w:rsid w:val="003B29A0"/>
    <w:rsid w:val="003B2A7B"/>
    <w:rsid w:val="003B2B7A"/>
    <w:rsid w:val="003B2CF3"/>
    <w:rsid w:val="003B2D0E"/>
    <w:rsid w:val="003B3AA2"/>
    <w:rsid w:val="003B3C7E"/>
    <w:rsid w:val="003B3F29"/>
    <w:rsid w:val="003B4128"/>
    <w:rsid w:val="003B41C1"/>
    <w:rsid w:val="003B4379"/>
    <w:rsid w:val="003B4AFF"/>
    <w:rsid w:val="003B4C4B"/>
    <w:rsid w:val="003B4E1F"/>
    <w:rsid w:val="003B4EF7"/>
    <w:rsid w:val="003B528B"/>
    <w:rsid w:val="003B5966"/>
    <w:rsid w:val="003B5B45"/>
    <w:rsid w:val="003B60EB"/>
    <w:rsid w:val="003B65D8"/>
    <w:rsid w:val="003B6AD4"/>
    <w:rsid w:val="003B7091"/>
    <w:rsid w:val="003B74F3"/>
    <w:rsid w:val="003B7588"/>
    <w:rsid w:val="003B7E7F"/>
    <w:rsid w:val="003B7EC0"/>
    <w:rsid w:val="003C01CF"/>
    <w:rsid w:val="003C0958"/>
    <w:rsid w:val="003C0F72"/>
    <w:rsid w:val="003C1404"/>
    <w:rsid w:val="003C15ED"/>
    <w:rsid w:val="003C160A"/>
    <w:rsid w:val="003C19F7"/>
    <w:rsid w:val="003C1FD6"/>
    <w:rsid w:val="003C2949"/>
    <w:rsid w:val="003C2C6F"/>
    <w:rsid w:val="003C2CC5"/>
    <w:rsid w:val="003C2DC6"/>
    <w:rsid w:val="003C3516"/>
    <w:rsid w:val="003C3C8C"/>
    <w:rsid w:val="003C404A"/>
    <w:rsid w:val="003C50D3"/>
    <w:rsid w:val="003C52BC"/>
    <w:rsid w:val="003C5667"/>
    <w:rsid w:val="003C5676"/>
    <w:rsid w:val="003C5844"/>
    <w:rsid w:val="003C59CD"/>
    <w:rsid w:val="003C6078"/>
    <w:rsid w:val="003C6984"/>
    <w:rsid w:val="003C7643"/>
    <w:rsid w:val="003C7ADA"/>
    <w:rsid w:val="003C7D5B"/>
    <w:rsid w:val="003C7F0A"/>
    <w:rsid w:val="003D0AE0"/>
    <w:rsid w:val="003D1436"/>
    <w:rsid w:val="003D1877"/>
    <w:rsid w:val="003D1D13"/>
    <w:rsid w:val="003D2009"/>
    <w:rsid w:val="003D2BCB"/>
    <w:rsid w:val="003D2D36"/>
    <w:rsid w:val="003D2E68"/>
    <w:rsid w:val="003D317C"/>
    <w:rsid w:val="003D36FA"/>
    <w:rsid w:val="003D411B"/>
    <w:rsid w:val="003D439C"/>
    <w:rsid w:val="003D47C0"/>
    <w:rsid w:val="003D48EB"/>
    <w:rsid w:val="003D4E2D"/>
    <w:rsid w:val="003D5305"/>
    <w:rsid w:val="003D5654"/>
    <w:rsid w:val="003D5A43"/>
    <w:rsid w:val="003D631F"/>
    <w:rsid w:val="003D6CC4"/>
    <w:rsid w:val="003D70B8"/>
    <w:rsid w:val="003D71A1"/>
    <w:rsid w:val="003D71EE"/>
    <w:rsid w:val="003D7550"/>
    <w:rsid w:val="003D7738"/>
    <w:rsid w:val="003D7A6A"/>
    <w:rsid w:val="003D7BE0"/>
    <w:rsid w:val="003E0C68"/>
    <w:rsid w:val="003E0ED1"/>
    <w:rsid w:val="003E1267"/>
    <w:rsid w:val="003E12C1"/>
    <w:rsid w:val="003E17B5"/>
    <w:rsid w:val="003E1CE0"/>
    <w:rsid w:val="003E26C1"/>
    <w:rsid w:val="003E2E30"/>
    <w:rsid w:val="003E3043"/>
    <w:rsid w:val="003E35F3"/>
    <w:rsid w:val="003E3844"/>
    <w:rsid w:val="003E3EC5"/>
    <w:rsid w:val="003E40AA"/>
    <w:rsid w:val="003E42DB"/>
    <w:rsid w:val="003E4460"/>
    <w:rsid w:val="003E4690"/>
    <w:rsid w:val="003E544D"/>
    <w:rsid w:val="003E5549"/>
    <w:rsid w:val="003E5BEE"/>
    <w:rsid w:val="003E5CF9"/>
    <w:rsid w:val="003E5FC2"/>
    <w:rsid w:val="003E601C"/>
    <w:rsid w:val="003E6146"/>
    <w:rsid w:val="003E63CC"/>
    <w:rsid w:val="003E7171"/>
    <w:rsid w:val="003E72E6"/>
    <w:rsid w:val="003E7753"/>
    <w:rsid w:val="003E77AE"/>
    <w:rsid w:val="003E79CF"/>
    <w:rsid w:val="003F0DEC"/>
    <w:rsid w:val="003F1180"/>
    <w:rsid w:val="003F1722"/>
    <w:rsid w:val="003F1790"/>
    <w:rsid w:val="003F1861"/>
    <w:rsid w:val="003F18FA"/>
    <w:rsid w:val="003F1B20"/>
    <w:rsid w:val="003F1B38"/>
    <w:rsid w:val="003F1E1F"/>
    <w:rsid w:val="003F1F2E"/>
    <w:rsid w:val="003F270D"/>
    <w:rsid w:val="003F2DB4"/>
    <w:rsid w:val="003F322F"/>
    <w:rsid w:val="003F428C"/>
    <w:rsid w:val="003F4920"/>
    <w:rsid w:val="003F4EC0"/>
    <w:rsid w:val="003F50C5"/>
    <w:rsid w:val="003F50FE"/>
    <w:rsid w:val="003F5422"/>
    <w:rsid w:val="003F553A"/>
    <w:rsid w:val="003F6797"/>
    <w:rsid w:val="003F683A"/>
    <w:rsid w:val="003F6F40"/>
    <w:rsid w:val="003F75BB"/>
    <w:rsid w:val="00400233"/>
    <w:rsid w:val="004002ED"/>
    <w:rsid w:val="00400A92"/>
    <w:rsid w:val="00400ECD"/>
    <w:rsid w:val="00400F3C"/>
    <w:rsid w:val="004011FC"/>
    <w:rsid w:val="004012EF"/>
    <w:rsid w:val="00401368"/>
    <w:rsid w:val="00402782"/>
    <w:rsid w:val="00402B3E"/>
    <w:rsid w:val="00403048"/>
    <w:rsid w:val="004032E2"/>
    <w:rsid w:val="0040359A"/>
    <w:rsid w:val="00403FA7"/>
    <w:rsid w:val="004042BE"/>
    <w:rsid w:val="00406499"/>
    <w:rsid w:val="004072F7"/>
    <w:rsid w:val="004074A6"/>
    <w:rsid w:val="004075D3"/>
    <w:rsid w:val="004106DC"/>
    <w:rsid w:val="00410C3B"/>
    <w:rsid w:val="00410D46"/>
    <w:rsid w:val="00410DD1"/>
    <w:rsid w:val="0041120C"/>
    <w:rsid w:val="004116F5"/>
    <w:rsid w:val="00411AE9"/>
    <w:rsid w:val="00411CDE"/>
    <w:rsid w:val="00411D08"/>
    <w:rsid w:val="004121CE"/>
    <w:rsid w:val="0041256E"/>
    <w:rsid w:val="004128EB"/>
    <w:rsid w:val="00412D3F"/>
    <w:rsid w:val="0041337C"/>
    <w:rsid w:val="004134FE"/>
    <w:rsid w:val="00413C76"/>
    <w:rsid w:val="00414FE8"/>
    <w:rsid w:val="00415477"/>
    <w:rsid w:val="0041570E"/>
    <w:rsid w:val="004158C2"/>
    <w:rsid w:val="004171D8"/>
    <w:rsid w:val="00417748"/>
    <w:rsid w:val="0041787A"/>
    <w:rsid w:val="0042007C"/>
    <w:rsid w:val="00420D70"/>
    <w:rsid w:val="00421275"/>
    <w:rsid w:val="004217D9"/>
    <w:rsid w:val="00421F4C"/>
    <w:rsid w:val="00422831"/>
    <w:rsid w:val="004229AB"/>
    <w:rsid w:val="004229E3"/>
    <w:rsid w:val="0042360A"/>
    <w:rsid w:val="00423714"/>
    <w:rsid w:val="0042373D"/>
    <w:rsid w:val="004241B9"/>
    <w:rsid w:val="0042447D"/>
    <w:rsid w:val="00424D20"/>
    <w:rsid w:val="0042541B"/>
    <w:rsid w:val="00425A3D"/>
    <w:rsid w:val="00425B0A"/>
    <w:rsid w:val="00425B7E"/>
    <w:rsid w:val="00425E45"/>
    <w:rsid w:val="00426223"/>
    <w:rsid w:val="004262CF"/>
    <w:rsid w:val="00426437"/>
    <w:rsid w:val="004272B0"/>
    <w:rsid w:val="00427427"/>
    <w:rsid w:val="004275AD"/>
    <w:rsid w:val="00427A1F"/>
    <w:rsid w:val="004301D0"/>
    <w:rsid w:val="00430481"/>
    <w:rsid w:val="00430A27"/>
    <w:rsid w:val="00430D09"/>
    <w:rsid w:val="00430FBA"/>
    <w:rsid w:val="00431E3F"/>
    <w:rsid w:val="00431F70"/>
    <w:rsid w:val="0043288D"/>
    <w:rsid w:val="00432B88"/>
    <w:rsid w:val="00433786"/>
    <w:rsid w:val="00433DC1"/>
    <w:rsid w:val="00434F89"/>
    <w:rsid w:val="00436365"/>
    <w:rsid w:val="00436A91"/>
    <w:rsid w:val="00436FDB"/>
    <w:rsid w:val="00437197"/>
    <w:rsid w:val="00437321"/>
    <w:rsid w:val="00437D89"/>
    <w:rsid w:val="00437DAD"/>
    <w:rsid w:val="00440113"/>
    <w:rsid w:val="0044046B"/>
    <w:rsid w:val="00440D37"/>
    <w:rsid w:val="0044123C"/>
    <w:rsid w:val="0044152E"/>
    <w:rsid w:val="00441DDE"/>
    <w:rsid w:val="004423B8"/>
    <w:rsid w:val="004425C0"/>
    <w:rsid w:val="004425DB"/>
    <w:rsid w:val="00442763"/>
    <w:rsid w:val="004427E3"/>
    <w:rsid w:val="00442AAE"/>
    <w:rsid w:val="00442CF4"/>
    <w:rsid w:val="00443324"/>
    <w:rsid w:val="0044368B"/>
    <w:rsid w:val="00443D76"/>
    <w:rsid w:val="00444EA8"/>
    <w:rsid w:val="00445D15"/>
    <w:rsid w:val="00445E19"/>
    <w:rsid w:val="00446382"/>
    <w:rsid w:val="00446AFB"/>
    <w:rsid w:val="00447881"/>
    <w:rsid w:val="0044789C"/>
    <w:rsid w:val="004505BE"/>
    <w:rsid w:val="00450979"/>
    <w:rsid w:val="0045119D"/>
    <w:rsid w:val="00451933"/>
    <w:rsid w:val="004521C4"/>
    <w:rsid w:val="00452219"/>
    <w:rsid w:val="0045228D"/>
    <w:rsid w:val="004525FD"/>
    <w:rsid w:val="00452664"/>
    <w:rsid w:val="00452DF3"/>
    <w:rsid w:val="0045346C"/>
    <w:rsid w:val="004541F6"/>
    <w:rsid w:val="00454C8A"/>
    <w:rsid w:val="00454CAA"/>
    <w:rsid w:val="00455466"/>
    <w:rsid w:val="004555CA"/>
    <w:rsid w:val="004560B4"/>
    <w:rsid w:val="00456CE3"/>
    <w:rsid w:val="00457171"/>
    <w:rsid w:val="004571F9"/>
    <w:rsid w:val="004573FE"/>
    <w:rsid w:val="004601A7"/>
    <w:rsid w:val="004607F3"/>
    <w:rsid w:val="00460911"/>
    <w:rsid w:val="0046157C"/>
    <w:rsid w:val="00461D81"/>
    <w:rsid w:val="00461EF6"/>
    <w:rsid w:val="00461FA0"/>
    <w:rsid w:val="00462164"/>
    <w:rsid w:val="0046270F"/>
    <w:rsid w:val="00463145"/>
    <w:rsid w:val="004632E7"/>
    <w:rsid w:val="0046336C"/>
    <w:rsid w:val="00463437"/>
    <w:rsid w:val="00463B28"/>
    <w:rsid w:val="0046400E"/>
    <w:rsid w:val="00464093"/>
    <w:rsid w:val="00464183"/>
    <w:rsid w:val="00464FE4"/>
    <w:rsid w:val="004657C4"/>
    <w:rsid w:val="00465A0E"/>
    <w:rsid w:val="00465ECE"/>
    <w:rsid w:val="00466013"/>
    <w:rsid w:val="004660CD"/>
    <w:rsid w:val="00467234"/>
    <w:rsid w:val="00467448"/>
    <w:rsid w:val="00467F1D"/>
    <w:rsid w:val="00470587"/>
    <w:rsid w:val="00470D65"/>
    <w:rsid w:val="00471016"/>
    <w:rsid w:val="00471215"/>
    <w:rsid w:val="00471AAC"/>
    <w:rsid w:val="004726B9"/>
    <w:rsid w:val="00472BC4"/>
    <w:rsid w:val="0047343A"/>
    <w:rsid w:val="0047345C"/>
    <w:rsid w:val="0047375E"/>
    <w:rsid w:val="00473992"/>
    <w:rsid w:val="00474718"/>
    <w:rsid w:val="00474E41"/>
    <w:rsid w:val="0047567C"/>
    <w:rsid w:val="004758EC"/>
    <w:rsid w:val="00475C4E"/>
    <w:rsid w:val="00475C62"/>
    <w:rsid w:val="00475F3B"/>
    <w:rsid w:val="00475FCE"/>
    <w:rsid w:val="00475FED"/>
    <w:rsid w:val="004768BE"/>
    <w:rsid w:val="0047697A"/>
    <w:rsid w:val="00477839"/>
    <w:rsid w:val="0048002F"/>
    <w:rsid w:val="00480643"/>
    <w:rsid w:val="00481694"/>
    <w:rsid w:val="0048207B"/>
    <w:rsid w:val="00482413"/>
    <w:rsid w:val="00482CC4"/>
    <w:rsid w:val="0048388A"/>
    <w:rsid w:val="00483907"/>
    <w:rsid w:val="00483B9B"/>
    <w:rsid w:val="00483CB7"/>
    <w:rsid w:val="00483CE6"/>
    <w:rsid w:val="00484D93"/>
    <w:rsid w:val="00486851"/>
    <w:rsid w:val="00486A18"/>
    <w:rsid w:val="00486B42"/>
    <w:rsid w:val="00486B8E"/>
    <w:rsid w:val="00486E6E"/>
    <w:rsid w:val="00487A57"/>
    <w:rsid w:val="00487C3D"/>
    <w:rsid w:val="00490389"/>
    <w:rsid w:val="00490A82"/>
    <w:rsid w:val="00490DD4"/>
    <w:rsid w:val="00490E44"/>
    <w:rsid w:val="00490FC5"/>
    <w:rsid w:val="00491335"/>
    <w:rsid w:val="00491441"/>
    <w:rsid w:val="00491703"/>
    <w:rsid w:val="004918DA"/>
    <w:rsid w:val="004921F0"/>
    <w:rsid w:val="004924AE"/>
    <w:rsid w:val="00492C1B"/>
    <w:rsid w:val="004937F2"/>
    <w:rsid w:val="00493D6C"/>
    <w:rsid w:val="004940B5"/>
    <w:rsid w:val="00494C6C"/>
    <w:rsid w:val="0049538F"/>
    <w:rsid w:val="004953A4"/>
    <w:rsid w:val="00495DBD"/>
    <w:rsid w:val="0049617C"/>
    <w:rsid w:val="004961D3"/>
    <w:rsid w:val="00497CE9"/>
    <w:rsid w:val="00497E69"/>
    <w:rsid w:val="004A0215"/>
    <w:rsid w:val="004A02A1"/>
    <w:rsid w:val="004A03A5"/>
    <w:rsid w:val="004A041D"/>
    <w:rsid w:val="004A1834"/>
    <w:rsid w:val="004A25E8"/>
    <w:rsid w:val="004A2B5E"/>
    <w:rsid w:val="004A2B71"/>
    <w:rsid w:val="004A3123"/>
    <w:rsid w:val="004A3385"/>
    <w:rsid w:val="004A3BA4"/>
    <w:rsid w:val="004A42CE"/>
    <w:rsid w:val="004A497A"/>
    <w:rsid w:val="004A49B8"/>
    <w:rsid w:val="004A4D8F"/>
    <w:rsid w:val="004A5C58"/>
    <w:rsid w:val="004A6359"/>
    <w:rsid w:val="004A7CE5"/>
    <w:rsid w:val="004A7D30"/>
    <w:rsid w:val="004B05CA"/>
    <w:rsid w:val="004B0610"/>
    <w:rsid w:val="004B095F"/>
    <w:rsid w:val="004B09B2"/>
    <w:rsid w:val="004B2144"/>
    <w:rsid w:val="004B266E"/>
    <w:rsid w:val="004B2E48"/>
    <w:rsid w:val="004B3A81"/>
    <w:rsid w:val="004B3CCD"/>
    <w:rsid w:val="004B3DA7"/>
    <w:rsid w:val="004B3F24"/>
    <w:rsid w:val="004B43BF"/>
    <w:rsid w:val="004B4528"/>
    <w:rsid w:val="004B4D4F"/>
    <w:rsid w:val="004B4E77"/>
    <w:rsid w:val="004B5ADB"/>
    <w:rsid w:val="004B5C52"/>
    <w:rsid w:val="004B5E3A"/>
    <w:rsid w:val="004B5EAE"/>
    <w:rsid w:val="004B6476"/>
    <w:rsid w:val="004B65FF"/>
    <w:rsid w:val="004B69AE"/>
    <w:rsid w:val="004B79BB"/>
    <w:rsid w:val="004B7FBD"/>
    <w:rsid w:val="004C01E9"/>
    <w:rsid w:val="004C09D7"/>
    <w:rsid w:val="004C0A4E"/>
    <w:rsid w:val="004C0B19"/>
    <w:rsid w:val="004C0D18"/>
    <w:rsid w:val="004C117C"/>
    <w:rsid w:val="004C1871"/>
    <w:rsid w:val="004C18F6"/>
    <w:rsid w:val="004C1D42"/>
    <w:rsid w:val="004C2056"/>
    <w:rsid w:val="004C3B70"/>
    <w:rsid w:val="004C452D"/>
    <w:rsid w:val="004C4B3D"/>
    <w:rsid w:val="004C4F1B"/>
    <w:rsid w:val="004C526E"/>
    <w:rsid w:val="004C5BA6"/>
    <w:rsid w:val="004C5E75"/>
    <w:rsid w:val="004C5F2D"/>
    <w:rsid w:val="004C69A5"/>
    <w:rsid w:val="004C6D05"/>
    <w:rsid w:val="004D0C02"/>
    <w:rsid w:val="004D12FC"/>
    <w:rsid w:val="004D1985"/>
    <w:rsid w:val="004D1B44"/>
    <w:rsid w:val="004D1B4A"/>
    <w:rsid w:val="004D2171"/>
    <w:rsid w:val="004D23DE"/>
    <w:rsid w:val="004D2691"/>
    <w:rsid w:val="004D385D"/>
    <w:rsid w:val="004D3AF3"/>
    <w:rsid w:val="004D3FAE"/>
    <w:rsid w:val="004D4266"/>
    <w:rsid w:val="004D4351"/>
    <w:rsid w:val="004D47D6"/>
    <w:rsid w:val="004D4A01"/>
    <w:rsid w:val="004D56EA"/>
    <w:rsid w:val="004D5949"/>
    <w:rsid w:val="004D5ADC"/>
    <w:rsid w:val="004D6266"/>
    <w:rsid w:val="004D6532"/>
    <w:rsid w:val="004D677F"/>
    <w:rsid w:val="004D7296"/>
    <w:rsid w:val="004D7A12"/>
    <w:rsid w:val="004D7BB6"/>
    <w:rsid w:val="004E0908"/>
    <w:rsid w:val="004E1443"/>
    <w:rsid w:val="004E156C"/>
    <w:rsid w:val="004E20E1"/>
    <w:rsid w:val="004E22F2"/>
    <w:rsid w:val="004E2880"/>
    <w:rsid w:val="004E3E83"/>
    <w:rsid w:val="004E498C"/>
    <w:rsid w:val="004E4B9E"/>
    <w:rsid w:val="004E4D39"/>
    <w:rsid w:val="004E4EBD"/>
    <w:rsid w:val="004E557C"/>
    <w:rsid w:val="004E58FE"/>
    <w:rsid w:val="004E5AEE"/>
    <w:rsid w:val="004E646C"/>
    <w:rsid w:val="004E6481"/>
    <w:rsid w:val="004E6DDB"/>
    <w:rsid w:val="004E6E63"/>
    <w:rsid w:val="004E75C8"/>
    <w:rsid w:val="004E7783"/>
    <w:rsid w:val="004E7E05"/>
    <w:rsid w:val="004E7EA6"/>
    <w:rsid w:val="004F03BC"/>
    <w:rsid w:val="004F0DAC"/>
    <w:rsid w:val="004F0FDC"/>
    <w:rsid w:val="004F16D6"/>
    <w:rsid w:val="004F274C"/>
    <w:rsid w:val="004F3414"/>
    <w:rsid w:val="004F348E"/>
    <w:rsid w:val="004F34E1"/>
    <w:rsid w:val="004F35C3"/>
    <w:rsid w:val="004F3AFB"/>
    <w:rsid w:val="004F3BA3"/>
    <w:rsid w:val="004F3F13"/>
    <w:rsid w:val="004F401E"/>
    <w:rsid w:val="004F430D"/>
    <w:rsid w:val="004F4702"/>
    <w:rsid w:val="004F4891"/>
    <w:rsid w:val="004F49A4"/>
    <w:rsid w:val="004F4C64"/>
    <w:rsid w:val="004F5577"/>
    <w:rsid w:val="004F5D7E"/>
    <w:rsid w:val="004F7425"/>
    <w:rsid w:val="004F7666"/>
    <w:rsid w:val="004F7CD4"/>
    <w:rsid w:val="005007B4"/>
    <w:rsid w:val="00500BA5"/>
    <w:rsid w:val="005010C3"/>
    <w:rsid w:val="0050180F"/>
    <w:rsid w:val="00501B64"/>
    <w:rsid w:val="00501D59"/>
    <w:rsid w:val="0050213E"/>
    <w:rsid w:val="00502A2B"/>
    <w:rsid w:val="00502D5C"/>
    <w:rsid w:val="00503387"/>
    <w:rsid w:val="00503AA1"/>
    <w:rsid w:val="005048F3"/>
    <w:rsid w:val="00504D3F"/>
    <w:rsid w:val="00505017"/>
    <w:rsid w:val="005054D0"/>
    <w:rsid w:val="00505575"/>
    <w:rsid w:val="00505957"/>
    <w:rsid w:val="005059F0"/>
    <w:rsid w:val="00505C79"/>
    <w:rsid w:val="00505CBF"/>
    <w:rsid w:val="005073EA"/>
    <w:rsid w:val="00507814"/>
    <w:rsid w:val="00507F68"/>
    <w:rsid w:val="005103BF"/>
    <w:rsid w:val="0051048B"/>
    <w:rsid w:val="0051085D"/>
    <w:rsid w:val="00510BDB"/>
    <w:rsid w:val="0051126F"/>
    <w:rsid w:val="00511EA8"/>
    <w:rsid w:val="005124B1"/>
    <w:rsid w:val="00512503"/>
    <w:rsid w:val="00513004"/>
    <w:rsid w:val="00513A5B"/>
    <w:rsid w:val="00513ADF"/>
    <w:rsid w:val="00514F14"/>
    <w:rsid w:val="00515520"/>
    <w:rsid w:val="0051557F"/>
    <w:rsid w:val="00516152"/>
    <w:rsid w:val="005171DA"/>
    <w:rsid w:val="0052032E"/>
    <w:rsid w:val="005203D3"/>
    <w:rsid w:val="005206BE"/>
    <w:rsid w:val="00520C2E"/>
    <w:rsid w:val="00521320"/>
    <w:rsid w:val="00521540"/>
    <w:rsid w:val="00521BA7"/>
    <w:rsid w:val="00521E3D"/>
    <w:rsid w:val="00522174"/>
    <w:rsid w:val="00522C61"/>
    <w:rsid w:val="0052387D"/>
    <w:rsid w:val="00523FE6"/>
    <w:rsid w:val="00524C99"/>
    <w:rsid w:val="00525CE9"/>
    <w:rsid w:val="00525D84"/>
    <w:rsid w:val="0052630B"/>
    <w:rsid w:val="0052655E"/>
    <w:rsid w:val="0052659F"/>
    <w:rsid w:val="00527B2C"/>
    <w:rsid w:val="00527C66"/>
    <w:rsid w:val="0053055F"/>
    <w:rsid w:val="00530CC0"/>
    <w:rsid w:val="00532F2B"/>
    <w:rsid w:val="00532FFD"/>
    <w:rsid w:val="0053371E"/>
    <w:rsid w:val="00533820"/>
    <w:rsid w:val="00533832"/>
    <w:rsid w:val="005352F8"/>
    <w:rsid w:val="005364AA"/>
    <w:rsid w:val="0053692B"/>
    <w:rsid w:val="00536F56"/>
    <w:rsid w:val="00537965"/>
    <w:rsid w:val="00537990"/>
    <w:rsid w:val="00540545"/>
    <w:rsid w:val="005415D1"/>
    <w:rsid w:val="00541B7B"/>
    <w:rsid w:val="00542784"/>
    <w:rsid w:val="00542D46"/>
    <w:rsid w:val="00542DC8"/>
    <w:rsid w:val="00543B7C"/>
    <w:rsid w:val="00543BB0"/>
    <w:rsid w:val="0054419A"/>
    <w:rsid w:val="005441FB"/>
    <w:rsid w:val="0054425D"/>
    <w:rsid w:val="00544C00"/>
    <w:rsid w:val="00545470"/>
    <w:rsid w:val="005458D3"/>
    <w:rsid w:val="005458DA"/>
    <w:rsid w:val="00545A01"/>
    <w:rsid w:val="00545E61"/>
    <w:rsid w:val="00545ECA"/>
    <w:rsid w:val="00545F45"/>
    <w:rsid w:val="00545F8C"/>
    <w:rsid w:val="00546191"/>
    <w:rsid w:val="00546DA1"/>
    <w:rsid w:val="005473A0"/>
    <w:rsid w:val="005473C3"/>
    <w:rsid w:val="0055003D"/>
    <w:rsid w:val="00550DCB"/>
    <w:rsid w:val="00550FA5"/>
    <w:rsid w:val="00550FAD"/>
    <w:rsid w:val="00551118"/>
    <w:rsid w:val="00551200"/>
    <w:rsid w:val="00551296"/>
    <w:rsid w:val="00551810"/>
    <w:rsid w:val="00552351"/>
    <w:rsid w:val="00552730"/>
    <w:rsid w:val="00552813"/>
    <w:rsid w:val="00552954"/>
    <w:rsid w:val="005529DB"/>
    <w:rsid w:val="00552AE9"/>
    <w:rsid w:val="00554199"/>
    <w:rsid w:val="005543D0"/>
    <w:rsid w:val="00554520"/>
    <w:rsid w:val="00554795"/>
    <w:rsid w:val="005547A7"/>
    <w:rsid w:val="00554DA8"/>
    <w:rsid w:val="0055511B"/>
    <w:rsid w:val="0055556E"/>
    <w:rsid w:val="0055568D"/>
    <w:rsid w:val="00555A91"/>
    <w:rsid w:val="00555B14"/>
    <w:rsid w:val="00556646"/>
    <w:rsid w:val="00556CAA"/>
    <w:rsid w:val="00557C21"/>
    <w:rsid w:val="005603FC"/>
    <w:rsid w:val="0056061D"/>
    <w:rsid w:val="00560885"/>
    <w:rsid w:val="00560A33"/>
    <w:rsid w:val="00560C6F"/>
    <w:rsid w:val="00560E65"/>
    <w:rsid w:val="005617DA"/>
    <w:rsid w:val="005621A7"/>
    <w:rsid w:val="0056286B"/>
    <w:rsid w:val="00562CE3"/>
    <w:rsid w:val="00562DA5"/>
    <w:rsid w:val="00562E62"/>
    <w:rsid w:val="005632A0"/>
    <w:rsid w:val="00564489"/>
    <w:rsid w:val="0056453B"/>
    <w:rsid w:val="0056497E"/>
    <w:rsid w:val="00564F77"/>
    <w:rsid w:val="0056501A"/>
    <w:rsid w:val="005657FC"/>
    <w:rsid w:val="0056608B"/>
    <w:rsid w:val="0056620F"/>
    <w:rsid w:val="00566BA9"/>
    <w:rsid w:val="00567064"/>
    <w:rsid w:val="00567692"/>
    <w:rsid w:val="00567C79"/>
    <w:rsid w:val="00567EE0"/>
    <w:rsid w:val="0057057F"/>
    <w:rsid w:val="00570AD3"/>
    <w:rsid w:val="00571212"/>
    <w:rsid w:val="0057184A"/>
    <w:rsid w:val="0057197E"/>
    <w:rsid w:val="005720AA"/>
    <w:rsid w:val="005724E7"/>
    <w:rsid w:val="00572A50"/>
    <w:rsid w:val="00573312"/>
    <w:rsid w:val="0057372F"/>
    <w:rsid w:val="00573DE9"/>
    <w:rsid w:val="00573F05"/>
    <w:rsid w:val="00574255"/>
    <w:rsid w:val="0057440A"/>
    <w:rsid w:val="00574758"/>
    <w:rsid w:val="00576B03"/>
    <w:rsid w:val="00576C6B"/>
    <w:rsid w:val="00577533"/>
    <w:rsid w:val="00577F65"/>
    <w:rsid w:val="005801B6"/>
    <w:rsid w:val="005803C8"/>
    <w:rsid w:val="0058173A"/>
    <w:rsid w:val="005817BB"/>
    <w:rsid w:val="00581C13"/>
    <w:rsid w:val="00582352"/>
    <w:rsid w:val="00582355"/>
    <w:rsid w:val="00582B80"/>
    <w:rsid w:val="00583190"/>
    <w:rsid w:val="00583B93"/>
    <w:rsid w:val="00584525"/>
    <w:rsid w:val="005845D8"/>
    <w:rsid w:val="005849FB"/>
    <w:rsid w:val="00584D33"/>
    <w:rsid w:val="005852DE"/>
    <w:rsid w:val="005853F2"/>
    <w:rsid w:val="00585481"/>
    <w:rsid w:val="0058671C"/>
    <w:rsid w:val="00587A9C"/>
    <w:rsid w:val="00587ED3"/>
    <w:rsid w:val="00590038"/>
    <w:rsid w:val="0059029E"/>
    <w:rsid w:val="0059131F"/>
    <w:rsid w:val="00592075"/>
    <w:rsid w:val="00592C49"/>
    <w:rsid w:val="00593662"/>
    <w:rsid w:val="00594052"/>
    <w:rsid w:val="005944EB"/>
    <w:rsid w:val="005955BA"/>
    <w:rsid w:val="00596220"/>
    <w:rsid w:val="00596586"/>
    <w:rsid w:val="00596AE2"/>
    <w:rsid w:val="005976D9"/>
    <w:rsid w:val="00597953"/>
    <w:rsid w:val="00597DB5"/>
    <w:rsid w:val="005A03A3"/>
    <w:rsid w:val="005A0431"/>
    <w:rsid w:val="005A0826"/>
    <w:rsid w:val="005A08FD"/>
    <w:rsid w:val="005A0919"/>
    <w:rsid w:val="005A0CAD"/>
    <w:rsid w:val="005A0D2A"/>
    <w:rsid w:val="005A0D57"/>
    <w:rsid w:val="005A112C"/>
    <w:rsid w:val="005A1CD9"/>
    <w:rsid w:val="005A2142"/>
    <w:rsid w:val="005A28EA"/>
    <w:rsid w:val="005A3DB1"/>
    <w:rsid w:val="005A3F87"/>
    <w:rsid w:val="005A4B6D"/>
    <w:rsid w:val="005A4BAA"/>
    <w:rsid w:val="005A4F9C"/>
    <w:rsid w:val="005A513D"/>
    <w:rsid w:val="005A518B"/>
    <w:rsid w:val="005A5196"/>
    <w:rsid w:val="005A537F"/>
    <w:rsid w:val="005A57F2"/>
    <w:rsid w:val="005A5A28"/>
    <w:rsid w:val="005A5FA4"/>
    <w:rsid w:val="005A6344"/>
    <w:rsid w:val="005A6B69"/>
    <w:rsid w:val="005A6BF8"/>
    <w:rsid w:val="005A702A"/>
    <w:rsid w:val="005A7636"/>
    <w:rsid w:val="005A7C28"/>
    <w:rsid w:val="005B0102"/>
    <w:rsid w:val="005B04C8"/>
    <w:rsid w:val="005B0C87"/>
    <w:rsid w:val="005B0E8F"/>
    <w:rsid w:val="005B12B1"/>
    <w:rsid w:val="005B2139"/>
    <w:rsid w:val="005B244A"/>
    <w:rsid w:val="005B26B8"/>
    <w:rsid w:val="005B2AAC"/>
    <w:rsid w:val="005B3155"/>
    <w:rsid w:val="005B3664"/>
    <w:rsid w:val="005B3903"/>
    <w:rsid w:val="005B3C06"/>
    <w:rsid w:val="005B3D0B"/>
    <w:rsid w:val="005B5814"/>
    <w:rsid w:val="005B5CAE"/>
    <w:rsid w:val="005B5CE3"/>
    <w:rsid w:val="005B6222"/>
    <w:rsid w:val="005B6C2A"/>
    <w:rsid w:val="005B6E49"/>
    <w:rsid w:val="005B6E79"/>
    <w:rsid w:val="005B6E88"/>
    <w:rsid w:val="005B74DB"/>
    <w:rsid w:val="005B75E3"/>
    <w:rsid w:val="005B76D9"/>
    <w:rsid w:val="005B7CA3"/>
    <w:rsid w:val="005B7EC5"/>
    <w:rsid w:val="005B7FDA"/>
    <w:rsid w:val="005C0FCF"/>
    <w:rsid w:val="005C10CF"/>
    <w:rsid w:val="005C1C34"/>
    <w:rsid w:val="005C2465"/>
    <w:rsid w:val="005C37BC"/>
    <w:rsid w:val="005C43F0"/>
    <w:rsid w:val="005C4C6B"/>
    <w:rsid w:val="005C4C8A"/>
    <w:rsid w:val="005C5071"/>
    <w:rsid w:val="005C51EE"/>
    <w:rsid w:val="005C5427"/>
    <w:rsid w:val="005C5CBB"/>
    <w:rsid w:val="005C6179"/>
    <w:rsid w:val="005C6759"/>
    <w:rsid w:val="005C6E37"/>
    <w:rsid w:val="005C739E"/>
    <w:rsid w:val="005C75BC"/>
    <w:rsid w:val="005D029B"/>
    <w:rsid w:val="005D09B0"/>
    <w:rsid w:val="005D10E6"/>
    <w:rsid w:val="005D1264"/>
    <w:rsid w:val="005D1DD2"/>
    <w:rsid w:val="005D1EF5"/>
    <w:rsid w:val="005D38C2"/>
    <w:rsid w:val="005D39C0"/>
    <w:rsid w:val="005D3A7E"/>
    <w:rsid w:val="005D477D"/>
    <w:rsid w:val="005D55C1"/>
    <w:rsid w:val="005D58FB"/>
    <w:rsid w:val="005D5DB1"/>
    <w:rsid w:val="005D625A"/>
    <w:rsid w:val="005D6817"/>
    <w:rsid w:val="005D748D"/>
    <w:rsid w:val="005D783D"/>
    <w:rsid w:val="005D7E5E"/>
    <w:rsid w:val="005D7EE7"/>
    <w:rsid w:val="005E02DC"/>
    <w:rsid w:val="005E05BC"/>
    <w:rsid w:val="005E0B74"/>
    <w:rsid w:val="005E1398"/>
    <w:rsid w:val="005E14BF"/>
    <w:rsid w:val="005E1752"/>
    <w:rsid w:val="005E1AA7"/>
    <w:rsid w:val="005E1DCC"/>
    <w:rsid w:val="005E1E22"/>
    <w:rsid w:val="005E3487"/>
    <w:rsid w:val="005E3854"/>
    <w:rsid w:val="005E3EE2"/>
    <w:rsid w:val="005E42E2"/>
    <w:rsid w:val="005E4477"/>
    <w:rsid w:val="005E4A6D"/>
    <w:rsid w:val="005E59F2"/>
    <w:rsid w:val="005E5DDA"/>
    <w:rsid w:val="005E5E55"/>
    <w:rsid w:val="005E5EBB"/>
    <w:rsid w:val="005E6040"/>
    <w:rsid w:val="005E6830"/>
    <w:rsid w:val="005E6930"/>
    <w:rsid w:val="005E6C26"/>
    <w:rsid w:val="005E6CB2"/>
    <w:rsid w:val="005E6F18"/>
    <w:rsid w:val="005E71C6"/>
    <w:rsid w:val="005E71DC"/>
    <w:rsid w:val="005E7452"/>
    <w:rsid w:val="005F11DF"/>
    <w:rsid w:val="005F1950"/>
    <w:rsid w:val="005F2225"/>
    <w:rsid w:val="005F2A94"/>
    <w:rsid w:val="005F34B7"/>
    <w:rsid w:val="005F34E6"/>
    <w:rsid w:val="005F374A"/>
    <w:rsid w:val="005F3B53"/>
    <w:rsid w:val="005F51F3"/>
    <w:rsid w:val="005F53E7"/>
    <w:rsid w:val="005F5550"/>
    <w:rsid w:val="005F58CF"/>
    <w:rsid w:val="005F640D"/>
    <w:rsid w:val="005F6814"/>
    <w:rsid w:val="005F68D0"/>
    <w:rsid w:val="005F6B2A"/>
    <w:rsid w:val="005F714D"/>
    <w:rsid w:val="005F7C07"/>
    <w:rsid w:val="00601399"/>
    <w:rsid w:val="00601467"/>
    <w:rsid w:val="00601699"/>
    <w:rsid w:val="00601E6E"/>
    <w:rsid w:val="00602D23"/>
    <w:rsid w:val="0060371C"/>
    <w:rsid w:val="00604AA4"/>
    <w:rsid w:val="00604BBC"/>
    <w:rsid w:val="00606046"/>
    <w:rsid w:val="006060E6"/>
    <w:rsid w:val="00607216"/>
    <w:rsid w:val="0060725E"/>
    <w:rsid w:val="0060759C"/>
    <w:rsid w:val="0061060B"/>
    <w:rsid w:val="00610877"/>
    <w:rsid w:val="00610960"/>
    <w:rsid w:val="00610AEF"/>
    <w:rsid w:val="00610FCF"/>
    <w:rsid w:val="00611598"/>
    <w:rsid w:val="006116D0"/>
    <w:rsid w:val="00611A63"/>
    <w:rsid w:val="00611AAA"/>
    <w:rsid w:val="00612C5A"/>
    <w:rsid w:val="00612F59"/>
    <w:rsid w:val="00612FD3"/>
    <w:rsid w:val="006134DE"/>
    <w:rsid w:val="00614F37"/>
    <w:rsid w:val="006155AB"/>
    <w:rsid w:val="0061596E"/>
    <w:rsid w:val="00615CA3"/>
    <w:rsid w:val="00616219"/>
    <w:rsid w:val="0061641B"/>
    <w:rsid w:val="00616C06"/>
    <w:rsid w:val="00617A52"/>
    <w:rsid w:val="00617F18"/>
    <w:rsid w:val="00620044"/>
    <w:rsid w:val="006201D9"/>
    <w:rsid w:val="006207B4"/>
    <w:rsid w:val="00620932"/>
    <w:rsid w:val="00621877"/>
    <w:rsid w:val="00621A76"/>
    <w:rsid w:val="00621B13"/>
    <w:rsid w:val="00621EBF"/>
    <w:rsid w:val="00622145"/>
    <w:rsid w:val="006222C5"/>
    <w:rsid w:val="006222E9"/>
    <w:rsid w:val="006226A7"/>
    <w:rsid w:val="00622831"/>
    <w:rsid w:val="00622B7D"/>
    <w:rsid w:val="006237A9"/>
    <w:rsid w:val="0062390D"/>
    <w:rsid w:val="0062396F"/>
    <w:rsid w:val="00623AB7"/>
    <w:rsid w:val="0062461F"/>
    <w:rsid w:val="00626664"/>
    <w:rsid w:val="006272E9"/>
    <w:rsid w:val="0062763D"/>
    <w:rsid w:val="00627982"/>
    <w:rsid w:val="00627A7E"/>
    <w:rsid w:val="00630015"/>
    <w:rsid w:val="00630126"/>
    <w:rsid w:val="006307F8"/>
    <w:rsid w:val="006308D2"/>
    <w:rsid w:val="00630ADB"/>
    <w:rsid w:val="00630BD6"/>
    <w:rsid w:val="00630C34"/>
    <w:rsid w:val="006315C2"/>
    <w:rsid w:val="00631A0A"/>
    <w:rsid w:val="00631A1B"/>
    <w:rsid w:val="00631CBE"/>
    <w:rsid w:val="00631D17"/>
    <w:rsid w:val="006320A1"/>
    <w:rsid w:val="00632F79"/>
    <w:rsid w:val="006337F3"/>
    <w:rsid w:val="0063386A"/>
    <w:rsid w:val="0063456B"/>
    <w:rsid w:val="00634DCC"/>
    <w:rsid w:val="0063509E"/>
    <w:rsid w:val="00635763"/>
    <w:rsid w:val="006357A6"/>
    <w:rsid w:val="00635C4A"/>
    <w:rsid w:val="00635D66"/>
    <w:rsid w:val="00636142"/>
    <w:rsid w:val="00636374"/>
    <w:rsid w:val="006363FD"/>
    <w:rsid w:val="00636933"/>
    <w:rsid w:val="00636B1D"/>
    <w:rsid w:val="006370C3"/>
    <w:rsid w:val="00637550"/>
    <w:rsid w:val="006375C6"/>
    <w:rsid w:val="0064039C"/>
    <w:rsid w:val="00640661"/>
    <w:rsid w:val="00640C1B"/>
    <w:rsid w:val="00640E1D"/>
    <w:rsid w:val="0064203D"/>
    <w:rsid w:val="0064228B"/>
    <w:rsid w:val="006424FD"/>
    <w:rsid w:val="00642C3C"/>
    <w:rsid w:val="00643139"/>
    <w:rsid w:val="00643F4E"/>
    <w:rsid w:val="006445C8"/>
    <w:rsid w:val="00644637"/>
    <w:rsid w:val="00644CCD"/>
    <w:rsid w:val="00644F4F"/>
    <w:rsid w:val="00645690"/>
    <w:rsid w:val="0064637A"/>
    <w:rsid w:val="006467FE"/>
    <w:rsid w:val="00646D6C"/>
    <w:rsid w:val="0065033C"/>
    <w:rsid w:val="006503C9"/>
    <w:rsid w:val="00650A15"/>
    <w:rsid w:val="00650C12"/>
    <w:rsid w:val="006510FB"/>
    <w:rsid w:val="006511FF"/>
    <w:rsid w:val="00651618"/>
    <w:rsid w:val="00651AA0"/>
    <w:rsid w:val="00651BAA"/>
    <w:rsid w:val="0065209F"/>
    <w:rsid w:val="006520A0"/>
    <w:rsid w:val="006521E9"/>
    <w:rsid w:val="006522C6"/>
    <w:rsid w:val="006524B3"/>
    <w:rsid w:val="00653924"/>
    <w:rsid w:val="006549D0"/>
    <w:rsid w:val="00654A50"/>
    <w:rsid w:val="006556F0"/>
    <w:rsid w:val="006567EB"/>
    <w:rsid w:val="00656B7E"/>
    <w:rsid w:val="00656FAA"/>
    <w:rsid w:val="006576D7"/>
    <w:rsid w:val="0065783B"/>
    <w:rsid w:val="00660071"/>
    <w:rsid w:val="00660450"/>
    <w:rsid w:val="0066121F"/>
    <w:rsid w:val="00661D3B"/>
    <w:rsid w:val="006625FD"/>
    <w:rsid w:val="0066285D"/>
    <w:rsid w:val="00662A46"/>
    <w:rsid w:val="00663664"/>
    <w:rsid w:val="00664098"/>
    <w:rsid w:val="006642F2"/>
    <w:rsid w:val="006647A5"/>
    <w:rsid w:val="006647BB"/>
    <w:rsid w:val="00664F3B"/>
    <w:rsid w:val="006658F3"/>
    <w:rsid w:val="00665C8C"/>
    <w:rsid w:val="00666729"/>
    <w:rsid w:val="00666904"/>
    <w:rsid w:val="00666F5D"/>
    <w:rsid w:val="00667016"/>
    <w:rsid w:val="006706BF"/>
    <w:rsid w:val="00670A64"/>
    <w:rsid w:val="00670E7E"/>
    <w:rsid w:val="0067155F"/>
    <w:rsid w:val="00671AED"/>
    <w:rsid w:val="00671F4A"/>
    <w:rsid w:val="00671FE7"/>
    <w:rsid w:val="0067251E"/>
    <w:rsid w:val="00672533"/>
    <w:rsid w:val="00672E0F"/>
    <w:rsid w:val="006735AC"/>
    <w:rsid w:val="0067361D"/>
    <w:rsid w:val="0067375F"/>
    <w:rsid w:val="006737DD"/>
    <w:rsid w:val="00674B02"/>
    <w:rsid w:val="00674F4D"/>
    <w:rsid w:val="006754CE"/>
    <w:rsid w:val="006755C2"/>
    <w:rsid w:val="00675D0A"/>
    <w:rsid w:val="00675DB1"/>
    <w:rsid w:val="00676646"/>
    <w:rsid w:val="00676B9E"/>
    <w:rsid w:val="00680717"/>
    <w:rsid w:val="00680CCB"/>
    <w:rsid w:val="0068120D"/>
    <w:rsid w:val="006815CD"/>
    <w:rsid w:val="00681CD7"/>
    <w:rsid w:val="006820C0"/>
    <w:rsid w:val="0068274B"/>
    <w:rsid w:val="00682A93"/>
    <w:rsid w:val="00683803"/>
    <w:rsid w:val="0068410D"/>
    <w:rsid w:val="00684573"/>
    <w:rsid w:val="00684E42"/>
    <w:rsid w:val="00685CA0"/>
    <w:rsid w:val="00685E87"/>
    <w:rsid w:val="00687195"/>
    <w:rsid w:val="00687486"/>
    <w:rsid w:val="006902A1"/>
    <w:rsid w:val="006903F9"/>
    <w:rsid w:val="006904C5"/>
    <w:rsid w:val="0069159B"/>
    <w:rsid w:val="006917E3"/>
    <w:rsid w:val="00692614"/>
    <w:rsid w:val="0069283C"/>
    <w:rsid w:val="00692A52"/>
    <w:rsid w:val="00692BB8"/>
    <w:rsid w:val="00692E31"/>
    <w:rsid w:val="00693095"/>
    <w:rsid w:val="0069399D"/>
    <w:rsid w:val="00693B00"/>
    <w:rsid w:val="0069457B"/>
    <w:rsid w:val="00694D54"/>
    <w:rsid w:val="00694EFC"/>
    <w:rsid w:val="00694FBB"/>
    <w:rsid w:val="0069555B"/>
    <w:rsid w:val="00696478"/>
    <w:rsid w:val="00696BDC"/>
    <w:rsid w:val="00696D03"/>
    <w:rsid w:val="00697C83"/>
    <w:rsid w:val="00697EB6"/>
    <w:rsid w:val="006A07AB"/>
    <w:rsid w:val="006A082D"/>
    <w:rsid w:val="006A1609"/>
    <w:rsid w:val="006A16AF"/>
    <w:rsid w:val="006A1904"/>
    <w:rsid w:val="006A1F91"/>
    <w:rsid w:val="006A2AAA"/>
    <w:rsid w:val="006A2C88"/>
    <w:rsid w:val="006A2E7B"/>
    <w:rsid w:val="006A3715"/>
    <w:rsid w:val="006A3718"/>
    <w:rsid w:val="006A39B5"/>
    <w:rsid w:val="006A3B84"/>
    <w:rsid w:val="006A4383"/>
    <w:rsid w:val="006A476B"/>
    <w:rsid w:val="006A476F"/>
    <w:rsid w:val="006A4871"/>
    <w:rsid w:val="006A4936"/>
    <w:rsid w:val="006A4AC9"/>
    <w:rsid w:val="006A4CF9"/>
    <w:rsid w:val="006A5583"/>
    <w:rsid w:val="006A576F"/>
    <w:rsid w:val="006A57BD"/>
    <w:rsid w:val="006A624F"/>
    <w:rsid w:val="006A646D"/>
    <w:rsid w:val="006A6608"/>
    <w:rsid w:val="006A697D"/>
    <w:rsid w:val="006A69DF"/>
    <w:rsid w:val="006A6FF8"/>
    <w:rsid w:val="006A7100"/>
    <w:rsid w:val="006A71B5"/>
    <w:rsid w:val="006A7FFD"/>
    <w:rsid w:val="006B03A7"/>
    <w:rsid w:val="006B0447"/>
    <w:rsid w:val="006B0505"/>
    <w:rsid w:val="006B08B8"/>
    <w:rsid w:val="006B1760"/>
    <w:rsid w:val="006B22AD"/>
    <w:rsid w:val="006B2574"/>
    <w:rsid w:val="006B3370"/>
    <w:rsid w:val="006B3759"/>
    <w:rsid w:val="006B4A66"/>
    <w:rsid w:val="006B4DCB"/>
    <w:rsid w:val="006B52B3"/>
    <w:rsid w:val="006B57F5"/>
    <w:rsid w:val="006B5B78"/>
    <w:rsid w:val="006B63F7"/>
    <w:rsid w:val="006B6A0C"/>
    <w:rsid w:val="006B7364"/>
    <w:rsid w:val="006C004C"/>
    <w:rsid w:val="006C016B"/>
    <w:rsid w:val="006C0B52"/>
    <w:rsid w:val="006C0CE8"/>
    <w:rsid w:val="006C0EC5"/>
    <w:rsid w:val="006C0FDE"/>
    <w:rsid w:val="006C11A1"/>
    <w:rsid w:val="006C11B3"/>
    <w:rsid w:val="006C14E8"/>
    <w:rsid w:val="006C1552"/>
    <w:rsid w:val="006C1A7E"/>
    <w:rsid w:val="006C1EFE"/>
    <w:rsid w:val="006C23A8"/>
    <w:rsid w:val="006C2413"/>
    <w:rsid w:val="006C2795"/>
    <w:rsid w:val="006C2A12"/>
    <w:rsid w:val="006C3D5D"/>
    <w:rsid w:val="006C3E59"/>
    <w:rsid w:val="006C4035"/>
    <w:rsid w:val="006C4471"/>
    <w:rsid w:val="006C44AC"/>
    <w:rsid w:val="006C4762"/>
    <w:rsid w:val="006C4E1D"/>
    <w:rsid w:val="006C510D"/>
    <w:rsid w:val="006C57AF"/>
    <w:rsid w:val="006C5DC7"/>
    <w:rsid w:val="006C5E3F"/>
    <w:rsid w:val="006C60F9"/>
    <w:rsid w:val="006C61F2"/>
    <w:rsid w:val="006C62B2"/>
    <w:rsid w:val="006C682B"/>
    <w:rsid w:val="006C6AE7"/>
    <w:rsid w:val="006C6C9C"/>
    <w:rsid w:val="006C750C"/>
    <w:rsid w:val="006C7BA0"/>
    <w:rsid w:val="006C7C9E"/>
    <w:rsid w:val="006C7E33"/>
    <w:rsid w:val="006D0100"/>
    <w:rsid w:val="006D0B5E"/>
    <w:rsid w:val="006D1ED4"/>
    <w:rsid w:val="006D2395"/>
    <w:rsid w:val="006D2853"/>
    <w:rsid w:val="006D35A6"/>
    <w:rsid w:val="006D37D9"/>
    <w:rsid w:val="006D406C"/>
    <w:rsid w:val="006D437F"/>
    <w:rsid w:val="006D4922"/>
    <w:rsid w:val="006D5385"/>
    <w:rsid w:val="006D5D4C"/>
    <w:rsid w:val="006D6712"/>
    <w:rsid w:val="006D6725"/>
    <w:rsid w:val="006D75F2"/>
    <w:rsid w:val="006D784C"/>
    <w:rsid w:val="006D7CEB"/>
    <w:rsid w:val="006E0693"/>
    <w:rsid w:val="006E0949"/>
    <w:rsid w:val="006E0B55"/>
    <w:rsid w:val="006E15A9"/>
    <w:rsid w:val="006E1608"/>
    <w:rsid w:val="006E1DF9"/>
    <w:rsid w:val="006E3080"/>
    <w:rsid w:val="006E31DC"/>
    <w:rsid w:val="006E33B3"/>
    <w:rsid w:val="006E3795"/>
    <w:rsid w:val="006E3E5F"/>
    <w:rsid w:val="006E41B4"/>
    <w:rsid w:val="006E4705"/>
    <w:rsid w:val="006E4976"/>
    <w:rsid w:val="006E53FD"/>
    <w:rsid w:val="006E6C2D"/>
    <w:rsid w:val="006E6F84"/>
    <w:rsid w:val="006E7115"/>
    <w:rsid w:val="006E7508"/>
    <w:rsid w:val="006F004E"/>
    <w:rsid w:val="006F00E2"/>
    <w:rsid w:val="006F07D1"/>
    <w:rsid w:val="006F0875"/>
    <w:rsid w:val="006F0EDC"/>
    <w:rsid w:val="006F135D"/>
    <w:rsid w:val="006F17EF"/>
    <w:rsid w:val="006F219C"/>
    <w:rsid w:val="006F222C"/>
    <w:rsid w:val="006F2FC4"/>
    <w:rsid w:val="006F345A"/>
    <w:rsid w:val="006F371D"/>
    <w:rsid w:val="006F407A"/>
    <w:rsid w:val="006F4581"/>
    <w:rsid w:val="006F48FD"/>
    <w:rsid w:val="006F4BF9"/>
    <w:rsid w:val="006F4CF8"/>
    <w:rsid w:val="006F53FC"/>
    <w:rsid w:val="006F5481"/>
    <w:rsid w:val="006F660A"/>
    <w:rsid w:val="006F6CCD"/>
    <w:rsid w:val="006F70B0"/>
    <w:rsid w:val="006F72B8"/>
    <w:rsid w:val="006F73B2"/>
    <w:rsid w:val="006F75C9"/>
    <w:rsid w:val="006F7E5F"/>
    <w:rsid w:val="00700B60"/>
    <w:rsid w:val="00700BCB"/>
    <w:rsid w:val="0070127C"/>
    <w:rsid w:val="00701388"/>
    <w:rsid w:val="00701951"/>
    <w:rsid w:val="00701A84"/>
    <w:rsid w:val="007023FD"/>
    <w:rsid w:val="00702628"/>
    <w:rsid w:val="00702C4E"/>
    <w:rsid w:val="00703533"/>
    <w:rsid w:val="0070398B"/>
    <w:rsid w:val="00703A6A"/>
    <w:rsid w:val="00703DCB"/>
    <w:rsid w:val="0070429A"/>
    <w:rsid w:val="00705DC0"/>
    <w:rsid w:val="00706008"/>
    <w:rsid w:val="0070629F"/>
    <w:rsid w:val="00706F3D"/>
    <w:rsid w:val="007070B4"/>
    <w:rsid w:val="00707726"/>
    <w:rsid w:val="00707991"/>
    <w:rsid w:val="00707B10"/>
    <w:rsid w:val="00710292"/>
    <w:rsid w:val="007106CA"/>
    <w:rsid w:val="00710834"/>
    <w:rsid w:val="007109A2"/>
    <w:rsid w:val="00710A5E"/>
    <w:rsid w:val="00710B0B"/>
    <w:rsid w:val="00710C9A"/>
    <w:rsid w:val="00710DC4"/>
    <w:rsid w:val="00711101"/>
    <w:rsid w:val="0071147F"/>
    <w:rsid w:val="007114DE"/>
    <w:rsid w:val="007117C7"/>
    <w:rsid w:val="007117EE"/>
    <w:rsid w:val="00711A81"/>
    <w:rsid w:val="00711DD8"/>
    <w:rsid w:val="00712180"/>
    <w:rsid w:val="007121BB"/>
    <w:rsid w:val="0071220B"/>
    <w:rsid w:val="007124E0"/>
    <w:rsid w:val="00712981"/>
    <w:rsid w:val="00713005"/>
    <w:rsid w:val="007130FF"/>
    <w:rsid w:val="00713748"/>
    <w:rsid w:val="0071507A"/>
    <w:rsid w:val="007155C8"/>
    <w:rsid w:val="0071598E"/>
    <w:rsid w:val="00715B44"/>
    <w:rsid w:val="007167DF"/>
    <w:rsid w:val="00716E22"/>
    <w:rsid w:val="00717534"/>
    <w:rsid w:val="00717917"/>
    <w:rsid w:val="00717CF7"/>
    <w:rsid w:val="007200FA"/>
    <w:rsid w:val="00720799"/>
    <w:rsid w:val="00720EFD"/>
    <w:rsid w:val="00721630"/>
    <w:rsid w:val="00721C34"/>
    <w:rsid w:val="00721DE7"/>
    <w:rsid w:val="007222F6"/>
    <w:rsid w:val="0072239D"/>
    <w:rsid w:val="00722E23"/>
    <w:rsid w:val="00722F2A"/>
    <w:rsid w:val="007232A6"/>
    <w:rsid w:val="00723493"/>
    <w:rsid w:val="007237E9"/>
    <w:rsid w:val="00723F3F"/>
    <w:rsid w:val="00724391"/>
    <w:rsid w:val="007244D0"/>
    <w:rsid w:val="007244F6"/>
    <w:rsid w:val="007246A9"/>
    <w:rsid w:val="00724AB6"/>
    <w:rsid w:val="00724C68"/>
    <w:rsid w:val="00724C7C"/>
    <w:rsid w:val="0072570E"/>
    <w:rsid w:val="0072626A"/>
    <w:rsid w:val="00726E48"/>
    <w:rsid w:val="00726E8C"/>
    <w:rsid w:val="0072709C"/>
    <w:rsid w:val="007276CD"/>
    <w:rsid w:val="00731045"/>
    <w:rsid w:val="0073151B"/>
    <w:rsid w:val="0073209C"/>
    <w:rsid w:val="00732E6C"/>
    <w:rsid w:val="00733167"/>
    <w:rsid w:val="0073316E"/>
    <w:rsid w:val="007339F0"/>
    <w:rsid w:val="00733E62"/>
    <w:rsid w:val="00733F7F"/>
    <w:rsid w:val="0073463A"/>
    <w:rsid w:val="00734845"/>
    <w:rsid w:val="007348A2"/>
    <w:rsid w:val="007358B7"/>
    <w:rsid w:val="00735AEB"/>
    <w:rsid w:val="00735D35"/>
    <w:rsid w:val="0073645B"/>
    <w:rsid w:val="00736611"/>
    <w:rsid w:val="00736BA7"/>
    <w:rsid w:val="00736DF7"/>
    <w:rsid w:val="007372CE"/>
    <w:rsid w:val="0073794D"/>
    <w:rsid w:val="0074019D"/>
    <w:rsid w:val="00740881"/>
    <w:rsid w:val="00740BD2"/>
    <w:rsid w:val="00740CD3"/>
    <w:rsid w:val="007414F5"/>
    <w:rsid w:val="00741535"/>
    <w:rsid w:val="007415BE"/>
    <w:rsid w:val="00741870"/>
    <w:rsid w:val="00741D40"/>
    <w:rsid w:val="0074250A"/>
    <w:rsid w:val="0074299D"/>
    <w:rsid w:val="00742A05"/>
    <w:rsid w:val="00742CF0"/>
    <w:rsid w:val="00743779"/>
    <w:rsid w:val="007439C3"/>
    <w:rsid w:val="00743BC3"/>
    <w:rsid w:val="00743F01"/>
    <w:rsid w:val="007442E8"/>
    <w:rsid w:val="00744385"/>
    <w:rsid w:val="00744A9F"/>
    <w:rsid w:val="007451C3"/>
    <w:rsid w:val="0074530D"/>
    <w:rsid w:val="0074568C"/>
    <w:rsid w:val="00745F86"/>
    <w:rsid w:val="00745FC5"/>
    <w:rsid w:val="007464AB"/>
    <w:rsid w:val="0074661F"/>
    <w:rsid w:val="00746FAB"/>
    <w:rsid w:val="007471B5"/>
    <w:rsid w:val="007473E7"/>
    <w:rsid w:val="00747707"/>
    <w:rsid w:val="00747C56"/>
    <w:rsid w:val="00747F51"/>
    <w:rsid w:val="00747F7E"/>
    <w:rsid w:val="00747F83"/>
    <w:rsid w:val="00751473"/>
    <w:rsid w:val="0075161B"/>
    <w:rsid w:val="00751E63"/>
    <w:rsid w:val="00752454"/>
    <w:rsid w:val="0075284C"/>
    <w:rsid w:val="007528B2"/>
    <w:rsid w:val="00752CED"/>
    <w:rsid w:val="00752FDE"/>
    <w:rsid w:val="0075331D"/>
    <w:rsid w:val="007534BF"/>
    <w:rsid w:val="0075408A"/>
    <w:rsid w:val="007549EE"/>
    <w:rsid w:val="00754C23"/>
    <w:rsid w:val="007556B6"/>
    <w:rsid w:val="007557C7"/>
    <w:rsid w:val="00756170"/>
    <w:rsid w:val="00756ADE"/>
    <w:rsid w:val="00756B52"/>
    <w:rsid w:val="00756C20"/>
    <w:rsid w:val="00756E15"/>
    <w:rsid w:val="0075712E"/>
    <w:rsid w:val="007573B3"/>
    <w:rsid w:val="00760427"/>
    <w:rsid w:val="007605E6"/>
    <w:rsid w:val="00760E8E"/>
    <w:rsid w:val="00760FE1"/>
    <w:rsid w:val="00761218"/>
    <w:rsid w:val="00761CDB"/>
    <w:rsid w:val="00762654"/>
    <w:rsid w:val="00762955"/>
    <w:rsid w:val="00762C67"/>
    <w:rsid w:val="00762C94"/>
    <w:rsid w:val="00763BC8"/>
    <w:rsid w:val="0076419C"/>
    <w:rsid w:val="00764281"/>
    <w:rsid w:val="00764BD1"/>
    <w:rsid w:val="00764D9B"/>
    <w:rsid w:val="007650F1"/>
    <w:rsid w:val="0076514C"/>
    <w:rsid w:val="007654F3"/>
    <w:rsid w:val="00765585"/>
    <w:rsid w:val="0076586E"/>
    <w:rsid w:val="00765D40"/>
    <w:rsid w:val="00765FF9"/>
    <w:rsid w:val="007668FD"/>
    <w:rsid w:val="00766B5E"/>
    <w:rsid w:val="00766C30"/>
    <w:rsid w:val="00767128"/>
    <w:rsid w:val="007672C6"/>
    <w:rsid w:val="00767C55"/>
    <w:rsid w:val="00767E3E"/>
    <w:rsid w:val="0077005C"/>
    <w:rsid w:val="00770524"/>
    <w:rsid w:val="0077067D"/>
    <w:rsid w:val="00770ADD"/>
    <w:rsid w:val="00770BE5"/>
    <w:rsid w:val="00770EE9"/>
    <w:rsid w:val="00772496"/>
    <w:rsid w:val="007724FC"/>
    <w:rsid w:val="0077364D"/>
    <w:rsid w:val="00773AF3"/>
    <w:rsid w:val="007745A3"/>
    <w:rsid w:val="00774913"/>
    <w:rsid w:val="00774AFD"/>
    <w:rsid w:val="00774BE6"/>
    <w:rsid w:val="0077544B"/>
    <w:rsid w:val="00776B2A"/>
    <w:rsid w:val="0077770F"/>
    <w:rsid w:val="00777768"/>
    <w:rsid w:val="00777C50"/>
    <w:rsid w:val="00777E3C"/>
    <w:rsid w:val="007819C1"/>
    <w:rsid w:val="007825EB"/>
    <w:rsid w:val="00782918"/>
    <w:rsid w:val="00782D1C"/>
    <w:rsid w:val="00782F30"/>
    <w:rsid w:val="00783077"/>
    <w:rsid w:val="0078339E"/>
    <w:rsid w:val="00783B5E"/>
    <w:rsid w:val="00783BB5"/>
    <w:rsid w:val="00784884"/>
    <w:rsid w:val="00784BD3"/>
    <w:rsid w:val="00784C15"/>
    <w:rsid w:val="00784C7E"/>
    <w:rsid w:val="00784CA0"/>
    <w:rsid w:val="00785BE4"/>
    <w:rsid w:val="007860D7"/>
    <w:rsid w:val="007863A3"/>
    <w:rsid w:val="007864CC"/>
    <w:rsid w:val="00786E47"/>
    <w:rsid w:val="007872F4"/>
    <w:rsid w:val="00787A9D"/>
    <w:rsid w:val="00787C35"/>
    <w:rsid w:val="00787C80"/>
    <w:rsid w:val="00790599"/>
    <w:rsid w:val="00790F54"/>
    <w:rsid w:val="00790F7B"/>
    <w:rsid w:val="00791A48"/>
    <w:rsid w:val="00791F19"/>
    <w:rsid w:val="0079249E"/>
    <w:rsid w:val="0079259A"/>
    <w:rsid w:val="00792D42"/>
    <w:rsid w:val="00792DE7"/>
    <w:rsid w:val="00792FBA"/>
    <w:rsid w:val="007932FA"/>
    <w:rsid w:val="00794BAD"/>
    <w:rsid w:val="00795A92"/>
    <w:rsid w:val="00796684"/>
    <w:rsid w:val="00796E2C"/>
    <w:rsid w:val="00796F3C"/>
    <w:rsid w:val="00797245"/>
    <w:rsid w:val="00797269"/>
    <w:rsid w:val="00797AB8"/>
    <w:rsid w:val="007A0497"/>
    <w:rsid w:val="007A05B7"/>
    <w:rsid w:val="007A07E8"/>
    <w:rsid w:val="007A095C"/>
    <w:rsid w:val="007A0D38"/>
    <w:rsid w:val="007A17AE"/>
    <w:rsid w:val="007A2098"/>
    <w:rsid w:val="007A2337"/>
    <w:rsid w:val="007A2C71"/>
    <w:rsid w:val="007A3AAB"/>
    <w:rsid w:val="007A3F10"/>
    <w:rsid w:val="007A4214"/>
    <w:rsid w:val="007A492B"/>
    <w:rsid w:val="007A4DB6"/>
    <w:rsid w:val="007A4DBA"/>
    <w:rsid w:val="007A509E"/>
    <w:rsid w:val="007A51BF"/>
    <w:rsid w:val="007A51EF"/>
    <w:rsid w:val="007A526A"/>
    <w:rsid w:val="007A563D"/>
    <w:rsid w:val="007A5686"/>
    <w:rsid w:val="007A5822"/>
    <w:rsid w:val="007A6390"/>
    <w:rsid w:val="007A63FB"/>
    <w:rsid w:val="007A654B"/>
    <w:rsid w:val="007A7105"/>
    <w:rsid w:val="007A7288"/>
    <w:rsid w:val="007A7892"/>
    <w:rsid w:val="007A7FB1"/>
    <w:rsid w:val="007B0F36"/>
    <w:rsid w:val="007B1168"/>
    <w:rsid w:val="007B12AC"/>
    <w:rsid w:val="007B1551"/>
    <w:rsid w:val="007B1907"/>
    <w:rsid w:val="007B1C13"/>
    <w:rsid w:val="007B1E87"/>
    <w:rsid w:val="007B210D"/>
    <w:rsid w:val="007B25C6"/>
    <w:rsid w:val="007B2C9F"/>
    <w:rsid w:val="007B34E6"/>
    <w:rsid w:val="007B3728"/>
    <w:rsid w:val="007B3D52"/>
    <w:rsid w:val="007B4325"/>
    <w:rsid w:val="007B4C48"/>
    <w:rsid w:val="007B4DA7"/>
    <w:rsid w:val="007B4DCB"/>
    <w:rsid w:val="007B6286"/>
    <w:rsid w:val="007B6D78"/>
    <w:rsid w:val="007B73BF"/>
    <w:rsid w:val="007C01AC"/>
    <w:rsid w:val="007C0437"/>
    <w:rsid w:val="007C0823"/>
    <w:rsid w:val="007C1301"/>
    <w:rsid w:val="007C14F4"/>
    <w:rsid w:val="007C182E"/>
    <w:rsid w:val="007C19BB"/>
    <w:rsid w:val="007C1B27"/>
    <w:rsid w:val="007C1B75"/>
    <w:rsid w:val="007C1BE5"/>
    <w:rsid w:val="007C1E45"/>
    <w:rsid w:val="007C28C0"/>
    <w:rsid w:val="007C34E4"/>
    <w:rsid w:val="007C3534"/>
    <w:rsid w:val="007C3757"/>
    <w:rsid w:val="007C37A5"/>
    <w:rsid w:val="007C39BC"/>
    <w:rsid w:val="007C4BCD"/>
    <w:rsid w:val="007C4E2A"/>
    <w:rsid w:val="007C4EFC"/>
    <w:rsid w:val="007C531A"/>
    <w:rsid w:val="007C56FD"/>
    <w:rsid w:val="007C6026"/>
    <w:rsid w:val="007C65B1"/>
    <w:rsid w:val="007C6643"/>
    <w:rsid w:val="007C6914"/>
    <w:rsid w:val="007C6AB4"/>
    <w:rsid w:val="007C6B18"/>
    <w:rsid w:val="007C6DB3"/>
    <w:rsid w:val="007C6DFC"/>
    <w:rsid w:val="007C7DB9"/>
    <w:rsid w:val="007D01CC"/>
    <w:rsid w:val="007D0785"/>
    <w:rsid w:val="007D08B7"/>
    <w:rsid w:val="007D0D97"/>
    <w:rsid w:val="007D1313"/>
    <w:rsid w:val="007D143D"/>
    <w:rsid w:val="007D1F63"/>
    <w:rsid w:val="007D272D"/>
    <w:rsid w:val="007D2A4A"/>
    <w:rsid w:val="007D2FBB"/>
    <w:rsid w:val="007D319A"/>
    <w:rsid w:val="007D3307"/>
    <w:rsid w:val="007D456D"/>
    <w:rsid w:val="007D4761"/>
    <w:rsid w:val="007D5428"/>
    <w:rsid w:val="007D54C2"/>
    <w:rsid w:val="007D57C1"/>
    <w:rsid w:val="007D5E2E"/>
    <w:rsid w:val="007D6654"/>
    <w:rsid w:val="007D7450"/>
    <w:rsid w:val="007D7B77"/>
    <w:rsid w:val="007D7BF8"/>
    <w:rsid w:val="007D7C1A"/>
    <w:rsid w:val="007D7DB0"/>
    <w:rsid w:val="007E053D"/>
    <w:rsid w:val="007E0540"/>
    <w:rsid w:val="007E068B"/>
    <w:rsid w:val="007E09EA"/>
    <w:rsid w:val="007E0BCC"/>
    <w:rsid w:val="007E1587"/>
    <w:rsid w:val="007E17AC"/>
    <w:rsid w:val="007E1885"/>
    <w:rsid w:val="007E26DE"/>
    <w:rsid w:val="007E2703"/>
    <w:rsid w:val="007E28AA"/>
    <w:rsid w:val="007E4485"/>
    <w:rsid w:val="007E48F8"/>
    <w:rsid w:val="007E4A8A"/>
    <w:rsid w:val="007E4C0E"/>
    <w:rsid w:val="007E4D0F"/>
    <w:rsid w:val="007E51D9"/>
    <w:rsid w:val="007E570E"/>
    <w:rsid w:val="007E6031"/>
    <w:rsid w:val="007E6D41"/>
    <w:rsid w:val="007F02CC"/>
    <w:rsid w:val="007F08E8"/>
    <w:rsid w:val="007F0A2F"/>
    <w:rsid w:val="007F0E94"/>
    <w:rsid w:val="007F1C80"/>
    <w:rsid w:val="007F1F51"/>
    <w:rsid w:val="007F270A"/>
    <w:rsid w:val="007F2F68"/>
    <w:rsid w:val="007F361A"/>
    <w:rsid w:val="007F463B"/>
    <w:rsid w:val="007F4E28"/>
    <w:rsid w:val="007F4E42"/>
    <w:rsid w:val="007F5166"/>
    <w:rsid w:val="007F54BC"/>
    <w:rsid w:val="007F562A"/>
    <w:rsid w:val="007F59EE"/>
    <w:rsid w:val="007F5AF6"/>
    <w:rsid w:val="007F5CA0"/>
    <w:rsid w:val="007F6B6A"/>
    <w:rsid w:val="007F6BC1"/>
    <w:rsid w:val="007F6C79"/>
    <w:rsid w:val="007F6E8A"/>
    <w:rsid w:val="007F71ED"/>
    <w:rsid w:val="007F7C5B"/>
    <w:rsid w:val="007F7D8A"/>
    <w:rsid w:val="00800204"/>
    <w:rsid w:val="00800216"/>
    <w:rsid w:val="00800A1A"/>
    <w:rsid w:val="00800BB0"/>
    <w:rsid w:val="00801E1C"/>
    <w:rsid w:val="00802089"/>
    <w:rsid w:val="008024D5"/>
    <w:rsid w:val="00802E51"/>
    <w:rsid w:val="008030D2"/>
    <w:rsid w:val="00803307"/>
    <w:rsid w:val="00803797"/>
    <w:rsid w:val="00803A25"/>
    <w:rsid w:val="00803F7D"/>
    <w:rsid w:val="00804053"/>
    <w:rsid w:val="00804256"/>
    <w:rsid w:val="0080447B"/>
    <w:rsid w:val="008046F7"/>
    <w:rsid w:val="00805282"/>
    <w:rsid w:val="008052C6"/>
    <w:rsid w:val="008056D6"/>
    <w:rsid w:val="00805711"/>
    <w:rsid w:val="00805752"/>
    <w:rsid w:val="008058E1"/>
    <w:rsid w:val="00805A69"/>
    <w:rsid w:val="00806202"/>
    <w:rsid w:val="008069B3"/>
    <w:rsid w:val="00806A6C"/>
    <w:rsid w:val="00806E28"/>
    <w:rsid w:val="00807841"/>
    <w:rsid w:val="0080797A"/>
    <w:rsid w:val="008079B4"/>
    <w:rsid w:val="00807AD8"/>
    <w:rsid w:val="00810FBE"/>
    <w:rsid w:val="00811B88"/>
    <w:rsid w:val="008126E6"/>
    <w:rsid w:val="008130B1"/>
    <w:rsid w:val="008131CD"/>
    <w:rsid w:val="008144C4"/>
    <w:rsid w:val="00814524"/>
    <w:rsid w:val="00814A15"/>
    <w:rsid w:val="0081505D"/>
    <w:rsid w:val="00815175"/>
    <w:rsid w:val="00815360"/>
    <w:rsid w:val="00815535"/>
    <w:rsid w:val="008158F7"/>
    <w:rsid w:val="008159D6"/>
    <w:rsid w:val="00815C06"/>
    <w:rsid w:val="008160C6"/>
    <w:rsid w:val="00816632"/>
    <w:rsid w:val="00816661"/>
    <w:rsid w:val="00816833"/>
    <w:rsid w:val="00816A08"/>
    <w:rsid w:val="00816F2E"/>
    <w:rsid w:val="0081732A"/>
    <w:rsid w:val="00817D0B"/>
    <w:rsid w:val="00817E79"/>
    <w:rsid w:val="008200AC"/>
    <w:rsid w:val="0082056B"/>
    <w:rsid w:val="0082079C"/>
    <w:rsid w:val="00820F5C"/>
    <w:rsid w:val="008210E2"/>
    <w:rsid w:val="00821113"/>
    <w:rsid w:val="008211FB"/>
    <w:rsid w:val="00821BD5"/>
    <w:rsid w:val="00822354"/>
    <w:rsid w:val="00822D5A"/>
    <w:rsid w:val="00823807"/>
    <w:rsid w:val="00823C71"/>
    <w:rsid w:val="0082405B"/>
    <w:rsid w:val="0082436D"/>
    <w:rsid w:val="0082475F"/>
    <w:rsid w:val="008248B1"/>
    <w:rsid w:val="0082492D"/>
    <w:rsid w:val="00824F4B"/>
    <w:rsid w:val="00825DB4"/>
    <w:rsid w:val="00826341"/>
    <w:rsid w:val="008274F7"/>
    <w:rsid w:val="00827FEF"/>
    <w:rsid w:val="0083018C"/>
    <w:rsid w:val="00830B89"/>
    <w:rsid w:val="00830EBE"/>
    <w:rsid w:val="00831105"/>
    <w:rsid w:val="0083158F"/>
    <w:rsid w:val="00831D0F"/>
    <w:rsid w:val="00832166"/>
    <w:rsid w:val="00832228"/>
    <w:rsid w:val="008322B2"/>
    <w:rsid w:val="0083282C"/>
    <w:rsid w:val="00832FC5"/>
    <w:rsid w:val="0083346C"/>
    <w:rsid w:val="00833714"/>
    <w:rsid w:val="00833756"/>
    <w:rsid w:val="00833A9B"/>
    <w:rsid w:val="00834272"/>
    <w:rsid w:val="0083439E"/>
    <w:rsid w:val="008349DF"/>
    <w:rsid w:val="00834FA8"/>
    <w:rsid w:val="0083558B"/>
    <w:rsid w:val="008358B5"/>
    <w:rsid w:val="00836392"/>
    <w:rsid w:val="00836844"/>
    <w:rsid w:val="00836908"/>
    <w:rsid w:val="00836CB2"/>
    <w:rsid w:val="00836DE6"/>
    <w:rsid w:val="008370F3"/>
    <w:rsid w:val="00837936"/>
    <w:rsid w:val="00840212"/>
    <w:rsid w:val="00840228"/>
    <w:rsid w:val="0084038B"/>
    <w:rsid w:val="008406EC"/>
    <w:rsid w:val="00840B9A"/>
    <w:rsid w:val="008411F6"/>
    <w:rsid w:val="0084122E"/>
    <w:rsid w:val="00841576"/>
    <w:rsid w:val="00841A42"/>
    <w:rsid w:val="00841C0D"/>
    <w:rsid w:val="0084225D"/>
    <w:rsid w:val="00842481"/>
    <w:rsid w:val="008429AD"/>
    <w:rsid w:val="00842F0D"/>
    <w:rsid w:val="008436A2"/>
    <w:rsid w:val="00843BCD"/>
    <w:rsid w:val="00843CAF"/>
    <w:rsid w:val="0084408F"/>
    <w:rsid w:val="0084467F"/>
    <w:rsid w:val="00845095"/>
    <w:rsid w:val="008453DA"/>
    <w:rsid w:val="00845D9C"/>
    <w:rsid w:val="00845E15"/>
    <w:rsid w:val="00846859"/>
    <w:rsid w:val="00846E9D"/>
    <w:rsid w:val="008501A2"/>
    <w:rsid w:val="00850F8C"/>
    <w:rsid w:val="00851006"/>
    <w:rsid w:val="008513BF"/>
    <w:rsid w:val="008538E0"/>
    <w:rsid w:val="00853B10"/>
    <w:rsid w:val="00854434"/>
    <w:rsid w:val="0085495B"/>
    <w:rsid w:val="00854ED0"/>
    <w:rsid w:val="00855DD4"/>
    <w:rsid w:val="0085627C"/>
    <w:rsid w:val="008568B7"/>
    <w:rsid w:val="00856B1B"/>
    <w:rsid w:val="00860A99"/>
    <w:rsid w:val="00860B45"/>
    <w:rsid w:val="00860E4B"/>
    <w:rsid w:val="00860F5F"/>
    <w:rsid w:val="008611C7"/>
    <w:rsid w:val="00861381"/>
    <w:rsid w:val="0086151B"/>
    <w:rsid w:val="0086180A"/>
    <w:rsid w:val="008618B1"/>
    <w:rsid w:val="00861EA9"/>
    <w:rsid w:val="00862F64"/>
    <w:rsid w:val="00862FCA"/>
    <w:rsid w:val="00863251"/>
    <w:rsid w:val="008635C3"/>
    <w:rsid w:val="008637C5"/>
    <w:rsid w:val="00863B61"/>
    <w:rsid w:val="00863F04"/>
    <w:rsid w:val="00864088"/>
    <w:rsid w:val="008640E8"/>
    <w:rsid w:val="00864879"/>
    <w:rsid w:val="00864B32"/>
    <w:rsid w:val="00864E43"/>
    <w:rsid w:val="00865A69"/>
    <w:rsid w:val="0086639F"/>
    <w:rsid w:val="008668D6"/>
    <w:rsid w:val="008669B0"/>
    <w:rsid w:val="00866C81"/>
    <w:rsid w:val="00867603"/>
    <w:rsid w:val="00870297"/>
    <w:rsid w:val="0087068D"/>
    <w:rsid w:val="0087085D"/>
    <w:rsid w:val="008718B9"/>
    <w:rsid w:val="00871C19"/>
    <w:rsid w:val="008724CB"/>
    <w:rsid w:val="008726CA"/>
    <w:rsid w:val="00872E04"/>
    <w:rsid w:val="00873313"/>
    <w:rsid w:val="00873354"/>
    <w:rsid w:val="00873376"/>
    <w:rsid w:val="008734B3"/>
    <w:rsid w:val="00873918"/>
    <w:rsid w:val="00874120"/>
    <w:rsid w:val="0087421C"/>
    <w:rsid w:val="0087446F"/>
    <w:rsid w:val="008745AF"/>
    <w:rsid w:val="00874B58"/>
    <w:rsid w:val="00874B63"/>
    <w:rsid w:val="00874C6A"/>
    <w:rsid w:val="008757A1"/>
    <w:rsid w:val="00875989"/>
    <w:rsid w:val="00875C1B"/>
    <w:rsid w:val="00875F3B"/>
    <w:rsid w:val="0087669F"/>
    <w:rsid w:val="00876842"/>
    <w:rsid w:val="00876A60"/>
    <w:rsid w:val="00876B9A"/>
    <w:rsid w:val="00876FF4"/>
    <w:rsid w:val="008774B3"/>
    <w:rsid w:val="0087786A"/>
    <w:rsid w:val="008800F9"/>
    <w:rsid w:val="00880C33"/>
    <w:rsid w:val="00880E7E"/>
    <w:rsid w:val="00881550"/>
    <w:rsid w:val="008819A5"/>
    <w:rsid w:val="008819B0"/>
    <w:rsid w:val="008821C9"/>
    <w:rsid w:val="0088222B"/>
    <w:rsid w:val="00882C2C"/>
    <w:rsid w:val="00882C42"/>
    <w:rsid w:val="0088388A"/>
    <w:rsid w:val="00883901"/>
    <w:rsid w:val="0088428E"/>
    <w:rsid w:val="008842F7"/>
    <w:rsid w:val="0088458D"/>
    <w:rsid w:val="008845BE"/>
    <w:rsid w:val="00884A25"/>
    <w:rsid w:val="00884E74"/>
    <w:rsid w:val="00884F37"/>
    <w:rsid w:val="008851CF"/>
    <w:rsid w:val="008869C1"/>
    <w:rsid w:val="00886B37"/>
    <w:rsid w:val="0088700C"/>
    <w:rsid w:val="00887013"/>
    <w:rsid w:val="0088727D"/>
    <w:rsid w:val="00887C83"/>
    <w:rsid w:val="00890418"/>
    <w:rsid w:val="00890436"/>
    <w:rsid w:val="00890822"/>
    <w:rsid w:val="00890F4D"/>
    <w:rsid w:val="008913C7"/>
    <w:rsid w:val="008915C1"/>
    <w:rsid w:val="00891E58"/>
    <w:rsid w:val="008924A3"/>
    <w:rsid w:val="00892D60"/>
    <w:rsid w:val="008933C6"/>
    <w:rsid w:val="0089458B"/>
    <w:rsid w:val="008948E4"/>
    <w:rsid w:val="00894B14"/>
    <w:rsid w:val="00894F62"/>
    <w:rsid w:val="00895A94"/>
    <w:rsid w:val="00895B4A"/>
    <w:rsid w:val="00896FFF"/>
    <w:rsid w:val="00897098"/>
    <w:rsid w:val="00897447"/>
    <w:rsid w:val="00897997"/>
    <w:rsid w:val="008A0371"/>
    <w:rsid w:val="008A0D22"/>
    <w:rsid w:val="008A0D89"/>
    <w:rsid w:val="008A10BA"/>
    <w:rsid w:val="008A1A35"/>
    <w:rsid w:val="008A1F0E"/>
    <w:rsid w:val="008A1F71"/>
    <w:rsid w:val="008A2E49"/>
    <w:rsid w:val="008A2EC8"/>
    <w:rsid w:val="008A39EC"/>
    <w:rsid w:val="008A3F4B"/>
    <w:rsid w:val="008A43E0"/>
    <w:rsid w:val="008A5464"/>
    <w:rsid w:val="008A61A3"/>
    <w:rsid w:val="008A62F0"/>
    <w:rsid w:val="008A6366"/>
    <w:rsid w:val="008A71AA"/>
    <w:rsid w:val="008A72EA"/>
    <w:rsid w:val="008A74D6"/>
    <w:rsid w:val="008A7BEB"/>
    <w:rsid w:val="008A7D3A"/>
    <w:rsid w:val="008B010E"/>
    <w:rsid w:val="008B06BF"/>
    <w:rsid w:val="008B0AB8"/>
    <w:rsid w:val="008B10E2"/>
    <w:rsid w:val="008B10E5"/>
    <w:rsid w:val="008B112D"/>
    <w:rsid w:val="008B12EC"/>
    <w:rsid w:val="008B14A0"/>
    <w:rsid w:val="008B1632"/>
    <w:rsid w:val="008B16E5"/>
    <w:rsid w:val="008B1A46"/>
    <w:rsid w:val="008B30C8"/>
    <w:rsid w:val="008B4568"/>
    <w:rsid w:val="008B48F4"/>
    <w:rsid w:val="008B52E8"/>
    <w:rsid w:val="008B5466"/>
    <w:rsid w:val="008B54EA"/>
    <w:rsid w:val="008B5933"/>
    <w:rsid w:val="008B66E2"/>
    <w:rsid w:val="008B6B98"/>
    <w:rsid w:val="008B7251"/>
    <w:rsid w:val="008B7617"/>
    <w:rsid w:val="008B77BB"/>
    <w:rsid w:val="008B7A78"/>
    <w:rsid w:val="008B7B0B"/>
    <w:rsid w:val="008B7C10"/>
    <w:rsid w:val="008B7FDC"/>
    <w:rsid w:val="008C0623"/>
    <w:rsid w:val="008C10BF"/>
    <w:rsid w:val="008C1297"/>
    <w:rsid w:val="008C1E59"/>
    <w:rsid w:val="008C2063"/>
    <w:rsid w:val="008C242D"/>
    <w:rsid w:val="008C28E9"/>
    <w:rsid w:val="008C2A84"/>
    <w:rsid w:val="008C2FFC"/>
    <w:rsid w:val="008C348F"/>
    <w:rsid w:val="008C3730"/>
    <w:rsid w:val="008C4FAA"/>
    <w:rsid w:val="008C542B"/>
    <w:rsid w:val="008C6246"/>
    <w:rsid w:val="008C6270"/>
    <w:rsid w:val="008C6723"/>
    <w:rsid w:val="008C6BBE"/>
    <w:rsid w:val="008C7493"/>
    <w:rsid w:val="008C76EC"/>
    <w:rsid w:val="008C7DC4"/>
    <w:rsid w:val="008D0268"/>
    <w:rsid w:val="008D030C"/>
    <w:rsid w:val="008D0832"/>
    <w:rsid w:val="008D08ED"/>
    <w:rsid w:val="008D0F34"/>
    <w:rsid w:val="008D1812"/>
    <w:rsid w:val="008D1878"/>
    <w:rsid w:val="008D190C"/>
    <w:rsid w:val="008D1A0C"/>
    <w:rsid w:val="008D1B02"/>
    <w:rsid w:val="008D1D89"/>
    <w:rsid w:val="008D1E88"/>
    <w:rsid w:val="008D1F09"/>
    <w:rsid w:val="008D25F8"/>
    <w:rsid w:val="008D286F"/>
    <w:rsid w:val="008D34F8"/>
    <w:rsid w:val="008D362A"/>
    <w:rsid w:val="008D37F8"/>
    <w:rsid w:val="008D41E8"/>
    <w:rsid w:val="008D44E2"/>
    <w:rsid w:val="008D4C3E"/>
    <w:rsid w:val="008D4F8F"/>
    <w:rsid w:val="008D5267"/>
    <w:rsid w:val="008D5916"/>
    <w:rsid w:val="008D5E94"/>
    <w:rsid w:val="008D6302"/>
    <w:rsid w:val="008D630B"/>
    <w:rsid w:val="008D689A"/>
    <w:rsid w:val="008D7A81"/>
    <w:rsid w:val="008D7D14"/>
    <w:rsid w:val="008E01DF"/>
    <w:rsid w:val="008E12E4"/>
    <w:rsid w:val="008E1B2D"/>
    <w:rsid w:val="008E1D2A"/>
    <w:rsid w:val="008E1FDF"/>
    <w:rsid w:val="008E229A"/>
    <w:rsid w:val="008E244B"/>
    <w:rsid w:val="008E3677"/>
    <w:rsid w:val="008E3AA4"/>
    <w:rsid w:val="008E3C99"/>
    <w:rsid w:val="008E45C1"/>
    <w:rsid w:val="008E46D4"/>
    <w:rsid w:val="008E4D12"/>
    <w:rsid w:val="008E5689"/>
    <w:rsid w:val="008E5A99"/>
    <w:rsid w:val="008E5CA9"/>
    <w:rsid w:val="008E5F46"/>
    <w:rsid w:val="008E63BB"/>
    <w:rsid w:val="008E6874"/>
    <w:rsid w:val="008E7307"/>
    <w:rsid w:val="008E735B"/>
    <w:rsid w:val="008E7364"/>
    <w:rsid w:val="008E7CC7"/>
    <w:rsid w:val="008E7CCF"/>
    <w:rsid w:val="008F0330"/>
    <w:rsid w:val="008F0572"/>
    <w:rsid w:val="008F057B"/>
    <w:rsid w:val="008F0723"/>
    <w:rsid w:val="008F0A25"/>
    <w:rsid w:val="008F0CA7"/>
    <w:rsid w:val="008F1BAB"/>
    <w:rsid w:val="008F1D49"/>
    <w:rsid w:val="008F2019"/>
    <w:rsid w:val="008F2850"/>
    <w:rsid w:val="008F2C7C"/>
    <w:rsid w:val="008F2E2D"/>
    <w:rsid w:val="008F316B"/>
    <w:rsid w:val="008F3194"/>
    <w:rsid w:val="008F34DF"/>
    <w:rsid w:val="008F45CF"/>
    <w:rsid w:val="008F4CC7"/>
    <w:rsid w:val="008F4DA5"/>
    <w:rsid w:val="008F5079"/>
    <w:rsid w:val="008F5413"/>
    <w:rsid w:val="008F5442"/>
    <w:rsid w:val="008F57D3"/>
    <w:rsid w:val="008F5942"/>
    <w:rsid w:val="008F5C35"/>
    <w:rsid w:val="008F5E81"/>
    <w:rsid w:val="008F64E3"/>
    <w:rsid w:val="008F66A1"/>
    <w:rsid w:val="008F7AFA"/>
    <w:rsid w:val="00900135"/>
    <w:rsid w:val="009008D4"/>
    <w:rsid w:val="0090093A"/>
    <w:rsid w:val="00900E68"/>
    <w:rsid w:val="00901806"/>
    <w:rsid w:val="00901873"/>
    <w:rsid w:val="00901901"/>
    <w:rsid w:val="00902B50"/>
    <w:rsid w:val="00902E5C"/>
    <w:rsid w:val="00902E6F"/>
    <w:rsid w:val="0090307F"/>
    <w:rsid w:val="00903377"/>
    <w:rsid w:val="009035D3"/>
    <w:rsid w:val="009038DA"/>
    <w:rsid w:val="00903A7A"/>
    <w:rsid w:val="00903B02"/>
    <w:rsid w:val="00903CB4"/>
    <w:rsid w:val="00903D05"/>
    <w:rsid w:val="00904195"/>
    <w:rsid w:val="0090465E"/>
    <w:rsid w:val="009049D6"/>
    <w:rsid w:val="00905E8A"/>
    <w:rsid w:val="0090602B"/>
    <w:rsid w:val="009061E5"/>
    <w:rsid w:val="009064C6"/>
    <w:rsid w:val="00906F81"/>
    <w:rsid w:val="00907F3E"/>
    <w:rsid w:val="009101D9"/>
    <w:rsid w:val="009103EC"/>
    <w:rsid w:val="009104A6"/>
    <w:rsid w:val="0091050B"/>
    <w:rsid w:val="0091070B"/>
    <w:rsid w:val="00910C80"/>
    <w:rsid w:val="00911033"/>
    <w:rsid w:val="009116E5"/>
    <w:rsid w:val="00911B7F"/>
    <w:rsid w:val="00911C08"/>
    <w:rsid w:val="00911D45"/>
    <w:rsid w:val="009123EE"/>
    <w:rsid w:val="00912BBF"/>
    <w:rsid w:val="009138C3"/>
    <w:rsid w:val="00913D1C"/>
    <w:rsid w:val="00914270"/>
    <w:rsid w:val="00915473"/>
    <w:rsid w:val="009167A4"/>
    <w:rsid w:val="009169F5"/>
    <w:rsid w:val="00916EE8"/>
    <w:rsid w:val="00917120"/>
    <w:rsid w:val="009174C2"/>
    <w:rsid w:val="0091784B"/>
    <w:rsid w:val="00917AE0"/>
    <w:rsid w:val="00917FB8"/>
    <w:rsid w:val="00920712"/>
    <w:rsid w:val="009207EF"/>
    <w:rsid w:val="009208D2"/>
    <w:rsid w:val="00921060"/>
    <w:rsid w:val="0092109D"/>
    <w:rsid w:val="009210EC"/>
    <w:rsid w:val="00921541"/>
    <w:rsid w:val="009216D9"/>
    <w:rsid w:val="009219E4"/>
    <w:rsid w:val="00921D56"/>
    <w:rsid w:val="0092208D"/>
    <w:rsid w:val="00922422"/>
    <w:rsid w:val="00922A7E"/>
    <w:rsid w:val="00922B55"/>
    <w:rsid w:val="00922EB4"/>
    <w:rsid w:val="00923715"/>
    <w:rsid w:val="00923E57"/>
    <w:rsid w:val="00924100"/>
    <w:rsid w:val="0092458A"/>
    <w:rsid w:val="00924819"/>
    <w:rsid w:val="00924B46"/>
    <w:rsid w:val="00924C78"/>
    <w:rsid w:val="009254E1"/>
    <w:rsid w:val="009259DA"/>
    <w:rsid w:val="009263F3"/>
    <w:rsid w:val="0092648E"/>
    <w:rsid w:val="009265FE"/>
    <w:rsid w:val="009267A5"/>
    <w:rsid w:val="00926B40"/>
    <w:rsid w:val="00927365"/>
    <w:rsid w:val="009276F6"/>
    <w:rsid w:val="00927857"/>
    <w:rsid w:val="009305C4"/>
    <w:rsid w:val="00930976"/>
    <w:rsid w:val="00930B55"/>
    <w:rsid w:val="00931D07"/>
    <w:rsid w:val="00931F78"/>
    <w:rsid w:val="0093226E"/>
    <w:rsid w:val="0093238D"/>
    <w:rsid w:val="009324CE"/>
    <w:rsid w:val="009325D6"/>
    <w:rsid w:val="009328A6"/>
    <w:rsid w:val="009329F7"/>
    <w:rsid w:val="00932D3C"/>
    <w:rsid w:val="0093320E"/>
    <w:rsid w:val="0093385C"/>
    <w:rsid w:val="00933BC1"/>
    <w:rsid w:val="00933F90"/>
    <w:rsid w:val="00934A54"/>
    <w:rsid w:val="00934FE2"/>
    <w:rsid w:val="009356D7"/>
    <w:rsid w:val="0093597B"/>
    <w:rsid w:val="009359B8"/>
    <w:rsid w:val="0093662A"/>
    <w:rsid w:val="00936A59"/>
    <w:rsid w:val="009374F2"/>
    <w:rsid w:val="009374FD"/>
    <w:rsid w:val="009376C5"/>
    <w:rsid w:val="00937985"/>
    <w:rsid w:val="00937D19"/>
    <w:rsid w:val="00937D7C"/>
    <w:rsid w:val="009404DC"/>
    <w:rsid w:val="009422FF"/>
    <w:rsid w:val="00942441"/>
    <w:rsid w:val="00942CA8"/>
    <w:rsid w:val="00943059"/>
    <w:rsid w:val="009436C0"/>
    <w:rsid w:val="00943EF5"/>
    <w:rsid w:val="00943F93"/>
    <w:rsid w:val="00944205"/>
    <w:rsid w:val="009442C2"/>
    <w:rsid w:val="00945061"/>
    <w:rsid w:val="0094508F"/>
    <w:rsid w:val="009459DA"/>
    <w:rsid w:val="009459E5"/>
    <w:rsid w:val="0094623D"/>
    <w:rsid w:val="00946780"/>
    <w:rsid w:val="00946F66"/>
    <w:rsid w:val="00947541"/>
    <w:rsid w:val="0094761B"/>
    <w:rsid w:val="0094766A"/>
    <w:rsid w:val="00947714"/>
    <w:rsid w:val="00950868"/>
    <w:rsid w:val="009508B3"/>
    <w:rsid w:val="00950DEC"/>
    <w:rsid w:val="009512A9"/>
    <w:rsid w:val="00951544"/>
    <w:rsid w:val="00951D37"/>
    <w:rsid w:val="00951EE1"/>
    <w:rsid w:val="00951F2B"/>
    <w:rsid w:val="00952072"/>
    <w:rsid w:val="009525B2"/>
    <w:rsid w:val="00952D99"/>
    <w:rsid w:val="009534D2"/>
    <w:rsid w:val="00953602"/>
    <w:rsid w:val="00953B6C"/>
    <w:rsid w:val="00953D81"/>
    <w:rsid w:val="00953DC8"/>
    <w:rsid w:val="009547BF"/>
    <w:rsid w:val="00954890"/>
    <w:rsid w:val="00954A35"/>
    <w:rsid w:val="00954CC2"/>
    <w:rsid w:val="0095526F"/>
    <w:rsid w:val="00955831"/>
    <w:rsid w:val="00955BA0"/>
    <w:rsid w:val="009562A9"/>
    <w:rsid w:val="00956F69"/>
    <w:rsid w:val="00957FD1"/>
    <w:rsid w:val="009609B3"/>
    <w:rsid w:val="00960B67"/>
    <w:rsid w:val="0096116A"/>
    <w:rsid w:val="009617B0"/>
    <w:rsid w:val="00961D6D"/>
    <w:rsid w:val="00963413"/>
    <w:rsid w:val="00963550"/>
    <w:rsid w:val="00963595"/>
    <w:rsid w:val="00963648"/>
    <w:rsid w:val="009638AF"/>
    <w:rsid w:val="009643BE"/>
    <w:rsid w:val="00964444"/>
    <w:rsid w:val="0096484E"/>
    <w:rsid w:val="00964A6C"/>
    <w:rsid w:val="00965488"/>
    <w:rsid w:val="00965D26"/>
    <w:rsid w:val="00966A4F"/>
    <w:rsid w:val="00966F03"/>
    <w:rsid w:val="009671B3"/>
    <w:rsid w:val="00967C2D"/>
    <w:rsid w:val="00967D65"/>
    <w:rsid w:val="009700DF"/>
    <w:rsid w:val="009706AB"/>
    <w:rsid w:val="0097074F"/>
    <w:rsid w:val="00970752"/>
    <w:rsid w:val="00970A4C"/>
    <w:rsid w:val="00971492"/>
    <w:rsid w:val="009715C6"/>
    <w:rsid w:val="00971DC5"/>
    <w:rsid w:val="0097266F"/>
    <w:rsid w:val="009728D8"/>
    <w:rsid w:val="009728F4"/>
    <w:rsid w:val="00973185"/>
    <w:rsid w:val="00973203"/>
    <w:rsid w:val="009733DC"/>
    <w:rsid w:val="0097461D"/>
    <w:rsid w:val="00974D67"/>
    <w:rsid w:val="00974DDA"/>
    <w:rsid w:val="00974EEB"/>
    <w:rsid w:val="00975097"/>
    <w:rsid w:val="00975141"/>
    <w:rsid w:val="00975336"/>
    <w:rsid w:val="00975DEC"/>
    <w:rsid w:val="00975E10"/>
    <w:rsid w:val="00976FE4"/>
    <w:rsid w:val="00977065"/>
    <w:rsid w:val="00977E0D"/>
    <w:rsid w:val="0098055A"/>
    <w:rsid w:val="00980AC0"/>
    <w:rsid w:val="00980C07"/>
    <w:rsid w:val="00980D4A"/>
    <w:rsid w:val="00980F69"/>
    <w:rsid w:val="00982ACB"/>
    <w:rsid w:val="009839E7"/>
    <w:rsid w:val="00983B26"/>
    <w:rsid w:val="009841B0"/>
    <w:rsid w:val="00984257"/>
    <w:rsid w:val="00984800"/>
    <w:rsid w:val="00984DBB"/>
    <w:rsid w:val="00985C9D"/>
    <w:rsid w:val="0098696C"/>
    <w:rsid w:val="00987948"/>
    <w:rsid w:val="00987995"/>
    <w:rsid w:val="00987AD1"/>
    <w:rsid w:val="00987B2F"/>
    <w:rsid w:val="00987B4D"/>
    <w:rsid w:val="00990470"/>
    <w:rsid w:val="00990B92"/>
    <w:rsid w:val="009910BE"/>
    <w:rsid w:val="009918E7"/>
    <w:rsid w:val="00991D72"/>
    <w:rsid w:val="009929EA"/>
    <w:rsid w:val="0099364F"/>
    <w:rsid w:val="0099441B"/>
    <w:rsid w:val="00994DA4"/>
    <w:rsid w:val="00994E7A"/>
    <w:rsid w:val="00995053"/>
    <w:rsid w:val="00995B76"/>
    <w:rsid w:val="00996F1B"/>
    <w:rsid w:val="00996F85"/>
    <w:rsid w:val="00997062"/>
    <w:rsid w:val="0099749A"/>
    <w:rsid w:val="00997629"/>
    <w:rsid w:val="0099792A"/>
    <w:rsid w:val="00997BDE"/>
    <w:rsid w:val="009A089A"/>
    <w:rsid w:val="009A160B"/>
    <w:rsid w:val="009A2537"/>
    <w:rsid w:val="009A2658"/>
    <w:rsid w:val="009A2F32"/>
    <w:rsid w:val="009A304B"/>
    <w:rsid w:val="009A3716"/>
    <w:rsid w:val="009A406E"/>
    <w:rsid w:val="009A4ABB"/>
    <w:rsid w:val="009A4B11"/>
    <w:rsid w:val="009A54DF"/>
    <w:rsid w:val="009A591E"/>
    <w:rsid w:val="009A5977"/>
    <w:rsid w:val="009A5A77"/>
    <w:rsid w:val="009A5DC9"/>
    <w:rsid w:val="009A5FDE"/>
    <w:rsid w:val="009A6D1E"/>
    <w:rsid w:val="009A73B9"/>
    <w:rsid w:val="009A73CD"/>
    <w:rsid w:val="009A7776"/>
    <w:rsid w:val="009A7B79"/>
    <w:rsid w:val="009A7C7B"/>
    <w:rsid w:val="009B121A"/>
    <w:rsid w:val="009B1383"/>
    <w:rsid w:val="009B1551"/>
    <w:rsid w:val="009B156B"/>
    <w:rsid w:val="009B178D"/>
    <w:rsid w:val="009B1A95"/>
    <w:rsid w:val="009B22C6"/>
    <w:rsid w:val="009B22F5"/>
    <w:rsid w:val="009B22F7"/>
    <w:rsid w:val="009B2505"/>
    <w:rsid w:val="009B2713"/>
    <w:rsid w:val="009B2BA8"/>
    <w:rsid w:val="009B2F0C"/>
    <w:rsid w:val="009B3032"/>
    <w:rsid w:val="009B3CBA"/>
    <w:rsid w:val="009B5527"/>
    <w:rsid w:val="009B5787"/>
    <w:rsid w:val="009B6161"/>
    <w:rsid w:val="009B6373"/>
    <w:rsid w:val="009B659D"/>
    <w:rsid w:val="009B6DAA"/>
    <w:rsid w:val="009B70F0"/>
    <w:rsid w:val="009B7181"/>
    <w:rsid w:val="009B76FE"/>
    <w:rsid w:val="009B77B6"/>
    <w:rsid w:val="009B7A41"/>
    <w:rsid w:val="009B7B7C"/>
    <w:rsid w:val="009B7D67"/>
    <w:rsid w:val="009B7E0D"/>
    <w:rsid w:val="009C02AA"/>
    <w:rsid w:val="009C0B78"/>
    <w:rsid w:val="009C0DDC"/>
    <w:rsid w:val="009C0F0A"/>
    <w:rsid w:val="009C167B"/>
    <w:rsid w:val="009C1CF1"/>
    <w:rsid w:val="009C219B"/>
    <w:rsid w:val="009C2489"/>
    <w:rsid w:val="009C2AC8"/>
    <w:rsid w:val="009C2C20"/>
    <w:rsid w:val="009C2D2B"/>
    <w:rsid w:val="009C2E56"/>
    <w:rsid w:val="009C38FA"/>
    <w:rsid w:val="009C4633"/>
    <w:rsid w:val="009C4710"/>
    <w:rsid w:val="009C4A93"/>
    <w:rsid w:val="009C503F"/>
    <w:rsid w:val="009C5AA4"/>
    <w:rsid w:val="009C5CBA"/>
    <w:rsid w:val="009C6CD1"/>
    <w:rsid w:val="009C7256"/>
    <w:rsid w:val="009C79B7"/>
    <w:rsid w:val="009C7BD5"/>
    <w:rsid w:val="009C7CAF"/>
    <w:rsid w:val="009D010C"/>
    <w:rsid w:val="009D044F"/>
    <w:rsid w:val="009D067D"/>
    <w:rsid w:val="009D2475"/>
    <w:rsid w:val="009D27B5"/>
    <w:rsid w:val="009D303F"/>
    <w:rsid w:val="009D3760"/>
    <w:rsid w:val="009D414C"/>
    <w:rsid w:val="009D41F1"/>
    <w:rsid w:val="009D4483"/>
    <w:rsid w:val="009D4BA1"/>
    <w:rsid w:val="009D5C39"/>
    <w:rsid w:val="009D5C54"/>
    <w:rsid w:val="009D6394"/>
    <w:rsid w:val="009D655C"/>
    <w:rsid w:val="009D6DE4"/>
    <w:rsid w:val="009D6E8B"/>
    <w:rsid w:val="009D7124"/>
    <w:rsid w:val="009E009B"/>
    <w:rsid w:val="009E0227"/>
    <w:rsid w:val="009E0CAE"/>
    <w:rsid w:val="009E1540"/>
    <w:rsid w:val="009E159B"/>
    <w:rsid w:val="009E1BA0"/>
    <w:rsid w:val="009E2315"/>
    <w:rsid w:val="009E2433"/>
    <w:rsid w:val="009E25FD"/>
    <w:rsid w:val="009E304A"/>
    <w:rsid w:val="009E33E2"/>
    <w:rsid w:val="009E479F"/>
    <w:rsid w:val="009E49AF"/>
    <w:rsid w:val="009E4D05"/>
    <w:rsid w:val="009E5291"/>
    <w:rsid w:val="009E57A8"/>
    <w:rsid w:val="009E5A11"/>
    <w:rsid w:val="009E66FC"/>
    <w:rsid w:val="009E6F5E"/>
    <w:rsid w:val="009E6F92"/>
    <w:rsid w:val="009E75D4"/>
    <w:rsid w:val="009F04BC"/>
    <w:rsid w:val="009F0611"/>
    <w:rsid w:val="009F08C4"/>
    <w:rsid w:val="009F1012"/>
    <w:rsid w:val="009F145E"/>
    <w:rsid w:val="009F148F"/>
    <w:rsid w:val="009F19E1"/>
    <w:rsid w:val="009F2307"/>
    <w:rsid w:val="009F2AC2"/>
    <w:rsid w:val="009F3076"/>
    <w:rsid w:val="009F3625"/>
    <w:rsid w:val="009F39EA"/>
    <w:rsid w:val="009F3ACB"/>
    <w:rsid w:val="009F3F7C"/>
    <w:rsid w:val="009F47BA"/>
    <w:rsid w:val="009F4D45"/>
    <w:rsid w:val="009F4EA2"/>
    <w:rsid w:val="009F4EF1"/>
    <w:rsid w:val="009F598A"/>
    <w:rsid w:val="009F5C80"/>
    <w:rsid w:val="009F5D8B"/>
    <w:rsid w:val="009F5EE9"/>
    <w:rsid w:val="009F67C5"/>
    <w:rsid w:val="009F693C"/>
    <w:rsid w:val="009F732C"/>
    <w:rsid w:val="009F7B9A"/>
    <w:rsid w:val="00A0074B"/>
    <w:rsid w:val="00A007A5"/>
    <w:rsid w:val="00A00F78"/>
    <w:rsid w:val="00A01614"/>
    <w:rsid w:val="00A01697"/>
    <w:rsid w:val="00A01A6A"/>
    <w:rsid w:val="00A01AE1"/>
    <w:rsid w:val="00A01C87"/>
    <w:rsid w:val="00A0219C"/>
    <w:rsid w:val="00A023E0"/>
    <w:rsid w:val="00A025D6"/>
    <w:rsid w:val="00A02936"/>
    <w:rsid w:val="00A02B6A"/>
    <w:rsid w:val="00A02D0F"/>
    <w:rsid w:val="00A02D24"/>
    <w:rsid w:val="00A03521"/>
    <w:rsid w:val="00A039FD"/>
    <w:rsid w:val="00A03AEA"/>
    <w:rsid w:val="00A03FF6"/>
    <w:rsid w:val="00A0400E"/>
    <w:rsid w:val="00A0402A"/>
    <w:rsid w:val="00A047D2"/>
    <w:rsid w:val="00A0486C"/>
    <w:rsid w:val="00A050F8"/>
    <w:rsid w:val="00A054C5"/>
    <w:rsid w:val="00A05E4B"/>
    <w:rsid w:val="00A05F61"/>
    <w:rsid w:val="00A063DC"/>
    <w:rsid w:val="00A069A7"/>
    <w:rsid w:val="00A06C06"/>
    <w:rsid w:val="00A076D1"/>
    <w:rsid w:val="00A07C50"/>
    <w:rsid w:val="00A07E91"/>
    <w:rsid w:val="00A1040B"/>
    <w:rsid w:val="00A10472"/>
    <w:rsid w:val="00A10756"/>
    <w:rsid w:val="00A1097E"/>
    <w:rsid w:val="00A11039"/>
    <w:rsid w:val="00A12101"/>
    <w:rsid w:val="00A12755"/>
    <w:rsid w:val="00A12A8A"/>
    <w:rsid w:val="00A12E04"/>
    <w:rsid w:val="00A12E84"/>
    <w:rsid w:val="00A13831"/>
    <w:rsid w:val="00A13AC4"/>
    <w:rsid w:val="00A14137"/>
    <w:rsid w:val="00A143DC"/>
    <w:rsid w:val="00A14638"/>
    <w:rsid w:val="00A14822"/>
    <w:rsid w:val="00A14841"/>
    <w:rsid w:val="00A14E58"/>
    <w:rsid w:val="00A1519A"/>
    <w:rsid w:val="00A15CD8"/>
    <w:rsid w:val="00A16185"/>
    <w:rsid w:val="00A16AE1"/>
    <w:rsid w:val="00A16CAF"/>
    <w:rsid w:val="00A16F5E"/>
    <w:rsid w:val="00A1796C"/>
    <w:rsid w:val="00A17CE4"/>
    <w:rsid w:val="00A17DE8"/>
    <w:rsid w:val="00A20342"/>
    <w:rsid w:val="00A208FB"/>
    <w:rsid w:val="00A20B23"/>
    <w:rsid w:val="00A20B32"/>
    <w:rsid w:val="00A22471"/>
    <w:rsid w:val="00A2317E"/>
    <w:rsid w:val="00A2341F"/>
    <w:rsid w:val="00A23432"/>
    <w:rsid w:val="00A2365A"/>
    <w:rsid w:val="00A2397E"/>
    <w:rsid w:val="00A23A2C"/>
    <w:rsid w:val="00A23A87"/>
    <w:rsid w:val="00A23BD5"/>
    <w:rsid w:val="00A23D49"/>
    <w:rsid w:val="00A240A8"/>
    <w:rsid w:val="00A242C9"/>
    <w:rsid w:val="00A24C87"/>
    <w:rsid w:val="00A24EFB"/>
    <w:rsid w:val="00A252D5"/>
    <w:rsid w:val="00A25384"/>
    <w:rsid w:val="00A25D8C"/>
    <w:rsid w:val="00A26052"/>
    <w:rsid w:val="00A2606C"/>
    <w:rsid w:val="00A265BC"/>
    <w:rsid w:val="00A266B2"/>
    <w:rsid w:val="00A26980"/>
    <w:rsid w:val="00A26E17"/>
    <w:rsid w:val="00A27690"/>
    <w:rsid w:val="00A27EEE"/>
    <w:rsid w:val="00A30104"/>
    <w:rsid w:val="00A303B6"/>
    <w:rsid w:val="00A30E4F"/>
    <w:rsid w:val="00A3215D"/>
    <w:rsid w:val="00A32239"/>
    <w:rsid w:val="00A32555"/>
    <w:rsid w:val="00A32E19"/>
    <w:rsid w:val="00A3343C"/>
    <w:rsid w:val="00A33561"/>
    <w:rsid w:val="00A33699"/>
    <w:rsid w:val="00A33877"/>
    <w:rsid w:val="00A344AB"/>
    <w:rsid w:val="00A34620"/>
    <w:rsid w:val="00A357AC"/>
    <w:rsid w:val="00A36233"/>
    <w:rsid w:val="00A36C07"/>
    <w:rsid w:val="00A36F83"/>
    <w:rsid w:val="00A3726A"/>
    <w:rsid w:val="00A3731D"/>
    <w:rsid w:val="00A3738D"/>
    <w:rsid w:val="00A4063A"/>
    <w:rsid w:val="00A40A16"/>
    <w:rsid w:val="00A40B8B"/>
    <w:rsid w:val="00A41046"/>
    <w:rsid w:val="00A41155"/>
    <w:rsid w:val="00A41417"/>
    <w:rsid w:val="00A41CE3"/>
    <w:rsid w:val="00A425E6"/>
    <w:rsid w:val="00A425F9"/>
    <w:rsid w:val="00A43ED8"/>
    <w:rsid w:val="00A44673"/>
    <w:rsid w:val="00A44ACB"/>
    <w:rsid w:val="00A44C8B"/>
    <w:rsid w:val="00A45383"/>
    <w:rsid w:val="00A46070"/>
    <w:rsid w:val="00A469DC"/>
    <w:rsid w:val="00A472A0"/>
    <w:rsid w:val="00A4749D"/>
    <w:rsid w:val="00A47CD7"/>
    <w:rsid w:val="00A47CEC"/>
    <w:rsid w:val="00A47FA0"/>
    <w:rsid w:val="00A502E4"/>
    <w:rsid w:val="00A504B2"/>
    <w:rsid w:val="00A510E8"/>
    <w:rsid w:val="00A51404"/>
    <w:rsid w:val="00A51738"/>
    <w:rsid w:val="00A51F90"/>
    <w:rsid w:val="00A523F1"/>
    <w:rsid w:val="00A529E2"/>
    <w:rsid w:val="00A534EE"/>
    <w:rsid w:val="00A535C8"/>
    <w:rsid w:val="00A540D4"/>
    <w:rsid w:val="00A543C7"/>
    <w:rsid w:val="00A544FD"/>
    <w:rsid w:val="00A545F0"/>
    <w:rsid w:val="00A5476F"/>
    <w:rsid w:val="00A5496F"/>
    <w:rsid w:val="00A54A30"/>
    <w:rsid w:val="00A54B0B"/>
    <w:rsid w:val="00A54C3B"/>
    <w:rsid w:val="00A54F43"/>
    <w:rsid w:val="00A55495"/>
    <w:rsid w:val="00A55534"/>
    <w:rsid w:val="00A56506"/>
    <w:rsid w:val="00A56619"/>
    <w:rsid w:val="00A568BE"/>
    <w:rsid w:val="00A56E12"/>
    <w:rsid w:val="00A57176"/>
    <w:rsid w:val="00A57516"/>
    <w:rsid w:val="00A5756F"/>
    <w:rsid w:val="00A57A6F"/>
    <w:rsid w:val="00A57EB1"/>
    <w:rsid w:val="00A6006F"/>
    <w:rsid w:val="00A60250"/>
    <w:rsid w:val="00A60A7C"/>
    <w:rsid w:val="00A619DC"/>
    <w:rsid w:val="00A61BE5"/>
    <w:rsid w:val="00A61C52"/>
    <w:rsid w:val="00A61F3E"/>
    <w:rsid w:val="00A62A6F"/>
    <w:rsid w:val="00A62AFC"/>
    <w:rsid w:val="00A62F38"/>
    <w:rsid w:val="00A635AE"/>
    <w:rsid w:val="00A6364C"/>
    <w:rsid w:val="00A63F60"/>
    <w:rsid w:val="00A64163"/>
    <w:rsid w:val="00A64248"/>
    <w:rsid w:val="00A64878"/>
    <w:rsid w:val="00A64BDE"/>
    <w:rsid w:val="00A64C88"/>
    <w:rsid w:val="00A64CFC"/>
    <w:rsid w:val="00A651A6"/>
    <w:rsid w:val="00A6575E"/>
    <w:rsid w:val="00A659D2"/>
    <w:rsid w:val="00A65B02"/>
    <w:rsid w:val="00A65FD7"/>
    <w:rsid w:val="00A66690"/>
    <w:rsid w:val="00A67160"/>
    <w:rsid w:val="00A67A5D"/>
    <w:rsid w:val="00A67BB0"/>
    <w:rsid w:val="00A7109E"/>
    <w:rsid w:val="00A713F2"/>
    <w:rsid w:val="00A7162C"/>
    <w:rsid w:val="00A716B8"/>
    <w:rsid w:val="00A71DF2"/>
    <w:rsid w:val="00A71E27"/>
    <w:rsid w:val="00A725AE"/>
    <w:rsid w:val="00A72C06"/>
    <w:rsid w:val="00A72D1D"/>
    <w:rsid w:val="00A73486"/>
    <w:rsid w:val="00A74280"/>
    <w:rsid w:val="00A74752"/>
    <w:rsid w:val="00A749B2"/>
    <w:rsid w:val="00A74A6A"/>
    <w:rsid w:val="00A74DBF"/>
    <w:rsid w:val="00A75172"/>
    <w:rsid w:val="00A75AAC"/>
    <w:rsid w:val="00A760F0"/>
    <w:rsid w:val="00A7631E"/>
    <w:rsid w:val="00A76C0B"/>
    <w:rsid w:val="00A76D3C"/>
    <w:rsid w:val="00A773E6"/>
    <w:rsid w:val="00A803CF"/>
    <w:rsid w:val="00A80D3E"/>
    <w:rsid w:val="00A80F09"/>
    <w:rsid w:val="00A812B9"/>
    <w:rsid w:val="00A81B8A"/>
    <w:rsid w:val="00A823BA"/>
    <w:rsid w:val="00A831F8"/>
    <w:rsid w:val="00A83DE6"/>
    <w:rsid w:val="00A84022"/>
    <w:rsid w:val="00A8423D"/>
    <w:rsid w:val="00A84353"/>
    <w:rsid w:val="00A844DC"/>
    <w:rsid w:val="00A84826"/>
    <w:rsid w:val="00A854D6"/>
    <w:rsid w:val="00A85CA3"/>
    <w:rsid w:val="00A85D2E"/>
    <w:rsid w:val="00A863AA"/>
    <w:rsid w:val="00A866DE"/>
    <w:rsid w:val="00A867E2"/>
    <w:rsid w:val="00A86AB3"/>
    <w:rsid w:val="00A872CE"/>
    <w:rsid w:val="00A87816"/>
    <w:rsid w:val="00A87863"/>
    <w:rsid w:val="00A87CE0"/>
    <w:rsid w:val="00A9117C"/>
    <w:rsid w:val="00A91606"/>
    <w:rsid w:val="00A924E0"/>
    <w:rsid w:val="00A92774"/>
    <w:rsid w:val="00A92982"/>
    <w:rsid w:val="00A93523"/>
    <w:rsid w:val="00A93892"/>
    <w:rsid w:val="00A93AB1"/>
    <w:rsid w:val="00A93B48"/>
    <w:rsid w:val="00A94025"/>
    <w:rsid w:val="00A940F6"/>
    <w:rsid w:val="00A94ADE"/>
    <w:rsid w:val="00A94D1B"/>
    <w:rsid w:val="00A9506F"/>
    <w:rsid w:val="00A9520F"/>
    <w:rsid w:val="00A953C7"/>
    <w:rsid w:val="00A953F5"/>
    <w:rsid w:val="00A96197"/>
    <w:rsid w:val="00A96622"/>
    <w:rsid w:val="00A96E21"/>
    <w:rsid w:val="00A973CD"/>
    <w:rsid w:val="00A97668"/>
    <w:rsid w:val="00A97678"/>
    <w:rsid w:val="00A97CBE"/>
    <w:rsid w:val="00AA06C6"/>
    <w:rsid w:val="00AA0800"/>
    <w:rsid w:val="00AA092D"/>
    <w:rsid w:val="00AA0C39"/>
    <w:rsid w:val="00AA0CAA"/>
    <w:rsid w:val="00AA0DE0"/>
    <w:rsid w:val="00AA0F91"/>
    <w:rsid w:val="00AA0FA7"/>
    <w:rsid w:val="00AA253A"/>
    <w:rsid w:val="00AA3F06"/>
    <w:rsid w:val="00AA4871"/>
    <w:rsid w:val="00AA4B85"/>
    <w:rsid w:val="00AA5082"/>
    <w:rsid w:val="00AA5BEF"/>
    <w:rsid w:val="00AA5CFC"/>
    <w:rsid w:val="00AA6647"/>
    <w:rsid w:val="00AA6C17"/>
    <w:rsid w:val="00AA6E8A"/>
    <w:rsid w:val="00AA6FF4"/>
    <w:rsid w:val="00AA7051"/>
    <w:rsid w:val="00AA7748"/>
    <w:rsid w:val="00AA7EFE"/>
    <w:rsid w:val="00AA7FD1"/>
    <w:rsid w:val="00AB0150"/>
    <w:rsid w:val="00AB02B9"/>
    <w:rsid w:val="00AB04F8"/>
    <w:rsid w:val="00AB059D"/>
    <w:rsid w:val="00AB10DC"/>
    <w:rsid w:val="00AB14D7"/>
    <w:rsid w:val="00AB2324"/>
    <w:rsid w:val="00AB252A"/>
    <w:rsid w:val="00AB35A7"/>
    <w:rsid w:val="00AB36B4"/>
    <w:rsid w:val="00AB3972"/>
    <w:rsid w:val="00AB39FA"/>
    <w:rsid w:val="00AB45DD"/>
    <w:rsid w:val="00AB4B38"/>
    <w:rsid w:val="00AB4FCC"/>
    <w:rsid w:val="00AB50D9"/>
    <w:rsid w:val="00AB54CF"/>
    <w:rsid w:val="00AB5B89"/>
    <w:rsid w:val="00AB697B"/>
    <w:rsid w:val="00AB7431"/>
    <w:rsid w:val="00AC0387"/>
    <w:rsid w:val="00AC08FD"/>
    <w:rsid w:val="00AC0D28"/>
    <w:rsid w:val="00AC12AF"/>
    <w:rsid w:val="00AC1452"/>
    <w:rsid w:val="00AC16B5"/>
    <w:rsid w:val="00AC185B"/>
    <w:rsid w:val="00AC1C87"/>
    <w:rsid w:val="00AC1E5D"/>
    <w:rsid w:val="00AC2F18"/>
    <w:rsid w:val="00AC31B4"/>
    <w:rsid w:val="00AC3205"/>
    <w:rsid w:val="00AC3613"/>
    <w:rsid w:val="00AC3B65"/>
    <w:rsid w:val="00AC3EB7"/>
    <w:rsid w:val="00AC44FF"/>
    <w:rsid w:val="00AC478E"/>
    <w:rsid w:val="00AC5668"/>
    <w:rsid w:val="00AC6D15"/>
    <w:rsid w:val="00AC6F07"/>
    <w:rsid w:val="00AC70FB"/>
    <w:rsid w:val="00AC7F9A"/>
    <w:rsid w:val="00AD02F7"/>
    <w:rsid w:val="00AD03DF"/>
    <w:rsid w:val="00AD0EB4"/>
    <w:rsid w:val="00AD111E"/>
    <w:rsid w:val="00AD13CD"/>
    <w:rsid w:val="00AD1E7F"/>
    <w:rsid w:val="00AD2039"/>
    <w:rsid w:val="00AD23A8"/>
    <w:rsid w:val="00AD2A21"/>
    <w:rsid w:val="00AD37AF"/>
    <w:rsid w:val="00AD439A"/>
    <w:rsid w:val="00AD476C"/>
    <w:rsid w:val="00AD4BD5"/>
    <w:rsid w:val="00AD4E7B"/>
    <w:rsid w:val="00AD54FB"/>
    <w:rsid w:val="00AD5B0B"/>
    <w:rsid w:val="00AD607C"/>
    <w:rsid w:val="00AD61B5"/>
    <w:rsid w:val="00AD6DCE"/>
    <w:rsid w:val="00AD6F5B"/>
    <w:rsid w:val="00AD7301"/>
    <w:rsid w:val="00AD77E1"/>
    <w:rsid w:val="00AE0310"/>
    <w:rsid w:val="00AE0406"/>
    <w:rsid w:val="00AE0B96"/>
    <w:rsid w:val="00AE1335"/>
    <w:rsid w:val="00AE18C1"/>
    <w:rsid w:val="00AE1E3B"/>
    <w:rsid w:val="00AE2344"/>
    <w:rsid w:val="00AE242B"/>
    <w:rsid w:val="00AE2B14"/>
    <w:rsid w:val="00AE34DD"/>
    <w:rsid w:val="00AE37A9"/>
    <w:rsid w:val="00AE41CB"/>
    <w:rsid w:val="00AE52CC"/>
    <w:rsid w:val="00AE53D3"/>
    <w:rsid w:val="00AE5663"/>
    <w:rsid w:val="00AE5792"/>
    <w:rsid w:val="00AE6725"/>
    <w:rsid w:val="00AE73E9"/>
    <w:rsid w:val="00AE74C7"/>
    <w:rsid w:val="00AE762B"/>
    <w:rsid w:val="00AF039F"/>
    <w:rsid w:val="00AF06B7"/>
    <w:rsid w:val="00AF077D"/>
    <w:rsid w:val="00AF07C2"/>
    <w:rsid w:val="00AF12C3"/>
    <w:rsid w:val="00AF184C"/>
    <w:rsid w:val="00AF19F4"/>
    <w:rsid w:val="00AF1C70"/>
    <w:rsid w:val="00AF1EA5"/>
    <w:rsid w:val="00AF2631"/>
    <w:rsid w:val="00AF27CB"/>
    <w:rsid w:val="00AF2CC7"/>
    <w:rsid w:val="00AF3375"/>
    <w:rsid w:val="00AF4380"/>
    <w:rsid w:val="00AF4621"/>
    <w:rsid w:val="00AF5590"/>
    <w:rsid w:val="00AF5BA0"/>
    <w:rsid w:val="00AF63BD"/>
    <w:rsid w:val="00AF67FA"/>
    <w:rsid w:val="00AF6C2D"/>
    <w:rsid w:val="00AF6CE8"/>
    <w:rsid w:val="00AF6D4F"/>
    <w:rsid w:val="00AF6EA5"/>
    <w:rsid w:val="00AF725C"/>
    <w:rsid w:val="00AF75EA"/>
    <w:rsid w:val="00AF7719"/>
    <w:rsid w:val="00AF7F27"/>
    <w:rsid w:val="00B00ADB"/>
    <w:rsid w:val="00B00DCD"/>
    <w:rsid w:val="00B014EC"/>
    <w:rsid w:val="00B01A33"/>
    <w:rsid w:val="00B01AF1"/>
    <w:rsid w:val="00B01E81"/>
    <w:rsid w:val="00B022ED"/>
    <w:rsid w:val="00B0235B"/>
    <w:rsid w:val="00B02431"/>
    <w:rsid w:val="00B02646"/>
    <w:rsid w:val="00B027EF"/>
    <w:rsid w:val="00B0297B"/>
    <w:rsid w:val="00B02FAC"/>
    <w:rsid w:val="00B0353A"/>
    <w:rsid w:val="00B03F0A"/>
    <w:rsid w:val="00B0443D"/>
    <w:rsid w:val="00B04476"/>
    <w:rsid w:val="00B05229"/>
    <w:rsid w:val="00B05B20"/>
    <w:rsid w:val="00B06135"/>
    <w:rsid w:val="00B061C2"/>
    <w:rsid w:val="00B0697B"/>
    <w:rsid w:val="00B07405"/>
    <w:rsid w:val="00B077DF"/>
    <w:rsid w:val="00B07F9E"/>
    <w:rsid w:val="00B1222F"/>
    <w:rsid w:val="00B12445"/>
    <w:rsid w:val="00B1295D"/>
    <w:rsid w:val="00B131DF"/>
    <w:rsid w:val="00B147BB"/>
    <w:rsid w:val="00B15309"/>
    <w:rsid w:val="00B1530B"/>
    <w:rsid w:val="00B15C00"/>
    <w:rsid w:val="00B15F4C"/>
    <w:rsid w:val="00B16149"/>
    <w:rsid w:val="00B16346"/>
    <w:rsid w:val="00B16361"/>
    <w:rsid w:val="00B16504"/>
    <w:rsid w:val="00B2026C"/>
    <w:rsid w:val="00B21E81"/>
    <w:rsid w:val="00B21FFD"/>
    <w:rsid w:val="00B2212D"/>
    <w:rsid w:val="00B2256E"/>
    <w:rsid w:val="00B22660"/>
    <w:rsid w:val="00B22A82"/>
    <w:rsid w:val="00B23A44"/>
    <w:rsid w:val="00B2431E"/>
    <w:rsid w:val="00B24A48"/>
    <w:rsid w:val="00B24C12"/>
    <w:rsid w:val="00B25180"/>
    <w:rsid w:val="00B2586C"/>
    <w:rsid w:val="00B26099"/>
    <w:rsid w:val="00B26237"/>
    <w:rsid w:val="00B26436"/>
    <w:rsid w:val="00B2654C"/>
    <w:rsid w:val="00B26E3B"/>
    <w:rsid w:val="00B27877"/>
    <w:rsid w:val="00B27B0A"/>
    <w:rsid w:val="00B27B70"/>
    <w:rsid w:val="00B300C7"/>
    <w:rsid w:val="00B3059D"/>
    <w:rsid w:val="00B30695"/>
    <w:rsid w:val="00B30A0F"/>
    <w:rsid w:val="00B30B79"/>
    <w:rsid w:val="00B30C2C"/>
    <w:rsid w:val="00B318CE"/>
    <w:rsid w:val="00B31BE9"/>
    <w:rsid w:val="00B31D7D"/>
    <w:rsid w:val="00B32205"/>
    <w:rsid w:val="00B322C3"/>
    <w:rsid w:val="00B32376"/>
    <w:rsid w:val="00B332F9"/>
    <w:rsid w:val="00B33C40"/>
    <w:rsid w:val="00B33E82"/>
    <w:rsid w:val="00B3481C"/>
    <w:rsid w:val="00B348F5"/>
    <w:rsid w:val="00B349E1"/>
    <w:rsid w:val="00B34C1D"/>
    <w:rsid w:val="00B35270"/>
    <w:rsid w:val="00B352C2"/>
    <w:rsid w:val="00B35391"/>
    <w:rsid w:val="00B359BB"/>
    <w:rsid w:val="00B36050"/>
    <w:rsid w:val="00B36055"/>
    <w:rsid w:val="00B36AE6"/>
    <w:rsid w:val="00B36D5E"/>
    <w:rsid w:val="00B36EB4"/>
    <w:rsid w:val="00B36F81"/>
    <w:rsid w:val="00B379AA"/>
    <w:rsid w:val="00B37B6A"/>
    <w:rsid w:val="00B37C11"/>
    <w:rsid w:val="00B37EEC"/>
    <w:rsid w:val="00B4000B"/>
    <w:rsid w:val="00B402A3"/>
    <w:rsid w:val="00B404AE"/>
    <w:rsid w:val="00B40BC7"/>
    <w:rsid w:val="00B41244"/>
    <w:rsid w:val="00B41628"/>
    <w:rsid w:val="00B417A1"/>
    <w:rsid w:val="00B42691"/>
    <w:rsid w:val="00B42926"/>
    <w:rsid w:val="00B43063"/>
    <w:rsid w:val="00B431B4"/>
    <w:rsid w:val="00B43CC9"/>
    <w:rsid w:val="00B44853"/>
    <w:rsid w:val="00B44A3F"/>
    <w:rsid w:val="00B45305"/>
    <w:rsid w:val="00B45352"/>
    <w:rsid w:val="00B454CF"/>
    <w:rsid w:val="00B455BF"/>
    <w:rsid w:val="00B45892"/>
    <w:rsid w:val="00B45951"/>
    <w:rsid w:val="00B46734"/>
    <w:rsid w:val="00B46AC0"/>
    <w:rsid w:val="00B46EA8"/>
    <w:rsid w:val="00B471BC"/>
    <w:rsid w:val="00B473A9"/>
    <w:rsid w:val="00B47A8C"/>
    <w:rsid w:val="00B510FB"/>
    <w:rsid w:val="00B51127"/>
    <w:rsid w:val="00B51378"/>
    <w:rsid w:val="00B514AA"/>
    <w:rsid w:val="00B51625"/>
    <w:rsid w:val="00B51BB5"/>
    <w:rsid w:val="00B51F3C"/>
    <w:rsid w:val="00B51F8E"/>
    <w:rsid w:val="00B5216E"/>
    <w:rsid w:val="00B52397"/>
    <w:rsid w:val="00B52898"/>
    <w:rsid w:val="00B52CA2"/>
    <w:rsid w:val="00B52D05"/>
    <w:rsid w:val="00B52D0B"/>
    <w:rsid w:val="00B53112"/>
    <w:rsid w:val="00B53240"/>
    <w:rsid w:val="00B53465"/>
    <w:rsid w:val="00B5477B"/>
    <w:rsid w:val="00B547B2"/>
    <w:rsid w:val="00B5498E"/>
    <w:rsid w:val="00B54E82"/>
    <w:rsid w:val="00B55D6F"/>
    <w:rsid w:val="00B56AEA"/>
    <w:rsid w:val="00B56D77"/>
    <w:rsid w:val="00B56F15"/>
    <w:rsid w:val="00B57677"/>
    <w:rsid w:val="00B578CB"/>
    <w:rsid w:val="00B57DE6"/>
    <w:rsid w:val="00B57E39"/>
    <w:rsid w:val="00B60341"/>
    <w:rsid w:val="00B60EC7"/>
    <w:rsid w:val="00B61233"/>
    <w:rsid w:val="00B6161C"/>
    <w:rsid w:val="00B61A5C"/>
    <w:rsid w:val="00B6224D"/>
    <w:rsid w:val="00B62633"/>
    <w:rsid w:val="00B6284B"/>
    <w:rsid w:val="00B62B49"/>
    <w:rsid w:val="00B62E72"/>
    <w:rsid w:val="00B63630"/>
    <w:rsid w:val="00B64424"/>
    <w:rsid w:val="00B64621"/>
    <w:rsid w:val="00B64D4E"/>
    <w:rsid w:val="00B650CE"/>
    <w:rsid w:val="00B6612A"/>
    <w:rsid w:val="00B661F4"/>
    <w:rsid w:val="00B6629D"/>
    <w:rsid w:val="00B66682"/>
    <w:rsid w:val="00B67255"/>
    <w:rsid w:val="00B67405"/>
    <w:rsid w:val="00B6768D"/>
    <w:rsid w:val="00B67825"/>
    <w:rsid w:val="00B70B51"/>
    <w:rsid w:val="00B70F3A"/>
    <w:rsid w:val="00B71017"/>
    <w:rsid w:val="00B7140D"/>
    <w:rsid w:val="00B721B5"/>
    <w:rsid w:val="00B72258"/>
    <w:rsid w:val="00B7285A"/>
    <w:rsid w:val="00B729A1"/>
    <w:rsid w:val="00B73219"/>
    <w:rsid w:val="00B73552"/>
    <w:rsid w:val="00B73892"/>
    <w:rsid w:val="00B7405E"/>
    <w:rsid w:val="00B74070"/>
    <w:rsid w:val="00B74513"/>
    <w:rsid w:val="00B747D9"/>
    <w:rsid w:val="00B74D1E"/>
    <w:rsid w:val="00B754C2"/>
    <w:rsid w:val="00B75FE6"/>
    <w:rsid w:val="00B770F3"/>
    <w:rsid w:val="00B77BE2"/>
    <w:rsid w:val="00B77BEB"/>
    <w:rsid w:val="00B77E76"/>
    <w:rsid w:val="00B77FD2"/>
    <w:rsid w:val="00B81072"/>
    <w:rsid w:val="00B81568"/>
    <w:rsid w:val="00B822D1"/>
    <w:rsid w:val="00B8255B"/>
    <w:rsid w:val="00B825AA"/>
    <w:rsid w:val="00B82BFC"/>
    <w:rsid w:val="00B82C2F"/>
    <w:rsid w:val="00B83209"/>
    <w:rsid w:val="00B834C6"/>
    <w:rsid w:val="00B836F8"/>
    <w:rsid w:val="00B843D7"/>
    <w:rsid w:val="00B84A3B"/>
    <w:rsid w:val="00B84C9F"/>
    <w:rsid w:val="00B84F89"/>
    <w:rsid w:val="00B85656"/>
    <w:rsid w:val="00B8640A"/>
    <w:rsid w:val="00B86CB4"/>
    <w:rsid w:val="00B8759B"/>
    <w:rsid w:val="00B876B9"/>
    <w:rsid w:val="00B877C7"/>
    <w:rsid w:val="00B9011F"/>
    <w:rsid w:val="00B90240"/>
    <w:rsid w:val="00B90626"/>
    <w:rsid w:val="00B9098D"/>
    <w:rsid w:val="00B910CF"/>
    <w:rsid w:val="00B91952"/>
    <w:rsid w:val="00B920EB"/>
    <w:rsid w:val="00B92626"/>
    <w:rsid w:val="00B92AD5"/>
    <w:rsid w:val="00B9337E"/>
    <w:rsid w:val="00B93705"/>
    <w:rsid w:val="00B93783"/>
    <w:rsid w:val="00B939EE"/>
    <w:rsid w:val="00B942E0"/>
    <w:rsid w:val="00B94831"/>
    <w:rsid w:val="00B94EA3"/>
    <w:rsid w:val="00B95641"/>
    <w:rsid w:val="00B957A7"/>
    <w:rsid w:val="00B959A7"/>
    <w:rsid w:val="00B95A7C"/>
    <w:rsid w:val="00B9634A"/>
    <w:rsid w:val="00B96459"/>
    <w:rsid w:val="00B96A66"/>
    <w:rsid w:val="00B97E7E"/>
    <w:rsid w:val="00B97FF3"/>
    <w:rsid w:val="00BA0322"/>
    <w:rsid w:val="00BA042F"/>
    <w:rsid w:val="00BA0549"/>
    <w:rsid w:val="00BA0617"/>
    <w:rsid w:val="00BA0929"/>
    <w:rsid w:val="00BA0B2F"/>
    <w:rsid w:val="00BA0F1C"/>
    <w:rsid w:val="00BA135D"/>
    <w:rsid w:val="00BA13B4"/>
    <w:rsid w:val="00BA23BB"/>
    <w:rsid w:val="00BA2518"/>
    <w:rsid w:val="00BA2659"/>
    <w:rsid w:val="00BA2B21"/>
    <w:rsid w:val="00BA31A2"/>
    <w:rsid w:val="00BA3351"/>
    <w:rsid w:val="00BA3A69"/>
    <w:rsid w:val="00BA42EE"/>
    <w:rsid w:val="00BA54F9"/>
    <w:rsid w:val="00BA556D"/>
    <w:rsid w:val="00BA59CE"/>
    <w:rsid w:val="00BA6039"/>
    <w:rsid w:val="00BA617E"/>
    <w:rsid w:val="00BA68C0"/>
    <w:rsid w:val="00BA7779"/>
    <w:rsid w:val="00BA7894"/>
    <w:rsid w:val="00BB002D"/>
    <w:rsid w:val="00BB0035"/>
    <w:rsid w:val="00BB03F9"/>
    <w:rsid w:val="00BB06DC"/>
    <w:rsid w:val="00BB0772"/>
    <w:rsid w:val="00BB07E1"/>
    <w:rsid w:val="00BB08A9"/>
    <w:rsid w:val="00BB2119"/>
    <w:rsid w:val="00BB281D"/>
    <w:rsid w:val="00BB2A53"/>
    <w:rsid w:val="00BB35EB"/>
    <w:rsid w:val="00BB3E85"/>
    <w:rsid w:val="00BB45E0"/>
    <w:rsid w:val="00BB48FB"/>
    <w:rsid w:val="00BB4CAC"/>
    <w:rsid w:val="00BB4D5D"/>
    <w:rsid w:val="00BB519D"/>
    <w:rsid w:val="00BB51F2"/>
    <w:rsid w:val="00BB59FC"/>
    <w:rsid w:val="00BB5B60"/>
    <w:rsid w:val="00BB5F28"/>
    <w:rsid w:val="00BB6141"/>
    <w:rsid w:val="00BB644F"/>
    <w:rsid w:val="00BB6478"/>
    <w:rsid w:val="00BB68DB"/>
    <w:rsid w:val="00BB6C57"/>
    <w:rsid w:val="00BB6E5A"/>
    <w:rsid w:val="00BB6E76"/>
    <w:rsid w:val="00BB6EF4"/>
    <w:rsid w:val="00BB729E"/>
    <w:rsid w:val="00BB747A"/>
    <w:rsid w:val="00BB74DF"/>
    <w:rsid w:val="00BB7988"/>
    <w:rsid w:val="00BB7B97"/>
    <w:rsid w:val="00BC0CBA"/>
    <w:rsid w:val="00BC10AF"/>
    <w:rsid w:val="00BC1BAC"/>
    <w:rsid w:val="00BC1DD9"/>
    <w:rsid w:val="00BC1F49"/>
    <w:rsid w:val="00BC20CB"/>
    <w:rsid w:val="00BC28FB"/>
    <w:rsid w:val="00BC2DF1"/>
    <w:rsid w:val="00BC3F06"/>
    <w:rsid w:val="00BC4204"/>
    <w:rsid w:val="00BC4B27"/>
    <w:rsid w:val="00BC4B89"/>
    <w:rsid w:val="00BC58CD"/>
    <w:rsid w:val="00BC5E2D"/>
    <w:rsid w:val="00BC6032"/>
    <w:rsid w:val="00BC66DA"/>
    <w:rsid w:val="00BD0129"/>
    <w:rsid w:val="00BD0951"/>
    <w:rsid w:val="00BD0A0C"/>
    <w:rsid w:val="00BD0B34"/>
    <w:rsid w:val="00BD107D"/>
    <w:rsid w:val="00BD115B"/>
    <w:rsid w:val="00BD12B8"/>
    <w:rsid w:val="00BD187D"/>
    <w:rsid w:val="00BD1C36"/>
    <w:rsid w:val="00BD2585"/>
    <w:rsid w:val="00BD28EE"/>
    <w:rsid w:val="00BD2C9C"/>
    <w:rsid w:val="00BD2E5D"/>
    <w:rsid w:val="00BD3AA2"/>
    <w:rsid w:val="00BD3C9D"/>
    <w:rsid w:val="00BD429A"/>
    <w:rsid w:val="00BD4406"/>
    <w:rsid w:val="00BD4616"/>
    <w:rsid w:val="00BD4C7F"/>
    <w:rsid w:val="00BD50D5"/>
    <w:rsid w:val="00BD59D5"/>
    <w:rsid w:val="00BD5BD3"/>
    <w:rsid w:val="00BD6CBE"/>
    <w:rsid w:val="00BD6D9D"/>
    <w:rsid w:val="00BD70C2"/>
    <w:rsid w:val="00BD796D"/>
    <w:rsid w:val="00BD7C60"/>
    <w:rsid w:val="00BE09EA"/>
    <w:rsid w:val="00BE13BB"/>
    <w:rsid w:val="00BE1B82"/>
    <w:rsid w:val="00BE327A"/>
    <w:rsid w:val="00BE33E4"/>
    <w:rsid w:val="00BE368A"/>
    <w:rsid w:val="00BE3740"/>
    <w:rsid w:val="00BE3AAF"/>
    <w:rsid w:val="00BE434D"/>
    <w:rsid w:val="00BE472A"/>
    <w:rsid w:val="00BE4B32"/>
    <w:rsid w:val="00BE5E1B"/>
    <w:rsid w:val="00BE5E78"/>
    <w:rsid w:val="00BE5FD0"/>
    <w:rsid w:val="00BE61B7"/>
    <w:rsid w:val="00BE62A7"/>
    <w:rsid w:val="00BE6343"/>
    <w:rsid w:val="00BE6536"/>
    <w:rsid w:val="00BE7B1C"/>
    <w:rsid w:val="00BE7D42"/>
    <w:rsid w:val="00BF01E9"/>
    <w:rsid w:val="00BF0541"/>
    <w:rsid w:val="00BF09DF"/>
    <w:rsid w:val="00BF0B65"/>
    <w:rsid w:val="00BF1075"/>
    <w:rsid w:val="00BF1291"/>
    <w:rsid w:val="00BF19AB"/>
    <w:rsid w:val="00BF1E1E"/>
    <w:rsid w:val="00BF2011"/>
    <w:rsid w:val="00BF22BA"/>
    <w:rsid w:val="00BF265C"/>
    <w:rsid w:val="00BF31B4"/>
    <w:rsid w:val="00BF3314"/>
    <w:rsid w:val="00BF335C"/>
    <w:rsid w:val="00BF3646"/>
    <w:rsid w:val="00BF374C"/>
    <w:rsid w:val="00BF3E1E"/>
    <w:rsid w:val="00BF3FE0"/>
    <w:rsid w:val="00BF4265"/>
    <w:rsid w:val="00BF42E3"/>
    <w:rsid w:val="00BF49EA"/>
    <w:rsid w:val="00BF4F1F"/>
    <w:rsid w:val="00BF521D"/>
    <w:rsid w:val="00BF5280"/>
    <w:rsid w:val="00BF5501"/>
    <w:rsid w:val="00BF5D1B"/>
    <w:rsid w:val="00BF5D29"/>
    <w:rsid w:val="00BF6159"/>
    <w:rsid w:val="00BF6675"/>
    <w:rsid w:val="00BF6A08"/>
    <w:rsid w:val="00BF72BF"/>
    <w:rsid w:val="00BF741D"/>
    <w:rsid w:val="00BF7FCE"/>
    <w:rsid w:val="00C003E6"/>
    <w:rsid w:val="00C00950"/>
    <w:rsid w:val="00C00971"/>
    <w:rsid w:val="00C010B3"/>
    <w:rsid w:val="00C01349"/>
    <w:rsid w:val="00C01662"/>
    <w:rsid w:val="00C02063"/>
    <w:rsid w:val="00C029C5"/>
    <w:rsid w:val="00C0327F"/>
    <w:rsid w:val="00C03D2B"/>
    <w:rsid w:val="00C04039"/>
    <w:rsid w:val="00C04C95"/>
    <w:rsid w:val="00C05283"/>
    <w:rsid w:val="00C058EB"/>
    <w:rsid w:val="00C0596A"/>
    <w:rsid w:val="00C06B9E"/>
    <w:rsid w:val="00C07641"/>
    <w:rsid w:val="00C07E15"/>
    <w:rsid w:val="00C07EB8"/>
    <w:rsid w:val="00C07EE6"/>
    <w:rsid w:val="00C100FC"/>
    <w:rsid w:val="00C10208"/>
    <w:rsid w:val="00C11487"/>
    <w:rsid w:val="00C115EC"/>
    <w:rsid w:val="00C1161C"/>
    <w:rsid w:val="00C1174F"/>
    <w:rsid w:val="00C11EAA"/>
    <w:rsid w:val="00C1224C"/>
    <w:rsid w:val="00C1326F"/>
    <w:rsid w:val="00C1344D"/>
    <w:rsid w:val="00C14748"/>
    <w:rsid w:val="00C149ED"/>
    <w:rsid w:val="00C14C2B"/>
    <w:rsid w:val="00C14D47"/>
    <w:rsid w:val="00C14E1C"/>
    <w:rsid w:val="00C15000"/>
    <w:rsid w:val="00C15043"/>
    <w:rsid w:val="00C15366"/>
    <w:rsid w:val="00C15936"/>
    <w:rsid w:val="00C15A2C"/>
    <w:rsid w:val="00C15C47"/>
    <w:rsid w:val="00C1651B"/>
    <w:rsid w:val="00C168F7"/>
    <w:rsid w:val="00C16A26"/>
    <w:rsid w:val="00C16E34"/>
    <w:rsid w:val="00C17302"/>
    <w:rsid w:val="00C174A3"/>
    <w:rsid w:val="00C17AE0"/>
    <w:rsid w:val="00C17C59"/>
    <w:rsid w:val="00C20C4E"/>
    <w:rsid w:val="00C211E6"/>
    <w:rsid w:val="00C21309"/>
    <w:rsid w:val="00C218FE"/>
    <w:rsid w:val="00C21A4A"/>
    <w:rsid w:val="00C21E6B"/>
    <w:rsid w:val="00C2231C"/>
    <w:rsid w:val="00C2255A"/>
    <w:rsid w:val="00C23617"/>
    <w:rsid w:val="00C241A2"/>
    <w:rsid w:val="00C2507E"/>
    <w:rsid w:val="00C251C9"/>
    <w:rsid w:val="00C252DE"/>
    <w:rsid w:val="00C25C90"/>
    <w:rsid w:val="00C25E86"/>
    <w:rsid w:val="00C260EF"/>
    <w:rsid w:val="00C2612F"/>
    <w:rsid w:val="00C26971"/>
    <w:rsid w:val="00C26ADE"/>
    <w:rsid w:val="00C26D58"/>
    <w:rsid w:val="00C26DFE"/>
    <w:rsid w:val="00C26EB1"/>
    <w:rsid w:val="00C2778A"/>
    <w:rsid w:val="00C27AEC"/>
    <w:rsid w:val="00C30026"/>
    <w:rsid w:val="00C300DB"/>
    <w:rsid w:val="00C30717"/>
    <w:rsid w:val="00C31576"/>
    <w:rsid w:val="00C31732"/>
    <w:rsid w:val="00C31856"/>
    <w:rsid w:val="00C31E53"/>
    <w:rsid w:val="00C321FB"/>
    <w:rsid w:val="00C32520"/>
    <w:rsid w:val="00C335A9"/>
    <w:rsid w:val="00C3396D"/>
    <w:rsid w:val="00C33EA3"/>
    <w:rsid w:val="00C33F1C"/>
    <w:rsid w:val="00C34173"/>
    <w:rsid w:val="00C34207"/>
    <w:rsid w:val="00C34513"/>
    <w:rsid w:val="00C34CD7"/>
    <w:rsid w:val="00C35859"/>
    <w:rsid w:val="00C35DFA"/>
    <w:rsid w:val="00C35F94"/>
    <w:rsid w:val="00C3631B"/>
    <w:rsid w:val="00C36DF9"/>
    <w:rsid w:val="00C3708C"/>
    <w:rsid w:val="00C37333"/>
    <w:rsid w:val="00C3766B"/>
    <w:rsid w:val="00C3773B"/>
    <w:rsid w:val="00C377DE"/>
    <w:rsid w:val="00C4037D"/>
    <w:rsid w:val="00C4082B"/>
    <w:rsid w:val="00C41397"/>
    <w:rsid w:val="00C4172C"/>
    <w:rsid w:val="00C424C7"/>
    <w:rsid w:val="00C427C5"/>
    <w:rsid w:val="00C428D6"/>
    <w:rsid w:val="00C42A76"/>
    <w:rsid w:val="00C42DBB"/>
    <w:rsid w:val="00C44EF1"/>
    <w:rsid w:val="00C45168"/>
    <w:rsid w:val="00C45205"/>
    <w:rsid w:val="00C45A76"/>
    <w:rsid w:val="00C47094"/>
    <w:rsid w:val="00C47157"/>
    <w:rsid w:val="00C50076"/>
    <w:rsid w:val="00C5099F"/>
    <w:rsid w:val="00C509E2"/>
    <w:rsid w:val="00C50D32"/>
    <w:rsid w:val="00C51540"/>
    <w:rsid w:val="00C51621"/>
    <w:rsid w:val="00C51C47"/>
    <w:rsid w:val="00C51DF2"/>
    <w:rsid w:val="00C52976"/>
    <w:rsid w:val="00C52ADA"/>
    <w:rsid w:val="00C52C2A"/>
    <w:rsid w:val="00C52E4D"/>
    <w:rsid w:val="00C53775"/>
    <w:rsid w:val="00C5386B"/>
    <w:rsid w:val="00C53B88"/>
    <w:rsid w:val="00C53F39"/>
    <w:rsid w:val="00C548D4"/>
    <w:rsid w:val="00C554D6"/>
    <w:rsid w:val="00C55BFC"/>
    <w:rsid w:val="00C55CE4"/>
    <w:rsid w:val="00C56DC2"/>
    <w:rsid w:val="00C56EEB"/>
    <w:rsid w:val="00C57172"/>
    <w:rsid w:val="00C57519"/>
    <w:rsid w:val="00C576ED"/>
    <w:rsid w:val="00C578D7"/>
    <w:rsid w:val="00C579B6"/>
    <w:rsid w:val="00C579CE"/>
    <w:rsid w:val="00C57C76"/>
    <w:rsid w:val="00C60057"/>
    <w:rsid w:val="00C605C2"/>
    <w:rsid w:val="00C60F2C"/>
    <w:rsid w:val="00C622DD"/>
    <w:rsid w:val="00C62608"/>
    <w:rsid w:val="00C62942"/>
    <w:rsid w:val="00C62D8C"/>
    <w:rsid w:val="00C63376"/>
    <w:rsid w:val="00C633C7"/>
    <w:rsid w:val="00C63BBC"/>
    <w:rsid w:val="00C6449D"/>
    <w:rsid w:val="00C6465F"/>
    <w:rsid w:val="00C646FB"/>
    <w:rsid w:val="00C65958"/>
    <w:rsid w:val="00C65BFE"/>
    <w:rsid w:val="00C667A0"/>
    <w:rsid w:val="00C66C3D"/>
    <w:rsid w:val="00C70218"/>
    <w:rsid w:val="00C70708"/>
    <w:rsid w:val="00C7093A"/>
    <w:rsid w:val="00C70DDA"/>
    <w:rsid w:val="00C715B2"/>
    <w:rsid w:val="00C716AA"/>
    <w:rsid w:val="00C71D38"/>
    <w:rsid w:val="00C7213B"/>
    <w:rsid w:val="00C7279A"/>
    <w:rsid w:val="00C73153"/>
    <w:rsid w:val="00C731D9"/>
    <w:rsid w:val="00C73266"/>
    <w:rsid w:val="00C73290"/>
    <w:rsid w:val="00C74293"/>
    <w:rsid w:val="00C74375"/>
    <w:rsid w:val="00C745B5"/>
    <w:rsid w:val="00C745CA"/>
    <w:rsid w:val="00C746AE"/>
    <w:rsid w:val="00C7481B"/>
    <w:rsid w:val="00C75B64"/>
    <w:rsid w:val="00C75DEC"/>
    <w:rsid w:val="00C760E8"/>
    <w:rsid w:val="00C764E9"/>
    <w:rsid w:val="00C76932"/>
    <w:rsid w:val="00C76E53"/>
    <w:rsid w:val="00C76E69"/>
    <w:rsid w:val="00C77CD8"/>
    <w:rsid w:val="00C77EB7"/>
    <w:rsid w:val="00C80AB7"/>
    <w:rsid w:val="00C80AC0"/>
    <w:rsid w:val="00C80C3A"/>
    <w:rsid w:val="00C814F3"/>
    <w:rsid w:val="00C82076"/>
    <w:rsid w:val="00C83043"/>
    <w:rsid w:val="00C831FC"/>
    <w:rsid w:val="00C844D8"/>
    <w:rsid w:val="00C84CBD"/>
    <w:rsid w:val="00C85223"/>
    <w:rsid w:val="00C85837"/>
    <w:rsid w:val="00C86B93"/>
    <w:rsid w:val="00C871EF"/>
    <w:rsid w:val="00C87212"/>
    <w:rsid w:val="00C87F40"/>
    <w:rsid w:val="00C90059"/>
    <w:rsid w:val="00C906E0"/>
    <w:rsid w:val="00C90B12"/>
    <w:rsid w:val="00C9144A"/>
    <w:rsid w:val="00C9148D"/>
    <w:rsid w:val="00C914D7"/>
    <w:rsid w:val="00C9182E"/>
    <w:rsid w:val="00C91B9F"/>
    <w:rsid w:val="00C92E5D"/>
    <w:rsid w:val="00C931AE"/>
    <w:rsid w:val="00C9330A"/>
    <w:rsid w:val="00C935FB"/>
    <w:rsid w:val="00C93AB6"/>
    <w:rsid w:val="00C93CC2"/>
    <w:rsid w:val="00C9434A"/>
    <w:rsid w:val="00C943F4"/>
    <w:rsid w:val="00C94CF7"/>
    <w:rsid w:val="00C9515A"/>
    <w:rsid w:val="00C9537A"/>
    <w:rsid w:val="00C95959"/>
    <w:rsid w:val="00C959EE"/>
    <w:rsid w:val="00C95BB1"/>
    <w:rsid w:val="00C95CA2"/>
    <w:rsid w:val="00C95D86"/>
    <w:rsid w:val="00C966DD"/>
    <w:rsid w:val="00C968D4"/>
    <w:rsid w:val="00C96988"/>
    <w:rsid w:val="00C96B1F"/>
    <w:rsid w:val="00C97EF8"/>
    <w:rsid w:val="00C97F9F"/>
    <w:rsid w:val="00CA0F80"/>
    <w:rsid w:val="00CA17F5"/>
    <w:rsid w:val="00CA29FC"/>
    <w:rsid w:val="00CA2BB2"/>
    <w:rsid w:val="00CA2D43"/>
    <w:rsid w:val="00CA2F95"/>
    <w:rsid w:val="00CA3737"/>
    <w:rsid w:val="00CA41A8"/>
    <w:rsid w:val="00CA41F5"/>
    <w:rsid w:val="00CA5085"/>
    <w:rsid w:val="00CA53C2"/>
    <w:rsid w:val="00CA56FC"/>
    <w:rsid w:val="00CA57D4"/>
    <w:rsid w:val="00CA586D"/>
    <w:rsid w:val="00CA5B4E"/>
    <w:rsid w:val="00CA5F13"/>
    <w:rsid w:val="00CA6012"/>
    <w:rsid w:val="00CA65D2"/>
    <w:rsid w:val="00CA684B"/>
    <w:rsid w:val="00CA7B2E"/>
    <w:rsid w:val="00CA7DE6"/>
    <w:rsid w:val="00CA7F0A"/>
    <w:rsid w:val="00CB00E0"/>
    <w:rsid w:val="00CB036D"/>
    <w:rsid w:val="00CB0584"/>
    <w:rsid w:val="00CB1242"/>
    <w:rsid w:val="00CB13FB"/>
    <w:rsid w:val="00CB18F0"/>
    <w:rsid w:val="00CB1AD7"/>
    <w:rsid w:val="00CB1FDF"/>
    <w:rsid w:val="00CB20C0"/>
    <w:rsid w:val="00CB26B6"/>
    <w:rsid w:val="00CB27A1"/>
    <w:rsid w:val="00CB2842"/>
    <w:rsid w:val="00CB2AAF"/>
    <w:rsid w:val="00CB2C90"/>
    <w:rsid w:val="00CB3612"/>
    <w:rsid w:val="00CB393F"/>
    <w:rsid w:val="00CB4046"/>
    <w:rsid w:val="00CB4154"/>
    <w:rsid w:val="00CB4651"/>
    <w:rsid w:val="00CB4880"/>
    <w:rsid w:val="00CB4C01"/>
    <w:rsid w:val="00CB4E18"/>
    <w:rsid w:val="00CB5012"/>
    <w:rsid w:val="00CB57EF"/>
    <w:rsid w:val="00CB5D01"/>
    <w:rsid w:val="00CB6402"/>
    <w:rsid w:val="00CB65E5"/>
    <w:rsid w:val="00CB6EC9"/>
    <w:rsid w:val="00CB6FF4"/>
    <w:rsid w:val="00CB7060"/>
    <w:rsid w:val="00CB7EF1"/>
    <w:rsid w:val="00CC0097"/>
    <w:rsid w:val="00CC02F1"/>
    <w:rsid w:val="00CC0365"/>
    <w:rsid w:val="00CC08BF"/>
    <w:rsid w:val="00CC0A86"/>
    <w:rsid w:val="00CC17DA"/>
    <w:rsid w:val="00CC1A55"/>
    <w:rsid w:val="00CC1F6E"/>
    <w:rsid w:val="00CC2399"/>
    <w:rsid w:val="00CC2B89"/>
    <w:rsid w:val="00CC2E63"/>
    <w:rsid w:val="00CC332D"/>
    <w:rsid w:val="00CC375B"/>
    <w:rsid w:val="00CC3A00"/>
    <w:rsid w:val="00CC3B47"/>
    <w:rsid w:val="00CC49DA"/>
    <w:rsid w:val="00CC4FED"/>
    <w:rsid w:val="00CC5B88"/>
    <w:rsid w:val="00CC6BCB"/>
    <w:rsid w:val="00CC7003"/>
    <w:rsid w:val="00CC7450"/>
    <w:rsid w:val="00CC75DB"/>
    <w:rsid w:val="00CC78B4"/>
    <w:rsid w:val="00CC7946"/>
    <w:rsid w:val="00CC7B8E"/>
    <w:rsid w:val="00CD016E"/>
    <w:rsid w:val="00CD070C"/>
    <w:rsid w:val="00CD08CB"/>
    <w:rsid w:val="00CD09B7"/>
    <w:rsid w:val="00CD0CB7"/>
    <w:rsid w:val="00CD119B"/>
    <w:rsid w:val="00CD1D19"/>
    <w:rsid w:val="00CD2396"/>
    <w:rsid w:val="00CD27C4"/>
    <w:rsid w:val="00CD2D5D"/>
    <w:rsid w:val="00CD37AE"/>
    <w:rsid w:val="00CD3C06"/>
    <w:rsid w:val="00CD4010"/>
    <w:rsid w:val="00CD47E5"/>
    <w:rsid w:val="00CD4DA8"/>
    <w:rsid w:val="00CD4DE5"/>
    <w:rsid w:val="00CD4F2D"/>
    <w:rsid w:val="00CD5415"/>
    <w:rsid w:val="00CD55B2"/>
    <w:rsid w:val="00CD580A"/>
    <w:rsid w:val="00CD5865"/>
    <w:rsid w:val="00CD5C67"/>
    <w:rsid w:val="00CD662A"/>
    <w:rsid w:val="00CD6A32"/>
    <w:rsid w:val="00CD6C8D"/>
    <w:rsid w:val="00CD7097"/>
    <w:rsid w:val="00CD70A8"/>
    <w:rsid w:val="00CD738B"/>
    <w:rsid w:val="00CD78D7"/>
    <w:rsid w:val="00CE03B6"/>
    <w:rsid w:val="00CE05B7"/>
    <w:rsid w:val="00CE072D"/>
    <w:rsid w:val="00CE0A18"/>
    <w:rsid w:val="00CE0F37"/>
    <w:rsid w:val="00CE1298"/>
    <w:rsid w:val="00CE199C"/>
    <w:rsid w:val="00CE1D4C"/>
    <w:rsid w:val="00CE1E2A"/>
    <w:rsid w:val="00CE252A"/>
    <w:rsid w:val="00CE29B2"/>
    <w:rsid w:val="00CE2CB6"/>
    <w:rsid w:val="00CE3D59"/>
    <w:rsid w:val="00CE49F6"/>
    <w:rsid w:val="00CE4CF4"/>
    <w:rsid w:val="00CE52C2"/>
    <w:rsid w:val="00CE5825"/>
    <w:rsid w:val="00CE6614"/>
    <w:rsid w:val="00CE6716"/>
    <w:rsid w:val="00CE6A60"/>
    <w:rsid w:val="00CE75A6"/>
    <w:rsid w:val="00CE7CD3"/>
    <w:rsid w:val="00CE7F18"/>
    <w:rsid w:val="00CF08B8"/>
    <w:rsid w:val="00CF0B49"/>
    <w:rsid w:val="00CF12FB"/>
    <w:rsid w:val="00CF18EF"/>
    <w:rsid w:val="00CF193D"/>
    <w:rsid w:val="00CF1AEB"/>
    <w:rsid w:val="00CF2434"/>
    <w:rsid w:val="00CF278B"/>
    <w:rsid w:val="00CF27CB"/>
    <w:rsid w:val="00CF2A2D"/>
    <w:rsid w:val="00CF2A9E"/>
    <w:rsid w:val="00CF3B76"/>
    <w:rsid w:val="00CF4ADA"/>
    <w:rsid w:val="00CF4D0A"/>
    <w:rsid w:val="00CF5686"/>
    <w:rsid w:val="00CF5AA4"/>
    <w:rsid w:val="00CF5CFA"/>
    <w:rsid w:val="00CF6052"/>
    <w:rsid w:val="00CF6609"/>
    <w:rsid w:val="00CF6F0C"/>
    <w:rsid w:val="00CF7467"/>
    <w:rsid w:val="00CF770E"/>
    <w:rsid w:val="00D00C75"/>
    <w:rsid w:val="00D00D1C"/>
    <w:rsid w:val="00D01085"/>
    <w:rsid w:val="00D01449"/>
    <w:rsid w:val="00D019E1"/>
    <w:rsid w:val="00D01A90"/>
    <w:rsid w:val="00D01F47"/>
    <w:rsid w:val="00D02516"/>
    <w:rsid w:val="00D0291C"/>
    <w:rsid w:val="00D02C31"/>
    <w:rsid w:val="00D02FC5"/>
    <w:rsid w:val="00D0341E"/>
    <w:rsid w:val="00D03E65"/>
    <w:rsid w:val="00D03EA9"/>
    <w:rsid w:val="00D03F1A"/>
    <w:rsid w:val="00D04658"/>
    <w:rsid w:val="00D04960"/>
    <w:rsid w:val="00D04BC9"/>
    <w:rsid w:val="00D0519D"/>
    <w:rsid w:val="00D0572B"/>
    <w:rsid w:val="00D0588B"/>
    <w:rsid w:val="00D05A70"/>
    <w:rsid w:val="00D0671B"/>
    <w:rsid w:val="00D069E9"/>
    <w:rsid w:val="00D07A94"/>
    <w:rsid w:val="00D102CD"/>
    <w:rsid w:val="00D10702"/>
    <w:rsid w:val="00D10C3A"/>
    <w:rsid w:val="00D1153A"/>
    <w:rsid w:val="00D115C6"/>
    <w:rsid w:val="00D11F1F"/>
    <w:rsid w:val="00D11FAC"/>
    <w:rsid w:val="00D120DC"/>
    <w:rsid w:val="00D13216"/>
    <w:rsid w:val="00D13403"/>
    <w:rsid w:val="00D13679"/>
    <w:rsid w:val="00D13C4E"/>
    <w:rsid w:val="00D140D4"/>
    <w:rsid w:val="00D140FA"/>
    <w:rsid w:val="00D15187"/>
    <w:rsid w:val="00D15527"/>
    <w:rsid w:val="00D15C55"/>
    <w:rsid w:val="00D15E34"/>
    <w:rsid w:val="00D161F6"/>
    <w:rsid w:val="00D1624D"/>
    <w:rsid w:val="00D16AC4"/>
    <w:rsid w:val="00D16DA7"/>
    <w:rsid w:val="00D172E4"/>
    <w:rsid w:val="00D17548"/>
    <w:rsid w:val="00D17BE0"/>
    <w:rsid w:val="00D17DEE"/>
    <w:rsid w:val="00D17E86"/>
    <w:rsid w:val="00D20A78"/>
    <w:rsid w:val="00D20ACD"/>
    <w:rsid w:val="00D21C58"/>
    <w:rsid w:val="00D21D42"/>
    <w:rsid w:val="00D21DF7"/>
    <w:rsid w:val="00D2200B"/>
    <w:rsid w:val="00D22380"/>
    <w:rsid w:val="00D22644"/>
    <w:rsid w:val="00D22902"/>
    <w:rsid w:val="00D229A5"/>
    <w:rsid w:val="00D22B0E"/>
    <w:rsid w:val="00D22DBE"/>
    <w:rsid w:val="00D22DC9"/>
    <w:rsid w:val="00D233B9"/>
    <w:rsid w:val="00D2344A"/>
    <w:rsid w:val="00D243CB"/>
    <w:rsid w:val="00D2452C"/>
    <w:rsid w:val="00D2518C"/>
    <w:rsid w:val="00D258EF"/>
    <w:rsid w:val="00D259F3"/>
    <w:rsid w:val="00D25F5B"/>
    <w:rsid w:val="00D260AD"/>
    <w:rsid w:val="00D2635E"/>
    <w:rsid w:val="00D26865"/>
    <w:rsid w:val="00D26D14"/>
    <w:rsid w:val="00D272A2"/>
    <w:rsid w:val="00D27448"/>
    <w:rsid w:val="00D27946"/>
    <w:rsid w:val="00D27BE0"/>
    <w:rsid w:val="00D30040"/>
    <w:rsid w:val="00D30B84"/>
    <w:rsid w:val="00D31071"/>
    <w:rsid w:val="00D31084"/>
    <w:rsid w:val="00D31335"/>
    <w:rsid w:val="00D31352"/>
    <w:rsid w:val="00D316F4"/>
    <w:rsid w:val="00D32148"/>
    <w:rsid w:val="00D321A7"/>
    <w:rsid w:val="00D32AF2"/>
    <w:rsid w:val="00D32B4E"/>
    <w:rsid w:val="00D32ED2"/>
    <w:rsid w:val="00D331E7"/>
    <w:rsid w:val="00D33504"/>
    <w:rsid w:val="00D336DB"/>
    <w:rsid w:val="00D33BE0"/>
    <w:rsid w:val="00D3460F"/>
    <w:rsid w:val="00D347ED"/>
    <w:rsid w:val="00D35112"/>
    <w:rsid w:val="00D364E6"/>
    <w:rsid w:val="00D37939"/>
    <w:rsid w:val="00D40382"/>
    <w:rsid w:val="00D403D9"/>
    <w:rsid w:val="00D4059B"/>
    <w:rsid w:val="00D405AD"/>
    <w:rsid w:val="00D40627"/>
    <w:rsid w:val="00D40AA9"/>
    <w:rsid w:val="00D40C75"/>
    <w:rsid w:val="00D41337"/>
    <w:rsid w:val="00D42FC7"/>
    <w:rsid w:val="00D43883"/>
    <w:rsid w:val="00D43C04"/>
    <w:rsid w:val="00D44150"/>
    <w:rsid w:val="00D44810"/>
    <w:rsid w:val="00D448DD"/>
    <w:rsid w:val="00D44A56"/>
    <w:rsid w:val="00D44E68"/>
    <w:rsid w:val="00D45B91"/>
    <w:rsid w:val="00D45BB2"/>
    <w:rsid w:val="00D45EB3"/>
    <w:rsid w:val="00D46898"/>
    <w:rsid w:val="00D47298"/>
    <w:rsid w:val="00D4753C"/>
    <w:rsid w:val="00D47907"/>
    <w:rsid w:val="00D47B0A"/>
    <w:rsid w:val="00D47CB2"/>
    <w:rsid w:val="00D47ED7"/>
    <w:rsid w:val="00D5032E"/>
    <w:rsid w:val="00D50635"/>
    <w:rsid w:val="00D50A13"/>
    <w:rsid w:val="00D516B5"/>
    <w:rsid w:val="00D517B4"/>
    <w:rsid w:val="00D51A6C"/>
    <w:rsid w:val="00D51DE7"/>
    <w:rsid w:val="00D52009"/>
    <w:rsid w:val="00D52284"/>
    <w:rsid w:val="00D528B9"/>
    <w:rsid w:val="00D53437"/>
    <w:rsid w:val="00D5387A"/>
    <w:rsid w:val="00D53EB1"/>
    <w:rsid w:val="00D54B01"/>
    <w:rsid w:val="00D54C42"/>
    <w:rsid w:val="00D54CBE"/>
    <w:rsid w:val="00D54E6A"/>
    <w:rsid w:val="00D55453"/>
    <w:rsid w:val="00D55A50"/>
    <w:rsid w:val="00D55CC4"/>
    <w:rsid w:val="00D55F22"/>
    <w:rsid w:val="00D56123"/>
    <w:rsid w:val="00D56501"/>
    <w:rsid w:val="00D56FFE"/>
    <w:rsid w:val="00D57268"/>
    <w:rsid w:val="00D576CD"/>
    <w:rsid w:val="00D57AFF"/>
    <w:rsid w:val="00D57E8C"/>
    <w:rsid w:val="00D57EC0"/>
    <w:rsid w:val="00D60093"/>
    <w:rsid w:val="00D606C3"/>
    <w:rsid w:val="00D6077D"/>
    <w:rsid w:val="00D6080F"/>
    <w:rsid w:val="00D608D9"/>
    <w:rsid w:val="00D60937"/>
    <w:rsid w:val="00D60C31"/>
    <w:rsid w:val="00D61100"/>
    <w:rsid w:val="00D61B51"/>
    <w:rsid w:val="00D6205D"/>
    <w:rsid w:val="00D62311"/>
    <w:rsid w:val="00D62967"/>
    <w:rsid w:val="00D62F43"/>
    <w:rsid w:val="00D6313E"/>
    <w:rsid w:val="00D63F46"/>
    <w:rsid w:val="00D65815"/>
    <w:rsid w:val="00D6626D"/>
    <w:rsid w:val="00D668D3"/>
    <w:rsid w:val="00D67D6B"/>
    <w:rsid w:val="00D67E4E"/>
    <w:rsid w:val="00D67F3A"/>
    <w:rsid w:val="00D70A77"/>
    <w:rsid w:val="00D70C14"/>
    <w:rsid w:val="00D7103A"/>
    <w:rsid w:val="00D711CD"/>
    <w:rsid w:val="00D7129C"/>
    <w:rsid w:val="00D71506"/>
    <w:rsid w:val="00D71923"/>
    <w:rsid w:val="00D71B3B"/>
    <w:rsid w:val="00D71E0D"/>
    <w:rsid w:val="00D7295B"/>
    <w:rsid w:val="00D72A4B"/>
    <w:rsid w:val="00D733BA"/>
    <w:rsid w:val="00D7362D"/>
    <w:rsid w:val="00D736E0"/>
    <w:rsid w:val="00D73CC6"/>
    <w:rsid w:val="00D73DBA"/>
    <w:rsid w:val="00D7423E"/>
    <w:rsid w:val="00D74515"/>
    <w:rsid w:val="00D75993"/>
    <w:rsid w:val="00D769D7"/>
    <w:rsid w:val="00D76BF1"/>
    <w:rsid w:val="00D76EA9"/>
    <w:rsid w:val="00D77007"/>
    <w:rsid w:val="00D774E1"/>
    <w:rsid w:val="00D77529"/>
    <w:rsid w:val="00D77937"/>
    <w:rsid w:val="00D80155"/>
    <w:rsid w:val="00D8041F"/>
    <w:rsid w:val="00D80B09"/>
    <w:rsid w:val="00D81240"/>
    <w:rsid w:val="00D816D7"/>
    <w:rsid w:val="00D81708"/>
    <w:rsid w:val="00D8172C"/>
    <w:rsid w:val="00D819A2"/>
    <w:rsid w:val="00D822D3"/>
    <w:rsid w:val="00D82306"/>
    <w:rsid w:val="00D82762"/>
    <w:rsid w:val="00D828FC"/>
    <w:rsid w:val="00D82C8F"/>
    <w:rsid w:val="00D82CA0"/>
    <w:rsid w:val="00D8309F"/>
    <w:rsid w:val="00D834F3"/>
    <w:rsid w:val="00D836AC"/>
    <w:rsid w:val="00D83BD6"/>
    <w:rsid w:val="00D83D22"/>
    <w:rsid w:val="00D83E78"/>
    <w:rsid w:val="00D844EB"/>
    <w:rsid w:val="00D84E73"/>
    <w:rsid w:val="00D85288"/>
    <w:rsid w:val="00D8529F"/>
    <w:rsid w:val="00D856D9"/>
    <w:rsid w:val="00D86171"/>
    <w:rsid w:val="00D86AAC"/>
    <w:rsid w:val="00D87456"/>
    <w:rsid w:val="00D87E01"/>
    <w:rsid w:val="00D87E72"/>
    <w:rsid w:val="00D902F5"/>
    <w:rsid w:val="00D904F5"/>
    <w:rsid w:val="00D90600"/>
    <w:rsid w:val="00D90615"/>
    <w:rsid w:val="00D91835"/>
    <w:rsid w:val="00D91994"/>
    <w:rsid w:val="00D927FF"/>
    <w:rsid w:val="00D92833"/>
    <w:rsid w:val="00D92A1E"/>
    <w:rsid w:val="00D92BA0"/>
    <w:rsid w:val="00D935C6"/>
    <w:rsid w:val="00D93890"/>
    <w:rsid w:val="00D94827"/>
    <w:rsid w:val="00D9496F"/>
    <w:rsid w:val="00D94CFA"/>
    <w:rsid w:val="00D94E1B"/>
    <w:rsid w:val="00D94F48"/>
    <w:rsid w:val="00D95AA9"/>
    <w:rsid w:val="00D95E36"/>
    <w:rsid w:val="00D9609A"/>
    <w:rsid w:val="00D965A7"/>
    <w:rsid w:val="00D965CC"/>
    <w:rsid w:val="00D9694A"/>
    <w:rsid w:val="00D96FE6"/>
    <w:rsid w:val="00D96FF2"/>
    <w:rsid w:val="00D972B7"/>
    <w:rsid w:val="00D972D7"/>
    <w:rsid w:val="00D97B85"/>
    <w:rsid w:val="00D97F8D"/>
    <w:rsid w:val="00DA0E4F"/>
    <w:rsid w:val="00DA1DCB"/>
    <w:rsid w:val="00DA2057"/>
    <w:rsid w:val="00DA2473"/>
    <w:rsid w:val="00DA2CDF"/>
    <w:rsid w:val="00DA2DEA"/>
    <w:rsid w:val="00DA389A"/>
    <w:rsid w:val="00DA3B85"/>
    <w:rsid w:val="00DA4902"/>
    <w:rsid w:val="00DA490F"/>
    <w:rsid w:val="00DA4A68"/>
    <w:rsid w:val="00DA4E9B"/>
    <w:rsid w:val="00DA6346"/>
    <w:rsid w:val="00DA6514"/>
    <w:rsid w:val="00DA6D53"/>
    <w:rsid w:val="00DA7759"/>
    <w:rsid w:val="00DA7D0D"/>
    <w:rsid w:val="00DA7EC1"/>
    <w:rsid w:val="00DB0390"/>
    <w:rsid w:val="00DB090A"/>
    <w:rsid w:val="00DB09BA"/>
    <w:rsid w:val="00DB0D38"/>
    <w:rsid w:val="00DB0DC0"/>
    <w:rsid w:val="00DB0E7F"/>
    <w:rsid w:val="00DB1032"/>
    <w:rsid w:val="00DB12FE"/>
    <w:rsid w:val="00DB195F"/>
    <w:rsid w:val="00DB1AF5"/>
    <w:rsid w:val="00DB1FAD"/>
    <w:rsid w:val="00DB22A4"/>
    <w:rsid w:val="00DB2391"/>
    <w:rsid w:val="00DB25AC"/>
    <w:rsid w:val="00DB2E2A"/>
    <w:rsid w:val="00DB3731"/>
    <w:rsid w:val="00DB394A"/>
    <w:rsid w:val="00DB3BD4"/>
    <w:rsid w:val="00DB5473"/>
    <w:rsid w:val="00DB56A0"/>
    <w:rsid w:val="00DB593F"/>
    <w:rsid w:val="00DB5D03"/>
    <w:rsid w:val="00DB5DF8"/>
    <w:rsid w:val="00DB5E34"/>
    <w:rsid w:val="00DB643B"/>
    <w:rsid w:val="00DB64F2"/>
    <w:rsid w:val="00DB6A1C"/>
    <w:rsid w:val="00DB6BA1"/>
    <w:rsid w:val="00DB6C19"/>
    <w:rsid w:val="00DB7BB1"/>
    <w:rsid w:val="00DC09CF"/>
    <w:rsid w:val="00DC0FCB"/>
    <w:rsid w:val="00DC10CC"/>
    <w:rsid w:val="00DC1646"/>
    <w:rsid w:val="00DC1DC4"/>
    <w:rsid w:val="00DC1E05"/>
    <w:rsid w:val="00DC1E35"/>
    <w:rsid w:val="00DC1FFA"/>
    <w:rsid w:val="00DC25B3"/>
    <w:rsid w:val="00DC2621"/>
    <w:rsid w:val="00DC28FD"/>
    <w:rsid w:val="00DC2A56"/>
    <w:rsid w:val="00DC2DCF"/>
    <w:rsid w:val="00DC3D6A"/>
    <w:rsid w:val="00DC4C14"/>
    <w:rsid w:val="00DC5CE9"/>
    <w:rsid w:val="00DC5DBF"/>
    <w:rsid w:val="00DC62A9"/>
    <w:rsid w:val="00DC6666"/>
    <w:rsid w:val="00DC6779"/>
    <w:rsid w:val="00DC6A48"/>
    <w:rsid w:val="00DC71D2"/>
    <w:rsid w:val="00DC76B2"/>
    <w:rsid w:val="00DC7AF9"/>
    <w:rsid w:val="00DC7B9E"/>
    <w:rsid w:val="00DD0766"/>
    <w:rsid w:val="00DD0EF3"/>
    <w:rsid w:val="00DD14A7"/>
    <w:rsid w:val="00DD2618"/>
    <w:rsid w:val="00DD263A"/>
    <w:rsid w:val="00DD3020"/>
    <w:rsid w:val="00DD421C"/>
    <w:rsid w:val="00DD4367"/>
    <w:rsid w:val="00DD4810"/>
    <w:rsid w:val="00DD4992"/>
    <w:rsid w:val="00DD51A5"/>
    <w:rsid w:val="00DD5298"/>
    <w:rsid w:val="00DD6395"/>
    <w:rsid w:val="00DD6D31"/>
    <w:rsid w:val="00DD7108"/>
    <w:rsid w:val="00DD78C2"/>
    <w:rsid w:val="00DD7A2A"/>
    <w:rsid w:val="00DD7FF6"/>
    <w:rsid w:val="00DE07C1"/>
    <w:rsid w:val="00DE120B"/>
    <w:rsid w:val="00DE173E"/>
    <w:rsid w:val="00DE1D43"/>
    <w:rsid w:val="00DE2045"/>
    <w:rsid w:val="00DE257A"/>
    <w:rsid w:val="00DE2D47"/>
    <w:rsid w:val="00DE35EE"/>
    <w:rsid w:val="00DE4830"/>
    <w:rsid w:val="00DE4A4A"/>
    <w:rsid w:val="00DE4C5A"/>
    <w:rsid w:val="00DE5006"/>
    <w:rsid w:val="00DE5319"/>
    <w:rsid w:val="00DE60D1"/>
    <w:rsid w:val="00DE6123"/>
    <w:rsid w:val="00DE703A"/>
    <w:rsid w:val="00DF0DE2"/>
    <w:rsid w:val="00DF0DFF"/>
    <w:rsid w:val="00DF10BA"/>
    <w:rsid w:val="00DF14E3"/>
    <w:rsid w:val="00DF1662"/>
    <w:rsid w:val="00DF1B95"/>
    <w:rsid w:val="00DF1CF4"/>
    <w:rsid w:val="00DF2211"/>
    <w:rsid w:val="00DF25D2"/>
    <w:rsid w:val="00DF2D3A"/>
    <w:rsid w:val="00DF2E2C"/>
    <w:rsid w:val="00DF3D97"/>
    <w:rsid w:val="00DF4730"/>
    <w:rsid w:val="00DF4ADC"/>
    <w:rsid w:val="00DF4EBD"/>
    <w:rsid w:val="00DF552E"/>
    <w:rsid w:val="00DF5ADD"/>
    <w:rsid w:val="00DF5B0B"/>
    <w:rsid w:val="00DF5F72"/>
    <w:rsid w:val="00DF5F86"/>
    <w:rsid w:val="00DF66FB"/>
    <w:rsid w:val="00DF67BD"/>
    <w:rsid w:val="00DF6899"/>
    <w:rsid w:val="00DF7644"/>
    <w:rsid w:val="00DF7F1E"/>
    <w:rsid w:val="00E00D09"/>
    <w:rsid w:val="00E00DB9"/>
    <w:rsid w:val="00E0107B"/>
    <w:rsid w:val="00E016F9"/>
    <w:rsid w:val="00E01DC2"/>
    <w:rsid w:val="00E0262E"/>
    <w:rsid w:val="00E02983"/>
    <w:rsid w:val="00E02E9C"/>
    <w:rsid w:val="00E03827"/>
    <w:rsid w:val="00E0429F"/>
    <w:rsid w:val="00E047C1"/>
    <w:rsid w:val="00E04A10"/>
    <w:rsid w:val="00E04AE6"/>
    <w:rsid w:val="00E05349"/>
    <w:rsid w:val="00E05635"/>
    <w:rsid w:val="00E075AC"/>
    <w:rsid w:val="00E1015D"/>
    <w:rsid w:val="00E10662"/>
    <w:rsid w:val="00E10C4C"/>
    <w:rsid w:val="00E110BF"/>
    <w:rsid w:val="00E11719"/>
    <w:rsid w:val="00E11F38"/>
    <w:rsid w:val="00E122F6"/>
    <w:rsid w:val="00E125BB"/>
    <w:rsid w:val="00E1260D"/>
    <w:rsid w:val="00E12923"/>
    <w:rsid w:val="00E12A32"/>
    <w:rsid w:val="00E133D7"/>
    <w:rsid w:val="00E13539"/>
    <w:rsid w:val="00E144CE"/>
    <w:rsid w:val="00E1486D"/>
    <w:rsid w:val="00E1490E"/>
    <w:rsid w:val="00E14C9B"/>
    <w:rsid w:val="00E1504A"/>
    <w:rsid w:val="00E1541E"/>
    <w:rsid w:val="00E156C4"/>
    <w:rsid w:val="00E157E4"/>
    <w:rsid w:val="00E158BE"/>
    <w:rsid w:val="00E15A87"/>
    <w:rsid w:val="00E15A90"/>
    <w:rsid w:val="00E15D69"/>
    <w:rsid w:val="00E16115"/>
    <w:rsid w:val="00E16191"/>
    <w:rsid w:val="00E161BA"/>
    <w:rsid w:val="00E166B4"/>
    <w:rsid w:val="00E16FD7"/>
    <w:rsid w:val="00E17595"/>
    <w:rsid w:val="00E176A1"/>
    <w:rsid w:val="00E200C0"/>
    <w:rsid w:val="00E20719"/>
    <w:rsid w:val="00E20B80"/>
    <w:rsid w:val="00E217E0"/>
    <w:rsid w:val="00E221A4"/>
    <w:rsid w:val="00E22309"/>
    <w:rsid w:val="00E22601"/>
    <w:rsid w:val="00E232DD"/>
    <w:rsid w:val="00E23AE8"/>
    <w:rsid w:val="00E23F92"/>
    <w:rsid w:val="00E24017"/>
    <w:rsid w:val="00E2443B"/>
    <w:rsid w:val="00E24540"/>
    <w:rsid w:val="00E24614"/>
    <w:rsid w:val="00E249E6"/>
    <w:rsid w:val="00E2530E"/>
    <w:rsid w:val="00E253FF"/>
    <w:rsid w:val="00E2567D"/>
    <w:rsid w:val="00E26046"/>
    <w:rsid w:val="00E261E7"/>
    <w:rsid w:val="00E26B29"/>
    <w:rsid w:val="00E26D3E"/>
    <w:rsid w:val="00E270CF"/>
    <w:rsid w:val="00E30035"/>
    <w:rsid w:val="00E30169"/>
    <w:rsid w:val="00E30F76"/>
    <w:rsid w:val="00E31946"/>
    <w:rsid w:val="00E31DC7"/>
    <w:rsid w:val="00E31F87"/>
    <w:rsid w:val="00E32186"/>
    <w:rsid w:val="00E321BB"/>
    <w:rsid w:val="00E3233A"/>
    <w:rsid w:val="00E32954"/>
    <w:rsid w:val="00E32F78"/>
    <w:rsid w:val="00E32F8C"/>
    <w:rsid w:val="00E3304B"/>
    <w:rsid w:val="00E33250"/>
    <w:rsid w:val="00E333B0"/>
    <w:rsid w:val="00E33578"/>
    <w:rsid w:val="00E33825"/>
    <w:rsid w:val="00E33DEA"/>
    <w:rsid w:val="00E33E9B"/>
    <w:rsid w:val="00E33F99"/>
    <w:rsid w:val="00E34985"/>
    <w:rsid w:val="00E353A3"/>
    <w:rsid w:val="00E353DB"/>
    <w:rsid w:val="00E36887"/>
    <w:rsid w:val="00E36D26"/>
    <w:rsid w:val="00E405FB"/>
    <w:rsid w:val="00E4074A"/>
    <w:rsid w:val="00E408E3"/>
    <w:rsid w:val="00E40901"/>
    <w:rsid w:val="00E40EED"/>
    <w:rsid w:val="00E4122C"/>
    <w:rsid w:val="00E415C7"/>
    <w:rsid w:val="00E41D74"/>
    <w:rsid w:val="00E421BE"/>
    <w:rsid w:val="00E424FF"/>
    <w:rsid w:val="00E42982"/>
    <w:rsid w:val="00E42E40"/>
    <w:rsid w:val="00E42F8F"/>
    <w:rsid w:val="00E43D24"/>
    <w:rsid w:val="00E44C2F"/>
    <w:rsid w:val="00E450B8"/>
    <w:rsid w:val="00E45F75"/>
    <w:rsid w:val="00E465EB"/>
    <w:rsid w:val="00E469D8"/>
    <w:rsid w:val="00E4756F"/>
    <w:rsid w:val="00E5077C"/>
    <w:rsid w:val="00E50840"/>
    <w:rsid w:val="00E50966"/>
    <w:rsid w:val="00E511E1"/>
    <w:rsid w:val="00E513AF"/>
    <w:rsid w:val="00E514A2"/>
    <w:rsid w:val="00E5162F"/>
    <w:rsid w:val="00E518CC"/>
    <w:rsid w:val="00E5198C"/>
    <w:rsid w:val="00E51C33"/>
    <w:rsid w:val="00E51FAA"/>
    <w:rsid w:val="00E5202D"/>
    <w:rsid w:val="00E52199"/>
    <w:rsid w:val="00E52917"/>
    <w:rsid w:val="00E52B1D"/>
    <w:rsid w:val="00E52C01"/>
    <w:rsid w:val="00E53278"/>
    <w:rsid w:val="00E5349D"/>
    <w:rsid w:val="00E5350F"/>
    <w:rsid w:val="00E535C7"/>
    <w:rsid w:val="00E53E80"/>
    <w:rsid w:val="00E54264"/>
    <w:rsid w:val="00E5438B"/>
    <w:rsid w:val="00E54B2A"/>
    <w:rsid w:val="00E54DBE"/>
    <w:rsid w:val="00E54F58"/>
    <w:rsid w:val="00E5509F"/>
    <w:rsid w:val="00E551C8"/>
    <w:rsid w:val="00E55959"/>
    <w:rsid w:val="00E5601E"/>
    <w:rsid w:val="00E561F1"/>
    <w:rsid w:val="00E565EE"/>
    <w:rsid w:val="00E56C5F"/>
    <w:rsid w:val="00E57711"/>
    <w:rsid w:val="00E600E2"/>
    <w:rsid w:val="00E6093A"/>
    <w:rsid w:val="00E60AF5"/>
    <w:rsid w:val="00E60BCD"/>
    <w:rsid w:val="00E61093"/>
    <w:rsid w:val="00E61C25"/>
    <w:rsid w:val="00E622B1"/>
    <w:rsid w:val="00E62682"/>
    <w:rsid w:val="00E628B2"/>
    <w:rsid w:val="00E62A6D"/>
    <w:rsid w:val="00E62FE8"/>
    <w:rsid w:val="00E6327D"/>
    <w:rsid w:val="00E63706"/>
    <w:rsid w:val="00E63E3B"/>
    <w:rsid w:val="00E643A7"/>
    <w:rsid w:val="00E64BCF"/>
    <w:rsid w:val="00E65387"/>
    <w:rsid w:val="00E65473"/>
    <w:rsid w:val="00E6564B"/>
    <w:rsid w:val="00E65BD4"/>
    <w:rsid w:val="00E65E42"/>
    <w:rsid w:val="00E664A6"/>
    <w:rsid w:val="00E66762"/>
    <w:rsid w:val="00E66E19"/>
    <w:rsid w:val="00E66E68"/>
    <w:rsid w:val="00E66FCF"/>
    <w:rsid w:val="00E67139"/>
    <w:rsid w:val="00E67658"/>
    <w:rsid w:val="00E67D74"/>
    <w:rsid w:val="00E7080D"/>
    <w:rsid w:val="00E70CF2"/>
    <w:rsid w:val="00E71002"/>
    <w:rsid w:val="00E71563"/>
    <w:rsid w:val="00E71B00"/>
    <w:rsid w:val="00E71C5F"/>
    <w:rsid w:val="00E71ED1"/>
    <w:rsid w:val="00E72C6D"/>
    <w:rsid w:val="00E73628"/>
    <w:rsid w:val="00E73944"/>
    <w:rsid w:val="00E73D47"/>
    <w:rsid w:val="00E74BF5"/>
    <w:rsid w:val="00E761AC"/>
    <w:rsid w:val="00E76360"/>
    <w:rsid w:val="00E76576"/>
    <w:rsid w:val="00E76A97"/>
    <w:rsid w:val="00E808CE"/>
    <w:rsid w:val="00E80B52"/>
    <w:rsid w:val="00E80C53"/>
    <w:rsid w:val="00E81E12"/>
    <w:rsid w:val="00E81F98"/>
    <w:rsid w:val="00E82411"/>
    <w:rsid w:val="00E8258E"/>
    <w:rsid w:val="00E825CE"/>
    <w:rsid w:val="00E82DD8"/>
    <w:rsid w:val="00E831A0"/>
    <w:rsid w:val="00E83271"/>
    <w:rsid w:val="00E834D1"/>
    <w:rsid w:val="00E83944"/>
    <w:rsid w:val="00E83FDA"/>
    <w:rsid w:val="00E85A3D"/>
    <w:rsid w:val="00E85B8C"/>
    <w:rsid w:val="00E85D75"/>
    <w:rsid w:val="00E86090"/>
    <w:rsid w:val="00E867BB"/>
    <w:rsid w:val="00E86989"/>
    <w:rsid w:val="00E86EB1"/>
    <w:rsid w:val="00E874D6"/>
    <w:rsid w:val="00E87CC1"/>
    <w:rsid w:val="00E87DF2"/>
    <w:rsid w:val="00E87F58"/>
    <w:rsid w:val="00E90006"/>
    <w:rsid w:val="00E90022"/>
    <w:rsid w:val="00E900F6"/>
    <w:rsid w:val="00E90567"/>
    <w:rsid w:val="00E907DC"/>
    <w:rsid w:val="00E91083"/>
    <w:rsid w:val="00E91398"/>
    <w:rsid w:val="00E9178F"/>
    <w:rsid w:val="00E91F12"/>
    <w:rsid w:val="00E9240A"/>
    <w:rsid w:val="00E92C79"/>
    <w:rsid w:val="00E930C0"/>
    <w:rsid w:val="00E93BCC"/>
    <w:rsid w:val="00E94F49"/>
    <w:rsid w:val="00E9556E"/>
    <w:rsid w:val="00E95F30"/>
    <w:rsid w:val="00E963BA"/>
    <w:rsid w:val="00E965CC"/>
    <w:rsid w:val="00E96791"/>
    <w:rsid w:val="00E96CB9"/>
    <w:rsid w:val="00E97048"/>
    <w:rsid w:val="00E97BAE"/>
    <w:rsid w:val="00EA008F"/>
    <w:rsid w:val="00EA0168"/>
    <w:rsid w:val="00EA0278"/>
    <w:rsid w:val="00EA06CB"/>
    <w:rsid w:val="00EA0917"/>
    <w:rsid w:val="00EA0D7C"/>
    <w:rsid w:val="00EA0E7D"/>
    <w:rsid w:val="00EA10AA"/>
    <w:rsid w:val="00EA14BB"/>
    <w:rsid w:val="00EA1588"/>
    <w:rsid w:val="00EA1C3E"/>
    <w:rsid w:val="00EA1F2E"/>
    <w:rsid w:val="00EA1FCE"/>
    <w:rsid w:val="00EA3532"/>
    <w:rsid w:val="00EA3C52"/>
    <w:rsid w:val="00EA405C"/>
    <w:rsid w:val="00EA4200"/>
    <w:rsid w:val="00EA4586"/>
    <w:rsid w:val="00EA492A"/>
    <w:rsid w:val="00EA4ACC"/>
    <w:rsid w:val="00EA625E"/>
    <w:rsid w:val="00EA6B79"/>
    <w:rsid w:val="00EA733E"/>
    <w:rsid w:val="00EA73EF"/>
    <w:rsid w:val="00EB0366"/>
    <w:rsid w:val="00EB06F4"/>
    <w:rsid w:val="00EB0BB2"/>
    <w:rsid w:val="00EB140D"/>
    <w:rsid w:val="00EB14BB"/>
    <w:rsid w:val="00EB299C"/>
    <w:rsid w:val="00EB29C9"/>
    <w:rsid w:val="00EB337F"/>
    <w:rsid w:val="00EB39B2"/>
    <w:rsid w:val="00EB3B7E"/>
    <w:rsid w:val="00EB40C6"/>
    <w:rsid w:val="00EB46FB"/>
    <w:rsid w:val="00EB508B"/>
    <w:rsid w:val="00EB52EE"/>
    <w:rsid w:val="00EB543E"/>
    <w:rsid w:val="00EB5921"/>
    <w:rsid w:val="00EB5CB2"/>
    <w:rsid w:val="00EB5F10"/>
    <w:rsid w:val="00EB6431"/>
    <w:rsid w:val="00EB65C7"/>
    <w:rsid w:val="00EB7A77"/>
    <w:rsid w:val="00EB7E6A"/>
    <w:rsid w:val="00EC0262"/>
    <w:rsid w:val="00EC06E0"/>
    <w:rsid w:val="00EC1592"/>
    <w:rsid w:val="00EC17FF"/>
    <w:rsid w:val="00EC1A5D"/>
    <w:rsid w:val="00EC2092"/>
    <w:rsid w:val="00EC23B0"/>
    <w:rsid w:val="00EC2AEA"/>
    <w:rsid w:val="00EC2F5B"/>
    <w:rsid w:val="00EC2FF8"/>
    <w:rsid w:val="00EC3CAB"/>
    <w:rsid w:val="00EC3D8D"/>
    <w:rsid w:val="00EC44AB"/>
    <w:rsid w:val="00EC4895"/>
    <w:rsid w:val="00EC4F96"/>
    <w:rsid w:val="00EC5511"/>
    <w:rsid w:val="00EC56FD"/>
    <w:rsid w:val="00EC603B"/>
    <w:rsid w:val="00EC61A7"/>
    <w:rsid w:val="00EC68D4"/>
    <w:rsid w:val="00EC6ABE"/>
    <w:rsid w:val="00EC7598"/>
    <w:rsid w:val="00ED03B4"/>
    <w:rsid w:val="00ED0601"/>
    <w:rsid w:val="00ED08B9"/>
    <w:rsid w:val="00ED0C5E"/>
    <w:rsid w:val="00ED1575"/>
    <w:rsid w:val="00ED1DEC"/>
    <w:rsid w:val="00ED1ED9"/>
    <w:rsid w:val="00ED2742"/>
    <w:rsid w:val="00ED2DE8"/>
    <w:rsid w:val="00ED2F53"/>
    <w:rsid w:val="00ED31BA"/>
    <w:rsid w:val="00ED3594"/>
    <w:rsid w:val="00ED3D96"/>
    <w:rsid w:val="00ED42D2"/>
    <w:rsid w:val="00ED4996"/>
    <w:rsid w:val="00ED4CF0"/>
    <w:rsid w:val="00ED4DB1"/>
    <w:rsid w:val="00ED56F6"/>
    <w:rsid w:val="00ED59A3"/>
    <w:rsid w:val="00ED6481"/>
    <w:rsid w:val="00ED6CFB"/>
    <w:rsid w:val="00EE006A"/>
    <w:rsid w:val="00EE018A"/>
    <w:rsid w:val="00EE02F6"/>
    <w:rsid w:val="00EE03E7"/>
    <w:rsid w:val="00EE0590"/>
    <w:rsid w:val="00EE0FEC"/>
    <w:rsid w:val="00EE133D"/>
    <w:rsid w:val="00EE13FC"/>
    <w:rsid w:val="00EE1EEB"/>
    <w:rsid w:val="00EE29F6"/>
    <w:rsid w:val="00EE2D18"/>
    <w:rsid w:val="00EE2F48"/>
    <w:rsid w:val="00EE3897"/>
    <w:rsid w:val="00EE3C44"/>
    <w:rsid w:val="00EE4091"/>
    <w:rsid w:val="00EE48D8"/>
    <w:rsid w:val="00EE4C8A"/>
    <w:rsid w:val="00EE50A0"/>
    <w:rsid w:val="00EE5C84"/>
    <w:rsid w:val="00EE6176"/>
    <w:rsid w:val="00EE62C4"/>
    <w:rsid w:val="00EE6315"/>
    <w:rsid w:val="00EE6921"/>
    <w:rsid w:val="00EE771D"/>
    <w:rsid w:val="00EE7BEE"/>
    <w:rsid w:val="00EE7C33"/>
    <w:rsid w:val="00EF037D"/>
    <w:rsid w:val="00EF074C"/>
    <w:rsid w:val="00EF091C"/>
    <w:rsid w:val="00EF17B0"/>
    <w:rsid w:val="00EF1BC7"/>
    <w:rsid w:val="00EF2046"/>
    <w:rsid w:val="00EF232E"/>
    <w:rsid w:val="00EF2D29"/>
    <w:rsid w:val="00EF3980"/>
    <w:rsid w:val="00EF3ADD"/>
    <w:rsid w:val="00EF4A01"/>
    <w:rsid w:val="00EF4B3F"/>
    <w:rsid w:val="00EF4BF4"/>
    <w:rsid w:val="00EF5ACE"/>
    <w:rsid w:val="00EF605D"/>
    <w:rsid w:val="00EF7521"/>
    <w:rsid w:val="00EF75EA"/>
    <w:rsid w:val="00EF7634"/>
    <w:rsid w:val="00EF7F23"/>
    <w:rsid w:val="00F01094"/>
    <w:rsid w:val="00F01368"/>
    <w:rsid w:val="00F01B46"/>
    <w:rsid w:val="00F01D1B"/>
    <w:rsid w:val="00F01D7B"/>
    <w:rsid w:val="00F0288E"/>
    <w:rsid w:val="00F02959"/>
    <w:rsid w:val="00F029DF"/>
    <w:rsid w:val="00F02C43"/>
    <w:rsid w:val="00F03D89"/>
    <w:rsid w:val="00F0444D"/>
    <w:rsid w:val="00F044FB"/>
    <w:rsid w:val="00F048E4"/>
    <w:rsid w:val="00F05AB8"/>
    <w:rsid w:val="00F0637E"/>
    <w:rsid w:val="00F063E6"/>
    <w:rsid w:val="00F069C1"/>
    <w:rsid w:val="00F06D00"/>
    <w:rsid w:val="00F06E2C"/>
    <w:rsid w:val="00F0725B"/>
    <w:rsid w:val="00F072F1"/>
    <w:rsid w:val="00F0735C"/>
    <w:rsid w:val="00F0745C"/>
    <w:rsid w:val="00F07499"/>
    <w:rsid w:val="00F0773E"/>
    <w:rsid w:val="00F07878"/>
    <w:rsid w:val="00F10170"/>
    <w:rsid w:val="00F10D79"/>
    <w:rsid w:val="00F11220"/>
    <w:rsid w:val="00F11322"/>
    <w:rsid w:val="00F11361"/>
    <w:rsid w:val="00F11D59"/>
    <w:rsid w:val="00F12394"/>
    <w:rsid w:val="00F12695"/>
    <w:rsid w:val="00F126B7"/>
    <w:rsid w:val="00F12EEC"/>
    <w:rsid w:val="00F13DDF"/>
    <w:rsid w:val="00F14614"/>
    <w:rsid w:val="00F14708"/>
    <w:rsid w:val="00F14A59"/>
    <w:rsid w:val="00F15145"/>
    <w:rsid w:val="00F15AC8"/>
    <w:rsid w:val="00F16137"/>
    <w:rsid w:val="00F1624B"/>
    <w:rsid w:val="00F16948"/>
    <w:rsid w:val="00F170CA"/>
    <w:rsid w:val="00F179F4"/>
    <w:rsid w:val="00F17F90"/>
    <w:rsid w:val="00F200F0"/>
    <w:rsid w:val="00F20275"/>
    <w:rsid w:val="00F20562"/>
    <w:rsid w:val="00F205F5"/>
    <w:rsid w:val="00F20D7B"/>
    <w:rsid w:val="00F20DE8"/>
    <w:rsid w:val="00F216EA"/>
    <w:rsid w:val="00F21DCC"/>
    <w:rsid w:val="00F220AA"/>
    <w:rsid w:val="00F2231A"/>
    <w:rsid w:val="00F22390"/>
    <w:rsid w:val="00F224FD"/>
    <w:rsid w:val="00F22607"/>
    <w:rsid w:val="00F22D2D"/>
    <w:rsid w:val="00F23004"/>
    <w:rsid w:val="00F237B1"/>
    <w:rsid w:val="00F2415C"/>
    <w:rsid w:val="00F2512D"/>
    <w:rsid w:val="00F25237"/>
    <w:rsid w:val="00F26341"/>
    <w:rsid w:val="00F26F2F"/>
    <w:rsid w:val="00F27004"/>
    <w:rsid w:val="00F27ADE"/>
    <w:rsid w:val="00F3018E"/>
    <w:rsid w:val="00F306D4"/>
    <w:rsid w:val="00F309BE"/>
    <w:rsid w:val="00F31110"/>
    <w:rsid w:val="00F311FA"/>
    <w:rsid w:val="00F3124E"/>
    <w:rsid w:val="00F31589"/>
    <w:rsid w:val="00F3186E"/>
    <w:rsid w:val="00F318FF"/>
    <w:rsid w:val="00F31C89"/>
    <w:rsid w:val="00F31EF9"/>
    <w:rsid w:val="00F32789"/>
    <w:rsid w:val="00F331FE"/>
    <w:rsid w:val="00F334BF"/>
    <w:rsid w:val="00F341D4"/>
    <w:rsid w:val="00F34410"/>
    <w:rsid w:val="00F34802"/>
    <w:rsid w:val="00F34B77"/>
    <w:rsid w:val="00F34DDE"/>
    <w:rsid w:val="00F357DC"/>
    <w:rsid w:val="00F35E39"/>
    <w:rsid w:val="00F362C1"/>
    <w:rsid w:val="00F3665F"/>
    <w:rsid w:val="00F36704"/>
    <w:rsid w:val="00F36780"/>
    <w:rsid w:val="00F36EF3"/>
    <w:rsid w:val="00F376D9"/>
    <w:rsid w:val="00F378CD"/>
    <w:rsid w:val="00F37A45"/>
    <w:rsid w:val="00F405A7"/>
    <w:rsid w:val="00F4075C"/>
    <w:rsid w:val="00F407BD"/>
    <w:rsid w:val="00F40F1C"/>
    <w:rsid w:val="00F41064"/>
    <w:rsid w:val="00F42D30"/>
    <w:rsid w:val="00F43B08"/>
    <w:rsid w:val="00F44AA9"/>
    <w:rsid w:val="00F44C8A"/>
    <w:rsid w:val="00F44F3B"/>
    <w:rsid w:val="00F452E4"/>
    <w:rsid w:val="00F454E2"/>
    <w:rsid w:val="00F455C3"/>
    <w:rsid w:val="00F45611"/>
    <w:rsid w:val="00F45AC2"/>
    <w:rsid w:val="00F45D4E"/>
    <w:rsid w:val="00F45FA1"/>
    <w:rsid w:val="00F46B7D"/>
    <w:rsid w:val="00F46C4C"/>
    <w:rsid w:val="00F46E29"/>
    <w:rsid w:val="00F47326"/>
    <w:rsid w:val="00F47462"/>
    <w:rsid w:val="00F501DD"/>
    <w:rsid w:val="00F50EB8"/>
    <w:rsid w:val="00F5129C"/>
    <w:rsid w:val="00F51F72"/>
    <w:rsid w:val="00F525D7"/>
    <w:rsid w:val="00F526D3"/>
    <w:rsid w:val="00F5324A"/>
    <w:rsid w:val="00F535CB"/>
    <w:rsid w:val="00F54380"/>
    <w:rsid w:val="00F545B3"/>
    <w:rsid w:val="00F5490B"/>
    <w:rsid w:val="00F549C8"/>
    <w:rsid w:val="00F54F3A"/>
    <w:rsid w:val="00F54F52"/>
    <w:rsid w:val="00F556BE"/>
    <w:rsid w:val="00F559D1"/>
    <w:rsid w:val="00F55A63"/>
    <w:rsid w:val="00F563BC"/>
    <w:rsid w:val="00F56441"/>
    <w:rsid w:val="00F564AD"/>
    <w:rsid w:val="00F564C7"/>
    <w:rsid w:val="00F56742"/>
    <w:rsid w:val="00F56E5C"/>
    <w:rsid w:val="00F5711B"/>
    <w:rsid w:val="00F5774E"/>
    <w:rsid w:val="00F57FE0"/>
    <w:rsid w:val="00F604A9"/>
    <w:rsid w:val="00F60EB8"/>
    <w:rsid w:val="00F6123C"/>
    <w:rsid w:val="00F61963"/>
    <w:rsid w:val="00F61EA7"/>
    <w:rsid w:val="00F620D7"/>
    <w:rsid w:val="00F62107"/>
    <w:rsid w:val="00F6220D"/>
    <w:rsid w:val="00F62CB7"/>
    <w:rsid w:val="00F630AD"/>
    <w:rsid w:val="00F63A56"/>
    <w:rsid w:val="00F63B2E"/>
    <w:rsid w:val="00F6467E"/>
    <w:rsid w:val="00F654FC"/>
    <w:rsid w:val="00F6559C"/>
    <w:rsid w:val="00F65A18"/>
    <w:rsid w:val="00F65E4A"/>
    <w:rsid w:val="00F65E6B"/>
    <w:rsid w:val="00F65FF6"/>
    <w:rsid w:val="00F66A8B"/>
    <w:rsid w:val="00F672BB"/>
    <w:rsid w:val="00F70290"/>
    <w:rsid w:val="00F70DB3"/>
    <w:rsid w:val="00F70EA2"/>
    <w:rsid w:val="00F71924"/>
    <w:rsid w:val="00F71D89"/>
    <w:rsid w:val="00F7272D"/>
    <w:rsid w:val="00F72737"/>
    <w:rsid w:val="00F72E04"/>
    <w:rsid w:val="00F73205"/>
    <w:rsid w:val="00F73238"/>
    <w:rsid w:val="00F73BC0"/>
    <w:rsid w:val="00F7440F"/>
    <w:rsid w:val="00F747DE"/>
    <w:rsid w:val="00F74A8B"/>
    <w:rsid w:val="00F74AB9"/>
    <w:rsid w:val="00F74D28"/>
    <w:rsid w:val="00F75085"/>
    <w:rsid w:val="00F757FE"/>
    <w:rsid w:val="00F75B3E"/>
    <w:rsid w:val="00F75F4A"/>
    <w:rsid w:val="00F765F7"/>
    <w:rsid w:val="00F770FF"/>
    <w:rsid w:val="00F773D4"/>
    <w:rsid w:val="00F7790E"/>
    <w:rsid w:val="00F7795D"/>
    <w:rsid w:val="00F77A84"/>
    <w:rsid w:val="00F8063A"/>
    <w:rsid w:val="00F808D8"/>
    <w:rsid w:val="00F8103C"/>
    <w:rsid w:val="00F826FF"/>
    <w:rsid w:val="00F82AA7"/>
    <w:rsid w:val="00F82DD6"/>
    <w:rsid w:val="00F834F3"/>
    <w:rsid w:val="00F83D4A"/>
    <w:rsid w:val="00F83DA7"/>
    <w:rsid w:val="00F83FB6"/>
    <w:rsid w:val="00F8430E"/>
    <w:rsid w:val="00F8436E"/>
    <w:rsid w:val="00F84CE7"/>
    <w:rsid w:val="00F8506B"/>
    <w:rsid w:val="00F851DA"/>
    <w:rsid w:val="00F857C7"/>
    <w:rsid w:val="00F8593E"/>
    <w:rsid w:val="00F85C30"/>
    <w:rsid w:val="00F85EF3"/>
    <w:rsid w:val="00F860E9"/>
    <w:rsid w:val="00F86277"/>
    <w:rsid w:val="00F87191"/>
    <w:rsid w:val="00F8762D"/>
    <w:rsid w:val="00F877CF"/>
    <w:rsid w:val="00F877F9"/>
    <w:rsid w:val="00F87DC2"/>
    <w:rsid w:val="00F87EED"/>
    <w:rsid w:val="00F902C5"/>
    <w:rsid w:val="00F90592"/>
    <w:rsid w:val="00F908DC"/>
    <w:rsid w:val="00F90AA1"/>
    <w:rsid w:val="00F90BBF"/>
    <w:rsid w:val="00F90C77"/>
    <w:rsid w:val="00F90E04"/>
    <w:rsid w:val="00F91279"/>
    <w:rsid w:val="00F918E0"/>
    <w:rsid w:val="00F91936"/>
    <w:rsid w:val="00F91E96"/>
    <w:rsid w:val="00F92852"/>
    <w:rsid w:val="00F92916"/>
    <w:rsid w:val="00F92C41"/>
    <w:rsid w:val="00F92D86"/>
    <w:rsid w:val="00F93D0C"/>
    <w:rsid w:val="00F93DAF"/>
    <w:rsid w:val="00F94A44"/>
    <w:rsid w:val="00F95C1D"/>
    <w:rsid w:val="00F95E1D"/>
    <w:rsid w:val="00F9653C"/>
    <w:rsid w:val="00F967EB"/>
    <w:rsid w:val="00F96B60"/>
    <w:rsid w:val="00F96FC6"/>
    <w:rsid w:val="00F975A3"/>
    <w:rsid w:val="00F97AF7"/>
    <w:rsid w:val="00FA0512"/>
    <w:rsid w:val="00FA0C0D"/>
    <w:rsid w:val="00FA101E"/>
    <w:rsid w:val="00FA11D8"/>
    <w:rsid w:val="00FA1200"/>
    <w:rsid w:val="00FA14DD"/>
    <w:rsid w:val="00FA1AE3"/>
    <w:rsid w:val="00FA1E29"/>
    <w:rsid w:val="00FA2208"/>
    <w:rsid w:val="00FA27B3"/>
    <w:rsid w:val="00FA2A30"/>
    <w:rsid w:val="00FA3453"/>
    <w:rsid w:val="00FA3C93"/>
    <w:rsid w:val="00FA3CBD"/>
    <w:rsid w:val="00FA3EC8"/>
    <w:rsid w:val="00FA4269"/>
    <w:rsid w:val="00FA46BE"/>
    <w:rsid w:val="00FA46EB"/>
    <w:rsid w:val="00FA4AA4"/>
    <w:rsid w:val="00FA4B31"/>
    <w:rsid w:val="00FA4D8A"/>
    <w:rsid w:val="00FA5093"/>
    <w:rsid w:val="00FA5732"/>
    <w:rsid w:val="00FA581F"/>
    <w:rsid w:val="00FA5953"/>
    <w:rsid w:val="00FA631C"/>
    <w:rsid w:val="00FA68E6"/>
    <w:rsid w:val="00FA730A"/>
    <w:rsid w:val="00FA7B19"/>
    <w:rsid w:val="00FB0466"/>
    <w:rsid w:val="00FB048C"/>
    <w:rsid w:val="00FB0A41"/>
    <w:rsid w:val="00FB0E8E"/>
    <w:rsid w:val="00FB1082"/>
    <w:rsid w:val="00FB13B8"/>
    <w:rsid w:val="00FB1494"/>
    <w:rsid w:val="00FB1617"/>
    <w:rsid w:val="00FB1774"/>
    <w:rsid w:val="00FB1842"/>
    <w:rsid w:val="00FB1DA1"/>
    <w:rsid w:val="00FB2435"/>
    <w:rsid w:val="00FB27EB"/>
    <w:rsid w:val="00FB3495"/>
    <w:rsid w:val="00FB3696"/>
    <w:rsid w:val="00FB370D"/>
    <w:rsid w:val="00FB449C"/>
    <w:rsid w:val="00FB693E"/>
    <w:rsid w:val="00FB7609"/>
    <w:rsid w:val="00FC040B"/>
    <w:rsid w:val="00FC043B"/>
    <w:rsid w:val="00FC0E07"/>
    <w:rsid w:val="00FC0E96"/>
    <w:rsid w:val="00FC0FDE"/>
    <w:rsid w:val="00FC125D"/>
    <w:rsid w:val="00FC1642"/>
    <w:rsid w:val="00FC169E"/>
    <w:rsid w:val="00FC1944"/>
    <w:rsid w:val="00FC2022"/>
    <w:rsid w:val="00FC376E"/>
    <w:rsid w:val="00FC3B14"/>
    <w:rsid w:val="00FC3F40"/>
    <w:rsid w:val="00FC4FA9"/>
    <w:rsid w:val="00FC50D8"/>
    <w:rsid w:val="00FC50F5"/>
    <w:rsid w:val="00FC57C1"/>
    <w:rsid w:val="00FC5818"/>
    <w:rsid w:val="00FC5E33"/>
    <w:rsid w:val="00FC5FA8"/>
    <w:rsid w:val="00FC6648"/>
    <w:rsid w:val="00FC6792"/>
    <w:rsid w:val="00FC69EE"/>
    <w:rsid w:val="00FC6A9C"/>
    <w:rsid w:val="00FC7917"/>
    <w:rsid w:val="00FC7D54"/>
    <w:rsid w:val="00FD0260"/>
    <w:rsid w:val="00FD0C94"/>
    <w:rsid w:val="00FD0D1C"/>
    <w:rsid w:val="00FD1455"/>
    <w:rsid w:val="00FD2B93"/>
    <w:rsid w:val="00FD3049"/>
    <w:rsid w:val="00FD34F4"/>
    <w:rsid w:val="00FD48F2"/>
    <w:rsid w:val="00FD4C6A"/>
    <w:rsid w:val="00FD4E74"/>
    <w:rsid w:val="00FD4F43"/>
    <w:rsid w:val="00FD4F56"/>
    <w:rsid w:val="00FD542E"/>
    <w:rsid w:val="00FD5E4E"/>
    <w:rsid w:val="00FD5FB4"/>
    <w:rsid w:val="00FD6ABA"/>
    <w:rsid w:val="00FD71B5"/>
    <w:rsid w:val="00FD74A6"/>
    <w:rsid w:val="00FD78CA"/>
    <w:rsid w:val="00FE019B"/>
    <w:rsid w:val="00FE02EF"/>
    <w:rsid w:val="00FE03BE"/>
    <w:rsid w:val="00FE0866"/>
    <w:rsid w:val="00FE0EAC"/>
    <w:rsid w:val="00FE0F6E"/>
    <w:rsid w:val="00FE104D"/>
    <w:rsid w:val="00FE1762"/>
    <w:rsid w:val="00FE1D48"/>
    <w:rsid w:val="00FE224D"/>
    <w:rsid w:val="00FE2468"/>
    <w:rsid w:val="00FE2608"/>
    <w:rsid w:val="00FE2729"/>
    <w:rsid w:val="00FE3061"/>
    <w:rsid w:val="00FE3E4C"/>
    <w:rsid w:val="00FE46D6"/>
    <w:rsid w:val="00FE4919"/>
    <w:rsid w:val="00FE4981"/>
    <w:rsid w:val="00FE4A25"/>
    <w:rsid w:val="00FE50A6"/>
    <w:rsid w:val="00FE50B4"/>
    <w:rsid w:val="00FE5440"/>
    <w:rsid w:val="00FE5A25"/>
    <w:rsid w:val="00FE61A4"/>
    <w:rsid w:val="00FE7290"/>
    <w:rsid w:val="00FE734E"/>
    <w:rsid w:val="00FE761B"/>
    <w:rsid w:val="00FE7FD3"/>
    <w:rsid w:val="00FF0494"/>
    <w:rsid w:val="00FF0AA9"/>
    <w:rsid w:val="00FF12CF"/>
    <w:rsid w:val="00FF1A57"/>
    <w:rsid w:val="00FF2004"/>
    <w:rsid w:val="00FF2B7A"/>
    <w:rsid w:val="00FF2C6F"/>
    <w:rsid w:val="00FF37D0"/>
    <w:rsid w:val="00FF45F4"/>
    <w:rsid w:val="00FF4FC1"/>
    <w:rsid w:val="00FF50F9"/>
    <w:rsid w:val="00FF5244"/>
    <w:rsid w:val="00FF64C0"/>
    <w:rsid w:val="00FF64D2"/>
    <w:rsid w:val="00FF7B44"/>
    <w:rsid w:val="1DBF6C51"/>
    <w:rsid w:val="23854BF8"/>
    <w:rsid w:val="2995E426"/>
    <w:rsid w:val="364D5DF9"/>
    <w:rsid w:val="465AF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4EC4D"/>
  <w15:chartTrackingRefBased/>
  <w15:docId w15:val="{E814AEDB-BEC4-4A91-B0E2-4A3B5E9E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B729E"/>
    <w:pPr>
      <w:spacing w:after="0" w:line="240" w:lineRule="auto"/>
    </w:pPr>
    <w:rPr>
      <w:rFonts w:ascii="Arial" w:eastAsia="PMingLiU" w:hAnsi="Arial" w:cs="Times New Roman"/>
      <w:color w:val="000000"/>
      <w:szCs w:val="20"/>
      <w:lang w:val="en-GB" w:bidi="ar-DZ"/>
    </w:rPr>
  </w:style>
  <w:style w:type="paragraph" w:styleId="Kop1">
    <w:name w:val="heading 1"/>
    <w:aliases w:val="H1,h1,Heading,2,h11,Attribute Heading 1,Heading A,Heading A1,1,Header 1,(Alt+1),(Alt+1)1,(Alt+1)2,(Alt+1)3,(Alt+1)4,(Alt+1)5,(Alt+1)6,(Alt+1)7,(Alt+1)8,(Alt+1)9,(Alt+1)10,(Alt+1)11,(Alt+1)21,(Alt+1)31,(Alt+1)41,(Alt+1)51,(Alt+1)61,Kop1,HD1,k1"/>
    <w:basedOn w:val="BodyText"/>
    <w:next w:val="BodyText"/>
    <w:link w:val="Kop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Kop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Kop2Char"/>
    <w:qFormat/>
    <w:rsid w:val="00CB7060"/>
    <w:pPr>
      <w:keepNext/>
      <w:numPr>
        <w:ilvl w:val="1"/>
        <w:numId w:val="59"/>
      </w:numPr>
      <w:tabs>
        <w:tab w:val="left" w:pos="1080"/>
      </w:tabs>
      <w:spacing w:before="240" w:after="60"/>
      <w:outlineLvl w:val="1"/>
    </w:pPr>
    <w:rPr>
      <w:rFonts w:cs="Arial"/>
      <w:b/>
      <w:bCs/>
      <w:iCs/>
      <w:color w:val="auto"/>
      <w:sz w:val="32"/>
      <w:szCs w:val="28"/>
    </w:rPr>
  </w:style>
  <w:style w:type="paragraph" w:styleId="Kop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Kop3Char"/>
    <w:qFormat/>
    <w:rsid w:val="00066C8A"/>
    <w:pPr>
      <w:keepNext/>
      <w:numPr>
        <w:ilvl w:val="2"/>
        <w:numId w:val="59"/>
      </w:numPr>
      <w:spacing w:before="240" w:after="60"/>
      <w:outlineLvl w:val="2"/>
    </w:pPr>
    <w:rPr>
      <w:rFonts w:cs="Arial"/>
      <w:b/>
      <w:bCs/>
      <w:color w:val="auto"/>
      <w:sz w:val="28"/>
      <w:szCs w:val="26"/>
    </w:rPr>
  </w:style>
  <w:style w:type="paragraph" w:styleId="Kop4">
    <w:name w:val="heading 4"/>
    <w:aliases w:val="H4,(Alt+4),H41,(Alt+4)1,H42,(Alt+4)2,H43,(Alt+4)3,H44,(Alt+4)4,H45,(Alt+4)5,H411,(Alt+4)11,H421,(Alt+4)21,H431,(Alt+4)31,H46,(Alt+4)6,H412,(Alt+4)12,H422,(Alt+4)22,H432,(Alt+4)32,H47,(Alt+4)7,H48,(Alt+4)8,H49,(Alt+4)9,H410,(Alt+4)10,H413,o,k4"/>
    <w:basedOn w:val="BodyText"/>
    <w:next w:val="BodyText"/>
    <w:link w:val="Kop4Char"/>
    <w:qFormat/>
    <w:rsid w:val="00066C8A"/>
    <w:pPr>
      <w:keepNext/>
      <w:numPr>
        <w:ilvl w:val="3"/>
        <w:numId w:val="59"/>
      </w:numPr>
      <w:tabs>
        <w:tab w:val="left" w:pos="1260"/>
      </w:tabs>
      <w:spacing w:before="240" w:after="60"/>
      <w:ind w:left="1494"/>
      <w:outlineLvl w:val="3"/>
    </w:pPr>
    <w:rPr>
      <w:b/>
      <w:bCs/>
      <w:color w:val="auto"/>
      <w:sz w:val="26"/>
      <w:szCs w:val="28"/>
    </w:rPr>
  </w:style>
  <w:style w:type="paragraph" w:styleId="Kop5">
    <w:name w:val="heading 5"/>
    <w:aliases w:val="h5,Block Label,Kop5_KV,Sub-sub-sub-paragraaf,Second Subheading,h51,Second Subheading1"/>
    <w:basedOn w:val="BodyText"/>
    <w:next w:val="BodyText"/>
    <w:link w:val="Kop5Char"/>
    <w:qFormat/>
    <w:rsid w:val="00066C8A"/>
    <w:pPr>
      <w:keepNext/>
      <w:numPr>
        <w:ilvl w:val="4"/>
        <w:numId w:val="59"/>
      </w:numPr>
      <w:tabs>
        <w:tab w:val="left" w:pos="1260"/>
      </w:tabs>
      <w:spacing w:before="240" w:after="60"/>
      <w:outlineLvl w:val="4"/>
    </w:pPr>
    <w:rPr>
      <w:b/>
      <w:bCs/>
      <w:iCs/>
      <w:color w:val="auto"/>
      <w:sz w:val="24"/>
      <w:szCs w:val="26"/>
    </w:rPr>
  </w:style>
  <w:style w:type="paragraph" w:styleId="Kop6">
    <w:name w:val="heading 6"/>
    <w:aliases w:val="h6"/>
    <w:next w:val="BodyText"/>
    <w:link w:val="Kop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Kop7">
    <w:name w:val="heading 7"/>
    <w:aliases w:val="h7,Heading bijlage"/>
    <w:basedOn w:val="Standaard"/>
    <w:next w:val="Standaard"/>
    <w:link w:val="Kop7Char"/>
    <w:qFormat/>
    <w:rsid w:val="00066C8A"/>
    <w:pPr>
      <w:numPr>
        <w:ilvl w:val="6"/>
        <w:numId w:val="59"/>
      </w:numPr>
      <w:spacing w:before="240" w:after="60"/>
      <w:outlineLvl w:val="6"/>
    </w:pPr>
    <w:rPr>
      <w:rFonts w:ascii="Times New Roman" w:hAnsi="Times New Roman"/>
      <w:sz w:val="24"/>
      <w:szCs w:val="24"/>
    </w:rPr>
  </w:style>
  <w:style w:type="paragraph" w:styleId="Kop8">
    <w:name w:val="heading 8"/>
    <w:aliases w:val="h8"/>
    <w:basedOn w:val="Standaard"/>
    <w:next w:val="Standaard"/>
    <w:link w:val="Kop8Char"/>
    <w:qFormat/>
    <w:rsid w:val="00066C8A"/>
    <w:pPr>
      <w:numPr>
        <w:ilvl w:val="7"/>
        <w:numId w:val="59"/>
      </w:numPr>
      <w:spacing w:before="240" w:after="60"/>
      <w:outlineLvl w:val="7"/>
    </w:pPr>
    <w:rPr>
      <w:rFonts w:ascii="Times New Roman" w:hAnsi="Times New Roman"/>
      <w:i/>
      <w:iCs/>
      <w:sz w:val="24"/>
      <w:szCs w:val="24"/>
    </w:rPr>
  </w:style>
  <w:style w:type="paragraph" w:styleId="Kop9">
    <w:name w:val="heading 9"/>
    <w:aliases w:val="h9,appendix"/>
    <w:basedOn w:val="Standaard"/>
    <w:next w:val="Standaard"/>
    <w:link w:val="Kop9Char"/>
    <w:qFormat/>
    <w:rsid w:val="00066C8A"/>
    <w:pPr>
      <w:numPr>
        <w:ilvl w:val="8"/>
        <w:numId w:val="59"/>
      </w:numPr>
      <w:spacing w:before="240" w:after="6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080"/>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clear" w:pos="1800"/>
        <w:tab w:val="left" w:pos="1440"/>
      </w:tabs>
    </w:pPr>
  </w:style>
  <w:style w:type="paragraph" w:customStyle="1" w:styleId="Bullet5Single0">
    <w:name w:val="*Bullet #5 Single"/>
    <w:basedOn w:val="Bullet5Double0"/>
    <w:uiPriority w:val="1"/>
    <w:rsid w:val="00066C8A"/>
    <w:pPr>
      <w:numPr>
        <w:numId w:val="33"/>
      </w:numPr>
      <w:tabs>
        <w:tab w:val="clear" w:pos="1800"/>
      </w:tabs>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Standaard"/>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Standaard"/>
    <w:uiPriority w:val="1"/>
    <w:qFormat/>
    <w:rsid w:val="008F45CF"/>
    <w:pPr>
      <w:jc w:val="right"/>
    </w:pPr>
  </w:style>
  <w:style w:type="paragraph" w:customStyle="1" w:styleId="Heading1">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
    <w:next w:val="BodyText"/>
    <w:uiPriority w:val="1"/>
    <w:qFormat/>
    <w:rsid w:val="00066C8A"/>
    <w:pPr>
      <w:tabs>
        <w:tab w:val="left" w:pos="1080"/>
      </w:tabs>
      <w:ind w:left="1008" w:hanging="1008"/>
    </w:pPr>
  </w:style>
  <w:style w:type="paragraph" w:customStyle="1" w:styleId="HeadingManual3">
    <w:name w:val="*Heading Manual#3"/>
    <w:basedOn w:val="Heading3"/>
    <w:next w:val="BodyText"/>
    <w:uiPriority w:val="1"/>
    <w:qFormat/>
    <w:rsid w:val="00066C8A"/>
    <w:pPr>
      <w:tabs>
        <w:tab w:val="left" w:pos="1267"/>
      </w:tabs>
      <w:ind w:left="1267" w:hanging="1267"/>
    </w:pPr>
  </w:style>
  <w:style w:type="paragraph" w:customStyle="1" w:styleId="HeadingManual4">
    <w:name w:val="*Heading Manual#4"/>
    <w:basedOn w:val="Heading4"/>
    <w:next w:val="BodyText"/>
    <w:uiPriority w:val="1"/>
    <w:qFormat/>
    <w:rsid w:val="00066C8A"/>
    <w:pPr>
      <w:tabs>
        <w:tab w:val="left" w:pos="1267"/>
      </w:tabs>
      <w:ind w:left="1267" w:hanging="1267"/>
    </w:pPr>
  </w:style>
  <w:style w:type="paragraph" w:customStyle="1" w:styleId="HeadingManual5">
    <w:name w:val="*Heading Manual#5"/>
    <w:basedOn w:val="Heading5"/>
    <w:next w:val="BodyText"/>
    <w:uiPriority w:val="1"/>
    <w:rsid w:val="00066C8A"/>
    <w:pPr>
      <w:tabs>
        <w:tab w:val="left" w:pos="1627"/>
      </w:tabs>
      <w:ind w:left="1584" w:hanging="1584"/>
    </w:pPr>
  </w:style>
  <w:style w:type="paragraph" w:customStyle="1" w:styleId="HeadingManual6">
    <w:name w:val="*Heading Manual#6"/>
    <w:basedOn w:val="Heading6"/>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Standaard"/>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Standaard"/>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Standaard"/>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Standaard"/>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Standaard"/>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Standaard"/>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Standaard"/>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Standaard"/>
    <w:next w:val="SectionText"/>
    <w:uiPriority w:val="1"/>
    <w:qFormat/>
    <w:rsid w:val="00066C8A"/>
    <w:pPr>
      <w:spacing w:after="120"/>
      <w:ind w:left="284"/>
    </w:pPr>
    <w:rPr>
      <w:rFonts w:cs="Arial"/>
      <w:color w:val="808285"/>
      <w:sz w:val="40"/>
    </w:rPr>
  </w:style>
  <w:style w:type="paragraph" w:customStyle="1" w:styleId="SectionNumber">
    <w:name w:val="*SectionNumber"/>
    <w:basedOn w:val="Standaard"/>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Standaard"/>
    <w:uiPriority w:val="1"/>
    <w:qFormat/>
    <w:rsid w:val="00066C8A"/>
    <w:pPr>
      <w:jc w:val="right"/>
    </w:pPr>
    <w:rPr>
      <w:rFonts w:cs="Arial"/>
      <w:color w:val="FFFFFF" w:themeColor="background1"/>
      <w:sz w:val="40"/>
    </w:rPr>
  </w:style>
  <w:style w:type="paragraph" w:customStyle="1" w:styleId="SectionTheme">
    <w:name w:val="*SectionTheme"/>
    <w:basedOn w:val="Standaard"/>
    <w:next w:val="Heading4"/>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clear" w:pos="432"/>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Standaard"/>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ind w:left="432" w:hanging="216"/>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Standaard"/>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Standaard"/>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0">
    <w:name w:val="~Heading 1"/>
    <w:basedOn w:val="Heading1"/>
    <w:next w:val="BodyText0"/>
    <w:uiPriority w:val="1"/>
    <w:rsid w:val="00C47094"/>
  </w:style>
  <w:style w:type="paragraph" w:customStyle="1" w:styleId="Heading20">
    <w:name w:val="~Heading 2"/>
    <w:basedOn w:val="Heading2"/>
    <w:next w:val="BodyText0"/>
    <w:uiPriority w:val="1"/>
    <w:rsid w:val="00066C8A"/>
  </w:style>
  <w:style w:type="paragraph" w:customStyle="1" w:styleId="Heading30">
    <w:name w:val="~Heading 3"/>
    <w:basedOn w:val="Heading3"/>
    <w:next w:val="BodyText0"/>
    <w:uiPriority w:val="1"/>
    <w:rsid w:val="00066C8A"/>
  </w:style>
  <w:style w:type="paragraph" w:customStyle="1" w:styleId="Heading40">
    <w:name w:val="~Heading 4"/>
    <w:basedOn w:val="Heading4"/>
    <w:next w:val="BodyText0"/>
    <w:uiPriority w:val="1"/>
    <w:rsid w:val="00066C8A"/>
  </w:style>
  <w:style w:type="paragraph" w:customStyle="1" w:styleId="Heading50">
    <w:name w:val="~Heading 5"/>
    <w:basedOn w:val="Heading5"/>
    <w:next w:val="BodyText0"/>
    <w:uiPriority w:val="1"/>
    <w:rsid w:val="00066C8A"/>
  </w:style>
  <w:style w:type="paragraph" w:customStyle="1" w:styleId="Heading60">
    <w:name w:val="~Heading 6"/>
    <w:basedOn w:val="Heading6"/>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Geenlijst"/>
    <w:uiPriority w:val="99"/>
    <w:semiHidden/>
    <w:unhideWhenUsed/>
    <w:rsid w:val="008F45CF"/>
    <w:pPr>
      <w:numPr>
        <w:numId w:val="7"/>
      </w:numPr>
    </w:pPr>
  </w:style>
  <w:style w:type="numbering" w:styleId="1ai">
    <w:name w:val="Outline List 1"/>
    <w:basedOn w:val="Geenlijst"/>
    <w:uiPriority w:val="99"/>
    <w:semiHidden/>
    <w:unhideWhenUsed/>
    <w:rsid w:val="008F45CF"/>
    <w:pPr>
      <w:numPr>
        <w:numId w:val="8"/>
      </w:numPr>
    </w:pPr>
  </w:style>
  <w:style w:type="character" w:customStyle="1" w:styleId="Kop1Char">
    <w:name w:val="Kop 1 Char"/>
    <w:aliases w:val="H1 Char,h1 Char,Heading Char,2 Char,h11 Char,Attribute Heading 1 Char,Heading A Char,Heading A1 Char,1 Char,Header 1 Char,(Alt+1) Char,(Alt+1)1 Char,(Alt+1)2 Char,(Alt+1)3 Char,(Alt+1)4 Char,(Alt+1)5 Char,(Alt+1)6 Char,(Alt+1)7 Char,Kop1 Char"/>
    <w:basedOn w:val="Standaardalinea-lettertype"/>
    <w:link w:val="Kop1"/>
    <w:rsid w:val="00066C8A"/>
    <w:rPr>
      <w:rFonts w:ascii="Arial" w:eastAsia="PMingLiU" w:hAnsi="Arial" w:cs="Arial"/>
      <w:b/>
      <w:bCs/>
      <w:kern w:val="32"/>
      <w:sz w:val="36"/>
      <w:szCs w:val="32"/>
      <w:lang w:val="en-GB" w:bidi="ar-DZ"/>
    </w:rPr>
  </w:style>
  <w:style w:type="character" w:customStyle="1" w:styleId="Kop2Char">
    <w:name w:val="Kop 2 Char"/>
    <w:aliases w:val="H2 Char,h2 Char,Chapter Title Char,h21 Char,Attribute Heading 2 Char,(Alt+2) Char,(Alt+2)1 Char,(Alt+2)2 Char,Subhead A Char,H21 Char,H22 Char,H23 Char,H211 Char,H221 Char,2 headline Char,h Char,headline Char,h2 main heading Char,L2 Char"/>
    <w:basedOn w:val="Standaardalinea-lettertype"/>
    <w:link w:val="Kop2"/>
    <w:rsid w:val="00CB7060"/>
    <w:rPr>
      <w:rFonts w:ascii="Arial" w:eastAsia="PMingLiU" w:hAnsi="Arial" w:cs="Arial"/>
      <w:b/>
      <w:bCs/>
      <w:iCs/>
      <w:sz w:val="32"/>
      <w:szCs w:val="28"/>
      <w:lang w:val="en-GB" w:bidi="ar-DZ"/>
    </w:rPr>
  </w:style>
  <w:style w:type="character" w:customStyle="1" w:styleId="Kop3Char">
    <w:name w:val="Kop 3 Char"/>
    <w:aliases w:val="h3 Char,h3 sub heading Char,H3 Char,Head 3 Char,3m Char,Heading C Char,(Alt+3) Char,Table Attribute Heading Char,heading 3 Char,13 Char,Level-3 heading Char,heading3 Char,3 Char,H31 Char,H32 Char,H33 Char,H311 Char,Subhead B Char,H34 Char"/>
    <w:basedOn w:val="Standaardalinea-lettertype"/>
    <w:link w:val="Kop3"/>
    <w:rsid w:val="00066C8A"/>
    <w:rPr>
      <w:rFonts w:ascii="Arial" w:eastAsia="PMingLiU" w:hAnsi="Arial" w:cs="Arial"/>
      <w:b/>
      <w:bCs/>
      <w:sz w:val="28"/>
      <w:szCs w:val="26"/>
      <w:lang w:val="en-GB" w:bidi="ar-DZ"/>
    </w:rPr>
  </w:style>
  <w:style w:type="character" w:customStyle="1" w:styleId="Kop4Char">
    <w:name w:val="Kop 4 Char"/>
    <w:aliases w:val="H4 Char,(Alt+4) Char,H41 Char,(Alt+4)1 Char,H42 Char,(Alt+4)2 Char,H43 Char,(Alt+4)3 Char,H44 Char,(Alt+4)4 Char,H45 Char,(Alt+4)5 Char,H411 Char,(Alt+4)11 Char,H421 Char,(Alt+4)21 Char,H431 Char,(Alt+4)31 Char,H46 Char,(Alt+4)6 Char,H47 Char"/>
    <w:basedOn w:val="Standaardalinea-lettertype"/>
    <w:link w:val="Kop4"/>
    <w:rsid w:val="00066C8A"/>
    <w:rPr>
      <w:rFonts w:ascii="Arial" w:eastAsia="PMingLiU" w:hAnsi="Arial" w:cs="Times New Roman"/>
      <w:b/>
      <w:bCs/>
      <w:sz w:val="26"/>
      <w:szCs w:val="28"/>
      <w:lang w:val="en-GB" w:bidi="ar-DZ"/>
    </w:rPr>
  </w:style>
  <w:style w:type="character" w:customStyle="1" w:styleId="Kop5Char">
    <w:name w:val="Kop 5 Char"/>
    <w:aliases w:val="h5 Char,Block Label Char,Kop5_KV Char,Sub-sub-sub-paragraaf Char,Second Subheading Char,h51 Char,Second Subheading1 Char"/>
    <w:basedOn w:val="Standaardalinea-lettertype"/>
    <w:link w:val="Kop5"/>
    <w:rsid w:val="00066C8A"/>
    <w:rPr>
      <w:rFonts w:ascii="Arial" w:eastAsia="PMingLiU" w:hAnsi="Arial" w:cs="Times New Roman"/>
      <w:b/>
      <w:bCs/>
      <w:iCs/>
      <w:sz w:val="24"/>
      <w:szCs w:val="26"/>
      <w:lang w:val="en-GB" w:bidi="ar-DZ"/>
    </w:rPr>
  </w:style>
  <w:style w:type="character" w:customStyle="1" w:styleId="Kop6Char">
    <w:name w:val="Kop 6 Char"/>
    <w:aliases w:val="h6 Char"/>
    <w:basedOn w:val="Standaardalinea-lettertype"/>
    <w:link w:val="Kop6"/>
    <w:rsid w:val="00066C8A"/>
    <w:rPr>
      <w:rFonts w:ascii="Arial" w:eastAsia="PMingLiU" w:hAnsi="Arial" w:cs="Times New Roman"/>
      <w:b/>
      <w:bCs/>
      <w:lang w:val="en-GB" w:bidi="ar-DZ"/>
    </w:rPr>
  </w:style>
  <w:style w:type="character" w:customStyle="1" w:styleId="Kop7Char">
    <w:name w:val="Kop 7 Char"/>
    <w:aliases w:val="h7 Char,Heading bijlage Char"/>
    <w:basedOn w:val="Standaardalinea-lettertype"/>
    <w:link w:val="Kop7"/>
    <w:rsid w:val="004F03BC"/>
    <w:rPr>
      <w:rFonts w:ascii="Times New Roman" w:eastAsia="PMingLiU" w:hAnsi="Times New Roman" w:cs="Times New Roman"/>
      <w:color w:val="000000"/>
      <w:sz w:val="24"/>
      <w:szCs w:val="24"/>
      <w:lang w:val="en-GB" w:bidi="ar-DZ"/>
    </w:rPr>
  </w:style>
  <w:style w:type="character" w:customStyle="1" w:styleId="Kop8Char">
    <w:name w:val="Kop 8 Char"/>
    <w:aliases w:val="h8 Char"/>
    <w:basedOn w:val="Standaardalinea-lettertype"/>
    <w:link w:val="Kop8"/>
    <w:rsid w:val="004F03BC"/>
    <w:rPr>
      <w:rFonts w:ascii="Times New Roman" w:eastAsia="PMingLiU" w:hAnsi="Times New Roman" w:cs="Times New Roman"/>
      <w:i/>
      <w:iCs/>
      <w:color w:val="000000"/>
      <w:sz w:val="24"/>
      <w:szCs w:val="24"/>
      <w:lang w:val="en-GB" w:bidi="ar-DZ"/>
    </w:rPr>
  </w:style>
  <w:style w:type="character" w:customStyle="1" w:styleId="Kop9Char">
    <w:name w:val="Kop 9 Char"/>
    <w:aliases w:val="h9 Char,appendix Char"/>
    <w:basedOn w:val="Standaardalinea-lettertype"/>
    <w:link w:val="Kop9"/>
    <w:rsid w:val="004F03BC"/>
    <w:rPr>
      <w:rFonts w:ascii="Arial" w:eastAsia="PMingLiU" w:hAnsi="Arial" w:cs="Arial"/>
      <w:color w:val="000000"/>
      <w:lang w:val="en-GB" w:bidi="ar-DZ"/>
    </w:rPr>
  </w:style>
  <w:style w:type="numbering" w:styleId="Artikelsectie">
    <w:name w:val="Outline List 3"/>
    <w:basedOn w:val="Geenlijst"/>
    <w:uiPriority w:val="99"/>
    <w:semiHidden/>
    <w:unhideWhenUsed/>
    <w:rsid w:val="008F45CF"/>
    <w:pPr>
      <w:numPr>
        <w:numId w:val="9"/>
      </w:numPr>
    </w:pPr>
  </w:style>
  <w:style w:type="paragraph" w:styleId="Ballontekst">
    <w:name w:val="Balloon Text"/>
    <w:basedOn w:val="Standaard"/>
    <w:link w:val="BallontekstChar"/>
    <w:semiHidden/>
    <w:rsid w:val="008F45CF"/>
    <w:rPr>
      <w:rFonts w:ascii="Tahoma" w:hAnsi="Tahoma" w:cs="Tahoma"/>
      <w:sz w:val="16"/>
      <w:szCs w:val="16"/>
    </w:rPr>
  </w:style>
  <w:style w:type="character" w:customStyle="1" w:styleId="BallontekstChar">
    <w:name w:val="Ballontekst Char"/>
    <w:basedOn w:val="Standaardalinea-lettertype"/>
    <w:link w:val="Ballontekst"/>
    <w:semiHidden/>
    <w:rsid w:val="008F45CF"/>
    <w:rPr>
      <w:rFonts w:ascii="Tahoma" w:eastAsia="PMingLiU" w:hAnsi="Tahoma" w:cs="Tahoma"/>
      <w:color w:val="000000"/>
      <w:sz w:val="16"/>
      <w:szCs w:val="16"/>
      <w:lang w:val="en-GB" w:bidi="ar-DZ"/>
    </w:rPr>
  </w:style>
  <w:style w:type="paragraph" w:styleId="Bibliografie">
    <w:name w:val="Bibliography"/>
    <w:basedOn w:val="Standaard"/>
    <w:next w:val="Standaard"/>
    <w:uiPriority w:val="37"/>
    <w:semiHidden/>
    <w:unhideWhenUsed/>
    <w:rsid w:val="008F45CF"/>
  </w:style>
  <w:style w:type="paragraph" w:styleId="Bloktekst">
    <w:name w:val="Block Text"/>
    <w:basedOn w:val="Standaard"/>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Plattetekst">
    <w:name w:val="Body Text"/>
    <w:basedOn w:val="Standaard"/>
    <w:link w:val="PlattetekstChar"/>
    <w:uiPriority w:val="99"/>
    <w:unhideWhenUsed/>
    <w:rsid w:val="008F45CF"/>
    <w:pPr>
      <w:spacing w:after="120"/>
    </w:pPr>
  </w:style>
  <w:style w:type="character" w:customStyle="1" w:styleId="PlattetekstChar">
    <w:name w:val="Platte tekst Char"/>
    <w:basedOn w:val="Standaardalinea-lettertype"/>
    <w:link w:val="Plattetekst"/>
    <w:uiPriority w:val="99"/>
    <w:rsid w:val="008F45CF"/>
    <w:rPr>
      <w:rFonts w:ascii="Arial" w:eastAsia="PMingLiU" w:hAnsi="Arial" w:cs="Times New Roman"/>
      <w:color w:val="000000"/>
      <w:szCs w:val="20"/>
      <w:lang w:val="en-GB" w:bidi="ar-DZ"/>
    </w:rPr>
  </w:style>
  <w:style w:type="paragraph" w:styleId="Plattetekst2">
    <w:name w:val="Body Text 2"/>
    <w:basedOn w:val="Standaard"/>
    <w:link w:val="Plattetekst2Char"/>
    <w:uiPriority w:val="99"/>
    <w:semiHidden/>
    <w:unhideWhenUsed/>
    <w:rsid w:val="008F45CF"/>
    <w:pPr>
      <w:spacing w:after="120" w:line="480" w:lineRule="auto"/>
    </w:pPr>
  </w:style>
  <w:style w:type="character" w:customStyle="1" w:styleId="Plattetekst2Char">
    <w:name w:val="Platte tekst 2 Char"/>
    <w:basedOn w:val="Standaardalinea-lettertype"/>
    <w:link w:val="Plattetekst2"/>
    <w:uiPriority w:val="99"/>
    <w:semiHidden/>
    <w:rsid w:val="008F45CF"/>
    <w:rPr>
      <w:rFonts w:ascii="Arial" w:eastAsia="PMingLiU" w:hAnsi="Arial" w:cs="Times New Roman"/>
      <w:color w:val="000000"/>
      <w:szCs w:val="20"/>
      <w:lang w:val="en-GB" w:bidi="ar-DZ"/>
    </w:rPr>
  </w:style>
  <w:style w:type="paragraph" w:styleId="Plattetekst3">
    <w:name w:val="Body Text 3"/>
    <w:basedOn w:val="Standaard"/>
    <w:link w:val="Plattetekst3Char"/>
    <w:uiPriority w:val="99"/>
    <w:semiHidden/>
    <w:unhideWhenUsed/>
    <w:rsid w:val="008F45CF"/>
    <w:pPr>
      <w:spacing w:after="120"/>
    </w:pPr>
    <w:rPr>
      <w:sz w:val="16"/>
      <w:szCs w:val="16"/>
    </w:rPr>
  </w:style>
  <w:style w:type="character" w:customStyle="1" w:styleId="Plattetekst3Char">
    <w:name w:val="Platte tekst 3 Char"/>
    <w:basedOn w:val="Standaardalinea-lettertype"/>
    <w:link w:val="Plattetekst3"/>
    <w:uiPriority w:val="99"/>
    <w:semiHidden/>
    <w:rsid w:val="008F45CF"/>
    <w:rPr>
      <w:rFonts w:ascii="Arial" w:eastAsia="PMingLiU" w:hAnsi="Arial" w:cs="Times New Roman"/>
      <w:color w:val="000000"/>
      <w:sz w:val="16"/>
      <w:szCs w:val="16"/>
      <w:lang w:val="en-GB" w:bidi="ar-DZ"/>
    </w:rPr>
  </w:style>
  <w:style w:type="paragraph" w:styleId="Platteteksteersteinspringing">
    <w:name w:val="Body Text First Indent"/>
    <w:basedOn w:val="Plattetekst"/>
    <w:link w:val="PlatteteksteersteinspringingChar"/>
    <w:uiPriority w:val="99"/>
    <w:semiHidden/>
    <w:unhideWhenUsed/>
    <w:rsid w:val="008F45CF"/>
    <w:pPr>
      <w:spacing w:after="0"/>
      <w:ind w:firstLine="360"/>
    </w:pPr>
  </w:style>
  <w:style w:type="character" w:customStyle="1" w:styleId="PlatteteksteersteinspringingChar">
    <w:name w:val="Platte tekst eerste inspringing Char"/>
    <w:basedOn w:val="PlattetekstChar"/>
    <w:link w:val="Platteteksteersteinspringing"/>
    <w:uiPriority w:val="99"/>
    <w:semiHidden/>
    <w:rsid w:val="008F45CF"/>
    <w:rPr>
      <w:rFonts w:ascii="Arial" w:eastAsia="PMingLiU" w:hAnsi="Arial" w:cs="Times New Roman"/>
      <w:color w:val="000000"/>
      <w:szCs w:val="20"/>
      <w:lang w:val="en-GB" w:bidi="ar-DZ"/>
    </w:rPr>
  </w:style>
  <w:style w:type="paragraph" w:styleId="Plattetekstinspringen">
    <w:name w:val="Body Text Indent"/>
    <w:basedOn w:val="Standaard"/>
    <w:link w:val="PlattetekstinspringenChar"/>
    <w:uiPriority w:val="99"/>
    <w:semiHidden/>
    <w:unhideWhenUsed/>
    <w:rsid w:val="008F45CF"/>
    <w:pPr>
      <w:spacing w:after="120"/>
      <w:ind w:left="283"/>
    </w:pPr>
  </w:style>
  <w:style w:type="character" w:customStyle="1" w:styleId="PlattetekstinspringenChar">
    <w:name w:val="Platte tekst inspringen Char"/>
    <w:basedOn w:val="Standaardalinea-lettertype"/>
    <w:link w:val="Plattetekstinspringen"/>
    <w:uiPriority w:val="99"/>
    <w:semiHidden/>
    <w:rsid w:val="008F45CF"/>
    <w:rPr>
      <w:rFonts w:ascii="Arial" w:eastAsia="PMingLiU" w:hAnsi="Arial" w:cs="Times New Roman"/>
      <w:color w:val="000000"/>
      <w:szCs w:val="20"/>
      <w:lang w:val="en-GB" w:bidi="ar-DZ"/>
    </w:rPr>
  </w:style>
  <w:style w:type="paragraph" w:styleId="Platteteksteersteinspringing2">
    <w:name w:val="Body Text First Indent 2"/>
    <w:basedOn w:val="Plattetekstinspringen"/>
    <w:link w:val="Platteteksteersteinspringing2Char"/>
    <w:uiPriority w:val="99"/>
    <w:semiHidden/>
    <w:unhideWhenUsed/>
    <w:rsid w:val="008F45CF"/>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8F45CF"/>
    <w:rPr>
      <w:rFonts w:ascii="Arial" w:eastAsia="PMingLiU" w:hAnsi="Arial" w:cs="Times New Roman"/>
      <w:color w:val="000000"/>
      <w:szCs w:val="20"/>
      <w:lang w:val="en-GB" w:bidi="ar-DZ"/>
    </w:rPr>
  </w:style>
  <w:style w:type="paragraph" w:styleId="Plattetekstinspringen2">
    <w:name w:val="Body Text Indent 2"/>
    <w:basedOn w:val="Standaard"/>
    <w:link w:val="Plattetekstinspringen2Char"/>
    <w:uiPriority w:val="99"/>
    <w:semiHidden/>
    <w:unhideWhenUsed/>
    <w:rsid w:val="008F45CF"/>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8F45CF"/>
    <w:rPr>
      <w:rFonts w:ascii="Arial" w:eastAsia="PMingLiU" w:hAnsi="Arial" w:cs="Times New Roman"/>
      <w:color w:val="000000"/>
      <w:szCs w:val="20"/>
      <w:lang w:val="en-GB" w:bidi="ar-DZ"/>
    </w:rPr>
  </w:style>
  <w:style w:type="paragraph" w:styleId="Plattetekstinspringen3">
    <w:name w:val="Body Text Indent 3"/>
    <w:basedOn w:val="Standaard"/>
    <w:link w:val="Plattetekstinspringen3Char"/>
    <w:uiPriority w:val="99"/>
    <w:semiHidden/>
    <w:unhideWhenUsed/>
    <w:rsid w:val="008F45CF"/>
    <w:pPr>
      <w:spacing w:after="120"/>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8F45CF"/>
    <w:rPr>
      <w:rFonts w:ascii="Arial" w:eastAsia="PMingLiU" w:hAnsi="Arial" w:cs="Times New Roman"/>
      <w:color w:val="000000"/>
      <w:sz w:val="16"/>
      <w:szCs w:val="16"/>
      <w:lang w:val="en-GB" w:bidi="ar-DZ"/>
    </w:rPr>
  </w:style>
  <w:style w:type="character" w:styleId="Titelvanboek">
    <w:name w:val="Book Title"/>
    <w:basedOn w:val="Standaardalinea-lettertype"/>
    <w:uiPriority w:val="33"/>
    <w:qFormat/>
    <w:rsid w:val="008F45CF"/>
    <w:rPr>
      <w:b/>
      <w:bCs/>
      <w:i/>
      <w:iCs/>
      <w:spacing w:val="5"/>
      <w:lang w:val="en-GB" w:bidi="ar-DZ"/>
    </w:rPr>
  </w:style>
  <w:style w:type="paragraph" w:styleId="Bijschrift">
    <w:name w:val="caption"/>
    <w:basedOn w:val="BodyText"/>
    <w:next w:val="BodyText"/>
    <w:link w:val="BijschriftChar"/>
    <w:qFormat/>
    <w:rsid w:val="00066C8A"/>
    <w:rPr>
      <w:b/>
      <w:bCs/>
      <w:sz w:val="20"/>
    </w:rPr>
  </w:style>
  <w:style w:type="paragraph" w:styleId="Afsluiting">
    <w:name w:val="Closing"/>
    <w:basedOn w:val="Standaard"/>
    <w:link w:val="AfsluitingChar"/>
    <w:uiPriority w:val="99"/>
    <w:semiHidden/>
    <w:unhideWhenUsed/>
    <w:rsid w:val="008F45CF"/>
    <w:pPr>
      <w:ind w:left="4252"/>
    </w:pPr>
  </w:style>
  <w:style w:type="character" w:customStyle="1" w:styleId="AfsluitingChar">
    <w:name w:val="Afsluiting Char"/>
    <w:basedOn w:val="Standaardalinea-lettertype"/>
    <w:link w:val="Afsluiting"/>
    <w:uiPriority w:val="99"/>
    <w:semiHidden/>
    <w:rsid w:val="008F45CF"/>
    <w:rPr>
      <w:rFonts w:ascii="Arial" w:eastAsia="PMingLiU" w:hAnsi="Arial" w:cs="Times New Roman"/>
      <w:color w:val="000000"/>
      <w:szCs w:val="20"/>
      <w:lang w:val="en-GB" w:bidi="ar-DZ"/>
    </w:rPr>
  </w:style>
  <w:style w:type="table" w:styleId="Kleurrijkraster">
    <w:name w:val="Colorful Grid"/>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Kleurrijkraster-accent2">
    <w:name w:val="Colorful Grid Accent 2"/>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Kleurrijkraster-accent3">
    <w:name w:val="Colorful Grid Accent 3"/>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Kleurrijkraster-accent4">
    <w:name w:val="Colorful Grid Accent 4"/>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Kleurrijkraster-accent5">
    <w:name w:val="Colorful Grid Accent 5"/>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Kleurrijkraster-accent6">
    <w:name w:val="Colorful Grid Accent 6"/>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Kleurrijkelijst">
    <w:name w:val="Colorful List"/>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Kleurrijkelijst-accent2">
    <w:name w:val="Colorful List Accent 2"/>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Kleurrijkelijst-accent3">
    <w:name w:val="Colorful List Accent 3"/>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Kleurrijkelijst-accent4">
    <w:name w:val="Colorful List Accent 4"/>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Kleurrijkelijst-accent5">
    <w:name w:val="Colorful List Accent 5"/>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Kleurrijkelijst-accent6">
    <w:name w:val="Colorful List Accent 6"/>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Kleurrijkearcering">
    <w:name w:val="Colorful Shading"/>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Kleurrijkearcering-accent4">
    <w:name w:val="Colorful Shading Accent 4"/>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Verwijzingopmerking">
    <w:name w:val="annotation reference"/>
    <w:semiHidden/>
    <w:rsid w:val="008F45CF"/>
    <w:rPr>
      <w:sz w:val="16"/>
      <w:szCs w:val="16"/>
      <w:lang w:val="en-GB" w:bidi="ar-DZ"/>
    </w:rPr>
  </w:style>
  <w:style w:type="paragraph" w:styleId="Tekstopmerking">
    <w:name w:val="annotation text"/>
    <w:basedOn w:val="Standaard"/>
    <w:link w:val="TekstopmerkingChar"/>
    <w:semiHidden/>
    <w:rsid w:val="008F45CF"/>
    <w:rPr>
      <w:sz w:val="20"/>
    </w:rPr>
  </w:style>
  <w:style w:type="character" w:customStyle="1" w:styleId="TekstopmerkingChar">
    <w:name w:val="Tekst opmerking Char"/>
    <w:basedOn w:val="Standaardalinea-lettertype"/>
    <w:link w:val="Tekstopmerking"/>
    <w:semiHidden/>
    <w:rsid w:val="008F45CF"/>
    <w:rPr>
      <w:rFonts w:ascii="Arial" w:eastAsia="PMingLiU" w:hAnsi="Arial" w:cs="Times New Roman"/>
      <w:color w:val="000000"/>
      <w:sz w:val="20"/>
      <w:szCs w:val="20"/>
      <w:lang w:val="en-GB" w:bidi="ar-DZ"/>
    </w:rPr>
  </w:style>
  <w:style w:type="paragraph" w:styleId="Onderwerpvanopmerking">
    <w:name w:val="annotation subject"/>
    <w:basedOn w:val="Tekstopmerking"/>
    <w:next w:val="Tekstopmerking"/>
    <w:link w:val="OnderwerpvanopmerkingChar"/>
    <w:semiHidden/>
    <w:rsid w:val="008F45CF"/>
    <w:rPr>
      <w:b/>
      <w:bCs/>
    </w:rPr>
  </w:style>
  <w:style w:type="character" w:customStyle="1" w:styleId="OnderwerpvanopmerkingChar">
    <w:name w:val="Onderwerp van opmerking Char"/>
    <w:basedOn w:val="TekstopmerkingChar"/>
    <w:link w:val="Onderwerpvanopmerking"/>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Standaardalinea-lettertype"/>
    <w:uiPriority w:val="9"/>
    <w:semiHidden/>
    <w:qFormat/>
    <w:rsid w:val="008F45CF"/>
    <w:rPr>
      <w:b/>
      <w:bCs/>
      <w:lang w:val="en-GB" w:bidi="ar-DZ"/>
    </w:rPr>
  </w:style>
  <w:style w:type="table" w:styleId="Donkerelijst">
    <w:name w:val="Dark List"/>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onkerelijst-accent2">
    <w:name w:val="Dark List Accent 2"/>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onkerelijst-accent3">
    <w:name w:val="Dark List Accent 3"/>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onkerelijst-accent4">
    <w:name w:val="Dark List Accent 4"/>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onkerelijst-accent5">
    <w:name w:val="Dark List Accent 5"/>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onkerelijst-accent6">
    <w:name w:val="Dark List Accent 6"/>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um">
    <w:name w:val="Date"/>
    <w:basedOn w:val="Standaard"/>
    <w:next w:val="Standaard"/>
    <w:link w:val="DatumChar"/>
    <w:uiPriority w:val="99"/>
    <w:semiHidden/>
    <w:unhideWhenUsed/>
    <w:rsid w:val="008F45CF"/>
  </w:style>
  <w:style w:type="character" w:customStyle="1" w:styleId="DatumChar">
    <w:name w:val="Datum Char"/>
    <w:basedOn w:val="Standaardalinea-lettertype"/>
    <w:link w:val="Datum"/>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Standaard"/>
    <w:semiHidden/>
    <w:rsid w:val="008F45CF"/>
    <w:pPr>
      <w:suppressAutoHyphens/>
      <w:spacing w:after="200" w:line="240" w:lineRule="exact"/>
      <w:ind w:left="3289"/>
    </w:pPr>
  </w:style>
  <w:style w:type="paragraph" w:styleId="Documentstructuur">
    <w:name w:val="Document Map"/>
    <w:basedOn w:val="Standaard"/>
    <w:link w:val="DocumentstructuurChar"/>
    <w:semiHidden/>
    <w:rsid w:val="008F45CF"/>
    <w:pPr>
      <w:shd w:val="clear" w:color="auto" w:fill="000080"/>
    </w:pPr>
    <w:rPr>
      <w:rFonts w:ascii="Tahoma" w:hAnsi="Tahoma" w:cs="Tahoma"/>
      <w:sz w:val="20"/>
    </w:rPr>
  </w:style>
  <w:style w:type="character" w:customStyle="1" w:styleId="DocumentstructuurChar">
    <w:name w:val="Documentstructuur Char"/>
    <w:basedOn w:val="Standaardalinea-lettertype"/>
    <w:link w:val="Documentstructuur"/>
    <w:semiHidden/>
    <w:rsid w:val="008F45CF"/>
    <w:rPr>
      <w:rFonts w:ascii="Tahoma" w:eastAsia="PMingLiU" w:hAnsi="Tahoma" w:cs="Tahoma"/>
      <w:color w:val="000000"/>
      <w:sz w:val="20"/>
      <w:szCs w:val="20"/>
      <w:shd w:val="clear" w:color="auto" w:fill="000080"/>
      <w:lang w:val="en-GB" w:bidi="ar-DZ"/>
    </w:rPr>
  </w:style>
  <w:style w:type="paragraph" w:styleId="E-mailhandtekening">
    <w:name w:val="E-mail Signature"/>
    <w:basedOn w:val="Standaard"/>
    <w:link w:val="E-mailhandtekeningChar"/>
    <w:uiPriority w:val="99"/>
    <w:semiHidden/>
    <w:unhideWhenUsed/>
    <w:rsid w:val="008F45CF"/>
  </w:style>
  <w:style w:type="character" w:customStyle="1" w:styleId="E-mailhandtekeningChar">
    <w:name w:val="E-mailhandtekening Char"/>
    <w:basedOn w:val="Standaardalinea-lettertype"/>
    <w:link w:val="E-mailhandtekening"/>
    <w:uiPriority w:val="99"/>
    <w:semiHidden/>
    <w:rsid w:val="008F45CF"/>
    <w:rPr>
      <w:rFonts w:ascii="Arial" w:eastAsia="PMingLiU" w:hAnsi="Arial" w:cs="Times New Roman"/>
      <w:color w:val="000000"/>
      <w:szCs w:val="20"/>
      <w:lang w:val="en-GB" w:bidi="ar-DZ"/>
    </w:rPr>
  </w:style>
  <w:style w:type="character" w:styleId="Nadruk">
    <w:name w:val="Emphasis"/>
    <w:basedOn w:val="Standaardalinea-lettertype"/>
    <w:uiPriority w:val="20"/>
    <w:qFormat/>
    <w:rsid w:val="008F45CF"/>
    <w:rPr>
      <w:i/>
      <w:iCs/>
      <w:lang w:val="en-GB" w:bidi="ar-DZ"/>
    </w:rPr>
  </w:style>
  <w:style w:type="character" w:styleId="Eindnootmarkering">
    <w:name w:val="endnote reference"/>
    <w:semiHidden/>
    <w:rsid w:val="008F45CF"/>
    <w:rPr>
      <w:vertAlign w:val="superscript"/>
      <w:lang w:val="en-GB" w:bidi="ar-DZ"/>
    </w:rPr>
  </w:style>
  <w:style w:type="paragraph" w:styleId="Eindnoottekst">
    <w:name w:val="endnote text"/>
    <w:basedOn w:val="Standaard"/>
    <w:link w:val="EindnoottekstChar"/>
    <w:semiHidden/>
    <w:rsid w:val="008F45CF"/>
    <w:rPr>
      <w:sz w:val="20"/>
    </w:rPr>
  </w:style>
  <w:style w:type="character" w:customStyle="1" w:styleId="EindnoottekstChar">
    <w:name w:val="Eindnoottekst Char"/>
    <w:basedOn w:val="Standaardalinea-lettertype"/>
    <w:link w:val="Eindnoottekst"/>
    <w:semiHidden/>
    <w:rsid w:val="008F45CF"/>
    <w:rPr>
      <w:rFonts w:ascii="Arial" w:eastAsia="PMingLiU" w:hAnsi="Arial" w:cs="Times New Roman"/>
      <w:color w:val="000000"/>
      <w:sz w:val="20"/>
      <w:szCs w:val="20"/>
      <w:lang w:val="en-GB" w:bidi="ar-DZ"/>
    </w:rPr>
  </w:style>
  <w:style w:type="paragraph" w:styleId="Adresenvelop">
    <w:name w:val="envelope address"/>
    <w:basedOn w:val="Standaard"/>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zender">
    <w:name w:val="envelope return"/>
    <w:basedOn w:val="Standaard"/>
    <w:uiPriority w:val="99"/>
    <w:semiHidden/>
    <w:unhideWhenUsed/>
    <w:rsid w:val="008F45CF"/>
    <w:rPr>
      <w:rFonts w:asciiTheme="majorHAnsi" w:eastAsiaTheme="majorEastAsia" w:hAnsiTheme="majorHAnsi" w:cstheme="majorBidi"/>
      <w:sz w:val="20"/>
    </w:rPr>
  </w:style>
  <w:style w:type="character" w:styleId="GevolgdeHyperlink">
    <w:name w:val="FollowedHyperlink"/>
    <w:semiHidden/>
    <w:rsid w:val="008F45CF"/>
    <w:rPr>
      <w:rFonts w:ascii="Arial" w:hAnsi="Arial"/>
      <w:color w:val="800080"/>
      <w:sz w:val="22"/>
      <w:u w:val="single"/>
      <w:lang w:val="en-GB" w:bidi="ar-DZ"/>
    </w:rPr>
  </w:style>
  <w:style w:type="paragraph" w:styleId="Voettekst">
    <w:name w:val="footer"/>
    <w:basedOn w:val="Standaard"/>
    <w:link w:val="VoettekstChar"/>
    <w:uiPriority w:val="99"/>
    <w:unhideWhenUsed/>
    <w:rsid w:val="00D26D14"/>
    <w:pPr>
      <w:tabs>
        <w:tab w:val="center" w:pos="4680"/>
        <w:tab w:val="right" w:pos="9360"/>
      </w:tabs>
    </w:pPr>
  </w:style>
  <w:style w:type="character" w:customStyle="1" w:styleId="FooterChar">
    <w:name w:val="Footer Char"/>
    <w:basedOn w:val="Standaardalinea-lettertype"/>
    <w:uiPriority w:val="99"/>
    <w:rsid w:val="003B41C1"/>
    <w:rPr>
      <w:rFonts w:ascii="Arial" w:eastAsia="PMingLiU" w:hAnsi="Arial" w:cs="Times New Roman"/>
      <w:color w:val="000000"/>
      <w:sz w:val="16"/>
      <w:szCs w:val="20"/>
      <w:lang w:val="en-GB" w:bidi="ar-DZ"/>
    </w:rPr>
  </w:style>
  <w:style w:type="table" w:styleId="Rastertabel1licht">
    <w:name w:val="Grid Table 1 Light"/>
    <w:basedOn w:val="Standaardtabe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1">
    <w:name w:val="Grid Table 2 Accent 1"/>
    <w:basedOn w:val="Standaardtabe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2-Accent2">
    <w:name w:val="Grid Table 2 Accent 2"/>
    <w:basedOn w:val="Standaardtabe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2-Accent3">
    <w:name w:val="Grid Table 2 Accent 3"/>
    <w:basedOn w:val="Standaardtabe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2-Accent4">
    <w:name w:val="Grid Table 2 Accent 4"/>
    <w:basedOn w:val="Standaardtabe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2-Accent5">
    <w:name w:val="Grid Table 2 Accent 5"/>
    <w:basedOn w:val="Standaardtabe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2-Accent6">
    <w:name w:val="Grid Table 2 Accent 6"/>
    <w:basedOn w:val="Standaardtabe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3">
    <w:name w:val="Grid Table 3"/>
    <w:basedOn w:val="Standaardtabe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3-Accent1">
    <w:name w:val="Grid Table 3 Accent 1"/>
    <w:basedOn w:val="Standaardtabe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3-Accent2">
    <w:name w:val="Grid Table 3 Accent 2"/>
    <w:basedOn w:val="Standaardtabe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3-Accent4">
    <w:name w:val="Grid Table 3 Accent 4"/>
    <w:basedOn w:val="Standaardtabe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Accent5">
    <w:name w:val="Grid Table 3 Accent 5"/>
    <w:basedOn w:val="Standaardtabe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3-Accent6">
    <w:name w:val="Grid Table 3 Accent 6"/>
    <w:basedOn w:val="Standaardtabe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Rastertabel4">
    <w:name w:val="Grid Table 4"/>
    <w:basedOn w:val="Standaardtabe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1">
    <w:name w:val="Grid Table 4 Accent 1"/>
    <w:basedOn w:val="Standaardtabe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4-Accent2">
    <w:name w:val="Grid Table 4 Accent 2"/>
    <w:basedOn w:val="Standaardtabe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4-Accent3">
    <w:name w:val="Grid Table 4 Accent 3"/>
    <w:basedOn w:val="Standaardtabe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4-Accent4">
    <w:name w:val="Grid Table 4 Accent 4"/>
    <w:basedOn w:val="Standaardtabe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4-Accent5">
    <w:name w:val="Grid Table 4 Accent 5"/>
    <w:basedOn w:val="Standaardtabe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4-Accent6">
    <w:name w:val="Grid Table 4 Accent 6"/>
    <w:basedOn w:val="Standaardtabe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5donker">
    <w:name w:val="Grid Table 5 Dark"/>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astertabel5donker-Accent1">
    <w:name w:val="Grid Table 5 Dark Accent 1"/>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Rastertabel5donker-Accent2">
    <w:name w:val="Grid Table 5 Dark Accent 2"/>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Rastertabel5donker-Accent3">
    <w:name w:val="Grid Table 5 Dark Accent 3"/>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Rastertabel5donker-Accent4">
    <w:name w:val="Grid Table 5 Dark Accent 4"/>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Rastertabel5donker-Accent5">
    <w:name w:val="Grid Table 5 Dark Accent 5"/>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Rastertabel5donker-Accent6">
    <w:name w:val="Grid Table 5 Dark Accent 6"/>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Rastertabel6kleurrijk">
    <w:name w:val="Grid Table 6 Colorful"/>
    <w:basedOn w:val="Standaardtabe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Accent1">
    <w:name w:val="Grid Table 6 Colorful Accent 1"/>
    <w:basedOn w:val="Standaardtabe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6kleurrijk-Accent2">
    <w:name w:val="Grid Table 6 Colorful Accent 2"/>
    <w:basedOn w:val="Standaardtabe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6kleurrijk-Accent3">
    <w:name w:val="Grid Table 6 Colorful Accent 3"/>
    <w:basedOn w:val="Standaardtabe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6kleurrijk-Accent4">
    <w:name w:val="Grid Table 6 Colorful Accent 4"/>
    <w:basedOn w:val="Standaardtabe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6kleurrijk-Accent5">
    <w:name w:val="Grid Table 6 Colorful Accent 5"/>
    <w:basedOn w:val="Standaardtabe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6kleurrijk-Accent6">
    <w:name w:val="Grid Table 6 Colorful Accent 6"/>
    <w:basedOn w:val="Standaardtabe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7kleurrijk">
    <w:name w:val="Grid Table 7 Colorful"/>
    <w:basedOn w:val="Standaardtabe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7kleurrijk-Accent1">
    <w:name w:val="Grid Table 7 Colorful Accent 1"/>
    <w:basedOn w:val="Standaardtabe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7kleurrijk-Accent2">
    <w:name w:val="Grid Table 7 Colorful Accent 2"/>
    <w:basedOn w:val="Standaardtabe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7kleurrijk-Accent3">
    <w:name w:val="Grid Table 7 Colorful Accent 3"/>
    <w:basedOn w:val="Standaardtabe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7kleurrijk-Accent4">
    <w:name w:val="Grid Table 7 Colorful Accent 4"/>
    <w:basedOn w:val="Standaardtabe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7kleurrijk-Accent5">
    <w:name w:val="Grid Table 7 Colorful Accent 5"/>
    <w:basedOn w:val="Standaardtabe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7kleurrijk-Accent6">
    <w:name w:val="Grid Table 7 Colorful Accent 6"/>
    <w:basedOn w:val="Standaardtabe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Koptekst">
    <w:name w:val="header"/>
    <w:basedOn w:val="Standaard"/>
    <w:link w:val="KoptekstChar"/>
    <w:uiPriority w:val="99"/>
    <w:unhideWhenUsed/>
    <w:rsid w:val="00D26D14"/>
    <w:pPr>
      <w:tabs>
        <w:tab w:val="center" w:pos="4680"/>
        <w:tab w:val="right" w:pos="9360"/>
      </w:tabs>
    </w:pPr>
  </w:style>
  <w:style w:type="character" w:customStyle="1" w:styleId="HeaderChar">
    <w:name w:val="Header Char"/>
    <w:basedOn w:val="Standaardalinea-lettertype"/>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Standaard"/>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Standaard"/>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Standaard"/>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Standaard"/>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iem">
    <w:name w:val="HTML Acronym"/>
    <w:basedOn w:val="Standaardalinea-lettertype"/>
    <w:uiPriority w:val="99"/>
    <w:semiHidden/>
    <w:unhideWhenUsed/>
    <w:rsid w:val="008F45CF"/>
    <w:rPr>
      <w:lang w:val="en-GB" w:bidi="ar-DZ"/>
    </w:rPr>
  </w:style>
  <w:style w:type="paragraph" w:styleId="HTML-adres">
    <w:name w:val="HTML Address"/>
    <w:basedOn w:val="Standaard"/>
    <w:link w:val="HTML-adresChar"/>
    <w:uiPriority w:val="99"/>
    <w:semiHidden/>
    <w:unhideWhenUsed/>
    <w:rsid w:val="008F45CF"/>
    <w:rPr>
      <w:i/>
      <w:iCs/>
    </w:rPr>
  </w:style>
  <w:style w:type="character" w:customStyle="1" w:styleId="HTML-adresChar">
    <w:name w:val="HTML-adres Char"/>
    <w:basedOn w:val="Standaardalinea-lettertype"/>
    <w:link w:val="HTML-adres"/>
    <w:uiPriority w:val="99"/>
    <w:semiHidden/>
    <w:rsid w:val="008F45CF"/>
    <w:rPr>
      <w:rFonts w:ascii="Arial" w:eastAsia="PMingLiU" w:hAnsi="Arial" w:cs="Times New Roman"/>
      <w:i/>
      <w:iCs/>
      <w:color w:val="000000"/>
      <w:szCs w:val="20"/>
      <w:lang w:val="en-GB" w:bidi="ar-DZ"/>
    </w:rPr>
  </w:style>
  <w:style w:type="character" w:styleId="HTML-citaat">
    <w:name w:val="HTML Cite"/>
    <w:basedOn w:val="Standaardalinea-lettertype"/>
    <w:uiPriority w:val="99"/>
    <w:semiHidden/>
    <w:unhideWhenUsed/>
    <w:rsid w:val="008F45CF"/>
    <w:rPr>
      <w:i/>
      <w:iCs/>
      <w:lang w:val="en-GB" w:bidi="ar-DZ"/>
    </w:rPr>
  </w:style>
  <w:style w:type="character" w:styleId="HTMLCode">
    <w:name w:val="HTML Code"/>
    <w:basedOn w:val="Standaardalinea-lettertype"/>
    <w:uiPriority w:val="99"/>
    <w:semiHidden/>
    <w:unhideWhenUsed/>
    <w:rsid w:val="008F45CF"/>
    <w:rPr>
      <w:rFonts w:ascii="Consolas" w:hAnsi="Consolas"/>
      <w:sz w:val="20"/>
      <w:szCs w:val="20"/>
      <w:lang w:val="en-GB" w:bidi="ar-DZ"/>
    </w:rPr>
  </w:style>
  <w:style w:type="character" w:styleId="HTMLDefinition">
    <w:name w:val="HTML Definition"/>
    <w:basedOn w:val="Standaardalinea-lettertype"/>
    <w:uiPriority w:val="99"/>
    <w:semiHidden/>
    <w:unhideWhenUsed/>
    <w:rsid w:val="008F45CF"/>
    <w:rPr>
      <w:i/>
      <w:iCs/>
      <w:lang w:val="en-GB" w:bidi="ar-DZ"/>
    </w:rPr>
  </w:style>
  <w:style w:type="character" w:styleId="HTML-toetsenbord">
    <w:name w:val="HTML Keyboard"/>
    <w:basedOn w:val="Standaardalinea-lettertype"/>
    <w:uiPriority w:val="99"/>
    <w:semiHidden/>
    <w:unhideWhenUsed/>
    <w:rsid w:val="008F45CF"/>
    <w:rPr>
      <w:rFonts w:ascii="Consolas" w:hAnsi="Consolas"/>
      <w:sz w:val="20"/>
      <w:szCs w:val="20"/>
      <w:lang w:val="en-GB" w:bidi="ar-DZ"/>
    </w:rPr>
  </w:style>
  <w:style w:type="paragraph" w:styleId="HTML-voorafopgemaakt">
    <w:name w:val="HTML Preformatted"/>
    <w:basedOn w:val="Standaard"/>
    <w:link w:val="HTML-voorafopgemaaktChar"/>
    <w:uiPriority w:val="99"/>
    <w:semiHidden/>
    <w:unhideWhenUsed/>
    <w:rsid w:val="008F45CF"/>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8F45CF"/>
    <w:rPr>
      <w:rFonts w:ascii="Consolas" w:eastAsia="PMingLiU" w:hAnsi="Consolas" w:cs="Times New Roman"/>
      <w:color w:val="000000"/>
      <w:sz w:val="20"/>
      <w:szCs w:val="20"/>
      <w:lang w:val="en-GB" w:bidi="ar-DZ"/>
    </w:rPr>
  </w:style>
  <w:style w:type="character" w:styleId="HTML-voorbeeld">
    <w:name w:val="HTML Sample"/>
    <w:basedOn w:val="Standaardalinea-lettertype"/>
    <w:uiPriority w:val="99"/>
    <w:semiHidden/>
    <w:unhideWhenUsed/>
    <w:rsid w:val="008F45CF"/>
    <w:rPr>
      <w:rFonts w:ascii="Consolas" w:hAnsi="Consolas"/>
      <w:sz w:val="24"/>
      <w:szCs w:val="24"/>
      <w:lang w:val="en-GB" w:bidi="ar-DZ"/>
    </w:rPr>
  </w:style>
  <w:style w:type="character" w:styleId="HTML-schrijfmachine">
    <w:name w:val="HTML Typewriter"/>
    <w:basedOn w:val="Standaardalinea-lettertype"/>
    <w:uiPriority w:val="99"/>
    <w:semiHidden/>
    <w:unhideWhenUsed/>
    <w:rsid w:val="008F45CF"/>
    <w:rPr>
      <w:rFonts w:ascii="Consolas" w:hAnsi="Consolas"/>
      <w:sz w:val="20"/>
      <w:szCs w:val="20"/>
      <w:lang w:val="en-GB" w:bidi="ar-DZ"/>
    </w:rPr>
  </w:style>
  <w:style w:type="character" w:styleId="HTMLVariable">
    <w:name w:val="HTML Variable"/>
    <w:basedOn w:val="Standaardalinea-lettertype"/>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Standaard"/>
    <w:next w:val="Standaard"/>
    <w:autoRedefine/>
    <w:semiHidden/>
    <w:rsid w:val="008F45CF"/>
    <w:pPr>
      <w:ind w:left="220" w:hanging="220"/>
    </w:pPr>
  </w:style>
  <w:style w:type="paragraph" w:styleId="Index2">
    <w:name w:val="index 2"/>
    <w:basedOn w:val="Standaard"/>
    <w:next w:val="Standaard"/>
    <w:autoRedefine/>
    <w:semiHidden/>
    <w:rsid w:val="008F45CF"/>
    <w:pPr>
      <w:ind w:left="440" w:hanging="220"/>
    </w:pPr>
  </w:style>
  <w:style w:type="paragraph" w:styleId="Index3">
    <w:name w:val="index 3"/>
    <w:basedOn w:val="Standaard"/>
    <w:next w:val="Standaard"/>
    <w:autoRedefine/>
    <w:semiHidden/>
    <w:rsid w:val="008F45CF"/>
    <w:pPr>
      <w:ind w:left="660" w:hanging="220"/>
    </w:pPr>
  </w:style>
  <w:style w:type="paragraph" w:styleId="Index4">
    <w:name w:val="index 4"/>
    <w:basedOn w:val="Standaard"/>
    <w:next w:val="Standaard"/>
    <w:autoRedefine/>
    <w:semiHidden/>
    <w:rsid w:val="008F45CF"/>
    <w:pPr>
      <w:ind w:left="880" w:hanging="220"/>
    </w:pPr>
  </w:style>
  <w:style w:type="paragraph" w:styleId="Index5">
    <w:name w:val="index 5"/>
    <w:basedOn w:val="Standaard"/>
    <w:next w:val="Standaard"/>
    <w:autoRedefine/>
    <w:semiHidden/>
    <w:rsid w:val="008F45CF"/>
    <w:pPr>
      <w:numPr>
        <w:numId w:val="11"/>
      </w:numPr>
    </w:pPr>
  </w:style>
  <w:style w:type="paragraph" w:styleId="Index6">
    <w:name w:val="index 6"/>
    <w:basedOn w:val="Standaard"/>
    <w:next w:val="Standaard"/>
    <w:autoRedefine/>
    <w:semiHidden/>
    <w:rsid w:val="008F45CF"/>
    <w:pPr>
      <w:ind w:left="1320" w:hanging="220"/>
    </w:pPr>
  </w:style>
  <w:style w:type="paragraph" w:styleId="Index7">
    <w:name w:val="index 7"/>
    <w:basedOn w:val="Standaard"/>
    <w:next w:val="Standaard"/>
    <w:autoRedefine/>
    <w:semiHidden/>
    <w:rsid w:val="008F45CF"/>
    <w:pPr>
      <w:ind w:left="1540" w:hanging="220"/>
    </w:pPr>
  </w:style>
  <w:style w:type="paragraph" w:styleId="Index8">
    <w:name w:val="index 8"/>
    <w:basedOn w:val="Standaard"/>
    <w:next w:val="Standaard"/>
    <w:autoRedefine/>
    <w:semiHidden/>
    <w:rsid w:val="008F45CF"/>
    <w:pPr>
      <w:ind w:left="1760" w:hanging="220"/>
    </w:pPr>
  </w:style>
  <w:style w:type="paragraph" w:styleId="Index9">
    <w:name w:val="index 9"/>
    <w:basedOn w:val="Standaard"/>
    <w:next w:val="Standaard"/>
    <w:autoRedefine/>
    <w:semiHidden/>
    <w:rsid w:val="008F45CF"/>
    <w:pPr>
      <w:ind w:left="1980" w:hanging="220"/>
    </w:pPr>
  </w:style>
  <w:style w:type="paragraph" w:styleId="Indexkop">
    <w:name w:val="index heading"/>
    <w:basedOn w:val="Standaard"/>
    <w:next w:val="Index1"/>
    <w:semiHidden/>
    <w:rsid w:val="008F45CF"/>
    <w:rPr>
      <w:rFonts w:cs="Arial"/>
      <w:b/>
      <w:bCs/>
    </w:rPr>
  </w:style>
  <w:style w:type="character" w:styleId="Intensievebenadrukking">
    <w:name w:val="Intense Emphasis"/>
    <w:basedOn w:val="Standaardalinea-lettertype"/>
    <w:uiPriority w:val="21"/>
    <w:qFormat/>
    <w:rsid w:val="008F45CF"/>
    <w:rPr>
      <w:i/>
      <w:iCs/>
      <w:color w:val="5B9BD5" w:themeColor="accent1"/>
      <w:lang w:val="en-GB" w:bidi="ar-DZ"/>
    </w:rPr>
  </w:style>
  <w:style w:type="paragraph" w:styleId="Duidelijkcitaat">
    <w:name w:val="Intense Quote"/>
    <w:basedOn w:val="Standaard"/>
    <w:next w:val="Standaard"/>
    <w:link w:val="DuidelijkcitaatChar"/>
    <w:uiPriority w:val="30"/>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DuidelijkcitaatChar">
    <w:name w:val="Duidelijk citaat Char"/>
    <w:basedOn w:val="Standaardalinea-lettertype"/>
    <w:link w:val="Duidelijkcitaat"/>
    <w:uiPriority w:val="30"/>
    <w:rsid w:val="004F03BC"/>
    <w:rPr>
      <w:rFonts w:ascii="Arial" w:eastAsia="PMingLiU" w:hAnsi="Arial" w:cs="Times New Roman"/>
      <w:i/>
      <w:iCs/>
      <w:color w:val="5B9BD5" w:themeColor="accent1"/>
      <w:szCs w:val="20"/>
      <w:lang w:val="en-GB" w:bidi="ar-DZ"/>
    </w:rPr>
  </w:style>
  <w:style w:type="character" w:styleId="Intensieveverwijzing">
    <w:name w:val="Intense Reference"/>
    <w:basedOn w:val="Standaardalinea-lettertype"/>
    <w:uiPriority w:val="32"/>
    <w:qFormat/>
    <w:rsid w:val="008F45CF"/>
    <w:rPr>
      <w:b/>
      <w:bCs/>
      <w:smallCaps/>
      <w:color w:val="5B9BD5" w:themeColor="accent1"/>
      <w:spacing w:val="5"/>
      <w:lang w:val="en-GB" w:bidi="ar-DZ"/>
    </w:rPr>
  </w:style>
  <w:style w:type="table" w:styleId="Lichtraster">
    <w:name w:val="Light Grid"/>
    <w:basedOn w:val="Standaardtabe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chtraster-accent2">
    <w:name w:val="Light Grid Accent 2"/>
    <w:basedOn w:val="Standaardtabe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chtraster-accent3">
    <w:name w:val="Light Grid Accent 3"/>
    <w:basedOn w:val="Standaardtabe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chtraster-accent4">
    <w:name w:val="Light Grid Accent 4"/>
    <w:basedOn w:val="Standaardtabe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chtraster-accent5">
    <w:name w:val="Light Grid Accent 5"/>
    <w:basedOn w:val="Standaardtabe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chtraster-accent6">
    <w:name w:val="Light Grid Accent 6"/>
    <w:basedOn w:val="Standaardtabe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chtelijst">
    <w:name w:val="Light List"/>
    <w:basedOn w:val="Standaardtabe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chtelijst-accent2">
    <w:name w:val="Light List Accent 2"/>
    <w:basedOn w:val="Standaardtabe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chtelijst-accent3">
    <w:name w:val="Light List Accent 3"/>
    <w:basedOn w:val="Standaardtabe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chtelijst-accent4">
    <w:name w:val="Light List Accent 4"/>
    <w:basedOn w:val="Standaardtabe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chtelijst-accent5">
    <w:name w:val="Light List Accent 5"/>
    <w:basedOn w:val="Standaardtabe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chtelijst-accent6">
    <w:name w:val="Light List Accent 6"/>
    <w:basedOn w:val="Standaardtabe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chtearcering">
    <w:name w:val="Light Shading"/>
    <w:basedOn w:val="Standaardtabe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chtearcering-accent2">
    <w:name w:val="Light Shading Accent 2"/>
    <w:basedOn w:val="Standaardtabe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chtearcering-accent3">
    <w:name w:val="Light Shading Accent 3"/>
    <w:basedOn w:val="Standaardtabe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chtearcering-accent4">
    <w:name w:val="Light Shading Accent 4"/>
    <w:basedOn w:val="Standaardtabe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chtearcering-accent5">
    <w:name w:val="Light Shading Accent 5"/>
    <w:basedOn w:val="Standaardtabe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chtearcering-accent6">
    <w:name w:val="Light Shading Accent 6"/>
    <w:basedOn w:val="Standaardtabe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Regelnummer">
    <w:name w:val="line number"/>
    <w:basedOn w:val="Standaardalinea-lettertype"/>
    <w:uiPriority w:val="99"/>
    <w:semiHidden/>
    <w:unhideWhenUsed/>
    <w:rsid w:val="008F45CF"/>
    <w:rPr>
      <w:lang w:val="en-GB" w:bidi="ar-DZ"/>
    </w:rPr>
  </w:style>
  <w:style w:type="paragraph" w:styleId="Lijst">
    <w:name w:val="List"/>
    <w:basedOn w:val="Standaard"/>
    <w:uiPriority w:val="99"/>
    <w:semiHidden/>
    <w:unhideWhenUsed/>
    <w:rsid w:val="008F45CF"/>
    <w:pPr>
      <w:ind w:left="283" w:hanging="283"/>
      <w:contextualSpacing/>
    </w:pPr>
  </w:style>
  <w:style w:type="paragraph" w:styleId="Lijst2">
    <w:name w:val="List 2"/>
    <w:basedOn w:val="Standaard"/>
    <w:uiPriority w:val="99"/>
    <w:semiHidden/>
    <w:unhideWhenUsed/>
    <w:rsid w:val="008F45CF"/>
    <w:pPr>
      <w:ind w:left="566" w:hanging="283"/>
      <w:contextualSpacing/>
    </w:pPr>
  </w:style>
  <w:style w:type="paragraph" w:styleId="Lijst3">
    <w:name w:val="List 3"/>
    <w:basedOn w:val="Standaard"/>
    <w:uiPriority w:val="99"/>
    <w:semiHidden/>
    <w:unhideWhenUsed/>
    <w:rsid w:val="008F45CF"/>
    <w:pPr>
      <w:ind w:left="849" w:hanging="283"/>
      <w:contextualSpacing/>
    </w:pPr>
  </w:style>
  <w:style w:type="paragraph" w:styleId="Lijst4">
    <w:name w:val="List 4"/>
    <w:basedOn w:val="Standaard"/>
    <w:uiPriority w:val="99"/>
    <w:semiHidden/>
    <w:unhideWhenUsed/>
    <w:rsid w:val="008F45CF"/>
    <w:pPr>
      <w:ind w:left="1132" w:hanging="283"/>
      <w:contextualSpacing/>
    </w:pPr>
  </w:style>
  <w:style w:type="paragraph" w:styleId="Lijst5">
    <w:name w:val="List 5"/>
    <w:basedOn w:val="Standaard"/>
    <w:uiPriority w:val="99"/>
    <w:semiHidden/>
    <w:unhideWhenUsed/>
    <w:rsid w:val="008F45CF"/>
    <w:pPr>
      <w:ind w:left="1415" w:hanging="283"/>
      <w:contextualSpacing/>
    </w:pPr>
  </w:style>
  <w:style w:type="paragraph" w:styleId="Lijstopsomteken">
    <w:name w:val="List Bullet"/>
    <w:basedOn w:val="Standaard"/>
    <w:uiPriority w:val="99"/>
    <w:semiHidden/>
    <w:unhideWhenUsed/>
    <w:rsid w:val="008F45CF"/>
    <w:pPr>
      <w:numPr>
        <w:numId w:val="12"/>
      </w:numPr>
      <w:contextualSpacing/>
    </w:pPr>
  </w:style>
  <w:style w:type="paragraph" w:styleId="Lijstopsomteken2">
    <w:name w:val="List Bullet 2"/>
    <w:basedOn w:val="Standaard"/>
    <w:uiPriority w:val="99"/>
    <w:semiHidden/>
    <w:unhideWhenUsed/>
    <w:rsid w:val="008F45CF"/>
    <w:pPr>
      <w:numPr>
        <w:numId w:val="13"/>
      </w:numPr>
      <w:contextualSpacing/>
    </w:pPr>
  </w:style>
  <w:style w:type="paragraph" w:styleId="Lijstopsomteken3">
    <w:name w:val="List Bullet 3"/>
    <w:basedOn w:val="Standaard"/>
    <w:uiPriority w:val="99"/>
    <w:semiHidden/>
    <w:unhideWhenUsed/>
    <w:rsid w:val="008F45CF"/>
    <w:pPr>
      <w:numPr>
        <w:numId w:val="14"/>
      </w:numPr>
      <w:contextualSpacing/>
    </w:pPr>
  </w:style>
  <w:style w:type="paragraph" w:styleId="Lijstopsomteken4">
    <w:name w:val="List Bullet 4"/>
    <w:basedOn w:val="Standaard"/>
    <w:uiPriority w:val="99"/>
    <w:semiHidden/>
    <w:unhideWhenUsed/>
    <w:rsid w:val="008F45CF"/>
    <w:pPr>
      <w:numPr>
        <w:numId w:val="15"/>
      </w:numPr>
      <w:contextualSpacing/>
    </w:pPr>
  </w:style>
  <w:style w:type="paragraph" w:styleId="Lijstopsomteken5">
    <w:name w:val="List Bullet 5"/>
    <w:basedOn w:val="Standaard"/>
    <w:uiPriority w:val="99"/>
    <w:semiHidden/>
    <w:unhideWhenUsed/>
    <w:rsid w:val="008F45CF"/>
    <w:pPr>
      <w:numPr>
        <w:numId w:val="16"/>
      </w:numPr>
      <w:contextualSpacing/>
    </w:pPr>
  </w:style>
  <w:style w:type="paragraph" w:styleId="Lijstvoortzetting">
    <w:name w:val="List Continue"/>
    <w:basedOn w:val="Standaard"/>
    <w:uiPriority w:val="99"/>
    <w:semiHidden/>
    <w:unhideWhenUsed/>
    <w:rsid w:val="008F45CF"/>
    <w:pPr>
      <w:spacing w:after="120"/>
      <w:ind w:left="283"/>
      <w:contextualSpacing/>
    </w:pPr>
  </w:style>
  <w:style w:type="paragraph" w:styleId="Lijstvoortzetting2">
    <w:name w:val="List Continue 2"/>
    <w:basedOn w:val="Standaard"/>
    <w:uiPriority w:val="99"/>
    <w:semiHidden/>
    <w:unhideWhenUsed/>
    <w:rsid w:val="008F45CF"/>
    <w:pPr>
      <w:spacing w:after="120"/>
      <w:ind w:left="566"/>
      <w:contextualSpacing/>
    </w:pPr>
  </w:style>
  <w:style w:type="paragraph" w:styleId="Lijstvoortzetting3">
    <w:name w:val="List Continue 3"/>
    <w:basedOn w:val="Standaard"/>
    <w:uiPriority w:val="99"/>
    <w:semiHidden/>
    <w:unhideWhenUsed/>
    <w:rsid w:val="008F45CF"/>
    <w:pPr>
      <w:spacing w:after="120"/>
      <w:ind w:left="849"/>
      <w:contextualSpacing/>
    </w:pPr>
  </w:style>
  <w:style w:type="paragraph" w:styleId="Lijstvoortzetting4">
    <w:name w:val="List Continue 4"/>
    <w:basedOn w:val="Standaard"/>
    <w:uiPriority w:val="99"/>
    <w:semiHidden/>
    <w:unhideWhenUsed/>
    <w:rsid w:val="008F45CF"/>
    <w:pPr>
      <w:spacing w:after="120"/>
      <w:ind w:left="1132"/>
      <w:contextualSpacing/>
    </w:pPr>
  </w:style>
  <w:style w:type="paragraph" w:styleId="Lijstvoortzetting5">
    <w:name w:val="List Continue 5"/>
    <w:basedOn w:val="Standaard"/>
    <w:uiPriority w:val="99"/>
    <w:semiHidden/>
    <w:unhideWhenUsed/>
    <w:rsid w:val="008F45CF"/>
    <w:pPr>
      <w:spacing w:after="120"/>
      <w:ind w:left="1415"/>
      <w:contextualSpacing/>
    </w:pPr>
  </w:style>
  <w:style w:type="paragraph" w:styleId="Lijstnummering">
    <w:name w:val="List Number"/>
    <w:basedOn w:val="Standaard"/>
    <w:uiPriority w:val="99"/>
    <w:semiHidden/>
    <w:unhideWhenUsed/>
    <w:rsid w:val="008F45CF"/>
    <w:pPr>
      <w:numPr>
        <w:numId w:val="17"/>
      </w:numPr>
      <w:contextualSpacing/>
    </w:pPr>
  </w:style>
  <w:style w:type="paragraph" w:styleId="Lijstnummering2">
    <w:name w:val="List Number 2"/>
    <w:basedOn w:val="Standaard"/>
    <w:uiPriority w:val="99"/>
    <w:semiHidden/>
    <w:unhideWhenUsed/>
    <w:rsid w:val="008F45CF"/>
    <w:pPr>
      <w:numPr>
        <w:numId w:val="18"/>
      </w:numPr>
      <w:contextualSpacing/>
    </w:pPr>
  </w:style>
  <w:style w:type="paragraph" w:styleId="Lijstnummering3">
    <w:name w:val="List Number 3"/>
    <w:basedOn w:val="Standaard"/>
    <w:uiPriority w:val="99"/>
    <w:semiHidden/>
    <w:unhideWhenUsed/>
    <w:rsid w:val="008F45CF"/>
    <w:pPr>
      <w:numPr>
        <w:numId w:val="19"/>
      </w:numPr>
      <w:contextualSpacing/>
    </w:pPr>
  </w:style>
  <w:style w:type="paragraph" w:styleId="Lijstnummering4">
    <w:name w:val="List Number 4"/>
    <w:basedOn w:val="Standaard"/>
    <w:uiPriority w:val="99"/>
    <w:semiHidden/>
    <w:unhideWhenUsed/>
    <w:rsid w:val="008F45CF"/>
    <w:pPr>
      <w:numPr>
        <w:numId w:val="20"/>
      </w:numPr>
      <w:contextualSpacing/>
    </w:pPr>
  </w:style>
  <w:style w:type="paragraph" w:styleId="Lijstnummering5">
    <w:name w:val="List Number 5"/>
    <w:basedOn w:val="Standaard"/>
    <w:uiPriority w:val="99"/>
    <w:semiHidden/>
    <w:unhideWhenUsed/>
    <w:rsid w:val="008F45CF"/>
    <w:pPr>
      <w:numPr>
        <w:numId w:val="21"/>
      </w:numPr>
      <w:contextualSpacing/>
    </w:pPr>
  </w:style>
  <w:style w:type="paragraph" w:styleId="Lijstalinea">
    <w:name w:val="List Paragraph"/>
    <w:basedOn w:val="Standaard"/>
    <w:uiPriority w:val="99"/>
    <w:qFormat/>
    <w:rsid w:val="008F45CF"/>
    <w:pPr>
      <w:ind w:left="720"/>
      <w:contextualSpacing/>
    </w:pPr>
  </w:style>
  <w:style w:type="table" w:styleId="Lijsttabel1licht">
    <w:name w:val="List Table 1 Light"/>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1licht-Accent1">
    <w:name w:val="List Table 1 Light Accent 1"/>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1licht-Accent2">
    <w:name w:val="List Table 1 Light Accent 2"/>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1licht-Accent3">
    <w:name w:val="List Table 1 Light Accent 3"/>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1licht-Accent4">
    <w:name w:val="List Table 1 Light Accent 4"/>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1licht-Accent5">
    <w:name w:val="List Table 1 Light Accent 5"/>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1licht-Accent6">
    <w:name w:val="List Table 1 Light Accent 6"/>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2">
    <w:name w:val="List Table 2"/>
    <w:basedOn w:val="Standaardtabe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2-Accent1">
    <w:name w:val="List Table 2 Accent 1"/>
    <w:basedOn w:val="Standaardtabe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2-Accent2">
    <w:name w:val="List Table 2 Accent 2"/>
    <w:basedOn w:val="Standaardtabe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2-Accent3">
    <w:name w:val="List Table 2 Accent 3"/>
    <w:basedOn w:val="Standaardtabe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2-Accent4">
    <w:name w:val="List Table 2 Accent 4"/>
    <w:basedOn w:val="Standaardtabe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2-Accent5">
    <w:name w:val="List Table 2 Accent 5"/>
    <w:basedOn w:val="Standaardtabe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2-Accent6">
    <w:name w:val="List Table 2 Accent 6"/>
    <w:basedOn w:val="Standaardtabe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3">
    <w:name w:val="List Table 3"/>
    <w:basedOn w:val="Standaardtabe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jsttabel3-Accent1">
    <w:name w:val="List Table 3 Accent 1"/>
    <w:basedOn w:val="Standaardtabe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jsttabel3-Accent2">
    <w:name w:val="List Table 3 Accent 2"/>
    <w:basedOn w:val="Standaardtabe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jsttabel3-Accent3">
    <w:name w:val="List Table 3 Accent 3"/>
    <w:basedOn w:val="Standaardtabe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jsttabel3-Accent4">
    <w:name w:val="List Table 3 Accent 4"/>
    <w:basedOn w:val="Standaardtabe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jsttabel3-Accent5">
    <w:name w:val="List Table 3 Accent 5"/>
    <w:basedOn w:val="Standaardtabe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jsttabel3-Accent6">
    <w:name w:val="List Table 3 Accent 6"/>
    <w:basedOn w:val="Standaardtabe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jsttabel4">
    <w:name w:val="List Table 4"/>
    <w:basedOn w:val="Standaardtabe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4-Accent1">
    <w:name w:val="List Table 4 Accent 1"/>
    <w:basedOn w:val="Standaardtabe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4-Accent2">
    <w:name w:val="List Table 4 Accent 2"/>
    <w:basedOn w:val="Standaardtabe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4-Accent3">
    <w:name w:val="List Table 4 Accent 3"/>
    <w:basedOn w:val="Standaardtabe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4-Accent4">
    <w:name w:val="List Table 4 Accent 4"/>
    <w:basedOn w:val="Standaardtabe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4-Accent5">
    <w:name w:val="List Table 4 Accent 5"/>
    <w:basedOn w:val="Standaardtabe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4-Accent6">
    <w:name w:val="List Table 4 Accent 6"/>
    <w:basedOn w:val="Standaardtabe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5donker">
    <w:name w:val="List Table 5 Dark"/>
    <w:basedOn w:val="Standaardtabe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6kleurrijk-Accent1">
    <w:name w:val="List Table 6 Colorful Accent 1"/>
    <w:basedOn w:val="Standaardtabe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6kleurrijk-Accent2">
    <w:name w:val="List Table 6 Colorful Accent 2"/>
    <w:basedOn w:val="Standaardtabe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6kleurrijk-Accent3">
    <w:name w:val="List Table 6 Colorful Accent 3"/>
    <w:basedOn w:val="Standaardtabe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6kleurrijk-Accent4">
    <w:name w:val="List Table 6 Colorful Accent 4"/>
    <w:basedOn w:val="Standaardtabe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6kleurrijk-Accent5">
    <w:name w:val="List Table 6 Colorful Accent 5"/>
    <w:basedOn w:val="Standaardtabe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6kleurrijk-Accent6">
    <w:name w:val="List Table 6 Colorful Accent 6"/>
    <w:basedOn w:val="Standaardtabe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7kleurrijk">
    <w:name w:val="List Table 7 Colorful"/>
    <w:basedOn w:val="Standaardtabe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kst">
    <w:name w:val="macro"/>
    <w:link w:val="Macroteks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kstChar">
    <w:name w:val="Macrotekst Char"/>
    <w:basedOn w:val="Standaardalinea-lettertype"/>
    <w:link w:val="Macrotekst"/>
    <w:semiHidden/>
    <w:rsid w:val="008F45CF"/>
    <w:rPr>
      <w:rFonts w:ascii="Courier New" w:eastAsia="PMingLiU" w:hAnsi="Courier New" w:cs="Courier New"/>
      <w:color w:val="000000"/>
      <w:sz w:val="20"/>
      <w:szCs w:val="20"/>
      <w:lang w:val="en-GB" w:bidi="ar-DZ"/>
    </w:rPr>
  </w:style>
  <w:style w:type="table" w:styleId="Gemiddeldraster1">
    <w:name w:val="Medium Grid 1"/>
    <w:basedOn w:val="Standaardtabe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emiddeldraster1-accent2">
    <w:name w:val="Medium Grid 1 Accent 2"/>
    <w:basedOn w:val="Standaardtabe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emiddeldraster1-accent3">
    <w:name w:val="Medium Grid 1 Accent 3"/>
    <w:basedOn w:val="Standaardtabe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emiddeldraster1-accent4">
    <w:name w:val="Medium Grid 1 Accent 4"/>
    <w:basedOn w:val="Standaardtabe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emiddeldraster1-accent5">
    <w:name w:val="Medium Grid 1 Accent 5"/>
    <w:basedOn w:val="Standaardtabe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emiddeldraster1-accent6">
    <w:name w:val="Medium Grid 1 Accent 6"/>
    <w:basedOn w:val="Standaardtabe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emiddeldraster2">
    <w:name w:val="Medium Grid 2"/>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emiddeldraster3-accent2">
    <w:name w:val="Medium Grid 3 Accent 2"/>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emiddeldraster3-accent3">
    <w:name w:val="Medium Grid 3 Accent 3"/>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emiddeldraster3-accent4">
    <w:name w:val="Medium Grid 3 Accent 4"/>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emiddeldraster3-accent5">
    <w:name w:val="Medium Grid 3 Accent 5"/>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emiddeldraster3-accent6">
    <w:name w:val="Medium Grid 3 Accent 6"/>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Gemiddeldelijst1">
    <w:name w:val="Medium List 1"/>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Gemiddeldelijst1-accent2">
    <w:name w:val="Medium List 1 Accent 2"/>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Gemiddeldelijst1-accent3">
    <w:name w:val="Medium List 1 Accent 3"/>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Gemiddeldelijst1-accent4">
    <w:name w:val="Medium List 1 Accent 4"/>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Gemiddeldelijst1-accent5">
    <w:name w:val="Medium List 1 Accent 5"/>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Gemiddeldelijst1-accent6">
    <w:name w:val="Medium List 1 Accent 6"/>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Gemiddeldelijst2">
    <w:name w:val="Medium List 2"/>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erichtkop">
    <w:name w:val="Message Header"/>
    <w:basedOn w:val="Standaard"/>
    <w:link w:val="Berichtkop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Geenafstand">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alweb">
    <w:name w:val="Normal (Web)"/>
    <w:basedOn w:val="Standaard"/>
    <w:uiPriority w:val="99"/>
    <w:semiHidden/>
    <w:unhideWhenUsed/>
    <w:rsid w:val="008F45CF"/>
    <w:rPr>
      <w:rFonts w:ascii="Times New Roman" w:hAnsi="Times New Roman"/>
      <w:sz w:val="24"/>
      <w:szCs w:val="24"/>
    </w:rPr>
  </w:style>
  <w:style w:type="paragraph" w:styleId="Standaardinspringing">
    <w:name w:val="Normal Indent"/>
    <w:basedOn w:val="Standaard"/>
    <w:uiPriority w:val="99"/>
    <w:semiHidden/>
    <w:unhideWhenUsed/>
    <w:rsid w:val="008F45CF"/>
    <w:pPr>
      <w:ind w:left="720"/>
    </w:pPr>
  </w:style>
  <w:style w:type="paragraph" w:styleId="Notitiekop">
    <w:name w:val="Note Heading"/>
    <w:basedOn w:val="Standaard"/>
    <w:next w:val="Standaard"/>
    <w:link w:val="NotitiekopChar"/>
    <w:uiPriority w:val="99"/>
    <w:semiHidden/>
    <w:unhideWhenUsed/>
    <w:rsid w:val="008F45CF"/>
  </w:style>
  <w:style w:type="character" w:customStyle="1" w:styleId="NotitiekopChar">
    <w:name w:val="Notitiekop Char"/>
    <w:basedOn w:val="Standaardalinea-lettertype"/>
    <w:link w:val="Notitiekop"/>
    <w:uiPriority w:val="99"/>
    <w:semiHidden/>
    <w:rsid w:val="008F45CF"/>
    <w:rPr>
      <w:rFonts w:ascii="Arial" w:eastAsia="PMingLiU" w:hAnsi="Arial" w:cs="Times New Roman"/>
      <w:color w:val="000000"/>
      <w:szCs w:val="20"/>
      <w:lang w:val="en-GB" w:bidi="ar-DZ"/>
    </w:rPr>
  </w:style>
  <w:style w:type="character" w:styleId="Paginanummer">
    <w:name w:val="page number"/>
    <w:semiHidden/>
    <w:rsid w:val="008F45CF"/>
    <w:rPr>
      <w:rFonts w:ascii="Arial" w:hAnsi="Arial"/>
      <w:sz w:val="18"/>
      <w:szCs w:val="18"/>
      <w:lang w:val="en-GB" w:bidi="ar-DZ"/>
    </w:rPr>
  </w:style>
  <w:style w:type="character" w:styleId="Tekstvantijdelijkeaanduiding">
    <w:name w:val="Placeholder Text"/>
    <w:basedOn w:val="Standaardalinea-lettertype"/>
    <w:uiPriority w:val="99"/>
    <w:semiHidden/>
    <w:rsid w:val="008F45CF"/>
    <w:rPr>
      <w:color w:val="808080"/>
      <w:lang w:val="en-GB" w:bidi="ar-DZ"/>
    </w:rPr>
  </w:style>
  <w:style w:type="table" w:styleId="Onopgemaaktetabel1">
    <w:name w:val="Plain Table 1"/>
    <w:basedOn w:val="Standaardtabe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kstzonderopmaak">
    <w:name w:val="Plain Text"/>
    <w:basedOn w:val="Standaard"/>
    <w:link w:val="TekstzonderopmaakChar"/>
    <w:uiPriority w:val="99"/>
    <w:semiHidden/>
    <w:unhideWhenUsed/>
    <w:rsid w:val="008F45CF"/>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8F45CF"/>
    <w:rPr>
      <w:rFonts w:ascii="Consolas" w:eastAsia="PMingLiU" w:hAnsi="Consolas" w:cs="Times New Roman"/>
      <w:color w:val="000000"/>
      <w:sz w:val="21"/>
      <w:szCs w:val="21"/>
      <w:lang w:val="en-GB" w:bidi="ar-DZ"/>
    </w:rPr>
  </w:style>
  <w:style w:type="paragraph" w:styleId="Citaat">
    <w:name w:val="Quote"/>
    <w:basedOn w:val="Standaard"/>
    <w:next w:val="Standaard"/>
    <w:link w:val="CitaatChar"/>
    <w:uiPriority w:val="29"/>
    <w:qFormat/>
    <w:rsid w:val="008F45CF"/>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4F03BC"/>
    <w:rPr>
      <w:rFonts w:ascii="Arial" w:eastAsia="PMingLiU" w:hAnsi="Arial" w:cs="Times New Roman"/>
      <w:i/>
      <w:iCs/>
      <w:color w:val="404040" w:themeColor="text1" w:themeTint="BF"/>
      <w:szCs w:val="20"/>
      <w:lang w:val="en-GB" w:bidi="ar-DZ"/>
    </w:rPr>
  </w:style>
  <w:style w:type="paragraph" w:styleId="Aanhef">
    <w:name w:val="Salutation"/>
    <w:basedOn w:val="Standaard"/>
    <w:next w:val="Standaard"/>
    <w:link w:val="AanhefChar"/>
    <w:uiPriority w:val="99"/>
    <w:semiHidden/>
    <w:unhideWhenUsed/>
    <w:rsid w:val="008F45CF"/>
  </w:style>
  <w:style w:type="character" w:customStyle="1" w:styleId="AanhefChar">
    <w:name w:val="Aanhef Char"/>
    <w:basedOn w:val="Standaardalinea-lettertype"/>
    <w:link w:val="Aanhef"/>
    <w:uiPriority w:val="99"/>
    <w:semiHidden/>
    <w:rsid w:val="008F45CF"/>
    <w:rPr>
      <w:rFonts w:ascii="Arial" w:eastAsia="PMingLiU" w:hAnsi="Arial" w:cs="Times New Roman"/>
      <w:color w:val="000000"/>
      <w:szCs w:val="20"/>
      <w:lang w:val="en-GB" w:bidi="ar-DZ"/>
    </w:rPr>
  </w:style>
  <w:style w:type="paragraph" w:styleId="Handtekening">
    <w:name w:val="Signature"/>
    <w:basedOn w:val="Standaard"/>
    <w:link w:val="HandtekeningChar"/>
    <w:uiPriority w:val="99"/>
    <w:semiHidden/>
    <w:unhideWhenUsed/>
    <w:rsid w:val="008F45CF"/>
    <w:pPr>
      <w:ind w:left="4252"/>
    </w:pPr>
  </w:style>
  <w:style w:type="character" w:customStyle="1" w:styleId="HandtekeningChar">
    <w:name w:val="Handtekening Char"/>
    <w:basedOn w:val="Standaardalinea-lettertype"/>
    <w:link w:val="Handtekening"/>
    <w:uiPriority w:val="99"/>
    <w:semiHidden/>
    <w:rsid w:val="008F45CF"/>
    <w:rPr>
      <w:rFonts w:ascii="Arial" w:eastAsia="PMingLiU" w:hAnsi="Arial" w:cs="Times New Roman"/>
      <w:color w:val="000000"/>
      <w:szCs w:val="20"/>
      <w:lang w:val="en-GB" w:bidi="ar-DZ"/>
    </w:rPr>
  </w:style>
  <w:style w:type="character" w:styleId="Zwaar">
    <w:name w:val="Strong"/>
    <w:basedOn w:val="Standaardalinea-lettertype"/>
    <w:uiPriority w:val="22"/>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Ondertitel">
    <w:name w:val="Subtitle"/>
    <w:basedOn w:val="Standaard"/>
    <w:next w:val="Standaard"/>
    <w:link w:val="OndertitelChar"/>
    <w:uiPriority w:val="11"/>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rsid w:val="004F03BC"/>
    <w:rPr>
      <w:rFonts w:eastAsiaTheme="minorEastAsia"/>
      <w:color w:val="5A5A5A" w:themeColor="text1" w:themeTint="A5"/>
      <w:spacing w:val="15"/>
      <w:lang w:val="en-GB" w:bidi="ar-DZ"/>
    </w:rPr>
  </w:style>
  <w:style w:type="character" w:styleId="Subtielebenadrukking">
    <w:name w:val="Subtle Emphasis"/>
    <w:basedOn w:val="Standaardalinea-lettertype"/>
    <w:uiPriority w:val="19"/>
    <w:qFormat/>
    <w:rsid w:val="008F45CF"/>
    <w:rPr>
      <w:i/>
      <w:iCs/>
      <w:color w:val="404040" w:themeColor="text1" w:themeTint="BF"/>
      <w:lang w:val="en-GB" w:bidi="ar-DZ"/>
    </w:rPr>
  </w:style>
  <w:style w:type="character" w:styleId="Subtieleverwijzing">
    <w:name w:val="Subtle Reference"/>
    <w:basedOn w:val="Standaardalinea-lettertype"/>
    <w:uiPriority w:val="31"/>
    <w:qFormat/>
    <w:rsid w:val="008F45CF"/>
    <w:rPr>
      <w:smallCaps/>
      <w:color w:val="5A5A5A" w:themeColor="text1" w:themeTint="A5"/>
      <w:lang w:val="en-GB" w:bidi="ar-DZ"/>
    </w:rPr>
  </w:style>
  <w:style w:type="table" w:styleId="3D-effectenvoortabel1">
    <w:name w:val="Table 3D effects 1"/>
    <w:basedOn w:val="Standaardtabe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kolommen1">
    <w:name w:val="Table Columns 1"/>
    <w:basedOn w:val="Standaardtabe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Eigentijdsetabel">
    <w:name w:val="Table Contemporary"/>
    <w:basedOn w:val="Standaardtabe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raster">
    <w:name w:val="Table Grid"/>
    <w:basedOn w:val="Standaardtabe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jst1">
    <w:name w:val="Table List 1"/>
    <w:basedOn w:val="Standaardtabe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Bronvermelding">
    <w:name w:val="table of authorities"/>
    <w:basedOn w:val="Standaard"/>
    <w:next w:val="Standaard"/>
    <w:semiHidden/>
    <w:rsid w:val="008F45CF"/>
    <w:pPr>
      <w:ind w:left="220" w:hanging="220"/>
    </w:pPr>
  </w:style>
  <w:style w:type="paragraph" w:styleId="Lijstmetafbeeldingen">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Professioneletabel">
    <w:name w:val="Table Professional"/>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envoudigetabel1">
    <w:name w:val="Table Simple 1"/>
    <w:basedOn w:val="Standaardtabe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tabel1">
    <w:name w:val="Table Web 1"/>
    <w:basedOn w:val="Standaardtabe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ard"/>
    <w:next w:val="Standaard"/>
    <w:link w:val="TitelChar"/>
    <w:uiPriority w:val="10"/>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elChar">
    <w:name w:val="Titel Char"/>
    <w:basedOn w:val="Standaardalinea-lettertype"/>
    <w:link w:val="Titel"/>
    <w:uiPriority w:val="10"/>
    <w:rsid w:val="004F03BC"/>
    <w:rPr>
      <w:rFonts w:asciiTheme="majorHAnsi" w:eastAsiaTheme="majorEastAsia" w:hAnsiTheme="majorHAnsi" w:cstheme="majorBidi"/>
      <w:spacing w:val="-10"/>
      <w:kern w:val="28"/>
      <w:sz w:val="56"/>
      <w:szCs w:val="56"/>
      <w:lang w:val="en-GB" w:bidi="ar-DZ"/>
    </w:rPr>
  </w:style>
  <w:style w:type="paragraph" w:styleId="Kopbronvermelding">
    <w:name w:val="toa heading"/>
    <w:basedOn w:val="Standaard"/>
    <w:next w:val="Standaard"/>
    <w:semiHidden/>
    <w:rsid w:val="008F45CF"/>
    <w:pPr>
      <w:spacing w:before="120"/>
    </w:pPr>
    <w:rPr>
      <w:rFonts w:cs="Arial"/>
      <w:b/>
      <w:bCs/>
      <w:sz w:val="24"/>
      <w:szCs w:val="24"/>
    </w:rPr>
  </w:style>
  <w:style w:type="paragraph" w:styleId="Inhopg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Inhopg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Inhopg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Inhopg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Inhopg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Inhopg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Inhopg7">
    <w:name w:val="toc 7"/>
    <w:basedOn w:val="Standaard"/>
    <w:next w:val="BodyText"/>
    <w:semiHidden/>
    <w:rsid w:val="00066C8A"/>
    <w:pPr>
      <w:tabs>
        <w:tab w:val="right" w:pos="8525"/>
      </w:tabs>
      <w:ind w:left="2952" w:hanging="1152"/>
    </w:pPr>
    <w:rPr>
      <w:sz w:val="20"/>
    </w:rPr>
  </w:style>
  <w:style w:type="paragraph" w:styleId="Inhopg8">
    <w:name w:val="toc 8"/>
    <w:basedOn w:val="Standaard"/>
    <w:next w:val="BodyText"/>
    <w:semiHidden/>
    <w:rsid w:val="00066C8A"/>
    <w:pPr>
      <w:tabs>
        <w:tab w:val="right" w:pos="8525"/>
      </w:tabs>
      <w:ind w:left="3456" w:hanging="1296"/>
    </w:pPr>
    <w:rPr>
      <w:sz w:val="20"/>
    </w:rPr>
  </w:style>
  <w:style w:type="paragraph" w:styleId="Inhopg9">
    <w:name w:val="toc 9"/>
    <w:basedOn w:val="Standaard"/>
    <w:next w:val="BodyText"/>
    <w:semiHidden/>
    <w:rsid w:val="00066C8A"/>
    <w:pPr>
      <w:tabs>
        <w:tab w:val="right" w:pos="8525"/>
      </w:tabs>
      <w:ind w:left="3960" w:hanging="1440"/>
    </w:pPr>
    <w:rPr>
      <w:sz w:val="20"/>
    </w:rPr>
  </w:style>
  <w:style w:type="paragraph" w:styleId="Kopvaninhoudsopgave">
    <w:name w:val="TOC Heading"/>
    <w:next w:val="Inhopg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Inhopg1"/>
    <w:uiPriority w:val="2"/>
    <w:rsid w:val="008F45CF"/>
    <w:pPr>
      <w:tabs>
        <w:tab w:val="left" w:pos="1134"/>
      </w:tabs>
    </w:pPr>
  </w:style>
  <w:style w:type="paragraph" w:customStyle="1" w:styleId="TopLine">
    <w:name w:val="Top Line"/>
    <w:basedOn w:val="Standaard"/>
    <w:uiPriority w:val="2"/>
    <w:rsid w:val="008F45CF"/>
    <w:pPr>
      <w:pBdr>
        <w:bottom w:val="single" w:sz="18" w:space="1" w:color="auto"/>
      </w:pBdr>
    </w:pPr>
  </w:style>
  <w:style w:type="paragraph" w:customStyle="1" w:styleId="TOT1">
    <w:name w:val="TOT 1"/>
    <w:basedOn w:val="Standaard"/>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
    <w:name w:val="Table Grid1"/>
    <w:basedOn w:val="Standaardtabel"/>
    <w:next w:val="Tabelraster"/>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Standaardtabe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Standaard"/>
    <w:uiPriority w:val="1"/>
    <w:qFormat/>
    <w:rsid w:val="00D43C04"/>
    <w:pPr>
      <w:numPr>
        <w:numId w:val="25"/>
      </w:numPr>
      <w:tabs>
        <w:tab w:val="left" w:pos="1260"/>
      </w:tabs>
      <w:spacing w:after="120"/>
      <w:ind w:left="1267"/>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uiPriority w:val="1"/>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Bijschrift"/>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Bijschrift"/>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Standaardalinea-lettertype"/>
    <w:uiPriority w:val="99"/>
    <w:semiHidden/>
    <w:unhideWhenUsed/>
    <w:rsid w:val="00797269"/>
    <w:rPr>
      <w:color w:val="2B579A"/>
      <w:shd w:val="clear" w:color="auto" w:fill="E6E6E6"/>
      <w:lang w:val="en-GB"/>
    </w:rPr>
  </w:style>
  <w:style w:type="character" w:customStyle="1" w:styleId="Mention1">
    <w:name w:val="Mention1"/>
    <w:basedOn w:val="Standaardalinea-lettertype"/>
    <w:uiPriority w:val="99"/>
    <w:semiHidden/>
    <w:unhideWhenUsed/>
    <w:rsid w:val="00797269"/>
    <w:rPr>
      <w:color w:val="2B579A"/>
      <w:shd w:val="clear" w:color="auto" w:fill="E6E6E6"/>
      <w:lang w:val="en-GB"/>
    </w:rPr>
  </w:style>
  <w:style w:type="character" w:customStyle="1" w:styleId="SmartHyperlink1">
    <w:name w:val="Smart Hyperlink1"/>
    <w:basedOn w:val="Standaardalinea-lettertype"/>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Standaard"/>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
    <w:name w:val="*Body Text Char"/>
    <w:basedOn w:val="Standaardalinea-lettertype"/>
    <w:locked/>
    <w:rsid w:val="0044789C"/>
    <w:rPr>
      <w:rFonts w:ascii="HP Simplified" w:eastAsia="HP Simplified" w:hAnsi="HP Simplified" w:cs="HP Simplified"/>
      <w:color w:val="000000"/>
    </w:rPr>
  </w:style>
  <w:style w:type="table" w:customStyle="1" w:styleId="Vanligtabell11">
    <w:name w:val="Vanlig tabell 11"/>
    <w:basedOn w:val="Standaardtabe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Standaard"/>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Standaard"/>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Standaardalinea-lettertype"/>
    <w:rsid w:val="007E4A8A"/>
    <w:rPr>
      <w:rFonts w:ascii="Helvetica-Bold" w:hAnsi="Helvetica-Bold" w:hint="default"/>
      <w:b/>
      <w:bCs/>
      <w:i w:val="0"/>
      <w:iCs w:val="0"/>
      <w:color w:val="010102"/>
      <w:sz w:val="20"/>
      <w:szCs w:val="20"/>
    </w:rPr>
  </w:style>
  <w:style w:type="character" w:customStyle="1" w:styleId="fontstyle21">
    <w:name w:val="fontstyle21"/>
    <w:basedOn w:val="Standaardalinea-lettertype"/>
    <w:rsid w:val="007E4A8A"/>
    <w:rPr>
      <w:rFonts w:ascii="Times-Bold" w:hAnsi="Times-Bold" w:hint="default"/>
      <w:b/>
      <w:bCs/>
      <w:i w:val="0"/>
      <w:iCs w:val="0"/>
      <w:color w:val="1D1524"/>
      <w:sz w:val="26"/>
      <w:szCs w:val="26"/>
    </w:rPr>
  </w:style>
  <w:style w:type="character" w:customStyle="1" w:styleId="fontstyle31">
    <w:name w:val="fontstyle31"/>
    <w:basedOn w:val="Standaardalinea-lettertype"/>
    <w:rsid w:val="007E4A8A"/>
    <w:rPr>
      <w:rFonts w:ascii="Helvetica" w:hAnsi="Helvetica" w:cs="Helvetica" w:hint="default"/>
      <w:b w:val="0"/>
      <w:bCs w:val="0"/>
      <w:i w:val="0"/>
      <w:iCs w:val="0"/>
      <w:color w:val="1D1524"/>
      <w:sz w:val="20"/>
      <w:szCs w:val="20"/>
    </w:rPr>
  </w:style>
  <w:style w:type="character" w:customStyle="1" w:styleId="fontstyle11">
    <w:name w:val="fontstyle11"/>
    <w:basedOn w:val="Standaardalinea-lettertype"/>
    <w:rsid w:val="008D37F8"/>
    <w:rPr>
      <w:rFonts w:ascii="Helvetica" w:hAnsi="Helvetica" w:cs="Helvetica" w:hint="default"/>
      <w:b w:val="0"/>
      <w:bCs w:val="0"/>
      <w:i w:val="0"/>
      <w:iCs w:val="0"/>
      <w:color w:val="070609"/>
      <w:sz w:val="20"/>
      <w:szCs w:val="20"/>
    </w:rPr>
  </w:style>
  <w:style w:type="character" w:customStyle="1" w:styleId="fontstyle41">
    <w:name w:val="fontstyle41"/>
    <w:basedOn w:val="Standaardalinea-lettertype"/>
    <w:rsid w:val="00E34985"/>
    <w:rPr>
      <w:rFonts w:ascii="Times-Roman" w:hAnsi="Times-Roman" w:hint="default"/>
      <w:b w:val="0"/>
      <w:bCs w:val="0"/>
      <w:i w:val="0"/>
      <w:iCs w:val="0"/>
      <w:color w:val="19233E"/>
      <w:sz w:val="18"/>
      <w:szCs w:val="18"/>
    </w:rPr>
  </w:style>
  <w:style w:type="character" w:customStyle="1" w:styleId="fontstyle51">
    <w:name w:val="fontstyle51"/>
    <w:basedOn w:val="Standaardalinea-lettertype"/>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Standaard"/>
    <w:semiHidden/>
    <w:rsid w:val="004B3F24"/>
    <w:rPr>
      <w:sz w:val="20"/>
    </w:rPr>
  </w:style>
  <w:style w:type="paragraph" w:customStyle="1" w:styleId="header0">
    <w:name w:val="header0"/>
    <w:basedOn w:val="Headerleft"/>
    <w:uiPriority w:val="99"/>
    <w:rsid w:val="004B3F24"/>
  </w:style>
  <w:style w:type="character" w:customStyle="1" w:styleId="KoptekstChar">
    <w:name w:val="Koptekst Char"/>
    <w:basedOn w:val="Standaardalinea-lettertype"/>
    <w:link w:val="Koptekst"/>
    <w:uiPriority w:val="99"/>
    <w:rsid w:val="004B3F24"/>
    <w:rPr>
      <w:rFonts w:ascii="Arial" w:eastAsia="PMingLiU" w:hAnsi="Arial" w:cs="Times New Roman"/>
      <w:color w:val="000000"/>
      <w:szCs w:val="20"/>
      <w:lang w:val="en-GB" w:bidi="ar-DZ"/>
    </w:rPr>
  </w:style>
  <w:style w:type="character" w:customStyle="1" w:styleId="VoettekstChar">
    <w:name w:val="Voettekst Char"/>
    <w:basedOn w:val="Standaardalinea-lettertype"/>
    <w:link w:val="Voettekst"/>
    <w:uiPriority w:val="99"/>
    <w:rsid w:val="004B3F24"/>
    <w:rPr>
      <w:rFonts w:ascii="Arial" w:eastAsia="PMingLiU" w:hAnsi="Arial" w:cs="Times New Roman"/>
      <w:color w:val="000000"/>
      <w:szCs w:val="20"/>
      <w:lang w:val="en-GB" w:bidi="ar-DZ"/>
    </w:rPr>
  </w:style>
  <w:style w:type="character" w:customStyle="1" w:styleId="FootnoteTextChar1">
    <w:name w:val="Footnote Text Char1"/>
    <w:basedOn w:val="Standaardalinea-lettertype"/>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Standaardalinea-lettertype"/>
    <w:uiPriority w:val="99"/>
    <w:semiHidden/>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Standaard"/>
    <w:link w:val="TABLETEXTChar0"/>
    <w:qFormat/>
    <w:rsid w:val="002A4A04"/>
    <w:pPr>
      <w:spacing w:after="120" w:line="280" w:lineRule="atLeast"/>
    </w:pPr>
    <w:rPr>
      <w:rFonts w:eastAsiaTheme="minorHAnsi" w:cs="Arial"/>
      <w:color w:val="auto"/>
      <w:szCs w:val="22"/>
      <w:lang w:val="en-US" w:bidi="ar-SA"/>
    </w:rPr>
  </w:style>
  <w:style w:type="character" w:customStyle="1" w:styleId="BijschriftChar">
    <w:name w:val="Bijschrift Char"/>
    <w:link w:val="Bijschrift"/>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Standaard"/>
    <w:next w:val="Plattetekst"/>
    <w:rsid w:val="001673C7"/>
    <w:pPr>
      <w:keepNext/>
      <w:keepLines/>
      <w:pageBreakBefore/>
      <w:numPr>
        <w:numId w:val="61"/>
      </w:numPr>
      <w:tabs>
        <w:tab w:val="num" w:pos="4391"/>
      </w:tabs>
      <w:spacing w:after="120" w:line="280" w:lineRule="atLeast"/>
      <w:ind w:left="4391"/>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Standaard"/>
    <w:next w:val="Plattetekst"/>
    <w:rsid w:val="001673C7"/>
    <w:pPr>
      <w:keepNext/>
      <w:keepLines/>
      <w:numPr>
        <w:ilvl w:val="1"/>
        <w:numId w:val="61"/>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1"/>
      </w:numPr>
    </w:pPr>
  </w:style>
  <w:style w:type="paragraph" w:styleId="Revisie">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Standaardalinea-lettertype"/>
    <w:rsid w:val="00C029C5"/>
  </w:style>
  <w:style w:type="character" w:customStyle="1" w:styleId="normaltextrun">
    <w:name w:val="normaltextrun"/>
    <w:basedOn w:val="Standaardalinea-lettertype"/>
    <w:rsid w:val="00C029C5"/>
  </w:style>
  <w:style w:type="paragraph" w:customStyle="1" w:styleId="paragraph">
    <w:name w:val="paragraph"/>
    <w:basedOn w:val="Standaard"/>
    <w:rsid w:val="003948F0"/>
    <w:pPr>
      <w:spacing w:before="100" w:beforeAutospacing="1" w:after="100" w:afterAutospacing="1"/>
    </w:pPr>
    <w:rPr>
      <w:rFonts w:ascii="Times New Roman" w:eastAsia="Times New Roman" w:hAnsi="Times New Roman"/>
      <w:color w:val="auto"/>
      <w:sz w:val="24"/>
      <w:szCs w:val="24"/>
      <w:lang w:val="en-US" w:bidi="ar-SA"/>
    </w:rPr>
  </w:style>
  <w:style w:type="table" w:customStyle="1" w:styleId="DXCSubhead1">
    <w:name w:val="DXC Subhead1"/>
    <w:basedOn w:val="DXC"/>
    <w:uiPriority w:val="99"/>
    <w:rsid w:val="00FC3B1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character" w:customStyle="1" w:styleId="Onopgelostemelding1">
    <w:name w:val="Onopgeloste melding1"/>
    <w:basedOn w:val="Standaardalinea-lettertype"/>
    <w:uiPriority w:val="99"/>
    <w:semiHidden/>
    <w:unhideWhenUsed/>
    <w:rsid w:val="00FC3B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54173805">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28184827">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787696954">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418794180">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70717979">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51543679">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yperlink" Target="https://dxcportalgbr.sharepoint.com/sites/UWVJCP/Delivery/Infrastructure/Forms/AllItems.aspx?RootFolder=%2Fsites%2FUWVJCP%2FDelivery%2FInfrastructure%2F00%5FInstructies%20en%20Templates%20%2D%20HLD%20en%20Requirements%20management&amp;FolderCTID=0x012000E2656A960112194C951E9D08878546D9&amp;View=%7B325BC795%2D92C8%2D49C8%2D9509%2D5F65CBCD32A3%7D" TargetMode="External"/><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footer" Target="footer2.xml"/><Relationship Id="rId25"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samenwerken.sharepoint.uwv.nl/sites/ict/pm/config/basl%20html/index.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samenwerken.sharepoint.uwv.nl/sites/DWU/ConcernICT/IBenP/CISO-Office/SiteAssets/SitePages/4.%25"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yperlink" Target="mailto:jcp@uwv.nl"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cid:image001.png@01D84D90.9C4D2340" TargetMode="External"/><Relationship Id="rId27" Type="http://schemas.openxmlformats.org/officeDocument/2006/relationships/header" Target="header3.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9.jpg"/></Relationships>
</file>

<file path=word/_rels/footer4.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F678DB3C315495B92182C4634A943BC"/>
        <w:category>
          <w:name w:val="General"/>
          <w:gallery w:val="placeholder"/>
        </w:category>
        <w:types>
          <w:type w:val="bbPlcHdr"/>
        </w:types>
        <w:behaviors>
          <w:behavior w:val="content"/>
        </w:behaviors>
        <w:guid w:val="{AD6E1D6E-73CE-4FBB-B36E-BFF3B299CD5B}"/>
      </w:docPartPr>
      <w:docPartBody>
        <w:p w:rsidR="00F94C78" w:rsidRDefault="005E5990" w:rsidP="005E5990">
          <w:pPr>
            <w:pStyle w:val="CF678DB3C315495B92182C4634A943BC"/>
          </w:pPr>
          <w:r w:rsidRPr="00F87BE0">
            <w:rPr>
              <w:rStyle w:val="Tekstvantijdelijkeaanduiding"/>
            </w:rPr>
            <w:t>Choose an item.</w:t>
          </w:r>
        </w:p>
      </w:docPartBody>
    </w:docPart>
    <w:docPart>
      <w:docPartPr>
        <w:name w:val="61C16DA4E5FB424AB1EDE62DCDFD9CA4"/>
        <w:category>
          <w:name w:val="General"/>
          <w:gallery w:val="placeholder"/>
        </w:category>
        <w:types>
          <w:type w:val="bbPlcHdr"/>
        </w:types>
        <w:behaviors>
          <w:behavior w:val="content"/>
        </w:behaviors>
        <w:guid w:val="{DE7699FD-C0A5-48B9-88EE-B4DEFE6C99EB}"/>
      </w:docPartPr>
      <w:docPartBody>
        <w:p w:rsidR="00F94C78" w:rsidRDefault="005E5990" w:rsidP="005E5990">
          <w:pPr>
            <w:pStyle w:val="61C16DA4E5FB424AB1EDE62DCDFD9CA4"/>
          </w:pPr>
          <w:r w:rsidRPr="00F87BE0">
            <w:rPr>
              <w:rStyle w:val="Tekstvantijdelijkeaanduiding"/>
            </w:rPr>
            <w:t>Choose an item.</w:t>
          </w:r>
        </w:p>
      </w:docPartBody>
    </w:docPart>
    <w:docPart>
      <w:docPartPr>
        <w:name w:val="6ADEA2E47A4D4B3FBF11B754193D532D"/>
        <w:category>
          <w:name w:val="General"/>
          <w:gallery w:val="placeholder"/>
        </w:category>
        <w:types>
          <w:type w:val="bbPlcHdr"/>
        </w:types>
        <w:behaviors>
          <w:behavior w:val="content"/>
        </w:behaviors>
        <w:guid w:val="{38F8072D-3853-4119-80C5-CFFE6B26432D}"/>
      </w:docPartPr>
      <w:docPartBody>
        <w:p w:rsidR="00F94C78" w:rsidRDefault="005E5990" w:rsidP="005E5990">
          <w:pPr>
            <w:pStyle w:val="6ADEA2E47A4D4B3FBF11B754193D532D"/>
          </w:pPr>
          <w:r w:rsidRPr="00F87BE0">
            <w:rPr>
              <w:rStyle w:val="Tekstvantijdelijkeaanduiding"/>
            </w:rPr>
            <w:t>Choose an item.</w:t>
          </w:r>
        </w:p>
      </w:docPartBody>
    </w:docPart>
    <w:docPart>
      <w:docPartPr>
        <w:name w:val="F054061DA3EB45A1AD788E93FC528C51"/>
        <w:category>
          <w:name w:val="General"/>
          <w:gallery w:val="placeholder"/>
        </w:category>
        <w:types>
          <w:type w:val="bbPlcHdr"/>
        </w:types>
        <w:behaviors>
          <w:behavior w:val="content"/>
        </w:behaviors>
        <w:guid w:val="{C0CEBA8B-C472-4207-955A-DDE29FDD55B4}"/>
      </w:docPartPr>
      <w:docPartBody>
        <w:p w:rsidR="00F94C78" w:rsidRDefault="005E5990" w:rsidP="005E5990">
          <w:pPr>
            <w:pStyle w:val="F054061DA3EB45A1AD788E93FC528C51"/>
          </w:pPr>
          <w:r w:rsidRPr="00F87BE0">
            <w:rPr>
              <w:rStyle w:val="Tekstvantijdelijkeaanduiding"/>
            </w:rPr>
            <w:t>Choose an item.</w:t>
          </w:r>
        </w:p>
      </w:docPartBody>
    </w:docPart>
    <w:docPart>
      <w:docPartPr>
        <w:name w:val="DefaultPlaceholder_-1854013439"/>
        <w:category>
          <w:name w:val="Algemeen"/>
          <w:gallery w:val="placeholder"/>
        </w:category>
        <w:types>
          <w:type w:val="bbPlcHdr"/>
        </w:types>
        <w:behaviors>
          <w:behavior w:val="content"/>
        </w:behaviors>
        <w:guid w:val="{0C24EAD4-98B5-49CA-A373-DF4454E6D172}"/>
      </w:docPartPr>
      <w:docPartBody>
        <w:p w:rsidR="0039315C" w:rsidRDefault="0039315C">
          <w:r w:rsidRPr="00794F27">
            <w:rPr>
              <w:rStyle w:val="Tekstvantijdelijkeaanduiding"/>
            </w:rPr>
            <w:t>Kies een item.</w:t>
          </w:r>
        </w:p>
      </w:docPartBody>
    </w:docPart>
    <w:docPart>
      <w:docPartPr>
        <w:name w:val="85725EB91FAF4880922D9A1CF064E2F2"/>
        <w:category>
          <w:name w:val="Algemeen"/>
          <w:gallery w:val="placeholder"/>
        </w:category>
        <w:types>
          <w:type w:val="bbPlcHdr"/>
        </w:types>
        <w:behaviors>
          <w:behavior w:val="content"/>
        </w:behaviors>
        <w:guid w:val="{2AC9C529-E74E-4471-8ABC-F4399316A479}"/>
      </w:docPartPr>
      <w:docPartBody>
        <w:p w:rsidR="00DC4203" w:rsidRDefault="00C669CD" w:rsidP="00C669CD">
          <w:pPr>
            <w:pStyle w:val="85725EB91FAF4880922D9A1CF064E2F2"/>
          </w:pPr>
          <w:r w:rsidRPr="00F87BE0">
            <w:rPr>
              <w:rStyle w:val="Tekstvantijdelijkeaanduiding"/>
            </w:rPr>
            <w:t>Choose an item.</w:t>
          </w:r>
        </w:p>
      </w:docPartBody>
    </w:docPart>
    <w:docPart>
      <w:docPartPr>
        <w:name w:val="F5548E6237544E339E0D7372694DADC3"/>
        <w:category>
          <w:name w:val="Algemeen"/>
          <w:gallery w:val="placeholder"/>
        </w:category>
        <w:types>
          <w:type w:val="bbPlcHdr"/>
        </w:types>
        <w:behaviors>
          <w:behavior w:val="content"/>
        </w:behaviors>
        <w:guid w:val="{5A7225F1-575A-4BAB-A222-A414A0B309A1}"/>
      </w:docPartPr>
      <w:docPartBody>
        <w:p w:rsidR="00DC4203" w:rsidRDefault="00C669CD" w:rsidP="00C669CD">
          <w:pPr>
            <w:pStyle w:val="F5548E6237544E339E0D7372694DADC3"/>
          </w:pPr>
          <w:r w:rsidRPr="00F87BE0">
            <w:rPr>
              <w:rStyle w:val="Tekstvantijdelijkeaanduiding"/>
            </w:rPr>
            <w:t>Choose an item.</w:t>
          </w:r>
        </w:p>
      </w:docPartBody>
    </w:docPart>
    <w:docPart>
      <w:docPartPr>
        <w:name w:val="3A311B36FE0742ED9F5DA192F6C81E74"/>
        <w:category>
          <w:name w:val="Algemeen"/>
          <w:gallery w:val="placeholder"/>
        </w:category>
        <w:types>
          <w:type w:val="bbPlcHdr"/>
        </w:types>
        <w:behaviors>
          <w:behavior w:val="content"/>
        </w:behaviors>
        <w:guid w:val="{081CA796-0C70-42EB-BB1A-69522C46E656}"/>
      </w:docPartPr>
      <w:docPartBody>
        <w:p w:rsidR="00DC4203" w:rsidRDefault="00C669CD" w:rsidP="00C669CD">
          <w:pPr>
            <w:pStyle w:val="3A311B36FE0742ED9F5DA192F6C81E74"/>
          </w:pPr>
          <w:r w:rsidRPr="00F87BE0">
            <w:rPr>
              <w:rStyle w:val="Tekstvantijdelijkeaanduiding"/>
            </w:rPr>
            <w:t>Choose an item.</w:t>
          </w:r>
        </w:p>
      </w:docPartBody>
    </w:docPart>
    <w:docPart>
      <w:docPartPr>
        <w:name w:val="07B629279D104EE4B6810985F39CB3D1"/>
        <w:category>
          <w:name w:val="Algemeen"/>
          <w:gallery w:val="placeholder"/>
        </w:category>
        <w:types>
          <w:type w:val="bbPlcHdr"/>
        </w:types>
        <w:behaviors>
          <w:behavior w:val="content"/>
        </w:behaviors>
        <w:guid w:val="{EFC96E9A-29BF-4B35-B50F-236308744C5F}"/>
      </w:docPartPr>
      <w:docPartBody>
        <w:p w:rsidR="00DC4203" w:rsidRDefault="00C669CD" w:rsidP="00C669CD">
          <w:pPr>
            <w:pStyle w:val="07B629279D104EE4B6810985F39CB3D1"/>
          </w:pPr>
          <w:r w:rsidRPr="00F87BE0">
            <w:rPr>
              <w:rStyle w:val="Tekstvantijdelijkeaanduiding"/>
            </w:rPr>
            <w:t>Choose an item.</w:t>
          </w:r>
        </w:p>
      </w:docPartBody>
    </w:docPart>
    <w:docPart>
      <w:docPartPr>
        <w:name w:val="3A72D185500240D7959AA51EAA3FD0E8"/>
        <w:category>
          <w:name w:val="Algemeen"/>
          <w:gallery w:val="placeholder"/>
        </w:category>
        <w:types>
          <w:type w:val="bbPlcHdr"/>
        </w:types>
        <w:behaviors>
          <w:behavior w:val="content"/>
        </w:behaviors>
        <w:guid w:val="{03834E83-2B1A-4DA9-9C9E-319925008C93}"/>
      </w:docPartPr>
      <w:docPartBody>
        <w:p w:rsidR="00DC4203" w:rsidRDefault="00C669CD" w:rsidP="00C669CD">
          <w:pPr>
            <w:pStyle w:val="3A72D185500240D7959AA51EAA3FD0E8"/>
          </w:pPr>
          <w:r w:rsidRPr="00F87BE0">
            <w:rPr>
              <w:rStyle w:val="Tekstvantijdelijkeaanduiding"/>
            </w:rPr>
            <w:t>Choose an item.</w:t>
          </w:r>
        </w:p>
      </w:docPartBody>
    </w:docPart>
    <w:docPart>
      <w:docPartPr>
        <w:name w:val="C98D2DFC3B6B46C59C6E79DE21EF69E3"/>
        <w:category>
          <w:name w:val="Algemeen"/>
          <w:gallery w:val="placeholder"/>
        </w:category>
        <w:types>
          <w:type w:val="bbPlcHdr"/>
        </w:types>
        <w:behaviors>
          <w:behavior w:val="content"/>
        </w:behaviors>
        <w:guid w:val="{BC71A19C-744F-42C0-A9FE-43D9E7369384}"/>
      </w:docPartPr>
      <w:docPartBody>
        <w:p w:rsidR="00DC4203" w:rsidRDefault="00C669CD" w:rsidP="00C669CD">
          <w:pPr>
            <w:pStyle w:val="C98D2DFC3B6B46C59C6E79DE21EF69E3"/>
          </w:pPr>
          <w:r w:rsidRPr="00F87BE0">
            <w:rPr>
              <w:rStyle w:val="Tekstvantijdelijkeaanduiding"/>
            </w:rPr>
            <w:t>Choose an item.</w:t>
          </w:r>
        </w:p>
      </w:docPartBody>
    </w:docPart>
    <w:docPart>
      <w:docPartPr>
        <w:name w:val="0D4BFEAB5ACA47748AD03985C5CA196E"/>
        <w:category>
          <w:name w:val="Algemeen"/>
          <w:gallery w:val="placeholder"/>
        </w:category>
        <w:types>
          <w:type w:val="bbPlcHdr"/>
        </w:types>
        <w:behaviors>
          <w:behavior w:val="content"/>
        </w:behaviors>
        <w:guid w:val="{13060135-5415-43B2-B5E1-27B20D45A66F}"/>
      </w:docPartPr>
      <w:docPartBody>
        <w:p w:rsidR="00DC4203" w:rsidRDefault="00C669CD" w:rsidP="00C669CD">
          <w:pPr>
            <w:pStyle w:val="0D4BFEAB5ACA47748AD03985C5CA196E"/>
          </w:pPr>
          <w:r w:rsidRPr="00F87BE0">
            <w:rPr>
              <w:rStyle w:val="Tekstvantijdelijkeaanduiding"/>
            </w:rPr>
            <w:t>Choose an item.</w:t>
          </w:r>
        </w:p>
      </w:docPartBody>
    </w:docPart>
    <w:docPart>
      <w:docPartPr>
        <w:name w:val="C4169F16C7A149C1B74A012DE51B25E3"/>
        <w:category>
          <w:name w:val="Algemeen"/>
          <w:gallery w:val="placeholder"/>
        </w:category>
        <w:types>
          <w:type w:val="bbPlcHdr"/>
        </w:types>
        <w:behaviors>
          <w:behavior w:val="content"/>
        </w:behaviors>
        <w:guid w:val="{CE6A620B-9440-4E9C-A450-9647231CD848}"/>
      </w:docPartPr>
      <w:docPartBody>
        <w:p w:rsidR="00DC4203" w:rsidRDefault="00C669CD" w:rsidP="00C669CD">
          <w:pPr>
            <w:pStyle w:val="C4169F16C7A149C1B74A012DE51B25E3"/>
          </w:pPr>
          <w:r w:rsidRPr="003A71FA">
            <w:rPr>
              <w:rStyle w:val="Tekstvantijdelijkeaanduiding"/>
            </w:rPr>
            <w:t>Choose an item.</w:t>
          </w:r>
        </w:p>
      </w:docPartBody>
    </w:docPart>
    <w:docPart>
      <w:docPartPr>
        <w:name w:val="74F158DCDBD64CAB84F959C5574CB4FB"/>
        <w:category>
          <w:name w:val="Algemeen"/>
          <w:gallery w:val="placeholder"/>
        </w:category>
        <w:types>
          <w:type w:val="bbPlcHdr"/>
        </w:types>
        <w:behaviors>
          <w:behavior w:val="content"/>
        </w:behaviors>
        <w:guid w:val="{034056BE-63B5-4B10-BD82-6AAF694FCFA4}"/>
      </w:docPartPr>
      <w:docPartBody>
        <w:p w:rsidR="00DC4203" w:rsidRDefault="00C669CD" w:rsidP="00C669CD">
          <w:pPr>
            <w:pStyle w:val="74F158DCDBD64CAB84F959C5574CB4FB"/>
          </w:pPr>
          <w:r w:rsidRPr="003A71FA">
            <w:rPr>
              <w:rStyle w:val="Tekstvantijdelijkeaanduiding"/>
            </w:rPr>
            <w:t>Choose an item.</w:t>
          </w:r>
        </w:p>
      </w:docPartBody>
    </w:docPart>
    <w:docPart>
      <w:docPartPr>
        <w:name w:val="DFEEE6335C3045B594B6FDECD24E77E2"/>
        <w:category>
          <w:name w:val="Algemeen"/>
          <w:gallery w:val="placeholder"/>
        </w:category>
        <w:types>
          <w:type w:val="bbPlcHdr"/>
        </w:types>
        <w:behaviors>
          <w:behavior w:val="content"/>
        </w:behaviors>
        <w:guid w:val="{6FC797D0-B353-4072-9332-630F161C279A}"/>
      </w:docPartPr>
      <w:docPartBody>
        <w:p w:rsidR="00DC4203" w:rsidRDefault="00C669CD" w:rsidP="00C669CD">
          <w:pPr>
            <w:pStyle w:val="DFEEE6335C3045B594B6FDECD24E77E2"/>
          </w:pPr>
          <w:r w:rsidRPr="003A71FA">
            <w:rPr>
              <w:rStyle w:val="Tekstvantijdelijkeaanduiding"/>
            </w:rPr>
            <w:t>Choose an item.</w:t>
          </w:r>
        </w:p>
      </w:docPartBody>
    </w:docPart>
    <w:docPart>
      <w:docPartPr>
        <w:name w:val="A84A82E83F3747B4BC071F274BA52C03"/>
        <w:category>
          <w:name w:val="Algemeen"/>
          <w:gallery w:val="placeholder"/>
        </w:category>
        <w:types>
          <w:type w:val="bbPlcHdr"/>
        </w:types>
        <w:behaviors>
          <w:behavior w:val="content"/>
        </w:behaviors>
        <w:guid w:val="{648E4B6B-137F-4C19-881F-5D77C688837B}"/>
      </w:docPartPr>
      <w:docPartBody>
        <w:p w:rsidR="00DC4203" w:rsidRDefault="00C669CD" w:rsidP="00C669CD">
          <w:pPr>
            <w:pStyle w:val="A84A82E83F3747B4BC071F274BA52C03"/>
          </w:pPr>
          <w:r w:rsidRPr="003A71FA">
            <w:rPr>
              <w:rStyle w:val="Tekstvantijdelijkeaanduiding"/>
            </w:rPr>
            <w:t>Choose an item.</w:t>
          </w:r>
        </w:p>
      </w:docPartBody>
    </w:docPart>
    <w:docPart>
      <w:docPartPr>
        <w:name w:val="5AF2708224344DEFB5C7F3E531709656"/>
        <w:category>
          <w:name w:val="Algemeen"/>
          <w:gallery w:val="placeholder"/>
        </w:category>
        <w:types>
          <w:type w:val="bbPlcHdr"/>
        </w:types>
        <w:behaviors>
          <w:behavior w:val="content"/>
        </w:behaviors>
        <w:guid w:val="{0093EC8A-7633-4B54-A01B-C3EFBFE50FF9}"/>
      </w:docPartPr>
      <w:docPartBody>
        <w:p w:rsidR="00DC4203" w:rsidRDefault="00C669CD" w:rsidP="00C669CD">
          <w:pPr>
            <w:pStyle w:val="5AF2708224344DEFB5C7F3E531709656"/>
          </w:pPr>
          <w:r w:rsidRPr="003A71FA">
            <w:rPr>
              <w:rStyle w:val="Tekstvantijdelijkeaanduiding"/>
            </w:rPr>
            <w:t>Choose an item.</w:t>
          </w:r>
        </w:p>
      </w:docPartBody>
    </w:docPart>
    <w:docPart>
      <w:docPartPr>
        <w:name w:val="6A5DA7AAF57B497FB814E3356A09D1CE"/>
        <w:category>
          <w:name w:val="Algemeen"/>
          <w:gallery w:val="placeholder"/>
        </w:category>
        <w:types>
          <w:type w:val="bbPlcHdr"/>
        </w:types>
        <w:behaviors>
          <w:behavior w:val="content"/>
        </w:behaviors>
        <w:guid w:val="{D6EE2D4F-7430-4808-B4C1-2FD0040C56F9}"/>
      </w:docPartPr>
      <w:docPartBody>
        <w:p w:rsidR="00DC4203" w:rsidRDefault="00C669CD" w:rsidP="00C669CD">
          <w:pPr>
            <w:pStyle w:val="6A5DA7AAF57B497FB814E3356A09D1CE"/>
          </w:pPr>
          <w:r w:rsidRPr="003A71FA">
            <w:rPr>
              <w:rStyle w:val="Tekstvantijdelijkeaanduiding"/>
            </w:rPr>
            <w:t>Choose an item.</w:t>
          </w:r>
        </w:p>
      </w:docPartBody>
    </w:docPart>
    <w:docPart>
      <w:docPartPr>
        <w:name w:val="056DD77D49174406AE7D8B38AD0EA3CC"/>
        <w:category>
          <w:name w:val="Algemeen"/>
          <w:gallery w:val="placeholder"/>
        </w:category>
        <w:types>
          <w:type w:val="bbPlcHdr"/>
        </w:types>
        <w:behaviors>
          <w:behavior w:val="content"/>
        </w:behaviors>
        <w:guid w:val="{E27730DE-FD75-43E0-98EA-EBE827360EF4}"/>
      </w:docPartPr>
      <w:docPartBody>
        <w:p w:rsidR="00DC4203" w:rsidRDefault="00C669CD" w:rsidP="00C669CD">
          <w:pPr>
            <w:pStyle w:val="056DD77D49174406AE7D8B38AD0EA3CC"/>
          </w:pPr>
          <w:r w:rsidRPr="003A71FA">
            <w:rPr>
              <w:rStyle w:val="Tekstvantijdelijkeaanduiding"/>
            </w:rPr>
            <w:t>Choose an item.</w:t>
          </w:r>
        </w:p>
      </w:docPartBody>
    </w:docPart>
    <w:docPart>
      <w:docPartPr>
        <w:name w:val="A20D19A6DBB04627826DDF44804780FC"/>
        <w:category>
          <w:name w:val="Algemeen"/>
          <w:gallery w:val="placeholder"/>
        </w:category>
        <w:types>
          <w:type w:val="bbPlcHdr"/>
        </w:types>
        <w:behaviors>
          <w:behavior w:val="content"/>
        </w:behaviors>
        <w:guid w:val="{FA0EDD8B-92B1-4887-B612-959006AB7241}"/>
      </w:docPartPr>
      <w:docPartBody>
        <w:p w:rsidR="00DC4203" w:rsidRDefault="00C669CD" w:rsidP="00C669CD">
          <w:pPr>
            <w:pStyle w:val="A20D19A6DBB04627826DDF44804780FC"/>
          </w:pPr>
          <w:r w:rsidRPr="003A71FA">
            <w:rPr>
              <w:rStyle w:val="Tekstvantijdelijkeaanduiding"/>
            </w:rPr>
            <w:t>Choose an item.</w:t>
          </w:r>
        </w:p>
      </w:docPartBody>
    </w:docPart>
    <w:docPart>
      <w:docPartPr>
        <w:name w:val="6167366D4B5B4125A191E656215AB854"/>
        <w:category>
          <w:name w:val="Algemeen"/>
          <w:gallery w:val="placeholder"/>
        </w:category>
        <w:types>
          <w:type w:val="bbPlcHdr"/>
        </w:types>
        <w:behaviors>
          <w:behavior w:val="content"/>
        </w:behaviors>
        <w:guid w:val="{7A9F36FA-671D-48AD-8278-B400CE4FAEAA}"/>
      </w:docPartPr>
      <w:docPartBody>
        <w:p w:rsidR="00DC4203" w:rsidRDefault="00C669CD" w:rsidP="00C669CD">
          <w:pPr>
            <w:pStyle w:val="6167366D4B5B4125A191E656215AB854"/>
          </w:pPr>
          <w:r w:rsidRPr="003A71FA">
            <w:rPr>
              <w:rStyle w:val="Tekstvantijdelijkeaanduiding"/>
            </w:rPr>
            <w:t>Choose an item.</w:t>
          </w:r>
        </w:p>
      </w:docPartBody>
    </w:docPart>
    <w:docPart>
      <w:docPartPr>
        <w:name w:val="3559B53EDC254B7391A482BDCC0DD0FE"/>
        <w:category>
          <w:name w:val="Algemeen"/>
          <w:gallery w:val="placeholder"/>
        </w:category>
        <w:types>
          <w:type w:val="bbPlcHdr"/>
        </w:types>
        <w:behaviors>
          <w:behavior w:val="content"/>
        </w:behaviors>
        <w:guid w:val="{7483AE0E-D0D1-4D8B-A947-E525DABB6DDC}"/>
      </w:docPartPr>
      <w:docPartBody>
        <w:p w:rsidR="00DC4203" w:rsidRDefault="00C669CD" w:rsidP="00C669CD">
          <w:pPr>
            <w:pStyle w:val="3559B53EDC254B7391A482BDCC0DD0FE"/>
          </w:pPr>
          <w:r w:rsidRPr="003A71FA">
            <w:rPr>
              <w:rStyle w:val="Tekstvantijdelijkeaanduiding"/>
            </w:rPr>
            <w:t>Choose an item.</w:t>
          </w:r>
        </w:p>
      </w:docPartBody>
    </w:docPart>
    <w:docPart>
      <w:docPartPr>
        <w:name w:val="FC3A05B0606948FFACBB72C68FE2FD16"/>
        <w:category>
          <w:name w:val="Algemeen"/>
          <w:gallery w:val="placeholder"/>
        </w:category>
        <w:types>
          <w:type w:val="bbPlcHdr"/>
        </w:types>
        <w:behaviors>
          <w:behavior w:val="content"/>
        </w:behaviors>
        <w:guid w:val="{EE66A363-C623-427A-8006-FD625F45E430}"/>
      </w:docPartPr>
      <w:docPartBody>
        <w:p w:rsidR="00DC4203" w:rsidRDefault="00C669CD" w:rsidP="00C669CD">
          <w:pPr>
            <w:pStyle w:val="FC3A05B0606948FFACBB72C68FE2FD16"/>
          </w:pPr>
          <w:r w:rsidRPr="003A71FA">
            <w:rPr>
              <w:rStyle w:val="Tekstvantijdelijkeaanduiding"/>
            </w:rPr>
            <w:t>Choose an item.</w:t>
          </w:r>
        </w:p>
      </w:docPartBody>
    </w:docPart>
    <w:docPart>
      <w:docPartPr>
        <w:name w:val="3BB3E54CEA704019AC029593F9F97FCE"/>
        <w:category>
          <w:name w:val="Algemeen"/>
          <w:gallery w:val="placeholder"/>
        </w:category>
        <w:types>
          <w:type w:val="bbPlcHdr"/>
        </w:types>
        <w:behaviors>
          <w:behavior w:val="content"/>
        </w:behaviors>
        <w:guid w:val="{512D6147-CDE7-45C9-9C13-706A537DE235}"/>
      </w:docPartPr>
      <w:docPartBody>
        <w:p w:rsidR="00DC4203" w:rsidRDefault="00C669CD" w:rsidP="00C669CD">
          <w:pPr>
            <w:pStyle w:val="3BB3E54CEA704019AC029593F9F97FCE"/>
          </w:pPr>
          <w:r w:rsidRPr="003A71FA">
            <w:rPr>
              <w:rStyle w:val="Tekstvantijdelijkeaanduiding"/>
            </w:rPr>
            <w:t>Choose an item.</w:t>
          </w:r>
        </w:p>
      </w:docPartBody>
    </w:docPart>
    <w:docPart>
      <w:docPartPr>
        <w:name w:val="6D43A5CCDB2A43EFB041BD6AAD9BD094"/>
        <w:category>
          <w:name w:val="Algemeen"/>
          <w:gallery w:val="placeholder"/>
        </w:category>
        <w:types>
          <w:type w:val="bbPlcHdr"/>
        </w:types>
        <w:behaviors>
          <w:behavior w:val="content"/>
        </w:behaviors>
        <w:guid w:val="{F6BCD646-1EB4-4F9A-8213-450E12656616}"/>
      </w:docPartPr>
      <w:docPartBody>
        <w:p w:rsidR="00DC4203" w:rsidRDefault="00C669CD" w:rsidP="00C669CD">
          <w:pPr>
            <w:pStyle w:val="6D43A5CCDB2A43EFB041BD6AAD9BD094"/>
          </w:pPr>
          <w:r w:rsidRPr="003A71FA">
            <w:rPr>
              <w:rStyle w:val="Tekstvantijdelijkeaanduiding"/>
            </w:rPr>
            <w:t>Choose an item.</w:t>
          </w:r>
        </w:p>
      </w:docPartBody>
    </w:docPart>
    <w:docPart>
      <w:docPartPr>
        <w:name w:val="8081A63D20904DD79024B2ACC707DE24"/>
        <w:category>
          <w:name w:val="Algemeen"/>
          <w:gallery w:val="placeholder"/>
        </w:category>
        <w:types>
          <w:type w:val="bbPlcHdr"/>
        </w:types>
        <w:behaviors>
          <w:behavior w:val="content"/>
        </w:behaviors>
        <w:guid w:val="{B3313AF9-C433-418A-A63C-13E13C435D4D}"/>
      </w:docPartPr>
      <w:docPartBody>
        <w:p w:rsidR="00DC4203" w:rsidRDefault="00C669CD" w:rsidP="00C669CD">
          <w:pPr>
            <w:pStyle w:val="8081A63D20904DD79024B2ACC707DE24"/>
          </w:pPr>
          <w:r w:rsidRPr="003A71FA">
            <w:rPr>
              <w:rStyle w:val="Tekstvantijdelijkeaanduiding"/>
            </w:rPr>
            <w:t>Choose an item.</w:t>
          </w:r>
        </w:p>
      </w:docPartBody>
    </w:docPart>
    <w:docPart>
      <w:docPartPr>
        <w:name w:val="23DFCAF400AB476FB8F08229EBE12E0F"/>
        <w:category>
          <w:name w:val="Algemeen"/>
          <w:gallery w:val="placeholder"/>
        </w:category>
        <w:types>
          <w:type w:val="bbPlcHdr"/>
        </w:types>
        <w:behaviors>
          <w:behavior w:val="content"/>
        </w:behaviors>
        <w:guid w:val="{4EB14701-2FF8-4576-92F0-AF17BD1DA6FE}"/>
      </w:docPartPr>
      <w:docPartBody>
        <w:p w:rsidR="00DC4203" w:rsidRDefault="00C669CD" w:rsidP="00C669CD">
          <w:pPr>
            <w:pStyle w:val="23DFCAF400AB476FB8F08229EBE12E0F"/>
          </w:pPr>
          <w:r w:rsidRPr="003A71FA">
            <w:rPr>
              <w:rStyle w:val="Tekstvantijdelijkeaanduiding"/>
            </w:rPr>
            <w:t>Choose an item.</w:t>
          </w:r>
        </w:p>
      </w:docPartBody>
    </w:docPart>
    <w:docPart>
      <w:docPartPr>
        <w:name w:val="F8D25C701371498E97F1EE48FF39F5C0"/>
        <w:category>
          <w:name w:val="Algemeen"/>
          <w:gallery w:val="placeholder"/>
        </w:category>
        <w:types>
          <w:type w:val="bbPlcHdr"/>
        </w:types>
        <w:behaviors>
          <w:behavior w:val="content"/>
        </w:behaviors>
        <w:guid w:val="{EC15F516-AC22-4666-93CE-EBCDE364B8B6}"/>
      </w:docPartPr>
      <w:docPartBody>
        <w:p w:rsidR="00DC4203" w:rsidRDefault="00C669CD" w:rsidP="00C669CD">
          <w:pPr>
            <w:pStyle w:val="F8D25C701371498E97F1EE48FF39F5C0"/>
          </w:pPr>
          <w:r w:rsidRPr="003A71FA">
            <w:rPr>
              <w:rStyle w:val="Tekstvantijdelijkeaanduiding"/>
            </w:rPr>
            <w:t>Choose an item.</w:t>
          </w:r>
        </w:p>
      </w:docPartBody>
    </w:docPart>
    <w:docPart>
      <w:docPartPr>
        <w:name w:val="8D5163D52D5F4EE49F43D5F6A14AF517"/>
        <w:category>
          <w:name w:val="Algemeen"/>
          <w:gallery w:val="placeholder"/>
        </w:category>
        <w:types>
          <w:type w:val="bbPlcHdr"/>
        </w:types>
        <w:behaviors>
          <w:behavior w:val="content"/>
        </w:behaviors>
        <w:guid w:val="{A2124DF1-994F-4DDB-BB12-1C9F5B5F176A}"/>
      </w:docPartPr>
      <w:docPartBody>
        <w:p w:rsidR="00DC4203" w:rsidRDefault="00C669CD" w:rsidP="00C669CD">
          <w:pPr>
            <w:pStyle w:val="8D5163D52D5F4EE49F43D5F6A14AF517"/>
          </w:pPr>
          <w:r w:rsidRPr="003A71FA">
            <w:rPr>
              <w:rStyle w:val="Tekstvantijdelijkeaanduiding"/>
            </w:rPr>
            <w:t>Choose an item.</w:t>
          </w:r>
        </w:p>
      </w:docPartBody>
    </w:docPart>
    <w:docPart>
      <w:docPartPr>
        <w:name w:val="C386DB60293440BFA13B60185491C9CB"/>
        <w:category>
          <w:name w:val="Algemeen"/>
          <w:gallery w:val="placeholder"/>
        </w:category>
        <w:types>
          <w:type w:val="bbPlcHdr"/>
        </w:types>
        <w:behaviors>
          <w:behavior w:val="content"/>
        </w:behaviors>
        <w:guid w:val="{ED2F0FF8-1531-4E33-8B5F-CDD0D10CF2B3}"/>
      </w:docPartPr>
      <w:docPartBody>
        <w:p w:rsidR="00DC4203" w:rsidRDefault="00C669CD" w:rsidP="00C669CD">
          <w:pPr>
            <w:pStyle w:val="C386DB60293440BFA13B60185491C9CB"/>
          </w:pPr>
          <w:r w:rsidRPr="003A71FA">
            <w:rPr>
              <w:rStyle w:val="Tekstvantijdelijkeaanduiding"/>
            </w:rPr>
            <w:t>Choose an item.</w:t>
          </w:r>
        </w:p>
      </w:docPartBody>
    </w:docPart>
    <w:docPart>
      <w:docPartPr>
        <w:name w:val="A385E3A8D4684DED9ABF60374C505B5D"/>
        <w:category>
          <w:name w:val="Algemeen"/>
          <w:gallery w:val="placeholder"/>
        </w:category>
        <w:types>
          <w:type w:val="bbPlcHdr"/>
        </w:types>
        <w:behaviors>
          <w:behavior w:val="content"/>
        </w:behaviors>
        <w:guid w:val="{462443A8-AC73-48C4-A776-95E60AB0DEC7}"/>
      </w:docPartPr>
      <w:docPartBody>
        <w:p w:rsidR="00DC4203" w:rsidRDefault="00C669CD" w:rsidP="00C669CD">
          <w:pPr>
            <w:pStyle w:val="A385E3A8D4684DED9ABF60374C505B5D"/>
          </w:pPr>
          <w:r w:rsidRPr="003A71FA">
            <w:rPr>
              <w:rStyle w:val="Tekstvantijdelijkeaanduiding"/>
            </w:rPr>
            <w:t>Choose an item.</w:t>
          </w:r>
        </w:p>
      </w:docPartBody>
    </w:docPart>
    <w:docPart>
      <w:docPartPr>
        <w:name w:val="C3F7C21B65EB471FB7B4E2EE69C5BA07"/>
        <w:category>
          <w:name w:val="Algemeen"/>
          <w:gallery w:val="placeholder"/>
        </w:category>
        <w:types>
          <w:type w:val="bbPlcHdr"/>
        </w:types>
        <w:behaviors>
          <w:behavior w:val="content"/>
        </w:behaviors>
        <w:guid w:val="{4B23FA34-A7EE-4250-AEA1-6F434B13DE96}"/>
      </w:docPartPr>
      <w:docPartBody>
        <w:p w:rsidR="00DC4203" w:rsidRDefault="00C669CD" w:rsidP="00C669CD">
          <w:pPr>
            <w:pStyle w:val="C3F7C21B65EB471FB7B4E2EE69C5BA07"/>
          </w:pPr>
          <w:r w:rsidRPr="003A71FA">
            <w:rPr>
              <w:rStyle w:val="Tekstvantijdelijkeaanduiding"/>
            </w:rPr>
            <w:t>Choose an item.</w:t>
          </w:r>
        </w:p>
      </w:docPartBody>
    </w:docPart>
    <w:docPart>
      <w:docPartPr>
        <w:name w:val="F013AD359957463B8405B3DD91BA5B0F"/>
        <w:category>
          <w:name w:val="Algemeen"/>
          <w:gallery w:val="placeholder"/>
        </w:category>
        <w:types>
          <w:type w:val="bbPlcHdr"/>
        </w:types>
        <w:behaviors>
          <w:behavior w:val="content"/>
        </w:behaviors>
        <w:guid w:val="{DFF7416A-7515-4A43-942D-00FC0B39EB1E}"/>
      </w:docPartPr>
      <w:docPartBody>
        <w:p w:rsidR="00DC4203" w:rsidRDefault="00C669CD" w:rsidP="00C669CD">
          <w:pPr>
            <w:pStyle w:val="F013AD359957463B8405B3DD91BA5B0F"/>
          </w:pPr>
          <w:r w:rsidRPr="003A71FA">
            <w:rPr>
              <w:rStyle w:val="Tekstvantijdelijkeaanduiding"/>
            </w:rPr>
            <w:t>Choose an item.</w:t>
          </w:r>
        </w:p>
      </w:docPartBody>
    </w:docPart>
    <w:docPart>
      <w:docPartPr>
        <w:name w:val="F3B81CD90C1E43AC91B29B9CC4E08117"/>
        <w:category>
          <w:name w:val="Algemeen"/>
          <w:gallery w:val="placeholder"/>
        </w:category>
        <w:types>
          <w:type w:val="bbPlcHdr"/>
        </w:types>
        <w:behaviors>
          <w:behavior w:val="content"/>
        </w:behaviors>
        <w:guid w:val="{609C0C80-5E2C-47FF-B37C-6AA0B2764C36}"/>
      </w:docPartPr>
      <w:docPartBody>
        <w:p w:rsidR="00DC4203" w:rsidRDefault="00C669CD" w:rsidP="00C669CD">
          <w:pPr>
            <w:pStyle w:val="F3B81CD90C1E43AC91B29B9CC4E08117"/>
          </w:pPr>
          <w:r w:rsidRPr="003A71FA">
            <w:rPr>
              <w:rStyle w:val="Tekstvantijdelijkeaanduiding"/>
            </w:rPr>
            <w:t>Choose an item.</w:t>
          </w:r>
        </w:p>
      </w:docPartBody>
    </w:docPart>
    <w:docPart>
      <w:docPartPr>
        <w:name w:val="AF47B8F9B7C943F99AB8895071DA23D1"/>
        <w:category>
          <w:name w:val="Algemeen"/>
          <w:gallery w:val="placeholder"/>
        </w:category>
        <w:types>
          <w:type w:val="bbPlcHdr"/>
        </w:types>
        <w:behaviors>
          <w:behavior w:val="content"/>
        </w:behaviors>
        <w:guid w:val="{839C8303-EA45-4991-BA22-B065B9A96042}"/>
      </w:docPartPr>
      <w:docPartBody>
        <w:p w:rsidR="00DC4203" w:rsidRDefault="00C669CD" w:rsidP="00C669CD">
          <w:pPr>
            <w:pStyle w:val="AF47B8F9B7C943F99AB8895071DA23D1"/>
          </w:pPr>
          <w:r w:rsidRPr="003A71FA">
            <w:rPr>
              <w:rStyle w:val="Tekstvantijdelijkeaanduiding"/>
            </w:rPr>
            <w:t>Choose an item.</w:t>
          </w:r>
        </w:p>
      </w:docPartBody>
    </w:docPart>
    <w:docPart>
      <w:docPartPr>
        <w:name w:val="55658F66A81E4C089A064867AAA7037E"/>
        <w:category>
          <w:name w:val="Algemeen"/>
          <w:gallery w:val="placeholder"/>
        </w:category>
        <w:types>
          <w:type w:val="bbPlcHdr"/>
        </w:types>
        <w:behaviors>
          <w:behavior w:val="content"/>
        </w:behaviors>
        <w:guid w:val="{C9BA08BD-EB6C-497A-A5C9-68C1B058F7E0}"/>
      </w:docPartPr>
      <w:docPartBody>
        <w:p w:rsidR="00DC4203" w:rsidRDefault="00C669CD" w:rsidP="00C669CD">
          <w:pPr>
            <w:pStyle w:val="55658F66A81E4C089A064867AAA7037E"/>
          </w:pPr>
          <w:r w:rsidRPr="003A71FA">
            <w:rPr>
              <w:rStyle w:val="Tekstvantijdelijkeaanduiding"/>
            </w:rPr>
            <w:t>Choose an item.</w:t>
          </w:r>
        </w:p>
      </w:docPartBody>
    </w:docPart>
    <w:docPart>
      <w:docPartPr>
        <w:name w:val="03C7F1098A03476BAA93B3493171AB5D"/>
        <w:category>
          <w:name w:val="Algemeen"/>
          <w:gallery w:val="placeholder"/>
        </w:category>
        <w:types>
          <w:type w:val="bbPlcHdr"/>
        </w:types>
        <w:behaviors>
          <w:behavior w:val="content"/>
        </w:behaviors>
        <w:guid w:val="{D90AAA77-C62F-422B-B781-A0825828665D}"/>
      </w:docPartPr>
      <w:docPartBody>
        <w:p w:rsidR="00DC4203" w:rsidRDefault="00C669CD" w:rsidP="00C669CD">
          <w:pPr>
            <w:pStyle w:val="03C7F1098A03476BAA93B3493171AB5D"/>
          </w:pPr>
          <w:r w:rsidRPr="003A71FA">
            <w:rPr>
              <w:rStyle w:val="Tekstvantijdelijkeaanduiding"/>
            </w:rPr>
            <w:t>Choose an item.</w:t>
          </w:r>
        </w:p>
      </w:docPartBody>
    </w:docPart>
    <w:docPart>
      <w:docPartPr>
        <w:name w:val="FCB5F593A05642C384A57CE6FF15964F"/>
        <w:category>
          <w:name w:val="Algemeen"/>
          <w:gallery w:val="placeholder"/>
        </w:category>
        <w:types>
          <w:type w:val="bbPlcHdr"/>
        </w:types>
        <w:behaviors>
          <w:behavior w:val="content"/>
        </w:behaviors>
        <w:guid w:val="{485B770D-08CC-47B2-8B57-CB240DEAB80A}"/>
      </w:docPartPr>
      <w:docPartBody>
        <w:p w:rsidR="00DC4203" w:rsidRDefault="00C669CD" w:rsidP="00C669CD">
          <w:pPr>
            <w:pStyle w:val="FCB5F593A05642C384A57CE6FF15964F"/>
          </w:pPr>
          <w:r w:rsidRPr="003A71FA">
            <w:rPr>
              <w:rStyle w:val="Tekstvantijdelijkeaanduiding"/>
            </w:rPr>
            <w:t>Choose an item.</w:t>
          </w:r>
        </w:p>
      </w:docPartBody>
    </w:docPart>
    <w:docPart>
      <w:docPartPr>
        <w:name w:val="4E76A4600E9447FCAF4D09124AE988B5"/>
        <w:category>
          <w:name w:val="Algemeen"/>
          <w:gallery w:val="placeholder"/>
        </w:category>
        <w:types>
          <w:type w:val="bbPlcHdr"/>
        </w:types>
        <w:behaviors>
          <w:behavior w:val="content"/>
        </w:behaviors>
        <w:guid w:val="{571AAA26-EB6C-46AC-BA3F-33C410812809}"/>
      </w:docPartPr>
      <w:docPartBody>
        <w:p w:rsidR="00DC4203" w:rsidRDefault="00C669CD" w:rsidP="00C669CD">
          <w:pPr>
            <w:pStyle w:val="4E76A4600E9447FCAF4D09124AE988B5"/>
          </w:pPr>
          <w:r w:rsidRPr="003A71FA">
            <w:rPr>
              <w:rStyle w:val="Tekstvantijdelijkeaanduiding"/>
            </w:rPr>
            <w:t>Choose an item.</w:t>
          </w:r>
        </w:p>
      </w:docPartBody>
    </w:docPart>
    <w:docPart>
      <w:docPartPr>
        <w:name w:val="218F0189F11741DC8F81AD9DE7A40668"/>
        <w:category>
          <w:name w:val="Algemeen"/>
          <w:gallery w:val="placeholder"/>
        </w:category>
        <w:types>
          <w:type w:val="bbPlcHdr"/>
        </w:types>
        <w:behaviors>
          <w:behavior w:val="content"/>
        </w:behaviors>
        <w:guid w:val="{05F60175-19E1-412B-9211-3E29F35CE078}"/>
      </w:docPartPr>
      <w:docPartBody>
        <w:p w:rsidR="00DC4203" w:rsidRDefault="00C669CD" w:rsidP="00C669CD">
          <w:pPr>
            <w:pStyle w:val="218F0189F11741DC8F81AD9DE7A40668"/>
          </w:pPr>
          <w:r w:rsidRPr="003A71FA">
            <w:rPr>
              <w:rStyle w:val="Tekstvantijdelijkeaanduiding"/>
            </w:rPr>
            <w:t>Choose an item.</w:t>
          </w:r>
        </w:p>
      </w:docPartBody>
    </w:docPart>
    <w:docPart>
      <w:docPartPr>
        <w:name w:val="8E9052A3A8A74E3894CDD24F0EFCF74C"/>
        <w:category>
          <w:name w:val="Algemeen"/>
          <w:gallery w:val="placeholder"/>
        </w:category>
        <w:types>
          <w:type w:val="bbPlcHdr"/>
        </w:types>
        <w:behaviors>
          <w:behavior w:val="content"/>
        </w:behaviors>
        <w:guid w:val="{A7012AC8-669B-41A4-B8FB-DB99C366AF75}"/>
      </w:docPartPr>
      <w:docPartBody>
        <w:p w:rsidR="00DC4203" w:rsidRDefault="00C669CD" w:rsidP="00C669CD">
          <w:pPr>
            <w:pStyle w:val="8E9052A3A8A74E3894CDD24F0EFCF74C"/>
          </w:pPr>
          <w:r w:rsidRPr="003A71FA">
            <w:rPr>
              <w:rStyle w:val="Tekstvantijdelijkeaanduiding"/>
            </w:rPr>
            <w:t>Choose an item.</w:t>
          </w:r>
        </w:p>
      </w:docPartBody>
    </w:docPart>
    <w:docPart>
      <w:docPartPr>
        <w:name w:val="E673EEE8C01844549D373C50C3034707"/>
        <w:category>
          <w:name w:val="Algemeen"/>
          <w:gallery w:val="placeholder"/>
        </w:category>
        <w:types>
          <w:type w:val="bbPlcHdr"/>
        </w:types>
        <w:behaviors>
          <w:behavior w:val="content"/>
        </w:behaviors>
        <w:guid w:val="{36A58915-3DA2-425F-8B31-28B34ED8C4CE}"/>
      </w:docPartPr>
      <w:docPartBody>
        <w:p w:rsidR="00DC4203" w:rsidRDefault="00C669CD" w:rsidP="00C669CD">
          <w:pPr>
            <w:pStyle w:val="E673EEE8C01844549D373C50C3034707"/>
          </w:pPr>
          <w:r w:rsidRPr="003A71FA">
            <w:rPr>
              <w:rStyle w:val="Tekstvantijdelijkeaanduiding"/>
            </w:rPr>
            <w:t>Choose an item.</w:t>
          </w:r>
        </w:p>
      </w:docPartBody>
    </w:docPart>
    <w:docPart>
      <w:docPartPr>
        <w:name w:val="5E918FAFA2914D53B0EDC0D373507A2F"/>
        <w:category>
          <w:name w:val="Algemeen"/>
          <w:gallery w:val="placeholder"/>
        </w:category>
        <w:types>
          <w:type w:val="bbPlcHdr"/>
        </w:types>
        <w:behaviors>
          <w:behavior w:val="content"/>
        </w:behaviors>
        <w:guid w:val="{A0021172-7851-4603-B160-FEFAD75847DA}"/>
      </w:docPartPr>
      <w:docPartBody>
        <w:p w:rsidR="00DC4203" w:rsidRDefault="00C669CD" w:rsidP="00C669CD">
          <w:pPr>
            <w:pStyle w:val="5E918FAFA2914D53B0EDC0D373507A2F"/>
          </w:pPr>
          <w:r w:rsidRPr="003A71FA">
            <w:rPr>
              <w:rStyle w:val="Tekstvantijdelijkeaanduiding"/>
            </w:rPr>
            <w:t>Choose an item.</w:t>
          </w:r>
        </w:p>
      </w:docPartBody>
    </w:docPart>
    <w:docPart>
      <w:docPartPr>
        <w:name w:val="D0960B98B96642FDB97EF05539A6CB4D"/>
        <w:category>
          <w:name w:val="Algemeen"/>
          <w:gallery w:val="placeholder"/>
        </w:category>
        <w:types>
          <w:type w:val="bbPlcHdr"/>
        </w:types>
        <w:behaviors>
          <w:behavior w:val="content"/>
        </w:behaviors>
        <w:guid w:val="{4AEF8D6C-24B9-408E-8B55-EC11C7FC8687}"/>
      </w:docPartPr>
      <w:docPartBody>
        <w:p w:rsidR="00DC4203" w:rsidRDefault="00C669CD" w:rsidP="00C669CD">
          <w:pPr>
            <w:pStyle w:val="D0960B98B96642FDB97EF05539A6CB4D"/>
          </w:pPr>
          <w:r w:rsidRPr="003A71FA">
            <w:rPr>
              <w:rStyle w:val="Tekstvantijdelijkeaanduiding"/>
            </w:rPr>
            <w:t>Choose an item.</w:t>
          </w:r>
        </w:p>
      </w:docPartBody>
    </w:docPart>
    <w:docPart>
      <w:docPartPr>
        <w:name w:val="0CFF665477C24348A380234B23313D03"/>
        <w:category>
          <w:name w:val="Algemeen"/>
          <w:gallery w:val="placeholder"/>
        </w:category>
        <w:types>
          <w:type w:val="bbPlcHdr"/>
        </w:types>
        <w:behaviors>
          <w:behavior w:val="content"/>
        </w:behaviors>
        <w:guid w:val="{ADB6EE0F-01DE-495A-ABE9-7DEEB5074B76}"/>
      </w:docPartPr>
      <w:docPartBody>
        <w:p w:rsidR="00DC4203" w:rsidRDefault="00C669CD" w:rsidP="00C669CD">
          <w:pPr>
            <w:pStyle w:val="0CFF665477C24348A380234B23313D03"/>
          </w:pPr>
          <w:r w:rsidRPr="003A71FA">
            <w:rPr>
              <w:rStyle w:val="Tekstvantijdelijkeaanduiding"/>
            </w:rPr>
            <w:t>Choose an item.</w:t>
          </w:r>
        </w:p>
      </w:docPartBody>
    </w:docPart>
    <w:docPart>
      <w:docPartPr>
        <w:name w:val="956179680A6B4AD5BAB0B72745B456CC"/>
        <w:category>
          <w:name w:val="Algemeen"/>
          <w:gallery w:val="placeholder"/>
        </w:category>
        <w:types>
          <w:type w:val="bbPlcHdr"/>
        </w:types>
        <w:behaviors>
          <w:behavior w:val="content"/>
        </w:behaviors>
        <w:guid w:val="{5F626310-758A-4E92-9B40-124D938AAEB4}"/>
      </w:docPartPr>
      <w:docPartBody>
        <w:p w:rsidR="00000000" w:rsidRDefault="00FC1045" w:rsidP="00FC1045">
          <w:pPr>
            <w:pStyle w:val="956179680A6B4AD5BAB0B72745B456CC"/>
          </w:pPr>
          <w:r w:rsidRPr="00F87BE0">
            <w:rPr>
              <w:rStyle w:val="Tekstvantijdelijkeaanduiding"/>
            </w:rPr>
            <w:t>Choose an item.</w:t>
          </w:r>
        </w:p>
      </w:docPartBody>
    </w:docPart>
    <w:docPart>
      <w:docPartPr>
        <w:name w:val="80E9E0E4F2F446C39B17D8CC663FC54B"/>
        <w:category>
          <w:name w:val="Algemeen"/>
          <w:gallery w:val="placeholder"/>
        </w:category>
        <w:types>
          <w:type w:val="bbPlcHdr"/>
        </w:types>
        <w:behaviors>
          <w:behavior w:val="content"/>
        </w:behaviors>
        <w:guid w:val="{059D3AE5-AC1A-4599-81BF-9E380C110A1E}"/>
      </w:docPartPr>
      <w:docPartBody>
        <w:p w:rsidR="00000000" w:rsidRDefault="00FC1045" w:rsidP="00FC1045">
          <w:pPr>
            <w:pStyle w:val="80E9E0E4F2F446C39B17D8CC663FC54B"/>
          </w:pPr>
          <w:r w:rsidRPr="00F87BE0">
            <w:rPr>
              <w:rStyle w:val="Tekstvantijdelijkeaanduiding"/>
            </w:rPr>
            <w:t>Choose an item.</w:t>
          </w:r>
        </w:p>
      </w:docPartBody>
    </w:docPart>
    <w:docPart>
      <w:docPartPr>
        <w:name w:val="AC55EFB8EC1B4329A34514C998DC05CB"/>
        <w:category>
          <w:name w:val="Algemeen"/>
          <w:gallery w:val="placeholder"/>
        </w:category>
        <w:types>
          <w:type w:val="bbPlcHdr"/>
        </w:types>
        <w:behaviors>
          <w:behavior w:val="content"/>
        </w:behaviors>
        <w:guid w:val="{11562FE3-D5FA-44C0-BC24-C05343535219}"/>
      </w:docPartPr>
      <w:docPartBody>
        <w:p w:rsidR="00000000" w:rsidRDefault="00FC1045" w:rsidP="00FC1045">
          <w:pPr>
            <w:pStyle w:val="AC55EFB8EC1B4329A34514C998DC05CB"/>
          </w:pPr>
          <w:r w:rsidRPr="00F87BE0">
            <w:rPr>
              <w:rStyle w:val="Tekstvantijdelijkeaanduiding"/>
            </w:rPr>
            <w:t>Choose an item.</w:t>
          </w:r>
        </w:p>
      </w:docPartBody>
    </w:docPart>
    <w:docPart>
      <w:docPartPr>
        <w:name w:val="BD03EB9C836147F2A253C7CA6CEA7862"/>
        <w:category>
          <w:name w:val="Algemeen"/>
          <w:gallery w:val="placeholder"/>
        </w:category>
        <w:types>
          <w:type w:val="bbPlcHdr"/>
        </w:types>
        <w:behaviors>
          <w:behavior w:val="content"/>
        </w:behaviors>
        <w:guid w:val="{6BD0770D-22F5-435F-904C-AF54243CA4BA}"/>
      </w:docPartPr>
      <w:docPartBody>
        <w:p w:rsidR="00000000" w:rsidRDefault="00FC1045" w:rsidP="00FC1045">
          <w:pPr>
            <w:pStyle w:val="BD03EB9C836147F2A253C7CA6CEA7862"/>
          </w:pPr>
          <w:r w:rsidRPr="00F87BE0">
            <w:rPr>
              <w:rStyle w:val="Tekstvantijdelijkeaanduiding"/>
            </w:rPr>
            <w:t>Choose an item.</w:t>
          </w:r>
        </w:p>
      </w:docPartBody>
    </w:docPart>
    <w:docPart>
      <w:docPartPr>
        <w:name w:val="21292823FB6B44DC90DB36A58AB78229"/>
        <w:category>
          <w:name w:val="Algemeen"/>
          <w:gallery w:val="placeholder"/>
        </w:category>
        <w:types>
          <w:type w:val="bbPlcHdr"/>
        </w:types>
        <w:behaviors>
          <w:behavior w:val="content"/>
        </w:behaviors>
        <w:guid w:val="{AC04F2F6-FE4F-4E2A-AED0-9629A9776717}"/>
      </w:docPartPr>
      <w:docPartBody>
        <w:p w:rsidR="00000000" w:rsidRDefault="00FC1045" w:rsidP="00FC1045">
          <w:pPr>
            <w:pStyle w:val="21292823FB6B44DC90DB36A58AB78229"/>
          </w:pPr>
          <w:r w:rsidRPr="00F87BE0">
            <w:rPr>
              <w:rStyle w:val="Tekstvantijdelijkeaanduiding"/>
            </w:rPr>
            <w:t>Choose an item.</w:t>
          </w:r>
        </w:p>
      </w:docPartBody>
    </w:docPart>
    <w:docPart>
      <w:docPartPr>
        <w:name w:val="866D0F06B50D4FE3B9234FE8C4BAB270"/>
        <w:category>
          <w:name w:val="Algemeen"/>
          <w:gallery w:val="placeholder"/>
        </w:category>
        <w:types>
          <w:type w:val="bbPlcHdr"/>
        </w:types>
        <w:behaviors>
          <w:behavior w:val="content"/>
        </w:behaviors>
        <w:guid w:val="{0BB78208-5F7C-4631-B1BE-B3B5FCCE730C}"/>
      </w:docPartPr>
      <w:docPartBody>
        <w:p w:rsidR="00000000" w:rsidRDefault="00FC1045" w:rsidP="00FC1045">
          <w:pPr>
            <w:pStyle w:val="866D0F06B50D4FE3B9234FE8C4BAB270"/>
          </w:pPr>
          <w:r w:rsidRPr="00F87BE0">
            <w:rPr>
              <w:rStyle w:val="Tekstvantijdelijkeaanduiding"/>
            </w:rPr>
            <w:t>Choose an item.</w:t>
          </w:r>
        </w:p>
      </w:docPartBody>
    </w:docPart>
    <w:docPart>
      <w:docPartPr>
        <w:name w:val="D8EC0308637247C4B92C24601EB11454"/>
        <w:category>
          <w:name w:val="Algemeen"/>
          <w:gallery w:val="placeholder"/>
        </w:category>
        <w:types>
          <w:type w:val="bbPlcHdr"/>
        </w:types>
        <w:behaviors>
          <w:behavior w:val="content"/>
        </w:behaviors>
        <w:guid w:val="{2951A059-10CA-4B38-9215-F19527DD89C2}"/>
      </w:docPartPr>
      <w:docPartBody>
        <w:p w:rsidR="00000000" w:rsidRDefault="00FC1045" w:rsidP="00FC1045">
          <w:pPr>
            <w:pStyle w:val="D8EC0308637247C4B92C24601EB11454"/>
          </w:pPr>
          <w:r w:rsidRPr="00F87BE0">
            <w:rPr>
              <w:rStyle w:val="Tekstvantijdelijkeaanduiding"/>
            </w:rPr>
            <w:t>Choose an item.</w:t>
          </w:r>
        </w:p>
      </w:docPartBody>
    </w:docPart>
    <w:docPart>
      <w:docPartPr>
        <w:name w:val="6A9240778F074354B14CDDCDD06E9BD2"/>
        <w:category>
          <w:name w:val="Algemeen"/>
          <w:gallery w:val="placeholder"/>
        </w:category>
        <w:types>
          <w:type w:val="bbPlcHdr"/>
        </w:types>
        <w:behaviors>
          <w:behavior w:val="content"/>
        </w:behaviors>
        <w:guid w:val="{DFB31B56-3CF8-40C2-AE65-3D30A51769EE}"/>
      </w:docPartPr>
      <w:docPartBody>
        <w:p w:rsidR="00000000" w:rsidRDefault="00FC1045" w:rsidP="00FC1045">
          <w:pPr>
            <w:pStyle w:val="6A9240778F074354B14CDDCDD06E9BD2"/>
          </w:pPr>
          <w:r w:rsidRPr="00F87BE0">
            <w:rPr>
              <w:rStyle w:val="Tekstvantijdelijkeaanduiding"/>
            </w:rPr>
            <w:t>Choose an item.</w:t>
          </w:r>
        </w:p>
      </w:docPartBody>
    </w:docPart>
    <w:docPart>
      <w:docPartPr>
        <w:name w:val="195379ED40644BB8B36C36A48696D6F0"/>
        <w:category>
          <w:name w:val="Algemeen"/>
          <w:gallery w:val="placeholder"/>
        </w:category>
        <w:types>
          <w:type w:val="bbPlcHdr"/>
        </w:types>
        <w:behaviors>
          <w:behavior w:val="content"/>
        </w:behaviors>
        <w:guid w:val="{0CD582E4-C639-47B0-8CAB-1276F5C74651}"/>
      </w:docPartPr>
      <w:docPartBody>
        <w:p w:rsidR="00000000" w:rsidRDefault="00FC1045" w:rsidP="00FC1045">
          <w:pPr>
            <w:pStyle w:val="195379ED40644BB8B36C36A48696D6F0"/>
          </w:pPr>
          <w:r w:rsidRPr="00F87BE0">
            <w:rPr>
              <w:rStyle w:val="Tekstvantijdelijkeaanduiding"/>
            </w:rPr>
            <w:t>Choose an item.</w:t>
          </w:r>
        </w:p>
      </w:docPartBody>
    </w:docPart>
    <w:docPart>
      <w:docPartPr>
        <w:name w:val="759147A109524895A5415B9D262559B0"/>
        <w:category>
          <w:name w:val="Algemeen"/>
          <w:gallery w:val="placeholder"/>
        </w:category>
        <w:types>
          <w:type w:val="bbPlcHdr"/>
        </w:types>
        <w:behaviors>
          <w:behavior w:val="content"/>
        </w:behaviors>
        <w:guid w:val="{B1D0481E-6B2D-4C57-9F18-E2F5DA1D47D4}"/>
      </w:docPartPr>
      <w:docPartBody>
        <w:p w:rsidR="00000000" w:rsidRDefault="00FC1045" w:rsidP="00FC1045">
          <w:pPr>
            <w:pStyle w:val="759147A109524895A5415B9D262559B0"/>
          </w:pPr>
          <w:r w:rsidRPr="00F87BE0">
            <w:rPr>
              <w:rStyle w:val="Tekstvantijdelijkeaanduiding"/>
            </w:rPr>
            <w:t>Choose an item.</w:t>
          </w:r>
        </w:p>
      </w:docPartBody>
    </w:docPart>
    <w:docPart>
      <w:docPartPr>
        <w:name w:val="1ED03190B33843E4A6C9B30AFD9F1FBE"/>
        <w:category>
          <w:name w:val="Algemeen"/>
          <w:gallery w:val="placeholder"/>
        </w:category>
        <w:types>
          <w:type w:val="bbPlcHdr"/>
        </w:types>
        <w:behaviors>
          <w:behavior w:val="content"/>
        </w:behaviors>
        <w:guid w:val="{F2B9320D-7BEF-473C-9565-7618D202CE6C}"/>
      </w:docPartPr>
      <w:docPartBody>
        <w:p w:rsidR="00000000" w:rsidRDefault="00FC1045" w:rsidP="00FC1045">
          <w:pPr>
            <w:pStyle w:val="1ED03190B33843E4A6C9B30AFD9F1FBE"/>
          </w:pPr>
          <w:r w:rsidRPr="00F87BE0">
            <w:rPr>
              <w:rStyle w:val="Tekstvantijdelijkeaanduiding"/>
            </w:rPr>
            <w:t>Choose an item.</w:t>
          </w:r>
        </w:p>
      </w:docPartBody>
    </w:docPart>
    <w:docPart>
      <w:docPartPr>
        <w:name w:val="A451B23A2D634FBDA3C8A2A22E8F76F1"/>
        <w:category>
          <w:name w:val="Algemeen"/>
          <w:gallery w:val="placeholder"/>
        </w:category>
        <w:types>
          <w:type w:val="bbPlcHdr"/>
        </w:types>
        <w:behaviors>
          <w:behavior w:val="content"/>
        </w:behaviors>
        <w:guid w:val="{267B9FC0-4450-4E4C-865F-2A776DC9EF7C}"/>
      </w:docPartPr>
      <w:docPartBody>
        <w:p w:rsidR="00000000" w:rsidRDefault="00FC1045" w:rsidP="00FC1045">
          <w:pPr>
            <w:pStyle w:val="A451B23A2D634FBDA3C8A2A22E8F76F1"/>
          </w:pPr>
          <w:r w:rsidRPr="00F87BE0">
            <w:rPr>
              <w:rStyle w:val="Tekstvantijdelijkeaanduiding"/>
            </w:rPr>
            <w:t>Choose an item.</w:t>
          </w:r>
        </w:p>
      </w:docPartBody>
    </w:docPart>
    <w:docPart>
      <w:docPartPr>
        <w:name w:val="7D0E5C2470C942E39A36B0D14228ED0A"/>
        <w:category>
          <w:name w:val="Algemeen"/>
          <w:gallery w:val="placeholder"/>
        </w:category>
        <w:types>
          <w:type w:val="bbPlcHdr"/>
        </w:types>
        <w:behaviors>
          <w:behavior w:val="content"/>
        </w:behaviors>
        <w:guid w:val="{63AD25A4-38F1-4E89-8028-7B9E930220C5}"/>
      </w:docPartPr>
      <w:docPartBody>
        <w:p w:rsidR="00000000" w:rsidRDefault="00FC1045" w:rsidP="00FC1045">
          <w:pPr>
            <w:pStyle w:val="7D0E5C2470C942E39A36B0D14228ED0A"/>
          </w:pPr>
          <w:r w:rsidRPr="00F87BE0">
            <w:rPr>
              <w:rStyle w:val="Tekstvantijdelijkeaanduiding"/>
            </w:rPr>
            <w:t>Choose an item.</w:t>
          </w:r>
        </w:p>
      </w:docPartBody>
    </w:docPart>
    <w:docPart>
      <w:docPartPr>
        <w:name w:val="5873AE332083489F9ADE275AA9AB76EC"/>
        <w:category>
          <w:name w:val="Algemeen"/>
          <w:gallery w:val="placeholder"/>
        </w:category>
        <w:types>
          <w:type w:val="bbPlcHdr"/>
        </w:types>
        <w:behaviors>
          <w:behavior w:val="content"/>
        </w:behaviors>
        <w:guid w:val="{82D02442-CE54-4C23-B2C1-31FEDC31A3A5}"/>
      </w:docPartPr>
      <w:docPartBody>
        <w:p w:rsidR="00000000" w:rsidRDefault="00FC1045" w:rsidP="00FC1045">
          <w:pPr>
            <w:pStyle w:val="5873AE332083489F9ADE275AA9AB76EC"/>
          </w:pPr>
          <w:r w:rsidRPr="00F87BE0">
            <w:rPr>
              <w:rStyle w:val="Tekstvantijdelijkeaanduiding"/>
            </w:rPr>
            <w:t>Choose an item.</w:t>
          </w:r>
        </w:p>
      </w:docPartBody>
    </w:docPart>
    <w:docPart>
      <w:docPartPr>
        <w:name w:val="50B7AB6CC8AF49FD95B86C247D5C395A"/>
        <w:category>
          <w:name w:val="Algemeen"/>
          <w:gallery w:val="placeholder"/>
        </w:category>
        <w:types>
          <w:type w:val="bbPlcHdr"/>
        </w:types>
        <w:behaviors>
          <w:behavior w:val="content"/>
        </w:behaviors>
        <w:guid w:val="{C4945124-0C6E-4461-A578-DDE5C225083E}"/>
      </w:docPartPr>
      <w:docPartBody>
        <w:p w:rsidR="00000000" w:rsidRDefault="00FC1045" w:rsidP="00FC1045">
          <w:pPr>
            <w:pStyle w:val="50B7AB6CC8AF49FD95B86C247D5C395A"/>
          </w:pPr>
          <w:r w:rsidRPr="00F87BE0">
            <w:rPr>
              <w:rStyle w:val="Tekstvantijdelijkeaanduiding"/>
            </w:rPr>
            <w:t>Choose an item.</w:t>
          </w:r>
        </w:p>
      </w:docPartBody>
    </w:docPart>
    <w:docPart>
      <w:docPartPr>
        <w:name w:val="C868ACEC5DBA4A5ABB392A337081EFCC"/>
        <w:category>
          <w:name w:val="Algemeen"/>
          <w:gallery w:val="placeholder"/>
        </w:category>
        <w:types>
          <w:type w:val="bbPlcHdr"/>
        </w:types>
        <w:behaviors>
          <w:behavior w:val="content"/>
        </w:behaviors>
        <w:guid w:val="{716E81EE-C39B-4D2D-BBDC-EDC60DBE36B9}"/>
      </w:docPartPr>
      <w:docPartBody>
        <w:p w:rsidR="00000000" w:rsidRDefault="00FC1045" w:rsidP="00FC1045">
          <w:pPr>
            <w:pStyle w:val="C868ACEC5DBA4A5ABB392A337081EFCC"/>
          </w:pPr>
          <w:r w:rsidRPr="00F87BE0">
            <w:rPr>
              <w:rStyle w:val="Tekstvantijdelijkeaanduiding"/>
            </w:rPr>
            <w:t>Choose an item.</w:t>
          </w:r>
        </w:p>
      </w:docPartBody>
    </w:docPart>
    <w:docPart>
      <w:docPartPr>
        <w:name w:val="5C999FBBA9684C329CD1FDC1F3306147"/>
        <w:category>
          <w:name w:val="Algemeen"/>
          <w:gallery w:val="placeholder"/>
        </w:category>
        <w:types>
          <w:type w:val="bbPlcHdr"/>
        </w:types>
        <w:behaviors>
          <w:behavior w:val="content"/>
        </w:behaviors>
        <w:guid w:val="{6C30E6AD-5E73-472C-A438-2EA3096DC9C0}"/>
      </w:docPartPr>
      <w:docPartBody>
        <w:p w:rsidR="00000000" w:rsidRDefault="00FC1045" w:rsidP="00FC1045">
          <w:pPr>
            <w:pStyle w:val="5C999FBBA9684C329CD1FDC1F3306147"/>
          </w:pPr>
          <w:r w:rsidRPr="00F87BE0">
            <w:rPr>
              <w:rStyle w:val="Tekstvantijdelijkeaanduiding"/>
            </w:rPr>
            <w:t>Choose an item.</w:t>
          </w:r>
        </w:p>
      </w:docPartBody>
    </w:docPart>
    <w:docPart>
      <w:docPartPr>
        <w:name w:val="7BB413E66B824F559CD0232E0651E230"/>
        <w:category>
          <w:name w:val="Algemeen"/>
          <w:gallery w:val="placeholder"/>
        </w:category>
        <w:types>
          <w:type w:val="bbPlcHdr"/>
        </w:types>
        <w:behaviors>
          <w:behavior w:val="content"/>
        </w:behaviors>
        <w:guid w:val="{903204D0-29AC-4DC3-B1F2-52C2BA338D05}"/>
      </w:docPartPr>
      <w:docPartBody>
        <w:p w:rsidR="00000000" w:rsidRDefault="00FC1045" w:rsidP="00FC1045">
          <w:pPr>
            <w:pStyle w:val="7BB413E66B824F559CD0232E0651E230"/>
          </w:pPr>
          <w:r w:rsidRPr="00F87BE0">
            <w:rPr>
              <w:rStyle w:val="Tekstvantijdelijkeaanduiding"/>
            </w:rPr>
            <w:t>Choose an item.</w:t>
          </w:r>
        </w:p>
      </w:docPartBody>
    </w:docPart>
    <w:docPart>
      <w:docPartPr>
        <w:name w:val="317D13FE4AE24288B7B1099569432820"/>
        <w:category>
          <w:name w:val="Algemeen"/>
          <w:gallery w:val="placeholder"/>
        </w:category>
        <w:types>
          <w:type w:val="bbPlcHdr"/>
        </w:types>
        <w:behaviors>
          <w:behavior w:val="content"/>
        </w:behaviors>
        <w:guid w:val="{FD425497-2B01-4929-882B-A8B0F536F8E7}"/>
      </w:docPartPr>
      <w:docPartBody>
        <w:p w:rsidR="00000000" w:rsidRDefault="00FC1045" w:rsidP="00FC1045">
          <w:pPr>
            <w:pStyle w:val="317D13FE4AE24288B7B1099569432820"/>
          </w:pPr>
          <w:r w:rsidRPr="00F87BE0">
            <w:rPr>
              <w:rStyle w:val="Tekstvantijdelijkeaanduiding"/>
            </w:rPr>
            <w:t>Choose an item.</w:t>
          </w:r>
        </w:p>
      </w:docPartBody>
    </w:docPart>
    <w:docPart>
      <w:docPartPr>
        <w:name w:val="8CCD27FC25284BEA9F089A053AFFE98F"/>
        <w:category>
          <w:name w:val="Algemeen"/>
          <w:gallery w:val="placeholder"/>
        </w:category>
        <w:types>
          <w:type w:val="bbPlcHdr"/>
        </w:types>
        <w:behaviors>
          <w:behavior w:val="content"/>
        </w:behaviors>
        <w:guid w:val="{49A6B13E-0524-4CA0-A7E0-AD892C0DD0B1}"/>
      </w:docPartPr>
      <w:docPartBody>
        <w:p w:rsidR="00000000" w:rsidRDefault="00FC1045" w:rsidP="00FC1045">
          <w:pPr>
            <w:pStyle w:val="8CCD27FC25284BEA9F089A053AFFE98F"/>
          </w:pPr>
          <w:r w:rsidRPr="00F87BE0">
            <w:rPr>
              <w:rStyle w:val="Tekstvantijdelijkeaanduiding"/>
            </w:rPr>
            <w:t>Choose an item.</w:t>
          </w:r>
        </w:p>
      </w:docPartBody>
    </w:docPart>
    <w:docPart>
      <w:docPartPr>
        <w:name w:val="0DCC9673A6C647268B943D7155E80448"/>
        <w:category>
          <w:name w:val="Algemeen"/>
          <w:gallery w:val="placeholder"/>
        </w:category>
        <w:types>
          <w:type w:val="bbPlcHdr"/>
        </w:types>
        <w:behaviors>
          <w:behavior w:val="content"/>
        </w:behaviors>
        <w:guid w:val="{DEDFE1C0-51C0-442D-9486-4E35A24088E1}"/>
      </w:docPartPr>
      <w:docPartBody>
        <w:p w:rsidR="00000000" w:rsidRDefault="00FC1045" w:rsidP="00FC1045">
          <w:pPr>
            <w:pStyle w:val="0DCC9673A6C647268B943D7155E80448"/>
          </w:pPr>
          <w:r w:rsidRPr="00F87BE0">
            <w:rPr>
              <w:rStyle w:val="Tekstvantijdelijkeaanduiding"/>
            </w:rPr>
            <w:t>Choose an item.</w:t>
          </w:r>
        </w:p>
      </w:docPartBody>
    </w:docPart>
    <w:docPart>
      <w:docPartPr>
        <w:name w:val="06D2005AB4B540EDB21BDFAA6AA225D6"/>
        <w:category>
          <w:name w:val="Algemeen"/>
          <w:gallery w:val="placeholder"/>
        </w:category>
        <w:types>
          <w:type w:val="bbPlcHdr"/>
        </w:types>
        <w:behaviors>
          <w:behavior w:val="content"/>
        </w:behaviors>
        <w:guid w:val="{EDC26479-DAD2-4846-A587-8B5C0238AB9A}"/>
      </w:docPartPr>
      <w:docPartBody>
        <w:p w:rsidR="00000000" w:rsidRDefault="00FC1045" w:rsidP="00FC1045">
          <w:pPr>
            <w:pStyle w:val="06D2005AB4B540EDB21BDFAA6AA225D6"/>
          </w:pPr>
          <w:r w:rsidRPr="00F87BE0">
            <w:rPr>
              <w:rStyle w:val="Tekstvantijdelijkeaanduiding"/>
            </w:rPr>
            <w:t>Choose an item.</w:t>
          </w:r>
        </w:p>
      </w:docPartBody>
    </w:docPart>
    <w:docPart>
      <w:docPartPr>
        <w:name w:val="B36449223F0A4488BC7E9029DEC252DB"/>
        <w:category>
          <w:name w:val="Algemeen"/>
          <w:gallery w:val="placeholder"/>
        </w:category>
        <w:types>
          <w:type w:val="bbPlcHdr"/>
        </w:types>
        <w:behaviors>
          <w:behavior w:val="content"/>
        </w:behaviors>
        <w:guid w:val="{C689AEA6-C6FB-4F37-BB59-A9A764388BF3}"/>
      </w:docPartPr>
      <w:docPartBody>
        <w:p w:rsidR="00000000" w:rsidRDefault="00FC1045" w:rsidP="00FC1045">
          <w:pPr>
            <w:pStyle w:val="B36449223F0A4488BC7E9029DEC252DB"/>
          </w:pPr>
          <w:r w:rsidRPr="00F87BE0">
            <w:rPr>
              <w:rStyle w:val="Tekstvantijdelijkeaanduiding"/>
            </w:rPr>
            <w:t>Choose an item.</w:t>
          </w:r>
        </w:p>
      </w:docPartBody>
    </w:docPart>
    <w:docPart>
      <w:docPartPr>
        <w:name w:val="AAE70B3B7FB1422782F4CB3C011E6FA1"/>
        <w:category>
          <w:name w:val="Algemeen"/>
          <w:gallery w:val="placeholder"/>
        </w:category>
        <w:types>
          <w:type w:val="bbPlcHdr"/>
        </w:types>
        <w:behaviors>
          <w:behavior w:val="content"/>
        </w:behaviors>
        <w:guid w:val="{16DADDBD-26C3-4A9C-B2BB-325BA380FA48}"/>
      </w:docPartPr>
      <w:docPartBody>
        <w:p w:rsidR="00000000" w:rsidRDefault="00FC1045" w:rsidP="00FC1045">
          <w:pPr>
            <w:pStyle w:val="AAE70B3B7FB1422782F4CB3C011E6FA1"/>
          </w:pPr>
          <w:r w:rsidRPr="00F87BE0">
            <w:rPr>
              <w:rStyle w:val="Tekstvantijdelijkeaanduiding"/>
            </w:rPr>
            <w:t>Choose an item.</w:t>
          </w:r>
        </w:p>
      </w:docPartBody>
    </w:docPart>
    <w:docPart>
      <w:docPartPr>
        <w:name w:val="E18CC1AC598A488BA864932D6255D7E2"/>
        <w:category>
          <w:name w:val="Algemeen"/>
          <w:gallery w:val="placeholder"/>
        </w:category>
        <w:types>
          <w:type w:val="bbPlcHdr"/>
        </w:types>
        <w:behaviors>
          <w:behavior w:val="content"/>
        </w:behaviors>
        <w:guid w:val="{1826A19E-D6F5-4481-B819-E6F2E80517FC}"/>
      </w:docPartPr>
      <w:docPartBody>
        <w:p w:rsidR="00000000" w:rsidRDefault="00FC1045" w:rsidP="00FC1045">
          <w:pPr>
            <w:pStyle w:val="E18CC1AC598A488BA864932D6255D7E2"/>
          </w:pPr>
          <w:r w:rsidRPr="00F87BE0">
            <w:rPr>
              <w:rStyle w:val="Tekstvantijdelijkeaanduiding"/>
            </w:rPr>
            <w:t>Choose an item.</w:t>
          </w:r>
        </w:p>
      </w:docPartBody>
    </w:docPart>
    <w:docPart>
      <w:docPartPr>
        <w:name w:val="0E515636488649BAB8491ED6268500CC"/>
        <w:category>
          <w:name w:val="Algemeen"/>
          <w:gallery w:val="placeholder"/>
        </w:category>
        <w:types>
          <w:type w:val="bbPlcHdr"/>
        </w:types>
        <w:behaviors>
          <w:behavior w:val="content"/>
        </w:behaviors>
        <w:guid w:val="{06186FF9-7084-4BBC-98F7-75FD9CCD7AD9}"/>
      </w:docPartPr>
      <w:docPartBody>
        <w:p w:rsidR="00000000" w:rsidRDefault="00FC1045" w:rsidP="00FC1045">
          <w:pPr>
            <w:pStyle w:val="0E515636488649BAB8491ED6268500CC"/>
          </w:pPr>
          <w:r w:rsidRPr="00F87BE0">
            <w:rPr>
              <w:rStyle w:val="Tekstvantijdelijkeaanduiding"/>
            </w:rPr>
            <w:t>Choose an item.</w:t>
          </w:r>
        </w:p>
      </w:docPartBody>
    </w:docPart>
    <w:docPart>
      <w:docPartPr>
        <w:name w:val="07441FBED87A4E219299AC5670471B55"/>
        <w:category>
          <w:name w:val="Algemeen"/>
          <w:gallery w:val="placeholder"/>
        </w:category>
        <w:types>
          <w:type w:val="bbPlcHdr"/>
        </w:types>
        <w:behaviors>
          <w:behavior w:val="content"/>
        </w:behaviors>
        <w:guid w:val="{29B8234C-EBA7-4543-B158-E32FD95DB4FB}"/>
      </w:docPartPr>
      <w:docPartBody>
        <w:p w:rsidR="00000000" w:rsidRDefault="00FC1045" w:rsidP="00FC1045">
          <w:pPr>
            <w:pStyle w:val="07441FBED87A4E219299AC5670471B55"/>
          </w:pPr>
          <w:r w:rsidRPr="00F87BE0">
            <w:rPr>
              <w:rStyle w:val="Tekstvantijdelijkeaanduiding"/>
            </w:rPr>
            <w:t>Choose an item.</w:t>
          </w:r>
        </w:p>
      </w:docPartBody>
    </w:docPart>
    <w:docPart>
      <w:docPartPr>
        <w:name w:val="BE9BA319A8534487A3F8D9CD7C30DD7C"/>
        <w:category>
          <w:name w:val="Algemeen"/>
          <w:gallery w:val="placeholder"/>
        </w:category>
        <w:types>
          <w:type w:val="bbPlcHdr"/>
        </w:types>
        <w:behaviors>
          <w:behavior w:val="content"/>
        </w:behaviors>
        <w:guid w:val="{42804AF4-1421-4D14-8987-3E471602457A}"/>
      </w:docPartPr>
      <w:docPartBody>
        <w:p w:rsidR="00000000" w:rsidRDefault="00FC1045" w:rsidP="00FC1045">
          <w:pPr>
            <w:pStyle w:val="BE9BA319A8534487A3F8D9CD7C30DD7C"/>
          </w:pPr>
          <w:r w:rsidRPr="00F87BE0">
            <w:rPr>
              <w:rStyle w:val="Tekstvantijdelijkeaanduiding"/>
            </w:rPr>
            <w:t>Choose an item.</w:t>
          </w:r>
        </w:p>
      </w:docPartBody>
    </w:docPart>
    <w:docPart>
      <w:docPartPr>
        <w:name w:val="D125F08EE4B54F3CA57A3E33D1E9C545"/>
        <w:category>
          <w:name w:val="Algemeen"/>
          <w:gallery w:val="placeholder"/>
        </w:category>
        <w:types>
          <w:type w:val="bbPlcHdr"/>
        </w:types>
        <w:behaviors>
          <w:behavior w:val="content"/>
        </w:behaviors>
        <w:guid w:val="{018A11A4-BFE0-4D27-975B-FE547B2E8625}"/>
      </w:docPartPr>
      <w:docPartBody>
        <w:p w:rsidR="00000000" w:rsidRDefault="00FC1045" w:rsidP="00FC1045">
          <w:pPr>
            <w:pStyle w:val="D125F08EE4B54F3CA57A3E33D1E9C545"/>
          </w:pPr>
          <w:r w:rsidRPr="00F87BE0">
            <w:rPr>
              <w:rStyle w:val="Tekstvantijdelijkeaanduiding"/>
            </w:rPr>
            <w:t>Choose an item.</w:t>
          </w:r>
        </w:p>
      </w:docPartBody>
    </w:docPart>
    <w:docPart>
      <w:docPartPr>
        <w:name w:val="91B22F7EE6E74EB09BACCB7DBAEEF49B"/>
        <w:category>
          <w:name w:val="Algemeen"/>
          <w:gallery w:val="placeholder"/>
        </w:category>
        <w:types>
          <w:type w:val="bbPlcHdr"/>
        </w:types>
        <w:behaviors>
          <w:behavior w:val="content"/>
        </w:behaviors>
        <w:guid w:val="{474A93AA-335E-4979-A453-8E41D4C61D0A}"/>
      </w:docPartPr>
      <w:docPartBody>
        <w:p w:rsidR="00000000" w:rsidRDefault="00FC1045" w:rsidP="00FC1045">
          <w:pPr>
            <w:pStyle w:val="91B22F7EE6E74EB09BACCB7DBAEEF49B"/>
          </w:pPr>
          <w:r w:rsidRPr="00F87BE0">
            <w:rPr>
              <w:rStyle w:val="Tekstvantijdelijkeaanduiding"/>
            </w:rPr>
            <w:t>Choose an item.</w:t>
          </w:r>
        </w:p>
      </w:docPartBody>
    </w:docPart>
    <w:docPart>
      <w:docPartPr>
        <w:name w:val="F683D1C1F1FB4B03B73E8F6A6D46910E"/>
        <w:category>
          <w:name w:val="Algemeen"/>
          <w:gallery w:val="placeholder"/>
        </w:category>
        <w:types>
          <w:type w:val="bbPlcHdr"/>
        </w:types>
        <w:behaviors>
          <w:behavior w:val="content"/>
        </w:behaviors>
        <w:guid w:val="{DC75BABA-C69C-4E02-87AE-75B2C6C6EED3}"/>
      </w:docPartPr>
      <w:docPartBody>
        <w:p w:rsidR="00000000" w:rsidRDefault="00FC1045" w:rsidP="00FC1045">
          <w:pPr>
            <w:pStyle w:val="F683D1C1F1FB4B03B73E8F6A6D46910E"/>
          </w:pPr>
          <w:r w:rsidRPr="00F87BE0">
            <w:rPr>
              <w:rStyle w:val="Tekstvantijdelijkeaanduiding"/>
            </w:rPr>
            <w:t>Choose an item.</w:t>
          </w:r>
        </w:p>
      </w:docPartBody>
    </w:docPart>
    <w:docPart>
      <w:docPartPr>
        <w:name w:val="80BA99B7F5D84EF7AC0563C3F10A212E"/>
        <w:category>
          <w:name w:val="Algemeen"/>
          <w:gallery w:val="placeholder"/>
        </w:category>
        <w:types>
          <w:type w:val="bbPlcHdr"/>
        </w:types>
        <w:behaviors>
          <w:behavior w:val="content"/>
        </w:behaviors>
        <w:guid w:val="{CE7AE324-1492-4B36-846B-C513B903BC95}"/>
      </w:docPartPr>
      <w:docPartBody>
        <w:p w:rsidR="00000000" w:rsidRDefault="00FC1045" w:rsidP="00FC1045">
          <w:pPr>
            <w:pStyle w:val="80BA99B7F5D84EF7AC0563C3F10A212E"/>
          </w:pPr>
          <w:r w:rsidRPr="00F87BE0">
            <w:rPr>
              <w:rStyle w:val="Tekstvantijdelijkeaanduiding"/>
            </w:rPr>
            <w:t>Choose an item.</w:t>
          </w:r>
        </w:p>
      </w:docPartBody>
    </w:docPart>
    <w:docPart>
      <w:docPartPr>
        <w:name w:val="2D099F9E3D354145BEAB562C30F3E014"/>
        <w:category>
          <w:name w:val="Algemeen"/>
          <w:gallery w:val="placeholder"/>
        </w:category>
        <w:types>
          <w:type w:val="bbPlcHdr"/>
        </w:types>
        <w:behaviors>
          <w:behavior w:val="content"/>
        </w:behaviors>
        <w:guid w:val="{6A606450-8698-43BB-BC24-85F69B605081}"/>
      </w:docPartPr>
      <w:docPartBody>
        <w:p w:rsidR="00000000" w:rsidRDefault="00FC1045" w:rsidP="00FC1045">
          <w:pPr>
            <w:pStyle w:val="2D099F9E3D354145BEAB562C30F3E014"/>
          </w:pPr>
          <w:r w:rsidRPr="00F87BE0">
            <w:rPr>
              <w:rStyle w:val="Tekstvantijdelijkeaanduiding"/>
            </w:rPr>
            <w:t>Choose an item.</w:t>
          </w:r>
        </w:p>
      </w:docPartBody>
    </w:docPart>
    <w:docPart>
      <w:docPartPr>
        <w:name w:val="D6128017F7D54524976DA3F2B6EC0F94"/>
        <w:category>
          <w:name w:val="Algemeen"/>
          <w:gallery w:val="placeholder"/>
        </w:category>
        <w:types>
          <w:type w:val="bbPlcHdr"/>
        </w:types>
        <w:behaviors>
          <w:behavior w:val="content"/>
        </w:behaviors>
        <w:guid w:val="{0D6E6CD1-826D-4118-86D5-AE4C8F28B9EB}"/>
      </w:docPartPr>
      <w:docPartBody>
        <w:p w:rsidR="00000000" w:rsidRDefault="00FC1045" w:rsidP="00FC1045">
          <w:pPr>
            <w:pStyle w:val="D6128017F7D54524976DA3F2B6EC0F94"/>
          </w:pPr>
          <w:r w:rsidRPr="00F87BE0">
            <w:rPr>
              <w:rStyle w:val="Tekstvantijdelijkeaanduiding"/>
            </w:rPr>
            <w:t>Choose an item.</w:t>
          </w:r>
        </w:p>
      </w:docPartBody>
    </w:docPart>
    <w:docPart>
      <w:docPartPr>
        <w:name w:val="6F6F942A063E4800A3DF8CB94A63E1B2"/>
        <w:category>
          <w:name w:val="Algemeen"/>
          <w:gallery w:val="placeholder"/>
        </w:category>
        <w:types>
          <w:type w:val="bbPlcHdr"/>
        </w:types>
        <w:behaviors>
          <w:behavior w:val="content"/>
        </w:behaviors>
        <w:guid w:val="{630F93B8-C471-4093-9792-0680F697525F}"/>
      </w:docPartPr>
      <w:docPartBody>
        <w:p w:rsidR="00000000" w:rsidRDefault="00FC1045" w:rsidP="00FC1045">
          <w:pPr>
            <w:pStyle w:val="6F6F942A063E4800A3DF8CB94A63E1B2"/>
          </w:pPr>
          <w:r w:rsidRPr="00F87BE0">
            <w:rPr>
              <w:rStyle w:val="Tekstvantijdelijkeaanduiding"/>
            </w:rPr>
            <w:t>Choose an item.</w:t>
          </w:r>
        </w:p>
      </w:docPartBody>
    </w:docPart>
    <w:docPart>
      <w:docPartPr>
        <w:name w:val="08E7B12B3A1B478E962BACA56ABFF073"/>
        <w:category>
          <w:name w:val="Algemeen"/>
          <w:gallery w:val="placeholder"/>
        </w:category>
        <w:types>
          <w:type w:val="bbPlcHdr"/>
        </w:types>
        <w:behaviors>
          <w:behavior w:val="content"/>
        </w:behaviors>
        <w:guid w:val="{A9D51925-D012-41E2-861A-10805F9D1499}"/>
      </w:docPartPr>
      <w:docPartBody>
        <w:p w:rsidR="00000000" w:rsidRDefault="00FC1045" w:rsidP="00FC1045">
          <w:pPr>
            <w:pStyle w:val="08E7B12B3A1B478E962BACA56ABFF073"/>
          </w:pPr>
          <w:r w:rsidRPr="00F87BE0">
            <w:rPr>
              <w:rStyle w:val="Tekstvantijdelijkeaanduiding"/>
            </w:rPr>
            <w:t>Choose an item.</w:t>
          </w:r>
        </w:p>
      </w:docPartBody>
    </w:docPart>
    <w:docPart>
      <w:docPartPr>
        <w:name w:val="7F1D3280EAD54D91BEB36E22C73B25CB"/>
        <w:category>
          <w:name w:val="Algemeen"/>
          <w:gallery w:val="placeholder"/>
        </w:category>
        <w:types>
          <w:type w:val="bbPlcHdr"/>
        </w:types>
        <w:behaviors>
          <w:behavior w:val="content"/>
        </w:behaviors>
        <w:guid w:val="{C9A87D84-564E-44FE-84C2-E2B243FA8409}"/>
      </w:docPartPr>
      <w:docPartBody>
        <w:p w:rsidR="00000000" w:rsidRDefault="00FC1045" w:rsidP="00FC1045">
          <w:pPr>
            <w:pStyle w:val="7F1D3280EAD54D91BEB36E22C73B25CB"/>
          </w:pPr>
          <w:r w:rsidRPr="00F87BE0">
            <w:rPr>
              <w:rStyle w:val="Tekstvantijdelijkeaanduiding"/>
            </w:rPr>
            <w:t>Choose an item.</w:t>
          </w:r>
        </w:p>
      </w:docPartBody>
    </w:docPart>
    <w:docPart>
      <w:docPartPr>
        <w:name w:val="0D66FDEA800D45E8A106C08E927077F0"/>
        <w:category>
          <w:name w:val="Algemeen"/>
          <w:gallery w:val="placeholder"/>
        </w:category>
        <w:types>
          <w:type w:val="bbPlcHdr"/>
        </w:types>
        <w:behaviors>
          <w:behavior w:val="content"/>
        </w:behaviors>
        <w:guid w:val="{7CA64749-6E85-47FD-88C8-2333DE098738}"/>
      </w:docPartPr>
      <w:docPartBody>
        <w:p w:rsidR="00000000" w:rsidRDefault="00FC1045" w:rsidP="00FC1045">
          <w:pPr>
            <w:pStyle w:val="0D66FDEA800D45E8A106C08E927077F0"/>
          </w:pPr>
          <w:r w:rsidRPr="00F87BE0">
            <w:rPr>
              <w:rStyle w:val="Tekstvantijdelijkeaanduiding"/>
            </w:rPr>
            <w:t>Choose an item.</w:t>
          </w:r>
        </w:p>
      </w:docPartBody>
    </w:docPart>
    <w:docPart>
      <w:docPartPr>
        <w:name w:val="AA2EC500C9BE4E10B69AB6AAE0AC95FB"/>
        <w:category>
          <w:name w:val="Algemeen"/>
          <w:gallery w:val="placeholder"/>
        </w:category>
        <w:types>
          <w:type w:val="bbPlcHdr"/>
        </w:types>
        <w:behaviors>
          <w:behavior w:val="content"/>
        </w:behaviors>
        <w:guid w:val="{550B09DE-77DB-44D0-9E35-C03ED52E69AC}"/>
      </w:docPartPr>
      <w:docPartBody>
        <w:p w:rsidR="00000000" w:rsidRDefault="00FC1045" w:rsidP="00FC1045">
          <w:pPr>
            <w:pStyle w:val="AA2EC500C9BE4E10B69AB6AAE0AC95FB"/>
          </w:pPr>
          <w:r w:rsidRPr="00F87BE0">
            <w:rPr>
              <w:rStyle w:val="Tekstvantijdelijkeaanduiding"/>
            </w:rPr>
            <w:t>Choose an item.</w:t>
          </w:r>
        </w:p>
      </w:docPartBody>
    </w:docPart>
    <w:docPart>
      <w:docPartPr>
        <w:name w:val="EC12C76CE92448D0AFB8E1FFD41CC576"/>
        <w:category>
          <w:name w:val="Algemeen"/>
          <w:gallery w:val="placeholder"/>
        </w:category>
        <w:types>
          <w:type w:val="bbPlcHdr"/>
        </w:types>
        <w:behaviors>
          <w:behavior w:val="content"/>
        </w:behaviors>
        <w:guid w:val="{1F1645D3-9FC6-4AE1-A237-F151D7035279}"/>
      </w:docPartPr>
      <w:docPartBody>
        <w:p w:rsidR="00000000" w:rsidRDefault="00FC1045" w:rsidP="00FC1045">
          <w:pPr>
            <w:pStyle w:val="EC12C76CE92448D0AFB8E1FFD41CC576"/>
          </w:pPr>
          <w:r w:rsidRPr="00F87BE0">
            <w:rPr>
              <w:rStyle w:val="Tekstvantijdelijkeaanduiding"/>
            </w:rPr>
            <w:t>Choose an item.</w:t>
          </w:r>
        </w:p>
      </w:docPartBody>
    </w:docPart>
    <w:docPart>
      <w:docPartPr>
        <w:name w:val="9F6F3D0A3D354CE285674E5A536C5C09"/>
        <w:category>
          <w:name w:val="Algemeen"/>
          <w:gallery w:val="placeholder"/>
        </w:category>
        <w:types>
          <w:type w:val="bbPlcHdr"/>
        </w:types>
        <w:behaviors>
          <w:behavior w:val="content"/>
        </w:behaviors>
        <w:guid w:val="{87BAF3A9-2F58-46DF-AEC1-93B89709FF16}"/>
      </w:docPartPr>
      <w:docPartBody>
        <w:p w:rsidR="00000000" w:rsidRDefault="00FC1045" w:rsidP="00FC1045">
          <w:pPr>
            <w:pStyle w:val="9F6F3D0A3D354CE285674E5A536C5C09"/>
          </w:pPr>
          <w:r w:rsidRPr="00F87BE0">
            <w:rPr>
              <w:rStyle w:val="Tekstvantijdelijkeaanduiding"/>
            </w:rPr>
            <w:t>Choose an item.</w:t>
          </w:r>
        </w:p>
      </w:docPartBody>
    </w:docPart>
    <w:docPart>
      <w:docPartPr>
        <w:name w:val="A498D267E746447FB675D9757BAB0898"/>
        <w:category>
          <w:name w:val="Algemeen"/>
          <w:gallery w:val="placeholder"/>
        </w:category>
        <w:types>
          <w:type w:val="bbPlcHdr"/>
        </w:types>
        <w:behaviors>
          <w:behavior w:val="content"/>
        </w:behaviors>
        <w:guid w:val="{BAA37957-644D-445F-A5D3-91B5F30FF67C}"/>
      </w:docPartPr>
      <w:docPartBody>
        <w:p w:rsidR="00000000" w:rsidRDefault="00FC1045" w:rsidP="00FC1045">
          <w:pPr>
            <w:pStyle w:val="A498D267E746447FB675D9757BAB0898"/>
          </w:pPr>
          <w:r w:rsidRPr="00F87BE0">
            <w:rPr>
              <w:rStyle w:val="Tekstvantijdelijkeaanduiding"/>
            </w:rPr>
            <w:t>Choose an item.</w:t>
          </w:r>
        </w:p>
      </w:docPartBody>
    </w:docPart>
    <w:docPart>
      <w:docPartPr>
        <w:name w:val="DF6815A4C3164CB990338B31EFB99D17"/>
        <w:category>
          <w:name w:val="Algemeen"/>
          <w:gallery w:val="placeholder"/>
        </w:category>
        <w:types>
          <w:type w:val="bbPlcHdr"/>
        </w:types>
        <w:behaviors>
          <w:behavior w:val="content"/>
        </w:behaviors>
        <w:guid w:val="{95D6CE63-7100-4BBD-B9E8-249F161464A4}"/>
      </w:docPartPr>
      <w:docPartBody>
        <w:p w:rsidR="00000000" w:rsidRDefault="00FC1045" w:rsidP="00FC1045">
          <w:pPr>
            <w:pStyle w:val="DF6815A4C3164CB990338B31EFB99D17"/>
          </w:pPr>
          <w:r w:rsidRPr="00F87BE0">
            <w:rPr>
              <w:rStyle w:val="Tekstvantijdelijkeaanduiding"/>
            </w:rPr>
            <w:t>Choose an item.</w:t>
          </w:r>
        </w:p>
      </w:docPartBody>
    </w:docPart>
    <w:docPart>
      <w:docPartPr>
        <w:name w:val="6F64CD3116C94B62BB99445425730703"/>
        <w:category>
          <w:name w:val="Algemeen"/>
          <w:gallery w:val="placeholder"/>
        </w:category>
        <w:types>
          <w:type w:val="bbPlcHdr"/>
        </w:types>
        <w:behaviors>
          <w:behavior w:val="content"/>
        </w:behaviors>
        <w:guid w:val="{5E770DDF-EF0B-43B1-B9FB-1488AAE60B5F}"/>
      </w:docPartPr>
      <w:docPartBody>
        <w:p w:rsidR="00000000" w:rsidRDefault="00FC1045" w:rsidP="00FC1045">
          <w:pPr>
            <w:pStyle w:val="6F64CD3116C94B62BB99445425730703"/>
          </w:pPr>
          <w:r w:rsidRPr="00F87BE0">
            <w:rPr>
              <w:rStyle w:val="Tekstvantijdelijkeaanduiding"/>
            </w:rPr>
            <w:t>Choose an item.</w:t>
          </w:r>
        </w:p>
      </w:docPartBody>
    </w:docPart>
    <w:docPart>
      <w:docPartPr>
        <w:name w:val="5FB157DD564748B4851876ED4E53A504"/>
        <w:category>
          <w:name w:val="Algemeen"/>
          <w:gallery w:val="placeholder"/>
        </w:category>
        <w:types>
          <w:type w:val="bbPlcHdr"/>
        </w:types>
        <w:behaviors>
          <w:behavior w:val="content"/>
        </w:behaviors>
        <w:guid w:val="{D55D150D-7940-427D-9421-9262501EEB89}"/>
      </w:docPartPr>
      <w:docPartBody>
        <w:p w:rsidR="00000000" w:rsidRDefault="00FC1045" w:rsidP="00FC1045">
          <w:pPr>
            <w:pStyle w:val="5FB157DD564748B4851876ED4E53A504"/>
          </w:pPr>
          <w:r w:rsidRPr="00F87BE0">
            <w:rPr>
              <w:rStyle w:val="Tekstvantijdelijkeaanduiding"/>
            </w:rPr>
            <w:t>Choose an item.</w:t>
          </w:r>
        </w:p>
      </w:docPartBody>
    </w:docPart>
    <w:docPart>
      <w:docPartPr>
        <w:name w:val="E976BE2A8C0740EAA22C566F3FD29AE0"/>
        <w:category>
          <w:name w:val="Algemeen"/>
          <w:gallery w:val="placeholder"/>
        </w:category>
        <w:types>
          <w:type w:val="bbPlcHdr"/>
        </w:types>
        <w:behaviors>
          <w:behavior w:val="content"/>
        </w:behaviors>
        <w:guid w:val="{2B4CED9F-FC47-49DA-BED8-BA371A6EACDD}"/>
      </w:docPartPr>
      <w:docPartBody>
        <w:p w:rsidR="00000000" w:rsidRDefault="00FC1045" w:rsidP="00FC1045">
          <w:pPr>
            <w:pStyle w:val="E976BE2A8C0740EAA22C566F3FD29AE0"/>
          </w:pPr>
          <w:r w:rsidRPr="00F87BE0">
            <w:rPr>
              <w:rStyle w:val="Tekstvantijdelijkeaanduiding"/>
            </w:rPr>
            <w:t>Choose an item.</w:t>
          </w:r>
        </w:p>
      </w:docPartBody>
    </w:docPart>
    <w:docPart>
      <w:docPartPr>
        <w:name w:val="B59DA9E5C10C400AA3CB1590E9007F6B"/>
        <w:category>
          <w:name w:val="Algemeen"/>
          <w:gallery w:val="placeholder"/>
        </w:category>
        <w:types>
          <w:type w:val="bbPlcHdr"/>
        </w:types>
        <w:behaviors>
          <w:behavior w:val="content"/>
        </w:behaviors>
        <w:guid w:val="{6AC2ACE7-6329-44A4-9B9B-C1429E4DBF92}"/>
      </w:docPartPr>
      <w:docPartBody>
        <w:p w:rsidR="00000000" w:rsidRDefault="00FC1045" w:rsidP="00FC1045">
          <w:pPr>
            <w:pStyle w:val="B59DA9E5C10C400AA3CB1590E9007F6B"/>
          </w:pPr>
          <w:r w:rsidRPr="00F87BE0">
            <w:rPr>
              <w:rStyle w:val="Tekstvantijdelijkeaanduiding"/>
            </w:rPr>
            <w:t>Choose an item.</w:t>
          </w:r>
        </w:p>
      </w:docPartBody>
    </w:docPart>
    <w:docPart>
      <w:docPartPr>
        <w:name w:val="F09FB04FE3704625B77A0354925E30FB"/>
        <w:category>
          <w:name w:val="Algemeen"/>
          <w:gallery w:val="placeholder"/>
        </w:category>
        <w:types>
          <w:type w:val="bbPlcHdr"/>
        </w:types>
        <w:behaviors>
          <w:behavior w:val="content"/>
        </w:behaviors>
        <w:guid w:val="{FB147ADD-399C-4101-92A9-76C0595B576F}"/>
      </w:docPartPr>
      <w:docPartBody>
        <w:p w:rsidR="00000000" w:rsidRDefault="00FC1045" w:rsidP="00FC1045">
          <w:pPr>
            <w:pStyle w:val="F09FB04FE3704625B77A0354925E30FB"/>
          </w:pPr>
          <w:r w:rsidRPr="00F87BE0">
            <w:rPr>
              <w:rStyle w:val="Tekstvantijdelijkeaanduiding"/>
            </w:rPr>
            <w:t>Choose an item.</w:t>
          </w:r>
        </w:p>
      </w:docPartBody>
    </w:docPart>
    <w:docPart>
      <w:docPartPr>
        <w:name w:val="AF3C1372F2494D8FBAD43D69B8A1F66E"/>
        <w:category>
          <w:name w:val="Algemeen"/>
          <w:gallery w:val="placeholder"/>
        </w:category>
        <w:types>
          <w:type w:val="bbPlcHdr"/>
        </w:types>
        <w:behaviors>
          <w:behavior w:val="content"/>
        </w:behaviors>
        <w:guid w:val="{5FE87A0A-E108-4907-A040-C9F4D8F94695}"/>
      </w:docPartPr>
      <w:docPartBody>
        <w:p w:rsidR="00000000" w:rsidRDefault="00FC1045" w:rsidP="00FC1045">
          <w:pPr>
            <w:pStyle w:val="AF3C1372F2494D8FBAD43D69B8A1F66E"/>
          </w:pPr>
          <w:r w:rsidRPr="00F87BE0">
            <w:rPr>
              <w:rStyle w:val="Tekstvantijdelijkeaanduiding"/>
            </w:rPr>
            <w:t>Choose an item.</w:t>
          </w:r>
        </w:p>
      </w:docPartBody>
    </w:docPart>
    <w:docPart>
      <w:docPartPr>
        <w:name w:val="49CF35E9B47645F190DA60AD88D0E9E7"/>
        <w:category>
          <w:name w:val="Algemeen"/>
          <w:gallery w:val="placeholder"/>
        </w:category>
        <w:types>
          <w:type w:val="bbPlcHdr"/>
        </w:types>
        <w:behaviors>
          <w:behavior w:val="content"/>
        </w:behaviors>
        <w:guid w:val="{16C508E5-977D-4E29-8E9C-43FE55CBAA6A}"/>
      </w:docPartPr>
      <w:docPartBody>
        <w:p w:rsidR="00000000" w:rsidRDefault="00FC1045" w:rsidP="00FC1045">
          <w:pPr>
            <w:pStyle w:val="49CF35E9B47645F190DA60AD88D0E9E7"/>
          </w:pPr>
          <w:r w:rsidRPr="00F87BE0">
            <w:rPr>
              <w:rStyle w:val="Tekstvantijdelijkeaanduiding"/>
            </w:rPr>
            <w:t>Choose an item.</w:t>
          </w:r>
        </w:p>
      </w:docPartBody>
    </w:docPart>
    <w:docPart>
      <w:docPartPr>
        <w:name w:val="35B776EB79E6442AB7197AAA874F58F4"/>
        <w:category>
          <w:name w:val="Algemeen"/>
          <w:gallery w:val="placeholder"/>
        </w:category>
        <w:types>
          <w:type w:val="bbPlcHdr"/>
        </w:types>
        <w:behaviors>
          <w:behavior w:val="content"/>
        </w:behaviors>
        <w:guid w:val="{D6734D0D-9343-4265-96EE-3441FF1937B0}"/>
      </w:docPartPr>
      <w:docPartBody>
        <w:p w:rsidR="00000000" w:rsidRDefault="00FC1045" w:rsidP="00FC1045">
          <w:pPr>
            <w:pStyle w:val="35B776EB79E6442AB7197AAA874F58F4"/>
          </w:pPr>
          <w:r w:rsidRPr="00F87BE0">
            <w:rPr>
              <w:rStyle w:val="Tekstvantijdelijkeaanduiding"/>
            </w:rPr>
            <w:t>Choose an item.</w:t>
          </w:r>
        </w:p>
      </w:docPartBody>
    </w:docPart>
    <w:docPart>
      <w:docPartPr>
        <w:name w:val="D5DF1FA2C3F3480C9F2F6665E8432664"/>
        <w:category>
          <w:name w:val="Algemeen"/>
          <w:gallery w:val="placeholder"/>
        </w:category>
        <w:types>
          <w:type w:val="bbPlcHdr"/>
        </w:types>
        <w:behaviors>
          <w:behavior w:val="content"/>
        </w:behaviors>
        <w:guid w:val="{6E5B8F82-B49D-424C-AA96-6ED141C0DCC2}"/>
      </w:docPartPr>
      <w:docPartBody>
        <w:p w:rsidR="00000000" w:rsidRDefault="00FC1045" w:rsidP="00FC1045">
          <w:pPr>
            <w:pStyle w:val="D5DF1FA2C3F3480C9F2F6665E8432664"/>
          </w:pPr>
          <w:r w:rsidRPr="00F87BE0">
            <w:rPr>
              <w:rStyle w:val="Tekstvantijdelijkeaanduiding"/>
            </w:rPr>
            <w:t>Choose an item.</w:t>
          </w:r>
        </w:p>
      </w:docPartBody>
    </w:docPart>
    <w:docPart>
      <w:docPartPr>
        <w:name w:val="F3C37326201A403DAB529D9427A7CC35"/>
        <w:category>
          <w:name w:val="Algemeen"/>
          <w:gallery w:val="placeholder"/>
        </w:category>
        <w:types>
          <w:type w:val="bbPlcHdr"/>
        </w:types>
        <w:behaviors>
          <w:behavior w:val="content"/>
        </w:behaviors>
        <w:guid w:val="{C33F89C2-1EDE-4567-A0E7-7D7D28486713}"/>
      </w:docPartPr>
      <w:docPartBody>
        <w:p w:rsidR="00000000" w:rsidRDefault="00FC1045" w:rsidP="00FC1045">
          <w:pPr>
            <w:pStyle w:val="F3C37326201A403DAB529D9427A7CC35"/>
          </w:pPr>
          <w:r w:rsidRPr="00F87BE0">
            <w:rPr>
              <w:rStyle w:val="Tekstvantijdelijkeaanduiding"/>
            </w:rPr>
            <w:t>Choose an item.</w:t>
          </w:r>
        </w:p>
      </w:docPartBody>
    </w:docPart>
    <w:docPart>
      <w:docPartPr>
        <w:name w:val="B09684F1E7964963B08F1F8CB63F9770"/>
        <w:category>
          <w:name w:val="Algemeen"/>
          <w:gallery w:val="placeholder"/>
        </w:category>
        <w:types>
          <w:type w:val="bbPlcHdr"/>
        </w:types>
        <w:behaviors>
          <w:behavior w:val="content"/>
        </w:behaviors>
        <w:guid w:val="{8656E6C3-160C-4507-AEE2-D9B64789AD71}"/>
      </w:docPartPr>
      <w:docPartBody>
        <w:p w:rsidR="00000000" w:rsidRDefault="00FC1045" w:rsidP="00FC1045">
          <w:pPr>
            <w:pStyle w:val="B09684F1E7964963B08F1F8CB63F9770"/>
          </w:pPr>
          <w:r w:rsidRPr="00F87BE0">
            <w:rPr>
              <w:rStyle w:val="Tekstvantijdelijkeaanduiding"/>
            </w:rPr>
            <w:t>Choose an item.</w:t>
          </w:r>
        </w:p>
      </w:docPartBody>
    </w:docPart>
    <w:docPart>
      <w:docPartPr>
        <w:name w:val="99B2F24F7FBE4962B63100FDDFE3BFF2"/>
        <w:category>
          <w:name w:val="Algemeen"/>
          <w:gallery w:val="placeholder"/>
        </w:category>
        <w:types>
          <w:type w:val="bbPlcHdr"/>
        </w:types>
        <w:behaviors>
          <w:behavior w:val="content"/>
        </w:behaviors>
        <w:guid w:val="{83EEAEBE-E7BD-4F3F-BF11-816D79442507}"/>
      </w:docPartPr>
      <w:docPartBody>
        <w:p w:rsidR="00000000" w:rsidRDefault="00FC1045" w:rsidP="00FC1045">
          <w:pPr>
            <w:pStyle w:val="99B2F24F7FBE4962B63100FDDFE3BFF2"/>
          </w:pPr>
          <w:r w:rsidRPr="00F87BE0">
            <w:rPr>
              <w:rStyle w:val="Tekstvantijdelijkeaanduiding"/>
            </w:rPr>
            <w:t>Choose an item.</w:t>
          </w:r>
        </w:p>
      </w:docPartBody>
    </w:docPart>
    <w:docPart>
      <w:docPartPr>
        <w:name w:val="9E88FCACB3044D60915BD9107EBB9BB8"/>
        <w:category>
          <w:name w:val="Algemeen"/>
          <w:gallery w:val="placeholder"/>
        </w:category>
        <w:types>
          <w:type w:val="bbPlcHdr"/>
        </w:types>
        <w:behaviors>
          <w:behavior w:val="content"/>
        </w:behaviors>
        <w:guid w:val="{951538E2-9FD6-4A67-B01C-0D765E33499E}"/>
      </w:docPartPr>
      <w:docPartBody>
        <w:p w:rsidR="00000000" w:rsidRDefault="00FC1045" w:rsidP="00FC1045">
          <w:pPr>
            <w:pStyle w:val="9E88FCACB3044D60915BD9107EBB9BB8"/>
          </w:pPr>
          <w:r w:rsidRPr="00F87BE0">
            <w:rPr>
              <w:rStyle w:val="Tekstvantijdelijkeaanduiding"/>
            </w:rPr>
            <w:t>Choose an item.</w:t>
          </w:r>
        </w:p>
      </w:docPartBody>
    </w:docPart>
    <w:docPart>
      <w:docPartPr>
        <w:name w:val="0C2150ED4D74431485832B7814842DAC"/>
        <w:category>
          <w:name w:val="Algemeen"/>
          <w:gallery w:val="placeholder"/>
        </w:category>
        <w:types>
          <w:type w:val="bbPlcHdr"/>
        </w:types>
        <w:behaviors>
          <w:behavior w:val="content"/>
        </w:behaviors>
        <w:guid w:val="{A1855500-6365-4E17-BBE8-A7D7D896D48F}"/>
      </w:docPartPr>
      <w:docPartBody>
        <w:p w:rsidR="00000000" w:rsidRDefault="00FC1045" w:rsidP="00FC1045">
          <w:pPr>
            <w:pStyle w:val="0C2150ED4D74431485832B7814842DAC"/>
          </w:pPr>
          <w:r w:rsidRPr="00F87BE0">
            <w:rPr>
              <w:rStyle w:val="Tekstvantijdelijkeaanduiding"/>
            </w:rPr>
            <w:t>Choose an item.</w:t>
          </w:r>
        </w:p>
      </w:docPartBody>
    </w:docPart>
    <w:docPart>
      <w:docPartPr>
        <w:name w:val="313BAF16283A46EEB494759BC147C76F"/>
        <w:category>
          <w:name w:val="Algemeen"/>
          <w:gallery w:val="placeholder"/>
        </w:category>
        <w:types>
          <w:type w:val="bbPlcHdr"/>
        </w:types>
        <w:behaviors>
          <w:behavior w:val="content"/>
        </w:behaviors>
        <w:guid w:val="{D7391E8C-32F8-4CAC-AC78-0C8EEBC50057}"/>
      </w:docPartPr>
      <w:docPartBody>
        <w:p w:rsidR="00000000" w:rsidRDefault="00FC1045" w:rsidP="00FC1045">
          <w:pPr>
            <w:pStyle w:val="313BAF16283A46EEB494759BC147C76F"/>
          </w:pPr>
          <w:r w:rsidRPr="00F87BE0">
            <w:rPr>
              <w:rStyle w:val="Tekstvantijdelijkeaanduiding"/>
            </w:rPr>
            <w:t>Choose an item.</w:t>
          </w:r>
        </w:p>
      </w:docPartBody>
    </w:docPart>
    <w:docPart>
      <w:docPartPr>
        <w:name w:val="459DD008A61A475187B02F9829785640"/>
        <w:category>
          <w:name w:val="Algemeen"/>
          <w:gallery w:val="placeholder"/>
        </w:category>
        <w:types>
          <w:type w:val="bbPlcHdr"/>
        </w:types>
        <w:behaviors>
          <w:behavior w:val="content"/>
        </w:behaviors>
        <w:guid w:val="{D0A16826-C793-4FF9-B957-F31B8F55E914}"/>
      </w:docPartPr>
      <w:docPartBody>
        <w:p w:rsidR="00000000" w:rsidRDefault="00FC1045" w:rsidP="00FC1045">
          <w:pPr>
            <w:pStyle w:val="459DD008A61A475187B02F9829785640"/>
          </w:pPr>
          <w:r w:rsidRPr="00F87BE0">
            <w:rPr>
              <w:rStyle w:val="Tekstvantijdelijkeaanduiding"/>
            </w:rPr>
            <w:t>Choose an item.</w:t>
          </w:r>
        </w:p>
      </w:docPartBody>
    </w:docPart>
    <w:docPart>
      <w:docPartPr>
        <w:name w:val="179DB0762E20426E96CD3BE9F86470D3"/>
        <w:category>
          <w:name w:val="Algemeen"/>
          <w:gallery w:val="placeholder"/>
        </w:category>
        <w:types>
          <w:type w:val="bbPlcHdr"/>
        </w:types>
        <w:behaviors>
          <w:behavior w:val="content"/>
        </w:behaviors>
        <w:guid w:val="{BF6CE33B-6E99-48EA-A90F-882631BD51D5}"/>
      </w:docPartPr>
      <w:docPartBody>
        <w:p w:rsidR="00000000" w:rsidRDefault="00FC1045" w:rsidP="00FC1045">
          <w:pPr>
            <w:pStyle w:val="179DB0762E20426E96CD3BE9F86470D3"/>
          </w:pPr>
          <w:r w:rsidRPr="00F87BE0">
            <w:rPr>
              <w:rStyle w:val="Tekstvantijdelijkeaanduiding"/>
            </w:rPr>
            <w:t>Choose an item.</w:t>
          </w:r>
        </w:p>
      </w:docPartBody>
    </w:docPart>
    <w:docPart>
      <w:docPartPr>
        <w:name w:val="A8CD6544190F45569F0B1833300763FB"/>
        <w:category>
          <w:name w:val="Algemeen"/>
          <w:gallery w:val="placeholder"/>
        </w:category>
        <w:types>
          <w:type w:val="bbPlcHdr"/>
        </w:types>
        <w:behaviors>
          <w:behavior w:val="content"/>
        </w:behaviors>
        <w:guid w:val="{F4D2009C-FF2A-4826-B662-9A08CD659373}"/>
      </w:docPartPr>
      <w:docPartBody>
        <w:p w:rsidR="00000000" w:rsidRDefault="00FC1045" w:rsidP="00FC1045">
          <w:pPr>
            <w:pStyle w:val="A8CD6544190F45569F0B1833300763FB"/>
          </w:pPr>
          <w:r w:rsidRPr="00F87BE0">
            <w:rPr>
              <w:rStyle w:val="Tekstvantijdelijkeaanduiding"/>
            </w:rPr>
            <w:t>Choose an item.</w:t>
          </w:r>
        </w:p>
      </w:docPartBody>
    </w:docPart>
    <w:docPart>
      <w:docPartPr>
        <w:name w:val="6391B0966B6F4BA5831E9B77E409E97E"/>
        <w:category>
          <w:name w:val="Algemeen"/>
          <w:gallery w:val="placeholder"/>
        </w:category>
        <w:types>
          <w:type w:val="bbPlcHdr"/>
        </w:types>
        <w:behaviors>
          <w:behavior w:val="content"/>
        </w:behaviors>
        <w:guid w:val="{6B774CB0-2BE3-4AEA-90B2-DC407BC1B18D}"/>
      </w:docPartPr>
      <w:docPartBody>
        <w:p w:rsidR="00000000" w:rsidRDefault="00FC1045" w:rsidP="00FC1045">
          <w:pPr>
            <w:pStyle w:val="6391B0966B6F4BA5831E9B77E409E97E"/>
          </w:pPr>
          <w:r w:rsidRPr="00F87BE0">
            <w:rPr>
              <w:rStyle w:val="Tekstvantijdelijkeaanduiding"/>
            </w:rPr>
            <w:t>Choose an item.</w:t>
          </w:r>
        </w:p>
      </w:docPartBody>
    </w:docPart>
    <w:docPart>
      <w:docPartPr>
        <w:name w:val="BBF53BF4F1774408BF2CAE160364494A"/>
        <w:category>
          <w:name w:val="Algemeen"/>
          <w:gallery w:val="placeholder"/>
        </w:category>
        <w:types>
          <w:type w:val="bbPlcHdr"/>
        </w:types>
        <w:behaviors>
          <w:behavior w:val="content"/>
        </w:behaviors>
        <w:guid w:val="{5C87339A-E8A5-4B89-91FB-B194FB978BD7}"/>
      </w:docPartPr>
      <w:docPartBody>
        <w:p w:rsidR="00000000" w:rsidRDefault="00FC1045" w:rsidP="00FC1045">
          <w:pPr>
            <w:pStyle w:val="BBF53BF4F1774408BF2CAE160364494A"/>
          </w:pPr>
          <w:r w:rsidRPr="00F87BE0">
            <w:rPr>
              <w:rStyle w:val="Tekstvantijdelijkeaanduiding"/>
            </w:rPr>
            <w:t>Choose an item.</w:t>
          </w:r>
        </w:p>
      </w:docPartBody>
    </w:docPart>
    <w:docPart>
      <w:docPartPr>
        <w:name w:val="E80EEE9894AE4B1A9A8712529AB4259C"/>
        <w:category>
          <w:name w:val="Algemeen"/>
          <w:gallery w:val="placeholder"/>
        </w:category>
        <w:types>
          <w:type w:val="bbPlcHdr"/>
        </w:types>
        <w:behaviors>
          <w:behavior w:val="content"/>
        </w:behaviors>
        <w:guid w:val="{82355031-C6AA-418D-AE6E-3545AD715D70}"/>
      </w:docPartPr>
      <w:docPartBody>
        <w:p w:rsidR="00000000" w:rsidRDefault="00FC1045" w:rsidP="00FC1045">
          <w:pPr>
            <w:pStyle w:val="E80EEE9894AE4B1A9A8712529AB4259C"/>
          </w:pPr>
          <w:r w:rsidRPr="00F87BE0">
            <w:rPr>
              <w:rStyle w:val="Tekstvantijdelijkeaanduiding"/>
            </w:rPr>
            <w:t>Choose an item.</w:t>
          </w:r>
        </w:p>
      </w:docPartBody>
    </w:docPart>
    <w:docPart>
      <w:docPartPr>
        <w:name w:val="558464C93E65412F9423D0163958D7EC"/>
        <w:category>
          <w:name w:val="Algemeen"/>
          <w:gallery w:val="placeholder"/>
        </w:category>
        <w:types>
          <w:type w:val="bbPlcHdr"/>
        </w:types>
        <w:behaviors>
          <w:behavior w:val="content"/>
        </w:behaviors>
        <w:guid w:val="{2D2208A8-3A6D-4575-AE92-7B596E1A2D18}"/>
      </w:docPartPr>
      <w:docPartBody>
        <w:p w:rsidR="00000000" w:rsidRDefault="00FC1045" w:rsidP="00FC1045">
          <w:pPr>
            <w:pStyle w:val="558464C93E65412F9423D0163958D7EC"/>
          </w:pPr>
          <w:r w:rsidRPr="00F87BE0">
            <w:rPr>
              <w:rStyle w:val="Tekstvantijdelijkeaanduiding"/>
            </w:rPr>
            <w:t>Choose an item.</w:t>
          </w:r>
        </w:p>
      </w:docPartBody>
    </w:docPart>
    <w:docPart>
      <w:docPartPr>
        <w:name w:val="ACEB810300C64BAA86EBE69CF3D9CB96"/>
        <w:category>
          <w:name w:val="Algemeen"/>
          <w:gallery w:val="placeholder"/>
        </w:category>
        <w:types>
          <w:type w:val="bbPlcHdr"/>
        </w:types>
        <w:behaviors>
          <w:behavior w:val="content"/>
        </w:behaviors>
        <w:guid w:val="{A5C253B9-FE28-4BD3-866A-608A7FB398C4}"/>
      </w:docPartPr>
      <w:docPartBody>
        <w:p w:rsidR="00000000" w:rsidRDefault="00FC1045" w:rsidP="00FC1045">
          <w:pPr>
            <w:pStyle w:val="ACEB810300C64BAA86EBE69CF3D9CB96"/>
          </w:pPr>
          <w:r w:rsidRPr="00F87BE0">
            <w:rPr>
              <w:rStyle w:val="Tekstvantijdelijkeaanduiding"/>
            </w:rPr>
            <w:t>Choose an item.</w:t>
          </w:r>
        </w:p>
      </w:docPartBody>
    </w:docPart>
    <w:docPart>
      <w:docPartPr>
        <w:name w:val="AAB0ACE7AEED40B4844BE220A2C2C21A"/>
        <w:category>
          <w:name w:val="Algemeen"/>
          <w:gallery w:val="placeholder"/>
        </w:category>
        <w:types>
          <w:type w:val="bbPlcHdr"/>
        </w:types>
        <w:behaviors>
          <w:behavior w:val="content"/>
        </w:behaviors>
        <w:guid w:val="{9643A982-905E-44C7-AF5B-2FFD346DB56C}"/>
      </w:docPartPr>
      <w:docPartBody>
        <w:p w:rsidR="00000000" w:rsidRDefault="00FC1045" w:rsidP="00FC1045">
          <w:pPr>
            <w:pStyle w:val="AAB0ACE7AEED40B4844BE220A2C2C21A"/>
          </w:pPr>
          <w:r w:rsidRPr="00F87BE0">
            <w:rPr>
              <w:rStyle w:val="Tekstvantijdelijkeaanduiding"/>
            </w:rPr>
            <w:t>Choose an item.</w:t>
          </w:r>
        </w:p>
      </w:docPartBody>
    </w:docPart>
    <w:docPart>
      <w:docPartPr>
        <w:name w:val="3D56EF8470BD429BA6944BD84770C34F"/>
        <w:category>
          <w:name w:val="Algemeen"/>
          <w:gallery w:val="placeholder"/>
        </w:category>
        <w:types>
          <w:type w:val="bbPlcHdr"/>
        </w:types>
        <w:behaviors>
          <w:behavior w:val="content"/>
        </w:behaviors>
        <w:guid w:val="{D2A5D224-E9D3-4DC1-BF8D-A227FB3FB135}"/>
      </w:docPartPr>
      <w:docPartBody>
        <w:p w:rsidR="00000000" w:rsidRDefault="00FC1045" w:rsidP="00FC1045">
          <w:pPr>
            <w:pStyle w:val="3D56EF8470BD429BA6944BD84770C34F"/>
          </w:pPr>
          <w:r w:rsidRPr="00F87BE0">
            <w:rPr>
              <w:rStyle w:val="Tekstvantijdelijkeaanduiding"/>
            </w:rPr>
            <w:t>Choose an item.</w:t>
          </w:r>
        </w:p>
      </w:docPartBody>
    </w:docPart>
    <w:docPart>
      <w:docPartPr>
        <w:name w:val="1DA181BA8A49472893CD86A011F4596C"/>
        <w:category>
          <w:name w:val="Algemeen"/>
          <w:gallery w:val="placeholder"/>
        </w:category>
        <w:types>
          <w:type w:val="bbPlcHdr"/>
        </w:types>
        <w:behaviors>
          <w:behavior w:val="content"/>
        </w:behaviors>
        <w:guid w:val="{8FB6CDF4-5867-4852-8241-9F4EBE998690}"/>
      </w:docPartPr>
      <w:docPartBody>
        <w:p w:rsidR="00000000" w:rsidRDefault="00FC1045" w:rsidP="00FC1045">
          <w:pPr>
            <w:pStyle w:val="1DA181BA8A49472893CD86A011F4596C"/>
          </w:pPr>
          <w:r w:rsidRPr="00F87BE0">
            <w:rPr>
              <w:rStyle w:val="Tekstvantijdelijkeaanduiding"/>
            </w:rPr>
            <w:t>Choose an item.</w:t>
          </w:r>
        </w:p>
      </w:docPartBody>
    </w:docPart>
    <w:docPart>
      <w:docPartPr>
        <w:name w:val="AA9FD3C0B54845139F914AF95C46A536"/>
        <w:category>
          <w:name w:val="Algemeen"/>
          <w:gallery w:val="placeholder"/>
        </w:category>
        <w:types>
          <w:type w:val="bbPlcHdr"/>
        </w:types>
        <w:behaviors>
          <w:behavior w:val="content"/>
        </w:behaviors>
        <w:guid w:val="{730F22BF-346A-42EC-8E3A-BAEC9B6B3B1E}"/>
      </w:docPartPr>
      <w:docPartBody>
        <w:p w:rsidR="00000000" w:rsidRDefault="00FC1045" w:rsidP="00FC1045">
          <w:pPr>
            <w:pStyle w:val="AA9FD3C0B54845139F914AF95C46A536"/>
          </w:pPr>
          <w:r w:rsidRPr="00F87BE0">
            <w:rPr>
              <w:rStyle w:val="Tekstvantijdelijkeaanduiding"/>
            </w:rPr>
            <w:t>Choose an item.</w:t>
          </w:r>
        </w:p>
      </w:docPartBody>
    </w:docPart>
    <w:docPart>
      <w:docPartPr>
        <w:name w:val="64C44F26DAF54599AAF95529C944E472"/>
        <w:category>
          <w:name w:val="Algemeen"/>
          <w:gallery w:val="placeholder"/>
        </w:category>
        <w:types>
          <w:type w:val="bbPlcHdr"/>
        </w:types>
        <w:behaviors>
          <w:behavior w:val="content"/>
        </w:behaviors>
        <w:guid w:val="{C0FDF785-F094-4EB9-BA9C-E4176F5EA7B2}"/>
      </w:docPartPr>
      <w:docPartBody>
        <w:p w:rsidR="00000000" w:rsidRDefault="00FC1045" w:rsidP="00FC1045">
          <w:pPr>
            <w:pStyle w:val="64C44F26DAF54599AAF95529C944E472"/>
          </w:pPr>
          <w:r w:rsidRPr="00F87BE0">
            <w:rPr>
              <w:rStyle w:val="Tekstvantijdelijkeaanduiding"/>
            </w:rPr>
            <w:t>Choose an item.</w:t>
          </w:r>
        </w:p>
      </w:docPartBody>
    </w:docPart>
    <w:docPart>
      <w:docPartPr>
        <w:name w:val="B09AB922E0E5427A8914C284D55D2E2C"/>
        <w:category>
          <w:name w:val="Algemeen"/>
          <w:gallery w:val="placeholder"/>
        </w:category>
        <w:types>
          <w:type w:val="bbPlcHdr"/>
        </w:types>
        <w:behaviors>
          <w:behavior w:val="content"/>
        </w:behaviors>
        <w:guid w:val="{9D0E88A0-867E-45F6-9E77-8C84A4D0BF25}"/>
      </w:docPartPr>
      <w:docPartBody>
        <w:p w:rsidR="00000000" w:rsidRDefault="00FC1045" w:rsidP="00FC1045">
          <w:pPr>
            <w:pStyle w:val="B09AB922E0E5427A8914C284D55D2E2C"/>
          </w:pPr>
          <w:r w:rsidRPr="00F87BE0">
            <w:rPr>
              <w:rStyle w:val="Tekstvantijdelijkeaanduiding"/>
            </w:rPr>
            <w:t>Choose an item.</w:t>
          </w:r>
        </w:p>
      </w:docPartBody>
    </w:docPart>
    <w:docPart>
      <w:docPartPr>
        <w:name w:val="97AE974780C0461AA1211FD52D935959"/>
        <w:category>
          <w:name w:val="Algemeen"/>
          <w:gallery w:val="placeholder"/>
        </w:category>
        <w:types>
          <w:type w:val="bbPlcHdr"/>
        </w:types>
        <w:behaviors>
          <w:behavior w:val="content"/>
        </w:behaviors>
        <w:guid w:val="{592F522A-6C7A-4BAB-B139-2951DA5A8014}"/>
      </w:docPartPr>
      <w:docPartBody>
        <w:p w:rsidR="00000000" w:rsidRDefault="00FC1045" w:rsidP="00FC1045">
          <w:pPr>
            <w:pStyle w:val="97AE974780C0461AA1211FD52D935959"/>
          </w:pPr>
          <w:r w:rsidRPr="00F87BE0">
            <w:rPr>
              <w:rStyle w:val="Tekstvantijdelijkeaanduiding"/>
            </w:rPr>
            <w:t>Choose an item.</w:t>
          </w:r>
        </w:p>
      </w:docPartBody>
    </w:docPart>
    <w:docPart>
      <w:docPartPr>
        <w:name w:val="FAC7876FA5F04ED4920AA3263EE4B04C"/>
        <w:category>
          <w:name w:val="Algemeen"/>
          <w:gallery w:val="placeholder"/>
        </w:category>
        <w:types>
          <w:type w:val="bbPlcHdr"/>
        </w:types>
        <w:behaviors>
          <w:behavior w:val="content"/>
        </w:behaviors>
        <w:guid w:val="{837FB077-93EE-4222-A2CD-F55A3ED36926}"/>
      </w:docPartPr>
      <w:docPartBody>
        <w:p w:rsidR="00000000" w:rsidRDefault="00FC1045" w:rsidP="00FC1045">
          <w:pPr>
            <w:pStyle w:val="FAC7876FA5F04ED4920AA3263EE4B04C"/>
          </w:pPr>
          <w:r w:rsidRPr="00F87BE0">
            <w:rPr>
              <w:rStyle w:val="Tekstvantijdelijkeaanduiding"/>
            </w:rPr>
            <w:t>Choose an item.</w:t>
          </w:r>
        </w:p>
      </w:docPartBody>
    </w:docPart>
    <w:docPart>
      <w:docPartPr>
        <w:name w:val="D401B43EE8FA4CFCA4EB84A05F57D341"/>
        <w:category>
          <w:name w:val="Algemeen"/>
          <w:gallery w:val="placeholder"/>
        </w:category>
        <w:types>
          <w:type w:val="bbPlcHdr"/>
        </w:types>
        <w:behaviors>
          <w:behavior w:val="content"/>
        </w:behaviors>
        <w:guid w:val="{F690B58A-63FF-4594-BD97-552171EB4ADC}"/>
      </w:docPartPr>
      <w:docPartBody>
        <w:p w:rsidR="00000000" w:rsidRDefault="00FC1045" w:rsidP="00FC1045">
          <w:pPr>
            <w:pStyle w:val="D401B43EE8FA4CFCA4EB84A05F57D341"/>
          </w:pPr>
          <w:r w:rsidRPr="00F87BE0">
            <w:rPr>
              <w:rStyle w:val="Tekstvantijdelijkeaanduiding"/>
            </w:rPr>
            <w:t>Choose an item.</w:t>
          </w:r>
        </w:p>
      </w:docPartBody>
    </w:docPart>
    <w:docPart>
      <w:docPartPr>
        <w:name w:val="D0ECBE95A4BE49B4941F24BFF37E4E7E"/>
        <w:category>
          <w:name w:val="Algemeen"/>
          <w:gallery w:val="placeholder"/>
        </w:category>
        <w:types>
          <w:type w:val="bbPlcHdr"/>
        </w:types>
        <w:behaviors>
          <w:behavior w:val="content"/>
        </w:behaviors>
        <w:guid w:val="{453A02F0-24BA-41C4-B625-6DBD7687E13C}"/>
      </w:docPartPr>
      <w:docPartBody>
        <w:p w:rsidR="00000000" w:rsidRDefault="00FC1045" w:rsidP="00FC1045">
          <w:pPr>
            <w:pStyle w:val="D0ECBE95A4BE49B4941F24BFF37E4E7E"/>
          </w:pPr>
          <w:r w:rsidRPr="00F87BE0">
            <w:rPr>
              <w:rStyle w:val="Tekstvantijdelijkeaanduiding"/>
            </w:rPr>
            <w:t>Choose an item.</w:t>
          </w:r>
        </w:p>
      </w:docPartBody>
    </w:docPart>
    <w:docPart>
      <w:docPartPr>
        <w:name w:val="E90816AB62C544A684DA9FBBEAD8061D"/>
        <w:category>
          <w:name w:val="Algemeen"/>
          <w:gallery w:val="placeholder"/>
        </w:category>
        <w:types>
          <w:type w:val="bbPlcHdr"/>
        </w:types>
        <w:behaviors>
          <w:behavior w:val="content"/>
        </w:behaviors>
        <w:guid w:val="{2B55BE02-CA01-4DFA-9C7E-FBA5A5E716AB}"/>
      </w:docPartPr>
      <w:docPartBody>
        <w:p w:rsidR="00000000" w:rsidRDefault="00FC1045" w:rsidP="00FC1045">
          <w:pPr>
            <w:pStyle w:val="E90816AB62C544A684DA9FBBEAD8061D"/>
          </w:pPr>
          <w:r w:rsidRPr="00F87BE0">
            <w:rPr>
              <w:rStyle w:val="Tekstvantijdelijkeaanduiding"/>
            </w:rPr>
            <w:t>Choose an item.</w:t>
          </w:r>
        </w:p>
      </w:docPartBody>
    </w:docPart>
    <w:docPart>
      <w:docPartPr>
        <w:name w:val="68530EE87F9E47F6A00A5192B0A75A6C"/>
        <w:category>
          <w:name w:val="Algemeen"/>
          <w:gallery w:val="placeholder"/>
        </w:category>
        <w:types>
          <w:type w:val="bbPlcHdr"/>
        </w:types>
        <w:behaviors>
          <w:behavior w:val="content"/>
        </w:behaviors>
        <w:guid w:val="{67B65294-0BF7-4B7F-BAC6-90DFDADF4A3A}"/>
      </w:docPartPr>
      <w:docPartBody>
        <w:p w:rsidR="00000000" w:rsidRDefault="00FC1045" w:rsidP="00FC1045">
          <w:pPr>
            <w:pStyle w:val="68530EE87F9E47F6A00A5192B0A75A6C"/>
          </w:pPr>
          <w:r w:rsidRPr="00F87BE0">
            <w:rPr>
              <w:rStyle w:val="Tekstvantijdelijkeaanduiding"/>
            </w:rPr>
            <w:t>Choose an item.</w:t>
          </w:r>
        </w:p>
      </w:docPartBody>
    </w:docPart>
    <w:docPart>
      <w:docPartPr>
        <w:name w:val="075A7829975447D7896273CA5A7A1C60"/>
        <w:category>
          <w:name w:val="Algemeen"/>
          <w:gallery w:val="placeholder"/>
        </w:category>
        <w:types>
          <w:type w:val="bbPlcHdr"/>
        </w:types>
        <w:behaviors>
          <w:behavior w:val="content"/>
        </w:behaviors>
        <w:guid w:val="{64FBCE3A-62A1-4ED0-BCB3-060547E6C37B}"/>
      </w:docPartPr>
      <w:docPartBody>
        <w:p w:rsidR="00000000" w:rsidRDefault="00FC1045" w:rsidP="00FC1045">
          <w:pPr>
            <w:pStyle w:val="075A7829975447D7896273CA5A7A1C60"/>
          </w:pPr>
          <w:r w:rsidRPr="00F87BE0">
            <w:rPr>
              <w:rStyle w:val="Tekstvantijdelijkeaanduiding"/>
            </w:rPr>
            <w:t>Choose an item.</w:t>
          </w:r>
        </w:p>
      </w:docPartBody>
    </w:docPart>
    <w:docPart>
      <w:docPartPr>
        <w:name w:val="8D452033F3F44A9F88BD8A9CA2FEA511"/>
        <w:category>
          <w:name w:val="Algemeen"/>
          <w:gallery w:val="placeholder"/>
        </w:category>
        <w:types>
          <w:type w:val="bbPlcHdr"/>
        </w:types>
        <w:behaviors>
          <w:behavior w:val="content"/>
        </w:behaviors>
        <w:guid w:val="{0E6245F9-665D-4C9B-BC17-B9BE49BC8923}"/>
      </w:docPartPr>
      <w:docPartBody>
        <w:p w:rsidR="00000000" w:rsidRDefault="00FC1045" w:rsidP="00FC1045">
          <w:pPr>
            <w:pStyle w:val="8D452033F3F44A9F88BD8A9CA2FEA511"/>
          </w:pPr>
          <w:r w:rsidRPr="00F87BE0">
            <w:rPr>
              <w:rStyle w:val="Tekstvantijdelijkeaanduiding"/>
            </w:rPr>
            <w:t>Choose an item.</w:t>
          </w:r>
        </w:p>
      </w:docPartBody>
    </w:docPart>
    <w:docPart>
      <w:docPartPr>
        <w:name w:val="A366BC353FCE4DCCAA111EFCC3124DFF"/>
        <w:category>
          <w:name w:val="Algemeen"/>
          <w:gallery w:val="placeholder"/>
        </w:category>
        <w:types>
          <w:type w:val="bbPlcHdr"/>
        </w:types>
        <w:behaviors>
          <w:behavior w:val="content"/>
        </w:behaviors>
        <w:guid w:val="{BF6A09EC-58BF-4E03-9235-6C05F4733DDA}"/>
      </w:docPartPr>
      <w:docPartBody>
        <w:p w:rsidR="00000000" w:rsidRDefault="00FC1045" w:rsidP="00FC1045">
          <w:pPr>
            <w:pStyle w:val="A366BC353FCE4DCCAA111EFCC3124DFF"/>
          </w:pPr>
          <w:r w:rsidRPr="00F87BE0">
            <w:rPr>
              <w:rStyle w:val="Tekstvantijdelijkeaanduiding"/>
            </w:rPr>
            <w:t>Choose an item.</w:t>
          </w:r>
        </w:p>
      </w:docPartBody>
    </w:docPart>
    <w:docPart>
      <w:docPartPr>
        <w:name w:val="E500E1F5810D4D2EA2182FD6BEA7112A"/>
        <w:category>
          <w:name w:val="Algemeen"/>
          <w:gallery w:val="placeholder"/>
        </w:category>
        <w:types>
          <w:type w:val="bbPlcHdr"/>
        </w:types>
        <w:behaviors>
          <w:behavior w:val="content"/>
        </w:behaviors>
        <w:guid w:val="{262BF434-EB91-45EA-B13E-8308E7B1FC8C}"/>
      </w:docPartPr>
      <w:docPartBody>
        <w:p w:rsidR="00000000" w:rsidRDefault="00FC1045" w:rsidP="00FC1045">
          <w:pPr>
            <w:pStyle w:val="E500E1F5810D4D2EA2182FD6BEA7112A"/>
          </w:pPr>
          <w:r w:rsidRPr="00F87BE0">
            <w:rPr>
              <w:rStyle w:val="Tekstvantijdelijkeaanduiding"/>
            </w:rPr>
            <w:t>Choose an item.</w:t>
          </w:r>
        </w:p>
      </w:docPartBody>
    </w:docPart>
    <w:docPart>
      <w:docPartPr>
        <w:name w:val="02165A89CB864A99BC4FC72964DC1F64"/>
        <w:category>
          <w:name w:val="Algemeen"/>
          <w:gallery w:val="placeholder"/>
        </w:category>
        <w:types>
          <w:type w:val="bbPlcHdr"/>
        </w:types>
        <w:behaviors>
          <w:behavior w:val="content"/>
        </w:behaviors>
        <w:guid w:val="{3759A6E5-1E94-486B-8411-BAC34AC0E761}"/>
      </w:docPartPr>
      <w:docPartBody>
        <w:p w:rsidR="00000000" w:rsidRDefault="00FC1045" w:rsidP="00FC1045">
          <w:pPr>
            <w:pStyle w:val="02165A89CB864A99BC4FC72964DC1F64"/>
          </w:pPr>
          <w:r w:rsidRPr="00F87BE0">
            <w:rPr>
              <w:rStyle w:val="Tekstvantijdelijkeaanduiding"/>
            </w:rPr>
            <w:t>Choose an item.</w:t>
          </w:r>
        </w:p>
      </w:docPartBody>
    </w:docPart>
    <w:docPart>
      <w:docPartPr>
        <w:name w:val="5124FED998124A28A7FC64AB4BA7040E"/>
        <w:category>
          <w:name w:val="Algemeen"/>
          <w:gallery w:val="placeholder"/>
        </w:category>
        <w:types>
          <w:type w:val="bbPlcHdr"/>
        </w:types>
        <w:behaviors>
          <w:behavior w:val="content"/>
        </w:behaviors>
        <w:guid w:val="{D234FFF8-2B45-4077-A7F9-2400112A8E49}"/>
      </w:docPartPr>
      <w:docPartBody>
        <w:p w:rsidR="00000000" w:rsidRDefault="00FC1045" w:rsidP="00FC1045">
          <w:pPr>
            <w:pStyle w:val="5124FED998124A28A7FC64AB4BA7040E"/>
          </w:pPr>
          <w:r w:rsidRPr="00F87BE0">
            <w:rPr>
              <w:rStyle w:val="Tekstvantijdelijkeaanduiding"/>
            </w:rPr>
            <w:t>Choose an item.</w:t>
          </w:r>
        </w:p>
      </w:docPartBody>
    </w:docPart>
    <w:docPart>
      <w:docPartPr>
        <w:name w:val="C3FBE41D5CC74E9FAEDF5E3358A8D274"/>
        <w:category>
          <w:name w:val="Algemeen"/>
          <w:gallery w:val="placeholder"/>
        </w:category>
        <w:types>
          <w:type w:val="bbPlcHdr"/>
        </w:types>
        <w:behaviors>
          <w:behavior w:val="content"/>
        </w:behaviors>
        <w:guid w:val="{4DD4F07E-F523-4671-868E-F18597570DD4}"/>
      </w:docPartPr>
      <w:docPartBody>
        <w:p w:rsidR="00000000" w:rsidRDefault="00FC1045" w:rsidP="00FC1045">
          <w:pPr>
            <w:pStyle w:val="C3FBE41D5CC74E9FAEDF5E3358A8D274"/>
          </w:pPr>
          <w:r w:rsidRPr="00F87BE0">
            <w:rPr>
              <w:rStyle w:val="Tekstvantijdelijkeaanduiding"/>
            </w:rPr>
            <w:t>Choose an item.</w:t>
          </w:r>
        </w:p>
      </w:docPartBody>
    </w:docPart>
    <w:docPart>
      <w:docPartPr>
        <w:name w:val="F3E60A7B0A8D46FE8EEB1BA6151A3302"/>
        <w:category>
          <w:name w:val="Algemeen"/>
          <w:gallery w:val="placeholder"/>
        </w:category>
        <w:types>
          <w:type w:val="bbPlcHdr"/>
        </w:types>
        <w:behaviors>
          <w:behavior w:val="content"/>
        </w:behaviors>
        <w:guid w:val="{7356A1D2-D26B-4BCA-A155-24922E04C62A}"/>
      </w:docPartPr>
      <w:docPartBody>
        <w:p w:rsidR="00000000" w:rsidRDefault="00FC1045" w:rsidP="00FC1045">
          <w:pPr>
            <w:pStyle w:val="F3E60A7B0A8D46FE8EEB1BA6151A3302"/>
          </w:pPr>
          <w:r w:rsidRPr="00F87BE0">
            <w:rPr>
              <w:rStyle w:val="Tekstvantijdelijkeaanduiding"/>
            </w:rPr>
            <w:t>Choose an item.</w:t>
          </w:r>
        </w:p>
      </w:docPartBody>
    </w:docPart>
    <w:docPart>
      <w:docPartPr>
        <w:name w:val="932ED88FE9FE4FB0A0982118C240B3BC"/>
        <w:category>
          <w:name w:val="Algemeen"/>
          <w:gallery w:val="placeholder"/>
        </w:category>
        <w:types>
          <w:type w:val="bbPlcHdr"/>
        </w:types>
        <w:behaviors>
          <w:behavior w:val="content"/>
        </w:behaviors>
        <w:guid w:val="{0B88F266-8573-44D6-B751-C2610FA337C1}"/>
      </w:docPartPr>
      <w:docPartBody>
        <w:p w:rsidR="00000000" w:rsidRDefault="00FC1045" w:rsidP="00FC1045">
          <w:pPr>
            <w:pStyle w:val="932ED88FE9FE4FB0A0982118C240B3BC"/>
          </w:pPr>
          <w:r w:rsidRPr="00F87BE0">
            <w:rPr>
              <w:rStyle w:val="Tekstvantijdelijkeaanduiding"/>
            </w:rPr>
            <w:t>Choose an item.</w:t>
          </w:r>
        </w:p>
      </w:docPartBody>
    </w:docPart>
    <w:docPart>
      <w:docPartPr>
        <w:name w:val="74A43C5D8270414F943A4C2D900AF124"/>
        <w:category>
          <w:name w:val="Algemeen"/>
          <w:gallery w:val="placeholder"/>
        </w:category>
        <w:types>
          <w:type w:val="bbPlcHdr"/>
        </w:types>
        <w:behaviors>
          <w:behavior w:val="content"/>
        </w:behaviors>
        <w:guid w:val="{FB4E1A32-0B25-4454-8FDF-287D94AEDB9D}"/>
      </w:docPartPr>
      <w:docPartBody>
        <w:p w:rsidR="00000000" w:rsidRDefault="00FC1045" w:rsidP="00FC1045">
          <w:pPr>
            <w:pStyle w:val="74A43C5D8270414F943A4C2D900AF124"/>
          </w:pPr>
          <w:r w:rsidRPr="00F87BE0">
            <w:rPr>
              <w:rStyle w:val="Tekstvantijdelijkeaanduiding"/>
            </w:rPr>
            <w:t>Choose an item.</w:t>
          </w:r>
        </w:p>
      </w:docPartBody>
    </w:docPart>
    <w:docPart>
      <w:docPartPr>
        <w:name w:val="82D7602C4C9049688E5ED7E764AC92AA"/>
        <w:category>
          <w:name w:val="Algemeen"/>
          <w:gallery w:val="placeholder"/>
        </w:category>
        <w:types>
          <w:type w:val="bbPlcHdr"/>
        </w:types>
        <w:behaviors>
          <w:behavior w:val="content"/>
        </w:behaviors>
        <w:guid w:val="{9DBFCAB7-4A97-47A6-A7F0-04630838EBC0}"/>
      </w:docPartPr>
      <w:docPartBody>
        <w:p w:rsidR="00000000" w:rsidRDefault="00FC1045" w:rsidP="00FC1045">
          <w:pPr>
            <w:pStyle w:val="82D7602C4C9049688E5ED7E764AC92AA"/>
          </w:pPr>
          <w:r w:rsidRPr="00F87BE0">
            <w:rPr>
              <w:rStyle w:val="Tekstvantijdelijkeaanduiding"/>
            </w:rPr>
            <w:t>Choose an item.</w:t>
          </w:r>
        </w:p>
      </w:docPartBody>
    </w:docPart>
    <w:docPart>
      <w:docPartPr>
        <w:name w:val="2828C60EBDF249C8B902A7ED54CF8228"/>
        <w:category>
          <w:name w:val="Algemeen"/>
          <w:gallery w:val="placeholder"/>
        </w:category>
        <w:types>
          <w:type w:val="bbPlcHdr"/>
        </w:types>
        <w:behaviors>
          <w:behavior w:val="content"/>
        </w:behaviors>
        <w:guid w:val="{4C3620B8-A6E9-4ACB-945A-7F97CB6E3304}"/>
      </w:docPartPr>
      <w:docPartBody>
        <w:p w:rsidR="00000000" w:rsidRDefault="00FC1045" w:rsidP="00FC1045">
          <w:pPr>
            <w:pStyle w:val="2828C60EBDF249C8B902A7ED54CF8228"/>
          </w:pPr>
          <w:r w:rsidRPr="00F87BE0">
            <w:rPr>
              <w:rStyle w:val="Tekstvantijdelijkeaanduiding"/>
            </w:rPr>
            <w:t>Choose an item.</w:t>
          </w:r>
        </w:p>
      </w:docPartBody>
    </w:docPart>
    <w:docPart>
      <w:docPartPr>
        <w:name w:val="339A85D6752A4628A0D2C26FC96693A8"/>
        <w:category>
          <w:name w:val="Algemeen"/>
          <w:gallery w:val="placeholder"/>
        </w:category>
        <w:types>
          <w:type w:val="bbPlcHdr"/>
        </w:types>
        <w:behaviors>
          <w:behavior w:val="content"/>
        </w:behaviors>
        <w:guid w:val="{B237CE64-461C-455C-A770-1777E87BE068}"/>
      </w:docPartPr>
      <w:docPartBody>
        <w:p w:rsidR="00000000" w:rsidRDefault="00FC1045" w:rsidP="00FC1045">
          <w:pPr>
            <w:pStyle w:val="339A85D6752A4628A0D2C26FC96693A8"/>
          </w:pPr>
          <w:r w:rsidRPr="00F87BE0">
            <w:rPr>
              <w:rStyle w:val="Tekstvantijdelijkeaanduiding"/>
            </w:rPr>
            <w:t>Choose an item.</w:t>
          </w:r>
        </w:p>
      </w:docPartBody>
    </w:docPart>
    <w:docPart>
      <w:docPartPr>
        <w:name w:val="EA690AE76AB74CCEAFC20717B607ED4E"/>
        <w:category>
          <w:name w:val="Algemeen"/>
          <w:gallery w:val="placeholder"/>
        </w:category>
        <w:types>
          <w:type w:val="bbPlcHdr"/>
        </w:types>
        <w:behaviors>
          <w:behavior w:val="content"/>
        </w:behaviors>
        <w:guid w:val="{E71B468B-037F-4B05-BE7A-75072D91D6E0}"/>
      </w:docPartPr>
      <w:docPartBody>
        <w:p w:rsidR="00000000" w:rsidRDefault="00FC1045" w:rsidP="00FC1045">
          <w:pPr>
            <w:pStyle w:val="EA690AE76AB74CCEAFC20717B607ED4E"/>
          </w:pPr>
          <w:r w:rsidRPr="00F87BE0">
            <w:rPr>
              <w:rStyle w:val="Tekstvantijdelijkeaanduiding"/>
            </w:rPr>
            <w:t>Choose an item.</w:t>
          </w:r>
        </w:p>
      </w:docPartBody>
    </w:docPart>
    <w:docPart>
      <w:docPartPr>
        <w:name w:val="AB717B99E6AE41A0AECB6CC1896FE3AA"/>
        <w:category>
          <w:name w:val="Algemeen"/>
          <w:gallery w:val="placeholder"/>
        </w:category>
        <w:types>
          <w:type w:val="bbPlcHdr"/>
        </w:types>
        <w:behaviors>
          <w:behavior w:val="content"/>
        </w:behaviors>
        <w:guid w:val="{88CEC8BB-BB3F-4518-A8B4-B13E73CF323A}"/>
      </w:docPartPr>
      <w:docPartBody>
        <w:p w:rsidR="00000000" w:rsidRDefault="00FC1045" w:rsidP="00FC1045">
          <w:pPr>
            <w:pStyle w:val="AB717B99E6AE41A0AECB6CC1896FE3AA"/>
          </w:pPr>
          <w:r w:rsidRPr="00F87BE0">
            <w:rPr>
              <w:rStyle w:val="Tekstvantijdelijkeaanduiding"/>
            </w:rPr>
            <w:t>Choose an item.</w:t>
          </w:r>
        </w:p>
      </w:docPartBody>
    </w:docPart>
    <w:docPart>
      <w:docPartPr>
        <w:name w:val="C440F92E8B774AACA322C8A4D2A36CBA"/>
        <w:category>
          <w:name w:val="Algemeen"/>
          <w:gallery w:val="placeholder"/>
        </w:category>
        <w:types>
          <w:type w:val="bbPlcHdr"/>
        </w:types>
        <w:behaviors>
          <w:behavior w:val="content"/>
        </w:behaviors>
        <w:guid w:val="{DDC862C5-CE7F-4DC1-B8FB-FD7F0F41224A}"/>
      </w:docPartPr>
      <w:docPartBody>
        <w:p w:rsidR="00000000" w:rsidRDefault="00FC1045" w:rsidP="00FC1045">
          <w:pPr>
            <w:pStyle w:val="C440F92E8B774AACA322C8A4D2A36CBA"/>
          </w:pPr>
          <w:r w:rsidRPr="00F87BE0">
            <w:rPr>
              <w:rStyle w:val="Tekstvantijdelijkeaanduiding"/>
            </w:rPr>
            <w:t>Choose an item.</w:t>
          </w:r>
        </w:p>
      </w:docPartBody>
    </w:docPart>
    <w:docPart>
      <w:docPartPr>
        <w:name w:val="7FDBE567B4BE4241A4165FDFBFBCBA79"/>
        <w:category>
          <w:name w:val="Algemeen"/>
          <w:gallery w:val="placeholder"/>
        </w:category>
        <w:types>
          <w:type w:val="bbPlcHdr"/>
        </w:types>
        <w:behaviors>
          <w:behavior w:val="content"/>
        </w:behaviors>
        <w:guid w:val="{A65B8310-3216-4D8A-9F5D-72D4820FEBAB}"/>
      </w:docPartPr>
      <w:docPartBody>
        <w:p w:rsidR="00000000" w:rsidRDefault="00FC1045" w:rsidP="00FC1045">
          <w:pPr>
            <w:pStyle w:val="7FDBE567B4BE4241A4165FDFBFBCBA79"/>
          </w:pPr>
          <w:r w:rsidRPr="00F87BE0">
            <w:rPr>
              <w:rStyle w:val="Tekstvantijdelijkeaanduiding"/>
            </w:rPr>
            <w:t>Choose an item.</w:t>
          </w:r>
        </w:p>
      </w:docPartBody>
    </w:docPart>
    <w:docPart>
      <w:docPartPr>
        <w:name w:val="8BE90C5D82B942BEB9C1BF7BB6A173DE"/>
        <w:category>
          <w:name w:val="Algemeen"/>
          <w:gallery w:val="placeholder"/>
        </w:category>
        <w:types>
          <w:type w:val="bbPlcHdr"/>
        </w:types>
        <w:behaviors>
          <w:behavior w:val="content"/>
        </w:behaviors>
        <w:guid w:val="{B263E7DA-68EA-4998-899F-2BF7D07A758D}"/>
      </w:docPartPr>
      <w:docPartBody>
        <w:p w:rsidR="00000000" w:rsidRDefault="00FC1045" w:rsidP="00FC1045">
          <w:pPr>
            <w:pStyle w:val="8BE90C5D82B942BEB9C1BF7BB6A173DE"/>
          </w:pPr>
          <w:r w:rsidRPr="00F87BE0">
            <w:rPr>
              <w:rStyle w:val="Tekstvantijdelijkeaanduiding"/>
            </w:rPr>
            <w:t>Choose an item.</w:t>
          </w:r>
        </w:p>
      </w:docPartBody>
    </w:docPart>
    <w:docPart>
      <w:docPartPr>
        <w:name w:val="2108F4E9E4114A7198B5B292F4A1A17A"/>
        <w:category>
          <w:name w:val="Algemeen"/>
          <w:gallery w:val="placeholder"/>
        </w:category>
        <w:types>
          <w:type w:val="bbPlcHdr"/>
        </w:types>
        <w:behaviors>
          <w:behavior w:val="content"/>
        </w:behaviors>
        <w:guid w:val="{6B317E2F-F40C-4A41-990B-20401C5BD44A}"/>
      </w:docPartPr>
      <w:docPartBody>
        <w:p w:rsidR="00000000" w:rsidRDefault="00FC1045" w:rsidP="00FC1045">
          <w:pPr>
            <w:pStyle w:val="2108F4E9E4114A7198B5B292F4A1A17A"/>
          </w:pPr>
          <w:r w:rsidRPr="00F87BE0">
            <w:rPr>
              <w:rStyle w:val="Tekstvantijdelijkeaanduiding"/>
            </w:rPr>
            <w:t>Choose an item.</w:t>
          </w:r>
        </w:p>
      </w:docPartBody>
    </w:docPart>
    <w:docPart>
      <w:docPartPr>
        <w:name w:val="665120E4AE9C4AE59386014FE508C1ED"/>
        <w:category>
          <w:name w:val="Algemeen"/>
          <w:gallery w:val="placeholder"/>
        </w:category>
        <w:types>
          <w:type w:val="bbPlcHdr"/>
        </w:types>
        <w:behaviors>
          <w:behavior w:val="content"/>
        </w:behaviors>
        <w:guid w:val="{66E545CB-327A-4541-B731-786B143D0F4F}"/>
      </w:docPartPr>
      <w:docPartBody>
        <w:p w:rsidR="00000000" w:rsidRDefault="00FC1045" w:rsidP="00FC1045">
          <w:pPr>
            <w:pStyle w:val="665120E4AE9C4AE59386014FE508C1ED"/>
          </w:pPr>
          <w:r w:rsidRPr="00F87BE0">
            <w:rPr>
              <w:rStyle w:val="Tekstvantijdelijkeaanduiding"/>
            </w:rPr>
            <w:t>Choose an item.</w:t>
          </w:r>
        </w:p>
      </w:docPartBody>
    </w:docPart>
    <w:docPart>
      <w:docPartPr>
        <w:name w:val="8239CE968471418D8EDC7EF3E8B7906E"/>
        <w:category>
          <w:name w:val="Algemeen"/>
          <w:gallery w:val="placeholder"/>
        </w:category>
        <w:types>
          <w:type w:val="bbPlcHdr"/>
        </w:types>
        <w:behaviors>
          <w:behavior w:val="content"/>
        </w:behaviors>
        <w:guid w:val="{DCBE9045-FC1D-44BB-8DC1-8A5CD2CC4554}"/>
      </w:docPartPr>
      <w:docPartBody>
        <w:p w:rsidR="00000000" w:rsidRDefault="00FC1045" w:rsidP="00FC1045">
          <w:pPr>
            <w:pStyle w:val="8239CE968471418D8EDC7EF3E8B7906E"/>
          </w:pPr>
          <w:r w:rsidRPr="00F87BE0">
            <w:rPr>
              <w:rStyle w:val="Tekstvantijdelijkeaanduiding"/>
            </w:rPr>
            <w:t>Choose an item.</w:t>
          </w:r>
        </w:p>
      </w:docPartBody>
    </w:docPart>
    <w:docPart>
      <w:docPartPr>
        <w:name w:val="F773804CC6A34971B202777DF39E3F5B"/>
        <w:category>
          <w:name w:val="Algemeen"/>
          <w:gallery w:val="placeholder"/>
        </w:category>
        <w:types>
          <w:type w:val="bbPlcHdr"/>
        </w:types>
        <w:behaviors>
          <w:behavior w:val="content"/>
        </w:behaviors>
        <w:guid w:val="{CF14D441-7748-4003-999F-50D89EEDE4D3}"/>
      </w:docPartPr>
      <w:docPartBody>
        <w:p w:rsidR="00000000" w:rsidRDefault="00FC1045" w:rsidP="00FC1045">
          <w:pPr>
            <w:pStyle w:val="F773804CC6A34971B202777DF39E3F5B"/>
          </w:pPr>
          <w:r w:rsidRPr="00F87BE0">
            <w:rPr>
              <w:rStyle w:val="Tekstvantijdelijkeaanduiding"/>
            </w:rPr>
            <w:t>Choose an item.</w:t>
          </w:r>
        </w:p>
      </w:docPartBody>
    </w:docPart>
    <w:docPart>
      <w:docPartPr>
        <w:name w:val="461B6EC222A44D7CAAA3BF41A50669D8"/>
        <w:category>
          <w:name w:val="Algemeen"/>
          <w:gallery w:val="placeholder"/>
        </w:category>
        <w:types>
          <w:type w:val="bbPlcHdr"/>
        </w:types>
        <w:behaviors>
          <w:behavior w:val="content"/>
        </w:behaviors>
        <w:guid w:val="{16F74A6B-8812-45B8-B9C8-BA3CF556A53B}"/>
      </w:docPartPr>
      <w:docPartBody>
        <w:p w:rsidR="00000000" w:rsidRDefault="00FC1045" w:rsidP="00FC1045">
          <w:pPr>
            <w:pStyle w:val="461B6EC222A44D7CAAA3BF41A50669D8"/>
          </w:pPr>
          <w:r w:rsidRPr="00F87BE0">
            <w:rPr>
              <w:rStyle w:val="Tekstvantijdelijkeaanduiding"/>
            </w:rPr>
            <w:t>Choose an item.</w:t>
          </w:r>
        </w:p>
      </w:docPartBody>
    </w:docPart>
    <w:docPart>
      <w:docPartPr>
        <w:name w:val="FBC844A821864312A4E5AF4B8B033CDF"/>
        <w:category>
          <w:name w:val="Algemeen"/>
          <w:gallery w:val="placeholder"/>
        </w:category>
        <w:types>
          <w:type w:val="bbPlcHdr"/>
        </w:types>
        <w:behaviors>
          <w:behavior w:val="content"/>
        </w:behaviors>
        <w:guid w:val="{3A2523FF-9240-449D-84DA-86279FCE7C06}"/>
      </w:docPartPr>
      <w:docPartBody>
        <w:p w:rsidR="00000000" w:rsidRDefault="00FC1045" w:rsidP="00FC1045">
          <w:pPr>
            <w:pStyle w:val="FBC844A821864312A4E5AF4B8B033CDF"/>
          </w:pPr>
          <w:r w:rsidRPr="00F87BE0">
            <w:rPr>
              <w:rStyle w:val="Tekstvantijdelijkeaanduiding"/>
            </w:rPr>
            <w:t>Choose an item.</w:t>
          </w:r>
        </w:p>
      </w:docPartBody>
    </w:docPart>
    <w:docPart>
      <w:docPartPr>
        <w:name w:val="5BC7DE6547994489B954D2B8E0ED647E"/>
        <w:category>
          <w:name w:val="Algemeen"/>
          <w:gallery w:val="placeholder"/>
        </w:category>
        <w:types>
          <w:type w:val="bbPlcHdr"/>
        </w:types>
        <w:behaviors>
          <w:behavior w:val="content"/>
        </w:behaviors>
        <w:guid w:val="{D82316EE-2E99-450A-A84F-AC65FBD2C6C4}"/>
      </w:docPartPr>
      <w:docPartBody>
        <w:p w:rsidR="00000000" w:rsidRDefault="00FC1045" w:rsidP="00FC1045">
          <w:pPr>
            <w:pStyle w:val="5BC7DE6547994489B954D2B8E0ED647E"/>
          </w:pPr>
          <w:r w:rsidRPr="00F87BE0">
            <w:rPr>
              <w:rStyle w:val="Tekstvantijdelijkeaanduiding"/>
            </w:rPr>
            <w:t>Choose an item.</w:t>
          </w:r>
        </w:p>
      </w:docPartBody>
    </w:docPart>
    <w:docPart>
      <w:docPartPr>
        <w:name w:val="EA163CAA4D4543C88EA959D28AEC3FE0"/>
        <w:category>
          <w:name w:val="Algemeen"/>
          <w:gallery w:val="placeholder"/>
        </w:category>
        <w:types>
          <w:type w:val="bbPlcHdr"/>
        </w:types>
        <w:behaviors>
          <w:behavior w:val="content"/>
        </w:behaviors>
        <w:guid w:val="{DDC2DBF4-EE19-4280-AC2F-8FFCEEE331BE}"/>
      </w:docPartPr>
      <w:docPartBody>
        <w:p w:rsidR="00000000" w:rsidRDefault="00FC1045" w:rsidP="00FC1045">
          <w:pPr>
            <w:pStyle w:val="EA163CAA4D4543C88EA959D28AEC3FE0"/>
          </w:pPr>
          <w:r w:rsidRPr="00F87BE0">
            <w:rPr>
              <w:rStyle w:val="Tekstvantijdelijkeaanduiding"/>
            </w:rPr>
            <w:t>Choose an item.</w:t>
          </w:r>
        </w:p>
      </w:docPartBody>
    </w:docPart>
    <w:docPart>
      <w:docPartPr>
        <w:name w:val="C1191940A90B440B940693122BBC65AD"/>
        <w:category>
          <w:name w:val="Algemeen"/>
          <w:gallery w:val="placeholder"/>
        </w:category>
        <w:types>
          <w:type w:val="bbPlcHdr"/>
        </w:types>
        <w:behaviors>
          <w:behavior w:val="content"/>
        </w:behaviors>
        <w:guid w:val="{F2EF6C38-5C18-4D60-AB4C-968668ABC3F7}"/>
      </w:docPartPr>
      <w:docPartBody>
        <w:p w:rsidR="00000000" w:rsidRDefault="00FC1045" w:rsidP="00FC1045">
          <w:pPr>
            <w:pStyle w:val="C1191940A90B440B940693122BBC65AD"/>
          </w:pPr>
          <w:r w:rsidRPr="00F87BE0">
            <w:rPr>
              <w:rStyle w:val="Tekstvantijdelijkeaanduiding"/>
            </w:rPr>
            <w:t>Choose an item.</w:t>
          </w:r>
        </w:p>
      </w:docPartBody>
    </w:docPart>
    <w:docPart>
      <w:docPartPr>
        <w:name w:val="41DB59AFBADA46BBB9DB3F4ACBCA979B"/>
        <w:category>
          <w:name w:val="Algemeen"/>
          <w:gallery w:val="placeholder"/>
        </w:category>
        <w:types>
          <w:type w:val="bbPlcHdr"/>
        </w:types>
        <w:behaviors>
          <w:behavior w:val="content"/>
        </w:behaviors>
        <w:guid w:val="{7C1BF5CB-143F-465D-8229-47D8331E42FA}"/>
      </w:docPartPr>
      <w:docPartBody>
        <w:p w:rsidR="00000000" w:rsidRDefault="00FC1045" w:rsidP="00FC1045">
          <w:pPr>
            <w:pStyle w:val="41DB59AFBADA46BBB9DB3F4ACBCA979B"/>
          </w:pPr>
          <w:r w:rsidRPr="00F87BE0">
            <w:rPr>
              <w:rStyle w:val="Tekstvantijdelijkeaanduiding"/>
            </w:rPr>
            <w:t>Choose an item.</w:t>
          </w:r>
        </w:p>
      </w:docPartBody>
    </w:docPart>
    <w:docPart>
      <w:docPartPr>
        <w:name w:val="4A8E7D5F777C4F43A3DBA78300333182"/>
        <w:category>
          <w:name w:val="Algemeen"/>
          <w:gallery w:val="placeholder"/>
        </w:category>
        <w:types>
          <w:type w:val="bbPlcHdr"/>
        </w:types>
        <w:behaviors>
          <w:behavior w:val="content"/>
        </w:behaviors>
        <w:guid w:val="{43F00F53-0B63-4DBB-A6E4-D13C1B78463C}"/>
      </w:docPartPr>
      <w:docPartBody>
        <w:p w:rsidR="00000000" w:rsidRDefault="00FC1045" w:rsidP="00FC1045">
          <w:pPr>
            <w:pStyle w:val="4A8E7D5F777C4F43A3DBA78300333182"/>
          </w:pPr>
          <w:r w:rsidRPr="00F87BE0">
            <w:rPr>
              <w:rStyle w:val="Tekstvantijdelijkeaanduiding"/>
            </w:rPr>
            <w:t>Choose an item.</w:t>
          </w:r>
        </w:p>
      </w:docPartBody>
    </w:docPart>
    <w:docPart>
      <w:docPartPr>
        <w:name w:val="E32470C2C1FE4F7B8A705A3079EE2266"/>
        <w:category>
          <w:name w:val="Algemeen"/>
          <w:gallery w:val="placeholder"/>
        </w:category>
        <w:types>
          <w:type w:val="bbPlcHdr"/>
        </w:types>
        <w:behaviors>
          <w:behavior w:val="content"/>
        </w:behaviors>
        <w:guid w:val="{86856C6F-CC04-47EB-9F13-AD0AB279A31D}"/>
      </w:docPartPr>
      <w:docPartBody>
        <w:p w:rsidR="00000000" w:rsidRDefault="00FC1045" w:rsidP="00FC1045">
          <w:pPr>
            <w:pStyle w:val="E32470C2C1FE4F7B8A705A3079EE2266"/>
          </w:pPr>
          <w:r w:rsidRPr="00F87BE0">
            <w:rPr>
              <w:rStyle w:val="Tekstvantijdelijkeaanduiding"/>
            </w:rPr>
            <w:t>Choose an item.</w:t>
          </w:r>
        </w:p>
      </w:docPartBody>
    </w:docPart>
    <w:docPart>
      <w:docPartPr>
        <w:name w:val="CE6D0E8BD52646719DF30C6CC418A768"/>
        <w:category>
          <w:name w:val="Algemeen"/>
          <w:gallery w:val="placeholder"/>
        </w:category>
        <w:types>
          <w:type w:val="bbPlcHdr"/>
        </w:types>
        <w:behaviors>
          <w:behavior w:val="content"/>
        </w:behaviors>
        <w:guid w:val="{60205610-7E5C-4F93-B89D-AA85A9D95D73}"/>
      </w:docPartPr>
      <w:docPartBody>
        <w:p w:rsidR="00000000" w:rsidRDefault="00FC1045" w:rsidP="00FC1045">
          <w:pPr>
            <w:pStyle w:val="CE6D0E8BD52646719DF30C6CC418A768"/>
          </w:pPr>
          <w:r w:rsidRPr="00F87BE0">
            <w:rPr>
              <w:rStyle w:val="Tekstvantijdelijkeaanduiding"/>
            </w:rPr>
            <w:t>Choose an item.</w:t>
          </w:r>
        </w:p>
      </w:docPartBody>
    </w:docPart>
    <w:docPart>
      <w:docPartPr>
        <w:name w:val="E5D85F00FC9B4DC1A92531061C6CBECD"/>
        <w:category>
          <w:name w:val="Algemeen"/>
          <w:gallery w:val="placeholder"/>
        </w:category>
        <w:types>
          <w:type w:val="bbPlcHdr"/>
        </w:types>
        <w:behaviors>
          <w:behavior w:val="content"/>
        </w:behaviors>
        <w:guid w:val="{33D2CADF-8A2A-46F6-B39E-D359A2604B54}"/>
      </w:docPartPr>
      <w:docPartBody>
        <w:p w:rsidR="00000000" w:rsidRDefault="00FC1045" w:rsidP="00FC1045">
          <w:pPr>
            <w:pStyle w:val="E5D85F00FC9B4DC1A92531061C6CBECD"/>
          </w:pPr>
          <w:r w:rsidRPr="00F87BE0">
            <w:rPr>
              <w:rStyle w:val="Tekstvantijdelijkeaanduiding"/>
            </w:rPr>
            <w:t>Choose an item.</w:t>
          </w:r>
        </w:p>
      </w:docPartBody>
    </w:docPart>
    <w:docPart>
      <w:docPartPr>
        <w:name w:val="74FF24A1D25D4139A3E6C9DA43DA029D"/>
        <w:category>
          <w:name w:val="Algemeen"/>
          <w:gallery w:val="placeholder"/>
        </w:category>
        <w:types>
          <w:type w:val="bbPlcHdr"/>
        </w:types>
        <w:behaviors>
          <w:behavior w:val="content"/>
        </w:behaviors>
        <w:guid w:val="{B5E039F9-31C7-4777-BB6E-0F31FFED9E03}"/>
      </w:docPartPr>
      <w:docPartBody>
        <w:p w:rsidR="00000000" w:rsidRDefault="00FC1045" w:rsidP="00FC1045">
          <w:pPr>
            <w:pStyle w:val="74FF24A1D25D4139A3E6C9DA43DA029D"/>
          </w:pPr>
          <w:r w:rsidRPr="00F87BE0">
            <w:rPr>
              <w:rStyle w:val="Tekstvantijdelijkeaanduiding"/>
            </w:rPr>
            <w:t>Choose an item.</w:t>
          </w:r>
        </w:p>
      </w:docPartBody>
    </w:docPart>
    <w:docPart>
      <w:docPartPr>
        <w:name w:val="6C8208A27C3D468596D1FC28339594EC"/>
        <w:category>
          <w:name w:val="Algemeen"/>
          <w:gallery w:val="placeholder"/>
        </w:category>
        <w:types>
          <w:type w:val="bbPlcHdr"/>
        </w:types>
        <w:behaviors>
          <w:behavior w:val="content"/>
        </w:behaviors>
        <w:guid w:val="{92B6DE83-A35C-475F-9EC1-3CB735A92670}"/>
      </w:docPartPr>
      <w:docPartBody>
        <w:p w:rsidR="00000000" w:rsidRDefault="00FC1045" w:rsidP="00FC1045">
          <w:pPr>
            <w:pStyle w:val="6C8208A27C3D468596D1FC28339594EC"/>
          </w:pPr>
          <w:r w:rsidRPr="00F87BE0">
            <w:rPr>
              <w:rStyle w:val="Tekstvantijdelijkeaanduiding"/>
            </w:rPr>
            <w:t>Choose an item.</w:t>
          </w:r>
        </w:p>
      </w:docPartBody>
    </w:docPart>
    <w:docPart>
      <w:docPartPr>
        <w:name w:val="B9577B73C8574A28A8BD012E8ECF88F5"/>
        <w:category>
          <w:name w:val="Algemeen"/>
          <w:gallery w:val="placeholder"/>
        </w:category>
        <w:types>
          <w:type w:val="bbPlcHdr"/>
        </w:types>
        <w:behaviors>
          <w:behavior w:val="content"/>
        </w:behaviors>
        <w:guid w:val="{852A9D11-F149-4B2A-BAA6-55292329AA87}"/>
      </w:docPartPr>
      <w:docPartBody>
        <w:p w:rsidR="00000000" w:rsidRDefault="00FC1045" w:rsidP="00FC1045">
          <w:pPr>
            <w:pStyle w:val="B9577B73C8574A28A8BD012E8ECF88F5"/>
          </w:pPr>
          <w:r w:rsidRPr="00F87BE0">
            <w:rPr>
              <w:rStyle w:val="Tekstvantijdelijkeaanduiding"/>
            </w:rPr>
            <w:t>Choose an item.</w:t>
          </w:r>
        </w:p>
      </w:docPartBody>
    </w:docPart>
    <w:docPart>
      <w:docPartPr>
        <w:name w:val="0107765AAC274534BE398FBB0123509F"/>
        <w:category>
          <w:name w:val="Algemeen"/>
          <w:gallery w:val="placeholder"/>
        </w:category>
        <w:types>
          <w:type w:val="bbPlcHdr"/>
        </w:types>
        <w:behaviors>
          <w:behavior w:val="content"/>
        </w:behaviors>
        <w:guid w:val="{E770B9BE-CF98-4994-B419-940378D63E94}"/>
      </w:docPartPr>
      <w:docPartBody>
        <w:p w:rsidR="00000000" w:rsidRDefault="00FC1045" w:rsidP="00FC1045">
          <w:pPr>
            <w:pStyle w:val="0107765AAC274534BE398FBB0123509F"/>
          </w:pPr>
          <w:r w:rsidRPr="00F87BE0">
            <w:rPr>
              <w:rStyle w:val="Tekstvantijdelijkeaanduiding"/>
            </w:rPr>
            <w:t>Choose an item.</w:t>
          </w:r>
        </w:p>
      </w:docPartBody>
    </w:docPart>
    <w:docPart>
      <w:docPartPr>
        <w:name w:val="9CED232749C0441483223A88EAF2A825"/>
        <w:category>
          <w:name w:val="Algemeen"/>
          <w:gallery w:val="placeholder"/>
        </w:category>
        <w:types>
          <w:type w:val="bbPlcHdr"/>
        </w:types>
        <w:behaviors>
          <w:behavior w:val="content"/>
        </w:behaviors>
        <w:guid w:val="{4546970E-574F-4293-9E6F-E434D12C121E}"/>
      </w:docPartPr>
      <w:docPartBody>
        <w:p w:rsidR="00000000" w:rsidRDefault="00FC1045" w:rsidP="00FC1045">
          <w:pPr>
            <w:pStyle w:val="9CED232749C0441483223A88EAF2A825"/>
          </w:pPr>
          <w:r w:rsidRPr="00F87BE0">
            <w:rPr>
              <w:rStyle w:val="Tekstvantijdelijkeaanduiding"/>
            </w:rPr>
            <w:t>Choose an item.</w:t>
          </w:r>
        </w:p>
      </w:docPartBody>
    </w:docPart>
    <w:docPart>
      <w:docPartPr>
        <w:name w:val="59063A98E035462ABED19F389AD614D0"/>
        <w:category>
          <w:name w:val="Algemeen"/>
          <w:gallery w:val="placeholder"/>
        </w:category>
        <w:types>
          <w:type w:val="bbPlcHdr"/>
        </w:types>
        <w:behaviors>
          <w:behavior w:val="content"/>
        </w:behaviors>
        <w:guid w:val="{27FBEEFE-D2F8-46F7-9ACD-0B52719D1987}"/>
      </w:docPartPr>
      <w:docPartBody>
        <w:p w:rsidR="00000000" w:rsidRDefault="00FC1045" w:rsidP="00FC1045">
          <w:pPr>
            <w:pStyle w:val="59063A98E035462ABED19F389AD614D0"/>
          </w:pPr>
          <w:r w:rsidRPr="00F87BE0">
            <w:rPr>
              <w:rStyle w:val="Tekstvantijdelijkeaanduiding"/>
            </w:rPr>
            <w:t>Choose an item.</w:t>
          </w:r>
        </w:p>
      </w:docPartBody>
    </w:docPart>
    <w:docPart>
      <w:docPartPr>
        <w:name w:val="CD30DF445268463E9BE47F4398F01C95"/>
        <w:category>
          <w:name w:val="Algemeen"/>
          <w:gallery w:val="placeholder"/>
        </w:category>
        <w:types>
          <w:type w:val="bbPlcHdr"/>
        </w:types>
        <w:behaviors>
          <w:behavior w:val="content"/>
        </w:behaviors>
        <w:guid w:val="{98511C1D-B878-4040-B648-4E953D134C96}"/>
      </w:docPartPr>
      <w:docPartBody>
        <w:p w:rsidR="00000000" w:rsidRDefault="00FC1045" w:rsidP="00FC1045">
          <w:pPr>
            <w:pStyle w:val="CD30DF445268463E9BE47F4398F01C95"/>
          </w:pPr>
          <w:r w:rsidRPr="00F87BE0">
            <w:rPr>
              <w:rStyle w:val="Tekstvantijdelijkeaanduiding"/>
            </w:rPr>
            <w:t>Choose an item.</w:t>
          </w:r>
        </w:p>
      </w:docPartBody>
    </w:docPart>
    <w:docPart>
      <w:docPartPr>
        <w:name w:val="906777C4EA08456785A6560A8E59BAA8"/>
        <w:category>
          <w:name w:val="Algemeen"/>
          <w:gallery w:val="placeholder"/>
        </w:category>
        <w:types>
          <w:type w:val="bbPlcHdr"/>
        </w:types>
        <w:behaviors>
          <w:behavior w:val="content"/>
        </w:behaviors>
        <w:guid w:val="{D9573C5A-9622-4A7D-BCFD-D67B86FAE72C}"/>
      </w:docPartPr>
      <w:docPartBody>
        <w:p w:rsidR="00000000" w:rsidRDefault="00FC1045" w:rsidP="00FC1045">
          <w:pPr>
            <w:pStyle w:val="906777C4EA08456785A6560A8E59BAA8"/>
          </w:pPr>
          <w:r w:rsidRPr="00F87BE0">
            <w:rPr>
              <w:rStyle w:val="Tekstvantijdelijkeaanduiding"/>
            </w:rPr>
            <w:t>Choose an item.</w:t>
          </w:r>
        </w:p>
      </w:docPartBody>
    </w:docPart>
    <w:docPart>
      <w:docPartPr>
        <w:name w:val="175B574B81A948D4A2E2D0F80B33984C"/>
        <w:category>
          <w:name w:val="Algemeen"/>
          <w:gallery w:val="placeholder"/>
        </w:category>
        <w:types>
          <w:type w:val="bbPlcHdr"/>
        </w:types>
        <w:behaviors>
          <w:behavior w:val="content"/>
        </w:behaviors>
        <w:guid w:val="{0F6B9C8E-513A-4A66-BDCF-E2B65A5E66B5}"/>
      </w:docPartPr>
      <w:docPartBody>
        <w:p w:rsidR="00000000" w:rsidRDefault="00FC1045" w:rsidP="00FC1045">
          <w:pPr>
            <w:pStyle w:val="175B574B81A948D4A2E2D0F80B33984C"/>
          </w:pPr>
          <w:r w:rsidRPr="00F87BE0">
            <w:rPr>
              <w:rStyle w:val="Tekstvantijdelijkeaanduiding"/>
            </w:rPr>
            <w:t>Choose an item.</w:t>
          </w:r>
        </w:p>
      </w:docPartBody>
    </w:docPart>
    <w:docPart>
      <w:docPartPr>
        <w:name w:val="FC4D3A29CFF1486FB9D5EBFE5C9AE56E"/>
        <w:category>
          <w:name w:val="Algemeen"/>
          <w:gallery w:val="placeholder"/>
        </w:category>
        <w:types>
          <w:type w:val="bbPlcHdr"/>
        </w:types>
        <w:behaviors>
          <w:behavior w:val="content"/>
        </w:behaviors>
        <w:guid w:val="{8AFD51ED-55BC-467B-B39A-638585C892D4}"/>
      </w:docPartPr>
      <w:docPartBody>
        <w:p w:rsidR="00000000" w:rsidRDefault="00FC1045" w:rsidP="00FC1045">
          <w:pPr>
            <w:pStyle w:val="FC4D3A29CFF1486FB9D5EBFE5C9AE56E"/>
          </w:pPr>
          <w:r w:rsidRPr="00F87BE0">
            <w:rPr>
              <w:rStyle w:val="Tekstvantijdelijkeaanduiding"/>
            </w:rPr>
            <w:t>Choose an item.</w:t>
          </w:r>
        </w:p>
      </w:docPartBody>
    </w:docPart>
    <w:docPart>
      <w:docPartPr>
        <w:name w:val="6517B2C43A2C493C827E0FDBCD823A22"/>
        <w:category>
          <w:name w:val="Algemeen"/>
          <w:gallery w:val="placeholder"/>
        </w:category>
        <w:types>
          <w:type w:val="bbPlcHdr"/>
        </w:types>
        <w:behaviors>
          <w:behavior w:val="content"/>
        </w:behaviors>
        <w:guid w:val="{AF35C7EF-DFFC-4265-B64B-3494C181D985}"/>
      </w:docPartPr>
      <w:docPartBody>
        <w:p w:rsidR="00000000" w:rsidRDefault="00FC1045" w:rsidP="00FC1045">
          <w:pPr>
            <w:pStyle w:val="6517B2C43A2C493C827E0FDBCD823A22"/>
          </w:pPr>
          <w:r w:rsidRPr="00F87BE0">
            <w:rPr>
              <w:rStyle w:val="Tekstvantijdelijkeaanduiding"/>
            </w:rPr>
            <w:t>Choose an item.</w:t>
          </w:r>
        </w:p>
      </w:docPartBody>
    </w:docPart>
    <w:docPart>
      <w:docPartPr>
        <w:name w:val="9DFD1B434AAE49E69BADFFCB47BF92F2"/>
        <w:category>
          <w:name w:val="Algemeen"/>
          <w:gallery w:val="placeholder"/>
        </w:category>
        <w:types>
          <w:type w:val="bbPlcHdr"/>
        </w:types>
        <w:behaviors>
          <w:behavior w:val="content"/>
        </w:behaviors>
        <w:guid w:val="{7DE93BA5-A000-4E3D-A890-C0280A6E4CFD}"/>
      </w:docPartPr>
      <w:docPartBody>
        <w:p w:rsidR="00000000" w:rsidRDefault="00FC1045" w:rsidP="00FC1045">
          <w:pPr>
            <w:pStyle w:val="9DFD1B434AAE49E69BADFFCB47BF92F2"/>
          </w:pPr>
          <w:r w:rsidRPr="00F87BE0">
            <w:rPr>
              <w:rStyle w:val="Tekstvantijdelijkeaanduiding"/>
            </w:rPr>
            <w:t>Choose an item.</w:t>
          </w:r>
        </w:p>
      </w:docPartBody>
    </w:docPart>
    <w:docPart>
      <w:docPartPr>
        <w:name w:val="F5887312ABDD4945A5B3AEDDEE4E27E9"/>
        <w:category>
          <w:name w:val="Algemeen"/>
          <w:gallery w:val="placeholder"/>
        </w:category>
        <w:types>
          <w:type w:val="bbPlcHdr"/>
        </w:types>
        <w:behaviors>
          <w:behavior w:val="content"/>
        </w:behaviors>
        <w:guid w:val="{B79C3E0A-2876-477D-A545-388F106A210E}"/>
      </w:docPartPr>
      <w:docPartBody>
        <w:p w:rsidR="00000000" w:rsidRDefault="00FC1045" w:rsidP="00FC1045">
          <w:pPr>
            <w:pStyle w:val="F5887312ABDD4945A5B3AEDDEE4E27E9"/>
          </w:pPr>
          <w:r w:rsidRPr="00F87BE0">
            <w:rPr>
              <w:rStyle w:val="Tekstvantijdelijkeaanduiding"/>
            </w:rPr>
            <w:t>Choose an item.</w:t>
          </w:r>
        </w:p>
      </w:docPartBody>
    </w:docPart>
    <w:docPart>
      <w:docPartPr>
        <w:name w:val="AE9BCE06AA4043A7AE2F3A0EE394A8F7"/>
        <w:category>
          <w:name w:val="Algemeen"/>
          <w:gallery w:val="placeholder"/>
        </w:category>
        <w:types>
          <w:type w:val="bbPlcHdr"/>
        </w:types>
        <w:behaviors>
          <w:behavior w:val="content"/>
        </w:behaviors>
        <w:guid w:val="{F24CE35C-04B4-412F-9153-D550C7763FAC}"/>
      </w:docPartPr>
      <w:docPartBody>
        <w:p w:rsidR="00000000" w:rsidRDefault="00FC1045" w:rsidP="00FC1045">
          <w:pPr>
            <w:pStyle w:val="AE9BCE06AA4043A7AE2F3A0EE394A8F7"/>
          </w:pPr>
          <w:r w:rsidRPr="00F87BE0">
            <w:rPr>
              <w:rStyle w:val="Tekstvantijdelijkeaanduiding"/>
            </w:rPr>
            <w:t>Choose an item.</w:t>
          </w:r>
        </w:p>
      </w:docPartBody>
    </w:docPart>
    <w:docPart>
      <w:docPartPr>
        <w:name w:val="C15747CCF8F440E3B408B98DB5A8CDD4"/>
        <w:category>
          <w:name w:val="Algemeen"/>
          <w:gallery w:val="placeholder"/>
        </w:category>
        <w:types>
          <w:type w:val="bbPlcHdr"/>
        </w:types>
        <w:behaviors>
          <w:behavior w:val="content"/>
        </w:behaviors>
        <w:guid w:val="{F576ACB4-EAF5-4483-B0AF-3DF2F7A2C9E4}"/>
      </w:docPartPr>
      <w:docPartBody>
        <w:p w:rsidR="00000000" w:rsidRDefault="00FC1045" w:rsidP="00FC1045">
          <w:pPr>
            <w:pStyle w:val="C15747CCF8F440E3B408B98DB5A8CDD4"/>
          </w:pPr>
          <w:r w:rsidRPr="00F87BE0">
            <w:rPr>
              <w:rStyle w:val="Tekstvantijdelijkeaanduiding"/>
            </w:rPr>
            <w:t>Choose an item.</w:t>
          </w:r>
        </w:p>
      </w:docPartBody>
    </w:docPart>
    <w:docPart>
      <w:docPartPr>
        <w:name w:val="612AA4E444BB42D3B118ADCE65422E5A"/>
        <w:category>
          <w:name w:val="Algemeen"/>
          <w:gallery w:val="placeholder"/>
        </w:category>
        <w:types>
          <w:type w:val="bbPlcHdr"/>
        </w:types>
        <w:behaviors>
          <w:behavior w:val="content"/>
        </w:behaviors>
        <w:guid w:val="{C6D2032D-56AC-45B6-9CC9-B12BEE2787E4}"/>
      </w:docPartPr>
      <w:docPartBody>
        <w:p w:rsidR="00000000" w:rsidRDefault="00FC1045" w:rsidP="00FC1045">
          <w:pPr>
            <w:pStyle w:val="612AA4E444BB42D3B118ADCE65422E5A"/>
          </w:pPr>
          <w:r w:rsidRPr="00F87BE0">
            <w:rPr>
              <w:rStyle w:val="Tekstvantijdelijkeaanduiding"/>
            </w:rPr>
            <w:t>Choose an item.</w:t>
          </w:r>
        </w:p>
      </w:docPartBody>
    </w:docPart>
    <w:docPart>
      <w:docPartPr>
        <w:name w:val="A315EC39ED0F4B47813AD9F8EBD3A665"/>
        <w:category>
          <w:name w:val="Algemeen"/>
          <w:gallery w:val="placeholder"/>
        </w:category>
        <w:types>
          <w:type w:val="bbPlcHdr"/>
        </w:types>
        <w:behaviors>
          <w:behavior w:val="content"/>
        </w:behaviors>
        <w:guid w:val="{1CF10187-BACC-4051-AAE4-DD2B48967053}"/>
      </w:docPartPr>
      <w:docPartBody>
        <w:p w:rsidR="00000000" w:rsidRDefault="00FC1045" w:rsidP="00FC1045">
          <w:pPr>
            <w:pStyle w:val="A315EC39ED0F4B47813AD9F8EBD3A665"/>
          </w:pPr>
          <w:r w:rsidRPr="00F87BE0">
            <w:rPr>
              <w:rStyle w:val="Tekstvantijdelijkeaanduiding"/>
            </w:rPr>
            <w:t>Choose an item.</w:t>
          </w:r>
        </w:p>
      </w:docPartBody>
    </w:docPart>
    <w:docPart>
      <w:docPartPr>
        <w:name w:val="C5A3E6960558470997F204D6E6F3F87A"/>
        <w:category>
          <w:name w:val="Algemeen"/>
          <w:gallery w:val="placeholder"/>
        </w:category>
        <w:types>
          <w:type w:val="bbPlcHdr"/>
        </w:types>
        <w:behaviors>
          <w:behavior w:val="content"/>
        </w:behaviors>
        <w:guid w:val="{45460568-D982-43B3-BE49-AAA7018D4DC5}"/>
      </w:docPartPr>
      <w:docPartBody>
        <w:p w:rsidR="00000000" w:rsidRDefault="00FC1045" w:rsidP="00FC1045">
          <w:pPr>
            <w:pStyle w:val="C5A3E6960558470997F204D6E6F3F87A"/>
          </w:pPr>
          <w:r w:rsidRPr="00F87BE0">
            <w:rPr>
              <w:rStyle w:val="Tekstvantijdelijkeaanduiding"/>
            </w:rPr>
            <w:t>Choose an item.</w:t>
          </w:r>
        </w:p>
      </w:docPartBody>
    </w:docPart>
    <w:docPart>
      <w:docPartPr>
        <w:name w:val="2F75F8B89C3F484FB6D37F27B0258E00"/>
        <w:category>
          <w:name w:val="Algemeen"/>
          <w:gallery w:val="placeholder"/>
        </w:category>
        <w:types>
          <w:type w:val="bbPlcHdr"/>
        </w:types>
        <w:behaviors>
          <w:behavior w:val="content"/>
        </w:behaviors>
        <w:guid w:val="{E1A8B737-3A4C-44DF-A22D-022FC2A3BCF7}"/>
      </w:docPartPr>
      <w:docPartBody>
        <w:p w:rsidR="00000000" w:rsidRDefault="00FC1045" w:rsidP="00FC1045">
          <w:pPr>
            <w:pStyle w:val="2F75F8B89C3F484FB6D37F27B0258E00"/>
          </w:pPr>
          <w:r w:rsidRPr="00F87BE0">
            <w:rPr>
              <w:rStyle w:val="Tekstvantijdelijkeaanduiding"/>
            </w:rPr>
            <w:t>Choose an item.</w:t>
          </w:r>
        </w:p>
      </w:docPartBody>
    </w:docPart>
    <w:docPart>
      <w:docPartPr>
        <w:name w:val="6BD90F8B9B6C491F9259ACFDC1915456"/>
        <w:category>
          <w:name w:val="Algemeen"/>
          <w:gallery w:val="placeholder"/>
        </w:category>
        <w:types>
          <w:type w:val="bbPlcHdr"/>
        </w:types>
        <w:behaviors>
          <w:behavior w:val="content"/>
        </w:behaviors>
        <w:guid w:val="{8D098D5F-8634-4B57-9AD1-3EDCD9D7C068}"/>
      </w:docPartPr>
      <w:docPartBody>
        <w:p w:rsidR="00000000" w:rsidRDefault="00FC1045" w:rsidP="00FC1045">
          <w:pPr>
            <w:pStyle w:val="6BD90F8B9B6C491F9259ACFDC1915456"/>
          </w:pPr>
          <w:r w:rsidRPr="00F87BE0">
            <w:rPr>
              <w:rStyle w:val="Tekstvantijdelijkeaanduiding"/>
            </w:rPr>
            <w:t>Choose an item.</w:t>
          </w:r>
        </w:p>
      </w:docPartBody>
    </w:docPart>
    <w:docPart>
      <w:docPartPr>
        <w:name w:val="554A8ACC05964913B65568C8F65F6FDF"/>
        <w:category>
          <w:name w:val="Algemeen"/>
          <w:gallery w:val="placeholder"/>
        </w:category>
        <w:types>
          <w:type w:val="bbPlcHdr"/>
        </w:types>
        <w:behaviors>
          <w:behavior w:val="content"/>
        </w:behaviors>
        <w:guid w:val="{7351DE45-DD32-4DCF-A790-E8C5A7D05BE8}"/>
      </w:docPartPr>
      <w:docPartBody>
        <w:p w:rsidR="00000000" w:rsidRDefault="00FC1045" w:rsidP="00FC1045">
          <w:pPr>
            <w:pStyle w:val="554A8ACC05964913B65568C8F65F6FDF"/>
          </w:pPr>
          <w:r w:rsidRPr="00F87BE0">
            <w:rPr>
              <w:rStyle w:val="Tekstvantijdelijkeaanduiding"/>
            </w:rPr>
            <w:t>Choose an item.</w:t>
          </w:r>
        </w:p>
      </w:docPartBody>
    </w:docPart>
    <w:docPart>
      <w:docPartPr>
        <w:name w:val="DA5C8DEE43754CA1B476FC9651FC224E"/>
        <w:category>
          <w:name w:val="Algemeen"/>
          <w:gallery w:val="placeholder"/>
        </w:category>
        <w:types>
          <w:type w:val="bbPlcHdr"/>
        </w:types>
        <w:behaviors>
          <w:behavior w:val="content"/>
        </w:behaviors>
        <w:guid w:val="{686C1138-012C-415D-B613-75B3F0213175}"/>
      </w:docPartPr>
      <w:docPartBody>
        <w:p w:rsidR="00000000" w:rsidRDefault="00FC1045" w:rsidP="00FC1045">
          <w:pPr>
            <w:pStyle w:val="DA5C8DEE43754CA1B476FC9651FC224E"/>
          </w:pPr>
          <w:r w:rsidRPr="00F87BE0">
            <w:rPr>
              <w:rStyle w:val="Tekstvantijdelijkeaanduiding"/>
            </w:rPr>
            <w:t>Choose an item.</w:t>
          </w:r>
        </w:p>
      </w:docPartBody>
    </w:docPart>
    <w:docPart>
      <w:docPartPr>
        <w:name w:val="12E99E6B55DB46AB91118E1E28984EB1"/>
        <w:category>
          <w:name w:val="Algemeen"/>
          <w:gallery w:val="placeholder"/>
        </w:category>
        <w:types>
          <w:type w:val="bbPlcHdr"/>
        </w:types>
        <w:behaviors>
          <w:behavior w:val="content"/>
        </w:behaviors>
        <w:guid w:val="{B37EB35A-A8C6-4A8F-A370-219CD3A3E55C}"/>
      </w:docPartPr>
      <w:docPartBody>
        <w:p w:rsidR="00000000" w:rsidRDefault="00FC1045" w:rsidP="00FC1045">
          <w:pPr>
            <w:pStyle w:val="12E99E6B55DB46AB91118E1E28984EB1"/>
          </w:pPr>
          <w:r w:rsidRPr="00F87BE0">
            <w:rPr>
              <w:rStyle w:val="Tekstvantijdelijkeaanduiding"/>
            </w:rPr>
            <w:t>Choose an item.</w:t>
          </w:r>
        </w:p>
      </w:docPartBody>
    </w:docPart>
    <w:docPart>
      <w:docPartPr>
        <w:name w:val="3E651C6A1E234F39B4C2C2334700FCED"/>
        <w:category>
          <w:name w:val="Algemeen"/>
          <w:gallery w:val="placeholder"/>
        </w:category>
        <w:types>
          <w:type w:val="bbPlcHdr"/>
        </w:types>
        <w:behaviors>
          <w:behavior w:val="content"/>
        </w:behaviors>
        <w:guid w:val="{512044C6-244B-4988-90EA-D9131B601F4C}"/>
      </w:docPartPr>
      <w:docPartBody>
        <w:p w:rsidR="00000000" w:rsidRDefault="00FC1045" w:rsidP="00FC1045">
          <w:pPr>
            <w:pStyle w:val="3E651C6A1E234F39B4C2C2334700FCED"/>
          </w:pPr>
          <w:r w:rsidRPr="00F87BE0">
            <w:rPr>
              <w:rStyle w:val="Tekstvantijdelijkeaanduiding"/>
            </w:rPr>
            <w:t>Choose an item.</w:t>
          </w:r>
        </w:p>
      </w:docPartBody>
    </w:docPart>
    <w:docPart>
      <w:docPartPr>
        <w:name w:val="AE58C171B26547BCA8C58D5880C1983D"/>
        <w:category>
          <w:name w:val="Algemeen"/>
          <w:gallery w:val="placeholder"/>
        </w:category>
        <w:types>
          <w:type w:val="bbPlcHdr"/>
        </w:types>
        <w:behaviors>
          <w:behavior w:val="content"/>
        </w:behaviors>
        <w:guid w:val="{0857C6A0-FA21-49AE-9E93-40286E31A74C}"/>
      </w:docPartPr>
      <w:docPartBody>
        <w:p w:rsidR="00000000" w:rsidRDefault="00FC1045" w:rsidP="00FC1045">
          <w:pPr>
            <w:pStyle w:val="AE58C171B26547BCA8C58D5880C1983D"/>
          </w:pPr>
          <w:r w:rsidRPr="00F87BE0">
            <w:rPr>
              <w:rStyle w:val="Tekstvantijdelijkeaanduiding"/>
            </w:rPr>
            <w:t>Choose an item.</w:t>
          </w:r>
        </w:p>
      </w:docPartBody>
    </w:docPart>
    <w:docPart>
      <w:docPartPr>
        <w:name w:val="5EF54C9CCC7943A0A388B6A7D307AAB0"/>
        <w:category>
          <w:name w:val="Algemeen"/>
          <w:gallery w:val="placeholder"/>
        </w:category>
        <w:types>
          <w:type w:val="bbPlcHdr"/>
        </w:types>
        <w:behaviors>
          <w:behavior w:val="content"/>
        </w:behaviors>
        <w:guid w:val="{5586BAA4-5441-4B1F-A061-0EF54C125369}"/>
      </w:docPartPr>
      <w:docPartBody>
        <w:p w:rsidR="00000000" w:rsidRDefault="00FC1045" w:rsidP="00FC1045">
          <w:pPr>
            <w:pStyle w:val="5EF54C9CCC7943A0A388B6A7D307AAB0"/>
          </w:pPr>
          <w:r w:rsidRPr="00F87BE0">
            <w:rPr>
              <w:rStyle w:val="Tekstvantijdelijkeaanduiding"/>
            </w:rPr>
            <w:t>Choose an item.</w:t>
          </w:r>
        </w:p>
      </w:docPartBody>
    </w:docPart>
    <w:docPart>
      <w:docPartPr>
        <w:name w:val="0618645089134F81969746D5C69ADD72"/>
        <w:category>
          <w:name w:val="Algemeen"/>
          <w:gallery w:val="placeholder"/>
        </w:category>
        <w:types>
          <w:type w:val="bbPlcHdr"/>
        </w:types>
        <w:behaviors>
          <w:behavior w:val="content"/>
        </w:behaviors>
        <w:guid w:val="{8B47AB1E-2FBC-4F97-91F4-F84B1CC54022}"/>
      </w:docPartPr>
      <w:docPartBody>
        <w:p w:rsidR="00000000" w:rsidRDefault="00FC1045" w:rsidP="00FC1045">
          <w:pPr>
            <w:pStyle w:val="0618645089134F81969746D5C69ADD72"/>
          </w:pPr>
          <w:r w:rsidRPr="00F87BE0">
            <w:rPr>
              <w:rStyle w:val="Tekstvantijdelijkeaanduiding"/>
            </w:rPr>
            <w:t>Choose an item.</w:t>
          </w:r>
        </w:p>
      </w:docPartBody>
    </w:docPart>
    <w:docPart>
      <w:docPartPr>
        <w:name w:val="08D53E97309A46AF82EF528614F81AD2"/>
        <w:category>
          <w:name w:val="Algemeen"/>
          <w:gallery w:val="placeholder"/>
        </w:category>
        <w:types>
          <w:type w:val="bbPlcHdr"/>
        </w:types>
        <w:behaviors>
          <w:behavior w:val="content"/>
        </w:behaviors>
        <w:guid w:val="{3AC51A79-6A13-468A-BF10-422151EA9318}"/>
      </w:docPartPr>
      <w:docPartBody>
        <w:p w:rsidR="00000000" w:rsidRDefault="00FC1045" w:rsidP="00FC1045">
          <w:pPr>
            <w:pStyle w:val="08D53E97309A46AF82EF528614F81AD2"/>
          </w:pPr>
          <w:r w:rsidRPr="00F87BE0">
            <w:rPr>
              <w:rStyle w:val="Tekstvantijdelijkeaanduiding"/>
            </w:rPr>
            <w:t>Choose an item.</w:t>
          </w:r>
        </w:p>
      </w:docPartBody>
    </w:docPart>
    <w:docPart>
      <w:docPartPr>
        <w:name w:val="66F9BA1834CA4C05A914994D31F64A4B"/>
        <w:category>
          <w:name w:val="Algemeen"/>
          <w:gallery w:val="placeholder"/>
        </w:category>
        <w:types>
          <w:type w:val="bbPlcHdr"/>
        </w:types>
        <w:behaviors>
          <w:behavior w:val="content"/>
        </w:behaviors>
        <w:guid w:val="{1860D142-2982-480E-B81F-8B8417A56F3A}"/>
      </w:docPartPr>
      <w:docPartBody>
        <w:p w:rsidR="00000000" w:rsidRDefault="00FC1045" w:rsidP="00FC1045">
          <w:pPr>
            <w:pStyle w:val="66F9BA1834CA4C05A914994D31F64A4B"/>
          </w:pPr>
          <w:r w:rsidRPr="00F87BE0">
            <w:rPr>
              <w:rStyle w:val="Tekstvantijdelijkeaanduiding"/>
            </w:rPr>
            <w:t>Choose an item.</w:t>
          </w:r>
        </w:p>
      </w:docPartBody>
    </w:docPart>
    <w:docPart>
      <w:docPartPr>
        <w:name w:val="C3B4E0C9D0BC4D05B7F72249D7ADFCFD"/>
        <w:category>
          <w:name w:val="Algemeen"/>
          <w:gallery w:val="placeholder"/>
        </w:category>
        <w:types>
          <w:type w:val="bbPlcHdr"/>
        </w:types>
        <w:behaviors>
          <w:behavior w:val="content"/>
        </w:behaviors>
        <w:guid w:val="{E33475DD-CC25-4B10-AC2C-6CB58423ED41}"/>
      </w:docPartPr>
      <w:docPartBody>
        <w:p w:rsidR="00000000" w:rsidRDefault="00FC1045" w:rsidP="00FC1045">
          <w:pPr>
            <w:pStyle w:val="C3B4E0C9D0BC4D05B7F72249D7ADFCFD"/>
          </w:pPr>
          <w:r w:rsidRPr="00F87BE0">
            <w:rPr>
              <w:rStyle w:val="Tekstvantijdelijkeaanduiding"/>
            </w:rPr>
            <w:t>Choose an item.</w:t>
          </w:r>
        </w:p>
      </w:docPartBody>
    </w:docPart>
    <w:docPart>
      <w:docPartPr>
        <w:name w:val="687D3EB0B7FE47E0BAE8A67F83A34B7B"/>
        <w:category>
          <w:name w:val="Algemeen"/>
          <w:gallery w:val="placeholder"/>
        </w:category>
        <w:types>
          <w:type w:val="bbPlcHdr"/>
        </w:types>
        <w:behaviors>
          <w:behavior w:val="content"/>
        </w:behaviors>
        <w:guid w:val="{A75119C8-D8F7-4452-8674-70BA32EA6933}"/>
      </w:docPartPr>
      <w:docPartBody>
        <w:p w:rsidR="00000000" w:rsidRDefault="00FC1045" w:rsidP="00FC1045">
          <w:pPr>
            <w:pStyle w:val="687D3EB0B7FE47E0BAE8A67F83A34B7B"/>
          </w:pPr>
          <w:r w:rsidRPr="00F87BE0">
            <w:rPr>
              <w:rStyle w:val="Tekstvantijdelijkeaanduiding"/>
            </w:rPr>
            <w:t>Choose an item.</w:t>
          </w:r>
        </w:p>
      </w:docPartBody>
    </w:docPart>
    <w:docPart>
      <w:docPartPr>
        <w:name w:val="7EF77173888E443192E9F96C6D63A68D"/>
        <w:category>
          <w:name w:val="Algemeen"/>
          <w:gallery w:val="placeholder"/>
        </w:category>
        <w:types>
          <w:type w:val="bbPlcHdr"/>
        </w:types>
        <w:behaviors>
          <w:behavior w:val="content"/>
        </w:behaviors>
        <w:guid w:val="{CF33C10F-09DC-4705-86F4-DEB62461FF57}"/>
      </w:docPartPr>
      <w:docPartBody>
        <w:p w:rsidR="00000000" w:rsidRDefault="00FC1045" w:rsidP="00FC1045">
          <w:pPr>
            <w:pStyle w:val="7EF77173888E443192E9F96C6D63A68D"/>
          </w:pPr>
          <w:r w:rsidRPr="00F87BE0">
            <w:rPr>
              <w:rStyle w:val="Tekstvantijdelijkeaanduiding"/>
            </w:rPr>
            <w:t>Choose an item.</w:t>
          </w:r>
        </w:p>
      </w:docPartBody>
    </w:docPart>
    <w:docPart>
      <w:docPartPr>
        <w:name w:val="0AC4BE286A14487DA26F7F453AC2CAA8"/>
        <w:category>
          <w:name w:val="Algemeen"/>
          <w:gallery w:val="placeholder"/>
        </w:category>
        <w:types>
          <w:type w:val="bbPlcHdr"/>
        </w:types>
        <w:behaviors>
          <w:behavior w:val="content"/>
        </w:behaviors>
        <w:guid w:val="{3A1BDFC4-EBED-43FF-876A-4928AA35D10A}"/>
      </w:docPartPr>
      <w:docPartBody>
        <w:p w:rsidR="00000000" w:rsidRDefault="00FC1045" w:rsidP="00FC1045">
          <w:pPr>
            <w:pStyle w:val="0AC4BE286A14487DA26F7F453AC2CAA8"/>
          </w:pPr>
          <w:r w:rsidRPr="00F87BE0">
            <w:rPr>
              <w:rStyle w:val="Tekstvantijdelijkeaanduiding"/>
            </w:rPr>
            <w:t>Choose an item.</w:t>
          </w:r>
        </w:p>
      </w:docPartBody>
    </w:docPart>
    <w:docPart>
      <w:docPartPr>
        <w:name w:val="52D0AF66F32B456899DB85C6ECF4788A"/>
        <w:category>
          <w:name w:val="Algemeen"/>
          <w:gallery w:val="placeholder"/>
        </w:category>
        <w:types>
          <w:type w:val="bbPlcHdr"/>
        </w:types>
        <w:behaviors>
          <w:behavior w:val="content"/>
        </w:behaviors>
        <w:guid w:val="{014DF955-1338-4C85-B7CB-4BE863269D38}"/>
      </w:docPartPr>
      <w:docPartBody>
        <w:p w:rsidR="00000000" w:rsidRDefault="00FC1045" w:rsidP="00FC1045">
          <w:pPr>
            <w:pStyle w:val="52D0AF66F32B456899DB85C6ECF4788A"/>
          </w:pPr>
          <w:r w:rsidRPr="00F87BE0">
            <w:rPr>
              <w:rStyle w:val="Tekstvantijdelijkeaanduiding"/>
            </w:rPr>
            <w:t>Choose an item.</w:t>
          </w:r>
        </w:p>
      </w:docPartBody>
    </w:docPart>
    <w:docPart>
      <w:docPartPr>
        <w:name w:val="F7F1E9DB57DB45DAA67FD2029D648A82"/>
        <w:category>
          <w:name w:val="Algemeen"/>
          <w:gallery w:val="placeholder"/>
        </w:category>
        <w:types>
          <w:type w:val="bbPlcHdr"/>
        </w:types>
        <w:behaviors>
          <w:behavior w:val="content"/>
        </w:behaviors>
        <w:guid w:val="{DA1F84C2-105B-4BF4-8985-59D9A012DA73}"/>
      </w:docPartPr>
      <w:docPartBody>
        <w:p w:rsidR="00000000" w:rsidRDefault="00FC1045" w:rsidP="00FC1045">
          <w:pPr>
            <w:pStyle w:val="F7F1E9DB57DB45DAA67FD2029D648A82"/>
          </w:pPr>
          <w:r w:rsidRPr="00F87BE0">
            <w:rPr>
              <w:rStyle w:val="Tekstvantijdelijkeaanduiding"/>
            </w:rPr>
            <w:t>Choose an item.</w:t>
          </w:r>
        </w:p>
      </w:docPartBody>
    </w:docPart>
    <w:docPart>
      <w:docPartPr>
        <w:name w:val="7E92E4AF7E534ABA80A901F3B3693970"/>
        <w:category>
          <w:name w:val="Algemeen"/>
          <w:gallery w:val="placeholder"/>
        </w:category>
        <w:types>
          <w:type w:val="bbPlcHdr"/>
        </w:types>
        <w:behaviors>
          <w:behavior w:val="content"/>
        </w:behaviors>
        <w:guid w:val="{967F7FFA-3FB4-4A4D-8D42-D9D6FCE9407D}"/>
      </w:docPartPr>
      <w:docPartBody>
        <w:p w:rsidR="00000000" w:rsidRDefault="00FC1045" w:rsidP="00FC1045">
          <w:pPr>
            <w:pStyle w:val="7E92E4AF7E534ABA80A901F3B3693970"/>
          </w:pPr>
          <w:r w:rsidRPr="00F87BE0">
            <w:rPr>
              <w:rStyle w:val="Tekstvantijdelijkeaanduiding"/>
            </w:rPr>
            <w:t>Choose an item.</w:t>
          </w:r>
        </w:p>
      </w:docPartBody>
    </w:docPart>
    <w:docPart>
      <w:docPartPr>
        <w:name w:val="C4330E63483A428BA8110E4222C0A8CB"/>
        <w:category>
          <w:name w:val="Algemeen"/>
          <w:gallery w:val="placeholder"/>
        </w:category>
        <w:types>
          <w:type w:val="bbPlcHdr"/>
        </w:types>
        <w:behaviors>
          <w:behavior w:val="content"/>
        </w:behaviors>
        <w:guid w:val="{2C023978-8094-4F43-BEA5-55806F6F059C}"/>
      </w:docPartPr>
      <w:docPartBody>
        <w:p w:rsidR="00000000" w:rsidRDefault="00FC1045" w:rsidP="00FC1045">
          <w:pPr>
            <w:pStyle w:val="C4330E63483A428BA8110E4222C0A8CB"/>
          </w:pPr>
          <w:r w:rsidRPr="00F87BE0">
            <w:rPr>
              <w:rStyle w:val="Tekstvantijdelijkeaanduiding"/>
            </w:rPr>
            <w:t>Choose an item.</w:t>
          </w:r>
        </w:p>
      </w:docPartBody>
    </w:docPart>
    <w:docPart>
      <w:docPartPr>
        <w:name w:val="E31525D4E43A49C69864E3E42AE58D72"/>
        <w:category>
          <w:name w:val="Algemeen"/>
          <w:gallery w:val="placeholder"/>
        </w:category>
        <w:types>
          <w:type w:val="bbPlcHdr"/>
        </w:types>
        <w:behaviors>
          <w:behavior w:val="content"/>
        </w:behaviors>
        <w:guid w:val="{68674AE5-772C-423A-94C2-22A2D230B2FD}"/>
      </w:docPartPr>
      <w:docPartBody>
        <w:p w:rsidR="00000000" w:rsidRDefault="00FC1045" w:rsidP="00FC1045">
          <w:pPr>
            <w:pStyle w:val="E31525D4E43A49C69864E3E42AE58D72"/>
          </w:pPr>
          <w:r w:rsidRPr="00F87BE0">
            <w:rPr>
              <w:rStyle w:val="Tekstvantijdelijkeaanduiding"/>
            </w:rPr>
            <w:t>Choose an item.</w:t>
          </w:r>
        </w:p>
      </w:docPartBody>
    </w:docPart>
    <w:docPart>
      <w:docPartPr>
        <w:name w:val="2EAF075CAFD145B29217A8D4E80945CD"/>
        <w:category>
          <w:name w:val="Algemeen"/>
          <w:gallery w:val="placeholder"/>
        </w:category>
        <w:types>
          <w:type w:val="bbPlcHdr"/>
        </w:types>
        <w:behaviors>
          <w:behavior w:val="content"/>
        </w:behaviors>
        <w:guid w:val="{A9F48FB3-F982-4D95-943B-FACE639FC4FD}"/>
      </w:docPartPr>
      <w:docPartBody>
        <w:p w:rsidR="00000000" w:rsidRDefault="00FC1045" w:rsidP="00FC1045">
          <w:pPr>
            <w:pStyle w:val="2EAF075CAFD145B29217A8D4E80945CD"/>
          </w:pPr>
          <w:r w:rsidRPr="00F87BE0">
            <w:rPr>
              <w:rStyle w:val="Tekstvantijdelijkeaanduiding"/>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Bold">
    <w:altName w:val="Arial"/>
    <w:charset w:val="00"/>
    <w:family w:val="auto"/>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EA3"/>
    <w:rsid w:val="00026D15"/>
    <w:rsid w:val="00063636"/>
    <w:rsid w:val="000A2CD1"/>
    <w:rsid w:val="000B6340"/>
    <w:rsid w:val="000E4266"/>
    <w:rsid w:val="0017697C"/>
    <w:rsid w:val="00190118"/>
    <w:rsid w:val="001A6CC8"/>
    <w:rsid w:val="00201B06"/>
    <w:rsid w:val="00215AE5"/>
    <w:rsid w:val="00227BEB"/>
    <w:rsid w:val="00245804"/>
    <w:rsid w:val="002835A1"/>
    <w:rsid w:val="002B640B"/>
    <w:rsid w:val="002E5242"/>
    <w:rsid w:val="003323A3"/>
    <w:rsid w:val="00344B81"/>
    <w:rsid w:val="003507A9"/>
    <w:rsid w:val="00353F15"/>
    <w:rsid w:val="00357C52"/>
    <w:rsid w:val="00381095"/>
    <w:rsid w:val="00382B7A"/>
    <w:rsid w:val="00383FD6"/>
    <w:rsid w:val="0039315C"/>
    <w:rsid w:val="003D1371"/>
    <w:rsid w:val="003D167D"/>
    <w:rsid w:val="003E4880"/>
    <w:rsid w:val="004A6996"/>
    <w:rsid w:val="004B11F8"/>
    <w:rsid w:val="004B5B2D"/>
    <w:rsid w:val="004E4E96"/>
    <w:rsid w:val="0055187A"/>
    <w:rsid w:val="0057398D"/>
    <w:rsid w:val="005843AC"/>
    <w:rsid w:val="005B7CB5"/>
    <w:rsid w:val="005C1A32"/>
    <w:rsid w:val="005C37BC"/>
    <w:rsid w:val="005C6BD6"/>
    <w:rsid w:val="005E5990"/>
    <w:rsid w:val="005E5EBB"/>
    <w:rsid w:val="005F5851"/>
    <w:rsid w:val="006416D0"/>
    <w:rsid w:val="00654D81"/>
    <w:rsid w:val="006C47D1"/>
    <w:rsid w:val="006D208B"/>
    <w:rsid w:val="00700E99"/>
    <w:rsid w:val="00715D81"/>
    <w:rsid w:val="00716480"/>
    <w:rsid w:val="00746003"/>
    <w:rsid w:val="00762707"/>
    <w:rsid w:val="0077248E"/>
    <w:rsid w:val="0077724C"/>
    <w:rsid w:val="007904F1"/>
    <w:rsid w:val="007F0167"/>
    <w:rsid w:val="00840EFF"/>
    <w:rsid w:val="008563F1"/>
    <w:rsid w:val="008A5141"/>
    <w:rsid w:val="008D2CFD"/>
    <w:rsid w:val="008E5367"/>
    <w:rsid w:val="009029A6"/>
    <w:rsid w:val="00934988"/>
    <w:rsid w:val="00937945"/>
    <w:rsid w:val="0096651E"/>
    <w:rsid w:val="0098583A"/>
    <w:rsid w:val="009B0447"/>
    <w:rsid w:val="00A639C2"/>
    <w:rsid w:val="00AB0575"/>
    <w:rsid w:val="00AD28F9"/>
    <w:rsid w:val="00AF5565"/>
    <w:rsid w:val="00B153CC"/>
    <w:rsid w:val="00B47EDE"/>
    <w:rsid w:val="00B71F55"/>
    <w:rsid w:val="00B94EA3"/>
    <w:rsid w:val="00B96E7A"/>
    <w:rsid w:val="00B97744"/>
    <w:rsid w:val="00BE240B"/>
    <w:rsid w:val="00BE4BB8"/>
    <w:rsid w:val="00BE5CAA"/>
    <w:rsid w:val="00C669CD"/>
    <w:rsid w:val="00C71137"/>
    <w:rsid w:val="00C80F0B"/>
    <w:rsid w:val="00C96129"/>
    <w:rsid w:val="00CB017D"/>
    <w:rsid w:val="00CD2466"/>
    <w:rsid w:val="00CE4820"/>
    <w:rsid w:val="00D10262"/>
    <w:rsid w:val="00D2775D"/>
    <w:rsid w:val="00D37302"/>
    <w:rsid w:val="00D77F12"/>
    <w:rsid w:val="00D81951"/>
    <w:rsid w:val="00D84774"/>
    <w:rsid w:val="00D861C0"/>
    <w:rsid w:val="00DB1D7A"/>
    <w:rsid w:val="00DB64F2"/>
    <w:rsid w:val="00DC04BD"/>
    <w:rsid w:val="00DC39C5"/>
    <w:rsid w:val="00DC4203"/>
    <w:rsid w:val="00DD397B"/>
    <w:rsid w:val="00DE793B"/>
    <w:rsid w:val="00E0081B"/>
    <w:rsid w:val="00E07EFC"/>
    <w:rsid w:val="00E12613"/>
    <w:rsid w:val="00E14D4F"/>
    <w:rsid w:val="00E23ABE"/>
    <w:rsid w:val="00E4078E"/>
    <w:rsid w:val="00E4231F"/>
    <w:rsid w:val="00E5126D"/>
    <w:rsid w:val="00E71DCF"/>
    <w:rsid w:val="00EA0978"/>
    <w:rsid w:val="00F40226"/>
    <w:rsid w:val="00F41BAB"/>
    <w:rsid w:val="00F7150E"/>
    <w:rsid w:val="00F93A8C"/>
    <w:rsid w:val="00F93E69"/>
    <w:rsid w:val="00F94C78"/>
    <w:rsid w:val="00FA559C"/>
    <w:rsid w:val="00FB6BF5"/>
    <w:rsid w:val="00FC1045"/>
    <w:rsid w:val="00FD1D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1D90E4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C1045"/>
    <w:rPr>
      <w:color w:val="808080"/>
      <w:lang w:val="en-GB" w:bidi="ar-DZ"/>
    </w:rPr>
  </w:style>
  <w:style w:type="paragraph" w:customStyle="1" w:styleId="956179680A6B4AD5BAB0B72745B456CC">
    <w:name w:val="956179680A6B4AD5BAB0B72745B456CC"/>
    <w:rsid w:val="00FC1045"/>
    <w:rPr>
      <w:kern w:val="2"/>
      <w:lang w:val="nl-NL" w:eastAsia="nl-NL"/>
      <w14:ligatures w14:val="standardContextual"/>
    </w:rPr>
  </w:style>
  <w:style w:type="paragraph" w:customStyle="1" w:styleId="80E9E0E4F2F446C39B17D8CC663FC54B">
    <w:name w:val="80E9E0E4F2F446C39B17D8CC663FC54B"/>
    <w:rsid w:val="00FC1045"/>
    <w:rPr>
      <w:kern w:val="2"/>
      <w:lang w:val="nl-NL" w:eastAsia="nl-NL"/>
      <w14:ligatures w14:val="standardContextual"/>
    </w:rPr>
  </w:style>
  <w:style w:type="paragraph" w:customStyle="1" w:styleId="AC55EFB8EC1B4329A34514C998DC05CB">
    <w:name w:val="AC55EFB8EC1B4329A34514C998DC05CB"/>
    <w:rsid w:val="00FC1045"/>
    <w:rPr>
      <w:kern w:val="2"/>
      <w:lang w:val="nl-NL" w:eastAsia="nl-NL"/>
      <w14:ligatures w14:val="standardContextual"/>
    </w:rPr>
  </w:style>
  <w:style w:type="paragraph" w:customStyle="1" w:styleId="BD03EB9C836147F2A253C7CA6CEA7862">
    <w:name w:val="BD03EB9C836147F2A253C7CA6CEA7862"/>
    <w:rsid w:val="00FC1045"/>
    <w:rPr>
      <w:kern w:val="2"/>
      <w:lang w:val="nl-NL" w:eastAsia="nl-NL"/>
      <w14:ligatures w14:val="standardContextual"/>
    </w:rPr>
  </w:style>
  <w:style w:type="paragraph" w:customStyle="1" w:styleId="21292823FB6B44DC90DB36A58AB78229">
    <w:name w:val="21292823FB6B44DC90DB36A58AB78229"/>
    <w:rsid w:val="00FC1045"/>
    <w:rPr>
      <w:kern w:val="2"/>
      <w:lang w:val="nl-NL" w:eastAsia="nl-NL"/>
      <w14:ligatures w14:val="standardContextual"/>
    </w:rPr>
  </w:style>
  <w:style w:type="paragraph" w:customStyle="1" w:styleId="866D0F06B50D4FE3B9234FE8C4BAB270">
    <w:name w:val="866D0F06B50D4FE3B9234FE8C4BAB270"/>
    <w:rsid w:val="00FC1045"/>
    <w:rPr>
      <w:kern w:val="2"/>
      <w:lang w:val="nl-NL" w:eastAsia="nl-NL"/>
      <w14:ligatures w14:val="standardContextual"/>
    </w:rPr>
  </w:style>
  <w:style w:type="paragraph" w:customStyle="1" w:styleId="D8EC0308637247C4B92C24601EB11454">
    <w:name w:val="D8EC0308637247C4B92C24601EB11454"/>
    <w:rsid w:val="00FC1045"/>
    <w:rPr>
      <w:kern w:val="2"/>
      <w:lang w:val="nl-NL" w:eastAsia="nl-NL"/>
      <w14:ligatures w14:val="standardContextual"/>
    </w:rPr>
  </w:style>
  <w:style w:type="paragraph" w:customStyle="1" w:styleId="6A9240778F074354B14CDDCDD06E9BD2">
    <w:name w:val="6A9240778F074354B14CDDCDD06E9BD2"/>
    <w:rsid w:val="00FC1045"/>
    <w:rPr>
      <w:kern w:val="2"/>
      <w:lang w:val="nl-NL" w:eastAsia="nl-NL"/>
      <w14:ligatures w14:val="standardContextual"/>
    </w:rPr>
  </w:style>
  <w:style w:type="paragraph" w:customStyle="1" w:styleId="195379ED40644BB8B36C36A48696D6F0">
    <w:name w:val="195379ED40644BB8B36C36A48696D6F0"/>
    <w:rsid w:val="00FC1045"/>
    <w:rPr>
      <w:kern w:val="2"/>
      <w:lang w:val="nl-NL" w:eastAsia="nl-NL"/>
      <w14:ligatures w14:val="standardContextual"/>
    </w:rPr>
  </w:style>
  <w:style w:type="paragraph" w:customStyle="1" w:styleId="759147A109524895A5415B9D262559B0">
    <w:name w:val="759147A109524895A5415B9D262559B0"/>
    <w:rsid w:val="00FC1045"/>
    <w:rPr>
      <w:kern w:val="2"/>
      <w:lang w:val="nl-NL" w:eastAsia="nl-NL"/>
      <w14:ligatures w14:val="standardContextual"/>
    </w:rPr>
  </w:style>
  <w:style w:type="paragraph" w:customStyle="1" w:styleId="1ED03190B33843E4A6C9B30AFD9F1FBE">
    <w:name w:val="1ED03190B33843E4A6C9B30AFD9F1FBE"/>
    <w:rsid w:val="00FC1045"/>
    <w:rPr>
      <w:kern w:val="2"/>
      <w:lang w:val="nl-NL" w:eastAsia="nl-NL"/>
      <w14:ligatures w14:val="standardContextual"/>
    </w:rPr>
  </w:style>
  <w:style w:type="paragraph" w:customStyle="1" w:styleId="A451B23A2D634FBDA3C8A2A22E8F76F1">
    <w:name w:val="A451B23A2D634FBDA3C8A2A22E8F76F1"/>
    <w:rsid w:val="00FC1045"/>
    <w:rPr>
      <w:kern w:val="2"/>
      <w:lang w:val="nl-NL" w:eastAsia="nl-NL"/>
      <w14:ligatures w14:val="standardContextual"/>
    </w:rPr>
  </w:style>
  <w:style w:type="paragraph" w:customStyle="1" w:styleId="7D0E5C2470C942E39A36B0D14228ED0A">
    <w:name w:val="7D0E5C2470C942E39A36B0D14228ED0A"/>
    <w:rsid w:val="00FC1045"/>
    <w:rPr>
      <w:kern w:val="2"/>
      <w:lang w:val="nl-NL" w:eastAsia="nl-NL"/>
      <w14:ligatures w14:val="standardContextual"/>
    </w:rPr>
  </w:style>
  <w:style w:type="paragraph" w:customStyle="1" w:styleId="5873AE332083489F9ADE275AA9AB76EC">
    <w:name w:val="5873AE332083489F9ADE275AA9AB76EC"/>
    <w:rsid w:val="00FC1045"/>
    <w:rPr>
      <w:kern w:val="2"/>
      <w:lang w:val="nl-NL" w:eastAsia="nl-NL"/>
      <w14:ligatures w14:val="standardContextual"/>
    </w:rPr>
  </w:style>
  <w:style w:type="paragraph" w:customStyle="1" w:styleId="50B7AB6CC8AF49FD95B86C247D5C395A">
    <w:name w:val="50B7AB6CC8AF49FD95B86C247D5C395A"/>
    <w:rsid w:val="00FC1045"/>
    <w:rPr>
      <w:kern w:val="2"/>
      <w:lang w:val="nl-NL" w:eastAsia="nl-NL"/>
      <w14:ligatures w14:val="standardContextual"/>
    </w:rPr>
  </w:style>
  <w:style w:type="paragraph" w:customStyle="1" w:styleId="C868ACEC5DBA4A5ABB392A337081EFCC">
    <w:name w:val="C868ACEC5DBA4A5ABB392A337081EFCC"/>
    <w:rsid w:val="00FC1045"/>
    <w:rPr>
      <w:kern w:val="2"/>
      <w:lang w:val="nl-NL" w:eastAsia="nl-NL"/>
      <w14:ligatures w14:val="standardContextual"/>
    </w:rPr>
  </w:style>
  <w:style w:type="paragraph" w:customStyle="1" w:styleId="5C999FBBA9684C329CD1FDC1F3306147">
    <w:name w:val="5C999FBBA9684C329CD1FDC1F3306147"/>
    <w:rsid w:val="00FC1045"/>
    <w:rPr>
      <w:kern w:val="2"/>
      <w:lang w:val="nl-NL" w:eastAsia="nl-NL"/>
      <w14:ligatures w14:val="standardContextual"/>
    </w:rPr>
  </w:style>
  <w:style w:type="paragraph" w:customStyle="1" w:styleId="7BB413E66B824F559CD0232E0651E230">
    <w:name w:val="7BB413E66B824F559CD0232E0651E230"/>
    <w:rsid w:val="00FC1045"/>
    <w:rPr>
      <w:kern w:val="2"/>
      <w:lang w:val="nl-NL" w:eastAsia="nl-NL"/>
      <w14:ligatures w14:val="standardContextual"/>
    </w:rPr>
  </w:style>
  <w:style w:type="paragraph" w:customStyle="1" w:styleId="317D13FE4AE24288B7B1099569432820">
    <w:name w:val="317D13FE4AE24288B7B1099569432820"/>
    <w:rsid w:val="00FC1045"/>
    <w:rPr>
      <w:kern w:val="2"/>
      <w:lang w:val="nl-NL" w:eastAsia="nl-NL"/>
      <w14:ligatures w14:val="standardContextual"/>
    </w:rPr>
  </w:style>
  <w:style w:type="paragraph" w:customStyle="1" w:styleId="8CCD27FC25284BEA9F089A053AFFE98F">
    <w:name w:val="8CCD27FC25284BEA9F089A053AFFE98F"/>
    <w:rsid w:val="00FC1045"/>
    <w:rPr>
      <w:kern w:val="2"/>
      <w:lang w:val="nl-NL" w:eastAsia="nl-NL"/>
      <w14:ligatures w14:val="standardContextual"/>
    </w:rPr>
  </w:style>
  <w:style w:type="paragraph" w:customStyle="1" w:styleId="0DCC9673A6C647268B943D7155E80448">
    <w:name w:val="0DCC9673A6C647268B943D7155E80448"/>
    <w:rsid w:val="00FC1045"/>
    <w:rPr>
      <w:kern w:val="2"/>
      <w:lang w:val="nl-NL" w:eastAsia="nl-NL"/>
      <w14:ligatures w14:val="standardContextual"/>
    </w:rPr>
  </w:style>
  <w:style w:type="paragraph" w:customStyle="1" w:styleId="06D2005AB4B540EDB21BDFAA6AA225D6">
    <w:name w:val="06D2005AB4B540EDB21BDFAA6AA225D6"/>
    <w:rsid w:val="00FC1045"/>
    <w:rPr>
      <w:kern w:val="2"/>
      <w:lang w:val="nl-NL" w:eastAsia="nl-NL"/>
      <w14:ligatures w14:val="standardContextual"/>
    </w:rPr>
  </w:style>
  <w:style w:type="paragraph" w:customStyle="1" w:styleId="B36449223F0A4488BC7E9029DEC252DB">
    <w:name w:val="B36449223F0A4488BC7E9029DEC252DB"/>
    <w:rsid w:val="00FC1045"/>
    <w:rPr>
      <w:kern w:val="2"/>
      <w:lang w:val="nl-NL" w:eastAsia="nl-NL"/>
      <w14:ligatures w14:val="standardContextual"/>
    </w:rPr>
  </w:style>
  <w:style w:type="paragraph" w:customStyle="1" w:styleId="AAE70B3B7FB1422782F4CB3C011E6FA1">
    <w:name w:val="AAE70B3B7FB1422782F4CB3C011E6FA1"/>
    <w:rsid w:val="00FC1045"/>
    <w:rPr>
      <w:kern w:val="2"/>
      <w:lang w:val="nl-NL" w:eastAsia="nl-NL"/>
      <w14:ligatures w14:val="standardContextual"/>
    </w:rPr>
  </w:style>
  <w:style w:type="paragraph" w:customStyle="1" w:styleId="E18CC1AC598A488BA864932D6255D7E2">
    <w:name w:val="E18CC1AC598A488BA864932D6255D7E2"/>
    <w:rsid w:val="00FC1045"/>
    <w:rPr>
      <w:kern w:val="2"/>
      <w:lang w:val="nl-NL" w:eastAsia="nl-NL"/>
      <w14:ligatures w14:val="standardContextual"/>
    </w:rPr>
  </w:style>
  <w:style w:type="paragraph" w:customStyle="1" w:styleId="0E515636488649BAB8491ED6268500CC">
    <w:name w:val="0E515636488649BAB8491ED6268500CC"/>
    <w:rsid w:val="00FC1045"/>
    <w:rPr>
      <w:kern w:val="2"/>
      <w:lang w:val="nl-NL" w:eastAsia="nl-NL"/>
      <w14:ligatures w14:val="standardContextual"/>
    </w:rPr>
  </w:style>
  <w:style w:type="paragraph" w:customStyle="1" w:styleId="07441FBED87A4E219299AC5670471B55">
    <w:name w:val="07441FBED87A4E219299AC5670471B55"/>
    <w:rsid w:val="00FC1045"/>
    <w:rPr>
      <w:kern w:val="2"/>
      <w:lang w:val="nl-NL" w:eastAsia="nl-NL"/>
      <w14:ligatures w14:val="standardContextual"/>
    </w:rPr>
  </w:style>
  <w:style w:type="paragraph" w:customStyle="1" w:styleId="BE9BA319A8534487A3F8D9CD7C30DD7C">
    <w:name w:val="BE9BA319A8534487A3F8D9CD7C30DD7C"/>
    <w:rsid w:val="00FC1045"/>
    <w:rPr>
      <w:kern w:val="2"/>
      <w:lang w:val="nl-NL" w:eastAsia="nl-NL"/>
      <w14:ligatures w14:val="standardContextual"/>
    </w:rPr>
  </w:style>
  <w:style w:type="paragraph" w:customStyle="1" w:styleId="D125F08EE4B54F3CA57A3E33D1E9C545">
    <w:name w:val="D125F08EE4B54F3CA57A3E33D1E9C545"/>
    <w:rsid w:val="00FC1045"/>
    <w:rPr>
      <w:kern w:val="2"/>
      <w:lang w:val="nl-NL" w:eastAsia="nl-NL"/>
      <w14:ligatures w14:val="standardContextual"/>
    </w:rPr>
  </w:style>
  <w:style w:type="paragraph" w:customStyle="1" w:styleId="91B22F7EE6E74EB09BACCB7DBAEEF49B">
    <w:name w:val="91B22F7EE6E74EB09BACCB7DBAEEF49B"/>
    <w:rsid w:val="00FC1045"/>
    <w:rPr>
      <w:kern w:val="2"/>
      <w:lang w:val="nl-NL" w:eastAsia="nl-NL"/>
      <w14:ligatures w14:val="standardContextual"/>
    </w:rPr>
  </w:style>
  <w:style w:type="paragraph" w:customStyle="1" w:styleId="F683D1C1F1FB4B03B73E8F6A6D46910E">
    <w:name w:val="F683D1C1F1FB4B03B73E8F6A6D46910E"/>
    <w:rsid w:val="00FC1045"/>
    <w:rPr>
      <w:kern w:val="2"/>
      <w:lang w:val="nl-NL" w:eastAsia="nl-NL"/>
      <w14:ligatures w14:val="standardContextual"/>
    </w:rPr>
  </w:style>
  <w:style w:type="paragraph" w:customStyle="1" w:styleId="80BA99B7F5D84EF7AC0563C3F10A212E">
    <w:name w:val="80BA99B7F5D84EF7AC0563C3F10A212E"/>
    <w:rsid w:val="00FC1045"/>
    <w:rPr>
      <w:kern w:val="2"/>
      <w:lang w:val="nl-NL" w:eastAsia="nl-NL"/>
      <w14:ligatures w14:val="standardContextual"/>
    </w:rPr>
  </w:style>
  <w:style w:type="paragraph" w:customStyle="1" w:styleId="2D099F9E3D354145BEAB562C30F3E014">
    <w:name w:val="2D099F9E3D354145BEAB562C30F3E014"/>
    <w:rsid w:val="00FC1045"/>
    <w:rPr>
      <w:kern w:val="2"/>
      <w:lang w:val="nl-NL" w:eastAsia="nl-NL"/>
      <w14:ligatures w14:val="standardContextual"/>
    </w:rPr>
  </w:style>
  <w:style w:type="paragraph" w:customStyle="1" w:styleId="D6128017F7D54524976DA3F2B6EC0F94">
    <w:name w:val="D6128017F7D54524976DA3F2B6EC0F94"/>
    <w:rsid w:val="00FC1045"/>
    <w:rPr>
      <w:kern w:val="2"/>
      <w:lang w:val="nl-NL" w:eastAsia="nl-NL"/>
      <w14:ligatures w14:val="standardContextual"/>
    </w:rPr>
  </w:style>
  <w:style w:type="paragraph" w:customStyle="1" w:styleId="6F6F942A063E4800A3DF8CB94A63E1B2">
    <w:name w:val="6F6F942A063E4800A3DF8CB94A63E1B2"/>
    <w:rsid w:val="00FC1045"/>
    <w:rPr>
      <w:kern w:val="2"/>
      <w:lang w:val="nl-NL" w:eastAsia="nl-NL"/>
      <w14:ligatures w14:val="standardContextual"/>
    </w:rPr>
  </w:style>
  <w:style w:type="paragraph" w:customStyle="1" w:styleId="08E7B12B3A1B478E962BACA56ABFF073">
    <w:name w:val="08E7B12B3A1B478E962BACA56ABFF073"/>
    <w:rsid w:val="00FC1045"/>
    <w:rPr>
      <w:kern w:val="2"/>
      <w:lang w:val="nl-NL" w:eastAsia="nl-NL"/>
      <w14:ligatures w14:val="standardContextual"/>
    </w:rPr>
  </w:style>
  <w:style w:type="paragraph" w:customStyle="1" w:styleId="7F1D3280EAD54D91BEB36E22C73B25CB">
    <w:name w:val="7F1D3280EAD54D91BEB36E22C73B25CB"/>
    <w:rsid w:val="00FC1045"/>
    <w:rPr>
      <w:kern w:val="2"/>
      <w:lang w:val="nl-NL" w:eastAsia="nl-NL"/>
      <w14:ligatures w14:val="standardContextual"/>
    </w:rPr>
  </w:style>
  <w:style w:type="paragraph" w:customStyle="1" w:styleId="0D66FDEA800D45E8A106C08E927077F0">
    <w:name w:val="0D66FDEA800D45E8A106C08E927077F0"/>
    <w:rsid w:val="00FC1045"/>
    <w:rPr>
      <w:kern w:val="2"/>
      <w:lang w:val="nl-NL" w:eastAsia="nl-NL"/>
      <w14:ligatures w14:val="standardContextual"/>
    </w:rPr>
  </w:style>
  <w:style w:type="paragraph" w:customStyle="1" w:styleId="AA2EC500C9BE4E10B69AB6AAE0AC95FB">
    <w:name w:val="AA2EC500C9BE4E10B69AB6AAE0AC95FB"/>
    <w:rsid w:val="00FC1045"/>
    <w:rPr>
      <w:kern w:val="2"/>
      <w:lang w:val="nl-NL" w:eastAsia="nl-NL"/>
      <w14:ligatures w14:val="standardContextual"/>
    </w:rPr>
  </w:style>
  <w:style w:type="paragraph" w:customStyle="1" w:styleId="EC12C76CE92448D0AFB8E1FFD41CC576">
    <w:name w:val="EC12C76CE92448D0AFB8E1FFD41CC576"/>
    <w:rsid w:val="00FC1045"/>
    <w:rPr>
      <w:kern w:val="2"/>
      <w:lang w:val="nl-NL" w:eastAsia="nl-NL"/>
      <w14:ligatures w14:val="standardContextual"/>
    </w:rPr>
  </w:style>
  <w:style w:type="paragraph" w:customStyle="1" w:styleId="9F6F3D0A3D354CE285674E5A536C5C09">
    <w:name w:val="9F6F3D0A3D354CE285674E5A536C5C09"/>
    <w:rsid w:val="00FC1045"/>
    <w:rPr>
      <w:kern w:val="2"/>
      <w:lang w:val="nl-NL" w:eastAsia="nl-NL"/>
      <w14:ligatures w14:val="standardContextual"/>
    </w:rPr>
  </w:style>
  <w:style w:type="paragraph" w:customStyle="1" w:styleId="CF678DB3C315495B92182C4634A943BC">
    <w:name w:val="CF678DB3C315495B92182C4634A943BC"/>
    <w:rsid w:val="005E5990"/>
  </w:style>
  <w:style w:type="paragraph" w:customStyle="1" w:styleId="61C16DA4E5FB424AB1EDE62DCDFD9CA4">
    <w:name w:val="61C16DA4E5FB424AB1EDE62DCDFD9CA4"/>
    <w:rsid w:val="005E5990"/>
  </w:style>
  <w:style w:type="paragraph" w:customStyle="1" w:styleId="6ADEA2E47A4D4B3FBF11B754193D532D">
    <w:name w:val="6ADEA2E47A4D4B3FBF11B754193D532D"/>
    <w:rsid w:val="005E5990"/>
  </w:style>
  <w:style w:type="paragraph" w:customStyle="1" w:styleId="F054061DA3EB45A1AD788E93FC528C51">
    <w:name w:val="F054061DA3EB45A1AD788E93FC528C51"/>
    <w:rsid w:val="005E5990"/>
  </w:style>
  <w:style w:type="paragraph" w:customStyle="1" w:styleId="A498D267E746447FB675D9757BAB0898">
    <w:name w:val="A498D267E746447FB675D9757BAB0898"/>
    <w:rsid w:val="00FC1045"/>
    <w:rPr>
      <w:kern w:val="2"/>
      <w:lang w:val="nl-NL" w:eastAsia="nl-NL"/>
      <w14:ligatures w14:val="standardContextual"/>
    </w:rPr>
  </w:style>
  <w:style w:type="paragraph" w:customStyle="1" w:styleId="DF6815A4C3164CB990338B31EFB99D17">
    <w:name w:val="DF6815A4C3164CB990338B31EFB99D17"/>
    <w:rsid w:val="00FC1045"/>
    <w:rPr>
      <w:kern w:val="2"/>
      <w:lang w:val="nl-NL" w:eastAsia="nl-NL"/>
      <w14:ligatures w14:val="standardContextual"/>
    </w:rPr>
  </w:style>
  <w:style w:type="paragraph" w:customStyle="1" w:styleId="6F64CD3116C94B62BB99445425730703">
    <w:name w:val="6F64CD3116C94B62BB99445425730703"/>
    <w:rsid w:val="00FC1045"/>
    <w:rPr>
      <w:kern w:val="2"/>
      <w:lang w:val="nl-NL" w:eastAsia="nl-NL"/>
      <w14:ligatures w14:val="standardContextual"/>
    </w:rPr>
  </w:style>
  <w:style w:type="paragraph" w:customStyle="1" w:styleId="5FB157DD564748B4851876ED4E53A504">
    <w:name w:val="5FB157DD564748B4851876ED4E53A504"/>
    <w:rsid w:val="00FC1045"/>
    <w:rPr>
      <w:kern w:val="2"/>
      <w:lang w:val="nl-NL" w:eastAsia="nl-NL"/>
      <w14:ligatures w14:val="standardContextual"/>
    </w:rPr>
  </w:style>
  <w:style w:type="paragraph" w:customStyle="1" w:styleId="E976BE2A8C0740EAA22C566F3FD29AE0">
    <w:name w:val="E976BE2A8C0740EAA22C566F3FD29AE0"/>
    <w:rsid w:val="00FC1045"/>
    <w:rPr>
      <w:kern w:val="2"/>
      <w:lang w:val="nl-NL" w:eastAsia="nl-NL"/>
      <w14:ligatures w14:val="standardContextual"/>
    </w:rPr>
  </w:style>
  <w:style w:type="paragraph" w:customStyle="1" w:styleId="B59DA9E5C10C400AA3CB1590E9007F6B">
    <w:name w:val="B59DA9E5C10C400AA3CB1590E9007F6B"/>
    <w:rsid w:val="00FC1045"/>
    <w:rPr>
      <w:kern w:val="2"/>
      <w:lang w:val="nl-NL" w:eastAsia="nl-NL"/>
      <w14:ligatures w14:val="standardContextual"/>
    </w:rPr>
  </w:style>
  <w:style w:type="paragraph" w:customStyle="1" w:styleId="F09FB04FE3704625B77A0354925E30FB">
    <w:name w:val="F09FB04FE3704625B77A0354925E30FB"/>
    <w:rsid w:val="00FC1045"/>
    <w:rPr>
      <w:kern w:val="2"/>
      <w:lang w:val="nl-NL" w:eastAsia="nl-NL"/>
      <w14:ligatures w14:val="standardContextual"/>
    </w:rPr>
  </w:style>
  <w:style w:type="paragraph" w:customStyle="1" w:styleId="AF3C1372F2494D8FBAD43D69B8A1F66E">
    <w:name w:val="AF3C1372F2494D8FBAD43D69B8A1F66E"/>
    <w:rsid w:val="00FC1045"/>
    <w:rPr>
      <w:kern w:val="2"/>
      <w:lang w:val="nl-NL" w:eastAsia="nl-NL"/>
      <w14:ligatures w14:val="standardContextual"/>
    </w:rPr>
  </w:style>
  <w:style w:type="paragraph" w:customStyle="1" w:styleId="49CF35E9B47645F190DA60AD88D0E9E7">
    <w:name w:val="49CF35E9B47645F190DA60AD88D0E9E7"/>
    <w:rsid w:val="00FC1045"/>
    <w:rPr>
      <w:kern w:val="2"/>
      <w:lang w:val="nl-NL" w:eastAsia="nl-NL"/>
      <w14:ligatures w14:val="standardContextual"/>
    </w:rPr>
  </w:style>
  <w:style w:type="paragraph" w:customStyle="1" w:styleId="35B776EB79E6442AB7197AAA874F58F4">
    <w:name w:val="35B776EB79E6442AB7197AAA874F58F4"/>
    <w:rsid w:val="00FC1045"/>
    <w:rPr>
      <w:kern w:val="2"/>
      <w:lang w:val="nl-NL" w:eastAsia="nl-NL"/>
      <w14:ligatures w14:val="standardContextual"/>
    </w:rPr>
  </w:style>
  <w:style w:type="paragraph" w:customStyle="1" w:styleId="D5DF1FA2C3F3480C9F2F6665E8432664">
    <w:name w:val="D5DF1FA2C3F3480C9F2F6665E8432664"/>
    <w:rsid w:val="00FC1045"/>
    <w:rPr>
      <w:kern w:val="2"/>
      <w:lang w:val="nl-NL" w:eastAsia="nl-NL"/>
      <w14:ligatures w14:val="standardContextual"/>
    </w:rPr>
  </w:style>
  <w:style w:type="paragraph" w:customStyle="1" w:styleId="F3C37326201A403DAB529D9427A7CC35">
    <w:name w:val="F3C37326201A403DAB529D9427A7CC35"/>
    <w:rsid w:val="00FC1045"/>
    <w:rPr>
      <w:kern w:val="2"/>
      <w:lang w:val="nl-NL" w:eastAsia="nl-NL"/>
      <w14:ligatures w14:val="standardContextual"/>
    </w:rPr>
  </w:style>
  <w:style w:type="paragraph" w:customStyle="1" w:styleId="B09684F1E7964963B08F1F8CB63F9770">
    <w:name w:val="B09684F1E7964963B08F1F8CB63F9770"/>
    <w:rsid w:val="00FC1045"/>
    <w:rPr>
      <w:kern w:val="2"/>
      <w:lang w:val="nl-NL" w:eastAsia="nl-NL"/>
      <w14:ligatures w14:val="standardContextual"/>
    </w:rPr>
  </w:style>
  <w:style w:type="paragraph" w:customStyle="1" w:styleId="99B2F24F7FBE4962B63100FDDFE3BFF2">
    <w:name w:val="99B2F24F7FBE4962B63100FDDFE3BFF2"/>
    <w:rsid w:val="00FC1045"/>
    <w:rPr>
      <w:kern w:val="2"/>
      <w:lang w:val="nl-NL" w:eastAsia="nl-NL"/>
      <w14:ligatures w14:val="standardContextual"/>
    </w:rPr>
  </w:style>
  <w:style w:type="paragraph" w:customStyle="1" w:styleId="9E88FCACB3044D60915BD9107EBB9BB8">
    <w:name w:val="9E88FCACB3044D60915BD9107EBB9BB8"/>
    <w:rsid w:val="00FC1045"/>
    <w:rPr>
      <w:kern w:val="2"/>
      <w:lang w:val="nl-NL" w:eastAsia="nl-NL"/>
      <w14:ligatures w14:val="standardContextual"/>
    </w:rPr>
  </w:style>
  <w:style w:type="paragraph" w:customStyle="1" w:styleId="0C2150ED4D74431485832B7814842DAC">
    <w:name w:val="0C2150ED4D74431485832B7814842DAC"/>
    <w:rsid w:val="00FC1045"/>
    <w:rPr>
      <w:kern w:val="2"/>
      <w:lang w:val="nl-NL" w:eastAsia="nl-NL"/>
      <w14:ligatures w14:val="standardContextual"/>
    </w:rPr>
  </w:style>
  <w:style w:type="paragraph" w:customStyle="1" w:styleId="313BAF16283A46EEB494759BC147C76F">
    <w:name w:val="313BAF16283A46EEB494759BC147C76F"/>
    <w:rsid w:val="00FC1045"/>
    <w:rPr>
      <w:kern w:val="2"/>
      <w:lang w:val="nl-NL" w:eastAsia="nl-NL"/>
      <w14:ligatures w14:val="standardContextual"/>
    </w:rPr>
  </w:style>
  <w:style w:type="paragraph" w:customStyle="1" w:styleId="459DD008A61A475187B02F9829785640">
    <w:name w:val="459DD008A61A475187B02F9829785640"/>
    <w:rsid w:val="00FC1045"/>
    <w:rPr>
      <w:kern w:val="2"/>
      <w:lang w:val="nl-NL" w:eastAsia="nl-NL"/>
      <w14:ligatures w14:val="standardContextual"/>
    </w:rPr>
  </w:style>
  <w:style w:type="paragraph" w:customStyle="1" w:styleId="179DB0762E20426E96CD3BE9F86470D3">
    <w:name w:val="179DB0762E20426E96CD3BE9F86470D3"/>
    <w:rsid w:val="00FC1045"/>
    <w:rPr>
      <w:kern w:val="2"/>
      <w:lang w:val="nl-NL" w:eastAsia="nl-NL"/>
      <w14:ligatures w14:val="standardContextual"/>
    </w:rPr>
  </w:style>
  <w:style w:type="paragraph" w:customStyle="1" w:styleId="A8CD6544190F45569F0B1833300763FB">
    <w:name w:val="A8CD6544190F45569F0B1833300763FB"/>
    <w:rsid w:val="00FC1045"/>
    <w:rPr>
      <w:kern w:val="2"/>
      <w:lang w:val="nl-NL" w:eastAsia="nl-NL"/>
      <w14:ligatures w14:val="standardContextual"/>
    </w:rPr>
  </w:style>
  <w:style w:type="paragraph" w:customStyle="1" w:styleId="85725EB91FAF4880922D9A1CF064E2F2">
    <w:name w:val="85725EB91FAF4880922D9A1CF064E2F2"/>
    <w:rsid w:val="00C669CD"/>
    <w:rPr>
      <w:lang w:val="nl-NL" w:eastAsia="nl-NL"/>
    </w:rPr>
  </w:style>
  <w:style w:type="paragraph" w:customStyle="1" w:styleId="F5548E6237544E339E0D7372694DADC3">
    <w:name w:val="F5548E6237544E339E0D7372694DADC3"/>
    <w:rsid w:val="00C669CD"/>
    <w:rPr>
      <w:lang w:val="nl-NL" w:eastAsia="nl-NL"/>
    </w:rPr>
  </w:style>
  <w:style w:type="paragraph" w:customStyle="1" w:styleId="3A311B36FE0742ED9F5DA192F6C81E74">
    <w:name w:val="3A311B36FE0742ED9F5DA192F6C81E74"/>
    <w:rsid w:val="00C669CD"/>
    <w:rPr>
      <w:lang w:val="nl-NL" w:eastAsia="nl-NL"/>
    </w:rPr>
  </w:style>
  <w:style w:type="paragraph" w:customStyle="1" w:styleId="07B629279D104EE4B6810985F39CB3D1">
    <w:name w:val="07B629279D104EE4B6810985F39CB3D1"/>
    <w:rsid w:val="00C669CD"/>
    <w:rPr>
      <w:lang w:val="nl-NL" w:eastAsia="nl-NL"/>
    </w:rPr>
  </w:style>
  <w:style w:type="paragraph" w:customStyle="1" w:styleId="3A72D185500240D7959AA51EAA3FD0E8">
    <w:name w:val="3A72D185500240D7959AA51EAA3FD0E8"/>
    <w:rsid w:val="00C669CD"/>
    <w:rPr>
      <w:lang w:val="nl-NL" w:eastAsia="nl-NL"/>
    </w:rPr>
  </w:style>
  <w:style w:type="paragraph" w:customStyle="1" w:styleId="C98D2DFC3B6B46C59C6E79DE21EF69E3">
    <w:name w:val="C98D2DFC3B6B46C59C6E79DE21EF69E3"/>
    <w:rsid w:val="00C669CD"/>
    <w:rPr>
      <w:lang w:val="nl-NL" w:eastAsia="nl-NL"/>
    </w:rPr>
  </w:style>
  <w:style w:type="paragraph" w:customStyle="1" w:styleId="0D4BFEAB5ACA47748AD03985C5CA196E">
    <w:name w:val="0D4BFEAB5ACA47748AD03985C5CA196E"/>
    <w:rsid w:val="00C669CD"/>
    <w:rPr>
      <w:lang w:val="nl-NL" w:eastAsia="nl-NL"/>
    </w:rPr>
  </w:style>
  <w:style w:type="paragraph" w:customStyle="1" w:styleId="C4169F16C7A149C1B74A012DE51B25E3">
    <w:name w:val="C4169F16C7A149C1B74A012DE51B25E3"/>
    <w:rsid w:val="00C669CD"/>
    <w:rPr>
      <w:lang w:val="nl-NL" w:eastAsia="nl-NL"/>
    </w:rPr>
  </w:style>
  <w:style w:type="paragraph" w:customStyle="1" w:styleId="74F158DCDBD64CAB84F959C5574CB4FB">
    <w:name w:val="74F158DCDBD64CAB84F959C5574CB4FB"/>
    <w:rsid w:val="00C669CD"/>
    <w:rPr>
      <w:lang w:val="nl-NL" w:eastAsia="nl-NL"/>
    </w:rPr>
  </w:style>
  <w:style w:type="paragraph" w:customStyle="1" w:styleId="DFEEE6335C3045B594B6FDECD24E77E2">
    <w:name w:val="DFEEE6335C3045B594B6FDECD24E77E2"/>
    <w:rsid w:val="00C669CD"/>
    <w:rPr>
      <w:lang w:val="nl-NL" w:eastAsia="nl-NL"/>
    </w:rPr>
  </w:style>
  <w:style w:type="paragraph" w:customStyle="1" w:styleId="A84A82E83F3747B4BC071F274BA52C03">
    <w:name w:val="A84A82E83F3747B4BC071F274BA52C03"/>
    <w:rsid w:val="00C669CD"/>
    <w:rPr>
      <w:lang w:val="nl-NL" w:eastAsia="nl-NL"/>
    </w:rPr>
  </w:style>
  <w:style w:type="paragraph" w:customStyle="1" w:styleId="5AF2708224344DEFB5C7F3E531709656">
    <w:name w:val="5AF2708224344DEFB5C7F3E531709656"/>
    <w:rsid w:val="00C669CD"/>
    <w:rPr>
      <w:lang w:val="nl-NL" w:eastAsia="nl-NL"/>
    </w:rPr>
  </w:style>
  <w:style w:type="paragraph" w:customStyle="1" w:styleId="6A5DA7AAF57B497FB814E3356A09D1CE">
    <w:name w:val="6A5DA7AAF57B497FB814E3356A09D1CE"/>
    <w:rsid w:val="00C669CD"/>
    <w:rPr>
      <w:lang w:val="nl-NL" w:eastAsia="nl-NL"/>
    </w:rPr>
  </w:style>
  <w:style w:type="paragraph" w:customStyle="1" w:styleId="056DD77D49174406AE7D8B38AD0EA3CC">
    <w:name w:val="056DD77D49174406AE7D8B38AD0EA3CC"/>
    <w:rsid w:val="00C669CD"/>
    <w:rPr>
      <w:lang w:val="nl-NL" w:eastAsia="nl-NL"/>
    </w:rPr>
  </w:style>
  <w:style w:type="paragraph" w:customStyle="1" w:styleId="A20D19A6DBB04627826DDF44804780FC">
    <w:name w:val="A20D19A6DBB04627826DDF44804780FC"/>
    <w:rsid w:val="00C669CD"/>
    <w:rPr>
      <w:lang w:val="nl-NL" w:eastAsia="nl-NL"/>
    </w:rPr>
  </w:style>
  <w:style w:type="paragraph" w:customStyle="1" w:styleId="6167366D4B5B4125A191E656215AB854">
    <w:name w:val="6167366D4B5B4125A191E656215AB854"/>
    <w:rsid w:val="00C669CD"/>
    <w:rPr>
      <w:lang w:val="nl-NL" w:eastAsia="nl-NL"/>
    </w:rPr>
  </w:style>
  <w:style w:type="paragraph" w:customStyle="1" w:styleId="3559B53EDC254B7391A482BDCC0DD0FE">
    <w:name w:val="3559B53EDC254B7391A482BDCC0DD0FE"/>
    <w:rsid w:val="00C669CD"/>
    <w:rPr>
      <w:lang w:val="nl-NL" w:eastAsia="nl-NL"/>
    </w:rPr>
  </w:style>
  <w:style w:type="paragraph" w:customStyle="1" w:styleId="FC3A05B0606948FFACBB72C68FE2FD16">
    <w:name w:val="FC3A05B0606948FFACBB72C68FE2FD16"/>
    <w:rsid w:val="00C669CD"/>
    <w:rPr>
      <w:lang w:val="nl-NL" w:eastAsia="nl-NL"/>
    </w:rPr>
  </w:style>
  <w:style w:type="paragraph" w:customStyle="1" w:styleId="3BB3E54CEA704019AC029593F9F97FCE">
    <w:name w:val="3BB3E54CEA704019AC029593F9F97FCE"/>
    <w:rsid w:val="00C669CD"/>
    <w:rPr>
      <w:lang w:val="nl-NL" w:eastAsia="nl-NL"/>
    </w:rPr>
  </w:style>
  <w:style w:type="paragraph" w:customStyle="1" w:styleId="6D43A5CCDB2A43EFB041BD6AAD9BD094">
    <w:name w:val="6D43A5CCDB2A43EFB041BD6AAD9BD094"/>
    <w:rsid w:val="00C669CD"/>
    <w:rPr>
      <w:lang w:val="nl-NL" w:eastAsia="nl-NL"/>
    </w:rPr>
  </w:style>
  <w:style w:type="paragraph" w:customStyle="1" w:styleId="8081A63D20904DD79024B2ACC707DE24">
    <w:name w:val="8081A63D20904DD79024B2ACC707DE24"/>
    <w:rsid w:val="00C669CD"/>
    <w:rPr>
      <w:lang w:val="nl-NL" w:eastAsia="nl-NL"/>
    </w:rPr>
  </w:style>
  <w:style w:type="paragraph" w:customStyle="1" w:styleId="23DFCAF400AB476FB8F08229EBE12E0F">
    <w:name w:val="23DFCAF400AB476FB8F08229EBE12E0F"/>
    <w:rsid w:val="00C669CD"/>
    <w:rPr>
      <w:lang w:val="nl-NL" w:eastAsia="nl-NL"/>
    </w:rPr>
  </w:style>
  <w:style w:type="paragraph" w:customStyle="1" w:styleId="F8D25C701371498E97F1EE48FF39F5C0">
    <w:name w:val="F8D25C701371498E97F1EE48FF39F5C0"/>
    <w:rsid w:val="00C669CD"/>
    <w:rPr>
      <w:lang w:val="nl-NL" w:eastAsia="nl-NL"/>
    </w:rPr>
  </w:style>
  <w:style w:type="paragraph" w:customStyle="1" w:styleId="8D5163D52D5F4EE49F43D5F6A14AF517">
    <w:name w:val="8D5163D52D5F4EE49F43D5F6A14AF517"/>
    <w:rsid w:val="00C669CD"/>
    <w:rPr>
      <w:lang w:val="nl-NL" w:eastAsia="nl-NL"/>
    </w:rPr>
  </w:style>
  <w:style w:type="paragraph" w:customStyle="1" w:styleId="C386DB60293440BFA13B60185491C9CB">
    <w:name w:val="C386DB60293440BFA13B60185491C9CB"/>
    <w:rsid w:val="00C669CD"/>
    <w:rPr>
      <w:lang w:val="nl-NL" w:eastAsia="nl-NL"/>
    </w:rPr>
  </w:style>
  <w:style w:type="paragraph" w:customStyle="1" w:styleId="A385E3A8D4684DED9ABF60374C505B5D">
    <w:name w:val="A385E3A8D4684DED9ABF60374C505B5D"/>
    <w:rsid w:val="00C669CD"/>
    <w:rPr>
      <w:lang w:val="nl-NL" w:eastAsia="nl-NL"/>
    </w:rPr>
  </w:style>
  <w:style w:type="paragraph" w:customStyle="1" w:styleId="C3F7C21B65EB471FB7B4E2EE69C5BA07">
    <w:name w:val="C3F7C21B65EB471FB7B4E2EE69C5BA07"/>
    <w:rsid w:val="00C669CD"/>
    <w:rPr>
      <w:lang w:val="nl-NL" w:eastAsia="nl-NL"/>
    </w:rPr>
  </w:style>
  <w:style w:type="paragraph" w:customStyle="1" w:styleId="F013AD359957463B8405B3DD91BA5B0F">
    <w:name w:val="F013AD359957463B8405B3DD91BA5B0F"/>
    <w:rsid w:val="00C669CD"/>
    <w:rPr>
      <w:lang w:val="nl-NL" w:eastAsia="nl-NL"/>
    </w:rPr>
  </w:style>
  <w:style w:type="paragraph" w:customStyle="1" w:styleId="F3B81CD90C1E43AC91B29B9CC4E08117">
    <w:name w:val="F3B81CD90C1E43AC91B29B9CC4E08117"/>
    <w:rsid w:val="00C669CD"/>
    <w:rPr>
      <w:lang w:val="nl-NL" w:eastAsia="nl-NL"/>
    </w:rPr>
  </w:style>
  <w:style w:type="paragraph" w:customStyle="1" w:styleId="AF47B8F9B7C943F99AB8895071DA23D1">
    <w:name w:val="AF47B8F9B7C943F99AB8895071DA23D1"/>
    <w:rsid w:val="00C669CD"/>
    <w:rPr>
      <w:lang w:val="nl-NL" w:eastAsia="nl-NL"/>
    </w:rPr>
  </w:style>
  <w:style w:type="paragraph" w:customStyle="1" w:styleId="55658F66A81E4C089A064867AAA7037E">
    <w:name w:val="55658F66A81E4C089A064867AAA7037E"/>
    <w:rsid w:val="00C669CD"/>
    <w:rPr>
      <w:lang w:val="nl-NL" w:eastAsia="nl-NL"/>
    </w:rPr>
  </w:style>
  <w:style w:type="paragraph" w:customStyle="1" w:styleId="03C7F1098A03476BAA93B3493171AB5D">
    <w:name w:val="03C7F1098A03476BAA93B3493171AB5D"/>
    <w:rsid w:val="00C669CD"/>
    <w:rPr>
      <w:lang w:val="nl-NL" w:eastAsia="nl-NL"/>
    </w:rPr>
  </w:style>
  <w:style w:type="paragraph" w:customStyle="1" w:styleId="FCB5F593A05642C384A57CE6FF15964F">
    <w:name w:val="FCB5F593A05642C384A57CE6FF15964F"/>
    <w:rsid w:val="00C669CD"/>
    <w:rPr>
      <w:lang w:val="nl-NL" w:eastAsia="nl-NL"/>
    </w:rPr>
  </w:style>
  <w:style w:type="paragraph" w:customStyle="1" w:styleId="4E76A4600E9447FCAF4D09124AE988B5">
    <w:name w:val="4E76A4600E9447FCAF4D09124AE988B5"/>
    <w:rsid w:val="00C669CD"/>
    <w:rPr>
      <w:lang w:val="nl-NL" w:eastAsia="nl-NL"/>
    </w:rPr>
  </w:style>
  <w:style w:type="paragraph" w:customStyle="1" w:styleId="218F0189F11741DC8F81AD9DE7A40668">
    <w:name w:val="218F0189F11741DC8F81AD9DE7A40668"/>
    <w:rsid w:val="00C669CD"/>
    <w:rPr>
      <w:lang w:val="nl-NL" w:eastAsia="nl-NL"/>
    </w:rPr>
  </w:style>
  <w:style w:type="paragraph" w:customStyle="1" w:styleId="8E9052A3A8A74E3894CDD24F0EFCF74C">
    <w:name w:val="8E9052A3A8A74E3894CDD24F0EFCF74C"/>
    <w:rsid w:val="00C669CD"/>
    <w:rPr>
      <w:lang w:val="nl-NL" w:eastAsia="nl-NL"/>
    </w:rPr>
  </w:style>
  <w:style w:type="paragraph" w:customStyle="1" w:styleId="E673EEE8C01844549D373C50C3034707">
    <w:name w:val="E673EEE8C01844549D373C50C3034707"/>
    <w:rsid w:val="00C669CD"/>
    <w:rPr>
      <w:lang w:val="nl-NL" w:eastAsia="nl-NL"/>
    </w:rPr>
  </w:style>
  <w:style w:type="paragraph" w:customStyle="1" w:styleId="5E918FAFA2914D53B0EDC0D373507A2F">
    <w:name w:val="5E918FAFA2914D53B0EDC0D373507A2F"/>
    <w:rsid w:val="00C669CD"/>
    <w:rPr>
      <w:lang w:val="nl-NL" w:eastAsia="nl-NL"/>
    </w:rPr>
  </w:style>
  <w:style w:type="paragraph" w:customStyle="1" w:styleId="D0960B98B96642FDB97EF05539A6CB4D">
    <w:name w:val="D0960B98B96642FDB97EF05539A6CB4D"/>
    <w:rsid w:val="00C669CD"/>
    <w:rPr>
      <w:lang w:val="nl-NL" w:eastAsia="nl-NL"/>
    </w:rPr>
  </w:style>
  <w:style w:type="paragraph" w:customStyle="1" w:styleId="0CFF665477C24348A380234B23313D03">
    <w:name w:val="0CFF665477C24348A380234B23313D03"/>
    <w:rsid w:val="00C669CD"/>
    <w:rPr>
      <w:lang w:val="nl-NL" w:eastAsia="nl-NL"/>
    </w:rPr>
  </w:style>
  <w:style w:type="paragraph" w:customStyle="1" w:styleId="6391B0966B6F4BA5831E9B77E409E97E">
    <w:name w:val="6391B0966B6F4BA5831E9B77E409E97E"/>
    <w:rsid w:val="00FC1045"/>
    <w:rPr>
      <w:kern w:val="2"/>
      <w:lang w:val="nl-NL" w:eastAsia="nl-NL"/>
      <w14:ligatures w14:val="standardContextual"/>
    </w:rPr>
  </w:style>
  <w:style w:type="paragraph" w:customStyle="1" w:styleId="BBF53BF4F1774408BF2CAE160364494A">
    <w:name w:val="BBF53BF4F1774408BF2CAE160364494A"/>
    <w:rsid w:val="00FC1045"/>
    <w:rPr>
      <w:kern w:val="2"/>
      <w:lang w:val="nl-NL" w:eastAsia="nl-NL"/>
      <w14:ligatures w14:val="standardContextual"/>
    </w:rPr>
  </w:style>
  <w:style w:type="paragraph" w:customStyle="1" w:styleId="E80EEE9894AE4B1A9A8712529AB4259C">
    <w:name w:val="E80EEE9894AE4B1A9A8712529AB4259C"/>
    <w:rsid w:val="00FC1045"/>
    <w:rPr>
      <w:kern w:val="2"/>
      <w:lang w:val="nl-NL" w:eastAsia="nl-NL"/>
      <w14:ligatures w14:val="standardContextual"/>
    </w:rPr>
  </w:style>
  <w:style w:type="paragraph" w:customStyle="1" w:styleId="558464C93E65412F9423D0163958D7EC">
    <w:name w:val="558464C93E65412F9423D0163958D7EC"/>
    <w:rsid w:val="00FC1045"/>
    <w:rPr>
      <w:kern w:val="2"/>
      <w:lang w:val="nl-NL" w:eastAsia="nl-NL"/>
      <w14:ligatures w14:val="standardContextual"/>
    </w:rPr>
  </w:style>
  <w:style w:type="paragraph" w:customStyle="1" w:styleId="ACEB810300C64BAA86EBE69CF3D9CB96">
    <w:name w:val="ACEB810300C64BAA86EBE69CF3D9CB96"/>
    <w:rsid w:val="00FC1045"/>
    <w:rPr>
      <w:kern w:val="2"/>
      <w:lang w:val="nl-NL" w:eastAsia="nl-NL"/>
      <w14:ligatures w14:val="standardContextual"/>
    </w:rPr>
  </w:style>
  <w:style w:type="paragraph" w:customStyle="1" w:styleId="AAB0ACE7AEED40B4844BE220A2C2C21A">
    <w:name w:val="AAB0ACE7AEED40B4844BE220A2C2C21A"/>
    <w:rsid w:val="00FC1045"/>
    <w:rPr>
      <w:kern w:val="2"/>
      <w:lang w:val="nl-NL" w:eastAsia="nl-NL"/>
      <w14:ligatures w14:val="standardContextual"/>
    </w:rPr>
  </w:style>
  <w:style w:type="paragraph" w:customStyle="1" w:styleId="3D56EF8470BD429BA6944BD84770C34F">
    <w:name w:val="3D56EF8470BD429BA6944BD84770C34F"/>
    <w:rsid w:val="00FC1045"/>
    <w:rPr>
      <w:kern w:val="2"/>
      <w:lang w:val="nl-NL" w:eastAsia="nl-NL"/>
      <w14:ligatures w14:val="standardContextual"/>
    </w:rPr>
  </w:style>
  <w:style w:type="paragraph" w:customStyle="1" w:styleId="1DA181BA8A49472893CD86A011F4596C">
    <w:name w:val="1DA181BA8A49472893CD86A011F4596C"/>
    <w:rsid w:val="00FC1045"/>
    <w:rPr>
      <w:kern w:val="2"/>
      <w:lang w:val="nl-NL" w:eastAsia="nl-NL"/>
      <w14:ligatures w14:val="standardContextual"/>
    </w:rPr>
  </w:style>
  <w:style w:type="paragraph" w:customStyle="1" w:styleId="AA9FD3C0B54845139F914AF95C46A536">
    <w:name w:val="AA9FD3C0B54845139F914AF95C46A536"/>
    <w:rsid w:val="00FC1045"/>
    <w:rPr>
      <w:kern w:val="2"/>
      <w:lang w:val="nl-NL" w:eastAsia="nl-NL"/>
      <w14:ligatures w14:val="standardContextual"/>
    </w:rPr>
  </w:style>
  <w:style w:type="paragraph" w:customStyle="1" w:styleId="64C44F26DAF54599AAF95529C944E472">
    <w:name w:val="64C44F26DAF54599AAF95529C944E472"/>
    <w:rsid w:val="00FC1045"/>
    <w:rPr>
      <w:kern w:val="2"/>
      <w:lang w:val="nl-NL" w:eastAsia="nl-NL"/>
      <w14:ligatures w14:val="standardContextual"/>
    </w:rPr>
  </w:style>
  <w:style w:type="paragraph" w:customStyle="1" w:styleId="B09AB922E0E5427A8914C284D55D2E2C">
    <w:name w:val="B09AB922E0E5427A8914C284D55D2E2C"/>
    <w:rsid w:val="00FC1045"/>
    <w:rPr>
      <w:kern w:val="2"/>
      <w:lang w:val="nl-NL" w:eastAsia="nl-NL"/>
      <w14:ligatures w14:val="standardContextual"/>
    </w:rPr>
  </w:style>
  <w:style w:type="paragraph" w:customStyle="1" w:styleId="97AE974780C0461AA1211FD52D935959">
    <w:name w:val="97AE974780C0461AA1211FD52D935959"/>
    <w:rsid w:val="00FC1045"/>
    <w:rPr>
      <w:kern w:val="2"/>
      <w:lang w:val="nl-NL" w:eastAsia="nl-NL"/>
      <w14:ligatures w14:val="standardContextual"/>
    </w:rPr>
  </w:style>
  <w:style w:type="paragraph" w:customStyle="1" w:styleId="FAC7876FA5F04ED4920AA3263EE4B04C">
    <w:name w:val="FAC7876FA5F04ED4920AA3263EE4B04C"/>
    <w:rsid w:val="00FC1045"/>
    <w:rPr>
      <w:kern w:val="2"/>
      <w:lang w:val="nl-NL" w:eastAsia="nl-NL"/>
      <w14:ligatures w14:val="standardContextual"/>
    </w:rPr>
  </w:style>
  <w:style w:type="paragraph" w:customStyle="1" w:styleId="D401B43EE8FA4CFCA4EB84A05F57D341">
    <w:name w:val="D401B43EE8FA4CFCA4EB84A05F57D341"/>
    <w:rsid w:val="00FC1045"/>
    <w:rPr>
      <w:kern w:val="2"/>
      <w:lang w:val="nl-NL" w:eastAsia="nl-NL"/>
      <w14:ligatures w14:val="standardContextual"/>
    </w:rPr>
  </w:style>
  <w:style w:type="paragraph" w:customStyle="1" w:styleId="D0ECBE95A4BE49B4941F24BFF37E4E7E">
    <w:name w:val="D0ECBE95A4BE49B4941F24BFF37E4E7E"/>
    <w:rsid w:val="00FC1045"/>
    <w:rPr>
      <w:kern w:val="2"/>
      <w:lang w:val="nl-NL" w:eastAsia="nl-NL"/>
      <w14:ligatures w14:val="standardContextual"/>
    </w:rPr>
  </w:style>
  <w:style w:type="paragraph" w:customStyle="1" w:styleId="E90816AB62C544A684DA9FBBEAD8061D">
    <w:name w:val="E90816AB62C544A684DA9FBBEAD8061D"/>
    <w:rsid w:val="00FC1045"/>
    <w:rPr>
      <w:kern w:val="2"/>
      <w:lang w:val="nl-NL" w:eastAsia="nl-NL"/>
      <w14:ligatures w14:val="standardContextual"/>
    </w:rPr>
  </w:style>
  <w:style w:type="paragraph" w:customStyle="1" w:styleId="68530EE87F9E47F6A00A5192B0A75A6C">
    <w:name w:val="68530EE87F9E47F6A00A5192B0A75A6C"/>
    <w:rsid w:val="00FC1045"/>
    <w:rPr>
      <w:kern w:val="2"/>
      <w:lang w:val="nl-NL" w:eastAsia="nl-NL"/>
      <w14:ligatures w14:val="standardContextual"/>
    </w:rPr>
  </w:style>
  <w:style w:type="paragraph" w:customStyle="1" w:styleId="075A7829975447D7896273CA5A7A1C60">
    <w:name w:val="075A7829975447D7896273CA5A7A1C60"/>
    <w:rsid w:val="00FC1045"/>
    <w:rPr>
      <w:kern w:val="2"/>
      <w:lang w:val="nl-NL" w:eastAsia="nl-NL"/>
      <w14:ligatures w14:val="standardContextual"/>
    </w:rPr>
  </w:style>
  <w:style w:type="paragraph" w:customStyle="1" w:styleId="8D452033F3F44A9F88BD8A9CA2FEA511">
    <w:name w:val="8D452033F3F44A9F88BD8A9CA2FEA511"/>
    <w:rsid w:val="00FC1045"/>
    <w:rPr>
      <w:kern w:val="2"/>
      <w:lang w:val="nl-NL" w:eastAsia="nl-NL"/>
      <w14:ligatures w14:val="standardContextual"/>
    </w:rPr>
  </w:style>
  <w:style w:type="paragraph" w:customStyle="1" w:styleId="A366BC353FCE4DCCAA111EFCC3124DFF">
    <w:name w:val="A366BC353FCE4DCCAA111EFCC3124DFF"/>
    <w:rsid w:val="00FC1045"/>
    <w:rPr>
      <w:kern w:val="2"/>
      <w:lang w:val="nl-NL" w:eastAsia="nl-NL"/>
      <w14:ligatures w14:val="standardContextual"/>
    </w:rPr>
  </w:style>
  <w:style w:type="paragraph" w:customStyle="1" w:styleId="E500E1F5810D4D2EA2182FD6BEA7112A">
    <w:name w:val="E500E1F5810D4D2EA2182FD6BEA7112A"/>
    <w:rsid w:val="00FC1045"/>
    <w:rPr>
      <w:kern w:val="2"/>
      <w:lang w:val="nl-NL" w:eastAsia="nl-NL"/>
      <w14:ligatures w14:val="standardContextual"/>
    </w:rPr>
  </w:style>
  <w:style w:type="paragraph" w:customStyle="1" w:styleId="02165A89CB864A99BC4FC72964DC1F64">
    <w:name w:val="02165A89CB864A99BC4FC72964DC1F64"/>
    <w:rsid w:val="00FC1045"/>
    <w:rPr>
      <w:kern w:val="2"/>
      <w:lang w:val="nl-NL" w:eastAsia="nl-NL"/>
      <w14:ligatures w14:val="standardContextual"/>
    </w:rPr>
  </w:style>
  <w:style w:type="paragraph" w:customStyle="1" w:styleId="5124FED998124A28A7FC64AB4BA7040E">
    <w:name w:val="5124FED998124A28A7FC64AB4BA7040E"/>
    <w:rsid w:val="00FC1045"/>
    <w:rPr>
      <w:kern w:val="2"/>
      <w:lang w:val="nl-NL" w:eastAsia="nl-NL"/>
      <w14:ligatures w14:val="standardContextual"/>
    </w:rPr>
  </w:style>
  <w:style w:type="paragraph" w:customStyle="1" w:styleId="C3FBE41D5CC74E9FAEDF5E3358A8D274">
    <w:name w:val="C3FBE41D5CC74E9FAEDF5E3358A8D274"/>
    <w:rsid w:val="00FC1045"/>
    <w:rPr>
      <w:kern w:val="2"/>
      <w:lang w:val="nl-NL" w:eastAsia="nl-NL"/>
      <w14:ligatures w14:val="standardContextual"/>
    </w:rPr>
  </w:style>
  <w:style w:type="paragraph" w:customStyle="1" w:styleId="F3E60A7B0A8D46FE8EEB1BA6151A3302">
    <w:name w:val="F3E60A7B0A8D46FE8EEB1BA6151A3302"/>
    <w:rsid w:val="00FC1045"/>
    <w:rPr>
      <w:kern w:val="2"/>
      <w:lang w:val="nl-NL" w:eastAsia="nl-NL"/>
      <w14:ligatures w14:val="standardContextual"/>
    </w:rPr>
  </w:style>
  <w:style w:type="paragraph" w:customStyle="1" w:styleId="932ED88FE9FE4FB0A0982118C240B3BC">
    <w:name w:val="932ED88FE9FE4FB0A0982118C240B3BC"/>
    <w:rsid w:val="00FC1045"/>
    <w:rPr>
      <w:kern w:val="2"/>
      <w:lang w:val="nl-NL" w:eastAsia="nl-NL"/>
      <w14:ligatures w14:val="standardContextual"/>
    </w:rPr>
  </w:style>
  <w:style w:type="paragraph" w:customStyle="1" w:styleId="74A43C5D8270414F943A4C2D900AF124">
    <w:name w:val="74A43C5D8270414F943A4C2D900AF124"/>
    <w:rsid w:val="00FC1045"/>
    <w:rPr>
      <w:kern w:val="2"/>
      <w:lang w:val="nl-NL" w:eastAsia="nl-NL"/>
      <w14:ligatures w14:val="standardContextual"/>
    </w:rPr>
  </w:style>
  <w:style w:type="paragraph" w:customStyle="1" w:styleId="82D7602C4C9049688E5ED7E764AC92AA">
    <w:name w:val="82D7602C4C9049688E5ED7E764AC92AA"/>
    <w:rsid w:val="00FC1045"/>
    <w:rPr>
      <w:kern w:val="2"/>
      <w:lang w:val="nl-NL" w:eastAsia="nl-NL"/>
      <w14:ligatures w14:val="standardContextual"/>
    </w:rPr>
  </w:style>
  <w:style w:type="paragraph" w:customStyle="1" w:styleId="2828C60EBDF249C8B902A7ED54CF8228">
    <w:name w:val="2828C60EBDF249C8B902A7ED54CF8228"/>
    <w:rsid w:val="00FC1045"/>
    <w:rPr>
      <w:kern w:val="2"/>
      <w:lang w:val="nl-NL" w:eastAsia="nl-NL"/>
      <w14:ligatures w14:val="standardContextual"/>
    </w:rPr>
  </w:style>
  <w:style w:type="paragraph" w:customStyle="1" w:styleId="339A85D6752A4628A0D2C26FC96693A8">
    <w:name w:val="339A85D6752A4628A0D2C26FC96693A8"/>
    <w:rsid w:val="00FC1045"/>
    <w:rPr>
      <w:kern w:val="2"/>
      <w:lang w:val="nl-NL" w:eastAsia="nl-NL"/>
      <w14:ligatures w14:val="standardContextual"/>
    </w:rPr>
  </w:style>
  <w:style w:type="paragraph" w:customStyle="1" w:styleId="EA690AE76AB74CCEAFC20717B607ED4E">
    <w:name w:val="EA690AE76AB74CCEAFC20717B607ED4E"/>
    <w:rsid w:val="00FC1045"/>
    <w:rPr>
      <w:kern w:val="2"/>
      <w:lang w:val="nl-NL" w:eastAsia="nl-NL"/>
      <w14:ligatures w14:val="standardContextual"/>
    </w:rPr>
  </w:style>
  <w:style w:type="paragraph" w:customStyle="1" w:styleId="AB717B99E6AE41A0AECB6CC1896FE3AA">
    <w:name w:val="AB717B99E6AE41A0AECB6CC1896FE3AA"/>
    <w:rsid w:val="00FC1045"/>
    <w:rPr>
      <w:kern w:val="2"/>
      <w:lang w:val="nl-NL" w:eastAsia="nl-NL"/>
      <w14:ligatures w14:val="standardContextual"/>
    </w:rPr>
  </w:style>
  <w:style w:type="paragraph" w:customStyle="1" w:styleId="C440F92E8B774AACA322C8A4D2A36CBA">
    <w:name w:val="C440F92E8B774AACA322C8A4D2A36CBA"/>
    <w:rsid w:val="00FC1045"/>
    <w:rPr>
      <w:kern w:val="2"/>
      <w:lang w:val="nl-NL" w:eastAsia="nl-NL"/>
      <w14:ligatures w14:val="standardContextual"/>
    </w:rPr>
  </w:style>
  <w:style w:type="paragraph" w:customStyle="1" w:styleId="7FDBE567B4BE4241A4165FDFBFBCBA79">
    <w:name w:val="7FDBE567B4BE4241A4165FDFBFBCBA79"/>
    <w:rsid w:val="00FC1045"/>
    <w:rPr>
      <w:kern w:val="2"/>
      <w:lang w:val="nl-NL" w:eastAsia="nl-NL"/>
      <w14:ligatures w14:val="standardContextual"/>
    </w:rPr>
  </w:style>
  <w:style w:type="paragraph" w:customStyle="1" w:styleId="8BE90C5D82B942BEB9C1BF7BB6A173DE">
    <w:name w:val="8BE90C5D82B942BEB9C1BF7BB6A173DE"/>
    <w:rsid w:val="00FC1045"/>
    <w:rPr>
      <w:kern w:val="2"/>
      <w:lang w:val="nl-NL" w:eastAsia="nl-NL"/>
      <w14:ligatures w14:val="standardContextual"/>
    </w:rPr>
  </w:style>
  <w:style w:type="paragraph" w:customStyle="1" w:styleId="2108F4E9E4114A7198B5B292F4A1A17A">
    <w:name w:val="2108F4E9E4114A7198B5B292F4A1A17A"/>
    <w:rsid w:val="00FC1045"/>
    <w:rPr>
      <w:kern w:val="2"/>
      <w:lang w:val="nl-NL" w:eastAsia="nl-NL"/>
      <w14:ligatures w14:val="standardContextual"/>
    </w:rPr>
  </w:style>
  <w:style w:type="paragraph" w:customStyle="1" w:styleId="665120E4AE9C4AE59386014FE508C1ED">
    <w:name w:val="665120E4AE9C4AE59386014FE508C1ED"/>
    <w:rsid w:val="00FC1045"/>
    <w:rPr>
      <w:kern w:val="2"/>
      <w:lang w:val="nl-NL" w:eastAsia="nl-NL"/>
      <w14:ligatures w14:val="standardContextual"/>
    </w:rPr>
  </w:style>
  <w:style w:type="paragraph" w:customStyle="1" w:styleId="8239CE968471418D8EDC7EF3E8B7906E">
    <w:name w:val="8239CE968471418D8EDC7EF3E8B7906E"/>
    <w:rsid w:val="00FC1045"/>
    <w:rPr>
      <w:kern w:val="2"/>
      <w:lang w:val="nl-NL" w:eastAsia="nl-NL"/>
      <w14:ligatures w14:val="standardContextual"/>
    </w:rPr>
  </w:style>
  <w:style w:type="paragraph" w:customStyle="1" w:styleId="F773804CC6A34971B202777DF39E3F5B">
    <w:name w:val="F773804CC6A34971B202777DF39E3F5B"/>
    <w:rsid w:val="00FC1045"/>
    <w:rPr>
      <w:kern w:val="2"/>
      <w:lang w:val="nl-NL" w:eastAsia="nl-NL"/>
      <w14:ligatures w14:val="standardContextual"/>
    </w:rPr>
  </w:style>
  <w:style w:type="paragraph" w:customStyle="1" w:styleId="461B6EC222A44D7CAAA3BF41A50669D8">
    <w:name w:val="461B6EC222A44D7CAAA3BF41A50669D8"/>
    <w:rsid w:val="00FC1045"/>
    <w:rPr>
      <w:kern w:val="2"/>
      <w:lang w:val="nl-NL" w:eastAsia="nl-NL"/>
      <w14:ligatures w14:val="standardContextual"/>
    </w:rPr>
  </w:style>
  <w:style w:type="paragraph" w:customStyle="1" w:styleId="FBC844A821864312A4E5AF4B8B033CDF">
    <w:name w:val="FBC844A821864312A4E5AF4B8B033CDF"/>
    <w:rsid w:val="00FC1045"/>
    <w:rPr>
      <w:kern w:val="2"/>
      <w:lang w:val="nl-NL" w:eastAsia="nl-NL"/>
      <w14:ligatures w14:val="standardContextual"/>
    </w:rPr>
  </w:style>
  <w:style w:type="paragraph" w:customStyle="1" w:styleId="5BC7DE6547994489B954D2B8E0ED647E">
    <w:name w:val="5BC7DE6547994489B954D2B8E0ED647E"/>
    <w:rsid w:val="00FC1045"/>
    <w:rPr>
      <w:kern w:val="2"/>
      <w:lang w:val="nl-NL" w:eastAsia="nl-NL"/>
      <w14:ligatures w14:val="standardContextual"/>
    </w:rPr>
  </w:style>
  <w:style w:type="paragraph" w:customStyle="1" w:styleId="EA163CAA4D4543C88EA959D28AEC3FE0">
    <w:name w:val="EA163CAA4D4543C88EA959D28AEC3FE0"/>
    <w:rsid w:val="00FC1045"/>
    <w:rPr>
      <w:kern w:val="2"/>
      <w:lang w:val="nl-NL" w:eastAsia="nl-NL"/>
      <w14:ligatures w14:val="standardContextual"/>
    </w:rPr>
  </w:style>
  <w:style w:type="paragraph" w:customStyle="1" w:styleId="C1191940A90B440B940693122BBC65AD">
    <w:name w:val="C1191940A90B440B940693122BBC65AD"/>
    <w:rsid w:val="00FC1045"/>
    <w:rPr>
      <w:kern w:val="2"/>
      <w:lang w:val="nl-NL" w:eastAsia="nl-NL"/>
      <w14:ligatures w14:val="standardContextual"/>
    </w:rPr>
  </w:style>
  <w:style w:type="paragraph" w:customStyle="1" w:styleId="41DB59AFBADA46BBB9DB3F4ACBCA979B">
    <w:name w:val="41DB59AFBADA46BBB9DB3F4ACBCA979B"/>
    <w:rsid w:val="00FC1045"/>
    <w:rPr>
      <w:kern w:val="2"/>
      <w:lang w:val="nl-NL" w:eastAsia="nl-NL"/>
      <w14:ligatures w14:val="standardContextual"/>
    </w:rPr>
  </w:style>
  <w:style w:type="paragraph" w:customStyle="1" w:styleId="4A8E7D5F777C4F43A3DBA78300333182">
    <w:name w:val="4A8E7D5F777C4F43A3DBA78300333182"/>
    <w:rsid w:val="00FC1045"/>
    <w:rPr>
      <w:kern w:val="2"/>
      <w:lang w:val="nl-NL" w:eastAsia="nl-NL"/>
      <w14:ligatures w14:val="standardContextual"/>
    </w:rPr>
  </w:style>
  <w:style w:type="paragraph" w:customStyle="1" w:styleId="E32470C2C1FE4F7B8A705A3079EE2266">
    <w:name w:val="E32470C2C1FE4F7B8A705A3079EE2266"/>
    <w:rsid w:val="00FC1045"/>
    <w:rPr>
      <w:kern w:val="2"/>
      <w:lang w:val="nl-NL" w:eastAsia="nl-NL"/>
      <w14:ligatures w14:val="standardContextual"/>
    </w:rPr>
  </w:style>
  <w:style w:type="paragraph" w:customStyle="1" w:styleId="CE6D0E8BD52646719DF30C6CC418A768">
    <w:name w:val="CE6D0E8BD52646719DF30C6CC418A768"/>
    <w:rsid w:val="00FC1045"/>
    <w:rPr>
      <w:kern w:val="2"/>
      <w:lang w:val="nl-NL" w:eastAsia="nl-NL"/>
      <w14:ligatures w14:val="standardContextual"/>
    </w:rPr>
  </w:style>
  <w:style w:type="paragraph" w:customStyle="1" w:styleId="E5D85F00FC9B4DC1A92531061C6CBECD">
    <w:name w:val="E5D85F00FC9B4DC1A92531061C6CBECD"/>
    <w:rsid w:val="00FC1045"/>
    <w:rPr>
      <w:kern w:val="2"/>
      <w:lang w:val="nl-NL" w:eastAsia="nl-NL"/>
      <w14:ligatures w14:val="standardContextual"/>
    </w:rPr>
  </w:style>
  <w:style w:type="paragraph" w:customStyle="1" w:styleId="74FF24A1D25D4139A3E6C9DA43DA029D">
    <w:name w:val="74FF24A1D25D4139A3E6C9DA43DA029D"/>
    <w:rsid w:val="00FC1045"/>
    <w:rPr>
      <w:kern w:val="2"/>
      <w:lang w:val="nl-NL" w:eastAsia="nl-NL"/>
      <w14:ligatures w14:val="standardContextual"/>
    </w:rPr>
  </w:style>
  <w:style w:type="paragraph" w:customStyle="1" w:styleId="6C8208A27C3D468596D1FC28339594EC">
    <w:name w:val="6C8208A27C3D468596D1FC28339594EC"/>
    <w:rsid w:val="00FC1045"/>
    <w:rPr>
      <w:kern w:val="2"/>
      <w:lang w:val="nl-NL" w:eastAsia="nl-NL"/>
      <w14:ligatures w14:val="standardContextual"/>
    </w:rPr>
  </w:style>
  <w:style w:type="paragraph" w:customStyle="1" w:styleId="B9577B73C8574A28A8BD012E8ECF88F5">
    <w:name w:val="B9577B73C8574A28A8BD012E8ECF88F5"/>
    <w:rsid w:val="00FC1045"/>
    <w:rPr>
      <w:kern w:val="2"/>
      <w:lang w:val="nl-NL" w:eastAsia="nl-NL"/>
      <w14:ligatures w14:val="standardContextual"/>
    </w:rPr>
  </w:style>
  <w:style w:type="paragraph" w:customStyle="1" w:styleId="0107765AAC274534BE398FBB0123509F">
    <w:name w:val="0107765AAC274534BE398FBB0123509F"/>
    <w:rsid w:val="00FC1045"/>
    <w:rPr>
      <w:kern w:val="2"/>
      <w:lang w:val="nl-NL" w:eastAsia="nl-NL"/>
      <w14:ligatures w14:val="standardContextual"/>
    </w:rPr>
  </w:style>
  <w:style w:type="paragraph" w:customStyle="1" w:styleId="9CED232749C0441483223A88EAF2A825">
    <w:name w:val="9CED232749C0441483223A88EAF2A825"/>
    <w:rsid w:val="00FC1045"/>
    <w:rPr>
      <w:kern w:val="2"/>
      <w:lang w:val="nl-NL" w:eastAsia="nl-NL"/>
      <w14:ligatures w14:val="standardContextual"/>
    </w:rPr>
  </w:style>
  <w:style w:type="paragraph" w:customStyle="1" w:styleId="59063A98E035462ABED19F389AD614D0">
    <w:name w:val="59063A98E035462ABED19F389AD614D0"/>
    <w:rsid w:val="00FC1045"/>
    <w:rPr>
      <w:kern w:val="2"/>
      <w:lang w:val="nl-NL" w:eastAsia="nl-NL"/>
      <w14:ligatures w14:val="standardContextual"/>
    </w:rPr>
  </w:style>
  <w:style w:type="paragraph" w:customStyle="1" w:styleId="CD30DF445268463E9BE47F4398F01C95">
    <w:name w:val="CD30DF445268463E9BE47F4398F01C95"/>
    <w:rsid w:val="00FC1045"/>
    <w:rPr>
      <w:kern w:val="2"/>
      <w:lang w:val="nl-NL" w:eastAsia="nl-NL"/>
      <w14:ligatures w14:val="standardContextual"/>
    </w:rPr>
  </w:style>
  <w:style w:type="paragraph" w:customStyle="1" w:styleId="906777C4EA08456785A6560A8E59BAA8">
    <w:name w:val="906777C4EA08456785A6560A8E59BAA8"/>
    <w:rsid w:val="00FC1045"/>
    <w:rPr>
      <w:kern w:val="2"/>
      <w:lang w:val="nl-NL" w:eastAsia="nl-NL"/>
      <w14:ligatures w14:val="standardContextual"/>
    </w:rPr>
  </w:style>
  <w:style w:type="paragraph" w:customStyle="1" w:styleId="175B574B81A948D4A2E2D0F80B33984C">
    <w:name w:val="175B574B81A948D4A2E2D0F80B33984C"/>
    <w:rsid w:val="00FC1045"/>
    <w:rPr>
      <w:kern w:val="2"/>
      <w:lang w:val="nl-NL" w:eastAsia="nl-NL"/>
      <w14:ligatures w14:val="standardContextual"/>
    </w:rPr>
  </w:style>
  <w:style w:type="paragraph" w:customStyle="1" w:styleId="FC4D3A29CFF1486FB9D5EBFE5C9AE56E">
    <w:name w:val="FC4D3A29CFF1486FB9D5EBFE5C9AE56E"/>
    <w:rsid w:val="00FC1045"/>
    <w:rPr>
      <w:kern w:val="2"/>
      <w:lang w:val="nl-NL" w:eastAsia="nl-NL"/>
      <w14:ligatures w14:val="standardContextual"/>
    </w:rPr>
  </w:style>
  <w:style w:type="paragraph" w:customStyle="1" w:styleId="6517B2C43A2C493C827E0FDBCD823A22">
    <w:name w:val="6517B2C43A2C493C827E0FDBCD823A22"/>
    <w:rsid w:val="00FC1045"/>
    <w:rPr>
      <w:kern w:val="2"/>
      <w:lang w:val="nl-NL" w:eastAsia="nl-NL"/>
      <w14:ligatures w14:val="standardContextual"/>
    </w:rPr>
  </w:style>
  <w:style w:type="paragraph" w:customStyle="1" w:styleId="9DFD1B434AAE49E69BADFFCB47BF92F2">
    <w:name w:val="9DFD1B434AAE49E69BADFFCB47BF92F2"/>
    <w:rsid w:val="00FC1045"/>
    <w:rPr>
      <w:kern w:val="2"/>
      <w:lang w:val="nl-NL" w:eastAsia="nl-NL"/>
      <w14:ligatures w14:val="standardContextual"/>
    </w:rPr>
  </w:style>
  <w:style w:type="paragraph" w:customStyle="1" w:styleId="F5887312ABDD4945A5B3AEDDEE4E27E9">
    <w:name w:val="F5887312ABDD4945A5B3AEDDEE4E27E9"/>
    <w:rsid w:val="00FC1045"/>
    <w:rPr>
      <w:kern w:val="2"/>
      <w:lang w:val="nl-NL" w:eastAsia="nl-NL"/>
      <w14:ligatures w14:val="standardContextual"/>
    </w:rPr>
  </w:style>
  <w:style w:type="paragraph" w:customStyle="1" w:styleId="AE9BCE06AA4043A7AE2F3A0EE394A8F7">
    <w:name w:val="AE9BCE06AA4043A7AE2F3A0EE394A8F7"/>
    <w:rsid w:val="00FC1045"/>
    <w:rPr>
      <w:kern w:val="2"/>
      <w:lang w:val="nl-NL" w:eastAsia="nl-NL"/>
      <w14:ligatures w14:val="standardContextual"/>
    </w:rPr>
  </w:style>
  <w:style w:type="paragraph" w:customStyle="1" w:styleId="C15747CCF8F440E3B408B98DB5A8CDD4">
    <w:name w:val="C15747CCF8F440E3B408B98DB5A8CDD4"/>
    <w:rsid w:val="00FC1045"/>
    <w:rPr>
      <w:kern w:val="2"/>
      <w:lang w:val="nl-NL" w:eastAsia="nl-NL"/>
      <w14:ligatures w14:val="standardContextual"/>
    </w:rPr>
  </w:style>
  <w:style w:type="paragraph" w:customStyle="1" w:styleId="612AA4E444BB42D3B118ADCE65422E5A">
    <w:name w:val="612AA4E444BB42D3B118ADCE65422E5A"/>
    <w:rsid w:val="00FC1045"/>
    <w:rPr>
      <w:kern w:val="2"/>
      <w:lang w:val="nl-NL" w:eastAsia="nl-NL"/>
      <w14:ligatures w14:val="standardContextual"/>
    </w:rPr>
  </w:style>
  <w:style w:type="paragraph" w:customStyle="1" w:styleId="A315EC39ED0F4B47813AD9F8EBD3A665">
    <w:name w:val="A315EC39ED0F4B47813AD9F8EBD3A665"/>
    <w:rsid w:val="00FC1045"/>
    <w:rPr>
      <w:kern w:val="2"/>
      <w:lang w:val="nl-NL" w:eastAsia="nl-NL"/>
      <w14:ligatures w14:val="standardContextual"/>
    </w:rPr>
  </w:style>
  <w:style w:type="paragraph" w:customStyle="1" w:styleId="C5A3E6960558470997F204D6E6F3F87A">
    <w:name w:val="C5A3E6960558470997F204D6E6F3F87A"/>
    <w:rsid w:val="00FC1045"/>
    <w:rPr>
      <w:kern w:val="2"/>
      <w:lang w:val="nl-NL" w:eastAsia="nl-NL"/>
      <w14:ligatures w14:val="standardContextual"/>
    </w:rPr>
  </w:style>
  <w:style w:type="paragraph" w:customStyle="1" w:styleId="2F75F8B89C3F484FB6D37F27B0258E00">
    <w:name w:val="2F75F8B89C3F484FB6D37F27B0258E00"/>
    <w:rsid w:val="00FC1045"/>
    <w:rPr>
      <w:kern w:val="2"/>
      <w:lang w:val="nl-NL" w:eastAsia="nl-NL"/>
      <w14:ligatures w14:val="standardContextual"/>
    </w:rPr>
  </w:style>
  <w:style w:type="paragraph" w:customStyle="1" w:styleId="6BD90F8B9B6C491F9259ACFDC1915456">
    <w:name w:val="6BD90F8B9B6C491F9259ACFDC1915456"/>
    <w:rsid w:val="00FC1045"/>
    <w:rPr>
      <w:kern w:val="2"/>
      <w:lang w:val="nl-NL" w:eastAsia="nl-NL"/>
      <w14:ligatures w14:val="standardContextual"/>
    </w:rPr>
  </w:style>
  <w:style w:type="paragraph" w:customStyle="1" w:styleId="554A8ACC05964913B65568C8F65F6FDF">
    <w:name w:val="554A8ACC05964913B65568C8F65F6FDF"/>
    <w:rsid w:val="00FC1045"/>
    <w:rPr>
      <w:kern w:val="2"/>
      <w:lang w:val="nl-NL" w:eastAsia="nl-NL"/>
      <w14:ligatures w14:val="standardContextual"/>
    </w:rPr>
  </w:style>
  <w:style w:type="paragraph" w:customStyle="1" w:styleId="DA5C8DEE43754CA1B476FC9651FC224E">
    <w:name w:val="DA5C8DEE43754CA1B476FC9651FC224E"/>
    <w:rsid w:val="00FC1045"/>
    <w:rPr>
      <w:kern w:val="2"/>
      <w:lang w:val="nl-NL" w:eastAsia="nl-NL"/>
      <w14:ligatures w14:val="standardContextual"/>
    </w:rPr>
  </w:style>
  <w:style w:type="paragraph" w:customStyle="1" w:styleId="12E99E6B55DB46AB91118E1E28984EB1">
    <w:name w:val="12E99E6B55DB46AB91118E1E28984EB1"/>
    <w:rsid w:val="00FC1045"/>
    <w:rPr>
      <w:kern w:val="2"/>
      <w:lang w:val="nl-NL" w:eastAsia="nl-NL"/>
      <w14:ligatures w14:val="standardContextual"/>
    </w:rPr>
  </w:style>
  <w:style w:type="paragraph" w:customStyle="1" w:styleId="3E651C6A1E234F39B4C2C2334700FCED">
    <w:name w:val="3E651C6A1E234F39B4C2C2334700FCED"/>
    <w:rsid w:val="00FC1045"/>
    <w:rPr>
      <w:kern w:val="2"/>
      <w:lang w:val="nl-NL" w:eastAsia="nl-NL"/>
      <w14:ligatures w14:val="standardContextual"/>
    </w:rPr>
  </w:style>
  <w:style w:type="paragraph" w:customStyle="1" w:styleId="AE58C171B26547BCA8C58D5880C1983D">
    <w:name w:val="AE58C171B26547BCA8C58D5880C1983D"/>
    <w:rsid w:val="00FC1045"/>
    <w:rPr>
      <w:kern w:val="2"/>
      <w:lang w:val="nl-NL" w:eastAsia="nl-NL"/>
      <w14:ligatures w14:val="standardContextual"/>
    </w:rPr>
  </w:style>
  <w:style w:type="paragraph" w:customStyle="1" w:styleId="5EF54C9CCC7943A0A388B6A7D307AAB0">
    <w:name w:val="5EF54C9CCC7943A0A388B6A7D307AAB0"/>
    <w:rsid w:val="00FC1045"/>
    <w:rPr>
      <w:kern w:val="2"/>
      <w:lang w:val="nl-NL" w:eastAsia="nl-NL"/>
      <w14:ligatures w14:val="standardContextual"/>
    </w:rPr>
  </w:style>
  <w:style w:type="paragraph" w:customStyle="1" w:styleId="0618645089134F81969746D5C69ADD72">
    <w:name w:val="0618645089134F81969746D5C69ADD72"/>
    <w:rsid w:val="00FC1045"/>
    <w:rPr>
      <w:kern w:val="2"/>
      <w:lang w:val="nl-NL" w:eastAsia="nl-NL"/>
      <w14:ligatures w14:val="standardContextual"/>
    </w:rPr>
  </w:style>
  <w:style w:type="paragraph" w:customStyle="1" w:styleId="08D53E97309A46AF82EF528614F81AD2">
    <w:name w:val="08D53E97309A46AF82EF528614F81AD2"/>
    <w:rsid w:val="00FC1045"/>
    <w:rPr>
      <w:kern w:val="2"/>
      <w:lang w:val="nl-NL" w:eastAsia="nl-NL"/>
      <w14:ligatures w14:val="standardContextual"/>
    </w:rPr>
  </w:style>
  <w:style w:type="paragraph" w:customStyle="1" w:styleId="66F9BA1834CA4C05A914994D31F64A4B">
    <w:name w:val="66F9BA1834CA4C05A914994D31F64A4B"/>
    <w:rsid w:val="00FC1045"/>
    <w:rPr>
      <w:kern w:val="2"/>
      <w:lang w:val="nl-NL" w:eastAsia="nl-NL"/>
      <w14:ligatures w14:val="standardContextual"/>
    </w:rPr>
  </w:style>
  <w:style w:type="paragraph" w:customStyle="1" w:styleId="C3B4E0C9D0BC4D05B7F72249D7ADFCFD">
    <w:name w:val="C3B4E0C9D0BC4D05B7F72249D7ADFCFD"/>
    <w:rsid w:val="00FC1045"/>
    <w:rPr>
      <w:kern w:val="2"/>
      <w:lang w:val="nl-NL" w:eastAsia="nl-NL"/>
      <w14:ligatures w14:val="standardContextual"/>
    </w:rPr>
  </w:style>
  <w:style w:type="paragraph" w:customStyle="1" w:styleId="687D3EB0B7FE47E0BAE8A67F83A34B7B">
    <w:name w:val="687D3EB0B7FE47E0BAE8A67F83A34B7B"/>
    <w:rsid w:val="00FC1045"/>
    <w:rPr>
      <w:kern w:val="2"/>
      <w:lang w:val="nl-NL" w:eastAsia="nl-NL"/>
      <w14:ligatures w14:val="standardContextual"/>
    </w:rPr>
  </w:style>
  <w:style w:type="paragraph" w:customStyle="1" w:styleId="7EF77173888E443192E9F96C6D63A68D">
    <w:name w:val="7EF77173888E443192E9F96C6D63A68D"/>
    <w:rsid w:val="00FC1045"/>
    <w:rPr>
      <w:kern w:val="2"/>
      <w:lang w:val="nl-NL" w:eastAsia="nl-NL"/>
      <w14:ligatures w14:val="standardContextual"/>
    </w:rPr>
  </w:style>
  <w:style w:type="paragraph" w:customStyle="1" w:styleId="0AC4BE286A14487DA26F7F453AC2CAA8">
    <w:name w:val="0AC4BE286A14487DA26F7F453AC2CAA8"/>
    <w:rsid w:val="00FC1045"/>
    <w:rPr>
      <w:kern w:val="2"/>
      <w:lang w:val="nl-NL" w:eastAsia="nl-NL"/>
      <w14:ligatures w14:val="standardContextual"/>
    </w:rPr>
  </w:style>
  <w:style w:type="paragraph" w:customStyle="1" w:styleId="52D0AF66F32B456899DB85C6ECF4788A">
    <w:name w:val="52D0AF66F32B456899DB85C6ECF4788A"/>
    <w:rsid w:val="00FC1045"/>
    <w:rPr>
      <w:kern w:val="2"/>
      <w:lang w:val="nl-NL" w:eastAsia="nl-NL"/>
      <w14:ligatures w14:val="standardContextual"/>
    </w:rPr>
  </w:style>
  <w:style w:type="paragraph" w:customStyle="1" w:styleId="F7F1E9DB57DB45DAA67FD2029D648A82">
    <w:name w:val="F7F1E9DB57DB45DAA67FD2029D648A82"/>
    <w:rsid w:val="00FC1045"/>
    <w:rPr>
      <w:kern w:val="2"/>
      <w:lang w:val="nl-NL" w:eastAsia="nl-NL"/>
      <w14:ligatures w14:val="standardContextual"/>
    </w:rPr>
  </w:style>
  <w:style w:type="paragraph" w:customStyle="1" w:styleId="7E92E4AF7E534ABA80A901F3B3693970">
    <w:name w:val="7E92E4AF7E534ABA80A901F3B3693970"/>
    <w:rsid w:val="00FC1045"/>
    <w:rPr>
      <w:kern w:val="2"/>
      <w:lang w:val="nl-NL" w:eastAsia="nl-NL"/>
      <w14:ligatures w14:val="standardContextual"/>
    </w:rPr>
  </w:style>
  <w:style w:type="paragraph" w:customStyle="1" w:styleId="C4330E63483A428BA8110E4222C0A8CB">
    <w:name w:val="C4330E63483A428BA8110E4222C0A8CB"/>
    <w:rsid w:val="00FC1045"/>
    <w:rPr>
      <w:kern w:val="2"/>
      <w:lang w:val="nl-NL" w:eastAsia="nl-NL"/>
      <w14:ligatures w14:val="standardContextual"/>
    </w:rPr>
  </w:style>
  <w:style w:type="paragraph" w:customStyle="1" w:styleId="875E1D95AB864696B38FC08BFCFB91A8">
    <w:name w:val="875E1D95AB864696B38FC08BFCFB91A8"/>
    <w:rsid w:val="00FC1045"/>
    <w:rPr>
      <w:kern w:val="2"/>
      <w:lang w:val="nl-NL" w:eastAsia="nl-NL"/>
      <w14:ligatures w14:val="standardContextual"/>
    </w:rPr>
  </w:style>
  <w:style w:type="paragraph" w:customStyle="1" w:styleId="DFC24FAACB514B13A84A4D72EF6E6D97">
    <w:name w:val="DFC24FAACB514B13A84A4D72EF6E6D97"/>
    <w:rsid w:val="00FC1045"/>
    <w:rPr>
      <w:kern w:val="2"/>
      <w:lang w:val="nl-NL" w:eastAsia="nl-NL"/>
      <w14:ligatures w14:val="standardContextual"/>
    </w:rPr>
  </w:style>
  <w:style w:type="paragraph" w:customStyle="1" w:styleId="E31525D4E43A49C69864E3E42AE58D72">
    <w:name w:val="E31525D4E43A49C69864E3E42AE58D72"/>
    <w:rsid w:val="00FC1045"/>
    <w:rPr>
      <w:kern w:val="2"/>
      <w:lang w:val="nl-NL" w:eastAsia="nl-NL"/>
      <w14:ligatures w14:val="standardContextual"/>
    </w:rPr>
  </w:style>
  <w:style w:type="paragraph" w:customStyle="1" w:styleId="2EAF075CAFD145B29217A8D4E80945CD">
    <w:name w:val="2EAF075CAFD145B29217A8D4E80945CD"/>
    <w:rsid w:val="00FC1045"/>
    <w:rPr>
      <w:kern w:val="2"/>
      <w:lang w:val="nl-NL" w:eastAsia="nl-NL"/>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d5f9d153-8b19-4d1f-8beb-540f73341324">
      <Terms xmlns="http://schemas.microsoft.com/office/infopath/2007/PartnerControls"/>
    </lcf76f155ced4ddcb4097134ff3c332f>
    <IconOverlay xmlns="http://schemas.microsoft.com/sharepoint/v4" xsi:nil="true"/>
    <_ip_UnifiedCompliancePolicyProperties xmlns="http://schemas.microsoft.com/sharepoint/v3" xsi:nil="true"/>
    <TaxCatchAll xmlns="168e0357-5b39-4600-91c2-bfff6e896513" xsi:nil="true"/>
    <Division xmlns="d5f9d153-8b19-4d1f-8beb-540f73341324">Uitkeren</Division>
    <Note xmlns="d5f9d153-8b19-4d1f-8beb-540f7334132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E79F7D56D3A7B438AF151649EBABC22" ma:contentTypeVersion="19" ma:contentTypeDescription="Create a new document." ma:contentTypeScope="" ma:versionID="9f78606a3c129d29a11da571b0dd1e04">
  <xsd:schema xmlns:xsd="http://www.w3.org/2001/XMLSchema" xmlns:xs="http://www.w3.org/2001/XMLSchema" xmlns:p="http://schemas.microsoft.com/office/2006/metadata/properties" xmlns:ns1="http://schemas.microsoft.com/sharepoint/v3" xmlns:ns2="d5f9d153-8b19-4d1f-8beb-540f73341324" xmlns:ns3="http://schemas.microsoft.com/sharepoint/v4" xmlns:ns4="168e0357-5b39-4600-91c2-bfff6e896513" targetNamespace="http://schemas.microsoft.com/office/2006/metadata/properties" ma:root="true" ma:fieldsID="bc92ad138feadb3bd935a22a308eaf71" ns1:_="" ns2:_="" ns3:_="" ns4:_="">
    <xsd:import namespace="http://schemas.microsoft.com/sharepoint/v3"/>
    <xsd:import namespace="d5f9d153-8b19-4d1f-8beb-540f73341324"/>
    <xsd:import namespace="http://schemas.microsoft.com/sharepoint/v4"/>
    <xsd:import namespace="168e0357-5b39-4600-91c2-bfff6e8965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Division"/>
                <xsd:element ref="ns2:Note" minOccurs="0"/>
                <xsd:element ref="ns3:IconOverlay" minOccurs="0"/>
                <xsd:element ref="ns1:_ip_UnifiedCompliancePolicyProperties" minOccurs="0"/>
                <xsd:element ref="ns1:_ip_UnifiedCompliancePolicyUIAction" minOccurs="0"/>
                <xsd:element ref="ns2:MediaServiceObjectDetectorVersions" minOccurs="0"/>
                <xsd:element ref="ns2:lcf76f155ced4ddcb4097134ff3c332f" minOccurs="0"/>
                <xsd:element ref="ns4: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f9d153-8b19-4d1f-8beb-540f733413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Division" ma:index="12" ma:displayName="Division" ma:format="Dropdown" ma:internalName="Division" ma:readOnly="false">
      <xsd:simpleType>
        <xsd:union memberTypes="dms:Text">
          <xsd:simpleType>
            <xsd:restriction base="dms:Choice">
              <xsd:enumeration value="Algemene applicaties"/>
              <xsd:enumeration value="Bestuurszaken"/>
              <xsd:enumeration value="DIV"/>
              <xsd:enumeration value="ERP Staven"/>
              <xsd:enumeration value="Gegevensdiensten"/>
              <xsd:enumeration value="Handhaving"/>
              <xsd:enumeration value="ICT Systeemintegratie"/>
              <xsd:enumeration value="ICT TSC"/>
              <xsd:enumeration value="ICT-Services"/>
              <xsd:enumeration value="Klant en Service"/>
              <xsd:enumeration value="SMZ"/>
              <xsd:enumeration value="Uitkeren"/>
              <xsd:enumeration value="Werkbedrijf"/>
            </xsd:restriction>
          </xsd:simpleType>
        </xsd:union>
      </xsd:simpleType>
    </xsd:element>
    <xsd:element name="Note" ma:index="13" nillable="true" ma:displayName="Note" ma:internalName="Not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eb267a62-762f-44fe-9c25-31372f49bce2}" ma:internalName="TaxCatchAll" ma:showField="CatchAllData" ma:web="0cfdf060-bc0a-4801-9e40-7b8e9a723c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2.xml><?xml version="1.0" encoding="utf-8"?>
<ds:datastoreItem xmlns:ds="http://schemas.openxmlformats.org/officeDocument/2006/customXml" ds:itemID="{12A461A1-DC10-478D-91BE-6988322A6FC0}">
  <ds:schemaRefs>
    <ds:schemaRef ds:uri="http://schemas.microsoft.com/office/2006/metadata/properties"/>
    <ds:schemaRef ds:uri="http://schemas.microsoft.com/office/infopath/2007/PartnerControls"/>
    <ds:schemaRef ds:uri="http://schemas.microsoft.com/sharepoint/v3"/>
    <ds:schemaRef ds:uri="d5f9d153-8b19-4d1f-8beb-540f73341324"/>
    <ds:schemaRef ds:uri="http://schemas.microsoft.com/sharepoint/v4"/>
    <ds:schemaRef ds:uri="168e0357-5b39-4600-91c2-bfff6e896513"/>
  </ds:schemaRefs>
</ds:datastoreItem>
</file>

<file path=customXml/itemProps3.xml><?xml version="1.0" encoding="utf-8"?>
<ds:datastoreItem xmlns:ds="http://schemas.openxmlformats.org/officeDocument/2006/customXml" ds:itemID="{1AD3B9FC-D907-484F-8B25-D18438B76865}">
  <ds:schemaRefs>
    <ds:schemaRef ds:uri="http://schemas.openxmlformats.org/officeDocument/2006/bibliography"/>
  </ds:schemaRefs>
</ds:datastoreItem>
</file>

<file path=customXml/itemProps4.xml><?xml version="1.0" encoding="utf-8"?>
<ds:datastoreItem xmlns:ds="http://schemas.openxmlformats.org/officeDocument/2006/customXml" ds:itemID="{24D1E5D4-70FB-4E43-A348-1AC0C3864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5f9d153-8b19-4d1f-8beb-540f73341324"/>
    <ds:schemaRef ds:uri="http://schemas.microsoft.com/sharepoint/v4"/>
    <ds:schemaRef ds:uri="168e0357-5b39-4600-91c2-bfff6e896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Template>
  <TotalTime>50</TotalTime>
  <Pages>28</Pages>
  <Words>4593</Words>
  <Characters>25267</Characters>
  <Application>Microsoft Office Word</Application>
  <DocSecurity>0</DocSecurity>
  <Lines>210</Lines>
  <Paragraphs>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UWV REQUIREMENTS TEMPLATE</vt:lpstr>
      <vt:lpstr>UWV REQUIREMENTS TEMPLATE</vt:lpstr>
    </vt:vector>
  </TitlesOfParts>
  <Company>UWV</Company>
  <LinksUpToDate>false</LinksUpToDate>
  <CharactersWithSpaces>29801</CharactersWithSpaces>
  <SharedDoc>false</SharedDoc>
  <HLinks>
    <vt:vector size="138" baseType="variant">
      <vt:variant>
        <vt:i4>1048630</vt:i4>
      </vt:variant>
      <vt:variant>
        <vt:i4>116</vt:i4>
      </vt:variant>
      <vt:variant>
        <vt:i4>0</vt:i4>
      </vt:variant>
      <vt:variant>
        <vt:i4>5</vt:i4>
      </vt:variant>
      <vt:variant>
        <vt:lpwstr/>
      </vt:variant>
      <vt:variant>
        <vt:lpwstr>_Toc126918045</vt:lpwstr>
      </vt:variant>
      <vt:variant>
        <vt:i4>1048630</vt:i4>
      </vt:variant>
      <vt:variant>
        <vt:i4>110</vt:i4>
      </vt:variant>
      <vt:variant>
        <vt:i4>0</vt:i4>
      </vt:variant>
      <vt:variant>
        <vt:i4>5</vt:i4>
      </vt:variant>
      <vt:variant>
        <vt:lpwstr/>
      </vt:variant>
      <vt:variant>
        <vt:lpwstr>_Toc126918044</vt:lpwstr>
      </vt:variant>
      <vt:variant>
        <vt:i4>1048630</vt:i4>
      </vt:variant>
      <vt:variant>
        <vt:i4>104</vt:i4>
      </vt:variant>
      <vt:variant>
        <vt:i4>0</vt:i4>
      </vt:variant>
      <vt:variant>
        <vt:i4>5</vt:i4>
      </vt:variant>
      <vt:variant>
        <vt:lpwstr/>
      </vt:variant>
      <vt:variant>
        <vt:lpwstr>_Toc126918043</vt:lpwstr>
      </vt:variant>
      <vt:variant>
        <vt:i4>1048630</vt:i4>
      </vt:variant>
      <vt:variant>
        <vt:i4>98</vt:i4>
      </vt:variant>
      <vt:variant>
        <vt:i4>0</vt:i4>
      </vt:variant>
      <vt:variant>
        <vt:i4>5</vt:i4>
      </vt:variant>
      <vt:variant>
        <vt:lpwstr/>
      </vt:variant>
      <vt:variant>
        <vt:lpwstr>_Toc126918042</vt:lpwstr>
      </vt:variant>
      <vt:variant>
        <vt:i4>1048630</vt:i4>
      </vt:variant>
      <vt:variant>
        <vt:i4>92</vt:i4>
      </vt:variant>
      <vt:variant>
        <vt:i4>0</vt:i4>
      </vt:variant>
      <vt:variant>
        <vt:i4>5</vt:i4>
      </vt:variant>
      <vt:variant>
        <vt:lpwstr/>
      </vt:variant>
      <vt:variant>
        <vt:lpwstr>_Toc126918041</vt:lpwstr>
      </vt:variant>
      <vt:variant>
        <vt:i4>1048630</vt:i4>
      </vt:variant>
      <vt:variant>
        <vt:i4>86</vt:i4>
      </vt:variant>
      <vt:variant>
        <vt:i4>0</vt:i4>
      </vt:variant>
      <vt:variant>
        <vt:i4>5</vt:i4>
      </vt:variant>
      <vt:variant>
        <vt:lpwstr/>
      </vt:variant>
      <vt:variant>
        <vt:lpwstr>_Toc126918040</vt:lpwstr>
      </vt:variant>
      <vt:variant>
        <vt:i4>1507382</vt:i4>
      </vt:variant>
      <vt:variant>
        <vt:i4>80</vt:i4>
      </vt:variant>
      <vt:variant>
        <vt:i4>0</vt:i4>
      </vt:variant>
      <vt:variant>
        <vt:i4>5</vt:i4>
      </vt:variant>
      <vt:variant>
        <vt:lpwstr/>
      </vt:variant>
      <vt:variant>
        <vt:lpwstr>_Toc126918039</vt:lpwstr>
      </vt:variant>
      <vt:variant>
        <vt:i4>1507382</vt:i4>
      </vt:variant>
      <vt:variant>
        <vt:i4>74</vt:i4>
      </vt:variant>
      <vt:variant>
        <vt:i4>0</vt:i4>
      </vt:variant>
      <vt:variant>
        <vt:i4>5</vt:i4>
      </vt:variant>
      <vt:variant>
        <vt:lpwstr/>
      </vt:variant>
      <vt:variant>
        <vt:lpwstr>_Toc126918038</vt:lpwstr>
      </vt:variant>
      <vt:variant>
        <vt:i4>1507382</vt:i4>
      </vt:variant>
      <vt:variant>
        <vt:i4>68</vt:i4>
      </vt:variant>
      <vt:variant>
        <vt:i4>0</vt:i4>
      </vt:variant>
      <vt:variant>
        <vt:i4>5</vt:i4>
      </vt:variant>
      <vt:variant>
        <vt:lpwstr/>
      </vt:variant>
      <vt:variant>
        <vt:lpwstr>_Toc126918037</vt:lpwstr>
      </vt:variant>
      <vt:variant>
        <vt:i4>1507382</vt:i4>
      </vt:variant>
      <vt:variant>
        <vt:i4>62</vt:i4>
      </vt:variant>
      <vt:variant>
        <vt:i4>0</vt:i4>
      </vt:variant>
      <vt:variant>
        <vt:i4>5</vt:i4>
      </vt:variant>
      <vt:variant>
        <vt:lpwstr/>
      </vt:variant>
      <vt:variant>
        <vt:lpwstr>_Toc126918036</vt:lpwstr>
      </vt:variant>
      <vt:variant>
        <vt:i4>1507382</vt:i4>
      </vt:variant>
      <vt:variant>
        <vt:i4>56</vt:i4>
      </vt:variant>
      <vt:variant>
        <vt:i4>0</vt:i4>
      </vt:variant>
      <vt:variant>
        <vt:i4>5</vt:i4>
      </vt:variant>
      <vt:variant>
        <vt:lpwstr/>
      </vt:variant>
      <vt:variant>
        <vt:lpwstr>_Toc126918035</vt:lpwstr>
      </vt:variant>
      <vt:variant>
        <vt:i4>1507382</vt:i4>
      </vt:variant>
      <vt:variant>
        <vt:i4>50</vt:i4>
      </vt:variant>
      <vt:variant>
        <vt:i4>0</vt:i4>
      </vt:variant>
      <vt:variant>
        <vt:i4>5</vt:i4>
      </vt:variant>
      <vt:variant>
        <vt:lpwstr/>
      </vt:variant>
      <vt:variant>
        <vt:lpwstr>_Toc126918034</vt:lpwstr>
      </vt:variant>
      <vt:variant>
        <vt:i4>1507382</vt:i4>
      </vt:variant>
      <vt:variant>
        <vt:i4>44</vt:i4>
      </vt:variant>
      <vt:variant>
        <vt:i4>0</vt:i4>
      </vt:variant>
      <vt:variant>
        <vt:i4>5</vt:i4>
      </vt:variant>
      <vt:variant>
        <vt:lpwstr/>
      </vt:variant>
      <vt:variant>
        <vt:lpwstr>_Toc126918033</vt:lpwstr>
      </vt:variant>
      <vt:variant>
        <vt:i4>1507382</vt:i4>
      </vt:variant>
      <vt:variant>
        <vt:i4>38</vt:i4>
      </vt:variant>
      <vt:variant>
        <vt:i4>0</vt:i4>
      </vt:variant>
      <vt:variant>
        <vt:i4>5</vt:i4>
      </vt:variant>
      <vt:variant>
        <vt:lpwstr/>
      </vt:variant>
      <vt:variant>
        <vt:lpwstr>_Toc126918032</vt:lpwstr>
      </vt:variant>
      <vt:variant>
        <vt:i4>1507382</vt:i4>
      </vt:variant>
      <vt:variant>
        <vt:i4>32</vt:i4>
      </vt:variant>
      <vt:variant>
        <vt:i4>0</vt:i4>
      </vt:variant>
      <vt:variant>
        <vt:i4>5</vt:i4>
      </vt:variant>
      <vt:variant>
        <vt:lpwstr/>
      </vt:variant>
      <vt:variant>
        <vt:lpwstr>_Toc126918031</vt:lpwstr>
      </vt:variant>
      <vt:variant>
        <vt:i4>1507382</vt:i4>
      </vt:variant>
      <vt:variant>
        <vt:i4>26</vt:i4>
      </vt:variant>
      <vt:variant>
        <vt:i4>0</vt:i4>
      </vt:variant>
      <vt:variant>
        <vt:i4>5</vt:i4>
      </vt:variant>
      <vt:variant>
        <vt:lpwstr/>
      </vt:variant>
      <vt:variant>
        <vt:lpwstr>_Toc126918030</vt:lpwstr>
      </vt:variant>
      <vt:variant>
        <vt:i4>1441846</vt:i4>
      </vt:variant>
      <vt:variant>
        <vt:i4>20</vt:i4>
      </vt:variant>
      <vt:variant>
        <vt:i4>0</vt:i4>
      </vt:variant>
      <vt:variant>
        <vt:i4>5</vt:i4>
      </vt:variant>
      <vt:variant>
        <vt:lpwstr/>
      </vt:variant>
      <vt:variant>
        <vt:lpwstr>_Toc126918029</vt:lpwstr>
      </vt:variant>
      <vt:variant>
        <vt:i4>1441846</vt:i4>
      </vt:variant>
      <vt:variant>
        <vt:i4>14</vt:i4>
      </vt:variant>
      <vt:variant>
        <vt:i4>0</vt:i4>
      </vt:variant>
      <vt:variant>
        <vt:i4>5</vt:i4>
      </vt:variant>
      <vt:variant>
        <vt:lpwstr/>
      </vt:variant>
      <vt:variant>
        <vt:lpwstr>_Toc126918028</vt:lpwstr>
      </vt:variant>
      <vt:variant>
        <vt:i4>1441846</vt:i4>
      </vt:variant>
      <vt:variant>
        <vt:i4>8</vt:i4>
      </vt:variant>
      <vt:variant>
        <vt:i4>0</vt:i4>
      </vt:variant>
      <vt:variant>
        <vt:i4>5</vt:i4>
      </vt:variant>
      <vt:variant>
        <vt:lpwstr/>
      </vt:variant>
      <vt:variant>
        <vt:lpwstr>_Toc126918027</vt:lpwstr>
      </vt:variant>
      <vt:variant>
        <vt:i4>1441846</vt:i4>
      </vt:variant>
      <vt:variant>
        <vt:i4>2</vt:i4>
      </vt:variant>
      <vt:variant>
        <vt:i4>0</vt:i4>
      </vt:variant>
      <vt:variant>
        <vt:i4>5</vt:i4>
      </vt:variant>
      <vt:variant>
        <vt:lpwstr/>
      </vt:variant>
      <vt:variant>
        <vt:lpwstr>_Toc126918026</vt:lpwstr>
      </vt:variant>
      <vt:variant>
        <vt:i4>3211321</vt:i4>
      </vt:variant>
      <vt:variant>
        <vt:i4>6</vt:i4>
      </vt:variant>
      <vt:variant>
        <vt:i4>0</vt:i4>
      </vt:variant>
      <vt:variant>
        <vt:i4>5</vt:i4>
      </vt:variant>
      <vt:variant>
        <vt:lpwstr>https://dxcportalgbr.sharepoint.com/sites/UWVJCP/CTO/TR/Forms/AllItems.aspx</vt:lpwstr>
      </vt:variant>
      <vt:variant>
        <vt:lpwstr/>
      </vt:variant>
      <vt:variant>
        <vt:i4>655485</vt:i4>
      </vt:variant>
      <vt:variant>
        <vt:i4>3</vt:i4>
      </vt:variant>
      <vt:variant>
        <vt:i4>0</vt:i4>
      </vt:variant>
      <vt:variant>
        <vt:i4>5</vt:i4>
      </vt:variant>
      <vt:variant>
        <vt:lpwstr>https://digitalewerkplek.sharepoint.uwv.nl/documentcenter/Documenten/Bestuurszaken/Team IBP BZ/Beleidsdocument/UWV_BZ_BIV_Classificatie.docx</vt:lpwstr>
      </vt:variant>
      <vt:variant>
        <vt:lpwstr/>
      </vt:variant>
      <vt:variant>
        <vt:i4>3997756</vt:i4>
      </vt:variant>
      <vt:variant>
        <vt:i4>0</vt:i4>
      </vt:variant>
      <vt:variant>
        <vt:i4>0</vt:i4>
      </vt:variant>
      <vt:variant>
        <vt:i4>5</vt:i4>
      </vt:variant>
      <vt:variant>
        <vt:lpwstr>https://samenwerken.sharepoint.uwv.nl/sites/ict/pm/config/basl html/index.html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UWV REQUIREMENTS TEMPLATE</dc:title>
  <dc:subject>REQ gathering for the HLD factory</dc:subject>
  <dc:creator>Guiliana Mancina;henk-jan.visser@uwv.nl;Percy.Loa@uwv.nl</dc:creator>
  <cp:keywords/>
  <dc:description/>
  <cp:lastModifiedBy>Can, Umut (U.)</cp:lastModifiedBy>
  <cp:revision>44</cp:revision>
  <cp:lastPrinted>2021-04-14T08:14:00Z</cp:lastPrinted>
  <dcterms:created xsi:type="dcterms:W3CDTF">2023-10-26T15:59:00Z</dcterms:created>
  <dcterms:modified xsi:type="dcterms:W3CDTF">2023-12-11T13:21:00Z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0x0101008E79F7D56D3A7B438AF151649EBABC22</vt:lpwstr>
  </property>
  <property fmtid="{D5CDD505-2E9C-101B-9397-08002B2CF9AE}" pid="14" name="Global Keywords">
    <vt:lpwstr/>
  </property>
  <property fmtid="{D5CDD505-2E9C-101B-9397-08002B2CF9AE}" pid="15" name="Special Project DocType">
    <vt:lpwstr/>
  </property>
  <property fmtid="{D5CDD505-2E9C-101B-9397-08002B2CF9AE}" pid="16" name="MediaServiceImageTags">
    <vt:lpwstr/>
  </property>
  <property fmtid="{D5CDD505-2E9C-101B-9397-08002B2CF9AE}" pid="17" name="Base Target">
    <vt:lpwstr>_self</vt:lpwstr>
  </property>
</Properties>
</file>