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85B7A" w14:textId="0D8FF4DB" w:rsidR="00D43C04" w:rsidRPr="0055201D" w:rsidRDefault="00284D10" w:rsidP="00D43C04">
      <w:pPr>
        <w:pStyle w:val="CoverText1"/>
      </w:pPr>
      <w:r w:rsidRPr="00284D10">
        <w:rPr>
          <w:noProof/>
          <w:lang w:val="nl-NL" w:eastAsia="nl-NL" w:bidi="ar-SA"/>
        </w:rPr>
        <w:drawing>
          <wp:inline distT="0" distB="0" distL="0" distR="0" wp14:anchorId="15333B6D" wp14:editId="29F783E4">
            <wp:extent cx="1241946" cy="678294"/>
            <wp:effectExtent l="0" t="0" r="0" b="7620"/>
            <wp:docPr id="46" name="Graphic 45">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248498" cy="681872"/>
                    </a:xfrm>
                    <a:prstGeom prst="rect">
                      <a:avLst/>
                    </a:prstGeom>
                  </pic:spPr>
                </pic:pic>
              </a:graphicData>
            </a:graphic>
          </wp:inline>
        </w:drawing>
      </w:r>
      <w:r w:rsidRPr="00284D10">
        <w:rPr>
          <w:noProof/>
        </w:rPr>
        <w:t xml:space="preserve"> </w:t>
      </w:r>
    </w:p>
    <w:p w14:paraId="0C6A4671" w14:textId="22060AC6" w:rsidR="00D43C04" w:rsidRPr="003C7F0A" w:rsidRDefault="00AE73E9" w:rsidP="00D43C04">
      <w:pPr>
        <w:pStyle w:val="CoverText1"/>
        <w:rPr>
          <w:highlight w:val="yellow"/>
          <w:lang w:val="en-US"/>
        </w:rPr>
      </w:pPr>
      <w:r>
        <w:rPr>
          <w:lang w:val="en-US"/>
        </w:rPr>
        <w:t xml:space="preserve">INFRASTRUCTURE APPLICATION </w:t>
      </w:r>
      <w:r w:rsidR="00151C79">
        <w:rPr>
          <w:lang w:val="en-US"/>
        </w:rPr>
        <w:t>REQUIREMEN</w:t>
      </w:r>
      <w:r w:rsidR="009D4BA1">
        <w:rPr>
          <w:lang w:val="en-US"/>
        </w:rPr>
        <w:t>TS</w:t>
      </w:r>
      <w:r w:rsidR="007E4A8A">
        <w:rPr>
          <w:lang w:val="en-US"/>
        </w:rPr>
        <w:t xml:space="preserve"> – </w:t>
      </w:r>
      <w:r w:rsidR="00D656BA">
        <w:rPr>
          <w:lang w:val="en-US"/>
        </w:rPr>
        <w:t>WBS</w:t>
      </w:r>
      <w:r w:rsidR="007E4A8A" w:rsidRPr="00BB5F28">
        <w:rPr>
          <w:lang w:val="en-US"/>
        </w:rPr>
        <w:t xml:space="preserve"> </w:t>
      </w:r>
      <w:r w:rsidR="007E4A8A" w:rsidRPr="00BB5F28">
        <w:rPr>
          <w:lang w:val="en-US"/>
        </w:rPr>
        <w:br/>
      </w:r>
      <w:proofErr w:type="spellStart"/>
      <w:r w:rsidR="00D656BA" w:rsidRPr="003A50FB">
        <w:t>Werk</w:t>
      </w:r>
      <w:proofErr w:type="spellEnd"/>
      <w:r w:rsidR="00D656BA">
        <w:t xml:space="preserve"> </w:t>
      </w:r>
      <w:proofErr w:type="spellStart"/>
      <w:r w:rsidR="00D656BA">
        <w:t>B</w:t>
      </w:r>
      <w:r w:rsidR="00D656BA" w:rsidRPr="003A50FB">
        <w:t>emiddelings</w:t>
      </w:r>
      <w:proofErr w:type="spellEnd"/>
      <w:r w:rsidR="00D656BA">
        <w:t xml:space="preserve"> S</w:t>
      </w:r>
      <w:r w:rsidR="00D656BA" w:rsidRPr="003A50FB">
        <w:t>ervice</w:t>
      </w:r>
      <w:r w:rsidR="00D656BA" w:rsidRPr="00BB5F28">
        <w:rPr>
          <w:i/>
          <w:lang w:val="en-US"/>
        </w:rPr>
        <w:t xml:space="preserve"> </w:t>
      </w:r>
    </w:p>
    <w:p w14:paraId="18C65602" w14:textId="77777777" w:rsidR="003C7F0A" w:rsidRPr="003C7F0A" w:rsidRDefault="003C7F0A" w:rsidP="003C7F0A">
      <w:pPr>
        <w:ind w:left="360"/>
        <w:rPr>
          <w:sz w:val="20"/>
        </w:rPr>
      </w:pPr>
    </w:p>
    <w:p w14:paraId="0169A798" w14:textId="78464904" w:rsidR="00E82411" w:rsidRDefault="00E82411" w:rsidP="00D43C04">
      <w:pPr>
        <w:pStyle w:val="CoverText2"/>
        <w:rPr>
          <w:lang w:val="en-US"/>
        </w:rPr>
      </w:pPr>
      <w:r>
        <w:rPr>
          <w:lang w:val="en-US"/>
        </w:rPr>
        <w:t>Version:</w:t>
      </w:r>
      <w:r w:rsidR="009207EF">
        <w:rPr>
          <w:lang w:val="en-US"/>
        </w:rPr>
        <w:t xml:space="preserve"> </w:t>
      </w:r>
      <w:r w:rsidR="00EE46B2">
        <w:rPr>
          <w:lang w:val="en-US"/>
        </w:rPr>
        <w:t>0.2</w:t>
      </w:r>
      <w:r w:rsidR="00D656BA">
        <w:rPr>
          <w:lang w:val="en-US"/>
        </w:rPr>
        <w:t xml:space="preserve"> </w:t>
      </w:r>
    </w:p>
    <w:p w14:paraId="4C34E403" w14:textId="43714850" w:rsidR="00D43C04" w:rsidRPr="0072570E" w:rsidRDefault="00E82411" w:rsidP="00D43C04">
      <w:pPr>
        <w:pStyle w:val="CoverText2"/>
        <w:rPr>
          <w:i/>
          <w:lang w:val="en-US"/>
        </w:rPr>
      </w:pPr>
      <w:r>
        <w:rPr>
          <w:lang w:val="en-US"/>
        </w:rPr>
        <w:t xml:space="preserve">Date: </w:t>
      </w:r>
      <w:r w:rsidR="00EE46B2">
        <w:rPr>
          <w:lang w:val="en-US"/>
        </w:rPr>
        <w:t>08-12</w:t>
      </w:r>
      <w:r w:rsidR="00D656BA">
        <w:rPr>
          <w:lang w:val="en-US"/>
        </w:rPr>
        <w:t>-2023</w:t>
      </w:r>
    </w:p>
    <w:p w14:paraId="544BB3A6" w14:textId="7737DC31" w:rsidR="008429AD" w:rsidRPr="008429AD" w:rsidRDefault="008429AD" w:rsidP="008429AD">
      <w:pPr>
        <w:rPr>
          <w:lang w:val="en-US"/>
        </w:rPr>
      </w:pPr>
    </w:p>
    <w:p w14:paraId="68DCDCF7" w14:textId="14A449AC" w:rsidR="008429AD" w:rsidRPr="008429AD" w:rsidRDefault="008429AD" w:rsidP="008429AD">
      <w:pPr>
        <w:rPr>
          <w:sz w:val="48"/>
          <w:lang w:val="en-US"/>
        </w:rPr>
        <w:sectPr w:rsidR="008429AD" w:rsidRPr="008429AD" w:rsidSect="002E6A6C">
          <w:headerReference w:type="default" r:id="rId13"/>
          <w:footerReference w:type="default" r:id="rId14"/>
          <w:headerReference w:type="first" r:id="rId15"/>
          <w:footerReference w:type="first" r:id="rId16"/>
          <w:pgSz w:w="11907" w:h="16839" w:code="9"/>
          <w:pgMar w:top="6912" w:right="1440" w:bottom="1440" w:left="1440" w:header="720" w:footer="432" w:gutter="0"/>
          <w:cols w:space="720"/>
          <w:titlePg/>
          <w:docGrid w:linePitch="360"/>
        </w:sectPr>
      </w:pPr>
    </w:p>
    <w:p w14:paraId="4218F7DA" w14:textId="77777777" w:rsidR="00EC0CA5" w:rsidRPr="00863251" w:rsidRDefault="00EC0CA5" w:rsidP="00EC0CA5">
      <w:pPr>
        <w:pStyle w:val="ConfidentialHead"/>
        <w:rPr>
          <w:lang w:val="en-US"/>
        </w:rPr>
      </w:pPr>
      <w:r w:rsidRPr="00863251">
        <w:rPr>
          <w:lang w:val="en-US"/>
        </w:rPr>
        <w:lastRenderedPageBreak/>
        <w:t xml:space="preserve">Document </w:t>
      </w:r>
      <w:commentRangeStart w:id="0"/>
      <w:r w:rsidRPr="00863251">
        <w:rPr>
          <w:lang w:val="en-US"/>
        </w:rPr>
        <w:t>purpose</w:t>
      </w:r>
      <w:commentRangeEnd w:id="0"/>
      <w:r>
        <w:rPr>
          <w:rStyle w:val="CommentReference"/>
          <w:b w:val="0"/>
        </w:rPr>
        <w:commentReference w:id="0"/>
      </w:r>
    </w:p>
    <w:p w14:paraId="52E9480D" w14:textId="77777777" w:rsidR="00EC0CA5" w:rsidRDefault="00EC0CA5" w:rsidP="00EC0CA5">
      <w:pPr>
        <w:rPr>
          <w:sz w:val="20"/>
        </w:rPr>
      </w:pPr>
      <w:r>
        <w:rPr>
          <w:sz w:val="20"/>
        </w:rPr>
        <w:t xml:space="preserve">This requirements document (REQ) is used to: </w:t>
      </w:r>
    </w:p>
    <w:p w14:paraId="5A7DFD1A" w14:textId="77777777" w:rsidR="00EC0CA5" w:rsidRDefault="00EC0CA5" w:rsidP="00EC0CA5">
      <w:pPr>
        <w:pStyle w:val="ListParagraph"/>
        <w:numPr>
          <w:ilvl w:val="0"/>
          <w:numId w:val="61"/>
        </w:numPr>
        <w:rPr>
          <w:sz w:val="20"/>
        </w:rPr>
      </w:pPr>
      <w:r>
        <w:rPr>
          <w:sz w:val="20"/>
        </w:rPr>
        <w:t xml:space="preserve">Gain a common understanding of the application </w:t>
      </w:r>
      <w:proofErr w:type="gramStart"/>
      <w:r>
        <w:rPr>
          <w:sz w:val="20"/>
        </w:rPr>
        <w:t>requirements</w:t>
      </w:r>
      <w:proofErr w:type="gramEnd"/>
    </w:p>
    <w:p w14:paraId="2E63BB3E" w14:textId="77777777" w:rsidR="00EC0CA5" w:rsidRPr="00F31C89" w:rsidRDefault="00EC0CA5" w:rsidP="00EC0CA5">
      <w:pPr>
        <w:pStyle w:val="ListParagraph"/>
        <w:numPr>
          <w:ilvl w:val="0"/>
          <w:numId w:val="61"/>
        </w:numPr>
        <w:rPr>
          <w:sz w:val="20"/>
        </w:rPr>
      </w:pPr>
      <w:r w:rsidRPr="00F31C89">
        <w:rPr>
          <w:sz w:val="20"/>
        </w:rPr>
        <w:t xml:space="preserve">Document the requirements relevant for the </w:t>
      </w:r>
      <w:r>
        <w:rPr>
          <w:sz w:val="20"/>
        </w:rPr>
        <w:t>DXC I</w:t>
      </w:r>
      <w:r w:rsidRPr="00F31C89">
        <w:rPr>
          <w:sz w:val="20"/>
        </w:rPr>
        <w:t>nfrastructure</w:t>
      </w:r>
      <w:r>
        <w:rPr>
          <w:sz w:val="20"/>
        </w:rPr>
        <w:t xml:space="preserve"> Application</w:t>
      </w:r>
      <w:r w:rsidRPr="00F31C89">
        <w:rPr>
          <w:sz w:val="20"/>
        </w:rPr>
        <w:t xml:space="preserve"> design (</w:t>
      </w:r>
      <w:r>
        <w:rPr>
          <w:sz w:val="20"/>
        </w:rPr>
        <w:t xml:space="preserve">IA </w:t>
      </w:r>
      <w:r w:rsidRPr="00F31C89">
        <w:rPr>
          <w:sz w:val="20"/>
        </w:rPr>
        <w:t>HLD)</w:t>
      </w:r>
    </w:p>
    <w:p w14:paraId="43130979" w14:textId="77777777" w:rsidR="00EC0CA5" w:rsidRDefault="00EC0CA5" w:rsidP="00EC0CA5">
      <w:pPr>
        <w:rPr>
          <w:sz w:val="20"/>
        </w:rPr>
      </w:pPr>
    </w:p>
    <w:p w14:paraId="4C5F3987" w14:textId="77777777" w:rsidR="00EC0CA5" w:rsidRPr="00950DEC" w:rsidRDefault="00EC0CA5" w:rsidP="00EC0CA5">
      <w:pPr>
        <w:rPr>
          <w:sz w:val="20"/>
        </w:rPr>
      </w:pPr>
      <w:r w:rsidRPr="00950DEC">
        <w:rPr>
          <w:sz w:val="20"/>
        </w:rPr>
        <w:t xml:space="preserve">The </w:t>
      </w:r>
      <w:r>
        <w:rPr>
          <w:sz w:val="20"/>
        </w:rPr>
        <w:t>document</w:t>
      </w:r>
      <w:r w:rsidRPr="00950DEC">
        <w:rPr>
          <w:sz w:val="20"/>
        </w:rPr>
        <w:t xml:space="preserve"> outlines:</w:t>
      </w:r>
    </w:p>
    <w:p w14:paraId="7C2ED053" w14:textId="77777777" w:rsidR="00EC0CA5" w:rsidRDefault="00EC0CA5" w:rsidP="00EC0CA5">
      <w:pPr>
        <w:pStyle w:val="ListParagraph"/>
        <w:numPr>
          <w:ilvl w:val="0"/>
          <w:numId w:val="60"/>
        </w:numPr>
        <w:rPr>
          <w:sz w:val="20"/>
        </w:rPr>
      </w:pPr>
      <w:r>
        <w:rPr>
          <w:sz w:val="20"/>
        </w:rPr>
        <w:t>External entities</w:t>
      </w:r>
    </w:p>
    <w:p w14:paraId="2AFAE9A7" w14:textId="77777777" w:rsidR="00EC0CA5" w:rsidRDefault="00EC0CA5" w:rsidP="00EC0CA5">
      <w:pPr>
        <w:pStyle w:val="ListParagraph"/>
        <w:numPr>
          <w:ilvl w:val="0"/>
          <w:numId w:val="60"/>
        </w:numPr>
        <w:rPr>
          <w:sz w:val="20"/>
        </w:rPr>
      </w:pPr>
      <w:r>
        <w:rPr>
          <w:sz w:val="20"/>
        </w:rPr>
        <w:t xml:space="preserve">Functional and non-functional </w:t>
      </w:r>
      <w:r w:rsidRPr="00502A2B">
        <w:rPr>
          <w:sz w:val="20"/>
        </w:rPr>
        <w:t>requirements</w:t>
      </w:r>
    </w:p>
    <w:p w14:paraId="76E27BEA" w14:textId="77777777" w:rsidR="00EC0CA5" w:rsidRDefault="00EC0CA5" w:rsidP="00EC0CA5">
      <w:pPr>
        <w:rPr>
          <w:sz w:val="20"/>
        </w:rPr>
      </w:pPr>
    </w:p>
    <w:p w14:paraId="69B8AE73" w14:textId="77777777" w:rsidR="00EC0CA5" w:rsidRPr="00950DEC" w:rsidRDefault="00EC0CA5" w:rsidP="00EC0CA5">
      <w:pPr>
        <w:pStyle w:val="ConfidentialHead"/>
        <w:rPr>
          <w:lang w:val="en-US"/>
        </w:rPr>
      </w:pPr>
      <w:r w:rsidRPr="00950DEC">
        <w:rPr>
          <w:lang w:val="en-US"/>
        </w:rPr>
        <w:t xml:space="preserve">Relation to </w:t>
      </w:r>
      <w:r>
        <w:rPr>
          <w:lang w:val="en-US"/>
        </w:rPr>
        <w:t>other documents</w:t>
      </w:r>
    </w:p>
    <w:p w14:paraId="6D096816" w14:textId="77777777" w:rsidR="00EC0CA5" w:rsidRDefault="00EC0CA5" w:rsidP="00EC0CA5">
      <w:pPr>
        <w:pStyle w:val="BodyText1"/>
        <w:rPr>
          <w:rFonts w:cs="Arial"/>
          <w:sz w:val="20"/>
          <w:lang w:val="en-US"/>
        </w:rPr>
      </w:pPr>
      <w:r>
        <w:rPr>
          <w:rFonts w:cs="Arial"/>
          <w:sz w:val="20"/>
          <w:lang w:val="en-US"/>
        </w:rPr>
        <w:t>The following documents may be relevant as context to this REQ:</w:t>
      </w:r>
    </w:p>
    <w:p w14:paraId="1CEB0CEE" w14:textId="77777777" w:rsidR="00EC0CA5" w:rsidRPr="00F14A59" w:rsidRDefault="00EC0CA5" w:rsidP="00EC0CA5">
      <w:pPr>
        <w:pStyle w:val="BodyText1"/>
        <w:numPr>
          <w:ilvl w:val="0"/>
          <w:numId w:val="62"/>
        </w:numPr>
        <w:rPr>
          <w:rFonts w:cs="Arial"/>
          <w:sz w:val="20"/>
        </w:rPr>
      </w:pPr>
      <w:r>
        <w:rPr>
          <w:rFonts w:cs="Arial"/>
          <w:sz w:val="20"/>
          <w:lang w:val="en-US"/>
        </w:rPr>
        <w:t>The Software Architecture Document (SAD)</w:t>
      </w:r>
    </w:p>
    <w:p w14:paraId="005BC089" w14:textId="77777777" w:rsidR="00EC0CA5" w:rsidRPr="00F14A59" w:rsidRDefault="00EC0CA5" w:rsidP="00EC0CA5">
      <w:pPr>
        <w:pStyle w:val="BodyText1"/>
        <w:numPr>
          <w:ilvl w:val="0"/>
          <w:numId w:val="62"/>
        </w:numPr>
        <w:rPr>
          <w:rFonts w:cs="Arial"/>
          <w:sz w:val="20"/>
        </w:rPr>
      </w:pPr>
      <w:r>
        <w:rPr>
          <w:rFonts w:cs="Arial"/>
          <w:sz w:val="20"/>
          <w:lang w:val="en-US"/>
        </w:rPr>
        <w:t xml:space="preserve">The Project Start Architecture (PSA) </w:t>
      </w:r>
      <w:proofErr w:type="gramStart"/>
      <w:r>
        <w:rPr>
          <w:rFonts w:cs="Arial"/>
          <w:sz w:val="20"/>
          <w:lang w:val="en-US"/>
        </w:rPr>
        <w:t>document</w:t>
      </w:r>
      <w:proofErr w:type="gramEnd"/>
    </w:p>
    <w:p w14:paraId="5AF5F27A" w14:textId="77777777" w:rsidR="00EC0CA5" w:rsidRPr="003D2009" w:rsidRDefault="00EC0CA5" w:rsidP="00EC0CA5">
      <w:pPr>
        <w:pStyle w:val="BodyText1"/>
        <w:numPr>
          <w:ilvl w:val="0"/>
          <w:numId w:val="62"/>
        </w:numPr>
        <w:rPr>
          <w:rFonts w:cs="Arial"/>
          <w:sz w:val="20"/>
          <w:lang w:val="en-US"/>
        </w:rPr>
      </w:pPr>
      <w:r>
        <w:rPr>
          <w:sz w:val="20"/>
        </w:rPr>
        <w:t>I</w:t>
      </w:r>
      <w:r w:rsidRPr="00F31C89">
        <w:rPr>
          <w:sz w:val="20"/>
        </w:rPr>
        <w:t>nfrastructure</w:t>
      </w:r>
      <w:r>
        <w:rPr>
          <w:sz w:val="20"/>
        </w:rPr>
        <w:t xml:space="preserve"> Application</w:t>
      </w:r>
      <w:r w:rsidRPr="00F31C89">
        <w:rPr>
          <w:sz w:val="20"/>
        </w:rPr>
        <w:t xml:space="preserve"> design </w:t>
      </w:r>
      <w:r>
        <w:rPr>
          <w:rFonts w:cs="Arial"/>
          <w:sz w:val="20"/>
          <w:lang w:val="en-US"/>
        </w:rPr>
        <w:t>produced by DXC for related applications (interfaces)</w:t>
      </w:r>
    </w:p>
    <w:p w14:paraId="286420B1" w14:textId="77777777" w:rsidR="00EC0CA5" w:rsidRPr="00512503" w:rsidRDefault="00EC0CA5" w:rsidP="00EC0CA5">
      <w:pPr>
        <w:rPr>
          <w:sz w:val="20"/>
          <w:lang w:val="en-US"/>
        </w:rPr>
      </w:pPr>
    </w:p>
    <w:p w14:paraId="2446FD85" w14:textId="77777777" w:rsidR="00EC0CA5" w:rsidRPr="00863251" w:rsidRDefault="00EC0CA5" w:rsidP="00EC0CA5">
      <w:pPr>
        <w:pStyle w:val="ConfidentialHead"/>
        <w:rPr>
          <w:lang w:val="en-US"/>
        </w:rPr>
      </w:pPr>
      <w:r>
        <w:rPr>
          <w:lang w:val="en-US"/>
        </w:rPr>
        <w:t>Structure of the document</w:t>
      </w:r>
    </w:p>
    <w:p w14:paraId="52789B47" w14:textId="77777777" w:rsidR="00EC0CA5" w:rsidRDefault="00EC0CA5" w:rsidP="00EC0CA5">
      <w:pPr>
        <w:rPr>
          <w:sz w:val="20"/>
        </w:rPr>
      </w:pPr>
      <w:r>
        <w:rPr>
          <w:sz w:val="20"/>
        </w:rPr>
        <w:t>High level flow: first the application overview and architecture are described followed by the functional and non-functional requirements that ‘drive’ the solution as it will be described in the DXC HLD.</w:t>
      </w:r>
    </w:p>
    <w:p w14:paraId="77E9C2F7" w14:textId="77777777" w:rsidR="00EC0CA5" w:rsidRDefault="00EC0CA5" w:rsidP="00EC0CA5">
      <w:pPr>
        <w:rPr>
          <w:sz w:val="20"/>
          <w:highlight w:val="yellow"/>
        </w:rPr>
      </w:pPr>
    </w:p>
    <w:p w14:paraId="5DE96534" w14:textId="77777777" w:rsidR="00EC0CA5" w:rsidRPr="00D606C3" w:rsidRDefault="00EC0CA5" w:rsidP="00EC0CA5">
      <w:pPr>
        <w:pStyle w:val="ConfidentialHead"/>
        <w:rPr>
          <w:lang w:val="en-US"/>
        </w:rPr>
      </w:pPr>
      <w:r w:rsidRPr="00D606C3">
        <w:rPr>
          <w:lang w:val="en-US"/>
        </w:rPr>
        <w:t>Content of the document</w:t>
      </w:r>
    </w:p>
    <w:p w14:paraId="5DDC763F" w14:textId="77777777" w:rsidR="00EC0CA5" w:rsidRDefault="00EC0CA5" w:rsidP="00EC0CA5">
      <w:pPr>
        <w:rPr>
          <w:sz w:val="20"/>
        </w:rPr>
      </w:pPr>
      <w:r>
        <w:rPr>
          <w:sz w:val="20"/>
          <w:lang w:val="en-US"/>
        </w:rPr>
        <w:t>UWV</w:t>
      </w:r>
      <w:r w:rsidRPr="004632E7">
        <w:rPr>
          <w:sz w:val="20"/>
        </w:rPr>
        <w:t xml:space="preserve"> has prepared this document in good faith</w:t>
      </w:r>
      <w:r>
        <w:rPr>
          <w:sz w:val="20"/>
        </w:rPr>
        <w:t xml:space="preserve"> and is </w:t>
      </w:r>
      <w:r w:rsidRPr="004632E7">
        <w:rPr>
          <w:sz w:val="20"/>
        </w:rPr>
        <w:t xml:space="preserve">based on the information </w:t>
      </w:r>
      <w:r>
        <w:rPr>
          <w:sz w:val="20"/>
        </w:rPr>
        <w:t xml:space="preserve">gathered during the requirement determination phase with all parties involved; application vendors, UWV architects, developers and UWV functional management. </w:t>
      </w:r>
    </w:p>
    <w:p w14:paraId="48F52719" w14:textId="5C30F964" w:rsidR="00D43C04" w:rsidRPr="0055201D" w:rsidRDefault="00BA42EE" w:rsidP="00950DEC">
      <w:pPr>
        <w:rPr>
          <w:rFonts w:eastAsia="Times New Roman" w:cs="Arial"/>
          <w:b/>
          <w:color w:val="auto"/>
          <w:sz w:val="28"/>
          <w:szCs w:val="36"/>
        </w:rPr>
      </w:pPr>
      <w:r w:rsidRPr="0055201D">
        <w:rPr>
          <w:sz w:val="20"/>
        </w:rPr>
        <w:t xml:space="preserve"> </w:t>
      </w:r>
      <w:r w:rsidR="00D43C04" w:rsidRPr="0055201D">
        <w:rPr>
          <w:sz w:val="20"/>
        </w:rPr>
        <w:br w:type="page"/>
      </w:r>
    </w:p>
    <w:p w14:paraId="7FE9C198" w14:textId="77777777" w:rsidR="00D43C04" w:rsidRPr="00FC7214" w:rsidRDefault="00D43C04" w:rsidP="00D43C04">
      <w:pPr>
        <w:pStyle w:val="TableofContents"/>
      </w:pPr>
      <w:r w:rsidRPr="00FC7214">
        <w:lastRenderedPageBreak/>
        <w:t>Table of Contents</w:t>
      </w:r>
    </w:p>
    <w:p w14:paraId="56265D3F" w14:textId="77777777" w:rsidR="00096A81" w:rsidRDefault="00096A81">
      <w:pPr>
        <w:pStyle w:val="TOC1"/>
        <w:rPr>
          <w:b w:val="0"/>
          <w:lang w:val="cy-GB"/>
        </w:rPr>
      </w:pPr>
    </w:p>
    <w:p w14:paraId="7B2A3200" w14:textId="0127FDC3" w:rsidR="0009467D" w:rsidRDefault="00D43C04">
      <w:pPr>
        <w:pStyle w:val="TOC1"/>
        <w:rPr>
          <w:rFonts w:asciiTheme="minorHAnsi" w:eastAsiaTheme="minorEastAsia" w:hAnsiTheme="minorHAnsi" w:cstheme="minorBidi"/>
          <w:b w:val="0"/>
          <w:szCs w:val="22"/>
          <w:lang w:val="nl-NL" w:eastAsia="nl-NL" w:bidi="ar-SA"/>
        </w:rPr>
      </w:pPr>
      <w:r>
        <w:rPr>
          <w:b w:val="0"/>
          <w:lang w:val="cy-GB"/>
        </w:rPr>
        <w:fldChar w:fldCharType="begin"/>
      </w:r>
      <w:r w:rsidR="00164834">
        <w:rPr>
          <w:b w:val="0"/>
        </w:rPr>
        <w:instrText>TOC \o "1-2" \h \z</w:instrText>
      </w:r>
      <w:r>
        <w:rPr>
          <w:b w:val="0"/>
          <w:lang w:val="cy-GB"/>
        </w:rPr>
        <w:fldChar w:fldCharType="separate"/>
      </w:r>
      <w:hyperlink w:anchor="_Toc152918209" w:history="1">
        <w:r w:rsidR="0009467D" w:rsidRPr="00621C3A">
          <w:rPr>
            <w:rStyle w:val="Hyperlink"/>
          </w:rPr>
          <w:t>1</w:t>
        </w:r>
        <w:r w:rsidR="0009467D">
          <w:rPr>
            <w:rFonts w:asciiTheme="minorHAnsi" w:eastAsiaTheme="minorEastAsia" w:hAnsiTheme="minorHAnsi" w:cstheme="minorBidi"/>
            <w:b w:val="0"/>
            <w:szCs w:val="22"/>
            <w:lang w:val="nl-NL" w:eastAsia="nl-NL" w:bidi="ar-SA"/>
          </w:rPr>
          <w:tab/>
        </w:r>
        <w:r w:rsidR="0009467D" w:rsidRPr="00621C3A">
          <w:rPr>
            <w:rStyle w:val="Hyperlink"/>
          </w:rPr>
          <w:t>Application Overview</w:t>
        </w:r>
        <w:r w:rsidR="0009467D">
          <w:rPr>
            <w:webHidden/>
          </w:rPr>
          <w:tab/>
        </w:r>
        <w:r w:rsidR="0009467D">
          <w:rPr>
            <w:webHidden/>
          </w:rPr>
          <w:fldChar w:fldCharType="begin"/>
        </w:r>
        <w:r w:rsidR="0009467D">
          <w:rPr>
            <w:webHidden/>
          </w:rPr>
          <w:instrText xml:space="preserve"> PAGEREF _Toc152918209 \h </w:instrText>
        </w:r>
        <w:r w:rsidR="0009467D">
          <w:rPr>
            <w:webHidden/>
          </w:rPr>
        </w:r>
        <w:r w:rsidR="0009467D">
          <w:rPr>
            <w:webHidden/>
          </w:rPr>
          <w:fldChar w:fldCharType="separate"/>
        </w:r>
        <w:r w:rsidR="0009467D">
          <w:rPr>
            <w:webHidden/>
          </w:rPr>
          <w:t>4</w:t>
        </w:r>
        <w:r w:rsidR="0009467D">
          <w:rPr>
            <w:webHidden/>
          </w:rPr>
          <w:fldChar w:fldCharType="end"/>
        </w:r>
      </w:hyperlink>
    </w:p>
    <w:p w14:paraId="1CCD3631" w14:textId="259EDCCE" w:rsidR="0009467D" w:rsidRDefault="00000000">
      <w:pPr>
        <w:pStyle w:val="TOC2"/>
        <w:rPr>
          <w:rFonts w:asciiTheme="minorHAnsi" w:eastAsiaTheme="minorEastAsia" w:hAnsiTheme="minorHAnsi" w:cstheme="minorBidi"/>
          <w:noProof/>
          <w:szCs w:val="22"/>
          <w:lang w:val="nl-NL" w:eastAsia="nl-NL" w:bidi="ar-SA"/>
        </w:rPr>
      </w:pPr>
      <w:hyperlink w:anchor="_Toc152918210" w:history="1">
        <w:r w:rsidR="0009467D" w:rsidRPr="00621C3A">
          <w:rPr>
            <w:rStyle w:val="Hyperlink"/>
            <w:noProof/>
          </w:rPr>
          <w:t>1.1</w:t>
        </w:r>
        <w:r w:rsidR="0009467D">
          <w:rPr>
            <w:rFonts w:asciiTheme="minorHAnsi" w:eastAsiaTheme="minorEastAsia" w:hAnsiTheme="minorHAnsi" w:cstheme="minorBidi"/>
            <w:noProof/>
            <w:szCs w:val="22"/>
            <w:lang w:val="nl-NL" w:eastAsia="nl-NL" w:bidi="ar-SA"/>
          </w:rPr>
          <w:tab/>
        </w:r>
        <w:r w:rsidR="0009467D" w:rsidRPr="00621C3A">
          <w:rPr>
            <w:rStyle w:val="Hyperlink"/>
            <w:noProof/>
          </w:rPr>
          <w:t>Introduction</w:t>
        </w:r>
        <w:r w:rsidR="0009467D">
          <w:rPr>
            <w:noProof/>
            <w:webHidden/>
          </w:rPr>
          <w:tab/>
        </w:r>
        <w:r w:rsidR="0009467D">
          <w:rPr>
            <w:noProof/>
            <w:webHidden/>
          </w:rPr>
          <w:fldChar w:fldCharType="begin"/>
        </w:r>
        <w:r w:rsidR="0009467D">
          <w:rPr>
            <w:noProof/>
            <w:webHidden/>
          </w:rPr>
          <w:instrText xml:space="preserve"> PAGEREF _Toc152918210 \h </w:instrText>
        </w:r>
        <w:r w:rsidR="0009467D">
          <w:rPr>
            <w:noProof/>
            <w:webHidden/>
          </w:rPr>
        </w:r>
        <w:r w:rsidR="0009467D">
          <w:rPr>
            <w:noProof/>
            <w:webHidden/>
          </w:rPr>
          <w:fldChar w:fldCharType="separate"/>
        </w:r>
        <w:r w:rsidR="0009467D">
          <w:rPr>
            <w:noProof/>
            <w:webHidden/>
          </w:rPr>
          <w:t>4</w:t>
        </w:r>
        <w:r w:rsidR="0009467D">
          <w:rPr>
            <w:noProof/>
            <w:webHidden/>
          </w:rPr>
          <w:fldChar w:fldCharType="end"/>
        </w:r>
      </w:hyperlink>
    </w:p>
    <w:p w14:paraId="07A4C9F3" w14:textId="79FEDBD1" w:rsidR="0009467D" w:rsidRDefault="00000000">
      <w:pPr>
        <w:pStyle w:val="TOC2"/>
        <w:rPr>
          <w:rFonts w:asciiTheme="minorHAnsi" w:eastAsiaTheme="minorEastAsia" w:hAnsiTheme="minorHAnsi" w:cstheme="minorBidi"/>
          <w:noProof/>
          <w:szCs w:val="22"/>
          <w:lang w:val="nl-NL" w:eastAsia="nl-NL" w:bidi="ar-SA"/>
        </w:rPr>
      </w:pPr>
      <w:hyperlink w:anchor="_Toc152918211" w:history="1">
        <w:r w:rsidR="0009467D" w:rsidRPr="00621C3A">
          <w:rPr>
            <w:rStyle w:val="Hyperlink"/>
            <w:noProof/>
          </w:rPr>
          <w:t>1.2</w:t>
        </w:r>
        <w:r w:rsidR="0009467D">
          <w:rPr>
            <w:rFonts w:asciiTheme="minorHAnsi" w:eastAsiaTheme="minorEastAsia" w:hAnsiTheme="minorHAnsi" w:cstheme="minorBidi"/>
            <w:noProof/>
            <w:szCs w:val="22"/>
            <w:lang w:val="nl-NL" w:eastAsia="nl-NL" w:bidi="ar-SA"/>
          </w:rPr>
          <w:tab/>
        </w:r>
        <w:r w:rsidR="0009467D" w:rsidRPr="00621C3A">
          <w:rPr>
            <w:rStyle w:val="Hyperlink"/>
            <w:noProof/>
          </w:rPr>
          <w:t>Scope of the desired change</w:t>
        </w:r>
        <w:r w:rsidR="0009467D">
          <w:rPr>
            <w:noProof/>
            <w:webHidden/>
          </w:rPr>
          <w:tab/>
        </w:r>
        <w:r w:rsidR="0009467D">
          <w:rPr>
            <w:noProof/>
            <w:webHidden/>
          </w:rPr>
          <w:fldChar w:fldCharType="begin"/>
        </w:r>
        <w:r w:rsidR="0009467D">
          <w:rPr>
            <w:noProof/>
            <w:webHidden/>
          </w:rPr>
          <w:instrText xml:space="preserve"> PAGEREF _Toc152918211 \h </w:instrText>
        </w:r>
        <w:r w:rsidR="0009467D">
          <w:rPr>
            <w:noProof/>
            <w:webHidden/>
          </w:rPr>
        </w:r>
        <w:r w:rsidR="0009467D">
          <w:rPr>
            <w:noProof/>
            <w:webHidden/>
          </w:rPr>
          <w:fldChar w:fldCharType="separate"/>
        </w:r>
        <w:r w:rsidR="0009467D">
          <w:rPr>
            <w:noProof/>
            <w:webHidden/>
          </w:rPr>
          <w:t>4</w:t>
        </w:r>
        <w:r w:rsidR="0009467D">
          <w:rPr>
            <w:noProof/>
            <w:webHidden/>
          </w:rPr>
          <w:fldChar w:fldCharType="end"/>
        </w:r>
      </w:hyperlink>
    </w:p>
    <w:p w14:paraId="57E42214" w14:textId="3004BE0F" w:rsidR="0009467D" w:rsidRDefault="00000000">
      <w:pPr>
        <w:pStyle w:val="TOC2"/>
        <w:rPr>
          <w:rFonts w:asciiTheme="minorHAnsi" w:eastAsiaTheme="minorEastAsia" w:hAnsiTheme="minorHAnsi" w:cstheme="minorBidi"/>
          <w:noProof/>
          <w:szCs w:val="22"/>
          <w:lang w:val="nl-NL" w:eastAsia="nl-NL" w:bidi="ar-SA"/>
        </w:rPr>
      </w:pPr>
      <w:hyperlink w:anchor="_Toc152918212" w:history="1">
        <w:r w:rsidR="0009467D" w:rsidRPr="00621C3A">
          <w:rPr>
            <w:rStyle w:val="Hyperlink"/>
            <w:noProof/>
          </w:rPr>
          <w:t>1.3</w:t>
        </w:r>
        <w:r w:rsidR="0009467D">
          <w:rPr>
            <w:rFonts w:asciiTheme="minorHAnsi" w:eastAsiaTheme="minorEastAsia" w:hAnsiTheme="minorHAnsi" w:cstheme="minorBidi"/>
            <w:noProof/>
            <w:szCs w:val="22"/>
            <w:lang w:val="nl-NL" w:eastAsia="nl-NL" w:bidi="ar-SA"/>
          </w:rPr>
          <w:tab/>
        </w:r>
        <w:r w:rsidR="0009467D" w:rsidRPr="00621C3A">
          <w:rPr>
            <w:rStyle w:val="Hyperlink"/>
            <w:noProof/>
          </w:rPr>
          <w:t>Out of Scope</w:t>
        </w:r>
        <w:r w:rsidR="0009467D">
          <w:rPr>
            <w:noProof/>
            <w:webHidden/>
          </w:rPr>
          <w:tab/>
        </w:r>
        <w:r w:rsidR="0009467D">
          <w:rPr>
            <w:noProof/>
            <w:webHidden/>
          </w:rPr>
          <w:fldChar w:fldCharType="begin"/>
        </w:r>
        <w:r w:rsidR="0009467D">
          <w:rPr>
            <w:noProof/>
            <w:webHidden/>
          </w:rPr>
          <w:instrText xml:space="preserve"> PAGEREF _Toc152918212 \h </w:instrText>
        </w:r>
        <w:r w:rsidR="0009467D">
          <w:rPr>
            <w:noProof/>
            <w:webHidden/>
          </w:rPr>
        </w:r>
        <w:r w:rsidR="0009467D">
          <w:rPr>
            <w:noProof/>
            <w:webHidden/>
          </w:rPr>
          <w:fldChar w:fldCharType="separate"/>
        </w:r>
        <w:r w:rsidR="0009467D">
          <w:rPr>
            <w:noProof/>
            <w:webHidden/>
          </w:rPr>
          <w:t>4</w:t>
        </w:r>
        <w:r w:rsidR="0009467D">
          <w:rPr>
            <w:noProof/>
            <w:webHidden/>
          </w:rPr>
          <w:fldChar w:fldCharType="end"/>
        </w:r>
      </w:hyperlink>
    </w:p>
    <w:p w14:paraId="65FC38F2" w14:textId="279D8A71" w:rsidR="0009467D" w:rsidRDefault="00000000">
      <w:pPr>
        <w:pStyle w:val="TOC1"/>
        <w:rPr>
          <w:rFonts w:asciiTheme="minorHAnsi" w:eastAsiaTheme="minorEastAsia" w:hAnsiTheme="minorHAnsi" w:cstheme="minorBidi"/>
          <w:b w:val="0"/>
          <w:szCs w:val="22"/>
          <w:lang w:val="nl-NL" w:eastAsia="nl-NL" w:bidi="ar-SA"/>
        </w:rPr>
      </w:pPr>
      <w:hyperlink w:anchor="_Toc152918213" w:history="1">
        <w:r w:rsidR="0009467D" w:rsidRPr="00621C3A">
          <w:rPr>
            <w:rStyle w:val="Hyperlink"/>
            <w:lang w:val="fr-FR"/>
          </w:rPr>
          <w:t>2</w:t>
        </w:r>
        <w:r w:rsidR="0009467D">
          <w:rPr>
            <w:rFonts w:asciiTheme="minorHAnsi" w:eastAsiaTheme="minorEastAsia" w:hAnsiTheme="minorHAnsi" w:cstheme="minorBidi"/>
            <w:b w:val="0"/>
            <w:szCs w:val="22"/>
            <w:lang w:val="nl-NL" w:eastAsia="nl-NL" w:bidi="ar-SA"/>
          </w:rPr>
          <w:tab/>
        </w:r>
        <w:r w:rsidR="0009467D" w:rsidRPr="00621C3A">
          <w:rPr>
            <w:rStyle w:val="Hyperlink"/>
            <w:lang w:val="fr-FR"/>
          </w:rPr>
          <w:t>Architecture</w:t>
        </w:r>
        <w:r w:rsidR="0009467D">
          <w:rPr>
            <w:webHidden/>
          </w:rPr>
          <w:tab/>
        </w:r>
        <w:r w:rsidR="0009467D">
          <w:rPr>
            <w:webHidden/>
          </w:rPr>
          <w:fldChar w:fldCharType="begin"/>
        </w:r>
        <w:r w:rsidR="0009467D">
          <w:rPr>
            <w:webHidden/>
          </w:rPr>
          <w:instrText xml:space="preserve"> PAGEREF _Toc152918213 \h </w:instrText>
        </w:r>
        <w:r w:rsidR="0009467D">
          <w:rPr>
            <w:webHidden/>
          </w:rPr>
        </w:r>
        <w:r w:rsidR="0009467D">
          <w:rPr>
            <w:webHidden/>
          </w:rPr>
          <w:fldChar w:fldCharType="separate"/>
        </w:r>
        <w:r w:rsidR="0009467D">
          <w:rPr>
            <w:webHidden/>
          </w:rPr>
          <w:t>5</w:t>
        </w:r>
        <w:r w:rsidR="0009467D">
          <w:rPr>
            <w:webHidden/>
          </w:rPr>
          <w:fldChar w:fldCharType="end"/>
        </w:r>
      </w:hyperlink>
    </w:p>
    <w:p w14:paraId="18219A65" w14:textId="6E692F50" w:rsidR="0009467D" w:rsidRDefault="00000000">
      <w:pPr>
        <w:pStyle w:val="TOC2"/>
        <w:rPr>
          <w:rFonts w:asciiTheme="minorHAnsi" w:eastAsiaTheme="minorEastAsia" w:hAnsiTheme="minorHAnsi" w:cstheme="minorBidi"/>
          <w:noProof/>
          <w:szCs w:val="22"/>
          <w:lang w:val="nl-NL" w:eastAsia="nl-NL" w:bidi="ar-SA"/>
        </w:rPr>
      </w:pPr>
      <w:hyperlink w:anchor="_Toc152918214" w:history="1">
        <w:r w:rsidR="0009467D" w:rsidRPr="00621C3A">
          <w:rPr>
            <w:rStyle w:val="Hyperlink"/>
            <w:noProof/>
          </w:rPr>
          <w:t>2.1</w:t>
        </w:r>
        <w:r w:rsidR="0009467D">
          <w:rPr>
            <w:rFonts w:asciiTheme="minorHAnsi" w:eastAsiaTheme="minorEastAsia" w:hAnsiTheme="minorHAnsi" w:cstheme="minorBidi"/>
            <w:noProof/>
            <w:szCs w:val="22"/>
            <w:lang w:val="nl-NL" w:eastAsia="nl-NL" w:bidi="ar-SA"/>
          </w:rPr>
          <w:tab/>
        </w:r>
        <w:r w:rsidR="0009467D" w:rsidRPr="00621C3A">
          <w:rPr>
            <w:rStyle w:val="Hyperlink"/>
            <w:noProof/>
          </w:rPr>
          <w:t>Conceptual</w:t>
        </w:r>
        <w:r w:rsidR="0009467D">
          <w:rPr>
            <w:noProof/>
            <w:webHidden/>
          </w:rPr>
          <w:tab/>
        </w:r>
        <w:r w:rsidR="0009467D">
          <w:rPr>
            <w:noProof/>
            <w:webHidden/>
          </w:rPr>
          <w:fldChar w:fldCharType="begin"/>
        </w:r>
        <w:r w:rsidR="0009467D">
          <w:rPr>
            <w:noProof/>
            <w:webHidden/>
          </w:rPr>
          <w:instrText xml:space="preserve"> PAGEREF _Toc152918214 \h </w:instrText>
        </w:r>
        <w:r w:rsidR="0009467D">
          <w:rPr>
            <w:noProof/>
            <w:webHidden/>
          </w:rPr>
        </w:r>
        <w:r w:rsidR="0009467D">
          <w:rPr>
            <w:noProof/>
            <w:webHidden/>
          </w:rPr>
          <w:fldChar w:fldCharType="separate"/>
        </w:r>
        <w:r w:rsidR="0009467D">
          <w:rPr>
            <w:noProof/>
            <w:webHidden/>
          </w:rPr>
          <w:t>5</w:t>
        </w:r>
        <w:r w:rsidR="0009467D">
          <w:rPr>
            <w:noProof/>
            <w:webHidden/>
          </w:rPr>
          <w:fldChar w:fldCharType="end"/>
        </w:r>
      </w:hyperlink>
    </w:p>
    <w:p w14:paraId="5C2CDF8B" w14:textId="02667347" w:rsidR="0009467D" w:rsidRDefault="00000000">
      <w:pPr>
        <w:pStyle w:val="TOC2"/>
        <w:rPr>
          <w:rFonts w:asciiTheme="minorHAnsi" w:eastAsiaTheme="minorEastAsia" w:hAnsiTheme="minorHAnsi" w:cstheme="minorBidi"/>
          <w:noProof/>
          <w:szCs w:val="22"/>
          <w:lang w:val="nl-NL" w:eastAsia="nl-NL" w:bidi="ar-SA"/>
        </w:rPr>
      </w:pPr>
      <w:hyperlink w:anchor="_Toc152918215" w:history="1">
        <w:r w:rsidR="0009467D" w:rsidRPr="00621C3A">
          <w:rPr>
            <w:rStyle w:val="Hyperlink"/>
            <w:noProof/>
          </w:rPr>
          <w:t>2.2</w:t>
        </w:r>
        <w:r w:rsidR="0009467D">
          <w:rPr>
            <w:rFonts w:asciiTheme="minorHAnsi" w:eastAsiaTheme="minorEastAsia" w:hAnsiTheme="minorHAnsi" w:cstheme="minorBidi"/>
            <w:noProof/>
            <w:szCs w:val="22"/>
            <w:lang w:val="nl-NL" w:eastAsia="nl-NL" w:bidi="ar-SA"/>
          </w:rPr>
          <w:tab/>
        </w:r>
        <w:r w:rsidR="0009467D" w:rsidRPr="00621C3A">
          <w:rPr>
            <w:rStyle w:val="Hyperlink"/>
            <w:noProof/>
          </w:rPr>
          <w:t>Context diagram</w:t>
        </w:r>
        <w:r w:rsidR="0009467D">
          <w:rPr>
            <w:noProof/>
            <w:webHidden/>
          </w:rPr>
          <w:tab/>
        </w:r>
        <w:r w:rsidR="0009467D">
          <w:rPr>
            <w:noProof/>
            <w:webHidden/>
          </w:rPr>
          <w:fldChar w:fldCharType="begin"/>
        </w:r>
        <w:r w:rsidR="0009467D">
          <w:rPr>
            <w:noProof/>
            <w:webHidden/>
          </w:rPr>
          <w:instrText xml:space="preserve"> PAGEREF _Toc152918215 \h </w:instrText>
        </w:r>
        <w:r w:rsidR="0009467D">
          <w:rPr>
            <w:noProof/>
            <w:webHidden/>
          </w:rPr>
        </w:r>
        <w:r w:rsidR="0009467D">
          <w:rPr>
            <w:noProof/>
            <w:webHidden/>
          </w:rPr>
          <w:fldChar w:fldCharType="separate"/>
        </w:r>
        <w:r w:rsidR="0009467D">
          <w:rPr>
            <w:noProof/>
            <w:webHidden/>
          </w:rPr>
          <w:t>6</w:t>
        </w:r>
        <w:r w:rsidR="0009467D">
          <w:rPr>
            <w:noProof/>
            <w:webHidden/>
          </w:rPr>
          <w:fldChar w:fldCharType="end"/>
        </w:r>
      </w:hyperlink>
    </w:p>
    <w:p w14:paraId="4088C2F2" w14:textId="74C8B384" w:rsidR="0009467D" w:rsidRDefault="00000000">
      <w:pPr>
        <w:pStyle w:val="TOC1"/>
        <w:rPr>
          <w:rFonts w:asciiTheme="minorHAnsi" w:eastAsiaTheme="minorEastAsia" w:hAnsiTheme="minorHAnsi" w:cstheme="minorBidi"/>
          <w:b w:val="0"/>
          <w:szCs w:val="22"/>
          <w:lang w:val="nl-NL" w:eastAsia="nl-NL" w:bidi="ar-SA"/>
        </w:rPr>
      </w:pPr>
      <w:hyperlink w:anchor="_Toc152918216" w:history="1">
        <w:r w:rsidR="0009467D" w:rsidRPr="00621C3A">
          <w:rPr>
            <w:rStyle w:val="Hyperlink"/>
            <w:lang w:val="en-US"/>
          </w:rPr>
          <w:t>3</w:t>
        </w:r>
        <w:r w:rsidR="0009467D">
          <w:rPr>
            <w:rFonts w:asciiTheme="minorHAnsi" w:eastAsiaTheme="minorEastAsia" w:hAnsiTheme="minorHAnsi" w:cstheme="minorBidi"/>
            <w:b w:val="0"/>
            <w:szCs w:val="22"/>
            <w:lang w:val="nl-NL" w:eastAsia="nl-NL" w:bidi="ar-SA"/>
          </w:rPr>
          <w:tab/>
        </w:r>
        <w:r w:rsidR="0009467D" w:rsidRPr="00621C3A">
          <w:rPr>
            <w:rStyle w:val="Hyperlink"/>
            <w:lang w:val="en-US"/>
          </w:rPr>
          <w:t>Functional Requirements</w:t>
        </w:r>
        <w:r w:rsidR="0009467D">
          <w:rPr>
            <w:webHidden/>
          </w:rPr>
          <w:tab/>
        </w:r>
        <w:r w:rsidR="0009467D">
          <w:rPr>
            <w:webHidden/>
          </w:rPr>
          <w:fldChar w:fldCharType="begin"/>
        </w:r>
        <w:r w:rsidR="0009467D">
          <w:rPr>
            <w:webHidden/>
          </w:rPr>
          <w:instrText xml:space="preserve"> PAGEREF _Toc152918216 \h </w:instrText>
        </w:r>
        <w:r w:rsidR="0009467D">
          <w:rPr>
            <w:webHidden/>
          </w:rPr>
        </w:r>
        <w:r w:rsidR="0009467D">
          <w:rPr>
            <w:webHidden/>
          </w:rPr>
          <w:fldChar w:fldCharType="separate"/>
        </w:r>
        <w:r w:rsidR="0009467D">
          <w:rPr>
            <w:webHidden/>
          </w:rPr>
          <w:t>16</w:t>
        </w:r>
        <w:r w:rsidR="0009467D">
          <w:rPr>
            <w:webHidden/>
          </w:rPr>
          <w:fldChar w:fldCharType="end"/>
        </w:r>
      </w:hyperlink>
    </w:p>
    <w:p w14:paraId="59AB8385" w14:textId="3836304B" w:rsidR="0009467D" w:rsidRDefault="00000000">
      <w:pPr>
        <w:pStyle w:val="TOC1"/>
        <w:rPr>
          <w:rFonts w:asciiTheme="minorHAnsi" w:eastAsiaTheme="minorEastAsia" w:hAnsiTheme="minorHAnsi" w:cstheme="minorBidi"/>
          <w:b w:val="0"/>
          <w:szCs w:val="22"/>
          <w:lang w:val="nl-NL" w:eastAsia="nl-NL" w:bidi="ar-SA"/>
        </w:rPr>
      </w:pPr>
      <w:hyperlink w:anchor="_Toc152918217" w:history="1">
        <w:r w:rsidR="0009467D" w:rsidRPr="00621C3A">
          <w:rPr>
            <w:rStyle w:val="Hyperlink"/>
            <w:lang w:val="en-US"/>
          </w:rPr>
          <w:t>4</w:t>
        </w:r>
        <w:r w:rsidR="0009467D">
          <w:rPr>
            <w:rFonts w:asciiTheme="minorHAnsi" w:eastAsiaTheme="minorEastAsia" w:hAnsiTheme="minorHAnsi" w:cstheme="minorBidi"/>
            <w:b w:val="0"/>
            <w:szCs w:val="22"/>
            <w:lang w:val="nl-NL" w:eastAsia="nl-NL" w:bidi="ar-SA"/>
          </w:rPr>
          <w:tab/>
        </w:r>
        <w:r w:rsidR="0009467D" w:rsidRPr="00621C3A">
          <w:rPr>
            <w:rStyle w:val="Hyperlink"/>
            <w:lang w:val="en-US"/>
          </w:rPr>
          <w:t>Non-Functional Requirements</w:t>
        </w:r>
        <w:r w:rsidR="0009467D">
          <w:rPr>
            <w:webHidden/>
          </w:rPr>
          <w:tab/>
        </w:r>
        <w:r w:rsidR="0009467D">
          <w:rPr>
            <w:webHidden/>
          </w:rPr>
          <w:fldChar w:fldCharType="begin"/>
        </w:r>
        <w:r w:rsidR="0009467D">
          <w:rPr>
            <w:webHidden/>
          </w:rPr>
          <w:instrText xml:space="preserve"> PAGEREF _Toc152918217 \h </w:instrText>
        </w:r>
        <w:r w:rsidR="0009467D">
          <w:rPr>
            <w:webHidden/>
          </w:rPr>
        </w:r>
        <w:r w:rsidR="0009467D">
          <w:rPr>
            <w:webHidden/>
          </w:rPr>
          <w:fldChar w:fldCharType="separate"/>
        </w:r>
        <w:r w:rsidR="0009467D">
          <w:rPr>
            <w:webHidden/>
          </w:rPr>
          <w:t>17</w:t>
        </w:r>
        <w:r w:rsidR="0009467D">
          <w:rPr>
            <w:webHidden/>
          </w:rPr>
          <w:fldChar w:fldCharType="end"/>
        </w:r>
      </w:hyperlink>
    </w:p>
    <w:p w14:paraId="23E17BB5" w14:textId="5820B1C2" w:rsidR="0009467D" w:rsidRDefault="00000000">
      <w:pPr>
        <w:pStyle w:val="TOC2"/>
        <w:rPr>
          <w:rFonts w:asciiTheme="minorHAnsi" w:eastAsiaTheme="minorEastAsia" w:hAnsiTheme="minorHAnsi" w:cstheme="minorBidi"/>
          <w:noProof/>
          <w:szCs w:val="22"/>
          <w:lang w:val="nl-NL" w:eastAsia="nl-NL" w:bidi="ar-SA"/>
        </w:rPr>
      </w:pPr>
      <w:hyperlink w:anchor="_Toc152918218" w:history="1">
        <w:r w:rsidR="0009467D" w:rsidRPr="00621C3A">
          <w:rPr>
            <w:rStyle w:val="Hyperlink"/>
            <w:noProof/>
          </w:rPr>
          <w:t>4.1</w:t>
        </w:r>
        <w:r w:rsidR="0009467D">
          <w:rPr>
            <w:rFonts w:asciiTheme="minorHAnsi" w:eastAsiaTheme="minorEastAsia" w:hAnsiTheme="minorHAnsi" w:cstheme="minorBidi"/>
            <w:noProof/>
            <w:szCs w:val="22"/>
            <w:lang w:val="nl-NL" w:eastAsia="nl-NL" w:bidi="ar-SA"/>
          </w:rPr>
          <w:tab/>
        </w:r>
        <w:r w:rsidR="0009467D" w:rsidRPr="00621C3A">
          <w:rPr>
            <w:rStyle w:val="Hyperlink"/>
            <w:noProof/>
          </w:rPr>
          <w:t>Security &amp; Compliance classifications</w:t>
        </w:r>
        <w:r w:rsidR="0009467D">
          <w:rPr>
            <w:noProof/>
            <w:webHidden/>
          </w:rPr>
          <w:tab/>
        </w:r>
        <w:r w:rsidR="0009467D">
          <w:rPr>
            <w:noProof/>
            <w:webHidden/>
          </w:rPr>
          <w:fldChar w:fldCharType="begin"/>
        </w:r>
        <w:r w:rsidR="0009467D">
          <w:rPr>
            <w:noProof/>
            <w:webHidden/>
          </w:rPr>
          <w:instrText xml:space="preserve"> PAGEREF _Toc152918218 \h </w:instrText>
        </w:r>
        <w:r w:rsidR="0009467D">
          <w:rPr>
            <w:noProof/>
            <w:webHidden/>
          </w:rPr>
        </w:r>
        <w:r w:rsidR="0009467D">
          <w:rPr>
            <w:noProof/>
            <w:webHidden/>
          </w:rPr>
          <w:fldChar w:fldCharType="separate"/>
        </w:r>
        <w:r w:rsidR="0009467D">
          <w:rPr>
            <w:noProof/>
            <w:webHidden/>
          </w:rPr>
          <w:t>17</w:t>
        </w:r>
        <w:r w:rsidR="0009467D">
          <w:rPr>
            <w:noProof/>
            <w:webHidden/>
          </w:rPr>
          <w:fldChar w:fldCharType="end"/>
        </w:r>
      </w:hyperlink>
    </w:p>
    <w:p w14:paraId="1C5381EF" w14:textId="2A9185B0" w:rsidR="0009467D" w:rsidRDefault="00000000">
      <w:pPr>
        <w:pStyle w:val="TOC2"/>
        <w:rPr>
          <w:rFonts w:asciiTheme="minorHAnsi" w:eastAsiaTheme="minorEastAsia" w:hAnsiTheme="minorHAnsi" w:cstheme="minorBidi"/>
          <w:noProof/>
          <w:szCs w:val="22"/>
          <w:lang w:val="nl-NL" w:eastAsia="nl-NL" w:bidi="ar-SA"/>
        </w:rPr>
      </w:pPr>
      <w:hyperlink w:anchor="_Toc152918219" w:history="1">
        <w:r w:rsidR="0009467D" w:rsidRPr="00621C3A">
          <w:rPr>
            <w:rStyle w:val="Hyperlink"/>
            <w:noProof/>
          </w:rPr>
          <w:t>4.1</w:t>
        </w:r>
        <w:r w:rsidR="0009467D">
          <w:rPr>
            <w:rFonts w:asciiTheme="minorHAnsi" w:eastAsiaTheme="minorEastAsia" w:hAnsiTheme="minorHAnsi" w:cstheme="minorBidi"/>
            <w:noProof/>
            <w:szCs w:val="22"/>
            <w:lang w:val="nl-NL" w:eastAsia="nl-NL" w:bidi="ar-SA"/>
          </w:rPr>
          <w:tab/>
        </w:r>
        <w:r w:rsidR="0009467D" w:rsidRPr="00621C3A">
          <w:rPr>
            <w:rStyle w:val="Hyperlink"/>
            <w:noProof/>
          </w:rPr>
          <w:t>System and Software requirements</w:t>
        </w:r>
        <w:r w:rsidR="0009467D">
          <w:rPr>
            <w:noProof/>
            <w:webHidden/>
          </w:rPr>
          <w:tab/>
        </w:r>
        <w:r w:rsidR="0009467D">
          <w:rPr>
            <w:noProof/>
            <w:webHidden/>
          </w:rPr>
          <w:fldChar w:fldCharType="begin"/>
        </w:r>
        <w:r w:rsidR="0009467D">
          <w:rPr>
            <w:noProof/>
            <w:webHidden/>
          </w:rPr>
          <w:instrText xml:space="preserve"> PAGEREF _Toc152918219 \h </w:instrText>
        </w:r>
        <w:r w:rsidR="0009467D">
          <w:rPr>
            <w:noProof/>
            <w:webHidden/>
          </w:rPr>
        </w:r>
        <w:r w:rsidR="0009467D">
          <w:rPr>
            <w:noProof/>
            <w:webHidden/>
          </w:rPr>
          <w:fldChar w:fldCharType="separate"/>
        </w:r>
        <w:r w:rsidR="0009467D">
          <w:rPr>
            <w:noProof/>
            <w:webHidden/>
          </w:rPr>
          <w:t>17</w:t>
        </w:r>
        <w:r w:rsidR="0009467D">
          <w:rPr>
            <w:noProof/>
            <w:webHidden/>
          </w:rPr>
          <w:fldChar w:fldCharType="end"/>
        </w:r>
      </w:hyperlink>
    </w:p>
    <w:p w14:paraId="4AAC639F" w14:textId="48454E71" w:rsidR="0009467D" w:rsidRDefault="00000000">
      <w:pPr>
        <w:pStyle w:val="TOC2"/>
        <w:rPr>
          <w:rFonts w:asciiTheme="minorHAnsi" w:eastAsiaTheme="minorEastAsia" w:hAnsiTheme="minorHAnsi" w:cstheme="minorBidi"/>
          <w:noProof/>
          <w:szCs w:val="22"/>
          <w:lang w:val="nl-NL" w:eastAsia="nl-NL" w:bidi="ar-SA"/>
        </w:rPr>
      </w:pPr>
      <w:hyperlink w:anchor="_Toc152918220" w:history="1">
        <w:r w:rsidR="0009467D" w:rsidRPr="00621C3A">
          <w:rPr>
            <w:rStyle w:val="Hyperlink"/>
            <w:noProof/>
          </w:rPr>
          <w:t>4.2</w:t>
        </w:r>
        <w:r w:rsidR="0009467D">
          <w:rPr>
            <w:rFonts w:asciiTheme="minorHAnsi" w:eastAsiaTheme="minorEastAsia" w:hAnsiTheme="minorHAnsi" w:cstheme="minorBidi"/>
            <w:noProof/>
            <w:szCs w:val="22"/>
            <w:lang w:val="nl-NL" w:eastAsia="nl-NL" w:bidi="ar-SA"/>
          </w:rPr>
          <w:tab/>
        </w:r>
        <w:r w:rsidR="0009467D" w:rsidRPr="00621C3A">
          <w:rPr>
            <w:rStyle w:val="Hyperlink"/>
            <w:noProof/>
          </w:rPr>
          <w:t>Availability</w:t>
        </w:r>
        <w:r w:rsidR="0009467D">
          <w:rPr>
            <w:noProof/>
            <w:webHidden/>
          </w:rPr>
          <w:tab/>
        </w:r>
        <w:r w:rsidR="0009467D">
          <w:rPr>
            <w:noProof/>
            <w:webHidden/>
          </w:rPr>
          <w:fldChar w:fldCharType="begin"/>
        </w:r>
        <w:r w:rsidR="0009467D">
          <w:rPr>
            <w:noProof/>
            <w:webHidden/>
          </w:rPr>
          <w:instrText xml:space="preserve"> PAGEREF _Toc152918220 \h </w:instrText>
        </w:r>
        <w:r w:rsidR="0009467D">
          <w:rPr>
            <w:noProof/>
            <w:webHidden/>
          </w:rPr>
        </w:r>
        <w:r w:rsidR="0009467D">
          <w:rPr>
            <w:noProof/>
            <w:webHidden/>
          </w:rPr>
          <w:fldChar w:fldCharType="separate"/>
        </w:r>
        <w:r w:rsidR="0009467D">
          <w:rPr>
            <w:noProof/>
            <w:webHidden/>
          </w:rPr>
          <w:t>18</w:t>
        </w:r>
        <w:r w:rsidR="0009467D">
          <w:rPr>
            <w:noProof/>
            <w:webHidden/>
          </w:rPr>
          <w:fldChar w:fldCharType="end"/>
        </w:r>
      </w:hyperlink>
    </w:p>
    <w:p w14:paraId="5276B4A2" w14:textId="06CB9BDE" w:rsidR="0009467D" w:rsidRDefault="00000000">
      <w:pPr>
        <w:pStyle w:val="TOC2"/>
        <w:rPr>
          <w:rFonts w:asciiTheme="minorHAnsi" w:eastAsiaTheme="minorEastAsia" w:hAnsiTheme="minorHAnsi" w:cstheme="minorBidi"/>
          <w:noProof/>
          <w:szCs w:val="22"/>
          <w:lang w:val="nl-NL" w:eastAsia="nl-NL" w:bidi="ar-SA"/>
        </w:rPr>
      </w:pPr>
      <w:hyperlink w:anchor="_Toc152918221" w:history="1">
        <w:r w:rsidR="0009467D" w:rsidRPr="00621C3A">
          <w:rPr>
            <w:rStyle w:val="Hyperlink"/>
            <w:noProof/>
          </w:rPr>
          <w:t>4.3</w:t>
        </w:r>
        <w:r w:rsidR="0009467D">
          <w:rPr>
            <w:rFonts w:asciiTheme="minorHAnsi" w:eastAsiaTheme="minorEastAsia" w:hAnsiTheme="minorHAnsi" w:cstheme="minorBidi"/>
            <w:noProof/>
            <w:szCs w:val="22"/>
            <w:lang w:val="nl-NL" w:eastAsia="nl-NL" w:bidi="ar-SA"/>
          </w:rPr>
          <w:tab/>
        </w:r>
        <w:r w:rsidR="0009467D" w:rsidRPr="00621C3A">
          <w:rPr>
            <w:rStyle w:val="Hyperlink"/>
            <w:noProof/>
          </w:rPr>
          <w:t>Security requirements</w:t>
        </w:r>
        <w:r w:rsidR="0009467D">
          <w:rPr>
            <w:noProof/>
            <w:webHidden/>
          </w:rPr>
          <w:tab/>
        </w:r>
        <w:r w:rsidR="0009467D">
          <w:rPr>
            <w:noProof/>
            <w:webHidden/>
          </w:rPr>
          <w:fldChar w:fldCharType="begin"/>
        </w:r>
        <w:r w:rsidR="0009467D">
          <w:rPr>
            <w:noProof/>
            <w:webHidden/>
          </w:rPr>
          <w:instrText xml:space="preserve"> PAGEREF _Toc152918221 \h </w:instrText>
        </w:r>
        <w:r w:rsidR="0009467D">
          <w:rPr>
            <w:noProof/>
            <w:webHidden/>
          </w:rPr>
        </w:r>
        <w:r w:rsidR="0009467D">
          <w:rPr>
            <w:noProof/>
            <w:webHidden/>
          </w:rPr>
          <w:fldChar w:fldCharType="separate"/>
        </w:r>
        <w:r w:rsidR="0009467D">
          <w:rPr>
            <w:noProof/>
            <w:webHidden/>
          </w:rPr>
          <w:t>18</w:t>
        </w:r>
        <w:r w:rsidR="0009467D">
          <w:rPr>
            <w:noProof/>
            <w:webHidden/>
          </w:rPr>
          <w:fldChar w:fldCharType="end"/>
        </w:r>
      </w:hyperlink>
    </w:p>
    <w:p w14:paraId="2EFC9DF1" w14:textId="7F6F2EE1" w:rsidR="0009467D" w:rsidRDefault="00000000">
      <w:pPr>
        <w:pStyle w:val="TOC2"/>
        <w:rPr>
          <w:rFonts w:asciiTheme="minorHAnsi" w:eastAsiaTheme="minorEastAsia" w:hAnsiTheme="minorHAnsi" w:cstheme="minorBidi"/>
          <w:noProof/>
          <w:szCs w:val="22"/>
          <w:lang w:val="nl-NL" w:eastAsia="nl-NL" w:bidi="ar-SA"/>
        </w:rPr>
      </w:pPr>
      <w:hyperlink w:anchor="_Toc152918222" w:history="1">
        <w:r w:rsidR="0009467D" w:rsidRPr="00621C3A">
          <w:rPr>
            <w:rStyle w:val="Hyperlink"/>
            <w:noProof/>
          </w:rPr>
          <w:t>4.4</w:t>
        </w:r>
        <w:r w:rsidR="0009467D">
          <w:rPr>
            <w:rFonts w:asciiTheme="minorHAnsi" w:eastAsiaTheme="minorEastAsia" w:hAnsiTheme="minorHAnsi" w:cstheme="minorBidi"/>
            <w:noProof/>
            <w:szCs w:val="22"/>
            <w:lang w:val="nl-NL" w:eastAsia="nl-NL" w:bidi="ar-SA"/>
          </w:rPr>
          <w:tab/>
        </w:r>
        <w:r w:rsidR="0009467D" w:rsidRPr="00621C3A">
          <w:rPr>
            <w:rStyle w:val="Hyperlink"/>
            <w:noProof/>
          </w:rPr>
          <w:t>System management</w:t>
        </w:r>
        <w:r w:rsidR="0009467D">
          <w:rPr>
            <w:noProof/>
            <w:webHidden/>
          </w:rPr>
          <w:tab/>
        </w:r>
        <w:r w:rsidR="0009467D">
          <w:rPr>
            <w:noProof/>
            <w:webHidden/>
          </w:rPr>
          <w:fldChar w:fldCharType="begin"/>
        </w:r>
        <w:r w:rsidR="0009467D">
          <w:rPr>
            <w:noProof/>
            <w:webHidden/>
          </w:rPr>
          <w:instrText xml:space="preserve"> PAGEREF _Toc152918222 \h </w:instrText>
        </w:r>
        <w:r w:rsidR="0009467D">
          <w:rPr>
            <w:noProof/>
            <w:webHidden/>
          </w:rPr>
        </w:r>
        <w:r w:rsidR="0009467D">
          <w:rPr>
            <w:noProof/>
            <w:webHidden/>
          </w:rPr>
          <w:fldChar w:fldCharType="separate"/>
        </w:r>
        <w:r w:rsidR="0009467D">
          <w:rPr>
            <w:noProof/>
            <w:webHidden/>
          </w:rPr>
          <w:t>18</w:t>
        </w:r>
        <w:r w:rsidR="0009467D">
          <w:rPr>
            <w:noProof/>
            <w:webHidden/>
          </w:rPr>
          <w:fldChar w:fldCharType="end"/>
        </w:r>
      </w:hyperlink>
    </w:p>
    <w:p w14:paraId="2C440064" w14:textId="0837834B" w:rsidR="0009467D" w:rsidRDefault="00000000">
      <w:pPr>
        <w:pStyle w:val="TOC2"/>
        <w:rPr>
          <w:rFonts w:asciiTheme="minorHAnsi" w:eastAsiaTheme="minorEastAsia" w:hAnsiTheme="minorHAnsi" w:cstheme="minorBidi"/>
          <w:noProof/>
          <w:szCs w:val="22"/>
          <w:lang w:val="nl-NL" w:eastAsia="nl-NL" w:bidi="ar-SA"/>
        </w:rPr>
      </w:pPr>
      <w:hyperlink w:anchor="_Toc152918223" w:history="1">
        <w:r w:rsidR="0009467D" w:rsidRPr="00621C3A">
          <w:rPr>
            <w:rStyle w:val="Hyperlink"/>
            <w:noProof/>
          </w:rPr>
          <w:t>4.5</w:t>
        </w:r>
        <w:r w:rsidR="0009467D">
          <w:rPr>
            <w:rFonts w:asciiTheme="minorHAnsi" w:eastAsiaTheme="minorEastAsia" w:hAnsiTheme="minorHAnsi" w:cstheme="minorBidi"/>
            <w:noProof/>
            <w:szCs w:val="22"/>
            <w:lang w:val="nl-NL" w:eastAsia="nl-NL" w:bidi="ar-SA"/>
          </w:rPr>
          <w:tab/>
        </w:r>
        <w:r w:rsidR="0009467D" w:rsidRPr="00621C3A">
          <w:rPr>
            <w:rStyle w:val="Hyperlink"/>
            <w:noProof/>
          </w:rPr>
          <w:t>Backup and Recovery</w:t>
        </w:r>
        <w:r w:rsidR="0009467D">
          <w:rPr>
            <w:noProof/>
            <w:webHidden/>
          </w:rPr>
          <w:tab/>
        </w:r>
        <w:r w:rsidR="0009467D">
          <w:rPr>
            <w:noProof/>
            <w:webHidden/>
          </w:rPr>
          <w:fldChar w:fldCharType="begin"/>
        </w:r>
        <w:r w:rsidR="0009467D">
          <w:rPr>
            <w:noProof/>
            <w:webHidden/>
          </w:rPr>
          <w:instrText xml:space="preserve"> PAGEREF _Toc152918223 \h </w:instrText>
        </w:r>
        <w:r w:rsidR="0009467D">
          <w:rPr>
            <w:noProof/>
            <w:webHidden/>
          </w:rPr>
        </w:r>
        <w:r w:rsidR="0009467D">
          <w:rPr>
            <w:noProof/>
            <w:webHidden/>
          </w:rPr>
          <w:fldChar w:fldCharType="separate"/>
        </w:r>
        <w:r w:rsidR="0009467D">
          <w:rPr>
            <w:noProof/>
            <w:webHidden/>
          </w:rPr>
          <w:t>18</w:t>
        </w:r>
        <w:r w:rsidR="0009467D">
          <w:rPr>
            <w:noProof/>
            <w:webHidden/>
          </w:rPr>
          <w:fldChar w:fldCharType="end"/>
        </w:r>
      </w:hyperlink>
    </w:p>
    <w:p w14:paraId="47CFCE00" w14:textId="5257BFD6" w:rsidR="0009467D" w:rsidRDefault="00000000">
      <w:pPr>
        <w:pStyle w:val="TOC2"/>
        <w:rPr>
          <w:rFonts w:asciiTheme="minorHAnsi" w:eastAsiaTheme="minorEastAsia" w:hAnsiTheme="minorHAnsi" w:cstheme="minorBidi"/>
          <w:noProof/>
          <w:szCs w:val="22"/>
          <w:lang w:val="nl-NL" w:eastAsia="nl-NL" w:bidi="ar-SA"/>
        </w:rPr>
      </w:pPr>
      <w:hyperlink w:anchor="_Toc152918224" w:history="1">
        <w:r w:rsidR="0009467D" w:rsidRPr="00621C3A">
          <w:rPr>
            <w:rStyle w:val="Hyperlink"/>
            <w:noProof/>
          </w:rPr>
          <w:t>4.6</w:t>
        </w:r>
        <w:r w:rsidR="0009467D">
          <w:rPr>
            <w:rFonts w:asciiTheme="minorHAnsi" w:eastAsiaTheme="minorEastAsia" w:hAnsiTheme="minorHAnsi" w:cstheme="minorBidi"/>
            <w:noProof/>
            <w:szCs w:val="22"/>
            <w:lang w:val="nl-NL" w:eastAsia="nl-NL" w:bidi="ar-SA"/>
          </w:rPr>
          <w:tab/>
        </w:r>
        <w:r w:rsidR="0009467D" w:rsidRPr="00621C3A">
          <w:rPr>
            <w:rStyle w:val="Hyperlink"/>
            <w:noProof/>
          </w:rPr>
          <w:t>Storage replication</w:t>
        </w:r>
        <w:r w:rsidR="0009467D">
          <w:rPr>
            <w:noProof/>
            <w:webHidden/>
          </w:rPr>
          <w:tab/>
        </w:r>
        <w:r w:rsidR="0009467D">
          <w:rPr>
            <w:noProof/>
            <w:webHidden/>
          </w:rPr>
          <w:fldChar w:fldCharType="begin"/>
        </w:r>
        <w:r w:rsidR="0009467D">
          <w:rPr>
            <w:noProof/>
            <w:webHidden/>
          </w:rPr>
          <w:instrText xml:space="preserve"> PAGEREF _Toc152918224 \h </w:instrText>
        </w:r>
        <w:r w:rsidR="0009467D">
          <w:rPr>
            <w:noProof/>
            <w:webHidden/>
          </w:rPr>
        </w:r>
        <w:r w:rsidR="0009467D">
          <w:rPr>
            <w:noProof/>
            <w:webHidden/>
          </w:rPr>
          <w:fldChar w:fldCharType="separate"/>
        </w:r>
        <w:r w:rsidR="0009467D">
          <w:rPr>
            <w:noProof/>
            <w:webHidden/>
          </w:rPr>
          <w:t>19</w:t>
        </w:r>
        <w:r w:rsidR="0009467D">
          <w:rPr>
            <w:noProof/>
            <w:webHidden/>
          </w:rPr>
          <w:fldChar w:fldCharType="end"/>
        </w:r>
      </w:hyperlink>
    </w:p>
    <w:p w14:paraId="0A1EAF65" w14:textId="45927A88" w:rsidR="0009467D" w:rsidRDefault="00000000">
      <w:pPr>
        <w:pStyle w:val="TOC2"/>
        <w:rPr>
          <w:rFonts w:asciiTheme="minorHAnsi" w:eastAsiaTheme="minorEastAsia" w:hAnsiTheme="minorHAnsi" w:cstheme="minorBidi"/>
          <w:noProof/>
          <w:szCs w:val="22"/>
          <w:lang w:val="nl-NL" w:eastAsia="nl-NL" w:bidi="ar-SA"/>
        </w:rPr>
      </w:pPr>
      <w:hyperlink w:anchor="_Toc152918225" w:history="1">
        <w:r w:rsidR="0009467D" w:rsidRPr="00621C3A">
          <w:rPr>
            <w:rStyle w:val="Hyperlink"/>
            <w:noProof/>
          </w:rPr>
          <w:t>4.7</w:t>
        </w:r>
        <w:r w:rsidR="0009467D">
          <w:rPr>
            <w:rFonts w:asciiTheme="minorHAnsi" w:eastAsiaTheme="minorEastAsia" w:hAnsiTheme="minorHAnsi" w:cstheme="minorBidi"/>
            <w:noProof/>
            <w:szCs w:val="22"/>
            <w:lang w:val="nl-NL" w:eastAsia="nl-NL" w:bidi="ar-SA"/>
          </w:rPr>
          <w:tab/>
        </w:r>
        <w:r w:rsidR="0009467D" w:rsidRPr="00621C3A">
          <w:rPr>
            <w:rStyle w:val="Hyperlink"/>
            <w:noProof/>
          </w:rPr>
          <w:t>Scalability</w:t>
        </w:r>
        <w:r w:rsidR="0009467D">
          <w:rPr>
            <w:noProof/>
            <w:webHidden/>
          </w:rPr>
          <w:tab/>
        </w:r>
        <w:r w:rsidR="0009467D">
          <w:rPr>
            <w:noProof/>
            <w:webHidden/>
          </w:rPr>
          <w:fldChar w:fldCharType="begin"/>
        </w:r>
        <w:r w:rsidR="0009467D">
          <w:rPr>
            <w:noProof/>
            <w:webHidden/>
          </w:rPr>
          <w:instrText xml:space="preserve"> PAGEREF _Toc152918225 \h </w:instrText>
        </w:r>
        <w:r w:rsidR="0009467D">
          <w:rPr>
            <w:noProof/>
            <w:webHidden/>
          </w:rPr>
        </w:r>
        <w:r w:rsidR="0009467D">
          <w:rPr>
            <w:noProof/>
            <w:webHidden/>
          </w:rPr>
          <w:fldChar w:fldCharType="separate"/>
        </w:r>
        <w:r w:rsidR="0009467D">
          <w:rPr>
            <w:noProof/>
            <w:webHidden/>
          </w:rPr>
          <w:t>19</w:t>
        </w:r>
        <w:r w:rsidR="0009467D">
          <w:rPr>
            <w:noProof/>
            <w:webHidden/>
          </w:rPr>
          <w:fldChar w:fldCharType="end"/>
        </w:r>
      </w:hyperlink>
    </w:p>
    <w:p w14:paraId="563B5D8D" w14:textId="0D93110E" w:rsidR="0009467D" w:rsidRDefault="00000000">
      <w:pPr>
        <w:pStyle w:val="TOC2"/>
        <w:rPr>
          <w:rFonts w:asciiTheme="minorHAnsi" w:eastAsiaTheme="minorEastAsia" w:hAnsiTheme="minorHAnsi" w:cstheme="minorBidi"/>
          <w:noProof/>
          <w:szCs w:val="22"/>
          <w:lang w:val="nl-NL" w:eastAsia="nl-NL" w:bidi="ar-SA"/>
        </w:rPr>
      </w:pPr>
      <w:hyperlink w:anchor="_Toc152918226" w:history="1">
        <w:r w:rsidR="0009467D" w:rsidRPr="00621C3A">
          <w:rPr>
            <w:rStyle w:val="Hyperlink"/>
            <w:noProof/>
          </w:rPr>
          <w:t>4.8</w:t>
        </w:r>
        <w:r w:rsidR="0009467D">
          <w:rPr>
            <w:rFonts w:asciiTheme="minorHAnsi" w:eastAsiaTheme="minorEastAsia" w:hAnsiTheme="minorHAnsi" w:cstheme="minorBidi"/>
            <w:noProof/>
            <w:szCs w:val="22"/>
            <w:lang w:val="nl-NL" w:eastAsia="nl-NL" w:bidi="ar-SA"/>
          </w:rPr>
          <w:tab/>
        </w:r>
        <w:r w:rsidR="0009467D" w:rsidRPr="00621C3A">
          <w:rPr>
            <w:rStyle w:val="Hyperlink"/>
            <w:noProof/>
          </w:rPr>
          <w:t>Disaster Recovery</w:t>
        </w:r>
        <w:r w:rsidR="0009467D">
          <w:rPr>
            <w:noProof/>
            <w:webHidden/>
          </w:rPr>
          <w:tab/>
        </w:r>
        <w:r w:rsidR="0009467D">
          <w:rPr>
            <w:noProof/>
            <w:webHidden/>
          </w:rPr>
          <w:fldChar w:fldCharType="begin"/>
        </w:r>
        <w:r w:rsidR="0009467D">
          <w:rPr>
            <w:noProof/>
            <w:webHidden/>
          </w:rPr>
          <w:instrText xml:space="preserve"> PAGEREF _Toc152918226 \h </w:instrText>
        </w:r>
        <w:r w:rsidR="0009467D">
          <w:rPr>
            <w:noProof/>
            <w:webHidden/>
          </w:rPr>
        </w:r>
        <w:r w:rsidR="0009467D">
          <w:rPr>
            <w:noProof/>
            <w:webHidden/>
          </w:rPr>
          <w:fldChar w:fldCharType="separate"/>
        </w:r>
        <w:r w:rsidR="0009467D">
          <w:rPr>
            <w:noProof/>
            <w:webHidden/>
          </w:rPr>
          <w:t>19</w:t>
        </w:r>
        <w:r w:rsidR="0009467D">
          <w:rPr>
            <w:noProof/>
            <w:webHidden/>
          </w:rPr>
          <w:fldChar w:fldCharType="end"/>
        </w:r>
      </w:hyperlink>
    </w:p>
    <w:p w14:paraId="3E80DC57" w14:textId="01D8EE0C" w:rsidR="0009467D" w:rsidRDefault="00000000">
      <w:pPr>
        <w:pStyle w:val="TOC2"/>
        <w:rPr>
          <w:rFonts w:asciiTheme="minorHAnsi" w:eastAsiaTheme="minorEastAsia" w:hAnsiTheme="minorHAnsi" w:cstheme="minorBidi"/>
          <w:noProof/>
          <w:szCs w:val="22"/>
          <w:lang w:val="nl-NL" w:eastAsia="nl-NL" w:bidi="ar-SA"/>
        </w:rPr>
      </w:pPr>
      <w:hyperlink w:anchor="_Toc152918227" w:history="1">
        <w:r w:rsidR="0009467D" w:rsidRPr="00621C3A">
          <w:rPr>
            <w:rStyle w:val="Hyperlink"/>
            <w:noProof/>
            <w:lang w:val="en-US"/>
          </w:rPr>
          <w:t>4.9</w:t>
        </w:r>
        <w:r w:rsidR="0009467D">
          <w:rPr>
            <w:rFonts w:asciiTheme="minorHAnsi" w:eastAsiaTheme="minorEastAsia" w:hAnsiTheme="minorHAnsi" w:cstheme="minorBidi"/>
            <w:noProof/>
            <w:szCs w:val="22"/>
            <w:lang w:val="nl-NL" w:eastAsia="nl-NL" w:bidi="ar-SA"/>
          </w:rPr>
          <w:tab/>
        </w:r>
        <w:r w:rsidR="0009467D" w:rsidRPr="00621C3A">
          <w:rPr>
            <w:rStyle w:val="Hyperlink"/>
            <w:noProof/>
            <w:lang w:val="en-US"/>
          </w:rPr>
          <w:t>Infrastructure Technical Constraints</w:t>
        </w:r>
        <w:r w:rsidR="0009467D">
          <w:rPr>
            <w:noProof/>
            <w:webHidden/>
          </w:rPr>
          <w:tab/>
        </w:r>
        <w:r w:rsidR="0009467D">
          <w:rPr>
            <w:noProof/>
            <w:webHidden/>
          </w:rPr>
          <w:fldChar w:fldCharType="begin"/>
        </w:r>
        <w:r w:rsidR="0009467D">
          <w:rPr>
            <w:noProof/>
            <w:webHidden/>
          </w:rPr>
          <w:instrText xml:space="preserve"> PAGEREF _Toc152918227 \h </w:instrText>
        </w:r>
        <w:r w:rsidR="0009467D">
          <w:rPr>
            <w:noProof/>
            <w:webHidden/>
          </w:rPr>
        </w:r>
        <w:r w:rsidR="0009467D">
          <w:rPr>
            <w:noProof/>
            <w:webHidden/>
          </w:rPr>
          <w:fldChar w:fldCharType="separate"/>
        </w:r>
        <w:r w:rsidR="0009467D">
          <w:rPr>
            <w:noProof/>
            <w:webHidden/>
          </w:rPr>
          <w:t>19</w:t>
        </w:r>
        <w:r w:rsidR="0009467D">
          <w:rPr>
            <w:noProof/>
            <w:webHidden/>
          </w:rPr>
          <w:fldChar w:fldCharType="end"/>
        </w:r>
      </w:hyperlink>
    </w:p>
    <w:p w14:paraId="7091C195" w14:textId="01B0C04D" w:rsidR="0009467D" w:rsidRDefault="00000000">
      <w:pPr>
        <w:pStyle w:val="TOC2"/>
        <w:rPr>
          <w:rFonts w:asciiTheme="minorHAnsi" w:eastAsiaTheme="minorEastAsia" w:hAnsiTheme="minorHAnsi" w:cstheme="minorBidi"/>
          <w:noProof/>
          <w:szCs w:val="22"/>
          <w:lang w:val="nl-NL" w:eastAsia="nl-NL" w:bidi="ar-SA"/>
        </w:rPr>
      </w:pPr>
      <w:hyperlink w:anchor="_Toc152918228" w:history="1">
        <w:r w:rsidR="0009467D" w:rsidRPr="00621C3A">
          <w:rPr>
            <w:rStyle w:val="Hyperlink"/>
            <w:noProof/>
          </w:rPr>
          <w:t>4.10</w:t>
        </w:r>
        <w:r w:rsidR="0009467D">
          <w:rPr>
            <w:rFonts w:asciiTheme="minorHAnsi" w:eastAsiaTheme="minorEastAsia" w:hAnsiTheme="minorHAnsi" w:cstheme="minorBidi"/>
            <w:noProof/>
            <w:szCs w:val="22"/>
            <w:lang w:val="nl-NL" w:eastAsia="nl-NL" w:bidi="ar-SA"/>
          </w:rPr>
          <w:tab/>
        </w:r>
        <w:r w:rsidR="0009467D" w:rsidRPr="00621C3A">
          <w:rPr>
            <w:rStyle w:val="Hyperlink"/>
            <w:noProof/>
          </w:rPr>
          <w:t>DXC TAB requirements</w:t>
        </w:r>
        <w:r w:rsidR="0009467D">
          <w:rPr>
            <w:noProof/>
            <w:webHidden/>
          </w:rPr>
          <w:tab/>
        </w:r>
        <w:r w:rsidR="0009467D">
          <w:rPr>
            <w:noProof/>
            <w:webHidden/>
          </w:rPr>
          <w:fldChar w:fldCharType="begin"/>
        </w:r>
        <w:r w:rsidR="0009467D">
          <w:rPr>
            <w:noProof/>
            <w:webHidden/>
          </w:rPr>
          <w:instrText xml:space="preserve"> PAGEREF _Toc152918228 \h </w:instrText>
        </w:r>
        <w:r w:rsidR="0009467D">
          <w:rPr>
            <w:noProof/>
            <w:webHidden/>
          </w:rPr>
        </w:r>
        <w:r w:rsidR="0009467D">
          <w:rPr>
            <w:noProof/>
            <w:webHidden/>
          </w:rPr>
          <w:fldChar w:fldCharType="separate"/>
        </w:r>
        <w:r w:rsidR="0009467D">
          <w:rPr>
            <w:noProof/>
            <w:webHidden/>
          </w:rPr>
          <w:t>19</w:t>
        </w:r>
        <w:r w:rsidR="0009467D">
          <w:rPr>
            <w:noProof/>
            <w:webHidden/>
          </w:rPr>
          <w:fldChar w:fldCharType="end"/>
        </w:r>
      </w:hyperlink>
    </w:p>
    <w:p w14:paraId="22BC5203" w14:textId="67ED1114" w:rsidR="0009467D" w:rsidRDefault="00000000">
      <w:pPr>
        <w:pStyle w:val="TOC1"/>
        <w:rPr>
          <w:rFonts w:asciiTheme="minorHAnsi" w:eastAsiaTheme="minorEastAsia" w:hAnsiTheme="minorHAnsi" w:cstheme="minorBidi"/>
          <w:b w:val="0"/>
          <w:szCs w:val="22"/>
          <w:lang w:val="nl-NL" w:eastAsia="nl-NL" w:bidi="ar-SA"/>
        </w:rPr>
      </w:pPr>
      <w:hyperlink w:anchor="_Toc152918229" w:history="1">
        <w:r w:rsidR="0009467D" w:rsidRPr="00621C3A">
          <w:rPr>
            <w:rStyle w:val="Hyperlink"/>
            <w:lang w:val="fr-FR"/>
          </w:rPr>
          <w:t>Appendix A: Template version control</w:t>
        </w:r>
        <w:r w:rsidR="0009467D">
          <w:rPr>
            <w:webHidden/>
          </w:rPr>
          <w:tab/>
        </w:r>
        <w:r w:rsidR="0009467D">
          <w:rPr>
            <w:webHidden/>
          </w:rPr>
          <w:fldChar w:fldCharType="begin"/>
        </w:r>
        <w:r w:rsidR="0009467D">
          <w:rPr>
            <w:webHidden/>
          </w:rPr>
          <w:instrText xml:space="preserve"> PAGEREF _Toc152918229 \h </w:instrText>
        </w:r>
        <w:r w:rsidR="0009467D">
          <w:rPr>
            <w:webHidden/>
          </w:rPr>
        </w:r>
        <w:r w:rsidR="0009467D">
          <w:rPr>
            <w:webHidden/>
          </w:rPr>
          <w:fldChar w:fldCharType="separate"/>
        </w:r>
        <w:r w:rsidR="0009467D">
          <w:rPr>
            <w:webHidden/>
          </w:rPr>
          <w:t>21</w:t>
        </w:r>
        <w:r w:rsidR="0009467D">
          <w:rPr>
            <w:webHidden/>
          </w:rPr>
          <w:fldChar w:fldCharType="end"/>
        </w:r>
      </w:hyperlink>
    </w:p>
    <w:p w14:paraId="2DA311AF" w14:textId="647F6E84" w:rsidR="0009467D" w:rsidRDefault="00000000">
      <w:pPr>
        <w:pStyle w:val="TOC1"/>
        <w:rPr>
          <w:rFonts w:asciiTheme="minorHAnsi" w:eastAsiaTheme="minorEastAsia" w:hAnsiTheme="minorHAnsi" w:cstheme="minorBidi"/>
          <w:b w:val="0"/>
          <w:szCs w:val="22"/>
          <w:lang w:val="nl-NL" w:eastAsia="nl-NL" w:bidi="ar-SA"/>
        </w:rPr>
      </w:pPr>
      <w:hyperlink w:anchor="_Toc152918230" w:history="1">
        <w:r w:rsidR="0009467D" w:rsidRPr="00621C3A">
          <w:rPr>
            <w:rStyle w:val="Hyperlink"/>
            <w:lang w:val="fr-FR"/>
          </w:rPr>
          <w:t>Appendix B: Document version control</w:t>
        </w:r>
        <w:r w:rsidR="0009467D">
          <w:rPr>
            <w:webHidden/>
          </w:rPr>
          <w:tab/>
        </w:r>
        <w:r w:rsidR="0009467D">
          <w:rPr>
            <w:webHidden/>
          </w:rPr>
          <w:fldChar w:fldCharType="begin"/>
        </w:r>
        <w:r w:rsidR="0009467D">
          <w:rPr>
            <w:webHidden/>
          </w:rPr>
          <w:instrText xml:space="preserve"> PAGEREF _Toc152918230 \h </w:instrText>
        </w:r>
        <w:r w:rsidR="0009467D">
          <w:rPr>
            <w:webHidden/>
          </w:rPr>
        </w:r>
        <w:r w:rsidR="0009467D">
          <w:rPr>
            <w:webHidden/>
          </w:rPr>
          <w:fldChar w:fldCharType="separate"/>
        </w:r>
        <w:r w:rsidR="0009467D">
          <w:rPr>
            <w:webHidden/>
          </w:rPr>
          <w:t>23</w:t>
        </w:r>
        <w:r w:rsidR="0009467D">
          <w:rPr>
            <w:webHidden/>
          </w:rPr>
          <w:fldChar w:fldCharType="end"/>
        </w:r>
      </w:hyperlink>
    </w:p>
    <w:p w14:paraId="63EA432F" w14:textId="5F5031B6" w:rsidR="0009467D" w:rsidRDefault="00000000">
      <w:pPr>
        <w:pStyle w:val="TOC1"/>
        <w:rPr>
          <w:rFonts w:asciiTheme="minorHAnsi" w:eastAsiaTheme="minorEastAsia" w:hAnsiTheme="minorHAnsi" w:cstheme="minorBidi"/>
          <w:b w:val="0"/>
          <w:szCs w:val="22"/>
          <w:lang w:val="nl-NL" w:eastAsia="nl-NL" w:bidi="ar-SA"/>
        </w:rPr>
      </w:pPr>
      <w:hyperlink w:anchor="_Toc152918231" w:history="1">
        <w:r w:rsidR="0009467D" w:rsidRPr="00621C3A">
          <w:rPr>
            <w:rStyle w:val="Hyperlink"/>
            <w:lang w:val="nl-NL"/>
          </w:rPr>
          <w:t>Appendix C: Legenda</w:t>
        </w:r>
        <w:r w:rsidR="0009467D">
          <w:rPr>
            <w:webHidden/>
          </w:rPr>
          <w:tab/>
        </w:r>
        <w:r w:rsidR="0009467D">
          <w:rPr>
            <w:webHidden/>
          </w:rPr>
          <w:fldChar w:fldCharType="begin"/>
        </w:r>
        <w:r w:rsidR="0009467D">
          <w:rPr>
            <w:webHidden/>
          </w:rPr>
          <w:instrText xml:space="preserve"> PAGEREF _Toc152918231 \h </w:instrText>
        </w:r>
        <w:r w:rsidR="0009467D">
          <w:rPr>
            <w:webHidden/>
          </w:rPr>
        </w:r>
        <w:r w:rsidR="0009467D">
          <w:rPr>
            <w:webHidden/>
          </w:rPr>
          <w:fldChar w:fldCharType="separate"/>
        </w:r>
        <w:r w:rsidR="0009467D">
          <w:rPr>
            <w:webHidden/>
          </w:rPr>
          <w:t>24</w:t>
        </w:r>
        <w:r w:rsidR="0009467D">
          <w:rPr>
            <w:webHidden/>
          </w:rPr>
          <w:fldChar w:fldCharType="end"/>
        </w:r>
      </w:hyperlink>
    </w:p>
    <w:p w14:paraId="2D204F65" w14:textId="54ADBBE9" w:rsidR="0009467D" w:rsidRDefault="00000000">
      <w:pPr>
        <w:pStyle w:val="TOC2"/>
        <w:rPr>
          <w:rFonts w:asciiTheme="minorHAnsi" w:eastAsiaTheme="minorEastAsia" w:hAnsiTheme="minorHAnsi" w:cstheme="minorBidi"/>
          <w:noProof/>
          <w:szCs w:val="22"/>
          <w:lang w:val="nl-NL" w:eastAsia="nl-NL" w:bidi="ar-SA"/>
        </w:rPr>
      </w:pPr>
      <w:hyperlink w:anchor="_Toc152918232" w:history="1">
        <w:r w:rsidR="0009467D" w:rsidRPr="00621C3A">
          <w:rPr>
            <w:rStyle w:val="Hyperlink"/>
            <w:noProof/>
            <w:lang w:val="nl-NL"/>
          </w:rPr>
          <w:t>Legenda Context Diagram</w:t>
        </w:r>
        <w:r w:rsidR="0009467D">
          <w:rPr>
            <w:noProof/>
            <w:webHidden/>
          </w:rPr>
          <w:tab/>
        </w:r>
        <w:r w:rsidR="0009467D">
          <w:rPr>
            <w:noProof/>
            <w:webHidden/>
          </w:rPr>
          <w:fldChar w:fldCharType="begin"/>
        </w:r>
        <w:r w:rsidR="0009467D">
          <w:rPr>
            <w:noProof/>
            <w:webHidden/>
          </w:rPr>
          <w:instrText xml:space="preserve"> PAGEREF _Toc152918232 \h </w:instrText>
        </w:r>
        <w:r w:rsidR="0009467D">
          <w:rPr>
            <w:noProof/>
            <w:webHidden/>
          </w:rPr>
        </w:r>
        <w:r w:rsidR="0009467D">
          <w:rPr>
            <w:noProof/>
            <w:webHidden/>
          </w:rPr>
          <w:fldChar w:fldCharType="separate"/>
        </w:r>
        <w:r w:rsidR="0009467D">
          <w:rPr>
            <w:noProof/>
            <w:webHidden/>
          </w:rPr>
          <w:t>24</w:t>
        </w:r>
        <w:r w:rsidR="0009467D">
          <w:rPr>
            <w:noProof/>
            <w:webHidden/>
          </w:rPr>
          <w:fldChar w:fldCharType="end"/>
        </w:r>
      </w:hyperlink>
    </w:p>
    <w:p w14:paraId="4B92B00E" w14:textId="2C724DFF" w:rsidR="0009467D" w:rsidRDefault="00000000">
      <w:pPr>
        <w:pStyle w:val="TOC1"/>
        <w:rPr>
          <w:rFonts w:asciiTheme="minorHAnsi" w:eastAsiaTheme="minorEastAsia" w:hAnsiTheme="minorHAnsi" w:cstheme="minorBidi"/>
          <w:b w:val="0"/>
          <w:szCs w:val="22"/>
          <w:lang w:val="nl-NL" w:eastAsia="nl-NL" w:bidi="ar-SA"/>
        </w:rPr>
      </w:pPr>
      <w:hyperlink w:anchor="_Toc152918233" w:history="1">
        <w:r w:rsidR="0009467D" w:rsidRPr="00621C3A">
          <w:rPr>
            <w:rStyle w:val="Hyperlink"/>
            <w:lang w:val="en-US"/>
          </w:rPr>
          <w:t>Appendix D: MCPaaS – Capacity allocation details</w:t>
        </w:r>
        <w:r w:rsidR="0009467D">
          <w:rPr>
            <w:webHidden/>
          </w:rPr>
          <w:tab/>
        </w:r>
        <w:r w:rsidR="0009467D">
          <w:rPr>
            <w:webHidden/>
          </w:rPr>
          <w:fldChar w:fldCharType="begin"/>
        </w:r>
        <w:r w:rsidR="0009467D">
          <w:rPr>
            <w:webHidden/>
          </w:rPr>
          <w:instrText xml:space="preserve"> PAGEREF _Toc152918233 \h </w:instrText>
        </w:r>
        <w:r w:rsidR="0009467D">
          <w:rPr>
            <w:webHidden/>
          </w:rPr>
        </w:r>
        <w:r w:rsidR="0009467D">
          <w:rPr>
            <w:webHidden/>
          </w:rPr>
          <w:fldChar w:fldCharType="separate"/>
        </w:r>
        <w:r w:rsidR="0009467D">
          <w:rPr>
            <w:webHidden/>
          </w:rPr>
          <w:t>25</w:t>
        </w:r>
        <w:r w:rsidR="0009467D">
          <w:rPr>
            <w:webHidden/>
          </w:rPr>
          <w:fldChar w:fldCharType="end"/>
        </w:r>
      </w:hyperlink>
    </w:p>
    <w:p w14:paraId="4D248552" w14:textId="5F2DCD4F"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36E61BFA" w14:textId="4DF33552" w:rsidR="00D43C04" w:rsidRDefault="00A425F9" w:rsidP="00774913">
      <w:pPr>
        <w:pStyle w:val="Heading1"/>
      </w:pPr>
      <w:bookmarkStart w:id="1" w:name="_Toc152918209"/>
      <w:bookmarkStart w:id="2" w:name="_Toc491867634"/>
      <w:bookmarkStart w:id="3" w:name="_Hlk491788214"/>
      <w:r>
        <w:lastRenderedPageBreak/>
        <w:t>Application</w:t>
      </w:r>
      <w:r w:rsidR="00674F4D">
        <w:t xml:space="preserve"> Overview</w:t>
      </w:r>
      <w:bookmarkEnd w:id="1"/>
    </w:p>
    <w:p w14:paraId="34CC0429" w14:textId="57C165D2" w:rsidR="006524B3" w:rsidRDefault="003B14C7" w:rsidP="00720AA9">
      <w:pPr>
        <w:pStyle w:val="Heading2"/>
        <w:ind w:left="576"/>
      </w:pPr>
      <w:bookmarkStart w:id="4" w:name="_Toc152918210"/>
      <w:bookmarkEnd w:id="2"/>
      <w:r>
        <w:t>Introduction</w:t>
      </w:r>
      <w:bookmarkEnd w:id="4"/>
      <w:r>
        <w:t xml:space="preserve"> </w:t>
      </w:r>
    </w:p>
    <w:p w14:paraId="0F6B3FB9" w14:textId="77777777" w:rsidR="00945D55" w:rsidRDefault="00945D55" w:rsidP="00945D55">
      <w:pPr>
        <w:pStyle w:val="BodyText"/>
      </w:pPr>
      <w:r w:rsidRPr="0018644D">
        <w:t>WBS stands for “</w:t>
      </w:r>
      <w:proofErr w:type="spellStart"/>
      <w:r>
        <w:t>Werk</w:t>
      </w:r>
      <w:proofErr w:type="spellEnd"/>
      <w:r w:rsidRPr="0018644D">
        <w:t xml:space="preserve"> </w:t>
      </w:r>
      <w:proofErr w:type="spellStart"/>
      <w:r w:rsidRPr="0018644D">
        <w:t>Bemiddeling</w:t>
      </w:r>
      <w:proofErr w:type="spellEnd"/>
      <w:r w:rsidRPr="0018644D">
        <w:t xml:space="preserve"> Service” and is used by the UWV (CWI) advisors for the mediation of job seekers.</w:t>
      </w:r>
      <w:r w:rsidRPr="007B45D9">
        <w:t xml:space="preserve"> </w:t>
      </w:r>
    </w:p>
    <w:p w14:paraId="03E83E69" w14:textId="1BA7D60E" w:rsidR="00096A81" w:rsidRDefault="00096A81" w:rsidP="00720AA9">
      <w:pPr>
        <w:pStyle w:val="Heading2"/>
        <w:ind w:left="576"/>
      </w:pPr>
      <w:bookmarkStart w:id="5" w:name="_Toc152918211"/>
      <w:r>
        <w:t>Scope of the desired change</w:t>
      </w:r>
      <w:bookmarkEnd w:id="5"/>
    </w:p>
    <w:p w14:paraId="34C37C99" w14:textId="77777777" w:rsidR="00A04D72" w:rsidRDefault="00A04D72" w:rsidP="00A04D72">
      <w:pPr>
        <w:pStyle w:val="BodyText"/>
        <w:rPr>
          <w:rStyle w:val="normaltextrun"/>
        </w:rPr>
      </w:pPr>
      <w:bookmarkStart w:id="6" w:name="_Toc94024195"/>
      <w:bookmarkStart w:id="7" w:name="_Toc119414575"/>
      <w:bookmarkStart w:id="8" w:name="_Toc152918212"/>
      <w:proofErr w:type="gramStart"/>
      <w:r>
        <w:t>This changes</w:t>
      </w:r>
      <w:proofErr w:type="gramEnd"/>
      <w:r>
        <w:t xml:space="preserve"> will require an additional integration (</w:t>
      </w:r>
      <w:r w:rsidRPr="00F528E1">
        <w:rPr>
          <w:color w:val="FF0000"/>
        </w:rPr>
        <w:t>Dutch:</w:t>
      </w:r>
      <w:r>
        <w:t xml:space="preserve"> </w:t>
      </w:r>
      <w:proofErr w:type="spellStart"/>
      <w:r w:rsidRPr="00F528E1">
        <w:rPr>
          <w:color w:val="FF0000"/>
        </w:rPr>
        <w:t>koppeling</w:t>
      </w:r>
      <w:proofErr w:type="spellEnd"/>
      <w:r>
        <w:t xml:space="preserve">) </w:t>
      </w:r>
      <w:commentRangeStart w:id="9"/>
      <w:r>
        <w:t>from KVB to DIM</w:t>
      </w:r>
      <w:commentRangeEnd w:id="9"/>
      <w:r w:rsidR="00EE4D73">
        <w:rPr>
          <w:rStyle w:val="CommentReference"/>
        </w:rPr>
        <w:commentReference w:id="9"/>
      </w:r>
      <w:r>
        <w:t xml:space="preserve">. The exiting integration from KVB to DWH must stay alive. </w:t>
      </w:r>
      <w:r>
        <w:br/>
      </w:r>
      <w:r>
        <w:br/>
      </w:r>
      <w:r>
        <w:rPr>
          <w:rStyle w:val="normaltextrun"/>
        </w:rPr>
        <w:t>Functional; the same data sending to DWH must also send to DIM.</w:t>
      </w:r>
      <w:r>
        <w:rPr>
          <w:rStyle w:val="normaltextrun"/>
        </w:rPr>
        <w:br/>
        <w:t xml:space="preserve">Technical; We must </w:t>
      </w:r>
      <w:proofErr w:type="gramStart"/>
      <w:r>
        <w:rPr>
          <w:rStyle w:val="normaltextrun"/>
        </w:rPr>
        <w:t>sending</w:t>
      </w:r>
      <w:proofErr w:type="gramEnd"/>
      <w:r>
        <w:rPr>
          <w:rStyle w:val="normaltextrun"/>
        </w:rPr>
        <w:t xml:space="preserve"> data to DIM on the same way as we do to DWH, by using </w:t>
      </w:r>
      <w:proofErr w:type="spellStart"/>
      <w:r>
        <w:rPr>
          <w:rStyle w:val="normaltextrun"/>
        </w:rPr>
        <w:t>DBlink</w:t>
      </w:r>
      <w:proofErr w:type="spellEnd"/>
      <w:r>
        <w:rPr>
          <w:rStyle w:val="normaltextrun"/>
        </w:rPr>
        <w:t xml:space="preserve">. </w:t>
      </w:r>
    </w:p>
    <w:p w14:paraId="4A8FC363" w14:textId="77777777" w:rsidR="00A04D72" w:rsidRPr="00945D55" w:rsidRDefault="00A04D72" w:rsidP="00A04D72">
      <w:pPr>
        <w:pStyle w:val="BodyText"/>
        <w:rPr>
          <w:rStyle w:val="normaltextrun"/>
        </w:rPr>
      </w:pPr>
      <w:r w:rsidRPr="00F528E1">
        <w:rPr>
          <w:rStyle w:val="normaltextrun"/>
          <w:color w:val="FF0000"/>
        </w:rPr>
        <w:t>This new integration is to be established in the Production and all Accept environments (including KATO)</w:t>
      </w:r>
      <w:r>
        <w:rPr>
          <w:rStyle w:val="normaltextrun"/>
        </w:rPr>
        <w:br/>
      </w:r>
      <w:r>
        <w:rPr>
          <w:rStyle w:val="normaltextrun"/>
        </w:rPr>
        <w:br/>
      </w:r>
      <w:r w:rsidRPr="00B24401">
        <w:rPr>
          <w:rStyle w:val="normaltextrun"/>
          <w:sz w:val="18"/>
          <w:szCs w:val="18"/>
        </w:rPr>
        <w:t xml:space="preserve">Remark: During the </w:t>
      </w:r>
      <w:proofErr w:type="spellStart"/>
      <w:r w:rsidRPr="00B24401">
        <w:rPr>
          <w:rStyle w:val="normaltextrun"/>
          <w:sz w:val="18"/>
          <w:szCs w:val="18"/>
        </w:rPr>
        <w:t>fase</w:t>
      </w:r>
      <w:proofErr w:type="spellEnd"/>
      <w:r w:rsidRPr="00B24401">
        <w:rPr>
          <w:rStyle w:val="normaltextrun"/>
          <w:sz w:val="18"/>
          <w:szCs w:val="18"/>
        </w:rPr>
        <w:t xml:space="preserve"> 2 of the BMS project the integration with DWH will stop. A new HLD requirement document </w:t>
      </w:r>
      <w:proofErr w:type="spellStart"/>
      <w:r w:rsidRPr="00B24401">
        <w:rPr>
          <w:rStyle w:val="normaltextrun"/>
          <w:sz w:val="18"/>
          <w:szCs w:val="18"/>
        </w:rPr>
        <w:t>wil</w:t>
      </w:r>
      <w:proofErr w:type="spellEnd"/>
      <w:r w:rsidRPr="00B24401">
        <w:rPr>
          <w:rStyle w:val="normaltextrun"/>
          <w:sz w:val="18"/>
          <w:szCs w:val="18"/>
        </w:rPr>
        <w:t xml:space="preserve"> be</w:t>
      </w:r>
      <w:r>
        <w:rPr>
          <w:rStyle w:val="normaltextrun"/>
          <w:sz w:val="18"/>
          <w:szCs w:val="18"/>
        </w:rPr>
        <w:t xml:space="preserve"> created for this change. </w:t>
      </w:r>
      <w:proofErr w:type="gramStart"/>
      <w:r>
        <w:rPr>
          <w:rStyle w:val="normaltextrun"/>
          <w:sz w:val="18"/>
          <w:szCs w:val="18"/>
        </w:rPr>
        <w:t>So</w:t>
      </w:r>
      <w:proofErr w:type="gramEnd"/>
      <w:r>
        <w:rPr>
          <w:rStyle w:val="normaltextrun"/>
          <w:sz w:val="18"/>
          <w:szCs w:val="18"/>
        </w:rPr>
        <w:t xml:space="preserve"> this is out </w:t>
      </w:r>
      <w:r w:rsidRPr="00B24401">
        <w:rPr>
          <w:rStyle w:val="normaltextrun"/>
          <w:sz w:val="18"/>
          <w:szCs w:val="18"/>
        </w:rPr>
        <w:t xml:space="preserve">of </w:t>
      </w:r>
      <w:proofErr w:type="spellStart"/>
      <w:r w:rsidRPr="00B24401">
        <w:rPr>
          <w:rStyle w:val="normaltextrun"/>
          <w:sz w:val="18"/>
          <w:szCs w:val="18"/>
        </w:rPr>
        <w:t>scpe</w:t>
      </w:r>
      <w:proofErr w:type="spellEnd"/>
      <w:r w:rsidRPr="00B24401">
        <w:rPr>
          <w:rStyle w:val="normaltextrun"/>
          <w:sz w:val="18"/>
          <w:szCs w:val="18"/>
        </w:rPr>
        <w:t xml:space="preserve"> of this HLD</w:t>
      </w:r>
      <w:r>
        <w:rPr>
          <w:rStyle w:val="normaltextrun"/>
        </w:rPr>
        <w:t>.</w:t>
      </w:r>
    </w:p>
    <w:p w14:paraId="64751988" w14:textId="64AFB513" w:rsidR="00945D55" w:rsidRDefault="00945D55" w:rsidP="00720AA9">
      <w:pPr>
        <w:pStyle w:val="Heading2"/>
        <w:ind w:left="576"/>
      </w:pPr>
      <w:r>
        <w:t>Out of Scope</w:t>
      </w:r>
      <w:bookmarkEnd w:id="6"/>
      <w:bookmarkEnd w:id="7"/>
      <w:bookmarkEnd w:id="8"/>
    </w:p>
    <w:p w14:paraId="7B614FB8" w14:textId="77777777" w:rsidR="00945D55" w:rsidRDefault="00945D55" w:rsidP="00945D55">
      <w:pPr>
        <w:pStyle w:val="ListParagraph"/>
        <w:numPr>
          <w:ilvl w:val="0"/>
          <w:numId w:val="76"/>
        </w:numPr>
        <w:rPr>
          <w:rFonts w:cs="Arial"/>
        </w:rPr>
      </w:pPr>
      <w:r w:rsidRPr="00F34D85">
        <w:rPr>
          <w:rFonts w:cs="Arial"/>
        </w:rPr>
        <w:t xml:space="preserve">The development and test environment are not managed by DXC and are out of scope of this </w:t>
      </w:r>
      <w:proofErr w:type="gramStart"/>
      <w:r w:rsidRPr="00F34D85">
        <w:rPr>
          <w:rFonts w:cs="Arial"/>
        </w:rPr>
        <w:t>HLD</w:t>
      </w:r>
      <w:proofErr w:type="gramEnd"/>
    </w:p>
    <w:p w14:paraId="077917F1" w14:textId="1CAB10F2" w:rsidR="00BC6032" w:rsidRPr="00123E56" w:rsidRDefault="00945D55" w:rsidP="00BC6032">
      <w:pPr>
        <w:pStyle w:val="ListParagraph"/>
        <w:numPr>
          <w:ilvl w:val="0"/>
          <w:numId w:val="76"/>
        </w:numPr>
        <w:rPr>
          <w:rFonts w:cs="Arial"/>
        </w:rPr>
      </w:pPr>
      <w:r w:rsidRPr="10B591C3">
        <w:rPr>
          <w:rFonts w:eastAsia="Arial" w:cs="Arial"/>
          <w:color w:val="000000" w:themeColor="text1"/>
          <w:szCs w:val="22"/>
        </w:rPr>
        <w:t>All components that belong to the UWV Office Infrastructure such as workstations, web browsers</w:t>
      </w:r>
      <w:r>
        <w:rPr>
          <w:rFonts w:eastAsia="Arial" w:cs="Arial"/>
          <w:color w:val="000000" w:themeColor="text1"/>
          <w:szCs w:val="22"/>
        </w:rPr>
        <w:t xml:space="preserve"> </w:t>
      </w:r>
      <w:r w:rsidRPr="10B591C3">
        <w:rPr>
          <w:rFonts w:eastAsia="Arial" w:cs="Arial"/>
          <w:color w:val="000000" w:themeColor="text1"/>
          <w:szCs w:val="22"/>
        </w:rPr>
        <w:t>are out of scope</w:t>
      </w:r>
      <w:r>
        <w:rPr>
          <w:rFonts w:eastAsia="Arial" w:cs="Arial"/>
          <w:color w:val="000000" w:themeColor="text1"/>
          <w:szCs w:val="22"/>
        </w:rPr>
        <w:t>.</w:t>
      </w:r>
    </w:p>
    <w:p w14:paraId="1F787CC1" w14:textId="1B808D71" w:rsidR="001A6668" w:rsidRDefault="001A6668" w:rsidP="00A20B23">
      <w:pPr>
        <w:pStyle w:val="BodyText"/>
      </w:pPr>
    </w:p>
    <w:p w14:paraId="52270F64" w14:textId="7176A7B8" w:rsidR="00696D03" w:rsidRDefault="00696D03" w:rsidP="00A20B23">
      <w:pPr>
        <w:pStyle w:val="BodyText"/>
      </w:pPr>
    </w:p>
    <w:p w14:paraId="346FCB64" w14:textId="7FD99800" w:rsidR="00D7423E" w:rsidRPr="00D7423E" w:rsidRDefault="00275C92" w:rsidP="0073209C">
      <w:pPr>
        <w:pStyle w:val="Heading1"/>
        <w:rPr>
          <w:lang w:val="fr-FR"/>
        </w:rPr>
      </w:pPr>
      <w:bookmarkStart w:id="10" w:name="_Toc152918213"/>
      <w:r>
        <w:rPr>
          <w:lang w:val="fr-FR"/>
        </w:rPr>
        <w:lastRenderedPageBreak/>
        <w:t>Architectur</w:t>
      </w:r>
      <w:r w:rsidR="00F02C43">
        <w:rPr>
          <w:lang w:val="fr-FR"/>
        </w:rPr>
        <w:t>e</w:t>
      </w:r>
      <w:bookmarkEnd w:id="10"/>
    </w:p>
    <w:p w14:paraId="3FDA9CCF" w14:textId="32E5C1D7" w:rsidR="00D43C04" w:rsidRDefault="00F14708" w:rsidP="00720AA9">
      <w:pPr>
        <w:pStyle w:val="Heading2"/>
        <w:ind w:left="576"/>
      </w:pPr>
      <w:bookmarkStart w:id="11" w:name="_Toc152918214"/>
      <w:r>
        <w:t>Conceptual</w:t>
      </w:r>
      <w:bookmarkEnd w:id="11"/>
    </w:p>
    <w:p w14:paraId="49AB5A8B" w14:textId="77777777" w:rsidR="00945D55" w:rsidRPr="00083165" w:rsidRDefault="00945D55" w:rsidP="00945D55">
      <w:pPr>
        <w:pStyle w:val="BodyText"/>
      </w:pPr>
      <w:r w:rsidRPr="00A36D9F">
        <w:rPr>
          <w:rFonts w:cs="Arial"/>
          <w:noProof/>
          <w:lang w:val="nl-NL" w:eastAsia="nl-NL" w:bidi="ar-SA"/>
        </w:rPr>
        <w:drawing>
          <wp:inline distT="0" distB="0" distL="0" distR="0" wp14:anchorId="3D363DED" wp14:editId="64F27028">
            <wp:extent cx="3379595" cy="27066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95619" cy="2719457"/>
                    </a:xfrm>
                    <a:prstGeom prst="rect">
                      <a:avLst/>
                    </a:prstGeom>
                  </pic:spPr>
                </pic:pic>
              </a:graphicData>
            </a:graphic>
          </wp:inline>
        </w:drawing>
      </w:r>
    </w:p>
    <w:p w14:paraId="4DBD5445" w14:textId="77777777" w:rsidR="00945D55" w:rsidRPr="00E23FC4" w:rsidRDefault="00945D55" w:rsidP="00945D55">
      <w:pPr>
        <w:rPr>
          <w:rFonts w:cs="Arial"/>
          <w:b/>
          <w:bCs/>
          <w:szCs w:val="22"/>
        </w:rPr>
      </w:pPr>
      <w:r w:rsidRPr="00E23FC4">
        <w:rPr>
          <w:rFonts w:cs="Arial"/>
          <w:b/>
          <w:bCs/>
          <w:szCs w:val="22"/>
        </w:rPr>
        <w:t>Key concepts:</w:t>
      </w:r>
    </w:p>
    <w:p w14:paraId="7356C9BC" w14:textId="77777777" w:rsidR="00945D55" w:rsidRPr="00E23FC4" w:rsidRDefault="00945D55" w:rsidP="00945D55">
      <w:pPr>
        <w:pStyle w:val="Geenafstand1"/>
        <w:numPr>
          <w:ilvl w:val="0"/>
          <w:numId w:val="77"/>
        </w:numPr>
        <w:rPr>
          <w:rFonts w:cs="Arial"/>
          <w:sz w:val="22"/>
          <w:szCs w:val="22"/>
          <w:lang w:val="en-GB"/>
        </w:rPr>
      </w:pPr>
      <w:r w:rsidRPr="00E23FC4">
        <w:rPr>
          <w:rFonts w:cs="Arial"/>
          <w:sz w:val="22"/>
          <w:szCs w:val="22"/>
          <w:lang w:val="en-GB"/>
        </w:rPr>
        <w:t>T</w:t>
      </w:r>
      <w:r>
        <w:rPr>
          <w:rFonts w:cs="Arial"/>
          <w:sz w:val="22"/>
          <w:szCs w:val="22"/>
          <w:lang w:val="en-GB"/>
        </w:rPr>
        <w:t>hree</w:t>
      </w:r>
      <w:r w:rsidRPr="00E23FC4">
        <w:rPr>
          <w:rFonts w:cs="Arial"/>
          <w:sz w:val="22"/>
          <w:szCs w:val="22"/>
          <w:lang w:val="en-GB"/>
        </w:rPr>
        <w:t xml:space="preserve"> environments: </w:t>
      </w:r>
      <w:r>
        <w:rPr>
          <w:rFonts w:cs="Arial"/>
          <w:sz w:val="22"/>
          <w:szCs w:val="22"/>
          <w:lang w:val="en-GB"/>
        </w:rPr>
        <w:t xml:space="preserve">One in the </w:t>
      </w:r>
      <w:r w:rsidRPr="00E23FC4">
        <w:rPr>
          <w:rFonts w:cs="Arial"/>
          <w:sz w:val="22"/>
          <w:szCs w:val="22"/>
          <w:lang w:val="en-GB"/>
        </w:rPr>
        <w:t>Production</w:t>
      </w:r>
      <w:r>
        <w:rPr>
          <w:rFonts w:cs="Arial"/>
          <w:sz w:val="22"/>
          <w:szCs w:val="22"/>
          <w:lang w:val="en-GB"/>
        </w:rPr>
        <w:t xml:space="preserve"> domain </w:t>
      </w:r>
      <w:r w:rsidRPr="00E23FC4">
        <w:rPr>
          <w:rFonts w:cs="Arial"/>
          <w:sz w:val="22"/>
          <w:szCs w:val="22"/>
          <w:lang w:val="en-GB"/>
        </w:rPr>
        <w:t xml:space="preserve">and </w:t>
      </w:r>
      <w:r>
        <w:rPr>
          <w:rFonts w:cs="Arial"/>
          <w:sz w:val="22"/>
          <w:szCs w:val="22"/>
          <w:lang w:val="en-GB"/>
        </w:rPr>
        <w:t xml:space="preserve">2 in </w:t>
      </w:r>
      <w:r w:rsidRPr="00E23FC4">
        <w:rPr>
          <w:rFonts w:cs="Arial"/>
          <w:sz w:val="22"/>
          <w:szCs w:val="22"/>
          <w:lang w:val="en-GB"/>
        </w:rPr>
        <w:t>Acceptance</w:t>
      </w:r>
      <w:r>
        <w:rPr>
          <w:rFonts w:cs="Arial"/>
          <w:sz w:val="22"/>
          <w:szCs w:val="22"/>
          <w:lang w:val="en-GB"/>
        </w:rPr>
        <w:t xml:space="preserve"> domain (WATO and KATO)</w:t>
      </w:r>
    </w:p>
    <w:p w14:paraId="63861600" w14:textId="77777777" w:rsidR="00945D55" w:rsidRPr="00E23FC4" w:rsidRDefault="00945D55" w:rsidP="00945D55">
      <w:pPr>
        <w:pStyle w:val="Geenafstand1"/>
        <w:numPr>
          <w:ilvl w:val="0"/>
          <w:numId w:val="77"/>
        </w:numPr>
        <w:rPr>
          <w:rFonts w:cs="Arial"/>
          <w:sz w:val="22"/>
          <w:szCs w:val="22"/>
          <w:lang w:val="en-GB"/>
        </w:rPr>
      </w:pPr>
      <w:r>
        <w:rPr>
          <w:rFonts w:cs="Arial"/>
          <w:sz w:val="22"/>
          <w:szCs w:val="22"/>
          <w:lang w:val="en-GB"/>
        </w:rPr>
        <w:t>3</w:t>
      </w:r>
      <w:r w:rsidRPr="00E23FC4">
        <w:rPr>
          <w:rFonts w:cs="Arial"/>
          <w:sz w:val="22"/>
          <w:szCs w:val="22"/>
          <w:lang w:val="en-GB"/>
        </w:rPr>
        <w:t xml:space="preserve">-tier setup, </w:t>
      </w:r>
      <w:r>
        <w:rPr>
          <w:rFonts w:cs="Arial"/>
          <w:sz w:val="22"/>
          <w:szCs w:val="22"/>
          <w:lang w:val="en-GB"/>
        </w:rPr>
        <w:t>W</w:t>
      </w:r>
      <w:r w:rsidRPr="00E23FC4">
        <w:rPr>
          <w:rFonts w:cs="Arial"/>
          <w:sz w:val="22"/>
          <w:szCs w:val="22"/>
          <w:lang w:val="en-GB"/>
        </w:rPr>
        <w:t>eb</w:t>
      </w:r>
      <w:r>
        <w:rPr>
          <w:rFonts w:cs="Arial"/>
          <w:sz w:val="22"/>
          <w:szCs w:val="22"/>
          <w:lang w:val="en-GB"/>
        </w:rPr>
        <w:t xml:space="preserve"> Frontend, A</w:t>
      </w:r>
      <w:r w:rsidRPr="00E23FC4">
        <w:rPr>
          <w:rFonts w:cs="Arial"/>
          <w:sz w:val="22"/>
          <w:szCs w:val="22"/>
          <w:lang w:val="en-GB"/>
        </w:rPr>
        <w:t>pplication</w:t>
      </w:r>
      <w:r>
        <w:rPr>
          <w:rFonts w:cs="Arial"/>
          <w:sz w:val="22"/>
          <w:szCs w:val="22"/>
          <w:lang w:val="en-GB"/>
        </w:rPr>
        <w:t xml:space="preserve"> </w:t>
      </w:r>
      <w:proofErr w:type="gramStart"/>
      <w:r>
        <w:rPr>
          <w:rFonts w:cs="Arial"/>
          <w:sz w:val="22"/>
          <w:szCs w:val="22"/>
          <w:lang w:val="en-GB"/>
        </w:rPr>
        <w:t>Backend</w:t>
      </w:r>
      <w:proofErr w:type="gramEnd"/>
      <w:r w:rsidRPr="00E23FC4">
        <w:rPr>
          <w:rFonts w:cs="Arial"/>
          <w:sz w:val="22"/>
          <w:szCs w:val="22"/>
          <w:lang w:val="en-GB"/>
        </w:rPr>
        <w:t xml:space="preserve"> and database tier. </w:t>
      </w:r>
    </w:p>
    <w:p w14:paraId="2A06DCA3" w14:textId="77777777" w:rsidR="00945D55" w:rsidRPr="00E23FC4" w:rsidRDefault="00945D55" w:rsidP="00945D55">
      <w:pPr>
        <w:pStyle w:val="Geenafstand1"/>
        <w:numPr>
          <w:ilvl w:val="0"/>
          <w:numId w:val="77"/>
        </w:numPr>
        <w:rPr>
          <w:rFonts w:cs="Arial"/>
          <w:sz w:val="22"/>
          <w:szCs w:val="22"/>
          <w:lang w:val="en-GB"/>
        </w:rPr>
      </w:pPr>
      <w:r w:rsidRPr="00DE122C">
        <w:rPr>
          <w:rFonts w:cs="Arial"/>
          <w:sz w:val="22"/>
          <w:szCs w:val="22"/>
          <w:lang w:val="en-GB"/>
        </w:rPr>
        <w:t>There will be 2 webservers in a load balanced configuration (both in production and</w:t>
      </w:r>
      <w:r w:rsidRPr="00E23FC4">
        <w:rPr>
          <w:rFonts w:cs="Arial"/>
          <w:sz w:val="22"/>
          <w:szCs w:val="22"/>
          <w:lang w:val="en-GB"/>
        </w:rPr>
        <w:t xml:space="preserve"> acceptance).</w:t>
      </w:r>
      <w:r>
        <w:rPr>
          <w:rFonts w:cs="Arial"/>
          <w:sz w:val="22"/>
          <w:szCs w:val="22"/>
          <w:lang w:val="en-GB"/>
        </w:rPr>
        <w:t xml:space="preserve"> KATO will not be </w:t>
      </w:r>
      <w:proofErr w:type="spellStart"/>
      <w:r>
        <w:rPr>
          <w:rFonts w:cs="Arial"/>
          <w:sz w:val="22"/>
          <w:szCs w:val="22"/>
          <w:lang w:val="en-GB"/>
        </w:rPr>
        <w:t>loadbalanced</w:t>
      </w:r>
      <w:proofErr w:type="spellEnd"/>
      <w:r>
        <w:rPr>
          <w:rFonts w:cs="Arial"/>
          <w:sz w:val="22"/>
          <w:szCs w:val="22"/>
          <w:lang w:val="en-GB"/>
        </w:rPr>
        <w:t xml:space="preserve"> and will only have 1 frontend </w:t>
      </w:r>
      <w:proofErr w:type="spellStart"/>
      <w:r>
        <w:rPr>
          <w:rFonts w:cs="Arial"/>
          <w:sz w:val="22"/>
          <w:szCs w:val="22"/>
          <w:lang w:val="en-GB"/>
        </w:rPr>
        <w:t>en</w:t>
      </w:r>
      <w:proofErr w:type="spellEnd"/>
      <w:r>
        <w:rPr>
          <w:rFonts w:cs="Arial"/>
          <w:sz w:val="22"/>
          <w:szCs w:val="22"/>
          <w:lang w:val="en-GB"/>
        </w:rPr>
        <w:t xml:space="preserve"> 1 backend server.</w:t>
      </w:r>
    </w:p>
    <w:p w14:paraId="644B1C80" w14:textId="77777777" w:rsidR="00945D55" w:rsidRPr="001C2DB8" w:rsidRDefault="00945D55" w:rsidP="00945D55">
      <w:pPr>
        <w:pStyle w:val="Geenafstand1"/>
        <w:numPr>
          <w:ilvl w:val="0"/>
          <w:numId w:val="77"/>
        </w:numPr>
        <w:rPr>
          <w:rFonts w:cs="Arial"/>
          <w:sz w:val="22"/>
          <w:szCs w:val="22"/>
          <w:lang w:val="en-GB"/>
        </w:rPr>
      </w:pPr>
      <w:proofErr w:type="spellStart"/>
      <w:r w:rsidRPr="001C2DB8">
        <w:rPr>
          <w:rFonts w:cs="Arial"/>
          <w:sz w:val="22"/>
          <w:szCs w:val="22"/>
          <w:lang w:val="en-GB"/>
        </w:rPr>
        <w:t>Weblogic</w:t>
      </w:r>
      <w:proofErr w:type="spellEnd"/>
      <w:r w:rsidRPr="001C2DB8">
        <w:rPr>
          <w:rFonts w:cs="Arial"/>
          <w:sz w:val="22"/>
          <w:szCs w:val="22"/>
          <w:lang w:val="en-GB"/>
        </w:rPr>
        <w:t xml:space="preserve"> systems run on RHEL.</w:t>
      </w:r>
    </w:p>
    <w:p w14:paraId="309138B0" w14:textId="77777777" w:rsidR="00945D55" w:rsidRPr="00E23FC4" w:rsidRDefault="00945D55" w:rsidP="00945D55">
      <w:pPr>
        <w:pStyle w:val="Geenafstand1"/>
        <w:numPr>
          <w:ilvl w:val="0"/>
          <w:numId w:val="77"/>
        </w:numPr>
        <w:rPr>
          <w:rFonts w:cs="Arial"/>
          <w:sz w:val="22"/>
          <w:szCs w:val="22"/>
          <w:lang w:val="en-GB"/>
        </w:rPr>
      </w:pPr>
      <w:r w:rsidRPr="00E23FC4">
        <w:rPr>
          <w:rFonts w:cs="Arial"/>
          <w:sz w:val="22"/>
          <w:szCs w:val="22"/>
          <w:lang w:val="en-GB"/>
        </w:rPr>
        <w:t>Application</w:t>
      </w:r>
      <w:r>
        <w:rPr>
          <w:rFonts w:cs="Arial"/>
          <w:sz w:val="22"/>
          <w:szCs w:val="22"/>
          <w:lang w:val="en-GB"/>
        </w:rPr>
        <w:t xml:space="preserve"> backend</w:t>
      </w:r>
      <w:r w:rsidRPr="00E23FC4">
        <w:rPr>
          <w:rFonts w:cs="Arial"/>
          <w:sz w:val="22"/>
          <w:szCs w:val="22"/>
          <w:lang w:val="en-GB"/>
        </w:rPr>
        <w:t xml:space="preserve"> will be deployed in </w:t>
      </w:r>
      <w:proofErr w:type="spellStart"/>
      <w:r w:rsidRPr="00E23FC4">
        <w:rPr>
          <w:rFonts w:cs="Arial"/>
          <w:sz w:val="22"/>
          <w:szCs w:val="22"/>
          <w:lang w:val="en-GB"/>
        </w:rPr>
        <w:t>Weblogic</w:t>
      </w:r>
      <w:proofErr w:type="spellEnd"/>
      <w:r w:rsidRPr="00E23FC4">
        <w:rPr>
          <w:rFonts w:cs="Arial"/>
          <w:sz w:val="22"/>
          <w:szCs w:val="22"/>
          <w:lang w:val="en-GB"/>
        </w:rPr>
        <w:t xml:space="preserve"> containers. There will be separate containers for WBS, WBS </w:t>
      </w:r>
      <w:r>
        <w:rPr>
          <w:rFonts w:cs="Arial"/>
          <w:sz w:val="22"/>
          <w:szCs w:val="22"/>
          <w:lang w:val="en-GB"/>
        </w:rPr>
        <w:t>B</w:t>
      </w:r>
      <w:r w:rsidRPr="00E23FC4">
        <w:rPr>
          <w:rFonts w:cs="Arial"/>
          <w:sz w:val="22"/>
          <w:szCs w:val="22"/>
          <w:lang w:val="en-GB"/>
        </w:rPr>
        <w:t>ack and WBS Elise</w:t>
      </w:r>
      <w:r>
        <w:rPr>
          <w:rFonts w:cs="Arial"/>
          <w:sz w:val="22"/>
          <w:szCs w:val="22"/>
          <w:lang w:val="en-GB"/>
        </w:rPr>
        <w:t xml:space="preserve"> connector</w:t>
      </w:r>
      <w:r w:rsidRPr="00E23FC4">
        <w:rPr>
          <w:rFonts w:cs="Arial"/>
          <w:sz w:val="22"/>
          <w:szCs w:val="22"/>
          <w:lang w:val="en-GB"/>
        </w:rPr>
        <w:t xml:space="preserve">. </w:t>
      </w:r>
    </w:p>
    <w:p w14:paraId="4E3877C7" w14:textId="77777777" w:rsidR="00945D55" w:rsidRPr="00E23FC4" w:rsidRDefault="00945D55" w:rsidP="00945D55">
      <w:pPr>
        <w:pStyle w:val="Geenafstand1"/>
        <w:numPr>
          <w:ilvl w:val="0"/>
          <w:numId w:val="77"/>
        </w:numPr>
        <w:rPr>
          <w:rFonts w:cs="Arial"/>
          <w:sz w:val="22"/>
          <w:szCs w:val="22"/>
          <w:lang w:val="en-GB"/>
        </w:rPr>
      </w:pPr>
      <w:r w:rsidRPr="00E23FC4">
        <w:rPr>
          <w:rFonts w:cs="Arial"/>
          <w:sz w:val="22"/>
          <w:szCs w:val="22"/>
          <w:lang w:val="en-GB"/>
        </w:rPr>
        <w:t xml:space="preserve">The Web Frontend is split into two parts WBS-New and WBS-Aux: two separate Web </w:t>
      </w:r>
      <w:proofErr w:type="gramStart"/>
      <w:r w:rsidRPr="00E23FC4">
        <w:rPr>
          <w:rFonts w:cs="Arial"/>
          <w:sz w:val="22"/>
          <w:szCs w:val="22"/>
          <w:lang w:val="en-GB"/>
        </w:rPr>
        <w:t>applications</w:t>
      </w:r>
      <w:proofErr w:type="gramEnd"/>
    </w:p>
    <w:p w14:paraId="6757DDD7" w14:textId="77777777" w:rsidR="00945D55" w:rsidRPr="00AB2658" w:rsidRDefault="00945D55" w:rsidP="00945D55">
      <w:pPr>
        <w:pStyle w:val="Geenafstand1"/>
        <w:numPr>
          <w:ilvl w:val="0"/>
          <w:numId w:val="77"/>
        </w:numPr>
        <w:rPr>
          <w:rFonts w:cs="Arial"/>
          <w:sz w:val="22"/>
          <w:szCs w:val="22"/>
          <w:lang w:val="en-GB"/>
        </w:rPr>
      </w:pPr>
      <w:r w:rsidRPr="00AB2658">
        <w:rPr>
          <w:rFonts w:cs="Arial"/>
          <w:sz w:val="22"/>
          <w:szCs w:val="22"/>
          <w:lang w:val="en-GB"/>
        </w:rPr>
        <w:t>WBS web applications use a Windows Virus scanning server for scanning uploaded documents,</w:t>
      </w:r>
    </w:p>
    <w:p w14:paraId="30E66510" w14:textId="77777777" w:rsidR="00945D55" w:rsidRPr="00E23FC4" w:rsidRDefault="00945D55" w:rsidP="00945D55">
      <w:pPr>
        <w:pStyle w:val="Geenafstand1"/>
        <w:numPr>
          <w:ilvl w:val="0"/>
          <w:numId w:val="77"/>
        </w:numPr>
        <w:rPr>
          <w:rFonts w:cs="Arial"/>
          <w:b/>
          <w:bCs/>
          <w:sz w:val="22"/>
          <w:szCs w:val="22"/>
        </w:rPr>
      </w:pPr>
      <w:r w:rsidRPr="00E23FC4">
        <w:rPr>
          <w:rFonts w:cs="Arial"/>
          <w:sz w:val="22"/>
          <w:szCs w:val="22"/>
          <w:lang w:val="en-GB"/>
        </w:rPr>
        <w:t>The database</w:t>
      </w:r>
      <w:r>
        <w:rPr>
          <w:rFonts w:cs="Arial"/>
          <w:sz w:val="22"/>
          <w:szCs w:val="22"/>
          <w:lang w:val="en-GB"/>
        </w:rPr>
        <w:t>s</w:t>
      </w:r>
      <w:r w:rsidRPr="00E23FC4">
        <w:rPr>
          <w:rFonts w:cs="Arial"/>
          <w:sz w:val="22"/>
          <w:szCs w:val="22"/>
          <w:lang w:val="en-GB"/>
        </w:rPr>
        <w:t xml:space="preserve"> will run on Oracle database server on RHEL</w:t>
      </w:r>
      <w:r>
        <w:rPr>
          <w:rFonts w:cs="Arial"/>
          <w:sz w:val="22"/>
          <w:szCs w:val="22"/>
          <w:lang w:val="en-GB"/>
        </w:rPr>
        <w:t>.</w:t>
      </w:r>
    </w:p>
    <w:p w14:paraId="11BFD621" w14:textId="77777777" w:rsidR="00945D55" w:rsidRPr="004B2899" w:rsidRDefault="00945D55" w:rsidP="00945D55">
      <w:pPr>
        <w:pStyle w:val="Geenafstand1"/>
        <w:numPr>
          <w:ilvl w:val="0"/>
          <w:numId w:val="77"/>
        </w:numPr>
        <w:rPr>
          <w:rFonts w:cs="Arial"/>
          <w:b/>
          <w:bCs/>
          <w:sz w:val="22"/>
          <w:szCs w:val="22"/>
        </w:rPr>
      </w:pPr>
      <w:r>
        <w:rPr>
          <w:rFonts w:cs="Arial"/>
          <w:sz w:val="22"/>
          <w:szCs w:val="22"/>
          <w:lang w:val="en-GB"/>
        </w:rPr>
        <w:t xml:space="preserve">WBS </w:t>
      </w:r>
      <w:r w:rsidRPr="00E23FC4">
        <w:rPr>
          <w:rFonts w:cs="Arial"/>
          <w:sz w:val="22"/>
          <w:szCs w:val="22"/>
          <w:lang w:val="en-GB"/>
        </w:rPr>
        <w:t>OID is considered as part of the WBS application</w:t>
      </w:r>
      <w:r>
        <w:rPr>
          <w:rFonts w:cs="Arial"/>
          <w:sz w:val="22"/>
          <w:szCs w:val="22"/>
          <w:lang w:val="en-GB"/>
        </w:rPr>
        <w:t xml:space="preserve"> and runs on a separate server, also on </w:t>
      </w:r>
      <w:proofErr w:type="gramStart"/>
      <w:r>
        <w:rPr>
          <w:rFonts w:cs="Arial"/>
          <w:sz w:val="22"/>
          <w:szCs w:val="22"/>
          <w:lang w:val="en-GB"/>
        </w:rPr>
        <w:t>RHEL</w:t>
      </w:r>
      <w:proofErr w:type="gramEnd"/>
    </w:p>
    <w:p w14:paraId="07867620" w14:textId="77777777" w:rsidR="00945D55" w:rsidRDefault="00945D55" w:rsidP="00945D55">
      <w:pPr>
        <w:pStyle w:val="Geenafstand1"/>
        <w:rPr>
          <w:rFonts w:cs="Arial"/>
          <w:sz w:val="22"/>
          <w:szCs w:val="22"/>
          <w:lang w:val="en-GB"/>
        </w:rPr>
      </w:pPr>
    </w:p>
    <w:p w14:paraId="4C6E5DB3" w14:textId="77777777" w:rsidR="00945D55" w:rsidRPr="00FC7B13" w:rsidRDefault="00945D55" w:rsidP="00945D55">
      <w:pPr>
        <w:pStyle w:val="BodyText"/>
        <w:rPr>
          <w:b/>
          <w:bCs/>
        </w:rPr>
      </w:pPr>
      <w:r w:rsidRPr="00FC7B13">
        <w:rPr>
          <w:b/>
          <w:bCs/>
        </w:rPr>
        <w:t>KATO</w:t>
      </w:r>
    </w:p>
    <w:p w14:paraId="410D7F15" w14:textId="77777777" w:rsidR="00945D55" w:rsidRPr="008A5A50" w:rsidRDefault="00945D55" w:rsidP="00945D55">
      <w:pPr>
        <w:rPr>
          <w:rFonts w:cs="Arial"/>
          <w:szCs w:val="22"/>
        </w:rPr>
      </w:pPr>
      <w:r w:rsidRPr="008A5A50">
        <w:rPr>
          <w:rFonts w:cs="Arial"/>
          <w:szCs w:val="22"/>
        </w:rPr>
        <w:t>Next to Production and Acceptance (W</w:t>
      </w:r>
      <w:r>
        <w:rPr>
          <w:rFonts w:cs="Arial"/>
          <w:szCs w:val="22"/>
        </w:rPr>
        <w:t>ATO</w:t>
      </w:r>
      <w:r w:rsidRPr="008A5A50">
        <w:rPr>
          <w:rFonts w:cs="Arial"/>
          <w:szCs w:val="22"/>
        </w:rPr>
        <w:t>) there is also a K</w:t>
      </w:r>
      <w:r>
        <w:rPr>
          <w:rFonts w:cs="Arial"/>
          <w:szCs w:val="22"/>
        </w:rPr>
        <w:t>ATO</w:t>
      </w:r>
      <w:r w:rsidRPr="008A5A50">
        <w:rPr>
          <w:rFonts w:cs="Arial"/>
          <w:szCs w:val="22"/>
        </w:rPr>
        <w:t xml:space="preserve"> environment. The K</w:t>
      </w:r>
      <w:r>
        <w:rPr>
          <w:rFonts w:cs="Arial"/>
          <w:szCs w:val="22"/>
        </w:rPr>
        <w:t>ATO</w:t>
      </w:r>
      <w:r w:rsidRPr="008A5A50">
        <w:rPr>
          <w:rFonts w:cs="Arial"/>
          <w:szCs w:val="22"/>
        </w:rPr>
        <w:t xml:space="preserve"> </w:t>
      </w:r>
      <w:r w:rsidRPr="008A5A50">
        <w:rPr>
          <w:rFonts w:cs="Arial"/>
          <w:color w:val="212121"/>
          <w:szCs w:val="22"/>
          <w:shd w:val="clear" w:color="auto" w:fill="FFFFFF"/>
        </w:rPr>
        <w:t xml:space="preserve">(Kanban </w:t>
      </w:r>
      <w:proofErr w:type="spellStart"/>
      <w:r w:rsidRPr="008A5A50">
        <w:rPr>
          <w:rFonts w:cs="Arial"/>
          <w:color w:val="212121"/>
          <w:szCs w:val="22"/>
          <w:shd w:val="clear" w:color="auto" w:fill="FFFFFF"/>
        </w:rPr>
        <w:t>Acceptatie</w:t>
      </w:r>
      <w:proofErr w:type="spellEnd"/>
      <w:r w:rsidRPr="008A5A50">
        <w:rPr>
          <w:rFonts w:cs="Arial"/>
          <w:color w:val="212121"/>
          <w:szCs w:val="22"/>
          <w:shd w:val="clear" w:color="auto" w:fill="FFFFFF"/>
        </w:rPr>
        <w:t xml:space="preserve"> Test </w:t>
      </w:r>
      <w:proofErr w:type="spellStart"/>
      <w:r w:rsidRPr="008A5A50">
        <w:rPr>
          <w:rFonts w:cs="Arial"/>
          <w:color w:val="212121"/>
          <w:szCs w:val="22"/>
          <w:shd w:val="clear" w:color="auto" w:fill="FFFFFF"/>
        </w:rPr>
        <w:t>Omgeving</w:t>
      </w:r>
      <w:proofErr w:type="spellEnd"/>
      <w:r w:rsidRPr="008A5A50">
        <w:rPr>
          <w:rFonts w:cs="Arial"/>
          <w:color w:val="212121"/>
          <w:szCs w:val="22"/>
          <w:shd w:val="clear" w:color="auto" w:fill="FFFFFF"/>
        </w:rPr>
        <w:t>) environment was formerly known as the TST environment</w:t>
      </w:r>
      <w:r>
        <w:rPr>
          <w:rFonts w:cs="Arial"/>
          <w:color w:val="212121"/>
          <w:szCs w:val="22"/>
          <w:shd w:val="clear" w:color="auto" w:fill="FFFFFF"/>
        </w:rPr>
        <w:t>.</w:t>
      </w:r>
    </w:p>
    <w:p w14:paraId="3DD1276A" w14:textId="77777777" w:rsidR="00945D55" w:rsidRPr="008A5A50" w:rsidRDefault="00945D55" w:rsidP="00945D55">
      <w:pPr>
        <w:rPr>
          <w:rFonts w:cs="Arial"/>
          <w:color w:val="212121"/>
          <w:szCs w:val="22"/>
          <w:shd w:val="clear" w:color="auto" w:fill="FFFFFF"/>
        </w:rPr>
      </w:pPr>
      <w:r>
        <w:rPr>
          <w:rFonts w:cs="Arial"/>
          <w:szCs w:val="22"/>
        </w:rPr>
        <w:t>KATO</w:t>
      </w:r>
      <w:r w:rsidRPr="008A5A50">
        <w:rPr>
          <w:rFonts w:cs="Arial"/>
          <w:szCs w:val="22"/>
        </w:rPr>
        <w:t xml:space="preserve"> is </w:t>
      </w:r>
      <w:r w:rsidRPr="008A5A50">
        <w:rPr>
          <w:rFonts w:cs="Arial"/>
          <w:color w:val="212121"/>
          <w:szCs w:val="22"/>
          <w:shd w:val="clear" w:color="auto" w:fill="FFFFFF"/>
        </w:rPr>
        <w:t xml:space="preserve">a 'light version' of the official acceptance environment of </w:t>
      </w:r>
      <w:proofErr w:type="spellStart"/>
      <w:r w:rsidRPr="008A5A50">
        <w:rPr>
          <w:rFonts w:cs="Arial"/>
          <w:color w:val="212121"/>
          <w:szCs w:val="22"/>
          <w:shd w:val="clear" w:color="auto" w:fill="FFFFFF"/>
        </w:rPr>
        <w:t>W</w:t>
      </w:r>
      <w:r>
        <w:rPr>
          <w:rFonts w:cs="Arial"/>
          <w:color w:val="212121"/>
          <w:szCs w:val="22"/>
          <w:shd w:val="clear" w:color="auto" w:fill="FFFFFF"/>
        </w:rPr>
        <w:t>erk</w:t>
      </w:r>
      <w:r w:rsidRPr="008A5A50">
        <w:rPr>
          <w:rFonts w:cs="Arial"/>
          <w:color w:val="212121"/>
          <w:szCs w:val="22"/>
          <w:shd w:val="clear" w:color="auto" w:fill="FFFFFF"/>
        </w:rPr>
        <w:t>bedrijf</w:t>
      </w:r>
      <w:proofErr w:type="spellEnd"/>
      <w:r w:rsidRPr="008A5A50">
        <w:rPr>
          <w:rFonts w:cs="Arial"/>
          <w:color w:val="212121"/>
          <w:szCs w:val="22"/>
          <w:shd w:val="clear" w:color="auto" w:fill="FFFFFF"/>
        </w:rPr>
        <w:t xml:space="preserve">. Acceptance tests are performed on this environment without a load and performance test. In </w:t>
      </w:r>
      <w:proofErr w:type="spellStart"/>
      <w:r>
        <w:rPr>
          <w:rFonts w:cs="Arial"/>
          <w:color w:val="212121"/>
          <w:szCs w:val="22"/>
          <w:shd w:val="clear" w:color="auto" w:fill="FFFFFF"/>
        </w:rPr>
        <w:t>Werkbedrijf</w:t>
      </w:r>
      <w:proofErr w:type="spellEnd"/>
      <w:r>
        <w:rPr>
          <w:rFonts w:cs="Arial"/>
          <w:color w:val="212121"/>
          <w:szCs w:val="22"/>
          <w:shd w:val="clear" w:color="auto" w:fill="FFFFFF"/>
        </w:rPr>
        <w:t xml:space="preserve"> KATO chain</w:t>
      </w:r>
      <w:r w:rsidRPr="008A5A50">
        <w:rPr>
          <w:rFonts w:cs="Arial"/>
          <w:color w:val="212121"/>
          <w:szCs w:val="22"/>
          <w:shd w:val="clear" w:color="auto" w:fill="FFFFFF"/>
        </w:rPr>
        <w:t xml:space="preserve"> traceable personal data is used, because only then a correct test can be done. The AVG laws and regulations requires the </w:t>
      </w:r>
      <w:r>
        <w:rPr>
          <w:rFonts w:cs="Arial"/>
          <w:color w:val="212121"/>
          <w:szCs w:val="22"/>
          <w:shd w:val="clear" w:color="auto" w:fill="FFFFFF"/>
        </w:rPr>
        <w:t>KATO</w:t>
      </w:r>
      <w:r w:rsidRPr="008A5A50">
        <w:rPr>
          <w:rFonts w:cs="Arial"/>
          <w:color w:val="212121"/>
          <w:szCs w:val="22"/>
          <w:shd w:val="clear" w:color="auto" w:fill="FFFFFF"/>
        </w:rPr>
        <w:t xml:space="preserve"> environment to be placed under a stricter regime and therefore it is now hosted in the acceptance </w:t>
      </w:r>
      <w:r>
        <w:rPr>
          <w:rFonts w:cs="Arial"/>
          <w:color w:val="212121"/>
          <w:szCs w:val="22"/>
          <w:shd w:val="clear" w:color="auto" w:fill="FFFFFF"/>
        </w:rPr>
        <w:t>domain,</w:t>
      </w:r>
      <w:r w:rsidRPr="008A5A50">
        <w:rPr>
          <w:rFonts w:cs="Arial"/>
          <w:color w:val="212121"/>
          <w:szCs w:val="22"/>
          <w:shd w:val="clear" w:color="auto" w:fill="FFFFFF"/>
        </w:rPr>
        <w:t xml:space="preserve"> and </w:t>
      </w:r>
      <w:r>
        <w:rPr>
          <w:rFonts w:cs="Arial"/>
          <w:color w:val="212121"/>
          <w:szCs w:val="22"/>
          <w:shd w:val="clear" w:color="auto" w:fill="FFFFFF"/>
        </w:rPr>
        <w:t xml:space="preserve">it is </w:t>
      </w:r>
      <w:r w:rsidRPr="008A5A50">
        <w:rPr>
          <w:rFonts w:cs="Arial"/>
          <w:color w:val="212121"/>
          <w:szCs w:val="22"/>
          <w:shd w:val="clear" w:color="auto" w:fill="FFFFFF"/>
        </w:rPr>
        <w:t xml:space="preserve">managed by DXC. </w:t>
      </w:r>
    </w:p>
    <w:p w14:paraId="1BE1DEBC" w14:textId="77777777" w:rsidR="00945D55" w:rsidRPr="008A5A50" w:rsidRDefault="00945D55" w:rsidP="00945D55">
      <w:pPr>
        <w:rPr>
          <w:rFonts w:cs="Arial"/>
          <w:color w:val="212121"/>
          <w:szCs w:val="22"/>
          <w:shd w:val="clear" w:color="auto" w:fill="FFFFFF"/>
        </w:rPr>
      </w:pPr>
      <w:r w:rsidRPr="008A5A50">
        <w:rPr>
          <w:rFonts w:cs="Arial"/>
          <w:color w:val="212121"/>
          <w:szCs w:val="22"/>
          <w:shd w:val="clear" w:color="auto" w:fill="FFFFFF"/>
        </w:rPr>
        <w:t>To summarize there is 1 production environment and 2 acceptance environments:</w:t>
      </w:r>
    </w:p>
    <w:p w14:paraId="432A81E0" w14:textId="77777777" w:rsidR="00945D55" w:rsidRPr="008A5A50" w:rsidRDefault="00945D55" w:rsidP="00945D55">
      <w:pPr>
        <w:pStyle w:val="ListParagraph"/>
        <w:numPr>
          <w:ilvl w:val="0"/>
          <w:numId w:val="78"/>
        </w:numPr>
        <w:rPr>
          <w:rFonts w:cs="Arial"/>
          <w:szCs w:val="22"/>
        </w:rPr>
      </w:pPr>
      <w:r>
        <w:rPr>
          <w:rFonts w:cs="Arial"/>
          <w:color w:val="212121"/>
          <w:szCs w:val="22"/>
          <w:shd w:val="clear" w:color="auto" w:fill="FFFFFF"/>
        </w:rPr>
        <w:t>WATO</w:t>
      </w:r>
      <w:r w:rsidRPr="008A5A50">
        <w:rPr>
          <w:rFonts w:cs="Arial"/>
          <w:color w:val="212121"/>
          <w:szCs w:val="22"/>
          <w:shd w:val="clear" w:color="auto" w:fill="FFFFFF"/>
        </w:rPr>
        <w:t xml:space="preserve"> - official acceptance</w:t>
      </w:r>
    </w:p>
    <w:p w14:paraId="50C55553" w14:textId="77777777" w:rsidR="00945D55" w:rsidRPr="000A7F35" w:rsidRDefault="00945D55" w:rsidP="00945D55">
      <w:pPr>
        <w:pStyle w:val="ListParagraph"/>
        <w:numPr>
          <w:ilvl w:val="0"/>
          <w:numId w:val="78"/>
        </w:numPr>
        <w:rPr>
          <w:rFonts w:cs="Arial"/>
          <w:szCs w:val="22"/>
        </w:rPr>
      </w:pPr>
      <w:r>
        <w:rPr>
          <w:rFonts w:cs="Arial"/>
          <w:color w:val="212121"/>
          <w:szCs w:val="22"/>
          <w:shd w:val="clear" w:color="auto" w:fill="FFFFFF"/>
        </w:rPr>
        <w:t>KATO</w:t>
      </w:r>
      <w:r w:rsidRPr="008A5A50">
        <w:rPr>
          <w:rFonts w:cs="Arial"/>
          <w:color w:val="212121"/>
          <w:szCs w:val="22"/>
          <w:shd w:val="clear" w:color="auto" w:fill="FFFFFF"/>
        </w:rPr>
        <w:t xml:space="preserve"> - light version of acceptance</w:t>
      </w:r>
    </w:p>
    <w:p w14:paraId="3D674105" w14:textId="77777777" w:rsidR="00945D55" w:rsidRDefault="00945D55" w:rsidP="00945D55">
      <w:pPr>
        <w:pStyle w:val="Geenafstand1"/>
        <w:rPr>
          <w:rFonts w:cs="Arial"/>
          <w:sz w:val="22"/>
          <w:szCs w:val="22"/>
          <w:lang w:val="en-GB"/>
        </w:rPr>
      </w:pPr>
    </w:p>
    <w:p w14:paraId="7D316706" w14:textId="2B9AE4EA" w:rsidR="006625FD" w:rsidRDefault="006625FD" w:rsidP="00915473">
      <w:pPr>
        <w:pStyle w:val="BodyText"/>
      </w:pPr>
    </w:p>
    <w:p w14:paraId="1CE93773" w14:textId="411CCEB3" w:rsidR="00D7423E" w:rsidRPr="00D7423E" w:rsidRDefault="008E63BB" w:rsidP="00720AA9">
      <w:pPr>
        <w:pStyle w:val="Heading2"/>
        <w:ind w:left="576"/>
      </w:pPr>
      <w:bookmarkStart w:id="12" w:name="_Toc152918215"/>
      <w:r>
        <w:t>Context</w:t>
      </w:r>
      <w:r w:rsidR="00275C92">
        <w:t xml:space="preserve"> </w:t>
      </w:r>
      <w:r w:rsidR="00F770FF">
        <w:t>d</w:t>
      </w:r>
      <w:r w:rsidR="00BB03F9">
        <w:t>iagram</w:t>
      </w:r>
      <w:bookmarkEnd w:id="12"/>
    </w:p>
    <w:p w14:paraId="6806CAC1" w14:textId="2300B553" w:rsidR="003F2DB4" w:rsidRDefault="003F2DB4" w:rsidP="003F2DB4">
      <w:pPr>
        <w:pStyle w:val="BodyText"/>
        <w:rPr>
          <w:highlight w:val="yellow"/>
        </w:rPr>
      </w:pPr>
    </w:p>
    <w:p w14:paraId="6C2DDB86" w14:textId="40E1CF05" w:rsidR="00945D55" w:rsidRPr="00083165" w:rsidRDefault="00410111" w:rsidP="00945D55">
      <w:pPr>
        <w:pStyle w:val="BodyText"/>
      </w:pPr>
      <w:r>
        <w:rPr>
          <w:noProof/>
          <w:lang w:val="nl-NL" w:eastAsia="nl-NL" w:bidi="ar-SA"/>
        </w:rPr>
        <mc:AlternateContent>
          <mc:Choice Requires="wps">
            <w:drawing>
              <wp:anchor distT="0" distB="0" distL="114300" distR="114300" simplePos="0" relativeHeight="251659264" behindDoc="0" locked="0" layoutInCell="1" allowOverlap="1" wp14:anchorId="3E2B1A86" wp14:editId="34B41B5C">
                <wp:simplePos x="0" y="0"/>
                <wp:positionH relativeFrom="column">
                  <wp:posOffset>2239200</wp:posOffset>
                </wp:positionH>
                <wp:positionV relativeFrom="paragraph">
                  <wp:posOffset>2900965</wp:posOffset>
                </wp:positionV>
                <wp:extent cx="1189990" cy="561600"/>
                <wp:effectExtent l="0" t="0" r="10160" b="10160"/>
                <wp:wrapNone/>
                <wp:docPr id="1" name="Rechthoek 1"/>
                <wp:cNvGraphicFramePr/>
                <a:graphic xmlns:a="http://schemas.openxmlformats.org/drawingml/2006/main">
                  <a:graphicData uri="http://schemas.microsoft.com/office/word/2010/wordprocessingShape">
                    <wps:wsp>
                      <wps:cNvSpPr/>
                      <wps:spPr>
                        <a:xfrm>
                          <a:off x="0" y="0"/>
                          <a:ext cx="1189990" cy="56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F11CAC" id="Rechthoek 1" o:spid="_x0000_s1026" style="position:absolute;margin-left:176.3pt;margin-top:228.4pt;width:93.7pt;height:44.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" filled="f" strokecolor="red" strokeweight="1pt"/>
            </w:pict>
          </mc:Fallback>
        </mc:AlternateContent>
      </w:r>
      <w:r w:rsidR="00BC7D81">
        <w:rPr>
          <w:noProof/>
          <w:lang w:val="nl-NL" w:eastAsia="nl-NL" w:bidi="ar-SA"/>
        </w:rPr>
        <w:drawing>
          <wp:inline distT="0" distB="0" distL="0" distR="0" wp14:anchorId="526436DC" wp14:editId="06BA6F79">
            <wp:extent cx="5393055" cy="34124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3055" cy="3412490"/>
                    </a:xfrm>
                    <a:prstGeom prst="rect">
                      <a:avLst/>
                    </a:prstGeom>
                    <a:noFill/>
                    <a:ln>
                      <a:noFill/>
                    </a:ln>
                  </pic:spPr>
                </pic:pic>
              </a:graphicData>
            </a:graphic>
          </wp:inline>
        </w:drawing>
      </w:r>
      <w:r>
        <w:br/>
      </w:r>
    </w:p>
    <w:p w14:paraId="2861E015" w14:textId="6515DDFE" w:rsidR="00B942E0" w:rsidRDefault="00B942E0" w:rsidP="00E6093A">
      <w:pPr>
        <w:pStyle w:val="Heading3"/>
        <w:tabs>
          <w:tab w:val="left" w:pos="810"/>
        </w:tabs>
        <w:ind w:left="8370" w:hanging="8370"/>
      </w:pPr>
      <w:r>
        <w:t xml:space="preserve">External </w:t>
      </w:r>
      <w:r w:rsidR="00F770FF">
        <w:t>e</w:t>
      </w:r>
      <w:r>
        <w:t>ntities</w:t>
      </w:r>
    </w:p>
    <w:p w14:paraId="30C88B7F" w14:textId="77777777" w:rsidR="00945D55" w:rsidRPr="00000272" w:rsidRDefault="00945D55" w:rsidP="00945D55">
      <w:pPr>
        <w:pStyle w:val="Heading4"/>
        <w:ind w:left="864"/>
      </w:pPr>
      <w:r>
        <w:t>UWV FB</w:t>
      </w:r>
    </w:p>
    <w:tbl>
      <w:tblPr>
        <w:tblW w:w="5344" w:type="pct"/>
        <w:tblLook w:val="0000" w:firstRow="0" w:lastRow="0" w:firstColumn="0" w:lastColumn="0" w:noHBand="0" w:noVBand="0"/>
      </w:tblPr>
      <w:tblGrid>
        <w:gridCol w:w="3033"/>
        <w:gridCol w:w="6362"/>
      </w:tblGrid>
      <w:tr w:rsidR="00945D55" w:rsidRPr="008044BD" w14:paraId="23EBD828"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89C5298"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0194153" w14:textId="77777777" w:rsidR="00945D55" w:rsidRPr="004F36DA" w:rsidRDefault="00945D55" w:rsidP="009763F7">
            <w:pPr>
              <w:pStyle w:val="TableText0"/>
              <w:keepNext/>
              <w:keepLines/>
              <w:rPr>
                <w:rFonts w:ascii="Arial" w:hAnsi="Arial"/>
              </w:rPr>
            </w:pPr>
            <w:r w:rsidRPr="00C93EBE">
              <w:rPr>
                <w:rFonts w:ascii="Arial" w:hAnsi="Arial"/>
              </w:rPr>
              <w:t xml:space="preserve">System </w:t>
            </w:r>
            <w:proofErr w:type="spellStart"/>
            <w:r w:rsidRPr="00C93EBE">
              <w:rPr>
                <w:rFonts w:ascii="Arial" w:hAnsi="Arial"/>
              </w:rPr>
              <w:t>adminstrator</w:t>
            </w:r>
            <w:proofErr w:type="spellEnd"/>
            <w:r w:rsidRPr="00C93EBE">
              <w:rPr>
                <w:rFonts w:ascii="Arial" w:hAnsi="Arial"/>
              </w:rPr>
              <w:t xml:space="preserve"> of the WBS-system accessing the </w:t>
            </w:r>
            <w:proofErr w:type="spellStart"/>
            <w:r w:rsidRPr="00C93EBE">
              <w:rPr>
                <w:rFonts w:ascii="Arial" w:hAnsi="Arial"/>
              </w:rPr>
              <w:t>Adminstrations</w:t>
            </w:r>
            <w:proofErr w:type="spellEnd"/>
            <w:r w:rsidRPr="00C93EBE">
              <w:rPr>
                <w:rFonts w:ascii="Arial" w:hAnsi="Arial"/>
              </w:rPr>
              <w:t xml:space="preserve"> functions of the system.</w:t>
            </w:r>
            <w:r>
              <w:rPr>
                <w:rFonts w:ascii="Arial" w:hAnsi="Arial"/>
              </w:rPr>
              <w:t xml:space="preserve"> These administration functions exist on the application web interface</w:t>
            </w:r>
          </w:p>
        </w:tc>
      </w:tr>
      <w:tr w:rsidR="00945D55" w:rsidRPr="00712180" w14:paraId="1493266B"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9D0498E"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6A289F4" w14:textId="77777777" w:rsidR="00945D55" w:rsidRPr="006856A2" w:rsidRDefault="00945D55" w:rsidP="009763F7">
            <w:pPr>
              <w:pStyle w:val="TableText0"/>
              <w:keepNext/>
              <w:keepLines/>
              <w:rPr>
                <w:rFonts w:ascii="Arial" w:hAnsi="Arial" w:cs="Arial"/>
                <w:lang w:val="en-US"/>
              </w:rPr>
            </w:pPr>
            <w:r w:rsidRPr="006856A2">
              <w:rPr>
                <w:rFonts w:ascii="Arial" w:hAnsi="Arial" w:cs="Arial"/>
                <w:lang w:val="en-US"/>
              </w:rPr>
              <w:t>HTTP</w:t>
            </w:r>
            <w:r>
              <w:rPr>
                <w:rFonts w:ascii="Arial" w:hAnsi="Arial" w:cs="Arial"/>
                <w:lang w:val="en-US"/>
              </w:rPr>
              <w:t>S</w:t>
            </w:r>
            <w:r w:rsidRPr="006856A2">
              <w:rPr>
                <w:rFonts w:ascii="Arial" w:hAnsi="Arial" w:cs="Arial"/>
                <w:lang w:val="en-US"/>
              </w:rPr>
              <w:t>:</w:t>
            </w:r>
            <w:r>
              <w:rPr>
                <w:rFonts w:ascii="Arial" w:hAnsi="Arial" w:cs="Arial"/>
                <w:lang w:val="en-US"/>
              </w:rPr>
              <w:t>443</w:t>
            </w:r>
          </w:p>
        </w:tc>
      </w:tr>
      <w:tr w:rsidR="00945D55" w:rsidRPr="00712180" w14:paraId="11745879"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C358300"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BEF96AD" w14:textId="77777777" w:rsidR="00945D55" w:rsidRPr="006856A2" w:rsidRDefault="00945D55" w:rsidP="009763F7">
            <w:pPr>
              <w:pStyle w:val="TableText0"/>
              <w:keepNext/>
              <w:keepLines/>
              <w:rPr>
                <w:rFonts w:ascii="Arial" w:hAnsi="Arial" w:cs="Arial"/>
                <w:lang w:val="en-US"/>
              </w:rPr>
            </w:pPr>
            <w:r>
              <w:rPr>
                <w:rFonts w:ascii="Arial" w:hAnsi="Arial" w:cs="Arial"/>
                <w:lang w:val="en-US"/>
              </w:rPr>
              <w:t>Internal</w:t>
            </w:r>
          </w:p>
        </w:tc>
      </w:tr>
      <w:tr w:rsidR="00945D55" w:rsidRPr="006D2395" w14:paraId="46DEC891"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772C378"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8C19E32" w14:textId="77777777" w:rsidR="00945D55" w:rsidRPr="006856A2" w:rsidRDefault="00945D55" w:rsidP="009763F7">
            <w:pPr>
              <w:pStyle w:val="TableText0"/>
              <w:keepNext/>
              <w:keepLines/>
              <w:rPr>
                <w:rFonts w:ascii="Arial" w:hAnsi="Arial" w:cs="Arial"/>
                <w:lang w:val="en-US"/>
              </w:rPr>
            </w:pPr>
            <w:r w:rsidRPr="006856A2">
              <w:rPr>
                <w:rFonts w:ascii="Arial" w:hAnsi="Arial" w:cs="Arial"/>
                <w:lang w:val="en-US"/>
              </w:rPr>
              <w:t>Inbound</w:t>
            </w:r>
          </w:p>
        </w:tc>
      </w:tr>
      <w:tr w:rsidR="00945D55" w:rsidRPr="00A540D4" w14:paraId="34D2E65C"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BC14BCC"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185CB3D" w14:textId="77777777" w:rsidR="00945D55" w:rsidRPr="006856A2" w:rsidRDefault="00945D55" w:rsidP="009763F7">
            <w:pPr>
              <w:pStyle w:val="TableText0"/>
              <w:keepNext/>
              <w:keepLines/>
              <w:rPr>
                <w:rFonts w:ascii="Arial" w:hAnsi="Arial" w:cs="Arial"/>
                <w:lang w:val="en-US"/>
              </w:rPr>
            </w:pPr>
            <w:r w:rsidRPr="006856A2">
              <w:rPr>
                <w:rFonts w:ascii="Arial" w:hAnsi="Arial" w:cs="Arial"/>
                <w:lang w:val="en-US"/>
              </w:rPr>
              <w:t xml:space="preserve">No: </w:t>
            </w:r>
            <w:r>
              <w:rPr>
                <w:rFonts w:ascii="Arial" w:hAnsi="Arial" w:cs="Arial"/>
                <w:lang w:val="en-US"/>
              </w:rPr>
              <w:t>via</w:t>
            </w:r>
            <w:r w:rsidRPr="006856A2">
              <w:rPr>
                <w:rFonts w:ascii="Arial" w:hAnsi="Arial" w:cs="Arial"/>
                <w:lang w:val="en-US"/>
              </w:rPr>
              <w:t xml:space="preserve"> UCRA</w:t>
            </w:r>
          </w:p>
        </w:tc>
      </w:tr>
      <w:tr w:rsidR="00945D55" w:rsidRPr="00B931BB" w14:paraId="0C712BFD"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9DC335D"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FAB2564" w14:textId="77777777" w:rsidR="00945D55"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w:t>
            </w:r>
            <w:r>
              <w:rPr>
                <w:rFonts w:ascii="Arial" w:hAnsi="Arial" w:cs="Arial"/>
                <w:lang w:val="en-US"/>
              </w:rPr>
              <w:t>: WBS OID</w:t>
            </w:r>
          </w:p>
          <w:p w14:paraId="53C6466B" w14:textId="77777777" w:rsidR="00945D55" w:rsidRPr="00402396"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sdt>
              <w:sdtPr>
                <w:rPr>
                  <w:rFonts w:ascii="Arial" w:hAnsi="Arial" w:cs="Arial"/>
                  <w:lang w:val="en-US"/>
                </w:rPr>
                <w:alias w:val="Authorisation"/>
                <w:tag w:val="Authorisation"/>
                <w:id w:val="558445106"/>
                <w:placeholder>
                  <w:docPart w:val="B59CFF54F2264B67B9DCB7F26A288F4D"/>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Content>
                <w:r w:rsidRPr="00402396">
                  <w:rPr>
                    <w:rFonts w:ascii="Arial" w:hAnsi="Arial" w:cs="Arial"/>
                    <w:lang w:val="en-US"/>
                  </w:rPr>
                  <w:t>OAM</w:t>
                </w:r>
              </w:sdtContent>
            </w:sdt>
          </w:p>
          <w:p w14:paraId="78884F95"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985438239"/>
                <w:placeholder>
                  <w:docPart w:val="9318238F07CE418FB6F7C95644236202"/>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sidRPr="00402396">
                  <w:rPr>
                    <w:rFonts w:ascii="Arial" w:hAnsi="Arial" w:cs="Arial"/>
                    <w:lang w:val="en-US"/>
                  </w:rPr>
                  <w:t>Yes (Entrust)</w:t>
                </w:r>
              </w:sdtContent>
            </w:sdt>
          </w:p>
          <w:p w14:paraId="206209BB"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847216689"/>
                <w:placeholder>
                  <w:docPart w:val="64C5567BDD574CADBEB3F56DA5687584"/>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p w14:paraId="6C1C157C" w14:textId="77777777" w:rsidR="00945D55" w:rsidRPr="006856A2" w:rsidRDefault="00945D55" w:rsidP="009763F7">
            <w:pPr>
              <w:pStyle w:val="TableText0"/>
              <w:keepNext/>
              <w:keepLines/>
              <w:rPr>
                <w:rFonts w:ascii="Arial" w:hAnsi="Arial" w:cs="Arial"/>
                <w:lang w:val="en-US"/>
              </w:rPr>
            </w:pPr>
            <w:r w:rsidRPr="00402396">
              <w:rPr>
                <w:rFonts w:ascii="Arial" w:hAnsi="Arial" w:cs="Arial"/>
                <w:lang w:val="en-US"/>
              </w:rPr>
              <w:t xml:space="preserve">Other: </w:t>
            </w:r>
            <w:proofErr w:type="gramStart"/>
            <w:r w:rsidRPr="00402396">
              <w:rPr>
                <w:rFonts w:ascii="Arial" w:hAnsi="Arial" w:cs="Arial"/>
                <w:lang w:val="en-US"/>
              </w:rPr>
              <w:t>&lt;(</w:t>
            </w:r>
            <w:proofErr w:type="gramEnd"/>
            <w:r w:rsidRPr="00402396">
              <w:rPr>
                <w:rFonts w:ascii="Arial" w:hAnsi="Arial" w:cs="Arial"/>
                <w:lang w:val="en-US"/>
              </w:rPr>
              <w:t>only mention if applicable) other applicable security control related configuration&gt;</w:t>
            </w:r>
          </w:p>
        </w:tc>
      </w:tr>
      <w:tr w:rsidR="00945D55" w:rsidRPr="005220F1" w14:paraId="563B3300"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CB138C9"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5DC79D8" w14:textId="77777777" w:rsidR="00945D55" w:rsidRPr="006856A2" w:rsidRDefault="00945D55" w:rsidP="009763F7">
            <w:pPr>
              <w:pStyle w:val="TableText0"/>
              <w:keepNext/>
              <w:keepLines/>
              <w:rPr>
                <w:rFonts w:ascii="Arial" w:hAnsi="Arial" w:cs="Arial"/>
                <w:lang w:val="en-US"/>
              </w:rPr>
            </w:pPr>
            <w:r w:rsidRPr="006130CB">
              <w:rPr>
                <w:rFonts w:ascii="Arial" w:hAnsi="Arial" w:cs="Arial"/>
                <w:lang w:val="en-US"/>
              </w:rPr>
              <w:t>Not specified</w:t>
            </w:r>
          </w:p>
        </w:tc>
      </w:tr>
      <w:tr w:rsidR="00945D55" w:rsidRPr="00B81AA8" w14:paraId="477FA58E"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820778B"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096E297" w14:textId="77777777" w:rsidR="00945D55" w:rsidRPr="006856A2" w:rsidRDefault="00945D55" w:rsidP="009763F7">
            <w:pPr>
              <w:pStyle w:val="TableText0"/>
              <w:keepNext/>
              <w:keepLines/>
              <w:rPr>
                <w:rFonts w:ascii="Arial" w:hAnsi="Arial" w:cs="Arial"/>
              </w:rPr>
            </w:pPr>
            <w:r w:rsidRPr="006130CB">
              <w:rPr>
                <w:rFonts w:ascii="Arial" w:hAnsi="Arial" w:cs="Arial"/>
                <w:lang w:val="en-US"/>
              </w:rPr>
              <w:t>Not specified</w:t>
            </w:r>
          </w:p>
        </w:tc>
      </w:tr>
      <w:tr w:rsidR="00945D55" w:rsidRPr="00B81AA8" w14:paraId="349EB0B3"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6FF053E"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078C809" w14:textId="77777777" w:rsidR="00945D55" w:rsidRPr="006856A2" w:rsidRDefault="00945D55" w:rsidP="009763F7">
            <w:pPr>
              <w:pStyle w:val="TableText0"/>
              <w:keepNext/>
              <w:keepLines/>
              <w:rPr>
                <w:rFonts w:ascii="Arial" w:hAnsi="Arial" w:cs="Arial"/>
              </w:rPr>
            </w:pPr>
            <w:r w:rsidRPr="006130CB">
              <w:rPr>
                <w:rFonts w:ascii="Arial" w:hAnsi="Arial" w:cs="Arial"/>
                <w:lang w:val="en-US"/>
              </w:rPr>
              <w:t>Not specified</w:t>
            </w:r>
          </w:p>
        </w:tc>
      </w:tr>
      <w:tr w:rsidR="00945D55" w:rsidRPr="00B81AA8" w14:paraId="17894C92"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6ED9C0B"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4882F3F" w14:textId="77777777" w:rsidR="00945D55" w:rsidRPr="006856A2" w:rsidRDefault="00945D55" w:rsidP="009763F7">
            <w:pPr>
              <w:pStyle w:val="TableText0"/>
              <w:keepNext/>
              <w:keepLines/>
              <w:rPr>
                <w:rFonts w:ascii="Arial" w:hAnsi="Arial" w:cs="Arial"/>
              </w:rPr>
            </w:pPr>
            <w:r w:rsidRPr="006130CB">
              <w:rPr>
                <w:rFonts w:ascii="Arial" w:hAnsi="Arial" w:cs="Arial"/>
                <w:lang w:val="en-US"/>
              </w:rPr>
              <w:t>Not specified</w:t>
            </w:r>
          </w:p>
        </w:tc>
      </w:tr>
    </w:tbl>
    <w:p w14:paraId="094B37DD" w14:textId="77777777" w:rsidR="00945D55" w:rsidRDefault="00945D55" w:rsidP="00945D55">
      <w:pPr>
        <w:pStyle w:val="BodyText"/>
        <w:rPr>
          <w:lang w:val="en-US"/>
        </w:rPr>
      </w:pPr>
    </w:p>
    <w:p w14:paraId="25AABCF4" w14:textId="77777777" w:rsidR="00945D55" w:rsidRPr="00000272" w:rsidRDefault="00945D55" w:rsidP="00945D55">
      <w:pPr>
        <w:pStyle w:val="Heading4"/>
        <w:ind w:left="864"/>
      </w:pPr>
      <w:r>
        <w:lastRenderedPageBreak/>
        <w:t>UWV user</w:t>
      </w:r>
    </w:p>
    <w:tbl>
      <w:tblPr>
        <w:tblW w:w="5344" w:type="pct"/>
        <w:tblLook w:val="0000" w:firstRow="0" w:lastRow="0" w:firstColumn="0" w:lastColumn="0" w:noHBand="0" w:noVBand="0"/>
      </w:tblPr>
      <w:tblGrid>
        <w:gridCol w:w="3033"/>
        <w:gridCol w:w="6362"/>
      </w:tblGrid>
      <w:tr w:rsidR="00945D55" w:rsidRPr="008044BD" w14:paraId="334E78A0"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21FA1CD"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28F020D" w14:textId="77777777" w:rsidR="00945D55" w:rsidRPr="00433CD2" w:rsidRDefault="00945D55" w:rsidP="009763F7">
            <w:pPr>
              <w:pStyle w:val="TableText0"/>
              <w:keepNext/>
              <w:keepLines/>
              <w:rPr>
                <w:rFonts w:ascii="Arial" w:hAnsi="Arial"/>
              </w:rPr>
            </w:pPr>
            <w:proofErr w:type="spellStart"/>
            <w:r w:rsidRPr="00433CD2">
              <w:rPr>
                <w:rFonts w:ascii="Arial" w:hAnsi="Arial"/>
              </w:rPr>
              <w:t>Workcoaches</w:t>
            </w:r>
            <w:proofErr w:type="spellEnd"/>
            <w:r w:rsidRPr="00433CD2">
              <w:rPr>
                <w:rFonts w:ascii="Arial" w:hAnsi="Arial"/>
              </w:rPr>
              <w:t xml:space="preserve"> </w:t>
            </w:r>
            <w:r>
              <w:rPr>
                <w:rFonts w:ascii="Arial" w:hAnsi="Arial"/>
              </w:rPr>
              <w:t xml:space="preserve">(from UWV </w:t>
            </w:r>
            <w:proofErr w:type="spellStart"/>
            <w:r>
              <w:rPr>
                <w:rFonts w:ascii="Arial" w:hAnsi="Arial"/>
              </w:rPr>
              <w:t>Werkplek</w:t>
            </w:r>
            <w:proofErr w:type="spellEnd"/>
            <w:r>
              <w:rPr>
                <w:rFonts w:ascii="Arial" w:hAnsi="Arial"/>
              </w:rPr>
              <w:t xml:space="preserve"> and SUWI </w:t>
            </w:r>
            <w:proofErr w:type="spellStart"/>
            <w:r>
              <w:rPr>
                <w:rFonts w:ascii="Arial" w:hAnsi="Arial"/>
              </w:rPr>
              <w:t>portaal</w:t>
            </w:r>
            <w:proofErr w:type="spellEnd"/>
            <w:r>
              <w:rPr>
                <w:rFonts w:ascii="Arial" w:hAnsi="Arial"/>
              </w:rPr>
              <w:t xml:space="preserve">) </w:t>
            </w:r>
            <w:r w:rsidRPr="00433CD2">
              <w:rPr>
                <w:rFonts w:ascii="Arial" w:hAnsi="Arial"/>
              </w:rPr>
              <w:t xml:space="preserve">using the WBS -system to collect information, support </w:t>
            </w:r>
            <w:proofErr w:type="spellStart"/>
            <w:r w:rsidRPr="00433CD2">
              <w:rPr>
                <w:rFonts w:ascii="Arial" w:hAnsi="Arial"/>
              </w:rPr>
              <w:t>workseekers</w:t>
            </w:r>
            <w:proofErr w:type="spellEnd"/>
            <w:r w:rsidRPr="00433CD2">
              <w:rPr>
                <w:rFonts w:ascii="Arial" w:hAnsi="Arial"/>
              </w:rPr>
              <w:t xml:space="preserve"> and mediate between them and employers</w:t>
            </w:r>
            <w:r>
              <w:rPr>
                <w:rFonts w:ascii="Arial" w:hAnsi="Arial"/>
              </w:rPr>
              <w:t>.</w:t>
            </w:r>
          </w:p>
        </w:tc>
      </w:tr>
      <w:tr w:rsidR="00945D55" w:rsidRPr="00712180" w14:paraId="731416B2"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4766C09"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E1B9446" w14:textId="77777777" w:rsidR="00945D55" w:rsidRPr="00CD6DF1" w:rsidRDefault="00945D55" w:rsidP="009763F7">
            <w:pPr>
              <w:pStyle w:val="TableText0"/>
              <w:keepNext/>
              <w:keepLines/>
              <w:rPr>
                <w:rFonts w:ascii="Arial" w:hAnsi="Arial" w:cs="Arial"/>
                <w:lang w:val="en-US"/>
              </w:rPr>
            </w:pPr>
            <w:r w:rsidRPr="00CD6DF1">
              <w:rPr>
                <w:rFonts w:ascii="Arial" w:hAnsi="Arial" w:cs="Arial"/>
                <w:lang w:val="en-US"/>
              </w:rPr>
              <w:t>HTTP</w:t>
            </w:r>
            <w:r>
              <w:rPr>
                <w:rFonts w:ascii="Arial" w:hAnsi="Arial" w:cs="Arial"/>
                <w:lang w:val="en-US"/>
              </w:rPr>
              <w:t>S</w:t>
            </w:r>
            <w:r w:rsidRPr="00CD6DF1">
              <w:rPr>
                <w:rFonts w:ascii="Arial" w:hAnsi="Arial" w:cs="Arial"/>
                <w:lang w:val="en-US"/>
              </w:rPr>
              <w:t>:</w:t>
            </w:r>
            <w:r>
              <w:rPr>
                <w:rFonts w:ascii="Arial" w:hAnsi="Arial" w:cs="Arial"/>
                <w:lang w:val="en-US"/>
              </w:rPr>
              <w:t xml:space="preserve"> 443</w:t>
            </w:r>
          </w:p>
        </w:tc>
      </w:tr>
      <w:tr w:rsidR="00945D55" w:rsidRPr="00712180" w14:paraId="37926F73"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4B79FA0"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373ABCB" w14:textId="77777777" w:rsidR="00945D55" w:rsidRPr="00CD6DF1" w:rsidRDefault="00945D55" w:rsidP="009763F7">
            <w:pPr>
              <w:pStyle w:val="TableText0"/>
              <w:keepNext/>
              <w:keepLines/>
              <w:rPr>
                <w:rFonts w:ascii="Arial" w:hAnsi="Arial" w:cs="Arial"/>
                <w:lang w:val="en-US"/>
              </w:rPr>
            </w:pPr>
            <w:r w:rsidRPr="00CD6DF1">
              <w:rPr>
                <w:rFonts w:ascii="Arial" w:hAnsi="Arial" w:cs="Arial"/>
                <w:lang w:val="en-US"/>
              </w:rPr>
              <w:t>External</w:t>
            </w:r>
          </w:p>
        </w:tc>
      </w:tr>
      <w:tr w:rsidR="00945D55" w:rsidRPr="006D2395" w14:paraId="1879CFEF"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7CA6D6A"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BD43ECA" w14:textId="77777777" w:rsidR="00945D55" w:rsidRPr="00CD6DF1" w:rsidRDefault="00945D55" w:rsidP="009763F7">
            <w:pPr>
              <w:pStyle w:val="TableText0"/>
              <w:keepNext/>
              <w:keepLines/>
              <w:rPr>
                <w:rFonts w:ascii="Arial" w:hAnsi="Arial" w:cs="Arial"/>
                <w:lang w:val="en-US"/>
              </w:rPr>
            </w:pPr>
            <w:r w:rsidRPr="00CD6DF1">
              <w:rPr>
                <w:rFonts w:ascii="Arial" w:hAnsi="Arial" w:cs="Arial"/>
                <w:lang w:val="en-US"/>
              </w:rPr>
              <w:t>Inbound: communication is initiated by the entity</w:t>
            </w:r>
          </w:p>
        </w:tc>
      </w:tr>
      <w:tr w:rsidR="00945D55" w:rsidRPr="00A540D4" w14:paraId="79CDFB2E"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42AC3BE"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7A4012D" w14:textId="77777777" w:rsidR="00945D55" w:rsidRPr="00CD6DF1" w:rsidRDefault="00945D55" w:rsidP="009763F7">
            <w:pPr>
              <w:pStyle w:val="TableText0"/>
              <w:keepNext/>
              <w:keepLines/>
              <w:rPr>
                <w:rFonts w:ascii="Arial" w:hAnsi="Arial" w:cs="Arial"/>
                <w:lang w:val="en-US"/>
              </w:rPr>
            </w:pPr>
            <w:r w:rsidRPr="00CD6DF1">
              <w:rPr>
                <w:rFonts w:ascii="Arial" w:hAnsi="Arial" w:cs="Arial"/>
                <w:lang w:val="en-US"/>
              </w:rPr>
              <w:t>Yes: direct connection between application and entity</w:t>
            </w:r>
          </w:p>
        </w:tc>
      </w:tr>
      <w:tr w:rsidR="00945D55" w:rsidRPr="00B931BB" w14:paraId="4C8B2567"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E29F9C3"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B5F96F7" w14:textId="77777777" w:rsidR="00945D55"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w:t>
            </w:r>
            <w:r>
              <w:rPr>
                <w:rFonts w:ascii="Arial" w:hAnsi="Arial" w:cs="Arial"/>
                <w:lang w:val="en-US"/>
              </w:rPr>
              <w:t>: WBS OID</w:t>
            </w:r>
          </w:p>
          <w:p w14:paraId="7D2F5592"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842284649"/>
                <w:placeholder>
                  <w:docPart w:val="8A63814F7397489DA6CEDBAFF4164E38"/>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sidRPr="00402396">
                  <w:rPr>
                    <w:rFonts w:ascii="Arial" w:hAnsi="Arial" w:cs="Arial"/>
                    <w:lang w:val="en-US"/>
                  </w:rPr>
                  <w:t>Yes (Entrust)</w:t>
                </w:r>
              </w:sdtContent>
            </w:sdt>
          </w:p>
          <w:p w14:paraId="1BF2CC0F" w14:textId="77777777" w:rsidR="00945D55" w:rsidRPr="00CD6DF1"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95544336"/>
                <w:placeholder>
                  <w:docPart w:val="2CC25F973D9541488CDB0C11C8614361"/>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tc>
      </w:tr>
      <w:tr w:rsidR="00945D55" w:rsidRPr="005220F1" w14:paraId="3F52AB0F"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126C4FA"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75F5528" w14:textId="77777777" w:rsidR="00945D55" w:rsidRPr="00CD6DF1" w:rsidRDefault="00945D55" w:rsidP="009763F7">
            <w:pPr>
              <w:pStyle w:val="TableText0"/>
              <w:keepNext/>
              <w:keepLines/>
              <w:rPr>
                <w:rFonts w:ascii="Arial" w:hAnsi="Arial" w:cs="Arial"/>
                <w:lang w:val="en-US"/>
              </w:rPr>
            </w:pPr>
            <w:r w:rsidRPr="009B5765">
              <w:rPr>
                <w:rFonts w:ascii="Arial" w:hAnsi="Arial" w:cs="Arial"/>
                <w:lang w:val="en-US"/>
              </w:rPr>
              <w:t>Not specified</w:t>
            </w:r>
          </w:p>
        </w:tc>
      </w:tr>
      <w:tr w:rsidR="00945D55" w:rsidRPr="00B81AA8" w14:paraId="7AFA3BB9"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1793BE2"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2FB3A5A" w14:textId="77777777" w:rsidR="00945D55" w:rsidRPr="00CD6DF1" w:rsidRDefault="00945D55" w:rsidP="009763F7">
            <w:pPr>
              <w:pStyle w:val="TableText0"/>
              <w:keepNext/>
              <w:keepLines/>
              <w:rPr>
                <w:rFonts w:ascii="Arial" w:hAnsi="Arial" w:cs="Arial"/>
              </w:rPr>
            </w:pPr>
            <w:r w:rsidRPr="009B5765">
              <w:rPr>
                <w:rFonts w:ascii="Arial" w:hAnsi="Arial" w:cs="Arial"/>
                <w:lang w:val="en-US"/>
              </w:rPr>
              <w:t>Not specified</w:t>
            </w:r>
          </w:p>
        </w:tc>
      </w:tr>
      <w:tr w:rsidR="00945D55" w:rsidRPr="00B81AA8" w14:paraId="42D94D44"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CD22EC7"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65981E7" w14:textId="77777777" w:rsidR="00945D55" w:rsidRPr="00CD6DF1" w:rsidRDefault="00945D55" w:rsidP="009763F7">
            <w:pPr>
              <w:pStyle w:val="TableText0"/>
              <w:keepNext/>
              <w:keepLines/>
              <w:rPr>
                <w:rFonts w:ascii="Arial" w:hAnsi="Arial" w:cs="Arial"/>
              </w:rPr>
            </w:pPr>
            <w:r w:rsidRPr="009B5765">
              <w:rPr>
                <w:rFonts w:ascii="Arial" w:hAnsi="Arial" w:cs="Arial"/>
                <w:lang w:val="en-US"/>
              </w:rPr>
              <w:t>Not specified</w:t>
            </w:r>
          </w:p>
        </w:tc>
      </w:tr>
      <w:tr w:rsidR="00945D55" w:rsidRPr="00B81AA8" w14:paraId="18BA1F1E"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575F515"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947F621" w14:textId="77777777" w:rsidR="00945D55" w:rsidRPr="00CD6DF1" w:rsidRDefault="00945D55" w:rsidP="009763F7">
            <w:pPr>
              <w:pStyle w:val="TableText0"/>
              <w:keepNext/>
              <w:keepLines/>
              <w:rPr>
                <w:rFonts w:ascii="Arial" w:hAnsi="Arial" w:cs="Arial"/>
              </w:rPr>
            </w:pPr>
            <w:r w:rsidRPr="009B5765">
              <w:rPr>
                <w:rFonts w:ascii="Arial" w:hAnsi="Arial" w:cs="Arial"/>
                <w:lang w:val="en-US"/>
              </w:rPr>
              <w:t>Not specified</w:t>
            </w:r>
          </w:p>
        </w:tc>
      </w:tr>
    </w:tbl>
    <w:p w14:paraId="37486E2F" w14:textId="77777777" w:rsidR="00945D55" w:rsidRPr="00000272" w:rsidRDefault="00945D55" w:rsidP="00945D55">
      <w:pPr>
        <w:pStyle w:val="Heading4"/>
        <w:ind w:left="864"/>
      </w:pPr>
      <w:proofErr w:type="spellStart"/>
      <w:r>
        <w:t>SUWInet</w:t>
      </w:r>
      <w:proofErr w:type="spellEnd"/>
      <w:r>
        <w:t xml:space="preserve"> user</w:t>
      </w:r>
    </w:p>
    <w:tbl>
      <w:tblPr>
        <w:tblW w:w="5344" w:type="pct"/>
        <w:tblLook w:val="0000" w:firstRow="0" w:lastRow="0" w:firstColumn="0" w:lastColumn="0" w:noHBand="0" w:noVBand="0"/>
      </w:tblPr>
      <w:tblGrid>
        <w:gridCol w:w="3033"/>
        <w:gridCol w:w="6362"/>
      </w:tblGrid>
      <w:tr w:rsidR="00945D55" w:rsidRPr="008044BD" w14:paraId="07CC7317"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0B7C1F6"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498DFBF" w14:textId="77777777" w:rsidR="00945D55" w:rsidRPr="00433CD2" w:rsidRDefault="00945D55" w:rsidP="009763F7">
            <w:pPr>
              <w:pStyle w:val="TableText0"/>
              <w:keepNext/>
              <w:keepLines/>
              <w:rPr>
                <w:rFonts w:ascii="Arial" w:hAnsi="Arial"/>
              </w:rPr>
            </w:pPr>
            <w:proofErr w:type="spellStart"/>
            <w:r>
              <w:rPr>
                <w:rFonts w:ascii="Arial" w:hAnsi="Arial" w:cs="Arial"/>
                <w:lang w:val="en-US"/>
              </w:rPr>
              <w:t>SUWInet</w:t>
            </w:r>
            <w:proofErr w:type="spellEnd"/>
            <w:r>
              <w:rPr>
                <w:rFonts w:ascii="Arial" w:hAnsi="Arial" w:cs="Arial"/>
                <w:lang w:val="en-US"/>
              </w:rPr>
              <w:t xml:space="preserve"> user (including SBR) is a user that is using SUWI </w:t>
            </w:r>
            <w:proofErr w:type="spellStart"/>
            <w:r>
              <w:rPr>
                <w:rFonts w:ascii="Arial" w:hAnsi="Arial" w:cs="Arial"/>
                <w:lang w:val="en-US"/>
              </w:rPr>
              <w:t>Inkijk</w:t>
            </w:r>
            <w:proofErr w:type="spellEnd"/>
            <w:r>
              <w:rPr>
                <w:rFonts w:ascii="Arial" w:hAnsi="Arial" w:cs="Arial"/>
                <w:lang w:val="en-US"/>
              </w:rPr>
              <w:t xml:space="preserve"> to get information from WBS.</w:t>
            </w:r>
          </w:p>
        </w:tc>
      </w:tr>
      <w:tr w:rsidR="00945D55" w:rsidRPr="00712180" w14:paraId="47A8BFFF"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967DE85"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0D071C1" w14:textId="77777777" w:rsidR="00945D55" w:rsidRPr="00CD6DF1" w:rsidRDefault="00945D55" w:rsidP="009763F7">
            <w:pPr>
              <w:pStyle w:val="TableText0"/>
              <w:keepNext/>
              <w:keepLines/>
              <w:rPr>
                <w:rFonts w:ascii="Arial" w:hAnsi="Arial" w:cs="Arial"/>
                <w:lang w:val="en-US"/>
              </w:rPr>
            </w:pPr>
            <w:r w:rsidRPr="00CD6DF1">
              <w:rPr>
                <w:rFonts w:ascii="Arial" w:hAnsi="Arial" w:cs="Arial"/>
                <w:lang w:val="en-US"/>
              </w:rPr>
              <w:t>HTTP:</w:t>
            </w:r>
            <w:r>
              <w:rPr>
                <w:rFonts w:ascii="Arial" w:hAnsi="Arial" w:cs="Arial"/>
                <w:lang w:val="en-US"/>
              </w:rPr>
              <w:t xml:space="preserve"> 80</w:t>
            </w:r>
          </w:p>
        </w:tc>
      </w:tr>
      <w:tr w:rsidR="00945D55" w:rsidRPr="00712180" w14:paraId="2DF8B711"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FDA6D09"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995AC1D" w14:textId="77777777" w:rsidR="00945D55" w:rsidRPr="00CD6DF1" w:rsidRDefault="00945D55" w:rsidP="009763F7">
            <w:pPr>
              <w:pStyle w:val="TableText0"/>
              <w:keepNext/>
              <w:keepLines/>
              <w:rPr>
                <w:rFonts w:ascii="Arial" w:hAnsi="Arial" w:cs="Arial"/>
                <w:lang w:val="en-US"/>
              </w:rPr>
            </w:pPr>
            <w:r w:rsidRPr="00CD6DF1">
              <w:rPr>
                <w:rFonts w:ascii="Arial" w:hAnsi="Arial" w:cs="Arial"/>
                <w:lang w:val="en-US"/>
              </w:rPr>
              <w:t>External</w:t>
            </w:r>
          </w:p>
        </w:tc>
      </w:tr>
      <w:tr w:rsidR="00945D55" w:rsidRPr="006D2395" w14:paraId="3BF7FAFF"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993DB8C"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85A5190" w14:textId="77777777" w:rsidR="00945D55" w:rsidRPr="00CD6DF1" w:rsidRDefault="00945D55" w:rsidP="009763F7">
            <w:pPr>
              <w:pStyle w:val="TableText0"/>
              <w:keepNext/>
              <w:keepLines/>
              <w:rPr>
                <w:rFonts w:ascii="Arial" w:hAnsi="Arial" w:cs="Arial"/>
                <w:lang w:val="en-US"/>
              </w:rPr>
            </w:pPr>
            <w:r w:rsidRPr="00CD6DF1">
              <w:rPr>
                <w:rFonts w:ascii="Arial" w:hAnsi="Arial" w:cs="Arial"/>
                <w:lang w:val="en-US"/>
              </w:rPr>
              <w:t>Inbound: communication is initiated by the entity</w:t>
            </w:r>
          </w:p>
        </w:tc>
      </w:tr>
      <w:tr w:rsidR="00945D55" w:rsidRPr="00A540D4" w14:paraId="1411218A"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364E1E1"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03A3507" w14:textId="77777777" w:rsidR="00945D55" w:rsidRPr="00CD6DF1" w:rsidRDefault="00945D55" w:rsidP="009763F7">
            <w:pPr>
              <w:pStyle w:val="TableText0"/>
              <w:keepNext/>
              <w:keepLines/>
              <w:rPr>
                <w:rFonts w:ascii="Arial" w:hAnsi="Arial" w:cs="Arial"/>
                <w:lang w:val="en-US"/>
              </w:rPr>
            </w:pPr>
            <w:r>
              <w:rPr>
                <w:rFonts w:ascii="Arial" w:hAnsi="Arial" w:cs="Arial"/>
                <w:lang w:val="en-US"/>
              </w:rPr>
              <w:t>No</w:t>
            </w:r>
            <w:r w:rsidRPr="00CD6DF1">
              <w:rPr>
                <w:rFonts w:ascii="Arial" w:hAnsi="Arial" w:cs="Arial"/>
                <w:lang w:val="en-US"/>
              </w:rPr>
              <w:t xml:space="preserve">: </w:t>
            </w:r>
            <w:r>
              <w:rPr>
                <w:rFonts w:ascii="Arial" w:hAnsi="Arial" w:cs="Arial"/>
                <w:lang w:val="en-US"/>
              </w:rPr>
              <w:t xml:space="preserve">via </w:t>
            </w:r>
            <w:proofErr w:type="spellStart"/>
            <w:r>
              <w:rPr>
                <w:rFonts w:ascii="Arial" w:hAnsi="Arial" w:cs="Arial"/>
                <w:lang w:val="en-US"/>
              </w:rPr>
              <w:t>SUWnet</w:t>
            </w:r>
            <w:proofErr w:type="spellEnd"/>
            <w:r>
              <w:rPr>
                <w:rFonts w:ascii="Arial" w:hAnsi="Arial" w:cs="Arial"/>
                <w:lang w:val="en-US"/>
              </w:rPr>
              <w:t xml:space="preserve"> access server and WBSBUS</w:t>
            </w:r>
          </w:p>
        </w:tc>
      </w:tr>
      <w:tr w:rsidR="00945D55" w:rsidRPr="00B931BB" w14:paraId="0FE649CB"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040765C"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4098F58" w14:textId="77777777" w:rsidR="00945D55"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w:t>
            </w:r>
            <w:r>
              <w:rPr>
                <w:rFonts w:ascii="Arial" w:hAnsi="Arial" w:cs="Arial"/>
                <w:lang w:val="en-US"/>
              </w:rPr>
              <w:t>: SUWI</w:t>
            </w:r>
          </w:p>
          <w:p w14:paraId="2DCD20C6"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599858158"/>
                <w:placeholder>
                  <w:docPart w:val="4FED9AD7FC714F62967E2D6A10A03B65"/>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316F24DF" w14:textId="77777777" w:rsidR="00945D55" w:rsidRPr="00CD6DF1"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859392788"/>
                <w:placeholder>
                  <w:docPart w:val="7CC9663C5C9F4A75918F2F2B04C43602"/>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tc>
      </w:tr>
      <w:tr w:rsidR="00945D55" w:rsidRPr="005220F1" w14:paraId="77DA4F19"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0A9AEDD"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8A61E03" w14:textId="77777777" w:rsidR="00945D55" w:rsidRPr="00CD6DF1" w:rsidRDefault="00945D55" w:rsidP="009763F7">
            <w:pPr>
              <w:pStyle w:val="TableText0"/>
              <w:keepNext/>
              <w:keepLines/>
              <w:rPr>
                <w:rFonts w:ascii="Arial" w:hAnsi="Arial" w:cs="Arial"/>
                <w:lang w:val="en-US"/>
              </w:rPr>
            </w:pPr>
            <w:r w:rsidRPr="009B5765">
              <w:rPr>
                <w:rFonts w:ascii="Arial" w:hAnsi="Arial" w:cs="Arial"/>
                <w:lang w:val="en-US"/>
              </w:rPr>
              <w:t>Not specified</w:t>
            </w:r>
          </w:p>
        </w:tc>
      </w:tr>
      <w:tr w:rsidR="00945D55" w:rsidRPr="00B81AA8" w14:paraId="1F7FB63B"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D197582"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4BDC6C8" w14:textId="77777777" w:rsidR="00945D55" w:rsidRPr="00CD6DF1" w:rsidRDefault="00945D55" w:rsidP="009763F7">
            <w:pPr>
              <w:pStyle w:val="TableText0"/>
              <w:keepNext/>
              <w:keepLines/>
              <w:rPr>
                <w:rFonts w:ascii="Arial" w:hAnsi="Arial" w:cs="Arial"/>
              </w:rPr>
            </w:pPr>
            <w:r w:rsidRPr="009B5765">
              <w:rPr>
                <w:rFonts w:ascii="Arial" w:hAnsi="Arial" w:cs="Arial"/>
                <w:lang w:val="en-US"/>
              </w:rPr>
              <w:t>Not specified</w:t>
            </w:r>
          </w:p>
        </w:tc>
      </w:tr>
      <w:tr w:rsidR="00945D55" w:rsidRPr="00B81AA8" w14:paraId="1AE54A4E"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17ECB88"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852C891" w14:textId="77777777" w:rsidR="00945D55" w:rsidRPr="00CD6DF1" w:rsidRDefault="00945D55" w:rsidP="009763F7">
            <w:pPr>
              <w:pStyle w:val="TableText0"/>
              <w:keepNext/>
              <w:keepLines/>
              <w:rPr>
                <w:rFonts w:ascii="Arial" w:hAnsi="Arial" w:cs="Arial"/>
              </w:rPr>
            </w:pPr>
            <w:r w:rsidRPr="009B5765">
              <w:rPr>
                <w:rFonts w:ascii="Arial" w:hAnsi="Arial" w:cs="Arial"/>
                <w:lang w:val="en-US"/>
              </w:rPr>
              <w:t>Not specified</w:t>
            </w:r>
          </w:p>
        </w:tc>
      </w:tr>
      <w:tr w:rsidR="00945D55" w:rsidRPr="00B81AA8" w14:paraId="28364C8B"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9605971"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0542C5A" w14:textId="77777777" w:rsidR="00945D55" w:rsidRPr="00CD6DF1" w:rsidRDefault="00945D55" w:rsidP="009763F7">
            <w:pPr>
              <w:pStyle w:val="TableText0"/>
              <w:keepNext/>
              <w:keepLines/>
              <w:rPr>
                <w:rFonts w:ascii="Arial" w:hAnsi="Arial" w:cs="Arial"/>
              </w:rPr>
            </w:pPr>
            <w:r w:rsidRPr="009B5765">
              <w:rPr>
                <w:rFonts w:ascii="Arial" w:hAnsi="Arial" w:cs="Arial"/>
                <w:lang w:val="en-US"/>
              </w:rPr>
              <w:t>Not specified</w:t>
            </w:r>
          </w:p>
        </w:tc>
      </w:tr>
    </w:tbl>
    <w:p w14:paraId="46232DCA" w14:textId="77777777" w:rsidR="00945D55" w:rsidRPr="004307FA" w:rsidRDefault="00945D55" w:rsidP="00945D55">
      <w:pPr>
        <w:pStyle w:val="BodyText"/>
      </w:pPr>
    </w:p>
    <w:p w14:paraId="4EA06830" w14:textId="77777777" w:rsidR="00945D55" w:rsidRDefault="00945D55" w:rsidP="00945D55">
      <w:pPr>
        <w:pStyle w:val="Heading4"/>
        <w:ind w:left="864"/>
      </w:pPr>
      <w:r>
        <w:lastRenderedPageBreak/>
        <w:t xml:space="preserve">Generic </w:t>
      </w:r>
      <w:proofErr w:type="spellStart"/>
      <w:r>
        <w:t>Ymor</w:t>
      </w:r>
      <w:proofErr w:type="spellEnd"/>
      <w:r>
        <w:t xml:space="preserve"> service</w:t>
      </w:r>
    </w:p>
    <w:tbl>
      <w:tblPr>
        <w:tblW w:w="5339" w:type="pct"/>
        <w:tblLook w:val="0000" w:firstRow="0" w:lastRow="0" w:firstColumn="0" w:lastColumn="0" w:noHBand="0" w:noVBand="0"/>
      </w:tblPr>
      <w:tblGrid>
        <w:gridCol w:w="3030"/>
        <w:gridCol w:w="6363"/>
      </w:tblGrid>
      <w:tr w:rsidR="00945D55" w:rsidRPr="008044BD" w14:paraId="3E6C1166"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7AC9D00D"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7" w:type="pct"/>
            <w:tcBorders>
              <w:top w:val="single" w:sz="6" w:space="0" w:color="auto"/>
              <w:left w:val="single" w:sz="6" w:space="0" w:color="auto"/>
              <w:bottom w:val="single" w:sz="6" w:space="0" w:color="auto"/>
              <w:right w:val="single" w:sz="6" w:space="0" w:color="auto"/>
            </w:tcBorders>
          </w:tcPr>
          <w:p w14:paraId="2B3F8207" w14:textId="77777777" w:rsidR="00945D55" w:rsidRPr="007E0D5E" w:rsidRDefault="00945D55" w:rsidP="009763F7">
            <w:pPr>
              <w:pStyle w:val="TableText0"/>
              <w:keepNext/>
              <w:keepLines/>
              <w:rPr>
                <w:rFonts w:ascii="Arial" w:hAnsi="Arial" w:cs="Arial"/>
              </w:rPr>
            </w:pPr>
            <w:proofErr w:type="spellStart"/>
            <w:r w:rsidRPr="00D654D5">
              <w:rPr>
                <w:rFonts w:ascii="Arial" w:hAnsi="Arial" w:cs="Arial"/>
              </w:rPr>
              <w:t>Werkbedrijf</w:t>
            </w:r>
            <w:proofErr w:type="spellEnd"/>
            <w:r w:rsidRPr="00D654D5">
              <w:rPr>
                <w:rFonts w:ascii="Arial" w:hAnsi="Arial" w:cs="Arial"/>
              </w:rPr>
              <w:t xml:space="preserve"> service to be able to perform end-user performance measurements </w:t>
            </w:r>
            <w:r>
              <w:rPr>
                <w:rFonts w:ascii="Arial" w:hAnsi="Arial" w:cs="Arial"/>
              </w:rPr>
              <w:t>(in</w:t>
            </w:r>
            <w:r w:rsidRPr="007E0D5E">
              <w:rPr>
                <w:rFonts w:ascii="Arial" w:hAnsi="Arial" w:cs="Arial"/>
              </w:rPr>
              <w:t xml:space="preserve"> production</w:t>
            </w:r>
            <w:r>
              <w:rPr>
                <w:rFonts w:ascii="Arial" w:hAnsi="Arial" w:cs="Arial"/>
              </w:rPr>
              <w:t xml:space="preserve"> only)</w:t>
            </w:r>
            <w:r w:rsidRPr="007E0D5E">
              <w:rPr>
                <w:rFonts w:ascii="Arial" w:hAnsi="Arial" w:cs="Arial"/>
              </w:rPr>
              <w:t xml:space="preserve"> of the WBS application.</w:t>
            </w:r>
          </w:p>
        </w:tc>
      </w:tr>
      <w:tr w:rsidR="00945D55" w:rsidRPr="00712180" w14:paraId="3CBDC4F6"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52E43B23"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7" w:type="pct"/>
            <w:tcBorders>
              <w:top w:val="single" w:sz="6" w:space="0" w:color="auto"/>
              <w:left w:val="single" w:sz="6" w:space="0" w:color="auto"/>
              <w:bottom w:val="single" w:sz="6" w:space="0" w:color="auto"/>
              <w:right w:val="single" w:sz="6" w:space="0" w:color="auto"/>
            </w:tcBorders>
          </w:tcPr>
          <w:p w14:paraId="18BD99B0" w14:textId="77777777" w:rsidR="00945D55" w:rsidRPr="007E0D5E" w:rsidRDefault="00945D55" w:rsidP="009763F7">
            <w:pPr>
              <w:pStyle w:val="TableText0"/>
              <w:keepNext/>
              <w:keepLines/>
              <w:rPr>
                <w:rFonts w:ascii="Arial" w:hAnsi="Arial" w:cs="Arial"/>
                <w:lang w:val="en-US"/>
              </w:rPr>
            </w:pPr>
            <w:r w:rsidRPr="007E0D5E">
              <w:rPr>
                <w:rFonts w:ascii="Arial" w:hAnsi="Arial" w:cs="Arial"/>
                <w:lang w:val="en-US"/>
              </w:rPr>
              <w:t>HTTPS: 443</w:t>
            </w:r>
          </w:p>
        </w:tc>
      </w:tr>
      <w:tr w:rsidR="00945D55" w:rsidRPr="00712180" w14:paraId="6165B2EC"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5739EAE8" w14:textId="77777777" w:rsidR="00945D55" w:rsidRPr="00B12E60" w:rsidRDefault="00945D55" w:rsidP="009763F7">
            <w:pPr>
              <w:pStyle w:val="TableText0"/>
              <w:keepNext/>
              <w:keepLines/>
              <w:rPr>
                <w:rFonts w:ascii="Arial" w:hAnsi="Arial" w:cs="Arial"/>
                <w:lang w:val="en-US"/>
              </w:rPr>
            </w:pPr>
            <w:r w:rsidRPr="00B12E60">
              <w:rPr>
                <w:rFonts w:ascii="Arial" w:hAnsi="Arial" w:cs="Arial"/>
                <w:lang w:val="en-US"/>
              </w:rPr>
              <w:t>DC (Datacenter) connection</w:t>
            </w:r>
          </w:p>
        </w:tc>
        <w:tc>
          <w:tcPr>
            <w:tcW w:w="3387" w:type="pct"/>
            <w:tcBorders>
              <w:top w:val="single" w:sz="6" w:space="0" w:color="auto"/>
              <w:left w:val="single" w:sz="6" w:space="0" w:color="auto"/>
              <w:bottom w:val="single" w:sz="6" w:space="0" w:color="auto"/>
              <w:right w:val="single" w:sz="6" w:space="0" w:color="auto"/>
            </w:tcBorders>
          </w:tcPr>
          <w:p w14:paraId="63F5A271" w14:textId="77777777" w:rsidR="00945D55" w:rsidRPr="007E0D5E" w:rsidRDefault="00945D55" w:rsidP="009763F7">
            <w:pPr>
              <w:pStyle w:val="TableText0"/>
              <w:keepNext/>
              <w:keepLines/>
              <w:rPr>
                <w:rFonts w:ascii="Arial" w:hAnsi="Arial" w:cs="Arial"/>
                <w:lang w:val="en-US"/>
              </w:rPr>
            </w:pPr>
            <w:r w:rsidRPr="00B12E60">
              <w:rPr>
                <w:rFonts w:ascii="Arial" w:hAnsi="Arial" w:cs="Arial"/>
                <w:lang w:val="en-US"/>
              </w:rPr>
              <w:t>External</w:t>
            </w:r>
          </w:p>
        </w:tc>
      </w:tr>
      <w:tr w:rsidR="00945D55" w:rsidRPr="006D2395" w14:paraId="58229572"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158DFAD4"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7" w:type="pct"/>
            <w:tcBorders>
              <w:top w:val="single" w:sz="6" w:space="0" w:color="auto"/>
              <w:left w:val="single" w:sz="6" w:space="0" w:color="auto"/>
              <w:bottom w:val="single" w:sz="6" w:space="0" w:color="auto"/>
              <w:right w:val="single" w:sz="6" w:space="0" w:color="auto"/>
            </w:tcBorders>
          </w:tcPr>
          <w:p w14:paraId="02DC4A7F" w14:textId="77777777" w:rsidR="00945D55" w:rsidRDefault="00945D55" w:rsidP="009763F7">
            <w:pPr>
              <w:pStyle w:val="TableText0"/>
              <w:keepNext/>
              <w:keepLines/>
              <w:rPr>
                <w:rFonts w:ascii="Arial" w:hAnsi="Arial" w:cs="Arial"/>
                <w:highlight w:val="yellow"/>
                <w:lang w:val="en-US"/>
              </w:rPr>
            </w:pPr>
            <w:r w:rsidRPr="00CD6DF1">
              <w:rPr>
                <w:rFonts w:ascii="Arial" w:hAnsi="Arial" w:cs="Arial"/>
                <w:lang w:val="en-US"/>
              </w:rPr>
              <w:t>Inbound: communication is initiated by the entity</w:t>
            </w:r>
          </w:p>
        </w:tc>
      </w:tr>
      <w:tr w:rsidR="00945D55" w:rsidRPr="00A540D4" w14:paraId="7A5849DC"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41CC0FCE"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7" w:type="pct"/>
            <w:tcBorders>
              <w:top w:val="single" w:sz="6" w:space="0" w:color="auto"/>
              <w:left w:val="single" w:sz="6" w:space="0" w:color="auto"/>
              <w:bottom w:val="single" w:sz="6" w:space="0" w:color="auto"/>
              <w:right w:val="single" w:sz="6" w:space="0" w:color="auto"/>
            </w:tcBorders>
          </w:tcPr>
          <w:p w14:paraId="4C873710" w14:textId="77777777" w:rsidR="00945D55" w:rsidRPr="00DA6514" w:rsidRDefault="00945D55" w:rsidP="009763F7">
            <w:pPr>
              <w:pStyle w:val="TableText0"/>
              <w:keepNext/>
              <w:keepLines/>
              <w:rPr>
                <w:rFonts w:ascii="Arial" w:hAnsi="Arial" w:cs="Arial"/>
                <w:highlight w:val="yellow"/>
                <w:lang w:val="en-US"/>
              </w:rPr>
            </w:pPr>
            <w:r w:rsidRPr="00527AC1">
              <w:rPr>
                <w:rStyle w:val="normaltextrun"/>
                <w:rFonts w:ascii="Arial" w:hAnsi="Arial" w:cs="Arial"/>
                <w:szCs w:val="20"/>
                <w:lang w:val="en-US"/>
              </w:rPr>
              <w:t>Yes: direct connection between application and entity</w:t>
            </w:r>
            <w:r w:rsidRPr="00527AC1">
              <w:rPr>
                <w:rStyle w:val="eop"/>
                <w:rFonts w:ascii="Arial" w:hAnsi="Arial" w:cs="Arial"/>
                <w:szCs w:val="20"/>
                <w:lang w:val="en-US"/>
              </w:rPr>
              <w:t> </w:t>
            </w:r>
          </w:p>
        </w:tc>
      </w:tr>
      <w:tr w:rsidR="00945D55" w:rsidRPr="00B931BB" w14:paraId="1D0243E6"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28167017"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7" w:type="pct"/>
            <w:tcBorders>
              <w:top w:val="single" w:sz="6" w:space="0" w:color="auto"/>
              <w:left w:val="single" w:sz="6" w:space="0" w:color="auto"/>
              <w:bottom w:val="single" w:sz="6" w:space="0" w:color="auto"/>
              <w:right w:val="single" w:sz="6" w:space="0" w:color="auto"/>
            </w:tcBorders>
          </w:tcPr>
          <w:p w14:paraId="7FD6DCDF" w14:textId="77777777" w:rsidR="00945D55" w:rsidRPr="00402396"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sdt>
              <w:sdtPr>
                <w:rPr>
                  <w:rFonts w:ascii="Arial" w:hAnsi="Arial" w:cs="Arial"/>
                  <w:lang w:val="en-US"/>
                </w:rPr>
                <w:alias w:val="Authorisation"/>
                <w:tag w:val="Authorisation"/>
                <w:id w:val="1909030361"/>
                <w:placeholder>
                  <w:docPart w:val="7D7952FA198A40A29BAB2CC06B8D0FEE"/>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Content>
                <w:r>
                  <w:rPr>
                    <w:rFonts w:ascii="Arial" w:hAnsi="Arial" w:cs="Arial"/>
                    <w:lang w:val="en-US"/>
                  </w:rPr>
                  <w:t>None required</w:t>
                </w:r>
              </w:sdtContent>
            </w:sdt>
          </w:p>
          <w:p w14:paraId="70E451E4"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441179179"/>
                <w:placeholder>
                  <w:docPart w:val="E82E93C4731C41FB8D6C6DFFF1EEF50A"/>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sidRPr="00402396">
                  <w:rPr>
                    <w:rFonts w:ascii="Arial" w:hAnsi="Arial" w:cs="Arial"/>
                    <w:lang w:val="en-US"/>
                  </w:rPr>
                  <w:t>Yes (Entrust)</w:t>
                </w:r>
              </w:sdtContent>
            </w:sdt>
          </w:p>
          <w:p w14:paraId="022693D7" w14:textId="77777777" w:rsidR="00945D55" w:rsidRPr="000D24C2" w:rsidRDefault="00945D55" w:rsidP="009763F7">
            <w:pPr>
              <w:pStyle w:val="TableText0"/>
              <w:keepNext/>
              <w:keepLines/>
              <w:rPr>
                <w:rStyle w:val="normaltextrun"/>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446519147"/>
                <w:placeholder>
                  <w:docPart w:val="794FEC63DB544745956D99287C654A34"/>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tc>
      </w:tr>
      <w:tr w:rsidR="00945D55" w:rsidRPr="005220F1" w14:paraId="41915111"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7AF38926"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7" w:type="pct"/>
            <w:tcBorders>
              <w:top w:val="single" w:sz="6" w:space="0" w:color="auto"/>
              <w:left w:val="single" w:sz="6" w:space="0" w:color="auto"/>
              <w:bottom w:val="single" w:sz="6" w:space="0" w:color="auto"/>
              <w:right w:val="single" w:sz="6" w:space="0" w:color="auto"/>
            </w:tcBorders>
          </w:tcPr>
          <w:p w14:paraId="6BE1694B" w14:textId="77777777" w:rsidR="00945D55" w:rsidRPr="0010083C" w:rsidRDefault="00945D55" w:rsidP="009763F7">
            <w:pPr>
              <w:pStyle w:val="TableText0"/>
              <w:keepNext/>
              <w:keepLines/>
              <w:rPr>
                <w:rFonts w:ascii="Arial" w:hAnsi="Arial" w:cs="Arial"/>
                <w:highlight w:val="yellow"/>
                <w:lang w:val="en-US"/>
              </w:rPr>
            </w:pPr>
            <w:r w:rsidRPr="0019694C">
              <w:rPr>
                <w:rFonts w:ascii="Arial" w:hAnsi="Arial" w:cs="Arial"/>
                <w:lang w:val="en-US"/>
              </w:rPr>
              <w:t>Not specified</w:t>
            </w:r>
          </w:p>
        </w:tc>
      </w:tr>
      <w:tr w:rsidR="00945D55" w:rsidRPr="00B81AA8" w14:paraId="2CD4BAD9"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7EDFC586"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7" w:type="pct"/>
            <w:tcBorders>
              <w:top w:val="single" w:sz="6" w:space="0" w:color="auto"/>
              <w:left w:val="single" w:sz="6" w:space="0" w:color="auto"/>
              <w:bottom w:val="single" w:sz="6" w:space="0" w:color="auto"/>
              <w:right w:val="single" w:sz="6" w:space="0" w:color="auto"/>
            </w:tcBorders>
          </w:tcPr>
          <w:p w14:paraId="69A9A967" w14:textId="77777777" w:rsidR="00945D55" w:rsidRPr="0010083C" w:rsidRDefault="00945D55" w:rsidP="009763F7">
            <w:pPr>
              <w:pStyle w:val="TableText0"/>
              <w:keepNext/>
              <w:keepLines/>
              <w:rPr>
                <w:rFonts w:ascii="Arial" w:hAnsi="Arial" w:cs="Arial"/>
                <w:highlight w:val="yellow"/>
                <w:lang w:val="en-US"/>
              </w:rPr>
            </w:pPr>
            <w:r w:rsidRPr="0019694C">
              <w:rPr>
                <w:rFonts w:ascii="Arial" w:hAnsi="Arial" w:cs="Arial"/>
                <w:lang w:val="en-US"/>
              </w:rPr>
              <w:t>Not specified</w:t>
            </w:r>
          </w:p>
        </w:tc>
      </w:tr>
      <w:tr w:rsidR="00945D55" w:rsidRPr="00B81AA8" w14:paraId="40F2D507"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7810D5EB"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7" w:type="pct"/>
            <w:tcBorders>
              <w:top w:val="single" w:sz="6" w:space="0" w:color="auto"/>
              <w:left w:val="single" w:sz="6" w:space="0" w:color="auto"/>
              <w:bottom w:val="single" w:sz="6" w:space="0" w:color="auto"/>
              <w:right w:val="single" w:sz="6" w:space="0" w:color="auto"/>
            </w:tcBorders>
          </w:tcPr>
          <w:p w14:paraId="38EB9654" w14:textId="77777777" w:rsidR="00945D55" w:rsidRPr="0010083C" w:rsidRDefault="00945D55" w:rsidP="009763F7">
            <w:pPr>
              <w:pStyle w:val="TableText0"/>
              <w:keepNext/>
              <w:keepLines/>
              <w:rPr>
                <w:rFonts w:ascii="Arial" w:hAnsi="Arial" w:cs="Arial"/>
                <w:highlight w:val="yellow"/>
                <w:lang w:val="en-US"/>
              </w:rPr>
            </w:pPr>
            <w:r w:rsidRPr="0019694C">
              <w:rPr>
                <w:rFonts w:ascii="Arial" w:hAnsi="Arial" w:cs="Arial"/>
                <w:lang w:val="en-US"/>
              </w:rPr>
              <w:t>Not specified</w:t>
            </w:r>
          </w:p>
        </w:tc>
      </w:tr>
      <w:tr w:rsidR="00945D55" w:rsidRPr="00B81AA8" w14:paraId="436216D8"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3EE35671"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7" w:type="pct"/>
            <w:tcBorders>
              <w:top w:val="single" w:sz="6" w:space="0" w:color="auto"/>
              <w:left w:val="single" w:sz="6" w:space="0" w:color="auto"/>
              <w:bottom w:val="single" w:sz="6" w:space="0" w:color="auto"/>
              <w:right w:val="single" w:sz="6" w:space="0" w:color="auto"/>
            </w:tcBorders>
          </w:tcPr>
          <w:p w14:paraId="32781248" w14:textId="77777777" w:rsidR="00945D55" w:rsidRPr="0010083C" w:rsidRDefault="00945D55" w:rsidP="009763F7">
            <w:pPr>
              <w:pStyle w:val="TableText0"/>
              <w:keepNext/>
              <w:keepLines/>
              <w:rPr>
                <w:rFonts w:ascii="Arial" w:hAnsi="Arial" w:cs="Arial"/>
                <w:highlight w:val="yellow"/>
                <w:lang w:val="en-US"/>
              </w:rPr>
            </w:pPr>
            <w:r w:rsidRPr="0019694C">
              <w:rPr>
                <w:rFonts w:ascii="Arial" w:hAnsi="Arial" w:cs="Arial"/>
                <w:lang w:val="en-US"/>
              </w:rPr>
              <w:t>Not specified</w:t>
            </w:r>
          </w:p>
        </w:tc>
      </w:tr>
    </w:tbl>
    <w:p w14:paraId="25132946" w14:textId="77777777" w:rsidR="00945D55" w:rsidRDefault="00945D55" w:rsidP="00945D55">
      <w:pPr>
        <w:pStyle w:val="Heading4"/>
        <w:ind w:left="864"/>
      </w:pPr>
      <w:r>
        <w:t>UWV mail</w:t>
      </w:r>
    </w:p>
    <w:tbl>
      <w:tblPr>
        <w:tblW w:w="5339" w:type="pct"/>
        <w:tblLook w:val="0000" w:firstRow="0" w:lastRow="0" w:firstColumn="0" w:lastColumn="0" w:noHBand="0" w:noVBand="0"/>
      </w:tblPr>
      <w:tblGrid>
        <w:gridCol w:w="3030"/>
        <w:gridCol w:w="6363"/>
      </w:tblGrid>
      <w:tr w:rsidR="00945D55" w:rsidRPr="008044BD" w14:paraId="77EDEBDB"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6B231CDF"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7" w:type="pct"/>
            <w:tcBorders>
              <w:top w:val="single" w:sz="6" w:space="0" w:color="auto"/>
              <w:left w:val="single" w:sz="6" w:space="0" w:color="auto"/>
              <w:bottom w:val="single" w:sz="6" w:space="0" w:color="auto"/>
              <w:right w:val="single" w:sz="6" w:space="0" w:color="auto"/>
            </w:tcBorders>
          </w:tcPr>
          <w:p w14:paraId="3D178AED" w14:textId="77777777" w:rsidR="00945D55" w:rsidRDefault="00945D55" w:rsidP="009763F7">
            <w:pPr>
              <w:pStyle w:val="TableText0"/>
              <w:keepNext/>
              <w:keepLines/>
              <w:rPr>
                <w:rStyle w:val="normaltextrun"/>
                <w:rFonts w:ascii="Arial" w:hAnsi="Arial" w:cs="Arial"/>
                <w:szCs w:val="20"/>
                <w:lang w:val="en-US"/>
              </w:rPr>
            </w:pPr>
            <w:r w:rsidRPr="00527AC1">
              <w:rPr>
                <w:rStyle w:val="normaltextrun"/>
                <w:rFonts w:ascii="Arial" w:hAnsi="Arial" w:cs="Arial"/>
                <w:szCs w:val="20"/>
                <w:lang w:val="en-US"/>
              </w:rPr>
              <w:t>Used to route e-mails for automatic notifications.</w:t>
            </w:r>
          </w:p>
          <w:p w14:paraId="4B397FF0" w14:textId="77777777" w:rsidR="00945D55" w:rsidRPr="00DF538F" w:rsidRDefault="00945D55" w:rsidP="009763F7">
            <w:pPr>
              <w:pStyle w:val="TableText0"/>
              <w:keepNext/>
              <w:keepLines/>
              <w:rPr>
                <w:rStyle w:val="normaltextrun"/>
                <w:lang w:val="en-US"/>
              </w:rPr>
            </w:pPr>
            <w:r w:rsidRPr="00DF538F">
              <w:rPr>
                <w:rStyle w:val="normaltextrun"/>
                <w:rFonts w:ascii="Arial" w:hAnsi="Arial" w:cs="Arial"/>
                <w:szCs w:val="20"/>
                <w:lang w:val="en-US"/>
              </w:rPr>
              <w:t>The accep</w:t>
            </w:r>
            <w:r>
              <w:rPr>
                <w:rStyle w:val="normaltextrun"/>
                <w:rFonts w:ascii="Arial" w:hAnsi="Arial" w:cs="Arial"/>
                <w:szCs w:val="20"/>
                <w:lang w:val="en-US"/>
              </w:rPr>
              <w:t>tance environment uses the “</w:t>
            </w:r>
            <w:proofErr w:type="spellStart"/>
            <w:r>
              <w:rPr>
                <w:rStyle w:val="normaltextrun"/>
                <w:rFonts w:ascii="Arial" w:hAnsi="Arial" w:cs="Arial"/>
                <w:szCs w:val="20"/>
              </w:rPr>
              <w:t>Werkbedrijf</w:t>
            </w:r>
            <w:proofErr w:type="spellEnd"/>
            <w:r>
              <w:rPr>
                <w:rStyle w:val="normaltextrun"/>
                <w:rFonts w:ascii="Arial" w:hAnsi="Arial" w:cs="Arial"/>
                <w:szCs w:val="20"/>
              </w:rPr>
              <w:t xml:space="preserve">” </w:t>
            </w:r>
            <w:proofErr w:type="spellStart"/>
            <w:r>
              <w:rPr>
                <w:rStyle w:val="normaltextrun"/>
                <w:rFonts w:ascii="Arial" w:hAnsi="Arial" w:cs="Arial"/>
                <w:szCs w:val="20"/>
                <w:lang w:val="en-US"/>
              </w:rPr>
              <w:t>Generieke</w:t>
            </w:r>
            <w:proofErr w:type="spellEnd"/>
            <w:r>
              <w:rPr>
                <w:rStyle w:val="normaltextrun"/>
                <w:rFonts w:ascii="Arial" w:hAnsi="Arial" w:cs="Arial"/>
                <w:szCs w:val="20"/>
                <w:lang w:val="en-US"/>
              </w:rPr>
              <w:t xml:space="preserve"> services mail relay. Production uses the KPN/UWV Mail relay.</w:t>
            </w:r>
          </w:p>
        </w:tc>
      </w:tr>
      <w:tr w:rsidR="00945D55" w:rsidRPr="00712180" w14:paraId="22C23195"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7D7E304F"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7" w:type="pct"/>
            <w:tcBorders>
              <w:top w:val="single" w:sz="6" w:space="0" w:color="auto"/>
              <w:left w:val="single" w:sz="6" w:space="0" w:color="auto"/>
              <w:bottom w:val="single" w:sz="6" w:space="0" w:color="auto"/>
              <w:right w:val="single" w:sz="6" w:space="0" w:color="auto"/>
            </w:tcBorders>
          </w:tcPr>
          <w:p w14:paraId="6D103B5C" w14:textId="77777777" w:rsidR="00945D55" w:rsidRPr="00712180" w:rsidRDefault="00945D55" w:rsidP="009763F7">
            <w:pPr>
              <w:pStyle w:val="TableText0"/>
              <w:keepNext/>
              <w:keepLines/>
              <w:rPr>
                <w:rFonts w:ascii="Arial" w:hAnsi="Arial" w:cs="Arial"/>
                <w:highlight w:val="yellow"/>
                <w:lang w:val="en-US"/>
              </w:rPr>
            </w:pPr>
            <w:r w:rsidRPr="00DF4522">
              <w:rPr>
                <w:rStyle w:val="normaltextrun"/>
                <w:rFonts w:ascii="Arial" w:hAnsi="Arial"/>
                <w:lang w:val="en-US"/>
              </w:rPr>
              <w:t>S</w:t>
            </w:r>
            <w:r w:rsidRPr="00DF4522">
              <w:rPr>
                <w:rStyle w:val="normaltextrun"/>
                <w:rFonts w:ascii="Arial" w:hAnsi="Arial"/>
              </w:rPr>
              <w:t>MTP</w:t>
            </w:r>
            <w:r>
              <w:rPr>
                <w:rStyle w:val="normaltextrun"/>
                <w:rFonts w:ascii="Arial" w:hAnsi="Arial" w:cs="Arial"/>
                <w:szCs w:val="20"/>
              </w:rPr>
              <w:t xml:space="preserve">: </w:t>
            </w:r>
            <w:r w:rsidRPr="00527AC1">
              <w:rPr>
                <w:rStyle w:val="normaltextrun"/>
                <w:rFonts w:ascii="Arial" w:hAnsi="Arial" w:cs="Arial"/>
                <w:szCs w:val="20"/>
                <w:lang w:val="en-US"/>
              </w:rPr>
              <w:t>25</w:t>
            </w:r>
            <w:r w:rsidRPr="00527AC1">
              <w:rPr>
                <w:rStyle w:val="eop"/>
                <w:rFonts w:ascii="Arial" w:hAnsi="Arial" w:cs="Arial"/>
                <w:szCs w:val="20"/>
                <w:lang w:val="en-US"/>
              </w:rPr>
              <w:t> </w:t>
            </w:r>
          </w:p>
        </w:tc>
      </w:tr>
      <w:tr w:rsidR="00945D55" w:rsidRPr="00712180" w14:paraId="24564D8F"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0EF4F008"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7" w:type="pct"/>
            <w:tcBorders>
              <w:top w:val="single" w:sz="6" w:space="0" w:color="auto"/>
              <w:left w:val="single" w:sz="6" w:space="0" w:color="auto"/>
              <w:bottom w:val="single" w:sz="6" w:space="0" w:color="auto"/>
              <w:right w:val="single" w:sz="6" w:space="0" w:color="auto"/>
            </w:tcBorders>
          </w:tcPr>
          <w:p w14:paraId="65A920A5" w14:textId="77777777" w:rsidR="00945D55" w:rsidRDefault="00945D55" w:rsidP="009763F7">
            <w:pPr>
              <w:pStyle w:val="TableText0"/>
              <w:keepNext/>
              <w:keepLines/>
              <w:rPr>
                <w:rFonts w:ascii="Arial" w:hAnsi="Arial" w:cs="Arial"/>
                <w:highlight w:val="yellow"/>
                <w:lang w:val="en-US"/>
              </w:rPr>
            </w:pPr>
            <w:r w:rsidRPr="00527AC1">
              <w:rPr>
                <w:rStyle w:val="normaltextrun"/>
                <w:rFonts w:ascii="Arial" w:hAnsi="Arial" w:cs="Arial"/>
                <w:szCs w:val="20"/>
                <w:lang w:val="en-US"/>
              </w:rPr>
              <w:t>External</w:t>
            </w:r>
          </w:p>
        </w:tc>
      </w:tr>
      <w:tr w:rsidR="00945D55" w:rsidRPr="006D2395" w14:paraId="60B44442"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1DEA24D8"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7" w:type="pct"/>
            <w:tcBorders>
              <w:top w:val="single" w:sz="6" w:space="0" w:color="auto"/>
              <w:left w:val="single" w:sz="6" w:space="0" w:color="auto"/>
              <w:bottom w:val="single" w:sz="6" w:space="0" w:color="auto"/>
              <w:right w:val="single" w:sz="6" w:space="0" w:color="auto"/>
            </w:tcBorders>
          </w:tcPr>
          <w:p w14:paraId="3A94274B" w14:textId="77777777" w:rsidR="00945D55" w:rsidRDefault="00945D55" w:rsidP="009763F7">
            <w:pPr>
              <w:pStyle w:val="TableText0"/>
              <w:keepNext/>
              <w:keepLines/>
              <w:rPr>
                <w:rFonts w:ascii="Arial" w:hAnsi="Arial" w:cs="Arial"/>
                <w:highlight w:val="yellow"/>
                <w:lang w:val="en-US"/>
              </w:rPr>
            </w:pPr>
            <w:r w:rsidRPr="00527AC1">
              <w:rPr>
                <w:rStyle w:val="normaltextrun"/>
                <w:rFonts w:ascii="Arial" w:hAnsi="Arial" w:cs="Arial"/>
                <w:szCs w:val="20"/>
                <w:lang w:val="en-US"/>
              </w:rPr>
              <w:t>Outbound - Communication is initiated by the application</w:t>
            </w:r>
            <w:r w:rsidRPr="00527AC1">
              <w:rPr>
                <w:rStyle w:val="eop"/>
                <w:rFonts w:ascii="Arial" w:hAnsi="Arial" w:cs="Arial"/>
                <w:szCs w:val="20"/>
                <w:lang w:val="en-US"/>
              </w:rPr>
              <w:t> </w:t>
            </w:r>
          </w:p>
        </w:tc>
      </w:tr>
      <w:tr w:rsidR="00945D55" w:rsidRPr="00A540D4" w14:paraId="6D1ACC0F"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7EAB73E9"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7" w:type="pct"/>
            <w:tcBorders>
              <w:top w:val="single" w:sz="6" w:space="0" w:color="auto"/>
              <w:left w:val="single" w:sz="6" w:space="0" w:color="auto"/>
              <w:bottom w:val="single" w:sz="6" w:space="0" w:color="auto"/>
              <w:right w:val="single" w:sz="6" w:space="0" w:color="auto"/>
            </w:tcBorders>
          </w:tcPr>
          <w:p w14:paraId="128AACFB" w14:textId="77777777" w:rsidR="00945D55" w:rsidRPr="00DA6514" w:rsidRDefault="00945D55" w:rsidP="009763F7">
            <w:pPr>
              <w:pStyle w:val="TableText0"/>
              <w:keepNext/>
              <w:keepLines/>
              <w:rPr>
                <w:rFonts w:ascii="Arial" w:hAnsi="Arial" w:cs="Arial"/>
                <w:highlight w:val="yellow"/>
                <w:lang w:val="en-US"/>
              </w:rPr>
            </w:pPr>
            <w:r w:rsidRPr="00527AC1">
              <w:rPr>
                <w:rStyle w:val="normaltextrun"/>
                <w:rFonts w:ascii="Arial" w:hAnsi="Arial" w:cs="Arial"/>
                <w:szCs w:val="20"/>
                <w:lang w:val="en-US"/>
              </w:rPr>
              <w:t>Yes: direct connection between application and entity</w:t>
            </w:r>
            <w:r w:rsidRPr="00527AC1">
              <w:rPr>
                <w:rStyle w:val="eop"/>
                <w:rFonts w:ascii="Arial" w:hAnsi="Arial" w:cs="Arial"/>
                <w:szCs w:val="20"/>
                <w:lang w:val="en-US"/>
              </w:rPr>
              <w:t> </w:t>
            </w:r>
          </w:p>
        </w:tc>
      </w:tr>
      <w:tr w:rsidR="00945D55" w:rsidRPr="00B931BB" w14:paraId="4E230240"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3813421A"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7" w:type="pct"/>
            <w:tcBorders>
              <w:top w:val="single" w:sz="6" w:space="0" w:color="auto"/>
              <w:left w:val="single" w:sz="6" w:space="0" w:color="auto"/>
              <w:bottom w:val="single" w:sz="6" w:space="0" w:color="auto"/>
              <w:right w:val="single" w:sz="6" w:space="0" w:color="auto"/>
            </w:tcBorders>
          </w:tcPr>
          <w:p w14:paraId="55DBB397" w14:textId="77777777" w:rsidR="00945D55" w:rsidRPr="00402396"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sdt>
              <w:sdtPr>
                <w:rPr>
                  <w:rFonts w:ascii="Arial" w:hAnsi="Arial" w:cs="Arial"/>
                  <w:lang w:val="en-US"/>
                </w:rPr>
                <w:alias w:val="Authorisation"/>
                <w:tag w:val="Authorisation"/>
                <w:id w:val="910350649"/>
                <w:placeholder>
                  <w:docPart w:val="6CAA4FD4840F48B3870C9D2C3C4F24C6"/>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Content>
                <w:r>
                  <w:rPr>
                    <w:rFonts w:ascii="Arial" w:hAnsi="Arial" w:cs="Arial"/>
                    <w:lang w:val="en-US"/>
                  </w:rPr>
                  <w:t>None required</w:t>
                </w:r>
              </w:sdtContent>
            </w:sdt>
          </w:p>
          <w:p w14:paraId="68858105"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671416650"/>
                <w:placeholder>
                  <w:docPart w:val="82CC3C9EB6444A3B85D432E87E7A0826"/>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64B37C7F"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0338639"/>
                <w:placeholder>
                  <w:docPart w:val="D69941DA40714FF388BC0DAB0B54FCB4"/>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p w14:paraId="54BC129D" w14:textId="77777777" w:rsidR="00945D55" w:rsidRPr="001B25FA" w:rsidRDefault="00945D55" w:rsidP="009763F7">
            <w:pPr>
              <w:pStyle w:val="TableText0"/>
              <w:keepNext/>
              <w:keepLines/>
              <w:rPr>
                <w:rFonts w:ascii="Arial" w:hAnsi="Arial" w:cs="Arial"/>
                <w:szCs w:val="20"/>
                <w:lang w:val="en-US"/>
              </w:rPr>
            </w:pPr>
            <w:r w:rsidRPr="00402396">
              <w:rPr>
                <w:rFonts w:ascii="Arial" w:hAnsi="Arial" w:cs="Arial"/>
                <w:lang w:val="en-US"/>
              </w:rPr>
              <w:t xml:space="preserve">Other: </w:t>
            </w:r>
            <w:r>
              <w:rPr>
                <w:rStyle w:val="normaltextrun"/>
                <w:rFonts w:ascii="Arial" w:hAnsi="Arial" w:cs="Arial"/>
                <w:szCs w:val="20"/>
                <w:lang w:val="en-US"/>
              </w:rPr>
              <w:t>WBS s</w:t>
            </w:r>
            <w:r w:rsidRPr="00527AC1">
              <w:rPr>
                <w:rStyle w:val="normaltextrun"/>
                <w:rFonts w:ascii="Arial" w:hAnsi="Arial" w:cs="Arial"/>
                <w:szCs w:val="20"/>
                <w:lang w:val="en-US"/>
              </w:rPr>
              <w:t>erver must be whitelisted</w:t>
            </w:r>
            <w:r>
              <w:rPr>
                <w:rStyle w:val="normaltextrun"/>
                <w:rFonts w:ascii="Arial" w:hAnsi="Arial" w:cs="Arial"/>
                <w:szCs w:val="20"/>
                <w:lang w:val="en-US"/>
              </w:rPr>
              <w:t xml:space="preserve"> at Mail Relay</w:t>
            </w:r>
          </w:p>
        </w:tc>
      </w:tr>
      <w:tr w:rsidR="00945D55" w:rsidRPr="005220F1" w14:paraId="3FFC913D"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301A3CB3"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7" w:type="pct"/>
            <w:tcBorders>
              <w:top w:val="single" w:sz="6" w:space="0" w:color="auto"/>
              <w:left w:val="single" w:sz="6" w:space="0" w:color="auto"/>
              <w:bottom w:val="single" w:sz="6" w:space="0" w:color="auto"/>
              <w:right w:val="single" w:sz="6" w:space="0" w:color="auto"/>
            </w:tcBorders>
          </w:tcPr>
          <w:p w14:paraId="799764A2" w14:textId="77777777" w:rsidR="00945D55" w:rsidRPr="0010083C" w:rsidRDefault="00945D55" w:rsidP="009763F7">
            <w:pPr>
              <w:pStyle w:val="TableText0"/>
              <w:keepNext/>
              <w:keepLines/>
              <w:rPr>
                <w:rFonts w:ascii="Arial" w:hAnsi="Arial" w:cs="Arial"/>
                <w:highlight w:val="yellow"/>
                <w:lang w:val="en-US"/>
              </w:rPr>
            </w:pPr>
            <w:r w:rsidRPr="0019694C">
              <w:rPr>
                <w:rFonts w:ascii="Arial" w:hAnsi="Arial" w:cs="Arial"/>
                <w:lang w:val="en-US"/>
              </w:rPr>
              <w:t>Not specified</w:t>
            </w:r>
          </w:p>
        </w:tc>
      </w:tr>
      <w:tr w:rsidR="00945D55" w:rsidRPr="00B81AA8" w14:paraId="33BC2850"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575CAAB3"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7" w:type="pct"/>
            <w:tcBorders>
              <w:top w:val="single" w:sz="6" w:space="0" w:color="auto"/>
              <w:left w:val="single" w:sz="6" w:space="0" w:color="auto"/>
              <w:bottom w:val="single" w:sz="6" w:space="0" w:color="auto"/>
              <w:right w:val="single" w:sz="6" w:space="0" w:color="auto"/>
            </w:tcBorders>
          </w:tcPr>
          <w:p w14:paraId="190D7131" w14:textId="77777777" w:rsidR="00945D55" w:rsidRPr="0010083C" w:rsidRDefault="00945D55" w:rsidP="009763F7">
            <w:pPr>
              <w:pStyle w:val="TableText0"/>
              <w:keepNext/>
              <w:keepLines/>
              <w:rPr>
                <w:rFonts w:ascii="Arial" w:hAnsi="Arial" w:cs="Arial"/>
                <w:highlight w:val="yellow"/>
                <w:lang w:val="en-US"/>
              </w:rPr>
            </w:pPr>
            <w:r w:rsidRPr="0019694C">
              <w:rPr>
                <w:rFonts w:ascii="Arial" w:hAnsi="Arial" w:cs="Arial"/>
                <w:lang w:val="en-US"/>
              </w:rPr>
              <w:t>Not specified</w:t>
            </w:r>
          </w:p>
        </w:tc>
      </w:tr>
      <w:tr w:rsidR="00945D55" w:rsidRPr="00B81AA8" w14:paraId="64213861"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546351CA"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7" w:type="pct"/>
            <w:tcBorders>
              <w:top w:val="single" w:sz="6" w:space="0" w:color="auto"/>
              <w:left w:val="single" w:sz="6" w:space="0" w:color="auto"/>
              <w:bottom w:val="single" w:sz="6" w:space="0" w:color="auto"/>
              <w:right w:val="single" w:sz="6" w:space="0" w:color="auto"/>
            </w:tcBorders>
          </w:tcPr>
          <w:p w14:paraId="01458C3A" w14:textId="77777777" w:rsidR="00945D55" w:rsidRPr="0010083C" w:rsidRDefault="00945D55" w:rsidP="009763F7">
            <w:pPr>
              <w:pStyle w:val="TableText0"/>
              <w:keepNext/>
              <w:keepLines/>
              <w:rPr>
                <w:rFonts w:ascii="Arial" w:hAnsi="Arial" w:cs="Arial"/>
                <w:highlight w:val="yellow"/>
                <w:lang w:val="en-US"/>
              </w:rPr>
            </w:pPr>
            <w:r w:rsidRPr="0019694C">
              <w:rPr>
                <w:rFonts w:ascii="Arial" w:hAnsi="Arial" w:cs="Arial"/>
                <w:lang w:val="en-US"/>
              </w:rPr>
              <w:t>Not specified</w:t>
            </w:r>
          </w:p>
        </w:tc>
      </w:tr>
      <w:tr w:rsidR="00945D55" w:rsidRPr="00B81AA8" w14:paraId="22DE8473" w14:textId="77777777" w:rsidTr="009763F7">
        <w:tc>
          <w:tcPr>
            <w:tcW w:w="1613" w:type="pct"/>
            <w:tcBorders>
              <w:top w:val="single" w:sz="6" w:space="0" w:color="auto"/>
              <w:left w:val="single" w:sz="12" w:space="0" w:color="auto"/>
              <w:bottom w:val="single" w:sz="6" w:space="0" w:color="auto"/>
              <w:right w:val="single" w:sz="6" w:space="0" w:color="auto"/>
            </w:tcBorders>
            <w:shd w:val="clear" w:color="auto" w:fill="E6E6E6"/>
          </w:tcPr>
          <w:p w14:paraId="697CBAA0"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7" w:type="pct"/>
            <w:tcBorders>
              <w:top w:val="single" w:sz="6" w:space="0" w:color="auto"/>
              <w:left w:val="single" w:sz="6" w:space="0" w:color="auto"/>
              <w:bottom w:val="single" w:sz="6" w:space="0" w:color="auto"/>
              <w:right w:val="single" w:sz="6" w:space="0" w:color="auto"/>
            </w:tcBorders>
          </w:tcPr>
          <w:p w14:paraId="71108C2D" w14:textId="77777777" w:rsidR="00945D55" w:rsidRPr="0010083C" w:rsidRDefault="00945D55" w:rsidP="009763F7">
            <w:pPr>
              <w:pStyle w:val="TableText0"/>
              <w:keepNext/>
              <w:keepLines/>
              <w:rPr>
                <w:rFonts w:ascii="Arial" w:hAnsi="Arial" w:cs="Arial"/>
                <w:highlight w:val="yellow"/>
                <w:lang w:val="en-US"/>
              </w:rPr>
            </w:pPr>
            <w:r w:rsidRPr="0019694C">
              <w:rPr>
                <w:rFonts w:ascii="Arial" w:hAnsi="Arial" w:cs="Arial"/>
                <w:lang w:val="en-US"/>
              </w:rPr>
              <w:t>Not specified</w:t>
            </w:r>
          </w:p>
        </w:tc>
      </w:tr>
    </w:tbl>
    <w:p w14:paraId="4D8BEB0C" w14:textId="77777777" w:rsidR="00945D55" w:rsidRPr="003C0FC3" w:rsidRDefault="00945D55" w:rsidP="00945D55">
      <w:pPr>
        <w:pStyle w:val="BodyText"/>
      </w:pPr>
    </w:p>
    <w:p w14:paraId="0BC4F8D7" w14:textId="77777777" w:rsidR="00945D55" w:rsidRPr="00000272" w:rsidRDefault="00945D55" w:rsidP="00945D55">
      <w:pPr>
        <w:pStyle w:val="Heading4"/>
        <w:ind w:left="864"/>
      </w:pPr>
      <w:r>
        <w:lastRenderedPageBreak/>
        <w:t>Symantec Live Update</w:t>
      </w:r>
    </w:p>
    <w:tbl>
      <w:tblPr>
        <w:tblW w:w="5344" w:type="pct"/>
        <w:tblLook w:val="0000" w:firstRow="0" w:lastRow="0" w:firstColumn="0" w:lastColumn="0" w:noHBand="0" w:noVBand="0"/>
      </w:tblPr>
      <w:tblGrid>
        <w:gridCol w:w="3033"/>
        <w:gridCol w:w="6362"/>
      </w:tblGrid>
      <w:tr w:rsidR="00945D55" w:rsidRPr="008044BD" w14:paraId="09EF7C25"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E8AFC8A"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50708F5" w14:textId="77777777" w:rsidR="00945D55" w:rsidRPr="00F47628" w:rsidRDefault="00945D55" w:rsidP="009763F7">
            <w:pPr>
              <w:pStyle w:val="TableText0"/>
              <w:keepNext/>
              <w:keepLines/>
              <w:rPr>
                <w:rFonts w:ascii="Arial" w:hAnsi="Arial"/>
              </w:rPr>
            </w:pPr>
            <w:r w:rsidRPr="002E6AA9">
              <w:rPr>
                <w:rFonts w:ascii="Arial" w:hAnsi="Arial" w:cs="Arial"/>
                <w:lang w:val="en-US"/>
              </w:rPr>
              <w:t xml:space="preserve">Symantec’s </w:t>
            </w:r>
            <w:proofErr w:type="spellStart"/>
            <w:r w:rsidRPr="002E6AA9">
              <w:rPr>
                <w:rFonts w:ascii="Arial" w:hAnsi="Arial" w:cs="Arial"/>
                <w:lang w:val="en-US"/>
              </w:rPr>
              <w:t>sytems</w:t>
            </w:r>
            <w:proofErr w:type="spellEnd"/>
            <w:r w:rsidRPr="002E6AA9">
              <w:rPr>
                <w:rFonts w:ascii="Arial" w:hAnsi="Arial" w:cs="Arial"/>
                <w:lang w:val="en-US"/>
              </w:rPr>
              <w:t xml:space="preserve"> to update the </w:t>
            </w:r>
            <w:proofErr w:type="spellStart"/>
            <w:r w:rsidRPr="002E6AA9">
              <w:rPr>
                <w:rFonts w:ascii="Arial" w:hAnsi="Arial" w:cs="Arial"/>
                <w:lang w:val="en-US"/>
              </w:rPr>
              <w:t>AntiVirus</w:t>
            </w:r>
            <w:proofErr w:type="spellEnd"/>
            <w:r w:rsidRPr="002E6AA9">
              <w:rPr>
                <w:rFonts w:ascii="Arial" w:hAnsi="Arial" w:cs="Arial"/>
                <w:lang w:val="en-US"/>
              </w:rPr>
              <w:t xml:space="preserve"> software within the WBS-system.</w:t>
            </w:r>
          </w:p>
        </w:tc>
      </w:tr>
      <w:tr w:rsidR="00945D55" w:rsidRPr="00EE4D73" w14:paraId="696920BD"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37A4273"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45419A8" w14:textId="77777777" w:rsidR="00945D55" w:rsidRPr="007429F6" w:rsidRDefault="00945D55" w:rsidP="009763F7">
            <w:pPr>
              <w:pStyle w:val="TableText0"/>
              <w:keepNext/>
              <w:keepLines/>
              <w:rPr>
                <w:rFonts w:ascii="Arial" w:hAnsi="Arial" w:cs="Arial"/>
                <w:lang w:val="nl-NL"/>
              </w:rPr>
            </w:pPr>
            <w:r w:rsidRPr="007429F6">
              <w:rPr>
                <w:rFonts w:ascii="Arial" w:hAnsi="Arial" w:cs="Arial"/>
                <w:lang w:val="nl-NL"/>
              </w:rPr>
              <w:t>HTTP: 3128 (proxy.voorzieningen.uwv.nl</w:t>
            </w:r>
            <w:r>
              <w:rPr>
                <w:rFonts w:ascii="Arial" w:hAnsi="Arial" w:cs="Arial"/>
                <w:lang w:val="nl-NL"/>
              </w:rPr>
              <w:t>)</w:t>
            </w:r>
          </w:p>
        </w:tc>
      </w:tr>
      <w:tr w:rsidR="00945D55" w:rsidRPr="00712180" w14:paraId="462E5C23"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119E348"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930F4DB" w14:textId="77777777" w:rsidR="00945D55" w:rsidRPr="002E6AA9" w:rsidRDefault="00945D55" w:rsidP="009763F7">
            <w:pPr>
              <w:pStyle w:val="TableText0"/>
              <w:keepNext/>
              <w:keepLines/>
              <w:rPr>
                <w:rFonts w:ascii="Arial" w:hAnsi="Arial" w:cs="Arial"/>
                <w:lang w:val="en-US"/>
              </w:rPr>
            </w:pPr>
            <w:r w:rsidRPr="002E6AA9">
              <w:rPr>
                <w:rFonts w:ascii="Arial" w:hAnsi="Arial" w:cs="Arial"/>
                <w:lang w:val="en-US"/>
              </w:rPr>
              <w:t>External</w:t>
            </w:r>
          </w:p>
        </w:tc>
      </w:tr>
      <w:tr w:rsidR="00945D55" w:rsidRPr="006D2395" w14:paraId="34F10456"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B918334"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8634F97" w14:textId="77777777" w:rsidR="00945D55" w:rsidRPr="002E6AA9" w:rsidRDefault="00945D55" w:rsidP="009763F7">
            <w:pPr>
              <w:pStyle w:val="TableText0"/>
              <w:keepNext/>
              <w:keepLines/>
              <w:rPr>
                <w:rFonts w:ascii="Arial" w:hAnsi="Arial" w:cs="Arial"/>
                <w:lang w:val="en-US"/>
              </w:rPr>
            </w:pPr>
            <w:r w:rsidRPr="002E6AA9">
              <w:rPr>
                <w:rFonts w:ascii="Arial" w:hAnsi="Arial" w:cs="Arial"/>
                <w:lang w:val="en-US"/>
              </w:rPr>
              <w:t>Outbound: communication is initiated by the application</w:t>
            </w:r>
          </w:p>
        </w:tc>
      </w:tr>
      <w:tr w:rsidR="00945D55" w:rsidRPr="00A540D4" w14:paraId="2FBF4027"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D401EBA"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FE783FC" w14:textId="77777777" w:rsidR="00945D55" w:rsidRPr="002E6AA9" w:rsidRDefault="00945D55" w:rsidP="009763F7">
            <w:pPr>
              <w:pStyle w:val="TableText0"/>
              <w:keepNext/>
              <w:keepLines/>
              <w:rPr>
                <w:rFonts w:ascii="Arial" w:hAnsi="Arial" w:cs="Arial"/>
                <w:lang w:val="en-US"/>
              </w:rPr>
            </w:pPr>
            <w:r w:rsidRPr="002E6AA9">
              <w:rPr>
                <w:rFonts w:ascii="Arial" w:hAnsi="Arial" w:cs="Arial"/>
                <w:lang w:val="en-US"/>
              </w:rPr>
              <w:t xml:space="preserve">No: </w:t>
            </w:r>
            <w:r>
              <w:rPr>
                <w:rFonts w:ascii="Arial" w:hAnsi="Arial" w:cs="Arial"/>
                <w:lang w:val="en-US"/>
              </w:rPr>
              <w:t>via KPN forward proxy</w:t>
            </w:r>
            <w:r w:rsidRPr="002E6AA9">
              <w:rPr>
                <w:rFonts w:ascii="Arial" w:hAnsi="Arial" w:cs="Arial"/>
                <w:lang w:val="en-US"/>
              </w:rPr>
              <w:t>.</w:t>
            </w:r>
          </w:p>
        </w:tc>
      </w:tr>
      <w:tr w:rsidR="00945D55" w:rsidRPr="00B931BB" w14:paraId="47386E2A"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70CD755"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2ADB671" w14:textId="77777777" w:rsidR="00945D55" w:rsidRPr="00402396"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sdt>
              <w:sdtPr>
                <w:rPr>
                  <w:rFonts w:ascii="Arial" w:hAnsi="Arial" w:cs="Arial"/>
                  <w:lang w:val="en-US"/>
                </w:rPr>
                <w:alias w:val="Authorisation"/>
                <w:tag w:val="Authorisation"/>
                <w:id w:val="-1762517414"/>
                <w:placeholder>
                  <w:docPart w:val="5B29C2035B5D499A9423C55EA7F82980"/>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Content>
                <w:r>
                  <w:rPr>
                    <w:rFonts w:ascii="Arial" w:hAnsi="Arial" w:cs="Arial"/>
                    <w:lang w:val="en-US"/>
                  </w:rPr>
                  <w:t>None required</w:t>
                </w:r>
              </w:sdtContent>
            </w:sdt>
          </w:p>
          <w:p w14:paraId="7D3CC95D"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241023200"/>
                <w:placeholder>
                  <w:docPart w:val="3E87675E36DC4F26B9F54C40476713E7"/>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2005FD75"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654054859"/>
                <w:placeholder>
                  <w:docPart w:val="89173F57794441A3A75E3CC0632B2117"/>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p w14:paraId="20D930F8" w14:textId="77777777" w:rsidR="00945D55" w:rsidRPr="002E6AA9" w:rsidRDefault="00945D55" w:rsidP="009763F7">
            <w:pPr>
              <w:pStyle w:val="TableText0"/>
              <w:keepNext/>
              <w:keepLines/>
              <w:rPr>
                <w:rFonts w:ascii="Arial" w:hAnsi="Arial" w:cs="Arial"/>
                <w:lang w:val="en-US"/>
              </w:rPr>
            </w:pPr>
            <w:r w:rsidRPr="00402396">
              <w:rPr>
                <w:rFonts w:ascii="Arial" w:hAnsi="Arial" w:cs="Arial"/>
                <w:lang w:val="en-US"/>
              </w:rPr>
              <w:t xml:space="preserve">Other: </w:t>
            </w:r>
            <w:r w:rsidRPr="002E6AA9">
              <w:rPr>
                <w:rFonts w:ascii="Arial" w:hAnsi="Arial" w:cs="Arial"/>
                <w:lang w:val="en-US"/>
              </w:rPr>
              <w:t xml:space="preserve">Required communication added to the browse profile for the system at the </w:t>
            </w:r>
            <w:r>
              <w:rPr>
                <w:rFonts w:ascii="Arial" w:hAnsi="Arial" w:cs="Arial"/>
                <w:lang w:val="en-US"/>
              </w:rPr>
              <w:t>KPN forward</w:t>
            </w:r>
            <w:r w:rsidRPr="002E6AA9">
              <w:rPr>
                <w:rFonts w:ascii="Arial" w:hAnsi="Arial" w:cs="Arial"/>
                <w:lang w:val="en-US"/>
              </w:rPr>
              <w:t xml:space="preserve"> Proxy</w:t>
            </w:r>
          </w:p>
        </w:tc>
      </w:tr>
      <w:tr w:rsidR="00945D55" w:rsidRPr="005220F1" w14:paraId="18E317A8"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AE71374"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DE22CF1" w14:textId="77777777" w:rsidR="00945D55" w:rsidRPr="002E6AA9" w:rsidRDefault="00945D55" w:rsidP="009763F7">
            <w:pPr>
              <w:pStyle w:val="TableText0"/>
              <w:keepNext/>
              <w:keepLines/>
              <w:rPr>
                <w:rFonts w:ascii="Arial" w:hAnsi="Arial" w:cs="Arial"/>
                <w:lang w:val="en-US"/>
              </w:rPr>
            </w:pPr>
            <w:r w:rsidRPr="002E6AA9">
              <w:rPr>
                <w:rFonts w:ascii="Arial" w:hAnsi="Arial" w:cs="Arial"/>
                <w:lang w:val="en-US"/>
              </w:rPr>
              <w:t>1 antivirus host in acceptance and 1 antivirus host in production.</w:t>
            </w:r>
          </w:p>
        </w:tc>
      </w:tr>
      <w:tr w:rsidR="00945D55" w:rsidRPr="00B81AA8" w14:paraId="16BC2896"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B0F567B"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6758D57" w14:textId="77777777" w:rsidR="00945D55" w:rsidRPr="002E6AA9" w:rsidRDefault="00945D55" w:rsidP="009763F7">
            <w:pPr>
              <w:pStyle w:val="TableText0"/>
              <w:keepNext/>
              <w:keepLines/>
              <w:rPr>
                <w:rFonts w:ascii="Arial" w:hAnsi="Arial" w:cs="Arial"/>
                <w:lang w:val="en-US"/>
              </w:rPr>
            </w:pPr>
            <w:r w:rsidRPr="00E433FE">
              <w:rPr>
                <w:rFonts w:ascii="Arial" w:hAnsi="Arial" w:cs="Arial"/>
                <w:lang w:val="en-US"/>
              </w:rPr>
              <w:t>Not specified</w:t>
            </w:r>
          </w:p>
        </w:tc>
      </w:tr>
      <w:tr w:rsidR="00945D55" w:rsidRPr="00B81AA8" w14:paraId="0C9A0492"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B6DBE36"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C26EE8A" w14:textId="77777777" w:rsidR="00945D55" w:rsidRPr="002E6AA9" w:rsidRDefault="00945D55" w:rsidP="009763F7">
            <w:pPr>
              <w:pStyle w:val="TableText0"/>
              <w:keepNext/>
              <w:keepLines/>
              <w:rPr>
                <w:rFonts w:ascii="Arial" w:hAnsi="Arial" w:cs="Arial"/>
                <w:lang w:val="en-US"/>
              </w:rPr>
            </w:pPr>
            <w:r w:rsidRPr="00E433FE">
              <w:rPr>
                <w:rFonts w:ascii="Arial" w:hAnsi="Arial" w:cs="Arial"/>
                <w:lang w:val="en-US"/>
              </w:rPr>
              <w:t>Not specified</w:t>
            </w:r>
          </w:p>
        </w:tc>
      </w:tr>
      <w:tr w:rsidR="00945D55" w:rsidRPr="00B81AA8" w14:paraId="06104B50"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BADFFC0"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D3930C2" w14:textId="77777777" w:rsidR="00945D55" w:rsidRPr="002E6AA9" w:rsidRDefault="00945D55" w:rsidP="009763F7">
            <w:pPr>
              <w:pStyle w:val="TableText0"/>
              <w:keepNext/>
              <w:keepLines/>
              <w:rPr>
                <w:rFonts w:ascii="Arial" w:hAnsi="Arial" w:cs="Arial"/>
                <w:lang w:val="en-US"/>
              </w:rPr>
            </w:pPr>
            <w:r w:rsidRPr="00E433FE">
              <w:rPr>
                <w:rFonts w:ascii="Arial" w:hAnsi="Arial" w:cs="Arial"/>
                <w:lang w:val="en-US"/>
              </w:rPr>
              <w:t>Not specified</w:t>
            </w:r>
          </w:p>
        </w:tc>
      </w:tr>
    </w:tbl>
    <w:p w14:paraId="3A25DE75" w14:textId="77777777" w:rsidR="00945D55" w:rsidRDefault="00945D55" w:rsidP="00945D55">
      <w:pPr>
        <w:pStyle w:val="BodyText"/>
        <w:rPr>
          <w:lang w:val="en-US"/>
        </w:rPr>
      </w:pPr>
    </w:p>
    <w:p w14:paraId="59D3F04A" w14:textId="77777777" w:rsidR="00945D55" w:rsidRPr="00000272" w:rsidRDefault="00945D55" w:rsidP="00945D55">
      <w:pPr>
        <w:pStyle w:val="Heading4"/>
        <w:ind w:left="864"/>
      </w:pPr>
      <w:r>
        <w:t>Elise</w:t>
      </w:r>
    </w:p>
    <w:tbl>
      <w:tblPr>
        <w:tblW w:w="5344" w:type="pct"/>
        <w:tblLook w:val="0000" w:firstRow="0" w:lastRow="0" w:firstColumn="0" w:lastColumn="0" w:noHBand="0" w:noVBand="0"/>
      </w:tblPr>
      <w:tblGrid>
        <w:gridCol w:w="3033"/>
        <w:gridCol w:w="6362"/>
      </w:tblGrid>
      <w:tr w:rsidR="00945D55" w:rsidRPr="008044BD" w14:paraId="785E6981"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2B63328"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2D54B11" w14:textId="77777777" w:rsidR="00945D55" w:rsidRPr="00BD3CCA" w:rsidRDefault="00945D55" w:rsidP="009763F7">
            <w:pPr>
              <w:pStyle w:val="TableText0"/>
              <w:keepNext/>
              <w:keepLines/>
              <w:rPr>
                <w:rFonts w:ascii="Arial" w:hAnsi="Arial"/>
                <w:highlight w:val="yellow"/>
              </w:rPr>
            </w:pPr>
            <w:r w:rsidRPr="00BD3CCA">
              <w:rPr>
                <w:rFonts w:ascii="Arial" w:hAnsi="Arial"/>
              </w:rPr>
              <w:t>Elise</w:t>
            </w:r>
            <w:r>
              <w:rPr>
                <w:rFonts w:ascii="Arial" w:hAnsi="Arial"/>
              </w:rPr>
              <w:t xml:space="preserve"> WBS</w:t>
            </w:r>
            <w:r w:rsidRPr="00BD3CCA">
              <w:rPr>
                <w:rFonts w:ascii="Arial" w:hAnsi="Arial"/>
              </w:rPr>
              <w:t xml:space="preserve"> is an application specialised in accurately matching vacancies with CVs of candidates.</w:t>
            </w:r>
          </w:p>
          <w:p w14:paraId="1BAD943C" w14:textId="77777777" w:rsidR="00945D55" w:rsidRDefault="00945D55" w:rsidP="00945D55">
            <w:pPr>
              <w:pStyle w:val="TableText0"/>
              <w:keepNext/>
              <w:keepLines/>
              <w:numPr>
                <w:ilvl w:val="0"/>
                <w:numId w:val="79"/>
              </w:numPr>
              <w:rPr>
                <w:rFonts w:ascii="Arial" w:hAnsi="Arial" w:cs="Arial"/>
                <w:lang w:val="nl-NL"/>
              </w:rPr>
            </w:pPr>
            <w:r w:rsidRPr="00E7104A">
              <w:rPr>
                <w:rFonts w:ascii="Arial" w:hAnsi="Arial" w:cs="Arial"/>
                <w:lang w:val="nl-NL"/>
              </w:rPr>
              <w:t xml:space="preserve">Elise Data </w:t>
            </w:r>
            <w:proofErr w:type="spellStart"/>
            <w:r w:rsidRPr="00E7104A">
              <w:rPr>
                <w:rFonts w:ascii="Arial" w:hAnsi="Arial" w:cs="Arial"/>
                <w:lang w:val="nl-NL"/>
              </w:rPr>
              <w:t>replicator</w:t>
            </w:r>
            <w:proofErr w:type="spellEnd"/>
          </w:p>
          <w:p w14:paraId="6D1C7917" w14:textId="77777777" w:rsidR="00945D55" w:rsidRPr="00823E1C" w:rsidRDefault="00945D55" w:rsidP="00945D55">
            <w:pPr>
              <w:pStyle w:val="TableText0"/>
              <w:keepNext/>
              <w:keepLines/>
              <w:numPr>
                <w:ilvl w:val="0"/>
                <w:numId w:val="79"/>
              </w:numPr>
              <w:rPr>
                <w:rFonts w:ascii="Arial" w:hAnsi="Arial"/>
              </w:rPr>
            </w:pPr>
            <w:proofErr w:type="spellStart"/>
            <w:r w:rsidRPr="00E7104A">
              <w:rPr>
                <w:rFonts w:ascii="Arial" w:hAnsi="Arial" w:cs="Arial"/>
                <w:lang w:val="nl-NL"/>
              </w:rPr>
              <w:t>Retrieve</w:t>
            </w:r>
            <w:proofErr w:type="spellEnd"/>
            <w:r w:rsidRPr="00E7104A">
              <w:rPr>
                <w:rFonts w:ascii="Arial" w:hAnsi="Arial" w:cs="Arial"/>
                <w:lang w:val="nl-NL"/>
              </w:rPr>
              <w:t xml:space="preserve"> Matching </w:t>
            </w:r>
            <w:r>
              <w:rPr>
                <w:rFonts w:ascii="Arial" w:hAnsi="Arial" w:cs="Arial"/>
                <w:lang w:val="nl-NL"/>
              </w:rPr>
              <w:t>information</w:t>
            </w:r>
          </w:p>
        </w:tc>
      </w:tr>
      <w:tr w:rsidR="00945D55" w:rsidRPr="00712180" w14:paraId="2059FD22"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9026755"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C431041" w14:textId="77777777" w:rsidR="00945D55" w:rsidRPr="00AD7273" w:rsidRDefault="00945D55" w:rsidP="00945D55">
            <w:pPr>
              <w:pStyle w:val="TableText0"/>
              <w:keepNext/>
              <w:keepLines/>
              <w:numPr>
                <w:ilvl w:val="0"/>
                <w:numId w:val="82"/>
              </w:numPr>
              <w:rPr>
                <w:rFonts w:ascii="Arial" w:hAnsi="Arial" w:cs="Arial"/>
                <w:lang w:val="en-US"/>
              </w:rPr>
            </w:pPr>
            <w:r w:rsidRPr="00AD7273">
              <w:rPr>
                <w:rFonts w:ascii="Arial" w:hAnsi="Arial" w:cs="Arial"/>
                <w:lang w:val="en-US"/>
              </w:rPr>
              <w:t>Oracle client:1526</w:t>
            </w:r>
          </w:p>
          <w:p w14:paraId="43D3686D" w14:textId="77777777" w:rsidR="00945D55" w:rsidRPr="00E710BC" w:rsidRDefault="00945D55" w:rsidP="00945D55">
            <w:pPr>
              <w:pStyle w:val="TableText0"/>
              <w:keepNext/>
              <w:keepLines/>
              <w:numPr>
                <w:ilvl w:val="0"/>
                <w:numId w:val="82"/>
              </w:numPr>
              <w:rPr>
                <w:rFonts w:ascii="Arial" w:hAnsi="Arial" w:cs="Arial"/>
                <w:lang w:val="en-US"/>
              </w:rPr>
            </w:pPr>
            <w:r>
              <w:rPr>
                <w:rFonts w:ascii="Arial" w:hAnsi="Arial" w:cs="Arial"/>
                <w:lang w:val="en-US"/>
              </w:rPr>
              <w:t xml:space="preserve">HTTP: </w:t>
            </w:r>
            <w:proofErr w:type="gramStart"/>
            <w:r>
              <w:rPr>
                <w:rFonts w:ascii="Arial" w:hAnsi="Arial" w:cs="Arial"/>
                <w:lang w:val="en-US"/>
              </w:rPr>
              <w:t>80,  2800</w:t>
            </w:r>
            <w:proofErr w:type="gramEnd"/>
            <w:r>
              <w:rPr>
                <w:rFonts w:ascii="Arial" w:hAnsi="Arial" w:cs="Arial"/>
                <w:lang w:val="en-US"/>
              </w:rPr>
              <w:t>, 2801</w:t>
            </w:r>
          </w:p>
        </w:tc>
      </w:tr>
      <w:tr w:rsidR="00945D55" w:rsidRPr="00712180" w14:paraId="5A15512D"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750CB88"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19CF381" w14:textId="77777777" w:rsidR="00945D55" w:rsidRDefault="00945D55" w:rsidP="00945D55">
            <w:pPr>
              <w:pStyle w:val="TableText0"/>
              <w:keepNext/>
              <w:keepLines/>
              <w:numPr>
                <w:ilvl w:val="0"/>
                <w:numId w:val="83"/>
              </w:numPr>
              <w:rPr>
                <w:rFonts w:ascii="Arial" w:hAnsi="Arial" w:cs="Arial"/>
                <w:lang w:val="en-US"/>
              </w:rPr>
            </w:pPr>
            <w:r>
              <w:rPr>
                <w:rFonts w:ascii="Arial" w:hAnsi="Arial" w:cs="Arial"/>
                <w:lang w:val="en-US"/>
              </w:rPr>
              <w:t>Internal</w:t>
            </w:r>
          </w:p>
          <w:p w14:paraId="6D366032" w14:textId="77777777" w:rsidR="00945D55" w:rsidRPr="00E710BC" w:rsidRDefault="00945D55" w:rsidP="00945D55">
            <w:pPr>
              <w:pStyle w:val="TableText0"/>
              <w:keepNext/>
              <w:keepLines/>
              <w:numPr>
                <w:ilvl w:val="0"/>
                <w:numId w:val="83"/>
              </w:numPr>
              <w:rPr>
                <w:rFonts w:ascii="Arial" w:hAnsi="Arial" w:cs="Arial"/>
                <w:lang w:val="en-US"/>
              </w:rPr>
            </w:pPr>
            <w:r>
              <w:rPr>
                <w:rFonts w:ascii="Arial" w:hAnsi="Arial" w:cs="Arial"/>
                <w:lang w:val="en-US"/>
              </w:rPr>
              <w:t>Internal</w:t>
            </w:r>
          </w:p>
        </w:tc>
      </w:tr>
      <w:tr w:rsidR="00945D55" w:rsidRPr="006D2395" w14:paraId="043C2A72"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ED824A7"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5031DCB" w14:textId="77777777" w:rsidR="00945D55" w:rsidRPr="00A36E28" w:rsidRDefault="00945D55" w:rsidP="00945D55">
            <w:pPr>
              <w:pStyle w:val="TableText0"/>
              <w:keepNext/>
              <w:keepLines/>
              <w:numPr>
                <w:ilvl w:val="0"/>
                <w:numId w:val="80"/>
              </w:numPr>
              <w:rPr>
                <w:rFonts w:ascii="Arial" w:hAnsi="Arial" w:cs="Arial"/>
                <w:lang w:val="en-US"/>
              </w:rPr>
            </w:pPr>
            <w:r>
              <w:rPr>
                <w:rFonts w:ascii="Arial" w:hAnsi="Arial" w:cs="Arial"/>
                <w:lang w:val="en-US"/>
              </w:rPr>
              <w:t>Inbound</w:t>
            </w:r>
            <w:r w:rsidRPr="00A36E28">
              <w:rPr>
                <w:rFonts w:ascii="Arial" w:hAnsi="Arial" w:cs="Arial"/>
                <w:lang w:val="en-US"/>
              </w:rPr>
              <w:t xml:space="preserve">: communication is initiated by the </w:t>
            </w:r>
            <w:r>
              <w:rPr>
                <w:rFonts w:ascii="Arial" w:hAnsi="Arial" w:cs="Arial"/>
                <w:lang w:val="en-US"/>
              </w:rPr>
              <w:t>entity</w:t>
            </w:r>
          </w:p>
          <w:p w14:paraId="239AC9CB" w14:textId="77777777" w:rsidR="00945D55" w:rsidRPr="00E710BC" w:rsidRDefault="00945D55" w:rsidP="00945D55">
            <w:pPr>
              <w:pStyle w:val="TableText0"/>
              <w:keepNext/>
              <w:keepLines/>
              <w:numPr>
                <w:ilvl w:val="0"/>
                <w:numId w:val="80"/>
              </w:numPr>
              <w:rPr>
                <w:rFonts w:ascii="Arial" w:hAnsi="Arial" w:cs="Arial"/>
                <w:lang w:val="en-US"/>
              </w:rPr>
            </w:pPr>
            <w:r w:rsidRPr="00A36E28">
              <w:rPr>
                <w:rFonts w:ascii="Arial" w:hAnsi="Arial" w:cs="Arial"/>
                <w:lang w:val="en-US"/>
              </w:rPr>
              <w:t>Outbound: communication is initiated by the application</w:t>
            </w:r>
          </w:p>
        </w:tc>
      </w:tr>
      <w:tr w:rsidR="00945D55" w:rsidRPr="00A540D4" w14:paraId="69C6A3EF"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33505A6"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426678D" w14:textId="77777777" w:rsidR="00945D55" w:rsidRPr="00E7104A" w:rsidRDefault="00945D55" w:rsidP="00945D55">
            <w:pPr>
              <w:pStyle w:val="TableText0"/>
              <w:keepNext/>
              <w:keepLines/>
              <w:numPr>
                <w:ilvl w:val="0"/>
                <w:numId w:val="81"/>
              </w:numPr>
              <w:rPr>
                <w:rFonts w:ascii="Arial" w:hAnsi="Arial" w:cs="Arial"/>
                <w:lang w:val="en-US"/>
              </w:rPr>
            </w:pPr>
            <w:r w:rsidRPr="00E7104A">
              <w:rPr>
                <w:rFonts w:ascii="Arial" w:hAnsi="Arial" w:cs="Arial"/>
                <w:lang w:val="en-US"/>
              </w:rPr>
              <w:t>Yes: direct connection</w:t>
            </w:r>
          </w:p>
          <w:p w14:paraId="005F798C" w14:textId="77777777" w:rsidR="00945D55" w:rsidRPr="00A233F6" w:rsidRDefault="00945D55" w:rsidP="00945D55">
            <w:pPr>
              <w:pStyle w:val="TableText0"/>
              <w:keepNext/>
              <w:keepLines/>
              <w:numPr>
                <w:ilvl w:val="0"/>
                <w:numId w:val="81"/>
              </w:numPr>
              <w:rPr>
                <w:rFonts w:ascii="Arial" w:hAnsi="Arial" w:cs="Arial"/>
                <w:lang w:val="en-US"/>
              </w:rPr>
            </w:pPr>
            <w:r w:rsidRPr="00E7104A">
              <w:rPr>
                <w:rFonts w:ascii="Arial" w:hAnsi="Arial" w:cs="Arial"/>
                <w:lang w:val="en-US"/>
              </w:rPr>
              <w:t>Yes: direct connection</w:t>
            </w:r>
          </w:p>
        </w:tc>
      </w:tr>
      <w:tr w:rsidR="00945D55" w:rsidRPr="00B931BB" w14:paraId="4DBFBB14"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48BEAE3"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6BEA6EA" w14:textId="77777777" w:rsidR="00945D55" w:rsidRDefault="00945D55" w:rsidP="009763F7">
            <w:pPr>
              <w:pStyle w:val="TableText0"/>
              <w:keepNext/>
              <w:keepLines/>
              <w:rPr>
                <w:rFonts w:ascii="Arial" w:hAnsi="Arial" w:cs="Arial"/>
                <w:lang w:val="en-US"/>
              </w:rPr>
            </w:pPr>
            <w:r>
              <w:rPr>
                <w:rFonts w:ascii="Arial" w:hAnsi="Arial" w:cs="Arial"/>
                <w:lang w:val="en-US"/>
              </w:rPr>
              <w:t>Connection 1:</w:t>
            </w:r>
          </w:p>
          <w:p w14:paraId="5B160512" w14:textId="77777777" w:rsidR="00945D55" w:rsidRPr="00402396"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r>
              <w:rPr>
                <w:rFonts w:ascii="Arial" w:hAnsi="Arial" w:cs="Arial"/>
                <w:lang w:val="en-US"/>
              </w:rPr>
              <w:t xml:space="preserve">WBS </w:t>
            </w:r>
            <w:proofErr w:type="spellStart"/>
            <w:r>
              <w:rPr>
                <w:rFonts w:ascii="Arial" w:hAnsi="Arial" w:cs="Arial"/>
                <w:lang w:val="en-US"/>
              </w:rPr>
              <w:t>db</w:t>
            </w:r>
            <w:proofErr w:type="spellEnd"/>
            <w:r>
              <w:rPr>
                <w:rFonts w:ascii="Arial" w:hAnsi="Arial" w:cs="Arial"/>
                <w:lang w:val="en-US"/>
              </w:rPr>
              <w:t xml:space="preserve"> account</w:t>
            </w:r>
          </w:p>
          <w:p w14:paraId="76CD67DD"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454456281"/>
                <w:placeholder>
                  <w:docPart w:val="8CD9DF1B006B44F194600EE523941315"/>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411691CE" w14:textId="77777777" w:rsidR="00945D55"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329901545"/>
                <w:placeholder>
                  <w:docPart w:val="347EBA87B1C44E6E92F8268817287A16"/>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p w14:paraId="19E463E1" w14:textId="77777777" w:rsidR="00945D55" w:rsidRDefault="00945D55" w:rsidP="009763F7">
            <w:pPr>
              <w:pStyle w:val="TableText0"/>
              <w:keepNext/>
              <w:keepLines/>
              <w:rPr>
                <w:rFonts w:ascii="Arial" w:hAnsi="Arial" w:cs="Arial"/>
                <w:lang w:val="en-US"/>
              </w:rPr>
            </w:pPr>
            <w:r>
              <w:rPr>
                <w:rFonts w:ascii="Arial" w:hAnsi="Arial" w:cs="Arial"/>
                <w:lang w:val="en-US"/>
              </w:rPr>
              <w:t>Connection 2:</w:t>
            </w:r>
          </w:p>
          <w:p w14:paraId="69D8729F" w14:textId="77777777" w:rsidR="00945D55" w:rsidRPr="00402396"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sdt>
              <w:sdtPr>
                <w:rPr>
                  <w:rFonts w:ascii="Arial" w:hAnsi="Arial" w:cs="Arial"/>
                  <w:lang w:val="en-US"/>
                </w:rPr>
                <w:alias w:val="Authorisation"/>
                <w:tag w:val="Authorisation"/>
                <w:id w:val="498477291"/>
                <w:placeholder>
                  <w:docPart w:val="F2332683C4344CB09F1B074451E35D16"/>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Content>
                <w:r>
                  <w:rPr>
                    <w:rFonts w:ascii="Arial" w:hAnsi="Arial" w:cs="Arial"/>
                    <w:lang w:val="en-US"/>
                  </w:rPr>
                  <w:t>None required</w:t>
                </w:r>
              </w:sdtContent>
            </w:sdt>
          </w:p>
          <w:p w14:paraId="2FB22D55"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404749398"/>
                <w:placeholder>
                  <w:docPart w:val="8AC5674A5A074031A0CA73FB22145B71"/>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6181DB1C" w14:textId="77777777" w:rsidR="00945D55" w:rsidRPr="00FB42CA"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945269799"/>
                <w:placeholder>
                  <w:docPart w:val="C7E86FC60787443EB2E3CA6E2A2235DD"/>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tc>
      </w:tr>
      <w:tr w:rsidR="00945D55" w:rsidRPr="005220F1" w14:paraId="7714B171"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F78DC69"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AAC826E" w14:textId="77777777" w:rsidR="00945D55" w:rsidRPr="0012145F" w:rsidRDefault="00945D55" w:rsidP="009763F7">
            <w:pPr>
              <w:pStyle w:val="TableText0"/>
              <w:keepNext/>
              <w:keepLines/>
              <w:rPr>
                <w:rFonts w:ascii="Arial" w:hAnsi="Arial" w:cs="Arial"/>
                <w:lang w:val="en-US"/>
              </w:rPr>
            </w:pPr>
            <w:r>
              <w:rPr>
                <w:rFonts w:ascii="Arial" w:hAnsi="Arial" w:cs="Arial"/>
                <w:lang w:val="en-US"/>
              </w:rPr>
              <w:t>N</w:t>
            </w:r>
            <w:r w:rsidRPr="0012145F">
              <w:rPr>
                <w:rFonts w:ascii="Arial" w:hAnsi="Arial" w:cs="Arial"/>
                <w:lang w:val="en-US"/>
              </w:rPr>
              <w:t>ot specified</w:t>
            </w:r>
          </w:p>
        </w:tc>
      </w:tr>
      <w:tr w:rsidR="00945D55" w:rsidRPr="00B81AA8" w14:paraId="24BEBD98"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FE82313"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79686D0" w14:textId="77777777" w:rsidR="00945D55" w:rsidRPr="00B81AA8" w:rsidRDefault="00945D55" w:rsidP="009763F7">
            <w:pPr>
              <w:pStyle w:val="TableText0"/>
              <w:keepNext/>
              <w:keepLines/>
              <w:rPr>
                <w:rFonts w:ascii="Arial" w:hAnsi="Arial" w:cs="Arial"/>
              </w:rPr>
            </w:pPr>
            <w:r w:rsidRPr="00045E64">
              <w:rPr>
                <w:rFonts w:ascii="Arial" w:hAnsi="Arial" w:cs="Arial"/>
                <w:lang w:val="en-US"/>
              </w:rPr>
              <w:t>Not specified</w:t>
            </w:r>
          </w:p>
        </w:tc>
      </w:tr>
      <w:tr w:rsidR="00945D55" w:rsidRPr="00B81AA8" w14:paraId="7C7ED02F"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47C3680"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C43B4DF" w14:textId="77777777" w:rsidR="00945D55" w:rsidRPr="00B81AA8" w:rsidRDefault="00945D55" w:rsidP="009763F7">
            <w:pPr>
              <w:pStyle w:val="TableText0"/>
              <w:keepNext/>
              <w:keepLines/>
              <w:rPr>
                <w:rFonts w:ascii="Arial" w:hAnsi="Arial" w:cs="Arial"/>
              </w:rPr>
            </w:pPr>
            <w:r w:rsidRPr="00045E64">
              <w:rPr>
                <w:rFonts w:ascii="Arial" w:hAnsi="Arial" w:cs="Arial"/>
                <w:lang w:val="en-US"/>
              </w:rPr>
              <w:t>Not specified</w:t>
            </w:r>
          </w:p>
        </w:tc>
      </w:tr>
      <w:tr w:rsidR="00945D55" w:rsidRPr="00B81AA8" w14:paraId="5FC2322E"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805A0F9"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AFD3AB5" w14:textId="77777777" w:rsidR="00945D55" w:rsidRPr="00B81AA8" w:rsidRDefault="00945D55" w:rsidP="009763F7">
            <w:pPr>
              <w:pStyle w:val="TableText0"/>
              <w:keepNext/>
              <w:keepLines/>
              <w:rPr>
                <w:rFonts w:ascii="Arial" w:hAnsi="Arial" w:cs="Arial"/>
              </w:rPr>
            </w:pPr>
            <w:r w:rsidRPr="00045E64">
              <w:rPr>
                <w:rFonts w:ascii="Arial" w:hAnsi="Arial" w:cs="Arial"/>
                <w:lang w:val="en-US"/>
              </w:rPr>
              <w:t>Not specified</w:t>
            </w:r>
          </w:p>
        </w:tc>
      </w:tr>
    </w:tbl>
    <w:p w14:paraId="380BF570" w14:textId="77777777" w:rsidR="00945D55" w:rsidRPr="008A0434" w:rsidRDefault="00945D55" w:rsidP="00945D55"/>
    <w:p w14:paraId="3DD3A4A7" w14:textId="77777777" w:rsidR="00945D55" w:rsidRDefault="00945D55" w:rsidP="00945D55">
      <w:pPr>
        <w:pStyle w:val="Heading4"/>
        <w:ind w:left="864"/>
      </w:pPr>
      <w:r>
        <w:lastRenderedPageBreak/>
        <w:t>KOA VUM</w:t>
      </w:r>
    </w:p>
    <w:tbl>
      <w:tblPr>
        <w:tblW w:w="5344" w:type="pct"/>
        <w:tblLook w:val="0000" w:firstRow="0" w:lastRow="0" w:firstColumn="0" w:lastColumn="0" w:noHBand="0" w:noVBand="0"/>
      </w:tblPr>
      <w:tblGrid>
        <w:gridCol w:w="3033"/>
        <w:gridCol w:w="6362"/>
      </w:tblGrid>
      <w:tr w:rsidR="00945D55" w:rsidRPr="008044BD" w14:paraId="30CE9848"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B6061C6"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B93D13B" w14:textId="77777777" w:rsidR="00945D55" w:rsidRPr="00BD3CCA" w:rsidRDefault="00945D55" w:rsidP="009763F7">
            <w:pPr>
              <w:pStyle w:val="TableText0"/>
              <w:keepNext/>
              <w:keepLines/>
              <w:rPr>
                <w:rFonts w:ascii="Arial" w:hAnsi="Arial"/>
              </w:rPr>
            </w:pPr>
            <w:r w:rsidRPr="00BD3CCA">
              <w:rPr>
                <w:rFonts w:ascii="Arial" w:hAnsi="Arial"/>
              </w:rPr>
              <w:t>A KOA application combining data of job vacancies and resumes to exchange that with external parties.</w:t>
            </w:r>
          </w:p>
        </w:tc>
      </w:tr>
      <w:tr w:rsidR="00945D55" w:rsidRPr="00712180" w14:paraId="69B5F2BF"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0B4BF74"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1216895" w14:textId="77777777" w:rsidR="00945D55" w:rsidRPr="001C629A" w:rsidRDefault="00945D55" w:rsidP="009763F7">
            <w:pPr>
              <w:pStyle w:val="TableText0"/>
              <w:keepNext/>
              <w:keepLines/>
              <w:rPr>
                <w:rFonts w:ascii="Arial" w:hAnsi="Arial" w:cs="Arial"/>
                <w:lang w:val="en-US"/>
              </w:rPr>
            </w:pPr>
            <w:r w:rsidRPr="001C629A">
              <w:rPr>
                <w:rFonts w:ascii="Arial" w:hAnsi="Arial" w:cs="Arial"/>
                <w:lang w:val="en-US"/>
              </w:rPr>
              <w:t>DB link:1526</w:t>
            </w:r>
          </w:p>
        </w:tc>
      </w:tr>
      <w:tr w:rsidR="00945D55" w:rsidRPr="00712180" w14:paraId="7BB53EE0"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42E6DD5"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438377C" w14:textId="77777777" w:rsidR="00945D55" w:rsidRPr="001C629A" w:rsidRDefault="00945D55" w:rsidP="009763F7">
            <w:pPr>
              <w:pStyle w:val="TableText0"/>
              <w:keepNext/>
              <w:keepLines/>
              <w:rPr>
                <w:rFonts w:ascii="Arial" w:hAnsi="Arial" w:cs="Arial"/>
                <w:lang w:val="en-US"/>
              </w:rPr>
            </w:pPr>
            <w:r w:rsidRPr="001C629A">
              <w:rPr>
                <w:rFonts w:ascii="Arial" w:hAnsi="Arial" w:cs="Arial"/>
                <w:lang w:val="en-US"/>
              </w:rPr>
              <w:t>Internal</w:t>
            </w:r>
          </w:p>
        </w:tc>
      </w:tr>
      <w:tr w:rsidR="00945D55" w:rsidRPr="006D2395" w14:paraId="006ED0BA"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33A055E"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3ECD9DE" w14:textId="77777777" w:rsidR="00945D55" w:rsidRPr="001C629A" w:rsidRDefault="00945D55" w:rsidP="009763F7">
            <w:pPr>
              <w:pStyle w:val="TableText0"/>
              <w:keepNext/>
              <w:keepLines/>
              <w:rPr>
                <w:rFonts w:ascii="Arial" w:hAnsi="Arial" w:cs="Arial"/>
                <w:lang w:val="en-US"/>
              </w:rPr>
            </w:pPr>
            <w:r w:rsidRPr="001C629A">
              <w:rPr>
                <w:rFonts w:ascii="Arial" w:hAnsi="Arial" w:cs="Arial"/>
                <w:lang w:val="en-US"/>
              </w:rPr>
              <w:t>Inbound: communication is initiated by the entity</w:t>
            </w:r>
          </w:p>
        </w:tc>
      </w:tr>
      <w:tr w:rsidR="00945D55" w:rsidRPr="00A540D4" w14:paraId="1847526D"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64A1017"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25815C0" w14:textId="77777777" w:rsidR="00945D55" w:rsidRPr="001C629A" w:rsidRDefault="00945D55" w:rsidP="009763F7">
            <w:pPr>
              <w:pStyle w:val="TableText0"/>
              <w:keepNext/>
              <w:keepLines/>
              <w:rPr>
                <w:rFonts w:ascii="Arial" w:hAnsi="Arial" w:cs="Arial"/>
                <w:lang w:val="en-US"/>
              </w:rPr>
            </w:pPr>
            <w:r w:rsidRPr="001C629A">
              <w:rPr>
                <w:rFonts w:ascii="Arial" w:hAnsi="Arial" w:cs="Arial"/>
                <w:lang w:val="en-US"/>
              </w:rPr>
              <w:t>Yes</w:t>
            </w:r>
          </w:p>
        </w:tc>
      </w:tr>
      <w:tr w:rsidR="00945D55" w:rsidRPr="00B931BB" w14:paraId="3AE850D4"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331D3C0"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9953069" w14:textId="77777777" w:rsidR="00945D55" w:rsidRPr="00402396"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r>
              <w:rPr>
                <w:rFonts w:ascii="Arial" w:hAnsi="Arial" w:cs="Arial"/>
                <w:lang w:val="en-US"/>
              </w:rPr>
              <w:t xml:space="preserve">WBS </w:t>
            </w:r>
            <w:proofErr w:type="spellStart"/>
            <w:r>
              <w:rPr>
                <w:rFonts w:ascii="Arial" w:hAnsi="Arial" w:cs="Arial"/>
                <w:lang w:val="en-US"/>
              </w:rPr>
              <w:t>db</w:t>
            </w:r>
            <w:proofErr w:type="spellEnd"/>
            <w:r>
              <w:rPr>
                <w:rFonts w:ascii="Arial" w:hAnsi="Arial" w:cs="Arial"/>
                <w:lang w:val="en-US"/>
              </w:rPr>
              <w:t xml:space="preserve"> account</w:t>
            </w:r>
          </w:p>
          <w:p w14:paraId="5B6F06CF"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543939867"/>
                <w:placeholder>
                  <w:docPart w:val="DF2595B5782048F1BB3202019A7EAB1B"/>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4D651BCC" w14:textId="77777777" w:rsidR="00945D55" w:rsidRPr="001C629A"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49179959"/>
                <w:placeholder>
                  <w:docPart w:val="7C48CEFCE4914CE7AC3E229CC6F4409C"/>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tc>
      </w:tr>
      <w:tr w:rsidR="00945D55" w:rsidRPr="005220F1" w14:paraId="2818B5A1"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D71A82F"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C4E04BE" w14:textId="77777777" w:rsidR="00945D55" w:rsidRPr="001C629A" w:rsidRDefault="00945D55" w:rsidP="009763F7">
            <w:pPr>
              <w:pStyle w:val="TableText0"/>
              <w:keepNext/>
              <w:keepLines/>
              <w:rPr>
                <w:rFonts w:ascii="Arial" w:hAnsi="Arial" w:cs="Arial"/>
                <w:lang w:val="en-US"/>
              </w:rPr>
            </w:pPr>
            <w:r w:rsidRPr="001C629A">
              <w:rPr>
                <w:rFonts w:ascii="Arial" w:hAnsi="Arial" w:cs="Arial"/>
                <w:lang w:val="en-US"/>
              </w:rPr>
              <w:t>1</w:t>
            </w:r>
          </w:p>
        </w:tc>
      </w:tr>
      <w:tr w:rsidR="00945D55" w:rsidRPr="00B81AA8" w14:paraId="479CB748"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6FCBBB3"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8B9B68B" w14:textId="77777777" w:rsidR="00945D55" w:rsidRPr="001C629A" w:rsidRDefault="00945D55" w:rsidP="009763F7">
            <w:pPr>
              <w:pStyle w:val="TableText0"/>
              <w:keepNext/>
              <w:keepLines/>
              <w:rPr>
                <w:rFonts w:ascii="Arial" w:hAnsi="Arial" w:cs="Arial"/>
              </w:rPr>
            </w:pPr>
            <w:r w:rsidRPr="001C629A">
              <w:rPr>
                <w:rFonts w:ascii="Arial" w:hAnsi="Arial" w:cs="Arial"/>
                <w:lang w:val="en-US"/>
              </w:rPr>
              <w:t>Daily scheduled retrieval updated vacancies</w:t>
            </w:r>
          </w:p>
        </w:tc>
      </w:tr>
      <w:tr w:rsidR="00945D55" w:rsidRPr="00B81AA8" w14:paraId="0FFE604E"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2301541"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9AC3F1E" w14:textId="77777777" w:rsidR="00945D55" w:rsidRPr="001C629A" w:rsidRDefault="00945D55" w:rsidP="009763F7">
            <w:pPr>
              <w:pStyle w:val="TableText0"/>
              <w:keepNext/>
              <w:keepLines/>
              <w:rPr>
                <w:rFonts w:ascii="Arial" w:hAnsi="Arial" w:cs="Arial"/>
              </w:rPr>
            </w:pPr>
            <w:r w:rsidRPr="001C629A">
              <w:rPr>
                <w:rFonts w:ascii="Arial" w:hAnsi="Arial" w:cs="Arial"/>
                <w:lang w:val="en-US"/>
              </w:rPr>
              <w:t>Daily</w:t>
            </w:r>
          </w:p>
        </w:tc>
      </w:tr>
      <w:tr w:rsidR="00945D55" w:rsidRPr="00B81AA8" w14:paraId="270FF13E"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CC15439"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FC8D7EA" w14:textId="77777777" w:rsidR="00945D55" w:rsidRPr="001C629A" w:rsidRDefault="00945D55" w:rsidP="009763F7">
            <w:pPr>
              <w:pStyle w:val="TableText0"/>
              <w:keepNext/>
              <w:keepLines/>
              <w:rPr>
                <w:rFonts w:ascii="Arial" w:hAnsi="Arial" w:cs="Arial"/>
              </w:rPr>
            </w:pPr>
            <w:r w:rsidRPr="001C629A">
              <w:rPr>
                <w:rFonts w:ascii="Arial" w:hAnsi="Arial" w:cs="Arial"/>
                <w:lang w:val="en-US"/>
              </w:rPr>
              <w:t>Low/Medium</w:t>
            </w:r>
          </w:p>
        </w:tc>
      </w:tr>
    </w:tbl>
    <w:p w14:paraId="29A6AB12" w14:textId="77777777" w:rsidR="00945D55" w:rsidRPr="00EE65AE" w:rsidRDefault="00945D55" w:rsidP="00945D55">
      <w:pPr>
        <w:pStyle w:val="BodyText"/>
      </w:pPr>
    </w:p>
    <w:p w14:paraId="79FD9951" w14:textId="77777777" w:rsidR="00945D55" w:rsidRDefault="00945D55" w:rsidP="00945D55">
      <w:pPr>
        <w:pStyle w:val="Heading4"/>
        <w:ind w:left="864"/>
      </w:pPr>
      <w:proofErr w:type="spellStart"/>
      <w:r>
        <w:t>Eures</w:t>
      </w:r>
      <w:proofErr w:type="spellEnd"/>
    </w:p>
    <w:tbl>
      <w:tblPr>
        <w:tblW w:w="5344" w:type="pct"/>
        <w:tblLook w:val="0000" w:firstRow="0" w:lastRow="0" w:firstColumn="0" w:lastColumn="0" w:noHBand="0" w:noVBand="0"/>
      </w:tblPr>
      <w:tblGrid>
        <w:gridCol w:w="3033"/>
        <w:gridCol w:w="6362"/>
      </w:tblGrid>
      <w:tr w:rsidR="00945D55" w:rsidRPr="008044BD" w14:paraId="1823BB80"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0EFB915"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79C0975" w14:textId="77777777" w:rsidR="00945D55" w:rsidRPr="00BD3CCA" w:rsidRDefault="00945D55" w:rsidP="009763F7">
            <w:pPr>
              <w:pStyle w:val="TableText0"/>
              <w:keepNext/>
              <w:keepLines/>
              <w:rPr>
                <w:rFonts w:ascii="Arial" w:hAnsi="Arial"/>
                <w:highlight w:val="yellow"/>
              </w:rPr>
            </w:pPr>
            <w:proofErr w:type="spellStart"/>
            <w:r w:rsidRPr="00BD3CCA">
              <w:rPr>
                <w:rFonts w:ascii="Arial" w:hAnsi="Arial"/>
              </w:rPr>
              <w:t>Eures</w:t>
            </w:r>
            <w:proofErr w:type="spellEnd"/>
            <w:r w:rsidRPr="00BD3CCA">
              <w:rPr>
                <w:rFonts w:ascii="Arial" w:hAnsi="Arial"/>
              </w:rPr>
              <w:t xml:space="preserve"> is a portal accessible for people looking for a job in Europe. UWV provides vacancies (</w:t>
            </w:r>
            <w:proofErr w:type="spellStart"/>
            <w:r w:rsidRPr="00BD3CCA">
              <w:rPr>
                <w:rFonts w:ascii="Arial" w:hAnsi="Arial"/>
              </w:rPr>
              <w:t>vacatures</w:t>
            </w:r>
            <w:proofErr w:type="spellEnd"/>
            <w:r w:rsidRPr="00BD3CCA">
              <w:rPr>
                <w:rFonts w:ascii="Arial" w:hAnsi="Arial"/>
              </w:rPr>
              <w:t xml:space="preserve">) </w:t>
            </w:r>
            <w:proofErr w:type="spellStart"/>
            <w:r w:rsidRPr="00BD3CCA">
              <w:rPr>
                <w:rFonts w:ascii="Arial" w:hAnsi="Arial"/>
              </w:rPr>
              <w:t>infromation</w:t>
            </w:r>
            <w:proofErr w:type="spellEnd"/>
            <w:r w:rsidRPr="00BD3CCA">
              <w:rPr>
                <w:rFonts w:ascii="Arial" w:hAnsi="Arial"/>
              </w:rPr>
              <w:t xml:space="preserve"> from WBS to this portal.</w:t>
            </w:r>
          </w:p>
        </w:tc>
      </w:tr>
      <w:tr w:rsidR="00945D55" w:rsidRPr="00712180" w14:paraId="2E5486DD"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DDCE9DA"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F042D8F" w14:textId="77777777" w:rsidR="00945D55" w:rsidRPr="00712180" w:rsidRDefault="00945D55" w:rsidP="009763F7">
            <w:pPr>
              <w:pStyle w:val="TableText0"/>
              <w:keepNext/>
              <w:keepLines/>
              <w:rPr>
                <w:rFonts w:ascii="Arial" w:hAnsi="Arial" w:cs="Arial"/>
                <w:highlight w:val="yellow"/>
                <w:lang w:val="en-US"/>
              </w:rPr>
            </w:pPr>
            <w:r>
              <w:rPr>
                <w:rFonts w:ascii="Arial" w:hAnsi="Arial" w:cs="Arial"/>
                <w:lang w:val="en-US"/>
              </w:rPr>
              <w:t>DB link</w:t>
            </w:r>
            <w:r w:rsidRPr="00107994">
              <w:rPr>
                <w:rFonts w:ascii="Arial" w:hAnsi="Arial" w:cs="Arial"/>
                <w:lang w:val="en-US"/>
              </w:rPr>
              <w:t>:1526</w:t>
            </w:r>
          </w:p>
        </w:tc>
      </w:tr>
      <w:tr w:rsidR="00945D55" w:rsidRPr="00712180" w14:paraId="64CBC976"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BC6A3CC"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E86CF4F" w14:textId="77777777" w:rsidR="00945D55" w:rsidRPr="00712180" w:rsidRDefault="00945D55" w:rsidP="009763F7">
            <w:pPr>
              <w:pStyle w:val="TableText0"/>
              <w:keepNext/>
              <w:keepLines/>
              <w:rPr>
                <w:rFonts w:ascii="Arial" w:hAnsi="Arial" w:cs="Arial"/>
                <w:highlight w:val="yellow"/>
                <w:lang w:val="en-US"/>
              </w:rPr>
            </w:pPr>
            <w:r w:rsidRPr="00822C6A">
              <w:rPr>
                <w:rFonts w:ascii="Arial" w:hAnsi="Arial" w:cs="Arial"/>
                <w:lang w:val="en-US"/>
              </w:rPr>
              <w:t>Internal</w:t>
            </w:r>
          </w:p>
        </w:tc>
      </w:tr>
      <w:tr w:rsidR="00945D55" w:rsidRPr="006D2395" w14:paraId="1EED76CF"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8FCA3CF"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F252447" w14:textId="77777777" w:rsidR="00945D55" w:rsidRPr="00837EA8" w:rsidRDefault="00945D55" w:rsidP="009763F7">
            <w:pPr>
              <w:pStyle w:val="TableText0"/>
              <w:keepNext/>
              <w:keepLines/>
              <w:rPr>
                <w:rFonts w:ascii="Arial" w:hAnsi="Arial" w:cs="Arial"/>
                <w:lang w:val="en-US"/>
              </w:rPr>
            </w:pPr>
            <w:r w:rsidRPr="001C629A">
              <w:rPr>
                <w:rFonts w:ascii="Arial" w:hAnsi="Arial" w:cs="Arial"/>
                <w:lang w:val="en-US"/>
              </w:rPr>
              <w:t>Inbound: communication is initiated by the entity</w:t>
            </w:r>
          </w:p>
        </w:tc>
      </w:tr>
      <w:tr w:rsidR="00945D55" w:rsidRPr="00A540D4" w14:paraId="0E657B2D"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6F3B3D3"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E466A37" w14:textId="77777777" w:rsidR="00945D55" w:rsidRPr="00083DBE" w:rsidRDefault="00945D55" w:rsidP="009763F7">
            <w:pPr>
              <w:pStyle w:val="TableText0"/>
              <w:keepNext/>
              <w:keepLines/>
              <w:rPr>
                <w:rFonts w:ascii="Arial" w:hAnsi="Arial" w:cs="Arial"/>
                <w:lang w:val="en-US"/>
              </w:rPr>
            </w:pPr>
            <w:r w:rsidRPr="001C629A">
              <w:rPr>
                <w:rFonts w:ascii="Arial" w:hAnsi="Arial" w:cs="Arial"/>
                <w:lang w:val="en-US"/>
              </w:rPr>
              <w:t>Yes</w:t>
            </w:r>
          </w:p>
        </w:tc>
      </w:tr>
      <w:tr w:rsidR="00945D55" w:rsidRPr="00B931BB" w14:paraId="01BCAFB0"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63333DA"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5592F79" w14:textId="77777777" w:rsidR="00945D55" w:rsidRPr="00402396"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r>
              <w:rPr>
                <w:rFonts w:ascii="Arial" w:hAnsi="Arial" w:cs="Arial"/>
                <w:lang w:val="en-US"/>
              </w:rPr>
              <w:t xml:space="preserve">WBS </w:t>
            </w:r>
            <w:proofErr w:type="spellStart"/>
            <w:r>
              <w:rPr>
                <w:rFonts w:ascii="Arial" w:hAnsi="Arial" w:cs="Arial"/>
                <w:lang w:val="en-US"/>
              </w:rPr>
              <w:t>db</w:t>
            </w:r>
            <w:proofErr w:type="spellEnd"/>
            <w:r>
              <w:rPr>
                <w:rFonts w:ascii="Arial" w:hAnsi="Arial" w:cs="Arial"/>
                <w:lang w:val="en-US"/>
              </w:rPr>
              <w:t xml:space="preserve"> account</w:t>
            </w:r>
          </w:p>
          <w:p w14:paraId="597F29C5"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698075795"/>
                <w:placeholder>
                  <w:docPart w:val="65D4D9AA51D34B46BA5881371D620AD6"/>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7E724B38" w14:textId="77777777" w:rsidR="00945D55" w:rsidRPr="00CE3479"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2126495463"/>
                <w:placeholder>
                  <w:docPart w:val="54B07FB4CD8542C2A32BBBE9DCEA909D"/>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tc>
      </w:tr>
      <w:tr w:rsidR="00945D55" w:rsidRPr="005220F1" w14:paraId="1F970F14"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EACAEA8"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1B533F6" w14:textId="77777777" w:rsidR="00945D55" w:rsidRPr="00C1326F" w:rsidRDefault="00945D55" w:rsidP="009763F7">
            <w:pPr>
              <w:pStyle w:val="TableText0"/>
              <w:keepNext/>
              <w:keepLines/>
              <w:rPr>
                <w:rFonts w:ascii="Arial" w:hAnsi="Arial" w:cs="Arial"/>
                <w:lang w:val="en-US"/>
              </w:rPr>
            </w:pPr>
            <w:r w:rsidRPr="00AE78E8">
              <w:rPr>
                <w:rFonts w:ascii="Arial" w:hAnsi="Arial" w:cs="Arial"/>
                <w:lang w:val="en-US"/>
              </w:rPr>
              <w:t>1</w:t>
            </w:r>
          </w:p>
        </w:tc>
      </w:tr>
      <w:tr w:rsidR="00945D55" w:rsidRPr="00B81AA8" w14:paraId="475B4365"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12A3A47"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C0A6F43" w14:textId="77777777" w:rsidR="00945D55" w:rsidRPr="00B81AA8" w:rsidRDefault="00945D55" w:rsidP="009763F7">
            <w:pPr>
              <w:pStyle w:val="TableText0"/>
              <w:keepNext/>
              <w:keepLines/>
              <w:rPr>
                <w:rFonts w:ascii="Arial" w:hAnsi="Arial" w:cs="Arial"/>
              </w:rPr>
            </w:pPr>
            <w:r w:rsidRPr="00AE78E8">
              <w:rPr>
                <w:rFonts w:ascii="Arial" w:hAnsi="Arial" w:cs="Arial"/>
                <w:lang w:val="en-US"/>
              </w:rPr>
              <w:t>Daily scheduled retrieval of ± 3.000 updated vacancies</w:t>
            </w:r>
          </w:p>
        </w:tc>
      </w:tr>
      <w:tr w:rsidR="00945D55" w:rsidRPr="00B81AA8" w14:paraId="22A799D3"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33547C5"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E0F0E61" w14:textId="77777777" w:rsidR="00945D55" w:rsidRPr="00B81AA8" w:rsidRDefault="00945D55" w:rsidP="009763F7">
            <w:pPr>
              <w:pStyle w:val="TableText0"/>
              <w:keepNext/>
              <w:keepLines/>
              <w:rPr>
                <w:rFonts w:ascii="Arial" w:hAnsi="Arial" w:cs="Arial"/>
              </w:rPr>
            </w:pPr>
            <w:r w:rsidRPr="00AE78E8">
              <w:rPr>
                <w:rFonts w:ascii="Arial" w:hAnsi="Arial" w:cs="Arial"/>
                <w:lang w:val="en-US"/>
              </w:rPr>
              <w:t>Daily</w:t>
            </w:r>
          </w:p>
        </w:tc>
      </w:tr>
      <w:tr w:rsidR="00945D55" w:rsidRPr="00B81AA8" w14:paraId="36CB219A"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2C4ED6D"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7D523CC" w14:textId="77777777" w:rsidR="00945D55" w:rsidRPr="00B81AA8" w:rsidRDefault="00945D55" w:rsidP="009763F7">
            <w:pPr>
              <w:pStyle w:val="TableText0"/>
              <w:keepNext/>
              <w:keepLines/>
              <w:rPr>
                <w:rFonts w:ascii="Arial" w:hAnsi="Arial" w:cs="Arial"/>
              </w:rPr>
            </w:pPr>
            <w:r w:rsidRPr="00AE78E8">
              <w:rPr>
                <w:rFonts w:ascii="Arial" w:hAnsi="Arial" w:cs="Arial"/>
                <w:lang w:val="en-US"/>
              </w:rPr>
              <w:t>3.000 x 10 kB ~ 30 MB</w:t>
            </w:r>
            <w:r>
              <w:rPr>
                <w:rFonts w:ascii="Arial" w:hAnsi="Arial" w:cs="Arial"/>
                <w:lang w:val="en-US"/>
              </w:rPr>
              <w:t>1</w:t>
            </w:r>
          </w:p>
        </w:tc>
      </w:tr>
    </w:tbl>
    <w:p w14:paraId="29D4D847" w14:textId="77777777" w:rsidR="00945D55" w:rsidRPr="001C629A" w:rsidRDefault="00945D55" w:rsidP="00945D55"/>
    <w:p w14:paraId="6579F2A2" w14:textId="77777777" w:rsidR="00945D55" w:rsidRDefault="00945D55" w:rsidP="00945D55">
      <w:pPr>
        <w:pStyle w:val="Heading4"/>
        <w:ind w:left="864"/>
      </w:pPr>
      <w:r>
        <w:lastRenderedPageBreak/>
        <w:t>Werk.nl</w:t>
      </w:r>
    </w:p>
    <w:tbl>
      <w:tblPr>
        <w:tblW w:w="5344" w:type="pct"/>
        <w:tblLook w:val="0000" w:firstRow="0" w:lastRow="0" w:firstColumn="0" w:lastColumn="0" w:noHBand="0" w:noVBand="0"/>
      </w:tblPr>
      <w:tblGrid>
        <w:gridCol w:w="3033"/>
        <w:gridCol w:w="6362"/>
      </w:tblGrid>
      <w:tr w:rsidR="00945D55" w:rsidRPr="008044BD" w14:paraId="36D85F32"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25E1EB3"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FCC7771" w14:textId="77777777" w:rsidR="00945D55" w:rsidRDefault="00945D55" w:rsidP="00945D55">
            <w:pPr>
              <w:pStyle w:val="TableText0"/>
              <w:keepNext/>
              <w:keepLines/>
              <w:numPr>
                <w:ilvl w:val="0"/>
                <w:numId w:val="84"/>
              </w:numPr>
              <w:rPr>
                <w:rFonts w:ascii="Arial" w:hAnsi="Arial"/>
              </w:rPr>
            </w:pPr>
            <w:r w:rsidRPr="00BD3CCA">
              <w:rPr>
                <w:rFonts w:ascii="Arial" w:hAnsi="Arial"/>
              </w:rPr>
              <w:t>Werk.nl environment with different application components interacting with WBS.</w:t>
            </w:r>
          </w:p>
          <w:p w14:paraId="220F0FA8" w14:textId="77777777" w:rsidR="00945D55" w:rsidRPr="000B0F0C" w:rsidRDefault="00945D55" w:rsidP="00945D55">
            <w:pPr>
              <w:pStyle w:val="TableText0"/>
              <w:keepNext/>
              <w:keepLines/>
              <w:numPr>
                <w:ilvl w:val="0"/>
                <w:numId w:val="84"/>
              </w:numPr>
              <w:rPr>
                <w:rFonts w:ascii="Arial" w:hAnsi="Arial"/>
              </w:rPr>
            </w:pPr>
            <w:r w:rsidRPr="00E7104A">
              <w:rPr>
                <w:rFonts w:ascii="Arial" w:hAnsi="Arial" w:cs="Arial"/>
              </w:rPr>
              <w:t>Vacancies</w:t>
            </w:r>
            <w:r>
              <w:rPr>
                <w:rFonts w:ascii="Arial" w:hAnsi="Arial" w:cs="Arial"/>
              </w:rPr>
              <w:t xml:space="preserve"> updates</w:t>
            </w:r>
            <w:r w:rsidRPr="00E7104A">
              <w:rPr>
                <w:rFonts w:ascii="Arial" w:hAnsi="Arial" w:cs="Arial"/>
              </w:rPr>
              <w:t xml:space="preserve"> from WBS to Elise WBS</w:t>
            </w:r>
            <w:r>
              <w:rPr>
                <w:rFonts w:ascii="Arial" w:hAnsi="Arial" w:cs="Arial"/>
              </w:rPr>
              <w:t xml:space="preserve"> via </w:t>
            </w:r>
            <w:r w:rsidRPr="00076AD5">
              <w:rPr>
                <w:rFonts w:ascii="Arial" w:hAnsi="Arial" w:cs="Arial"/>
              </w:rPr>
              <w:t xml:space="preserve">Werk.nl </w:t>
            </w:r>
            <w:proofErr w:type="spellStart"/>
            <w:r w:rsidRPr="00076AD5">
              <w:rPr>
                <w:rFonts w:ascii="Arial" w:hAnsi="Arial" w:cs="Arial"/>
              </w:rPr>
              <w:t>servicebus</w:t>
            </w:r>
            <w:proofErr w:type="spellEnd"/>
            <w:r w:rsidRPr="00076AD5">
              <w:rPr>
                <w:rFonts w:ascii="Arial" w:hAnsi="Arial" w:cs="Arial"/>
              </w:rPr>
              <w:t xml:space="preserve"> (SOA)</w:t>
            </w:r>
          </w:p>
        </w:tc>
      </w:tr>
      <w:tr w:rsidR="00945D55" w:rsidRPr="00712180" w14:paraId="5BCD0765"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5C8DFBA"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63B9EE4" w14:textId="77777777" w:rsidR="00945D55" w:rsidRDefault="00945D55" w:rsidP="00945D55">
            <w:pPr>
              <w:pStyle w:val="TableText0"/>
              <w:keepNext/>
              <w:keepLines/>
              <w:numPr>
                <w:ilvl w:val="0"/>
                <w:numId w:val="85"/>
              </w:numPr>
              <w:rPr>
                <w:rFonts w:ascii="Arial" w:hAnsi="Arial" w:cs="Arial"/>
                <w:lang w:val="en-US"/>
              </w:rPr>
            </w:pPr>
            <w:r w:rsidRPr="00BD3BF4">
              <w:rPr>
                <w:rFonts w:ascii="Arial" w:hAnsi="Arial" w:cs="Arial"/>
                <w:lang w:val="en-US"/>
              </w:rPr>
              <w:t>Oracle client: 1526</w:t>
            </w:r>
          </w:p>
          <w:p w14:paraId="584B4CC5" w14:textId="77777777" w:rsidR="00945D55" w:rsidRPr="00BD3BF4" w:rsidRDefault="00945D55" w:rsidP="00945D55">
            <w:pPr>
              <w:pStyle w:val="TableText0"/>
              <w:keepNext/>
              <w:keepLines/>
              <w:numPr>
                <w:ilvl w:val="0"/>
                <w:numId w:val="85"/>
              </w:numPr>
              <w:rPr>
                <w:rFonts w:ascii="Arial" w:hAnsi="Arial" w:cs="Arial"/>
                <w:lang w:val="en-US"/>
              </w:rPr>
            </w:pPr>
            <w:r>
              <w:rPr>
                <w:rFonts w:ascii="Arial" w:hAnsi="Arial" w:cs="Arial"/>
                <w:lang w:val="en-US"/>
              </w:rPr>
              <w:t>Oracle client: 1526</w:t>
            </w:r>
          </w:p>
        </w:tc>
      </w:tr>
      <w:tr w:rsidR="00945D55" w:rsidRPr="00712180" w14:paraId="115B01A6"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3A181C2"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5FBE809" w14:textId="77777777" w:rsidR="00945D55" w:rsidRDefault="00945D55" w:rsidP="00945D55">
            <w:pPr>
              <w:pStyle w:val="TableText0"/>
              <w:keepNext/>
              <w:keepLines/>
              <w:numPr>
                <w:ilvl w:val="0"/>
                <w:numId w:val="86"/>
              </w:numPr>
              <w:rPr>
                <w:rFonts w:ascii="Arial" w:hAnsi="Arial" w:cs="Arial"/>
                <w:lang w:val="en-US"/>
              </w:rPr>
            </w:pPr>
            <w:r>
              <w:rPr>
                <w:rFonts w:ascii="Arial" w:hAnsi="Arial" w:cs="Arial"/>
                <w:lang w:val="en-US"/>
              </w:rPr>
              <w:t>Internal</w:t>
            </w:r>
          </w:p>
          <w:p w14:paraId="6C018512" w14:textId="77777777" w:rsidR="00945D55" w:rsidRPr="00BD3BF4" w:rsidRDefault="00945D55" w:rsidP="00945D55">
            <w:pPr>
              <w:pStyle w:val="TableText0"/>
              <w:keepNext/>
              <w:keepLines/>
              <w:numPr>
                <w:ilvl w:val="0"/>
                <w:numId w:val="86"/>
              </w:numPr>
              <w:rPr>
                <w:rFonts w:ascii="Arial" w:hAnsi="Arial" w:cs="Arial"/>
                <w:lang w:val="en-US"/>
              </w:rPr>
            </w:pPr>
            <w:r>
              <w:rPr>
                <w:rFonts w:ascii="Arial" w:hAnsi="Arial" w:cs="Arial"/>
                <w:lang w:val="en-US"/>
              </w:rPr>
              <w:t>Internal</w:t>
            </w:r>
          </w:p>
        </w:tc>
      </w:tr>
      <w:tr w:rsidR="00945D55" w:rsidRPr="006D2395" w14:paraId="5A9E506D"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B5AE564"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91F0DFD" w14:textId="77777777" w:rsidR="00945D55" w:rsidRDefault="00945D55" w:rsidP="00945D55">
            <w:pPr>
              <w:pStyle w:val="TableText0"/>
              <w:keepNext/>
              <w:keepLines/>
              <w:numPr>
                <w:ilvl w:val="0"/>
                <w:numId w:val="87"/>
              </w:numPr>
              <w:rPr>
                <w:rFonts w:ascii="Arial" w:hAnsi="Arial" w:cs="Arial"/>
                <w:lang w:val="en-US"/>
              </w:rPr>
            </w:pPr>
            <w:r>
              <w:rPr>
                <w:rFonts w:ascii="Arial" w:hAnsi="Arial" w:cs="Arial"/>
                <w:lang w:val="en-US"/>
              </w:rPr>
              <w:t>Inbound</w:t>
            </w:r>
          </w:p>
          <w:p w14:paraId="576862AC" w14:textId="77777777" w:rsidR="00945D55" w:rsidRPr="00BD3BF4" w:rsidRDefault="00945D55" w:rsidP="00945D55">
            <w:pPr>
              <w:pStyle w:val="TableText0"/>
              <w:keepNext/>
              <w:keepLines/>
              <w:numPr>
                <w:ilvl w:val="0"/>
                <w:numId w:val="87"/>
              </w:numPr>
              <w:rPr>
                <w:rFonts w:ascii="Arial" w:hAnsi="Arial" w:cs="Arial"/>
                <w:lang w:val="en-US"/>
              </w:rPr>
            </w:pPr>
            <w:r>
              <w:rPr>
                <w:rFonts w:ascii="Arial" w:hAnsi="Arial" w:cs="Arial"/>
                <w:lang w:val="en-US"/>
              </w:rPr>
              <w:t>Inbound</w:t>
            </w:r>
          </w:p>
        </w:tc>
      </w:tr>
      <w:tr w:rsidR="00945D55" w:rsidRPr="00A540D4" w14:paraId="24317F51"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6804DAD"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330A4CB" w14:textId="77777777" w:rsidR="00945D55" w:rsidRDefault="00945D55" w:rsidP="00945D55">
            <w:pPr>
              <w:pStyle w:val="TableText0"/>
              <w:keepNext/>
              <w:keepLines/>
              <w:numPr>
                <w:ilvl w:val="0"/>
                <w:numId w:val="88"/>
              </w:numPr>
              <w:rPr>
                <w:rFonts w:ascii="Arial" w:hAnsi="Arial" w:cs="Arial"/>
                <w:lang w:val="en-US"/>
              </w:rPr>
            </w:pPr>
            <w:r>
              <w:rPr>
                <w:rFonts w:ascii="Arial" w:hAnsi="Arial" w:cs="Arial"/>
                <w:lang w:val="en-US"/>
              </w:rPr>
              <w:t>No, via</w:t>
            </w:r>
            <w:r w:rsidRPr="00BD3BF4">
              <w:rPr>
                <w:rFonts w:ascii="Arial" w:hAnsi="Arial" w:cs="Arial"/>
                <w:lang w:val="en-US"/>
              </w:rPr>
              <w:t xml:space="preserve"> WBSBUS </w:t>
            </w:r>
          </w:p>
          <w:p w14:paraId="7C2EA309" w14:textId="77777777" w:rsidR="00945D55" w:rsidRPr="00BD3BF4" w:rsidRDefault="00945D55" w:rsidP="00945D55">
            <w:pPr>
              <w:pStyle w:val="TableText0"/>
              <w:keepNext/>
              <w:keepLines/>
              <w:numPr>
                <w:ilvl w:val="0"/>
                <w:numId w:val="88"/>
              </w:numPr>
              <w:rPr>
                <w:rFonts w:ascii="Arial" w:hAnsi="Arial" w:cs="Arial"/>
                <w:lang w:val="en-US"/>
              </w:rPr>
            </w:pPr>
            <w:r>
              <w:rPr>
                <w:rFonts w:ascii="Arial" w:hAnsi="Arial" w:cs="Arial"/>
                <w:lang w:val="en-US"/>
              </w:rPr>
              <w:t>No, via SOA</w:t>
            </w:r>
          </w:p>
        </w:tc>
      </w:tr>
      <w:tr w:rsidR="00945D55" w:rsidRPr="00B931BB" w14:paraId="09BC3561"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9EE1853"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E27F015" w14:textId="77777777" w:rsidR="00945D55" w:rsidRDefault="00945D55" w:rsidP="009763F7">
            <w:pPr>
              <w:pStyle w:val="TableText0"/>
              <w:keepNext/>
              <w:keepLines/>
              <w:rPr>
                <w:rFonts w:ascii="Arial" w:hAnsi="Arial" w:cs="Arial"/>
                <w:lang w:val="en-US"/>
              </w:rPr>
            </w:pPr>
            <w:r>
              <w:rPr>
                <w:rFonts w:ascii="Arial" w:hAnsi="Arial" w:cs="Arial"/>
                <w:lang w:val="en-US"/>
              </w:rPr>
              <w:t>Connection 1:</w:t>
            </w:r>
          </w:p>
          <w:p w14:paraId="3D323DDB" w14:textId="77777777" w:rsidR="00945D55" w:rsidRPr="00402396"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r>
              <w:rPr>
                <w:rFonts w:ascii="Arial" w:hAnsi="Arial" w:cs="Arial"/>
                <w:lang w:val="en-US"/>
              </w:rPr>
              <w:t xml:space="preserve">WBS </w:t>
            </w:r>
            <w:proofErr w:type="spellStart"/>
            <w:r>
              <w:rPr>
                <w:rFonts w:ascii="Arial" w:hAnsi="Arial" w:cs="Arial"/>
                <w:lang w:val="en-US"/>
              </w:rPr>
              <w:t>db</w:t>
            </w:r>
            <w:proofErr w:type="spellEnd"/>
            <w:r>
              <w:rPr>
                <w:rFonts w:ascii="Arial" w:hAnsi="Arial" w:cs="Arial"/>
                <w:lang w:val="en-US"/>
              </w:rPr>
              <w:t xml:space="preserve"> account</w:t>
            </w:r>
          </w:p>
          <w:p w14:paraId="4B7BC76F"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637381837"/>
                <w:placeholder>
                  <w:docPart w:val="BA330789E4314EC995BD893D660B72F5"/>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669ED519" w14:textId="77777777" w:rsidR="00945D55"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595476489"/>
                <w:placeholder>
                  <w:docPart w:val="0038730FD98843418FB749136939EC26"/>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p w14:paraId="76620FDF" w14:textId="77777777" w:rsidR="00945D55" w:rsidRDefault="00945D55" w:rsidP="009763F7">
            <w:pPr>
              <w:pStyle w:val="TableText0"/>
              <w:keepNext/>
              <w:keepLines/>
              <w:rPr>
                <w:rFonts w:ascii="Arial" w:hAnsi="Arial" w:cs="Arial"/>
                <w:lang w:val="en-US"/>
              </w:rPr>
            </w:pPr>
            <w:r>
              <w:rPr>
                <w:rFonts w:ascii="Arial" w:hAnsi="Arial" w:cs="Arial"/>
                <w:lang w:val="en-US"/>
              </w:rPr>
              <w:t>Connection 2:</w:t>
            </w:r>
          </w:p>
          <w:p w14:paraId="2B07DE84" w14:textId="77777777" w:rsidR="00945D55"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r>
              <w:rPr>
                <w:rFonts w:ascii="Arial" w:hAnsi="Arial" w:cs="Arial"/>
                <w:lang w:val="en-US"/>
              </w:rPr>
              <w:t xml:space="preserve">WBS </w:t>
            </w:r>
            <w:proofErr w:type="spellStart"/>
            <w:r>
              <w:rPr>
                <w:rFonts w:ascii="Arial" w:hAnsi="Arial" w:cs="Arial"/>
                <w:lang w:val="en-US"/>
              </w:rPr>
              <w:t>db</w:t>
            </w:r>
            <w:proofErr w:type="spellEnd"/>
            <w:r>
              <w:rPr>
                <w:rFonts w:ascii="Arial" w:hAnsi="Arial" w:cs="Arial"/>
                <w:lang w:val="en-US"/>
              </w:rPr>
              <w:t xml:space="preserve"> account</w:t>
            </w:r>
            <w:r w:rsidRPr="00402396">
              <w:rPr>
                <w:rFonts w:ascii="Arial" w:hAnsi="Arial" w:cs="Arial"/>
                <w:lang w:val="en-US"/>
              </w:rPr>
              <w:t xml:space="preserve"> </w:t>
            </w:r>
          </w:p>
          <w:p w14:paraId="67F03535"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570802984"/>
                <w:placeholder>
                  <w:docPart w:val="0002B9D61354418DB11733888128EA75"/>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0536287F" w14:textId="77777777" w:rsidR="00945D55" w:rsidRPr="00BD3BF4"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821011147"/>
                <w:placeholder>
                  <w:docPart w:val="DFAE8CB7E15A411B9A0AC7B4594D0232"/>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tc>
      </w:tr>
      <w:tr w:rsidR="00945D55" w:rsidRPr="005220F1" w14:paraId="3F70AF24"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4588848"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370F4EB" w14:textId="77777777" w:rsidR="00945D55" w:rsidRPr="00BD3BF4" w:rsidRDefault="00945D55" w:rsidP="009763F7">
            <w:pPr>
              <w:pStyle w:val="TableText0"/>
              <w:keepNext/>
              <w:keepLines/>
              <w:rPr>
                <w:rFonts w:ascii="Arial" w:hAnsi="Arial" w:cs="Arial"/>
                <w:lang w:val="en-US"/>
              </w:rPr>
            </w:pPr>
            <w:r w:rsidRPr="00D62863">
              <w:rPr>
                <w:rFonts w:ascii="Arial" w:hAnsi="Arial" w:cs="Arial"/>
                <w:lang w:val="en-US"/>
              </w:rPr>
              <w:t>Not specified</w:t>
            </w:r>
          </w:p>
        </w:tc>
      </w:tr>
      <w:tr w:rsidR="00945D55" w:rsidRPr="00B81AA8" w14:paraId="794F953A"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0FBD4C3"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81E3121" w14:textId="77777777" w:rsidR="00945D55" w:rsidRPr="00BD3BF4" w:rsidRDefault="00945D55" w:rsidP="009763F7">
            <w:pPr>
              <w:pStyle w:val="TableText0"/>
              <w:keepNext/>
              <w:keepLines/>
              <w:rPr>
                <w:rFonts w:ascii="Arial" w:hAnsi="Arial" w:cs="Arial"/>
              </w:rPr>
            </w:pPr>
            <w:r w:rsidRPr="00D62863">
              <w:rPr>
                <w:rFonts w:ascii="Arial" w:hAnsi="Arial" w:cs="Arial"/>
                <w:lang w:val="en-US"/>
              </w:rPr>
              <w:t>Not specified</w:t>
            </w:r>
          </w:p>
        </w:tc>
      </w:tr>
      <w:tr w:rsidR="00945D55" w:rsidRPr="00B81AA8" w14:paraId="2C938DD3"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D1CD4E4"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62034B9" w14:textId="77777777" w:rsidR="00945D55" w:rsidRPr="00BD3BF4" w:rsidRDefault="00945D55" w:rsidP="009763F7">
            <w:pPr>
              <w:pStyle w:val="TableText0"/>
              <w:keepNext/>
              <w:keepLines/>
              <w:rPr>
                <w:rFonts w:ascii="Arial" w:hAnsi="Arial" w:cs="Arial"/>
              </w:rPr>
            </w:pPr>
            <w:r w:rsidRPr="00D62863">
              <w:rPr>
                <w:rFonts w:ascii="Arial" w:hAnsi="Arial" w:cs="Arial"/>
                <w:lang w:val="en-US"/>
              </w:rPr>
              <w:t>Not specified</w:t>
            </w:r>
          </w:p>
        </w:tc>
      </w:tr>
      <w:tr w:rsidR="00945D55" w:rsidRPr="00B81AA8" w14:paraId="03932C7B"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3B4B1B8"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612A00F" w14:textId="77777777" w:rsidR="00945D55" w:rsidRPr="00BD3BF4" w:rsidRDefault="00945D55" w:rsidP="009763F7">
            <w:pPr>
              <w:pStyle w:val="TableText0"/>
              <w:keepNext/>
              <w:keepLines/>
              <w:rPr>
                <w:rFonts w:ascii="Arial" w:hAnsi="Arial" w:cs="Arial"/>
              </w:rPr>
            </w:pPr>
            <w:r w:rsidRPr="00D62863">
              <w:rPr>
                <w:rFonts w:ascii="Arial" w:hAnsi="Arial" w:cs="Arial"/>
                <w:lang w:val="en-US"/>
              </w:rPr>
              <w:t>Not specified</w:t>
            </w:r>
          </w:p>
        </w:tc>
      </w:tr>
    </w:tbl>
    <w:p w14:paraId="401E13AB" w14:textId="77777777" w:rsidR="00945D55" w:rsidRPr="002E6AA9" w:rsidRDefault="00945D55" w:rsidP="00945D55"/>
    <w:p w14:paraId="5CE56EAC" w14:textId="77777777" w:rsidR="00945D55" w:rsidRDefault="00945D55" w:rsidP="00945D55">
      <w:pPr>
        <w:pStyle w:val="Heading4"/>
        <w:ind w:left="864"/>
      </w:pPr>
      <w:r>
        <w:t>Sonar</w:t>
      </w:r>
    </w:p>
    <w:tbl>
      <w:tblPr>
        <w:tblW w:w="5346" w:type="pct"/>
        <w:tblLook w:val="0000" w:firstRow="0" w:lastRow="0" w:firstColumn="0" w:lastColumn="0" w:noHBand="0" w:noVBand="0"/>
      </w:tblPr>
      <w:tblGrid>
        <w:gridCol w:w="3036"/>
        <w:gridCol w:w="6362"/>
      </w:tblGrid>
      <w:tr w:rsidR="00945D55" w:rsidRPr="008044BD" w14:paraId="28B7A583" w14:textId="77777777" w:rsidTr="009763F7">
        <w:tc>
          <w:tcPr>
            <w:tcW w:w="1615" w:type="pct"/>
            <w:tcBorders>
              <w:top w:val="single" w:sz="6" w:space="0" w:color="auto"/>
              <w:left w:val="single" w:sz="12" w:space="0" w:color="auto"/>
              <w:bottom w:val="single" w:sz="6" w:space="0" w:color="auto"/>
              <w:right w:val="single" w:sz="6" w:space="0" w:color="auto"/>
            </w:tcBorders>
            <w:shd w:val="clear" w:color="auto" w:fill="E6E6E6"/>
          </w:tcPr>
          <w:p w14:paraId="68D3975F"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5" w:type="pct"/>
            <w:tcBorders>
              <w:top w:val="single" w:sz="6" w:space="0" w:color="auto"/>
              <w:left w:val="single" w:sz="6" w:space="0" w:color="auto"/>
              <w:bottom w:val="single" w:sz="6" w:space="0" w:color="auto"/>
              <w:right w:val="single" w:sz="12" w:space="0" w:color="auto"/>
            </w:tcBorders>
          </w:tcPr>
          <w:p w14:paraId="1862FE04" w14:textId="77777777" w:rsidR="00945D55" w:rsidRPr="00635EE1" w:rsidRDefault="00945D55" w:rsidP="009763F7">
            <w:pPr>
              <w:pStyle w:val="TableText0"/>
              <w:keepNext/>
              <w:keepLines/>
              <w:rPr>
                <w:rFonts w:ascii="Arial" w:hAnsi="Arial"/>
              </w:rPr>
            </w:pPr>
            <w:r w:rsidRPr="006F75A1">
              <w:rPr>
                <w:rFonts w:ascii="Arial" w:hAnsi="Arial" w:cs="Arial"/>
                <w:lang w:val="en-US"/>
              </w:rPr>
              <w:t>Sonar requests information from WBS to support business processes within Sonar.</w:t>
            </w:r>
          </w:p>
        </w:tc>
      </w:tr>
      <w:tr w:rsidR="00945D55" w:rsidRPr="00712180" w14:paraId="00A4BC8A" w14:textId="77777777" w:rsidTr="009763F7">
        <w:tc>
          <w:tcPr>
            <w:tcW w:w="1615" w:type="pct"/>
            <w:tcBorders>
              <w:top w:val="single" w:sz="6" w:space="0" w:color="auto"/>
              <w:left w:val="single" w:sz="12" w:space="0" w:color="auto"/>
              <w:bottom w:val="single" w:sz="6" w:space="0" w:color="auto"/>
              <w:right w:val="single" w:sz="6" w:space="0" w:color="auto"/>
            </w:tcBorders>
            <w:shd w:val="clear" w:color="auto" w:fill="E6E6E6"/>
          </w:tcPr>
          <w:p w14:paraId="28556610"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5" w:type="pct"/>
            <w:tcBorders>
              <w:top w:val="single" w:sz="6" w:space="0" w:color="auto"/>
              <w:left w:val="single" w:sz="6" w:space="0" w:color="auto"/>
              <w:bottom w:val="single" w:sz="6" w:space="0" w:color="auto"/>
              <w:right w:val="single" w:sz="12" w:space="0" w:color="auto"/>
            </w:tcBorders>
          </w:tcPr>
          <w:p w14:paraId="6F39349F" w14:textId="77777777" w:rsidR="00945D55" w:rsidRPr="006F75A1" w:rsidRDefault="00945D55" w:rsidP="009763F7">
            <w:pPr>
              <w:pStyle w:val="TableText0"/>
              <w:keepNext/>
              <w:keepLines/>
              <w:rPr>
                <w:rFonts w:ascii="Arial" w:hAnsi="Arial" w:cs="Arial"/>
                <w:lang w:val="en-US"/>
              </w:rPr>
            </w:pPr>
            <w:r w:rsidRPr="006F75A1">
              <w:rPr>
                <w:rFonts w:ascii="Arial" w:hAnsi="Arial" w:cs="Arial"/>
                <w:lang w:val="en-US"/>
              </w:rPr>
              <w:t xml:space="preserve">HTTP: </w:t>
            </w:r>
            <w:r>
              <w:rPr>
                <w:rFonts w:ascii="Arial" w:hAnsi="Arial" w:cs="Arial"/>
                <w:lang w:val="en-US"/>
              </w:rPr>
              <w:t>80</w:t>
            </w:r>
          </w:p>
        </w:tc>
      </w:tr>
      <w:tr w:rsidR="00945D55" w:rsidRPr="00712180" w14:paraId="06E1F343" w14:textId="77777777" w:rsidTr="009763F7">
        <w:tc>
          <w:tcPr>
            <w:tcW w:w="1615" w:type="pct"/>
            <w:tcBorders>
              <w:top w:val="single" w:sz="6" w:space="0" w:color="auto"/>
              <w:left w:val="single" w:sz="12" w:space="0" w:color="auto"/>
              <w:bottom w:val="single" w:sz="6" w:space="0" w:color="auto"/>
              <w:right w:val="single" w:sz="6" w:space="0" w:color="auto"/>
            </w:tcBorders>
            <w:shd w:val="clear" w:color="auto" w:fill="E6E6E6"/>
          </w:tcPr>
          <w:p w14:paraId="4AE1A883"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5" w:type="pct"/>
            <w:tcBorders>
              <w:top w:val="single" w:sz="6" w:space="0" w:color="auto"/>
              <w:left w:val="single" w:sz="6" w:space="0" w:color="auto"/>
              <w:bottom w:val="single" w:sz="6" w:space="0" w:color="auto"/>
              <w:right w:val="single" w:sz="12" w:space="0" w:color="auto"/>
            </w:tcBorders>
          </w:tcPr>
          <w:p w14:paraId="4E0A9423" w14:textId="77777777" w:rsidR="00945D55" w:rsidRPr="006F75A1" w:rsidRDefault="00945D55" w:rsidP="009763F7">
            <w:pPr>
              <w:pStyle w:val="TableText0"/>
              <w:keepNext/>
              <w:keepLines/>
              <w:rPr>
                <w:rFonts w:ascii="Arial" w:hAnsi="Arial" w:cs="Arial"/>
                <w:lang w:val="en-US"/>
              </w:rPr>
            </w:pPr>
            <w:r>
              <w:rPr>
                <w:rFonts w:ascii="Arial" w:hAnsi="Arial" w:cs="Arial"/>
                <w:lang w:val="en-US"/>
              </w:rPr>
              <w:t>Internal</w:t>
            </w:r>
          </w:p>
        </w:tc>
      </w:tr>
      <w:tr w:rsidR="00945D55" w:rsidRPr="006D2395" w14:paraId="454267D0" w14:textId="77777777" w:rsidTr="009763F7">
        <w:tc>
          <w:tcPr>
            <w:tcW w:w="1615" w:type="pct"/>
            <w:tcBorders>
              <w:top w:val="single" w:sz="6" w:space="0" w:color="auto"/>
              <w:left w:val="single" w:sz="12" w:space="0" w:color="auto"/>
              <w:bottom w:val="single" w:sz="6" w:space="0" w:color="auto"/>
              <w:right w:val="single" w:sz="6" w:space="0" w:color="auto"/>
            </w:tcBorders>
            <w:shd w:val="clear" w:color="auto" w:fill="E6E6E6"/>
          </w:tcPr>
          <w:p w14:paraId="253DFE13"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5" w:type="pct"/>
            <w:tcBorders>
              <w:top w:val="single" w:sz="6" w:space="0" w:color="auto"/>
              <w:left w:val="single" w:sz="6" w:space="0" w:color="auto"/>
              <w:bottom w:val="single" w:sz="6" w:space="0" w:color="auto"/>
              <w:right w:val="single" w:sz="12" w:space="0" w:color="auto"/>
            </w:tcBorders>
          </w:tcPr>
          <w:p w14:paraId="5648E33C" w14:textId="77777777" w:rsidR="00945D55" w:rsidRPr="006F75A1" w:rsidRDefault="00945D55" w:rsidP="009763F7">
            <w:pPr>
              <w:pStyle w:val="TableText0"/>
              <w:keepNext/>
              <w:keepLines/>
              <w:rPr>
                <w:rFonts w:ascii="Arial" w:hAnsi="Arial" w:cs="Arial"/>
                <w:lang w:val="en-US"/>
              </w:rPr>
            </w:pPr>
            <w:r>
              <w:rPr>
                <w:rFonts w:ascii="Arial" w:hAnsi="Arial" w:cs="Arial"/>
                <w:lang w:val="en-US"/>
              </w:rPr>
              <w:t>Outbound</w:t>
            </w:r>
          </w:p>
        </w:tc>
      </w:tr>
      <w:tr w:rsidR="00945D55" w:rsidRPr="00A540D4" w14:paraId="466A60EA" w14:textId="77777777" w:rsidTr="009763F7">
        <w:tc>
          <w:tcPr>
            <w:tcW w:w="1615" w:type="pct"/>
            <w:tcBorders>
              <w:top w:val="single" w:sz="6" w:space="0" w:color="auto"/>
              <w:left w:val="single" w:sz="12" w:space="0" w:color="auto"/>
              <w:bottom w:val="single" w:sz="6" w:space="0" w:color="auto"/>
              <w:right w:val="single" w:sz="6" w:space="0" w:color="auto"/>
            </w:tcBorders>
            <w:shd w:val="clear" w:color="auto" w:fill="E6E6E6"/>
          </w:tcPr>
          <w:p w14:paraId="1F95696F"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5" w:type="pct"/>
            <w:tcBorders>
              <w:top w:val="single" w:sz="6" w:space="0" w:color="auto"/>
              <w:left w:val="single" w:sz="6" w:space="0" w:color="auto"/>
              <w:bottom w:val="single" w:sz="6" w:space="0" w:color="auto"/>
              <w:right w:val="single" w:sz="12" w:space="0" w:color="auto"/>
            </w:tcBorders>
          </w:tcPr>
          <w:p w14:paraId="41FA9D1E" w14:textId="77777777" w:rsidR="00945D55" w:rsidRPr="006F75A1" w:rsidRDefault="00945D55" w:rsidP="009763F7">
            <w:pPr>
              <w:pStyle w:val="TableText0"/>
              <w:keepNext/>
              <w:keepLines/>
              <w:rPr>
                <w:rFonts w:ascii="Arial" w:hAnsi="Arial" w:cs="Arial"/>
                <w:lang w:val="en-US"/>
              </w:rPr>
            </w:pPr>
            <w:r w:rsidRPr="006F75A1">
              <w:rPr>
                <w:rFonts w:ascii="Arial" w:hAnsi="Arial" w:cs="Arial"/>
                <w:lang w:val="en-US"/>
              </w:rPr>
              <w:t xml:space="preserve">No, </w:t>
            </w:r>
            <w:r>
              <w:rPr>
                <w:rFonts w:ascii="Arial" w:hAnsi="Arial" w:cs="Arial"/>
                <w:lang w:val="en-US"/>
              </w:rPr>
              <w:t>via</w:t>
            </w:r>
            <w:r w:rsidRPr="006F75A1">
              <w:rPr>
                <w:rFonts w:ascii="Arial" w:hAnsi="Arial" w:cs="Arial"/>
                <w:lang w:val="en-US"/>
              </w:rPr>
              <w:t xml:space="preserve"> WBSBUS</w:t>
            </w:r>
          </w:p>
        </w:tc>
      </w:tr>
      <w:tr w:rsidR="00945D55" w:rsidRPr="00B931BB" w14:paraId="593D30C9" w14:textId="77777777" w:rsidTr="009763F7">
        <w:tc>
          <w:tcPr>
            <w:tcW w:w="1615" w:type="pct"/>
            <w:tcBorders>
              <w:top w:val="single" w:sz="6" w:space="0" w:color="auto"/>
              <w:left w:val="single" w:sz="12" w:space="0" w:color="auto"/>
              <w:bottom w:val="single" w:sz="6" w:space="0" w:color="auto"/>
              <w:right w:val="single" w:sz="6" w:space="0" w:color="auto"/>
            </w:tcBorders>
            <w:shd w:val="clear" w:color="auto" w:fill="E6E6E6"/>
          </w:tcPr>
          <w:p w14:paraId="7A14C2C0"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5" w:type="pct"/>
            <w:tcBorders>
              <w:top w:val="single" w:sz="6" w:space="0" w:color="auto"/>
              <w:left w:val="single" w:sz="6" w:space="0" w:color="auto"/>
              <w:bottom w:val="single" w:sz="6" w:space="0" w:color="auto"/>
              <w:right w:val="single" w:sz="12" w:space="0" w:color="auto"/>
            </w:tcBorders>
          </w:tcPr>
          <w:p w14:paraId="0980467A" w14:textId="77777777" w:rsidR="00945D55" w:rsidRPr="00402396"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r>
              <w:rPr>
                <w:rFonts w:ascii="Arial" w:hAnsi="Arial" w:cs="Arial"/>
                <w:lang w:val="en-US"/>
              </w:rPr>
              <w:t xml:space="preserve">none </w:t>
            </w:r>
            <w:proofErr w:type="gramStart"/>
            <w:r>
              <w:rPr>
                <w:rFonts w:ascii="Arial" w:hAnsi="Arial" w:cs="Arial"/>
                <w:lang w:val="en-US"/>
              </w:rPr>
              <w:t>required</w:t>
            </w:r>
            <w:proofErr w:type="gramEnd"/>
          </w:p>
          <w:p w14:paraId="191C5A37"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730275959"/>
                <w:placeholder>
                  <w:docPart w:val="91AB71F4AC6D4F1CB8762D7CA3641233"/>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6FBDA3AE" w14:textId="77777777" w:rsidR="00945D55" w:rsidRPr="006F75A1"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120833780"/>
                <w:placeholder>
                  <w:docPart w:val="F2333C2720A04D30BCF2AF0AC7483338"/>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945D55" w:rsidRPr="005220F1" w14:paraId="4A33C437" w14:textId="77777777" w:rsidTr="009763F7">
        <w:tc>
          <w:tcPr>
            <w:tcW w:w="1615" w:type="pct"/>
            <w:tcBorders>
              <w:top w:val="single" w:sz="6" w:space="0" w:color="auto"/>
              <w:left w:val="single" w:sz="12" w:space="0" w:color="auto"/>
              <w:bottom w:val="single" w:sz="6" w:space="0" w:color="auto"/>
              <w:right w:val="single" w:sz="6" w:space="0" w:color="auto"/>
            </w:tcBorders>
            <w:shd w:val="clear" w:color="auto" w:fill="E6E6E6"/>
          </w:tcPr>
          <w:p w14:paraId="1B85827D"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5" w:type="pct"/>
            <w:tcBorders>
              <w:top w:val="single" w:sz="6" w:space="0" w:color="auto"/>
              <w:left w:val="single" w:sz="6" w:space="0" w:color="auto"/>
              <w:bottom w:val="single" w:sz="6" w:space="0" w:color="auto"/>
              <w:right w:val="single" w:sz="12" w:space="0" w:color="auto"/>
            </w:tcBorders>
          </w:tcPr>
          <w:p w14:paraId="6BEBA55D" w14:textId="77777777" w:rsidR="00945D55" w:rsidRPr="006F75A1" w:rsidRDefault="00945D55" w:rsidP="009763F7">
            <w:pPr>
              <w:pStyle w:val="TableText0"/>
              <w:keepNext/>
              <w:keepLines/>
              <w:rPr>
                <w:rFonts w:ascii="Arial" w:hAnsi="Arial" w:cs="Arial"/>
                <w:lang w:val="en-US"/>
              </w:rPr>
            </w:pPr>
            <w:r w:rsidRPr="00996B02">
              <w:rPr>
                <w:rFonts w:ascii="Arial" w:hAnsi="Arial" w:cs="Arial"/>
                <w:lang w:val="en-US"/>
              </w:rPr>
              <w:t>Not specified</w:t>
            </w:r>
          </w:p>
        </w:tc>
      </w:tr>
      <w:tr w:rsidR="00945D55" w:rsidRPr="00B81AA8" w14:paraId="194B6493" w14:textId="77777777" w:rsidTr="009763F7">
        <w:tc>
          <w:tcPr>
            <w:tcW w:w="1615" w:type="pct"/>
            <w:tcBorders>
              <w:top w:val="single" w:sz="6" w:space="0" w:color="auto"/>
              <w:left w:val="single" w:sz="12" w:space="0" w:color="auto"/>
              <w:bottom w:val="single" w:sz="6" w:space="0" w:color="auto"/>
              <w:right w:val="single" w:sz="6" w:space="0" w:color="auto"/>
            </w:tcBorders>
            <w:shd w:val="clear" w:color="auto" w:fill="E6E6E6"/>
          </w:tcPr>
          <w:p w14:paraId="3EFB4D52"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5" w:type="pct"/>
            <w:tcBorders>
              <w:top w:val="single" w:sz="6" w:space="0" w:color="auto"/>
              <w:left w:val="single" w:sz="6" w:space="0" w:color="auto"/>
              <w:bottom w:val="single" w:sz="6" w:space="0" w:color="auto"/>
              <w:right w:val="single" w:sz="12" w:space="0" w:color="auto"/>
            </w:tcBorders>
          </w:tcPr>
          <w:p w14:paraId="49D20660" w14:textId="77777777" w:rsidR="00945D55" w:rsidRPr="006F75A1" w:rsidRDefault="00945D55" w:rsidP="009763F7">
            <w:pPr>
              <w:pStyle w:val="TableText0"/>
              <w:keepNext/>
              <w:keepLines/>
              <w:rPr>
                <w:rFonts w:ascii="Arial" w:hAnsi="Arial" w:cs="Arial"/>
                <w:lang w:val="en-US"/>
              </w:rPr>
            </w:pPr>
            <w:r w:rsidRPr="00996B02">
              <w:rPr>
                <w:rFonts w:ascii="Arial" w:hAnsi="Arial" w:cs="Arial"/>
                <w:lang w:val="en-US"/>
              </w:rPr>
              <w:t>Not specified</w:t>
            </w:r>
          </w:p>
        </w:tc>
      </w:tr>
      <w:tr w:rsidR="00945D55" w:rsidRPr="00B81AA8" w14:paraId="3A6898A0" w14:textId="77777777" w:rsidTr="009763F7">
        <w:tc>
          <w:tcPr>
            <w:tcW w:w="1615" w:type="pct"/>
            <w:tcBorders>
              <w:top w:val="single" w:sz="6" w:space="0" w:color="auto"/>
              <w:left w:val="single" w:sz="12" w:space="0" w:color="auto"/>
              <w:bottom w:val="single" w:sz="6" w:space="0" w:color="auto"/>
              <w:right w:val="single" w:sz="6" w:space="0" w:color="auto"/>
            </w:tcBorders>
            <w:shd w:val="clear" w:color="auto" w:fill="E6E6E6"/>
          </w:tcPr>
          <w:p w14:paraId="7C5E0AC1"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5" w:type="pct"/>
            <w:tcBorders>
              <w:top w:val="single" w:sz="6" w:space="0" w:color="auto"/>
              <w:left w:val="single" w:sz="6" w:space="0" w:color="auto"/>
              <w:bottom w:val="single" w:sz="6" w:space="0" w:color="auto"/>
              <w:right w:val="single" w:sz="12" w:space="0" w:color="auto"/>
            </w:tcBorders>
          </w:tcPr>
          <w:p w14:paraId="3ECF8686" w14:textId="77777777" w:rsidR="00945D55" w:rsidRPr="006F75A1" w:rsidRDefault="00945D55" w:rsidP="009763F7">
            <w:pPr>
              <w:pStyle w:val="TableText0"/>
              <w:keepNext/>
              <w:keepLines/>
              <w:rPr>
                <w:rFonts w:ascii="Arial" w:hAnsi="Arial" w:cs="Arial"/>
                <w:lang w:val="en-US"/>
              </w:rPr>
            </w:pPr>
            <w:r w:rsidRPr="00996B02">
              <w:rPr>
                <w:rFonts w:ascii="Arial" w:hAnsi="Arial" w:cs="Arial"/>
                <w:lang w:val="en-US"/>
              </w:rPr>
              <w:t>Not specified</w:t>
            </w:r>
          </w:p>
        </w:tc>
      </w:tr>
      <w:tr w:rsidR="00945D55" w:rsidRPr="00B81AA8" w14:paraId="469EE7A7" w14:textId="77777777" w:rsidTr="009763F7">
        <w:tc>
          <w:tcPr>
            <w:tcW w:w="1615" w:type="pct"/>
            <w:tcBorders>
              <w:top w:val="single" w:sz="6" w:space="0" w:color="auto"/>
              <w:left w:val="single" w:sz="12" w:space="0" w:color="auto"/>
              <w:bottom w:val="single" w:sz="6" w:space="0" w:color="auto"/>
              <w:right w:val="single" w:sz="6" w:space="0" w:color="auto"/>
            </w:tcBorders>
            <w:shd w:val="clear" w:color="auto" w:fill="E6E6E6"/>
          </w:tcPr>
          <w:p w14:paraId="59B3F2B6"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5" w:type="pct"/>
            <w:tcBorders>
              <w:top w:val="single" w:sz="6" w:space="0" w:color="auto"/>
              <w:left w:val="single" w:sz="6" w:space="0" w:color="auto"/>
              <w:bottom w:val="single" w:sz="6" w:space="0" w:color="auto"/>
              <w:right w:val="single" w:sz="12" w:space="0" w:color="auto"/>
            </w:tcBorders>
          </w:tcPr>
          <w:p w14:paraId="67731FFC" w14:textId="77777777" w:rsidR="00945D55" w:rsidRPr="006F75A1" w:rsidRDefault="00945D55" w:rsidP="009763F7">
            <w:pPr>
              <w:pStyle w:val="TableText0"/>
              <w:keepNext/>
              <w:keepLines/>
              <w:rPr>
                <w:rFonts w:ascii="Arial" w:hAnsi="Arial" w:cs="Arial"/>
                <w:lang w:val="en-US"/>
              </w:rPr>
            </w:pPr>
            <w:r w:rsidRPr="00996B02">
              <w:rPr>
                <w:rFonts w:ascii="Arial" w:hAnsi="Arial" w:cs="Arial"/>
                <w:lang w:val="en-US"/>
              </w:rPr>
              <w:t>Not specified</w:t>
            </w:r>
          </w:p>
        </w:tc>
      </w:tr>
    </w:tbl>
    <w:p w14:paraId="5929DB17" w14:textId="77777777" w:rsidR="00945D55" w:rsidRPr="002E6AA9" w:rsidRDefault="00945D55" w:rsidP="00945D55"/>
    <w:p w14:paraId="35C6F100" w14:textId="77777777" w:rsidR="00945D55" w:rsidRPr="009F5482" w:rsidRDefault="00945D55" w:rsidP="00945D55"/>
    <w:p w14:paraId="2C185934" w14:textId="77777777" w:rsidR="00945D55" w:rsidRDefault="00945D55" w:rsidP="00945D55">
      <w:pPr>
        <w:pStyle w:val="Heading4"/>
        <w:ind w:left="864"/>
      </w:pPr>
      <w:r w:rsidRPr="00D609C3">
        <w:lastRenderedPageBreak/>
        <w:t xml:space="preserve">Werk.nl </w:t>
      </w:r>
      <w:r>
        <w:t>backend</w:t>
      </w:r>
    </w:p>
    <w:tbl>
      <w:tblPr>
        <w:tblW w:w="5344" w:type="pct"/>
        <w:tblLook w:val="0000" w:firstRow="0" w:lastRow="0" w:firstColumn="0" w:lastColumn="0" w:noHBand="0" w:noVBand="0"/>
      </w:tblPr>
      <w:tblGrid>
        <w:gridCol w:w="3033"/>
        <w:gridCol w:w="6362"/>
      </w:tblGrid>
      <w:tr w:rsidR="00945D55" w:rsidRPr="008044BD" w14:paraId="41F330E5"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D22EF51"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043BE96" w14:textId="77777777" w:rsidR="00945D55" w:rsidRPr="00292AE1" w:rsidRDefault="00945D55" w:rsidP="009763F7">
            <w:pPr>
              <w:pStyle w:val="TableText0"/>
              <w:keepNext/>
              <w:keepLines/>
              <w:rPr>
                <w:rFonts w:ascii="Arial" w:hAnsi="Arial"/>
              </w:rPr>
            </w:pPr>
            <w:proofErr w:type="spellStart"/>
            <w:r w:rsidRPr="00040652">
              <w:rPr>
                <w:rFonts w:ascii="Arial" w:hAnsi="Arial" w:cs="Arial"/>
                <w:lang w:val="en-US"/>
              </w:rPr>
              <w:t>Werkbedrijf</w:t>
            </w:r>
            <w:proofErr w:type="spellEnd"/>
            <w:r w:rsidRPr="00040652">
              <w:rPr>
                <w:rFonts w:ascii="Arial" w:hAnsi="Arial" w:cs="Arial"/>
                <w:lang w:val="en-US"/>
              </w:rPr>
              <w:t xml:space="preserve"> Enterprise Java applications: Werk.nl backend application, VWS, BO&amp;C </w:t>
            </w:r>
            <w:proofErr w:type="spellStart"/>
            <w:r w:rsidRPr="00040652">
              <w:rPr>
                <w:rFonts w:ascii="Arial" w:hAnsi="Arial" w:cs="Arial"/>
                <w:lang w:val="en-US"/>
              </w:rPr>
              <w:t>en</w:t>
            </w:r>
            <w:proofErr w:type="spellEnd"/>
            <w:r w:rsidRPr="00040652">
              <w:rPr>
                <w:rFonts w:ascii="Arial" w:hAnsi="Arial" w:cs="Arial"/>
                <w:lang w:val="en-US"/>
              </w:rPr>
              <w:t xml:space="preserve"> CDK</w:t>
            </w:r>
            <w:r>
              <w:rPr>
                <w:rFonts w:ascii="Arial" w:hAnsi="Arial" w:cs="Arial"/>
                <w:lang w:val="en-US"/>
              </w:rPr>
              <w:t xml:space="preserve">. </w:t>
            </w:r>
            <w:r>
              <w:rPr>
                <w:rFonts w:ascii="Arial" w:hAnsi="Arial"/>
              </w:rPr>
              <w:t>WBS uses VWS and BO&amp;C</w:t>
            </w:r>
          </w:p>
        </w:tc>
      </w:tr>
      <w:tr w:rsidR="00945D55" w:rsidRPr="00712180" w14:paraId="10DE0E4E"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9A7A812"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FE78B77" w14:textId="77777777" w:rsidR="00945D55" w:rsidRPr="00155DC5" w:rsidRDefault="00945D55" w:rsidP="009763F7">
            <w:pPr>
              <w:pStyle w:val="TableText0"/>
              <w:keepNext/>
              <w:keepLines/>
              <w:rPr>
                <w:rFonts w:ascii="Arial" w:hAnsi="Arial" w:cs="Arial"/>
                <w:lang w:val="en-US"/>
              </w:rPr>
            </w:pPr>
            <w:r w:rsidRPr="00155DC5">
              <w:rPr>
                <w:rFonts w:ascii="Arial" w:hAnsi="Arial" w:cs="Arial"/>
                <w:lang w:val="en-US"/>
              </w:rPr>
              <w:t>HTTP: 80</w:t>
            </w:r>
          </w:p>
        </w:tc>
      </w:tr>
      <w:tr w:rsidR="00945D55" w:rsidRPr="00712180" w14:paraId="18F35BFB"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1D7710C"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118A15E" w14:textId="77777777" w:rsidR="00945D55" w:rsidRPr="00155DC5" w:rsidRDefault="00945D55" w:rsidP="009763F7">
            <w:pPr>
              <w:pStyle w:val="TableText0"/>
              <w:keepNext/>
              <w:keepLines/>
              <w:rPr>
                <w:rFonts w:ascii="Arial" w:hAnsi="Arial" w:cs="Arial"/>
                <w:lang w:val="en-US"/>
              </w:rPr>
            </w:pPr>
            <w:r w:rsidRPr="00155DC5">
              <w:rPr>
                <w:rFonts w:ascii="Arial" w:hAnsi="Arial" w:cs="Arial"/>
                <w:lang w:val="en-US"/>
              </w:rPr>
              <w:t>Internal</w:t>
            </w:r>
          </w:p>
        </w:tc>
      </w:tr>
      <w:tr w:rsidR="00945D55" w:rsidRPr="006D2395" w14:paraId="43EFE683"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B1C74F0"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DBF0357" w14:textId="77777777" w:rsidR="00945D55" w:rsidRPr="00155DC5" w:rsidRDefault="00945D55" w:rsidP="009763F7">
            <w:pPr>
              <w:pStyle w:val="TableText0"/>
              <w:keepNext/>
              <w:keepLines/>
              <w:rPr>
                <w:rFonts w:ascii="Arial" w:hAnsi="Arial" w:cs="Arial"/>
                <w:lang w:val="en-US"/>
              </w:rPr>
            </w:pPr>
            <w:r w:rsidRPr="00155DC5">
              <w:rPr>
                <w:rFonts w:ascii="Arial" w:hAnsi="Arial" w:cs="Arial"/>
                <w:lang w:val="en-US"/>
              </w:rPr>
              <w:t>Outbound: communication is initiated by the application</w:t>
            </w:r>
          </w:p>
        </w:tc>
      </w:tr>
      <w:tr w:rsidR="00945D55" w:rsidRPr="00A540D4" w14:paraId="7C30D9E3"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56B1B7C"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90A5377" w14:textId="77777777" w:rsidR="00945D55" w:rsidRPr="00155DC5" w:rsidRDefault="00945D55" w:rsidP="009763F7">
            <w:pPr>
              <w:pStyle w:val="TableText0"/>
              <w:keepNext/>
              <w:keepLines/>
              <w:rPr>
                <w:rFonts w:ascii="Arial" w:hAnsi="Arial" w:cs="Arial"/>
                <w:lang w:val="en-US"/>
              </w:rPr>
            </w:pPr>
            <w:r w:rsidRPr="00155DC5">
              <w:rPr>
                <w:rFonts w:ascii="Arial" w:hAnsi="Arial" w:cs="Arial"/>
                <w:lang w:val="en-US"/>
              </w:rPr>
              <w:t>Yes</w:t>
            </w:r>
          </w:p>
        </w:tc>
      </w:tr>
      <w:tr w:rsidR="00945D55" w:rsidRPr="00B931BB" w14:paraId="23F849DD"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923DB9D"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FAD0381" w14:textId="77777777" w:rsidR="00945D55" w:rsidRPr="00402396"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sdt>
              <w:sdtPr>
                <w:rPr>
                  <w:rFonts w:ascii="Arial" w:hAnsi="Arial" w:cs="Arial"/>
                  <w:lang w:val="en-US"/>
                </w:rPr>
                <w:alias w:val="Authorisation"/>
                <w:tag w:val="Authorisation"/>
                <w:id w:val="-544374246"/>
                <w:placeholder>
                  <w:docPart w:val="022CCE6E85A7484ABCC1AAAA41872B2C"/>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Content>
                <w:r>
                  <w:rPr>
                    <w:rFonts w:ascii="Arial" w:hAnsi="Arial" w:cs="Arial"/>
                    <w:lang w:val="en-US"/>
                  </w:rPr>
                  <w:t>None required</w:t>
                </w:r>
              </w:sdtContent>
            </w:sdt>
          </w:p>
          <w:p w14:paraId="5B6C543D"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944957710"/>
                <w:placeholder>
                  <w:docPart w:val="A33A303832CF4C4C81ACA93B2D096740"/>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65E8830C" w14:textId="77777777" w:rsidR="00945D55" w:rsidRPr="00155DC5"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2036154833"/>
                <w:placeholder>
                  <w:docPart w:val="FD1928E502964BB4A6FD4752C9180A3C"/>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tc>
      </w:tr>
      <w:tr w:rsidR="00945D55" w:rsidRPr="005220F1" w14:paraId="7C4037DC"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7366959"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D742870" w14:textId="77777777" w:rsidR="00945D55" w:rsidRPr="00155DC5" w:rsidRDefault="00945D55" w:rsidP="009763F7">
            <w:pPr>
              <w:pStyle w:val="TableText0"/>
              <w:keepNext/>
              <w:keepLines/>
              <w:rPr>
                <w:rFonts w:ascii="Arial" w:hAnsi="Arial" w:cs="Arial"/>
                <w:lang w:val="en-US"/>
              </w:rPr>
            </w:pPr>
            <w:r w:rsidRPr="007B5E99">
              <w:rPr>
                <w:rFonts w:ascii="Arial" w:hAnsi="Arial" w:cs="Arial"/>
                <w:lang w:val="en-US"/>
              </w:rPr>
              <w:t>Not specified</w:t>
            </w:r>
          </w:p>
        </w:tc>
      </w:tr>
      <w:tr w:rsidR="00945D55" w:rsidRPr="00B81AA8" w14:paraId="10FC4C55"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6ABF7B2"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E4A3C68" w14:textId="77777777" w:rsidR="00945D55" w:rsidRPr="00155DC5" w:rsidRDefault="00945D55" w:rsidP="009763F7">
            <w:pPr>
              <w:pStyle w:val="TableText0"/>
              <w:keepNext/>
              <w:keepLines/>
              <w:rPr>
                <w:rFonts w:ascii="Arial" w:hAnsi="Arial" w:cs="Arial"/>
              </w:rPr>
            </w:pPr>
            <w:r w:rsidRPr="007B5E99">
              <w:rPr>
                <w:rFonts w:ascii="Arial" w:hAnsi="Arial" w:cs="Arial"/>
                <w:lang w:val="en-US"/>
              </w:rPr>
              <w:t>Not specified</w:t>
            </w:r>
          </w:p>
        </w:tc>
      </w:tr>
      <w:tr w:rsidR="00945D55" w:rsidRPr="00B81AA8" w14:paraId="31357AEC"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A091798"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9DAFD56" w14:textId="77777777" w:rsidR="00945D55" w:rsidRPr="00155DC5" w:rsidRDefault="00945D55" w:rsidP="009763F7">
            <w:pPr>
              <w:pStyle w:val="TableText0"/>
              <w:keepNext/>
              <w:keepLines/>
              <w:rPr>
                <w:rFonts w:ascii="Arial" w:hAnsi="Arial" w:cs="Arial"/>
              </w:rPr>
            </w:pPr>
            <w:r w:rsidRPr="007B5E99">
              <w:rPr>
                <w:rFonts w:ascii="Arial" w:hAnsi="Arial" w:cs="Arial"/>
                <w:lang w:val="en-US"/>
              </w:rPr>
              <w:t>Not specified</w:t>
            </w:r>
          </w:p>
        </w:tc>
      </w:tr>
      <w:tr w:rsidR="00945D55" w:rsidRPr="00B81AA8" w14:paraId="29946D4B"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BB98FCA"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8CE3357" w14:textId="77777777" w:rsidR="00945D55" w:rsidRPr="00155DC5" w:rsidRDefault="00945D55" w:rsidP="009763F7">
            <w:pPr>
              <w:pStyle w:val="TableText0"/>
              <w:keepNext/>
              <w:keepLines/>
              <w:rPr>
                <w:rFonts w:ascii="Arial" w:hAnsi="Arial" w:cs="Arial"/>
              </w:rPr>
            </w:pPr>
            <w:r w:rsidRPr="007B5E99">
              <w:rPr>
                <w:rFonts w:ascii="Arial" w:hAnsi="Arial" w:cs="Arial"/>
                <w:lang w:val="en-US"/>
              </w:rPr>
              <w:t>Not specified</w:t>
            </w:r>
          </w:p>
        </w:tc>
      </w:tr>
    </w:tbl>
    <w:p w14:paraId="3E31A42C" w14:textId="77777777" w:rsidR="00945D55" w:rsidRPr="00D609C3" w:rsidRDefault="00945D55" w:rsidP="00945D55">
      <w:pPr>
        <w:pStyle w:val="BodyText"/>
      </w:pPr>
    </w:p>
    <w:p w14:paraId="1174023B" w14:textId="77777777" w:rsidR="00945D55" w:rsidRDefault="00945D55" w:rsidP="00945D55">
      <w:pPr>
        <w:pStyle w:val="Heading4"/>
        <w:ind w:left="864"/>
      </w:pPr>
      <w:r>
        <w:t>Generic OAM</w:t>
      </w:r>
    </w:p>
    <w:tbl>
      <w:tblPr>
        <w:tblW w:w="5344" w:type="pct"/>
        <w:tblLook w:val="0000" w:firstRow="0" w:lastRow="0" w:firstColumn="0" w:lastColumn="0" w:noHBand="0" w:noVBand="0"/>
      </w:tblPr>
      <w:tblGrid>
        <w:gridCol w:w="3033"/>
        <w:gridCol w:w="6362"/>
      </w:tblGrid>
      <w:tr w:rsidR="00945D55" w:rsidRPr="008044BD" w14:paraId="649826FD"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A864789"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C730BC9" w14:textId="77777777" w:rsidR="00945D55" w:rsidRPr="003D04FC" w:rsidRDefault="00945D55" w:rsidP="009763F7">
            <w:pPr>
              <w:pStyle w:val="TableText0"/>
              <w:keepNext/>
              <w:keepLines/>
              <w:rPr>
                <w:rFonts w:ascii="Arial" w:eastAsiaTheme="minorHAnsi" w:hAnsi="Arial" w:cs="Arial"/>
                <w:color w:val="201A2A"/>
                <w:szCs w:val="22"/>
                <w:lang w:val="en-US"/>
              </w:rPr>
            </w:pPr>
            <w:r>
              <w:rPr>
                <w:rFonts w:ascii="Arial" w:hAnsi="Arial" w:cs="Arial"/>
                <w:lang w:val="en-US"/>
              </w:rPr>
              <w:t xml:space="preserve">Generic </w:t>
            </w:r>
            <w:r w:rsidRPr="003D04FC">
              <w:rPr>
                <w:rFonts w:ascii="Arial" w:hAnsi="Arial" w:cs="Arial"/>
                <w:lang w:val="en-US"/>
              </w:rPr>
              <w:t xml:space="preserve">Oracle Access Manager (OAM) enables the use of Windows AD as the single source for the authentication </w:t>
            </w:r>
            <w:r>
              <w:rPr>
                <w:rFonts w:ascii="Arial" w:hAnsi="Arial" w:cs="Arial"/>
                <w:lang w:val="en-US"/>
              </w:rPr>
              <w:t>for</w:t>
            </w:r>
            <w:r w:rsidRPr="003D04FC">
              <w:rPr>
                <w:rFonts w:ascii="Arial" w:hAnsi="Arial" w:cs="Arial"/>
                <w:lang w:val="en-US"/>
              </w:rPr>
              <w:t xml:space="preserve"> Single Sign On (SSO) for the UWV users.</w:t>
            </w:r>
            <w:r>
              <w:rPr>
                <w:rFonts w:ascii="Arial" w:hAnsi="Arial" w:cs="Arial"/>
                <w:lang w:val="en-US"/>
              </w:rPr>
              <w:t xml:space="preserve"> </w:t>
            </w:r>
          </w:p>
        </w:tc>
      </w:tr>
      <w:tr w:rsidR="00945D55" w:rsidRPr="00712180" w14:paraId="3B9E0270"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C1C9340"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F49C1D6" w14:textId="77777777" w:rsidR="00945D55" w:rsidRPr="006C2223" w:rsidRDefault="00945D55" w:rsidP="009763F7">
            <w:pPr>
              <w:pStyle w:val="TableText0"/>
              <w:keepNext/>
              <w:keepLines/>
              <w:rPr>
                <w:rFonts w:ascii="Arial" w:hAnsi="Arial" w:cs="Arial"/>
                <w:lang w:val="nl-NL"/>
              </w:rPr>
            </w:pPr>
            <w:r w:rsidRPr="00267ED8">
              <w:rPr>
                <w:rFonts w:ascii="Arial" w:hAnsi="Arial" w:cs="Arial"/>
                <w:lang w:val="nl-NL"/>
              </w:rPr>
              <w:t xml:space="preserve">HTTP: 80, </w:t>
            </w:r>
            <w:r>
              <w:rPr>
                <w:rFonts w:ascii="Arial" w:hAnsi="Arial" w:cs="Arial"/>
                <w:lang w:val="nl-NL"/>
              </w:rPr>
              <w:t xml:space="preserve">HTTPS: </w:t>
            </w:r>
            <w:proofErr w:type="gramStart"/>
            <w:r w:rsidRPr="00267ED8">
              <w:rPr>
                <w:rFonts w:ascii="Arial" w:hAnsi="Arial" w:cs="Arial"/>
                <w:lang w:val="nl-NL"/>
              </w:rPr>
              <w:t>443</w:t>
            </w:r>
            <w:r>
              <w:rPr>
                <w:rFonts w:ascii="Arial" w:hAnsi="Arial" w:cs="Arial"/>
                <w:lang w:val="nl-NL"/>
              </w:rPr>
              <w:t xml:space="preserve"> ,</w:t>
            </w:r>
            <w:proofErr w:type="gramEnd"/>
            <w:r>
              <w:rPr>
                <w:rFonts w:ascii="Arial" w:hAnsi="Arial" w:cs="Arial"/>
                <w:lang w:val="nl-NL"/>
              </w:rPr>
              <w:t xml:space="preserve"> </w:t>
            </w:r>
            <w:r>
              <w:rPr>
                <w:rFonts w:ascii="Arial" w:hAnsi="Arial" w:cs="Arial"/>
                <w:lang w:val="en-US"/>
              </w:rPr>
              <w:t xml:space="preserve">LDAP: 389, </w:t>
            </w:r>
            <w:r w:rsidRPr="00267ED8">
              <w:rPr>
                <w:rFonts w:ascii="Arial" w:hAnsi="Arial" w:cs="Arial"/>
                <w:lang w:val="nl-NL"/>
              </w:rPr>
              <w:t>OAP: 5575</w:t>
            </w:r>
          </w:p>
        </w:tc>
      </w:tr>
      <w:tr w:rsidR="00945D55" w:rsidRPr="00712180" w14:paraId="77551DE1"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7D05868"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EDC5FD4" w14:textId="77777777" w:rsidR="00945D55" w:rsidRPr="003D04FC" w:rsidRDefault="00945D55" w:rsidP="009763F7">
            <w:pPr>
              <w:pStyle w:val="TableText0"/>
              <w:keepNext/>
              <w:keepLines/>
              <w:rPr>
                <w:rFonts w:ascii="Arial" w:hAnsi="Arial" w:cs="Arial"/>
                <w:lang w:val="en-US"/>
              </w:rPr>
            </w:pPr>
            <w:r w:rsidRPr="003D04FC">
              <w:rPr>
                <w:rFonts w:ascii="Arial" w:hAnsi="Arial" w:cs="Arial"/>
                <w:lang w:val="en-US"/>
              </w:rPr>
              <w:t>Internal</w:t>
            </w:r>
          </w:p>
        </w:tc>
      </w:tr>
      <w:tr w:rsidR="00945D55" w:rsidRPr="006D2395" w14:paraId="2A014201"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7684716"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67BE4B2" w14:textId="77777777" w:rsidR="00945D55" w:rsidRPr="003D04FC" w:rsidRDefault="00945D55" w:rsidP="009763F7">
            <w:pPr>
              <w:pStyle w:val="TableText0"/>
              <w:keepNext/>
              <w:keepLines/>
              <w:rPr>
                <w:rFonts w:ascii="Arial" w:hAnsi="Arial" w:cs="Arial"/>
                <w:lang w:val="en-US"/>
              </w:rPr>
            </w:pPr>
            <w:r w:rsidRPr="00BD3BF4">
              <w:rPr>
                <w:rFonts w:ascii="Arial" w:hAnsi="Arial" w:cs="Arial"/>
                <w:lang w:val="en-US"/>
              </w:rPr>
              <w:t>Both: communication is initiated by the application and the entity</w:t>
            </w:r>
          </w:p>
        </w:tc>
      </w:tr>
      <w:tr w:rsidR="00945D55" w:rsidRPr="00A540D4" w14:paraId="24C155D1"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D4DE2D4"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00396EB" w14:textId="77777777" w:rsidR="00945D55" w:rsidRPr="003D04FC" w:rsidRDefault="00945D55" w:rsidP="009763F7">
            <w:pPr>
              <w:pStyle w:val="TableText0"/>
              <w:keepNext/>
              <w:keepLines/>
              <w:rPr>
                <w:rFonts w:ascii="Arial" w:hAnsi="Arial" w:cs="Arial"/>
                <w:lang w:val="en-US"/>
              </w:rPr>
            </w:pPr>
            <w:r w:rsidRPr="003D04FC">
              <w:rPr>
                <w:rFonts w:ascii="Arial" w:hAnsi="Arial" w:cs="Arial"/>
                <w:lang w:val="en-US"/>
              </w:rPr>
              <w:t>Yes: direct connection between application and entity</w:t>
            </w:r>
          </w:p>
        </w:tc>
      </w:tr>
      <w:tr w:rsidR="00945D55" w:rsidRPr="00B931BB" w14:paraId="14F0CD1D"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805FF5B"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92211DA" w14:textId="77777777" w:rsidR="00945D55" w:rsidRPr="00402396"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sdt>
              <w:sdtPr>
                <w:rPr>
                  <w:rFonts w:ascii="Arial" w:hAnsi="Arial" w:cs="Arial"/>
                  <w:lang w:val="en-US"/>
                </w:rPr>
                <w:alias w:val="Authorisation"/>
                <w:tag w:val="Authorisation"/>
                <w:id w:val="1485886160"/>
                <w:placeholder>
                  <w:docPart w:val="616EF83A830B412C9DA7A3156630BA19"/>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Content>
                <w:r>
                  <w:rPr>
                    <w:rFonts w:ascii="Arial" w:hAnsi="Arial" w:cs="Arial"/>
                    <w:lang w:val="en-US"/>
                  </w:rPr>
                  <w:t>None required</w:t>
                </w:r>
              </w:sdtContent>
            </w:sdt>
          </w:p>
          <w:p w14:paraId="7B139479"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673268624"/>
                <w:placeholder>
                  <w:docPart w:val="5C8F3B33CA1040E8BE7B14D901ED35E9"/>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Yes (Entrust)</w:t>
                </w:r>
              </w:sdtContent>
            </w:sdt>
          </w:p>
          <w:p w14:paraId="3933D7F6" w14:textId="77777777" w:rsidR="00945D55" w:rsidRPr="003D04FC"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816055400"/>
                <w:placeholder>
                  <w:docPart w:val="12DA432B7403437E8CF1D5ED5CBD6F63"/>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tc>
      </w:tr>
      <w:tr w:rsidR="00945D55" w:rsidRPr="005220F1" w14:paraId="408470EC"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4F995B8"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5F198ED" w14:textId="77777777" w:rsidR="00945D55" w:rsidRPr="003D04FC" w:rsidRDefault="00945D55" w:rsidP="009763F7">
            <w:pPr>
              <w:pStyle w:val="TableText0"/>
              <w:keepNext/>
              <w:keepLines/>
              <w:rPr>
                <w:rFonts w:ascii="Arial" w:hAnsi="Arial" w:cs="Arial"/>
                <w:lang w:val="en-US"/>
              </w:rPr>
            </w:pPr>
            <w:r w:rsidRPr="0022537D">
              <w:rPr>
                <w:rFonts w:ascii="Arial" w:hAnsi="Arial" w:cs="Arial"/>
                <w:lang w:val="en-US"/>
              </w:rPr>
              <w:t>Not specified</w:t>
            </w:r>
          </w:p>
        </w:tc>
      </w:tr>
      <w:tr w:rsidR="00945D55" w:rsidRPr="00B81AA8" w14:paraId="2574E51F"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3ECE9BF"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2D02053" w14:textId="77777777" w:rsidR="00945D55" w:rsidRPr="003D04FC" w:rsidRDefault="00945D55" w:rsidP="009763F7">
            <w:pPr>
              <w:pStyle w:val="TableText0"/>
              <w:keepNext/>
              <w:keepLines/>
              <w:rPr>
                <w:rFonts w:ascii="Arial" w:hAnsi="Arial" w:cs="Arial"/>
              </w:rPr>
            </w:pPr>
            <w:r w:rsidRPr="0022537D">
              <w:rPr>
                <w:rFonts w:ascii="Arial" w:hAnsi="Arial" w:cs="Arial"/>
                <w:lang w:val="en-US"/>
              </w:rPr>
              <w:t>Not specified</w:t>
            </w:r>
          </w:p>
        </w:tc>
      </w:tr>
      <w:tr w:rsidR="00945D55" w:rsidRPr="00B81AA8" w14:paraId="563DE061"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086AF5B"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A01E86A" w14:textId="77777777" w:rsidR="00945D55" w:rsidRPr="003D04FC" w:rsidRDefault="00945D55" w:rsidP="009763F7">
            <w:pPr>
              <w:pStyle w:val="TableText0"/>
              <w:keepNext/>
              <w:keepLines/>
              <w:rPr>
                <w:rFonts w:ascii="Arial" w:hAnsi="Arial" w:cs="Arial"/>
              </w:rPr>
            </w:pPr>
            <w:r w:rsidRPr="0022537D">
              <w:rPr>
                <w:rFonts w:ascii="Arial" w:hAnsi="Arial" w:cs="Arial"/>
                <w:lang w:val="en-US"/>
              </w:rPr>
              <w:t>Not specified</w:t>
            </w:r>
          </w:p>
        </w:tc>
      </w:tr>
      <w:tr w:rsidR="00945D55" w:rsidRPr="00B81AA8" w14:paraId="0B0D7804"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ED5DA15"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D1C203D" w14:textId="77777777" w:rsidR="00945D55" w:rsidRPr="003D04FC" w:rsidRDefault="00945D55" w:rsidP="009763F7">
            <w:pPr>
              <w:pStyle w:val="TableText0"/>
              <w:keepNext/>
              <w:keepLines/>
              <w:rPr>
                <w:rFonts w:ascii="Arial" w:hAnsi="Arial" w:cs="Arial"/>
              </w:rPr>
            </w:pPr>
            <w:r w:rsidRPr="0022537D">
              <w:rPr>
                <w:rFonts w:ascii="Arial" w:hAnsi="Arial" w:cs="Arial"/>
                <w:lang w:val="en-US"/>
              </w:rPr>
              <w:t>Not specified</w:t>
            </w:r>
          </w:p>
        </w:tc>
      </w:tr>
    </w:tbl>
    <w:p w14:paraId="1EC1D93E" w14:textId="77777777" w:rsidR="00945D55" w:rsidRDefault="00945D55" w:rsidP="00945D55">
      <w:pPr>
        <w:pStyle w:val="BodyText"/>
      </w:pPr>
    </w:p>
    <w:p w14:paraId="0DB7E450" w14:textId="77777777" w:rsidR="00945D55" w:rsidRDefault="00945D55" w:rsidP="00945D55">
      <w:pPr>
        <w:pStyle w:val="Heading4"/>
        <w:ind w:left="864"/>
      </w:pPr>
      <w:r>
        <w:lastRenderedPageBreak/>
        <w:t>Werk.nl TAB services</w:t>
      </w:r>
    </w:p>
    <w:tbl>
      <w:tblPr>
        <w:tblW w:w="5344" w:type="pct"/>
        <w:tblLook w:val="0000" w:firstRow="0" w:lastRow="0" w:firstColumn="0" w:lastColumn="0" w:noHBand="0" w:noVBand="0"/>
      </w:tblPr>
      <w:tblGrid>
        <w:gridCol w:w="3033"/>
        <w:gridCol w:w="6362"/>
      </w:tblGrid>
      <w:tr w:rsidR="00945D55" w:rsidRPr="008044BD" w14:paraId="4DC4AB64"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2BE7ACC"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079C49E" w14:textId="77777777" w:rsidR="00945D55" w:rsidRPr="00AC780D" w:rsidRDefault="00945D55" w:rsidP="009763F7">
            <w:pPr>
              <w:rPr>
                <w:rFonts w:eastAsia="Times New Roman" w:cs="Arial"/>
                <w:bCs/>
                <w:color w:val="auto"/>
                <w:sz w:val="20"/>
                <w:szCs w:val="24"/>
                <w:lang w:val="en-US" w:bidi="ar-SA"/>
              </w:rPr>
            </w:pPr>
            <w:r w:rsidRPr="00AC780D">
              <w:rPr>
                <w:sz w:val="20"/>
              </w:rPr>
              <w:t>T</w:t>
            </w:r>
            <w:r w:rsidRPr="00AC780D">
              <w:rPr>
                <w:rFonts w:eastAsia="Times New Roman" w:cs="Arial"/>
                <w:bCs/>
                <w:color w:val="auto"/>
                <w:sz w:val="20"/>
                <w:lang w:val="en-US" w:bidi="ar-SA"/>
              </w:rPr>
              <w:t>h</w:t>
            </w:r>
            <w:r w:rsidRPr="00AC780D">
              <w:rPr>
                <w:rFonts w:eastAsia="Times New Roman" w:cs="Arial"/>
                <w:bCs/>
                <w:color w:val="auto"/>
                <w:sz w:val="20"/>
                <w:szCs w:val="24"/>
                <w:lang w:val="en-US" w:bidi="ar-SA"/>
              </w:rPr>
              <w:t>e Werk.nl TAB services contain several services to support TAB, these services include:</w:t>
            </w:r>
          </w:p>
          <w:p w14:paraId="1A78B971" w14:textId="77777777" w:rsidR="00945D55" w:rsidRPr="00AC780D" w:rsidRDefault="00945D55" w:rsidP="00945D55">
            <w:pPr>
              <w:pStyle w:val="ListParagraph"/>
              <w:numPr>
                <w:ilvl w:val="0"/>
                <w:numId w:val="89"/>
              </w:numPr>
              <w:rPr>
                <w:rFonts w:eastAsia="Times New Roman" w:cs="Arial"/>
                <w:bCs/>
                <w:color w:val="auto"/>
                <w:sz w:val="20"/>
                <w:szCs w:val="24"/>
                <w:lang w:val="en-US" w:bidi="ar-SA"/>
              </w:rPr>
            </w:pPr>
            <w:r w:rsidRPr="00AC780D">
              <w:rPr>
                <w:rFonts w:eastAsia="Times New Roman" w:cs="Arial"/>
                <w:bCs/>
                <w:color w:val="auto"/>
                <w:sz w:val="20"/>
                <w:szCs w:val="24"/>
                <w:lang w:val="en-US" w:bidi="ar-SA"/>
              </w:rPr>
              <w:t xml:space="preserve">TAB Deployment server: used to support configuration and deployment of the </w:t>
            </w:r>
            <w:proofErr w:type="spellStart"/>
            <w:r w:rsidRPr="00AC780D">
              <w:rPr>
                <w:rFonts w:eastAsia="Times New Roman" w:cs="Arial"/>
                <w:bCs/>
                <w:color w:val="auto"/>
                <w:sz w:val="20"/>
                <w:szCs w:val="24"/>
                <w:lang w:val="en-US" w:bidi="ar-SA"/>
              </w:rPr>
              <w:t>Werkbedrijf</w:t>
            </w:r>
            <w:proofErr w:type="spellEnd"/>
            <w:r w:rsidRPr="00AC780D">
              <w:rPr>
                <w:rFonts w:eastAsia="Times New Roman" w:cs="Arial"/>
                <w:bCs/>
                <w:color w:val="auto"/>
                <w:sz w:val="20"/>
                <w:szCs w:val="24"/>
                <w:lang w:val="en-US" w:bidi="ar-SA"/>
              </w:rPr>
              <w:t xml:space="preserve"> applications and middleware. </w:t>
            </w:r>
          </w:p>
          <w:p w14:paraId="246EE7F0" w14:textId="77777777" w:rsidR="00945D55" w:rsidRPr="00AC780D" w:rsidRDefault="00945D55" w:rsidP="00945D55">
            <w:pPr>
              <w:pStyle w:val="ListParagraph"/>
              <w:numPr>
                <w:ilvl w:val="0"/>
                <w:numId w:val="89"/>
              </w:numPr>
              <w:rPr>
                <w:rFonts w:eastAsiaTheme="minorHAnsi" w:cs="Arial"/>
                <w:color w:val="201A2A"/>
                <w:szCs w:val="22"/>
                <w:lang w:val="en-US"/>
              </w:rPr>
            </w:pPr>
            <w:r w:rsidRPr="00AC780D">
              <w:rPr>
                <w:rFonts w:eastAsia="Times New Roman" w:cs="Arial"/>
                <w:bCs/>
                <w:color w:val="auto"/>
                <w:sz w:val="20"/>
                <w:szCs w:val="24"/>
                <w:lang w:val="en-US" w:bidi="ar-SA"/>
              </w:rPr>
              <w:t xml:space="preserve">TAB NFS: This NFS server is used as shared storage for </w:t>
            </w:r>
            <w:proofErr w:type="spellStart"/>
            <w:r w:rsidRPr="00AC780D">
              <w:rPr>
                <w:rFonts w:eastAsia="Times New Roman" w:cs="Arial"/>
                <w:bCs/>
                <w:color w:val="auto"/>
                <w:sz w:val="20"/>
                <w:szCs w:val="24"/>
                <w:lang w:val="en-US" w:bidi="ar-SA"/>
              </w:rPr>
              <w:t>Werkbedrijf</w:t>
            </w:r>
            <w:proofErr w:type="spellEnd"/>
            <w:r w:rsidRPr="00AC780D">
              <w:rPr>
                <w:rFonts w:eastAsia="Times New Roman" w:cs="Arial"/>
                <w:bCs/>
                <w:color w:val="auto"/>
                <w:sz w:val="20"/>
                <w:szCs w:val="24"/>
                <w:lang w:val="en-US" w:bidi="ar-SA"/>
              </w:rPr>
              <w:t xml:space="preserve"> middleware or applications supported by TAB. </w:t>
            </w:r>
          </w:p>
        </w:tc>
      </w:tr>
      <w:tr w:rsidR="00945D55" w:rsidRPr="00712180" w14:paraId="327DDDA6"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CF006EE"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F4685A4" w14:textId="77777777" w:rsidR="00945D55" w:rsidRDefault="00945D55" w:rsidP="00945D55">
            <w:pPr>
              <w:pStyle w:val="TableText0"/>
              <w:keepNext/>
              <w:keepLines/>
              <w:numPr>
                <w:ilvl w:val="0"/>
                <w:numId w:val="90"/>
              </w:numPr>
              <w:rPr>
                <w:rFonts w:ascii="Arial" w:hAnsi="Arial" w:cs="Arial"/>
                <w:lang w:val="en-US"/>
              </w:rPr>
            </w:pPr>
            <w:r>
              <w:rPr>
                <w:rFonts w:ascii="Arial" w:hAnsi="Arial" w:cs="Arial"/>
                <w:lang w:val="en-US"/>
              </w:rPr>
              <w:t>For protocol and port details see chapter 4.11</w:t>
            </w:r>
          </w:p>
          <w:p w14:paraId="7F81D2B8" w14:textId="77777777" w:rsidR="00945D55" w:rsidRPr="00492D22" w:rsidRDefault="00945D55" w:rsidP="00945D55">
            <w:pPr>
              <w:pStyle w:val="TableText0"/>
              <w:keepNext/>
              <w:keepLines/>
              <w:numPr>
                <w:ilvl w:val="0"/>
                <w:numId w:val="90"/>
              </w:numPr>
              <w:rPr>
                <w:rFonts w:ascii="Arial" w:hAnsi="Arial" w:cs="Arial"/>
                <w:lang w:val="en-US"/>
              </w:rPr>
            </w:pPr>
            <w:r>
              <w:rPr>
                <w:rFonts w:ascii="Arial" w:hAnsi="Arial" w:cs="Arial"/>
                <w:lang w:val="en-US"/>
              </w:rPr>
              <w:t>NFS: 111, 2049</w:t>
            </w:r>
          </w:p>
        </w:tc>
      </w:tr>
      <w:tr w:rsidR="00945D55" w:rsidRPr="00712180" w14:paraId="7CD8A4A6"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1ACE613"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103264C" w14:textId="77777777" w:rsidR="00945D55" w:rsidRDefault="00945D55" w:rsidP="00945D55">
            <w:pPr>
              <w:pStyle w:val="TableText0"/>
              <w:keepNext/>
              <w:keepLines/>
              <w:numPr>
                <w:ilvl w:val="0"/>
                <w:numId w:val="91"/>
              </w:numPr>
              <w:rPr>
                <w:rFonts w:ascii="Arial" w:hAnsi="Arial" w:cs="Arial"/>
                <w:lang w:val="en-US"/>
              </w:rPr>
            </w:pPr>
            <w:r w:rsidRPr="003D04FC">
              <w:rPr>
                <w:rFonts w:ascii="Arial" w:hAnsi="Arial" w:cs="Arial"/>
                <w:lang w:val="en-US"/>
              </w:rPr>
              <w:t>Internal</w:t>
            </w:r>
          </w:p>
          <w:p w14:paraId="70E0D858" w14:textId="77777777" w:rsidR="00945D55" w:rsidRPr="003D04FC" w:rsidRDefault="00945D55" w:rsidP="00945D55">
            <w:pPr>
              <w:pStyle w:val="TableText0"/>
              <w:keepNext/>
              <w:keepLines/>
              <w:numPr>
                <w:ilvl w:val="0"/>
                <w:numId w:val="91"/>
              </w:numPr>
              <w:rPr>
                <w:rFonts w:ascii="Arial" w:hAnsi="Arial" w:cs="Arial"/>
                <w:lang w:val="en-US"/>
              </w:rPr>
            </w:pPr>
            <w:r>
              <w:rPr>
                <w:rFonts w:ascii="Arial" w:hAnsi="Arial" w:cs="Arial"/>
                <w:lang w:val="en-US"/>
              </w:rPr>
              <w:t>Internal</w:t>
            </w:r>
          </w:p>
        </w:tc>
      </w:tr>
      <w:tr w:rsidR="00945D55" w:rsidRPr="006D2395" w14:paraId="27066D65"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E316347"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7BA4EB7" w14:textId="77777777" w:rsidR="00945D55" w:rsidRDefault="00945D55" w:rsidP="00945D55">
            <w:pPr>
              <w:pStyle w:val="TableText0"/>
              <w:keepNext/>
              <w:keepLines/>
              <w:numPr>
                <w:ilvl w:val="0"/>
                <w:numId w:val="92"/>
              </w:numPr>
              <w:rPr>
                <w:rFonts w:ascii="Arial" w:hAnsi="Arial" w:cs="Arial"/>
                <w:lang w:val="en-US"/>
              </w:rPr>
            </w:pPr>
            <w:r w:rsidRPr="001C629A">
              <w:rPr>
                <w:rFonts w:ascii="Arial" w:hAnsi="Arial" w:cs="Arial"/>
                <w:lang w:val="en-US"/>
              </w:rPr>
              <w:t>Inbound: communication is initiated by the entity</w:t>
            </w:r>
          </w:p>
          <w:p w14:paraId="716ABDF6" w14:textId="77777777" w:rsidR="00945D55" w:rsidRPr="003D04FC" w:rsidRDefault="00945D55" w:rsidP="00945D55">
            <w:pPr>
              <w:pStyle w:val="TableText0"/>
              <w:keepNext/>
              <w:keepLines/>
              <w:numPr>
                <w:ilvl w:val="0"/>
                <w:numId w:val="92"/>
              </w:numPr>
              <w:rPr>
                <w:rFonts w:ascii="Arial" w:hAnsi="Arial" w:cs="Arial"/>
                <w:lang w:val="en-US"/>
              </w:rPr>
            </w:pPr>
            <w:r w:rsidRPr="003D04FC">
              <w:rPr>
                <w:rFonts w:ascii="Arial" w:hAnsi="Arial" w:cs="Arial"/>
                <w:lang w:val="en-US"/>
              </w:rPr>
              <w:t>Outbound: communication is initiated by the application</w:t>
            </w:r>
          </w:p>
        </w:tc>
      </w:tr>
      <w:tr w:rsidR="00945D55" w:rsidRPr="00A540D4" w14:paraId="383E8E1D"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C9F8C3D"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FD3E41D" w14:textId="77777777" w:rsidR="00945D55" w:rsidRDefault="00945D55" w:rsidP="00945D55">
            <w:pPr>
              <w:pStyle w:val="TableText0"/>
              <w:keepNext/>
              <w:keepLines/>
              <w:numPr>
                <w:ilvl w:val="0"/>
                <w:numId w:val="93"/>
              </w:numPr>
              <w:rPr>
                <w:rFonts w:ascii="Arial" w:hAnsi="Arial" w:cs="Arial"/>
                <w:lang w:val="en-US"/>
              </w:rPr>
            </w:pPr>
            <w:r>
              <w:rPr>
                <w:rFonts w:ascii="Arial" w:hAnsi="Arial" w:cs="Arial"/>
                <w:lang w:val="en-US"/>
              </w:rPr>
              <w:t>Yes</w:t>
            </w:r>
          </w:p>
          <w:p w14:paraId="0EE31237" w14:textId="77777777" w:rsidR="00945D55" w:rsidRPr="003D04FC" w:rsidRDefault="00945D55" w:rsidP="00945D55">
            <w:pPr>
              <w:pStyle w:val="TableText0"/>
              <w:keepNext/>
              <w:keepLines/>
              <w:numPr>
                <w:ilvl w:val="0"/>
                <w:numId w:val="93"/>
              </w:numPr>
              <w:rPr>
                <w:rFonts w:ascii="Arial" w:hAnsi="Arial" w:cs="Arial"/>
                <w:lang w:val="en-US"/>
              </w:rPr>
            </w:pPr>
            <w:r>
              <w:rPr>
                <w:rFonts w:ascii="Arial" w:hAnsi="Arial" w:cs="Arial"/>
                <w:lang w:val="en-US"/>
              </w:rPr>
              <w:t>Yes</w:t>
            </w:r>
          </w:p>
        </w:tc>
      </w:tr>
      <w:tr w:rsidR="00945D55" w:rsidRPr="00B931BB" w14:paraId="4EDD8F5A"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2DEC8F9"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7D0DB83" w14:textId="77777777" w:rsidR="00945D55" w:rsidRDefault="00945D55" w:rsidP="009763F7">
            <w:pPr>
              <w:pStyle w:val="TableText0"/>
              <w:keepNext/>
              <w:keepLines/>
              <w:rPr>
                <w:rFonts w:ascii="Arial" w:hAnsi="Arial" w:cs="Arial"/>
                <w:lang w:val="en-US"/>
              </w:rPr>
            </w:pPr>
            <w:r>
              <w:rPr>
                <w:rFonts w:ascii="Arial" w:hAnsi="Arial" w:cs="Arial"/>
                <w:lang w:val="en-US"/>
              </w:rPr>
              <w:t>Connection 1:</w:t>
            </w:r>
          </w:p>
          <w:p w14:paraId="32820F60" w14:textId="77777777" w:rsidR="00945D55" w:rsidRPr="00402396"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sdt>
              <w:sdtPr>
                <w:rPr>
                  <w:rFonts w:ascii="Arial" w:hAnsi="Arial" w:cs="Arial"/>
                  <w:lang w:val="en-US"/>
                </w:rPr>
                <w:alias w:val="Authorisation"/>
                <w:tag w:val="Authorisation"/>
                <w:id w:val="-326433805"/>
                <w:placeholder>
                  <w:docPart w:val="ADA758AF2F9D482886120CACE700A10B"/>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Content>
                <w:r>
                  <w:rPr>
                    <w:rFonts w:ascii="Arial" w:hAnsi="Arial" w:cs="Arial"/>
                    <w:lang w:val="en-US"/>
                  </w:rPr>
                  <w:t>None required</w:t>
                </w:r>
              </w:sdtContent>
            </w:sdt>
          </w:p>
          <w:p w14:paraId="4294A719"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124157338"/>
                <w:placeholder>
                  <w:docPart w:val="74C5580A0FE94009821741699E08ECEC"/>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5BDB4006" w14:textId="77777777" w:rsidR="00945D55"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951196235"/>
                <w:placeholder>
                  <w:docPart w:val="05D85788C2C14D37A58BA8ADAE9811C2"/>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p w14:paraId="05340D23" w14:textId="77777777" w:rsidR="00945D55" w:rsidRDefault="00945D55" w:rsidP="009763F7">
            <w:pPr>
              <w:pStyle w:val="TableText0"/>
              <w:keepNext/>
              <w:keepLines/>
              <w:rPr>
                <w:rFonts w:ascii="Arial" w:hAnsi="Arial" w:cs="Arial"/>
                <w:lang w:val="en-US"/>
              </w:rPr>
            </w:pPr>
            <w:r>
              <w:rPr>
                <w:rFonts w:ascii="Arial" w:hAnsi="Arial" w:cs="Arial"/>
                <w:lang w:val="en-US"/>
              </w:rPr>
              <w:t>Connection 2:</w:t>
            </w:r>
          </w:p>
          <w:p w14:paraId="38E89ADB" w14:textId="77777777" w:rsidR="00945D55" w:rsidRPr="00402396"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sdt>
              <w:sdtPr>
                <w:rPr>
                  <w:rFonts w:ascii="Arial" w:hAnsi="Arial" w:cs="Arial"/>
                  <w:lang w:val="en-US"/>
                </w:rPr>
                <w:alias w:val="Authorisation"/>
                <w:tag w:val="Authorisation"/>
                <w:id w:val="1159195118"/>
                <w:placeholder>
                  <w:docPart w:val="E40132B25E9A4EBDA2FB82D48FB9D751"/>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Content>
                <w:r>
                  <w:rPr>
                    <w:rFonts w:ascii="Arial" w:hAnsi="Arial" w:cs="Arial"/>
                    <w:lang w:val="en-US"/>
                  </w:rPr>
                  <w:t>None required</w:t>
                </w:r>
              </w:sdtContent>
            </w:sdt>
          </w:p>
          <w:p w14:paraId="4E89A4AA"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125157924"/>
                <w:placeholder>
                  <w:docPart w:val="330A02C15DA548CEBBFFB22D4F52561F"/>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117EF72F" w14:textId="77777777" w:rsidR="00945D55" w:rsidRPr="003D04FC"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466860873"/>
                <w:placeholder>
                  <w:docPart w:val="CC31E7B4ACBB47DD84523BD58D1B02C4"/>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tc>
      </w:tr>
      <w:tr w:rsidR="00945D55" w:rsidRPr="005220F1" w14:paraId="726CEE5B"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4D16243"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FB373C4" w14:textId="77777777" w:rsidR="00945D55" w:rsidRPr="003D04FC" w:rsidRDefault="00945D55" w:rsidP="009763F7">
            <w:pPr>
              <w:pStyle w:val="TableText0"/>
              <w:keepNext/>
              <w:keepLines/>
              <w:rPr>
                <w:rFonts w:ascii="Arial" w:hAnsi="Arial" w:cs="Arial"/>
                <w:lang w:val="en-US"/>
              </w:rPr>
            </w:pPr>
            <w:r w:rsidRPr="0022537D">
              <w:rPr>
                <w:rFonts w:ascii="Arial" w:hAnsi="Arial" w:cs="Arial"/>
                <w:lang w:val="en-US"/>
              </w:rPr>
              <w:t>Not specified</w:t>
            </w:r>
          </w:p>
        </w:tc>
      </w:tr>
      <w:tr w:rsidR="00945D55" w:rsidRPr="00B81AA8" w14:paraId="3D13A3B4"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8011630"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CBD1677" w14:textId="77777777" w:rsidR="00945D55" w:rsidRPr="003D04FC" w:rsidRDefault="00945D55" w:rsidP="009763F7">
            <w:pPr>
              <w:pStyle w:val="TableText0"/>
              <w:keepNext/>
              <w:keepLines/>
              <w:rPr>
                <w:rFonts w:ascii="Arial" w:hAnsi="Arial" w:cs="Arial"/>
              </w:rPr>
            </w:pPr>
            <w:r w:rsidRPr="0022537D">
              <w:rPr>
                <w:rFonts w:ascii="Arial" w:hAnsi="Arial" w:cs="Arial"/>
                <w:lang w:val="en-US"/>
              </w:rPr>
              <w:t>Not specified</w:t>
            </w:r>
          </w:p>
        </w:tc>
      </w:tr>
      <w:tr w:rsidR="00945D55" w:rsidRPr="00B81AA8" w14:paraId="4858839B"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57C0D61"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31A05AC" w14:textId="77777777" w:rsidR="00945D55" w:rsidRPr="003D04FC" w:rsidRDefault="00945D55" w:rsidP="009763F7">
            <w:pPr>
              <w:pStyle w:val="TableText0"/>
              <w:keepNext/>
              <w:keepLines/>
              <w:rPr>
                <w:rFonts w:ascii="Arial" w:hAnsi="Arial" w:cs="Arial"/>
              </w:rPr>
            </w:pPr>
            <w:r w:rsidRPr="0022537D">
              <w:rPr>
                <w:rFonts w:ascii="Arial" w:hAnsi="Arial" w:cs="Arial"/>
                <w:lang w:val="en-US"/>
              </w:rPr>
              <w:t>Not specified</w:t>
            </w:r>
          </w:p>
        </w:tc>
      </w:tr>
      <w:tr w:rsidR="00945D55" w:rsidRPr="00B81AA8" w14:paraId="36DC2596"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6BDAF59"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5FC9B3C" w14:textId="77777777" w:rsidR="00945D55" w:rsidRPr="003D04FC" w:rsidRDefault="00945D55" w:rsidP="009763F7">
            <w:pPr>
              <w:pStyle w:val="TableText0"/>
              <w:keepNext/>
              <w:keepLines/>
              <w:rPr>
                <w:rFonts w:ascii="Arial" w:hAnsi="Arial" w:cs="Arial"/>
              </w:rPr>
            </w:pPr>
            <w:r w:rsidRPr="0022537D">
              <w:rPr>
                <w:rFonts w:ascii="Arial" w:hAnsi="Arial" w:cs="Arial"/>
                <w:lang w:val="en-US"/>
              </w:rPr>
              <w:t>Not specified</w:t>
            </w:r>
          </w:p>
        </w:tc>
      </w:tr>
    </w:tbl>
    <w:p w14:paraId="369ACEB3" w14:textId="77777777" w:rsidR="00945D55" w:rsidRDefault="00945D55" w:rsidP="00945D55">
      <w:pPr>
        <w:pStyle w:val="BodyText"/>
      </w:pPr>
    </w:p>
    <w:p w14:paraId="6BF86F62" w14:textId="77777777" w:rsidR="00945D55" w:rsidRDefault="00945D55" w:rsidP="00945D55">
      <w:pPr>
        <w:pStyle w:val="Heading4"/>
        <w:ind w:left="864"/>
      </w:pPr>
      <w:r>
        <w:t>PTO (</w:t>
      </w:r>
      <w:proofErr w:type="spellStart"/>
      <w:r>
        <w:t>Acc</w:t>
      </w:r>
      <w:proofErr w:type="spellEnd"/>
      <w:r>
        <w:t>)</w:t>
      </w:r>
    </w:p>
    <w:tbl>
      <w:tblPr>
        <w:tblW w:w="5344" w:type="pct"/>
        <w:tblLook w:val="0000" w:firstRow="0" w:lastRow="0" w:firstColumn="0" w:lastColumn="0" w:noHBand="0" w:noVBand="0"/>
      </w:tblPr>
      <w:tblGrid>
        <w:gridCol w:w="3033"/>
        <w:gridCol w:w="6362"/>
      </w:tblGrid>
      <w:tr w:rsidR="00945D55" w:rsidRPr="008044BD" w14:paraId="03C384F6"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4D5F1F2"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EAFA7C2" w14:textId="77777777" w:rsidR="00945D55" w:rsidRPr="00292AE1" w:rsidRDefault="00945D55" w:rsidP="009763F7">
            <w:pPr>
              <w:pStyle w:val="TableText0"/>
              <w:keepNext/>
              <w:keepLines/>
              <w:rPr>
                <w:rFonts w:ascii="Arial" w:hAnsi="Arial"/>
              </w:rPr>
            </w:pPr>
            <w:r>
              <w:rPr>
                <w:rFonts w:ascii="Arial" w:hAnsi="Arial" w:cs="Arial"/>
                <w:lang w:val="en-US"/>
              </w:rPr>
              <w:t>Performance Tests only on WATO environment, accessing LB &amp; Webservers.</w:t>
            </w:r>
          </w:p>
        </w:tc>
      </w:tr>
      <w:tr w:rsidR="00945D55" w:rsidRPr="00712180" w14:paraId="12F0B682"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ED08FC7"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228D143" w14:textId="77777777" w:rsidR="00945D55" w:rsidRPr="00155DC5" w:rsidRDefault="00945D55" w:rsidP="009763F7">
            <w:pPr>
              <w:pStyle w:val="TableText0"/>
              <w:keepNext/>
              <w:keepLines/>
              <w:rPr>
                <w:rFonts w:ascii="Arial" w:hAnsi="Arial" w:cs="Arial"/>
                <w:lang w:val="en-US"/>
              </w:rPr>
            </w:pPr>
            <w:r>
              <w:rPr>
                <w:rFonts w:ascii="Arial" w:hAnsi="Arial" w:cs="Arial"/>
                <w:lang w:val="en-US"/>
              </w:rPr>
              <w:t>HTTPS: 443</w:t>
            </w:r>
          </w:p>
        </w:tc>
      </w:tr>
      <w:tr w:rsidR="00945D55" w:rsidRPr="00712180" w14:paraId="5317B950"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796516C"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CBE7EEB" w14:textId="77777777" w:rsidR="00945D55" w:rsidRPr="00155DC5" w:rsidRDefault="00945D55" w:rsidP="009763F7">
            <w:pPr>
              <w:pStyle w:val="TableText0"/>
              <w:keepNext/>
              <w:keepLines/>
              <w:rPr>
                <w:rFonts w:ascii="Arial" w:hAnsi="Arial" w:cs="Arial"/>
                <w:lang w:val="en-US"/>
              </w:rPr>
            </w:pPr>
            <w:r w:rsidRPr="00155DC5">
              <w:rPr>
                <w:rFonts w:ascii="Arial" w:hAnsi="Arial" w:cs="Arial"/>
                <w:lang w:val="en-US"/>
              </w:rPr>
              <w:t>Internal</w:t>
            </w:r>
          </w:p>
        </w:tc>
      </w:tr>
      <w:tr w:rsidR="00945D55" w:rsidRPr="006D2395" w14:paraId="5B579EC0"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02D17E4"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CFA59E5" w14:textId="77777777" w:rsidR="00945D55" w:rsidRPr="00155DC5" w:rsidRDefault="00945D55" w:rsidP="009763F7">
            <w:pPr>
              <w:pStyle w:val="TableText0"/>
              <w:keepNext/>
              <w:keepLines/>
              <w:rPr>
                <w:rFonts w:ascii="Arial" w:hAnsi="Arial" w:cs="Arial"/>
                <w:lang w:val="en-US"/>
              </w:rPr>
            </w:pPr>
            <w:r>
              <w:rPr>
                <w:rFonts w:ascii="Arial" w:hAnsi="Arial" w:cs="Arial"/>
                <w:lang w:val="en-US"/>
              </w:rPr>
              <w:t>Inbound</w:t>
            </w:r>
          </w:p>
        </w:tc>
      </w:tr>
      <w:tr w:rsidR="00945D55" w:rsidRPr="00A540D4" w14:paraId="17FFD8C9"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B720FA1"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1CE7232" w14:textId="77777777" w:rsidR="00945D55" w:rsidRPr="00155DC5" w:rsidRDefault="00945D55" w:rsidP="009763F7">
            <w:pPr>
              <w:pStyle w:val="TableText0"/>
              <w:keepNext/>
              <w:keepLines/>
              <w:rPr>
                <w:rFonts w:ascii="Arial" w:hAnsi="Arial" w:cs="Arial"/>
                <w:lang w:val="en-US"/>
              </w:rPr>
            </w:pPr>
            <w:r w:rsidRPr="00155DC5">
              <w:rPr>
                <w:rFonts w:ascii="Arial" w:hAnsi="Arial" w:cs="Arial"/>
                <w:lang w:val="en-US"/>
              </w:rPr>
              <w:t>Yes</w:t>
            </w:r>
          </w:p>
        </w:tc>
      </w:tr>
      <w:tr w:rsidR="00945D55" w:rsidRPr="00B931BB" w14:paraId="055996DC"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D2C4ACB"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73E3B4B" w14:textId="77777777" w:rsidR="00945D55"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w:t>
            </w:r>
            <w:r>
              <w:rPr>
                <w:rFonts w:ascii="Arial" w:hAnsi="Arial" w:cs="Arial"/>
                <w:lang w:val="en-US"/>
              </w:rPr>
              <w:t>: WBS OID</w:t>
            </w:r>
          </w:p>
          <w:p w14:paraId="69757526"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911654821"/>
                <w:placeholder>
                  <w:docPart w:val="C9AD99B695694481AD5B09A29573B3DB"/>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sidRPr="00402396">
                  <w:rPr>
                    <w:rFonts w:ascii="Arial" w:hAnsi="Arial" w:cs="Arial"/>
                    <w:lang w:val="en-US"/>
                  </w:rPr>
                  <w:t>Yes (Entrust)</w:t>
                </w:r>
              </w:sdtContent>
            </w:sdt>
          </w:p>
          <w:p w14:paraId="5A1C28E4" w14:textId="77777777" w:rsidR="00945D55" w:rsidRPr="00155DC5"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961680054"/>
                <w:placeholder>
                  <w:docPart w:val="99E76BBC370648AA9081FD4DB8B9D4F1"/>
                </w:placeholder>
                <w:dropDownList>
                  <w:listItem w:displayText="Select" w:value="Select"/>
                  <w:listItem w:displayText="Yes" w:value="Yes"/>
                  <w:listItem w:displayText="No" w:value="No"/>
                </w:dropDownList>
              </w:sdtPr>
              <w:sdtContent>
                <w:r w:rsidRPr="00402396">
                  <w:rPr>
                    <w:rFonts w:ascii="Arial" w:hAnsi="Arial" w:cs="Arial"/>
                    <w:lang w:val="en-US"/>
                  </w:rPr>
                  <w:t>No</w:t>
                </w:r>
              </w:sdtContent>
            </w:sdt>
          </w:p>
        </w:tc>
      </w:tr>
      <w:tr w:rsidR="00945D55" w:rsidRPr="005220F1" w14:paraId="1C4E2E85"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8FD3C34"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5FB7F45" w14:textId="77777777" w:rsidR="00945D55" w:rsidRPr="00155DC5" w:rsidRDefault="00945D55" w:rsidP="009763F7">
            <w:pPr>
              <w:pStyle w:val="TableText0"/>
              <w:keepNext/>
              <w:keepLines/>
              <w:rPr>
                <w:rFonts w:ascii="Arial" w:hAnsi="Arial" w:cs="Arial"/>
                <w:lang w:val="en-US"/>
              </w:rPr>
            </w:pPr>
            <w:r w:rsidRPr="007B5E99">
              <w:rPr>
                <w:rFonts w:ascii="Arial" w:hAnsi="Arial" w:cs="Arial"/>
                <w:lang w:val="en-US"/>
              </w:rPr>
              <w:t>Not specified</w:t>
            </w:r>
          </w:p>
        </w:tc>
      </w:tr>
      <w:tr w:rsidR="00945D55" w:rsidRPr="00B81AA8" w14:paraId="2FB9CA1A"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E5B5D7C"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21E4E98" w14:textId="77777777" w:rsidR="00945D55" w:rsidRPr="00155DC5" w:rsidRDefault="00945D55" w:rsidP="009763F7">
            <w:pPr>
              <w:pStyle w:val="TableText0"/>
              <w:keepNext/>
              <w:keepLines/>
              <w:rPr>
                <w:rFonts w:ascii="Arial" w:hAnsi="Arial" w:cs="Arial"/>
              </w:rPr>
            </w:pPr>
            <w:r w:rsidRPr="007B5E99">
              <w:rPr>
                <w:rFonts w:ascii="Arial" w:hAnsi="Arial" w:cs="Arial"/>
                <w:lang w:val="en-US"/>
              </w:rPr>
              <w:t>Not specified</w:t>
            </w:r>
          </w:p>
        </w:tc>
      </w:tr>
      <w:tr w:rsidR="00945D55" w:rsidRPr="00B81AA8" w14:paraId="2853CD3C"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58B19B8"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4666C41" w14:textId="77777777" w:rsidR="00945D55" w:rsidRPr="00155DC5" w:rsidRDefault="00945D55" w:rsidP="009763F7">
            <w:pPr>
              <w:pStyle w:val="TableText0"/>
              <w:keepNext/>
              <w:keepLines/>
              <w:rPr>
                <w:rFonts w:ascii="Arial" w:hAnsi="Arial" w:cs="Arial"/>
              </w:rPr>
            </w:pPr>
            <w:r w:rsidRPr="007B5E99">
              <w:rPr>
                <w:rFonts w:ascii="Arial" w:hAnsi="Arial" w:cs="Arial"/>
                <w:lang w:val="en-US"/>
              </w:rPr>
              <w:t>Not specified</w:t>
            </w:r>
          </w:p>
        </w:tc>
      </w:tr>
      <w:tr w:rsidR="00945D55" w:rsidRPr="00B81AA8" w14:paraId="43E0FC09"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1F5458C"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979E207" w14:textId="77777777" w:rsidR="00945D55" w:rsidRPr="00155DC5" w:rsidRDefault="00945D55" w:rsidP="009763F7">
            <w:pPr>
              <w:pStyle w:val="TableText0"/>
              <w:keepNext/>
              <w:keepLines/>
              <w:rPr>
                <w:rFonts w:ascii="Arial" w:hAnsi="Arial" w:cs="Arial"/>
              </w:rPr>
            </w:pPr>
            <w:r w:rsidRPr="007B5E99">
              <w:rPr>
                <w:rFonts w:ascii="Arial" w:hAnsi="Arial" w:cs="Arial"/>
                <w:lang w:val="en-US"/>
              </w:rPr>
              <w:t>Not specified</w:t>
            </w:r>
          </w:p>
        </w:tc>
      </w:tr>
    </w:tbl>
    <w:p w14:paraId="2931C8C7" w14:textId="77777777" w:rsidR="00945D55" w:rsidRPr="00D609C3" w:rsidRDefault="00945D55" w:rsidP="00945D55">
      <w:pPr>
        <w:pStyle w:val="BodyText"/>
      </w:pPr>
    </w:p>
    <w:p w14:paraId="75F03628" w14:textId="77777777" w:rsidR="00945D55" w:rsidRDefault="00945D55" w:rsidP="00945D55">
      <w:pPr>
        <w:pStyle w:val="BodyText"/>
      </w:pPr>
    </w:p>
    <w:p w14:paraId="1B5AA1C2" w14:textId="77777777" w:rsidR="00945D55" w:rsidRPr="00FC781F" w:rsidRDefault="00945D55" w:rsidP="00945D55">
      <w:pPr>
        <w:pStyle w:val="Heading4"/>
        <w:ind w:left="864"/>
        <w:rPr>
          <w:lang w:val="nl-NL"/>
        </w:rPr>
      </w:pPr>
      <w:r w:rsidRPr="00FC781F">
        <w:rPr>
          <w:lang w:val="nl-NL"/>
        </w:rPr>
        <w:lastRenderedPageBreak/>
        <w:t xml:space="preserve">Werk.nl OEM </w:t>
      </w:r>
    </w:p>
    <w:tbl>
      <w:tblPr>
        <w:tblW w:w="5344" w:type="pct"/>
        <w:tblLook w:val="0000" w:firstRow="0" w:lastRow="0" w:firstColumn="0" w:lastColumn="0" w:noHBand="0" w:noVBand="0"/>
      </w:tblPr>
      <w:tblGrid>
        <w:gridCol w:w="3033"/>
        <w:gridCol w:w="6362"/>
      </w:tblGrid>
      <w:tr w:rsidR="00945D55" w:rsidRPr="008044BD" w14:paraId="61DEFCC9"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EFC4173"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E67DEE7" w14:textId="77777777" w:rsidR="00945D55" w:rsidRPr="003D04FC" w:rsidRDefault="00945D55" w:rsidP="009763F7">
            <w:pPr>
              <w:pStyle w:val="TableText0"/>
              <w:keepNext/>
              <w:keepLines/>
              <w:rPr>
                <w:rFonts w:ascii="Arial" w:eastAsiaTheme="minorHAnsi" w:hAnsi="Arial" w:cs="Arial"/>
                <w:color w:val="201A2A"/>
                <w:szCs w:val="22"/>
                <w:lang w:val="en-US"/>
              </w:rPr>
            </w:pPr>
            <w:r>
              <w:rPr>
                <w:rFonts w:ascii="Arial" w:hAnsi="Arial" w:cs="Arial"/>
                <w:lang w:val="en-US"/>
              </w:rPr>
              <w:t>Werk.nl OEM Cloud Control has connection with the WBS database and Identity provider to gather WBS data for the scheduled jobs.</w:t>
            </w:r>
          </w:p>
        </w:tc>
      </w:tr>
      <w:tr w:rsidR="00945D55" w:rsidRPr="00712180" w14:paraId="0284872D"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294A60D"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BB3244D" w14:textId="77777777" w:rsidR="00945D55" w:rsidRPr="004C1921" w:rsidRDefault="00945D55" w:rsidP="009763F7">
            <w:pPr>
              <w:pStyle w:val="TableText0"/>
              <w:keepNext/>
              <w:keepLines/>
              <w:rPr>
                <w:rFonts w:ascii="Arial" w:hAnsi="Arial" w:cs="Arial"/>
                <w:bCs w:val="0"/>
                <w:lang w:val="en-US"/>
              </w:rPr>
            </w:pPr>
            <w:r>
              <w:rPr>
                <w:rFonts w:ascii="Arial" w:hAnsi="Arial" w:cs="Arial"/>
                <w:lang w:val="en-US"/>
              </w:rPr>
              <w:t xml:space="preserve">JDBC (1526). </w:t>
            </w:r>
            <w:r w:rsidRPr="004C1921">
              <w:rPr>
                <w:rFonts w:ascii="Arial" w:hAnsi="Arial" w:cs="Arial"/>
                <w:bCs w:val="0"/>
                <w:lang w:val="en-US"/>
              </w:rPr>
              <w:t>LDAP (389)</w:t>
            </w:r>
          </w:p>
        </w:tc>
      </w:tr>
      <w:tr w:rsidR="00945D55" w:rsidRPr="00712180" w14:paraId="04EA633D"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1427DB9"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EDDFAC6" w14:textId="77777777" w:rsidR="00945D55" w:rsidRPr="003D04FC" w:rsidRDefault="00945D55" w:rsidP="009763F7">
            <w:pPr>
              <w:pStyle w:val="TableText0"/>
              <w:keepNext/>
              <w:keepLines/>
              <w:rPr>
                <w:rFonts w:ascii="Arial" w:hAnsi="Arial" w:cs="Arial"/>
                <w:lang w:val="en-US"/>
              </w:rPr>
            </w:pPr>
            <w:r w:rsidRPr="003D04FC">
              <w:rPr>
                <w:rFonts w:ascii="Arial" w:hAnsi="Arial" w:cs="Arial"/>
                <w:lang w:val="en-US"/>
              </w:rPr>
              <w:t>Internal</w:t>
            </w:r>
          </w:p>
        </w:tc>
      </w:tr>
      <w:tr w:rsidR="00945D55" w:rsidRPr="006D2395" w14:paraId="0F4DC979"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EEDBE74"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1B030D2" w14:textId="77777777" w:rsidR="00945D55" w:rsidRPr="003D04FC" w:rsidRDefault="00945D55" w:rsidP="009763F7">
            <w:pPr>
              <w:pStyle w:val="TableText0"/>
              <w:keepNext/>
              <w:keepLines/>
              <w:rPr>
                <w:rFonts w:ascii="Arial" w:hAnsi="Arial" w:cs="Arial"/>
                <w:lang w:val="en-US"/>
              </w:rPr>
            </w:pPr>
            <w:r w:rsidRPr="001C629A">
              <w:rPr>
                <w:rFonts w:ascii="Arial" w:hAnsi="Arial" w:cs="Arial"/>
                <w:lang w:val="en-US"/>
              </w:rPr>
              <w:t>Inbound: communication is initiated by the entity</w:t>
            </w:r>
          </w:p>
        </w:tc>
      </w:tr>
      <w:tr w:rsidR="00945D55" w:rsidRPr="00A540D4" w14:paraId="210BEC02"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636F110"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4CABEF0" w14:textId="77777777" w:rsidR="00945D55" w:rsidRPr="003D04FC" w:rsidRDefault="00945D55" w:rsidP="009763F7">
            <w:pPr>
              <w:pStyle w:val="TableText0"/>
              <w:keepNext/>
              <w:keepLines/>
              <w:rPr>
                <w:rFonts w:ascii="Arial" w:hAnsi="Arial" w:cs="Arial"/>
                <w:lang w:val="en-US"/>
              </w:rPr>
            </w:pPr>
            <w:r w:rsidRPr="003D04FC">
              <w:rPr>
                <w:rFonts w:ascii="Arial" w:hAnsi="Arial" w:cs="Arial"/>
                <w:lang w:val="en-US"/>
              </w:rPr>
              <w:t>Yes: direct connection between application and entity</w:t>
            </w:r>
          </w:p>
        </w:tc>
      </w:tr>
      <w:tr w:rsidR="00945D55" w:rsidRPr="00B931BB" w14:paraId="58C747E7"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169D514"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4203DA1" w14:textId="77777777" w:rsidR="00945D55" w:rsidRDefault="00945D55" w:rsidP="009763F7">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Connection:</w:t>
            </w:r>
          </w:p>
          <w:p w14:paraId="53E90967" w14:textId="77777777" w:rsidR="00945D55" w:rsidRPr="00402396"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sdt>
              <w:sdtPr>
                <w:rPr>
                  <w:rFonts w:ascii="Arial" w:hAnsi="Arial" w:cs="Arial"/>
                  <w:lang w:val="en-US"/>
                </w:rPr>
                <w:alias w:val="Authorisation"/>
                <w:tag w:val="Authorisation"/>
                <w:id w:val="-1363202988"/>
                <w:placeholder>
                  <w:docPart w:val="A5C0F694B1C14572A1BD09ACCFD76D91"/>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Content>
                <w:r>
                  <w:rPr>
                    <w:rFonts w:ascii="Arial" w:hAnsi="Arial" w:cs="Arial"/>
                    <w:lang w:val="en-US"/>
                  </w:rPr>
                  <w:t>None required</w:t>
                </w:r>
              </w:sdtContent>
            </w:sdt>
          </w:p>
          <w:p w14:paraId="2E1A8BF0"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397591514"/>
                <w:placeholder>
                  <w:docPart w:val="525EDB15069645F1BB76EACED4B0EA16"/>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4B772FA8" w14:textId="77777777" w:rsidR="00945D55" w:rsidRDefault="00945D55" w:rsidP="009763F7">
            <w:pPr>
              <w:pStyle w:val="TableText0"/>
              <w:keepNext/>
              <w:keepLines/>
              <w:rPr>
                <w:rFonts w:ascii="Arial" w:hAnsi="Arial" w:cs="Arial"/>
                <w:b/>
                <w:bCs w:val="0"/>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900287523"/>
                <w:placeholder>
                  <w:docPart w:val="AB898C6ADF644816A56D40EA78197939"/>
                </w:placeholder>
                <w:dropDownList>
                  <w:listItem w:displayText="Select" w:value="Select"/>
                  <w:listItem w:displayText="Yes" w:value="Yes"/>
                  <w:listItem w:displayText="No" w:value="No"/>
                </w:dropDownList>
              </w:sdtPr>
              <w:sdtContent>
                <w:r>
                  <w:rPr>
                    <w:rFonts w:ascii="Arial" w:hAnsi="Arial" w:cs="Arial"/>
                    <w:lang w:val="en-US"/>
                  </w:rPr>
                  <w:t>Yes</w:t>
                </w:r>
              </w:sdtContent>
            </w:sdt>
          </w:p>
          <w:p w14:paraId="366C2616" w14:textId="77777777" w:rsidR="00945D55" w:rsidRDefault="00945D55" w:rsidP="009763F7">
            <w:pPr>
              <w:pStyle w:val="TableText0"/>
              <w:keepNext/>
              <w:keepLines/>
              <w:rPr>
                <w:rFonts w:ascii="Arial" w:hAnsi="Arial" w:cs="Arial"/>
                <w:lang w:val="en-US"/>
              </w:rPr>
            </w:pPr>
            <w:r>
              <w:rPr>
                <w:rFonts w:ascii="Arial" w:hAnsi="Arial" w:cs="Arial"/>
                <w:lang w:val="en-US"/>
              </w:rPr>
              <w:t>LDAP Connection:</w:t>
            </w:r>
          </w:p>
          <w:p w14:paraId="6DFDDC9A" w14:textId="77777777" w:rsidR="00945D55" w:rsidRPr="00402396"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 </w:t>
            </w:r>
            <w:sdt>
              <w:sdtPr>
                <w:rPr>
                  <w:rFonts w:ascii="Arial" w:hAnsi="Arial" w:cs="Arial"/>
                  <w:lang w:val="en-US"/>
                </w:rPr>
                <w:alias w:val="Authorisation"/>
                <w:tag w:val="Authorisation"/>
                <w:id w:val="-1297225205"/>
                <w:placeholder>
                  <w:docPart w:val="B07BD4127E6546D786AF3D40E7C0F6B3"/>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Content>
                <w:r>
                  <w:rPr>
                    <w:rFonts w:ascii="Arial" w:hAnsi="Arial" w:cs="Arial"/>
                    <w:lang w:val="en-US"/>
                  </w:rPr>
                  <w:t>None required</w:t>
                </w:r>
              </w:sdtContent>
            </w:sdt>
          </w:p>
          <w:p w14:paraId="3F04EC24"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98072516"/>
                <w:placeholder>
                  <w:docPart w:val="680158518D604878989AD5047A69B7FA"/>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3AE40602" w14:textId="77777777" w:rsidR="00945D55" w:rsidRPr="00761387" w:rsidRDefault="00945D55" w:rsidP="009763F7">
            <w:pPr>
              <w:pStyle w:val="TableText0"/>
              <w:keepNext/>
              <w:keepLines/>
              <w:rPr>
                <w:rFonts w:ascii="Arial" w:hAnsi="Arial" w:cs="Arial"/>
                <w:b/>
                <w:bCs w:val="0"/>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217595313"/>
                <w:placeholder>
                  <w:docPart w:val="52098F5DC4AF4ABB8679B290E4095325"/>
                </w:placeholder>
                <w:dropDownList>
                  <w:listItem w:displayText="Select" w:value="Select"/>
                  <w:listItem w:displayText="Yes" w:value="Yes"/>
                  <w:listItem w:displayText="No" w:value="No"/>
                </w:dropDownList>
              </w:sdtPr>
              <w:sdtContent>
                <w:r>
                  <w:rPr>
                    <w:rFonts w:ascii="Arial" w:hAnsi="Arial" w:cs="Arial"/>
                    <w:lang w:val="en-US"/>
                  </w:rPr>
                  <w:t>Yes</w:t>
                </w:r>
              </w:sdtContent>
            </w:sdt>
          </w:p>
        </w:tc>
      </w:tr>
      <w:tr w:rsidR="00945D55" w:rsidRPr="005220F1" w14:paraId="1E45382B"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01E4633"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4781833" w14:textId="77777777" w:rsidR="00945D55" w:rsidRPr="003D04FC" w:rsidRDefault="00945D55" w:rsidP="009763F7">
            <w:pPr>
              <w:pStyle w:val="TableText0"/>
              <w:keepNext/>
              <w:keepLines/>
              <w:rPr>
                <w:rFonts w:ascii="Arial" w:hAnsi="Arial" w:cs="Arial"/>
                <w:lang w:val="en-US"/>
              </w:rPr>
            </w:pPr>
            <w:r w:rsidRPr="0022537D">
              <w:rPr>
                <w:rFonts w:ascii="Arial" w:hAnsi="Arial" w:cs="Arial"/>
                <w:lang w:val="en-US"/>
              </w:rPr>
              <w:t>Not specified</w:t>
            </w:r>
          </w:p>
        </w:tc>
      </w:tr>
      <w:tr w:rsidR="00945D55" w:rsidRPr="00B81AA8" w14:paraId="06A2404E"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08882B7"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00B900D" w14:textId="77777777" w:rsidR="00945D55" w:rsidRPr="003D04FC" w:rsidRDefault="00945D55" w:rsidP="009763F7">
            <w:pPr>
              <w:pStyle w:val="TableText0"/>
              <w:keepNext/>
              <w:keepLines/>
              <w:rPr>
                <w:rFonts w:ascii="Arial" w:hAnsi="Arial" w:cs="Arial"/>
              </w:rPr>
            </w:pPr>
            <w:r w:rsidRPr="0022537D">
              <w:rPr>
                <w:rFonts w:ascii="Arial" w:hAnsi="Arial" w:cs="Arial"/>
                <w:lang w:val="en-US"/>
              </w:rPr>
              <w:t>Not specified</w:t>
            </w:r>
          </w:p>
        </w:tc>
      </w:tr>
      <w:tr w:rsidR="00945D55" w:rsidRPr="00B81AA8" w14:paraId="2C6FACA5"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989B44C"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2D697C8" w14:textId="77777777" w:rsidR="00945D55" w:rsidRDefault="00945D55" w:rsidP="009763F7">
            <w:pPr>
              <w:pStyle w:val="TableText0"/>
              <w:keepNext/>
              <w:keepLines/>
              <w:spacing w:line="256" w:lineRule="auto"/>
              <w:rPr>
                <w:rFonts w:ascii="Arial" w:hAnsi="Arial" w:cs="Arial"/>
                <w:b/>
                <w:bCs w:val="0"/>
                <w:lang w:val="en-US"/>
              </w:rPr>
            </w:pPr>
            <w:r w:rsidRPr="00971271">
              <w:rPr>
                <w:rFonts w:ascii="Arial" w:hAnsi="Arial" w:cs="Arial"/>
                <w:b/>
                <w:bCs w:val="0"/>
                <w:lang w:val="en-US"/>
              </w:rPr>
              <w:t>DWI Job</w:t>
            </w:r>
          </w:p>
          <w:p w14:paraId="0D89BB23" w14:textId="77777777" w:rsidR="00945D55" w:rsidRDefault="00945D55" w:rsidP="009763F7">
            <w:pPr>
              <w:pStyle w:val="TableText0"/>
              <w:keepNext/>
              <w:keepLines/>
              <w:spacing w:line="256" w:lineRule="auto"/>
              <w:rPr>
                <w:rFonts w:ascii="Arial" w:hAnsi="Arial" w:cs="Arial"/>
              </w:rPr>
            </w:pPr>
            <w:r>
              <w:rPr>
                <w:rFonts w:ascii="Arial" w:hAnsi="Arial" w:cs="Arial"/>
              </w:rPr>
              <w:t>Acceptance: Once every day on workdays at noon</w:t>
            </w:r>
          </w:p>
          <w:p w14:paraId="77DCDB45" w14:textId="77777777" w:rsidR="00945D55" w:rsidRDefault="00945D55" w:rsidP="009763F7">
            <w:pPr>
              <w:pStyle w:val="TableText0"/>
              <w:keepNext/>
              <w:keepLines/>
              <w:spacing w:line="256" w:lineRule="auto"/>
              <w:rPr>
                <w:rFonts w:ascii="Arial" w:hAnsi="Arial" w:cs="Arial"/>
              </w:rPr>
            </w:pPr>
            <w:r>
              <w:rPr>
                <w:rFonts w:ascii="Arial" w:hAnsi="Arial" w:cs="Arial"/>
              </w:rPr>
              <w:t>Production: Every hour on workdays between 7:00 – 19:00</w:t>
            </w:r>
          </w:p>
          <w:p w14:paraId="6ED4D0B0" w14:textId="77777777" w:rsidR="00945D55" w:rsidRDefault="00945D55" w:rsidP="009763F7">
            <w:pPr>
              <w:pStyle w:val="TableText0"/>
              <w:keepNext/>
              <w:keepLines/>
              <w:spacing w:line="256" w:lineRule="auto"/>
              <w:rPr>
                <w:rFonts w:ascii="Arial" w:hAnsi="Arial" w:cs="Arial"/>
                <w:b/>
                <w:bCs w:val="0"/>
              </w:rPr>
            </w:pPr>
            <w:r w:rsidRPr="00971271">
              <w:rPr>
                <w:rFonts w:ascii="Arial" w:hAnsi="Arial" w:cs="Arial"/>
                <w:b/>
                <w:bCs w:val="0"/>
              </w:rPr>
              <w:t>DWH Job</w:t>
            </w:r>
          </w:p>
          <w:p w14:paraId="7556DC0E" w14:textId="77777777" w:rsidR="00945D55" w:rsidRDefault="00945D55" w:rsidP="009763F7">
            <w:pPr>
              <w:pStyle w:val="TableText0"/>
              <w:keepNext/>
              <w:keepLines/>
              <w:spacing w:line="256" w:lineRule="auto"/>
              <w:rPr>
                <w:rFonts w:ascii="Arial" w:hAnsi="Arial" w:cs="Arial"/>
              </w:rPr>
            </w:pPr>
            <w:r w:rsidRPr="00971271">
              <w:rPr>
                <w:rFonts w:ascii="Arial" w:hAnsi="Arial" w:cs="Arial"/>
              </w:rPr>
              <w:t>Acceptance</w:t>
            </w:r>
            <w:r>
              <w:rPr>
                <w:rFonts w:ascii="Arial" w:hAnsi="Arial" w:cs="Arial"/>
              </w:rPr>
              <w:t xml:space="preserve">: Once every Wednesday at 18:30 </w:t>
            </w:r>
          </w:p>
          <w:p w14:paraId="2045097D" w14:textId="77777777" w:rsidR="00945D55" w:rsidRPr="00850E93" w:rsidRDefault="00945D55" w:rsidP="009763F7">
            <w:pPr>
              <w:pStyle w:val="TableText0"/>
              <w:keepNext/>
              <w:keepLines/>
              <w:spacing w:line="256" w:lineRule="auto"/>
              <w:rPr>
                <w:rFonts w:ascii="Arial" w:hAnsi="Arial" w:cs="Arial"/>
                <w:b/>
                <w:bCs w:val="0"/>
                <w:color w:val="FF0000"/>
              </w:rPr>
            </w:pPr>
            <w:r>
              <w:rPr>
                <w:rFonts w:ascii="Arial" w:hAnsi="Arial" w:cs="Arial"/>
              </w:rPr>
              <w:t>Production: Every Friday at 18:30</w:t>
            </w:r>
            <w:r>
              <w:rPr>
                <w:rFonts w:ascii="Arial" w:hAnsi="Arial" w:cs="Arial"/>
              </w:rPr>
              <w:br/>
            </w:r>
            <w:r w:rsidRPr="00850E93">
              <w:rPr>
                <w:rFonts w:ascii="Arial" w:hAnsi="Arial" w:cs="Arial"/>
                <w:b/>
                <w:bCs w:val="0"/>
                <w:color w:val="FF0000"/>
              </w:rPr>
              <w:t>DIM Job</w:t>
            </w:r>
            <w:r>
              <w:rPr>
                <w:rFonts w:ascii="Arial" w:hAnsi="Arial" w:cs="Arial"/>
                <w:b/>
                <w:bCs w:val="0"/>
                <w:color w:val="FF0000"/>
              </w:rPr>
              <w:t xml:space="preserve"> (</w:t>
            </w:r>
            <w:proofErr w:type="spellStart"/>
            <w:r>
              <w:rPr>
                <w:rFonts w:ascii="Arial" w:hAnsi="Arial" w:cs="Arial"/>
                <w:b/>
                <w:bCs w:val="0"/>
                <w:color w:val="FF0000"/>
              </w:rPr>
              <w:t>toegevoegd</w:t>
            </w:r>
            <w:proofErr w:type="spellEnd"/>
            <w:r>
              <w:rPr>
                <w:rFonts w:ascii="Arial" w:hAnsi="Arial" w:cs="Arial"/>
                <w:b/>
                <w:bCs w:val="0"/>
                <w:color w:val="FF0000"/>
              </w:rPr>
              <w:t>)</w:t>
            </w:r>
          </w:p>
          <w:p w14:paraId="1389B264" w14:textId="77777777" w:rsidR="00945D55" w:rsidRPr="00850E93" w:rsidRDefault="00945D55" w:rsidP="009763F7">
            <w:pPr>
              <w:pStyle w:val="TableText0"/>
              <w:keepNext/>
              <w:keepLines/>
              <w:spacing w:line="256" w:lineRule="auto"/>
              <w:rPr>
                <w:rFonts w:ascii="Arial" w:hAnsi="Arial" w:cs="Arial"/>
                <w:color w:val="FF0000"/>
              </w:rPr>
            </w:pPr>
            <w:r w:rsidRPr="00850E93">
              <w:rPr>
                <w:rFonts w:ascii="Arial" w:hAnsi="Arial" w:cs="Arial"/>
                <w:color w:val="FF0000"/>
              </w:rPr>
              <w:t xml:space="preserve">Acceptance: Once every Wednesday at 18:30 </w:t>
            </w:r>
          </w:p>
          <w:p w14:paraId="248D5FBA" w14:textId="77777777" w:rsidR="00945D55" w:rsidRDefault="00945D55" w:rsidP="009763F7">
            <w:pPr>
              <w:pStyle w:val="TableText0"/>
              <w:keepNext/>
              <w:keepLines/>
              <w:spacing w:line="256" w:lineRule="auto"/>
              <w:rPr>
                <w:rFonts w:ascii="Arial" w:hAnsi="Arial" w:cs="Arial"/>
                <w:b/>
                <w:bCs w:val="0"/>
              </w:rPr>
            </w:pPr>
            <w:r w:rsidRPr="00850E93">
              <w:rPr>
                <w:rFonts w:ascii="Arial" w:hAnsi="Arial" w:cs="Arial"/>
                <w:color w:val="FF0000"/>
              </w:rPr>
              <w:t>Production: Every Friday at 18:30</w:t>
            </w:r>
            <w:r w:rsidRPr="00850E93">
              <w:rPr>
                <w:rFonts w:ascii="Arial" w:hAnsi="Arial" w:cs="Arial"/>
                <w:color w:val="FF0000"/>
              </w:rPr>
              <w:br/>
            </w:r>
            <w:r w:rsidRPr="00971271">
              <w:rPr>
                <w:rFonts w:ascii="Arial" w:hAnsi="Arial" w:cs="Arial"/>
                <w:b/>
                <w:bCs w:val="0"/>
              </w:rPr>
              <w:t>User Privileges</w:t>
            </w:r>
          </w:p>
          <w:p w14:paraId="5E9E1B4A" w14:textId="77777777" w:rsidR="00945D55" w:rsidRDefault="00945D55" w:rsidP="009763F7">
            <w:pPr>
              <w:pStyle w:val="TableText0"/>
              <w:keepNext/>
              <w:keepLines/>
              <w:spacing w:line="256" w:lineRule="auto"/>
              <w:rPr>
                <w:rFonts w:ascii="Arial" w:hAnsi="Arial" w:cs="Arial"/>
              </w:rPr>
            </w:pPr>
            <w:r w:rsidRPr="00971271">
              <w:rPr>
                <w:rFonts w:ascii="Arial" w:hAnsi="Arial" w:cs="Arial"/>
              </w:rPr>
              <w:t>Acceptance:</w:t>
            </w:r>
            <w:r>
              <w:rPr>
                <w:rFonts w:ascii="Arial" w:hAnsi="Arial" w:cs="Arial"/>
              </w:rPr>
              <w:t xml:space="preserve"> Once every third Monday of the month at 3:00</w:t>
            </w:r>
          </w:p>
          <w:p w14:paraId="7289D2FA" w14:textId="77777777" w:rsidR="00945D55" w:rsidRPr="003D04FC" w:rsidRDefault="00945D55" w:rsidP="009763F7">
            <w:pPr>
              <w:pStyle w:val="TableText0"/>
              <w:keepNext/>
              <w:keepLines/>
              <w:rPr>
                <w:rFonts w:ascii="Arial" w:hAnsi="Arial" w:cs="Arial"/>
              </w:rPr>
            </w:pPr>
            <w:r>
              <w:rPr>
                <w:rFonts w:ascii="Arial" w:hAnsi="Arial" w:cs="Arial"/>
              </w:rPr>
              <w:t>Production: Once every third Monday of the month at 3:00</w:t>
            </w:r>
          </w:p>
        </w:tc>
      </w:tr>
      <w:tr w:rsidR="00945D55" w:rsidRPr="00B81AA8" w14:paraId="1FE0C918"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33EF81A"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1C0E632" w14:textId="77777777" w:rsidR="00945D55" w:rsidRDefault="00945D55" w:rsidP="009763F7">
            <w:pPr>
              <w:pStyle w:val="TableText0"/>
              <w:keepNext/>
              <w:keepLines/>
              <w:spacing w:line="256" w:lineRule="auto"/>
              <w:rPr>
                <w:rFonts w:ascii="Arial" w:hAnsi="Arial" w:cs="Arial"/>
                <w:b/>
                <w:bCs w:val="0"/>
                <w:lang w:val="en-US"/>
              </w:rPr>
            </w:pPr>
            <w:r w:rsidRPr="00E2419E">
              <w:rPr>
                <w:rFonts w:ascii="Arial" w:hAnsi="Arial" w:cs="Arial"/>
                <w:b/>
                <w:bCs w:val="0"/>
                <w:lang w:val="en-US"/>
              </w:rPr>
              <w:t>DWI Job</w:t>
            </w:r>
          </w:p>
          <w:p w14:paraId="504BE374" w14:textId="77777777" w:rsidR="00945D55" w:rsidRDefault="00945D55" w:rsidP="009763F7">
            <w:pPr>
              <w:pStyle w:val="TableText0"/>
              <w:keepNext/>
              <w:keepLines/>
              <w:spacing w:line="256" w:lineRule="auto"/>
              <w:rPr>
                <w:rFonts w:ascii="Arial" w:hAnsi="Arial" w:cs="Arial"/>
              </w:rPr>
            </w:pPr>
            <w:r>
              <w:rPr>
                <w:rFonts w:ascii="Arial" w:hAnsi="Arial" w:cs="Arial"/>
              </w:rPr>
              <w:t>7 queries resulting in csv-files.</w:t>
            </w:r>
          </w:p>
          <w:p w14:paraId="0A61CA70" w14:textId="77777777" w:rsidR="00945D55" w:rsidRDefault="00945D55" w:rsidP="009763F7">
            <w:pPr>
              <w:pStyle w:val="TableText0"/>
              <w:keepNext/>
              <w:keepLines/>
              <w:spacing w:line="256" w:lineRule="auto"/>
              <w:rPr>
                <w:rFonts w:ascii="Arial" w:hAnsi="Arial" w:cs="Arial"/>
                <w:b/>
                <w:bCs w:val="0"/>
              </w:rPr>
            </w:pPr>
            <w:r w:rsidRPr="00E2419E">
              <w:rPr>
                <w:rFonts w:ascii="Arial" w:hAnsi="Arial" w:cs="Arial"/>
                <w:b/>
                <w:bCs w:val="0"/>
              </w:rPr>
              <w:t>DWH Job</w:t>
            </w:r>
          </w:p>
          <w:p w14:paraId="649FD060" w14:textId="77777777" w:rsidR="00945D55" w:rsidRPr="00850E93" w:rsidRDefault="00945D55" w:rsidP="009763F7">
            <w:pPr>
              <w:pStyle w:val="TableText0"/>
              <w:keepNext/>
              <w:keepLines/>
              <w:spacing w:line="256" w:lineRule="auto"/>
              <w:rPr>
                <w:rFonts w:ascii="Arial" w:hAnsi="Arial" w:cs="Arial"/>
                <w:b/>
                <w:bCs w:val="0"/>
                <w:color w:val="FF0000"/>
              </w:rPr>
            </w:pPr>
            <w:r>
              <w:rPr>
                <w:rFonts w:ascii="Arial" w:hAnsi="Arial" w:cs="Arial"/>
              </w:rPr>
              <w:t>37 queries resulting in text-files.</w:t>
            </w:r>
            <w:r>
              <w:rPr>
                <w:rFonts w:ascii="Arial" w:hAnsi="Arial" w:cs="Arial"/>
              </w:rPr>
              <w:br/>
            </w:r>
            <w:r w:rsidRPr="00850E93">
              <w:rPr>
                <w:rFonts w:ascii="Arial" w:hAnsi="Arial" w:cs="Arial"/>
                <w:b/>
                <w:bCs w:val="0"/>
                <w:color w:val="FF0000"/>
              </w:rPr>
              <w:t>DIM Job</w:t>
            </w:r>
            <w:r>
              <w:rPr>
                <w:rFonts w:ascii="Arial" w:hAnsi="Arial" w:cs="Arial"/>
                <w:b/>
                <w:bCs w:val="0"/>
                <w:color w:val="FF0000"/>
              </w:rPr>
              <w:t xml:space="preserve"> (</w:t>
            </w:r>
            <w:proofErr w:type="spellStart"/>
            <w:r>
              <w:rPr>
                <w:rFonts w:ascii="Arial" w:hAnsi="Arial" w:cs="Arial"/>
                <w:b/>
                <w:bCs w:val="0"/>
                <w:color w:val="FF0000"/>
              </w:rPr>
              <w:t>toegevoegd</w:t>
            </w:r>
            <w:proofErr w:type="spellEnd"/>
            <w:r>
              <w:rPr>
                <w:rFonts w:ascii="Arial" w:hAnsi="Arial" w:cs="Arial"/>
                <w:b/>
                <w:bCs w:val="0"/>
                <w:color w:val="FF0000"/>
              </w:rPr>
              <w:t>)</w:t>
            </w:r>
          </w:p>
          <w:p w14:paraId="6209DAB9" w14:textId="77777777" w:rsidR="00945D55" w:rsidRPr="00850E93" w:rsidRDefault="00945D55" w:rsidP="009763F7">
            <w:pPr>
              <w:pStyle w:val="TableText0"/>
              <w:keepNext/>
              <w:keepLines/>
              <w:spacing w:line="256" w:lineRule="auto"/>
              <w:rPr>
                <w:rFonts w:ascii="Arial" w:hAnsi="Arial" w:cs="Arial"/>
                <w:color w:val="FF0000"/>
              </w:rPr>
            </w:pPr>
            <w:r w:rsidRPr="00850E93">
              <w:rPr>
                <w:rFonts w:ascii="Arial" w:hAnsi="Arial" w:cs="Arial"/>
                <w:color w:val="FF0000"/>
              </w:rPr>
              <w:t>37 queries resulting in text-files.</w:t>
            </w:r>
          </w:p>
          <w:p w14:paraId="2F18E1F8" w14:textId="77777777" w:rsidR="00945D55" w:rsidRDefault="00945D55" w:rsidP="009763F7">
            <w:pPr>
              <w:pStyle w:val="TableText0"/>
              <w:keepNext/>
              <w:keepLines/>
              <w:spacing w:line="256" w:lineRule="auto"/>
              <w:rPr>
                <w:rFonts w:ascii="Arial" w:hAnsi="Arial" w:cs="Arial"/>
                <w:b/>
                <w:bCs w:val="0"/>
              </w:rPr>
            </w:pPr>
            <w:r w:rsidRPr="00E2419E">
              <w:rPr>
                <w:rFonts w:ascii="Arial" w:hAnsi="Arial" w:cs="Arial"/>
                <w:b/>
                <w:bCs w:val="0"/>
              </w:rPr>
              <w:t>User Privileges</w:t>
            </w:r>
          </w:p>
          <w:p w14:paraId="68A1BD1C" w14:textId="77777777" w:rsidR="00945D55" w:rsidRPr="003D04FC" w:rsidRDefault="00945D55" w:rsidP="009763F7">
            <w:pPr>
              <w:pStyle w:val="TableText0"/>
              <w:keepNext/>
              <w:keepLines/>
              <w:rPr>
                <w:rFonts w:ascii="Arial" w:hAnsi="Arial" w:cs="Arial"/>
              </w:rPr>
            </w:pPr>
            <w:r>
              <w:rPr>
                <w:rFonts w:ascii="Arial" w:hAnsi="Arial" w:cs="Arial"/>
              </w:rPr>
              <w:t>1 query resulting in csv-files.</w:t>
            </w:r>
          </w:p>
        </w:tc>
      </w:tr>
    </w:tbl>
    <w:p w14:paraId="0D8F631B" w14:textId="77777777" w:rsidR="00945D55" w:rsidRDefault="00945D55" w:rsidP="00945D55">
      <w:pPr>
        <w:pStyle w:val="BodyText"/>
      </w:pPr>
    </w:p>
    <w:p w14:paraId="50D9BDED" w14:textId="77777777" w:rsidR="00945D55" w:rsidRDefault="00945D55" w:rsidP="00945D55">
      <w:pPr>
        <w:pStyle w:val="Heading4"/>
        <w:ind w:left="864"/>
      </w:pPr>
      <w:r>
        <w:lastRenderedPageBreak/>
        <w:t>DWH</w:t>
      </w:r>
    </w:p>
    <w:tbl>
      <w:tblPr>
        <w:tblW w:w="5344" w:type="pct"/>
        <w:tblLook w:val="0000" w:firstRow="0" w:lastRow="0" w:firstColumn="0" w:lastColumn="0" w:noHBand="0" w:noVBand="0"/>
      </w:tblPr>
      <w:tblGrid>
        <w:gridCol w:w="3033"/>
        <w:gridCol w:w="6362"/>
      </w:tblGrid>
      <w:tr w:rsidR="00945D55" w:rsidRPr="008044BD" w14:paraId="7B69C7B4"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C581300"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9DDC209" w14:textId="77777777" w:rsidR="00945D55" w:rsidRPr="00292AE1" w:rsidRDefault="00945D55" w:rsidP="009763F7">
            <w:pPr>
              <w:pStyle w:val="TableText0"/>
              <w:keepNext/>
              <w:keepLines/>
              <w:rPr>
                <w:rFonts w:ascii="Arial" w:hAnsi="Arial"/>
              </w:rPr>
            </w:pPr>
            <w:r>
              <w:rPr>
                <w:rFonts w:ascii="Arial" w:hAnsi="Arial" w:cs="Arial"/>
                <w:lang w:val="en-US"/>
              </w:rPr>
              <w:t>Data Warehouse DB connection</w:t>
            </w:r>
          </w:p>
        </w:tc>
      </w:tr>
      <w:tr w:rsidR="00945D55" w:rsidRPr="00712180" w14:paraId="5F659500"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41F4EEF"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023FB1E" w14:textId="77777777" w:rsidR="00945D55" w:rsidRPr="00155DC5" w:rsidRDefault="00945D55" w:rsidP="009763F7">
            <w:pPr>
              <w:pStyle w:val="TableText0"/>
              <w:keepNext/>
              <w:keepLines/>
              <w:rPr>
                <w:rFonts w:ascii="Arial" w:hAnsi="Arial" w:cs="Arial"/>
                <w:lang w:val="en-US"/>
              </w:rPr>
            </w:pPr>
            <w:commentRangeStart w:id="13"/>
            <w:r>
              <w:rPr>
                <w:rFonts w:ascii="Arial" w:hAnsi="Arial" w:cs="Arial"/>
                <w:lang w:val="en-US"/>
              </w:rPr>
              <w:t>HTTPS: 1526</w:t>
            </w:r>
            <w:commentRangeEnd w:id="13"/>
            <w:r w:rsidR="00613C64">
              <w:rPr>
                <w:rStyle w:val="CommentReference"/>
                <w:rFonts w:ascii="Arial" w:eastAsia="PMingLiU" w:hAnsi="Arial"/>
                <w:bCs w:val="0"/>
                <w:color w:val="000000"/>
              </w:rPr>
              <w:commentReference w:id="13"/>
            </w:r>
          </w:p>
        </w:tc>
      </w:tr>
      <w:tr w:rsidR="00945D55" w:rsidRPr="00712180" w14:paraId="09BEFE2F"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711F871"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774DFEA" w14:textId="77777777" w:rsidR="00945D55" w:rsidRPr="00155DC5" w:rsidRDefault="00945D55" w:rsidP="009763F7">
            <w:pPr>
              <w:pStyle w:val="TableText0"/>
              <w:keepNext/>
              <w:keepLines/>
              <w:rPr>
                <w:rFonts w:ascii="Arial" w:hAnsi="Arial" w:cs="Arial"/>
                <w:lang w:val="en-US"/>
              </w:rPr>
            </w:pPr>
            <w:r w:rsidRPr="00155DC5">
              <w:rPr>
                <w:rFonts w:ascii="Arial" w:hAnsi="Arial" w:cs="Arial"/>
                <w:lang w:val="en-US"/>
              </w:rPr>
              <w:t>Internal</w:t>
            </w:r>
          </w:p>
        </w:tc>
      </w:tr>
      <w:tr w:rsidR="00945D55" w:rsidRPr="006D2395" w14:paraId="3590B51E"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F2A134F"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C33AD6C" w14:textId="77777777" w:rsidR="00945D55" w:rsidRPr="00155DC5" w:rsidRDefault="00945D55" w:rsidP="009763F7">
            <w:pPr>
              <w:pStyle w:val="TableText0"/>
              <w:keepNext/>
              <w:keepLines/>
              <w:rPr>
                <w:rFonts w:ascii="Arial" w:hAnsi="Arial" w:cs="Arial"/>
                <w:lang w:val="en-US"/>
              </w:rPr>
            </w:pPr>
            <w:r>
              <w:rPr>
                <w:rFonts w:ascii="Arial" w:hAnsi="Arial" w:cs="Arial"/>
                <w:lang w:val="en-US"/>
              </w:rPr>
              <w:t>Inbound</w:t>
            </w:r>
          </w:p>
        </w:tc>
      </w:tr>
      <w:tr w:rsidR="00945D55" w:rsidRPr="00A540D4" w14:paraId="116D8451"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B81122C"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1A2E664" w14:textId="77777777" w:rsidR="00945D55" w:rsidRPr="00155DC5" w:rsidRDefault="00945D55" w:rsidP="009763F7">
            <w:pPr>
              <w:pStyle w:val="TableText0"/>
              <w:keepNext/>
              <w:keepLines/>
              <w:rPr>
                <w:rFonts w:ascii="Arial" w:hAnsi="Arial" w:cs="Arial"/>
                <w:lang w:val="en-US"/>
              </w:rPr>
            </w:pPr>
            <w:r w:rsidRPr="00155DC5">
              <w:rPr>
                <w:rFonts w:ascii="Arial" w:hAnsi="Arial" w:cs="Arial"/>
                <w:lang w:val="en-US"/>
              </w:rPr>
              <w:t>Yes</w:t>
            </w:r>
          </w:p>
        </w:tc>
      </w:tr>
      <w:tr w:rsidR="00945D55" w:rsidRPr="00A14D1F" w14:paraId="28C963AE"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179BFD0"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6C064BB" w14:textId="77777777" w:rsidR="00945D55"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w:t>
            </w:r>
            <w:r>
              <w:rPr>
                <w:rFonts w:ascii="Arial" w:hAnsi="Arial" w:cs="Arial"/>
                <w:lang w:val="en-US"/>
              </w:rPr>
              <w:t xml:space="preserve">: </w:t>
            </w:r>
            <w:sdt>
              <w:sdtPr>
                <w:rPr>
                  <w:rFonts w:ascii="Arial" w:hAnsi="Arial" w:cs="Arial"/>
                  <w:lang w:val="en-US"/>
                </w:rPr>
                <w:alias w:val="Authorisation"/>
                <w:tag w:val="Authorisation"/>
                <w:id w:val="41328613"/>
                <w:placeholder>
                  <w:docPart w:val="2D91EDB8AE7D494C96BC79C8319C8FB7"/>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Content>
                <w:r>
                  <w:rPr>
                    <w:rFonts w:ascii="Arial" w:hAnsi="Arial" w:cs="Arial"/>
                    <w:lang w:val="en-US"/>
                  </w:rPr>
                  <w:t>None required</w:t>
                </w:r>
              </w:sdtContent>
            </w:sdt>
          </w:p>
          <w:p w14:paraId="3DE52F6D"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764906642"/>
                <w:placeholder>
                  <w:docPart w:val="CBBAB9798C184208A104BA7BE06854F6"/>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1C594C1B" w14:textId="77777777" w:rsidR="00945D55" w:rsidRPr="00155DC5"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834964663"/>
                <w:placeholder>
                  <w:docPart w:val="B91D34489BA8456885C6AB233061C6E6"/>
                </w:placeholder>
                <w:dropDownList>
                  <w:listItem w:displayText="Select" w:value="Select"/>
                  <w:listItem w:displayText="Yes" w:value="Yes"/>
                  <w:listItem w:displayText="No" w:value="No"/>
                </w:dropDownList>
              </w:sdtPr>
              <w:sdtContent>
                <w:r>
                  <w:rPr>
                    <w:rFonts w:ascii="Arial" w:hAnsi="Arial" w:cs="Arial"/>
                    <w:lang w:val="en-US"/>
                  </w:rPr>
                  <w:t>Yes</w:t>
                </w:r>
              </w:sdtContent>
            </w:sdt>
          </w:p>
        </w:tc>
      </w:tr>
      <w:tr w:rsidR="00945D55" w:rsidRPr="005220F1" w14:paraId="0BFB22BD"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101C2B5"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B9771F2" w14:textId="77777777" w:rsidR="00945D55" w:rsidRPr="00155DC5" w:rsidRDefault="00945D55" w:rsidP="009763F7">
            <w:pPr>
              <w:pStyle w:val="TableText0"/>
              <w:keepNext/>
              <w:keepLines/>
              <w:rPr>
                <w:rFonts w:ascii="Arial" w:hAnsi="Arial" w:cs="Arial"/>
                <w:lang w:val="en-US"/>
              </w:rPr>
            </w:pPr>
            <w:r w:rsidRPr="007B5E99">
              <w:rPr>
                <w:rFonts w:ascii="Arial" w:hAnsi="Arial" w:cs="Arial"/>
                <w:lang w:val="en-US"/>
              </w:rPr>
              <w:t>Not specified</w:t>
            </w:r>
          </w:p>
        </w:tc>
      </w:tr>
      <w:tr w:rsidR="00945D55" w:rsidRPr="00B81AA8" w14:paraId="33A953AD"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C706DA0"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02A591C" w14:textId="77777777" w:rsidR="00945D55" w:rsidRPr="00155DC5" w:rsidRDefault="00945D55" w:rsidP="009763F7">
            <w:pPr>
              <w:pStyle w:val="TableText0"/>
              <w:keepNext/>
              <w:keepLines/>
              <w:rPr>
                <w:rFonts w:ascii="Arial" w:hAnsi="Arial" w:cs="Arial"/>
              </w:rPr>
            </w:pPr>
            <w:r w:rsidRPr="007B5E99">
              <w:rPr>
                <w:rFonts w:ascii="Arial" w:hAnsi="Arial" w:cs="Arial"/>
                <w:lang w:val="en-US"/>
              </w:rPr>
              <w:t>Not specified</w:t>
            </w:r>
          </w:p>
        </w:tc>
      </w:tr>
      <w:tr w:rsidR="00945D55" w:rsidRPr="00B81AA8" w14:paraId="7AAFB491"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1FBD8C9"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5B84EB1" w14:textId="77777777" w:rsidR="00945D55" w:rsidRPr="00155DC5" w:rsidRDefault="00945D55" w:rsidP="009763F7">
            <w:pPr>
              <w:pStyle w:val="TableText0"/>
              <w:keepNext/>
              <w:keepLines/>
              <w:rPr>
                <w:rFonts w:ascii="Arial" w:hAnsi="Arial" w:cs="Arial"/>
              </w:rPr>
            </w:pPr>
            <w:r w:rsidRPr="007B5E99">
              <w:rPr>
                <w:rFonts w:ascii="Arial" w:hAnsi="Arial" w:cs="Arial"/>
                <w:lang w:val="en-US"/>
              </w:rPr>
              <w:t>Not specified</w:t>
            </w:r>
          </w:p>
        </w:tc>
      </w:tr>
      <w:tr w:rsidR="00945D55" w:rsidRPr="00B81AA8" w14:paraId="4AC2527A"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1AF0E78"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3CAEBBB" w14:textId="77777777" w:rsidR="00945D55" w:rsidRPr="00155DC5" w:rsidRDefault="00945D55" w:rsidP="009763F7">
            <w:pPr>
              <w:pStyle w:val="TableText0"/>
              <w:keepNext/>
              <w:keepLines/>
              <w:rPr>
                <w:rFonts w:ascii="Arial" w:hAnsi="Arial" w:cs="Arial"/>
              </w:rPr>
            </w:pPr>
            <w:r w:rsidRPr="007B5E99">
              <w:rPr>
                <w:rFonts w:ascii="Arial" w:hAnsi="Arial" w:cs="Arial"/>
                <w:lang w:val="en-US"/>
              </w:rPr>
              <w:t>Not specified</w:t>
            </w:r>
          </w:p>
        </w:tc>
      </w:tr>
    </w:tbl>
    <w:p w14:paraId="1BE301BE" w14:textId="77777777" w:rsidR="00945D55" w:rsidRDefault="00945D55" w:rsidP="00945D55">
      <w:pPr>
        <w:pStyle w:val="BodyText"/>
      </w:pPr>
    </w:p>
    <w:p w14:paraId="6EC68D51" w14:textId="77777777" w:rsidR="00945D55" w:rsidRPr="00850E93" w:rsidRDefault="00945D55" w:rsidP="00945D55">
      <w:pPr>
        <w:pStyle w:val="Heading4"/>
        <w:ind w:left="864"/>
        <w:rPr>
          <w:color w:val="FF0000"/>
        </w:rPr>
      </w:pPr>
      <w:r w:rsidRPr="00850E93">
        <w:rPr>
          <w:color w:val="FF0000"/>
        </w:rPr>
        <w:t>DIM</w:t>
      </w:r>
    </w:p>
    <w:tbl>
      <w:tblPr>
        <w:tblW w:w="5344" w:type="pct"/>
        <w:tblLook w:val="0000" w:firstRow="0" w:lastRow="0" w:firstColumn="0" w:lastColumn="0" w:noHBand="0" w:noVBand="0"/>
      </w:tblPr>
      <w:tblGrid>
        <w:gridCol w:w="3033"/>
        <w:gridCol w:w="6362"/>
      </w:tblGrid>
      <w:tr w:rsidR="00945D55" w:rsidRPr="008044BD" w14:paraId="1830C551"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2285E93"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1C11ADF" w14:textId="77777777" w:rsidR="00945D55" w:rsidRPr="00292AE1" w:rsidRDefault="00945D55" w:rsidP="009763F7">
            <w:pPr>
              <w:pStyle w:val="TableText0"/>
              <w:keepNext/>
              <w:keepLines/>
              <w:rPr>
                <w:rFonts w:ascii="Arial" w:hAnsi="Arial"/>
              </w:rPr>
            </w:pPr>
            <w:r w:rsidRPr="00850E93">
              <w:rPr>
                <w:rFonts w:ascii="Arial" w:hAnsi="Arial" w:cs="Arial"/>
                <w:color w:val="FF0000"/>
                <w:lang w:val="en-US"/>
              </w:rPr>
              <w:t xml:space="preserve">Data </w:t>
            </w:r>
            <w:proofErr w:type="spellStart"/>
            <w:r w:rsidRPr="00850E93">
              <w:rPr>
                <w:rFonts w:ascii="Arial" w:hAnsi="Arial" w:cs="Arial"/>
                <w:color w:val="FF0000"/>
                <w:lang w:val="en-US"/>
              </w:rPr>
              <w:t>Integratie</w:t>
            </w:r>
            <w:proofErr w:type="spellEnd"/>
            <w:r w:rsidRPr="00850E93">
              <w:rPr>
                <w:rFonts w:ascii="Arial" w:hAnsi="Arial" w:cs="Arial"/>
                <w:color w:val="FF0000"/>
                <w:lang w:val="en-US"/>
              </w:rPr>
              <w:t xml:space="preserve"> </w:t>
            </w:r>
            <w:proofErr w:type="spellStart"/>
            <w:r w:rsidRPr="00850E93">
              <w:rPr>
                <w:rFonts w:ascii="Arial" w:hAnsi="Arial" w:cs="Arial"/>
                <w:color w:val="FF0000"/>
                <w:lang w:val="en-US"/>
              </w:rPr>
              <w:t>Magazijn</w:t>
            </w:r>
            <w:proofErr w:type="spellEnd"/>
            <w:r w:rsidRPr="00850E93">
              <w:rPr>
                <w:rFonts w:ascii="Arial" w:hAnsi="Arial" w:cs="Arial"/>
                <w:color w:val="FF0000"/>
                <w:lang w:val="en-US"/>
              </w:rPr>
              <w:t xml:space="preserve"> </w:t>
            </w:r>
            <w:r>
              <w:rPr>
                <w:rFonts w:ascii="Arial" w:hAnsi="Arial" w:cs="Arial"/>
                <w:lang w:val="en-US"/>
              </w:rPr>
              <w:t>DB connection</w:t>
            </w:r>
          </w:p>
        </w:tc>
      </w:tr>
      <w:tr w:rsidR="00945D55" w:rsidRPr="00712180" w14:paraId="483194FE"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20E61E9" w14:textId="77777777" w:rsidR="00945D55" w:rsidRPr="00B81AA8" w:rsidRDefault="00945D55" w:rsidP="009763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CCEE4F0" w14:textId="77777777" w:rsidR="00945D55" w:rsidRPr="00155DC5" w:rsidRDefault="00945D55" w:rsidP="009763F7">
            <w:pPr>
              <w:pStyle w:val="TableText0"/>
              <w:keepNext/>
              <w:keepLines/>
              <w:rPr>
                <w:rFonts w:ascii="Arial" w:hAnsi="Arial" w:cs="Arial"/>
                <w:lang w:val="en-US"/>
              </w:rPr>
            </w:pPr>
            <w:commentRangeStart w:id="14"/>
            <w:commentRangeStart w:id="15"/>
            <w:r>
              <w:rPr>
                <w:rFonts w:ascii="Arial" w:hAnsi="Arial" w:cs="Arial"/>
                <w:lang w:val="en-US"/>
              </w:rPr>
              <w:t xml:space="preserve">HTTPS: 1526 </w:t>
            </w:r>
            <w:r w:rsidRPr="00850E93">
              <w:rPr>
                <w:rFonts w:ascii="Arial" w:hAnsi="Arial" w:cs="Arial"/>
                <w:color w:val="FF0000"/>
                <w:lang w:val="en-US"/>
              </w:rPr>
              <w:t>???</w:t>
            </w:r>
            <w:commentRangeEnd w:id="14"/>
            <w:r w:rsidR="00613C64">
              <w:rPr>
                <w:rStyle w:val="CommentReference"/>
                <w:rFonts w:ascii="Arial" w:eastAsia="PMingLiU" w:hAnsi="Arial"/>
                <w:bCs w:val="0"/>
                <w:color w:val="000000"/>
              </w:rPr>
              <w:commentReference w:id="14"/>
            </w:r>
            <w:commentRangeEnd w:id="15"/>
            <w:r w:rsidR="00613C64">
              <w:rPr>
                <w:rStyle w:val="CommentReference"/>
                <w:rFonts w:ascii="Arial" w:eastAsia="PMingLiU" w:hAnsi="Arial"/>
                <w:bCs w:val="0"/>
                <w:color w:val="000000"/>
              </w:rPr>
              <w:commentReference w:id="15"/>
            </w:r>
          </w:p>
        </w:tc>
      </w:tr>
      <w:tr w:rsidR="00945D55" w:rsidRPr="00712180" w14:paraId="1F0CE159"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12DAAE4" w14:textId="77777777" w:rsidR="00945D55" w:rsidRDefault="00945D55" w:rsidP="009763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001C5C5" w14:textId="77777777" w:rsidR="00945D55" w:rsidRPr="00155DC5" w:rsidRDefault="00945D55" w:rsidP="009763F7">
            <w:pPr>
              <w:pStyle w:val="TableText0"/>
              <w:keepNext/>
              <w:keepLines/>
              <w:rPr>
                <w:rFonts w:ascii="Arial" w:hAnsi="Arial" w:cs="Arial"/>
                <w:lang w:val="en-US"/>
              </w:rPr>
            </w:pPr>
            <w:r w:rsidRPr="00155DC5">
              <w:rPr>
                <w:rFonts w:ascii="Arial" w:hAnsi="Arial" w:cs="Arial"/>
                <w:lang w:val="en-US"/>
              </w:rPr>
              <w:t>Internal</w:t>
            </w:r>
          </w:p>
        </w:tc>
      </w:tr>
      <w:tr w:rsidR="00945D55" w:rsidRPr="006D2395" w14:paraId="7C0C34DF"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C2DD172" w14:textId="77777777" w:rsidR="00945D55" w:rsidRDefault="00945D55" w:rsidP="009763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4C8F282" w14:textId="77777777" w:rsidR="00945D55" w:rsidRPr="00155DC5" w:rsidRDefault="00945D55" w:rsidP="009763F7">
            <w:pPr>
              <w:pStyle w:val="TableText0"/>
              <w:keepNext/>
              <w:keepLines/>
              <w:rPr>
                <w:rFonts w:ascii="Arial" w:hAnsi="Arial" w:cs="Arial"/>
                <w:lang w:val="en-US"/>
              </w:rPr>
            </w:pPr>
            <w:r>
              <w:rPr>
                <w:rFonts w:ascii="Arial" w:hAnsi="Arial" w:cs="Arial"/>
                <w:lang w:val="en-US"/>
              </w:rPr>
              <w:t>Inbound</w:t>
            </w:r>
          </w:p>
        </w:tc>
      </w:tr>
      <w:tr w:rsidR="00945D55" w:rsidRPr="00A540D4" w14:paraId="5A2DE32C"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B55526F" w14:textId="77777777" w:rsidR="00945D55" w:rsidRDefault="00945D55" w:rsidP="009763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3485D3F" w14:textId="77777777" w:rsidR="00945D55" w:rsidRPr="00155DC5" w:rsidRDefault="00945D55" w:rsidP="009763F7">
            <w:pPr>
              <w:pStyle w:val="TableText0"/>
              <w:keepNext/>
              <w:keepLines/>
              <w:rPr>
                <w:rFonts w:ascii="Arial" w:hAnsi="Arial" w:cs="Arial"/>
                <w:lang w:val="en-US"/>
              </w:rPr>
            </w:pPr>
            <w:r w:rsidRPr="00155DC5">
              <w:rPr>
                <w:rFonts w:ascii="Arial" w:hAnsi="Arial" w:cs="Arial"/>
                <w:lang w:val="en-US"/>
              </w:rPr>
              <w:t>Yes</w:t>
            </w:r>
          </w:p>
        </w:tc>
      </w:tr>
      <w:tr w:rsidR="00945D55" w:rsidRPr="00A14D1F" w14:paraId="101374D4"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D70EC0C" w14:textId="77777777" w:rsidR="00945D55" w:rsidRDefault="00945D55" w:rsidP="009763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01C52C3" w14:textId="77777777" w:rsidR="00945D55" w:rsidRDefault="00945D55" w:rsidP="009763F7">
            <w:pPr>
              <w:pStyle w:val="TableText0"/>
              <w:keepNext/>
              <w:keepLines/>
              <w:rPr>
                <w:rFonts w:ascii="Arial" w:hAnsi="Arial" w:cs="Arial"/>
                <w:lang w:val="en-US"/>
              </w:rPr>
            </w:pPr>
            <w:proofErr w:type="spellStart"/>
            <w:r w:rsidRPr="00402396">
              <w:rPr>
                <w:rFonts w:ascii="Arial" w:hAnsi="Arial" w:cs="Arial"/>
                <w:lang w:val="en-US"/>
              </w:rPr>
              <w:t>Authorisation</w:t>
            </w:r>
            <w:proofErr w:type="spellEnd"/>
            <w:r w:rsidRPr="00402396">
              <w:rPr>
                <w:rFonts w:ascii="Arial" w:hAnsi="Arial" w:cs="Arial"/>
                <w:lang w:val="en-US"/>
              </w:rPr>
              <w:t xml:space="preserve"> method or authentication method</w:t>
            </w:r>
            <w:r>
              <w:rPr>
                <w:rFonts w:ascii="Arial" w:hAnsi="Arial" w:cs="Arial"/>
                <w:lang w:val="en-US"/>
              </w:rPr>
              <w:t xml:space="preserve">: </w:t>
            </w:r>
            <w:sdt>
              <w:sdtPr>
                <w:rPr>
                  <w:rFonts w:ascii="Arial" w:hAnsi="Arial" w:cs="Arial"/>
                  <w:lang w:val="en-US"/>
                </w:rPr>
                <w:alias w:val="Authorisation"/>
                <w:tag w:val="Authorisation"/>
                <w:id w:val="-1901582211"/>
                <w:placeholder>
                  <w:docPart w:val="127221EE15C54FB3AF65A234F019F7F7"/>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Content>
                <w:r>
                  <w:rPr>
                    <w:rFonts w:ascii="Arial" w:hAnsi="Arial" w:cs="Arial"/>
                    <w:lang w:val="en-US"/>
                  </w:rPr>
                  <w:t>None required</w:t>
                </w:r>
              </w:sdtContent>
            </w:sdt>
          </w:p>
          <w:p w14:paraId="399FEAD7" w14:textId="77777777" w:rsidR="00945D55" w:rsidRPr="00402396" w:rsidRDefault="00945D55" w:rsidP="009763F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943442299"/>
                <w:placeholder>
                  <w:docPart w:val="F2E642DAB6B040D5AA63740C4CE65706"/>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Content>
                <w:r>
                  <w:rPr>
                    <w:rFonts w:ascii="Arial" w:hAnsi="Arial" w:cs="Arial"/>
                    <w:lang w:val="en-US"/>
                  </w:rPr>
                  <w:t>No</w:t>
                </w:r>
              </w:sdtContent>
            </w:sdt>
          </w:p>
          <w:p w14:paraId="47011871" w14:textId="77777777" w:rsidR="00945D55" w:rsidRPr="00155DC5" w:rsidRDefault="00945D55" w:rsidP="009763F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766072767"/>
                <w:placeholder>
                  <w:docPart w:val="4A102070D6804D65810BB41573EC2142"/>
                </w:placeholder>
                <w:dropDownList>
                  <w:listItem w:displayText="Select" w:value="Select"/>
                  <w:listItem w:displayText="Yes" w:value="Yes"/>
                  <w:listItem w:displayText="No" w:value="No"/>
                </w:dropDownList>
              </w:sdtPr>
              <w:sdtContent>
                <w:r>
                  <w:rPr>
                    <w:rFonts w:ascii="Arial" w:hAnsi="Arial" w:cs="Arial"/>
                    <w:lang w:val="en-US"/>
                  </w:rPr>
                  <w:t>Yes</w:t>
                </w:r>
              </w:sdtContent>
            </w:sdt>
          </w:p>
        </w:tc>
      </w:tr>
      <w:tr w:rsidR="00945D55" w:rsidRPr="005220F1" w14:paraId="3C2E6F69"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575B152"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F207B7F" w14:textId="77777777" w:rsidR="00945D55" w:rsidRPr="00155DC5" w:rsidRDefault="00945D55" w:rsidP="009763F7">
            <w:pPr>
              <w:pStyle w:val="TableText0"/>
              <w:keepNext/>
              <w:keepLines/>
              <w:rPr>
                <w:rFonts w:ascii="Arial" w:hAnsi="Arial" w:cs="Arial"/>
                <w:lang w:val="en-US"/>
              </w:rPr>
            </w:pPr>
            <w:r w:rsidRPr="007B5E99">
              <w:rPr>
                <w:rFonts w:ascii="Arial" w:hAnsi="Arial" w:cs="Arial"/>
                <w:lang w:val="en-US"/>
              </w:rPr>
              <w:t>Not specified</w:t>
            </w:r>
          </w:p>
        </w:tc>
      </w:tr>
      <w:tr w:rsidR="00945D55" w:rsidRPr="00B81AA8" w14:paraId="54DB05A5"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C74D26E"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8B9A426" w14:textId="77777777" w:rsidR="00945D55" w:rsidRPr="00155DC5" w:rsidRDefault="00945D55" w:rsidP="009763F7">
            <w:pPr>
              <w:pStyle w:val="TableText0"/>
              <w:keepNext/>
              <w:keepLines/>
              <w:rPr>
                <w:rFonts w:ascii="Arial" w:hAnsi="Arial" w:cs="Arial"/>
              </w:rPr>
            </w:pPr>
            <w:r w:rsidRPr="007B5E99">
              <w:rPr>
                <w:rFonts w:ascii="Arial" w:hAnsi="Arial" w:cs="Arial"/>
                <w:lang w:val="en-US"/>
              </w:rPr>
              <w:t>Not specified</w:t>
            </w:r>
          </w:p>
        </w:tc>
      </w:tr>
      <w:tr w:rsidR="00945D55" w:rsidRPr="00B81AA8" w14:paraId="07BC0B9E"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1745B7D"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7E6AE5E" w14:textId="77777777" w:rsidR="00945D55" w:rsidRPr="00155DC5" w:rsidRDefault="00945D55" w:rsidP="009763F7">
            <w:pPr>
              <w:pStyle w:val="TableText0"/>
              <w:keepNext/>
              <w:keepLines/>
              <w:rPr>
                <w:rFonts w:ascii="Arial" w:hAnsi="Arial" w:cs="Arial"/>
              </w:rPr>
            </w:pPr>
            <w:r w:rsidRPr="007B5E99">
              <w:rPr>
                <w:rFonts w:ascii="Arial" w:hAnsi="Arial" w:cs="Arial"/>
                <w:lang w:val="en-US"/>
              </w:rPr>
              <w:t>Not specified</w:t>
            </w:r>
          </w:p>
        </w:tc>
      </w:tr>
      <w:tr w:rsidR="00945D55" w:rsidRPr="00B81AA8" w14:paraId="1D205A2C" w14:textId="77777777" w:rsidTr="009763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4165A1B" w14:textId="77777777" w:rsidR="00945D55" w:rsidRPr="00B81AA8" w:rsidRDefault="00945D55" w:rsidP="009763F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88B9000" w14:textId="77777777" w:rsidR="00945D55" w:rsidRPr="00155DC5" w:rsidRDefault="00945D55" w:rsidP="009763F7">
            <w:pPr>
              <w:pStyle w:val="TableText0"/>
              <w:keepNext/>
              <w:keepLines/>
              <w:rPr>
                <w:rFonts w:ascii="Arial" w:hAnsi="Arial" w:cs="Arial"/>
              </w:rPr>
            </w:pPr>
            <w:r w:rsidRPr="007B5E99">
              <w:rPr>
                <w:rFonts w:ascii="Arial" w:hAnsi="Arial" w:cs="Arial"/>
                <w:lang w:val="en-US"/>
              </w:rPr>
              <w:t>Not specified</w:t>
            </w:r>
          </w:p>
        </w:tc>
      </w:tr>
    </w:tbl>
    <w:p w14:paraId="7D2FFB5C" w14:textId="77777777" w:rsidR="00945D55" w:rsidRPr="0086594F" w:rsidRDefault="00945D55" w:rsidP="00945D55">
      <w:pPr>
        <w:pStyle w:val="BodyText"/>
      </w:pPr>
    </w:p>
    <w:p w14:paraId="12F2501D" w14:textId="3765E0BA" w:rsidR="00945D55" w:rsidRDefault="00945D55" w:rsidP="00945D55">
      <w:pPr>
        <w:pStyle w:val="BodyText"/>
      </w:pPr>
    </w:p>
    <w:p w14:paraId="7B3DC603" w14:textId="742F4E9D" w:rsidR="001445A1" w:rsidRDefault="001445A1" w:rsidP="00945D55">
      <w:pPr>
        <w:pStyle w:val="Heading1"/>
        <w:numPr>
          <w:ilvl w:val="0"/>
          <w:numId w:val="73"/>
        </w:numPr>
        <w:rPr>
          <w:lang w:val="en-US"/>
        </w:rPr>
      </w:pPr>
      <w:bookmarkStart w:id="16" w:name="_Toc152918216"/>
      <w:r w:rsidRPr="001445A1">
        <w:rPr>
          <w:lang w:val="en-US"/>
        </w:rPr>
        <w:lastRenderedPageBreak/>
        <w:t>Functional Requirements</w:t>
      </w:r>
      <w:bookmarkEnd w:id="16"/>
    </w:p>
    <w:p w14:paraId="795BBA15" w14:textId="77777777" w:rsidR="00720AA9" w:rsidRDefault="00720AA9" w:rsidP="00720AA9">
      <w:pPr>
        <w:pStyle w:val="BodyText"/>
      </w:pPr>
      <w:r>
        <w:t>No functional requirements specified.</w:t>
      </w:r>
    </w:p>
    <w:p w14:paraId="55E7D059" w14:textId="77777777" w:rsidR="00720AA9" w:rsidRPr="00720AA9" w:rsidRDefault="00720AA9" w:rsidP="00720AA9">
      <w:pPr>
        <w:pStyle w:val="BodyText"/>
        <w:rPr>
          <w:lang w:val="en-US"/>
        </w:rPr>
      </w:pPr>
    </w:p>
    <w:p w14:paraId="73C7B067" w14:textId="14AB20E1" w:rsidR="00BB07E1" w:rsidRDefault="00C32520" w:rsidP="001445A1">
      <w:pPr>
        <w:pStyle w:val="Heading1"/>
        <w:rPr>
          <w:lang w:val="en-US"/>
        </w:rPr>
      </w:pPr>
      <w:bookmarkStart w:id="17" w:name="_Toc152918217"/>
      <w:r w:rsidRPr="00DD421C">
        <w:rPr>
          <w:lang w:val="en-US"/>
        </w:rPr>
        <w:lastRenderedPageBreak/>
        <w:t>Non-Functional</w:t>
      </w:r>
      <w:r w:rsidR="00BB07E1" w:rsidRPr="00DD421C">
        <w:rPr>
          <w:lang w:val="en-US"/>
        </w:rPr>
        <w:t xml:space="preserve"> Requirements</w:t>
      </w:r>
      <w:bookmarkEnd w:id="17"/>
    </w:p>
    <w:p w14:paraId="688AAAD2" w14:textId="77777777" w:rsidR="00720AA9" w:rsidRPr="00B1295D" w:rsidRDefault="00720AA9" w:rsidP="00720AA9">
      <w:pPr>
        <w:pStyle w:val="Heading2"/>
        <w:ind w:left="576"/>
      </w:pPr>
      <w:bookmarkStart w:id="18" w:name="_Toc94024201"/>
      <w:bookmarkStart w:id="19" w:name="_Toc119414581"/>
      <w:bookmarkStart w:id="20" w:name="_Toc152918218"/>
      <w:r>
        <w:t>Security &amp; Compliance c</w:t>
      </w:r>
      <w:r w:rsidRPr="005B75E3">
        <w:t>lassifications</w:t>
      </w:r>
      <w:bookmarkEnd w:id="18"/>
      <w:bookmarkEnd w:id="19"/>
      <w:bookmarkEnd w:id="20"/>
    </w:p>
    <w:p w14:paraId="2AC83300" w14:textId="77777777" w:rsidR="00720AA9" w:rsidRDefault="00720AA9" w:rsidP="00720AA9">
      <w:r w:rsidRPr="0087068D">
        <w:t>For the BIV Rating the following repos</w:t>
      </w:r>
      <w:r>
        <w:t>i</w:t>
      </w:r>
      <w:r w:rsidRPr="0087068D">
        <w:t xml:space="preserve">tory is </w:t>
      </w:r>
      <w:r w:rsidRPr="008A2E49">
        <w:t>used: “</w:t>
      </w:r>
      <w:r w:rsidRPr="00524C99">
        <w:t>202</w:t>
      </w:r>
      <w:r>
        <w:t>2</w:t>
      </w:r>
      <w:r w:rsidRPr="00524C99">
        <w:t xml:space="preserve"> UWV-brede Risico Applicatie </w:t>
      </w:r>
      <w:proofErr w:type="spellStart"/>
      <w:r w:rsidRPr="00524C99">
        <w:t>Lijst</w:t>
      </w:r>
      <w:proofErr w:type="spellEnd"/>
      <w:r w:rsidRPr="00524C99">
        <w:t xml:space="preserve"> v1.</w:t>
      </w:r>
      <w:proofErr w:type="gramStart"/>
      <w:r w:rsidRPr="00524C99">
        <w:t>0</w:t>
      </w:r>
      <w:r w:rsidRPr="008A2E49">
        <w:t>”</w:t>
      </w:r>
      <w:proofErr w:type="gramEnd"/>
      <w:r w:rsidRPr="008A2E49">
        <w:t xml:space="preserve"> </w:t>
      </w:r>
    </w:p>
    <w:p w14:paraId="5D595260" w14:textId="77777777" w:rsidR="00720AA9" w:rsidRDefault="00720AA9" w:rsidP="00720AA9"/>
    <w:tbl>
      <w:tblPr>
        <w:tblStyle w:val="TableGrid"/>
        <w:tblW w:w="8635" w:type="dxa"/>
        <w:tblLook w:val="04A0" w:firstRow="1" w:lastRow="0" w:firstColumn="1" w:lastColumn="0" w:noHBand="0" w:noVBand="1"/>
      </w:tblPr>
      <w:tblGrid>
        <w:gridCol w:w="4405"/>
        <w:gridCol w:w="4230"/>
      </w:tblGrid>
      <w:tr w:rsidR="00720AA9" w:rsidRPr="00560D26" w14:paraId="6540A0AA" w14:textId="77777777" w:rsidTr="009763F7">
        <w:tc>
          <w:tcPr>
            <w:tcW w:w="4405" w:type="dxa"/>
            <w:shd w:val="clear" w:color="auto" w:fill="D9D9D9" w:themeFill="background1" w:themeFillShade="D9"/>
          </w:tcPr>
          <w:p w14:paraId="46BA22BD" w14:textId="77777777" w:rsidR="00720AA9" w:rsidRPr="00D83D22" w:rsidRDefault="00720AA9" w:rsidP="009763F7">
            <w:pPr>
              <w:pStyle w:val="BodyText"/>
              <w:rPr>
                <w:b/>
                <w:bCs/>
              </w:rPr>
            </w:pPr>
            <w:r w:rsidRPr="00D83D22">
              <w:rPr>
                <w:b/>
                <w:bCs/>
              </w:rPr>
              <w:t>Application</w:t>
            </w:r>
          </w:p>
        </w:tc>
        <w:tc>
          <w:tcPr>
            <w:tcW w:w="4230" w:type="dxa"/>
            <w:shd w:val="clear" w:color="auto" w:fill="FFFFFF" w:themeFill="background1"/>
          </w:tcPr>
          <w:p w14:paraId="6DD37BC8" w14:textId="77777777" w:rsidR="00720AA9" w:rsidRPr="00AD65A4" w:rsidRDefault="00720AA9" w:rsidP="009763F7">
            <w:pPr>
              <w:pStyle w:val="BodyText"/>
            </w:pPr>
            <w:r w:rsidRPr="00AD65A4">
              <w:t>WBS</w:t>
            </w:r>
          </w:p>
        </w:tc>
      </w:tr>
      <w:tr w:rsidR="00720AA9" w:rsidRPr="00611598" w14:paraId="2F90B979" w14:textId="77777777" w:rsidTr="009763F7">
        <w:tc>
          <w:tcPr>
            <w:tcW w:w="4405" w:type="dxa"/>
            <w:shd w:val="clear" w:color="auto" w:fill="D9D9D9" w:themeFill="background1" w:themeFillShade="D9"/>
          </w:tcPr>
          <w:p w14:paraId="7B608115" w14:textId="77777777" w:rsidR="00720AA9" w:rsidRPr="00D83D22" w:rsidRDefault="00720AA9" w:rsidP="009763F7">
            <w:pPr>
              <w:pStyle w:val="BodyText"/>
              <w:rPr>
                <w:b/>
                <w:bCs/>
              </w:rPr>
            </w:pPr>
            <w:r w:rsidRPr="00D83D22">
              <w:rPr>
                <w:b/>
                <w:bCs/>
              </w:rPr>
              <w:t>Owner</w:t>
            </w:r>
          </w:p>
        </w:tc>
        <w:tc>
          <w:tcPr>
            <w:tcW w:w="4230" w:type="dxa"/>
          </w:tcPr>
          <w:p w14:paraId="4044EEFA" w14:textId="77777777" w:rsidR="00720AA9" w:rsidRPr="00AD65A4" w:rsidRDefault="00720AA9" w:rsidP="009763F7">
            <w:pPr>
              <w:pStyle w:val="BodyText"/>
            </w:pPr>
            <w:r w:rsidRPr="00AD65A4">
              <w:t>WB</w:t>
            </w:r>
          </w:p>
        </w:tc>
      </w:tr>
      <w:tr w:rsidR="00720AA9" w:rsidRPr="00611598" w14:paraId="44090137" w14:textId="77777777" w:rsidTr="009763F7">
        <w:tc>
          <w:tcPr>
            <w:tcW w:w="4405" w:type="dxa"/>
            <w:shd w:val="clear" w:color="auto" w:fill="D9D9D9" w:themeFill="background1" w:themeFillShade="D9"/>
          </w:tcPr>
          <w:p w14:paraId="5E2829D4" w14:textId="77777777" w:rsidR="00720AA9" w:rsidRPr="00D83D22" w:rsidRDefault="00720AA9" w:rsidP="009763F7">
            <w:pPr>
              <w:pStyle w:val="BodyText"/>
              <w:rPr>
                <w:b/>
                <w:bCs/>
              </w:rPr>
            </w:pPr>
            <w:r w:rsidRPr="00D83D22">
              <w:rPr>
                <w:b/>
                <w:bCs/>
              </w:rPr>
              <w:t>Availability (Beschikbaarheid)</w:t>
            </w:r>
          </w:p>
        </w:tc>
        <w:sdt>
          <w:sdtPr>
            <w:rPr>
              <w:szCs w:val="22"/>
            </w:rPr>
            <w:alias w:val="Select"/>
            <w:tag w:val="Select"/>
            <w:id w:val="-1547982973"/>
            <w:placeholder>
              <w:docPart w:val="FEC97FBDA44C41F78B9BF928ECDB576E"/>
            </w:placeholder>
            <w:dropDownList>
              <w:listItem w:displayText="Select" w:value="Select"/>
              <w:listItem w:displayText="0" w:value="0"/>
              <w:listItem w:displayText="1" w:value="1"/>
              <w:listItem w:displayText="2" w:value="2"/>
              <w:listItem w:displayText="2+" w:value="2+"/>
              <w:listItem w:displayText="3" w:value="3"/>
            </w:dropDownList>
          </w:sdtPr>
          <w:sdtContent>
            <w:tc>
              <w:tcPr>
                <w:tcW w:w="4230" w:type="dxa"/>
              </w:tcPr>
              <w:p w14:paraId="45D97FCF" w14:textId="77777777" w:rsidR="00720AA9" w:rsidRPr="00235954" w:rsidRDefault="00720AA9" w:rsidP="009763F7">
                <w:pPr>
                  <w:pStyle w:val="BodyText"/>
                  <w:rPr>
                    <w:highlight w:val="yellow"/>
                  </w:rPr>
                </w:pPr>
                <w:r>
                  <w:rPr>
                    <w:szCs w:val="22"/>
                  </w:rPr>
                  <w:t>2</w:t>
                </w:r>
              </w:p>
            </w:tc>
          </w:sdtContent>
        </w:sdt>
      </w:tr>
      <w:tr w:rsidR="00720AA9" w:rsidRPr="00611598" w14:paraId="35E8A391" w14:textId="77777777" w:rsidTr="009763F7">
        <w:tc>
          <w:tcPr>
            <w:tcW w:w="4405" w:type="dxa"/>
            <w:shd w:val="clear" w:color="auto" w:fill="D9D9D9" w:themeFill="background1" w:themeFillShade="D9"/>
          </w:tcPr>
          <w:p w14:paraId="28806CBB" w14:textId="77777777" w:rsidR="00720AA9" w:rsidRPr="00D83D22" w:rsidRDefault="00720AA9" w:rsidP="009763F7">
            <w:pPr>
              <w:pStyle w:val="BodyText"/>
              <w:rPr>
                <w:b/>
                <w:bCs/>
              </w:rPr>
            </w:pPr>
            <w:r w:rsidRPr="00D83D22">
              <w:rPr>
                <w:b/>
                <w:bCs/>
              </w:rPr>
              <w:t>Integrity (</w:t>
            </w:r>
            <w:proofErr w:type="spellStart"/>
            <w:r w:rsidRPr="00D83D22">
              <w:rPr>
                <w:b/>
                <w:bCs/>
              </w:rPr>
              <w:t>Integriteit</w:t>
            </w:r>
            <w:proofErr w:type="spellEnd"/>
            <w:r w:rsidRPr="00D83D22">
              <w:rPr>
                <w:b/>
                <w:bCs/>
              </w:rPr>
              <w:t>)</w:t>
            </w:r>
          </w:p>
        </w:tc>
        <w:sdt>
          <w:sdtPr>
            <w:rPr>
              <w:szCs w:val="22"/>
            </w:rPr>
            <w:alias w:val="Select"/>
            <w:tag w:val="Select"/>
            <w:id w:val="-1758354972"/>
            <w:placeholder>
              <w:docPart w:val="82086AE3CC14402BAE89F16266A4DE22"/>
            </w:placeholder>
            <w:dropDownList>
              <w:listItem w:displayText="Select" w:value="Select"/>
              <w:listItem w:displayText="0" w:value="0"/>
              <w:listItem w:displayText="1" w:value="1"/>
              <w:listItem w:displayText="2" w:value="2"/>
              <w:listItem w:displayText="2+" w:value="2+"/>
              <w:listItem w:displayText="3" w:value="3"/>
            </w:dropDownList>
          </w:sdtPr>
          <w:sdtContent>
            <w:tc>
              <w:tcPr>
                <w:tcW w:w="4230" w:type="dxa"/>
              </w:tcPr>
              <w:p w14:paraId="61D7FBED" w14:textId="77777777" w:rsidR="00720AA9" w:rsidRPr="00235954" w:rsidRDefault="00720AA9" w:rsidP="009763F7">
                <w:pPr>
                  <w:pStyle w:val="BodyText"/>
                  <w:rPr>
                    <w:highlight w:val="yellow"/>
                  </w:rPr>
                </w:pPr>
                <w:r>
                  <w:rPr>
                    <w:szCs w:val="22"/>
                  </w:rPr>
                  <w:t>2</w:t>
                </w:r>
              </w:p>
            </w:tc>
          </w:sdtContent>
        </w:sdt>
      </w:tr>
      <w:tr w:rsidR="00720AA9" w:rsidRPr="00611598" w14:paraId="5FAA1986" w14:textId="77777777" w:rsidTr="009763F7">
        <w:tc>
          <w:tcPr>
            <w:tcW w:w="4405" w:type="dxa"/>
            <w:shd w:val="clear" w:color="auto" w:fill="D9D9D9" w:themeFill="background1" w:themeFillShade="D9"/>
          </w:tcPr>
          <w:p w14:paraId="38D7BDCE" w14:textId="77777777" w:rsidR="00720AA9" w:rsidRPr="00D83D22" w:rsidRDefault="00720AA9" w:rsidP="009763F7">
            <w:pPr>
              <w:pStyle w:val="BodyText"/>
              <w:rPr>
                <w:b/>
                <w:bCs/>
              </w:rPr>
            </w:pPr>
            <w:r w:rsidRPr="00D83D22">
              <w:rPr>
                <w:b/>
                <w:bCs/>
              </w:rPr>
              <w:t>Confidentiality (</w:t>
            </w:r>
            <w:proofErr w:type="spellStart"/>
            <w:r w:rsidRPr="00D83D22">
              <w:rPr>
                <w:b/>
                <w:bCs/>
              </w:rPr>
              <w:t>Vertrouwelijkheid</w:t>
            </w:r>
            <w:proofErr w:type="spellEnd"/>
            <w:r w:rsidRPr="00D83D22">
              <w:rPr>
                <w:b/>
                <w:bCs/>
              </w:rPr>
              <w:t>)</w:t>
            </w:r>
          </w:p>
        </w:tc>
        <w:sdt>
          <w:sdtPr>
            <w:rPr>
              <w:szCs w:val="22"/>
            </w:rPr>
            <w:alias w:val="Select"/>
            <w:tag w:val="Select"/>
            <w:id w:val="649029988"/>
            <w:placeholder>
              <w:docPart w:val="649B9F6153EF43B79BE99C6D00361366"/>
            </w:placeholder>
            <w:dropDownList>
              <w:listItem w:displayText="Select" w:value="Select"/>
              <w:listItem w:displayText="0" w:value="0"/>
              <w:listItem w:displayText="1" w:value="1"/>
              <w:listItem w:displayText="2" w:value="2"/>
              <w:listItem w:displayText="2+" w:value="2+"/>
              <w:listItem w:displayText="3" w:value="3"/>
            </w:dropDownList>
          </w:sdtPr>
          <w:sdtContent>
            <w:tc>
              <w:tcPr>
                <w:tcW w:w="4230" w:type="dxa"/>
              </w:tcPr>
              <w:p w14:paraId="4799504B" w14:textId="77777777" w:rsidR="00720AA9" w:rsidRPr="00235954" w:rsidRDefault="00720AA9" w:rsidP="009763F7">
                <w:pPr>
                  <w:pStyle w:val="BodyText"/>
                  <w:rPr>
                    <w:highlight w:val="yellow"/>
                  </w:rPr>
                </w:pPr>
                <w:r>
                  <w:rPr>
                    <w:szCs w:val="22"/>
                  </w:rPr>
                  <w:t>2+</w:t>
                </w:r>
              </w:p>
            </w:tc>
          </w:sdtContent>
        </w:sdt>
      </w:tr>
      <w:tr w:rsidR="00720AA9" w:rsidRPr="00611598" w14:paraId="0D367A55" w14:textId="77777777" w:rsidTr="009763F7">
        <w:tc>
          <w:tcPr>
            <w:tcW w:w="4405" w:type="dxa"/>
            <w:shd w:val="clear" w:color="auto" w:fill="D9D9D9" w:themeFill="background1" w:themeFillShade="D9"/>
          </w:tcPr>
          <w:p w14:paraId="1BA20013" w14:textId="77777777" w:rsidR="00720AA9" w:rsidRPr="00D83D22" w:rsidRDefault="00720AA9" w:rsidP="009763F7">
            <w:pPr>
              <w:pStyle w:val="BodyText"/>
              <w:rPr>
                <w:b/>
                <w:bCs/>
              </w:rPr>
            </w:pPr>
            <w:r w:rsidRPr="00D83D22">
              <w:rPr>
                <w:b/>
                <w:bCs/>
              </w:rPr>
              <w:t>Type of information /Data Classification</w:t>
            </w:r>
          </w:p>
        </w:tc>
        <w:tc>
          <w:tcPr>
            <w:tcW w:w="4230" w:type="dxa"/>
          </w:tcPr>
          <w:p w14:paraId="30E99CF0" w14:textId="77777777" w:rsidR="00720AA9" w:rsidRPr="00235954" w:rsidRDefault="00720AA9" w:rsidP="009763F7">
            <w:pPr>
              <w:pStyle w:val="BodyText"/>
              <w:rPr>
                <w:highlight w:val="yellow"/>
              </w:rPr>
            </w:pPr>
            <w:r w:rsidRPr="009B3861">
              <w:t>Personal data of clients</w:t>
            </w:r>
          </w:p>
        </w:tc>
      </w:tr>
    </w:tbl>
    <w:p w14:paraId="7DFFCBDE" w14:textId="77777777" w:rsidR="00720AA9" w:rsidRDefault="00720AA9" w:rsidP="00720AA9">
      <w:pPr>
        <w:pStyle w:val="Heading3"/>
      </w:pPr>
      <w:r>
        <w:t>Risk analysis UWV</w:t>
      </w:r>
    </w:p>
    <w:p w14:paraId="593CFE4E" w14:textId="77777777" w:rsidR="00720AA9" w:rsidRPr="00726E8C" w:rsidRDefault="00720AA9" w:rsidP="00720AA9">
      <w:pPr>
        <w:pStyle w:val="BodyText"/>
      </w:pPr>
      <w:r w:rsidRPr="00DF67BD">
        <w:t xml:space="preserve">No risk analysis provided by </w:t>
      </w:r>
      <w:proofErr w:type="gramStart"/>
      <w:r w:rsidRPr="00DF67BD">
        <w:t>UWV</w:t>
      </w:r>
      <w:proofErr w:type="gramEnd"/>
    </w:p>
    <w:p w14:paraId="13F4DD84" w14:textId="77777777" w:rsidR="00720AA9" w:rsidRDefault="00720AA9" w:rsidP="00720AA9">
      <w:pPr>
        <w:pStyle w:val="Heading3"/>
      </w:pPr>
      <w:r>
        <w:t>Applicable security and compliance frameworks</w:t>
      </w:r>
    </w:p>
    <w:tbl>
      <w:tblPr>
        <w:tblStyle w:val="GridTable4"/>
        <w:tblW w:w="0" w:type="auto"/>
        <w:tblLook w:val="04A0" w:firstRow="1" w:lastRow="0" w:firstColumn="1" w:lastColumn="0" w:noHBand="0" w:noVBand="1"/>
      </w:tblPr>
      <w:tblGrid>
        <w:gridCol w:w="4407"/>
        <w:gridCol w:w="4403"/>
      </w:tblGrid>
      <w:tr w:rsidR="00720AA9" w14:paraId="78BF3891" w14:textId="77777777" w:rsidTr="00976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shd w:val="clear" w:color="auto" w:fill="D9D9D9" w:themeFill="background1" w:themeFillShade="D9"/>
          </w:tcPr>
          <w:p w14:paraId="33E2C900" w14:textId="77777777" w:rsidR="00720AA9" w:rsidRPr="003F1790" w:rsidRDefault="00720AA9" w:rsidP="009763F7">
            <w:pPr>
              <w:pStyle w:val="BodyText"/>
              <w:rPr>
                <w:color w:val="000000" w:themeColor="text1"/>
                <w:szCs w:val="22"/>
              </w:rPr>
            </w:pPr>
            <w:r w:rsidRPr="003F1790">
              <w:rPr>
                <w:color w:val="000000" w:themeColor="text1"/>
                <w:szCs w:val="22"/>
              </w:rPr>
              <w:t>Security &amp; Compliance Framework</w:t>
            </w:r>
          </w:p>
        </w:tc>
        <w:tc>
          <w:tcPr>
            <w:tcW w:w="45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5D9BF" w14:textId="77777777" w:rsidR="00720AA9" w:rsidRPr="003F1790" w:rsidRDefault="00720AA9" w:rsidP="009763F7">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r>
      <w:tr w:rsidR="00720AA9" w14:paraId="1FB16802" w14:textId="77777777" w:rsidTr="00976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AEA1E1E" w14:textId="77777777" w:rsidR="00720AA9" w:rsidRPr="00067B08" w:rsidRDefault="00720AA9" w:rsidP="009763F7">
            <w:pPr>
              <w:pStyle w:val="BodyText"/>
              <w:rPr>
                <w:szCs w:val="22"/>
              </w:rPr>
            </w:pPr>
            <w:r>
              <w:rPr>
                <w:szCs w:val="22"/>
              </w:rPr>
              <w:t>BIO</w:t>
            </w:r>
          </w:p>
        </w:tc>
        <w:sdt>
          <w:sdtPr>
            <w:rPr>
              <w:szCs w:val="22"/>
            </w:rPr>
            <w:alias w:val="Select"/>
            <w:tag w:val="Select"/>
            <w:id w:val="-1038273273"/>
            <w:placeholder>
              <w:docPart w:val="452887CA05194D3FB0AFD5137B0EE4F7"/>
            </w:placeholder>
            <w:dropDownList>
              <w:listItem w:displayText="Select" w:value="Select"/>
              <w:listItem w:displayText="Yes" w:value="Yes"/>
              <w:listItem w:displayText="No" w:value="No"/>
            </w:dropDownList>
          </w:sdtPr>
          <w:sdtContent>
            <w:tc>
              <w:tcPr>
                <w:tcW w:w="4508" w:type="dxa"/>
                <w:tcBorders>
                  <w:top w:val="single" w:sz="4" w:space="0" w:color="auto"/>
                </w:tcBorders>
                <w:shd w:val="clear" w:color="auto" w:fill="auto"/>
              </w:tcPr>
              <w:p w14:paraId="62924016" w14:textId="77777777" w:rsidR="00720AA9" w:rsidRPr="00067B08" w:rsidRDefault="00720AA9" w:rsidP="009763F7">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Yes</w:t>
                </w:r>
              </w:p>
            </w:tc>
          </w:sdtContent>
        </w:sdt>
      </w:tr>
      <w:tr w:rsidR="00720AA9" w14:paraId="5666B6CA" w14:textId="77777777" w:rsidTr="009763F7">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73EFCA4C" w14:textId="77777777" w:rsidR="00720AA9" w:rsidRPr="003F1790" w:rsidRDefault="00720AA9" w:rsidP="009763F7">
            <w:pPr>
              <w:pStyle w:val="BodyText"/>
              <w:rPr>
                <w:szCs w:val="22"/>
              </w:rPr>
            </w:pPr>
            <w:r w:rsidRPr="003F1790">
              <w:rPr>
                <w:szCs w:val="22"/>
              </w:rPr>
              <w:t>AVG / GDPR</w:t>
            </w:r>
          </w:p>
        </w:tc>
        <w:sdt>
          <w:sdtPr>
            <w:rPr>
              <w:szCs w:val="22"/>
            </w:rPr>
            <w:alias w:val="Select"/>
            <w:tag w:val="Select"/>
            <w:id w:val="-11140881"/>
            <w:placeholder>
              <w:docPart w:val="B6DF2714B5C544668A458C45DF06ADFA"/>
            </w:placeholder>
            <w:dropDownList>
              <w:listItem w:displayText="Select" w:value="Select"/>
              <w:listItem w:displayText="Yes" w:value="Yes"/>
              <w:listItem w:displayText="No" w:value="No"/>
            </w:dropDownList>
          </w:sdtPr>
          <w:sdtContent>
            <w:tc>
              <w:tcPr>
                <w:tcW w:w="4508" w:type="dxa"/>
                <w:shd w:val="clear" w:color="auto" w:fill="auto"/>
              </w:tcPr>
              <w:p w14:paraId="5130C0F1" w14:textId="77777777" w:rsidR="00720AA9" w:rsidRPr="00643F4E" w:rsidRDefault="00720AA9" w:rsidP="009763F7">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r>
                  <w:rPr>
                    <w:szCs w:val="22"/>
                  </w:rPr>
                  <w:t>Yes</w:t>
                </w:r>
              </w:p>
            </w:tc>
          </w:sdtContent>
        </w:sdt>
      </w:tr>
      <w:tr w:rsidR="00720AA9" w14:paraId="027E6EEF" w14:textId="77777777" w:rsidTr="00976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D7F4A09" w14:textId="77777777" w:rsidR="00720AA9" w:rsidRPr="003F1790" w:rsidRDefault="00720AA9" w:rsidP="009763F7">
            <w:pPr>
              <w:pStyle w:val="BodyText"/>
              <w:rPr>
                <w:szCs w:val="22"/>
              </w:rPr>
            </w:pPr>
            <w:r w:rsidRPr="003F1790">
              <w:rPr>
                <w:szCs w:val="22"/>
              </w:rPr>
              <w:t>DIGID</w:t>
            </w:r>
          </w:p>
        </w:tc>
        <w:sdt>
          <w:sdtPr>
            <w:rPr>
              <w:szCs w:val="22"/>
            </w:rPr>
            <w:alias w:val="Select"/>
            <w:tag w:val="Select"/>
            <w:id w:val="-1771779481"/>
            <w:placeholder>
              <w:docPart w:val="C564F5EEDD9A4351A6E69D03DF8F8551"/>
            </w:placeholder>
            <w:dropDownList>
              <w:listItem w:displayText="Select" w:value="Select"/>
              <w:listItem w:displayText="Yes" w:value="Yes"/>
              <w:listItem w:displayText="No" w:value="No"/>
            </w:dropDownList>
          </w:sdtPr>
          <w:sdtContent>
            <w:tc>
              <w:tcPr>
                <w:tcW w:w="4508" w:type="dxa"/>
                <w:shd w:val="clear" w:color="auto" w:fill="auto"/>
              </w:tcPr>
              <w:p w14:paraId="57480F43" w14:textId="77777777" w:rsidR="00720AA9" w:rsidRPr="00643F4E" w:rsidRDefault="00720AA9" w:rsidP="009763F7">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r>
                  <w:rPr>
                    <w:szCs w:val="22"/>
                  </w:rPr>
                  <w:t>No</w:t>
                </w:r>
              </w:p>
            </w:tc>
          </w:sdtContent>
        </w:sdt>
      </w:tr>
      <w:tr w:rsidR="00720AA9" w14:paraId="2F2A46C8" w14:textId="77777777" w:rsidTr="009763F7">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7728863" w14:textId="77777777" w:rsidR="00720AA9" w:rsidRPr="003F1790" w:rsidRDefault="00720AA9" w:rsidP="009763F7">
            <w:pPr>
              <w:pStyle w:val="BodyText"/>
              <w:rPr>
                <w:szCs w:val="22"/>
              </w:rPr>
            </w:pPr>
            <w:r w:rsidRPr="003F1790">
              <w:rPr>
                <w:szCs w:val="22"/>
              </w:rPr>
              <w:t>SUWI</w:t>
            </w:r>
          </w:p>
        </w:tc>
        <w:sdt>
          <w:sdtPr>
            <w:rPr>
              <w:szCs w:val="22"/>
            </w:rPr>
            <w:alias w:val="Select"/>
            <w:tag w:val="Select"/>
            <w:id w:val="-1361352244"/>
            <w:placeholder>
              <w:docPart w:val="D775A2E8035442A7A09766F73D3DD764"/>
            </w:placeholder>
            <w:dropDownList>
              <w:listItem w:displayText="Select" w:value="Select"/>
              <w:listItem w:displayText="Yes" w:value="Yes"/>
              <w:listItem w:displayText="No" w:value="No"/>
            </w:dropDownList>
          </w:sdtPr>
          <w:sdtContent>
            <w:tc>
              <w:tcPr>
                <w:tcW w:w="4508" w:type="dxa"/>
                <w:shd w:val="clear" w:color="auto" w:fill="auto"/>
              </w:tcPr>
              <w:p w14:paraId="0FE71556" w14:textId="77777777" w:rsidR="00720AA9" w:rsidRPr="00643F4E" w:rsidRDefault="00720AA9" w:rsidP="009763F7">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r>
                  <w:rPr>
                    <w:szCs w:val="22"/>
                  </w:rPr>
                  <w:t>Yes</w:t>
                </w:r>
              </w:p>
            </w:tc>
          </w:sdtContent>
        </w:sdt>
      </w:tr>
      <w:tr w:rsidR="00720AA9" w14:paraId="611B0AF3" w14:textId="77777777" w:rsidTr="00976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3EA2586" w14:textId="77777777" w:rsidR="00720AA9" w:rsidRPr="003F1790" w:rsidRDefault="00720AA9" w:rsidP="009763F7">
            <w:pPr>
              <w:pStyle w:val="BodyText"/>
              <w:rPr>
                <w:szCs w:val="22"/>
              </w:rPr>
            </w:pPr>
            <w:r w:rsidRPr="003F1790">
              <w:rPr>
                <w:szCs w:val="22"/>
              </w:rPr>
              <w:t>Additional frameworks</w:t>
            </w:r>
          </w:p>
        </w:tc>
        <w:tc>
          <w:tcPr>
            <w:tcW w:w="4508" w:type="dxa"/>
            <w:shd w:val="clear" w:color="auto" w:fill="auto"/>
          </w:tcPr>
          <w:p w14:paraId="48AE485E" w14:textId="77777777" w:rsidR="00720AA9" w:rsidRPr="003F1790" w:rsidRDefault="00720AA9" w:rsidP="009763F7">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r w:rsidRPr="00AF56EC">
              <w:rPr>
                <w:szCs w:val="22"/>
              </w:rPr>
              <w:t>Not applicable</w:t>
            </w:r>
          </w:p>
        </w:tc>
      </w:tr>
    </w:tbl>
    <w:p w14:paraId="657FED15" w14:textId="77777777" w:rsidR="00720AA9" w:rsidRDefault="00720AA9" w:rsidP="00720AA9">
      <w:pPr>
        <w:pStyle w:val="Heading2"/>
        <w:numPr>
          <w:ilvl w:val="1"/>
          <w:numId w:val="95"/>
        </w:numPr>
        <w:ind w:left="576" w:right="180"/>
      </w:pPr>
      <w:bookmarkStart w:id="21" w:name="_Toc105678310"/>
      <w:bookmarkStart w:id="22" w:name="_Toc119414582"/>
      <w:bookmarkStart w:id="23" w:name="_Toc152918219"/>
      <w:r>
        <w:t>System and Software requirements</w:t>
      </w:r>
      <w:bookmarkEnd w:id="21"/>
      <w:bookmarkEnd w:id="22"/>
      <w:bookmarkEnd w:id="23"/>
    </w:p>
    <w:p w14:paraId="77B7328A" w14:textId="77777777" w:rsidR="00720AA9" w:rsidRDefault="00720AA9" w:rsidP="00720AA9">
      <w:pPr>
        <w:pStyle w:val="Heading3"/>
        <w:numPr>
          <w:ilvl w:val="2"/>
          <w:numId w:val="95"/>
        </w:numPr>
        <w:ind w:left="180" w:hanging="180"/>
      </w:pPr>
      <w:r>
        <w:t>System (Operating system (OS))</w:t>
      </w:r>
    </w:p>
    <w:tbl>
      <w:tblPr>
        <w:tblW w:w="5570" w:type="dxa"/>
        <w:tblCellMar>
          <w:left w:w="0" w:type="dxa"/>
          <w:right w:w="0" w:type="dxa"/>
        </w:tblCellMar>
        <w:tblLook w:val="04A0" w:firstRow="1" w:lastRow="0" w:firstColumn="1" w:lastColumn="0" w:noHBand="0" w:noVBand="1"/>
      </w:tblPr>
      <w:tblGrid>
        <w:gridCol w:w="4310"/>
        <w:gridCol w:w="1260"/>
      </w:tblGrid>
      <w:tr w:rsidR="00720AA9" w:rsidRPr="001003AC" w14:paraId="7E893C3F" w14:textId="77777777" w:rsidTr="009763F7">
        <w:trPr>
          <w:tblHeader/>
        </w:trPr>
        <w:tc>
          <w:tcPr>
            <w:tcW w:w="43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4A1AD843" w14:textId="77777777" w:rsidR="00720AA9" w:rsidRPr="001003AC" w:rsidRDefault="00720AA9" w:rsidP="009763F7">
            <w:pPr>
              <w:rPr>
                <w:rFonts w:ascii="Calibri" w:eastAsiaTheme="minorHAnsi" w:hAnsi="Calibri"/>
                <w:b/>
                <w:bCs/>
                <w:color w:val="000000" w:themeColor="text1"/>
                <w:szCs w:val="22"/>
                <w:lang w:bidi="ar-SA"/>
              </w:rPr>
            </w:pPr>
            <w:r>
              <w:rPr>
                <w:b/>
                <w:bCs/>
                <w:color w:val="000000" w:themeColor="text1"/>
                <w:szCs w:val="22"/>
              </w:rPr>
              <w:t>Operating System</w:t>
            </w:r>
          </w:p>
        </w:tc>
        <w:tc>
          <w:tcPr>
            <w:tcW w:w="126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02E74D32" w14:textId="77777777" w:rsidR="00720AA9" w:rsidRDefault="00720AA9" w:rsidP="009763F7">
            <w:pPr>
              <w:rPr>
                <w:b/>
                <w:bCs/>
                <w:color w:val="000000" w:themeColor="text1"/>
                <w:szCs w:val="22"/>
              </w:rPr>
            </w:pPr>
            <w:r>
              <w:rPr>
                <w:b/>
                <w:bCs/>
                <w:color w:val="000000" w:themeColor="text1"/>
                <w:szCs w:val="22"/>
              </w:rPr>
              <w:t>Version</w:t>
            </w:r>
          </w:p>
        </w:tc>
      </w:tr>
      <w:tr w:rsidR="00720AA9" w:rsidRPr="009C79B7" w14:paraId="57D748D3" w14:textId="77777777" w:rsidTr="009763F7">
        <w:tc>
          <w:tcPr>
            <w:tcW w:w="43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1D928DC" w14:textId="77777777" w:rsidR="00720AA9" w:rsidRPr="001D54FD" w:rsidRDefault="00720AA9" w:rsidP="009763F7">
            <w:pPr>
              <w:rPr>
                <w:color w:val="auto"/>
                <w:szCs w:val="22"/>
              </w:rPr>
            </w:pPr>
            <w:r>
              <w:rPr>
                <w:color w:val="auto"/>
                <w:szCs w:val="22"/>
              </w:rPr>
              <w:t>Windows (</w:t>
            </w:r>
            <w:proofErr w:type="spellStart"/>
            <w:r>
              <w:rPr>
                <w:color w:val="auto"/>
                <w:szCs w:val="22"/>
              </w:rPr>
              <w:t>virusscan</w:t>
            </w:r>
            <w:proofErr w:type="spellEnd"/>
            <w:r>
              <w:rPr>
                <w:color w:val="auto"/>
                <w:szCs w:val="22"/>
              </w:rPr>
              <w:t xml:space="preserve"> server)</w:t>
            </w:r>
          </w:p>
        </w:tc>
        <w:tc>
          <w:tcPr>
            <w:tcW w:w="1260" w:type="dxa"/>
            <w:tcBorders>
              <w:top w:val="nil"/>
              <w:left w:val="single" w:sz="8" w:space="0" w:color="666666"/>
              <w:bottom w:val="single" w:sz="8" w:space="0" w:color="666666"/>
              <w:right w:val="single" w:sz="8" w:space="0" w:color="666666"/>
            </w:tcBorders>
          </w:tcPr>
          <w:p w14:paraId="330166F3" w14:textId="77777777" w:rsidR="00720AA9" w:rsidRPr="001D54FD" w:rsidRDefault="00720AA9" w:rsidP="009763F7">
            <w:pPr>
              <w:rPr>
                <w:color w:val="auto"/>
                <w:szCs w:val="22"/>
              </w:rPr>
            </w:pPr>
            <w:r>
              <w:rPr>
                <w:color w:val="auto"/>
                <w:szCs w:val="22"/>
              </w:rPr>
              <w:t>2019</w:t>
            </w:r>
          </w:p>
        </w:tc>
      </w:tr>
      <w:tr w:rsidR="00720AA9" w:rsidRPr="009C79B7" w14:paraId="434C6D1E" w14:textId="77777777" w:rsidTr="009763F7">
        <w:tc>
          <w:tcPr>
            <w:tcW w:w="43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911AA9B" w14:textId="77777777" w:rsidR="00720AA9" w:rsidRPr="001D54FD" w:rsidRDefault="00720AA9" w:rsidP="009763F7">
            <w:pPr>
              <w:rPr>
                <w:color w:val="auto"/>
                <w:szCs w:val="22"/>
              </w:rPr>
            </w:pPr>
            <w:r>
              <w:rPr>
                <w:color w:val="auto"/>
                <w:szCs w:val="22"/>
              </w:rPr>
              <w:t>RHEL (remaining servers)</w:t>
            </w:r>
          </w:p>
        </w:tc>
        <w:tc>
          <w:tcPr>
            <w:tcW w:w="1260" w:type="dxa"/>
            <w:tcBorders>
              <w:top w:val="nil"/>
              <w:left w:val="single" w:sz="8" w:space="0" w:color="666666"/>
              <w:bottom w:val="single" w:sz="8" w:space="0" w:color="666666"/>
              <w:right w:val="single" w:sz="8" w:space="0" w:color="666666"/>
            </w:tcBorders>
          </w:tcPr>
          <w:p w14:paraId="35CAE1FD" w14:textId="77777777" w:rsidR="00720AA9" w:rsidRPr="001D54FD" w:rsidRDefault="00720AA9" w:rsidP="009763F7">
            <w:pPr>
              <w:rPr>
                <w:color w:val="auto"/>
                <w:szCs w:val="22"/>
              </w:rPr>
            </w:pPr>
            <w:r>
              <w:rPr>
                <w:color w:val="auto"/>
                <w:szCs w:val="22"/>
              </w:rPr>
              <w:t>7.9</w:t>
            </w:r>
          </w:p>
        </w:tc>
      </w:tr>
    </w:tbl>
    <w:p w14:paraId="6602F94E" w14:textId="77777777" w:rsidR="00720AA9" w:rsidRDefault="00720AA9" w:rsidP="00720AA9">
      <w:pPr>
        <w:pStyle w:val="BodyText"/>
        <w:rPr>
          <w:rFonts w:cs="Arial"/>
        </w:rPr>
      </w:pPr>
    </w:p>
    <w:p w14:paraId="1B230446" w14:textId="77777777" w:rsidR="00720AA9" w:rsidRDefault="00720AA9" w:rsidP="00720AA9">
      <w:pPr>
        <w:pStyle w:val="Heading3"/>
        <w:numPr>
          <w:ilvl w:val="2"/>
          <w:numId w:val="95"/>
        </w:numPr>
        <w:tabs>
          <w:tab w:val="left" w:pos="810"/>
        </w:tabs>
        <w:ind w:left="2345" w:hanging="2345"/>
      </w:pPr>
      <w:r>
        <w:t>Software (Licenses)</w:t>
      </w:r>
    </w:p>
    <w:tbl>
      <w:tblPr>
        <w:tblW w:w="5570" w:type="dxa"/>
        <w:tblCellMar>
          <w:left w:w="0" w:type="dxa"/>
          <w:right w:w="0" w:type="dxa"/>
        </w:tblCellMar>
        <w:tblLook w:val="04A0" w:firstRow="1" w:lastRow="0" w:firstColumn="1" w:lastColumn="0" w:noHBand="0" w:noVBand="1"/>
      </w:tblPr>
      <w:tblGrid>
        <w:gridCol w:w="4310"/>
        <w:gridCol w:w="1260"/>
      </w:tblGrid>
      <w:tr w:rsidR="00720AA9" w:rsidRPr="001003AC" w14:paraId="0393AD45" w14:textId="77777777" w:rsidTr="009763F7">
        <w:trPr>
          <w:tblHeader/>
        </w:trPr>
        <w:tc>
          <w:tcPr>
            <w:tcW w:w="43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2967AA3A" w14:textId="77777777" w:rsidR="00720AA9" w:rsidRPr="001003AC" w:rsidRDefault="00720AA9" w:rsidP="009763F7">
            <w:pPr>
              <w:rPr>
                <w:rFonts w:ascii="Calibri" w:eastAsiaTheme="minorHAnsi" w:hAnsi="Calibri"/>
                <w:b/>
                <w:bCs/>
                <w:color w:val="000000" w:themeColor="text1"/>
                <w:szCs w:val="22"/>
                <w:lang w:bidi="ar-SA"/>
              </w:rPr>
            </w:pPr>
            <w:r>
              <w:rPr>
                <w:b/>
                <w:bCs/>
                <w:color w:val="000000" w:themeColor="text1"/>
                <w:szCs w:val="22"/>
              </w:rPr>
              <w:t>Software product / component</w:t>
            </w:r>
          </w:p>
        </w:tc>
        <w:tc>
          <w:tcPr>
            <w:tcW w:w="126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08FA40C6" w14:textId="77777777" w:rsidR="00720AA9" w:rsidRDefault="00720AA9" w:rsidP="009763F7">
            <w:pPr>
              <w:rPr>
                <w:b/>
                <w:bCs/>
                <w:color w:val="000000" w:themeColor="text1"/>
                <w:szCs w:val="22"/>
              </w:rPr>
            </w:pPr>
            <w:r>
              <w:rPr>
                <w:b/>
                <w:bCs/>
                <w:color w:val="000000" w:themeColor="text1"/>
                <w:szCs w:val="22"/>
              </w:rPr>
              <w:t>Version</w:t>
            </w:r>
          </w:p>
        </w:tc>
      </w:tr>
      <w:tr w:rsidR="00720AA9" w:rsidRPr="006F6927" w14:paraId="61768E24" w14:textId="77777777" w:rsidTr="009763F7">
        <w:tc>
          <w:tcPr>
            <w:tcW w:w="43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36AF287" w14:textId="77777777" w:rsidR="00720AA9" w:rsidRPr="00141DFF" w:rsidRDefault="00720AA9" w:rsidP="009763F7">
            <w:pPr>
              <w:pStyle w:val="BodyText"/>
              <w:rPr>
                <w:color w:val="auto"/>
                <w:szCs w:val="22"/>
              </w:rPr>
            </w:pPr>
            <w:r w:rsidRPr="00141DFF">
              <w:rPr>
                <w:color w:val="auto"/>
                <w:szCs w:val="22"/>
              </w:rPr>
              <w:t>Oracle Database server</w:t>
            </w:r>
          </w:p>
        </w:tc>
        <w:tc>
          <w:tcPr>
            <w:tcW w:w="1260" w:type="dxa"/>
            <w:tcBorders>
              <w:top w:val="nil"/>
              <w:left w:val="single" w:sz="8" w:space="0" w:color="666666"/>
              <w:bottom w:val="single" w:sz="8" w:space="0" w:color="666666"/>
              <w:right w:val="single" w:sz="8" w:space="0" w:color="666666"/>
            </w:tcBorders>
          </w:tcPr>
          <w:p w14:paraId="48E7034D" w14:textId="77777777" w:rsidR="00720AA9" w:rsidRPr="00141DFF" w:rsidRDefault="00720AA9" w:rsidP="009763F7">
            <w:pPr>
              <w:pStyle w:val="BodyText"/>
              <w:rPr>
                <w:color w:val="auto"/>
                <w:szCs w:val="22"/>
              </w:rPr>
            </w:pPr>
            <w:r w:rsidRPr="00141DFF">
              <w:rPr>
                <w:color w:val="auto"/>
                <w:szCs w:val="22"/>
              </w:rPr>
              <w:t>19c</w:t>
            </w:r>
          </w:p>
        </w:tc>
      </w:tr>
      <w:tr w:rsidR="00720AA9" w:rsidRPr="009026CA" w14:paraId="19C8F5FB" w14:textId="77777777" w:rsidTr="009763F7">
        <w:tc>
          <w:tcPr>
            <w:tcW w:w="43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C37EDDF" w14:textId="77777777" w:rsidR="00720AA9" w:rsidRPr="00141DFF" w:rsidRDefault="00720AA9" w:rsidP="009763F7">
            <w:pPr>
              <w:pStyle w:val="BodyText"/>
              <w:rPr>
                <w:color w:val="auto"/>
                <w:szCs w:val="22"/>
              </w:rPr>
            </w:pPr>
            <w:r w:rsidRPr="00141DFF">
              <w:rPr>
                <w:color w:val="auto"/>
                <w:szCs w:val="22"/>
              </w:rPr>
              <w:t>Oracle OID</w:t>
            </w:r>
          </w:p>
        </w:tc>
        <w:tc>
          <w:tcPr>
            <w:tcW w:w="1260" w:type="dxa"/>
            <w:tcBorders>
              <w:top w:val="nil"/>
              <w:left w:val="single" w:sz="8" w:space="0" w:color="666666"/>
              <w:bottom w:val="single" w:sz="8" w:space="0" w:color="666666"/>
              <w:right w:val="single" w:sz="8" w:space="0" w:color="666666"/>
            </w:tcBorders>
          </w:tcPr>
          <w:p w14:paraId="28AD41FB" w14:textId="77777777" w:rsidR="00720AA9" w:rsidRPr="00141DFF" w:rsidRDefault="00720AA9" w:rsidP="009763F7">
            <w:pPr>
              <w:pStyle w:val="BodyText"/>
              <w:rPr>
                <w:color w:val="auto"/>
                <w:szCs w:val="22"/>
              </w:rPr>
            </w:pPr>
            <w:r w:rsidRPr="00141DFF">
              <w:rPr>
                <w:color w:val="auto"/>
                <w:szCs w:val="22"/>
              </w:rPr>
              <w:t>12.2.1.4</w:t>
            </w:r>
          </w:p>
        </w:tc>
      </w:tr>
      <w:tr w:rsidR="00720AA9" w:rsidRPr="00A42ACA" w14:paraId="0D27AE69" w14:textId="77777777" w:rsidTr="009763F7">
        <w:tc>
          <w:tcPr>
            <w:tcW w:w="43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D914FB6" w14:textId="77777777" w:rsidR="00720AA9" w:rsidRPr="00141DFF" w:rsidRDefault="00720AA9" w:rsidP="009763F7">
            <w:pPr>
              <w:pStyle w:val="BodyText"/>
              <w:rPr>
                <w:color w:val="auto"/>
                <w:szCs w:val="22"/>
              </w:rPr>
            </w:pPr>
            <w:r w:rsidRPr="00141DFF">
              <w:rPr>
                <w:color w:val="auto"/>
                <w:szCs w:val="22"/>
              </w:rPr>
              <w:t xml:space="preserve">Oracle </w:t>
            </w:r>
            <w:proofErr w:type="spellStart"/>
            <w:r w:rsidRPr="00141DFF">
              <w:rPr>
                <w:color w:val="auto"/>
                <w:szCs w:val="22"/>
              </w:rPr>
              <w:t>Weblogic</w:t>
            </w:r>
            <w:proofErr w:type="spellEnd"/>
            <w:r w:rsidRPr="00141DFF">
              <w:rPr>
                <w:color w:val="auto"/>
                <w:szCs w:val="22"/>
              </w:rPr>
              <w:t xml:space="preserve"> Server </w:t>
            </w:r>
          </w:p>
        </w:tc>
        <w:tc>
          <w:tcPr>
            <w:tcW w:w="1260" w:type="dxa"/>
            <w:tcBorders>
              <w:top w:val="nil"/>
              <w:left w:val="single" w:sz="8" w:space="0" w:color="666666"/>
              <w:bottom w:val="single" w:sz="8" w:space="0" w:color="666666"/>
              <w:right w:val="single" w:sz="8" w:space="0" w:color="666666"/>
            </w:tcBorders>
          </w:tcPr>
          <w:p w14:paraId="5AABD56D" w14:textId="77777777" w:rsidR="00720AA9" w:rsidRPr="00141DFF" w:rsidRDefault="00720AA9" w:rsidP="009763F7">
            <w:pPr>
              <w:pStyle w:val="BodyText"/>
              <w:rPr>
                <w:color w:val="auto"/>
                <w:szCs w:val="22"/>
              </w:rPr>
            </w:pPr>
            <w:r w:rsidRPr="00141DFF">
              <w:rPr>
                <w:color w:val="auto"/>
                <w:szCs w:val="22"/>
              </w:rPr>
              <w:t>12.2.1.4</w:t>
            </w:r>
          </w:p>
        </w:tc>
      </w:tr>
      <w:tr w:rsidR="00720AA9" w:rsidRPr="00C021B0" w14:paraId="7457DEE4" w14:textId="77777777" w:rsidTr="009763F7">
        <w:tc>
          <w:tcPr>
            <w:tcW w:w="4310" w:type="dxa"/>
            <w:tcBorders>
              <w:top w:val="nil"/>
              <w:left w:val="single" w:sz="8" w:space="0" w:color="666666"/>
              <w:bottom w:val="single" w:sz="4" w:space="0" w:color="auto"/>
              <w:right w:val="single" w:sz="8" w:space="0" w:color="666666"/>
            </w:tcBorders>
            <w:shd w:val="clear" w:color="auto" w:fill="auto"/>
            <w:tcMar>
              <w:top w:w="0" w:type="dxa"/>
              <w:left w:w="108" w:type="dxa"/>
              <w:bottom w:w="0" w:type="dxa"/>
              <w:right w:w="108" w:type="dxa"/>
            </w:tcMar>
          </w:tcPr>
          <w:p w14:paraId="465AB6A1" w14:textId="77777777" w:rsidR="00720AA9" w:rsidRPr="00141DFF" w:rsidRDefault="00720AA9" w:rsidP="009763F7">
            <w:pPr>
              <w:pStyle w:val="BodyText"/>
              <w:rPr>
                <w:color w:val="auto"/>
                <w:szCs w:val="22"/>
              </w:rPr>
            </w:pPr>
            <w:r w:rsidRPr="00141DFF">
              <w:rPr>
                <w:color w:val="auto"/>
                <w:szCs w:val="22"/>
              </w:rPr>
              <w:t xml:space="preserve">Oracle HTTP server (includes </w:t>
            </w:r>
            <w:proofErr w:type="spellStart"/>
            <w:r w:rsidRPr="00141DFF">
              <w:rPr>
                <w:color w:val="auto"/>
                <w:szCs w:val="22"/>
              </w:rPr>
              <w:t>Webgate</w:t>
            </w:r>
            <w:proofErr w:type="spellEnd"/>
            <w:r w:rsidRPr="00141DFF">
              <w:rPr>
                <w:color w:val="auto"/>
                <w:szCs w:val="22"/>
              </w:rPr>
              <w:t xml:space="preserve">) </w:t>
            </w:r>
          </w:p>
        </w:tc>
        <w:tc>
          <w:tcPr>
            <w:tcW w:w="1260" w:type="dxa"/>
            <w:tcBorders>
              <w:top w:val="nil"/>
              <w:left w:val="single" w:sz="8" w:space="0" w:color="666666"/>
              <w:bottom w:val="single" w:sz="4" w:space="0" w:color="auto"/>
              <w:right w:val="single" w:sz="8" w:space="0" w:color="666666"/>
            </w:tcBorders>
          </w:tcPr>
          <w:p w14:paraId="211D1914" w14:textId="77777777" w:rsidR="00720AA9" w:rsidRPr="00141DFF" w:rsidRDefault="00720AA9" w:rsidP="009763F7">
            <w:pPr>
              <w:pStyle w:val="BodyText"/>
              <w:rPr>
                <w:color w:val="auto"/>
                <w:szCs w:val="22"/>
              </w:rPr>
            </w:pPr>
            <w:r w:rsidRPr="00141DFF">
              <w:rPr>
                <w:color w:val="auto"/>
                <w:szCs w:val="22"/>
              </w:rPr>
              <w:t>12.2.1.4</w:t>
            </w:r>
          </w:p>
        </w:tc>
      </w:tr>
      <w:tr w:rsidR="00720AA9" w14:paraId="34AA40D6" w14:textId="77777777" w:rsidTr="009763F7">
        <w:tc>
          <w:tcPr>
            <w:tcW w:w="4310" w:type="dxa"/>
            <w:tcBorders>
              <w:top w:val="single" w:sz="4" w:space="0" w:color="auto"/>
              <w:left w:val="single" w:sz="8" w:space="0" w:color="666666"/>
              <w:bottom w:val="single" w:sz="4" w:space="0" w:color="auto"/>
              <w:right w:val="single" w:sz="8" w:space="0" w:color="666666"/>
            </w:tcBorders>
            <w:shd w:val="clear" w:color="auto" w:fill="auto"/>
            <w:tcMar>
              <w:top w:w="0" w:type="dxa"/>
              <w:left w:w="108" w:type="dxa"/>
              <w:bottom w:w="0" w:type="dxa"/>
              <w:right w:w="108" w:type="dxa"/>
            </w:tcMar>
          </w:tcPr>
          <w:p w14:paraId="6A0ECDBB" w14:textId="77777777" w:rsidR="00720AA9" w:rsidRPr="00141DFF" w:rsidRDefault="00720AA9" w:rsidP="009763F7">
            <w:pPr>
              <w:pStyle w:val="BodyText"/>
              <w:rPr>
                <w:color w:val="auto"/>
                <w:szCs w:val="22"/>
              </w:rPr>
            </w:pPr>
            <w:r w:rsidRPr="00141DFF">
              <w:rPr>
                <w:color w:val="auto"/>
                <w:szCs w:val="22"/>
              </w:rPr>
              <w:t>Symantec Endpoint Protection</w:t>
            </w:r>
          </w:p>
        </w:tc>
        <w:tc>
          <w:tcPr>
            <w:tcW w:w="1260" w:type="dxa"/>
            <w:tcBorders>
              <w:top w:val="single" w:sz="4" w:space="0" w:color="auto"/>
              <w:left w:val="single" w:sz="8" w:space="0" w:color="666666"/>
              <w:bottom w:val="single" w:sz="4" w:space="0" w:color="auto"/>
              <w:right w:val="single" w:sz="8" w:space="0" w:color="666666"/>
            </w:tcBorders>
          </w:tcPr>
          <w:p w14:paraId="54F77758" w14:textId="77777777" w:rsidR="00720AA9" w:rsidRPr="00141DFF" w:rsidRDefault="00720AA9" w:rsidP="009763F7">
            <w:pPr>
              <w:pStyle w:val="BodyText"/>
              <w:rPr>
                <w:color w:val="auto"/>
                <w:szCs w:val="22"/>
              </w:rPr>
            </w:pPr>
            <w:r w:rsidRPr="00141DFF">
              <w:rPr>
                <w:color w:val="auto"/>
                <w:szCs w:val="22"/>
              </w:rPr>
              <w:t>14.3</w:t>
            </w:r>
          </w:p>
        </w:tc>
      </w:tr>
      <w:tr w:rsidR="00720AA9" w:rsidRPr="00A42ACA" w14:paraId="1F12B0E7" w14:textId="77777777" w:rsidTr="009763F7">
        <w:tc>
          <w:tcPr>
            <w:tcW w:w="4310" w:type="dxa"/>
            <w:tcBorders>
              <w:top w:val="single" w:sz="4" w:space="0" w:color="auto"/>
              <w:left w:val="single" w:sz="8" w:space="0" w:color="666666"/>
              <w:bottom w:val="single" w:sz="4" w:space="0" w:color="auto"/>
              <w:right w:val="single" w:sz="8" w:space="0" w:color="666666"/>
            </w:tcBorders>
            <w:shd w:val="clear" w:color="auto" w:fill="auto"/>
            <w:tcMar>
              <w:top w:w="0" w:type="dxa"/>
              <w:left w:w="108" w:type="dxa"/>
              <w:bottom w:w="0" w:type="dxa"/>
              <w:right w:w="108" w:type="dxa"/>
            </w:tcMar>
          </w:tcPr>
          <w:p w14:paraId="028631BB" w14:textId="77777777" w:rsidR="00720AA9" w:rsidRPr="00141DFF" w:rsidRDefault="00720AA9" w:rsidP="009763F7">
            <w:pPr>
              <w:pStyle w:val="BodyText"/>
              <w:rPr>
                <w:color w:val="auto"/>
                <w:szCs w:val="22"/>
              </w:rPr>
            </w:pPr>
            <w:r w:rsidRPr="00141DFF">
              <w:rPr>
                <w:color w:val="auto"/>
                <w:szCs w:val="22"/>
              </w:rPr>
              <w:t>Symantec Protection Engine</w:t>
            </w:r>
          </w:p>
        </w:tc>
        <w:tc>
          <w:tcPr>
            <w:tcW w:w="1260" w:type="dxa"/>
            <w:tcBorders>
              <w:top w:val="single" w:sz="4" w:space="0" w:color="auto"/>
              <w:left w:val="single" w:sz="8" w:space="0" w:color="666666"/>
              <w:bottom w:val="single" w:sz="4" w:space="0" w:color="auto"/>
              <w:right w:val="single" w:sz="8" w:space="0" w:color="666666"/>
            </w:tcBorders>
          </w:tcPr>
          <w:p w14:paraId="712E7A31" w14:textId="77777777" w:rsidR="00720AA9" w:rsidRPr="00141DFF" w:rsidRDefault="00720AA9" w:rsidP="009763F7">
            <w:pPr>
              <w:pStyle w:val="BodyText"/>
              <w:rPr>
                <w:color w:val="auto"/>
                <w:szCs w:val="22"/>
              </w:rPr>
            </w:pPr>
            <w:r w:rsidRPr="00141DFF">
              <w:rPr>
                <w:color w:val="auto"/>
                <w:szCs w:val="22"/>
              </w:rPr>
              <w:t>8.2</w:t>
            </w:r>
          </w:p>
        </w:tc>
      </w:tr>
      <w:tr w:rsidR="00720AA9" w:rsidRPr="00A42ACA" w14:paraId="1F0C24B6" w14:textId="77777777" w:rsidTr="009763F7">
        <w:tc>
          <w:tcPr>
            <w:tcW w:w="4310" w:type="dxa"/>
            <w:tcBorders>
              <w:top w:val="single" w:sz="4" w:space="0" w:color="auto"/>
              <w:left w:val="single" w:sz="8" w:space="0" w:color="666666"/>
              <w:bottom w:val="single" w:sz="4" w:space="0" w:color="auto"/>
              <w:right w:val="single" w:sz="8" w:space="0" w:color="666666"/>
            </w:tcBorders>
            <w:shd w:val="clear" w:color="auto" w:fill="auto"/>
            <w:tcMar>
              <w:top w:w="0" w:type="dxa"/>
              <w:left w:w="108" w:type="dxa"/>
              <w:bottom w:w="0" w:type="dxa"/>
              <w:right w:w="108" w:type="dxa"/>
            </w:tcMar>
          </w:tcPr>
          <w:p w14:paraId="2B194524" w14:textId="77777777" w:rsidR="00720AA9" w:rsidRPr="00141DFF" w:rsidRDefault="00720AA9" w:rsidP="009763F7">
            <w:pPr>
              <w:pStyle w:val="BodyText"/>
              <w:rPr>
                <w:color w:val="auto"/>
                <w:szCs w:val="22"/>
              </w:rPr>
            </w:pPr>
            <w:r w:rsidRPr="00141DFF">
              <w:rPr>
                <w:color w:val="auto"/>
                <w:szCs w:val="22"/>
              </w:rPr>
              <w:t>Extended support for Java</w:t>
            </w:r>
          </w:p>
        </w:tc>
        <w:tc>
          <w:tcPr>
            <w:tcW w:w="1260" w:type="dxa"/>
            <w:tcBorders>
              <w:top w:val="single" w:sz="4" w:space="0" w:color="auto"/>
              <w:left w:val="single" w:sz="8" w:space="0" w:color="666666"/>
              <w:bottom w:val="single" w:sz="4" w:space="0" w:color="auto"/>
              <w:right w:val="single" w:sz="8" w:space="0" w:color="666666"/>
            </w:tcBorders>
          </w:tcPr>
          <w:p w14:paraId="037E4AE7" w14:textId="77777777" w:rsidR="00720AA9" w:rsidRPr="00141DFF" w:rsidRDefault="00720AA9" w:rsidP="009763F7">
            <w:pPr>
              <w:pStyle w:val="BodyText"/>
              <w:rPr>
                <w:color w:val="auto"/>
                <w:szCs w:val="22"/>
              </w:rPr>
            </w:pPr>
            <w:r w:rsidRPr="00141DFF">
              <w:rPr>
                <w:color w:val="auto"/>
                <w:szCs w:val="22"/>
              </w:rPr>
              <w:t>8</w:t>
            </w:r>
          </w:p>
        </w:tc>
      </w:tr>
    </w:tbl>
    <w:p w14:paraId="2FE914B6" w14:textId="77777777" w:rsidR="00720AA9" w:rsidRDefault="00720AA9" w:rsidP="00720AA9">
      <w:pPr>
        <w:pStyle w:val="Heading3"/>
        <w:numPr>
          <w:ilvl w:val="2"/>
          <w:numId w:val="95"/>
        </w:numPr>
        <w:ind w:left="810" w:hanging="810"/>
      </w:pPr>
      <w:r>
        <w:lastRenderedPageBreak/>
        <w:t xml:space="preserve">Capacity and performance </w:t>
      </w:r>
    </w:p>
    <w:p w14:paraId="1BCC659B" w14:textId="77777777" w:rsidR="00720AA9" w:rsidRDefault="00720AA9" w:rsidP="00720AA9">
      <w:pPr>
        <w:pStyle w:val="BodyText"/>
        <w:rPr>
          <w:rFonts w:cs="Arial"/>
        </w:rPr>
      </w:pPr>
      <w:r w:rsidRPr="00A36D9F">
        <w:t>The web servers should be responsive even during peak loads</w:t>
      </w:r>
      <w:r>
        <w:t>, t</w:t>
      </w:r>
      <w:r w:rsidRPr="00A36D9F">
        <w:rPr>
          <w:rFonts w:cs="Arial"/>
        </w:rPr>
        <w:t xml:space="preserve">he design should allow for upscaling of resources </w:t>
      </w:r>
      <w:proofErr w:type="gramStart"/>
      <w:r w:rsidRPr="00A36D9F">
        <w:rPr>
          <w:rFonts w:cs="Arial"/>
        </w:rPr>
        <w:t>in order to</w:t>
      </w:r>
      <w:proofErr w:type="gramEnd"/>
      <w:r w:rsidRPr="00A36D9F">
        <w:rPr>
          <w:rFonts w:cs="Arial"/>
        </w:rPr>
        <w:t xml:space="preserve"> improve performance</w:t>
      </w:r>
      <w:r>
        <w:rPr>
          <w:rFonts w:cs="Arial"/>
        </w:rPr>
        <w:t>.</w:t>
      </w:r>
    </w:p>
    <w:p w14:paraId="0B62BCD6" w14:textId="77777777" w:rsidR="00720AA9" w:rsidRDefault="00720AA9" w:rsidP="00720AA9">
      <w:pPr>
        <w:pStyle w:val="BodyText"/>
        <w:rPr>
          <w:rFonts w:cs="Arial"/>
        </w:rPr>
      </w:pPr>
      <w:r>
        <w:rPr>
          <w:rFonts w:cs="Arial"/>
        </w:rPr>
        <w:t>No numbers provided by UWV on the required response times therefore current sizing is considered as enough. Vertical scaling is possible in case needed.</w:t>
      </w:r>
    </w:p>
    <w:p w14:paraId="65F302D4" w14:textId="77777777" w:rsidR="00720AA9" w:rsidRPr="00F16F54" w:rsidRDefault="00720AA9" w:rsidP="00720AA9">
      <w:pPr>
        <w:pStyle w:val="BodyText"/>
      </w:pPr>
    </w:p>
    <w:p w14:paraId="36C07BD9" w14:textId="77777777" w:rsidR="00720AA9" w:rsidRDefault="00720AA9" w:rsidP="00720AA9">
      <w:pPr>
        <w:pStyle w:val="Heading2"/>
        <w:ind w:left="576"/>
      </w:pPr>
      <w:bookmarkStart w:id="24" w:name="_Toc94024203"/>
      <w:bookmarkStart w:id="25" w:name="_Toc119414583"/>
      <w:bookmarkStart w:id="26" w:name="_Toc152918220"/>
      <w:r>
        <w:t>Availability</w:t>
      </w:r>
      <w:bookmarkEnd w:id="24"/>
      <w:bookmarkEnd w:id="25"/>
      <w:bookmarkEnd w:id="26"/>
    </w:p>
    <w:tbl>
      <w:tblPr>
        <w:tblStyle w:val="TableGrid"/>
        <w:tblW w:w="7465" w:type="dxa"/>
        <w:tblLook w:val="04A0" w:firstRow="1" w:lastRow="0" w:firstColumn="1" w:lastColumn="0" w:noHBand="0" w:noVBand="1"/>
      </w:tblPr>
      <w:tblGrid>
        <w:gridCol w:w="1885"/>
        <w:gridCol w:w="1440"/>
        <w:gridCol w:w="2700"/>
        <w:gridCol w:w="1440"/>
      </w:tblGrid>
      <w:tr w:rsidR="00720AA9" w:rsidRPr="00560D26" w14:paraId="6115190F" w14:textId="77777777" w:rsidTr="009763F7">
        <w:tc>
          <w:tcPr>
            <w:tcW w:w="1885" w:type="dxa"/>
            <w:shd w:val="clear" w:color="auto" w:fill="D9D9D9" w:themeFill="background1" w:themeFillShade="D9"/>
          </w:tcPr>
          <w:p w14:paraId="115BFED7" w14:textId="77777777" w:rsidR="00720AA9" w:rsidRPr="00560D26" w:rsidRDefault="00720AA9" w:rsidP="009763F7">
            <w:pPr>
              <w:pStyle w:val="BodyText"/>
              <w:rPr>
                <w:b/>
                <w:bCs/>
              </w:rPr>
            </w:pPr>
            <w:r w:rsidRPr="00560D26">
              <w:rPr>
                <w:b/>
                <w:bCs/>
              </w:rPr>
              <w:t>Environment</w:t>
            </w:r>
          </w:p>
        </w:tc>
        <w:tc>
          <w:tcPr>
            <w:tcW w:w="1440" w:type="dxa"/>
            <w:shd w:val="clear" w:color="auto" w:fill="D9D9D9" w:themeFill="background1" w:themeFillShade="D9"/>
          </w:tcPr>
          <w:p w14:paraId="114C2AC4" w14:textId="77777777" w:rsidR="00720AA9" w:rsidRPr="00560D26" w:rsidRDefault="00720AA9" w:rsidP="009763F7">
            <w:pPr>
              <w:pStyle w:val="BodyText"/>
              <w:rPr>
                <w:b/>
                <w:bCs/>
              </w:rPr>
            </w:pPr>
            <w:r>
              <w:rPr>
                <w:b/>
                <w:bCs/>
              </w:rPr>
              <w:t>Application Target</w:t>
            </w:r>
          </w:p>
        </w:tc>
        <w:tc>
          <w:tcPr>
            <w:tcW w:w="2700" w:type="dxa"/>
            <w:shd w:val="clear" w:color="auto" w:fill="D9D9D9" w:themeFill="background1" w:themeFillShade="D9"/>
          </w:tcPr>
          <w:p w14:paraId="32115E92" w14:textId="77777777" w:rsidR="00720AA9" w:rsidRDefault="00720AA9" w:rsidP="009763F7">
            <w:pPr>
              <w:pStyle w:val="BodyText"/>
              <w:rPr>
                <w:b/>
                <w:bCs/>
              </w:rPr>
            </w:pPr>
            <w:r>
              <w:rPr>
                <w:b/>
                <w:bCs/>
              </w:rPr>
              <w:t>Application Service Hours</w:t>
            </w:r>
          </w:p>
        </w:tc>
        <w:tc>
          <w:tcPr>
            <w:tcW w:w="1440" w:type="dxa"/>
            <w:shd w:val="clear" w:color="auto" w:fill="D9D9D9" w:themeFill="background1" w:themeFillShade="D9"/>
          </w:tcPr>
          <w:p w14:paraId="5F65D7CF" w14:textId="77777777" w:rsidR="00720AA9" w:rsidRPr="00560D26" w:rsidRDefault="00720AA9" w:rsidP="009763F7">
            <w:pPr>
              <w:pStyle w:val="BodyText"/>
              <w:rPr>
                <w:b/>
                <w:bCs/>
              </w:rPr>
            </w:pPr>
            <w:r>
              <w:rPr>
                <w:b/>
                <w:bCs/>
              </w:rPr>
              <w:t>Infra Target</w:t>
            </w:r>
          </w:p>
        </w:tc>
      </w:tr>
      <w:tr w:rsidR="00720AA9" w:rsidRPr="00611598" w14:paraId="394C37AE" w14:textId="77777777" w:rsidTr="009763F7">
        <w:sdt>
          <w:sdtPr>
            <w:alias w:val="Environment"/>
            <w:id w:val="-1411381923"/>
            <w:placeholder>
              <w:docPart w:val="8F44388EEB8647A3BC1B73344974315A"/>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5" w:type="dxa"/>
              </w:tcPr>
              <w:p w14:paraId="016F2DC5" w14:textId="77777777" w:rsidR="00720AA9" w:rsidRPr="00933BC1" w:rsidRDefault="00720AA9" w:rsidP="009763F7">
                <w:pPr>
                  <w:pStyle w:val="BodyText"/>
                </w:pPr>
                <w:r>
                  <w:t>Production</w:t>
                </w:r>
              </w:p>
            </w:tc>
          </w:sdtContent>
        </w:sdt>
        <w:sdt>
          <w:sdtPr>
            <w:alias w:val="Application Target"/>
            <w:tag w:val="Application Target"/>
            <w:id w:val="23074448"/>
            <w:placeholder>
              <w:docPart w:val="D15D1AEF588042BD9766189016A51F7F"/>
            </w:placeholder>
            <w:dropDownList>
              <w:listItem w:displayText="Select" w:value="Select"/>
              <w:listItem w:displayText="98%" w:value="98%"/>
              <w:listItem w:displayText="99,5%" w:value="99,5%"/>
              <w:listItem w:displayText="99,8%" w:value="99,8%"/>
            </w:dropDownList>
          </w:sdtPr>
          <w:sdtContent>
            <w:tc>
              <w:tcPr>
                <w:tcW w:w="1440" w:type="dxa"/>
              </w:tcPr>
              <w:p w14:paraId="213B7F76" w14:textId="77777777" w:rsidR="00720AA9" w:rsidRPr="00933BC1" w:rsidRDefault="00720AA9" w:rsidP="009763F7">
                <w:pPr>
                  <w:pStyle w:val="BodyText"/>
                </w:pPr>
                <w:r>
                  <w:t>98%</w:t>
                </w:r>
              </w:p>
            </w:tc>
          </w:sdtContent>
        </w:sdt>
        <w:sdt>
          <w:sdtPr>
            <w:rPr>
              <w:lang w:val="en-US" w:bidi="ar-SA"/>
            </w:rPr>
            <w:alias w:val="App service hours"/>
            <w:id w:val="-1609892118"/>
            <w:placeholder>
              <w:docPart w:val="16821640528E400DA17492CFAE6E7513"/>
            </w:placeholder>
            <w:dropDownList>
              <w:listItem w:displayText="Select" w:value="Select"/>
              <w:listItem w:displayText="5 x 12 (Mo-Fr, 7 - 19h)" w:value="5 x 12 (Mo-Fr, 7 - 19h)"/>
              <w:listItem w:displayText="7 x 24" w:value="7 x 24"/>
            </w:dropDownList>
          </w:sdtPr>
          <w:sdtContent>
            <w:tc>
              <w:tcPr>
                <w:tcW w:w="2700" w:type="dxa"/>
              </w:tcPr>
              <w:p w14:paraId="0295A1BF" w14:textId="77777777" w:rsidR="00720AA9" w:rsidRPr="00933BC1" w:rsidRDefault="00720AA9" w:rsidP="009763F7">
                <w:pPr>
                  <w:pStyle w:val="BodyText"/>
                </w:pPr>
                <w:r>
                  <w:rPr>
                    <w:lang w:val="en-US" w:bidi="ar-SA"/>
                  </w:rPr>
                  <w:t>5 x 12 (Mo-Fr, 7 - 19h)</w:t>
                </w:r>
              </w:p>
            </w:tc>
          </w:sdtContent>
        </w:sdt>
        <w:sdt>
          <w:sdtPr>
            <w:alias w:val="Infra Target"/>
            <w:tag w:val="Infra Target"/>
            <w:id w:val="-443157375"/>
            <w:placeholder>
              <w:docPart w:val="F8CFF2AE1E8E4E9D85FC1768457E4F8B"/>
            </w:placeholder>
            <w:dropDownList>
              <w:listItem w:displayText="Select" w:value="Select"/>
              <w:listItem w:displayText="98%" w:value="98%"/>
              <w:listItem w:displayText="99,5%" w:value="99,5%"/>
              <w:listItem w:displayText="99,8%" w:value="99,8%"/>
            </w:dropDownList>
          </w:sdtPr>
          <w:sdtContent>
            <w:tc>
              <w:tcPr>
                <w:tcW w:w="1440" w:type="dxa"/>
              </w:tcPr>
              <w:p w14:paraId="416ACD21" w14:textId="77777777" w:rsidR="00720AA9" w:rsidRPr="00933BC1" w:rsidRDefault="00720AA9" w:rsidP="009763F7">
                <w:pPr>
                  <w:pStyle w:val="BodyText"/>
                </w:pPr>
                <w:r>
                  <w:t>99,5%</w:t>
                </w:r>
              </w:p>
            </w:tc>
          </w:sdtContent>
        </w:sdt>
      </w:tr>
      <w:tr w:rsidR="00720AA9" w:rsidRPr="00611598" w14:paraId="551259C9" w14:textId="77777777" w:rsidTr="009763F7">
        <w:sdt>
          <w:sdtPr>
            <w:alias w:val="Environment"/>
            <w:id w:val="1267962798"/>
            <w:placeholder>
              <w:docPart w:val="FFF45B5AF8454A2683B9E01E171A3F2A"/>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5" w:type="dxa"/>
              </w:tcPr>
              <w:p w14:paraId="3C00E85A" w14:textId="77777777" w:rsidR="00720AA9" w:rsidRPr="00933BC1" w:rsidRDefault="00720AA9" w:rsidP="009763F7">
                <w:pPr>
                  <w:pStyle w:val="BodyText"/>
                </w:pPr>
                <w:r>
                  <w:t>Acceptance</w:t>
                </w:r>
              </w:p>
            </w:tc>
          </w:sdtContent>
        </w:sdt>
        <w:sdt>
          <w:sdtPr>
            <w:alias w:val="Application Target"/>
            <w:tag w:val="Application Target"/>
            <w:id w:val="-528181581"/>
            <w:placeholder>
              <w:docPart w:val="B4DAB28774544EDE87CED032354C97E7"/>
            </w:placeholder>
            <w:dropDownList>
              <w:listItem w:displayText="Select" w:value="Select"/>
              <w:listItem w:displayText="98%" w:value="98%"/>
              <w:listItem w:displayText="99,5%" w:value="99,5%"/>
              <w:listItem w:displayText="99,8%" w:value="99,8%"/>
            </w:dropDownList>
          </w:sdtPr>
          <w:sdtContent>
            <w:tc>
              <w:tcPr>
                <w:tcW w:w="1440" w:type="dxa"/>
              </w:tcPr>
              <w:p w14:paraId="09DE8BE1" w14:textId="77777777" w:rsidR="00720AA9" w:rsidRPr="00933BC1" w:rsidRDefault="00720AA9" w:rsidP="009763F7">
                <w:pPr>
                  <w:pStyle w:val="BodyText"/>
                </w:pPr>
                <w:r>
                  <w:t>98%</w:t>
                </w:r>
              </w:p>
            </w:tc>
          </w:sdtContent>
        </w:sdt>
        <w:sdt>
          <w:sdtPr>
            <w:rPr>
              <w:lang w:val="en-US" w:bidi="ar-SA"/>
            </w:rPr>
            <w:alias w:val="App service hours"/>
            <w:id w:val="-1451928452"/>
            <w:placeholder>
              <w:docPart w:val="27B6E332E6A641CDA350DDDCA319B412"/>
            </w:placeholder>
            <w:dropDownList>
              <w:listItem w:displayText="Select" w:value="Select"/>
              <w:listItem w:displayText="5 x 12 (Mo-Fr, 7 - 19h)" w:value="5 x 12 (Mo-Fr, 7 - 19h)"/>
              <w:listItem w:displayText="7 x 24" w:value="7 x 24"/>
            </w:dropDownList>
          </w:sdtPr>
          <w:sdtContent>
            <w:tc>
              <w:tcPr>
                <w:tcW w:w="2700" w:type="dxa"/>
              </w:tcPr>
              <w:p w14:paraId="39A8FFA5" w14:textId="77777777" w:rsidR="00720AA9" w:rsidRPr="00933BC1" w:rsidRDefault="00720AA9" w:rsidP="009763F7">
                <w:pPr>
                  <w:pStyle w:val="BodyText"/>
                </w:pPr>
                <w:r>
                  <w:rPr>
                    <w:lang w:val="en-US" w:bidi="ar-SA"/>
                  </w:rPr>
                  <w:t>5 x 12 (Mo-Fr, 7 - 19h)</w:t>
                </w:r>
              </w:p>
            </w:tc>
          </w:sdtContent>
        </w:sdt>
        <w:sdt>
          <w:sdtPr>
            <w:alias w:val="Infra Target"/>
            <w:tag w:val="Infra Target"/>
            <w:id w:val="1958375318"/>
            <w:placeholder>
              <w:docPart w:val="D046E59965214F4E9CF411EA2735F3AE"/>
            </w:placeholder>
            <w:dropDownList>
              <w:listItem w:displayText="Select" w:value="Select"/>
              <w:listItem w:displayText="98%" w:value="98%"/>
              <w:listItem w:displayText="99,5%" w:value="99,5%"/>
              <w:listItem w:displayText="99,8%" w:value="99,8%"/>
            </w:dropDownList>
          </w:sdtPr>
          <w:sdtContent>
            <w:tc>
              <w:tcPr>
                <w:tcW w:w="1440" w:type="dxa"/>
              </w:tcPr>
              <w:p w14:paraId="23642CAB" w14:textId="77777777" w:rsidR="00720AA9" w:rsidRPr="00933BC1" w:rsidRDefault="00720AA9" w:rsidP="009763F7">
                <w:pPr>
                  <w:pStyle w:val="BodyText"/>
                </w:pPr>
                <w:r>
                  <w:t>98%</w:t>
                </w:r>
              </w:p>
            </w:tc>
          </w:sdtContent>
        </w:sdt>
      </w:tr>
    </w:tbl>
    <w:p w14:paraId="3C0B60AB" w14:textId="77777777" w:rsidR="00720AA9" w:rsidRDefault="00720AA9" w:rsidP="00720AA9">
      <w:pPr>
        <w:pStyle w:val="Heading2"/>
        <w:ind w:left="576"/>
      </w:pPr>
      <w:bookmarkStart w:id="27" w:name="_Toc94024204"/>
      <w:bookmarkStart w:id="28" w:name="_Toc119414584"/>
      <w:bookmarkStart w:id="29" w:name="_Toc152918221"/>
      <w:r>
        <w:t>Security requirements</w:t>
      </w:r>
      <w:bookmarkEnd w:id="27"/>
      <w:bookmarkEnd w:id="28"/>
      <w:bookmarkEnd w:id="29"/>
    </w:p>
    <w:p w14:paraId="1B884223" w14:textId="77777777" w:rsidR="00720AA9" w:rsidRDefault="00720AA9" w:rsidP="00720AA9">
      <w:pPr>
        <w:pStyle w:val="BodyText"/>
      </w:pPr>
      <w:r>
        <w:t xml:space="preserve">No specific security requirements are </w:t>
      </w:r>
      <w:proofErr w:type="gramStart"/>
      <w:r>
        <w:t>applicable</w:t>
      </w:r>
      <w:proofErr w:type="gramEnd"/>
    </w:p>
    <w:p w14:paraId="555DED2A" w14:textId="77777777" w:rsidR="00720AA9" w:rsidRDefault="00720AA9" w:rsidP="00720AA9">
      <w:pPr>
        <w:pStyle w:val="Heading3"/>
      </w:pPr>
      <w:r>
        <w:t>System logging</w:t>
      </w:r>
    </w:p>
    <w:p w14:paraId="0F6043CB" w14:textId="77777777" w:rsidR="00720AA9" w:rsidRDefault="00720AA9" w:rsidP="00720AA9">
      <w:pPr>
        <w:pStyle w:val="BodyText"/>
      </w:pPr>
      <w:r>
        <w:t xml:space="preserve">No specific system logging requirements are </w:t>
      </w:r>
      <w:proofErr w:type="gramStart"/>
      <w:r>
        <w:t>applicable</w:t>
      </w:r>
      <w:proofErr w:type="gramEnd"/>
    </w:p>
    <w:p w14:paraId="7B158CEC" w14:textId="77777777" w:rsidR="00720AA9" w:rsidRDefault="00720AA9" w:rsidP="00720AA9">
      <w:pPr>
        <w:pStyle w:val="BodyText"/>
      </w:pPr>
    </w:p>
    <w:p w14:paraId="04CC3332" w14:textId="77777777" w:rsidR="00720AA9" w:rsidRDefault="00720AA9" w:rsidP="00720AA9">
      <w:pPr>
        <w:pStyle w:val="Heading2"/>
        <w:ind w:left="576"/>
      </w:pPr>
      <w:bookmarkStart w:id="30" w:name="_Toc94024205"/>
      <w:bookmarkStart w:id="31" w:name="_Toc119414585"/>
      <w:bookmarkStart w:id="32" w:name="_Toc152918222"/>
      <w:r>
        <w:t>System management</w:t>
      </w:r>
      <w:bookmarkEnd w:id="30"/>
      <w:bookmarkEnd w:id="31"/>
      <w:bookmarkEnd w:id="32"/>
    </w:p>
    <w:p w14:paraId="28D4C993" w14:textId="77777777" w:rsidR="00720AA9" w:rsidRDefault="00720AA9" w:rsidP="00720AA9">
      <w:pPr>
        <w:pStyle w:val="BodyText"/>
      </w:pPr>
      <w:r w:rsidRPr="0014348B">
        <w:t>No</w:t>
      </w:r>
      <w:r>
        <w:t xml:space="preserve"> specific</w:t>
      </w:r>
      <w:r w:rsidRPr="0014348B">
        <w:t xml:space="preserve"> system management requirements are applicable.</w:t>
      </w:r>
    </w:p>
    <w:p w14:paraId="0645E007" w14:textId="77777777" w:rsidR="00720AA9" w:rsidRDefault="00720AA9" w:rsidP="00720AA9">
      <w:pPr>
        <w:pStyle w:val="Heading3"/>
        <w:numPr>
          <w:ilvl w:val="2"/>
          <w:numId w:val="95"/>
        </w:numPr>
        <w:ind w:left="540" w:hanging="725"/>
      </w:pPr>
      <w:r>
        <w:t xml:space="preserve">Additional application related infra </w:t>
      </w:r>
      <w:proofErr w:type="gramStart"/>
      <w:r>
        <w:t>requirements</w:t>
      </w:r>
      <w:proofErr w:type="gramEnd"/>
    </w:p>
    <w:tbl>
      <w:tblPr>
        <w:tblStyle w:val="TableGrid"/>
        <w:tblW w:w="9175" w:type="dxa"/>
        <w:tblLook w:val="04A0" w:firstRow="1" w:lastRow="0" w:firstColumn="1" w:lastColumn="0" w:noHBand="0" w:noVBand="1"/>
      </w:tblPr>
      <w:tblGrid>
        <w:gridCol w:w="5935"/>
        <w:gridCol w:w="3240"/>
      </w:tblGrid>
      <w:tr w:rsidR="00720AA9" w14:paraId="2CC729FC" w14:textId="77777777" w:rsidTr="009763F7">
        <w:tc>
          <w:tcPr>
            <w:tcW w:w="5935" w:type="dxa"/>
            <w:shd w:val="clear" w:color="auto" w:fill="D0CECE" w:themeFill="background2" w:themeFillShade="E6"/>
          </w:tcPr>
          <w:p w14:paraId="41B014EE" w14:textId="77777777" w:rsidR="00720AA9" w:rsidRPr="00D337D3" w:rsidRDefault="00720AA9" w:rsidP="009763F7">
            <w:pPr>
              <w:pStyle w:val="BodyText"/>
              <w:rPr>
                <w:b/>
                <w:bCs/>
              </w:rPr>
            </w:pPr>
            <w:r>
              <w:rPr>
                <w:b/>
                <w:bCs/>
              </w:rPr>
              <w:t>Requirements</w:t>
            </w:r>
          </w:p>
        </w:tc>
        <w:tc>
          <w:tcPr>
            <w:tcW w:w="3240" w:type="dxa"/>
            <w:shd w:val="clear" w:color="auto" w:fill="D0CECE" w:themeFill="background2" w:themeFillShade="E6"/>
          </w:tcPr>
          <w:p w14:paraId="1B1FC4A2" w14:textId="77777777" w:rsidR="00720AA9" w:rsidRPr="00D337D3" w:rsidRDefault="00720AA9" w:rsidP="009763F7">
            <w:pPr>
              <w:pStyle w:val="BodyText"/>
              <w:rPr>
                <w:b/>
                <w:bCs/>
              </w:rPr>
            </w:pPr>
            <w:r>
              <w:rPr>
                <w:b/>
                <w:bCs/>
              </w:rPr>
              <w:t>Status</w:t>
            </w:r>
          </w:p>
        </w:tc>
      </w:tr>
      <w:tr w:rsidR="00720AA9" w14:paraId="3234978E" w14:textId="77777777" w:rsidTr="009763F7">
        <w:tc>
          <w:tcPr>
            <w:tcW w:w="5935" w:type="dxa"/>
          </w:tcPr>
          <w:p w14:paraId="6FA265B0" w14:textId="77777777" w:rsidR="00720AA9" w:rsidRPr="00071D98" w:rsidRDefault="00720AA9" w:rsidP="009763F7">
            <w:pPr>
              <w:pStyle w:val="BodyText"/>
            </w:pPr>
            <w:r>
              <w:t>Use STARTTLS option for UWV mail</w:t>
            </w:r>
          </w:p>
        </w:tc>
        <w:tc>
          <w:tcPr>
            <w:tcW w:w="3240" w:type="dxa"/>
          </w:tcPr>
          <w:sdt>
            <w:sdtPr>
              <w:alias w:val="STARTTLS"/>
              <w:tag w:val="STARTTLS"/>
              <w:id w:val="1246609570"/>
              <w:placeholder>
                <w:docPart w:val="7C1CFE4519894387B391A0E6CC5FC630"/>
              </w:placeholder>
              <w:comboBox>
                <w:listItem w:displayText="Select" w:value="Select"/>
                <w:listItem w:displayText="Yes" w:value="Yes"/>
                <w:listItem w:displayText="No" w:value="No"/>
                <w:listItem w:displayText="Not applicable" w:value="Not applicable"/>
              </w:comboBox>
            </w:sdtPr>
            <w:sdtContent>
              <w:p w14:paraId="4423F32B" w14:textId="77777777" w:rsidR="00720AA9" w:rsidRPr="000D6916" w:rsidRDefault="00720AA9" w:rsidP="009763F7">
                <w:pPr>
                  <w:pStyle w:val="BodyText"/>
                </w:pPr>
                <w:r w:rsidRPr="000D6916">
                  <w:t>No</w:t>
                </w:r>
              </w:p>
            </w:sdtContent>
          </w:sdt>
        </w:tc>
      </w:tr>
      <w:tr w:rsidR="00720AA9" w14:paraId="032795B2" w14:textId="77777777" w:rsidTr="009763F7">
        <w:tc>
          <w:tcPr>
            <w:tcW w:w="5935" w:type="dxa"/>
          </w:tcPr>
          <w:p w14:paraId="26A701BF" w14:textId="77777777" w:rsidR="00720AA9" w:rsidRPr="00071D98" w:rsidRDefault="00720AA9" w:rsidP="009763F7">
            <w:pPr>
              <w:pStyle w:val="BodyText"/>
            </w:pPr>
            <w:r>
              <w:t>Is Microsoft DTC used for inflight transactions</w:t>
            </w:r>
          </w:p>
        </w:tc>
        <w:tc>
          <w:tcPr>
            <w:tcW w:w="3240" w:type="dxa"/>
          </w:tcPr>
          <w:sdt>
            <w:sdtPr>
              <w:alias w:val="inflight transaction"/>
              <w:tag w:val="STARTTLS"/>
              <w:id w:val="710918085"/>
              <w:placeholder>
                <w:docPart w:val="46842F7AA2434E8EB8D12B043A861638"/>
              </w:placeholder>
              <w:comboBox>
                <w:listItem w:displayText="Select" w:value="Select"/>
                <w:listItem w:displayText="Yes" w:value="Yes"/>
                <w:listItem w:displayText="No" w:value="No"/>
                <w:listItem w:displayText="Not applicable" w:value="Not applicable"/>
              </w:comboBox>
            </w:sdtPr>
            <w:sdtContent>
              <w:p w14:paraId="6FFACA16" w14:textId="77777777" w:rsidR="00720AA9" w:rsidRPr="000D6916" w:rsidRDefault="00720AA9" w:rsidP="009763F7">
                <w:pPr>
                  <w:pStyle w:val="BodyText"/>
                </w:pPr>
                <w:r w:rsidRPr="000D6916">
                  <w:t>Not applicable</w:t>
                </w:r>
              </w:p>
            </w:sdtContent>
          </w:sdt>
        </w:tc>
      </w:tr>
      <w:tr w:rsidR="00720AA9" w14:paraId="1AC65747" w14:textId="77777777" w:rsidTr="009763F7">
        <w:tc>
          <w:tcPr>
            <w:tcW w:w="5935" w:type="dxa"/>
          </w:tcPr>
          <w:p w14:paraId="20A69021" w14:textId="77777777" w:rsidR="00720AA9" w:rsidRDefault="00720AA9" w:rsidP="009763F7">
            <w:pPr>
              <w:pStyle w:val="BodyText"/>
            </w:pPr>
            <w:r>
              <w:t>Is HTTPS cookie stickiness required on the load balancer</w:t>
            </w:r>
          </w:p>
        </w:tc>
        <w:tc>
          <w:tcPr>
            <w:tcW w:w="3240" w:type="dxa"/>
          </w:tcPr>
          <w:sdt>
            <w:sdtPr>
              <w:alias w:val="inflight transaction"/>
              <w:tag w:val="STARTTLS"/>
              <w:id w:val="1379899543"/>
              <w:placeholder>
                <w:docPart w:val="1F33CF0186DE45BB9FE30F13A1A0112C"/>
              </w:placeholder>
              <w:comboBox>
                <w:listItem w:displayText="Select" w:value="Select"/>
                <w:listItem w:displayText="Yes" w:value="Yes"/>
                <w:listItem w:displayText="No" w:value="No"/>
                <w:listItem w:displayText="Not applicable" w:value="Not applicable"/>
              </w:comboBox>
            </w:sdtPr>
            <w:sdtContent>
              <w:p w14:paraId="30F3F9E3" w14:textId="77777777" w:rsidR="00720AA9" w:rsidRPr="000D6916" w:rsidRDefault="00720AA9" w:rsidP="009763F7">
                <w:pPr>
                  <w:pStyle w:val="BodyText"/>
                </w:pPr>
                <w:r w:rsidRPr="000D6916">
                  <w:t>No</w:t>
                </w:r>
              </w:p>
            </w:sdtContent>
          </w:sdt>
        </w:tc>
      </w:tr>
    </w:tbl>
    <w:p w14:paraId="460F0227" w14:textId="77777777" w:rsidR="00720AA9" w:rsidRPr="00061E81" w:rsidRDefault="00720AA9" w:rsidP="00720AA9">
      <w:pPr>
        <w:pStyle w:val="BodyText"/>
      </w:pPr>
      <w:bookmarkStart w:id="33" w:name="_Toc94024206"/>
    </w:p>
    <w:p w14:paraId="48D27752" w14:textId="77777777" w:rsidR="00720AA9" w:rsidRDefault="00720AA9" w:rsidP="00720AA9">
      <w:pPr>
        <w:pStyle w:val="Heading2"/>
        <w:ind w:left="576"/>
      </w:pPr>
      <w:bookmarkStart w:id="34" w:name="_Toc119414586"/>
      <w:bookmarkStart w:id="35" w:name="_Toc152918223"/>
      <w:r>
        <w:t>Backup and Recovery</w:t>
      </w:r>
      <w:bookmarkEnd w:id="33"/>
      <w:bookmarkEnd w:id="34"/>
      <w:bookmarkEnd w:id="35"/>
    </w:p>
    <w:tbl>
      <w:tblPr>
        <w:tblStyle w:val="TableGrid"/>
        <w:tblW w:w="9895" w:type="dxa"/>
        <w:tblLook w:val="04A0" w:firstRow="1" w:lastRow="0" w:firstColumn="1" w:lastColumn="0" w:noHBand="0" w:noVBand="1"/>
      </w:tblPr>
      <w:tblGrid>
        <w:gridCol w:w="2065"/>
        <w:gridCol w:w="2970"/>
        <w:gridCol w:w="4860"/>
      </w:tblGrid>
      <w:tr w:rsidR="00720AA9" w14:paraId="57B2530C" w14:textId="77777777" w:rsidTr="009763F7">
        <w:tc>
          <w:tcPr>
            <w:tcW w:w="2065" w:type="dxa"/>
            <w:shd w:val="clear" w:color="auto" w:fill="D0CECE" w:themeFill="background2" w:themeFillShade="E6"/>
          </w:tcPr>
          <w:p w14:paraId="4D3866DF" w14:textId="77777777" w:rsidR="00720AA9" w:rsidRPr="00D337D3" w:rsidRDefault="00720AA9" w:rsidP="009763F7">
            <w:pPr>
              <w:pStyle w:val="BodyText"/>
              <w:rPr>
                <w:b/>
                <w:bCs/>
              </w:rPr>
            </w:pPr>
            <w:bookmarkStart w:id="36" w:name="_Toc94024207"/>
          </w:p>
        </w:tc>
        <w:tc>
          <w:tcPr>
            <w:tcW w:w="2970" w:type="dxa"/>
            <w:shd w:val="clear" w:color="auto" w:fill="D0CECE" w:themeFill="background2" w:themeFillShade="E6"/>
          </w:tcPr>
          <w:p w14:paraId="07CF49F0" w14:textId="77777777" w:rsidR="00720AA9" w:rsidRPr="00D337D3" w:rsidRDefault="00720AA9" w:rsidP="009763F7">
            <w:pPr>
              <w:pStyle w:val="BodyText"/>
              <w:rPr>
                <w:b/>
                <w:bCs/>
              </w:rPr>
            </w:pPr>
            <w:r>
              <w:rPr>
                <w:b/>
                <w:bCs/>
              </w:rPr>
              <w:t>Default</w:t>
            </w:r>
          </w:p>
        </w:tc>
        <w:tc>
          <w:tcPr>
            <w:tcW w:w="4860" w:type="dxa"/>
            <w:shd w:val="clear" w:color="auto" w:fill="D0CECE" w:themeFill="background2" w:themeFillShade="E6"/>
          </w:tcPr>
          <w:p w14:paraId="36543642" w14:textId="77777777" w:rsidR="00720AA9" w:rsidRDefault="00720AA9" w:rsidP="009763F7">
            <w:pPr>
              <w:pStyle w:val="BodyText"/>
              <w:rPr>
                <w:b/>
                <w:bCs/>
              </w:rPr>
            </w:pPr>
            <w:r>
              <w:rPr>
                <w:b/>
                <w:bCs/>
              </w:rPr>
              <w:t>Deviation (when applicable)</w:t>
            </w:r>
          </w:p>
        </w:tc>
      </w:tr>
      <w:tr w:rsidR="00720AA9" w14:paraId="6EFFED27" w14:textId="77777777" w:rsidTr="009763F7">
        <w:tc>
          <w:tcPr>
            <w:tcW w:w="2065" w:type="dxa"/>
          </w:tcPr>
          <w:p w14:paraId="6F28E1BA" w14:textId="77777777" w:rsidR="00720AA9" w:rsidRPr="00071D98" w:rsidRDefault="00720AA9" w:rsidP="009763F7">
            <w:pPr>
              <w:pStyle w:val="BodyText"/>
            </w:pPr>
            <w:r>
              <w:t xml:space="preserve">Backup </w:t>
            </w:r>
          </w:p>
        </w:tc>
        <w:tc>
          <w:tcPr>
            <w:tcW w:w="2970" w:type="dxa"/>
          </w:tcPr>
          <w:sdt>
            <w:sdtPr>
              <w:alias w:val="backup standard"/>
              <w:tag w:val="backup standard"/>
              <w:id w:val="350235326"/>
              <w:placeholder>
                <w:docPart w:val="91A8551281D540929589187AC8DAF98D"/>
              </w:placeholder>
              <w:comboBox>
                <w:listItem w:displayText="Select" w:value="Select"/>
                <w:listItem w:displayText="standard backup" w:value="standard backup"/>
                <w:listItem w:displayText="deviating backup" w:value="deviating backup"/>
              </w:comboBox>
            </w:sdtPr>
            <w:sdtContent>
              <w:p w14:paraId="0E688BC4" w14:textId="77777777" w:rsidR="00720AA9" w:rsidRPr="00222B0C" w:rsidRDefault="00720AA9" w:rsidP="009763F7">
                <w:pPr>
                  <w:pStyle w:val="BodyText"/>
                </w:pPr>
                <w:r w:rsidRPr="00222B0C">
                  <w:t>standard backup</w:t>
                </w:r>
              </w:p>
            </w:sdtContent>
          </w:sdt>
        </w:tc>
        <w:tc>
          <w:tcPr>
            <w:tcW w:w="4860" w:type="dxa"/>
          </w:tcPr>
          <w:p w14:paraId="5BC6A6F5" w14:textId="77777777" w:rsidR="00720AA9" w:rsidRPr="00222B0C" w:rsidRDefault="00720AA9" w:rsidP="009763F7">
            <w:pPr>
              <w:pStyle w:val="BodyText"/>
            </w:pPr>
            <w:r>
              <w:t>Not applicable</w:t>
            </w:r>
          </w:p>
        </w:tc>
      </w:tr>
      <w:tr w:rsidR="00720AA9" w14:paraId="192C1E49" w14:textId="77777777" w:rsidTr="009763F7">
        <w:tc>
          <w:tcPr>
            <w:tcW w:w="2065" w:type="dxa"/>
          </w:tcPr>
          <w:p w14:paraId="6B39DD70" w14:textId="77777777" w:rsidR="00720AA9" w:rsidRPr="00071D98" w:rsidRDefault="00720AA9" w:rsidP="009763F7">
            <w:pPr>
              <w:pStyle w:val="BodyText"/>
            </w:pPr>
            <w:r>
              <w:t>Restore</w:t>
            </w:r>
          </w:p>
        </w:tc>
        <w:tc>
          <w:tcPr>
            <w:tcW w:w="2970" w:type="dxa"/>
          </w:tcPr>
          <w:sdt>
            <w:sdtPr>
              <w:alias w:val="restore standard"/>
              <w:tag w:val="restore standard"/>
              <w:id w:val="-779483619"/>
              <w:placeholder>
                <w:docPart w:val="C1A25142E8A34B0BB18FC87279A6463F"/>
              </w:placeholder>
              <w:comboBox>
                <w:listItem w:displayText="Select" w:value="Select"/>
                <w:listItem w:displayText="no specific restore order" w:value="no specific restore order"/>
                <w:listItem w:displayText="restore order required" w:value="restore order required"/>
              </w:comboBox>
            </w:sdtPr>
            <w:sdtContent>
              <w:p w14:paraId="25F0FDA9" w14:textId="77777777" w:rsidR="00720AA9" w:rsidRPr="00222B0C" w:rsidRDefault="00720AA9" w:rsidP="009763F7">
                <w:pPr>
                  <w:pStyle w:val="BodyText"/>
                </w:pPr>
                <w:r w:rsidRPr="00222B0C">
                  <w:t>no specific restore order</w:t>
                </w:r>
              </w:p>
            </w:sdtContent>
          </w:sdt>
        </w:tc>
        <w:tc>
          <w:tcPr>
            <w:tcW w:w="4860" w:type="dxa"/>
          </w:tcPr>
          <w:p w14:paraId="29400C7F" w14:textId="77777777" w:rsidR="00720AA9" w:rsidRPr="00222B0C" w:rsidRDefault="00720AA9" w:rsidP="009763F7">
            <w:pPr>
              <w:pStyle w:val="BodyText"/>
            </w:pPr>
            <w:r w:rsidRPr="00FF7595">
              <w:t>Not applicable</w:t>
            </w:r>
          </w:p>
        </w:tc>
      </w:tr>
      <w:tr w:rsidR="00720AA9" w14:paraId="32DEA0B7" w14:textId="77777777" w:rsidTr="009763F7">
        <w:tc>
          <w:tcPr>
            <w:tcW w:w="2065" w:type="dxa"/>
          </w:tcPr>
          <w:p w14:paraId="4C928832" w14:textId="77777777" w:rsidR="00720AA9" w:rsidRPr="00071D98" w:rsidRDefault="00720AA9" w:rsidP="009763F7">
            <w:pPr>
              <w:pStyle w:val="BodyText"/>
            </w:pPr>
            <w:r>
              <w:t>Dependency</w:t>
            </w:r>
          </w:p>
        </w:tc>
        <w:tc>
          <w:tcPr>
            <w:tcW w:w="2970" w:type="dxa"/>
          </w:tcPr>
          <w:sdt>
            <w:sdtPr>
              <w:alias w:val="restore standard"/>
              <w:tag w:val="restore standard"/>
              <w:id w:val="622503741"/>
              <w:placeholder>
                <w:docPart w:val="A3F400CFC4F3468A94E0BCC431824A18"/>
              </w:placeholder>
              <w:comboBox>
                <w:listItem w:displayText="Select" w:value="Select"/>
                <w:listItem w:displayText="no dependencies" w:value="no dependencies"/>
                <w:listItem w:displayText="depends on another backup" w:value="depends on another backup"/>
              </w:comboBox>
            </w:sdtPr>
            <w:sdtContent>
              <w:p w14:paraId="2C7FD06A" w14:textId="77777777" w:rsidR="00720AA9" w:rsidRPr="00222B0C" w:rsidRDefault="00720AA9" w:rsidP="009763F7">
                <w:pPr>
                  <w:pStyle w:val="BodyText"/>
                </w:pPr>
                <w:r w:rsidRPr="00222B0C">
                  <w:t>no dependencies</w:t>
                </w:r>
              </w:p>
            </w:sdtContent>
          </w:sdt>
        </w:tc>
        <w:tc>
          <w:tcPr>
            <w:tcW w:w="4860" w:type="dxa"/>
          </w:tcPr>
          <w:p w14:paraId="3E6B3BB7" w14:textId="77777777" w:rsidR="00720AA9" w:rsidRPr="00222B0C" w:rsidRDefault="00720AA9" w:rsidP="009763F7">
            <w:pPr>
              <w:pStyle w:val="BodyText"/>
            </w:pPr>
            <w:r w:rsidRPr="00FF7595">
              <w:t>Not applicable</w:t>
            </w:r>
          </w:p>
        </w:tc>
      </w:tr>
    </w:tbl>
    <w:p w14:paraId="21C86007" w14:textId="77777777" w:rsidR="00720AA9" w:rsidRDefault="00720AA9" w:rsidP="00720AA9">
      <w:pPr>
        <w:pStyle w:val="BodyText"/>
      </w:pPr>
    </w:p>
    <w:p w14:paraId="1F18B454" w14:textId="77777777" w:rsidR="00720AA9" w:rsidRDefault="00720AA9" w:rsidP="00720AA9">
      <w:pPr>
        <w:pStyle w:val="BodyText"/>
      </w:pPr>
    </w:p>
    <w:p w14:paraId="11CAAE72" w14:textId="77777777" w:rsidR="00720AA9" w:rsidRDefault="00720AA9" w:rsidP="00720AA9">
      <w:pPr>
        <w:pStyle w:val="BodyText"/>
      </w:pPr>
    </w:p>
    <w:p w14:paraId="2792FA2C" w14:textId="77777777" w:rsidR="00720AA9" w:rsidRDefault="00720AA9" w:rsidP="00720AA9">
      <w:pPr>
        <w:pStyle w:val="BodyText"/>
      </w:pPr>
    </w:p>
    <w:p w14:paraId="4C942AA6" w14:textId="77777777" w:rsidR="00720AA9" w:rsidRPr="00061E81" w:rsidRDefault="00720AA9" w:rsidP="00720AA9">
      <w:pPr>
        <w:pStyle w:val="BodyText"/>
      </w:pPr>
    </w:p>
    <w:p w14:paraId="6B34F2C6" w14:textId="77777777" w:rsidR="00720AA9" w:rsidRDefault="00720AA9" w:rsidP="00720AA9">
      <w:pPr>
        <w:pStyle w:val="Heading2"/>
        <w:ind w:left="576"/>
      </w:pPr>
      <w:bookmarkStart w:id="37" w:name="_Toc119414587"/>
      <w:bookmarkStart w:id="38" w:name="_Toc152918224"/>
      <w:r>
        <w:lastRenderedPageBreak/>
        <w:t>Storage replication</w:t>
      </w:r>
      <w:bookmarkEnd w:id="36"/>
      <w:bookmarkEnd w:id="37"/>
      <w:bookmarkEnd w:id="38"/>
    </w:p>
    <w:tbl>
      <w:tblPr>
        <w:tblStyle w:val="TableGrid"/>
        <w:tblW w:w="6385" w:type="dxa"/>
        <w:tblInd w:w="-5" w:type="dxa"/>
        <w:tblLook w:val="04A0" w:firstRow="1" w:lastRow="0" w:firstColumn="1" w:lastColumn="0" w:noHBand="0" w:noVBand="1"/>
      </w:tblPr>
      <w:tblGrid>
        <w:gridCol w:w="2875"/>
        <w:gridCol w:w="3510"/>
      </w:tblGrid>
      <w:tr w:rsidR="00720AA9" w14:paraId="4571C6D9" w14:textId="77777777" w:rsidTr="009763F7">
        <w:tc>
          <w:tcPr>
            <w:tcW w:w="2875" w:type="dxa"/>
            <w:shd w:val="clear" w:color="auto" w:fill="D0CECE" w:themeFill="background2" w:themeFillShade="E6"/>
          </w:tcPr>
          <w:p w14:paraId="69529947" w14:textId="77777777" w:rsidR="00720AA9" w:rsidRPr="00D337D3" w:rsidRDefault="00720AA9" w:rsidP="009763F7">
            <w:pPr>
              <w:pStyle w:val="BodyText"/>
              <w:rPr>
                <w:b/>
                <w:bCs/>
              </w:rPr>
            </w:pPr>
            <w:r w:rsidRPr="00D337D3">
              <w:rPr>
                <w:b/>
                <w:bCs/>
              </w:rPr>
              <w:t>Environment</w:t>
            </w:r>
          </w:p>
        </w:tc>
        <w:tc>
          <w:tcPr>
            <w:tcW w:w="3510" w:type="dxa"/>
            <w:shd w:val="clear" w:color="auto" w:fill="D0CECE" w:themeFill="background2" w:themeFillShade="E6"/>
          </w:tcPr>
          <w:p w14:paraId="20CF22AB" w14:textId="77777777" w:rsidR="00720AA9" w:rsidRPr="00D337D3" w:rsidRDefault="00720AA9" w:rsidP="009763F7">
            <w:pPr>
              <w:pStyle w:val="BodyText"/>
              <w:rPr>
                <w:b/>
                <w:bCs/>
              </w:rPr>
            </w:pPr>
            <w:r>
              <w:rPr>
                <w:b/>
                <w:bCs/>
              </w:rPr>
              <w:t>Storage Replication*</w:t>
            </w:r>
          </w:p>
        </w:tc>
      </w:tr>
      <w:tr w:rsidR="00720AA9" w14:paraId="1995BBEC" w14:textId="77777777" w:rsidTr="009763F7">
        <w:sdt>
          <w:sdtPr>
            <w:alias w:val="Environment"/>
            <w:tag w:val="Environment"/>
            <w:id w:val="-1158452861"/>
            <w:placeholder>
              <w:docPart w:val="A594F874A8DB492191639EE21A6001D5"/>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875" w:type="dxa"/>
              </w:tcPr>
              <w:p w14:paraId="38E64CAC" w14:textId="77777777" w:rsidR="00720AA9" w:rsidRPr="00071D98" w:rsidRDefault="00720AA9" w:rsidP="009763F7">
                <w:pPr>
                  <w:pStyle w:val="BodyText"/>
                </w:pPr>
                <w:r>
                  <w:t>Production</w:t>
                </w:r>
              </w:p>
            </w:tc>
          </w:sdtContent>
        </w:sdt>
        <w:tc>
          <w:tcPr>
            <w:tcW w:w="3510" w:type="dxa"/>
          </w:tcPr>
          <w:sdt>
            <w:sdtPr>
              <w:alias w:val="Storage Replication"/>
              <w:tag w:val="Storage Replication"/>
              <w:id w:val="-62879172"/>
              <w:placeholder>
                <w:docPart w:val="4E02ABBDF7684F459558A61071198333"/>
              </w:placeholder>
              <w:comboBox>
                <w:listItem w:displayText="Select" w:value="Select"/>
                <w:listItem w:displayText="Replicated storage" w:value="Replicated storage"/>
                <w:listItem w:displayText="Non-replicated storage" w:value="Non-replicated storage"/>
              </w:comboBox>
            </w:sdtPr>
            <w:sdtContent>
              <w:p w14:paraId="76183427" w14:textId="77777777" w:rsidR="00720AA9" w:rsidRPr="00071D98" w:rsidRDefault="00720AA9" w:rsidP="009763F7">
                <w:pPr>
                  <w:pStyle w:val="BodyText"/>
                </w:pPr>
                <w:r>
                  <w:t>Replicated storage</w:t>
                </w:r>
              </w:p>
            </w:sdtContent>
          </w:sdt>
        </w:tc>
      </w:tr>
      <w:tr w:rsidR="00720AA9" w14:paraId="620DAA21" w14:textId="77777777" w:rsidTr="009763F7">
        <w:sdt>
          <w:sdtPr>
            <w:alias w:val="Environment"/>
            <w:tag w:val="Environment"/>
            <w:id w:val="-567958131"/>
            <w:placeholder>
              <w:docPart w:val="5F58457E4522413AA7193C7DBD80C0B7"/>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2875" w:type="dxa"/>
              </w:tcPr>
              <w:p w14:paraId="20571B09" w14:textId="77777777" w:rsidR="00720AA9" w:rsidRPr="00071D98" w:rsidRDefault="00720AA9" w:rsidP="009763F7">
                <w:pPr>
                  <w:pStyle w:val="BodyText"/>
                </w:pPr>
                <w:r>
                  <w:t>Acceptance</w:t>
                </w:r>
              </w:p>
            </w:tc>
          </w:sdtContent>
        </w:sdt>
        <w:tc>
          <w:tcPr>
            <w:tcW w:w="3510" w:type="dxa"/>
          </w:tcPr>
          <w:sdt>
            <w:sdtPr>
              <w:alias w:val="Storage Replication"/>
              <w:tag w:val="Storage Replication"/>
              <w:id w:val="1759560142"/>
              <w:placeholder>
                <w:docPart w:val="75066EFD525742E5B6B6CDFDDE9E0851"/>
              </w:placeholder>
              <w:comboBox>
                <w:listItem w:displayText="Select" w:value="Select"/>
                <w:listItem w:displayText="Replicated storage" w:value="Replicated storage"/>
                <w:listItem w:displayText="Non-replicated storage" w:value="Non-replicated storage"/>
              </w:comboBox>
            </w:sdtPr>
            <w:sdtContent>
              <w:p w14:paraId="48B4FAFD" w14:textId="77777777" w:rsidR="00720AA9" w:rsidRPr="00071D98" w:rsidRDefault="00720AA9" w:rsidP="009763F7">
                <w:pPr>
                  <w:pStyle w:val="BodyText"/>
                </w:pPr>
                <w:r>
                  <w:t>Replicated storage</w:t>
                </w:r>
              </w:p>
            </w:sdtContent>
          </w:sdt>
        </w:tc>
      </w:tr>
      <w:tr w:rsidR="00720AA9" w14:paraId="4BC45F81" w14:textId="77777777" w:rsidTr="009763F7">
        <w:tc>
          <w:tcPr>
            <w:tcW w:w="2875" w:type="dxa"/>
          </w:tcPr>
          <w:p w14:paraId="4144953F" w14:textId="77777777" w:rsidR="00720AA9" w:rsidRPr="00071D98" w:rsidRDefault="00720AA9" w:rsidP="009763F7">
            <w:pPr>
              <w:pStyle w:val="BodyText"/>
            </w:pPr>
            <w:r>
              <w:t>Acceptance (KATO)</w:t>
            </w:r>
          </w:p>
        </w:tc>
        <w:tc>
          <w:tcPr>
            <w:tcW w:w="3510" w:type="dxa"/>
          </w:tcPr>
          <w:sdt>
            <w:sdtPr>
              <w:alias w:val="Storage Replication"/>
              <w:tag w:val="Storage Replication"/>
              <w:id w:val="-2087758577"/>
              <w:placeholder>
                <w:docPart w:val="280914B47CEB427EB20B7ACA06700BBF"/>
              </w:placeholder>
              <w:comboBox>
                <w:listItem w:displayText="Select" w:value="Select"/>
                <w:listItem w:displayText="Replicated storage" w:value="Replicated storage"/>
                <w:listItem w:displayText="Non-replicated storage" w:value="Non-replicated storage"/>
              </w:comboBox>
            </w:sdtPr>
            <w:sdtContent>
              <w:p w14:paraId="7F1E62E1" w14:textId="77777777" w:rsidR="00720AA9" w:rsidRPr="00071D98" w:rsidRDefault="00720AA9" w:rsidP="009763F7">
                <w:pPr>
                  <w:pStyle w:val="BodyText"/>
                </w:pPr>
                <w:r>
                  <w:t>Non-replicated storage</w:t>
                </w:r>
              </w:p>
            </w:sdtContent>
          </w:sdt>
        </w:tc>
      </w:tr>
    </w:tbl>
    <w:p w14:paraId="4790A4D1" w14:textId="77777777" w:rsidR="00720AA9" w:rsidRPr="008E1ECC" w:rsidRDefault="00720AA9" w:rsidP="00720AA9">
      <w:pPr>
        <w:pStyle w:val="BodyText"/>
        <w:rPr>
          <w:sz w:val="16"/>
          <w:szCs w:val="16"/>
        </w:rPr>
      </w:pPr>
      <w:bookmarkStart w:id="39" w:name="_Toc94024208"/>
      <w:r w:rsidRPr="008E1ECC">
        <w:rPr>
          <w:sz w:val="16"/>
          <w:szCs w:val="16"/>
        </w:rPr>
        <w:t xml:space="preserve">* Storage replication is available for </w:t>
      </w:r>
      <w:r>
        <w:rPr>
          <w:sz w:val="16"/>
          <w:szCs w:val="16"/>
        </w:rPr>
        <w:t>all Private Cloud systems (with</w:t>
      </w:r>
      <w:r w:rsidRPr="008E1ECC">
        <w:rPr>
          <w:sz w:val="16"/>
          <w:szCs w:val="16"/>
        </w:rPr>
        <w:t xml:space="preserve"> SLA Gold</w:t>
      </w:r>
      <w:r>
        <w:rPr>
          <w:sz w:val="16"/>
          <w:szCs w:val="16"/>
        </w:rPr>
        <w:t>,</w:t>
      </w:r>
      <w:r w:rsidRPr="008E1ECC">
        <w:rPr>
          <w:sz w:val="16"/>
          <w:szCs w:val="16"/>
        </w:rPr>
        <w:t xml:space="preserve"> </w:t>
      </w:r>
      <w:proofErr w:type="gramStart"/>
      <w:r w:rsidRPr="008E1ECC">
        <w:rPr>
          <w:sz w:val="16"/>
          <w:szCs w:val="16"/>
        </w:rPr>
        <w:t>Silver</w:t>
      </w:r>
      <w:proofErr w:type="gramEnd"/>
      <w:r>
        <w:rPr>
          <w:sz w:val="16"/>
          <w:szCs w:val="16"/>
        </w:rPr>
        <w:t xml:space="preserve"> and Bronze) and Legacy (AIX) systems with SLA Gold and Silver. S</w:t>
      </w:r>
      <w:r w:rsidRPr="008E1ECC">
        <w:rPr>
          <w:sz w:val="16"/>
          <w:szCs w:val="16"/>
        </w:rPr>
        <w:t>torage replication is not available for Legacy (AIX) systems with SLA Bronze</w:t>
      </w:r>
      <w:r>
        <w:rPr>
          <w:sz w:val="16"/>
          <w:szCs w:val="16"/>
        </w:rPr>
        <w:t xml:space="preserve">, in this case only Backup / Restore is </w:t>
      </w:r>
      <w:proofErr w:type="gramStart"/>
      <w:r>
        <w:rPr>
          <w:sz w:val="16"/>
          <w:szCs w:val="16"/>
        </w:rPr>
        <w:t>available</w:t>
      </w:r>
      <w:proofErr w:type="gramEnd"/>
    </w:p>
    <w:p w14:paraId="130FAE4F" w14:textId="77777777" w:rsidR="00720AA9" w:rsidRPr="002073DA" w:rsidRDefault="00720AA9" w:rsidP="00720AA9">
      <w:pPr>
        <w:pStyle w:val="Heading2"/>
        <w:ind w:left="576"/>
      </w:pPr>
      <w:bookmarkStart w:id="40" w:name="_Toc119414588"/>
      <w:bookmarkStart w:id="41" w:name="_Toc152918225"/>
      <w:r w:rsidRPr="002073DA">
        <w:t>Scalability</w:t>
      </w:r>
      <w:bookmarkEnd w:id="39"/>
      <w:bookmarkEnd w:id="40"/>
      <w:bookmarkEnd w:id="41"/>
    </w:p>
    <w:p w14:paraId="5B9ED202" w14:textId="77777777" w:rsidR="00720AA9" w:rsidRDefault="00720AA9" w:rsidP="00720AA9">
      <w:bookmarkStart w:id="42" w:name="_Toc51337633"/>
      <w:r w:rsidRPr="001130B3">
        <w:t>The design should allow for upscaling of resources to improve performance. The initial systems setup will be vertically and horizontally scalable</w:t>
      </w:r>
      <w:r>
        <w:t>.</w:t>
      </w:r>
    </w:p>
    <w:p w14:paraId="76EB713D" w14:textId="77777777" w:rsidR="00720AA9" w:rsidRPr="001130B3" w:rsidRDefault="00720AA9" w:rsidP="00720AA9">
      <w:r w:rsidRPr="001130B3">
        <w:t>Scalability limitations</w:t>
      </w:r>
      <w:r>
        <w:t xml:space="preserve"> from the application</w:t>
      </w:r>
      <w:r w:rsidRPr="001130B3">
        <w:t xml:space="preserve"> are not defined, not applicable, or unknown to DXC.</w:t>
      </w:r>
    </w:p>
    <w:p w14:paraId="41641B2F" w14:textId="77777777" w:rsidR="00720AA9" w:rsidRDefault="00720AA9" w:rsidP="00720AA9">
      <w:pPr>
        <w:pStyle w:val="Heading2"/>
        <w:ind w:left="576"/>
      </w:pPr>
      <w:bookmarkStart w:id="43" w:name="_Toc94024209"/>
      <w:bookmarkStart w:id="44" w:name="_Toc119414589"/>
      <w:bookmarkStart w:id="45" w:name="_Toc152918226"/>
      <w:bookmarkEnd w:id="42"/>
      <w:r>
        <w:t>Disaster Recovery</w:t>
      </w:r>
      <w:bookmarkEnd w:id="43"/>
      <w:bookmarkEnd w:id="44"/>
      <w:bookmarkEnd w:id="45"/>
    </w:p>
    <w:p w14:paraId="3873B4D0" w14:textId="77777777" w:rsidR="00720AA9" w:rsidRDefault="00720AA9" w:rsidP="00720AA9">
      <w:pPr>
        <w:pStyle w:val="BodyText"/>
      </w:pPr>
      <w:r>
        <w:t>No specific disaster recovery requirements applicable.</w:t>
      </w:r>
    </w:p>
    <w:p w14:paraId="49EC6821" w14:textId="77777777" w:rsidR="00720AA9" w:rsidRDefault="00720AA9" w:rsidP="00720AA9">
      <w:pPr>
        <w:pStyle w:val="Heading2"/>
        <w:ind w:left="576"/>
        <w:rPr>
          <w:lang w:val="en-US"/>
        </w:rPr>
      </w:pPr>
      <w:bookmarkStart w:id="46" w:name="_Toc94024210"/>
      <w:bookmarkStart w:id="47" w:name="_Toc119414590"/>
      <w:bookmarkStart w:id="48" w:name="_Toc152918227"/>
      <w:r>
        <w:rPr>
          <w:lang w:val="en-US"/>
        </w:rPr>
        <w:t>Infrastructure Technical Constraints</w:t>
      </w:r>
      <w:bookmarkEnd w:id="46"/>
      <w:bookmarkEnd w:id="47"/>
      <w:bookmarkEnd w:id="48"/>
    </w:p>
    <w:p w14:paraId="0D63884B" w14:textId="77777777" w:rsidR="00720AA9" w:rsidRDefault="00720AA9" w:rsidP="00720AA9">
      <w:pPr>
        <w:pStyle w:val="BodyText"/>
        <w:rPr>
          <w:lang w:val="en-US"/>
        </w:rPr>
      </w:pPr>
      <w:r>
        <w:rPr>
          <w:lang w:val="en-US"/>
        </w:rPr>
        <w:t>No infrastructure technical constraints.</w:t>
      </w:r>
    </w:p>
    <w:p w14:paraId="3E70519B" w14:textId="77777777" w:rsidR="00720AA9" w:rsidRPr="00222B0C" w:rsidRDefault="00720AA9" w:rsidP="00720AA9">
      <w:pPr>
        <w:pStyle w:val="Heading2"/>
        <w:ind w:left="576"/>
      </w:pPr>
      <w:bookmarkStart w:id="49" w:name="_Toc93245907"/>
      <w:bookmarkStart w:id="50" w:name="_Ref100322972"/>
      <w:bookmarkStart w:id="51" w:name="_Ref100322977"/>
      <w:bookmarkStart w:id="52" w:name="_Toc119414591"/>
      <w:bookmarkStart w:id="53" w:name="_Toc152918228"/>
      <w:r w:rsidRPr="00222B0C">
        <w:t>DXC TAB requirements</w:t>
      </w:r>
      <w:bookmarkEnd w:id="49"/>
      <w:bookmarkEnd w:id="50"/>
      <w:bookmarkEnd w:id="51"/>
      <w:bookmarkEnd w:id="52"/>
      <w:bookmarkEnd w:id="53"/>
    </w:p>
    <w:tbl>
      <w:tblPr>
        <w:tblStyle w:val="TableGrid"/>
        <w:tblW w:w="9085" w:type="dxa"/>
        <w:tblLook w:val="04A0" w:firstRow="1" w:lastRow="0" w:firstColumn="1" w:lastColumn="0" w:noHBand="0" w:noVBand="1"/>
      </w:tblPr>
      <w:tblGrid>
        <w:gridCol w:w="1975"/>
        <w:gridCol w:w="7110"/>
      </w:tblGrid>
      <w:tr w:rsidR="00720AA9" w14:paraId="66D8BC19" w14:textId="77777777" w:rsidTr="009763F7">
        <w:tc>
          <w:tcPr>
            <w:tcW w:w="19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5F76F29" w14:textId="77777777" w:rsidR="00720AA9" w:rsidRDefault="00720AA9" w:rsidP="009763F7">
            <w:pPr>
              <w:pStyle w:val="BodyText"/>
              <w:rPr>
                <w:b/>
                <w:bCs/>
              </w:rPr>
            </w:pPr>
            <w:r>
              <w:rPr>
                <w:b/>
                <w:bCs/>
              </w:rPr>
              <w:t>Category</w:t>
            </w:r>
          </w:p>
        </w:tc>
        <w:tc>
          <w:tcPr>
            <w:tcW w:w="7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707F84" w14:textId="77777777" w:rsidR="00720AA9" w:rsidRDefault="00720AA9" w:rsidP="009763F7">
            <w:pPr>
              <w:pStyle w:val="BodyText"/>
              <w:rPr>
                <w:b/>
                <w:bCs/>
              </w:rPr>
            </w:pPr>
            <w:r>
              <w:rPr>
                <w:b/>
                <w:bCs/>
              </w:rPr>
              <w:t>Description</w:t>
            </w:r>
          </w:p>
        </w:tc>
      </w:tr>
      <w:tr w:rsidR="00720AA9" w14:paraId="7B30FFBE" w14:textId="77777777" w:rsidTr="009763F7">
        <w:tc>
          <w:tcPr>
            <w:tcW w:w="1975" w:type="dxa"/>
            <w:tcBorders>
              <w:top w:val="single" w:sz="4" w:space="0" w:color="auto"/>
              <w:left w:val="single" w:sz="4" w:space="0" w:color="auto"/>
              <w:bottom w:val="single" w:sz="4" w:space="0" w:color="auto"/>
              <w:right w:val="single" w:sz="4" w:space="0" w:color="auto"/>
            </w:tcBorders>
            <w:hideMark/>
          </w:tcPr>
          <w:p w14:paraId="23B5006C" w14:textId="77777777" w:rsidR="00720AA9" w:rsidRDefault="00720AA9" w:rsidP="009763F7">
            <w:pPr>
              <w:pStyle w:val="BodyText"/>
            </w:pPr>
            <w:r>
              <w:t>Deployment (TAB Deployment server)</w:t>
            </w:r>
          </w:p>
        </w:tc>
        <w:tc>
          <w:tcPr>
            <w:tcW w:w="7110" w:type="dxa"/>
            <w:tcBorders>
              <w:top w:val="single" w:sz="4" w:space="0" w:color="auto"/>
              <w:left w:val="single" w:sz="4" w:space="0" w:color="auto"/>
              <w:bottom w:val="single" w:sz="4" w:space="0" w:color="auto"/>
              <w:right w:val="single" w:sz="4" w:space="0" w:color="auto"/>
            </w:tcBorders>
            <w:hideMark/>
          </w:tcPr>
          <w:p w14:paraId="71DDF3F1" w14:textId="77777777" w:rsidR="00720AA9" w:rsidRDefault="00720AA9" w:rsidP="00720AA9">
            <w:pPr>
              <w:pStyle w:val="BodyText"/>
              <w:numPr>
                <w:ilvl w:val="0"/>
                <w:numId w:val="94"/>
              </w:numPr>
            </w:pPr>
            <w:r>
              <w:t>TCP (22, 80, 443) connection from Werk.nl TAB deployment to WBS Web</w:t>
            </w:r>
          </w:p>
          <w:p w14:paraId="6AE4540B" w14:textId="77777777" w:rsidR="00720AA9" w:rsidRDefault="00720AA9" w:rsidP="00720AA9">
            <w:pPr>
              <w:pStyle w:val="BodyText"/>
              <w:numPr>
                <w:ilvl w:val="0"/>
                <w:numId w:val="94"/>
              </w:numPr>
            </w:pPr>
            <w:r>
              <w:t>TCP (22, 7001, 8003, 8005, 8007) connection from Werk.nl TAB deployment to WBS App</w:t>
            </w:r>
          </w:p>
          <w:p w14:paraId="54790EA0" w14:textId="77777777" w:rsidR="00720AA9" w:rsidRDefault="00720AA9" w:rsidP="00720AA9">
            <w:pPr>
              <w:pStyle w:val="BodyText"/>
              <w:numPr>
                <w:ilvl w:val="0"/>
                <w:numId w:val="94"/>
              </w:numPr>
            </w:pPr>
            <w:r>
              <w:t>TCP (22, 7001, 389, 80, 3060) connection from Werk.nl TAB deployment to WBS OID</w:t>
            </w:r>
          </w:p>
          <w:p w14:paraId="4332E7DE" w14:textId="77777777" w:rsidR="00720AA9" w:rsidRDefault="00720AA9" w:rsidP="00720AA9">
            <w:pPr>
              <w:pStyle w:val="BodyText"/>
              <w:numPr>
                <w:ilvl w:val="0"/>
                <w:numId w:val="94"/>
              </w:numPr>
            </w:pPr>
            <w:r>
              <w:t>TCP (7001, 389, 80, 3060) connection from Werk.nl TAB deployment to WBS OID on AIX (or “the old” WBS OID system) for data export purposes.</w:t>
            </w:r>
          </w:p>
          <w:p w14:paraId="12F5FE07" w14:textId="77777777" w:rsidR="00720AA9" w:rsidRDefault="00720AA9" w:rsidP="00720AA9">
            <w:pPr>
              <w:pStyle w:val="BodyText"/>
              <w:numPr>
                <w:ilvl w:val="0"/>
                <w:numId w:val="94"/>
              </w:numPr>
            </w:pPr>
            <w:r>
              <w:t>TCP (1526) connection from Werk.nl TAB deployment to WBS DB</w:t>
            </w:r>
          </w:p>
          <w:p w14:paraId="021F05DF" w14:textId="77777777" w:rsidR="00720AA9" w:rsidRDefault="00720AA9" w:rsidP="00720AA9">
            <w:pPr>
              <w:pStyle w:val="BodyText"/>
              <w:numPr>
                <w:ilvl w:val="0"/>
                <w:numId w:val="94"/>
              </w:numPr>
            </w:pPr>
            <w:r>
              <w:t xml:space="preserve">X11-forwarding enabled for </w:t>
            </w:r>
            <w:proofErr w:type="spellStart"/>
            <w:r w:rsidRPr="001F6C22">
              <w:rPr>
                <w:lang w:val="en-US"/>
              </w:rPr>
              <w:t>MobaXterm</w:t>
            </w:r>
            <w:proofErr w:type="spellEnd"/>
            <w:r w:rsidRPr="001F6C22">
              <w:rPr>
                <w:lang w:val="en-US"/>
              </w:rPr>
              <w:t xml:space="preserve"> on Linux web-, application- and OID/IDM servers.</w:t>
            </w:r>
          </w:p>
        </w:tc>
      </w:tr>
      <w:tr w:rsidR="00720AA9" w14:paraId="30B25CAD" w14:textId="77777777" w:rsidTr="009763F7">
        <w:tc>
          <w:tcPr>
            <w:tcW w:w="1975" w:type="dxa"/>
            <w:tcBorders>
              <w:top w:val="single" w:sz="4" w:space="0" w:color="auto"/>
              <w:left w:val="single" w:sz="4" w:space="0" w:color="auto"/>
              <w:bottom w:val="single" w:sz="4" w:space="0" w:color="auto"/>
              <w:right w:val="single" w:sz="4" w:space="0" w:color="auto"/>
            </w:tcBorders>
            <w:hideMark/>
          </w:tcPr>
          <w:p w14:paraId="21D02406" w14:textId="77777777" w:rsidR="00720AA9" w:rsidRDefault="00720AA9" w:rsidP="009763F7">
            <w:pPr>
              <w:pStyle w:val="BodyText"/>
            </w:pPr>
            <w:r>
              <w:t>Deployment (XL Deploy)</w:t>
            </w:r>
          </w:p>
        </w:tc>
        <w:tc>
          <w:tcPr>
            <w:tcW w:w="7110" w:type="dxa"/>
            <w:tcBorders>
              <w:top w:val="single" w:sz="4" w:space="0" w:color="auto"/>
              <w:left w:val="single" w:sz="4" w:space="0" w:color="auto"/>
              <w:bottom w:val="single" w:sz="4" w:space="0" w:color="auto"/>
              <w:right w:val="single" w:sz="4" w:space="0" w:color="auto"/>
            </w:tcBorders>
            <w:hideMark/>
          </w:tcPr>
          <w:p w14:paraId="4902B84C" w14:textId="77777777" w:rsidR="00720AA9" w:rsidRDefault="00720AA9" w:rsidP="00720AA9">
            <w:pPr>
              <w:pStyle w:val="BodyText"/>
              <w:numPr>
                <w:ilvl w:val="0"/>
                <w:numId w:val="94"/>
              </w:numPr>
            </w:pPr>
            <w:r>
              <w:t>XL Deploy connection (SSH (22)) required to WBS Servers</w:t>
            </w:r>
          </w:p>
          <w:p w14:paraId="08650558" w14:textId="77777777" w:rsidR="00720AA9" w:rsidRDefault="00720AA9" w:rsidP="00720AA9">
            <w:pPr>
              <w:pStyle w:val="BodyText"/>
              <w:numPr>
                <w:ilvl w:val="1"/>
                <w:numId w:val="94"/>
              </w:numPr>
            </w:pPr>
            <w:r>
              <w:t>WBS web servers</w:t>
            </w:r>
          </w:p>
          <w:p w14:paraId="268AAA42" w14:textId="77777777" w:rsidR="00720AA9" w:rsidRDefault="00720AA9" w:rsidP="009763F7">
            <w:pPr>
              <w:pStyle w:val="BodyText"/>
              <w:ind w:left="1080"/>
            </w:pPr>
            <w:r>
              <w:t>WBS application servers</w:t>
            </w:r>
          </w:p>
        </w:tc>
      </w:tr>
      <w:tr w:rsidR="00720AA9" w14:paraId="57F91395" w14:textId="77777777" w:rsidTr="009763F7">
        <w:tc>
          <w:tcPr>
            <w:tcW w:w="1975" w:type="dxa"/>
            <w:tcBorders>
              <w:top w:val="single" w:sz="4" w:space="0" w:color="auto"/>
              <w:left w:val="single" w:sz="4" w:space="0" w:color="auto"/>
              <w:bottom w:val="single" w:sz="4" w:space="0" w:color="auto"/>
              <w:right w:val="single" w:sz="4" w:space="0" w:color="auto"/>
            </w:tcBorders>
            <w:hideMark/>
          </w:tcPr>
          <w:p w14:paraId="459A2340" w14:textId="77777777" w:rsidR="00720AA9" w:rsidRDefault="00720AA9" w:rsidP="009763F7">
            <w:pPr>
              <w:pStyle w:val="BodyText"/>
            </w:pPr>
            <w:r>
              <w:t>Shared Storage (TAB NFS server)</w:t>
            </w:r>
          </w:p>
        </w:tc>
        <w:tc>
          <w:tcPr>
            <w:tcW w:w="7110" w:type="dxa"/>
            <w:tcBorders>
              <w:top w:val="single" w:sz="4" w:space="0" w:color="auto"/>
              <w:left w:val="single" w:sz="4" w:space="0" w:color="auto"/>
              <w:bottom w:val="single" w:sz="4" w:space="0" w:color="auto"/>
              <w:right w:val="single" w:sz="4" w:space="0" w:color="auto"/>
            </w:tcBorders>
            <w:hideMark/>
          </w:tcPr>
          <w:p w14:paraId="45473640" w14:textId="77777777" w:rsidR="00720AA9" w:rsidRDefault="00720AA9" w:rsidP="00720AA9">
            <w:pPr>
              <w:pStyle w:val="BodyText"/>
              <w:numPr>
                <w:ilvl w:val="0"/>
                <w:numId w:val="94"/>
              </w:numPr>
            </w:pPr>
            <w:r>
              <w:t>NFS (111, 2049) connection from the WBS servers to the TAB NFS server is required</w:t>
            </w:r>
          </w:p>
        </w:tc>
      </w:tr>
      <w:tr w:rsidR="00720AA9" w14:paraId="2D797492" w14:textId="77777777" w:rsidTr="009763F7">
        <w:tc>
          <w:tcPr>
            <w:tcW w:w="1975" w:type="dxa"/>
            <w:tcBorders>
              <w:top w:val="single" w:sz="4" w:space="0" w:color="auto"/>
              <w:left w:val="single" w:sz="4" w:space="0" w:color="auto"/>
              <w:bottom w:val="single" w:sz="4" w:space="0" w:color="auto"/>
              <w:right w:val="single" w:sz="4" w:space="0" w:color="auto"/>
            </w:tcBorders>
            <w:hideMark/>
          </w:tcPr>
          <w:p w14:paraId="09712F45" w14:textId="77777777" w:rsidR="00720AA9" w:rsidRDefault="00720AA9" w:rsidP="009763F7">
            <w:pPr>
              <w:pStyle w:val="BodyText"/>
            </w:pPr>
            <w:r>
              <w:t>Application monitoring (</w:t>
            </w:r>
            <w:proofErr w:type="spellStart"/>
            <w:r>
              <w:t>Sitescope</w:t>
            </w:r>
            <w:proofErr w:type="spellEnd"/>
            <w:r>
              <w:t>)</w:t>
            </w:r>
          </w:p>
        </w:tc>
        <w:tc>
          <w:tcPr>
            <w:tcW w:w="7110" w:type="dxa"/>
            <w:tcBorders>
              <w:top w:val="single" w:sz="4" w:space="0" w:color="auto"/>
              <w:left w:val="single" w:sz="4" w:space="0" w:color="auto"/>
              <w:bottom w:val="single" w:sz="4" w:space="0" w:color="auto"/>
              <w:right w:val="single" w:sz="4" w:space="0" w:color="auto"/>
            </w:tcBorders>
            <w:hideMark/>
          </w:tcPr>
          <w:p w14:paraId="562F325F" w14:textId="77777777" w:rsidR="00720AA9" w:rsidRDefault="00720AA9" w:rsidP="009763F7">
            <w:pPr>
              <w:pStyle w:val="BodyText"/>
            </w:pPr>
            <w:r>
              <w:t xml:space="preserve">Below ports and interfaces are relevant </w:t>
            </w:r>
            <w:proofErr w:type="spellStart"/>
            <w:r>
              <w:t>Sitescope</w:t>
            </w:r>
            <w:proofErr w:type="spellEnd"/>
            <w:r>
              <w:t xml:space="preserve"> to WBS application monitoring:</w:t>
            </w:r>
          </w:p>
          <w:p w14:paraId="6BAC4B37" w14:textId="77777777" w:rsidR="00720AA9" w:rsidRDefault="00720AA9" w:rsidP="00720AA9">
            <w:pPr>
              <w:pStyle w:val="BodyText"/>
              <w:numPr>
                <w:ilvl w:val="0"/>
                <w:numId w:val="94"/>
              </w:numPr>
            </w:pPr>
            <w:r>
              <w:t>TCP (7001,389) for OID server,</w:t>
            </w:r>
          </w:p>
          <w:p w14:paraId="4BCE5B9D" w14:textId="77777777" w:rsidR="00720AA9" w:rsidRDefault="00720AA9" w:rsidP="00720AA9">
            <w:pPr>
              <w:pStyle w:val="BodyText"/>
              <w:numPr>
                <w:ilvl w:val="0"/>
                <w:numId w:val="94"/>
              </w:numPr>
            </w:pPr>
            <w:r>
              <w:lastRenderedPageBreak/>
              <w:t>TCP (5556, 8003, 8005, 8007, 7001) for app servers,</w:t>
            </w:r>
          </w:p>
          <w:p w14:paraId="469D7FC2" w14:textId="77777777" w:rsidR="00720AA9" w:rsidRDefault="00720AA9" w:rsidP="00720AA9">
            <w:pPr>
              <w:pStyle w:val="BodyText"/>
              <w:numPr>
                <w:ilvl w:val="0"/>
                <w:numId w:val="94"/>
              </w:numPr>
            </w:pPr>
            <w:r>
              <w:t>TCP (80, 443) for web servers,</w:t>
            </w:r>
          </w:p>
          <w:p w14:paraId="233B1AA2" w14:textId="77777777" w:rsidR="00720AA9" w:rsidRDefault="00720AA9" w:rsidP="00720AA9">
            <w:pPr>
              <w:pStyle w:val="BodyText"/>
              <w:numPr>
                <w:ilvl w:val="0"/>
                <w:numId w:val="94"/>
              </w:numPr>
            </w:pPr>
            <w:r>
              <w:t>HTTPS (443) for load balancer,</w:t>
            </w:r>
          </w:p>
        </w:tc>
      </w:tr>
    </w:tbl>
    <w:p w14:paraId="2779D5F7" w14:textId="77777777" w:rsidR="00720AA9" w:rsidRPr="000C5167" w:rsidRDefault="00720AA9" w:rsidP="00720AA9">
      <w:pPr>
        <w:pStyle w:val="BodyText"/>
      </w:pPr>
    </w:p>
    <w:p w14:paraId="2988AB49" w14:textId="77777777" w:rsidR="00720AA9" w:rsidRPr="00720AA9" w:rsidRDefault="00720AA9" w:rsidP="00720AA9">
      <w:pPr>
        <w:pStyle w:val="BodyText"/>
        <w:rPr>
          <w:lang w:val="en-US"/>
        </w:rPr>
      </w:pPr>
    </w:p>
    <w:p w14:paraId="7323BA6C" w14:textId="56EC3B6A" w:rsidR="00CB1242" w:rsidRPr="00720AA9" w:rsidRDefault="00CB1242" w:rsidP="00CB1242">
      <w:pPr>
        <w:pStyle w:val="Heading1"/>
        <w:numPr>
          <w:ilvl w:val="0"/>
          <w:numId w:val="0"/>
        </w:numPr>
        <w:rPr>
          <w:lang w:val="fr-FR"/>
        </w:rPr>
      </w:pPr>
      <w:bookmarkStart w:id="54" w:name="_Toc152918229"/>
      <w:bookmarkEnd w:id="3"/>
      <w:r w:rsidRPr="00720AA9">
        <w:rPr>
          <w:lang w:val="fr-FR"/>
        </w:rPr>
        <w:lastRenderedPageBreak/>
        <w:t xml:space="preserve">Appendix </w:t>
      </w:r>
      <w:proofErr w:type="gramStart"/>
      <w:r w:rsidR="0067155F" w:rsidRPr="00720AA9">
        <w:rPr>
          <w:lang w:val="fr-FR"/>
        </w:rPr>
        <w:t>A</w:t>
      </w:r>
      <w:r w:rsidRPr="00720AA9">
        <w:rPr>
          <w:lang w:val="fr-FR"/>
        </w:rPr>
        <w:t>:</w:t>
      </w:r>
      <w:proofErr w:type="gramEnd"/>
      <w:r w:rsidRPr="00720AA9">
        <w:rPr>
          <w:lang w:val="fr-FR"/>
        </w:rPr>
        <w:t xml:space="preserve"> </w:t>
      </w:r>
      <w:r w:rsidR="006315C2" w:rsidRPr="00720AA9">
        <w:rPr>
          <w:lang w:val="fr-FR"/>
        </w:rPr>
        <w:t>Template version c</w:t>
      </w:r>
      <w:r w:rsidRPr="00720AA9">
        <w:rPr>
          <w:lang w:val="fr-FR"/>
        </w:rPr>
        <w:t>ontrol</w:t>
      </w:r>
      <w:bookmarkStart w:id="55" w:name="_Hlk63699251"/>
      <w:bookmarkEnd w:id="54"/>
    </w:p>
    <w:p w14:paraId="6FE1BBAB" w14:textId="47A27101" w:rsidR="009B22F7" w:rsidRPr="008A61A3" w:rsidRDefault="009B22F7" w:rsidP="009B22F7">
      <w:pPr>
        <w:pStyle w:val="Graphic"/>
        <w:rPr>
          <w:b/>
          <w:bCs/>
          <w:color w:val="FF0000"/>
          <w:sz w:val="24"/>
          <w:szCs w:val="24"/>
        </w:rPr>
      </w:pPr>
      <w:r>
        <w:rPr>
          <w:b/>
          <w:bCs/>
          <w:color w:val="767171" w:themeColor="background2" w:themeShade="80"/>
          <w:sz w:val="24"/>
          <w:szCs w:val="24"/>
        </w:rPr>
        <w:t>TEMPLATE CHANGE HISTORY</w:t>
      </w:r>
      <w:r w:rsidR="0001763F">
        <w:rPr>
          <w:b/>
          <w:bCs/>
          <w:color w:val="767171" w:themeColor="background2" w:themeShade="80"/>
          <w:sz w:val="24"/>
          <w:szCs w:val="24"/>
        </w:rPr>
        <w:t xml:space="preserve"> </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1"/>
        <w:gridCol w:w="1468"/>
        <w:gridCol w:w="6711"/>
      </w:tblGrid>
      <w:tr w:rsidR="009B22F7" w14:paraId="209AD3CF" w14:textId="77777777" w:rsidTr="009A3716">
        <w:tc>
          <w:tcPr>
            <w:tcW w:w="1721"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1E98715" w14:textId="77777777" w:rsidR="009B22F7" w:rsidRDefault="009B22F7" w:rsidP="009A3716">
            <w:pPr>
              <w:pStyle w:val="TableHeading"/>
            </w:pPr>
            <w:r>
              <w:t>Version</w:t>
            </w:r>
          </w:p>
        </w:tc>
        <w:tc>
          <w:tcPr>
            <w:tcW w:w="1468"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6F00320" w14:textId="77777777" w:rsidR="009B22F7" w:rsidRDefault="009B22F7" w:rsidP="009A3716">
            <w:pPr>
              <w:pStyle w:val="TableHeading"/>
            </w:pPr>
            <w:r>
              <w:t>Date</w:t>
            </w:r>
          </w:p>
        </w:tc>
        <w:tc>
          <w:tcPr>
            <w:tcW w:w="6711"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0B4BBF1" w14:textId="77777777" w:rsidR="009B22F7" w:rsidRDefault="009B22F7" w:rsidP="009A3716">
            <w:pPr>
              <w:pStyle w:val="TableHeading"/>
            </w:pPr>
            <w:r>
              <w:t>Summary of Changes</w:t>
            </w:r>
          </w:p>
        </w:tc>
      </w:tr>
      <w:tr w:rsidR="009B22F7" w14:paraId="0505AE5D" w14:textId="77777777" w:rsidTr="009A3716">
        <w:tc>
          <w:tcPr>
            <w:tcW w:w="1721" w:type="dxa"/>
            <w:tcBorders>
              <w:top w:val="single" w:sz="4" w:space="0" w:color="auto"/>
              <w:left w:val="single" w:sz="4" w:space="0" w:color="auto"/>
              <w:bottom w:val="single" w:sz="4" w:space="0" w:color="auto"/>
              <w:right w:val="single" w:sz="4" w:space="0" w:color="auto"/>
            </w:tcBorders>
          </w:tcPr>
          <w:p w14:paraId="6EBC7C12" w14:textId="4DD82390" w:rsidR="009B22F7" w:rsidRDefault="007C6026" w:rsidP="009A3716">
            <w:pPr>
              <w:pStyle w:val="BodyText1"/>
              <w:rPr>
                <w:rFonts w:cs="Arial"/>
                <w:lang w:val="en-US"/>
              </w:rPr>
            </w:pPr>
            <w:r>
              <w:rPr>
                <w:rFonts w:cs="Arial"/>
                <w:lang w:val="en-US"/>
              </w:rPr>
              <w:t>0.1</w:t>
            </w:r>
          </w:p>
        </w:tc>
        <w:tc>
          <w:tcPr>
            <w:tcW w:w="1468" w:type="dxa"/>
            <w:tcBorders>
              <w:top w:val="single" w:sz="4" w:space="0" w:color="auto"/>
              <w:left w:val="single" w:sz="4" w:space="0" w:color="auto"/>
              <w:bottom w:val="single" w:sz="4" w:space="0" w:color="auto"/>
              <w:right w:val="single" w:sz="4" w:space="0" w:color="auto"/>
            </w:tcBorders>
          </w:tcPr>
          <w:p w14:paraId="4FF0B081" w14:textId="21A5E6D2" w:rsidR="009B22F7" w:rsidRDefault="007C6026" w:rsidP="009A3716">
            <w:pPr>
              <w:pStyle w:val="BodyText1"/>
              <w:rPr>
                <w:rFonts w:cs="Arial"/>
                <w:lang w:val="en-US"/>
              </w:rPr>
            </w:pPr>
            <w:r>
              <w:rPr>
                <w:rFonts w:cs="Arial"/>
                <w:lang w:val="en-US"/>
              </w:rPr>
              <w:t>08-07-2022</w:t>
            </w:r>
          </w:p>
        </w:tc>
        <w:tc>
          <w:tcPr>
            <w:tcW w:w="6711" w:type="dxa"/>
            <w:tcBorders>
              <w:top w:val="single" w:sz="4" w:space="0" w:color="auto"/>
              <w:left w:val="single" w:sz="4" w:space="0" w:color="auto"/>
              <w:bottom w:val="single" w:sz="4" w:space="0" w:color="auto"/>
              <w:right w:val="single" w:sz="4" w:space="0" w:color="auto"/>
            </w:tcBorders>
          </w:tcPr>
          <w:p w14:paraId="592F420C" w14:textId="59B27A45" w:rsidR="009B22F7" w:rsidRPr="006C1A7E" w:rsidRDefault="007C6026" w:rsidP="0047345C">
            <w:pPr>
              <w:pStyle w:val="BodyText1"/>
              <w:numPr>
                <w:ilvl w:val="0"/>
                <w:numId w:val="64"/>
              </w:numPr>
              <w:rPr>
                <w:rFonts w:cs="Arial"/>
                <w:lang w:val="en-US"/>
              </w:rPr>
            </w:pPr>
            <w:r>
              <w:rPr>
                <w:rFonts w:cs="Arial"/>
                <w:lang w:val="en-US"/>
              </w:rPr>
              <w:t>Initial version</w:t>
            </w:r>
            <w:r w:rsidR="00A55534">
              <w:rPr>
                <w:rFonts w:cs="Arial"/>
                <w:lang w:val="en-US"/>
              </w:rPr>
              <w:t xml:space="preserve"> UWV requirements template, ready for review</w:t>
            </w:r>
          </w:p>
        </w:tc>
      </w:tr>
      <w:tr w:rsidR="00CB036D" w14:paraId="00AC7807" w14:textId="77777777" w:rsidTr="009A3716">
        <w:tc>
          <w:tcPr>
            <w:tcW w:w="1721" w:type="dxa"/>
            <w:tcBorders>
              <w:top w:val="single" w:sz="4" w:space="0" w:color="auto"/>
              <w:left w:val="single" w:sz="4" w:space="0" w:color="auto"/>
              <w:bottom w:val="single" w:sz="4" w:space="0" w:color="auto"/>
              <w:right w:val="single" w:sz="4" w:space="0" w:color="auto"/>
            </w:tcBorders>
          </w:tcPr>
          <w:p w14:paraId="61AF8A5C" w14:textId="65F4CD04" w:rsidR="00CB036D" w:rsidRDefault="00CB036D" w:rsidP="009A3716">
            <w:pPr>
              <w:pStyle w:val="BodyText1"/>
              <w:rPr>
                <w:rFonts w:cs="Arial"/>
                <w:lang w:val="en-US"/>
              </w:rPr>
            </w:pPr>
            <w:r>
              <w:rPr>
                <w:rFonts w:cs="Arial"/>
                <w:lang w:val="en-US"/>
              </w:rPr>
              <w:t>0.2</w:t>
            </w:r>
          </w:p>
        </w:tc>
        <w:tc>
          <w:tcPr>
            <w:tcW w:w="1468" w:type="dxa"/>
            <w:tcBorders>
              <w:top w:val="single" w:sz="4" w:space="0" w:color="auto"/>
              <w:left w:val="single" w:sz="4" w:space="0" w:color="auto"/>
              <w:bottom w:val="single" w:sz="4" w:space="0" w:color="auto"/>
              <w:right w:val="single" w:sz="4" w:space="0" w:color="auto"/>
            </w:tcBorders>
          </w:tcPr>
          <w:p w14:paraId="265BDC31" w14:textId="531038C6" w:rsidR="00CB036D" w:rsidRDefault="00074462" w:rsidP="009A3716">
            <w:pPr>
              <w:pStyle w:val="BodyText1"/>
              <w:rPr>
                <w:rFonts w:cs="Arial"/>
                <w:lang w:val="en-US"/>
              </w:rPr>
            </w:pPr>
            <w:r>
              <w:rPr>
                <w:rFonts w:cs="Arial"/>
                <w:lang w:val="en-US"/>
              </w:rPr>
              <w:t>13-07-2022</w:t>
            </w:r>
          </w:p>
        </w:tc>
        <w:tc>
          <w:tcPr>
            <w:tcW w:w="6711" w:type="dxa"/>
            <w:tcBorders>
              <w:top w:val="single" w:sz="4" w:space="0" w:color="auto"/>
              <w:left w:val="single" w:sz="4" w:space="0" w:color="auto"/>
              <w:bottom w:val="single" w:sz="4" w:space="0" w:color="auto"/>
              <w:right w:val="single" w:sz="4" w:space="0" w:color="auto"/>
            </w:tcBorders>
          </w:tcPr>
          <w:p w14:paraId="2D1B0570" w14:textId="2E33E4FB" w:rsidR="00CB036D" w:rsidRDefault="00074462" w:rsidP="0047345C">
            <w:pPr>
              <w:pStyle w:val="BodyText1"/>
              <w:numPr>
                <w:ilvl w:val="0"/>
                <w:numId w:val="64"/>
              </w:numPr>
              <w:rPr>
                <w:rFonts w:cs="Arial"/>
                <w:lang w:val="en-US"/>
              </w:rPr>
            </w:pPr>
            <w:r>
              <w:rPr>
                <w:rFonts w:cs="Arial"/>
                <w:lang w:val="en-US"/>
              </w:rPr>
              <w:t>Included review comments Giuliana</w:t>
            </w:r>
            <w:r w:rsidR="00156C72">
              <w:rPr>
                <w:rFonts w:cs="Arial"/>
                <w:lang w:val="en-US"/>
              </w:rPr>
              <w:t xml:space="preserve"> to prepare for follow-up meeting</w:t>
            </w:r>
          </w:p>
        </w:tc>
      </w:tr>
      <w:tr w:rsidR="00156C72" w14:paraId="20F85C61" w14:textId="77777777" w:rsidTr="009A3716">
        <w:tc>
          <w:tcPr>
            <w:tcW w:w="1721" w:type="dxa"/>
            <w:tcBorders>
              <w:top w:val="single" w:sz="4" w:space="0" w:color="auto"/>
              <w:left w:val="single" w:sz="4" w:space="0" w:color="auto"/>
              <w:bottom w:val="single" w:sz="4" w:space="0" w:color="auto"/>
              <w:right w:val="single" w:sz="4" w:space="0" w:color="auto"/>
            </w:tcBorders>
          </w:tcPr>
          <w:p w14:paraId="7DF8EF94" w14:textId="5550DBE9" w:rsidR="00156C72" w:rsidRDefault="00156C72" w:rsidP="009A3716">
            <w:pPr>
              <w:pStyle w:val="BodyText1"/>
              <w:rPr>
                <w:rFonts w:cs="Arial"/>
                <w:lang w:val="en-US"/>
              </w:rPr>
            </w:pPr>
            <w:r>
              <w:rPr>
                <w:rFonts w:cs="Arial"/>
                <w:lang w:val="en-US"/>
              </w:rPr>
              <w:t>0.3</w:t>
            </w:r>
          </w:p>
        </w:tc>
        <w:tc>
          <w:tcPr>
            <w:tcW w:w="1468" w:type="dxa"/>
            <w:tcBorders>
              <w:top w:val="single" w:sz="4" w:space="0" w:color="auto"/>
              <w:left w:val="single" w:sz="4" w:space="0" w:color="auto"/>
              <w:bottom w:val="single" w:sz="4" w:space="0" w:color="auto"/>
              <w:right w:val="single" w:sz="4" w:space="0" w:color="auto"/>
            </w:tcBorders>
          </w:tcPr>
          <w:p w14:paraId="520C0B4F" w14:textId="23D7A6AC" w:rsidR="00156C72" w:rsidRDefault="00156C72" w:rsidP="009A3716">
            <w:pPr>
              <w:pStyle w:val="BodyText1"/>
              <w:rPr>
                <w:rFonts w:cs="Arial"/>
                <w:lang w:val="en-US"/>
              </w:rPr>
            </w:pPr>
            <w:r>
              <w:rPr>
                <w:rFonts w:cs="Arial"/>
                <w:lang w:val="en-US"/>
              </w:rPr>
              <w:t>14-07-2022</w:t>
            </w:r>
          </w:p>
        </w:tc>
        <w:tc>
          <w:tcPr>
            <w:tcW w:w="6711" w:type="dxa"/>
            <w:tcBorders>
              <w:top w:val="single" w:sz="4" w:space="0" w:color="auto"/>
              <w:left w:val="single" w:sz="4" w:space="0" w:color="auto"/>
              <w:bottom w:val="single" w:sz="4" w:space="0" w:color="auto"/>
              <w:right w:val="single" w:sz="4" w:space="0" w:color="auto"/>
            </w:tcBorders>
          </w:tcPr>
          <w:p w14:paraId="331AA9FF" w14:textId="1BDFC85C" w:rsidR="00156C72" w:rsidRDefault="00156C72" w:rsidP="0047345C">
            <w:pPr>
              <w:pStyle w:val="BodyText1"/>
              <w:numPr>
                <w:ilvl w:val="0"/>
                <w:numId w:val="64"/>
              </w:numPr>
              <w:rPr>
                <w:rFonts w:cs="Arial"/>
                <w:lang w:val="en-US"/>
              </w:rPr>
            </w:pPr>
            <w:r>
              <w:rPr>
                <w:rFonts w:cs="Arial"/>
                <w:lang w:val="en-US"/>
              </w:rPr>
              <w:t xml:space="preserve">Included review comments Giuliana and Henk-Jan to prepare for </w:t>
            </w:r>
            <w:r w:rsidR="000E270C">
              <w:rPr>
                <w:rFonts w:cs="Arial"/>
                <w:lang w:val="en-US"/>
              </w:rPr>
              <w:t>REQ template pilot</w:t>
            </w:r>
          </w:p>
        </w:tc>
      </w:tr>
      <w:tr w:rsidR="00CF12FB" w14:paraId="5C6955C5" w14:textId="77777777" w:rsidTr="0047343A">
        <w:tc>
          <w:tcPr>
            <w:tcW w:w="1721" w:type="dxa"/>
            <w:tcBorders>
              <w:top w:val="single" w:sz="4" w:space="0" w:color="auto"/>
              <w:left w:val="single" w:sz="4" w:space="0" w:color="auto"/>
              <w:bottom w:val="single" w:sz="4" w:space="0" w:color="auto"/>
              <w:right w:val="single" w:sz="4" w:space="0" w:color="auto"/>
            </w:tcBorders>
          </w:tcPr>
          <w:p w14:paraId="2B69784B" w14:textId="77777777" w:rsidR="00CF12FB" w:rsidRDefault="00CF12FB" w:rsidP="0047343A">
            <w:pPr>
              <w:pStyle w:val="BodyText1"/>
              <w:rPr>
                <w:rFonts w:cs="Arial"/>
                <w:lang w:val="en-US"/>
              </w:rPr>
            </w:pPr>
            <w:r>
              <w:rPr>
                <w:rFonts w:cs="Arial"/>
                <w:lang w:val="en-US"/>
              </w:rPr>
              <w:t>0.8</w:t>
            </w:r>
          </w:p>
        </w:tc>
        <w:tc>
          <w:tcPr>
            <w:tcW w:w="1468" w:type="dxa"/>
            <w:tcBorders>
              <w:top w:val="single" w:sz="4" w:space="0" w:color="auto"/>
              <w:left w:val="single" w:sz="4" w:space="0" w:color="auto"/>
              <w:bottom w:val="single" w:sz="4" w:space="0" w:color="auto"/>
              <w:right w:val="single" w:sz="4" w:space="0" w:color="auto"/>
            </w:tcBorders>
          </w:tcPr>
          <w:p w14:paraId="0838AD4A" w14:textId="77777777" w:rsidR="00CF12FB" w:rsidRDefault="00CF12FB" w:rsidP="0047343A">
            <w:pPr>
              <w:pStyle w:val="BodyText1"/>
              <w:rPr>
                <w:rFonts w:cs="Arial"/>
                <w:lang w:val="en-US"/>
              </w:rPr>
            </w:pPr>
            <w:r>
              <w:rPr>
                <w:rFonts w:cs="Arial"/>
                <w:lang w:val="en-US"/>
              </w:rPr>
              <w:t>14-07-2022</w:t>
            </w:r>
          </w:p>
        </w:tc>
        <w:tc>
          <w:tcPr>
            <w:tcW w:w="6711" w:type="dxa"/>
            <w:tcBorders>
              <w:top w:val="single" w:sz="4" w:space="0" w:color="auto"/>
              <w:left w:val="single" w:sz="4" w:space="0" w:color="auto"/>
              <w:bottom w:val="single" w:sz="4" w:space="0" w:color="auto"/>
              <w:right w:val="single" w:sz="4" w:space="0" w:color="auto"/>
            </w:tcBorders>
          </w:tcPr>
          <w:p w14:paraId="015CB3C6" w14:textId="1F251AFA" w:rsidR="00CF12FB" w:rsidRDefault="00CF12FB" w:rsidP="0047343A">
            <w:pPr>
              <w:pStyle w:val="BodyText1"/>
              <w:numPr>
                <w:ilvl w:val="0"/>
                <w:numId w:val="64"/>
              </w:numPr>
              <w:rPr>
                <w:rFonts w:cs="Arial"/>
                <w:lang w:val="en-US"/>
              </w:rPr>
            </w:pPr>
            <w:r>
              <w:rPr>
                <w:rFonts w:cs="Arial"/>
                <w:lang w:val="en-US"/>
              </w:rPr>
              <w:t xml:space="preserve">Cora marked the REQ template v0.8. </w:t>
            </w:r>
            <w:r>
              <w:rPr>
                <w:rFonts w:cs="Arial"/>
                <w:lang w:val="en-US"/>
              </w:rPr>
              <w:br/>
              <w:t>Prepared for final UWV review and the additional writer’s instruction from Thomas H</w:t>
            </w:r>
            <w:r w:rsidR="00A2365A">
              <w:rPr>
                <w:rFonts w:cs="Arial"/>
                <w:lang w:val="en-US"/>
              </w:rPr>
              <w:t xml:space="preserve">, </w:t>
            </w:r>
            <w:r>
              <w:rPr>
                <w:rFonts w:cs="Arial"/>
                <w:lang w:val="en-US"/>
              </w:rPr>
              <w:t>Remco H</w:t>
            </w:r>
            <w:r w:rsidR="00A2365A">
              <w:rPr>
                <w:rFonts w:cs="Arial"/>
                <w:lang w:val="en-US"/>
              </w:rPr>
              <w:t xml:space="preserve"> and Walter</w:t>
            </w:r>
          </w:p>
        </w:tc>
      </w:tr>
      <w:tr w:rsidR="00250F93" w14:paraId="239FE34B" w14:textId="77777777" w:rsidTr="0047343A">
        <w:tc>
          <w:tcPr>
            <w:tcW w:w="1721" w:type="dxa"/>
            <w:tcBorders>
              <w:top w:val="single" w:sz="4" w:space="0" w:color="auto"/>
              <w:left w:val="single" w:sz="4" w:space="0" w:color="auto"/>
              <w:bottom w:val="single" w:sz="4" w:space="0" w:color="auto"/>
              <w:right w:val="single" w:sz="4" w:space="0" w:color="auto"/>
            </w:tcBorders>
          </w:tcPr>
          <w:p w14:paraId="7A70BB50" w14:textId="59E5CEEB" w:rsidR="00250F93" w:rsidRDefault="0052387D" w:rsidP="0047343A">
            <w:pPr>
              <w:pStyle w:val="BodyText1"/>
              <w:rPr>
                <w:rFonts w:cs="Arial"/>
                <w:lang w:val="en-US"/>
              </w:rPr>
            </w:pPr>
            <w:r>
              <w:rPr>
                <w:rFonts w:cs="Arial"/>
                <w:lang w:val="en-US"/>
              </w:rPr>
              <w:t>0.9</w:t>
            </w:r>
          </w:p>
        </w:tc>
        <w:tc>
          <w:tcPr>
            <w:tcW w:w="1468" w:type="dxa"/>
            <w:tcBorders>
              <w:top w:val="single" w:sz="4" w:space="0" w:color="auto"/>
              <w:left w:val="single" w:sz="4" w:space="0" w:color="auto"/>
              <w:bottom w:val="single" w:sz="4" w:space="0" w:color="auto"/>
              <w:right w:val="single" w:sz="4" w:space="0" w:color="auto"/>
            </w:tcBorders>
          </w:tcPr>
          <w:p w14:paraId="51CEEE36" w14:textId="70B4D739" w:rsidR="00250F93" w:rsidRDefault="0052387D" w:rsidP="0047343A">
            <w:pPr>
              <w:pStyle w:val="BodyText1"/>
              <w:rPr>
                <w:rFonts w:cs="Arial"/>
                <w:lang w:val="en-US"/>
              </w:rPr>
            </w:pPr>
            <w:r>
              <w:rPr>
                <w:rFonts w:cs="Arial"/>
                <w:lang w:val="en-US"/>
              </w:rPr>
              <w:t>25-07-2022</w:t>
            </w:r>
          </w:p>
        </w:tc>
        <w:tc>
          <w:tcPr>
            <w:tcW w:w="6711" w:type="dxa"/>
            <w:tcBorders>
              <w:top w:val="single" w:sz="4" w:space="0" w:color="auto"/>
              <w:left w:val="single" w:sz="4" w:space="0" w:color="auto"/>
              <w:bottom w:val="single" w:sz="4" w:space="0" w:color="auto"/>
              <w:right w:val="single" w:sz="4" w:space="0" w:color="auto"/>
            </w:tcBorders>
          </w:tcPr>
          <w:p w14:paraId="0A957B17" w14:textId="779F1570" w:rsidR="00250F93" w:rsidRDefault="00337050" w:rsidP="0047343A">
            <w:pPr>
              <w:pStyle w:val="BodyText1"/>
              <w:numPr>
                <w:ilvl w:val="0"/>
                <w:numId w:val="64"/>
              </w:numPr>
              <w:rPr>
                <w:rFonts w:cs="Arial"/>
                <w:lang w:val="en-US"/>
              </w:rPr>
            </w:pPr>
            <w:r>
              <w:rPr>
                <w:rFonts w:cs="Arial"/>
                <w:lang w:val="en-US"/>
              </w:rPr>
              <w:t>Pre-</w:t>
            </w:r>
            <w:r w:rsidR="00A2365A">
              <w:rPr>
                <w:rFonts w:cs="Arial"/>
                <w:lang w:val="en-US"/>
              </w:rPr>
              <w:t>pilot</w:t>
            </w:r>
            <w:r w:rsidR="0052387D">
              <w:rPr>
                <w:rFonts w:cs="Arial"/>
                <w:lang w:val="en-US"/>
              </w:rPr>
              <w:t xml:space="preserve"> </w:t>
            </w:r>
            <w:r>
              <w:rPr>
                <w:rFonts w:cs="Arial"/>
                <w:lang w:val="en-US"/>
              </w:rPr>
              <w:t>version</w:t>
            </w:r>
          </w:p>
        </w:tc>
      </w:tr>
      <w:tr w:rsidR="0088727D" w14:paraId="34A9FF81" w14:textId="77777777" w:rsidTr="0047343A">
        <w:tc>
          <w:tcPr>
            <w:tcW w:w="1721" w:type="dxa"/>
            <w:tcBorders>
              <w:top w:val="single" w:sz="4" w:space="0" w:color="auto"/>
              <w:left w:val="single" w:sz="4" w:space="0" w:color="auto"/>
              <w:bottom w:val="single" w:sz="4" w:space="0" w:color="auto"/>
              <w:right w:val="single" w:sz="4" w:space="0" w:color="auto"/>
            </w:tcBorders>
          </w:tcPr>
          <w:p w14:paraId="0BCCFE26" w14:textId="1637E648" w:rsidR="0088727D" w:rsidRDefault="00894B14" w:rsidP="0047343A">
            <w:pPr>
              <w:pStyle w:val="BodyText1"/>
              <w:rPr>
                <w:rFonts w:cs="Arial"/>
                <w:lang w:val="en-US"/>
              </w:rPr>
            </w:pPr>
            <w:r>
              <w:rPr>
                <w:rFonts w:cs="Arial"/>
                <w:lang w:val="en-US"/>
              </w:rPr>
              <w:t>0.9</w:t>
            </w:r>
            <w:r w:rsidR="0088727D">
              <w:rPr>
                <w:rFonts w:cs="Arial"/>
                <w:lang w:val="en-US"/>
              </w:rPr>
              <w:t>1</w:t>
            </w:r>
          </w:p>
        </w:tc>
        <w:tc>
          <w:tcPr>
            <w:tcW w:w="1468" w:type="dxa"/>
            <w:tcBorders>
              <w:top w:val="single" w:sz="4" w:space="0" w:color="auto"/>
              <w:left w:val="single" w:sz="4" w:space="0" w:color="auto"/>
              <w:bottom w:val="single" w:sz="4" w:space="0" w:color="auto"/>
              <w:right w:val="single" w:sz="4" w:space="0" w:color="auto"/>
            </w:tcBorders>
          </w:tcPr>
          <w:p w14:paraId="523EB41F" w14:textId="31918C86" w:rsidR="0088727D" w:rsidRDefault="009929EA" w:rsidP="0047343A">
            <w:pPr>
              <w:pStyle w:val="BodyText1"/>
              <w:rPr>
                <w:rFonts w:cs="Arial"/>
                <w:lang w:val="en-US"/>
              </w:rPr>
            </w:pPr>
            <w:r>
              <w:rPr>
                <w:rFonts w:cs="Arial"/>
                <w:lang w:val="en-US"/>
              </w:rPr>
              <w:t>27-07-2022</w:t>
            </w:r>
          </w:p>
        </w:tc>
        <w:tc>
          <w:tcPr>
            <w:tcW w:w="6711" w:type="dxa"/>
            <w:tcBorders>
              <w:top w:val="single" w:sz="4" w:space="0" w:color="auto"/>
              <w:left w:val="single" w:sz="4" w:space="0" w:color="auto"/>
              <w:bottom w:val="single" w:sz="4" w:space="0" w:color="auto"/>
              <w:right w:val="single" w:sz="4" w:space="0" w:color="auto"/>
            </w:tcBorders>
          </w:tcPr>
          <w:p w14:paraId="4A90EB91" w14:textId="670AA16E" w:rsidR="0088727D" w:rsidRDefault="009929EA" w:rsidP="009929EA">
            <w:pPr>
              <w:pStyle w:val="BodyText1"/>
              <w:numPr>
                <w:ilvl w:val="0"/>
                <w:numId w:val="64"/>
              </w:numPr>
              <w:rPr>
                <w:rFonts w:cs="Arial"/>
                <w:lang w:val="en-US"/>
              </w:rPr>
            </w:pPr>
            <w:r>
              <w:rPr>
                <w:rFonts w:cs="Arial"/>
                <w:lang w:val="en-US"/>
              </w:rPr>
              <w:t>Split Appendix A in A and B for document control</w:t>
            </w:r>
          </w:p>
        </w:tc>
      </w:tr>
      <w:tr w:rsidR="00894B14" w14:paraId="5A7C2110" w14:textId="77777777" w:rsidTr="0047343A">
        <w:tc>
          <w:tcPr>
            <w:tcW w:w="1721" w:type="dxa"/>
            <w:tcBorders>
              <w:top w:val="single" w:sz="4" w:space="0" w:color="auto"/>
              <w:left w:val="single" w:sz="4" w:space="0" w:color="auto"/>
              <w:bottom w:val="single" w:sz="4" w:space="0" w:color="auto"/>
              <w:right w:val="single" w:sz="4" w:space="0" w:color="auto"/>
            </w:tcBorders>
          </w:tcPr>
          <w:p w14:paraId="72F6DE62" w14:textId="03E446EB" w:rsidR="00894B14" w:rsidRDefault="00894B14" w:rsidP="0047343A">
            <w:pPr>
              <w:pStyle w:val="BodyText1"/>
              <w:rPr>
                <w:rFonts w:cs="Arial"/>
                <w:lang w:val="en-US"/>
              </w:rPr>
            </w:pPr>
            <w:r>
              <w:rPr>
                <w:rFonts w:cs="Arial"/>
                <w:lang w:val="en-US"/>
              </w:rPr>
              <w:t>0.92</w:t>
            </w:r>
          </w:p>
        </w:tc>
        <w:tc>
          <w:tcPr>
            <w:tcW w:w="1468" w:type="dxa"/>
            <w:tcBorders>
              <w:top w:val="single" w:sz="4" w:space="0" w:color="auto"/>
              <w:left w:val="single" w:sz="4" w:space="0" w:color="auto"/>
              <w:bottom w:val="single" w:sz="4" w:space="0" w:color="auto"/>
              <w:right w:val="single" w:sz="4" w:space="0" w:color="auto"/>
            </w:tcBorders>
          </w:tcPr>
          <w:p w14:paraId="03BE4C97" w14:textId="2CEBD153" w:rsidR="00894B14" w:rsidRDefault="00894B14" w:rsidP="0047343A">
            <w:pPr>
              <w:pStyle w:val="BodyText1"/>
              <w:rPr>
                <w:rFonts w:cs="Arial"/>
                <w:lang w:val="en-US"/>
              </w:rPr>
            </w:pPr>
            <w:r>
              <w:rPr>
                <w:rFonts w:cs="Arial"/>
                <w:lang w:val="en-US"/>
              </w:rPr>
              <w:t>11-08-2022</w:t>
            </w:r>
          </w:p>
        </w:tc>
        <w:tc>
          <w:tcPr>
            <w:tcW w:w="6711" w:type="dxa"/>
            <w:tcBorders>
              <w:top w:val="single" w:sz="4" w:space="0" w:color="auto"/>
              <w:left w:val="single" w:sz="4" w:space="0" w:color="auto"/>
              <w:bottom w:val="single" w:sz="4" w:space="0" w:color="auto"/>
              <w:right w:val="single" w:sz="4" w:space="0" w:color="auto"/>
            </w:tcBorders>
          </w:tcPr>
          <w:p w14:paraId="368D016A" w14:textId="14F20D4C" w:rsidR="00894B14" w:rsidRDefault="00894B14" w:rsidP="00F16948">
            <w:pPr>
              <w:pStyle w:val="BodyText1"/>
              <w:numPr>
                <w:ilvl w:val="0"/>
                <w:numId w:val="64"/>
              </w:numPr>
              <w:rPr>
                <w:rFonts w:cs="Arial"/>
                <w:lang w:val="en-US"/>
              </w:rPr>
            </w:pPr>
            <w:r>
              <w:rPr>
                <w:rFonts w:cs="Arial"/>
                <w:lang w:val="en-US"/>
              </w:rPr>
              <w:t>improved instructions after 1</w:t>
            </w:r>
            <w:r w:rsidRPr="00894B14">
              <w:rPr>
                <w:rFonts w:cs="Arial"/>
                <w:vertAlign w:val="superscript"/>
                <w:lang w:val="en-US"/>
              </w:rPr>
              <w:t>st</w:t>
            </w:r>
            <w:r>
              <w:rPr>
                <w:rFonts w:cs="Arial"/>
                <w:lang w:val="en-US"/>
              </w:rPr>
              <w:t xml:space="preserve"> workshop with IO&amp;R hosting team</w:t>
            </w:r>
            <w:r w:rsidR="00F16948">
              <w:rPr>
                <w:rFonts w:cs="Arial"/>
                <w:lang w:val="en-US"/>
              </w:rPr>
              <w:t xml:space="preserve"> and evaluation of pilot (use case: edit HLD for existing application)</w:t>
            </w:r>
          </w:p>
        </w:tc>
      </w:tr>
      <w:tr w:rsidR="0070629F" w14:paraId="60BB4EA5" w14:textId="77777777" w:rsidTr="0047343A">
        <w:tc>
          <w:tcPr>
            <w:tcW w:w="1721" w:type="dxa"/>
            <w:tcBorders>
              <w:top w:val="single" w:sz="4" w:space="0" w:color="auto"/>
              <w:left w:val="single" w:sz="4" w:space="0" w:color="auto"/>
              <w:bottom w:val="single" w:sz="4" w:space="0" w:color="auto"/>
              <w:right w:val="single" w:sz="4" w:space="0" w:color="auto"/>
            </w:tcBorders>
          </w:tcPr>
          <w:p w14:paraId="1832AD14" w14:textId="4A058967" w:rsidR="0070629F" w:rsidRDefault="0070629F" w:rsidP="0047343A">
            <w:pPr>
              <w:pStyle w:val="BodyText1"/>
              <w:rPr>
                <w:rFonts w:cs="Arial"/>
                <w:lang w:val="en-US"/>
              </w:rPr>
            </w:pPr>
            <w:r>
              <w:rPr>
                <w:rFonts w:cs="Arial"/>
                <w:lang w:val="en-US"/>
              </w:rPr>
              <w:t>0.93</w:t>
            </w:r>
          </w:p>
        </w:tc>
        <w:tc>
          <w:tcPr>
            <w:tcW w:w="1468" w:type="dxa"/>
            <w:tcBorders>
              <w:top w:val="single" w:sz="4" w:space="0" w:color="auto"/>
              <w:left w:val="single" w:sz="4" w:space="0" w:color="auto"/>
              <w:bottom w:val="single" w:sz="4" w:space="0" w:color="auto"/>
              <w:right w:val="single" w:sz="4" w:space="0" w:color="auto"/>
            </w:tcBorders>
          </w:tcPr>
          <w:p w14:paraId="6B2699D3" w14:textId="733CA1B0" w:rsidR="0070629F" w:rsidRDefault="0070629F" w:rsidP="0047343A">
            <w:pPr>
              <w:pStyle w:val="BodyText1"/>
              <w:rPr>
                <w:rFonts w:cs="Arial"/>
                <w:lang w:val="en-US"/>
              </w:rPr>
            </w:pPr>
            <w:r>
              <w:rPr>
                <w:rFonts w:cs="Arial"/>
                <w:lang w:val="en-US"/>
              </w:rPr>
              <w:t>24-08-2022</w:t>
            </w:r>
          </w:p>
        </w:tc>
        <w:tc>
          <w:tcPr>
            <w:tcW w:w="6711" w:type="dxa"/>
            <w:tcBorders>
              <w:top w:val="single" w:sz="4" w:space="0" w:color="auto"/>
              <w:left w:val="single" w:sz="4" w:space="0" w:color="auto"/>
              <w:bottom w:val="single" w:sz="4" w:space="0" w:color="auto"/>
              <w:right w:val="single" w:sz="4" w:space="0" w:color="auto"/>
            </w:tcBorders>
          </w:tcPr>
          <w:p w14:paraId="42E83162" w14:textId="4F1C76E4" w:rsidR="0070629F" w:rsidRDefault="0070629F" w:rsidP="0070629F">
            <w:pPr>
              <w:pStyle w:val="BodyText1"/>
              <w:numPr>
                <w:ilvl w:val="0"/>
                <w:numId w:val="64"/>
              </w:numPr>
              <w:rPr>
                <w:rFonts w:cs="Arial"/>
                <w:lang w:val="en-US"/>
              </w:rPr>
            </w:pPr>
            <w:r>
              <w:rPr>
                <w:rFonts w:cs="Arial"/>
                <w:lang w:val="en-US"/>
              </w:rPr>
              <w:t>improved instructions after 2</w:t>
            </w:r>
            <w:r w:rsidRPr="0070629F">
              <w:rPr>
                <w:rFonts w:cs="Arial"/>
                <w:vertAlign w:val="superscript"/>
                <w:lang w:val="en-US"/>
              </w:rPr>
              <w:t>nd</w:t>
            </w:r>
            <w:r>
              <w:rPr>
                <w:rFonts w:cs="Arial"/>
                <w:lang w:val="en-US"/>
              </w:rPr>
              <w:t xml:space="preserve"> workshop with IO&amp;R hosting team</w:t>
            </w:r>
          </w:p>
        </w:tc>
      </w:tr>
      <w:tr w:rsidR="00E513AF" w14:paraId="3BF708C3" w14:textId="77777777" w:rsidTr="0047343A">
        <w:tc>
          <w:tcPr>
            <w:tcW w:w="1721" w:type="dxa"/>
            <w:tcBorders>
              <w:top w:val="single" w:sz="4" w:space="0" w:color="auto"/>
              <w:left w:val="single" w:sz="4" w:space="0" w:color="auto"/>
              <w:bottom w:val="single" w:sz="4" w:space="0" w:color="auto"/>
              <w:right w:val="single" w:sz="4" w:space="0" w:color="auto"/>
            </w:tcBorders>
          </w:tcPr>
          <w:p w14:paraId="4FAECA91" w14:textId="617F66AC" w:rsidR="00E513AF" w:rsidRDefault="00E513AF" w:rsidP="0047343A">
            <w:pPr>
              <w:pStyle w:val="BodyText1"/>
              <w:rPr>
                <w:rFonts w:cs="Arial"/>
                <w:lang w:val="en-US"/>
              </w:rPr>
            </w:pPr>
            <w:r>
              <w:rPr>
                <w:rFonts w:cs="Arial"/>
                <w:lang w:val="en-US"/>
              </w:rPr>
              <w:t>0.99</w:t>
            </w:r>
          </w:p>
        </w:tc>
        <w:tc>
          <w:tcPr>
            <w:tcW w:w="1468" w:type="dxa"/>
            <w:tcBorders>
              <w:top w:val="single" w:sz="4" w:space="0" w:color="auto"/>
              <w:left w:val="single" w:sz="4" w:space="0" w:color="auto"/>
              <w:bottom w:val="single" w:sz="4" w:space="0" w:color="auto"/>
              <w:right w:val="single" w:sz="4" w:space="0" w:color="auto"/>
            </w:tcBorders>
          </w:tcPr>
          <w:p w14:paraId="7F9DF922" w14:textId="08D53CE3" w:rsidR="00E513AF" w:rsidRDefault="00E513AF" w:rsidP="0047343A">
            <w:pPr>
              <w:pStyle w:val="BodyText1"/>
              <w:rPr>
                <w:rFonts w:cs="Arial"/>
                <w:lang w:val="en-US"/>
              </w:rPr>
            </w:pPr>
            <w:r>
              <w:rPr>
                <w:rFonts w:cs="Arial"/>
                <w:lang w:val="en-US"/>
              </w:rPr>
              <w:t>28-10</w:t>
            </w:r>
            <w:r w:rsidR="00806A6C">
              <w:rPr>
                <w:rFonts w:cs="Arial"/>
                <w:lang w:val="en-US"/>
              </w:rPr>
              <w:t>-</w:t>
            </w:r>
            <w:r>
              <w:rPr>
                <w:rFonts w:cs="Arial"/>
                <w:lang w:val="en-US"/>
              </w:rPr>
              <w:t>2022</w:t>
            </w:r>
          </w:p>
        </w:tc>
        <w:tc>
          <w:tcPr>
            <w:tcW w:w="6711" w:type="dxa"/>
            <w:tcBorders>
              <w:top w:val="single" w:sz="4" w:space="0" w:color="auto"/>
              <w:left w:val="single" w:sz="4" w:space="0" w:color="auto"/>
              <w:bottom w:val="single" w:sz="4" w:space="0" w:color="auto"/>
              <w:right w:val="single" w:sz="4" w:space="0" w:color="auto"/>
            </w:tcBorders>
          </w:tcPr>
          <w:p w14:paraId="6A6B9319" w14:textId="7906BAB3" w:rsidR="00E513AF" w:rsidRDefault="00E513AF" w:rsidP="0070629F">
            <w:pPr>
              <w:pStyle w:val="BodyText1"/>
              <w:numPr>
                <w:ilvl w:val="0"/>
                <w:numId w:val="64"/>
              </w:numPr>
              <w:rPr>
                <w:rFonts w:cs="Arial"/>
                <w:lang w:val="en-US"/>
              </w:rPr>
            </w:pPr>
            <w:r>
              <w:rPr>
                <w:rFonts w:cs="Arial"/>
                <w:lang w:val="en-US"/>
              </w:rPr>
              <w:t xml:space="preserve">Improved and added instructions </w:t>
            </w:r>
            <w:r w:rsidR="00C04C95">
              <w:rPr>
                <w:rFonts w:cs="Arial"/>
                <w:lang w:val="en-US"/>
              </w:rPr>
              <w:t xml:space="preserve">by Henk-Jan </w:t>
            </w:r>
            <w:r>
              <w:rPr>
                <w:rFonts w:cs="Arial"/>
                <w:lang w:val="en-US"/>
              </w:rPr>
              <w:t xml:space="preserve">after </w:t>
            </w:r>
            <w:r w:rsidR="00C04C95">
              <w:rPr>
                <w:rFonts w:cs="Arial"/>
                <w:lang w:val="en-US"/>
              </w:rPr>
              <w:t xml:space="preserve">evaluation of </w:t>
            </w:r>
            <w:r>
              <w:rPr>
                <w:rFonts w:cs="Arial"/>
                <w:lang w:val="en-US"/>
              </w:rPr>
              <w:t>first use in production</w:t>
            </w:r>
            <w:r w:rsidR="00C04C95">
              <w:rPr>
                <w:rFonts w:cs="Arial"/>
                <w:lang w:val="en-US"/>
              </w:rPr>
              <w:t xml:space="preserve"> and to finalize template to v1.0</w:t>
            </w:r>
          </w:p>
        </w:tc>
      </w:tr>
      <w:tr w:rsidR="00806A6C" w14:paraId="142CD141" w14:textId="77777777" w:rsidTr="00806A6C">
        <w:tc>
          <w:tcPr>
            <w:tcW w:w="1721" w:type="dxa"/>
            <w:tcBorders>
              <w:top w:val="single" w:sz="4" w:space="0" w:color="auto"/>
              <w:left w:val="single" w:sz="4" w:space="0" w:color="auto"/>
              <w:bottom w:val="single" w:sz="4" w:space="0" w:color="auto"/>
              <w:right w:val="single" w:sz="4" w:space="0" w:color="auto"/>
            </w:tcBorders>
          </w:tcPr>
          <w:p w14:paraId="72991DEA" w14:textId="0D89A984" w:rsidR="00806A6C" w:rsidRDefault="00806A6C" w:rsidP="00F20DE8">
            <w:pPr>
              <w:pStyle w:val="BodyText1"/>
              <w:rPr>
                <w:rFonts w:cs="Arial"/>
                <w:lang w:val="en-US"/>
              </w:rPr>
            </w:pPr>
            <w:r>
              <w:rPr>
                <w:rFonts w:cs="Arial"/>
                <w:lang w:val="en-US"/>
              </w:rPr>
              <w:t>1.0</w:t>
            </w:r>
          </w:p>
        </w:tc>
        <w:tc>
          <w:tcPr>
            <w:tcW w:w="1468" w:type="dxa"/>
            <w:tcBorders>
              <w:top w:val="single" w:sz="4" w:space="0" w:color="auto"/>
              <w:left w:val="single" w:sz="4" w:space="0" w:color="auto"/>
              <w:bottom w:val="single" w:sz="4" w:space="0" w:color="auto"/>
              <w:right w:val="single" w:sz="4" w:space="0" w:color="auto"/>
            </w:tcBorders>
          </w:tcPr>
          <w:p w14:paraId="771D9B8E" w14:textId="1D84E0A1" w:rsidR="00806A6C" w:rsidRDefault="00806A6C" w:rsidP="00F20DE8">
            <w:pPr>
              <w:pStyle w:val="BodyText1"/>
              <w:rPr>
                <w:rFonts w:cs="Arial"/>
                <w:lang w:val="en-US"/>
              </w:rPr>
            </w:pPr>
            <w:r>
              <w:rPr>
                <w:rFonts w:cs="Arial"/>
                <w:lang w:val="en-US"/>
              </w:rPr>
              <w:t>11-01-2022</w:t>
            </w:r>
          </w:p>
        </w:tc>
        <w:tc>
          <w:tcPr>
            <w:tcW w:w="6711" w:type="dxa"/>
            <w:tcBorders>
              <w:top w:val="single" w:sz="4" w:space="0" w:color="auto"/>
              <w:left w:val="single" w:sz="4" w:space="0" w:color="auto"/>
              <w:bottom w:val="single" w:sz="4" w:space="0" w:color="auto"/>
              <w:right w:val="single" w:sz="4" w:space="0" w:color="auto"/>
            </w:tcBorders>
          </w:tcPr>
          <w:p w14:paraId="58D83228" w14:textId="619E7F80" w:rsidR="00874B63" w:rsidRDefault="00874B63" w:rsidP="00874B63">
            <w:pPr>
              <w:pStyle w:val="BodyText1"/>
              <w:rPr>
                <w:rFonts w:cs="Arial"/>
                <w:lang w:val="en-US"/>
              </w:rPr>
            </w:pPr>
            <w:r>
              <w:rPr>
                <w:rFonts w:cs="Arial"/>
                <w:lang w:val="en-US"/>
              </w:rPr>
              <w:t>Final</w:t>
            </w:r>
            <w:r w:rsidR="00C7279A">
              <w:rPr>
                <w:rFonts w:cs="Arial"/>
                <w:lang w:val="en-US"/>
              </w:rPr>
              <w:t xml:space="preserve">ized with the following </w:t>
            </w:r>
            <w:proofErr w:type="gramStart"/>
            <w:r w:rsidR="00C7279A">
              <w:rPr>
                <w:rFonts w:cs="Arial"/>
                <w:lang w:val="en-US"/>
              </w:rPr>
              <w:t>adjustments</w:t>
            </w:r>
            <w:proofErr w:type="gramEnd"/>
          </w:p>
          <w:p w14:paraId="2FB2541B" w14:textId="18FDBA13" w:rsidR="00806A6C" w:rsidRDefault="00806A6C" w:rsidP="00F20DE8">
            <w:pPr>
              <w:pStyle w:val="BodyText1"/>
              <w:numPr>
                <w:ilvl w:val="0"/>
                <w:numId w:val="64"/>
              </w:numPr>
              <w:rPr>
                <w:rFonts w:cs="Arial"/>
                <w:lang w:val="en-US"/>
              </w:rPr>
            </w:pPr>
            <w:r>
              <w:rPr>
                <w:rFonts w:cs="Arial"/>
                <w:lang w:val="en-US"/>
              </w:rPr>
              <w:t xml:space="preserve">Updated </w:t>
            </w:r>
            <w:r w:rsidR="003B0A15">
              <w:rPr>
                <w:rFonts w:cs="Arial"/>
                <w:lang w:val="en-US"/>
              </w:rPr>
              <w:t xml:space="preserve">4.4 includes service level and service </w:t>
            </w:r>
            <w:proofErr w:type="gramStart"/>
            <w:r w:rsidR="003B0A15">
              <w:rPr>
                <w:rFonts w:cs="Arial"/>
                <w:lang w:val="en-US"/>
              </w:rPr>
              <w:t>hours</w:t>
            </w:r>
            <w:proofErr w:type="gramEnd"/>
          </w:p>
          <w:p w14:paraId="45E59909" w14:textId="30AF764F" w:rsidR="003B0A15" w:rsidRDefault="00874B63" w:rsidP="00F20DE8">
            <w:pPr>
              <w:pStyle w:val="BodyText1"/>
              <w:numPr>
                <w:ilvl w:val="0"/>
                <w:numId w:val="64"/>
              </w:numPr>
              <w:rPr>
                <w:rFonts w:cs="Arial"/>
                <w:lang w:val="en-US"/>
              </w:rPr>
            </w:pPr>
            <w:r>
              <w:rPr>
                <w:rFonts w:cs="Arial"/>
                <w:lang w:val="en-US"/>
              </w:rPr>
              <w:t>Updated 4.</w:t>
            </w:r>
            <w:r w:rsidR="00C7279A">
              <w:rPr>
                <w:rFonts w:cs="Arial"/>
                <w:lang w:val="en-US"/>
              </w:rPr>
              <w:t>8 Added note for AIX Bronze systems</w:t>
            </w:r>
          </w:p>
        </w:tc>
      </w:tr>
      <w:tr w:rsidR="000D3C86" w14:paraId="5FC723EF" w14:textId="77777777" w:rsidTr="00D656BA">
        <w:tc>
          <w:tcPr>
            <w:tcW w:w="1721" w:type="dxa"/>
            <w:tcBorders>
              <w:top w:val="single" w:sz="4" w:space="0" w:color="auto"/>
              <w:left w:val="single" w:sz="4" w:space="0" w:color="auto"/>
              <w:bottom w:val="single" w:sz="4" w:space="0" w:color="auto"/>
              <w:right w:val="single" w:sz="4" w:space="0" w:color="auto"/>
            </w:tcBorders>
          </w:tcPr>
          <w:p w14:paraId="1980116A" w14:textId="77777777" w:rsidR="000D3C86" w:rsidRDefault="000D3C86" w:rsidP="00D656BA">
            <w:pPr>
              <w:pStyle w:val="BodyText1"/>
              <w:rPr>
                <w:rFonts w:cs="Arial"/>
                <w:lang w:val="en-US"/>
              </w:rPr>
            </w:pPr>
            <w:r>
              <w:rPr>
                <w:rFonts w:cs="Arial"/>
                <w:lang w:val="en-US"/>
              </w:rPr>
              <w:t>1.1</w:t>
            </w:r>
          </w:p>
        </w:tc>
        <w:tc>
          <w:tcPr>
            <w:tcW w:w="1468" w:type="dxa"/>
            <w:tcBorders>
              <w:top w:val="single" w:sz="4" w:space="0" w:color="auto"/>
              <w:left w:val="single" w:sz="4" w:space="0" w:color="auto"/>
              <w:bottom w:val="single" w:sz="4" w:space="0" w:color="auto"/>
              <w:right w:val="single" w:sz="4" w:space="0" w:color="auto"/>
            </w:tcBorders>
          </w:tcPr>
          <w:p w14:paraId="6128C228" w14:textId="77777777" w:rsidR="000D3C86" w:rsidRDefault="000D3C86" w:rsidP="00D656BA">
            <w:pPr>
              <w:pStyle w:val="BodyText1"/>
              <w:rPr>
                <w:rFonts w:cs="Arial"/>
                <w:lang w:val="en-US"/>
              </w:rPr>
            </w:pPr>
            <w:r>
              <w:rPr>
                <w:rFonts w:cs="Arial"/>
                <w:lang w:val="en-US"/>
              </w:rPr>
              <w:t>02-01-2023</w:t>
            </w:r>
          </w:p>
        </w:tc>
        <w:tc>
          <w:tcPr>
            <w:tcW w:w="6711" w:type="dxa"/>
            <w:tcBorders>
              <w:top w:val="single" w:sz="4" w:space="0" w:color="auto"/>
              <w:left w:val="single" w:sz="4" w:space="0" w:color="auto"/>
              <w:bottom w:val="single" w:sz="4" w:space="0" w:color="auto"/>
              <w:right w:val="single" w:sz="4" w:space="0" w:color="auto"/>
            </w:tcBorders>
          </w:tcPr>
          <w:p w14:paraId="73AD70A3" w14:textId="77777777" w:rsidR="000D3C86" w:rsidRDefault="000D3C86" w:rsidP="00945D55">
            <w:pPr>
              <w:pStyle w:val="BodyText1"/>
              <w:numPr>
                <w:ilvl w:val="0"/>
                <w:numId w:val="71"/>
              </w:numPr>
              <w:rPr>
                <w:rFonts w:cs="Arial"/>
                <w:lang w:val="en-US"/>
              </w:rPr>
            </w:pPr>
            <w:r>
              <w:rPr>
                <w:rFonts w:cs="Arial"/>
                <w:lang w:val="en-US"/>
              </w:rPr>
              <w:t>Updated instructions for certificate selection</w:t>
            </w:r>
          </w:p>
        </w:tc>
      </w:tr>
      <w:tr w:rsidR="00D5032E" w14:paraId="35FBDDCF" w14:textId="77777777" w:rsidTr="00D656BA">
        <w:tc>
          <w:tcPr>
            <w:tcW w:w="1721" w:type="dxa"/>
            <w:tcBorders>
              <w:top w:val="single" w:sz="4" w:space="0" w:color="auto"/>
              <w:left w:val="single" w:sz="4" w:space="0" w:color="auto"/>
              <w:bottom w:val="single" w:sz="4" w:space="0" w:color="auto"/>
              <w:right w:val="single" w:sz="4" w:space="0" w:color="auto"/>
            </w:tcBorders>
          </w:tcPr>
          <w:p w14:paraId="572B2523" w14:textId="77777777" w:rsidR="00D5032E" w:rsidRDefault="00D5032E" w:rsidP="00D656BA">
            <w:pPr>
              <w:pStyle w:val="BodyText1"/>
              <w:rPr>
                <w:rFonts w:cs="Arial"/>
                <w:lang w:val="en-US"/>
              </w:rPr>
            </w:pPr>
            <w:r>
              <w:rPr>
                <w:rFonts w:cs="Arial"/>
                <w:lang w:val="en-US"/>
              </w:rPr>
              <w:t>1.2</w:t>
            </w:r>
          </w:p>
        </w:tc>
        <w:tc>
          <w:tcPr>
            <w:tcW w:w="1468" w:type="dxa"/>
            <w:tcBorders>
              <w:top w:val="single" w:sz="4" w:space="0" w:color="auto"/>
              <w:left w:val="single" w:sz="4" w:space="0" w:color="auto"/>
              <w:bottom w:val="single" w:sz="4" w:space="0" w:color="auto"/>
              <w:right w:val="single" w:sz="4" w:space="0" w:color="auto"/>
            </w:tcBorders>
          </w:tcPr>
          <w:p w14:paraId="2D3C9B3D" w14:textId="77777777" w:rsidR="00D5032E" w:rsidRDefault="00D5032E" w:rsidP="00D656BA">
            <w:pPr>
              <w:pStyle w:val="BodyText1"/>
              <w:rPr>
                <w:rFonts w:cs="Arial"/>
                <w:lang w:val="en-US"/>
              </w:rPr>
            </w:pPr>
            <w:r>
              <w:rPr>
                <w:rFonts w:cs="Arial"/>
                <w:lang w:val="en-US"/>
              </w:rPr>
              <w:t>23-02-2023</w:t>
            </w:r>
          </w:p>
        </w:tc>
        <w:tc>
          <w:tcPr>
            <w:tcW w:w="6711" w:type="dxa"/>
            <w:tcBorders>
              <w:top w:val="single" w:sz="4" w:space="0" w:color="auto"/>
              <w:left w:val="single" w:sz="4" w:space="0" w:color="auto"/>
              <w:bottom w:val="single" w:sz="4" w:space="0" w:color="auto"/>
              <w:right w:val="single" w:sz="4" w:space="0" w:color="auto"/>
            </w:tcBorders>
          </w:tcPr>
          <w:p w14:paraId="091C3FBE" w14:textId="77777777" w:rsidR="00D5032E" w:rsidRDefault="00D5032E" w:rsidP="00D656BA">
            <w:pPr>
              <w:pStyle w:val="BodyText1"/>
              <w:rPr>
                <w:rFonts w:cs="Arial"/>
                <w:lang w:val="en-US"/>
              </w:rPr>
            </w:pPr>
            <w:r>
              <w:rPr>
                <w:rFonts w:cs="Arial"/>
                <w:lang w:val="en-US"/>
              </w:rPr>
              <w:t xml:space="preserve">Updated the template with </w:t>
            </w:r>
            <w:proofErr w:type="spellStart"/>
            <w:r>
              <w:rPr>
                <w:rFonts w:cs="Arial"/>
                <w:lang w:val="en-US"/>
              </w:rPr>
              <w:t>MCPaaS</w:t>
            </w:r>
            <w:proofErr w:type="spellEnd"/>
            <w:r>
              <w:rPr>
                <w:rFonts w:cs="Arial"/>
                <w:lang w:val="en-US"/>
              </w:rPr>
              <w:t xml:space="preserve"> (Managed Container Platform as a Service) specific </w:t>
            </w:r>
            <w:proofErr w:type="gramStart"/>
            <w:r>
              <w:rPr>
                <w:rFonts w:cs="Arial"/>
                <w:lang w:val="en-US"/>
              </w:rPr>
              <w:t>requirements</w:t>
            </w:r>
            <w:proofErr w:type="gramEnd"/>
          </w:p>
          <w:p w14:paraId="1BC60191" w14:textId="77777777" w:rsidR="00D5032E" w:rsidRDefault="00D5032E" w:rsidP="00D656BA">
            <w:pPr>
              <w:pStyle w:val="BodyText1"/>
              <w:numPr>
                <w:ilvl w:val="0"/>
                <w:numId w:val="64"/>
              </w:numPr>
              <w:rPr>
                <w:rFonts w:cs="Arial"/>
                <w:lang w:val="en-US"/>
              </w:rPr>
            </w:pPr>
            <w:r>
              <w:rPr>
                <w:rFonts w:cs="Arial"/>
                <w:lang w:val="en-US"/>
              </w:rPr>
              <w:t>Removed Chapter 3 (functional requirements</w:t>
            </w:r>
            <w:proofErr w:type="gramStart"/>
            <w:r>
              <w:rPr>
                <w:rFonts w:cs="Arial"/>
                <w:lang w:val="en-US"/>
              </w:rPr>
              <w:t>),  Evaluation</w:t>
            </w:r>
            <w:proofErr w:type="gramEnd"/>
            <w:r>
              <w:rPr>
                <w:rFonts w:cs="Arial"/>
                <w:lang w:val="en-US"/>
              </w:rPr>
              <w:t xml:space="preserve"> shows that this is either not filled or when it is filled the requirements are non-</w:t>
            </w:r>
            <w:proofErr w:type="spellStart"/>
            <w:r>
              <w:rPr>
                <w:rFonts w:cs="Arial"/>
                <w:lang w:val="en-US"/>
              </w:rPr>
              <w:t>funtional</w:t>
            </w:r>
            <w:proofErr w:type="spellEnd"/>
            <w:r>
              <w:rPr>
                <w:rFonts w:cs="Arial"/>
                <w:lang w:val="en-US"/>
              </w:rPr>
              <w:t>. Functional requirements for the application are documented in the application design (SAD)</w:t>
            </w:r>
          </w:p>
          <w:p w14:paraId="1636CB3B" w14:textId="77777777" w:rsidR="00D5032E" w:rsidRDefault="00D5032E" w:rsidP="00D656BA">
            <w:pPr>
              <w:pStyle w:val="BodyText1"/>
              <w:numPr>
                <w:ilvl w:val="0"/>
                <w:numId w:val="64"/>
              </w:numPr>
              <w:rPr>
                <w:rFonts w:cs="Arial"/>
                <w:lang w:val="en-US"/>
              </w:rPr>
            </w:pPr>
            <w:r>
              <w:rPr>
                <w:rFonts w:cs="Arial"/>
                <w:lang w:val="en-US"/>
              </w:rPr>
              <w:t xml:space="preserve">Moved chapter 4.8 (storage replication) under 3.2.1 to bundle the Private Cloud (build)requirements </w:t>
            </w:r>
            <w:proofErr w:type="gramStart"/>
            <w:r>
              <w:rPr>
                <w:rFonts w:cs="Arial"/>
                <w:lang w:val="en-US"/>
              </w:rPr>
              <w:t>together</w:t>
            </w:r>
            <w:proofErr w:type="gramEnd"/>
          </w:p>
          <w:p w14:paraId="4F1F48B6" w14:textId="77777777" w:rsidR="00D5032E" w:rsidRDefault="00D5032E" w:rsidP="00D656BA">
            <w:pPr>
              <w:pStyle w:val="BodyText1"/>
              <w:numPr>
                <w:ilvl w:val="0"/>
                <w:numId w:val="64"/>
              </w:numPr>
              <w:rPr>
                <w:rFonts w:cs="Arial"/>
                <w:lang w:val="en-US"/>
              </w:rPr>
            </w:pPr>
            <w:r w:rsidRPr="00B05229">
              <w:rPr>
                <w:rFonts w:cs="Arial"/>
                <w:lang w:val="en-US"/>
              </w:rPr>
              <w:t xml:space="preserve">Moved chapter </w:t>
            </w:r>
            <w:r>
              <w:rPr>
                <w:rFonts w:cs="Arial"/>
                <w:lang w:val="en-US"/>
              </w:rPr>
              <w:t>4</w:t>
            </w:r>
            <w:r w:rsidRPr="00B05229">
              <w:rPr>
                <w:rFonts w:cs="Arial"/>
                <w:lang w:val="en-US"/>
              </w:rPr>
              <w:t>.4 (</w:t>
            </w:r>
            <w:proofErr w:type="spellStart"/>
            <w:r w:rsidRPr="00B05229">
              <w:rPr>
                <w:rFonts w:cs="Arial"/>
                <w:lang w:val="en-US"/>
              </w:rPr>
              <w:t>Availibility</w:t>
            </w:r>
            <w:proofErr w:type="spellEnd"/>
            <w:r w:rsidRPr="00B05229">
              <w:rPr>
                <w:rFonts w:cs="Arial"/>
                <w:lang w:val="en-US"/>
              </w:rPr>
              <w:t>)</w:t>
            </w:r>
            <w:r>
              <w:rPr>
                <w:rFonts w:cs="Arial"/>
                <w:lang w:val="en-US"/>
              </w:rPr>
              <w:t>, 4.6 (System management)</w:t>
            </w:r>
            <w:r w:rsidRPr="00B05229">
              <w:rPr>
                <w:rFonts w:cs="Arial"/>
                <w:lang w:val="en-US"/>
              </w:rPr>
              <w:t xml:space="preserve"> </w:t>
            </w:r>
            <w:r>
              <w:rPr>
                <w:rFonts w:cs="Arial"/>
                <w:lang w:val="en-US"/>
              </w:rPr>
              <w:t>and 4</w:t>
            </w:r>
            <w:r w:rsidRPr="00B05229">
              <w:rPr>
                <w:rFonts w:cs="Arial"/>
                <w:lang w:val="en-US"/>
              </w:rPr>
              <w:t>.</w:t>
            </w:r>
            <w:r>
              <w:rPr>
                <w:rFonts w:cs="Arial"/>
                <w:lang w:val="en-US"/>
              </w:rPr>
              <w:t>10</w:t>
            </w:r>
            <w:r w:rsidRPr="00B05229">
              <w:rPr>
                <w:rFonts w:cs="Arial"/>
                <w:lang w:val="en-US"/>
              </w:rPr>
              <w:t xml:space="preserve"> (</w:t>
            </w:r>
            <w:r>
              <w:rPr>
                <w:rFonts w:cs="Arial"/>
                <w:lang w:val="en-US"/>
              </w:rPr>
              <w:t>TAB requirements</w:t>
            </w:r>
            <w:r w:rsidRPr="00B05229">
              <w:rPr>
                <w:rFonts w:cs="Arial"/>
                <w:lang w:val="en-US"/>
              </w:rPr>
              <w:t>) under 3.2.1 and 3.2.2 to bundle the Private Cloud system and Containe</w:t>
            </w:r>
            <w:r>
              <w:rPr>
                <w:rFonts w:cs="Arial"/>
                <w:lang w:val="en-US"/>
              </w:rPr>
              <w:t>r</w:t>
            </w:r>
            <w:r w:rsidRPr="00B05229">
              <w:rPr>
                <w:rFonts w:cs="Arial"/>
                <w:lang w:val="en-US"/>
              </w:rPr>
              <w:t xml:space="preserve"> application requirements </w:t>
            </w:r>
            <w:proofErr w:type="gramStart"/>
            <w:r w:rsidRPr="00B05229">
              <w:rPr>
                <w:rFonts w:cs="Arial"/>
                <w:lang w:val="en-US"/>
              </w:rPr>
              <w:t>together</w:t>
            </w:r>
            <w:proofErr w:type="gramEnd"/>
          </w:p>
          <w:p w14:paraId="7E354362" w14:textId="77777777" w:rsidR="00D5032E" w:rsidRPr="00B05229" w:rsidRDefault="00D5032E" w:rsidP="00D656BA">
            <w:pPr>
              <w:pStyle w:val="BodyText1"/>
              <w:numPr>
                <w:ilvl w:val="0"/>
                <w:numId w:val="64"/>
              </w:numPr>
              <w:rPr>
                <w:rFonts w:cs="Arial"/>
                <w:lang w:val="en-US"/>
              </w:rPr>
            </w:pPr>
            <w:r w:rsidRPr="00B05229">
              <w:rPr>
                <w:rFonts w:cs="Arial"/>
                <w:lang w:val="en-US"/>
              </w:rPr>
              <w:t>Moved chapter under 3.2.1 and 3.2.2 to bundle the Private Cloud system and Containe</w:t>
            </w:r>
            <w:r>
              <w:rPr>
                <w:rFonts w:cs="Arial"/>
                <w:lang w:val="en-US"/>
              </w:rPr>
              <w:t>r</w:t>
            </w:r>
            <w:r w:rsidRPr="00B05229">
              <w:rPr>
                <w:rFonts w:cs="Arial"/>
                <w:lang w:val="en-US"/>
              </w:rPr>
              <w:t xml:space="preserve"> application requirements </w:t>
            </w:r>
            <w:proofErr w:type="gramStart"/>
            <w:r w:rsidRPr="00B05229">
              <w:rPr>
                <w:rFonts w:cs="Arial"/>
                <w:lang w:val="en-US"/>
              </w:rPr>
              <w:t>together</w:t>
            </w:r>
            <w:proofErr w:type="gramEnd"/>
          </w:p>
          <w:p w14:paraId="5C66FB90" w14:textId="77777777" w:rsidR="00D5032E" w:rsidRPr="00B05229" w:rsidRDefault="00D5032E" w:rsidP="00D656BA">
            <w:pPr>
              <w:pStyle w:val="BodyText1"/>
              <w:ind w:left="360"/>
              <w:rPr>
                <w:rFonts w:cs="Arial"/>
                <w:lang w:val="en-US"/>
              </w:rPr>
            </w:pPr>
          </w:p>
          <w:p w14:paraId="75CDB1FB" w14:textId="77777777" w:rsidR="00D5032E" w:rsidRDefault="00D5032E" w:rsidP="00D656BA">
            <w:pPr>
              <w:pStyle w:val="BodyText1"/>
              <w:numPr>
                <w:ilvl w:val="0"/>
                <w:numId w:val="64"/>
              </w:numPr>
              <w:rPr>
                <w:rFonts w:cs="Arial"/>
                <w:lang w:val="en-US"/>
              </w:rPr>
            </w:pPr>
            <w:r>
              <w:rPr>
                <w:rFonts w:cs="Arial"/>
                <w:lang w:val="en-US"/>
              </w:rPr>
              <w:t xml:space="preserve">Updated 4.2 System and Software requirements: </w:t>
            </w:r>
            <w:proofErr w:type="spellStart"/>
            <w:r>
              <w:rPr>
                <w:rFonts w:cs="Arial"/>
                <w:lang w:val="en-US"/>
              </w:rPr>
              <w:t>seperate</w:t>
            </w:r>
            <w:proofErr w:type="spellEnd"/>
            <w:r>
              <w:rPr>
                <w:rFonts w:cs="Arial"/>
                <w:lang w:val="en-US"/>
              </w:rPr>
              <w:t xml:space="preserve"> section for Private Cloud and </w:t>
            </w:r>
            <w:proofErr w:type="spellStart"/>
            <w:r>
              <w:rPr>
                <w:rFonts w:cs="Arial"/>
                <w:lang w:val="en-US"/>
              </w:rPr>
              <w:t>MCPaaS</w:t>
            </w:r>
            <w:proofErr w:type="spellEnd"/>
          </w:p>
          <w:p w14:paraId="6F31CEE2" w14:textId="77777777" w:rsidR="00D5032E" w:rsidRDefault="00D5032E" w:rsidP="00D656BA">
            <w:pPr>
              <w:pStyle w:val="BodyText1"/>
              <w:numPr>
                <w:ilvl w:val="0"/>
                <w:numId w:val="64"/>
              </w:numPr>
              <w:rPr>
                <w:rFonts w:cs="Arial"/>
                <w:lang w:val="en-US"/>
              </w:rPr>
            </w:pPr>
            <w:r>
              <w:rPr>
                <w:rFonts w:cs="Arial"/>
                <w:lang w:val="en-US"/>
              </w:rPr>
              <w:t xml:space="preserve">Updated 4.4 Availability: </w:t>
            </w:r>
            <w:proofErr w:type="spellStart"/>
            <w:r>
              <w:rPr>
                <w:rFonts w:cs="Arial"/>
                <w:lang w:val="en-US"/>
              </w:rPr>
              <w:t>seperate</w:t>
            </w:r>
            <w:proofErr w:type="spellEnd"/>
            <w:r>
              <w:rPr>
                <w:rFonts w:cs="Arial"/>
                <w:lang w:val="en-US"/>
              </w:rPr>
              <w:t xml:space="preserve"> section for Private Cloud and </w:t>
            </w:r>
            <w:proofErr w:type="spellStart"/>
            <w:r>
              <w:rPr>
                <w:rFonts w:cs="Arial"/>
                <w:lang w:val="en-US"/>
              </w:rPr>
              <w:t>MCPaaS</w:t>
            </w:r>
            <w:proofErr w:type="spellEnd"/>
          </w:p>
          <w:p w14:paraId="64DAB919" w14:textId="77777777" w:rsidR="00D5032E" w:rsidRDefault="00D5032E" w:rsidP="00D656BA">
            <w:pPr>
              <w:pStyle w:val="BodyText1"/>
              <w:numPr>
                <w:ilvl w:val="0"/>
                <w:numId w:val="64"/>
              </w:numPr>
              <w:rPr>
                <w:rFonts w:cs="Arial"/>
                <w:lang w:val="en-US"/>
              </w:rPr>
            </w:pPr>
            <w:r>
              <w:rPr>
                <w:rFonts w:cs="Arial"/>
                <w:lang w:val="en-US"/>
              </w:rPr>
              <w:t xml:space="preserve">4.6.1 – added addition </w:t>
            </w:r>
            <w:proofErr w:type="spellStart"/>
            <w:r>
              <w:rPr>
                <w:rFonts w:cs="Arial"/>
                <w:lang w:val="en-US"/>
              </w:rPr>
              <w:t>MCPaaS</w:t>
            </w:r>
            <w:proofErr w:type="spellEnd"/>
            <w:r>
              <w:rPr>
                <w:rFonts w:cs="Arial"/>
                <w:lang w:val="en-US"/>
              </w:rPr>
              <w:t xml:space="preserve"> related infra requirement: </w:t>
            </w:r>
            <w:r w:rsidRPr="001F5704">
              <w:rPr>
                <w:rFonts w:cs="Arial"/>
                <w:lang w:val="en-US"/>
              </w:rPr>
              <w:t xml:space="preserve">Can the standard azure container registry be used by the </w:t>
            </w:r>
            <w:proofErr w:type="spellStart"/>
            <w:r w:rsidRPr="001F5704">
              <w:rPr>
                <w:rFonts w:cs="Arial"/>
                <w:lang w:val="en-US"/>
              </w:rPr>
              <w:t>MCPaaS</w:t>
            </w:r>
            <w:proofErr w:type="spellEnd"/>
            <w:r w:rsidRPr="001F5704">
              <w:rPr>
                <w:rFonts w:cs="Arial"/>
                <w:lang w:val="en-US"/>
              </w:rPr>
              <w:t xml:space="preserve"> application</w:t>
            </w:r>
          </w:p>
        </w:tc>
      </w:tr>
      <w:tr w:rsidR="000F366A" w14:paraId="27D49F4A" w14:textId="77777777" w:rsidTr="000F366A">
        <w:tc>
          <w:tcPr>
            <w:tcW w:w="1721" w:type="dxa"/>
            <w:tcBorders>
              <w:top w:val="single" w:sz="4" w:space="0" w:color="auto"/>
              <w:left w:val="single" w:sz="4" w:space="0" w:color="auto"/>
              <w:bottom w:val="single" w:sz="4" w:space="0" w:color="auto"/>
              <w:right w:val="single" w:sz="4" w:space="0" w:color="auto"/>
            </w:tcBorders>
          </w:tcPr>
          <w:p w14:paraId="0FD338A2" w14:textId="7BFBF838" w:rsidR="000F366A" w:rsidRDefault="000F366A" w:rsidP="00F20DE8">
            <w:pPr>
              <w:pStyle w:val="BodyText1"/>
              <w:rPr>
                <w:rFonts w:cs="Arial"/>
                <w:lang w:val="en-US"/>
              </w:rPr>
            </w:pPr>
            <w:r>
              <w:rPr>
                <w:rFonts w:cs="Arial"/>
                <w:lang w:val="en-US"/>
              </w:rPr>
              <w:lastRenderedPageBreak/>
              <w:t>1.</w:t>
            </w:r>
            <w:r w:rsidR="00033E5D">
              <w:rPr>
                <w:rFonts w:cs="Arial"/>
                <w:lang w:val="en-US"/>
              </w:rPr>
              <w:t>21</w:t>
            </w:r>
          </w:p>
        </w:tc>
        <w:tc>
          <w:tcPr>
            <w:tcW w:w="1468" w:type="dxa"/>
            <w:tcBorders>
              <w:top w:val="single" w:sz="4" w:space="0" w:color="auto"/>
              <w:left w:val="single" w:sz="4" w:space="0" w:color="auto"/>
              <w:bottom w:val="single" w:sz="4" w:space="0" w:color="auto"/>
              <w:right w:val="single" w:sz="4" w:space="0" w:color="auto"/>
            </w:tcBorders>
          </w:tcPr>
          <w:p w14:paraId="353061C3" w14:textId="6DF0C8CC" w:rsidR="000F366A" w:rsidRDefault="000F366A" w:rsidP="00F20DE8">
            <w:pPr>
              <w:pStyle w:val="BodyText1"/>
              <w:rPr>
                <w:rFonts w:cs="Arial"/>
                <w:lang w:val="en-US"/>
              </w:rPr>
            </w:pPr>
          </w:p>
        </w:tc>
        <w:tc>
          <w:tcPr>
            <w:tcW w:w="6711" w:type="dxa"/>
            <w:tcBorders>
              <w:top w:val="single" w:sz="4" w:space="0" w:color="auto"/>
              <w:left w:val="single" w:sz="4" w:space="0" w:color="auto"/>
              <w:bottom w:val="single" w:sz="4" w:space="0" w:color="auto"/>
              <w:right w:val="single" w:sz="4" w:space="0" w:color="auto"/>
            </w:tcBorders>
          </w:tcPr>
          <w:p w14:paraId="22BCBA50" w14:textId="305985F8" w:rsidR="004E6481" w:rsidRDefault="001445A1" w:rsidP="00D5032E">
            <w:pPr>
              <w:pStyle w:val="BodyText1"/>
              <w:rPr>
                <w:rFonts w:cs="Arial"/>
                <w:lang w:val="en-US"/>
              </w:rPr>
            </w:pPr>
            <w:r>
              <w:rPr>
                <w:rFonts w:cs="Arial"/>
                <w:lang w:val="en-US"/>
              </w:rPr>
              <w:t>Added Chapter 3 again</w:t>
            </w:r>
            <w:r w:rsidR="00C17AE0">
              <w:rPr>
                <w:rFonts w:cs="Arial"/>
                <w:lang w:val="en-US"/>
              </w:rPr>
              <w:t xml:space="preserve">: </w:t>
            </w:r>
            <w:r>
              <w:rPr>
                <w:rFonts w:cs="Arial"/>
                <w:lang w:val="en-US"/>
              </w:rPr>
              <w:t>Functional requirements, to keep all chapter the same also for old documentation</w:t>
            </w:r>
            <w:r w:rsidR="00C17AE0">
              <w:rPr>
                <w:rFonts w:cs="Arial"/>
                <w:lang w:val="en-US"/>
              </w:rPr>
              <w:t xml:space="preserve"> and to have the possibility to document functional requirements that might seem </w:t>
            </w:r>
            <w:proofErr w:type="gramStart"/>
            <w:r w:rsidR="00C17AE0">
              <w:rPr>
                <w:rFonts w:cs="Arial"/>
                <w:lang w:val="en-US"/>
              </w:rPr>
              <w:t>relevant</w:t>
            </w:r>
            <w:proofErr w:type="gramEnd"/>
          </w:p>
          <w:p w14:paraId="414EE9DE" w14:textId="35F965DB" w:rsidR="008E5689" w:rsidRDefault="00D5032E" w:rsidP="00D5032E">
            <w:pPr>
              <w:pStyle w:val="BodyText1"/>
              <w:rPr>
                <w:rFonts w:cs="Arial"/>
                <w:lang w:val="en-US"/>
              </w:rPr>
            </w:pPr>
            <w:r>
              <w:rPr>
                <w:rFonts w:cs="Arial"/>
                <w:lang w:val="en-US"/>
              </w:rPr>
              <w:t>Updated 4.2.1</w:t>
            </w:r>
            <w:r w:rsidR="001F40A7">
              <w:rPr>
                <w:rFonts w:cs="Arial"/>
                <w:lang w:val="en-US"/>
              </w:rPr>
              <w:t>.</w:t>
            </w:r>
            <w:r w:rsidR="00C17AE0">
              <w:rPr>
                <w:rFonts w:cs="Arial"/>
                <w:lang w:val="en-US"/>
              </w:rPr>
              <w:t>5</w:t>
            </w:r>
            <w:r w:rsidR="001F40A7">
              <w:rPr>
                <w:rFonts w:cs="Arial"/>
                <w:lang w:val="en-US"/>
              </w:rPr>
              <w:t xml:space="preserve"> System </w:t>
            </w:r>
            <w:proofErr w:type="gramStart"/>
            <w:r w:rsidR="001F40A7">
              <w:rPr>
                <w:rFonts w:cs="Arial"/>
                <w:lang w:val="en-US"/>
              </w:rPr>
              <w:t>management</w:t>
            </w:r>
            <w:proofErr w:type="gramEnd"/>
          </w:p>
          <w:p w14:paraId="5DF3B191" w14:textId="56B3CABA" w:rsidR="001F40A7" w:rsidRDefault="001F40A7" w:rsidP="00945D55">
            <w:pPr>
              <w:pStyle w:val="BodyText1"/>
              <w:numPr>
                <w:ilvl w:val="0"/>
                <w:numId w:val="72"/>
              </w:numPr>
              <w:rPr>
                <w:rFonts w:cs="Arial"/>
                <w:lang w:val="en-US"/>
              </w:rPr>
            </w:pPr>
            <w:r>
              <w:rPr>
                <w:rFonts w:cs="Arial"/>
                <w:lang w:val="en-US"/>
              </w:rPr>
              <w:t xml:space="preserve">Added load balancer </w:t>
            </w:r>
            <w:proofErr w:type="gramStart"/>
            <w:r>
              <w:rPr>
                <w:rFonts w:cs="Arial"/>
                <w:lang w:val="en-US"/>
              </w:rPr>
              <w:t>requirements</w:t>
            </w:r>
            <w:proofErr w:type="gramEnd"/>
          </w:p>
          <w:p w14:paraId="13150104" w14:textId="75754858" w:rsidR="001F40A7" w:rsidRDefault="001F40A7" w:rsidP="00945D55">
            <w:pPr>
              <w:pStyle w:val="BodyText1"/>
              <w:numPr>
                <w:ilvl w:val="0"/>
                <w:numId w:val="72"/>
              </w:numPr>
              <w:rPr>
                <w:rFonts w:cs="Arial"/>
                <w:lang w:val="en-US"/>
              </w:rPr>
            </w:pPr>
            <w:r>
              <w:rPr>
                <w:rFonts w:cs="Arial"/>
                <w:lang w:val="en-US"/>
              </w:rPr>
              <w:t>Added known application scalabil</w:t>
            </w:r>
            <w:r w:rsidR="000D7E92">
              <w:rPr>
                <w:rFonts w:cs="Arial"/>
                <w:lang w:val="en-US"/>
              </w:rPr>
              <w:t>i</w:t>
            </w:r>
            <w:r>
              <w:rPr>
                <w:rFonts w:cs="Arial"/>
                <w:lang w:val="en-US"/>
              </w:rPr>
              <w:t>ty limitations</w:t>
            </w:r>
          </w:p>
        </w:tc>
      </w:tr>
    </w:tbl>
    <w:p w14:paraId="65C65821" w14:textId="302A7FC2" w:rsidR="006315C2" w:rsidRPr="00997629" w:rsidRDefault="008F3194" w:rsidP="008F3194">
      <w:pPr>
        <w:pStyle w:val="Heading1"/>
        <w:numPr>
          <w:ilvl w:val="0"/>
          <w:numId w:val="0"/>
        </w:numPr>
        <w:rPr>
          <w:lang w:val="fr-FR"/>
        </w:rPr>
      </w:pPr>
      <w:bookmarkStart w:id="56" w:name="_Toc152918230"/>
      <w:r w:rsidRPr="00997629">
        <w:rPr>
          <w:lang w:val="fr-FR"/>
        </w:rPr>
        <w:lastRenderedPageBreak/>
        <w:t xml:space="preserve">Appendix </w:t>
      </w:r>
      <w:proofErr w:type="gramStart"/>
      <w:r w:rsidRPr="00997629">
        <w:rPr>
          <w:lang w:val="fr-FR"/>
        </w:rPr>
        <w:t>B:</w:t>
      </w:r>
      <w:proofErr w:type="gramEnd"/>
      <w:r w:rsidRPr="00997629">
        <w:rPr>
          <w:lang w:val="fr-FR"/>
        </w:rPr>
        <w:t xml:space="preserve"> </w:t>
      </w:r>
      <w:r w:rsidR="00997629" w:rsidRPr="00997629">
        <w:rPr>
          <w:lang w:val="fr-FR"/>
        </w:rPr>
        <w:t>Documen</w:t>
      </w:r>
      <w:r w:rsidR="00997629">
        <w:rPr>
          <w:lang w:val="fr-FR"/>
        </w:rPr>
        <w:t>t version c</w:t>
      </w:r>
      <w:r w:rsidR="00997629" w:rsidRPr="00997629">
        <w:rPr>
          <w:lang w:val="fr-FR"/>
        </w:rPr>
        <w:t>ontrol</w:t>
      </w:r>
      <w:bookmarkEnd w:id="56"/>
    </w:p>
    <w:p w14:paraId="37201963" w14:textId="052FDC2F" w:rsidR="004A3BA4" w:rsidRDefault="00E10C4C" w:rsidP="003A184A">
      <w:pPr>
        <w:pStyle w:val="Graphic"/>
        <w:rPr>
          <w:b/>
          <w:bCs/>
          <w:color w:val="767171" w:themeColor="background2" w:themeShade="80"/>
          <w:sz w:val="24"/>
          <w:szCs w:val="24"/>
        </w:rPr>
      </w:pPr>
      <w:r>
        <w:rPr>
          <w:b/>
          <w:bCs/>
          <w:color w:val="767171" w:themeColor="background2" w:themeShade="80"/>
          <w:sz w:val="24"/>
          <w:szCs w:val="24"/>
        </w:rPr>
        <w:t xml:space="preserve">USED </w:t>
      </w:r>
      <w:r w:rsidR="00790599">
        <w:rPr>
          <w:b/>
          <w:bCs/>
          <w:color w:val="767171" w:themeColor="background2" w:themeShade="80"/>
          <w:sz w:val="24"/>
          <w:szCs w:val="24"/>
        </w:rPr>
        <w:t>TEMPLATE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5"/>
      </w:tblGrid>
      <w:tr w:rsidR="00124958" w14:paraId="223AE3B4" w14:textId="77777777" w:rsidTr="002E7FB3">
        <w:trPr>
          <w:cantSplit/>
        </w:trPr>
        <w:tc>
          <w:tcPr>
            <w:tcW w:w="9000" w:type="dxa"/>
            <w:tcBorders>
              <w:top w:val="single" w:sz="4" w:space="0" w:color="auto"/>
              <w:left w:val="single" w:sz="4" w:space="0" w:color="auto"/>
              <w:bottom w:val="single" w:sz="4" w:space="0" w:color="auto"/>
              <w:right w:val="single" w:sz="4" w:space="0" w:color="auto"/>
            </w:tcBorders>
            <w:vAlign w:val="center"/>
            <w:hideMark/>
          </w:tcPr>
          <w:p w14:paraId="30E4A337" w14:textId="14673712" w:rsidR="002E7FB3" w:rsidRPr="001673C7" w:rsidRDefault="002E7FB3" w:rsidP="00E513AF">
            <w:pPr>
              <w:rPr>
                <w:rFonts w:cs="Arial"/>
                <w:sz w:val="20"/>
                <w:highlight w:val="yellow"/>
              </w:rPr>
            </w:pPr>
            <w:r w:rsidRPr="002429A2">
              <w:rPr>
                <w:rFonts w:cs="Arial"/>
                <w:sz w:val="20"/>
              </w:rPr>
              <w:t xml:space="preserve">Based on </w:t>
            </w:r>
            <w:r w:rsidR="009B70F0">
              <w:rPr>
                <w:rFonts w:cs="Arial"/>
                <w:sz w:val="20"/>
              </w:rPr>
              <w:t>REQ</w:t>
            </w:r>
            <w:r w:rsidRPr="002429A2">
              <w:rPr>
                <w:rFonts w:cs="Arial"/>
                <w:sz w:val="20"/>
              </w:rPr>
              <w:t xml:space="preserve"> Template: </w:t>
            </w:r>
            <w:r w:rsidR="002429A2" w:rsidRPr="007F5AF6">
              <w:rPr>
                <w:rFonts w:cs="Arial"/>
                <w:sz w:val="20"/>
              </w:rPr>
              <w:t xml:space="preserve">UWV </w:t>
            </w:r>
            <w:r w:rsidR="009B70F0">
              <w:rPr>
                <w:rFonts w:cs="Arial"/>
                <w:sz w:val="20"/>
              </w:rPr>
              <w:t>REQ</w:t>
            </w:r>
            <w:r w:rsidR="002429A2" w:rsidRPr="007F5AF6">
              <w:rPr>
                <w:rFonts w:cs="Arial"/>
                <w:sz w:val="20"/>
              </w:rPr>
              <w:t xml:space="preserve"> </w:t>
            </w:r>
            <w:r w:rsidR="00ED2742">
              <w:rPr>
                <w:rFonts w:cs="Arial"/>
                <w:sz w:val="20"/>
              </w:rPr>
              <w:t>–</w:t>
            </w:r>
            <w:r w:rsidR="002429A2" w:rsidRPr="007F5AF6">
              <w:rPr>
                <w:rFonts w:cs="Arial"/>
                <w:sz w:val="20"/>
              </w:rPr>
              <w:t xml:space="preserve"> TEMPLATE </w:t>
            </w:r>
            <w:r w:rsidR="00545470">
              <w:rPr>
                <w:rFonts w:cs="Arial"/>
                <w:sz w:val="20"/>
              </w:rPr>
              <w:t>1.2.</w:t>
            </w:r>
            <w:r w:rsidR="002429A2" w:rsidRPr="007F5AF6">
              <w:rPr>
                <w:rFonts w:cs="Arial"/>
                <w:sz w:val="20"/>
              </w:rPr>
              <w:t>docx</w:t>
            </w:r>
          </w:p>
        </w:tc>
      </w:tr>
    </w:tbl>
    <w:p w14:paraId="50735A39" w14:textId="77777777" w:rsidR="00E075AC" w:rsidRDefault="00E075AC" w:rsidP="004A3BA4">
      <w:pPr>
        <w:pStyle w:val="Graphic"/>
        <w:rPr>
          <w:b/>
          <w:bCs/>
          <w:color w:val="767171" w:themeColor="background2" w:themeShade="80"/>
          <w:sz w:val="24"/>
          <w:szCs w:val="24"/>
        </w:rPr>
      </w:pPr>
      <w:bookmarkStart w:id="57" w:name="_Toc41604403"/>
    </w:p>
    <w:bookmarkEnd w:id="57"/>
    <w:p w14:paraId="7C0DD608" w14:textId="54EEC365" w:rsidR="001673C7" w:rsidRPr="004A3BA4" w:rsidRDefault="004A3BA4" w:rsidP="004A3BA4">
      <w:pPr>
        <w:pStyle w:val="Graphic"/>
        <w:rPr>
          <w:b/>
          <w:bCs/>
          <w:color w:val="767171" w:themeColor="background2" w:themeShade="80"/>
          <w:sz w:val="24"/>
          <w:szCs w:val="24"/>
        </w:rPr>
      </w:pPr>
      <w:r>
        <w:rPr>
          <w:b/>
          <w:bCs/>
          <w:color w:val="767171" w:themeColor="background2" w:themeShade="80"/>
          <w:sz w:val="24"/>
          <w:szCs w:val="24"/>
        </w:rPr>
        <w:t>CHANGE HISTORY</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1530"/>
        <w:gridCol w:w="5490"/>
      </w:tblGrid>
      <w:tr w:rsidR="00E90006" w14:paraId="4A26AD8F" w14:textId="77777777" w:rsidTr="004002ED">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9D8DDC7" w14:textId="77777777" w:rsidR="001673C7" w:rsidRDefault="001673C7">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FC0F249" w14:textId="77777777" w:rsidR="001673C7" w:rsidRDefault="001673C7">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81BAFF0" w14:textId="77777777" w:rsidR="001673C7" w:rsidRDefault="001673C7">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93966BA" w14:textId="77777777" w:rsidR="001673C7" w:rsidRDefault="001673C7">
            <w:pPr>
              <w:pStyle w:val="TableHeading"/>
            </w:pPr>
            <w:r>
              <w:t>Summary of Changes</w:t>
            </w:r>
          </w:p>
        </w:tc>
      </w:tr>
      <w:tr w:rsidR="001673C7" w14:paraId="6E5D198E" w14:textId="77777777" w:rsidTr="00DE5006">
        <w:tc>
          <w:tcPr>
            <w:tcW w:w="1530" w:type="dxa"/>
            <w:tcBorders>
              <w:top w:val="single" w:sz="4" w:space="0" w:color="auto"/>
              <w:left w:val="single" w:sz="4" w:space="0" w:color="auto"/>
              <w:bottom w:val="single" w:sz="4" w:space="0" w:color="auto"/>
              <w:right w:val="single" w:sz="4" w:space="0" w:color="auto"/>
            </w:tcBorders>
          </w:tcPr>
          <w:p w14:paraId="5237DC36" w14:textId="6F484AE4"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4407E58C" w14:textId="12B61B76"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7DFE1535" w14:textId="5838B64A" w:rsidR="001673C7" w:rsidRDefault="001673C7">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53368A1B" w14:textId="758BC52F" w:rsidR="001673C7" w:rsidRDefault="001673C7" w:rsidP="000A1499">
            <w:pPr>
              <w:pStyle w:val="BodyText1"/>
              <w:rPr>
                <w:rFonts w:cs="Arial"/>
                <w:lang w:val="en-US"/>
              </w:rPr>
            </w:pPr>
          </w:p>
        </w:tc>
      </w:tr>
      <w:tr w:rsidR="001673C7" w14:paraId="3D244E58" w14:textId="77777777" w:rsidTr="00DE5006">
        <w:tc>
          <w:tcPr>
            <w:tcW w:w="1530" w:type="dxa"/>
            <w:tcBorders>
              <w:top w:val="single" w:sz="4" w:space="0" w:color="auto"/>
              <w:left w:val="single" w:sz="4" w:space="0" w:color="auto"/>
              <w:bottom w:val="single" w:sz="4" w:space="0" w:color="auto"/>
              <w:right w:val="single" w:sz="4" w:space="0" w:color="auto"/>
            </w:tcBorders>
          </w:tcPr>
          <w:p w14:paraId="04AA5513" w14:textId="02420523"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158E7061" w14:textId="3A163D7F" w:rsidR="001673C7" w:rsidRPr="008E3AA4" w:rsidRDefault="001673C7">
            <w:pPr>
              <w:pStyle w:val="BodyText1"/>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1479EEBD" w14:textId="1FC094B9" w:rsidR="001673C7" w:rsidRDefault="001673C7">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06531A4A" w14:textId="50F69BB7" w:rsidR="001673C7" w:rsidRPr="008E3AA4" w:rsidRDefault="001673C7" w:rsidP="00DE5006">
            <w:pPr>
              <w:pStyle w:val="BodyText1"/>
              <w:spacing w:line="280" w:lineRule="atLeast"/>
              <w:rPr>
                <w:rFonts w:cs="Arial"/>
                <w:highlight w:val="yellow"/>
                <w:lang w:val="en-US"/>
              </w:rPr>
            </w:pPr>
          </w:p>
        </w:tc>
      </w:tr>
      <w:tr w:rsidR="001673C7" w14:paraId="24AAB22C" w14:textId="77777777" w:rsidTr="00DE5006">
        <w:tc>
          <w:tcPr>
            <w:tcW w:w="1530" w:type="dxa"/>
            <w:tcBorders>
              <w:top w:val="single" w:sz="4" w:space="0" w:color="auto"/>
              <w:left w:val="single" w:sz="4" w:space="0" w:color="auto"/>
              <w:bottom w:val="single" w:sz="4" w:space="0" w:color="auto"/>
              <w:right w:val="single" w:sz="4" w:space="0" w:color="auto"/>
            </w:tcBorders>
          </w:tcPr>
          <w:p w14:paraId="34DE480E" w14:textId="1014D3C7"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4E7F22DE" w14:textId="05D9D032"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7E697A0F" w14:textId="6D44DCDC" w:rsidR="001673C7" w:rsidRDefault="001673C7">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56A21FCC" w14:textId="13C4502F" w:rsidR="001673C7" w:rsidRPr="003441D8" w:rsidRDefault="001673C7" w:rsidP="00DE5006">
            <w:pPr>
              <w:pStyle w:val="BodyText1"/>
              <w:spacing w:line="280" w:lineRule="atLeast"/>
              <w:rPr>
                <w:rFonts w:cs="Arial"/>
                <w:highlight w:val="yellow"/>
                <w:lang w:val="en-US"/>
              </w:rPr>
            </w:pPr>
          </w:p>
        </w:tc>
      </w:tr>
      <w:tr w:rsidR="001673C7" w14:paraId="6D347CD1" w14:textId="77777777" w:rsidTr="00DE5006">
        <w:tc>
          <w:tcPr>
            <w:tcW w:w="1530" w:type="dxa"/>
            <w:tcBorders>
              <w:top w:val="single" w:sz="4" w:space="0" w:color="auto"/>
              <w:left w:val="single" w:sz="4" w:space="0" w:color="auto"/>
              <w:bottom w:val="single" w:sz="4" w:space="0" w:color="auto"/>
              <w:right w:val="single" w:sz="4" w:space="0" w:color="auto"/>
            </w:tcBorders>
          </w:tcPr>
          <w:p w14:paraId="43820C63" w14:textId="45BAF8E3"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6F2219F6" w14:textId="462CF4DF" w:rsidR="001673C7" w:rsidRDefault="001673C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0A4AF712" w14:textId="3502C42E" w:rsidR="001673C7" w:rsidRDefault="001673C7">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78F51506" w14:textId="0A0D22F5" w:rsidR="001673C7" w:rsidRDefault="001673C7">
            <w:pPr>
              <w:pStyle w:val="BodyText1"/>
              <w:rPr>
                <w:rFonts w:cs="Arial"/>
                <w:lang w:val="en-US"/>
              </w:rPr>
            </w:pPr>
          </w:p>
        </w:tc>
      </w:tr>
      <w:tr w:rsidR="00006BDC" w14:paraId="5356DBF6" w14:textId="77777777" w:rsidTr="004002ED">
        <w:tc>
          <w:tcPr>
            <w:tcW w:w="1530" w:type="dxa"/>
            <w:tcBorders>
              <w:top w:val="single" w:sz="4" w:space="0" w:color="auto"/>
              <w:left w:val="single" w:sz="4" w:space="0" w:color="auto"/>
              <w:bottom w:val="single" w:sz="4" w:space="0" w:color="auto"/>
              <w:right w:val="single" w:sz="4" w:space="0" w:color="auto"/>
            </w:tcBorders>
          </w:tcPr>
          <w:p w14:paraId="7D2A79BF" w14:textId="445027A4" w:rsidR="00006BDC" w:rsidRDefault="00006BDC">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618D9D47" w14:textId="1E372341" w:rsidR="00006BDC" w:rsidRPr="003A24D6" w:rsidRDefault="00006BDC">
            <w:pPr>
              <w:pStyle w:val="BodyText1"/>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10D7A79B" w14:textId="3F00D6A4" w:rsidR="00006BDC" w:rsidRDefault="00006BDC">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3C458D9F" w14:textId="30EAE931" w:rsidR="00006BDC" w:rsidRDefault="00006BDC">
            <w:pPr>
              <w:pStyle w:val="BodyText1"/>
              <w:rPr>
                <w:rFonts w:cs="Arial"/>
                <w:lang w:val="en-US"/>
              </w:rPr>
            </w:pPr>
          </w:p>
        </w:tc>
      </w:tr>
      <w:tr w:rsidR="00006BDC" w14:paraId="0765873E" w14:textId="77777777" w:rsidTr="004002ED">
        <w:tc>
          <w:tcPr>
            <w:tcW w:w="1530" w:type="dxa"/>
            <w:tcBorders>
              <w:top w:val="single" w:sz="4" w:space="0" w:color="auto"/>
              <w:left w:val="single" w:sz="4" w:space="0" w:color="auto"/>
              <w:bottom w:val="single" w:sz="4" w:space="0" w:color="auto"/>
              <w:right w:val="single" w:sz="4" w:space="0" w:color="auto"/>
            </w:tcBorders>
          </w:tcPr>
          <w:p w14:paraId="7AA89C10" w14:textId="3A5AAED7" w:rsidR="00006BDC" w:rsidRDefault="00006BDC">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31780906" w14:textId="2F9D2329" w:rsidR="00006BDC" w:rsidRPr="003A24D6" w:rsidRDefault="00006BDC">
            <w:pPr>
              <w:pStyle w:val="BodyText1"/>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64FF04B8" w14:textId="1A3CF559" w:rsidR="00006BDC" w:rsidRDefault="00006BDC">
            <w:pPr>
              <w:pStyle w:val="BodyText1"/>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2664E302" w14:textId="5D442499" w:rsidR="009D6394" w:rsidRDefault="009D6394" w:rsidP="00DE5006">
            <w:pPr>
              <w:pStyle w:val="BodyText1"/>
              <w:spacing w:line="280" w:lineRule="atLeast"/>
              <w:rPr>
                <w:rFonts w:cs="Arial"/>
                <w:lang w:val="en-US"/>
              </w:rPr>
            </w:pPr>
          </w:p>
        </w:tc>
      </w:tr>
      <w:bookmarkEnd w:id="55"/>
    </w:tbl>
    <w:p w14:paraId="17A1B6B6" w14:textId="32F28414" w:rsidR="00120AC6" w:rsidRDefault="00120AC6" w:rsidP="003441D8">
      <w:pPr>
        <w:spacing w:after="160" w:line="259" w:lineRule="auto"/>
        <w:rPr>
          <w:rFonts w:asciiTheme="minorHAnsi" w:eastAsiaTheme="minorHAnsi" w:hAnsiTheme="minorHAnsi" w:cstheme="minorBidi"/>
          <w:color w:val="auto"/>
          <w:szCs w:val="22"/>
          <w:lang w:val="nl-NL" w:bidi="ar-SA"/>
        </w:rPr>
      </w:pPr>
    </w:p>
    <w:p w14:paraId="1CC1B607" w14:textId="27A3D6AD" w:rsidR="00313BD0" w:rsidRDefault="00313BD0" w:rsidP="003441D8">
      <w:pPr>
        <w:spacing w:after="160" w:line="259" w:lineRule="auto"/>
        <w:rPr>
          <w:rFonts w:asciiTheme="minorHAnsi" w:eastAsiaTheme="minorHAnsi" w:hAnsiTheme="minorHAnsi" w:cstheme="minorBidi"/>
          <w:color w:val="auto"/>
          <w:szCs w:val="22"/>
          <w:lang w:val="nl-NL" w:bidi="ar-SA"/>
        </w:rPr>
      </w:pPr>
    </w:p>
    <w:p w14:paraId="5FEA678B" w14:textId="77777777" w:rsidR="00934FE2" w:rsidRDefault="00934FE2" w:rsidP="003441D8">
      <w:pPr>
        <w:spacing w:after="160" w:line="259" w:lineRule="auto"/>
        <w:rPr>
          <w:rFonts w:asciiTheme="minorHAnsi" w:eastAsiaTheme="minorHAnsi" w:hAnsiTheme="minorHAnsi" w:cstheme="minorBidi"/>
          <w:color w:val="auto"/>
          <w:szCs w:val="22"/>
          <w:lang w:val="nl-NL" w:bidi="ar-SA"/>
        </w:rPr>
      </w:pPr>
    </w:p>
    <w:p w14:paraId="32EAC5EA" w14:textId="73B7648B" w:rsidR="00934FE2" w:rsidRDefault="00934FE2">
      <w:pPr>
        <w:spacing w:after="160" w:line="259" w:lineRule="auto"/>
        <w:rPr>
          <w:rFonts w:asciiTheme="minorHAnsi" w:eastAsiaTheme="minorHAnsi" w:hAnsiTheme="minorHAnsi" w:cstheme="minorBidi"/>
          <w:color w:val="auto"/>
          <w:szCs w:val="22"/>
          <w:lang w:val="nl-NL" w:bidi="ar-SA"/>
        </w:rPr>
      </w:pPr>
      <w:r>
        <w:rPr>
          <w:rFonts w:asciiTheme="minorHAnsi" w:eastAsiaTheme="minorHAnsi" w:hAnsiTheme="minorHAnsi" w:cstheme="minorBidi"/>
          <w:color w:val="auto"/>
          <w:szCs w:val="22"/>
          <w:lang w:val="nl-NL" w:bidi="ar-SA"/>
        </w:rPr>
        <w:br w:type="page"/>
      </w:r>
    </w:p>
    <w:p w14:paraId="53B05B55" w14:textId="67B5DF73" w:rsidR="00934FE2" w:rsidRPr="00D35112" w:rsidRDefault="00934FE2" w:rsidP="00934FE2">
      <w:pPr>
        <w:pStyle w:val="Heading1"/>
        <w:numPr>
          <w:ilvl w:val="0"/>
          <w:numId w:val="0"/>
        </w:numPr>
        <w:rPr>
          <w:lang w:val="nl-NL"/>
        </w:rPr>
      </w:pPr>
      <w:bookmarkStart w:id="58" w:name="_Toc152918231"/>
      <w:r w:rsidRPr="00D35112">
        <w:rPr>
          <w:lang w:val="nl-NL"/>
        </w:rPr>
        <w:lastRenderedPageBreak/>
        <w:t xml:space="preserve">Appendix </w:t>
      </w:r>
      <w:r w:rsidR="008F3194">
        <w:rPr>
          <w:lang w:val="nl-NL"/>
        </w:rPr>
        <w:t>C</w:t>
      </w:r>
      <w:r w:rsidRPr="00D35112">
        <w:rPr>
          <w:lang w:val="nl-NL"/>
        </w:rPr>
        <w:t>: Legenda</w:t>
      </w:r>
      <w:bookmarkEnd w:id="58"/>
    </w:p>
    <w:p w14:paraId="2FAC9FA6" w14:textId="77777777" w:rsidR="00934FE2" w:rsidRPr="00D35112" w:rsidRDefault="00934FE2" w:rsidP="00934FE2">
      <w:pPr>
        <w:pStyle w:val="Heading2"/>
        <w:numPr>
          <w:ilvl w:val="0"/>
          <w:numId w:val="0"/>
        </w:numPr>
        <w:ind w:left="567" w:hanging="567"/>
        <w:rPr>
          <w:lang w:val="nl-NL"/>
        </w:rPr>
      </w:pPr>
      <w:bookmarkStart w:id="59" w:name="_Toc152918232"/>
      <w:r>
        <w:rPr>
          <w:lang w:val="nl-NL"/>
        </w:rPr>
        <w:t>Legenda Context</w:t>
      </w:r>
      <w:r w:rsidRPr="00D35112">
        <w:rPr>
          <w:lang w:val="nl-NL"/>
        </w:rPr>
        <w:t xml:space="preserve"> Di</w:t>
      </w:r>
      <w:r>
        <w:rPr>
          <w:lang w:val="nl-NL"/>
        </w:rPr>
        <w:t>agram</w:t>
      </w:r>
      <w:bookmarkEnd w:id="59"/>
    </w:p>
    <w:p w14:paraId="0C757FFF" w14:textId="77777777" w:rsidR="00934FE2" w:rsidRPr="006C1A7E" w:rsidRDefault="00934FE2" w:rsidP="00934FE2">
      <w:pPr>
        <w:pStyle w:val="BodyText"/>
        <w:rPr>
          <w:color w:val="auto"/>
          <w:highlight w:val="yellow"/>
          <w:lang w:val="nl-NL"/>
        </w:rPr>
      </w:pPr>
    </w:p>
    <w:p w14:paraId="12BC0134" w14:textId="77777777" w:rsidR="00934FE2" w:rsidRDefault="00934FE2" w:rsidP="00934FE2">
      <w:pPr>
        <w:pStyle w:val="BodyText"/>
        <w:rPr>
          <w:color w:val="auto"/>
          <w:highlight w:val="yellow"/>
        </w:rPr>
      </w:pPr>
      <w:r>
        <w:rPr>
          <w:noProof/>
          <w:lang w:val="nl-NL" w:eastAsia="nl-NL" w:bidi="ar-SA"/>
        </w:rPr>
        <w:drawing>
          <wp:inline distT="0" distB="0" distL="0" distR="0" wp14:anchorId="5186D7C5" wp14:editId="3D107D07">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5D990DB9" w14:textId="2E7D5241" w:rsidR="00E200C0" w:rsidRDefault="00E200C0">
      <w:pPr>
        <w:spacing w:after="160" w:line="259" w:lineRule="auto"/>
        <w:rPr>
          <w:rFonts w:asciiTheme="minorHAnsi" w:eastAsiaTheme="minorHAnsi" w:hAnsiTheme="minorHAnsi" w:cstheme="minorBidi"/>
          <w:color w:val="auto"/>
          <w:szCs w:val="22"/>
          <w:lang w:val="nl-NL" w:bidi="ar-SA"/>
        </w:rPr>
      </w:pPr>
      <w:r>
        <w:rPr>
          <w:rFonts w:asciiTheme="minorHAnsi" w:eastAsiaTheme="minorHAnsi" w:hAnsiTheme="minorHAnsi" w:cstheme="minorBidi"/>
          <w:color w:val="auto"/>
          <w:szCs w:val="22"/>
          <w:lang w:val="nl-NL" w:bidi="ar-SA"/>
        </w:rPr>
        <w:br w:type="page"/>
      </w:r>
    </w:p>
    <w:p w14:paraId="50C00FB6" w14:textId="50AA774E" w:rsidR="00E200C0" w:rsidRPr="005B0102" w:rsidRDefault="00E200C0" w:rsidP="00E200C0">
      <w:pPr>
        <w:pStyle w:val="Heading1"/>
        <w:numPr>
          <w:ilvl w:val="0"/>
          <w:numId w:val="0"/>
        </w:numPr>
        <w:rPr>
          <w:lang w:val="en-US"/>
        </w:rPr>
      </w:pPr>
      <w:bookmarkStart w:id="60" w:name="_Toc152918233"/>
      <w:r w:rsidRPr="005B0102">
        <w:rPr>
          <w:lang w:val="en-US"/>
        </w:rPr>
        <w:lastRenderedPageBreak/>
        <w:t xml:space="preserve">Appendix D: </w:t>
      </w:r>
      <w:proofErr w:type="spellStart"/>
      <w:r w:rsidR="004758EC">
        <w:rPr>
          <w:lang w:val="en-US"/>
        </w:rPr>
        <w:t>MCPaaS</w:t>
      </w:r>
      <w:proofErr w:type="spellEnd"/>
      <w:r w:rsidR="004758EC">
        <w:rPr>
          <w:lang w:val="en-US"/>
        </w:rPr>
        <w:t xml:space="preserve"> –</w:t>
      </w:r>
      <w:r w:rsidR="00CB65E5">
        <w:rPr>
          <w:lang w:val="en-US"/>
        </w:rPr>
        <w:t xml:space="preserve"> C</w:t>
      </w:r>
      <w:r w:rsidR="004758EC">
        <w:rPr>
          <w:lang w:val="en-US"/>
        </w:rPr>
        <w:t>apac</w:t>
      </w:r>
      <w:r w:rsidR="00CB65E5">
        <w:rPr>
          <w:lang w:val="en-US"/>
        </w:rPr>
        <w:t xml:space="preserve">ity allocation </w:t>
      </w:r>
      <w:r w:rsidR="00BE13BB">
        <w:rPr>
          <w:lang w:val="en-US"/>
        </w:rPr>
        <w:t>details</w:t>
      </w:r>
      <w:bookmarkEnd w:id="60"/>
    </w:p>
    <w:p w14:paraId="36FED95A" w14:textId="77777777" w:rsidR="00914270" w:rsidRDefault="00914270" w:rsidP="00EE771D">
      <w:pPr>
        <w:pStyle w:val="BodyText"/>
        <w:rPr>
          <w:b/>
          <w:bCs/>
          <w:lang w:val="en-US"/>
        </w:rPr>
      </w:pPr>
    </w:p>
    <w:p w14:paraId="1576B2F5" w14:textId="1B23B91B" w:rsidR="00914270" w:rsidRDefault="00914270" w:rsidP="00EE771D">
      <w:pPr>
        <w:pStyle w:val="BodyText"/>
        <w:rPr>
          <w:b/>
          <w:bCs/>
          <w:lang w:val="en-US"/>
        </w:rPr>
      </w:pPr>
      <w:r w:rsidRPr="00914270">
        <w:rPr>
          <w:b/>
          <w:bCs/>
          <w:highlight w:val="yellow"/>
          <w:lang w:val="en-US"/>
        </w:rPr>
        <w:t>EXAMPLE</w:t>
      </w:r>
    </w:p>
    <w:p w14:paraId="0D820528" w14:textId="31683317" w:rsidR="00EE771D" w:rsidRPr="00023D34" w:rsidRDefault="00EE771D" w:rsidP="00EE771D">
      <w:pPr>
        <w:pStyle w:val="BodyText"/>
        <w:rPr>
          <w:b/>
          <w:bCs/>
          <w:lang w:val="en-US"/>
        </w:rPr>
      </w:pPr>
      <w:r w:rsidRPr="00023D34">
        <w:rPr>
          <w:b/>
          <w:bCs/>
          <w:lang w:val="en-US"/>
        </w:rPr>
        <w:t xml:space="preserve">Capacity allocation for </w:t>
      </w:r>
      <w:r w:rsidR="00B349E1" w:rsidRPr="00B349E1">
        <w:rPr>
          <w:b/>
          <w:bCs/>
          <w:highlight w:val="yellow"/>
          <w:lang w:val="en-US"/>
        </w:rPr>
        <w:t>&lt;</w:t>
      </w:r>
      <w:proofErr w:type="spellStart"/>
      <w:r w:rsidRPr="00B349E1">
        <w:rPr>
          <w:b/>
          <w:bCs/>
          <w:highlight w:val="yellow"/>
          <w:lang w:val="en-US"/>
        </w:rPr>
        <w:t>CompetentNL</w:t>
      </w:r>
      <w:proofErr w:type="spellEnd"/>
      <w:r w:rsidR="00B349E1" w:rsidRPr="00B349E1">
        <w:rPr>
          <w:b/>
          <w:bCs/>
          <w:highlight w:val="yellow"/>
          <w:lang w:val="en-US"/>
        </w:rPr>
        <w:t>&gt;</w:t>
      </w:r>
      <w:r>
        <w:rPr>
          <w:b/>
          <w:bCs/>
          <w:lang w:val="en-US"/>
        </w:rPr>
        <w:t xml:space="preserve"> </w:t>
      </w:r>
    </w:p>
    <w:p w14:paraId="0DC535FA" w14:textId="77777777" w:rsidR="00EE771D" w:rsidRDefault="00EE771D" w:rsidP="00EE771D">
      <w:pPr>
        <w:pStyle w:val="BodyText"/>
        <w:rPr>
          <w:lang w:val="en-US"/>
        </w:rPr>
      </w:pPr>
      <w:r>
        <w:rPr>
          <w:lang w:val="en-US"/>
        </w:rPr>
        <w:t xml:space="preserve">To manage the resource allocation and assure the project uses only appropriate or agreed resources on the cluster, the </w:t>
      </w:r>
      <w:proofErr w:type="gramStart"/>
      <w:r>
        <w:rPr>
          <w:lang w:val="en-US"/>
        </w:rPr>
        <w:t>quotas</w:t>
      </w:r>
      <w:proofErr w:type="gramEnd"/>
      <w:r>
        <w:rPr>
          <w:lang w:val="en-US"/>
        </w:rPr>
        <w:t xml:space="preserve"> and limits</w:t>
      </w:r>
      <w:r w:rsidRPr="00F71F78">
        <w:rPr>
          <w:lang w:val="en-US"/>
        </w:rPr>
        <w:t xml:space="preserve"> </w:t>
      </w:r>
      <w:r>
        <w:rPr>
          <w:lang w:val="en-US"/>
        </w:rPr>
        <w:t xml:space="preserve">to compute resources for the </w:t>
      </w:r>
      <w:proofErr w:type="spellStart"/>
      <w:r>
        <w:rPr>
          <w:lang w:val="en-US"/>
        </w:rPr>
        <w:t>CompetentNL</w:t>
      </w:r>
      <w:proofErr w:type="spellEnd"/>
      <w:r>
        <w:rPr>
          <w:lang w:val="en-US"/>
        </w:rPr>
        <w:t xml:space="preserve"> projects on the </w:t>
      </w:r>
      <w:proofErr w:type="spellStart"/>
      <w:r>
        <w:rPr>
          <w:lang w:val="en-US"/>
        </w:rPr>
        <w:t>MCPaaS</w:t>
      </w:r>
      <w:proofErr w:type="spellEnd"/>
      <w:r>
        <w:rPr>
          <w:lang w:val="en-US"/>
        </w:rPr>
        <w:t xml:space="preserve"> will be based on below details.</w:t>
      </w:r>
    </w:p>
    <w:p w14:paraId="61B466E0" w14:textId="77777777" w:rsidR="00EE771D" w:rsidRDefault="00EE771D" w:rsidP="00EE771D">
      <w:pPr>
        <w:pStyle w:val="BodyText"/>
        <w:rPr>
          <w:lang w:val="en-US"/>
        </w:rPr>
      </w:pPr>
    </w:p>
    <w:tbl>
      <w:tblPr>
        <w:tblStyle w:val="TableGrid"/>
        <w:tblW w:w="10693" w:type="dxa"/>
        <w:tblInd w:w="-365" w:type="dxa"/>
        <w:tblLook w:val="04A0" w:firstRow="1" w:lastRow="0" w:firstColumn="1" w:lastColumn="0" w:noHBand="0" w:noVBand="1"/>
      </w:tblPr>
      <w:tblGrid>
        <w:gridCol w:w="2430"/>
        <w:gridCol w:w="1476"/>
        <w:gridCol w:w="1158"/>
        <w:gridCol w:w="1478"/>
        <w:gridCol w:w="1078"/>
        <w:gridCol w:w="1744"/>
        <w:gridCol w:w="1329"/>
      </w:tblGrid>
      <w:tr w:rsidR="00EE771D" w:rsidRPr="00BE5DAF" w14:paraId="7F0D6925" w14:textId="77777777" w:rsidTr="00F20DE8">
        <w:trPr>
          <w:trHeight w:val="828"/>
        </w:trPr>
        <w:tc>
          <w:tcPr>
            <w:tcW w:w="2430" w:type="dxa"/>
            <w:hideMark/>
          </w:tcPr>
          <w:p w14:paraId="60DB7BE9" w14:textId="5F643C0C" w:rsidR="00EE771D" w:rsidRPr="00BE5DAF" w:rsidRDefault="00EE771D" w:rsidP="00F20DE8">
            <w:pPr>
              <w:pStyle w:val="BodyText"/>
              <w:rPr>
                <w:b/>
              </w:rPr>
            </w:pPr>
            <w:r w:rsidRPr="00BE5DAF">
              <w:rPr>
                <w:b/>
                <w:bCs/>
              </w:rPr>
              <w:t>Service</w:t>
            </w:r>
            <w:r w:rsidR="00333D2D">
              <w:rPr>
                <w:b/>
                <w:bCs/>
              </w:rPr>
              <w:t xml:space="preserve"> (pod)</w:t>
            </w:r>
          </w:p>
        </w:tc>
        <w:tc>
          <w:tcPr>
            <w:tcW w:w="1476" w:type="dxa"/>
            <w:hideMark/>
          </w:tcPr>
          <w:p w14:paraId="5F2D7FFF" w14:textId="77777777" w:rsidR="00EE771D" w:rsidRPr="00BE5DAF" w:rsidRDefault="00EE771D" w:rsidP="00F20DE8">
            <w:pPr>
              <w:pStyle w:val="BodyText"/>
              <w:rPr>
                <w:b/>
                <w:bCs/>
              </w:rPr>
            </w:pPr>
            <w:r w:rsidRPr="00BE5DAF">
              <w:rPr>
                <w:b/>
                <w:bCs/>
              </w:rPr>
              <w:t>Mem Reservation</w:t>
            </w:r>
          </w:p>
        </w:tc>
        <w:tc>
          <w:tcPr>
            <w:tcW w:w="1158" w:type="dxa"/>
            <w:hideMark/>
          </w:tcPr>
          <w:p w14:paraId="6F94381E" w14:textId="77777777" w:rsidR="00EE771D" w:rsidRPr="00BE5DAF" w:rsidRDefault="00EE771D" w:rsidP="00F20DE8">
            <w:pPr>
              <w:pStyle w:val="BodyText"/>
              <w:rPr>
                <w:b/>
                <w:bCs/>
              </w:rPr>
            </w:pPr>
            <w:r w:rsidRPr="00BE5DAF">
              <w:rPr>
                <w:b/>
                <w:bCs/>
              </w:rPr>
              <w:t>Mem Limit</w:t>
            </w:r>
          </w:p>
        </w:tc>
        <w:tc>
          <w:tcPr>
            <w:tcW w:w="1478" w:type="dxa"/>
            <w:hideMark/>
          </w:tcPr>
          <w:p w14:paraId="2439D8FA" w14:textId="77777777" w:rsidR="00EE771D" w:rsidRPr="00BE5DAF" w:rsidRDefault="00EE771D" w:rsidP="00F20DE8">
            <w:pPr>
              <w:pStyle w:val="BodyText"/>
              <w:rPr>
                <w:b/>
                <w:bCs/>
              </w:rPr>
            </w:pPr>
            <w:r w:rsidRPr="00BE5DAF">
              <w:rPr>
                <w:b/>
                <w:bCs/>
              </w:rPr>
              <w:t>CPU Reservation</w:t>
            </w:r>
          </w:p>
        </w:tc>
        <w:tc>
          <w:tcPr>
            <w:tcW w:w="1078" w:type="dxa"/>
            <w:hideMark/>
          </w:tcPr>
          <w:p w14:paraId="5A45AEE2" w14:textId="77777777" w:rsidR="00EE771D" w:rsidRPr="00BE5DAF" w:rsidRDefault="00EE771D" w:rsidP="00F20DE8">
            <w:pPr>
              <w:pStyle w:val="BodyText"/>
              <w:rPr>
                <w:b/>
                <w:bCs/>
              </w:rPr>
            </w:pPr>
            <w:r w:rsidRPr="00BE5DAF">
              <w:rPr>
                <w:b/>
                <w:bCs/>
              </w:rPr>
              <w:t>CPU Limit</w:t>
            </w:r>
          </w:p>
        </w:tc>
        <w:tc>
          <w:tcPr>
            <w:tcW w:w="1744" w:type="dxa"/>
            <w:hideMark/>
          </w:tcPr>
          <w:p w14:paraId="3E52F98E" w14:textId="77777777" w:rsidR="00EE771D" w:rsidRPr="00BE5DAF" w:rsidRDefault="00EE771D" w:rsidP="00F20DE8">
            <w:pPr>
              <w:pStyle w:val="BodyText"/>
              <w:rPr>
                <w:b/>
                <w:bCs/>
              </w:rPr>
            </w:pPr>
            <w:r w:rsidRPr="00BE5DAF">
              <w:rPr>
                <w:b/>
                <w:bCs/>
              </w:rPr>
              <w:t>Scale - nr of containers (</w:t>
            </w:r>
            <w:r>
              <w:rPr>
                <w:b/>
                <w:bCs/>
              </w:rPr>
              <w:t>Development</w:t>
            </w:r>
            <w:r w:rsidRPr="00BE5DAF">
              <w:rPr>
                <w:b/>
                <w:bCs/>
              </w:rPr>
              <w:t>)</w:t>
            </w:r>
          </w:p>
        </w:tc>
        <w:tc>
          <w:tcPr>
            <w:tcW w:w="1329" w:type="dxa"/>
            <w:hideMark/>
          </w:tcPr>
          <w:p w14:paraId="103C942E" w14:textId="77777777" w:rsidR="00EE771D" w:rsidRPr="00BE5DAF" w:rsidRDefault="00EE771D" w:rsidP="00F20DE8">
            <w:pPr>
              <w:pStyle w:val="BodyText"/>
              <w:rPr>
                <w:b/>
                <w:bCs/>
              </w:rPr>
            </w:pPr>
            <w:r w:rsidRPr="00BE5DAF">
              <w:rPr>
                <w:b/>
                <w:bCs/>
              </w:rPr>
              <w:t>Scale - nr of containers (Test)</w:t>
            </w:r>
          </w:p>
        </w:tc>
      </w:tr>
      <w:tr w:rsidR="00EE771D" w:rsidRPr="00BE5DAF" w14:paraId="69C649CA" w14:textId="77777777" w:rsidTr="00F20DE8">
        <w:trPr>
          <w:trHeight w:val="276"/>
        </w:trPr>
        <w:tc>
          <w:tcPr>
            <w:tcW w:w="2430" w:type="dxa"/>
            <w:noWrap/>
            <w:hideMark/>
          </w:tcPr>
          <w:p w14:paraId="4087B8BC" w14:textId="77777777" w:rsidR="00EE771D" w:rsidRPr="00BE5DAF" w:rsidRDefault="00EE771D" w:rsidP="00F20DE8">
            <w:pPr>
              <w:pStyle w:val="BodyText"/>
            </w:pPr>
            <w:r w:rsidRPr="00BE5DAF">
              <w:t>CNL-Backend</w:t>
            </w:r>
          </w:p>
        </w:tc>
        <w:tc>
          <w:tcPr>
            <w:tcW w:w="1476" w:type="dxa"/>
            <w:noWrap/>
            <w:hideMark/>
          </w:tcPr>
          <w:p w14:paraId="31C6EDB9" w14:textId="77777777" w:rsidR="00EE771D" w:rsidRPr="00BE5DAF" w:rsidRDefault="00EE771D" w:rsidP="00F20DE8">
            <w:pPr>
              <w:pStyle w:val="BodyText"/>
            </w:pPr>
            <w:r w:rsidRPr="00BE5DAF">
              <w:t>256M</w:t>
            </w:r>
          </w:p>
        </w:tc>
        <w:tc>
          <w:tcPr>
            <w:tcW w:w="1158" w:type="dxa"/>
            <w:noWrap/>
            <w:hideMark/>
          </w:tcPr>
          <w:p w14:paraId="379A9B7D" w14:textId="77777777" w:rsidR="00EE771D" w:rsidRPr="00BE5DAF" w:rsidRDefault="00EE771D" w:rsidP="00F20DE8">
            <w:pPr>
              <w:pStyle w:val="BodyText"/>
            </w:pPr>
            <w:r w:rsidRPr="00BE5DAF">
              <w:t>512M</w:t>
            </w:r>
          </w:p>
        </w:tc>
        <w:tc>
          <w:tcPr>
            <w:tcW w:w="1478" w:type="dxa"/>
            <w:noWrap/>
            <w:hideMark/>
          </w:tcPr>
          <w:p w14:paraId="414BD69D" w14:textId="77777777" w:rsidR="00EE771D" w:rsidRPr="00BE5DAF" w:rsidRDefault="00EE771D" w:rsidP="00F20DE8">
            <w:pPr>
              <w:pStyle w:val="BodyText"/>
            </w:pPr>
            <w:r w:rsidRPr="00BE5DAF">
              <w:t>0,1</w:t>
            </w:r>
          </w:p>
        </w:tc>
        <w:tc>
          <w:tcPr>
            <w:tcW w:w="1078" w:type="dxa"/>
            <w:noWrap/>
            <w:hideMark/>
          </w:tcPr>
          <w:p w14:paraId="15751476" w14:textId="77777777" w:rsidR="00EE771D" w:rsidRPr="00BE5DAF" w:rsidRDefault="00EE771D" w:rsidP="00F20DE8">
            <w:pPr>
              <w:pStyle w:val="BodyText"/>
            </w:pPr>
            <w:r w:rsidRPr="00BE5DAF">
              <w:t>0,3</w:t>
            </w:r>
          </w:p>
        </w:tc>
        <w:tc>
          <w:tcPr>
            <w:tcW w:w="1744" w:type="dxa"/>
            <w:noWrap/>
            <w:hideMark/>
          </w:tcPr>
          <w:p w14:paraId="479EBB06" w14:textId="77777777" w:rsidR="00EE771D" w:rsidRPr="00BE5DAF" w:rsidRDefault="00EE771D" w:rsidP="00F20DE8">
            <w:pPr>
              <w:pStyle w:val="BodyText"/>
            </w:pPr>
            <w:r w:rsidRPr="00BE5DAF">
              <w:t>1</w:t>
            </w:r>
          </w:p>
        </w:tc>
        <w:tc>
          <w:tcPr>
            <w:tcW w:w="1329" w:type="dxa"/>
            <w:noWrap/>
            <w:hideMark/>
          </w:tcPr>
          <w:p w14:paraId="2F79ABF3" w14:textId="77777777" w:rsidR="00EE771D" w:rsidRPr="00BE5DAF" w:rsidRDefault="00EE771D" w:rsidP="00F20DE8">
            <w:pPr>
              <w:pStyle w:val="BodyText"/>
            </w:pPr>
            <w:r w:rsidRPr="00BE5DAF">
              <w:t>1</w:t>
            </w:r>
          </w:p>
        </w:tc>
      </w:tr>
      <w:tr w:rsidR="00EE771D" w:rsidRPr="00BE5DAF" w14:paraId="0C9D4589" w14:textId="77777777" w:rsidTr="00F20DE8">
        <w:trPr>
          <w:trHeight w:val="276"/>
        </w:trPr>
        <w:tc>
          <w:tcPr>
            <w:tcW w:w="2430" w:type="dxa"/>
            <w:noWrap/>
            <w:hideMark/>
          </w:tcPr>
          <w:p w14:paraId="7709B348" w14:textId="77777777" w:rsidR="00EE771D" w:rsidRPr="00BE5DAF" w:rsidRDefault="00EE771D" w:rsidP="00F20DE8">
            <w:pPr>
              <w:pStyle w:val="BodyText"/>
            </w:pPr>
            <w:r w:rsidRPr="00BE5DAF">
              <w:t>CNL-Frontend</w:t>
            </w:r>
          </w:p>
        </w:tc>
        <w:tc>
          <w:tcPr>
            <w:tcW w:w="1476" w:type="dxa"/>
            <w:noWrap/>
            <w:hideMark/>
          </w:tcPr>
          <w:p w14:paraId="4A2FB662" w14:textId="77777777" w:rsidR="00EE771D" w:rsidRPr="00BE5DAF" w:rsidRDefault="00EE771D" w:rsidP="00F20DE8">
            <w:pPr>
              <w:pStyle w:val="BodyText"/>
            </w:pPr>
            <w:r w:rsidRPr="00BE5DAF">
              <w:t>128M</w:t>
            </w:r>
          </w:p>
        </w:tc>
        <w:tc>
          <w:tcPr>
            <w:tcW w:w="1158" w:type="dxa"/>
            <w:noWrap/>
            <w:hideMark/>
          </w:tcPr>
          <w:p w14:paraId="2374B6BA" w14:textId="77777777" w:rsidR="00EE771D" w:rsidRPr="00BE5DAF" w:rsidRDefault="00EE771D" w:rsidP="00F20DE8">
            <w:pPr>
              <w:pStyle w:val="BodyText"/>
            </w:pPr>
            <w:r w:rsidRPr="00BE5DAF">
              <w:t>256M</w:t>
            </w:r>
          </w:p>
        </w:tc>
        <w:tc>
          <w:tcPr>
            <w:tcW w:w="1478" w:type="dxa"/>
            <w:noWrap/>
            <w:hideMark/>
          </w:tcPr>
          <w:p w14:paraId="4F92D157" w14:textId="77777777" w:rsidR="00EE771D" w:rsidRPr="00BE5DAF" w:rsidRDefault="00EE771D" w:rsidP="00F20DE8">
            <w:pPr>
              <w:pStyle w:val="BodyText"/>
            </w:pPr>
            <w:r w:rsidRPr="00BE5DAF">
              <w:t>0,1</w:t>
            </w:r>
          </w:p>
        </w:tc>
        <w:tc>
          <w:tcPr>
            <w:tcW w:w="1078" w:type="dxa"/>
            <w:noWrap/>
            <w:hideMark/>
          </w:tcPr>
          <w:p w14:paraId="4E75D34B" w14:textId="77777777" w:rsidR="00EE771D" w:rsidRPr="00BE5DAF" w:rsidRDefault="00EE771D" w:rsidP="00F20DE8">
            <w:pPr>
              <w:pStyle w:val="BodyText"/>
            </w:pPr>
            <w:r w:rsidRPr="00BE5DAF">
              <w:t>0,5</w:t>
            </w:r>
          </w:p>
        </w:tc>
        <w:tc>
          <w:tcPr>
            <w:tcW w:w="1744" w:type="dxa"/>
            <w:noWrap/>
            <w:hideMark/>
          </w:tcPr>
          <w:p w14:paraId="1937B22D" w14:textId="77777777" w:rsidR="00EE771D" w:rsidRPr="00BE5DAF" w:rsidRDefault="00EE771D" w:rsidP="00F20DE8">
            <w:pPr>
              <w:pStyle w:val="BodyText"/>
            </w:pPr>
            <w:r w:rsidRPr="00BE5DAF">
              <w:t>1</w:t>
            </w:r>
          </w:p>
        </w:tc>
        <w:tc>
          <w:tcPr>
            <w:tcW w:w="1329" w:type="dxa"/>
            <w:noWrap/>
            <w:hideMark/>
          </w:tcPr>
          <w:p w14:paraId="08BB183B" w14:textId="77777777" w:rsidR="00EE771D" w:rsidRPr="00BE5DAF" w:rsidRDefault="00EE771D" w:rsidP="00F20DE8">
            <w:pPr>
              <w:pStyle w:val="BodyText"/>
            </w:pPr>
            <w:r w:rsidRPr="00BE5DAF">
              <w:t>1</w:t>
            </w:r>
          </w:p>
        </w:tc>
      </w:tr>
      <w:tr w:rsidR="00EE771D" w:rsidRPr="00BE5DAF" w14:paraId="62B37C5D" w14:textId="77777777" w:rsidTr="00F20DE8">
        <w:trPr>
          <w:trHeight w:val="276"/>
        </w:trPr>
        <w:tc>
          <w:tcPr>
            <w:tcW w:w="2430" w:type="dxa"/>
            <w:noWrap/>
            <w:hideMark/>
          </w:tcPr>
          <w:p w14:paraId="088151CB" w14:textId="77777777" w:rsidR="00EE771D" w:rsidRPr="00BE5DAF" w:rsidRDefault="00EE771D" w:rsidP="00F20DE8">
            <w:pPr>
              <w:pStyle w:val="BodyText"/>
            </w:pPr>
            <w:r w:rsidRPr="00BE5DAF">
              <w:t>CNL-</w:t>
            </w:r>
            <w:r>
              <w:t>IAM</w:t>
            </w:r>
          </w:p>
        </w:tc>
        <w:tc>
          <w:tcPr>
            <w:tcW w:w="1476" w:type="dxa"/>
            <w:noWrap/>
            <w:hideMark/>
          </w:tcPr>
          <w:p w14:paraId="642B94FD" w14:textId="77777777" w:rsidR="00EE771D" w:rsidRPr="00BE5DAF" w:rsidRDefault="00EE771D" w:rsidP="00F20DE8">
            <w:pPr>
              <w:pStyle w:val="BodyText"/>
            </w:pPr>
            <w:r w:rsidRPr="00BE5DAF">
              <w:t>256M</w:t>
            </w:r>
          </w:p>
        </w:tc>
        <w:tc>
          <w:tcPr>
            <w:tcW w:w="1158" w:type="dxa"/>
            <w:noWrap/>
            <w:hideMark/>
          </w:tcPr>
          <w:p w14:paraId="76FF893F" w14:textId="77777777" w:rsidR="00EE771D" w:rsidRPr="00BE5DAF" w:rsidRDefault="00EE771D" w:rsidP="00F20DE8">
            <w:pPr>
              <w:pStyle w:val="BodyText"/>
            </w:pPr>
            <w:r w:rsidRPr="00BE5DAF">
              <w:t>512M</w:t>
            </w:r>
          </w:p>
        </w:tc>
        <w:tc>
          <w:tcPr>
            <w:tcW w:w="1478" w:type="dxa"/>
            <w:noWrap/>
            <w:hideMark/>
          </w:tcPr>
          <w:p w14:paraId="44411FD6" w14:textId="77777777" w:rsidR="00EE771D" w:rsidRPr="00BE5DAF" w:rsidRDefault="00EE771D" w:rsidP="00F20DE8">
            <w:pPr>
              <w:pStyle w:val="BodyText"/>
            </w:pPr>
            <w:r w:rsidRPr="00BE5DAF">
              <w:t>0,1</w:t>
            </w:r>
          </w:p>
        </w:tc>
        <w:tc>
          <w:tcPr>
            <w:tcW w:w="1078" w:type="dxa"/>
            <w:noWrap/>
            <w:hideMark/>
          </w:tcPr>
          <w:p w14:paraId="116F2897" w14:textId="77777777" w:rsidR="00EE771D" w:rsidRPr="00BE5DAF" w:rsidRDefault="00EE771D" w:rsidP="00F20DE8">
            <w:pPr>
              <w:pStyle w:val="BodyText"/>
            </w:pPr>
            <w:r>
              <w:t>0.5</w:t>
            </w:r>
          </w:p>
        </w:tc>
        <w:tc>
          <w:tcPr>
            <w:tcW w:w="1744" w:type="dxa"/>
            <w:noWrap/>
            <w:hideMark/>
          </w:tcPr>
          <w:p w14:paraId="7074E625" w14:textId="77777777" w:rsidR="00EE771D" w:rsidRPr="00BE5DAF" w:rsidRDefault="00EE771D" w:rsidP="00F20DE8">
            <w:pPr>
              <w:pStyle w:val="BodyText"/>
            </w:pPr>
            <w:r w:rsidRPr="00BE5DAF">
              <w:t>1</w:t>
            </w:r>
          </w:p>
        </w:tc>
        <w:tc>
          <w:tcPr>
            <w:tcW w:w="1329" w:type="dxa"/>
            <w:noWrap/>
            <w:hideMark/>
          </w:tcPr>
          <w:p w14:paraId="4FAE099C" w14:textId="77777777" w:rsidR="00EE771D" w:rsidRPr="00BE5DAF" w:rsidRDefault="00EE771D" w:rsidP="00F20DE8">
            <w:pPr>
              <w:pStyle w:val="BodyText"/>
            </w:pPr>
            <w:r w:rsidRPr="00BE5DAF">
              <w:t>1</w:t>
            </w:r>
          </w:p>
        </w:tc>
      </w:tr>
      <w:tr w:rsidR="00EE771D" w:rsidRPr="00BE5DAF" w14:paraId="3413790B" w14:textId="77777777" w:rsidTr="00F20DE8">
        <w:trPr>
          <w:trHeight w:val="276"/>
        </w:trPr>
        <w:tc>
          <w:tcPr>
            <w:tcW w:w="2430" w:type="dxa"/>
            <w:noWrap/>
            <w:hideMark/>
          </w:tcPr>
          <w:p w14:paraId="1AB6DBB2" w14:textId="77777777" w:rsidR="00EE771D" w:rsidRPr="00BE5DAF" w:rsidRDefault="00EE771D" w:rsidP="00F20DE8">
            <w:pPr>
              <w:pStyle w:val="BodyText"/>
            </w:pPr>
            <w:r w:rsidRPr="00BE5DAF">
              <w:t>CNL-</w:t>
            </w:r>
            <w:proofErr w:type="spellStart"/>
            <w:r w:rsidRPr="00BE5DAF">
              <w:t>Dataloader</w:t>
            </w:r>
            <w:proofErr w:type="spellEnd"/>
          </w:p>
        </w:tc>
        <w:tc>
          <w:tcPr>
            <w:tcW w:w="1476" w:type="dxa"/>
            <w:noWrap/>
            <w:hideMark/>
          </w:tcPr>
          <w:p w14:paraId="74170252" w14:textId="77777777" w:rsidR="00EE771D" w:rsidRPr="00BE5DAF" w:rsidRDefault="00EE771D" w:rsidP="00F20DE8">
            <w:pPr>
              <w:pStyle w:val="BodyText"/>
            </w:pPr>
            <w:r w:rsidRPr="00BE5DAF">
              <w:t>256M</w:t>
            </w:r>
          </w:p>
        </w:tc>
        <w:tc>
          <w:tcPr>
            <w:tcW w:w="1158" w:type="dxa"/>
            <w:noWrap/>
            <w:hideMark/>
          </w:tcPr>
          <w:p w14:paraId="31C0E8A5" w14:textId="77777777" w:rsidR="00EE771D" w:rsidRPr="00BE5DAF" w:rsidRDefault="00EE771D" w:rsidP="00F20DE8">
            <w:pPr>
              <w:pStyle w:val="BodyText"/>
            </w:pPr>
            <w:r w:rsidRPr="00BE5DAF">
              <w:t>512M</w:t>
            </w:r>
          </w:p>
        </w:tc>
        <w:tc>
          <w:tcPr>
            <w:tcW w:w="1478" w:type="dxa"/>
            <w:noWrap/>
            <w:hideMark/>
          </w:tcPr>
          <w:p w14:paraId="50A9C84C" w14:textId="77777777" w:rsidR="00EE771D" w:rsidRPr="00BE5DAF" w:rsidRDefault="00EE771D" w:rsidP="00F20DE8">
            <w:pPr>
              <w:pStyle w:val="BodyText"/>
            </w:pPr>
            <w:r w:rsidRPr="00BE5DAF">
              <w:t>0,1</w:t>
            </w:r>
          </w:p>
        </w:tc>
        <w:tc>
          <w:tcPr>
            <w:tcW w:w="1078" w:type="dxa"/>
            <w:noWrap/>
            <w:hideMark/>
          </w:tcPr>
          <w:p w14:paraId="1C75FAF5" w14:textId="77777777" w:rsidR="00EE771D" w:rsidRPr="00BE5DAF" w:rsidRDefault="00EE771D" w:rsidP="00F20DE8">
            <w:pPr>
              <w:pStyle w:val="BodyText"/>
            </w:pPr>
            <w:r w:rsidRPr="00BE5DAF">
              <w:t>0,2</w:t>
            </w:r>
          </w:p>
        </w:tc>
        <w:tc>
          <w:tcPr>
            <w:tcW w:w="1744" w:type="dxa"/>
            <w:noWrap/>
            <w:hideMark/>
          </w:tcPr>
          <w:p w14:paraId="75293954" w14:textId="77777777" w:rsidR="00EE771D" w:rsidRPr="00BE5DAF" w:rsidRDefault="00EE771D" w:rsidP="00F20DE8">
            <w:pPr>
              <w:pStyle w:val="BodyText"/>
            </w:pPr>
            <w:r w:rsidRPr="00BE5DAF">
              <w:t>1</w:t>
            </w:r>
          </w:p>
        </w:tc>
        <w:tc>
          <w:tcPr>
            <w:tcW w:w="1329" w:type="dxa"/>
            <w:noWrap/>
            <w:hideMark/>
          </w:tcPr>
          <w:p w14:paraId="498951C9" w14:textId="77777777" w:rsidR="00EE771D" w:rsidRPr="00BE5DAF" w:rsidRDefault="00EE771D" w:rsidP="00F20DE8">
            <w:pPr>
              <w:pStyle w:val="BodyText"/>
            </w:pPr>
            <w:r w:rsidRPr="00BE5DAF">
              <w:t>1</w:t>
            </w:r>
          </w:p>
        </w:tc>
      </w:tr>
      <w:tr w:rsidR="00EE771D" w:rsidRPr="00BE5DAF" w14:paraId="76914006" w14:textId="77777777" w:rsidTr="00F20DE8">
        <w:trPr>
          <w:trHeight w:val="276"/>
        </w:trPr>
        <w:tc>
          <w:tcPr>
            <w:tcW w:w="2430" w:type="dxa"/>
            <w:noWrap/>
            <w:hideMark/>
          </w:tcPr>
          <w:p w14:paraId="6A17597C" w14:textId="77777777" w:rsidR="00EE771D" w:rsidRPr="00BE5DAF" w:rsidRDefault="00EE771D" w:rsidP="00F20DE8">
            <w:pPr>
              <w:pStyle w:val="BodyText"/>
            </w:pPr>
            <w:r w:rsidRPr="00BE5DAF">
              <w:t>CNL ActiveMQ</w:t>
            </w:r>
          </w:p>
        </w:tc>
        <w:tc>
          <w:tcPr>
            <w:tcW w:w="1476" w:type="dxa"/>
            <w:noWrap/>
            <w:hideMark/>
          </w:tcPr>
          <w:p w14:paraId="1CD0D69F" w14:textId="77777777" w:rsidR="00EE771D" w:rsidRPr="00BE5DAF" w:rsidRDefault="00EE771D" w:rsidP="00F20DE8">
            <w:pPr>
              <w:pStyle w:val="BodyText"/>
            </w:pPr>
            <w:r w:rsidRPr="00BE5DAF">
              <w:t>256M</w:t>
            </w:r>
          </w:p>
        </w:tc>
        <w:tc>
          <w:tcPr>
            <w:tcW w:w="1158" w:type="dxa"/>
            <w:noWrap/>
            <w:hideMark/>
          </w:tcPr>
          <w:p w14:paraId="12C64CCF" w14:textId="77777777" w:rsidR="00EE771D" w:rsidRPr="00BE5DAF" w:rsidRDefault="00EE771D" w:rsidP="00F20DE8">
            <w:pPr>
              <w:pStyle w:val="BodyText"/>
            </w:pPr>
            <w:r w:rsidRPr="00BE5DAF">
              <w:t>512M</w:t>
            </w:r>
          </w:p>
        </w:tc>
        <w:tc>
          <w:tcPr>
            <w:tcW w:w="1478" w:type="dxa"/>
            <w:noWrap/>
            <w:hideMark/>
          </w:tcPr>
          <w:p w14:paraId="5C7D59C5" w14:textId="77777777" w:rsidR="00EE771D" w:rsidRPr="00BE5DAF" w:rsidRDefault="00EE771D" w:rsidP="00F20DE8">
            <w:pPr>
              <w:pStyle w:val="BodyText"/>
            </w:pPr>
            <w:r w:rsidRPr="00BE5DAF">
              <w:t>0,1</w:t>
            </w:r>
          </w:p>
        </w:tc>
        <w:tc>
          <w:tcPr>
            <w:tcW w:w="1078" w:type="dxa"/>
            <w:noWrap/>
            <w:hideMark/>
          </w:tcPr>
          <w:p w14:paraId="4FE9B9BA" w14:textId="77777777" w:rsidR="00EE771D" w:rsidRPr="00BE5DAF" w:rsidRDefault="00EE771D" w:rsidP="00F20DE8">
            <w:pPr>
              <w:pStyle w:val="BodyText"/>
            </w:pPr>
            <w:r w:rsidRPr="00BE5DAF">
              <w:t>0,3</w:t>
            </w:r>
          </w:p>
        </w:tc>
        <w:tc>
          <w:tcPr>
            <w:tcW w:w="1744" w:type="dxa"/>
            <w:noWrap/>
            <w:hideMark/>
          </w:tcPr>
          <w:p w14:paraId="5486E245" w14:textId="77777777" w:rsidR="00EE771D" w:rsidRPr="00BE5DAF" w:rsidRDefault="00EE771D" w:rsidP="00F20DE8">
            <w:pPr>
              <w:pStyle w:val="BodyText"/>
            </w:pPr>
            <w:r w:rsidRPr="00BE5DAF">
              <w:t>1</w:t>
            </w:r>
          </w:p>
        </w:tc>
        <w:tc>
          <w:tcPr>
            <w:tcW w:w="1329" w:type="dxa"/>
            <w:noWrap/>
            <w:hideMark/>
          </w:tcPr>
          <w:p w14:paraId="55A358C4" w14:textId="77777777" w:rsidR="00EE771D" w:rsidRPr="00BE5DAF" w:rsidRDefault="00EE771D" w:rsidP="00F20DE8">
            <w:pPr>
              <w:pStyle w:val="BodyText"/>
            </w:pPr>
            <w:r w:rsidRPr="00BE5DAF">
              <w:t>1</w:t>
            </w:r>
          </w:p>
        </w:tc>
      </w:tr>
      <w:tr w:rsidR="00EE771D" w:rsidRPr="00BE5DAF" w14:paraId="614ECC16" w14:textId="77777777" w:rsidTr="00F20DE8">
        <w:trPr>
          <w:trHeight w:val="276"/>
        </w:trPr>
        <w:tc>
          <w:tcPr>
            <w:tcW w:w="2430" w:type="dxa"/>
            <w:noWrap/>
            <w:hideMark/>
          </w:tcPr>
          <w:p w14:paraId="3D522ACE" w14:textId="77777777" w:rsidR="00EE771D" w:rsidRPr="00BE5DAF" w:rsidRDefault="00EE771D" w:rsidP="00F20DE8">
            <w:pPr>
              <w:pStyle w:val="BodyText"/>
            </w:pPr>
            <w:r w:rsidRPr="00BE5DAF">
              <w:t>CNL-Config-server</w:t>
            </w:r>
          </w:p>
        </w:tc>
        <w:tc>
          <w:tcPr>
            <w:tcW w:w="1476" w:type="dxa"/>
            <w:noWrap/>
            <w:hideMark/>
          </w:tcPr>
          <w:p w14:paraId="1440E7CC" w14:textId="77777777" w:rsidR="00EE771D" w:rsidRPr="00BE5DAF" w:rsidRDefault="00EE771D" w:rsidP="00F20DE8">
            <w:pPr>
              <w:pStyle w:val="BodyText"/>
            </w:pPr>
            <w:r w:rsidRPr="00BE5DAF">
              <w:t>128M</w:t>
            </w:r>
          </w:p>
        </w:tc>
        <w:tc>
          <w:tcPr>
            <w:tcW w:w="1158" w:type="dxa"/>
            <w:noWrap/>
            <w:hideMark/>
          </w:tcPr>
          <w:p w14:paraId="1909311D" w14:textId="77777777" w:rsidR="00EE771D" w:rsidRPr="00BE5DAF" w:rsidRDefault="00EE771D" w:rsidP="00F20DE8">
            <w:pPr>
              <w:pStyle w:val="BodyText"/>
            </w:pPr>
            <w:r w:rsidRPr="00BE5DAF">
              <w:t>256M</w:t>
            </w:r>
          </w:p>
        </w:tc>
        <w:tc>
          <w:tcPr>
            <w:tcW w:w="1478" w:type="dxa"/>
            <w:noWrap/>
            <w:hideMark/>
          </w:tcPr>
          <w:p w14:paraId="10ADDB43" w14:textId="77777777" w:rsidR="00EE771D" w:rsidRPr="00BE5DAF" w:rsidRDefault="00EE771D" w:rsidP="00F20DE8">
            <w:pPr>
              <w:pStyle w:val="BodyText"/>
            </w:pPr>
            <w:r w:rsidRPr="00BE5DAF">
              <w:t>0,1</w:t>
            </w:r>
          </w:p>
        </w:tc>
        <w:tc>
          <w:tcPr>
            <w:tcW w:w="1078" w:type="dxa"/>
            <w:noWrap/>
            <w:hideMark/>
          </w:tcPr>
          <w:p w14:paraId="78C155E1" w14:textId="77777777" w:rsidR="00EE771D" w:rsidRPr="00BE5DAF" w:rsidRDefault="00EE771D" w:rsidP="00F20DE8">
            <w:pPr>
              <w:pStyle w:val="BodyText"/>
            </w:pPr>
            <w:r w:rsidRPr="00BE5DAF">
              <w:t>0,2</w:t>
            </w:r>
          </w:p>
        </w:tc>
        <w:tc>
          <w:tcPr>
            <w:tcW w:w="1744" w:type="dxa"/>
            <w:noWrap/>
            <w:hideMark/>
          </w:tcPr>
          <w:p w14:paraId="2C088FF3" w14:textId="77777777" w:rsidR="00EE771D" w:rsidRPr="00BE5DAF" w:rsidRDefault="00EE771D" w:rsidP="00F20DE8">
            <w:pPr>
              <w:pStyle w:val="BodyText"/>
            </w:pPr>
            <w:r w:rsidRPr="00BE5DAF">
              <w:t>1</w:t>
            </w:r>
          </w:p>
        </w:tc>
        <w:tc>
          <w:tcPr>
            <w:tcW w:w="1329" w:type="dxa"/>
            <w:noWrap/>
            <w:hideMark/>
          </w:tcPr>
          <w:p w14:paraId="5F8736D1" w14:textId="77777777" w:rsidR="00EE771D" w:rsidRPr="00BE5DAF" w:rsidRDefault="00EE771D" w:rsidP="00F20DE8">
            <w:pPr>
              <w:pStyle w:val="BodyText"/>
            </w:pPr>
            <w:r w:rsidRPr="00BE5DAF">
              <w:t>1</w:t>
            </w:r>
          </w:p>
        </w:tc>
      </w:tr>
      <w:tr w:rsidR="00EE771D" w:rsidRPr="00BE5DAF" w14:paraId="6F38DC6C" w14:textId="77777777" w:rsidTr="00F20DE8">
        <w:trPr>
          <w:trHeight w:val="276"/>
        </w:trPr>
        <w:tc>
          <w:tcPr>
            <w:tcW w:w="2430" w:type="dxa"/>
            <w:noWrap/>
            <w:hideMark/>
          </w:tcPr>
          <w:p w14:paraId="26F851DE" w14:textId="77777777" w:rsidR="00EE771D" w:rsidRPr="00BE5DAF" w:rsidRDefault="00EE771D" w:rsidP="00F20DE8">
            <w:pPr>
              <w:pStyle w:val="BodyText"/>
            </w:pPr>
            <w:r w:rsidRPr="00BE5DAF">
              <w:t>CNL-</w:t>
            </w:r>
            <w:proofErr w:type="spellStart"/>
            <w:r w:rsidRPr="00BE5DAF">
              <w:t>api</w:t>
            </w:r>
            <w:proofErr w:type="spellEnd"/>
          </w:p>
        </w:tc>
        <w:tc>
          <w:tcPr>
            <w:tcW w:w="1476" w:type="dxa"/>
            <w:noWrap/>
            <w:hideMark/>
          </w:tcPr>
          <w:p w14:paraId="1F697E61" w14:textId="77777777" w:rsidR="00EE771D" w:rsidRPr="00BE5DAF" w:rsidRDefault="00EE771D" w:rsidP="00F20DE8">
            <w:pPr>
              <w:pStyle w:val="BodyText"/>
            </w:pPr>
            <w:r w:rsidRPr="00BE5DAF">
              <w:t>256M</w:t>
            </w:r>
          </w:p>
        </w:tc>
        <w:tc>
          <w:tcPr>
            <w:tcW w:w="1158" w:type="dxa"/>
            <w:noWrap/>
            <w:hideMark/>
          </w:tcPr>
          <w:p w14:paraId="2D2202B7" w14:textId="77777777" w:rsidR="00EE771D" w:rsidRPr="00BE5DAF" w:rsidRDefault="00EE771D" w:rsidP="00F20DE8">
            <w:pPr>
              <w:pStyle w:val="BodyText"/>
            </w:pPr>
            <w:r w:rsidRPr="00BE5DAF">
              <w:t>512M</w:t>
            </w:r>
          </w:p>
        </w:tc>
        <w:tc>
          <w:tcPr>
            <w:tcW w:w="1478" w:type="dxa"/>
            <w:noWrap/>
            <w:hideMark/>
          </w:tcPr>
          <w:p w14:paraId="0CCEF828" w14:textId="77777777" w:rsidR="00EE771D" w:rsidRPr="00BE5DAF" w:rsidRDefault="00EE771D" w:rsidP="00F20DE8">
            <w:pPr>
              <w:pStyle w:val="BodyText"/>
            </w:pPr>
            <w:r w:rsidRPr="00BE5DAF">
              <w:t>0,1</w:t>
            </w:r>
          </w:p>
        </w:tc>
        <w:tc>
          <w:tcPr>
            <w:tcW w:w="1078" w:type="dxa"/>
            <w:noWrap/>
            <w:hideMark/>
          </w:tcPr>
          <w:p w14:paraId="7B12C98E" w14:textId="77777777" w:rsidR="00EE771D" w:rsidRPr="00BE5DAF" w:rsidRDefault="00EE771D" w:rsidP="00F20DE8">
            <w:pPr>
              <w:pStyle w:val="BodyText"/>
            </w:pPr>
            <w:r w:rsidRPr="00BE5DAF">
              <w:t>0,5</w:t>
            </w:r>
          </w:p>
        </w:tc>
        <w:tc>
          <w:tcPr>
            <w:tcW w:w="1744" w:type="dxa"/>
            <w:noWrap/>
            <w:hideMark/>
          </w:tcPr>
          <w:p w14:paraId="1ACB412D" w14:textId="77777777" w:rsidR="00EE771D" w:rsidRPr="00BE5DAF" w:rsidRDefault="00EE771D" w:rsidP="00F20DE8">
            <w:pPr>
              <w:pStyle w:val="BodyText"/>
            </w:pPr>
            <w:r w:rsidRPr="00BE5DAF">
              <w:t>1</w:t>
            </w:r>
          </w:p>
        </w:tc>
        <w:tc>
          <w:tcPr>
            <w:tcW w:w="1329" w:type="dxa"/>
            <w:noWrap/>
            <w:hideMark/>
          </w:tcPr>
          <w:p w14:paraId="0290271B" w14:textId="77777777" w:rsidR="00EE771D" w:rsidRPr="00BE5DAF" w:rsidRDefault="00EE771D" w:rsidP="00F20DE8">
            <w:pPr>
              <w:pStyle w:val="BodyText"/>
            </w:pPr>
            <w:r w:rsidRPr="00BE5DAF">
              <w:t>1</w:t>
            </w:r>
          </w:p>
        </w:tc>
      </w:tr>
      <w:tr w:rsidR="00EE771D" w:rsidRPr="00BE5DAF" w14:paraId="780B560F" w14:textId="77777777" w:rsidTr="00F20DE8">
        <w:trPr>
          <w:trHeight w:val="276"/>
        </w:trPr>
        <w:tc>
          <w:tcPr>
            <w:tcW w:w="2430" w:type="dxa"/>
            <w:noWrap/>
          </w:tcPr>
          <w:p w14:paraId="736CFC1E" w14:textId="77777777" w:rsidR="00EE771D" w:rsidRPr="00BE5DAF" w:rsidRDefault="00EE771D" w:rsidP="00F20DE8">
            <w:pPr>
              <w:pStyle w:val="BodyText"/>
            </w:pPr>
            <w:r>
              <w:rPr>
                <w:lang w:val="en-US"/>
              </w:rPr>
              <w:t>CNL-Synchronization</w:t>
            </w:r>
          </w:p>
        </w:tc>
        <w:tc>
          <w:tcPr>
            <w:tcW w:w="1476" w:type="dxa"/>
            <w:noWrap/>
          </w:tcPr>
          <w:p w14:paraId="3710F66C" w14:textId="77777777" w:rsidR="00EE771D" w:rsidRPr="00BE5DAF" w:rsidRDefault="00EE771D" w:rsidP="00F20DE8">
            <w:pPr>
              <w:pStyle w:val="BodyText"/>
            </w:pPr>
            <w:r w:rsidRPr="00BE5DAF">
              <w:t>128M</w:t>
            </w:r>
          </w:p>
        </w:tc>
        <w:tc>
          <w:tcPr>
            <w:tcW w:w="1158" w:type="dxa"/>
            <w:noWrap/>
          </w:tcPr>
          <w:p w14:paraId="20CA59E3" w14:textId="77777777" w:rsidR="00EE771D" w:rsidRPr="00BE5DAF" w:rsidRDefault="00EE771D" w:rsidP="00F20DE8">
            <w:pPr>
              <w:pStyle w:val="BodyText"/>
            </w:pPr>
            <w:r w:rsidRPr="00BE5DAF">
              <w:t>256M</w:t>
            </w:r>
          </w:p>
        </w:tc>
        <w:tc>
          <w:tcPr>
            <w:tcW w:w="1478" w:type="dxa"/>
            <w:noWrap/>
          </w:tcPr>
          <w:p w14:paraId="0DE72C57" w14:textId="77777777" w:rsidR="00EE771D" w:rsidRPr="00BE5DAF" w:rsidRDefault="00EE771D" w:rsidP="00F20DE8">
            <w:pPr>
              <w:pStyle w:val="BodyText"/>
            </w:pPr>
            <w:r w:rsidRPr="00BE5DAF">
              <w:t>0,1</w:t>
            </w:r>
          </w:p>
        </w:tc>
        <w:tc>
          <w:tcPr>
            <w:tcW w:w="1078" w:type="dxa"/>
            <w:noWrap/>
          </w:tcPr>
          <w:p w14:paraId="789CB508" w14:textId="77777777" w:rsidR="00EE771D" w:rsidRPr="00BE5DAF" w:rsidRDefault="00EE771D" w:rsidP="00F20DE8">
            <w:pPr>
              <w:pStyle w:val="BodyText"/>
            </w:pPr>
            <w:r>
              <w:t>0,3</w:t>
            </w:r>
          </w:p>
        </w:tc>
        <w:tc>
          <w:tcPr>
            <w:tcW w:w="1744" w:type="dxa"/>
            <w:noWrap/>
          </w:tcPr>
          <w:p w14:paraId="2ED9F349" w14:textId="77777777" w:rsidR="00EE771D" w:rsidRPr="00BE5DAF" w:rsidRDefault="00EE771D" w:rsidP="00F20DE8">
            <w:pPr>
              <w:pStyle w:val="BodyText"/>
            </w:pPr>
            <w:r>
              <w:t>1</w:t>
            </w:r>
          </w:p>
        </w:tc>
        <w:tc>
          <w:tcPr>
            <w:tcW w:w="1329" w:type="dxa"/>
            <w:noWrap/>
          </w:tcPr>
          <w:p w14:paraId="7A570943" w14:textId="77777777" w:rsidR="00EE771D" w:rsidRPr="00BE5DAF" w:rsidRDefault="00EE771D" w:rsidP="00F20DE8">
            <w:pPr>
              <w:pStyle w:val="BodyText"/>
            </w:pPr>
            <w:r>
              <w:t>1</w:t>
            </w:r>
          </w:p>
        </w:tc>
      </w:tr>
      <w:tr w:rsidR="00EE771D" w:rsidRPr="00BE5DAF" w14:paraId="5A9FF3FE" w14:textId="77777777" w:rsidTr="00F20DE8">
        <w:trPr>
          <w:trHeight w:val="276"/>
        </w:trPr>
        <w:tc>
          <w:tcPr>
            <w:tcW w:w="2430" w:type="dxa"/>
            <w:noWrap/>
          </w:tcPr>
          <w:p w14:paraId="65F16E11" w14:textId="77777777" w:rsidR="00EE771D" w:rsidRPr="00BE5DAF" w:rsidRDefault="00EE771D" w:rsidP="00F20DE8">
            <w:pPr>
              <w:pStyle w:val="BodyText"/>
            </w:pPr>
            <w:r>
              <w:rPr>
                <w:lang w:val="en-US"/>
              </w:rPr>
              <w:t>CNL-DB Management</w:t>
            </w:r>
          </w:p>
        </w:tc>
        <w:tc>
          <w:tcPr>
            <w:tcW w:w="1476" w:type="dxa"/>
            <w:noWrap/>
          </w:tcPr>
          <w:p w14:paraId="7A185C50" w14:textId="77777777" w:rsidR="00EE771D" w:rsidRPr="00BE5DAF" w:rsidRDefault="00EE771D" w:rsidP="00F20DE8">
            <w:pPr>
              <w:pStyle w:val="BodyText"/>
            </w:pPr>
            <w:r w:rsidRPr="00BE5DAF">
              <w:t>128M</w:t>
            </w:r>
          </w:p>
        </w:tc>
        <w:tc>
          <w:tcPr>
            <w:tcW w:w="1158" w:type="dxa"/>
            <w:noWrap/>
          </w:tcPr>
          <w:p w14:paraId="139A569C" w14:textId="77777777" w:rsidR="00EE771D" w:rsidRPr="00BE5DAF" w:rsidRDefault="00EE771D" w:rsidP="00F20DE8">
            <w:pPr>
              <w:pStyle w:val="BodyText"/>
            </w:pPr>
            <w:r w:rsidRPr="00BE5DAF">
              <w:t>256M</w:t>
            </w:r>
          </w:p>
        </w:tc>
        <w:tc>
          <w:tcPr>
            <w:tcW w:w="1478" w:type="dxa"/>
            <w:noWrap/>
          </w:tcPr>
          <w:p w14:paraId="22F967BB" w14:textId="77777777" w:rsidR="00EE771D" w:rsidRPr="00BE5DAF" w:rsidRDefault="00EE771D" w:rsidP="00F20DE8">
            <w:pPr>
              <w:pStyle w:val="BodyText"/>
            </w:pPr>
            <w:r w:rsidRPr="00BE5DAF">
              <w:t>0,1</w:t>
            </w:r>
          </w:p>
        </w:tc>
        <w:tc>
          <w:tcPr>
            <w:tcW w:w="1078" w:type="dxa"/>
            <w:noWrap/>
          </w:tcPr>
          <w:p w14:paraId="550D283B" w14:textId="77777777" w:rsidR="00EE771D" w:rsidRPr="00BE5DAF" w:rsidRDefault="00EE771D" w:rsidP="00F20DE8">
            <w:pPr>
              <w:pStyle w:val="BodyText"/>
            </w:pPr>
            <w:r w:rsidRPr="00BE5DAF">
              <w:t>0,2</w:t>
            </w:r>
          </w:p>
        </w:tc>
        <w:tc>
          <w:tcPr>
            <w:tcW w:w="1744" w:type="dxa"/>
            <w:noWrap/>
          </w:tcPr>
          <w:p w14:paraId="74CD3B38" w14:textId="77777777" w:rsidR="00EE771D" w:rsidRPr="00BE5DAF" w:rsidRDefault="00EE771D" w:rsidP="00F20DE8">
            <w:pPr>
              <w:pStyle w:val="BodyText"/>
            </w:pPr>
            <w:r>
              <w:t>1</w:t>
            </w:r>
          </w:p>
        </w:tc>
        <w:tc>
          <w:tcPr>
            <w:tcW w:w="1329" w:type="dxa"/>
            <w:noWrap/>
          </w:tcPr>
          <w:p w14:paraId="0065C0BE" w14:textId="77777777" w:rsidR="00EE771D" w:rsidRPr="00BE5DAF" w:rsidRDefault="00EE771D" w:rsidP="00F20DE8">
            <w:pPr>
              <w:pStyle w:val="BodyText"/>
            </w:pPr>
            <w:r>
              <w:t>1</w:t>
            </w:r>
          </w:p>
        </w:tc>
      </w:tr>
      <w:tr w:rsidR="00EE771D" w:rsidRPr="00BE5DAF" w14:paraId="6884625C" w14:textId="77777777" w:rsidTr="00F20DE8">
        <w:trPr>
          <w:trHeight w:val="276"/>
        </w:trPr>
        <w:tc>
          <w:tcPr>
            <w:tcW w:w="2430" w:type="dxa"/>
            <w:noWrap/>
            <w:hideMark/>
          </w:tcPr>
          <w:p w14:paraId="45602F3E" w14:textId="77777777" w:rsidR="00EE771D" w:rsidRPr="00BE5DAF" w:rsidRDefault="00EE771D" w:rsidP="00F20DE8">
            <w:pPr>
              <w:pStyle w:val="BodyText"/>
            </w:pPr>
            <w:r w:rsidRPr="00BE5DAF">
              <w:t>CNL-Search</w:t>
            </w:r>
          </w:p>
        </w:tc>
        <w:tc>
          <w:tcPr>
            <w:tcW w:w="1476" w:type="dxa"/>
            <w:noWrap/>
            <w:hideMark/>
          </w:tcPr>
          <w:p w14:paraId="160128D4" w14:textId="77777777" w:rsidR="00EE771D" w:rsidRPr="00BE5DAF" w:rsidRDefault="00EE771D" w:rsidP="00F20DE8">
            <w:pPr>
              <w:pStyle w:val="BodyText"/>
            </w:pPr>
            <w:r w:rsidRPr="00BE5DAF">
              <w:t>1024M</w:t>
            </w:r>
          </w:p>
        </w:tc>
        <w:tc>
          <w:tcPr>
            <w:tcW w:w="1158" w:type="dxa"/>
            <w:noWrap/>
            <w:hideMark/>
          </w:tcPr>
          <w:p w14:paraId="4588158C" w14:textId="77777777" w:rsidR="00EE771D" w:rsidRPr="00BE5DAF" w:rsidRDefault="00EE771D" w:rsidP="00F20DE8">
            <w:pPr>
              <w:pStyle w:val="BodyText"/>
            </w:pPr>
            <w:r>
              <w:t>3072M</w:t>
            </w:r>
          </w:p>
        </w:tc>
        <w:tc>
          <w:tcPr>
            <w:tcW w:w="1478" w:type="dxa"/>
            <w:noWrap/>
            <w:hideMark/>
          </w:tcPr>
          <w:p w14:paraId="10AF6F1C" w14:textId="77777777" w:rsidR="00EE771D" w:rsidRPr="00BE5DAF" w:rsidRDefault="00EE771D" w:rsidP="00F20DE8">
            <w:pPr>
              <w:pStyle w:val="BodyText"/>
            </w:pPr>
            <w:r w:rsidRPr="00BE5DAF">
              <w:t>0,1</w:t>
            </w:r>
          </w:p>
        </w:tc>
        <w:tc>
          <w:tcPr>
            <w:tcW w:w="1078" w:type="dxa"/>
            <w:noWrap/>
            <w:hideMark/>
          </w:tcPr>
          <w:p w14:paraId="35463115" w14:textId="77777777" w:rsidR="00EE771D" w:rsidRPr="00BE5DAF" w:rsidRDefault="00EE771D" w:rsidP="00F20DE8">
            <w:pPr>
              <w:pStyle w:val="BodyText"/>
            </w:pPr>
            <w:r w:rsidRPr="00BE5DAF">
              <w:t>1</w:t>
            </w:r>
          </w:p>
        </w:tc>
        <w:tc>
          <w:tcPr>
            <w:tcW w:w="1744" w:type="dxa"/>
            <w:noWrap/>
            <w:hideMark/>
          </w:tcPr>
          <w:p w14:paraId="60D5B709" w14:textId="77777777" w:rsidR="00EE771D" w:rsidRPr="00BE5DAF" w:rsidRDefault="00EE771D" w:rsidP="00F20DE8">
            <w:pPr>
              <w:pStyle w:val="BodyText"/>
            </w:pPr>
            <w:r w:rsidRPr="00BE5DAF">
              <w:t>1</w:t>
            </w:r>
          </w:p>
        </w:tc>
        <w:tc>
          <w:tcPr>
            <w:tcW w:w="1329" w:type="dxa"/>
            <w:noWrap/>
            <w:hideMark/>
          </w:tcPr>
          <w:p w14:paraId="01DBCE42" w14:textId="77777777" w:rsidR="00EE771D" w:rsidRPr="00BE5DAF" w:rsidRDefault="00EE771D" w:rsidP="00F20DE8">
            <w:pPr>
              <w:pStyle w:val="BodyText"/>
            </w:pPr>
            <w:r w:rsidRPr="00BE5DAF">
              <w:t>1</w:t>
            </w:r>
          </w:p>
        </w:tc>
      </w:tr>
    </w:tbl>
    <w:p w14:paraId="39BE5FF5" w14:textId="77777777" w:rsidR="00EE771D" w:rsidRDefault="00EE771D" w:rsidP="00EE771D">
      <w:pPr>
        <w:pStyle w:val="BodyText"/>
        <w:rPr>
          <w:lang w:val="en-US"/>
        </w:rPr>
      </w:pPr>
    </w:p>
    <w:p w14:paraId="57740023" w14:textId="7CC8F3B7" w:rsidR="00EE771D" w:rsidRDefault="00333D2D" w:rsidP="00EE771D">
      <w:pPr>
        <w:pStyle w:val="BodyText"/>
        <w:rPr>
          <w:i/>
          <w:iCs/>
          <w:lang w:val="en-US"/>
        </w:rPr>
      </w:pPr>
      <w:r>
        <w:rPr>
          <w:i/>
          <w:iCs/>
          <w:lang w:val="en-US"/>
        </w:rPr>
        <w:t xml:space="preserve">Total </w:t>
      </w:r>
      <w:r w:rsidR="00EE771D">
        <w:rPr>
          <w:i/>
          <w:iCs/>
          <w:lang w:val="en-US"/>
        </w:rPr>
        <w:t>Required resource allocation</w:t>
      </w:r>
    </w:p>
    <w:p w14:paraId="18361928" w14:textId="77777777" w:rsidR="00EE771D" w:rsidRPr="00677869" w:rsidRDefault="00EE771D" w:rsidP="00EE771D">
      <w:pPr>
        <w:pStyle w:val="BodyText"/>
        <w:rPr>
          <w:i/>
          <w:iCs/>
          <w:lang w:val="en-US"/>
        </w:rPr>
      </w:pPr>
      <w:r w:rsidRPr="00227B29">
        <w:rPr>
          <w:i/>
          <w:iCs/>
          <w:lang w:val="en-US"/>
        </w:rPr>
        <w:t xml:space="preserve">Note: </w:t>
      </w:r>
      <w:r w:rsidRPr="00227B29">
        <w:rPr>
          <w:i/>
          <w:iCs/>
          <w:highlight w:val="yellow"/>
          <w:lang w:val="en-US"/>
        </w:rPr>
        <w:t>Required resource allocation for Development and Test is an initial estimation</w:t>
      </w:r>
      <w:r w:rsidRPr="00227B29">
        <w:rPr>
          <w:i/>
          <w:iCs/>
          <w:lang w:val="en-US"/>
        </w:rPr>
        <w:t>. After initial tests on these environments resource allocation for all environments will be finalized and updated. Besides the resource allocation for Acceptance and Production are based on the experiences from Development and Test.</w:t>
      </w:r>
    </w:p>
    <w:tbl>
      <w:tblPr>
        <w:tblW w:w="7905" w:type="dxa"/>
        <w:tblLook w:val="04A0" w:firstRow="1" w:lastRow="0" w:firstColumn="1" w:lastColumn="0" w:noHBand="0" w:noVBand="1"/>
      </w:tblPr>
      <w:tblGrid>
        <w:gridCol w:w="2117"/>
        <w:gridCol w:w="1598"/>
        <w:gridCol w:w="1360"/>
        <w:gridCol w:w="1452"/>
        <w:gridCol w:w="1378"/>
      </w:tblGrid>
      <w:tr w:rsidR="00EE771D" w:rsidRPr="00C2168D" w14:paraId="42C71F8D"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vAlign w:val="center"/>
          </w:tcPr>
          <w:p w14:paraId="6E6FD038" w14:textId="77777777" w:rsidR="00EE771D" w:rsidRPr="00C2168D" w:rsidRDefault="00EE771D" w:rsidP="00F20DE8">
            <w:pPr>
              <w:jc w:val="center"/>
              <w:rPr>
                <w:rFonts w:ascii="Calibri" w:eastAsia="Times New Roman" w:hAnsi="Calibri" w:cs="Calibri"/>
                <w:sz w:val="20"/>
                <w:lang w:bidi="ar-SA"/>
              </w:rPr>
            </w:pPr>
            <w:r w:rsidRPr="0044756B">
              <w:rPr>
                <w:b/>
                <w:bCs/>
                <w:lang w:val="en-US"/>
              </w:rPr>
              <w:t>Size description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tcPr>
          <w:p w14:paraId="5293F97E" w14:textId="77777777" w:rsidR="00EE771D" w:rsidRPr="00C2168D" w:rsidRDefault="00EE771D" w:rsidP="00F20DE8">
            <w:pPr>
              <w:jc w:val="center"/>
              <w:rPr>
                <w:rFonts w:ascii="Calibri" w:eastAsia="Times New Roman" w:hAnsi="Calibri" w:cs="Calibri"/>
                <w:sz w:val="20"/>
                <w:lang w:bidi="ar-SA"/>
              </w:rPr>
            </w:pPr>
            <w:r>
              <w:rPr>
                <w:b/>
                <w:bCs/>
                <w:lang w:val="en-US"/>
              </w:rPr>
              <w:t>Development</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tcPr>
          <w:p w14:paraId="11D72813" w14:textId="77777777" w:rsidR="00EE771D" w:rsidRPr="00C2168D" w:rsidRDefault="00EE771D" w:rsidP="00F20DE8">
            <w:pPr>
              <w:jc w:val="center"/>
              <w:rPr>
                <w:rFonts w:ascii="Calibri" w:eastAsia="Times New Roman" w:hAnsi="Calibri" w:cs="Calibri"/>
                <w:sz w:val="20"/>
                <w:lang w:bidi="ar-SA"/>
              </w:rPr>
            </w:pPr>
            <w:r>
              <w:rPr>
                <w:b/>
                <w:bCs/>
                <w:lang w:val="en-US"/>
              </w:rPr>
              <w:t>Test</w:t>
            </w:r>
          </w:p>
        </w:tc>
        <w:tc>
          <w:tcPr>
            <w:tcW w:w="1452" w:type="dxa"/>
            <w:tcBorders>
              <w:top w:val="single" w:sz="8" w:space="0" w:color="auto"/>
              <w:left w:val="single" w:sz="4" w:space="0" w:color="auto"/>
              <w:bottom w:val="single" w:sz="4" w:space="0" w:color="auto"/>
              <w:right w:val="single" w:sz="8" w:space="0" w:color="auto"/>
            </w:tcBorders>
          </w:tcPr>
          <w:p w14:paraId="06291774" w14:textId="77777777" w:rsidR="00EE771D" w:rsidRDefault="00EE771D" w:rsidP="00F20DE8">
            <w:pPr>
              <w:jc w:val="center"/>
              <w:rPr>
                <w:b/>
                <w:bCs/>
                <w:lang w:val="en-US"/>
              </w:rPr>
            </w:pPr>
            <w:r>
              <w:rPr>
                <w:b/>
                <w:bCs/>
                <w:lang w:val="en-US"/>
              </w:rPr>
              <w:t>Acceptance</w:t>
            </w:r>
          </w:p>
        </w:tc>
        <w:tc>
          <w:tcPr>
            <w:tcW w:w="1378" w:type="dxa"/>
            <w:tcBorders>
              <w:top w:val="single" w:sz="8" w:space="0" w:color="auto"/>
              <w:left w:val="single" w:sz="4" w:space="0" w:color="auto"/>
              <w:bottom w:val="single" w:sz="4" w:space="0" w:color="auto"/>
              <w:right w:val="single" w:sz="8" w:space="0" w:color="auto"/>
            </w:tcBorders>
          </w:tcPr>
          <w:p w14:paraId="7175799B" w14:textId="77777777" w:rsidR="00EE771D" w:rsidRDefault="00EE771D" w:rsidP="00F20DE8">
            <w:pPr>
              <w:jc w:val="center"/>
              <w:rPr>
                <w:b/>
                <w:bCs/>
                <w:lang w:val="en-US"/>
              </w:rPr>
            </w:pPr>
            <w:r>
              <w:rPr>
                <w:b/>
                <w:bCs/>
                <w:lang w:val="en-US"/>
              </w:rPr>
              <w:t>Production</w:t>
            </w:r>
          </w:p>
        </w:tc>
      </w:tr>
      <w:tr w:rsidR="00EE771D" w:rsidRPr="00C2168D" w14:paraId="3169FCBB"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hideMark/>
          </w:tcPr>
          <w:p w14:paraId="6C1241F5" w14:textId="77777777" w:rsidR="00EE771D" w:rsidRPr="004F3713" w:rsidRDefault="00EE771D" w:rsidP="00F20DE8">
            <w:pPr>
              <w:pStyle w:val="BodyText"/>
            </w:pPr>
            <w:r w:rsidRPr="004F3713">
              <w:t>Mem minimum run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37936C3" w14:textId="77777777" w:rsidR="00EE771D" w:rsidRPr="004F3713" w:rsidRDefault="00EE771D" w:rsidP="00F20DE8">
            <w:pPr>
              <w:pStyle w:val="BodyText"/>
              <w:jc w:val="center"/>
            </w:pPr>
            <w:r>
              <w:t>2816M</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2C3699E7" w14:textId="77777777" w:rsidR="00EE771D" w:rsidRPr="004F3713" w:rsidRDefault="00EE771D" w:rsidP="00F20DE8">
            <w:pPr>
              <w:pStyle w:val="BodyText"/>
              <w:jc w:val="center"/>
            </w:pPr>
            <w:r>
              <w:t>2816M</w:t>
            </w:r>
          </w:p>
        </w:tc>
        <w:tc>
          <w:tcPr>
            <w:tcW w:w="2830" w:type="dxa"/>
            <w:gridSpan w:val="2"/>
            <w:vMerge w:val="restart"/>
            <w:tcBorders>
              <w:top w:val="single" w:sz="8" w:space="0" w:color="auto"/>
              <w:left w:val="single" w:sz="4" w:space="0" w:color="auto"/>
              <w:right w:val="single" w:sz="8" w:space="0" w:color="auto"/>
            </w:tcBorders>
          </w:tcPr>
          <w:p w14:paraId="45BAFC33" w14:textId="77777777" w:rsidR="00EE771D" w:rsidRPr="004F3713" w:rsidRDefault="00EE771D" w:rsidP="00F20DE8">
            <w:pPr>
              <w:pStyle w:val="BodyText"/>
              <w:jc w:val="center"/>
            </w:pPr>
            <w:r w:rsidRPr="005A1F7A">
              <w:rPr>
                <w:highlight w:val="yellow"/>
              </w:rPr>
              <w:t>TBD</w:t>
            </w:r>
          </w:p>
        </w:tc>
      </w:tr>
      <w:tr w:rsidR="00EE771D" w:rsidRPr="00C2168D" w14:paraId="6D55050E" w14:textId="77777777" w:rsidTr="00F20DE8">
        <w:trPr>
          <w:trHeight w:val="315"/>
        </w:trPr>
        <w:tc>
          <w:tcPr>
            <w:tcW w:w="2117" w:type="dxa"/>
            <w:tcBorders>
              <w:top w:val="nil"/>
              <w:left w:val="single" w:sz="8" w:space="0" w:color="auto"/>
              <w:bottom w:val="single" w:sz="8" w:space="0" w:color="auto"/>
              <w:right w:val="single" w:sz="4" w:space="0" w:color="auto"/>
            </w:tcBorders>
            <w:shd w:val="clear" w:color="auto" w:fill="auto"/>
            <w:noWrap/>
            <w:hideMark/>
          </w:tcPr>
          <w:p w14:paraId="4A11615B" w14:textId="77777777" w:rsidR="00EE771D" w:rsidRPr="004F3713" w:rsidRDefault="00EE771D" w:rsidP="00F20DE8">
            <w:pPr>
              <w:pStyle w:val="BodyText"/>
            </w:pPr>
            <w:r w:rsidRPr="004F3713">
              <w:t>Mem maximum run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7D0CE95" w14:textId="77777777" w:rsidR="00EE771D" w:rsidRPr="004F3713" w:rsidRDefault="00EE771D" w:rsidP="00F20DE8">
            <w:pPr>
              <w:pStyle w:val="BodyText"/>
              <w:jc w:val="center"/>
            </w:pPr>
            <w:r>
              <w:t>6656M</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4091DA88" w14:textId="77777777" w:rsidR="00EE771D" w:rsidRPr="004F3713" w:rsidRDefault="00EE771D" w:rsidP="00F20DE8">
            <w:pPr>
              <w:pStyle w:val="BodyText"/>
              <w:jc w:val="center"/>
            </w:pPr>
            <w:r>
              <w:t>6656M</w:t>
            </w:r>
          </w:p>
        </w:tc>
        <w:tc>
          <w:tcPr>
            <w:tcW w:w="2830" w:type="dxa"/>
            <w:gridSpan w:val="2"/>
            <w:vMerge/>
            <w:tcBorders>
              <w:left w:val="single" w:sz="4" w:space="0" w:color="auto"/>
              <w:right w:val="single" w:sz="8" w:space="0" w:color="auto"/>
            </w:tcBorders>
          </w:tcPr>
          <w:p w14:paraId="36797A49" w14:textId="77777777" w:rsidR="00EE771D" w:rsidRPr="004F3713" w:rsidRDefault="00EE771D" w:rsidP="00F20DE8">
            <w:pPr>
              <w:pStyle w:val="BodyText"/>
              <w:jc w:val="center"/>
            </w:pPr>
          </w:p>
        </w:tc>
      </w:tr>
      <w:tr w:rsidR="00EE771D" w:rsidRPr="00C2168D" w14:paraId="35DA43DF" w14:textId="77777777" w:rsidTr="00F20DE8">
        <w:trPr>
          <w:trHeight w:val="315"/>
        </w:trPr>
        <w:tc>
          <w:tcPr>
            <w:tcW w:w="2117" w:type="dxa"/>
            <w:tcBorders>
              <w:top w:val="nil"/>
              <w:left w:val="single" w:sz="8" w:space="0" w:color="auto"/>
              <w:bottom w:val="single" w:sz="4" w:space="0" w:color="auto"/>
              <w:right w:val="single" w:sz="4" w:space="0" w:color="auto"/>
            </w:tcBorders>
            <w:shd w:val="clear" w:color="auto" w:fill="auto"/>
            <w:noWrap/>
            <w:hideMark/>
          </w:tcPr>
          <w:p w14:paraId="71AFCF50" w14:textId="77777777" w:rsidR="00EE771D" w:rsidRPr="004F3713" w:rsidRDefault="00EE771D" w:rsidP="00F20DE8">
            <w:pPr>
              <w:pStyle w:val="BodyText"/>
            </w:pPr>
            <w:r w:rsidRPr="004F3713">
              <w:t>CPU reservations</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00B11931" w14:textId="77777777" w:rsidR="00EE771D" w:rsidRPr="004F3713" w:rsidRDefault="00EE771D" w:rsidP="00F20DE8">
            <w:pPr>
              <w:pStyle w:val="BodyText"/>
              <w:jc w:val="center"/>
            </w:pPr>
            <w:r>
              <w:t>1</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25201A49" w14:textId="77777777" w:rsidR="00EE771D" w:rsidRPr="004F3713" w:rsidRDefault="00EE771D" w:rsidP="00F20DE8">
            <w:pPr>
              <w:pStyle w:val="BodyText"/>
              <w:jc w:val="center"/>
            </w:pPr>
            <w:r>
              <w:t>1</w:t>
            </w:r>
          </w:p>
        </w:tc>
        <w:tc>
          <w:tcPr>
            <w:tcW w:w="2830" w:type="dxa"/>
            <w:gridSpan w:val="2"/>
            <w:vMerge/>
            <w:tcBorders>
              <w:left w:val="single" w:sz="4" w:space="0" w:color="auto"/>
              <w:right w:val="single" w:sz="8" w:space="0" w:color="auto"/>
            </w:tcBorders>
          </w:tcPr>
          <w:p w14:paraId="5B9D1FD0" w14:textId="77777777" w:rsidR="00EE771D" w:rsidRPr="004F3713" w:rsidRDefault="00EE771D" w:rsidP="00F20DE8">
            <w:pPr>
              <w:pStyle w:val="BodyText"/>
              <w:jc w:val="center"/>
            </w:pPr>
          </w:p>
        </w:tc>
      </w:tr>
      <w:tr w:rsidR="00EE771D" w:rsidRPr="00C2168D" w14:paraId="49C43C34"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hideMark/>
          </w:tcPr>
          <w:p w14:paraId="116A80F4" w14:textId="77777777" w:rsidR="00EE771D" w:rsidRPr="004F3713" w:rsidRDefault="00EE771D" w:rsidP="00F20DE8">
            <w:pPr>
              <w:pStyle w:val="BodyText"/>
            </w:pPr>
            <w:r w:rsidRPr="004F3713">
              <w:t>CPU reservations limit</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3DE1DA4C" w14:textId="77777777" w:rsidR="00EE771D" w:rsidRPr="004F3713" w:rsidRDefault="00EE771D" w:rsidP="00F20DE8">
            <w:pPr>
              <w:pStyle w:val="BodyText"/>
              <w:jc w:val="center"/>
            </w:pPr>
            <w:r w:rsidRPr="004F3713">
              <w:t>4</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C805E4B" w14:textId="77777777" w:rsidR="00EE771D" w:rsidRPr="004F3713" w:rsidRDefault="00EE771D" w:rsidP="00F20DE8">
            <w:pPr>
              <w:pStyle w:val="BodyText"/>
              <w:jc w:val="center"/>
            </w:pPr>
            <w:r w:rsidRPr="004F3713">
              <w:t>4</w:t>
            </w:r>
          </w:p>
        </w:tc>
        <w:tc>
          <w:tcPr>
            <w:tcW w:w="2830" w:type="dxa"/>
            <w:gridSpan w:val="2"/>
            <w:vMerge/>
            <w:tcBorders>
              <w:left w:val="single" w:sz="4" w:space="0" w:color="auto"/>
              <w:bottom w:val="single" w:sz="4" w:space="0" w:color="auto"/>
              <w:right w:val="single" w:sz="8" w:space="0" w:color="auto"/>
            </w:tcBorders>
          </w:tcPr>
          <w:p w14:paraId="03AE1E12" w14:textId="77777777" w:rsidR="00EE771D" w:rsidRPr="004F3713" w:rsidRDefault="00EE771D" w:rsidP="00F20DE8">
            <w:pPr>
              <w:pStyle w:val="BodyText"/>
              <w:jc w:val="center"/>
            </w:pPr>
          </w:p>
        </w:tc>
      </w:tr>
    </w:tbl>
    <w:p w14:paraId="0846826B" w14:textId="77777777" w:rsidR="00EE771D" w:rsidRDefault="00EE771D" w:rsidP="00EE771D">
      <w:pPr>
        <w:pStyle w:val="BodyText"/>
      </w:pPr>
    </w:p>
    <w:p w14:paraId="7D88299C" w14:textId="77777777" w:rsidR="00EE771D" w:rsidRPr="005B0102" w:rsidRDefault="00EE771D" w:rsidP="003441D8">
      <w:pPr>
        <w:spacing w:after="160" w:line="259" w:lineRule="auto"/>
        <w:rPr>
          <w:rFonts w:asciiTheme="minorHAnsi" w:eastAsiaTheme="minorHAnsi" w:hAnsiTheme="minorHAnsi" w:cstheme="minorBidi"/>
          <w:color w:val="auto"/>
          <w:szCs w:val="22"/>
          <w:lang w:val="en-US" w:bidi="ar-SA"/>
        </w:rPr>
      </w:pPr>
    </w:p>
    <w:sectPr w:rsidR="00EE771D" w:rsidRPr="005B0102" w:rsidSect="00680717">
      <w:footerReference w:type="default" r:id="rId24"/>
      <w:headerReference w:type="first" r:id="rId25"/>
      <w:footerReference w:type="first" r:id="rId26"/>
      <w:pgSz w:w="11906" w:h="16838" w:code="9"/>
      <w:pgMar w:top="1440" w:right="1646" w:bottom="1440" w:left="1440" w:header="720" w:footer="431" w:gutter="0"/>
      <w:cols w:space="533"/>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ak, Evert Jan" w:date="2022-07-08T15:35:00Z" w:initials="PEJ">
    <w:p w14:paraId="6DB1407A" w14:textId="77777777" w:rsidR="009763F7" w:rsidRPr="00D55A50" w:rsidRDefault="009763F7" w:rsidP="00EC0CA5">
      <w:pPr>
        <w:pStyle w:val="CommentText"/>
        <w:rPr>
          <w:lang w:val="en-US"/>
        </w:rPr>
      </w:pPr>
      <w:r>
        <w:rPr>
          <w:rStyle w:val="CommentReference"/>
        </w:rPr>
        <w:annotationRef/>
      </w:r>
      <w:r w:rsidRPr="00D55A50">
        <w:rPr>
          <w:lang w:val="en-US"/>
        </w:rPr>
        <w:t>Default text, do not remove</w:t>
      </w:r>
    </w:p>
  </w:comment>
  <w:comment w:id="9" w:author="Capelle, Jan Jaap" w:date="2024-01-08T14:49:00Z" w:initials="CJJ">
    <w:p w14:paraId="274FC708" w14:textId="77777777" w:rsidR="00EE4D73" w:rsidRDefault="00EE4D73" w:rsidP="00E33640">
      <w:pPr>
        <w:pStyle w:val="CommentText"/>
      </w:pPr>
      <w:r>
        <w:rPr>
          <w:rStyle w:val="CommentReference"/>
        </w:rPr>
        <w:annotationRef/>
      </w:r>
      <w:r>
        <w:t>WBS to DIM</w:t>
      </w:r>
    </w:p>
  </w:comment>
  <w:comment w:id="13" w:author="Capelle, Jan Jaap" w:date="2024-01-08T14:51:00Z" w:initials="CJJ">
    <w:p w14:paraId="4B504713" w14:textId="77777777" w:rsidR="00613C64" w:rsidRDefault="00613C64" w:rsidP="004A07A9">
      <w:pPr>
        <w:pStyle w:val="CommentText"/>
      </w:pPr>
      <w:r>
        <w:rPr>
          <w:rStyle w:val="CommentReference"/>
        </w:rPr>
        <w:annotationRef/>
      </w:r>
      <w:r>
        <w:t>jdbc</w:t>
      </w:r>
    </w:p>
  </w:comment>
  <w:comment w:id="14" w:author="Capelle, Jan Jaap" w:date="2024-01-08T14:50:00Z" w:initials="CJJ">
    <w:p w14:paraId="125942ED" w14:textId="41B04FD0" w:rsidR="00613C64" w:rsidRDefault="00613C64" w:rsidP="00147540">
      <w:pPr>
        <w:pStyle w:val="CommentText"/>
      </w:pPr>
      <w:r>
        <w:rPr>
          <w:rStyle w:val="CommentReference"/>
        </w:rPr>
        <w:annotationRef/>
      </w:r>
      <w:r>
        <w:t xml:space="preserve">Jdbc? </w:t>
      </w:r>
    </w:p>
  </w:comment>
  <w:comment w:id="15" w:author="Capelle, Jan Jaap" w:date="2024-01-08T14:51:00Z" w:initials="CJJ">
    <w:p w14:paraId="596EEC8E" w14:textId="77777777" w:rsidR="00613C64" w:rsidRDefault="00613C64" w:rsidP="005436D3">
      <w:pPr>
        <w:pStyle w:val="CommentText"/>
      </w:pPr>
      <w:r>
        <w:rPr>
          <w:rStyle w:val="CommentReference"/>
        </w:rPr>
        <w:annotationRef/>
      </w:r>
      <w:r>
        <w:t>Poort 1526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B1407A" w15:done="0"/>
  <w15:commentEx w15:paraId="274FC708" w15:done="0"/>
  <w15:commentEx w15:paraId="4B504713" w15:done="0"/>
  <w15:commentEx w15:paraId="125942ED" w15:done="0"/>
  <w15:commentEx w15:paraId="596EEC8E" w15:paraIdParent="125942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4689E7" w16cex:dateUtc="2024-01-08T13:49:00Z"/>
  <w16cex:commentExtensible w16cex:durableId="29468A55" w16cex:dateUtc="2024-01-08T13:51:00Z"/>
  <w16cex:commentExtensible w16cex:durableId="29468A4C" w16cex:dateUtc="2024-01-08T13:50:00Z"/>
  <w16cex:commentExtensible w16cex:durableId="29468A5E" w16cex:dateUtc="2024-01-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B1407A" w16cid:durableId="53466009"/>
  <w16cid:commentId w16cid:paraId="274FC708" w16cid:durableId="294689E7"/>
  <w16cid:commentId w16cid:paraId="4B504713" w16cid:durableId="29468A55"/>
  <w16cid:commentId w16cid:paraId="125942ED" w16cid:durableId="29468A4C"/>
  <w16cid:commentId w16cid:paraId="596EEC8E" w16cid:durableId="29468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FEEB2" w14:textId="77777777" w:rsidR="009237FB" w:rsidRDefault="009237FB" w:rsidP="00CC1A55">
      <w:r>
        <w:separator/>
      </w:r>
    </w:p>
  </w:endnote>
  <w:endnote w:type="continuationSeparator" w:id="0">
    <w:p w14:paraId="112062B4" w14:textId="77777777" w:rsidR="009237FB" w:rsidRDefault="009237FB" w:rsidP="00CC1A55">
      <w:r>
        <w:continuationSeparator/>
      </w:r>
    </w:p>
  </w:endnote>
  <w:endnote w:type="continuationNotice" w:id="1">
    <w:p w14:paraId="574AC8C6" w14:textId="77777777" w:rsidR="009237FB" w:rsidRDefault="009237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Bold">
    <w:altName w:val="Arial"/>
    <w:panose1 w:val="020B0704020202020204"/>
    <w:charset w:val="00"/>
    <w:family w:val="auto"/>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E00002FF" w:usb1="5000205A" w:usb2="00000000" w:usb3="00000000" w:csb0="0000019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Arial"/>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02D1" w14:textId="77777777" w:rsidR="009763F7" w:rsidRDefault="009763F7" w:rsidP="000E4D73">
    <w:pPr>
      <w:spacing w:line="120" w:lineRule="exact"/>
      <w:rPr>
        <w:noProof/>
        <w:sz w:val="16"/>
        <w:lang w:bidi="ar-SA"/>
      </w:rPr>
    </w:pPr>
    <w:r>
      <w:rPr>
        <w:noProof/>
        <w:sz w:val="16"/>
        <w:lang w:bidi="ar-SA"/>
      </w:rPr>
      <w:t>/</w:t>
    </w:r>
  </w:p>
  <w:p w14:paraId="5078D175" w14:textId="77777777" w:rsidR="009763F7" w:rsidRDefault="009763F7" w:rsidP="000E4D73">
    <w:pPr>
      <w:spacing w:line="120" w:lineRule="exact"/>
      <w:rPr>
        <w:noProof/>
        <w:sz w:val="16"/>
        <w:lang w:bidi="ar-SA"/>
      </w:rPr>
    </w:pPr>
    <w:r>
      <w:rPr>
        <w:noProof/>
        <w:sz w:val="16"/>
        <w:lang w:bidi="ar-SA"/>
      </w:rPr>
      <w:t>Unpublished work © 2017 DXC Technology Company. All rights reserved.</w:t>
    </w:r>
  </w:p>
  <w:p w14:paraId="460864EC" w14:textId="77777777" w:rsidR="009763F7" w:rsidRDefault="009763F7" w:rsidP="000E4D73">
    <w:pPr>
      <w:spacing w:line="120" w:lineRule="exact"/>
      <w:rPr>
        <w:noProof/>
        <w:sz w:val="16"/>
        <w:lang w:bidi="ar-SA"/>
      </w:rPr>
    </w:pPr>
    <w:r>
      <w:rPr>
        <w:noProof/>
        <w:sz w:val="16"/>
        <w:lang w:bidi="ar-SA"/>
      </w:rPr>
      <w:t>DXC Confidential Information</w:t>
    </w:r>
  </w:p>
  <w:p w14:paraId="4B148F65" w14:textId="77777777" w:rsidR="009763F7" w:rsidRDefault="009763F7" w:rsidP="000E4D73">
    <w:pPr>
      <w:spacing w:line="120" w:lineRule="exact"/>
      <w:rPr>
        <w:noProof/>
        <w:sz w:val="16"/>
        <w:lang w:bidi="ar-SA"/>
      </w:rPr>
    </w:pPr>
    <w:r>
      <w:rPr>
        <w:noProof/>
        <w:sz w:val="16"/>
        <w:lang w:bidi="ar-SA"/>
      </w:rPr>
      <w:t>Page 2 of 10</w:t>
    </w:r>
  </w:p>
  <w:p w14:paraId="6ECDF17A" w14:textId="77777777" w:rsidR="009763F7" w:rsidRDefault="009763F7" w:rsidP="000E4D73">
    <w:pPr>
      <w:spacing w:line="120" w:lineRule="exact"/>
      <w:rPr>
        <w:noProof/>
        <w:sz w:val="16"/>
        <w:lang w:bidi="ar-SA"/>
      </w:rPr>
    </w:pPr>
  </w:p>
  <w:p w14:paraId="6DB5C2B7" w14:textId="77777777" w:rsidR="009763F7" w:rsidRDefault="009763F7" w:rsidP="000E4D73">
    <w:pPr>
      <w:spacing w:line="120" w:lineRule="exact"/>
      <w:rPr>
        <w:noProof/>
        <w:sz w:val="16"/>
        <w:lang w:bidi="ar-SA"/>
      </w:rPr>
    </w:pPr>
  </w:p>
  <w:p w14:paraId="70FBC7CF" w14:textId="77777777" w:rsidR="009763F7" w:rsidRDefault="009763F7"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42AA4" w14:textId="3622CA20" w:rsidR="009763F7" w:rsidRPr="00631A0A" w:rsidRDefault="009763F7" w:rsidP="00631A0A">
    <w:pPr>
      <w:pStyle w:val="footer0"/>
    </w:pPr>
    <w:r>
      <w:rPr>
        <w:noProof/>
        <w:lang w:val="nl-NL" w:eastAsia="nl-NL" w:bidi="ar-SA"/>
      </w:rPr>
      <w:drawing>
        <wp:inline distT="0" distB="0" distL="0" distR="0" wp14:anchorId="6FB1073D" wp14:editId="6A5D8F48">
          <wp:extent cx="609600" cy="5202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99F9" w14:textId="3224CF98" w:rsidR="009763F7" w:rsidRPr="00B67825" w:rsidRDefault="009763F7" w:rsidP="00917AE0">
    <w:pPr>
      <w:pStyle w:val="spacer"/>
    </w:pPr>
    <w:r>
      <w:rPr>
        <w:noProof/>
        <w:lang w:val="nl-NL" w:eastAsia="nl-NL"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181A19BE" w:rsidR="009763F7" w:rsidRDefault="009763F7" w:rsidP="004301D0">
                          <w:pPr>
                            <w:pStyle w:val="footer0"/>
                            <w:jc w:val="right"/>
                          </w:pPr>
                          <w:r>
                            <w:t xml:space="preserve">Page </w:t>
                          </w:r>
                          <w:r>
                            <w:fldChar w:fldCharType="begin"/>
                          </w:r>
                          <w:r>
                            <w:instrText xml:space="preserve"> PAGE   \* MERGEFORMAT </w:instrText>
                          </w:r>
                          <w:r>
                            <w:fldChar w:fldCharType="separate"/>
                          </w:r>
                          <w:r w:rsidR="00123E56">
                            <w:rPr>
                              <w:noProof/>
                            </w:rPr>
                            <w:t>4</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el: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" filled="f" stroked="f" strokeweight="1pt">
              <v:textbox inset="0,0,0,0">
                <w:txbxContent>
                  <w:p w14:paraId="63879879" w14:textId="181A19BE" w:rsidR="009763F7" w:rsidRDefault="009763F7" w:rsidP="004301D0">
                    <w:pPr>
                      <w:pStyle w:val="footer0"/>
                      <w:jc w:val="right"/>
                    </w:pPr>
                    <w:r>
                      <w:t xml:space="preserve">Page </w:t>
                    </w:r>
                    <w:r>
                      <w:fldChar w:fldCharType="begin"/>
                    </w:r>
                    <w:r>
                      <w:instrText xml:space="preserve"> PAGE   \* MERGEFORMAT </w:instrText>
                    </w:r>
                    <w:r>
                      <w:fldChar w:fldCharType="separate"/>
                    </w:r>
                    <w:r w:rsidR="00123E56">
                      <w:rPr>
                        <w:noProof/>
                      </w:rPr>
                      <w:t>4</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3" behindDoc="0" locked="1" layoutInCell="1" allowOverlap="1" wp14:anchorId="28734A41" wp14:editId="491F5E90">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6C642" w14:textId="0E77756D" w:rsidR="009763F7" w:rsidRPr="002E015D" w:rsidRDefault="009763F7"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9763F7" w:rsidRPr="00BB4243" w:rsidRDefault="009763F7" w:rsidP="00273C1B">
                          <w:pPr>
                            <w:jc w:val="both"/>
                            <w:rPr>
                              <w:rFonts w:cs="Arial"/>
                              <w:sz w:val="12"/>
                              <w:szCs w:val="12"/>
                            </w:rPr>
                          </w:pPr>
                          <w:r w:rsidRPr="00806E79">
                            <w:rPr>
                              <w:rFonts w:cs="Arial"/>
                              <w:sz w:val="12"/>
                              <w:szCs w:val="12"/>
                            </w:rPr>
                            <w:t xml:space="preserve">All rights reserved. The information in this document is proprietary to DXC Technology and is licensed to UWV. No part of this publication may be reproduced, stored in an automated </w:t>
                          </w:r>
                          <w:proofErr w:type="gramStart"/>
                          <w:r w:rsidRPr="00806E79">
                            <w:rPr>
                              <w:rFonts w:cs="Arial"/>
                              <w:sz w:val="12"/>
                              <w:szCs w:val="12"/>
                            </w:rPr>
                            <w:t>database</w:t>
                          </w:r>
                          <w:proofErr w:type="gramEnd"/>
                          <w:r w:rsidRPr="00806E79">
                            <w:rPr>
                              <w:rFonts w:cs="Arial"/>
                              <w:sz w:val="12"/>
                              <w:szCs w:val="12"/>
                            </w:rPr>
                            <w:t xml:space="preserv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9763F7" w:rsidRDefault="009763F7"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" filled="f" stroked="f" strokeweight="1pt">
              <v:textbox inset="0,0,0,0">
                <w:txbxContent>
                  <w:p w14:paraId="0206C642" w14:textId="0E77756D" w:rsidR="009763F7" w:rsidRPr="002E015D" w:rsidRDefault="009763F7"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9763F7" w:rsidRPr="00BB4243" w:rsidRDefault="009763F7"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9763F7" w:rsidRDefault="009763F7"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7E7C" w14:textId="77777777" w:rsidR="009763F7" w:rsidRPr="00CF7467" w:rsidRDefault="009763F7" w:rsidP="00CF7467">
    <w:pPr>
      <w:pStyle w:val="footer0"/>
    </w:pPr>
    <w:r>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9763F7" w:rsidRDefault="009763F7"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el: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" filled="f" stroked="f" strokeweight="1pt">
              <v:textbox inset="0,0,0,0">
                <w:txbxContent>
                  <w:p w14:paraId="2CCC18F7" w14:textId="77777777" w:rsidR="009763F7" w:rsidRDefault="009763F7"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9763F7" w:rsidRPr="002E015D" w:rsidRDefault="009763F7"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9763F7" w:rsidRPr="00BB4243" w:rsidRDefault="009763F7" w:rsidP="00273C1B">
                          <w:pPr>
                            <w:jc w:val="both"/>
                            <w:rPr>
                              <w:rFonts w:cs="Arial"/>
                              <w:sz w:val="12"/>
                              <w:szCs w:val="12"/>
                            </w:rPr>
                          </w:pPr>
                          <w:r w:rsidRPr="00806E79">
                            <w:rPr>
                              <w:rFonts w:cs="Arial"/>
                              <w:sz w:val="12"/>
                              <w:szCs w:val="12"/>
                            </w:rPr>
                            <w:t xml:space="preserve">All rights reserved. The information in this document is proprietary to DXC Technology and is licensed to UWV. No part of this publication may be reproduced, stored in an automated </w:t>
                          </w:r>
                          <w:proofErr w:type="gramStart"/>
                          <w:r w:rsidRPr="00806E79">
                            <w:rPr>
                              <w:rFonts w:cs="Arial"/>
                              <w:sz w:val="12"/>
                              <w:szCs w:val="12"/>
                            </w:rPr>
                            <w:t>database</w:t>
                          </w:r>
                          <w:proofErr w:type="gramEnd"/>
                          <w:r w:rsidRPr="00806E79">
                            <w:rPr>
                              <w:rFonts w:cs="Arial"/>
                              <w:sz w:val="12"/>
                              <w:szCs w:val="12"/>
                            </w:rPr>
                            <w:t xml:space="preserv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9763F7" w:rsidRDefault="009763F7"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" filled="f" stroked="f" strokeweight="1pt">
              <v:textbox inset="0,0,0,0">
                <w:txbxContent>
                  <w:p w14:paraId="76B3C868" w14:textId="77777777" w:rsidR="009763F7" w:rsidRPr="002E015D" w:rsidRDefault="009763F7"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9763F7" w:rsidRPr="00BB4243" w:rsidRDefault="009763F7"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9763F7" w:rsidRDefault="009763F7" w:rsidP="00CF7467">
                    <w:pPr>
                      <w:pStyle w:val="footer0"/>
                    </w:pPr>
                  </w:p>
                </w:txbxContent>
              </v:textbox>
              <w10:wrap anchorx="page" anchory="page"/>
              <w10:anchorlock/>
            </v:rect>
          </w:pict>
        </mc:Fallback>
      </mc:AlternateContent>
    </w:r>
    <w:r>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A0722" w14:textId="77777777" w:rsidR="009237FB" w:rsidRDefault="009237FB" w:rsidP="00CC1A55">
      <w:r>
        <w:separator/>
      </w:r>
    </w:p>
  </w:footnote>
  <w:footnote w:type="continuationSeparator" w:id="0">
    <w:p w14:paraId="50269170" w14:textId="77777777" w:rsidR="009237FB" w:rsidRDefault="009237FB" w:rsidP="00CC1A55">
      <w:r>
        <w:continuationSeparator/>
      </w:r>
    </w:p>
  </w:footnote>
  <w:footnote w:type="continuationNotice" w:id="1">
    <w:p w14:paraId="7203772D" w14:textId="77777777" w:rsidR="009237FB" w:rsidRDefault="009237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1F9A5" w14:textId="301A977C" w:rsidR="009763F7" w:rsidRPr="00F65E4A" w:rsidRDefault="009763F7" w:rsidP="00F65E4A">
    <w:pPr>
      <w:pStyle w:val="header0"/>
    </w:pPr>
    <w:r>
      <w:t>Infrastructure Application Requirements</w:t>
    </w:r>
    <w:r>
      <w:tab/>
    </w:r>
    <w:r>
      <w:tab/>
    </w:r>
    <w:r>
      <w:tab/>
    </w:r>
    <w:r>
      <w:tab/>
    </w:r>
    <w:r>
      <w:tab/>
    </w:r>
    <w:r w:rsidR="00700C94">
      <w:t>December</w:t>
    </w:r>
    <w:r>
      <w:t>-2023</w:t>
    </w:r>
  </w:p>
  <w:p w14:paraId="34A2D156" w14:textId="77777777" w:rsidR="009763F7" w:rsidRPr="00B67825" w:rsidRDefault="009763F7"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5446" w14:textId="77777777" w:rsidR="009763F7" w:rsidRDefault="009763F7"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3"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46EB" w14:textId="1FB09F61" w:rsidR="009763F7" w:rsidRPr="00F65E4A" w:rsidRDefault="009763F7"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9763F7" w:rsidRPr="00B67825" w:rsidRDefault="009763F7"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9AD2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26C27FB"/>
    <w:multiLevelType w:val="hybridMultilevel"/>
    <w:tmpl w:val="1786F3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80B3D73"/>
    <w:multiLevelType w:val="hybridMultilevel"/>
    <w:tmpl w:val="5786337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09E96AFC"/>
    <w:multiLevelType w:val="hybridMultilevel"/>
    <w:tmpl w:val="1FEC0A46"/>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0A8F41F9"/>
    <w:multiLevelType w:val="hybridMultilevel"/>
    <w:tmpl w:val="850E101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0" w15:restartNumberingAfterBreak="0">
    <w:nsid w:val="0E95133D"/>
    <w:multiLevelType w:val="hybridMultilevel"/>
    <w:tmpl w:val="7824614C"/>
    <w:lvl w:ilvl="0" w:tplc="443C2178">
      <w:start w:val="1"/>
      <w:numFmt w:val="bullet"/>
      <w:lvlText w:val="-"/>
      <w:lvlJc w:val="left"/>
      <w:pPr>
        <w:ind w:left="720" w:hanging="360"/>
      </w:pPr>
      <w:rPr>
        <w:rFonts w:ascii="Arial" w:eastAsia="PMingLiU"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0FD5096C"/>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109A20FA"/>
    <w:multiLevelType w:val="multilevel"/>
    <w:tmpl w:val="7FA2DD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6"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3A23937"/>
    <w:multiLevelType w:val="hybridMultilevel"/>
    <w:tmpl w:val="19CC2852"/>
    <w:lvl w:ilvl="0" w:tplc="9E2EBDFC">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3CE4319"/>
    <w:multiLevelType w:val="multilevel"/>
    <w:tmpl w:val="7CA0685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3127"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49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34"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258F2106"/>
    <w:multiLevelType w:val="hybridMultilevel"/>
    <w:tmpl w:val="7254A508"/>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6" w15:restartNumberingAfterBreak="0">
    <w:nsid w:val="26787687"/>
    <w:multiLevelType w:val="hybridMultilevel"/>
    <w:tmpl w:val="346CA4E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2B5E7456"/>
    <w:multiLevelType w:val="hybridMultilevel"/>
    <w:tmpl w:val="01AC5D62"/>
    <w:lvl w:ilvl="0" w:tplc="DA8A98A2">
      <w:numFmt w:val="bullet"/>
      <w:lvlText w:val="-"/>
      <w:lvlJc w:val="left"/>
      <w:pPr>
        <w:ind w:left="720" w:hanging="360"/>
      </w:pPr>
      <w:rPr>
        <w:rFonts w:ascii="Arial" w:eastAsia="PMingLiU"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2E3A29A9"/>
    <w:multiLevelType w:val="hybridMultilevel"/>
    <w:tmpl w:val="C9F8EC0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2" w15:restartNumberingAfterBreak="0">
    <w:nsid w:val="2F7E361D"/>
    <w:multiLevelType w:val="hybridMultilevel"/>
    <w:tmpl w:val="F054793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3" w15:restartNumberingAfterBreak="0">
    <w:nsid w:val="30561272"/>
    <w:multiLevelType w:val="hybridMultilevel"/>
    <w:tmpl w:val="A6A6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365B7E18"/>
    <w:multiLevelType w:val="hybridMultilevel"/>
    <w:tmpl w:val="5268E4A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6"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3F864372"/>
    <w:multiLevelType w:val="hybridMultilevel"/>
    <w:tmpl w:val="3DBE021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40EE3D60"/>
    <w:multiLevelType w:val="hybridMultilevel"/>
    <w:tmpl w:val="97DC41C2"/>
    <w:lvl w:ilvl="0" w:tplc="22FECAD0">
      <w:start w:val="1"/>
      <w:numFmt w:val="decimal"/>
      <w:lvlText w:val="%1."/>
      <w:lvlJc w:val="left"/>
      <w:pPr>
        <w:ind w:left="360" w:hanging="360"/>
      </w:pPr>
      <w:rPr>
        <w:rFonts w:hint="default"/>
        <w:b w:val="0"/>
        <w:sz w:val="20"/>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9"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51"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45F80F00"/>
    <w:multiLevelType w:val="hybridMultilevel"/>
    <w:tmpl w:val="1EF88B2E"/>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start w:val="1"/>
      <w:numFmt w:val="bullet"/>
      <w:lvlText w:val="o"/>
      <w:lvlJc w:val="left"/>
      <w:pPr>
        <w:ind w:left="3240" w:hanging="360"/>
      </w:pPr>
      <w:rPr>
        <w:rFonts w:ascii="Courier New" w:hAnsi="Courier New" w:cs="Courier New" w:hint="default"/>
      </w:rPr>
    </w:lvl>
    <w:lvl w:ilvl="5" w:tplc="20000005">
      <w:start w:val="1"/>
      <w:numFmt w:val="bullet"/>
      <w:lvlText w:val=""/>
      <w:lvlJc w:val="left"/>
      <w:pPr>
        <w:ind w:left="3960" w:hanging="360"/>
      </w:pPr>
      <w:rPr>
        <w:rFonts w:ascii="Wingdings" w:hAnsi="Wingdings" w:hint="default"/>
      </w:rPr>
    </w:lvl>
    <w:lvl w:ilvl="6" w:tplc="20000001">
      <w:start w:val="1"/>
      <w:numFmt w:val="bullet"/>
      <w:lvlText w:val=""/>
      <w:lvlJc w:val="left"/>
      <w:pPr>
        <w:ind w:left="4680" w:hanging="360"/>
      </w:pPr>
      <w:rPr>
        <w:rFonts w:ascii="Symbol" w:hAnsi="Symbol" w:hint="default"/>
      </w:rPr>
    </w:lvl>
    <w:lvl w:ilvl="7" w:tplc="20000003">
      <w:start w:val="1"/>
      <w:numFmt w:val="bullet"/>
      <w:lvlText w:val="o"/>
      <w:lvlJc w:val="left"/>
      <w:pPr>
        <w:ind w:left="5400" w:hanging="360"/>
      </w:pPr>
      <w:rPr>
        <w:rFonts w:ascii="Courier New" w:hAnsi="Courier New" w:cs="Courier New" w:hint="default"/>
      </w:rPr>
    </w:lvl>
    <w:lvl w:ilvl="8" w:tplc="20000005">
      <w:start w:val="1"/>
      <w:numFmt w:val="bullet"/>
      <w:lvlText w:val=""/>
      <w:lvlJc w:val="left"/>
      <w:pPr>
        <w:ind w:left="6120" w:hanging="360"/>
      </w:pPr>
      <w:rPr>
        <w:rFonts w:ascii="Wingdings" w:hAnsi="Wingdings" w:hint="default"/>
      </w:rPr>
    </w:lvl>
  </w:abstractNum>
  <w:abstractNum w:abstractNumId="54"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55"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D4C25FE"/>
    <w:multiLevelType w:val="multilevel"/>
    <w:tmpl w:val="D1CC30A0"/>
    <w:styleLink w:val="ListAppendices"/>
    <w:lvl w:ilvl="0">
      <w:start w:val="1"/>
      <w:numFmt w:val="upperLetter"/>
      <w:pStyle w:val="AppendixHeading1"/>
      <w:lvlText w:val="Appendix %1"/>
      <w:lvlJc w:val="left"/>
      <w:pPr>
        <w:tabs>
          <w:tab w:val="num" w:pos="4282"/>
        </w:tabs>
        <w:ind w:left="4282" w:hanging="1871"/>
      </w:pPr>
    </w:lvl>
    <w:lvl w:ilvl="1">
      <w:start w:val="1"/>
      <w:numFmt w:val="none"/>
      <w:pStyle w:val="AppendixHeading2"/>
      <w:suff w:val="nothing"/>
      <w:lvlText w:val="%2"/>
      <w:lvlJc w:val="left"/>
      <w:pPr>
        <w:ind w:left="397" w:firstLine="0"/>
      </w:pPr>
    </w:lvl>
    <w:lvl w:ilvl="2">
      <w:start w:val="1"/>
      <w:numFmt w:val="none"/>
      <w:lvlText w:val="%3"/>
      <w:lvlJc w:val="left"/>
      <w:pPr>
        <w:ind w:left="1080" w:hanging="360"/>
      </w:p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
      <w:lvlJc w:val="left"/>
      <w:pPr>
        <w:ind w:left="2880" w:hanging="360"/>
      </w:pPr>
    </w:lvl>
    <w:lvl w:ilvl="8">
      <w:start w:val="1"/>
      <w:numFmt w:val="none"/>
      <w:lvlText w:val="%9"/>
      <w:lvlJc w:val="left"/>
      <w:pPr>
        <w:ind w:left="3240" w:hanging="360"/>
      </w:pPr>
    </w:lvl>
  </w:abstractNum>
  <w:abstractNum w:abstractNumId="57" w15:restartNumberingAfterBreak="0">
    <w:nsid w:val="4DDA79F3"/>
    <w:multiLevelType w:val="hybridMultilevel"/>
    <w:tmpl w:val="4CAE023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8"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59"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F4A032C"/>
    <w:multiLevelType w:val="hybridMultilevel"/>
    <w:tmpl w:val="9FD405F8"/>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1" w15:restartNumberingAfterBreak="0">
    <w:nsid w:val="50231CAB"/>
    <w:multiLevelType w:val="hybridMultilevel"/>
    <w:tmpl w:val="8A0C80E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2" w15:restartNumberingAfterBreak="0">
    <w:nsid w:val="52CB721A"/>
    <w:multiLevelType w:val="hybridMultilevel"/>
    <w:tmpl w:val="40B23DE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CCF44E2"/>
    <w:multiLevelType w:val="hybridMultilevel"/>
    <w:tmpl w:val="AA922E3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5"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6"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67CB28A5"/>
    <w:multiLevelType w:val="hybridMultilevel"/>
    <w:tmpl w:val="D280209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686F477D"/>
    <w:multiLevelType w:val="hybridMultilevel"/>
    <w:tmpl w:val="E7985374"/>
    <w:lvl w:ilvl="0" w:tplc="20ACC04E">
      <w:start w:val="5"/>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A4114F7"/>
    <w:multiLevelType w:val="hybridMultilevel"/>
    <w:tmpl w:val="8C1C7E86"/>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5"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6"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79" w15:restartNumberingAfterBreak="0">
    <w:nsid w:val="6D41156A"/>
    <w:multiLevelType w:val="hybridMultilevel"/>
    <w:tmpl w:val="346CA4E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80" w15:restartNumberingAfterBreak="0">
    <w:nsid w:val="6D701F0F"/>
    <w:multiLevelType w:val="hybridMultilevel"/>
    <w:tmpl w:val="5FC2F7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6E685E24"/>
    <w:multiLevelType w:val="hybridMultilevel"/>
    <w:tmpl w:val="C59ED7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2"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84" w15:restartNumberingAfterBreak="0">
    <w:nsid w:val="7102333D"/>
    <w:multiLevelType w:val="hybridMultilevel"/>
    <w:tmpl w:val="DE5C0D74"/>
    <w:lvl w:ilvl="0" w:tplc="200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5" w15:restartNumberingAfterBreak="0">
    <w:nsid w:val="710F10AE"/>
    <w:multiLevelType w:val="hybridMultilevel"/>
    <w:tmpl w:val="5C26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89" w15:restartNumberingAfterBreak="0">
    <w:nsid w:val="763D51C8"/>
    <w:multiLevelType w:val="hybridMultilevel"/>
    <w:tmpl w:val="D838683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0"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7D3C3542"/>
    <w:multiLevelType w:val="hybridMultilevel"/>
    <w:tmpl w:val="1B3ACAAC"/>
    <w:lvl w:ilvl="0" w:tplc="B49EA0EE">
      <w:start w:val="1"/>
      <w:numFmt w:val="decimal"/>
      <w:lvlText w:val="%1."/>
      <w:lvlJc w:val="left"/>
      <w:pPr>
        <w:ind w:left="360" w:hanging="360"/>
      </w:pPr>
      <w:rPr>
        <w:rFonts w:ascii="Arial" w:eastAsia="Times New Roman" w:hAnsi="Arial" w:cs="Arial"/>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2"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18655045">
    <w:abstractNumId w:val="58"/>
  </w:num>
  <w:num w:numId="2" w16cid:durableId="168452920">
    <w:abstractNumId w:val="40"/>
  </w:num>
  <w:num w:numId="3" w16cid:durableId="328993218">
    <w:abstractNumId w:val="88"/>
  </w:num>
  <w:num w:numId="4" w16cid:durableId="999506915">
    <w:abstractNumId w:val="54"/>
  </w:num>
  <w:num w:numId="5" w16cid:durableId="1107507638">
    <w:abstractNumId w:val="83"/>
  </w:num>
  <w:num w:numId="6" w16cid:durableId="1540514091">
    <w:abstractNumId w:val="50"/>
  </w:num>
  <w:num w:numId="7" w16cid:durableId="1164860255">
    <w:abstractNumId w:val="66"/>
  </w:num>
  <w:num w:numId="8" w16cid:durableId="1287394756">
    <w:abstractNumId w:val="75"/>
  </w:num>
  <w:num w:numId="9" w16cid:durableId="1331710658">
    <w:abstractNumId w:val="22"/>
  </w:num>
  <w:num w:numId="10" w16cid:durableId="117531483">
    <w:abstractNumId w:val="33"/>
  </w:num>
  <w:num w:numId="11" w16cid:durableId="2078899125">
    <w:abstractNumId w:val="14"/>
  </w:num>
  <w:num w:numId="12" w16cid:durableId="1032994048">
    <w:abstractNumId w:val="9"/>
  </w:num>
  <w:num w:numId="13" w16cid:durableId="1323924798">
    <w:abstractNumId w:val="7"/>
  </w:num>
  <w:num w:numId="14" w16cid:durableId="1464468495">
    <w:abstractNumId w:val="6"/>
  </w:num>
  <w:num w:numId="15" w16cid:durableId="437872959">
    <w:abstractNumId w:val="5"/>
  </w:num>
  <w:num w:numId="16" w16cid:durableId="1389718114">
    <w:abstractNumId w:val="4"/>
  </w:num>
  <w:num w:numId="17" w16cid:durableId="1857768572">
    <w:abstractNumId w:val="8"/>
  </w:num>
  <w:num w:numId="18" w16cid:durableId="906693076">
    <w:abstractNumId w:val="3"/>
  </w:num>
  <w:num w:numId="19" w16cid:durableId="1415736755">
    <w:abstractNumId w:val="2"/>
  </w:num>
  <w:num w:numId="20" w16cid:durableId="1656179862">
    <w:abstractNumId w:val="1"/>
  </w:num>
  <w:num w:numId="21" w16cid:durableId="397477538">
    <w:abstractNumId w:val="0"/>
  </w:num>
  <w:num w:numId="22" w16cid:durableId="788888604">
    <w:abstractNumId w:val="25"/>
  </w:num>
  <w:num w:numId="23" w16cid:durableId="1629509463">
    <w:abstractNumId w:val="34"/>
  </w:num>
  <w:num w:numId="24" w16cid:durableId="375592504">
    <w:abstractNumId w:val="10"/>
  </w:num>
  <w:num w:numId="25" w16cid:durableId="994800706">
    <w:abstractNumId w:val="51"/>
  </w:num>
  <w:num w:numId="26" w16cid:durableId="442892344">
    <w:abstractNumId w:val="24"/>
  </w:num>
  <w:num w:numId="27" w16cid:durableId="1511405312">
    <w:abstractNumId w:val="30"/>
  </w:num>
  <w:num w:numId="28" w16cid:durableId="1629165113">
    <w:abstractNumId w:val="15"/>
  </w:num>
  <w:num w:numId="29" w16cid:durableId="449204016">
    <w:abstractNumId w:val="90"/>
  </w:num>
  <w:num w:numId="30" w16cid:durableId="85074757">
    <w:abstractNumId w:val="49"/>
  </w:num>
  <w:num w:numId="31" w16cid:durableId="508759497">
    <w:abstractNumId w:val="68"/>
  </w:num>
  <w:num w:numId="32" w16cid:durableId="1404835186">
    <w:abstractNumId w:val="92"/>
  </w:num>
  <w:num w:numId="33" w16cid:durableId="1272400000">
    <w:abstractNumId w:val="77"/>
  </w:num>
  <w:num w:numId="34" w16cid:durableId="1903904154">
    <w:abstractNumId w:val="63"/>
  </w:num>
  <w:num w:numId="35" w16cid:durableId="2057074966">
    <w:abstractNumId w:val="59"/>
  </w:num>
  <w:num w:numId="36" w16cid:durableId="2045908612">
    <w:abstractNumId w:val="78"/>
  </w:num>
  <w:num w:numId="37" w16cid:durableId="89938927">
    <w:abstractNumId w:val="55"/>
  </w:num>
  <w:num w:numId="38" w16cid:durableId="2072120031">
    <w:abstractNumId w:val="65"/>
  </w:num>
  <w:num w:numId="39" w16cid:durableId="1105736736">
    <w:abstractNumId w:val="82"/>
  </w:num>
  <w:num w:numId="40" w16cid:durableId="646931190">
    <w:abstractNumId w:val="86"/>
  </w:num>
  <w:num w:numId="41" w16cid:durableId="1817187921">
    <w:abstractNumId w:val="87"/>
  </w:num>
  <w:num w:numId="42" w16cid:durableId="190344685">
    <w:abstractNumId w:val="73"/>
  </w:num>
  <w:num w:numId="43" w16cid:durableId="1783500116">
    <w:abstractNumId w:val="69"/>
  </w:num>
  <w:num w:numId="44" w16cid:durableId="1656179697">
    <w:abstractNumId w:val="44"/>
  </w:num>
  <w:num w:numId="45" w16cid:durableId="700057314">
    <w:abstractNumId w:val="38"/>
  </w:num>
  <w:num w:numId="46" w16cid:durableId="17437536">
    <w:abstractNumId w:val="46"/>
  </w:num>
  <w:num w:numId="47" w16cid:durableId="1814982778">
    <w:abstractNumId w:val="21"/>
  </w:num>
  <w:num w:numId="48" w16cid:durableId="1911887039">
    <w:abstractNumId w:val="17"/>
  </w:num>
  <w:num w:numId="49" w16cid:durableId="324745182">
    <w:abstractNumId w:val="27"/>
  </w:num>
  <w:num w:numId="50" w16cid:durableId="1137071955">
    <w:abstractNumId w:val="29"/>
  </w:num>
  <w:num w:numId="51" w16cid:durableId="1998419855">
    <w:abstractNumId w:val="26"/>
  </w:num>
  <w:num w:numId="52" w16cid:durableId="2122727101">
    <w:abstractNumId w:val="28"/>
  </w:num>
  <w:num w:numId="53" w16cid:durableId="2126151221">
    <w:abstractNumId w:val="67"/>
  </w:num>
  <w:num w:numId="54" w16cid:durableId="220024050">
    <w:abstractNumId w:val="52"/>
  </w:num>
  <w:num w:numId="55" w16cid:durableId="1768580704">
    <w:abstractNumId w:val="12"/>
  </w:num>
  <w:num w:numId="56" w16cid:durableId="1501504439">
    <w:abstractNumId w:val="37"/>
  </w:num>
  <w:num w:numId="57" w16cid:durableId="1136415583">
    <w:abstractNumId w:val="76"/>
  </w:num>
  <w:num w:numId="58" w16cid:durableId="1843858003">
    <w:abstractNumId w:val="11"/>
  </w:num>
  <w:num w:numId="59" w16cid:durableId="1422139715">
    <w:abstractNumId w:val="32"/>
  </w:num>
  <w:num w:numId="60" w16cid:durableId="1036663303">
    <w:abstractNumId w:val="71"/>
  </w:num>
  <w:num w:numId="61" w16cid:durableId="760025593">
    <w:abstractNumId w:val="80"/>
  </w:num>
  <w:num w:numId="62" w16cid:durableId="724912958">
    <w:abstractNumId w:val="70"/>
  </w:num>
  <w:num w:numId="63" w16cid:durableId="1007099483">
    <w:abstractNumId w:val="56"/>
  </w:num>
  <w:num w:numId="64" w16cid:durableId="1856532616">
    <w:abstractNumId w:val="85"/>
  </w:num>
  <w:num w:numId="65" w16cid:durableId="1360814730">
    <w:abstractNumId w:val="72"/>
  </w:num>
  <w:num w:numId="66" w16cid:durableId="282661983">
    <w:abstractNumId w:val="31"/>
  </w:num>
  <w:num w:numId="67" w16cid:durableId="2051611381">
    <w:abstractNumId w:val="47"/>
  </w:num>
  <w:num w:numId="68" w16cid:durableId="1235701626">
    <w:abstractNumId w:val="23"/>
  </w:num>
  <w:num w:numId="69" w16cid:durableId="1049761867">
    <w:abstractNumId w:val="81"/>
  </w:num>
  <w:num w:numId="70" w16cid:durableId="906378181">
    <w:abstractNumId w:val="84"/>
  </w:num>
  <w:num w:numId="71" w16cid:durableId="1646734948">
    <w:abstractNumId w:val="13"/>
  </w:num>
  <w:num w:numId="72" w16cid:durableId="1629890356">
    <w:abstractNumId w:val="20"/>
  </w:num>
  <w:num w:numId="73" w16cid:durableId="1858541732">
    <w:abstractNumId w:val="3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390424567">
    <w:abstractNumId w:val="62"/>
  </w:num>
  <w:num w:numId="75" w16cid:durableId="1549142479">
    <w:abstractNumId w:val="39"/>
  </w:num>
  <w:num w:numId="76" w16cid:durableId="1939288397">
    <w:abstractNumId w:val="16"/>
  </w:num>
  <w:num w:numId="77" w16cid:durableId="1647202451">
    <w:abstractNumId w:val="89"/>
  </w:num>
  <w:num w:numId="78" w16cid:durableId="596867875">
    <w:abstractNumId w:val="43"/>
  </w:num>
  <w:num w:numId="79" w16cid:durableId="661662997">
    <w:abstractNumId w:val="61"/>
  </w:num>
  <w:num w:numId="80" w16cid:durableId="857543850">
    <w:abstractNumId w:val="18"/>
  </w:num>
  <w:num w:numId="81" w16cid:durableId="1895652969">
    <w:abstractNumId w:val="74"/>
  </w:num>
  <w:num w:numId="82" w16cid:durableId="1357776703">
    <w:abstractNumId w:val="91"/>
  </w:num>
  <w:num w:numId="83" w16cid:durableId="655259695">
    <w:abstractNumId w:val="79"/>
  </w:num>
  <w:num w:numId="84" w16cid:durableId="575630545">
    <w:abstractNumId w:val="60"/>
  </w:num>
  <w:num w:numId="85" w16cid:durableId="1578444611">
    <w:abstractNumId w:val="64"/>
  </w:num>
  <w:num w:numId="86" w16cid:durableId="1892886568">
    <w:abstractNumId w:val="36"/>
  </w:num>
  <w:num w:numId="87" w16cid:durableId="943417919">
    <w:abstractNumId w:val="42"/>
  </w:num>
  <w:num w:numId="88" w16cid:durableId="166021221">
    <w:abstractNumId w:val="45"/>
  </w:num>
  <w:num w:numId="89" w16cid:durableId="1117022383">
    <w:abstractNumId w:val="48"/>
  </w:num>
  <w:num w:numId="90" w16cid:durableId="14501047">
    <w:abstractNumId w:val="35"/>
  </w:num>
  <w:num w:numId="91" w16cid:durableId="263877971">
    <w:abstractNumId w:val="41"/>
  </w:num>
  <w:num w:numId="92" w16cid:durableId="1602683115">
    <w:abstractNumId w:val="57"/>
  </w:num>
  <w:num w:numId="93" w16cid:durableId="2052680786">
    <w:abstractNumId w:val="19"/>
  </w:num>
  <w:num w:numId="94" w16cid:durableId="2056267635">
    <w:abstractNumId w:val="53"/>
  </w:num>
  <w:num w:numId="95" w16cid:durableId="185422789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479807671">
    <w:abstractNumId w:val="32"/>
  </w:num>
  <w:num w:numId="97" w16cid:durableId="1386484348">
    <w:abstractNumId w:val="32"/>
  </w:num>
  <w:num w:numId="98" w16cid:durableId="902373796">
    <w:abstractNumId w:val="32"/>
  </w:num>
  <w:num w:numId="99" w16cid:durableId="1648899245">
    <w:abstractNumId w:val="32"/>
  </w:num>
  <w:num w:numId="100" w16cid:durableId="2092922776">
    <w:abstractNumId w:val="32"/>
  </w:num>
  <w:numIdMacAtCleanup w:val="9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k, Evert Jan">
    <w15:presenceInfo w15:providerId="AD" w15:userId="S::evert-jan.prak@dxc.com::977f3469-4ecb-40de-9ae2-b6c643d132c0"/>
  </w15:person>
  <w15:person w15:author="Capelle, Jan Jaap">
    <w15:presenceInfo w15:providerId="AD" w15:userId="S::j.capelle@dxc.com::a8e19894-65df-45ab-8415-d948e12e6d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BE8"/>
    <w:rsid w:val="000001B3"/>
    <w:rsid w:val="0000029F"/>
    <w:rsid w:val="00000431"/>
    <w:rsid w:val="000006EB"/>
    <w:rsid w:val="00000B26"/>
    <w:rsid w:val="00000D34"/>
    <w:rsid w:val="00001087"/>
    <w:rsid w:val="000011E9"/>
    <w:rsid w:val="0000220F"/>
    <w:rsid w:val="00002C9A"/>
    <w:rsid w:val="00002D6D"/>
    <w:rsid w:val="00002F1F"/>
    <w:rsid w:val="00002F89"/>
    <w:rsid w:val="00003249"/>
    <w:rsid w:val="00003BE0"/>
    <w:rsid w:val="0000417A"/>
    <w:rsid w:val="00004282"/>
    <w:rsid w:val="00004D87"/>
    <w:rsid w:val="00004F06"/>
    <w:rsid w:val="00005A10"/>
    <w:rsid w:val="000063BC"/>
    <w:rsid w:val="00006BDC"/>
    <w:rsid w:val="00006D55"/>
    <w:rsid w:val="0000710B"/>
    <w:rsid w:val="00007A33"/>
    <w:rsid w:val="00007F15"/>
    <w:rsid w:val="000111F6"/>
    <w:rsid w:val="00012A75"/>
    <w:rsid w:val="00012BF8"/>
    <w:rsid w:val="00012EA2"/>
    <w:rsid w:val="00013094"/>
    <w:rsid w:val="0001309D"/>
    <w:rsid w:val="0001345A"/>
    <w:rsid w:val="000135A7"/>
    <w:rsid w:val="00013E39"/>
    <w:rsid w:val="00014255"/>
    <w:rsid w:val="00014B9B"/>
    <w:rsid w:val="00015A9E"/>
    <w:rsid w:val="00015B6E"/>
    <w:rsid w:val="000167CB"/>
    <w:rsid w:val="00016EF2"/>
    <w:rsid w:val="000172FD"/>
    <w:rsid w:val="0001763F"/>
    <w:rsid w:val="00017B4E"/>
    <w:rsid w:val="00020069"/>
    <w:rsid w:val="000205FF"/>
    <w:rsid w:val="000212C1"/>
    <w:rsid w:val="00021B2D"/>
    <w:rsid w:val="00022473"/>
    <w:rsid w:val="000226FC"/>
    <w:rsid w:val="00023195"/>
    <w:rsid w:val="000232A0"/>
    <w:rsid w:val="00023818"/>
    <w:rsid w:val="0002421C"/>
    <w:rsid w:val="00024522"/>
    <w:rsid w:val="000246AC"/>
    <w:rsid w:val="0002471F"/>
    <w:rsid w:val="00024925"/>
    <w:rsid w:val="00024E8B"/>
    <w:rsid w:val="000250DC"/>
    <w:rsid w:val="00025408"/>
    <w:rsid w:val="000259B9"/>
    <w:rsid w:val="00025C69"/>
    <w:rsid w:val="0002645D"/>
    <w:rsid w:val="000265BD"/>
    <w:rsid w:val="000266C6"/>
    <w:rsid w:val="0002670A"/>
    <w:rsid w:val="00026A7A"/>
    <w:rsid w:val="00026D15"/>
    <w:rsid w:val="0002735B"/>
    <w:rsid w:val="00027B0C"/>
    <w:rsid w:val="00030149"/>
    <w:rsid w:val="00030262"/>
    <w:rsid w:val="000305A8"/>
    <w:rsid w:val="000310F9"/>
    <w:rsid w:val="000311A9"/>
    <w:rsid w:val="00031318"/>
    <w:rsid w:val="0003140C"/>
    <w:rsid w:val="000315A5"/>
    <w:rsid w:val="00031A87"/>
    <w:rsid w:val="00031D01"/>
    <w:rsid w:val="00031DB9"/>
    <w:rsid w:val="00031E91"/>
    <w:rsid w:val="000323CF"/>
    <w:rsid w:val="000325A9"/>
    <w:rsid w:val="00032C55"/>
    <w:rsid w:val="000334E4"/>
    <w:rsid w:val="000337F3"/>
    <w:rsid w:val="000338A7"/>
    <w:rsid w:val="00033CBE"/>
    <w:rsid w:val="00033CE4"/>
    <w:rsid w:val="00033CFA"/>
    <w:rsid w:val="00033E5D"/>
    <w:rsid w:val="00033E7B"/>
    <w:rsid w:val="00034801"/>
    <w:rsid w:val="00035298"/>
    <w:rsid w:val="00035D68"/>
    <w:rsid w:val="0003673A"/>
    <w:rsid w:val="000370D7"/>
    <w:rsid w:val="00037394"/>
    <w:rsid w:val="00040617"/>
    <w:rsid w:val="00040C57"/>
    <w:rsid w:val="0004150C"/>
    <w:rsid w:val="00041903"/>
    <w:rsid w:val="00041D75"/>
    <w:rsid w:val="00041E20"/>
    <w:rsid w:val="00042441"/>
    <w:rsid w:val="00042A03"/>
    <w:rsid w:val="00042A22"/>
    <w:rsid w:val="00042D43"/>
    <w:rsid w:val="00042EDC"/>
    <w:rsid w:val="000442AC"/>
    <w:rsid w:val="00044ABD"/>
    <w:rsid w:val="00044C32"/>
    <w:rsid w:val="00044E00"/>
    <w:rsid w:val="000451CD"/>
    <w:rsid w:val="000452F9"/>
    <w:rsid w:val="0004558B"/>
    <w:rsid w:val="000457F0"/>
    <w:rsid w:val="00046B91"/>
    <w:rsid w:val="0004702A"/>
    <w:rsid w:val="000477E7"/>
    <w:rsid w:val="00047CC8"/>
    <w:rsid w:val="0005075E"/>
    <w:rsid w:val="00050F9C"/>
    <w:rsid w:val="00051A15"/>
    <w:rsid w:val="00051F0A"/>
    <w:rsid w:val="0005220A"/>
    <w:rsid w:val="00052579"/>
    <w:rsid w:val="00052C16"/>
    <w:rsid w:val="00052C45"/>
    <w:rsid w:val="00052D09"/>
    <w:rsid w:val="00052D75"/>
    <w:rsid w:val="00052E90"/>
    <w:rsid w:val="00053213"/>
    <w:rsid w:val="0005450E"/>
    <w:rsid w:val="00054F7E"/>
    <w:rsid w:val="0005507B"/>
    <w:rsid w:val="000561E7"/>
    <w:rsid w:val="00056317"/>
    <w:rsid w:val="000563BB"/>
    <w:rsid w:val="000564A0"/>
    <w:rsid w:val="0005666A"/>
    <w:rsid w:val="000566BF"/>
    <w:rsid w:val="00056887"/>
    <w:rsid w:val="00057CA6"/>
    <w:rsid w:val="00060945"/>
    <w:rsid w:val="00060973"/>
    <w:rsid w:val="000612A9"/>
    <w:rsid w:val="00061BA4"/>
    <w:rsid w:val="00062439"/>
    <w:rsid w:val="000646FE"/>
    <w:rsid w:val="00065CC2"/>
    <w:rsid w:val="0006618C"/>
    <w:rsid w:val="00066495"/>
    <w:rsid w:val="00066BFE"/>
    <w:rsid w:val="00066C50"/>
    <w:rsid w:val="00066C8A"/>
    <w:rsid w:val="00066F27"/>
    <w:rsid w:val="000678F5"/>
    <w:rsid w:val="00067B08"/>
    <w:rsid w:val="00070093"/>
    <w:rsid w:val="00071608"/>
    <w:rsid w:val="000718EA"/>
    <w:rsid w:val="00071B0D"/>
    <w:rsid w:val="00071D98"/>
    <w:rsid w:val="000721CC"/>
    <w:rsid w:val="000728C2"/>
    <w:rsid w:val="000730AD"/>
    <w:rsid w:val="00073483"/>
    <w:rsid w:val="00073837"/>
    <w:rsid w:val="000739E3"/>
    <w:rsid w:val="00074462"/>
    <w:rsid w:val="0007474E"/>
    <w:rsid w:val="00074AA8"/>
    <w:rsid w:val="0007547C"/>
    <w:rsid w:val="0007550D"/>
    <w:rsid w:val="000758FA"/>
    <w:rsid w:val="00075DFB"/>
    <w:rsid w:val="00076271"/>
    <w:rsid w:val="00076B22"/>
    <w:rsid w:val="0007749B"/>
    <w:rsid w:val="000778F6"/>
    <w:rsid w:val="00077BF8"/>
    <w:rsid w:val="00077E6F"/>
    <w:rsid w:val="00077F9B"/>
    <w:rsid w:val="00080094"/>
    <w:rsid w:val="000800F4"/>
    <w:rsid w:val="0008035F"/>
    <w:rsid w:val="00080B88"/>
    <w:rsid w:val="0008114D"/>
    <w:rsid w:val="000812B1"/>
    <w:rsid w:val="00081369"/>
    <w:rsid w:val="000818AA"/>
    <w:rsid w:val="00082860"/>
    <w:rsid w:val="00083571"/>
    <w:rsid w:val="0008375E"/>
    <w:rsid w:val="00083C76"/>
    <w:rsid w:val="00083CBF"/>
    <w:rsid w:val="00083D20"/>
    <w:rsid w:val="00084B15"/>
    <w:rsid w:val="00084BC3"/>
    <w:rsid w:val="00085574"/>
    <w:rsid w:val="00085E23"/>
    <w:rsid w:val="000860A0"/>
    <w:rsid w:val="000865ED"/>
    <w:rsid w:val="00086FF5"/>
    <w:rsid w:val="00087036"/>
    <w:rsid w:val="00087AFB"/>
    <w:rsid w:val="00087BC1"/>
    <w:rsid w:val="000902AA"/>
    <w:rsid w:val="00090303"/>
    <w:rsid w:val="00090D1D"/>
    <w:rsid w:val="00090E2C"/>
    <w:rsid w:val="00091318"/>
    <w:rsid w:val="0009179D"/>
    <w:rsid w:val="00091945"/>
    <w:rsid w:val="00091EAD"/>
    <w:rsid w:val="00092276"/>
    <w:rsid w:val="00092667"/>
    <w:rsid w:val="00092767"/>
    <w:rsid w:val="00093171"/>
    <w:rsid w:val="00094571"/>
    <w:rsid w:val="0009467D"/>
    <w:rsid w:val="00094C21"/>
    <w:rsid w:val="00094C8A"/>
    <w:rsid w:val="0009509D"/>
    <w:rsid w:val="000952CF"/>
    <w:rsid w:val="0009557F"/>
    <w:rsid w:val="00095E72"/>
    <w:rsid w:val="000960A1"/>
    <w:rsid w:val="00096497"/>
    <w:rsid w:val="000968D6"/>
    <w:rsid w:val="00096A81"/>
    <w:rsid w:val="00097191"/>
    <w:rsid w:val="000971E3"/>
    <w:rsid w:val="00097827"/>
    <w:rsid w:val="000979A9"/>
    <w:rsid w:val="000A1499"/>
    <w:rsid w:val="000A1960"/>
    <w:rsid w:val="000A1F5A"/>
    <w:rsid w:val="000A21F7"/>
    <w:rsid w:val="000A24A4"/>
    <w:rsid w:val="000A32B8"/>
    <w:rsid w:val="000A3C42"/>
    <w:rsid w:val="000A46BD"/>
    <w:rsid w:val="000A48AB"/>
    <w:rsid w:val="000A4B54"/>
    <w:rsid w:val="000A5037"/>
    <w:rsid w:val="000A57E9"/>
    <w:rsid w:val="000A5AD0"/>
    <w:rsid w:val="000A5ECB"/>
    <w:rsid w:val="000A5F39"/>
    <w:rsid w:val="000A65A8"/>
    <w:rsid w:val="000A75BB"/>
    <w:rsid w:val="000A7FDF"/>
    <w:rsid w:val="000B1226"/>
    <w:rsid w:val="000B1453"/>
    <w:rsid w:val="000B164A"/>
    <w:rsid w:val="000B26E8"/>
    <w:rsid w:val="000B3050"/>
    <w:rsid w:val="000B3284"/>
    <w:rsid w:val="000B331C"/>
    <w:rsid w:val="000B3CB8"/>
    <w:rsid w:val="000B471B"/>
    <w:rsid w:val="000B49A5"/>
    <w:rsid w:val="000B4AEE"/>
    <w:rsid w:val="000B4FC1"/>
    <w:rsid w:val="000B60FA"/>
    <w:rsid w:val="000B6EA6"/>
    <w:rsid w:val="000B79B7"/>
    <w:rsid w:val="000C0070"/>
    <w:rsid w:val="000C04C3"/>
    <w:rsid w:val="000C052F"/>
    <w:rsid w:val="000C064F"/>
    <w:rsid w:val="000C0AD6"/>
    <w:rsid w:val="000C1681"/>
    <w:rsid w:val="000C1FB1"/>
    <w:rsid w:val="000C2BF6"/>
    <w:rsid w:val="000C2EBF"/>
    <w:rsid w:val="000C32B5"/>
    <w:rsid w:val="000C3678"/>
    <w:rsid w:val="000C4363"/>
    <w:rsid w:val="000C5167"/>
    <w:rsid w:val="000C5347"/>
    <w:rsid w:val="000C5B4D"/>
    <w:rsid w:val="000C5C47"/>
    <w:rsid w:val="000C5C59"/>
    <w:rsid w:val="000C6105"/>
    <w:rsid w:val="000C6107"/>
    <w:rsid w:val="000C6194"/>
    <w:rsid w:val="000C6374"/>
    <w:rsid w:val="000C67ED"/>
    <w:rsid w:val="000C6852"/>
    <w:rsid w:val="000C75C8"/>
    <w:rsid w:val="000C7606"/>
    <w:rsid w:val="000D02BF"/>
    <w:rsid w:val="000D0BD2"/>
    <w:rsid w:val="000D1302"/>
    <w:rsid w:val="000D1736"/>
    <w:rsid w:val="000D18B2"/>
    <w:rsid w:val="000D1CDF"/>
    <w:rsid w:val="000D1DB5"/>
    <w:rsid w:val="000D1E01"/>
    <w:rsid w:val="000D2188"/>
    <w:rsid w:val="000D21C2"/>
    <w:rsid w:val="000D25A8"/>
    <w:rsid w:val="000D2E8C"/>
    <w:rsid w:val="000D349A"/>
    <w:rsid w:val="000D35A9"/>
    <w:rsid w:val="000D3669"/>
    <w:rsid w:val="000D3C86"/>
    <w:rsid w:val="000D4898"/>
    <w:rsid w:val="000D4AF0"/>
    <w:rsid w:val="000D5865"/>
    <w:rsid w:val="000D5C1B"/>
    <w:rsid w:val="000D5C46"/>
    <w:rsid w:val="000D6C4B"/>
    <w:rsid w:val="000D6FCA"/>
    <w:rsid w:val="000D790E"/>
    <w:rsid w:val="000D7E92"/>
    <w:rsid w:val="000E04F9"/>
    <w:rsid w:val="000E07A4"/>
    <w:rsid w:val="000E0C9F"/>
    <w:rsid w:val="000E106A"/>
    <w:rsid w:val="000E10F6"/>
    <w:rsid w:val="000E121D"/>
    <w:rsid w:val="000E1EB4"/>
    <w:rsid w:val="000E1F80"/>
    <w:rsid w:val="000E2348"/>
    <w:rsid w:val="000E270C"/>
    <w:rsid w:val="000E2C4B"/>
    <w:rsid w:val="000E31AD"/>
    <w:rsid w:val="000E380A"/>
    <w:rsid w:val="000E3858"/>
    <w:rsid w:val="000E3E0C"/>
    <w:rsid w:val="000E4008"/>
    <w:rsid w:val="000E46CC"/>
    <w:rsid w:val="000E4858"/>
    <w:rsid w:val="000E4D73"/>
    <w:rsid w:val="000E51C5"/>
    <w:rsid w:val="000E5230"/>
    <w:rsid w:val="000E558A"/>
    <w:rsid w:val="000E5BEA"/>
    <w:rsid w:val="000E5FB4"/>
    <w:rsid w:val="000E629B"/>
    <w:rsid w:val="000E6A55"/>
    <w:rsid w:val="000E6ED5"/>
    <w:rsid w:val="000E7E44"/>
    <w:rsid w:val="000F041C"/>
    <w:rsid w:val="000F08E9"/>
    <w:rsid w:val="000F1036"/>
    <w:rsid w:val="000F109A"/>
    <w:rsid w:val="000F172D"/>
    <w:rsid w:val="000F1D68"/>
    <w:rsid w:val="000F1DE3"/>
    <w:rsid w:val="000F2B3E"/>
    <w:rsid w:val="000F2E3B"/>
    <w:rsid w:val="000F318C"/>
    <w:rsid w:val="000F366A"/>
    <w:rsid w:val="000F4DB8"/>
    <w:rsid w:val="000F4F84"/>
    <w:rsid w:val="000F510F"/>
    <w:rsid w:val="000F5410"/>
    <w:rsid w:val="000F5597"/>
    <w:rsid w:val="000F5FC6"/>
    <w:rsid w:val="000F6924"/>
    <w:rsid w:val="000F6F83"/>
    <w:rsid w:val="000F732E"/>
    <w:rsid w:val="000F73C4"/>
    <w:rsid w:val="000F7830"/>
    <w:rsid w:val="000F7C22"/>
    <w:rsid w:val="00100196"/>
    <w:rsid w:val="001003AC"/>
    <w:rsid w:val="001007F9"/>
    <w:rsid w:val="0010083C"/>
    <w:rsid w:val="00100DDE"/>
    <w:rsid w:val="001012C9"/>
    <w:rsid w:val="00101950"/>
    <w:rsid w:val="001025FB"/>
    <w:rsid w:val="00102610"/>
    <w:rsid w:val="00102A29"/>
    <w:rsid w:val="00102B5F"/>
    <w:rsid w:val="00102F3A"/>
    <w:rsid w:val="00103119"/>
    <w:rsid w:val="00103499"/>
    <w:rsid w:val="00103B49"/>
    <w:rsid w:val="00104612"/>
    <w:rsid w:val="001047B0"/>
    <w:rsid w:val="00104DBD"/>
    <w:rsid w:val="00105B76"/>
    <w:rsid w:val="00105D08"/>
    <w:rsid w:val="001063D1"/>
    <w:rsid w:val="00106DC1"/>
    <w:rsid w:val="00107173"/>
    <w:rsid w:val="0010770A"/>
    <w:rsid w:val="00107D9C"/>
    <w:rsid w:val="00110418"/>
    <w:rsid w:val="001109C2"/>
    <w:rsid w:val="00110EEA"/>
    <w:rsid w:val="00110FF8"/>
    <w:rsid w:val="0011162D"/>
    <w:rsid w:val="00111D72"/>
    <w:rsid w:val="00112985"/>
    <w:rsid w:val="0011308B"/>
    <w:rsid w:val="001134F5"/>
    <w:rsid w:val="00114845"/>
    <w:rsid w:val="00114AA6"/>
    <w:rsid w:val="00114DD3"/>
    <w:rsid w:val="001155A9"/>
    <w:rsid w:val="00115B64"/>
    <w:rsid w:val="00115B6C"/>
    <w:rsid w:val="00116574"/>
    <w:rsid w:val="001166AD"/>
    <w:rsid w:val="00116E59"/>
    <w:rsid w:val="0011727F"/>
    <w:rsid w:val="001179C1"/>
    <w:rsid w:val="00120A38"/>
    <w:rsid w:val="00120AC6"/>
    <w:rsid w:val="00120F09"/>
    <w:rsid w:val="00121027"/>
    <w:rsid w:val="00121A5C"/>
    <w:rsid w:val="0012227C"/>
    <w:rsid w:val="00122293"/>
    <w:rsid w:val="001224E3"/>
    <w:rsid w:val="00122810"/>
    <w:rsid w:val="00122BD0"/>
    <w:rsid w:val="00122CDD"/>
    <w:rsid w:val="00123880"/>
    <w:rsid w:val="001239E1"/>
    <w:rsid w:val="00123E56"/>
    <w:rsid w:val="00124061"/>
    <w:rsid w:val="00124958"/>
    <w:rsid w:val="00125426"/>
    <w:rsid w:val="00125459"/>
    <w:rsid w:val="00125530"/>
    <w:rsid w:val="00125605"/>
    <w:rsid w:val="001258D0"/>
    <w:rsid w:val="0012636B"/>
    <w:rsid w:val="001268C8"/>
    <w:rsid w:val="00126A33"/>
    <w:rsid w:val="00126FC9"/>
    <w:rsid w:val="00127742"/>
    <w:rsid w:val="0013095F"/>
    <w:rsid w:val="00130AE9"/>
    <w:rsid w:val="00132850"/>
    <w:rsid w:val="0013316C"/>
    <w:rsid w:val="00133221"/>
    <w:rsid w:val="0013359D"/>
    <w:rsid w:val="00133795"/>
    <w:rsid w:val="00134301"/>
    <w:rsid w:val="00134422"/>
    <w:rsid w:val="001346AE"/>
    <w:rsid w:val="00134C2D"/>
    <w:rsid w:val="0013529E"/>
    <w:rsid w:val="001358DD"/>
    <w:rsid w:val="00136633"/>
    <w:rsid w:val="00137622"/>
    <w:rsid w:val="001377FB"/>
    <w:rsid w:val="00137C0F"/>
    <w:rsid w:val="001406E9"/>
    <w:rsid w:val="001409DE"/>
    <w:rsid w:val="00140A57"/>
    <w:rsid w:val="00141302"/>
    <w:rsid w:val="001416BD"/>
    <w:rsid w:val="00141FA8"/>
    <w:rsid w:val="0014245A"/>
    <w:rsid w:val="0014288F"/>
    <w:rsid w:val="00142C3F"/>
    <w:rsid w:val="00142D69"/>
    <w:rsid w:val="0014312D"/>
    <w:rsid w:val="001437E7"/>
    <w:rsid w:val="00143B48"/>
    <w:rsid w:val="00144230"/>
    <w:rsid w:val="001445A1"/>
    <w:rsid w:val="00144F81"/>
    <w:rsid w:val="0014508F"/>
    <w:rsid w:val="001454FB"/>
    <w:rsid w:val="0014567B"/>
    <w:rsid w:val="00145FCB"/>
    <w:rsid w:val="0014604C"/>
    <w:rsid w:val="001463B2"/>
    <w:rsid w:val="00146A49"/>
    <w:rsid w:val="001478B7"/>
    <w:rsid w:val="00147A3A"/>
    <w:rsid w:val="001501BC"/>
    <w:rsid w:val="00150879"/>
    <w:rsid w:val="00151C79"/>
    <w:rsid w:val="00152019"/>
    <w:rsid w:val="0015230F"/>
    <w:rsid w:val="00152505"/>
    <w:rsid w:val="00152631"/>
    <w:rsid w:val="00152EF1"/>
    <w:rsid w:val="0015312B"/>
    <w:rsid w:val="00153A2A"/>
    <w:rsid w:val="0015443D"/>
    <w:rsid w:val="00154507"/>
    <w:rsid w:val="00154690"/>
    <w:rsid w:val="0015520E"/>
    <w:rsid w:val="001552A3"/>
    <w:rsid w:val="00155A38"/>
    <w:rsid w:val="00155DB0"/>
    <w:rsid w:val="00156069"/>
    <w:rsid w:val="001566C1"/>
    <w:rsid w:val="00156775"/>
    <w:rsid w:val="00156C72"/>
    <w:rsid w:val="0015764E"/>
    <w:rsid w:val="00157871"/>
    <w:rsid w:val="001579E1"/>
    <w:rsid w:val="00157B34"/>
    <w:rsid w:val="00157F12"/>
    <w:rsid w:val="00157F2D"/>
    <w:rsid w:val="00160286"/>
    <w:rsid w:val="0016088F"/>
    <w:rsid w:val="00160B3B"/>
    <w:rsid w:val="001611B7"/>
    <w:rsid w:val="001611F8"/>
    <w:rsid w:val="00162182"/>
    <w:rsid w:val="00162502"/>
    <w:rsid w:val="00162504"/>
    <w:rsid w:val="0016322A"/>
    <w:rsid w:val="001634E4"/>
    <w:rsid w:val="001645A6"/>
    <w:rsid w:val="00164834"/>
    <w:rsid w:val="00164BCF"/>
    <w:rsid w:val="0016523A"/>
    <w:rsid w:val="00165277"/>
    <w:rsid w:val="001652B0"/>
    <w:rsid w:val="001653A5"/>
    <w:rsid w:val="001658D4"/>
    <w:rsid w:val="001662E4"/>
    <w:rsid w:val="001664C3"/>
    <w:rsid w:val="0016726C"/>
    <w:rsid w:val="0016729E"/>
    <w:rsid w:val="001673C7"/>
    <w:rsid w:val="0016776E"/>
    <w:rsid w:val="001679E3"/>
    <w:rsid w:val="00167BF7"/>
    <w:rsid w:val="0017012E"/>
    <w:rsid w:val="001702F1"/>
    <w:rsid w:val="00171A33"/>
    <w:rsid w:val="001723FB"/>
    <w:rsid w:val="001725D6"/>
    <w:rsid w:val="00172B11"/>
    <w:rsid w:val="00172EB1"/>
    <w:rsid w:val="00173264"/>
    <w:rsid w:val="00173464"/>
    <w:rsid w:val="0017419A"/>
    <w:rsid w:val="001742D6"/>
    <w:rsid w:val="001743B3"/>
    <w:rsid w:val="00174563"/>
    <w:rsid w:val="001749D2"/>
    <w:rsid w:val="00174AD1"/>
    <w:rsid w:val="00174AD8"/>
    <w:rsid w:val="00174BF1"/>
    <w:rsid w:val="001751FD"/>
    <w:rsid w:val="00175714"/>
    <w:rsid w:val="001760CD"/>
    <w:rsid w:val="00176D2F"/>
    <w:rsid w:val="00176F81"/>
    <w:rsid w:val="00177AFE"/>
    <w:rsid w:val="00177E73"/>
    <w:rsid w:val="00177F90"/>
    <w:rsid w:val="00180069"/>
    <w:rsid w:val="001803FD"/>
    <w:rsid w:val="00180786"/>
    <w:rsid w:val="001807FC"/>
    <w:rsid w:val="00180A31"/>
    <w:rsid w:val="00180BC9"/>
    <w:rsid w:val="00180DEB"/>
    <w:rsid w:val="001813EA"/>
    <w:rsid w:val="0018159D"/>
    <w:rsid w:val="00181607"/>
    <w:rsid w:val="0018188C"/>
    <w:rsid w:val="00181C71"/>
    <w:rsid w:val="001823F6"/>
    <w:rsid w:val="00182C4C"/>
    <w:rsid w:val="00183895"/>
    <w:rsid w:val="00183C44"/>
    <w:rsid w:val="00183E47"/>
    <w:rsid w:val="001851D9"/>
    <w:rsid w:val="00185C52"/>
    <w:rsid w:val="00186B41"/>
    <w:rsid w:val="00186DDE"/>
    <w:rsid w:val="00186E5E"/>
    <w:rsid w:val="00186ED2"/>
    <w:rsid w:val="001871DD"/>
    <w:rsid w:val="001871F2"/>
    <w:rsid w:val="001875F1"/>
    <w:rsid w:val="00190420"/>
    <w:rsid w:val="001906D2"/>
    <w:rsid w:val="001908B1"/>
    <w:rsid w:val="0019164C"/>
    <w:rsid w:val="001919FC"/>
    <w:rsid w:val="00191B3C"/>
    <w:rsid w:val="001925AC"/>
    <w:rsid w:val="0019263E"/>
    <w:rsid w:val="00192BC3"/>
    <w:rsid w:val="00192CAE"/>
    <w:rsid w:val="00192DDA"/>
    <w:rsid w:val="001930A2"/>
    <w:rsid w:val="00193189"/>
    <w:rsid w:val="00193FDB"/>
    <w:rsid w:val="00194802"/>
    <w:rsid w:val="00195172"/>
    <w:rsid w:val="00195E0E"/>
    <w:rsid w:val="00196693"/>
    <w:rsid w:val="00196B2D"/>
    <w:rsid w:val="00197335"/>
    <w:rsid w:val="0019779A"/>
    <w:rsid w:val="00197E83"/>
    <w:rsid w:val="001A02F0"/>
    <w:rsid w:val="001A0696"/>
    <w:rsid w:val="001A06F5"/>
    <w:rsid w:val="001A1FB0"/>
    <w:rsid w:val="001A2738"/>
    <w:rsid w:val="001A2B86"/>
    <w:rsid w:val="001A2CD5"/>
    <w:rsid w:val="001A3622"/>
    <w:rsid w:val="001A3B92"/>
    <w:rsid w:val="001A458D"/>
    <w:rsid w:val="001A558F"/>
    <w:rsid w:val="001A62D7"/>
    <w:rsid w:val="001A650C"/>
    <w:rsid w:val="001A65C3"/>
    <w:rsid w:val="001A6668"/>
    <w:rsid w:val="001A672F"/>
    <w:rsid w:val="001A6DA4"/>
    <w:rsid w:val="001A7756"/>
    <w:rsid w:val="001A78C6"/>
    <w:rsid w:val="001B09BF"/>
    <w:rsid w:val="001B0C77"/>
    <w:rsid w:val="001B1049"/>
    <w:rsid w:val="001B122F"/>
    <w:rsid w:val="001B164C"/>
    <w:rsid w:val="001B194A"/>
    <w:rsid w:val="001B1AF1"/>
    <w:rsid w:val="001B1D6D"/>
    <w:rsid w:val="001B1F32"/>
    <w:rsid w:val="001B2450"/>
    <w:rsid w:val="001B26F6"/>
    <w:rsid w:val="001B2754"/>
    <w:rsid w:val="001B2AB5"/>
    <w:rsid w:val="001B34B9"/>
    <w:rsid w:val="001B3C02"/>
    <w:rsid w:val="001B42CB"/>
    <w:rsid w:val="001B46E1"/>
    <w:rsid w:val="001B4A0A"/>
    <w:rsid w:val="001B54AB"/>
    <w:rsid w:val="001B5695"/>
    <w:rsid w:val="001B6ED9"/>
    <w:rsid w:val="001C0D0D"/>
    <w:rsid w:val="001C174F"/>
    <w:rsid w:val="001C17A2"/>
    <w:rsid w:val="001C1BE8"/>
    <w:rsid w:val="001C20B4"/>
    <w:rsid w:val="001C286E"/>
    <w:rsid w:val="001C2D3D"/>
    <w:rsid w:val="001C2F05"/>
    <w:rsid w:val="001C31C2"/>
    <w:rsid w:val="001C33CC"/>
    <w:rsid w:val="001C34FD"/>
    <w:rsid w:val="001C3570"/>
    <w:rsid w:val="001C38D5"/>
    <w:rsid w:val="001C3C8D"/>
    <w:rsid w:val="001C438B"/>
    <w:rsid w:val="001C4B2E"/>
    <w:rsid w:val="001C4D96"/>
    <w:rsid w:val="001C5164"/>
    <w:rsid w:val="001C59ED"/>
    <w:rsid w:val="001C6653"/>
    <w:rsid w:val="001C6C1D"/>
    <w:rsid w:val="001C72C1"/>
    <w:rsid w:val="001C7FC1"/>
    <w:rsid w:val="001D014A"/>
    <w:rsid w:val="001D01C5"/>
    <w:rsid w:val="001D0C4D"/>
    <w:rsid w:val="001D129F"/>
    <w:rsid w:val="001D1AA3"/>
    <w:rsid w:val="001D1C0F"/>
    <w:rsid w:val="001D1E6D"/>
    <w:rsid w:val="001D229C"/>
    <w:rsid w:val="001D29E4"/>
    <w:rsid w:val="001D2B0C"/>
    <w:rsid w:val="001D2B9C"/>
    <w:rsid w:val="001D3C77"/>
    <w:rsid w:val="001D467D"/>
    <w:rsid w:val="001D4A07"/>
    <w:rsid w:val="001D54FD"/>
    <w:rsid w:val="001D579D"/>
    <w:rsid w:val="001D6B34"/>
    <w:rsid w:val="001D7789"/>
    <w:rsid w:val="001D7A57"/>
    <w:rsid w:val="001E0065"/>
    <w:rsid w:val="001E020E"/>
    <w:rsid w:val="001E0A46"/>
    <w:rsid w:val="001E0BF3"/>
    <w:rsid w:val="001E1012"/>
    <w:rsid w:val="001E1097"/>
    <w:rsid w:val="001E2283"/>
    <w:rsid w:val="001E294F"/>
    <w:rsid w:val="001E2E3B"/>
    <w:rsid w:val="001E2E62"/>
    <w:rsid w:val="001E2EC2"/>
    <w:rsid w:val="001E2EF1"/>
    <w:rsid w:val="001E3CB2"/>
    <w:rsid w:val="001E4B4E"/>
    <w:rsid w:val="001E5097"/>
    <w:rsid w:val="001E548F"/>
    <w:rsid w:val="001E671A"/>
    <w:rsid w:val="001E6B86"/>
    <w:rsid w:val="001E6EAD"/>
    <w:rsid w:val="001E7715"/>
    <w:rsid w:val="001E7BB4"/>
    <w:rsid w:val="001E7D14"/>
    <w:rsid w:val="001E7E7D"/>
    <w:rsid w:val="001F0057"/>
    <w:rsid w:val="001F0325"/>
    <w:rsid w:val="001F0A12"/>
    <w:rsid w:val="001F17EE"/>
    <w:rsid w:val="001F19F9"/>
    <w:rsid w:val="001F1FCB"/>
    <w:rsid w:val="001F23B0"/>
    <w:rsid w:val="001F2CC3"/>
    <w:rsid w:val="001F2E56"/>
    <w:rsid w:val="001F2F4F"/>
    <w:rsid w:val="001F3DC3"/>
    <w:rsid w:val="001F40A7"/>
    <w:rsid w:val="001F4957"/>
    <w:rsid w:val="001F4981"/>
    <w:rsid w:val="001F4A77"/>
    <w:rsid w:val="001F5704"/>
    <w:rsid w:val="001F5F54"/>
    <w:rsid w:val="001F66FD"/>
    <w:rsid w:val="001F671E"/>
    <w:rsid w:val="001F69B8"/>
    <w:rsid w:val="001F79E3"/>
    <w:rsid w:val="002001AC"/>
    <w:rsid w:val="00200322"/>
    <w:rsid w:val="00200358"/>
    <w:rsid w:val="0020058B"/>
    <w:rsid w:val="00200703"/>
    <w:rsid w:val="00200DA8"/>
    <w:rsid w:val="002019BB"/>
    <w:rsid w:val="00201D0E"/>
    <w:rsid w:val="00202090"/>
    <w:rsid w:val="002024F0"/>
    <w:rsid w:val="0020268E"/>
    <w:rsid w:val="00202B16"/>
    <w:rsid w:val="0020306F"/>
    <w:rsid w:val="002031A6"/>
    <w:rsid w:val="00203549"/>
    <w:rsid w:val="00203AB2"/>
    <w:rsid w:val="00203E23"/>
    <w:rsid w:val="00204AE6"/>
    <w:rsid w:val="0020518A"/>
    <w:rsid w:val="00205AC0"/>
    <w:rsid w:val="00206B7A"/>
    <w:rsid w:val="00206BFD"/>
    <w:rsid w:val="00207231"/>
    <w:rsid w:val="002073DA"/>
    <w:rsid w:val="00207794"/>
    <w:rsid w:val="00207C5B"/>
    <w:rsid w:val="002106C7"/>
    <w:rsid w:val="00210BF6"/>
    <w:rsid w:val="00210EC6"/>
    <w:rsid w:val="002117E0"/>
    <w:rsid w:val="0021196E"/>
    <w:rsid w:val="0021282C"/>
    <w:rsid w:val="00212C4C"/>
    <w:rsid w:val="00213129"/>
    <w:rsid w:val="00213861"/>
    <w:rsid w:val="00214118"/>
    <w:rsid w:val="0021416A"/>
    <w:rsid w:val="002143B3"/>
    <w:rsid w:val="00214452"/>
    <w:rsid w:val="00214844"/>
    <w:rsid w:val="00214EB6"/>
    <w:rsid w:val="0021578B"/>
    <w:rsid w:val="00215975"/>
    <w:rsid w:val="00215AD3"/>
    <w:rsid w:val="00215B31"/>
    <w:rsid w:val="00215F31"/>
    <w:rsid w:val="0021645E"/>
    <w:rsid w:val="002165F9"/>
    <w:rsid w:val="00216C72"/>
    <w:rsid w:val="0021712B"/>
    <w:rsid w:val="00217149"/>
    <w:rsid w:val="00217D59"/>
    <w:rsid w:val="002214A9"/>
    <w:rsid w:val="00221A91"/>
    <w:rsid w:val="00221D73"/>
    <w:rsid w:val="002223F5"/>
    <w:rsid w:val="002224E3"/>
    <w:rsid w:val="00222584"/>
    <w:rsid w:val="0022395F"/>
    <w:rsid w:val="00223A50"/>
    <w:rsid w:val="00223C90"/>
    <w:rsid w:val="00223D66"/>
    <w:rsid w:val="0022423B"/>
    <w:rsid w:val="00224B80"/>
    <w:rsid w:val="00225130"/>
    <w:rsid w:val="0022534F"/>
    <w:rsid w:val="00225852"/>
    <w:rsid w:val="00226040"/>
    <w:rsid w:val="00226050"/>
    <w:rsid w:val="0022661D"/>
    <w:rsid w:val="00226638"/>
    <w:rsid w:val="00227203"/>
    <w:rsid w:val="002277DD"/>
    <w:rsid w:val="00227B29"/>
    <w:rsid w:val="00230879"/>
    <w:rsid w:val="00230A18"/>
    <w:rsid w:val="00230A4C"/>
    <w:rsid w:val="002316C3"/>
    <w:rsid w:val="00231EAA"/>
    <w:rsid w:val="00232126"/>
    <w:rsid w:val="002321BC"/>
    <w:rsid w:val="0023229E"/>
    <w:rsid w:val="00232D96"/>
    <w:rsid w:val="00232E66"/>
    <w:rsid w:val="002331CD"/>
    <w:rsid w:val="00233BB1"/>
    <w:rsid w:val="00233CC8"/>
    <w:rsid w:val="00234365"/>
    <w:rsid w:val="0023478F"/>
    <w:rsid w:val="00235150"/>
    <w:rsid w:val="00235954"/>
    <w:rsid w:val="00236031"/>
    <w:rsid w:val="0023671E"/>
    <w:rsid w:val="002367CA"/>
    <w:rsid w:val="00236D67"/>
    <w:rsid w:val="00236F18"/>
    <w:rsid w:val="00236FB3"/>
    <w:rsid w:val="0024002C"/>
    <w:rsid w:val="002407DC"/>
    <w:rsid w:val="00240BDE"/>
    <w:rsid w:val="002416B6"/>
    <w:rsid w:val="002416B8"/>
    <w:rsid w:val="0024177A"/>
    <w:rsid w:val="00241E93"/>
    <w:rsid w:val="0024243B"/>
    <w:rsid w:val="002424DD"/>
    <w:rsid w:val="002429A2"/>
    <w:rsid w:val="00242D36"/>
    <w:rsid w:val="00242FB0"/>
    <w:rsid w:val="0024319D"/>
    <w:rsid w:val="00243249"/>
    <w:rsid w:val="002438E4"/>
    <w:rsid w:val="0024397C"/>
    <w:rsid w:val="00243CBA"/>
    <w:rsid w:val="002441CC"/>
    <w:rsid w:val="00244378"/>
    <w:rsid w:val="002443CA"/>
    <w:rsid w:val="002446D9"/>
    <w:rsid w:val="00244C73"/>
    <w:rsid w:val="00244CD4"/>
    <w:rsid w:val="00244E9E"/>
    <w:rsid w:val="002457C2"/>
    <w:rsid w:val="00245BE3"/>
    <w:rsid w:val="00245CAD"/>
    <w:rsid w:val="00245D85"/>
    <w:rsid w:val="002461C2"/>
    <w:rsid w:val="00246710"/>
    <w:rsid w:val="00246AA5"/>
    <w:rsid w:val="00246AD5"/>
    <w:rsid w:val="00246B5C"/>
    <w:rsid w:val="00250714"/>
    <w:rsid w:val="00250B0B"/>
    <w:rsid w:val="00250F93"/>
    <w:rsid w:val="00251B03"/>
    <w:rsid w:val="00251CE0"/>
    <w:rsid w:val="00252138"/>
    <w:rsid w:val="0025263F"/>
    <w:rsid w:val="00253428"/>
    <w:rsid w:val="002539C6"/>
    <w:rsid w:val="00253A2A"/>
    <w:rsid w:val="00253E6E"/>
    <w:rsid w:val="00253FDF"/>
    <w:rsid w:val="002548FE"/>
    <w:rsid w:val="00254A3D"/>
    <w:rsid w:val="00254F8D"/>
    <w:rsid w:val="0025579D"/>
    <w:rsid w:val="00255E47"/>
    <w:rsid w:val="0025620C"/>
    <w:rsid w:val="002562C4"/>
    <w:rsid w:val="00257238"/>
    <w:rsid w:val="00257420"/>
    <w:rsid w:val="00257969"/>
    <w:rsid w:val="002607B4"/>
    <w:rsid w:val="00260DDB"/>
    <w:rsid w:val="00261991"/>
    <w:rsid w:val="00261DAE"/>
    <w:rsid w:val="00262270"/>
    <w:rsid w:val="002623B6"/>
    <w:rsid w:val="0026353F"/>
    <w:rsid w:val="0026398D"/>
    <w:rsid w:val="002648E6"/>
    <w:rsid w:val="00264C04"/>
    <w:rsid w:val="00265002"/>
    <w:rsid w:val="00265514"/>
    <w:rsid w:val="002655D6"/>
    <w:rsid w:val="00265BF1"/>
    <w:rsid w:val="00266DF7"/>
    <w:rsid w:val="00267181"/>
    <w:rsid w:val="002673CB"/>
    <w:rsid w:val="00267A5E"/>
    <w:rsid w:val="00267B5B"/>
    <w:rsid w:val="00270E7A"/>
    <w:rsid w:val="00270E87"/>
    <w:rsid w:val="00270F46"/>
    <w:rsid w:val="002716D5"/>
    <w:rsid w:val="00271ADC"/>
    <w:rsid w:val="00271AF8"/>
    <w:rsid w:val="00271EAC"/>
    <w:rsid w:val="0027272F"/>
    <w:rsid w:val="002728F5"/>
    <w:rsid w:val="00272971"/>
    <w:rsid w:val="002731B3"/>
    <w:rsid w:val="002737FB"/>
    <w:rsid w:val="00273C1B"/>
    <w:rsid w:val="0027452C"/>
    <w:rsid w:val="002757D1"/>
    <w:rsid w:val="00275C92"/>
    <w:rsid w:val="00275D86"/>
    <w:rsid w:val="00275FD7"/>
    <w:rsid w:val="00276098"/>
    <w:rsid w:val="00276B43"/>
    <w:rsid w:val="00276E8D"/>
    <w:rsid w:val="00277194"/>
    <w:rsid w:val="002800D4"/>
    <w:rsid w:val="00280B60"/>
    <w:rsid w:val="00280DE9"/>
    <w:rsid w:val="0028134D"/>
    <w:rsid w:val="00282209"/>
    <w:rsid w:val="002828E3"/>
    <w:rsid w:val="00282EB3"/>
    <w:rsid w:val="002835A1"/>
    <w:rsid w:val="00284372"/>
    <w:rsid w:val="00284D10"/>
    <w:rsid w:val="00285BAF"/>
    <w:rsid w:val="0028699B"/>
    <w:rsid w:val="00286C21"/>
    <w:rsid w:val="00290078"/>
    <w:rsid w:val="00290165"/>
    <w:rsid w:val="00290B72"/>
    <w:rsid w:val="00290BEB"/>
    <w:rsid w:val="0029128A"/>
    <w:rsid w:val="00291354"/>
    <w:rsid w:val="00291FF4"/>
    <w:rsid w:val="002924A4"/>
    <w:rsid w:val="002928C8"/>
    <w:rsid w:val="0029315F"/>
    <w:rsid w:val="0029320D"/>
    <w:rsid w:val="0029330E"/>
    <w:rsid w:val="00293780"/>
    <w:rsid w:val="00293E41"/>
    <w:rsid w:val="0029526B"/>
    <w:rsid w:val="0029601E"/>
    <w:rsid w:val="002962E3"/>
    <w:rsid w:val="002965BD"/>
    <w:rsid w:val="00296A5E"/>
    <w:rsid w:val="00296FEE"/>
    <w:rsid w:val="002970BB"/>
    <w:rsid w:val="0029728E"/>
    <w:rsid w:val="002979E7"/>
    <w:rsid w:val="00297C55"/>
    <w:rsid w:val="002A048F"/>
    <w:rsid w:val="002A0503"/>
    <w:rsid w:val="002A162A"/>
    <w:rsid w:val="002A1653"/>
    <w:rsid w:val="002A18AE"/>
    <w:rsid w:val="002A1D09"/>
    <w:rsid w:val="002A1D9F"/>
    <w:rsid w:val="002A23C2"/>
    <w:rsid w:val="002A2BE8"/>
    <w:rsid w:val="002A2D32"/>
    <w:rsid w:val="002A2F57"/>
    <w:rsid w:val="002A2FD7"/>
    <w:rsid w:val="002A363E"/>
    <w:rsid w:val="002A3C48"/>
    <w:rsid w:val="002A3EA7"/>
    <w:rsid w:val="002A4872"/>
    <w:rsid w:val="002A4A04"/>
    <w:rsid w:val="002A504F"/>
    <w:rsid w:val="002A5992"/>
    <w:rsid w:val="002A615A"/>
    <w:rsid w:val="002A63D5"/>
    <w:rsid w:val="002A6DB1"/>
    <w:rsid w:val="002A6E42"/>
    <w:rsid w:val="002A6F20"/>
    <w:rsid w:val="002A7C81"/>
    <w:rsid w:val="002A7FFB"/>
    <w:rsid w:val="002B0C65"/>
    <w:rsid w:val="002B10C7"/>
    <w:rsid w:val="002B129C"/>
    <w:rsid w:val="002B14D7"/>
    <w:rsid w:val="002B1813"/>
    <w:rsid w:val="002B1A14"/>
    <w:rsid w:val="002B1C88"/>
    <w:rsid w:val="002B2A8E"/>
    <w:rsid w:val="002B30CC"/>
    <w:rsid w:val="002B311D"/>
    <w:rsid w:val="002B3CAB"/>
    <w:rsid w:val="002B3D0F"/>
    <w:rsid w:val="002B41D8"/>
    <w:rsid w:val="002B456B"/>
    <w:rsid w:val="002B4A97"/>
    <w:rsid w:val="002B5562"/>
    <w:rsid w:val="002B599A"/>
    <w:rsid w:val="002B59CE"/>
    <w:rsid w:val="002B7235"/>
    <w:rsid w:val="002B784C"/>
    <w:rsid w:val="002B7CAB"/>
    <w:rsid w:val="002C06AC"/>
    <w:rsid w:val="002C10E2"/>
    <w:rsid w:val="002C1183"/>
    <w:rsid w:val="002C1488"/>
    <w:rsid w:val="002C16A8"/>
    <w:rsid w:val="002C18DC"/>
    <w:rsid w:val="002C1D61"/>
    <w:rsid w:val="002C2110"/>
    <w:rsid w:val="002C3248"/>
    <w:rsid w:val="002C3B99"/>
    <w:rsid w:val="002C402D"/>
    <w:rsid w:val="002C40E9"/>
    <w:rsid w:val="002C4AD6"/>
    <w:rsid w:val="002C5319"/>
    <w:rsid w:val="002C54CD"/>
    <w:rsid w:val="002C5811"/>
    <w:rsid w:val="002C58CA"/>
    <w:rsid w:val="002C6029"/>
    <w:rsid w:val="002C61A5"/>
    <w:rsid w:val="002C6686"/>
    <w:rsid w:val="002C6EF0"/>
    <w:rsid w:val="002C7E23"/>
    <w:rsid w:val="002C7E74"/>
    <w:rsid w:val="002D01FB"/>
    <w:rsid w:val="002D02C8"/>
    <w:rsid w:val="002D08BD"/>
    <w:rsid w:val="002D15D1"/>
    <w:rsid w:val="002D1CDC"/>
    <w:rsid w:val="002D24DE"/>
    <w:rsid w:val="002D3029"/>
    <w:rsid w:val="002D3778"/>
    <w:rsid w:val="002D3917"/>
    <w:rsid w:val="002D39DF"/>
    <w:rsid w:val="002D4490"/>
    <w:rsid w:val="002D4A2F"/>
    <w:rsid w:val="002D51F3"/>
    <w:rsid w:val="002D551A"/>
    <w:rsid w:val="002D59CD"/>
    <w:rsid w:val="002D5B9E"/>
    <w:rsid w:val="002D60F5"/>
    <w:rsid w:val="002D65AA"/>
    <w:rsid w:val="002D6AE1"/>
    <w:rsid w:val="002D6BAD"/>
    <w:rsid w:val="002D6E84"/>
    <w:rsid w:val="002D764F"/>
    <w:rsid w:val="002D799B"/>
    <w:rsid w:val="002E08A3"/>
    <w:rsid w:val="002E1365"/>
    <w:rsid w:val="002E1A4F"/>
    <w:rsid w:val="002E1B2F"/>
    <w:rsid w:val="002E290A"/>
    <w:rsid w:val="002E2D0B"/>
    <w:rsid w:val="002E324C"/>
    <w:rsid w:val="002E34BA"/>
    <w:rsid w:val="002E3915"/>
    <w:rsid w:val="002E3D6E"/>
    <w:rsid w:val="002E488F"/>
    <w:rsid w:val="002E5720"/>
    <w:rsid w:val="002E58AE"/>
    <w:rsid w:val="002E5A04"/>
    <w:rsid w:val="002E6098"/>
    <w:rsid w:val="002E6A6C"/>
    <w:rsid w:val="002E6A70"/>
    <w:rsid w:val="002E76D0"/>
    <w:rsid w:val="002E7FB3"/>
    <w:rsid w:val="002F08D9"/>
    <w:rsid w:val="002F0C0E"/>
    <w:rsid w:val="002F0D74"/>
    <w:rsid w:val="002F106D"/>
    <w:rsid w:val="002F1604"/>
    <w:rsid w:val="002F1CE4"/>
    <w:rsid w:val="002F3452"/>
    <w:rsid w:val="002F3B83"/>
    <w:rsid w:val="002F405A"/>
    <w:rsid w:val="002F4278"/>
    <w:rsid w:val="002F5018"/>
    <w:rsid w:val="002F5B34"/>
    <w:rsid w:val="002F5FE3"/>
    <w:rsid w:val="002F676B"/>
    <w:rsid w:val="002F6BA7"/>
    <w:rsid w:val="002F6BC5"/>
    <w:rsid w:val="002F6D44"/>
    <w:rsid w:val="002F705E"/>
    <w:rsid w:val="002F72C3"/>
    <w:rsid w:val="002F76C8"/>
    <w:rsid w:val="002F7BE6"/>
    <w:rsid w:val="002F7F92"/>
    <w:rsid w:val="00300694"/>
    <w:rsid w:val="00300F91"/>
    <w:rsid w:val="00301930"/>
    <w:rsid w:val="003019D7"/>
    <w:rsid w:val="003029BC"/>
    <w:rsid w:val="003034EC"/>
    <w:rsid w:val="00303B41"/>
    <w:rsid w:val="003051B3"/>
    <w:rsid w:val="00305A43"/>
    <w:rsid w:val="00305AC8"/>
    <w:rsid w:val="0030639D"/>
    <w:rsid w:val="00307250"/>
    <w:rsid w:val="0030774F"/>
    <w:rsid w:val="00307982"/>
    <w:rsid w:val="00307BED"/>
    <w:rsid w:val="00310687"/>
    <w:rsid w:val="00310721"/>
    <w:rsid w:val="00310756"/>
    <w:rsid w:val="00310829"/>
    <w:rsid w:val="00310CF2"/>
    <w:rsid w:val="00310D4F"/>
    <w:rsid w:val="00310E40"/>
    <w:rsid w:val="00311051"/>
    <w:rsid w:val="003114FC"/>
    <w:rsid w:val="00311B8C"/>
    <w:rsid w:val="00311C1A"/>
    <w:rsid w:val="00311E12"/>
    <w:rsid w:val="00311E22"/>
    <w:rsid w:val="0031205B"/>
    <w:rsid w:val="0031220F"/>
    <w:rsid w:val="00312DB7"/>
    <w:rsid w:val="00312F2C"/>
    <w:rsid w:val="003135A3"/>
    <w:rsid w:val="00313BD0"/>
    <w:rsid w:val="00313C45"/>
    <w:rsid w:val="00313EF1"/>
    <w:rsid w:val="0031438E"/>
    <w:rsid w:val="00314BCD"/>
    <w:rsid w:val="00314CC6"/>
    <w:rsid w:val="00315530"/>
    <w:rsid w:val="00315737"/>
    <w:rsid w:val="00315741"/>
    <w:rsid w:val="003168DF"/>
    <w:rsid w:val="00316C28"/>
    <w:rsid w:val="0031781C"/>
    <w:rsid w:val="0031784E"/>
    <w:rsid w:val="00317E0F"/>
    <w:rsid w:val="003226E4"/>
    <w:rsid w:val="00323740"/>
    <w:rsid w:val="00323A98"/>
    <w:rsid w:val="00323F94"/>
    <w:rsid w:val="003243A7"/>
    <w:rsid w:val="0032467A"/>
    <w:rsid w:val="00325C6F"/>
    <w:rsid w:val="00325ECF"/>
    <w:rsid w:val="00326555"/>
    <w:rsid w:val="003267F5"/>
    <w:rsid w:val="00326864"/>
    <w:rsid w:val="00326DD4"/>
    <w:rsid w:val="00326FE9"/>
    <w:rsid w:val="003278D2"/>
    <w:rsid w:val="00331389"/>
    <w:rsid w:val="00332096"/>
    <w:rsid w:val="003327CD"/>
    <w:rsid w:val="003329DC"/>
    <w:rsid w:val="0033336F"/>
    <w:rsid w:val="00333A23"/>
    <w:rsid w:val="00333AA8"/>
    <w:rsid w:val="00333CE6"/>
    <w:rsid w:val="00333D2D"/>
    <w:rsid w:val="00333F8F"/>
    <w:rsid w:val="0033419D"/>
    <w:rsid w:val="00334203"/>
    <w:rsid w:val="00334970"/>
    <w:rsid w:val="00335155"/>
    <w:rsid w:val="0033564A"/>
    <w:rsid w:val="00335EAF"/>
    <w:rsid w:val="00336690"/>
    <w:rsid w:val="0033677A"/>
    <w:rsid w:val="00337050"/>
    <w:rsid w:val="003406FA"/>
    <w:rsid w:val="0034103D"/>
    <w:rsid w:val="00341B0C"/>
    <w:rsid w:val="0034349F"/>
    <w:rsid w:val="00343B03"/>
    <w:rsid w:val="00343C9E"/>
    <w:rsid w:val="003441D8"/>
    <w:rsid w:val="003453B5"/>
    <w:rsid w:val="00345C1F"/>
    <w:rsid w:val="00345F28"/>
    <w:rsid w:val="00346D17"/>
    <w:rsid w:val="00346EBC"/>
    <w:rsid w:val="00346EDA"/>
    <w:rsid w:val="00347000"/>
    <w:rsid w:val="00347346"/>
    <w:rsid w:val="00347600"/>
    <w:rsid w:val="00347EBF"/>
    <w:rsid w:val="003507C4"/>
    <w:rsid w:val="00351254"/>
    <w:rsid w:val="00351480"/>
    <w:rsid w:val="003518F1"/>
    <w:rsid w:val="00351CA4"/>
    <w:rsid w:val="0035251F"/>
    <w:rsid w:val="0035286D"/>
    <w:rsid w:val="00352B02"/>
    <w:rsid w:val="003537BC"/>
    <w:rsid w:val="00353A2D"/>
    <w:rsid w:val="00353EF1"/>
    <w:rsid w:val="00353F5B"/>
    <w:rsid w:val="00354102"/>
    <w:rsid w:val="003542D1"/>
    <w:rsid w:val="00354327"/>
    <w:rsid w:val="0035457F"/>
    <w:rsid w:val="003546A7"/>
    <w:rsid w:val="00354791"/>
    <w:rsid w:val="00354D06"/>
    <w:rsid w:val="00354EC6"/>
    <w:rsid w:val="00354FE9"/>
    <w:rsid w:val="0035599C"/>
    <w:rsid w:val="00355B08"/>
    <w:rsid w:val="0035674A"/>
    <w:rsid w:val="003606C4"/>
    <w:rsid w:val="0036108C"/>
    <w:rsid w:val="003614C0"/>
    <w:rsid w:val="003622D0"/>
    <w:rsid w:val="003627A6"/>
    <w:rsid w:val="00362C27"/>
    <w:rsid w:val="00362C9E"/>
    <w:rsid w:val="003630BB"/>
    <w:rsid w:val="00363112"/>
    <w:rsid w:val="00363D40"/>
    <w:rsid w:val="003641DC"/>
    <w:rsid w:val="00365133"/>
    <w:rsid w:val="00366932"/>
    <w:rsid w:val="00367101"/>
    <w:rsid w:val="00367235"/>
    <w:rsid w:val="003672C2"/>
    <w:rsid w:val="003675C5"/>
    <w:rsid w:val="0037075B"/>
    <w:rsid w:val="00370B75"/>
    <w:rsid w:val="00371794"/>
    <w:rsid w:val="003718E8"/>
    <w:rsid w:val="003723D2"/>
    <w:rsid w:val="003724EB"/>
    <w:rsid w:val="00373324"/>
    <w:rsid w:val="00373996"/>
    <w:rsid w:val="00373B3C"/>
    <w:rsid w:val="003753CA"/>
    <w:rsid w:val="00375CA9"/>
    <w:rsid w:val="00376529"/>
    <w:rsid w:val="003765D8"/>
    <w:rsid w:val="00376883"/>
    <w:rsid w:val="00376E3D"/>
    <w:rsid w:val="0037722E"/>
    <w:rsid w:val="00377D8A"/>
    <w:rsid w:val="00380516"/>
    <w:rsid w:val="0038093E"/>
    <w:rsid w:val="00380FE7"/>
    <w:rsid w:val="003812B6"/>
    <w:rsid w:val="003812FA"/>
    <w:rsid w:val="0038144B"/>
    <w:rsid w:val="003817F6"/>
    <w:rsid w:val="00381C0A"/>
    <w:rsid w:val="0038235E"/>
    <w:rsid w:val="00382DDD"/>
    <w:rsid w:val="00383307"/>
    <w:rsid w:val="00383616"/>
    <w:rsid w:val="00383803"/>
    <w:rsid w:val="00383B98"/>
    <w:rsid w:val="00384482"/>
    <w:rsid w:val="00384929"/>
    <w:rsid w:val="00384975"/>
    <w:rsid w:val="00384ED1"/>
    <w:rsid w:val="00385139"/>
    <w:rsid w:val="003854BD"/>
    <w:rsid w:val="00386111"/>
    <w:rsid w:val="0038656B"/>
    <w:rsid w:val="00386B5C"/>
    <w:rsid w:val="00386E20"/>
    <w:rsid w:val="00390859"/>
    <w:rsid w:val="00391E92"/>
    <w:rsid w:val="00391ED5"/>
    <w:rsid w:val="00391F1B"/>
    <w:rsid w:val="00392D9C"/>
    <w:rsid w:val="00392E1A"/>
    <w:rsid w:val="003930A5"/>
    <w:rsid w:val="0039419F"/>
    <w:rsid w:val="003948F0"/>
    <w:rsid w:val="00394BDD"/>
    <w:rsid w:val="00395483"/>
    <w:rsid w:val="00395EA4"/>
    <w:rsid w:val="00396A5E"/>
    <w:rsid w:val="003973DA"/>
    <w:rsid w:val="00397C50"/>
    <w:rsid w:val="00397DC0"/>
    <w:rsid w:val="00397F84"/>
    <w:rsid w:val="003A0FB4"/>
    <w:rsid w:val="003A183E"/>
    <w:rsid w:val="003A184A"/>
    <w:rsid w:val="003A2441"/>
    <w:rsid w:val="003A24D6"/>
    <w:rsid w:val="003A2D5E"/>
    <w:rsid w:val="003A3B19"/>
    <w:rsid w:val="003A4040"/>
    <w:rsid w:val="003A5182"/>
    <w:rsid w:val="003A5417"/>
    <w:rsid w:val="003A58BC"/>
    <w:rsid w:val="003A6006"/>
    <w:rsid w:val="003A68F0"/>
    <w:rsid w:val="003A711F"/>
    <w:rsid w:val="003A7B93"/>
    <w:rsid w:val="003A7C17"/>
    <w:rsid w:val="003B0A15"/>
    <w:rsid w:val="003B0FC2"/>
    <w:rsid w:val="003B14C7"/>
    <w:rsid w:val="003B17FB"/>
    <w:rsid w:val="003B198B"/>
    <w:rsid w:val="003B1AA7"/>
    <w:rsid w:val="003B1DE0"/>
    <w:rsid w:val="003B1EFB"/>
    <w:rsid w:val="003B2358"/>
    <w:rsid w:val="003B29A0"/>
    <w:rsid w:val="003B2A7B"/>
    <w:rsid w:val="003B2B7A"/>
    <w:rsid w:val="003B2CF3"/>
    <w:rsid w:val="003B2D0E"/>
    <w:rsid w:val="003B3AA2"/>
    <w:rsid w:val="003B3C7E"/>
    <w:rsid w:val="003B3F29"/>
    <w:rsid w:val="003B4128"/>
    <w:rsid w:val="003B41C1"/>
    <w:rsid w:val="003B4379"/>
    <w:rsid w:val="003B4AFF"/>
    <w:rsid w:val="003B4C4B"/>
    <w:rsid w:val="003B4E1F"/>
    <w:rsid w:val="003B4EF7"/>
    <w:rsid w:val="003B528B"/>
    <w:rsid w:val="003B5966"/>
    <w:rsid w:val="003B5B45"/>
    <w:rsid w:val="003B60EB"/>
    <w:rsid w:val="003B65D8"/>
    <w:rsid w:val="003B6AD4"/>
    <w:rsid w:val="003B7091"/>
    <w:rsid w:val="003B74F3"/>
    <w:rsid w:val="003B7588"/>
    <w:rsid w:val="003B7E7F"/>
    <w:rsid w:val="003B7EC0"/>
    <w:rsid w:val="003C01CF"/>
    <w:rsid w:val="003C0958"/>
    <w:rsid w:val="003C0F72"/>
    <w:rsid w:val="003C1404"/>
    <w:rsid w:val="003C15ED"/>
    <w:rsid w:val="003C160A"/>
    <w:rsid w:val="003C19F7"/>
    <w:rsid w:val="003C1FD6"/>
    <w:rsid w:val="003C2949"/>
    <w:rsid w:val="003C2C6F"/>
    <w:rsid w:val="003C2CC5"/>
    <w:rsid w:val="003C2DC6"/>
    <w:rsid w:val="003C3516"/>
    <w:rsid w:val="003C3C8C"/>
    <w:rsid w:val="003C404A"/>
    <w:rsid w:val="003C50D3"/>
    <w:rsid w:val="003C52BC"/>
    <w:rsid w:val="003C5667"/>
    <w:rsid w:val="003C5676"/>
    <w:rsid w:val="003C5844"/>
    <w:rsid w:val="003C59CD"/>
    <w:rsid w:val="003C6078"/>
    <w:rsid w:val="003C6984"/>
    <w:rsid w:val="003C7643"/>
    <w:rsid w:val="003C7ADA"/>
    <w:rsid w:val="003C7D5B"/>
    <w:rsid w:val="003C7F0A"/>
    <w:rsid w:val="003D0AE0"/>
    <w:rsid w:val="003D1436"/>
    <w:rsid w:val="003D1877"/>
    <w:rsid w:val="003D1D13"/>
    <w:rsid w:val="003D2009"/>
    <w:rsid w:val="003D2BCB"/>
    <w:rsid w:val="003D2D36"/>
    <w:rsid w:val="003D2E68"/>
    <w:rsid w:val="003D317C"/>
    <w:rsid w:val="003D36FA"/>
    <w:rsid w:val="003D411B"/>
    <w:rsid w:val="003D439C"/>
    <w:rsid w:val="003D47C0"/>
    <w:rsid w:val="003D48EB"/>
    <w:rsid w:val="003D4E2D"/>
    <w:rsid w:val="003D5654"/>
    <w:rsid w:val="003D5A43"/>
    <w:rsid w:val="003D631F"/>
    <w:rsid w:val="003D6CC4"/>
    <w:rsid w:val="003D70B8"/>
    <w:rsid w:val="003D71A1"/>
    <w:rsid w:val="003D71EE"/>
    <w:rsid w:val="003D7550"/>
    <w:rsid w:val="003D7738"/>
    <w:rsid w:val="003D7A6A"/>
    <w:rsid w:val="003D7BE0"/>
    <w:rsid w:val="003E0C68"/>
    <w:rsid w:val="003E0ED1"/>
    <w:rsid w:val="003E1267"/>
    <w:rsid w:val="003E12C1"/>
    <w:rsid w:val="003E17B5"/>
    <w:rsid w:val="003E1CE0"/>
    <w:rsid w:val="003E26C1"/>
    <w:rsid w:val="003E2E30"/>
    <w:rsid w:val="003E3043"/>
    <w:rsid w:val="003E35F3"/>
    <w:rsid w:val="003E3844"/>
    <w:rsid w:val="003E3EC5"/>
    <w:rsid w:val="003E40AA"/>
    <w:rsid w:val="003E42DB"/>
    <w:rsid w:val="003E4460"/>
    <w:rsid w:val="003E4690"/>
    <w:rsid w:val="003E544D"/>
    <w:rsid w:val="003E5549"/>
    <w:rsid w:val="003E5BEE"/>
    <w:rsid w:val="003E5CF9"/>
    <w:rsid w:val="003E5FC2"/>
    <w:rsid w:val="003E601C"/>
    <w:rsid w:val="003E6146"/>
    <w:rsid w:val="003E63CC"/>
    <w:rsid w:val="003E7171"/>
    <w:rsid w:val="003E72E6"/>
    <w:rsid w:val="003E7753"/>
    <w:rsid w:val="003E77AE"/>
    <w:rsid w:val="003E79CF"/>
    <w:rsid w:val="003F0DEC"/>
    <w:rsid w:val="003F1180"/>
    <w:rsid w:val="003F1722"/>
    <w:rsid w:val="003F1790"/>
    <w:rsid w:val="003F1861"/>
    <w:rsid w:val="003F18FA"/>
    <w:rsid w:val="003F1B20"/>
    <w:rsid w:val="003F1B38"/>
    <w:rsid w:val="003F1E1F"/>
    <w:rsid w:val="003F1F2E"/>
    <w:rsid w:val="003F270D"/>
    <w:rsid w:val="003F2DB4"/>
    <w:rsid w:val="003F322F"/>
    <w:rsid w:val="003F428C"/>
    <w:rsid w:val="003F4920"/>
    <w:rsid w:val="003F4EC0"/>
    <w:rsid w:val="003F50C5"/>
    <w:rsid w:val="003F50FE"/>
    <w:rsid w:val="003F5422"/>
    <w:rsid w:val="003F553A"/>
    <w:rsid w:val="003F6797"/>
    <w:rsid w:val="003F683A"/>
    <w:rsid w:val="003F6F40"/>
    <w:rsid w:val="003F75BB"/>
    <w:rsid w:val="00400233"/>
    <w:rsid w:val="004002ED"/>
    <w:rsid w:val="00400A92"/>
    <w:rsid w:val="00400ECD"/>
    <w:rsid w:val="00400F3C"/>
    <w:rsid w:val="004011FC"/>
    <w:rsid w:val="004012EF"/>
    <w:rsid w:val="00401368"/>
    <w:rsid w:val="00402782"/>
    <w:rsid w:val="00402B3E"/>
    <w:rsid w:val="00403048"/>
    <w:rsid w:val="004032E2"/>
    <w:rsid w:val="0040359A"/>
    <w:rsid w:val="00403FA7"/>
    <w:rsid w:val="004042BE"/>
    <w:rsid w:val="00406499"/>
    <w:rsid w:val="004072F7"/>
    <w:rsid w:val="004074A6"/>
    <w:rsid w:val="004075D3"/>
    <w:rsid w:val="00410111"/>
    <w:rsid w:val="004106DC"/>
    <w:rsid w:val="00410C3B"/>
    <w:rsid w:val="00410D46"/>
    <w:rsid w:val="00410DD1"/>
    <w:rsid w:val="0041120C"/>
    <w:rsid w:val="004116F5"/>
    <w:rsid w:val="00411AE9"/>
    <w:rsid w:val="00411CDE"/>
    <w:rsid w:val="00411D08"/>
    <w:rsid w:val="004121CE"/>
    <w:rsid w:val="0041256E"/>
    <w:rsid w:val="004128EB"/>
    <w:rsid w:val="00412D3F"/>
    <w:rsid w:val="0041337C"/>
    <w:rsid w:val="004134FE"/>
    <w:rsid w:val="00413C76"/>
    <w:rsid w:val="00414FE8"/>
    <w:rsid w:val="00415477"/>
    <w:rsid w:val="0041570E"/>
    <w:rsid w:val="004158C2"/>
    <w:rsid w:val="004171D8"/>
    <w:rsid w:val="00417748"/>
    <w:rsid w:val="0041787A"/>
    <w:rsid w:val="0042007C"/>
    <w:rsid w:val="00420D70"/>
    <w:rsid w:val="00421275"/>
    <w:rsid w:val="004217D9"/>
    <w:rsid w:val="00421F4C"/>
    <w:rsid w:val="00422831"/>
    <w:rsid w:val="004229AB"/>
    <w:rsid w:val="004229E3"/>
    <w:rsid w:val="0042360A"/>
    <w:rsid w:val="00423714"/>
    <w:rsid w:val="0042373D"/>
    <w:rsid w:val="004241B9"/>
    <w:rsid w:val="00424D20"/>
    <w:rsid w:val="0042541B"/>
    <w:rsid w:val="00425A3D"/>
    <w:rsid w:val="00425B0A"/>
    <w:rsid w:val="00425B7E"/>
    <w:rsid w:val="00425E45"/>
    <w:rsid w:val="00426223"/>
    <w:rsid w:val="004262CF"/>
    <w:rsid w:val="00426437"/>
    <w:rsid w:val="004272B0"/>
    <w:rsid w:val="00427427"/>
    <w:rsid w:val="004275AD"/>
    <w:rsid w:val="00427A1F"/>
    <w:rsid w:val="004301D0"/>
    <w:rsid w:val="00430481"/>
    <w:rsid w:val="00430A27"/>
    <w:rsid w:val="00430D09"/>
    <w:rsid w:val="00430FBA"/>
    <w:rsid w:val="00431E3F"/>
    <w:rsid w:val="00431F70"/>
    <w:rsid w:val="0043288D"/>
    <w:rsid w:val="00432B88"/>
    <w:rsid w:val="00433786"/>
    <w:rsid w:val="00433DC1"/>
    <w:rsid w:val="00434F89"/>
    <w:rsid w:val="00436365"/>
    <w:rsid w:val="00436A91"/>
    <w:rsid w:val="00437197"/>
    <w:rsid w:val="00437321"/>
    <w:rsid w:val="00437D89"/>
    <w:rsid w:val="00437DAD"/>
    <w:rsid w:val="00440113"/>
    <w:rsid w:val="0044046B"/>
    <w:rsid w:val="00440D37"/>
    <w:rsid w:val="0044123C"/>
    <w:rsid w:val="0044152E"/>
    <w:rsid w:val="00441DDE"/>
    <w:rsid w:val="004423B8"/>
    <w:rsid w:val="004425C0"/>
    <w:rsid w:val="004425DB"/>
    <w:rsid w:val="00442763"/>
    <w:rsid w:val="004427E3"/>
    <w:rsid w:val="00442AAE"/>
    <w:rsid w:val="00442CF4"/>
    <w:rsid w:val="00443324"/>
    <w:rsid w:val="00443D76"/>
    <w:rsid w:val="00444EA8"/>
    <w:rsid w:val="00445D15"/>
    <w:rsid w:val="00445E19"/>
    <w:rsid w:val="00446382"/>
    <w:rsid w:val="00446AFB"/>
    <w:rsid w:val="00447881"/>
    <w:rsid w:val="0044789C"/>
    <w:rsid w:val="004505BE"/>
    <w:rsid w:val="00450979"/>
    <w:rsid w:val="004521C4"/>
    <w:rsid w:val="00452219"/>
    <w:rsid w:val="004525FD"/>
    <w:rsid w:val="00452664"/>
    <w:rsid w:val="00452DF3"/>
    <w:rsid w:val="0045346C"/>
    <w:rsid w:val="004541F6"/>
    <w:rsid w:val="00454C8A"/>
    <w:rsid w:val="00454CAA"/>
    <w:rsid w:val="00455466"/>
    <w:rsid w:val="004555CA"/>
    <w:rsid w:val="004560B4"/>
    <w:rsid w:val="00456CE3"/>
    <w:rsid w:val="00457171"/>
    <w:rsid w:val="004571F9"/>
    <w:rsid w:val="004573FE"/>
    <w:rsid w:val="004601A7"/>
    <w:rsid w:val="004607F3"/>
    <w:rsid w:val="00460911"/>
    <w:rsid w:val="0046157C"/>
    <w:rsid w:val="00461D81"/>
    <w:rsid w:val="00461EF6"/>
    <w:rsid w:val="00461FA0"/>
    <w:rsid w:val="00462164"/>
    <w:rsid w:val="0046270F"/>
    <w:rsid w:val="00463145"/>
    <w:rsid w:val="004632E7"/>
    <w:rsid w:val="0046336C"/>
    <w:rsid w:val="00463437"/>
    <w:rsid w:val="00463B28"/>
    <w:rsid w:val="0046400E"/>
    <w:rsid w:val="00464183"/>
    <w:rsid w:val="00464FE4"/>
    <w:rsid w:val="004657C4"/>
    <w:rsid w:val="00465A0E"/>
    <w:rsid w:val="00465ECE"/>
    <w:rsid w:val="00466013"/>
    <w:rsid w:val="004660CD"/>
    <w:rsid w:val="00467234"/>
    <w:rsid w:val="00467448"/>
    <w:rsid w:val="00467F1D"/>
    <w:rsid w:val="00470587"/>
    <w:rsid w:val="00470D65"/>
    <w:rsid w:val="00471016"/>
    <w:rsid w:val="00471215"/>
    <w:rsid w:val="00471AAC"/>
    <w:rsid w:val="004726B9"/>
    <w:rsid w:val="00472BC4"/>
    <w:rsid w:val="0047343A"/>
    <w:rsid w:val="0047345C"/>
    <w:rsid w:val="0047375E"/>
    <w:rsid w:val="00473992"/>
    <w:rsid w:val="00474718"/>
    <w:rsid w:val="00474E41"/>
    <w:rsid w:val="0047567C"/>
    <w:rsid w:val="004758EC"/>
    <w:rsid w:val="00475C4E"/>
    <w:rsid w:val="00475F3B"/>
    <w:rsid w:val="00475FCE"/>
    <w:rsid w:val="00475FED"/>
    <w:rsid w:val="004768BE"/>
    <w:rsid w:val="0047697A"/>
    <w:rsid w:val="00477839"/>
    <w:rsid w:val="0048002F"/>
    <w:rsid w:val="00480643"/>
    <w:rsid w:val="00481694"/>
    <w:rsid w:val="0048207B"/>
    <w:rsid w:val="00482413"/>
    <w:rsid w:val="00482CC4"/>
    <w:rsid w:val="0048388A"/>
    <w:rsid w:val="00483907"/>
    <w:rsid w:val="00483B9B"/>
    <w:rsid w:val="00483CB7"/>
    <w:rsid w:val="00483CE6"/>
    <w:rsid w:val="00484D93"/>
    <w:rsid w:val="00486851"/>
    <w:rsid w:val="00486A18"/>
    <w:rsid w:val="00486B42"/>
    <w:rsid w:val="00486B8E"/>
    <w:rsid w:val="00486E6E"/>
    <w:rsid w:val="00487A57"/>
    <w:rsid w:val="00487C3D"/>
    <w:rsid w:val="00490389"/>
    <w:rsid w:val="00490A82"/>
    <w:rsid w:val="00490DD4"/>
    <w:rsid w:val="00490E44"/>
    <w:rsid w:val="00490FC5"/>
    <w:rsid w:val="00491335"/>
    <w:rsid w:val="00491441"/>
    <w:rsid w:val="00491703"/>
    <w:rsid w:val="004918DA"/>
    <w:rsid w:val="004921F0"/>
    <w:rsid w:val="004924AE"/>
    <w:rsid w:val="00492C1B"/>
    <w:rsid w:val="004937F2"/>
    <w:rsid w:val="00493D6C"/>
    <w:rsid w:val="004940B5"/>
    <w:rsid w:val="00494C6C"/>
    <w:rsid w:val="0049538F"/>
    <w:rsid w:val="004953A4"/>
    <w:rsid w:val="00495DBD"/>
    <w:rsid w:val="0049617C"/>
    <w:rsid w:val="004961D3"/>
    <w:rsid w:val="00497CE9"/>
    <w:rsid w:val="00497E69"/>
    <w:rsid w:val="004A0215"/>
    <w:rsid w:val="004A02A1"/>
    <w:rsid w:val="004A03A5"/>
    <w:rsid w:val="004A041D"/>
    <w:rsid w:val="004A1834"/>
    <w:rsid w:val="004A25E8"/>
    <w:rsid w:val="004A2B5E"/>
    <w:rsid w:val="004A2B71"/>
    <w:rsid w:val="004A3123"/>
    <w:rsid w:val="004A3385"/>
    <w:rsid w:val="004A3BA4"/>
    <w:rsid w:val="004A42CE"/>
    <w:rsid w:val="004A49B8"/>
    <w:rsid w:val="004A4D8F"/>
    <w:rsid w:val="004A5C58"/>
    <w:rsid w:val="004A6359"/>
    <w:rsid w:val="004A7CE5"/>
    <w:rsid w:val="004A7D30"/>
    <w:rsid w:val="004B05CA"/>
    <w:rsid w:val="004B095F"/>
    <w:rsid w:val="004B09B2"/>
    <w:rsid w:val="004B2144"/>
    <w:rsid w:val="004B266E"/>
    <w:rsid w:val="004B2E48"/>
    <w:rsid w:val="004B3A81"/>
    <w:rsid w:val="004B3CCD"/>
    <w:rsid w:val="004B3DA7"/>
    <w:rsid w:val="004B3F24"/>
    <w:rsid w:val="004B43BF"/>
    <w:rsid w:val="004B4528"/>
    <w:rsid w:val="004B4D4F"/>
    <w:rsid w:val="004B4E77"/>
    <w:rsid w:val="004B5ADB"/>
    <w:rsid w:val="004B5C52"/>
    <w:rsid w:val="004B5E3A"/>
    <w:rsid w:val="004B5EAE"/>
    <w:rsid w:val="004B6476"/>
    <w:rsid w:val="004B65FF"/>
    <w:rsid w:val="004B69AE"/>
    <w:rsid w:val="004B79BB"/>
    <w:rsid w:val="004B7FBD"/>
    <w:rsid w:val="004C01E9"/>
    <w:rsid w:val="004C0A4E"/>
    <w:rsid w:val="004C0B19"/>
    <w:rsid w:val="004C0D18"/>
    <w:rsid w:val="004C117C"/>
    <w:rsid w:val="004C1871"/>
    <w:rsid w:val="004C18F6"/>
    <w:rsid w:val="004C2056"/>
    <w:rsid w:val="004C3B70"/>
    <w:rsid w:val="004C452D"/>
    <w:rsid w:val="004C4B3D"/>
    <w:rsid w:val="004C4F1B"/>
    <w:rsid w:val="004C526E"/>
    <w:rsid w:val="004C5BA6"/>
    <w:rsid w:val="004C5E75"/>
    <w:rsid w:val="004C5F2D"/>
    <w:rsid w:val="004C69A5"/>
    <w:rsid w:val="004C6D05"/>
    <w:rsid w:val="004D0C02"/>
    <w:rsid w:val="004D12FC"/>
    <w:rsid w:val="004D1985"/>
    <w:rsid w:val="004D1B44"/>
    <w:rsid w:val="004D1B4A"/>
    <w:rsid w:val="004D2171"/>
    <w:rsid w:val="004D23DE"/>
    <w:rsid w:val="004D2691"/>
    <w:rsid w:val="004D385D"/>
    <w:rsid w:val="004D3AF3"/>
    <w:rsid w:val="004D3FAE"/>
    <w:rsid w:val="004D4266"/>
    <w:rsid w:val="004D4351"/>
    <w:rsid w:val="004D47D6"/>
    <w:rsid w:val="004D4A01"/>
    <w:rsid w:val="004D56EA"/>
    <w:rsid w:val="004D5949"/>
    <w:rsid w:val="004D5ADC"/>
    <w:rsid w:val="004D6266"/>
    <w:rsid w:val="004D6532"/>
    <w:rsid w:val="004D7296"/>
    <w:rsid w:val="004D7A12"/>
    <w:rsid w:val="004D7BB6"/>
    <w:rsid w:val="004E0908"/>
    <w:rsid w:val="004E1443"/>
    <w:rsid w:val="004E156C"/>
    <w:rsid w:val="004E20E1"/>
    <w:rsid w:val="004E22F2"/>
    <w:rsid w:val="004E2880"/>
    <w:rsid w:val="004E3E83"/>
    <w:rsid w:val="004E498C"/>
    <w:rsid w:val="004E4B9E"/>
    <w:rsid w:val="004E4D39"/>
    <w:rsid w:val="004E4EBD"/>
    <w:rsid w:val="004E557C"/>
    <w:rsid w:val="004E58FE"/>
    <w:rsid w:val="004E5AEE"/>
    <w:rsid w:val="004E646C"/>
    <w:rsid w:val="004E6481"/>
    <w:rsid w:val="004E6DDB"/>
    <w:rsid w:val="004E6E63"/>
    <w:rsid w:val="004E75C8"/>
    <w:rsid w:val="004E7783"/>
    <w:rsid w:val="004E7E05"/>
    <w:rsid w:val="004E7EA6"/>
    <w:rsid w:val="004F03BC"/>
    <w:rsid w:val="004F0DAC"/>
    <w:rsid w:val="004F0FDC"/>
    <w:rsid w:val="004F16D6"/>
    <w:rsid w:val="004F274C"/>
    <w:rsid w:val="004F3414"/>
    <w:rsid w:val="004F348E"/>
    <w:rsid w:val="004F34E1"/>
    <w:rsid w:val="004F35C3"/>
    <w:rsid w:val="004F3AFB"/>
    <w:rsid w:val="004F3BA3"/>
    <w:rsid w:val="004F3F13"/>
    <w:rsid w:val="004F401E"/>
    <w:rsid w:val="004F430D"/>
    <w:rsid w:val="004F4702"/>
    <w:rsid w:val="004F4891"/>
    <w:rsid w:val="004F49A4"/>
    <w:rsid w:val="004F4C64"/>
    <w:rsid w:val="004F5577"/>
    <w:rsid w:val="004F5D7E"/>
    <w:rsid w:val="004F7425"/>
    <w:rsid w:val="004F7666"/>
    <w:rsid w:val="004F7CD4"/>
    <w:rsid w:val="005007B4"/>
    <w:rsid w:val="00500BA5"/>
    <w:rsid w:val="005010C3"/>
    <w:rsid w:val="0050180F"/>
    <w:rsid w:val="00501B64"/>
    <w:rsid w:val="00501D59"/>
    <w:rsid w:val="0050213E"/>
    <w:rsid w:val="00502A2B"/>
    <w:rsid w:val="00502D5C"/>
    <w:rsid w:val="00503387"/>
    <w:rsid w:val="00503AA1"/>
    <w:rsid w:val="005048F3"/>
    <w:rsid w:val="00504D3F"/>
    <w:rsid w:val="00505017"/>
    <w:rsid w:val="005054D0"/>
    <w:rsid w:val="00505575"/>
    <w:rsid w:val="00505957"/>
    <w:rsid w:val="005059F0"/>
    <w:rsid w:val="00505C79"/>
    <w:rsid w:val="00505CBF"/>
    <w:rsid w:val="005073EA"/>
    <w:rsid w:val="00507814"/>
    <w:rsid w:val="00507F68"/>
    <w:rsid w:val="005103BF"/>
    <w:rsid w:val="0051048B"/>
    <w:rsid w:val="0051085D"/>
    <w:rsid w:val="00510BDB"/>
    <w:rsid w:val="0051126F"/>
    <w:rsid w:val="00511EA8"/>
    <w:rsid w:val="005124B1"/>
    <w:rsid w:val="00512503"/>
    <w:rsid w:val="00513004"/>
    <w:rsid w:val="00513A5B"/>
    <w:rsid w:val="00513ADF"/>
    <w:rsid w:val="00514F14"/>
    <w:rsid w:val="00515520"/>
    <w:rsid w:val="0051557F"/>
    <w:rsid w:val="00516152"/>
    <w:rsid w:val="005171DA"/>
    <w:rsid w:val="0052032E"/>
    <w:rsid w:val="005203D3"/>
    <w:rsid w:val="005206BE"/>
    <w:rsid w:val="00520C2E"/>
    <w:rsid w:val="00521320"/>
    <w:rsid w:val="00521540"/>
    <w:rsid w:val="00521BA7"/>
    <w:rsid w:val="00521E3D"/>
    <w:rsid w:val="00522174"/>
    <w:rsid w:val="00522C61"/>
    <w:rsid w:val="0052387D"/>
    <w:rsid w:val="00523FE6"/>
    <w:rsid w:val="00524C99"/>
    <w:rsid w:val="00525CE9"/>
    <w:rsid w:val="00525D84"/>
    <w:rsid w:val="0052630B"/>
    <w:rsid w:val="0052655E"/>
    <w:rsid w:val="0052659F"/>
    <w:rsid w:val="00527B2C"/>
    <w:rsid w:val="00527C66"/>
    <w:rsid w:val="0053055F"/>
    <w:rsid w:val="00530CC0"/>
    <w:rsid w:val="00532F2B"/>
    <w:rsid w:val="00532FFD"/>
    <w:rsid w:val="0053371E"/>
    <w:rsid w:val="00533820"/>
    <w:rsid w:val="00533832"/>
    <w:rsid w:val="005352F8"/>
    <w:rsid w:val="005364AA"/>
    <w:rsid w:val="0053692B"/>
    <w:rsid w:val="00536F56"/>
    <w:rsid w:val="00537965"/>
    <w:rsid w:val="00537990"/>
    <w:rsid w:val="00540545"/>
    <w:rsid w:val="005415D1"/>
    <w:rsid w:val="00541B7B"/>
    <w:rsid w:val="00542784"/>
    <w:rsid w:val="00542D46"/>
    <w:rsid w:val="00542DC8"/>
    <w:rsid w:val="00543B7C"/>
    <w:rsid w:val="00543BB0"/>
    <w:rsid w:val="0054419A"/>
    <w:rsid w:val="005441FB"/>
    <w:rsid w:val="0054425D"/>
    <w:rsid w:val="00544C00"/>
    <w:rsid w:val="00545470"/>
    <w:rsid w:val="005458D3"/>
    <w:rsid w:val="005458DA"/>
    <w:rsid w:val="00545A01"/>
    <w:rsid w:val="00545E61"/>
    <w:rsid w:val="00545ECA"/>
    <w:rsid w:val="00545F45"/>
    <w:rsid w:val="00545F8C"/>
    <w:rsid w:val="00546191"/>
    <w:rsid w:val="00546DA1"/>
    <w:rsid w:val="005473A0"/>
    <w:rsid w:val="005473C3"/>
    <w:rsid w:val="0055003D"/>
    <w:rsid w:val="00550DCB"/>
    <w:rsid w:val="00550FA5"/>
    <w:rsid w:val="00550FAD"/>
    <w:rsid w:val="00551118"/>
    <w:rsid w:val="00551200"/>
    <w:rsid w:val="00551296"/>
    <w:rsid w:val="00551810"/>
    <w:rsid w:val="00552351"/>
    <w:rsid w:val="00552730"/>
    <w:rsid w:val="00552813"/>
    <w:rsid w:val="00552954"/>
    <w:rsid w:val="005529DB"/>
    <w:rsid w:val="00552AE9"/>
    <w:rsid w:val="00554199"/>
    <w:rsid w:val="005543D0"/>
    <w:rsid w:val="00554520"/>
    <w:rsid w:val="00554795"/>
    <w:rsid w:val="005547A7"/>
    <w:rsid w:val="00554DA8"/>
    <w:rsid w:val="0055511B"/>
    <w:rsid w:val="0055556E"/>
    <w:rsid w:val="0055568D"/>
    <w:rsid w:val="00555A91"/>
    <w:rsid w:val="00555B14"/>
    <w:rsid w:val="00556646"/>
    <w:rsid w:val="00556CAA"/>
    <w:rsid w:val="00557C21"/>
    <w:rsid w:val="005603FC"/>
    <w:rsid w:val="0056061D"/>
    <w:rsid w:val="00560885"/>
    <w:rsid w:val="00560A33"/>
    <w:rsid w:val="00560C6F"/>
    <w:rsid w:val="00560E65"/>
    <w:rsid w:val="005617DA"/>
    <w:rsid w:val="005621A7"/>
    <w:rsid w:val="0056286B"/>
    <w:rsid w:val="00562CE3"/>
    <w:rsid w:val="00562DA5"/>
    <w:rsid w:val="00562E62"/>
    <w:rsid w:val="005632A0"/>
    <w:rsid w:val="0056453B"/>
    <w:rsid w:val="0056497E"/>
    <w:rsid w:val="00564F77"/>
    <w:rsid w:val="0056501A"/>
    <w:rsid w:val="005657FC"/>
    <w:rsid w:val="0056608B"/>
    <w:rsid w:val="0056620F"/>
    <w:rsid w:val="00566BA9"/>
    <w:rsid w:val="00567064"/>
    <w:rsid w:val="00567692"/>
    <w:rsid w:val="00567C79"/>
    <w:rsid w:val="00567EE0"/>
    <w:rsid w:val="0057057F"/>
    <w:rsid w:val="00570AD3"/>
    <w:rsid w:val="00571212"/>
    <w:rsid w:val="0057184A"/>
    <w:rsid w:val="0057197E"/>
    <w:rsid w:val="005720AA"/>
    <w:rsid w:val="005724E7"/>
    <w:rsid w:val="00572A50"/>
    <w:rsid w:val="00573312"/>
    <w:rsid w:val="0057372F"/>
    <w:rsid w:val="00573DE9"/>
    <w:rsid w:val="00574255"/>
    <w:rsid w:val="0057440A"/>
    <w:rsid w:val="00574758"/>
    <w:rsid w:val="00576B03"/>
    <w:rsid w:val="00576C6B"/>
    <w:rsid w:val="00577533"/>
    <w:rsid w:val="00577F65"/>
    <w:rsid w:val="005801B6"/>
    <w:rsid w:val="005803C8"/>
    <w:rsid w:val="0058173A"/>
    <w:rsid w:val="005817BB"/>
    <w:rsid w:val="00581C13"/>
    <w:rsid w:val="00582352"/>
    <w:rsid w:val="00582355"/>
    <w:rsid w:val="00582B80"/>
    <w:rsid w:val="00583190"/>
    <w:rsid w:val="00583B93"/>
    <w:rsid w:val="00584525"/>
    <w:rsid w:val="005845D8"/>
    <w:rsid w:val="005849FB"/>
    <w:rsid w:val="00584D33"/>
    <w:rsid w:val="005852DE"/>
    <w:rsid w:val="005853F2"/>
    <w:rsid w:val="0058671C"/>
    <w:rsid w:val="00587A9C"/>
    <w:rsid w:val="00587ED3"/>
    <w:rsid w:val="00590038"/>
    <w:rsid w:val="0059029E"/>
    <w:rsid w:val="0059131F"/>
    <w:rsid w:val="00592075"/>
    <w:rsid w:val="00592C49"/>
    <w:rsid w:val="00593662"/>
    <w:rsid w:val="00594052"/>
    <w:rsid w:val="005944EB"/>
    <w:rsid w:val="005955BA"/>
    <w:rsid w:val="00596220"/>
    <w:rsid w:val="00596586"/>
    <w:rsid w:val="00596AE2"/>
    <w:rsid w:val="005976D9"/>
    <w:rsid w:val="00597953"/>
    <w:rsid w:val="00597DB5"/>
    <w:rsid w:val="005A03A3"/>
    <w:rsid w:val="005A0431"/>
    <w:rsid w:val="005A0826"/>
    <w:rsid w:val="005A08FD"/>
    <w:rsid w:val="005A0919"/>
    <w:rsid w:val="005A0CAD"/>
    <w:rsid w:val="005A0D2A"/>
    <w:rsid w:val="005A0D57"/>
    <w:rsid w:val="005A1CD9"/>
    <w:rsid w:val="005A2142"/>
    <w:rsid w:val="005A28EA"/>
    <w:rsid w:val="005A3DB1"/>
    <w:rsid w:val="005A3F87"/>
    <w:rsid w:val="005A4B6D"/>
    <w:rsid w:val="005A4BAA"/>
    <w:rsid w:val="005A4F9C"/>
    <w:rsid w:val="005A513D"/>
    <w:rsid w:val="005A518B"/>
    <w:rsid w:val="005A5196"/>
    <w:rsid w:val="005A537F"/>
    <w:rsid w:val="005A57F2"/>
    <w:rsid w:val="005A5A28"/>
    <w:rsid w:val="005A5FA4"/>
    <w:rsid w:val="005A6344"/>
    <w:rsid w:val="005A6B69"/>
    <w:rsid w:val="005A6BF8"/>
    <w:rsid w:val="005A702A"/>
    <w:rsid w:val="005A7636"/>
    <w:rsid w:val="005A7C28"/>
    <w:rsid w:val="005B0102"/>
    <w:rsid w:val="005B04C8"/>
    <w:rsid w:val="005B0C87"/>
    <w:rsid w:val="005B0E8F"/>
    <w:rsid w:val="005B2139"/>
    <w:rsid w:val="005B244A"/>
    <w:rsid w:val="005B26B8"/>
    <w:rsid w:val="005B2AAC"/>
    <w:rsid w:val="005B3155"/>
    <w:rsid w:val="005B3664"/>
    <w:rsid w:val="005B3903"/>
    <w:rsid w:val="005B3C06"/>
    <w:rsid w:val="005B3D0B"/>
    <w:rsid w:val="005B5814"/>
    <w:rsid w:val="005B5CAE"/>
    <w:rsid w:val="005B5CE3"/>
    <w:rsid w:val="005B6222"/>
    <w:rsid w:val="005B6C2A"/>
    <w:rsid w:val="005B6E49"/>
    <w:rsid w:val="005B6E79"/>
    <w:rsid w:val="005B6E88"/>
    <w:rsid w:val="005B74DB"/>
    <w:rsid w:val="005B75E3"/>
    <w:rsid w:val="005B76D9"/>
    <w:rsid w:val="005B7CA3"/>
    <w:rsid w:val="005B7EC5"/>
    <w:rsid w:val="005B7FDA"/>
    <w:rsid w:val="005C0FCF"/>
    <w:rsid w:val="005C10CF"/>
    <w:rsid w:val="005C1C34"/>
    <w:rsid w:val="005C2465"/>
    <w:rsid w:val="005C37BC"/>
    <w:rsid w:val="005C43F0"/>
    <w:rsid w:val="005C4C6B"/>
    <w:rsid w:val="005C4C8A"/>
    <w:rsid w:val="005C5071"/>
    <w:rsid w:val="005C51EE"/>
    <w:rsid w:val="005C5427"/>
    <w:rsid w:val="005C5CBB"/>
    <w:rsid w:val="005C6179"/>
    <w:rsid w:val="005C6759"/>
    <w:rsid w:val="005C6E37"/>
    <w:rsid w:val="005C739E"/>
    <w:rsid w:val="005C75BC"/>
    <w:rsid w:val="005D09B0"/>
    <w:rsid w:val="005D10E6"/>
    <w:rsid w:val="005D1264"/>
    <w:rsid w:val="005D1DD2"/>
    <w:rsid w:val="005D1EF5"/>
    <w:rsid w:val="005D38C2"/>
    <w:rsid w:val="005D39C0"/>
    <w:rsid w:val="005D3A7E"/>
    <w:rsid w:val="005D477D"/>
    <w:rsid w:val="005D55C1"/>
    <w:rsid w:val="005D58FB"/>
    <w:rsid w:val="005D625A"/>
    <w:rsid w:val="005D6817"/>
    <w:rsid w:val="005D748D"/>
    <w:rsid w:val="005D783D"/>
    <w:rsid w:val="005D7E5E"/>
    <w:rsid w:val="005D7EE7"/>
    <w:rsid w:val="005E02DC"/>
    <w:rsid w:val="005E05BC"/>
    <w:rsid w:val="005E0B74"/>
    <w:rsid w:val="005E1398"/>
    <w:rsid w:val="005E14BF"/>
    <w:rsid w:val="005E1752"/>
    <w:rsid w:val="005E1AA7"/>
    <w:rsid w:val="005E1DCC"/>
    <w:rsid w:val="005E1E22"/>
    <w:rsid w:val="005E3487"/>
    <w:rsid w:val="005E3854"/>
    <w:rsid w:val="005E3EE2"/>
    <w:rsid w:val="005E42E2"/>
    <w:rsid w:val="005E4477"/>
    <w:rsid w:val="005E4A6D"/>
    <w:rsid w:val="005E59F2"/>
    <w:rsid w:val="005E5DDA"/>
    <w:rsid w:val="005E5E55"/>
    <w:rsid w:val="005E5EBB"/>
    <w:rsid w:val="005E6040"/>
    <w:rsid w:val="005E6830"/>
    <w:rsid w:val="005E6930"/>
    <w:rsid w:val="005E6C26"/>
    <w:rsid w:val="005E6CB2"/>
    <w:rsid w:val="005E6F18"/>
    <w:rsid w:val="005E71C6"/>
    <w:rsid w:val="005E71DC"/>
    <w:rsid w:val="005E7452"/>
    <w:rsid w:val="005F11DF"/>
    <w:rsid w:val="005F1950"/>
    <w:rsid w:val="005F2225"/>
    <w:rsid w:val="005F2A94"/>
    <w:rsid w:val="005F34B7"/>
    <w:rsid w:val="005F34E6"/>
    <w:rsid w:val="005F374A"/>
    <w:rsid w:val="005F3B53"/>
    <w:rsid w:val="005F51F3"/>
    <w:rsid w:val="005F53E7"/>
    <w:rsid w:val="005F5550"/>
    <w:rsid w:val="005F58CF"/>
    <w:rsid w:val="005F640D"/>
    <w:rsid w:val="005F6814"/>
    <w:rsid w:val="005F68D0"/>
    <w:rsid w:val="005F6B2A"/>
    <w:rsid w:val="005F714D"/>
    <w:rsid w:val="005F7C07"/>
    <w:rsid w:val="00601399"/>
    <w:rsid w:val="00601467"/>
    <w:rsid w:val="00601699"/>
    <w:rsid w:val="00601E6E"/>
    <w:rsid w:val="00602D23"/>
    <w:rsid w:val="0060371C"/>
    <w:rsid w:val="00604AA4"/>
    <w:rsid w:val="00604BBC"/>
    <w:rsid w:val="006060E6"/>
    <w:rsid w:val="00607216"/>
    <w:rsid w:val="0060725E"/>
    <w:rsid w:val="0060759C"/>
    <w:rsid w:val="0061060B"/>
    <w:rsid w:val="00610877"/>
    <w:rsid w:val="00610960"/>
    <w:rsid w:val="00610AEF"/>
    <w:rsid w:val="00610FCF"/>
    <w:rsid w:val="00611598"/>
    <w:rsid w:val="006116D0"/>
    <w:rsid w:val="00611A63"/>
    <w:rsid w:val="00611AAA"/>
    <w:rsid w:val="00612C5A"/>
    <w:rsid w:val="00612F59"/>
    <w:rsid w:val="00612FD3"/>
    <w:rsid w:val="006134DE"/>
    <w:rsid w:val="00613C64"/>
    <w:rsid w:val="00614F37"/>
    <w:rsid w:val="006155AB"/>
    <w:rsid w:val="0061596E"/>
    <w:rsid w:val="00615CA3"/>
    <w:rsid w:val="00616219"/>
    <w:rsid w:val="0061641B"/>
    <w:rsid w:val="00616C06"/>
    <w:rsid w:val="00617A52"/>
    <w:rsid w:val="00617F18"/>
    <w:rsid w:val="00620044"/>
    <w:rsid w:val="006201D9"/>
    <w:rsid w:val="006207B4"/>
    <w:rsid w:val="00620932"/>
    <w:rsid w:val="00621877"/>
    <w:rsid w:val="00621A76"/>
    <w:rsid w:val="00621B13"/>
    <w:rsid w:val="00621EBF"/>
    <w:rsid w:val="00622145"/>
    <w:rsid w:val="006222C5"/>
    <w:rsid w:val="006222E9"/>
    <w:rsid w:val="006226A7"/>
    <w:rsid w:val="00622831"/>
    <w:rsid w:val="00622B7D"/>
    <w:rsid w:val="0062390D"/>
    <w:rsid w:val="0062396F"/>
    <w:rsid w:val="00623AB7"/>
    <w:rsid w:val="0062461F"/>
    <w:rsid w:val="00626664"/>
    <w:rsid w:val="006272E9"/>
    <w:rsid w:val="0062763D"/>
    <w:rsid w:val="00627982"/>
    <w:rsid w:val="00627A7E"/>
    <w:rsid w:val="00630015"/>
    <w:rsid w:val="00630126"/>
    <w:rsid w:val="006307F8"/>
    <w:rsid w:val="006308D2"/>
    <w:rsid w:val="00630ADB"/>
    <w:rsid w:val="00630BD6"/>
    <w:rsid w:val="00630C34"/>
    <w:rsid w:val="006315C2"/>
    <w:rsid w:val="00631A0A"/>
    <w:rsid w:val="00631A1B"/>
    <w:rsid w:val="00631CBE"/>
    <w:rsid w:val="006320A1"/>
    <w:rsid w:val="00632F79"/>
    <w:rsid w:val="006337F3"/>
    <w:rsid w:val="0063386A"/>
    <w:rsid w:val="0063456B"/>
    <w:rsid w:val="00634DCC"/>
    <w:rsid w:val="0063509E"/>
    <w:rsid w:val="00635763"/>
    <w:rsid w:val="006357A6"/>
    <w:rsid w:val="00635C4A"/>
    <w:rsid w:val="00635D66"/>
    <w:rsid w:val="00636142"/>
    <w:rsid w:val="00636374"/>
    <w:rsid w:val="006363FD"/>
    <w:rsid w:val="00636933"/>
    <w:rsid w:val="00636B1D"/>
    <w:rsid w:val="006370C3"/>
    <w:rsid w:val="00637550"/>
    <w:rsid w:val="006375C6"/>
    <w:rsid w:val="0064039C"/>
    <w:rsid w:val="00640661"/>
    <w:rsid w:val="00640C1B"/>
    <w:rsid w:val="00640E1D"/>
    <w:rsid w:val="0064203D"/>
    <w:rsid w:val="0064228B"/>
    <w:rsid w:val="006424FD"/>
    <w:rsid w:val="00642C3C"/>
    <w:rsid w:val="00643139"/>
    <w:rsid w:val="00643F4E"/>
    <w:rsid w:val="006445C8"/>
    <w:rsid w:val="00644637"/>
    <w:rsid w:val="00644CCD"/>
    <w:rsid w:val="00644F4F"/>
    <w:rsid w:val="00645690"/>
    <w:rsid w:val="0064637A"/>
    <w:rsid w:val="006467FE"/>
    <w:rsid w:val="00646D6C"/>
    <w:rsid w:val="0065033C"/>
    <w:rsid w:val="006503C9"/>
    <w:rsid w:val="00650A15"/>
    <w:rsid w:val="00650C12"/>
    <w:rsid w:val="006510FB"/>
    <w:rsid w:val="006511FF"/>
    <w:rsid w:val="00651618"/>
    <w:rsid w:val="00651AA0"/>
    <w:rsid w:val="00651BAA"/>
    <w:rsid w:val="0065209F"/>
    <w:rsid w:val="006520A0"/>
    <w:rsid w:val="006521E9"/>
    <w:rsid w:val="006522C6"/>
    <w:rsid w:val="006524B3"/>
    <w:rsid w:val="00653924"/>
    <w:rsid w:val="006549D0"/>
    <w:rsid w:val="00654A50"/>
    <w:rsid w:val="006556F0"/>
    <w:rsid w:val="006567EB"/>
    <w:rsid w:val="00656B7E"/>
    <w:rsid w:val="00656FAA"/>
    <w:rsid w:val="006576D7"/>
    <w:rsid w:val="0065783B"/>
    <w:rsid w:val="00660450"/>
    <w:rsid w:val="0066121F"/>
    <w:rsid w:val="006625FD"/>
    <w:rsid w:val="0066285D"/>
    <w:rsid w:val="00662A46"/>
    <w:rsid w:val="00663664"/>
    <w:rsid w:val="00664098"/>
    <w:rsid w:val="006642F2"/>
    <w:rsid w:val="006647A5"/>
    <w:rsid w:val="006647BB"/>
    <w:rsid w:val="00664F3B"/>
    <w:rsid w:val="006658F3"/>
    <w:rsid w:val="00665C8C"/>
    <w:rsid w:val="00666729"/>
    <w:rsid w:val="00666904"/>
    <w:rsid w:val="00666F5D"/>
    <w:rsid w:val="00667016"/>
    <w:rsid w:val="006706BF"/>
    <w:rsid w:val="00670A64"/>
    <w:rsid w:val="00670E7E"/>
    <w:rsid w:val="0067155F"/>
    <w:rsid w:val="00671AED"/>
    <w:rsid w:val="00671F4A"/>
    <w:rsid w:val="00671FE7"/>
    <w:rsid w:val="0067251E"/>
    <w:rsid w:val="00672533"/>
    <w:rsid w:val="00672E0F"/>
    <w:rsid w:val="006735AC"/>
    <w:rsid w:val="0067361D"/>
    <w:rsid w:val="0067375F"/>
    <w:rsid w:val="006737DD"/>
    <w:rsid w:val="00674B02"/>
    <w:rsid w:val="00674F4D"/>
    <w:rsid w:val="006754CE"/>
    <w:rsid w:val="00675D0A"/>
    <w:rsid w:val="00675DB1"/>
    <w:rsid w:val="00676646"/>
    <w:rsid w:val="00676B9E"/>
    <w:rsid w:val="00680717"/>
    <w:rsid w:val="00680CCB"/>
    <w:rsid w:val="0068120D"/>
    <w:rsid w:val="006815CD"/>
    <w:rsid w:val="00681CD7"/>
    <w:rsid w:val="006820C0"/>
    <w:rsid w:val="0068274B"/>
    <w:rsid w:val="00682A93"/>
    <w:rsid w:val="00683803"/>
    <w:rsid w:val="0068410D"/>
    <w:rsid w:val="00684573"/>
    <w:rsid w:val="00684E42"/>
    <w:rsid w:val="00685CA0"/>
    <w:rsid w:val="00685E87"/>
    <w:rsid w:val="00687195"/>
    <w:rsid w:val="00687486"/>
    <w:rsid w:val="006902A1"/>
    <w:rsid w:val="006903F9"/>
    <w:rsid w:val="006904C5"/>
    <w:rsid w:val="0069159B"/>
    <w:rsid w:val="006917E3"/>
    <w:rsid w:val="00692614"/>
    <w:rsid w:val="0069283C"/>
    <w:rsid w:val="00692A52"/>
    <w:rsid w:val="00692BB8"/>
    <w:rsid w:val="00692E31"/>
    <w:rsid w:val="00693095"/>
    <w:rsid w:val="0069399D"/>
    <w:rsid w:val="00693B00"/>
    <w:rsid w:val="0069457B"/>
    <w:rsid w:val="00694D54"/>
    <w:rsid w:val="00694EFC"/>
    <w:rsid w:val="00694FBB"/>
    <w:rsid w:val="0069555B"/>
    <w:rsid w:val="00696478"/>
    <w:rsid w:val="00696BDC"/>
    <w:rsid w:val="00696D03"/>
    <w:rsid w:val="00697C83"/>
    <w:rsid w:val="00697EB6"/>
    <w:rsid w:val="006A07AB"/>
    <w:rsid w:val="006A082D"/>
    <w:rsid w:val="006A1609"/>
    <w:rsid w:val="006A16AF"/>
    <w:rsid w:val="006A1904"/>
    <w:rsid w:val="006A1F91"/>
    <w:rsid w:val="006A2AAA"/>
    <w:rsid w:val="006A2C88"/>
    <w:rsid w:val="006A2E7B"/>
    <w:rsid w:val="006A3715"/>
    <w:rsid w:val="006A3718"/>
    <w:rsid w:val="006A39B5"/>
    <w:rsid w:val="006A3B84"/>
    <w:rsid w:val="006A476B"/>
    <w:rsid w:val="006A476F"/>
    <w:rsid w:val="006A4871"/>
    <w:rsid w:val="006A4936"/>
    <w:rsid w:val="006A4AC9"/>
    <w:rsid w:val="006A4CF9"/>
    <w:rsid w:val="006A5583"/>
    <w:rsid w:val="006A576F"/>
    <w:rsid w:val="006A57BD"/>
    <w:rsid w:val="006A624F"/>
    <w:rsid w:val="006A646D"/>
    <w:rsid w:val="006A6608"/>
    <w:rsid w:val="006A697D"/>
    <w:rsid w:val="006A69DF"/>
    <w:rsid w:val="006A6FF8"/>
    <w:rsid w:val="006A7100"/>
    <w:rsid w:val="006A71B5"/>
    <w:rsid w:val="006A7FFD"/>
    <w:rsid w:val="006B03A7"/>
    <w:rsid w:val="006B0447"/>
    <w:rsid w:val="006B0505"/>
    <w:rsid w:val="006B08B8"/>
    <w:rsid w:val="006B1760"/>
    <w:rsid w:val="006B22AD"/>
    <w:rsid w:val="006B2574"/>
    <w:rsid w:val="006B3370"/>
    <w:rsid w:val="006B3759"/>
    <w:rsid w:val="006B4A66"/>
    <w:rsid w:val="006B4DCB"/>
    <w:rsid w:val="006B52B3"/>
    <w:rsid w:val="006B57F5"/>
    <w:rsid w:val="006B5B78"/>
    <w:rsid w:val="006B63F7"/>
    <w:rsid w:val="006B6A0C"/>
    <w:rsid w:val="006B7364"/>
    <w:rsid w:val="006C004C"/>
    <w:rsid w:val="006C016B"/>
    <w:rsid w:val="006C0B52"/>
    <w:rsid w:val="006C0CE8"/>
    <w:rsid w:val="006C0EC5"/>
    <w:rsid w:val="006C0FDE"/>
    <w:rsid w:val="006C11A1"/>
    <w:rsid w:val="006C11B3"/>
    <w:rsid w:val="006C14E8"/>
    <w:rsid w:val="006C1552"/>
    <w:rsid w:val="006C1A7E"/>
    <w:rsid w:val="006C1EFE"/>
    <w:rsid w:val="006C23A8"/>
    <w:rsid w:val="006C2413"/>
    <w:rsid w:val="006C2795"/>
    <w:rsid w:val="006C2A12"/>
    <w:rsid w:val="006C3D5D"/>
    <w:rsid w:val="006C3E59"/>
    <w:rsid w:val="006C4035"/>
    <w:rsid w:val="006C4471"/>
    <w:rsid w:val="006C44AC"/>
    <w:rsid w:val="006C4762"/>
    <w:rsid w:val="006C4E1D"/>
    <w:rsid w:val="006C510D"/>
    <w:rsid w:val="006C57AF"/>
    <w:rsid w:val="006C5DC7"/>
    <w:rsid w:val="006C5E3F"/>
    <w:rsid w:val="006C60F9"/>
    <w:rsid w:val="006C61F2"/>
    <w:rsid w:val="006C62B2"/>
    <w:rsid w:val="006C682B"/>
    <w:rsid w:val="006C6AE7"/>
    <w:rsid w:val="006C6C9C"/>
    <w:rsid w:val="006C750C"/>
    <w:rsid w:val="006C7BA0"/>
    <w:rsid w:val="006C7E33"/>
    <w:rsid w:val="006D0100"/>
    <w:rsid w:val="006D0B5E"/>
    <w:rsid w:val="006D1ED4"/>
    <w:rsid w:val="006D2395"/>
    <w:rsid w:val="006D2853"/>
    <w:rsid w:val="006D35A6"/>
    <w:rsid w:val="006D37D9"/>
    <w:rsid w:val="006D406C"/>
    <w:rsid w:val="006D437F"/>
    <w:rsid w:val="006D4922"/>
    <w:rsid w:val="006D5385"/>
    <w:rsid w:val="006D5D4C"/>
    <w:rsid w:val="006D6712"/>
    <w:rsid w:val="006D75F2"/>
    <w:rsid w:val="006D784C"/>
    <w:rsid w:val="006D7CEB"/>
    <w:rsid w:val="006E0949"/>
    <w:rsid w:val="006E15A9"/>
    <w:rsid w:val="006E1608"/>
    <w:rsid w:val="006E1DF9"/>
    <w:rsid w:val="006E3080"/>
    <w:rsid w:val="006E31DC"/>
    <w:rsid w:val="006E33B3"/>
    <w:rsid w:val="006E3795"/>
    <w:rsid w:val="006E3E5F"/>
    <w:rsid w:val="006E41B4"/>
    <w:rsid w:val="006E4705"/>
    <w:rsid w:val="006E4976"/>
    <w:rsid w:val="006E53FD"/>
    <w:rsid w:val="006E6C2D"/>
    <w:rsid w:val="006E6F84"/>
    <w:rsid w:val="006E7115"/>
    <w:rsid w:val="006E7141"/>
    <w:rsid w:val="006E7508"/>
    <w:rsid w:val="006F004E"/>
    <w:rsid w:val="006F00E2"/>
    <w:rsid w:val="006F07D1"/>
    <w:rsid w:val="006F0875"/>
    <w:rsid w:val="006F0EDC"/>
    <w:rsid w:val="006F135D"/>
    <w:rsid w:val="006F17EF"/>
    <w:rsid w:val="006F219C"/>
    <w:rsid w:val="006F222C"/>
    <w:rsid w:val="006F2FC4"/>
    <w:rsid w:val="006F345A"/>
    <w:rsid w:val="006F371D"/>
    <w:rsid w:val="006F4581"/>
    <w:rsid w:val="006F48FD"/>
    <w:rsid w:val="006F4BF9"/>
    <w:rsid w:val="006F4CF8"/>
    <w:rsid w:val="006F53FC"/>
    <w:rsid w:val="006F5481"/>
    <w:rsid w:val="006F660A"/>
    <w:rsid w:val="006F6CCD"/>
    <w:rsid w:val="006F70B0"/>
    <w:rsid w:val="006F72B8"/>
    <w:rsid w:val="006F73B2"/>
    <w:rsid w:val="006F75C9"/>
    <w:rsid w:val="00700B60"/>
    <w:rsid w:val="00700BCB"/>
    <w:rsid w:val="00700C94"/>
    <w:rsid w:val="0070127C"/>
    <w:rsid w:val="00701388"/>
    <w:rsid w:val="00701951"/>
    <w:rsid w:val="00701A84"/>
    <w:rsid w:val="007023FD"/>
    <w:rsid w:val="00702628"/>
    <w:rsid w:val="00702C4E"/>
    <w:rsid w:val="00703533"/>
    <w:rsid w:val="0070398B"/>
    <w:rsid w:val="00703A6A"/>
    <w:rsid w:val="00703DCB"/>
    <w:rsid w:val="0070429A"/>
    <w:rsid w:val="00705DC0"/>
    <w:rsid w:val="00706008"/>
    <w:rsid w:val="0070629F"/>
    <w:rsid w:val="00706F3D"/>
    <w:rsid w:val="00707726"/>
    <w:rsid w:val="00707991"/>
    <w:rsid w:val="00707B10"/>
    <w:rsid w:val="00710292"/>
    <w:rsid w:val="00710834"/>
    <w:rsid w:val="007109A2"/>
    <w:rsid w:val="00710A5E"/>
    <w:rsid w:val="00710B0B"/>
    <w:rsid w:val="00710C9A"/>
    <w:rsid w:val="00710DC4"/>
    <w:rsid w:val="00711101"/>
    <w:rsid w:val="0071147F"/>
    <w:rsid w:val="007117C7"/>
    <w:rsid w:val="007117EE"/>
    <w:rsid w:val="00711A81"/>
    <w:rsid w:val="00711DD8"/>
    <w:rsid w:val="00712180"/>
    <w:rsid w:val="007121BB"/>
    <w:rsid w:val="0071220B"/>
    <w:rsid w:val="007124E0"/>
    <w:rsid w:val="00712981"/>
    <w:rsid w:val="00713005"/>
    <w:rsid w:val="007130FF"/>
    <w:rsid w:val="00713748"/>
    <w:rsid w:val="0071507A"/>
    <w:rsid w:val="007155C8"/>
    <w:rsid w:val="0071598E"/>
    <w:rsid w:val="00715B44"/>
    <w:rsid w:val="007167DF"/>
    <w:rsid w:val="00716E22"/>
    <w:rsid w:val="00717534"/>
    <w:rsid w:val="00717917"/>
    <w:rsid w:val="00717CF7"/>
    <w:rsid w:val="007200FA"/>
    <w:rsid w:val="00720799"/>
    <w:rsid w:val="00720AA9"/>
    <w:rsid w:val="00720EFD"/>
    <w:rsid w:val="00721630"/>
    <w:rsid w:val="00721C34"/>
    <w:rsid w:val="00721DE7"/>
    <w:rsid w:val="007222F6"/>
    <w:rsid w:val="0072239D"/>
    <w:rsid w:val="00722E23"/>
    <w:rsid w:val="00722F2A"/>
    <w:rsid w:val="007232A6"/>
    <w:rsid w:val="00723493"/>
    <w:rsid w:val="007237E9"/>
    <w:rsid w:val="00723F3F"/>
    <w:rsid w:val="00724391"/>
    <w:rsid w:val="007244D0"/>
    <w:rsid w:val="007244F6"/>
    <w:rsid w:val="007246A9"/>
    <w:rsid w:val="00724AB6"/>
    <w:rsid w:val="00724C68"/>
    <w:rsid w:val="00724C7C"/>
    <w:rsid w:val="0072570E"/>
    <w:rsid w:val="0072626A"/>
    <w:rsid w:val="00726E48"/>
    <w:rsid w:val="00726E8C"/>
    <w:rsid w:val="0072709C"/>
    <w:rsid w:val="007276CD"/>
    <w:rsid w:val="00731045"/>
    <w:rsid w:val="0073151B"/>
    <w:rsid w:val="0073209C"/>
    <w:rsid w:val="00732E6C"/>
    <w:rsid w:val="00733167"/>
    <w:rsid w:val="0073316E"/>
    <w:rsid w:val="007339F0"/>
    <w:rsid w:val="00733E62"/>
    <w:rsid w:val="00733F7F"/>
    <w:rsid w:val="0073463A"/>
    <w:rsid w:val="00734845"/>
    <w:rsid w:val="007348A2"/>
    <w:rsid w:val="007358B7"/>
    <w:rsid w:val="00735AEB"/>
    <w:rsid w:val="00735D35"/>
    <w:rsid w:val="0073645B"/>
    <w:rsid w:val="00736611"/>
    <w:rsid w:val="00736BA7"/>
    <w:rsid w:val="00736DF7"/>
    <w:rsid w:val="007372CE"/>
    <w:rsid w:val="0073794D"/>
    <w:rsid w:val="00740881"/>
    <w:rsid w:val="00740BD2"/>
    <w:rsid w:val="00740CD3"/>
    <w:rsid w:val="007414F5"/>
    <w:rsid w:val="00741535"/>
    <w:rsid w:val="007415BE"/>
    <w:rsid w:val="00741870"/>
    <w:rsid w:val="00741D40"/>
    <w:rsid w:val="0074250A"/>
    <w:rsid w:val="0074299D"/>
    <w:rsid w:val="00742A05"/>
    <w:rsid w:val="00742CF0"/>
    <w:rsid w:val="00743779"/>
    <w:rsid w:val="007439C3"/>
    <w:rsid w:val="00743BC3"/>
    <w:rsid w:val="00743F01"/>
    <w:rsid w:val="007442E8"/>
    <w:rsid w:val="00744A9F"/>
    <w:rsid w:val="007451C3"/>
    <w:rsid w:val="0074530D"/>
    <w:rsid w:val="0074568C"/>
    <w:rsid w:val="00745F86"/>
    <w:rsid w:val="00745FC5"/>
    <w:rsid w:val="007464AB"/>
    <w:rsid w:val="0074661F"/>
    <w:rsid w:val="00746FAB"/>
    <w:rsid w:val="007471B5"/>
    <w:rsid w:val="007473E7"/>
    <w:rsid w:val="00747707"/>
    <w:rsid w:val="00747C56"/>
    <w:rsid w:val="00747F7E"/>
    <w:rsid w:val="00747F83"/>
    <w:rsid w:val="00751473"/>
    <w:rsid w:val="0075161B"/>
    <w:rsid w:val="00751E63"/>
    <w:rsid w:val="00752454"/>
    <w:rsid w:val="0075284C"/>
    <w:rsid w:val="007528B2"/>
    <w:rsid w:val="00752CED"/>
    <w:rsid w:val="00752FDE"/>
    <w:rsid w:val="0075331D"/>
    <w:rsid w:val="007534BF"/>
    <w:rsid w:val="0075408A"/>
    <w:rsid w:val="007549EE"/>
    <w:rsid w:val="00754C23"/>
    <w:rsid w:val="007556B6"/>
    <w:rsid w:val="007557C7"/>
    <w:rsid w:val="00756170"/>
    <w:rsid w:val="00756ADE"/>
    <w:rsid w:val="00756B52"/>
    <w:rsid w:val="00756C20"/>
    <w:rsid w:val="00756E15"/>
    <w:rsid w:val="0075712E"/>
    <w:rsid w:val="007573B3"/>
    <w:rsid w:val="00760427"/>
    <w:rsid w:val="007605E6"/>
    <w:rsid w:val="00760E8E"/>
    <w:rsid w:val="00760FE1"/>
    <w:rsid w:val="00761218"/>
    <w:rsid w:val="00762654"/>
    <w:rsid w:val="00762955"/>
    <w:rsid w:val="00762C67"/>
    <w:rsid w:val="00762C94"/>
    <w:rsid w:val="0076345F"/>
    <w:rsid w:val="00763BC8"/>
    <w:rsid w:val="0076419C"/>
    <w:rsid w:val="00764281"/>
    <w:rsid w:val="00764D9B"/>
    <w:rsid w:val="007650F1"/>
    <w:rsid w:val="0076514C"/>
    <w:rsid w:val="007654F3"/>
    <w:rsid w:val="00765585"/>
    <w:rsid w:val="0076586E"/>
    <w:rsid w:val="00765D40"/>
    <w:rsid w:val="00765FF9"/>
    <w:rsid w:val="007668FD"/>
    <w:rsid w:val="00766B5E"/>
    <w:rsid w:val="00766C30"/>
    <w:rsid w:val="00767128"/>
    <w:rsid w:val="007672C6"/>
    <w:rsid w:val="00767C55"/>
    <w:rsid w:val="00767E3E"/>
    <w:rsid w:val="0077005C"/>
    <w:rsid w:val="00770524"/>
    <w:rsid w:val="0077067D"/>
    <w:rsid w:val="00770ADD"/>
    <w:rsid w:val="00770BE5"/>
    <w:rsid w:val="00770EE9"/>
    <w:rsid w:val="00772496"/>
    <w:rsid w:val="007724FC"/>
    <w:rsid w:val="0077364D"/>
    <w:rsid w:val="00773AF3"/>
    <w:rsid w:val="007745A3"/>
    <w:rsid w:val="00774913"/>
    <w:rsid w:val="00774AFD"/>
    <w:rsid w:val="00774BE6"/>
    <w:rsid w:val="0077544B"/>
    <w:rsid w:val="00776B2A"/>
    <w:rsid w:val="0077770F"/>
    <w:rsid w:val="00777768"/>
    <w:rsid w:val="00777C50"/>
    <w:rsid w:val="00777E3C"/>
    <w:rsid w:val="007819C1"/>
    <w:rsid w:val="007825EB"/>
    <w:rsid w:val="00782918"/>
    <w:rsid w:val="00782D1C"/>
    <w:rsid w:val="00782F30"/>
    <w:rsid w:val="00783077"/>
    <w:rsid w:val="0078339E"/>
    <w:rsid w:val="00783B5E"/>
    <w:rsid w:val="00783BB5"/>
    <w:rsid w:val="00784884"/>
    <w:rsid w:val="00784BD3"/>
    <w:rsid w:val="00784C15"/>
    <w:rsid w:val="00784C7E"/>
    <w:rsid w:val="00784CA0"/>
    <w:rsid w:val="00785BE4"/>
    <w:rsid w:val="007860D7"/>
    <w:rsid w:val="007863A3"/>
    <w:rsid w:val="007864CC"/>
    <w:rsid w:val="00786E47"/>
    <w:rsid w:val="007872F4"/>
    <w:rsid w:val="00787A9D"/>
    <w:rsid w:val="00787C35"/>
    <w:rsid w:val="00787C80"/>
    <w:rsid w:val="00790599"/>
    <w:rsid w:val="00790F54"/>
    <w:rsid w:val="00790F7B"/>
    <w:rsid w:val="00791A48"/>
    <w:rsid w:val="00791F19"/>
    <w:rsid w:val="0079249E"/>
    <w:rsid w:val="0079259A"/>
    <w:rsid w:val="00792D42"/>
    <w:rsid w:val="00792DE7"/>
    <w:rsid w:val="00792FBA"/>
    <w:rsid w:val="007932FA"/>
    <w:rsid w:val="00794BAD"/>
    <w:rsid w:val="00795A92"/>
    <w:rsid w:val="00796684"/>
    <w:rsid w:val="00796E2C"/>
    <w:rsid w:val="00796F3C"/>
    <w:rsid w:val="00797245"/>
    <w:rsid w:val="00797269"/>
    <w:rsid w:val="00797AB8"/>
    <w:rsid w:val="007A0497"/>
    <w:rsid w:val="007A05B7"/>
    <w:rsid w:val="007A095C"/>
    <w:rsid w:val="007A0D38"/>
    <w:rsid w:val="007A17AE"/>
    <w:rsid w:val="007A2098"/>
    <w:rsid w:val="007A2337"/>
    <w:rsid w:val="007A2C71"/>
    <w:rsid w:val="007A3AAB"/>
    <w:rsid w:val="007A3F10"/>
    <w:rsid w:val="007A4214"/>
    <w:rsid w:val="007A492B"/>
    <w:rsid w:val="007A4DB6"/>
    <w:rsid w:val="007A4DBA"/>
    <w:rsid w:val="007A51BF"/>
    <w:rsid w:val="007A51EF"/>
    <w:rsid w:val="007A526A"/>
    <w:rsid w:val="007A563D"/>
    <w:rsid w:val="007A5686"/>
    <w:rsid w:val="007A5822"/>
    <w:rsid w:val="007A6390"/>
    <w:rsid w:val="007A63FB"/>
    <w:rsid w:val="007A654B"/>
    <w:rsid w:val="007A7105"/>
    <w:rsid w:val="007A7288"/>
    <w:rsid w:val="007A7892"/>
    <w:rsid w:val="007A7FB1"/>
    <w:rsid w:val="007B0F36"/>
    <w:rsid w:val="007B1168"/>
    <w:rsid w:val="007B12AC"/>
    <w:rsid w:val="007B1551"/>
    <w:rsid w:val="007B1907"/>
    <w:rsid w:val="007B1C13"/>
    <w:rsid w:val="007B1E87"/>
    <w:rsid w:val="007B210D"/>
    <w:rsid w:val="007B25C6"/>
    <w:rsid w:val="007B2C9F"/>
    <w:rsid w:val="007B34E6"/>
    <w:rsid w:val="007B3728"/>
    <w:rsid w:val="007B3D52"/>
    <w:rsid w:val="007B4325"/>
    <w:rsid w:val="007B4C48"/>
    <w:rsid w:val="007B4DA7"/>
    <w:rsid w:val="007B4DCB"/>
    <w:rsid w:val="007B6286"/>
    <w:rsid w:val="007B6D78"/>
    <w:rsid w:val="007B73BF"/>
    <w:rsid w:val="007C01AC"/>
    <w:rsid w:val="007C0437"/>
    <w:rsid w:val="007C0823"/>
    <w:rsid w:val="007C1301"/>
    <w:rsid w:val="007C14F4"/>
    <w:rsid w:val="007C182E"/>
    <w:rsid w:val="007C19BB"/>
    <w:rsid w:val="007C1B27"/>
    <w:rsid w:val="007C1B75"/>
    <w:rsid w:val="007C1BE5"/>
    <w:rsid w:val="007C1E45"/>
    <w:rsid w:val="007C28C0"/>
    <w:rsid w:val="007C34E4"/>
    <w:rsid w:val="007C3534"/>
    <w:rsid w:val="007C3757"/>
    <w:rsid w:val="007C37A5"/>
    <w:rsid w:val="007C39BC"/>
    <w:rsid w:val="007C4BCD"/>
    <w:rsid w:val="007C4E2A"/>
    <w:rsid w:val="007C4EFC"/>
    <w:rsid w:val="007C531A"/>
    <w:rsid w:val="007C56FD"/>
    <w:rsid w:val="007C6026"/>
    <w:rsid w:val="007C65B1"/>
    <w:rsid w:val="007C6643"/>
    <w:rsid w:val="007C6914"/>
    <w:rsid w:val="007C6AB4"/>
    <w:rsid w:val="007C6DB3"/>
    <w:rsid w:val="007C6DFC"/>
    <w:rsid w:val="007C7DB9"/>
    <w:rsid w:val="007D01CC"/>
    <w:rsid w:val="007D0785"/>
    <w:rsid w:val="007D08B7"/>
    <w:rsid w:val="007D0D97"/>
    <w:rsid w:val="007D1313"/>
    <w:rsid w:val="007D143D"/>
    <w:rsid w:val="007D1F63"/>
    <w:rsid w:val="007D272D"/>
    <w:rsid w:val="007D2A4A"/>
    <w:rsid w:val="007D2FBB"/>
    <w:rsid w:val="007D319A"/>
    <w:rsid w:val="007D3307"/>
    <w:rsid w:val="007D456D"/>
    <w:rsid w:val="007D4761"/>
    <w:rsid w:val="007D5428"/>
    <w:rsid w:val="007D54C2"/>
    <w:rsid w:val="007D57C1"/>
    <w:rsid w:val="007D5E2E"/>
    <w:rsid w:val="007D6654"/>
    <w:rsid w:val="007D7450"/>
    <w:rsid w:val="007D7B77"/>
    <w:rsid w:val="007D7BF8"/>
    <w:rsid w:val="007D7C1A"/>
    <w:rsid w:val="007D7DB0"/>
    <w:rsid w:val="007E053D"/>
    <w:rsid w:val="007E0540"/>
    <w:rsid w:val="007E068B"/>
    <w:rsid w:val="007E09EA"/>
    <w:rsid w:val="007E0BCC"/>
    <w:rsid w:val="007E1587"/>
    <w:rsid w:val="007E17AC"/>
    <w:rsid w:val="007E1885"/>
    <w:rsid w:val="007E26DE"/>
    <w:rsid w:val="007E2703"/>
    <w:rsid w:val="007E28AA"/>
    <w:rsid w:val="007E4485"/>
    <w:rsid w:val="007E48F8"/>
    <w:rsid w:val="007E4A8A"/>
    <w:rsid w:val="007E4C0E"/>
    <w:rsid w:val="007E4D0F"/>
    <w:rsid w:val="007E51D9"/>
    <w:rsid w:val="007E570E"/>
    <w:rsid w:val="007E6031"/>
    <w:rsid w:val="007E6D41"/>
    <w:rsid w:val="007F02CC"/>
    <w:rsid w:val="007F08E8"/>
    <w:rsid w:val="007F0A2F"/>
    <w:rsid w:val="007F0E94"/>
    <w:rsid w:val="007F1C80"/>
    <w:rsid w:val="007F1F51"/>
    <w:rsid w:val="007F270A"/>
    <w:rsid w:val="007F2F68"/>
    <w:rsid w:val="007F361A"/>
    <w:rsid w:val="007F463B"/>
    <w:rsid w:val="007F4E28"/>
    <w:rsid w:val="007F4E42"/>
    <w:rsid w:val="007F5166"/>
    <w:rsid w:val="007F54BC"/>
    <w:rsid w:val="007F562A"/>
    <w:rsid w:val="007F59EE"/>
    <w:rsid w:val="007F5AF6"/>
    <w:rsid w:val="007F5CA0"/>
    <w:rsid w:val="007F6B6A"/>
    <w:rsid w:val="007F6BC1"/>
    <w:rsid w:val="007F6E8A"/>
    <w:rsid w:val="007F71ED"/>
    <w:rsid w:val="007F7C5B"/>
    <w:rsid w:val="007F7D8A"/>
    <w:rsid w:val="00800204"/>
    <w:rsid w:val="00800216"/>
    <w:rsid w:val="00800A1A"/>
    <w:rsid w:val="00800BB0"/>
    <w:rsid w:val="00801E1C"/>
    <w:rsid w:val="00802089"/>
    <w:rsid w:val="008024D5"/>
    <w:rsid w:val="00802E51"/>
    <w:rsid w:val="008030D2"/>
    <w:rsid w:val="00803307"/>
    <w:rsid w:val="00803797"/>
    <w:rsid w:val="00803A25"/>
    <w:rsid w:val="00803F7D"/>
    <w:rsid w:val="00804053"/>
    <w:rsid w:val="00804256"/>
    <w:rsid w:val="0080447B"/>
    <w:rsid w:val="008046F7"/>
    <w:rsid w:val="00805282"/>
    <w:rsid w:val="008052C6"/>
    <w:rsid w:val="008056D6"/>
    <w:rsid w:val="00805711"/>
    <w:rsid w:val="00805752"/>
    <w:rsid w:val="008058E1"/>
    <w:rsid w:val="00805A69"/>
    <w:rsid w:val="00806202"/>
    <w:rsid w:val="008069B3"/>
    <w:rsid w:val="00806A6C"/>
    <w:rsid w:val="00806E28"/>
    <w:rsid w:val="00807841"/>
    <w:rsid w:val="0080797A"/>
    <w:rsid w:val="008079B4"/>
    <w:rsid w:val="00807AD8"/>
    <w:rsid w:val="00810FBE"/>
    <w:rsid w:val="00811B88"/>
    <w:rsid w:val="008126E6"/>
    <w:rsid w:val="008130B1"/>
    <w:rsid w:val="008131CD"/>
    <w:rsid w:val="008144C4"/>
    <w:rsid w:val="00814524"/>
    <w:rsid w:val="00814A15"/>
    <w:rsid w:val="0081505D"/>
    <w:rsid w:val="00815175"/>
    <w:rsid w:val="00815360"/>
    <w:rsid w:val="00815535"/>
    <w:rsid w:val="008158F7"/>
    <w:rsid w:val="008159D6"/>
    <w:rsid w:val="00815C06"/>
    <w:rsid w:val="008160C6"/>
    <w:rsid w:val="00816632"/>
    <w:rsid w:val="00816833"/>
    <w:rsid w:val="00816A08"/>
    <w:rsid w:val="00816F2E"/>
    <w:rsid w:val="0081732A"/>
    <w:rsid w:val="00817D0B"/>
    <w:rsid w:val="00817E79"/>
    <w:rsid w:val="0082056B"/>
    <w:rsid w:val="0082079C"/>
    <w:rsid w:val="00820F5C"/>
    <w:rsid w:val="008210E2"/>
    <w:rsid w:val="00821113"/>
    <w:rsid w:val="00821BD5"/>
    <w:rsid w:val="00822354"/>
    <w:rsid w:val="00822D5A"/>
    <w:rsid w:val="00823807"/>
    <w:rsid w:val="00823C71"/>
    <w:rsid w:val="0082405B"/>
    <w:rsid w:val="0082436D"/>
    <w:rsid w:val="0082475F"/>
    <w:rsid w:val="008248B1"/>
    <w:rsid w:val="0082492D"/>
    <w:rsid w:val="00824F4B"/>
    <w:rsid w:val="00825DB4"/>
    <w:rsid w:val="00826341"/>
    <w:rsid w:val="008274F7"/>
    <w:rsid w:val="00827FEF"/>
    <w:rsid w:val="0083018C"/>
    <w:rsid w:val="00830B89"/>
    <w:rsid w:val="00830EBE"/>
    <w:rsid w:val="00831105"/>
    <w:rsid w:val="0083158F"/>
    <w:rsid w:val="00831D0F"/>
    <w:rsid w:val="00832166"/>
    <w:rsid w:val="00832228"/>
    <w:rsid w:val="008322B2"/>
    <w:rsid w:val="0083282C"/>
    <w:rsid w:val="00832FC5"/>
    <w:rsid w:val="0083346C"/>
    <w:rsid w:val="00833714"/>
    <w:rsid w:val="00833756"/>
    <w:rsid w:val="00833A9B"/>
    <w:rsid w:val="00834272"/>
    <w:rsid w:val="0083439E"/>
    <w:rsid w:val="008349DF"/>
    <w:rsid w:val="00834FA8"/>
    <w:rsid w:val="0083558B"/>
    <w:rsid w:val="00836392"/>
    <w:rsid w:val="00836844"/>
    <w:rsid w:val="00836908"/>
    <w:rsid w:val="00836CB2"/>
    <w:rsid w:val="00836DE6"/>
    <w:rsid w:val="008370F3"/>
    <w:rsid w:val="00837936"/>
    <w:rsid w:val="00840212"/>
    <w:rsid w:val="00840228"/>
    <w:rsid w:val="0084038B"/>
    <w:rsid w:val="008406EC"/>
    <w:rsid w:val="00840B9A"/>
    <w:rsid w:val="008411F6"/>
    <w:rsid w:val="0084122E"/>
    <w:rsid w:val="00841576"/>
    <w:rsid w:val="00841A42"/>
    <w:rsid w:val="0084225D"/>
    <w:rsid w:val="00842481"/>
    <w:rsid w:val="008429AD"/>
    <w:rsid w:val="00842F0D"/>
    <w:rsid w:val="008436A2"/>
    <w:rsid w:val="00843BCD"/>
    <w:rsid w:val="00843CAF"/>
    <w:rsid w:val="0084408F"/>
    <w:rsid w:val="0084467F"/>
    <w:rsid w:val="00845095"/>
    <w:rsid w:val="008453DA"/>
    <w:rsid w:val="00845D9C"/>
    <w:rsid w:val="00845E15"/>
    <w:rsid w:val="00846859"/>
    <w:rsid w:val="00846E9D"/>
    <w:rsid w:val="008501A2"/>
    <w:rsid w:val="00850F8C"/>
    <w:rsid w:val="00851006"/>
    <w:rsid w:val="008538E0"/>
    <w:rsid w:val="00853B10"/>
    <w:rsid w:val="00854434"/>
    <w:rsid w:val="0085495B"/>
    <w:rsid w:val="00854ED0"/>
    <w:rsid w:val="00855DD4"/>
    <w:rsid w:val="008568B7"/>
    <w:rsid w:val="00856B1B"/>
    <w:rsid w:val="00860A99"/>
    <w:rsid w:val="00860E4B"/>
    <w:rsid w:val="00860F5F"/>
    <w:rsid w:val="008611C7"/>
    <w:rsid w:val="00861381"/>
    <w:rsid w:val="0086151B"/>
    <w:rsid w:val="0086180A"/>
    <w:rsid w:val="008618B1"/>
    <w:rsid w:val="00861EA9"/>
    <w:rsid w:val="00862F64"/>
    <w:rsid w:val="00862FCA"/>
    <w:rsid w:val="00863251"/>
    <w:rsid w:val="008635C3"/>
    <w:rsid w:val="008637C5"/>
    <w:rsid w:val="00863B61"/>
    <w:rsid w:val="00863F04"/>
    <w:rsid w:val="00864088"/>
    <w:rsid w:val="008640E8"/>
    <w:rsid w:val="00864879"/>
    <w:rsid w:val="00864B32"/>
    <w:rsid w:val="00864E43"/>
    <w:rsid w:val="00865A69"/>
    <w:rsid w:val="0086639F"/>
    <w:rsid w:val="008668D6"/>
    <w:rsid w:val="008669B0"/>
    <w:rsid w:val="00866C81"/>
    <w:rsid w:val="00867603"/>
    <w:rsid w:val="00870297"/>
    <w:rsid w:val="0087068D"/>
    <w:rsid w:val="0087085D"/>
    <w:rsid w:val="008718B9"/>
    <w:rsid w:val="00871C19"/>
    <w:rsid w:val="008724CB"/>
    <w:rsid w:val="008726CA"/>
    <w:rsid w:val="00872E04"/>
    <w:rsid w:val="00873313"/>
    <w:rsid w:val="00873354"/>
    <w:rsid w:val="00873376"/>
    <w:rsid w:val="008734B3"/>
    <w:rsid w:val="00873918"/>
    <w:rsid w:val="00874120"/>
    <w:rsid w:val="0087421C"/>
    <w:rsid w:val="0087446F"/>
    <w:rsid w:val="008745AF"/>
    <w:rsid w:val="00874B58"/>
    <w:rsid w:val="00874B63"/>
    <w:rsid w:val="00874C6A"/>
    <w:rsid w:val="008757A1"/>
    <w:rsid w:val="00875989"/>
    <w:rsid w:val="00875C1B"/>
    <w:rsid w:val="00875F3B"/>
    <w:rsid w:val="0087669F"/>
    <w:rsid w:val="00876842"/>
    <w:rsid w:val="00876A60"/>
    <w:rsid w:val="00876B9A"/>
    <w:rsid w:val="00876FF4"/>
    <w:rsid w:val="008774B3"/>
    <w:rsid w:val="0087786A"/>
    <w:rsid w:val="008800F9"/>
    <w:rsid w:val="00880C33"/>
    <w:rsid w:val="00880E7E"/>
    <w:rsid w:val="00881550"/>
    <w:rsid w:val="008819A5"/>
    <w:rsid w:val="008819B0"/>
    <w:rsid w:val="008821C9"/>
    <w:rsid w:val="0088222B"/>
    <w:rsid w:val="00882C2C"/>
    <w:rsid w:val="00882C42"/>
    <w:rsid w:val="0088388A"/>
    <w:rsid w:val="00883901"/>
    <w:rsid w:val="0088428E"/>
    <w:rsid w:val="0088458D"/>
    <w:rsid w:val="008845BE"/>
    <w:rsid w:val="00884A25"/>
    <w:rsid w:val="00884E74"/>
    <w:rsid w:val="00884F37"/>
    <w:rsid w:val="008851CF"/>
    <w:rsid w:val="008869C1"/>
    <w:rsid w:val="00886B37"/>
    <w:rsid w:val="0088700C"/>
    <w:rsid w:val="00887013"/>
    <w:rsid w:val="0088727D"/>
    <w:rsid w:val="00887C83"/>
    <w:rsid w:val="00890418"/>
    <w:rsid w:val="00890436"/>
    <w:rsid w:val="00890822"/>
    <w:rsid w:val="00890F4D"/>
    <w:rsid w:val="008913C7"/>
    <w:rsid w:val="008915C1"/>
    <w:rsid w:val="00891E58"/>
    <w:rsid w:val="008924A3"/>
    <w:rsid w:val="00892D60"/>
    <w:rsid w:val="008933C6"/>
    <w:rsid w:val="0089458B"/>
    <w:rsid w:val="008948E4"/>
    <w:rsid w:val="00894B14"/>
    <w:rsid w:val="00894F62"/>
    <w:rsid w:val="00895A94"/>
    <w:rsid w:val="00895B4A"/>
    <w:rsid w:val="00897098"/>
    <w:rsid w:val="00897447"/>
    <w:rsid w:val="00897997"/>
    <w:rsid w:val="008A0371"/>
    <w:rsid w:val="008A0D22"/>
    <w:rsid w:val="008A0D89"/>
    <w:rsid w:val="008A10BA"/>
    <w:rsid w:val="008A1A35"/>
    <w:rsid w:val="008A1F0E"/>
    <w:rsid w:val="008A1F71"/>
    <w:rsid w:val="008A2E49"/>
    <w:rsid w:val="008A2EC8"/>
    <w:rsid w:val="008A39EC"/>
    <w:rsid w:val="008A3F4B"/>
    <w:rsid w:val="008A43E0"/>
    <w:rsid w:val="008A5464"/>
    <w:rsid w:val="008A61A3"/>
    <w:rsid w:val="008A6366"/>
    <w:rsid w:val="008A71AA"/>
    <w:rsid w:val="008A72EA"/>
    <w:rsid w:val="008A74D6"/>
    <w:rsid w:val="008A7BEB"/>
    <w:rsid w:val="008A7D3A"/>
    <w:rsid w:val="008B010E"/>
    <w:rsid w:val="008B06BF"/>
    <w:rsid w:val="008B0AB8"/>
    <w:rsid w:val="008B10E2"/>
    <w:rsid w:val="008B10E5"/>
    <w:rsid w:val="008B112D"/>
    <w:rsid w:val="008B12EC"/>
    <w:rsid w:val="008B14A0"/>
    <w:rsid w:val="008B1632"/>
    <w:rsid w:val="008B16E5"/>
    <w:rsid w:val="008B1A46"/>
    <w:rsid w:val="008B30C8"/>
    <w:rsid w:val="008B4568"/>
    <w:rsid w:val="008B48F4"/>
    <w:rsid w:val="008B52E8"/>
    <w:rsid w:val="008B5466"/>
    <w:rsid w:val="008B54EA"/>
    <w:rsid w:val="008B5933"/>
    <w:rsid w:val="008B66E2"/>
    <w:rsid w:val="008B7251"/>
    <w:rsid w:val="008B7617"/>
    <w:rsid w:val="008B77BB"/>
    <w:rsid w:val="008B7A78"/>
    <w:rsid w:val="008B7B0B"/>
    <w:rsid w:val="008B7C10"/>
    <w:rsid w:val="008B7FDC"/>
    <w:rsid w:val="008C0623"/>
    <w:rsid w:val="008C10BF"/>
    <w:rsid w:val="008C1297"/>
    <w:rsid w:val="008C1E59"/>
    <w:rsid w:val="008C2063"/>
    <w:rsid w:val="008C242D"/>
    <w:rsid w:val="008C28E9"/>
    <w:rsid w:val="008C2A84"/>
    <w:rsid w:val="008C2FFC"/>
    <w:rsid w:val="008C348F"/>
    <w:rsid w:val="008C3730"/>
    <w:rsid w:val="008C4FAA"/>
    <w:rsid w:val="008C542B"/>
    <w:rsid w:val="008C6246"/>
    <w:rsid w:val="008C6270"/>
    <w:rsid w:val="008C6723"/>
    <w:rsid w:val="008C6BBE"/>
    <w:rsid w:val="008C7493"/>
    <w:rsid w:val="008C76EC"/>
    <w:rsid w:val="008C7DC4"/>
    <w:rsid w:val="008D0268"/>
    <w:rsid w:val="008D030C"/>
    <w:rsid w:val="008D0832"/>
    <w:rsid w:val="008D08ED"/>
    <w:rsid w:val="008D0F34"/>
    <w:rsid w:val="008D1812"/>
    <w:rsid w:val="008D1878"/>
    <w:rsid w:val="008D190C"/>
    <w:rsid w:val="008D1A0C"/>
    <w:rsid w:val="008D1B02"/>
    <w:rsid w:val="008D1D89"/>
    <w:rsid w:val="008D1E88"/>
    <w:rsid w:val="008D1F09"/>
    <w:rsid w:val="008D25F8"/>
    <w:rsid w:val="008D286F"/>
    <w:rsid w:val="008D34F8"/>
    <w:rsid w:val="008D362A"/>
    <w:rsid w:val="008D37F8"/>
    <w:rsid w:val="008D41E8"/>
    <w:rsid w:val="008D44E2"/>
    <w:rsid w:val="008D4C3E"/>
    <w:rsid w:val="008D5267"/>
    <w:rsid w:val="008D5916"/>
    <w:rsid w:val="008D5E94"/>
    <w:rsid w:val="008D6302"/>
    <w:rsid w:val="008D630B"/>
    <w:rsid w:val="008D689A"/>
    <w:rsid w:val="008D7A81"/>
    <w:rsid w:val="008D7D14"/>
    <w:rsid w:val="008E01DF"/>
    <w:rsid w:val="008E12E4"/>
    <w:rsid w:val="008E1B2D"/>
    <w:rsid w:val="008E1D2A"/>
    <w:rsid w:val="008E1FDF"/>
    <w:rsid w:val="008E229A"/>
    <w:rsid w:val="008E244B"/>
    <w:rsid w:val="008E3677"/>
    <w:rsid w:val="008E3AA4"/>
    <w:rsid w:val="008E3C99"/>
    <w:rsid w:val="008E45C1"/>
    <w:rsid w:val="008E46D4"/>
    <w:rsid w:val="008E4D12"/>
    <w:rsid w:val="008E5689"/>
    <w:rsid w:val="008E5CA9"/>
    <w:rsid w:val="008E5F46"/>
    <w:rsid w:val="008E63BB"/>
    <w:rsid w:val="008E6874"/>
    <w:rsid w:val="008E7307"/>
    <w:rsid w:val="008E735B"/>
    <w:rsid w:val="008E7364"/>
    <w:rsid w:val="008E7CC7"/>
    <w:rsid w:val="008E7CCF"/>
    <w:rsid w:val="008F0330"/>
    <w:rsid w:val="008F0572"/>
    <w:rsid w:val="008F057B"/>
    <w:rsid w:val="008F0723"/>
    <w:rsid w:val="008F0A25"/>
    <w:rsid w:val="008F0CA7"/>
    <w:rsid w:val="008F1BAB"/>
    <w:rsid w:val="008F1D49"/>
    <w:rsid w:val="008F2019"/>
    <w:rsid w:val="008F2850"/>
    <w:rsid w:val="008F2C7C"/>
    <w:rsid w:val="008F2E2D"/>
    <w:rsid w:val="008F316B"/>
    <w:rsid w:val="008F3194"/>
    <w:rsid w:val="008F34DF"/>
    <w:rsid w:val="008F45CF"/>
    <w:rsid w:val="008F4CC7"/>
    <w:rsid w:val="008F4DA5"/>
    <w:rsid w:val="008F5079"/>
    <w:rsid w:val="008F5413"/>
    <w:rsid w:val="008F5442"/>
    <w:rsid w:val="008F57D3"/>
    <w:rsid w:val="008F5942"/>
    <w:rsid w:val="008F5C35"/>
    <w:rsid w:val="008F5E81"/>
    <w:rsid w:val="008F64E3"/>
    <w:rsid w:val="008F66A1"/>
    <w:rsid w:val="008F7AFA"/>
    <w:rsid w:val="00900135"/>
    <w:rsid w:val="009008D4"/>
    <w:rsid w:val="0090093A"/>
    <w:rsid w:val="00900E68"/>
    <w:rsid w:val="00901806"/>
    <w:rsid w:val="00901873"/>
    <w:rsid w:val="00901901"/>
    <w:rsid w:val="00902B50"/>
    <w:rsid w:val="00902E5C"/>
    <w:rsid w:val="00902E6F"/>
    <w:rsid w:val="0090307F"/>
    <w:rsid w:val="00903377"/>
    <w:rsid w:val="009035D3"/>
    <w:rsid w:val="009038DA"/>
    <w:rsid w:val="00903A7A"/>
    <w:rsid w:val="00903B02"/>
    <w:rsid w:val="00903D05"/>
    <w:rsid w:val="00904195"/>
    <w:rsid w:val="0090465E"/>
    <w:rsid w:val="009049D6"/>
    <w:rsid w:val="00905E8A"/>
    <w:rsid w:val="0090602B"/>
    <w:rsid w:val="009061E5"/>
    <w:rsid w:val="009064C6"/>
    <w:rsid w:val="00906F81"/>
    <w:rsid w:val="00907F3E"/>
    <w:rsid w:val="009103EC"/>
    <w:rsid w:val="009104A6"/>
    <w:rsid w:val="0091050B"/>
    <w:rsid w:val="0091070B"/>
    <w:rsid w:val="00910C80"/>
    <w:rsid w:val="00911033"/>
    <w:rsid w:val="009116E5"/>
    <w:rsid w:val="00911B7F"/>
    <w:rsid w:val="00911C08"/>
    <w:rsid w:val="00911D45"/>
    <w:rsid w:val="009123EE"/>
    <w:rsid w:val="00912BBF"/>
    <w:rsid w:val="009138C3"/>
    <w:rsid w:val="00913D1C"/>
    <w:rsid w:val="00914270"/>
    <w:rsid w:val="00915473"/>
    <w:rsid w:val="009167A4"/>
    <w:rsid w:val="009169F5"/>
    <w:rsid w:val="00916EE8"/>
    <w:rsid w:val="00917120"/>
    <w:rsid w:val="009174C2"/>
    <w:rsid w:val="0091784B"/>
    <w:rsid w:val="00917AE0"/>
    <w:rsid w:val="00917FB8"/>
    <w:rsid w:val="009207EF"/>
    <w:rsid w:val="009208D2"/>
    <w:rsid w:val="00921060"/>
    <w:rsid w:val="0092109D"/>
    <w:rsid w:val="009210EC"/>
    <w:rsid w:val="00921541"/>
    <w:rsid w:val="009216D9"/>
    <w:rsid w:val="009219E4"/>
    <w:rsid w:val="00921D56"/>
    <w:rsid w:val="0092208D"/>
    <w:rsid w:val="00922422"/>
    <w:rsid w:val="00922A7E"/>
    <w:rsid w:val="00922B55"/>
    <w:rsid w:val="00922EB4"/>
    <w:rsid w:val="00923715"/>
    <w:rsid w:val="009237FB"/>
    <w:rsid w:val="00923E57"/>
    <w:rsid w:val="00924100"/>
    <w:rsid w:val="0092458A"/>
    <w:rsid w:val="00924819"/>
    <w:rsid w:val="00924B46"/>
    <w:rsid w:val="00924C78"/>
    <w:rsid w:val="009254E1"/>
    <w:rsid w:val="009259DA"/>
    <w:rsid w:val="009263F3"/>
    <w:rsid w:val="0092648E"/>
    <w:rsid w:val="009265FE"/>
    <w:rsid w:val="009267A5"/>
    <w:rsid w:val="00926B40"/>
    <w:rsid w:val="00927365"/>
    <w:rsid w:val="009276F6"/>
    <w:rsid w:val="00927857"/>
    <w:rsid w:val="009305C4"/>
    <w:rsid w:val="00930976"/>
    <w:rsid w:val="00930B55"/>
    <w:rsid w:val="00931D07"/>
    <w:rsid w:val="00931F78"/>
    <w:rsid w:val="0093226E"/>
    <w:rsid w:val="0093238D"/>
    <w:rsid w:val="009324CE"/>
    <w:rsid w:val="009325D6"/>
    <w:rsid w:val="009328A6"/>
    <w:rsid w:val="009329F7"/>
    <w:rsid w:val="00932D3C"/>
    <w:rsid w:val="0093320E"/>
    <w:rsid w:val="0093385C"/>
    <w:rsid w:val="00933BC1"/>
    <w:rsid w:val="00933F90"/>
    <w:rsid w:val="00934A54"/>
    <w:rsid w:val="00934FE2"/>
    <w:rsid w:val="009356D7"/>
    <w:rsid w:val="0093597B"/>
    <w:rsid w:val="009359B8"/>
    <w:rsid w:val="0093662A"/>
    <w:rsid w:val="009374F2"/>
    <w:rsid w:val="009376C5"/>
    <w:rsid w:val="00937985"/>
    <w:rsid w:val="00937D19"/>
    <w:rsid w:val="00937D7C"/>
    <w:rsid w:val="009404DC"/>
    <w:rsid w:val="009422FF"/>
    <w:rsid w:val="00942CA8"/>
    <w:rsid w:val="00943059"/>
    <w:rsid w:val="009436C0"/>
    <w:rsid w:val="00943EF5"/>
    <w:rsid w:val="00943F93"/>
    <w:rsid w:val="00944205"/>
    <w:rsid w:val="009442C2"/>
    <w:rsid w:val="00945061"/>
    <w:rsid w:val="0094508F"/>
    <w:rsid w:val="009459DA"/>
    <w:rsid w:val="009459E5"/>
    <w:rsid w:val="00945D55"/>
    <w:rsid w:val="0094623D"/>
    <w:rsid w:val="00946780"/>
    <w:rsid w:val="00946F66"/>
    <w:rsid w:val="00947541"/>
    <w:rsid w:val="0094761B"/>
    <w:rsid w:val="0094766A"/>
    <w:rsid w:val="00947714"/>
    <w:rsid w:val="00950868"/>
    <w:rsid w:val="009508B3"/>
    <w:rsid w:val="00950DEC"/>
    <w:rsid w:val="009512A9"/>
    <w:rsid w:val="00951544"/>
    <w:rsid w:val="00951D37"/>
    <w:rsid w:val="00951EE1"/>
    <w:rsid w:val="00951F2B"/>
    <w:rsid w:val="00952072"/>
    <w:rsid w:val="009525B2"/>
    <w:rsid w:val="00952D99"/>
    <w:rsid w:val="009534D2"/>
    <w:rsid w:val="00953602"/>
    <w:rsid w:val="00953B6C"/>
    <w:rsid w:val="00953D81"/>
    <w:rsid w:val="00953DC8"/>
    <w:rsid w:val="009547BF"/>
    <w:rsid w:val="00954890"/>
    <w:rsid w:val="00954A35"/>
    <w:rsid w:val="00954CC2"/>
    <w:rsid w:val="0095526F"/>
    <w:rsid w:val="00955831"/>
    <w:rsid w:val="00955BA0"/>
    <w:rsid w:val="009562A9"/>
    <w:rsid w:val="00956F69"/>
    <w:rsid w:val="00957FD1"/>
    <w:rsid w:val="009609B3"/>
    <w:rsid w:val="00960B67"/>
    <w:rsid w:val="0096116A"/>
    <w:rsid w:val="009617B0"/>
    <w:rsid w:val="00961D6D"/>
    <w:rsid w:val="00963413"/>
    <w:rsid w:val="00963550"/>
    <w:rsid w:val="00963595"/>
    <w:rsid w:val="00963648"/>
    <w:rsid w:val="009638AF"/>
    <w:rsid w:val="009643BE"/>
    <w:rsid w:val="00964444"/>
    <w:rsid w:val="0096484E"/>
    <w:rsid w:val="00964A6C"/>
    <w:rsid w:val="00965488"/>
    <w:rsid w:val="00965D26"/>
    <w:rsid w:val="00966A4F"/>
    <w:rsid w:val="00966F03"/>
    <w:rsid w:val="009671B3"/>
    <w:rsid w:val="00967C2D"/>
    <w:rsid w:val="00967D65"/>
    <w:rsid w:val="009700DF"/>
    <w:rsid w:val="009706AB"/>
    <w:rsid w:val="0097074F"/>
    <w:rsid w:val="00970752"/>
    <w:rsid w:val="00970A4C"/>
    <w:rsid w:val="00971492"/>
    <w:rsid w:val="009715C6"/>
    <w:rsid w:val="00971DC5"/>
    <w:rsid w:val="0097266F"/>
    <w:rsid w:val="009728D8"/>
    <w:rsid w:val="009728F4"/>
    <w:rsid w:val="00973185"/>
    <w:rsid w:val="00973203"/>
    <w:rsid w:val="009733DC"/>
    <w:rsid w:val="0097461D"/>
    <w:rsid w:val="00974D67"/>
    <w:rsid w:val="00974DDA"/>
    <w:rsid w:val="00974EEB"/>
    <w:rsid w:val="00975097"/>
    <w:rsid w:val="00975141"/>
    <w:rsid w:val="00975336"/>
    <w:rsid w:val="00975DEC"/>
    <w:rsid w:val="00975E10"/>
    <w:rsid w:val="009763F7"/>
    <w:rsid w:val="00976FE4"/>
    <w:rsid w:val="00977065"/>
    <w:rsid w:val="00977E0D"/>
    <w:rsid w:val="0098055A"/>
    <w:rsid w:val="00980AC0"/>
    <w:rsid w:val="00980C07"/>
    <w:rsid w:val="00980D4A"/>
    <w:rsid w:val="00980F69"/>
    <w:rsid w:val="00982ACB"/>
    <w:rsid w:val="009839E7"/>
    <w:rsid w:val="00983B26"/>
    <w:rsid w:val="009841B0"/>
    <w:rsid w:val="00984257"/>
    <w:rsid w:val="00984800"/>
    <w:rsid w:val="00984DBB"/>
    <w:rsid w:val="00985C9D"/>
    <w:rsid w:val="0098696C"/>
    <w:rsid w:val="00987948"/>
    <w:rsid w:val="00987995"/>
    <w:rsid w:val="00987AD1"/>
    <w:rsid w:val="00987B2F"/>
    <w:rsid w:val="00987B4D"/>
    <w:rsid w:val="00990470"/>
    <w:rsid w:val="00990B92"/>
    <w:rsid w:val="009910BE"/>
    <w:rsid w:val="009918E7"/>
    <w:rsid w:val="00991D72"/>
    <w:rsid w:val="009929EA"/>
    <w:rsid w:val="0099364F"/>
    <w:rsid w:val="0099441B"/>
    <w:rsid w:val="00994DA4"/>
    <w:rsid w:val="00994E7A"/>
    <w:rsid w:val="00995053"/>
    <w:rsid w:val="00995B76"/>
    <w:rsid w:val="00996F1B"/>
    <w:rsid w:val="00996F85"/>
    <w:rsid w:val="00997062"/>
    <w:rsid w:val="0099749A"/>
    <w:rsid w:val="00997629"/>
    <w:rsid w:val="0099792A"/>
    <w:rsid w:val="00997BDE"/>
    <w:rsid w:val="009A089A"/>
    <w:rsid w:val="009A160B"/>
    <w:rsid w:val="009A2537"/>
    <w:rsid w:val="009A2658"/>
    <w:rsid w:val="009A2F32"/>
    <w:rsid w:val="009A304B"/>
    <w:rsid w:val="009A3716"/>
    <w:rsid w:val="009A406E"/>
    <w:rsid w:val="009A4ABB"/>
    <w:rsid w:val="009A4B11"/>
    <w:rsid w:val="009A54DF"/>
    <w:rsid w:val="009A591E"/>
    <w:rsid w:val="009A5977"/>
    <w:rsid w:val="009A5A77"/>
    <w:rsid w:val="009A5DC9"/>
    <w:rsid w:val="009A5FDE"/>
    <w:rsid w:val="009A6D1E"/>
    <w:rsid w:val="009A73B9"/>
    <w:rsid w:val="009A73CD"/>
    <w:rsid w:val="009A7776"/>
    <w:rsid w:val="009A7B79"/>
    <w:rsid w:val="009A7C7B"/>
    <w:rsid w:val="009B121A"/>
    <w:rsid w:val="009B1383"/>
    <w:rsid w:val="009B1551"/>
    <w:rsid w:val="009B156B"/>
    <w:rsid w:val="009B178D"/>
    <w:rsid w:val="009B1A95"/>
    <w:rsid w:val="009B22C6"/>
    <w:rsid w:val="009B22F5"/>
    <w:rsid w:val="009B22F7"/>
    <w:rsid w:val="009B2505"/>
    <w:rsid w:val="009B2713"/>
    <w:rsid w:val="009B2BA8"/>
    <w:rsid w:val="009B2F0C"/>
    <w:rsid w:val="009B3032"/>
    <w:rsid w:val="009B3CBA"/>
    <w:rsid w:val="009B5527"/>
    <w:rsid w:val="009B5787"/>
    <w:rsid w:val="009B6161"/>
    <w:rsid w:val="009B6373"/>
    <w:rsid w:val="009B659D"/>
    <w:rsid w:val="009B6DAA"/>
    <w:rsid w:val="009B70F0"/>
    <w:rsid w:val="009B7181"/>
    <w:rsid w:val="009B76FE"/>
    <w:rsid w:val="009B77B6"/>
    <w:rsid w:val="009B7A41"/>
    <w:rsid w:val="009B7B7C"/>
    <w:rsid w:val="009C02AA"/>
    <w:rsid w:val="009C0B78"/>
    <w:rsid w:val="009C0DDC"/>
    <w:rsid w:val="009C0F0A"/>
    <w:rsid w:val="009C167B"/>
    <w:rsid w:val="009C1CF1"/>
    <w:rsid w:val="009C219B"/>
    <w:rsid w:val="009C2489"/>
    <w:rsid w:val="009C2AC8"/>
    <w:rsid w:val="009C2C20"/>
    <w:rsid w:val="009C2D2B"/>
    <w:rsid w:val="009C2E56"/>
    <w:rsid w:val="009C38FA"/>
    <w:rsid w:val="009C4633"/>
    <w:rsid w:val="009C4710"/>
    <w:rsid w:val="009C4A93"/>
    <w:rsid w:val="009C503F"/>
    <w:rsid w:val="009C5AA4"/>
    <w:rsid w:val="009C5CBA"/>
    <w:rsid w:val="009C6CD1"/>
    <w:rsid w:val="009C7256"/>
    <w:rsid w:val="009C79B7"/>
    <w:rsid w:val="009C7BD5"/>
    <w:rsid w:val="009C7CAF"/>
    <w:rsid w:val="009D010C"/>
    <w:rsid w:val="009D044F"/>
    <w:rsid w:val="009D067D"/>
    <w:rsid w:val="009D2475"/>
    <w:rsid w:val="009D27B5"/>
    <w:rsid w:val="009D303F"/>
    <w:rsid w:val="009D3760"/>
    <w:rsid w:val="009D414C"/>
    <w:rsid w:val="009D41F1"/>
    <w:rsid w:val="009D4483"/>
    <w:rsid w:val="009D4BA1"/>
    <w:rsid w:val="009D5C39"/>
    <w:rsid w:val="009D5C54"/>
    <w:rsid w:val="009D6394"/>
    <w:rsid w:val="009D655C"/>
    <w:rsid w:val="009D6DE4"/>
    <w:rsid w:val="009D6E8B"/>
    <w:rsid w:val="009D7124"/>
    <w:rsid w:val="009E009B"/>
    <w:rsid w:val="009E0227"/>
    <w:rsid w:val="009E0CAE"/>
    <w:rsid w:val="009E1540"/>
    <w:rsid w:val="009E159B"/>
    <w:rsid w:val="009E1BA0"/>
    <w:rsid w:val="009E2315"/>
    <w:rsid w:val="009E2433"/>
    <w:rsid w:val="009E25FD"/>
    <w:rsid w:val="009E304A"/>
    <w:rsid w:val="009E33E2"/>
    <w:rsid w:val="009E479F"/>
    <w:rsid w:val="009E49AF"/>
    <w:rsid w:val="009E4D05"/>
    <w:rsid w:val="009E5291"/>
    <w:rsid w:val="009E57A8"/>
    <w:rsid w:val="009E5A11"/>
    <w:rsid w:val="009E66FC"/>
    <w:rsid w:val="009E6F5E"/>
    <w:rsid w:val="009E6F92"/>
    <w:rsid w:val="009E75D4"/>
    <w:rsid w:val="009F04BC"/>
    <w:rsid w:val="009F0611"/>
    <w:rsid w:val="009F08C4"/>
    <w:rsid w:val="009F1012"/>
    <w:rsid w:val="009F145E"/>
    <w:rsid w:val="009F148F"/>
    <w:rsid w:val="009F19E1"/>
    <w:rsid w:val="009F2307"/>
    <w:rsid w:val="009F2AC2"/>
    <w:rsid w:val="009F3076"/>
    <w:rsid w:val="009F3625"/>
    <w:rsid w:val="009F39EA"/>
    <w:rsid w:val="009F3ACB"/>
    <w:rsid w:val="009F3F7C"/>
    <w:rsid w:val="009F47BA"/>
    <w:rsid w:val="009F4D45"/>
    <w:rsid w:val="009F4EA2"/>
    <w:rsid w:val="009F4EF1"/>
    <w:rsid w:val="009F598A"/>
    <w:rsid w:val="009F5C80"/>
    <w:rsid w:val="009F5D8B"/>
    <w:rsid w:val="009F5EE9"/>
    <w:rsid w:val="009F67C5"/>
    <w:rsid w:val="009F693C"/>
    <w:rsid w:val="009F732C"/>
    <w:rsid w:val="009F7B9A"/>
    <w:rsid w:val="00A0074B"/>
    <w:rsid w:val="00A007A5"/>
    <w:rsid w:val="00A00F78"/>
    <w:rsid w:val="00A01614"/>
    <w:rsid w:val="00A01697"/>
    <w:rsid w:val="00A01A6A"/>
    <w:rsid w:val="00A01AE1"/>
    <w:rsid w:val="00A01C87"/>
    <w:rsid w:val="00A0219C"/>
    <w:rsid w:val="00A023E0"/>
    <w:rsid w:val="00A025D6"/>
    <w:rsid w:val="00A02936"/>
    <w:rsid w:val="00A02B6A"/>
    <w:rsid w:val="00A02D0F"/>
    <w:rsid w:val="00A02D24"/>
    <w:rsid w:val="00A03521"/>
    <w:rsid w:val="00A039FD"/>
    <w:rsid w:val="00A03AEA"/>
    <w:rsid w:val="00A03FF6"/>
    <w:rsid w:val="00A0400E"/>
    <w:rsid w:val="00A0402A"/>
    <w:rsid w:val="00A047D2"/>
    <w:rsid w:val="00A0486C"/>
    <w:rsid w:val="00A04D72"/>
    <w:rsid w:val="00A050F8"/>
    <w:rsid w:val="00A054C5"/>
    <w:rsid w:val="00A05E4B"/>
    <w:rsid w:val="00A05F61"/>
    <w:rsid w:val="00A063DC"/>
    <w:rsid w:val="00A069A7"/>
    <w:rsid w:val="00A06C06"/>
    <w:rsid w:val="00A076D1"/>
    <w:rsid w:val="00A07C50"/>
    <w:rsid w:val="00A1040B"/>
    <w:rsid w:val="00A10472"/>
    <w:rsid w:val="00A10756"/>
    <w:rsid w:val="00A1097E"/>
    <w:rsid w:val="00A11039"/>
    <w:rsid w:val="00A12101"/>
    <w:rsid w:val="00A12755"/>
    <w:rsid w:val="00A12A8A"/>
    <w:rsid w:val="00A12E04"/>
    <w:rsid w:val="00A12E84"/>
    <w:rsid w:val="00A13831"/>
    <w:rsid w:val="00A13AC4"/>
    <w:rsid w:val="00A14137"/>
    <w:rsid w:val="00A143DC"/>
    <w:rsid w:val="00A14638"/>
    <w:rsid w:val="00A14822"/>
    <w:rsid w:val="00A14841"/>
    <w:rsid w:val="00A14E58"/>
    <w:rsid w:val="00A1519A"/>
    <w:rsid w:val="00A15CD8"/>
    <w:rsid w:val="00A16185"/>
    <w:rsid w:val="00A16AE1"/>
    <w:rsid w:val="00A16CAF"/>
    <w:rsid w:val="00A16F5E"/>
    <w:rsid w:val="00A1796C"/>
    <w:rsid w:val="00A17CE4"/>
    <w:rsid w:val="00A17DE8"/>
    <w:rsid w:val="00A20342"/>
    <w:rsid w:val="00A208FB"/>
    <w:rsid w:val="00A20B23"/>
    <w:rsid w:val="00A20B32"/>
    <w:rsid w:val="00A22471"/>
    <w:rsid w:val="00A2317E"/>
    <w:rsid w:val="00A2341F"/>
    <w:rsid w:val="00A23432"/>
    <w:rsid w:val="00A2365A"/>
    <w:rsid w:val="00A2397E"/>
    <w:rsid w:val="00A23A2C"/>
    <w:rsid w:val="00A23A87"/>
    <w:rsid w:val="00A23BD5"/>
    <w:rsid w:val="00A23D49"/>
    <w:rsid w:val="00A240A8"/>
    <w:rsid w:val="00A24C87"/>
    <w:rsid w:val="00A24EFB"/>
    <w:rsid w:val="00A252D5"/>
    <w:rsid w:val="00A25384"/>
    <w:rsid w:val="00A25D8C"/>
    <w:rsid w:val="00A26052"/>
    <w:rsid w:val="00A2606C"/>
    <w:rsid w:val="00A265BC"/>
    <w:rsid w:val="00A266B2"/>
    <w:rsid w:val="00A26980"/>
    <w:rsid w:val="00A26E17"/>
    <w:rsid w:val="00A27690"/>
    <w:rsid w:val="00A27EEE"/>
    <w:rsid w:val="00A303B6"/>
    <w:rsid w:val="00A30E4F"/>
    <w:rsid w:val="00A3215D"/>
    <w:rsid w:val="00A32239"/>
    <w:rsid w:val="00A32555"/>
    <w:rsid w:val="00A32E19"/>
    <w:rsid w:val="00A3343C"/>
    <w:rsid w:val="00A33561"/>
    <w:rsid w:val="00A33699"/>
    <w:rsid w:val="00A33877"/>
    <w:rsid w:val="00A344AB"/>
    <w:rsid w:val="00A34620"/>
    <w:rsid w:val="00A357AC"/>
    <w:rsid w:val="00A36233"/>
    <w:rsid w:val="00A36C07"/>
    <w:rsid w:val="00A36F83"/>
    <w:rsid w:val="00A3726A"/>
    <w:rsid w:val="00A3731D"/>
    <w:rsid w:val="00A3738D"/>
    <w:rsid w:val="00A4063A"/>
    <w:rsid w:val="00A40A16"/>
    <w:rsid w:val="00A40B8B"/>
    <w:rsid w:val="00A41046"/>
    <w:rsid w:val="00A41155"/>
    <w:rsid w:val="00A41417"/>
    <w:rsid w:val="00A41CE3"/>
    <w:rsid w:val="00A425E6"/>
    <w:rsid w:val="00A425F9"/>
    <w:rsid w:val="00A43ED8"/>
    <w:rsid w:val="00A44ACB"/>
    <w:rsid w:val="00A44C8B"/>
    <w:rsid w:val="00A45383"/>
    <w:rsid w:val="00A46070"/>
    <w:rsid w:val="00A469DC"/>
    <w:rsid w:val="00A472A0"/>
    <w:rsid w:val="00A4749D"/>
    <w:rsid w:val="00A47CD7"/>
    <w:rsid w:val="00A47CEC"/>
    <w:rsid w:val="00A47FA0"/>
    <w:rsid w:val="00A502E4"/>
    <w:rsid w:val="00A504B2"/>
    <w:rsid w:val="00A510E8"/>
    <w:rsid w:val="00A51404"/>
    <w:rsid w:val="00A51738"/>
    <w:rsid w:val="00A51F90"/>
    <w:rsid w:val="00A523F1"/>
    <w:rsid w:val="00A529E2"/>
    <w:rsid w:val="00A535C8"/>
    <w:rsid w:val="00A540D4"/>
    <w:rsid w:val="00A543C7"/>
    <w:rsid w:val="00A544FD"/>
    <w:rsid w:val="00A545F0"/>
    <w:rsid w:val="00A5476F"/>
    <w:rsid w:val="00A5496F"/>
    <w:rsid w:val="00A54A30"/>
    <w:rsid w:val="00A54B0B"/>
    <w:rsid w:val="00A54C3B"/>
    <w:rsid w:val="00A54F43"/>
    <w:rsid w:val="00A55495"/>
    <w:rsid w:val="00A55534"/>
    <w:rsid w:val="00A56506"/>
    <w:rsid w:val="00A56619"/>
    <w:rsid w:val="00A568BE"/>
    <w:rsid w:val="00A56E12"/>
    <w:rsid w:val="00A57176"/>
    <w:rsid w:val="00A57516"/>
    <w:rsid w:val="00A5756F"/>
    <w:rsid w:val="00A57A6F"/>
    <w:rsid w:val="00A57EB1"/>
    <w:rsid w:val="00A6006F"/>
    <w:rsid w:val="00A60250"/>
    <w:rsid w:val="00A60A7C"/>
    <w:rsid w:val="00A619DC"/>
    <w:rsid w:val="00A61BE5"/>
    <w:rsid w:val="00A61C52"/>
    <w:rsid w:val="00A61F3E"/>
    <w:rsid w:val="00A62A6F"/>
    <w:rsid w:val="00A62AFC"/>
    <w:rsid w:val="00A62F38"/>
    <w:rsid w:val="00A635AE"/>
    <w:rsid w:val="00A6364C"/>
    <w:rsid w:val="00A63F60"/>
    <w:rsid w:val="00A64163"/>
    <w:rsid w:val="00A64248"/>
    <w:rsid w:val="00A64878"/>
    <w:rsid w:val="00A64BDE"/>
    <w:rsid w:val="00A64C88"/>
    <w:rsid w:val="00A64CFC"/>
    <w:rsid w:val="00A651A6"/>
    <w:rsid w:val="00A6575E"/>
    <w:rsid w:val="00A659D2"/>
    <w:rsid w:val="00A65B02"/>
    <w:rsid w:val="00A65FD7"/>
    <w:rsid w:val="00A66690"/>
    <w:rsid w:val="00A67160"/>
    <w:rsid w:val="00A67BB0"/>
    <w:rsid w:val="00A7109E"/>
    <w:rsid w:val="00A713F2"/>
    <w:rsid w:val="00A7162C"/>
    <w:rsid w:val="00A716B8"/>
    <w:rsid w:val="00A71DF2"/>
    <w:rsid w:val="00A725AE"/>
    <w:rsid w:val="00A72C06"/>
    <w:rsid w:val="00A72D1D"/>
    <w:rsid w:val="00A73486"/>
    <w:rsid w:val="00A74280"/>
    <w:rsid w:val="00A74752"/>
    <w:rsid w:val="00A749B2"/>
    <w:rsid w:val="00A74A6A"/>
    <w:rsid w:val="00A74DBF"/>
    <w:rsid w:val="00A75172"/>
    <w:rsid w:val="00A75AAC"/>
    <w:rsid w:val="00A760F0"/>
    <w:rsid w:val="00A7631E"/>
    <w:rsid w:val="00A76C0B"/>
    <w:rsid w:val="00A76D3C"/>
    <w:rsid w:val="00A773E6"/>
    <w:rsid w:val="00A803CF"/>
    <w:rsid w:val="00A80D3E"/>
    <w:rsid w:val="00A80F09"/>
    <w:rsid w:val="00A812B9"/>
    <w:rsid w:val="00A81B8A"/>
    <w:rsid w:val="00A823BA"/>
    <w:rsid w:val="00A831F8"/>
    <w:rsid w:val="00A83DE6"/>
    <w:rsid w:val="00A84022"/>
    <w:rsid w:val="00A8423D"/>
    <w:rsid w:val="00A84353"/>
    <w:rsid w:val="00A844DC"/>
    <w:rsid w:val="00A84826"/>
    <w:rsid w:val="00A854D6"/>
    <w:rsid w:val="00A85CA3"/>
    <w:rsid w:val="00A85D2E"/>
    <w:rsid w:val="00A863AA"/>
    <w:rsid w:val="00A866DE"/>
    <w:rsid w:val="00A867E2"/>
    <w:rsid w:val="00A86AB3"/>
    <w:rsid w:val="00A872CE"/>
    <w:rsid w:val="00A87816"/>
    <w:rsid w:val="00A87863"/>
    <w:rsid w:val="00A87CE0"/>
    <w:rsid w:val="00A9117C"/>
    <w:rsid w:val="00A91606"/>
    <w:rsid w:val="00A924E0"/>
    <w:rsid w:val="00A92774"/>
    <w:rsid w:val="00A92982"/>
    <w:rsid w:val="00A93523"/>
    <w:rsid w:val="00A93892"/>
    <w:rsid w:val="00A93AB1"/>
    <w:rsid w:val="00A93B48"/>
    <w:rsid w:val="00A94025"/>
    <w:rsid w:val="00A940F6"/>
    <w:rsid w:val="00A94ADE"/>
    <w:rsid w:val="00A9506F"/>
    <w:rsid w:val="00A9520F"/>
    <w:rsid w:val="00A953C7"/>
    <w:rsid w:val="00A953F5"/>
    <w:rsid w:val="00A96197"/>
    <w:rsid w:val="00A96622"/>
    <w:rsid w:val="00A96E21"/>
    <w:rsid w:val="00A973CD"/>
    <w:rsid w:val="00A97668"/>
    <w:rsid w:val="00A97678"/>
    <w:rsid w:val="00A97CBE"/>
    <w:rsid w:val="00AA06C6"/>
    <w:rsid w:val="00AA0800"/>
    <w:rsid w:val="00AA092D"/>
    <w:rsid w:val="00AA0C39"/>
    <w:rsid w:val="00AA0CAA"/>
    <w:rsid w:val="00AA0DE0"/>
    <w:rsid w:val="00AA0F91"/>
    <w:rsid w:val="00AA0FA7"/>
    <w:rsid w:val="00AA253A"/>
    <w:rsid w:val="00AA3F06"/>
    <w:rsid w:val="00AA4871"/>
    <w:rsid w:val="00AA4B85"/>
    <w:rsid w:val="00AA5082"/>
    <w:rsid w:val="00AA5BEF"/>
    <w:rsid w:val="00AA5CFC"/>
    <w:rsid w:val="00AA6647"/>
    <w:rsid w:val="00AA6C17"/>
    <w:rsid w:val="00AA6FF4"/>
    <w:rsid w:val="00AA7051"/>
    <w:rsid w:val="00AA7748"/>
    <w:rsid w:val="00AA7EFE"/>
    <w:rsid w:val="00AA7FD1"/>
    <w:rsid w:val="00AB0150"/>
    <w:rsid w:val="00AB02B9"/>
    <w:rsid w:val="00AB04F8"/>
    <w:rsid w:val="00AB10DC"/>
    <w:rsid w:val="00AB14D7"/>
    <w:rsid w:val="00AB2324"/>
    <w:rsid w:val="00AB252A"/>
    <w:rsid w:val="00AB35A7"/>
    <w:rsid w:val="00AB36B4"/>
    <w:rsid w:val="00AB3972"/>
    <w:rsid w:val="00AB39FA"/>
    <w:rsid w:val="00AB45DD"/>
    <w:rsid w:val="00AB4B38"/>
    <w:rsid w:val="00AB4FCC"/>
    <w:rsid w:val="00AB50D9"/>
    <w:rsid w:val="00AB5B89"/>
    <w:rsid w:val="00AB697B"/>
    <w:rsid w:val="00AB7431"/>
    <w:rsid w:val="00AC0387"/>
    <w:rsid w:val="00AC08FD"/>
    <w:rsid w:val="00AC0D28"/>
    <w:rsid w:val="00AC12AF"/>
    <w:rsid w:val="00AC1452"/>
    <w:rsid w:val="00AC16B5"/>
    <w:rsid w:val="00AC185B"/>
    <w:rsid w:val="00AC1C87"/>
    <w:rsid w:val="00AC1E5D"/>
    <w:rsid w:val="00AC2F18"/>
    <w:rsid w:val="00AC31B4"/>
    <w:rsid w:val="00AC3205"/>
    <w:rsid w:val="00AC3613"/>
    <w:rsid w:val="00AC3B65"/>
    <w:rsid w:val="00AC3EB7"/>
    <w:rsid w:val="00AC44FF"/>
    <w:rsid w:val="00AC478E"/>
    <w:rsid w:val="00AC5668"/>
    <w:rsid w:val="00AC6D15"/>
    <w:rsid w:val="00AC6F07"/>
    <w:rsid w:val="00AC7F9A"/>
    <w:rsid w:val="00AD02F7"/>
    <w:rsid w:val="00AD03DF"/>
    <w:rsid w:val="00AD0EB4"/>
    <w:rsid w:val="00AD111E"/>
    <w:rsid w:val="00AD13CD"/>
    <w:rsid w:val="00AD1E7F"/>
    <w:rsid w:val="00AD2039"/>
    <w:rsid w:val="00AD23A8"/>
    <w:rsid w:val="00AD2A21"/>
    <w:rsid w:val="00AD439A"/>
    <w:rsid w:val="00AD476C"/>
    <w:rsid w:val="00AD4BD5"/>
    <w:rsid w:val="00AD4E7B"/>
    <w:rsid w:val="00AD54FB"/>
    <w:rsid w:val="00AD5B0B"/>
    <w:rsid w:val="00AD607C"/>
    <w:rsid w:val="00AD61B5"/>
    <w:rsid w:val="00AD6DCE"/>
    <w:rsid w:val="00AD6F5B"/>
    <w:rsid w:val="00AD7301"/>
    <w:rsid w:val="00AD77E1"/>
    <w:rsid w:val="00AE0310"/>
    <w:rsid w:val="00AE0406"/>
    <w:rsid w:val="00AE0B96"/>
    <w:rsid w:val="00AE1335"/>
    <w:rsid w:val="00AE18C1"/>
    <w:rsid w:val="00AE1E3B"/>
    <w:rsid w:val="00AE2344"/>
    <w:rsid w:val="00AE2B14"/>
    <w:rsid w:val="00AE34DD"/>
    <w:rsid w:val="00AE37A9"/>
    <w:rsid w:val="00AE52CC"/>
    <w:rsid w:val="00AE53D3"/>
    <w:rsid w:val="00AE5663"/>
    <w:rsid w:val="00AE5792"/>
    <w:rsid w:val="00AE6725"/>
    <w:rsid w:val="00AE73E9"/>
    <w:rsid w:val="00AE74C7"/>
    <w:rsid w:val="00AE762B"/>
    <w:rsid w:val="00AF039F"/>
    <w:rsid w:val="00AF06B7"/>
    <w:rsid w:val="00AF077D"/>
    <w:rsid w:val="00AF07C2"/>
    <w:rsid w:val="00AF12C3"/>
    <w:rsid w:val="00AF184C"/>
    <w:rsid w:val="00AF19F4"/>
    <w:rsid w:val="00AF1C70"/>
    <w:rsid w:val="00AF1EA5"/>
    <w:rsid w:val="00AF2631"/>
    <w:rsid w:val="00AF27CB"/>
    <w:rsid w:val="00AF2CC7"/>
    <w:rsid w:val="00AF3375"/>
    <w:rsid w:val="00AF4380"/>
    <w:rsid w:val="00AF4621"/>
    <w:rsid w:val="00AF5590"/>
    <w:rsid w:val="00AF5BA0"/>
    <w:rsid w:val="00AF63BD"/>
    <w:rsid w:val="00AF67FA"/>
    <w:rsid w:val="00AF6C2D"/>
    <w:rsid w:val="00AF6CE8"/>
    <w:rsid w:val="00AF6D4F"/>
    <w:rsid w:val="00AF6EA5"/>
    <w:rsid w:val="00AF725C"/>
    <w:rsid w:val="00AF75EA"/>
    <w:rsid w:val="00AF7719"/>
    <w:rsid w:val="00AF7F27"/>
    <w:rsid w:val="00B00ADB"/>
    <w:rsid w:val="00B00DCD"/>
    <w:rsid w:val="00B014EC"/>
    <w:rsid w:val="00B01A33"/>
    <w:rsid w:val="00B01AF1"/>
    <w:rsid w:val="00B01E81"/>
    <w:rsid w:val="00B022ED"/>
    <w:rsid w:val="00B0235B"/>
    <w:rsid w:val="00B02431"/>
    <w:rsid w:val="00B02646"/>
    <w:rsid w:val="00B027EF"/>
    <w:rsid w:val="00B0297B"/>
    <w:rsid w:val="00B02FAC"/>
    <w:rsid w:val="00B0353A"/>
    <w:rsid w:val="00B03F0A"/>
    <w:rsid w:val="00B0443D"/>
    <w:rsid w:val="00B04476"/>
    <w:rsid w:val="00B05229"/>
    <w:rsid w:val="00B05B20"/>
    <w:rsid w:val="00B06135"/>
    <w:rsid w:val="00B061C2"/>
    <w:rsid w:val="00B0697B"/>
    <w:rsid w:val="00B07405"/>
    <w:rsid w:val="00B077DF"/>
    <w:rsid w:val="00B07F9E"/>
    <w:rsid w:val="00B1222F"/>
    <w:rsid w:val="00B12445"/>
    <w:rsid w:val="00B1295D"/>
    <w:rsid w:val="00B131DF"/>
    <w:rsid w:val="00B147BB"/>
    <w:rsid w:val="00B15309"/>
    <w:rsid w:val="00B1530B"/>
    <w:rsid w:val="00B15C00"/>
    <w:rsid w:val="00B15F4C"/>
    <w:rsid w:val="00B16149"/>
    <w:rsid w:val="00B16346"/>
    <w:rsid w:val="00B16361"/>
    <w:rsid w:val="00B16504"/>
    <w:rsid w:val="00B2026C"/>
    <w:rsid w:val="00B21E81"/>
    <w:rsid w:val="00B21FFD"/>
    <w:rsid w:val="00B2212D"/>
    <w:rsid w:val="00B22660"/>
    <w:rsid w:val="00B22A82"/>
    <w:rsid w:val="00B23A44"/>
    <w:rsid w:val="00B2431E"/>
    <w:rsid w:val="00B24401"/>
    <w:rsid w:val="00B24A48"/>
    <w:rsid w:val="00B24C12"/>
    <w:rsid w:val="00B25180"/>
    <w:rsid w:val="00B2586C"/>
    <w:rsid w:val="00B26099"/>
    <w:rsid w:val="00B26237"/>
    <w:rsid w:val="00B26436"/>
    <w:rsid w:val="00B2654C"/>
    <w:rsid w:val="00B26E3B"/>
    <w:rsid w:val="00B27877"/>
    <w:rsid w:val="00B27B0A"/>
    <w:rsid w:val="00B27B70"/>
    <w:rsid w:val="00B300C7"/>
    <w:rsid w:val="00B3059D"/>
    <w:rsid w:val="00B30695"/>
    <w:rsid w:val="00B30A0F"/>
    <w:rsid w:val="00B30B79"/>
    <w:rsid w:val="00B30C2C"/>
    <w:rsid w:val="00B318CE"/>
    <w:rsid w:val="00B31BE9"/>
    <w:rsid w:val="00B31D7D"/>
    <w:rsid w:val="00B32205"/>
    <w:rsid w:val="00B322C3"/>
    <w:rsid w:val="00B32376"/>
    <w:rsid w:val="00B332F9"/>
    <w:rsid w:val="00B33C40"/>
    <w:rsid w:val="00B33E82"/>
    <w:rsid w:val="00B3481C"/>
    <w:rsid w:val="00B348F5"/>
    <w:rsid w:val="00B349E1"/>
    <w:rsid w:val="00B34C1D"/>
    <w:rsid w:val="00B35270"/>
    <w:rsid w:val="00B352C2"/>
    <w:rsid w:val="00B35391"/>
    <w:rsid w:val="00B359BB"/>
    <w:rsid w:val="00B36050"/>
    <w:rsid w:val="00B36055"/>
    <w:rsid w:val="00B36AE6"/>
    <w:rsid w:val="00B36D5E"/>
    <w:rsid w:val="00B36EB4"/>
    <w:rsid w:val="00B36F81"/>
    <w:rsid w:val="00B379AA"/>
    <w:rsid w:val="00B37B6A"/>
    <w:rsid w:val="00B37C11"/>
    <w:rsid w:val="00B37EEC"/>
    <w:rsid w:val="00B4000B"/>
    <w:rsid w:val="00B402A3"/>
    <w:rsid w:val="00B404AE"/>
    <w:rsid w:val="00B40BC7"/>
    <w:rsid w:val="00B41244"/>
    <w:rsid w:val="00B41628"/>
    <w:rsid w:val="00B417A1"/>
    <w:rsid w:val="00B42691"/>
    <w:rsid w:val="00B42926"/>
    <w:rsid w:val="00B43063"/>
    <w:rsid w:val="00B431B4"/>
    <w:rsid w:val="00B43CC9"/>
    <w:rsid w:val="00B44853"/>
    <w:rsid w:val="00B44A3F"/>
    <w:rsid w:val="00B45305"/>
    <w:rsid w:val="00B45352"/>
    <w:rsid w:val="00B454CF"/>
    <w:rsid w:val="00B455BF"/>
    <w:rsid w:val="00B45892"/>
    <w:rsid w:val="00B45951"/>
    <w:rsid w:val="00B46734"/>
    <w:rsid w:val="00B46AC0"/>
    <w:rsid w:val="00B46EA8"/>
    <w:rsid w:val="00B471BC"/>
    <w:rsid w:val="00B473A9"/>
    <w:rsid w:val="00B47A8C"/>
    <w:rsid w:val="00B510FB"/>
    <w:rsid w:val="00B51127"/>
    <w:rsid w:val="00B51378"/>
    <w:rsid w:val="00B514AA"/>
    <w:rsid w:val="00B51625"/>
    <w:rsid w:val="00B51BB5"/>
    <w:rsid w:val="00B51F3C"/>
    <w:rsid w:val="00B51F8E"/>
    <w:rsid w:val="00B5216E"/>
    <w:rsid w:val="00B52397"/>
    <w:rsid w:val="00B52898"/>
    <w:rsid w:val="00B52CA2"/>
    <w:rsid w:val="00B52D05"/>
    <w:rsid w:val="00B52D0B"/>
    <w:rsid w:val="00B53112"/>
    <w:rsid w:val="00B53240"/>
    <w:rsid w:val="00B53465"/>
    <w:rsid w:val="00B5477B"/>
    <w:rsid w:val="00B547B2"/>
    <w:rsid w:val="00B5498E"/>
    <w:rsid w:val="00B54E82"/>
    <w:rsid w:val="00B55D6F"/>
    <w:rsid w:val="00B56AEA"/>
    <w:rsid w:val="00B56D77"/>
    <w:rsid w:val="00B56F15"/>
    <w:rsid w:val="00B57677"/>
    <w:rsid w:val="00B578CB"/>
    <w:rsid w:val="00B57DE6"/>
    <w:rsid w:val="00B57E39"/>
    <w:rsid w:val="00B60341"/>
    <w:rsid w:val="00B60EC7"/>
    <w:rsid w:val="00B61233"/>
    <w:rsid w:val="00B6161C"/>
    <w:rsid w:val="00B61A5C"/>
    <w:rsid w:val="00B6224D"/>
    <w:rsid w:val="00B62633"/>
    <w:rsid w:val="00B6284B"/>
    <w:rsid w:val="00B62B49"/>
    <w:rsid w:val="00B62E72"/>
    <w:rsid w:val="00B63630"/>
    <w:rsid w:val="00B64424"/>
    <w:rsid w:val="00B64621"/>
    <w:rsid w:val="00B64D4E"/>
    <w:rsid w:val="00B650CE"/>
    <w:rsid w:val="00B6612A"/>
    <w:rsid w:val="00B661F4"/>
    <w:rsid w:val="00B6629D"/>
    <w:rsid w:val="00B66682"/>
    <w:rsid w:val="00B67255"/>
    <w:rsid w:val="00B67405"/>
    <w:rsid w:val="00B6768D"/>
    <w:rsid w:val="00B67825"/>
    <w:rsid w:val="00B70B51"/>
    <w:rsid w:val="00B70F3A"/>
    <w:rsid w:val="00B71017"/>
    <w:rsid w:val="00B7140D"/>
    <w:rsid w:val="00B721B5"/>
    <w:rsid w:val="00B72258"/>
    <w:rsid w:val="00B7285A"/>
    <w:rsid w:val="00B729A1"/>
    <w:rsid w:val="00B73219"/>
    <w:rsid w:val="00B73552"/>
    <w:rsid w:val="00B73892"/>
    <w:rsid w:val="00B7405E"/>
    <w:rsid w:val="00B74070"/>
    <w:rsid w:val="00B74513"/>
    <w:rsid w:val="00B747D9"/>
    <w:rsid w:val="00B74D1E"/>
    <w:rsid w:val="00B754C2"/>
    <w:rsid w:val="00B75FE6"/>
    <w:rsid w:val="00B770F3"/>
    <w:rsid w:val="00B77BE2"/>
    <w:rsid w:val="00B77BEB"/>
    <w:rsid w:val="00B77E76"/>
    <w:rsid w:val="00B77FD2"/>
    <w:rsid w:val="00B81072"/>
    <w:rsid w:val="00B81568"/>
    <w:rsid w:val="00B822D1"/>
    <w:rsid w:val="00B8255B"/>
    <w:rsid w:val="00B825AA"/>
    <w:rsid w:val="00B82BFC"/>
    <w:rsid w:val="00B83209"/>
    <w:rsid w:val="00B834C6"/>
    <w:rsid w:val="00B836F8"/>
    <w:rsid w:val="00B843D7"/>
    <w:rsid w:val="00B84A3B"/>
    <w:rsid w:val="00B84C9F"/>
    <w:rsid w:val="00B84F89"/>
    <w:rsid w:val="00B85656"/>
    <w:rsid w:val="00B8640A"/>
    <w:rsid w:val="00B86CB4"/>
    <w:rsid w:val="00B8759B"/>
    <w:rsid w:val="00B876B9"/>
    <w:rsid w:val="00B877C7"/>
    <w:rsid w:val="00B9011F"/>
    <w:rsid w:val="00B90240"/>
    <w:rsid w:val="00B90626"/>
    <w:rsid w:val="00B9098D"/>
    <w:rsid w:val="00B910CF"/>
    <w:rsid w:val="00B91952"/>
    <w:rsid w:val="00B920EB"/>
    <w:rsid w:val="00B92626"/>
    <w:rsid w:val="00B92AD5"/>
    <w:rsid w:val="00B9337E"/>
    <w:rsid w:val="00B93705"/>
    <w:rsid w:val="00B93783"/>
    <w:rsid w:val="00B939EE"/>
    <w:rsid w:val="00B942E0"/>
    <w:rsid w:val="00B94831"/>
    <w:rsid w:val="00B94EA3"/>
    <w:rsid w:val="00B95641"/>
    <w:rsid w:val="00B957A7"/>
    <w:rsid w:val="00B959A7"/>
    <w:rsid w:val="00B95A7C"/>
    <w:rsid w:val="00B9634A"/>
    <w:rsid w:val="00B96459"/>
    <w:rsid w:val="00B96A66"/>
    <w:rsid w:val="00B97E7E"/>
    <w:rsid w:val="00B97FF3"/>
    <w:rsid w:val="00BA0322"/>
    <w:rsid w:val="00BA042F"/>
    <w:rsid w:val="00BA0549"/>
    <w:rsid w:val="00BA0617"/>
    <w:rsid w:val="00BA0929"/>
    <w:rsid w:val="00BA0B2F"/>
    <w:rsid w:val="00BA0F1C"/>
    <w:rsid w:val="00BA135D"/>
    <w:rsid w:val="00BA13B4"/>
    <w:rsid w:val="00BA23BB"/>
    <w:rsid w:val="00BA2518"/>
    <w:rsid w:val="00BA2659"/>
    <w:rsid w:val="00BA2B21"/>
    <w:rsid w:val="00BA31A2"/>
    <w:rsid w:val="00BA3351"/>
    <w:rsid w:val="00BA3A69"/>
    <w:rsid w:val="00BA42EE"/>
    <w:rsid w:val="00BA54F9"/>
    <w:rsid w:val="00BA556D"/>
    <w:rsid w:val="00BA59CE"/>
    <w:rsid w:val="00BA6039"/>
    <w:rsid w:val="00BA617E"/>
    <w:rsid w:val="00BA68C0"/>
    <w:rsid w:val="00BA7779"/>
    <w:rsid w:val="00BA7894"/>
    <w:rsid w:val="00BB002D"/>
    <w:rsid w:val="00BB0035"/>
    <w:rsid w:val="00BB03F9"/>
    <w:rsid w:val="00BB06DC"/>
    <w:rsid w:val="00BB0772"/>
    <w:rsid w:val="00BB07E1"/>
    <w:rsid w:val="00BB08A9"/>
    <w:rsid w:val="00BB2119"/>
    <w:rsid w:val="00BB281D"/>
    <w:rsid w:val="00BB2A53"/>
    <w:rsid w:val="00BB35EB"/>
    <w:rsid w:val="00BB3E85"/>
    <w:rsid w:val="00BB45E0"/>
    <w:rsid w:val="00BB48FB"/>
    <w:rsid w:val="00BB4CAC"/>
    <w:rsid w:val="00BB4D5D"/>
    <w:rsid w:val="00BB519D"/>
    <w:rsid w:val="00BB51F2"/>
    <w:rsid w:val="00BB59FC"/>
    <w:rsid w:val="00BB5B60"/>
    <w:rsid w:val="00BB5F28"/>
    <w:rsid w:val="00BB6141"/>
    <w:rsid w:val="00BB644F"/>
    <w:rsid w:val="00BB6478"/>
    <w:rsid w:val="00BB68DB"/>
    <w:rsid w:val="00BB6C57"/>
    <w:rsid w:val="00BB6E5A"/>
    <w:rsid w:val="00BB6EF4"/>
    <w:rsid w:val="00BB729E"/>
    <w:rsid w:val="00BB747A"/>
    <w:rsid w:val="00BB74DF"/>
    <w:rsid w:val="00BB7988"/>
    <w:rsid w:val="00BB7B97"/>
    <w:rsid w:val="00BC0CBA"/>
    <w:rsid w:val="00BC10AF"/>
    <w:rsid w:val="00BC1BAC"/>
    <w:rsid w:val="00BC1DD9"/>
    <w:rsid w:val="00BC1F49"/>
    <w:rsid w:val="00BC20CB"/>
    <w:rsid w:val="00BC28FB"/>
    <w:rsid w:val="00BC2DF1"/>
    <w:rsid w:val="00BC3F06"/>
    <w:rsid w:val="00BC4204"/>
    <w:rsid w:val="00BC4B27"/>
    <w:rsid w:val="00BC4B89"/>
    <w:rsid w:val="00BC58CD"/>
    <w:rsid w:val="00BC5E2D"/>
    <w:rsid w:val="00BC6032"/>
    <w:rsid w:val="00BC66DA"/>
    <w:rsid w:val="00BC7D81"/>
    <w:rsid w:val="00BD0129"/>
    <w:rsid w:val="00BD0951"/>
    <w:rsid w:val="00BD0A0C"/>
    <w:rsid w:val="00BD0B34"/>
    <w:rsid w:val="00BD107D"/>
    <w:rsid w:val="00BD115B"/>
    <w:rsid w:val="00BD12B8"/>
    <w:rsid w:val="00BD187D"/>
    <w:rsid w:val="00BD1C36"/>
    <w:rsid w:val="00BD2585"/>
    <w:rsid w:val="00BD28EE"/>
    <w:rsid w:val="00BD2C9C"/>
    <w:rsid w:val="00BD2E5D"/>
    <w:rsid w:val="00BD3AA2"/>
    <w:rsid w:val="00BD3C9D"/>
    <w:rsid w:val="00BD429A"/>
    <w:rsid w:val="00BD4406"/>
    <w:rsid w:val="00BD4616"/>
    <w:rsid w:val="00BD4C7F"/>
    <w:rsid w:val="00BD50D5"/>
    <w:rsid w:val="00BD59D5"/>
    <w:rsid w:val="00BD5BD3"/>
    <w:rsid w:val="00BD6CBE"/>
    <w:rsid w:val="00BD6D9D"/>
    <w:rsid w:val="00BD70C2"/>
    <w:rsid w:val="00BD796D"/>
    <w:rsid w:val="00BD7C60"/>
    <w:rsid w:val="00BE09EA"/>
    <w:rsid w:val="00BE13BB"/>
    <w:rsid w:val="00BE1B82"/>
    <w:rsid w:val="00BE327A"/>
    <w:rsid w:val="00BE33E4"/>
    <w:rsid w:val="00BE368A"/>
    <w:rsid w:val="00BE3740"/>
    <w:rsid w:val="00BE3AAF"/>
    <w:rsid w:val="00BE434D"/>
    <w:rsid w:val="00BE472A"/>
    <w:rsid w:val="00BE4B32"/>
    <w:rsid w:val="00BE5E1B"/>
    <w:rsid w:val="00BE5E78"/>
    <w:rsid w:val="00BE5FD0"/>
    <w:rsid w:val="00BE61B7"/>
    <w:rsid w:val="00BE62A7"/>
    <w:rsid w:val="00BE6343"/>
    <w:rsid w:val="00BE6536"/>
    <w:rsid w:val="00BE7B1C"/>
    <w:rsid w:val="00BE7D42"/>
    <w:rsid w:val="00BF01E9"/>
    <w:rsid w:val="00BF0541"/>
    <w:rsid w:val="00BF09DF"/>
    <w:rsid w:val="00BF0B65"/>
    <w:rsid w:val="00BF1075"/>
    <w:rsid w:val="00BF1291"/>
    <w:rsid w:val="00BF19AB"/>
    <w:rsid w:val="00BF1E1E"/>
    <w:rsid w:val="00BF2011"/>
    <w:rsid w:val="00BF22BA"/>
    <w:rsid w:val="00BF265C"/>
    <w:rsid w:val="00BF31B4"/>
    <w:rsid w:val="00BF3314"/>
    <w:rsid w:val="00BF335C"/>
    <w:rsid w:val="00BF3646"/>
    <w:rsid w:val="00BF374C"/>
    <w:rsid w:val="00BF3FE0"/>
    <w:rsid w:val="00BF4265"/>
    <w:rsid w:val="00BF42E3"/>
    <w:rsid w:val="00BF49EA"/>
    <w:rsid w:val="00BF4F1F"/>
    <w:rsid w:val="00BF521D"/>
    <w:rsid w:val="00BF5280"/>
    <w:rsid w:val="00BF5501"/>
    <w:rsid w:val="00BF5D1B"/>
    <w:rsid w:val="00BF5D29"/>
    <w:rsid w:val="00BF6159"/>
    <w:rsid w:val="00BF6675"/>
    <w:rsid w:val="00BF6A08"/>
    <w:rsid w:val="00BF72BF"/>
    <w:rsid w:val="00BF741D"/>
    <w:rsid w:val="00BF7FCE"/>
    <w:rsid w:val="00C003E6"/>
    <w:rsid w:val="00C00950"/>
    <w:rsid w:val="00C00971"/>
    <w:rsid w:val="00C010B3"/>
    <w:rsid w:val="00C01349"/>
    <w:rsid w:val="00C01662"/>
    <w:rsid w:val="00C02063"/>
    <w:rsid w:val="00C029C5"/>
    <w:rsid w:val="00C0327F"/>
    <w:rsid w:val="00C03D2B"/>
    <w:rsid w:val="00C04039"/>
    <w:rsid w:val="00C04C95"/>
    <w:rsid w:val="00C05283"/>
    <w:rsid w:val="00C058EB"/>
    <w:rsid w:val="00C0596A"/>
    <w:rsid w:val="00C06B9E"/>
    <w:rsid w:val="00C07641"/>
    <w:rsid w:val="00C07E15"/>
    <w:rsid w:val="00C07EB8"/>
    <w:rsid w:val="00C07EE6"/>
    <w:rsid w:val="00C100FC"/>
    <w:rsid w:val="00C10208"/>
    <w:rsid w:val="00C11487"/>
    <w:rsid w:val="00C115EC"/>
    <w:rsid w:val="00C1161C"/>
    <w:rsid w:val="00C1174F"/>
    <w:rsid w:val="00C11EAA"/>
    <w:rsid w:val="00C1224C"/>
    <w:rsid w:val="00C1326F"/>
    <w:rsid w:val="00C1344D"/>
    <w:rsid w:val="00C14748"/>
    <w:rsid w:val="00C149ED"/>
    <w:rsid w:val="00C14C2B"/>
    <w:rsid w:val="00C14D47"/>
    <w:rsid w:val="00C14E1C"/>
    <w:rsid w:val="00C15000"/>
    <w:rsid w:val="00C15043"/>
    <w:rsid w:val="00C15366"/>
    <w:rsid w:val="00C15936"/>
    <w:rsid w:val="00C15A2C"/>
    <w:rsid w:val="00C15C47"/>
    <w:rsid w:val="00C1651B"/>
    <w:rsid w:val="00C168F7"/>
    <w:rsid w:val="00C16A26"/>
    <w:rsid w:val="00C16E34"/>
    <w:rsid w:val="00C17302"/>
    <w:rsid w:val="00C174A3"/>
    <w:rsid w:val="00C17AE0"/>
    <w:rsid w:val="00C17C59"/>
    <w:rsid w:val="00C20C4E"/>
    <w:rsid w:val="00C211E6"/>
    <w:rsid w:val="00C21309"/>
    <w:rsid w:val="00C218FE"/>
    <w:rsid w:val="00C21A4A"/>
    <w:rsid w:val="00C21E6B"/>
    <w:rsid w:val="00C2231C"/>
    <w:rsid w:val="00C2255A"/>
    <w:rsid w:val="00C23617"/>
    <w:rsid w:val="00C241A2"/>
    <w:rsid w:val="00C2507E"/>
    <w:rsid w:val="00C251C9"/>
    <w:rsid w:val="00C25C90"/>
    <w:rsid w:val="00C25E86"/>
    <w:rsid w:val="00C260EF"/>
    <w:rsid w:val="00C2612F"/>
    <w:rsid w:val="00C26971"/>
    <w:rsid w:val="00C26ADE"/>
    <w:rsid w:val="00C26D58"/>
    <w:rsid w:val="00C26DFE"/>
    <w:rsid w:val="00C26EB1"/>
    <w:rsid w:val="00C2778A"/>
    <w:rsid w:val="00C27AEC"/>
    <w:rsid w:val="00C300DB"/>
    <w:rsid w:val="00C30717"/>
    <w:rsid w:val="00C31576"/>
    <w:rsid w:val="00C31732"/>
    <w:rsid w:val="00C31856"/>
    <w:rsid w:val="00C31E53"/>
    <w:rsid w:val="00C321FB"/>
    <w:rsid w:val="00C32520"/>
    <w:rsid w:val="00C335A9"/>
    <w:rsid w:val="00C3396D"/>
    <w:rsid w:val="00C33EA3"/>
    <w:rsid w:val="00C33F1C"/>
    <w:rsid w:val="00C34173"/>
    <w:rsid w:val="00C34207"/>
    <w:rsid w:val="00C34CD7"/>
    <w:rsid w:val="00C35859"/>
    <w:rsid w:val="00C35DFA"/>
    <w:rsid w:val="00C35F94"/>
    <w:rsid w:val="00C3631B"/>
    <w:rsid w:val="00C36DF9"/>
    <w:rsid w:val="00C3708C"/>
    <w:rsid w:val="00C37333"/>
    <w:rsid w:val="00C3766B"/>
    <w:rsid w:val="00C3773B"/>
    <w:rsid w:val="00C377DE"/>
    <w:rsid w:val="00C4037D"/>
    <w:rsid w:val="00C4082B"/>
    <w:rsid w:val="00C41397"/>
    <w:rsid w:val="00C4172C"/>
    <w:rsid w:val="00C427C5"/>
    <w:rsid w:val="00C428D6"/>
    <w:rsid w:val="00C42A76"/>
    <w:rsid w:val="00C42DBB"/>
    <w:rsid w:val="00C44EF1"/>
    <w:rsid w:val="00C45168"/>
    <w:rsid w:val="00C45205"/>
    <w:rsid w:val="00C45A76"/>
    <w:rsid w:val="00C47094"/>
    <w:rsid w:val="00C47157"/>
    <w:rsid w:val="00C50076"/>
    <w:rsid w:val="00C5099F"/>
    <w:rsid w:val="00C509E2"/>
    <w:rsid w:val="00C50D32"/>
    <w:rsid w:val="00C51540"/>
    <w:rsid w:val="00C51621"/>
    <w:rsid w:val="00C51C47"/>
    <w:rsid w:val="00C51DF2"/>
    <w:rsid w:val="00C52976"/>
    <w:rsid w:val="00C52ADA"/>
    <w:rsid w:val="00C52C2A"/>
    <w:rsid w:val="00C52E4D"/>
    <w:rsid w:val="00C53775"/>
    <w:rsid w:val="00C5386B"/>
    <w:rsid w:val="00C53B88"/>
    <w:rsid w:val="00C53F39"/>
    <w:rsid w:val="00C548D4"/>
    <w:rsid w:val="00C554D6"/>
    <w:rsid w:val="00C55BFC"/>
    <w:rsid w:val="00C55CE4"/>
    <w:rsid w:val="00C56DC2"/>
    <w:rsid w:val="00C56EEB"/>
    <w:rsid w:val="00C57172"/>
    <w:rsid w:val="00C576ED"/>
    <w:rsid w:val="00C578D7"/>
    <w:rsid w:val="00C579B6"/>
    <w:rsid w:val="00C579CE"/>
    <w:rsid w:val="00C57C76"/>
    <w:rsid w:val="00C60057"/>
    <w:rsid w:val="00C605C2"/>
    <w:rsid w:val="00C60F2C"/>
    <w:rsid w:val="00C62608"/>
    <w:rsid w:val="00C62942"/>
    <w:rsid w:val="00C62D8C"/>
    <w:rsid w:val="00C63376"/>
    <w:rsid w:val="00C633C7"/>
    <w:rsid w:val="00C63BBC"/>
    <w:rsid w:val="00C6449D"/>
    <w:rsid w:val="00C6465F"/>
    <w:rsid w:val="00C646FB"/>
    <w:rsid w:val="00C65958"/>
    <w:rsid w:val="00C65BFE"/>
    <w:rsid w:val="00C667A0"/>
    <w:rsid w:val="00C66C3D"/>
    <w:rsid w:val="00C70218"/>
    <w:rsid w:val="00C70708"/>
    <w:rsid w:val="00C7093A"/>
    <w:rsid w:val="00C70DDA"/>
    <w:rsid w:val="00C715B2"/>
    <w:rsid w:val="00C716AA"/>
    <w:rsid w:val="00C71D38"/>
    <w:rsid w:val="00C7213B"/>
    <w:rsid w:val="00C7279A"/>
    <w:rsid w:val="00C73153"/>
    <w:rsid w:val="00C731D9"/>
    <w:rsid w:val="00C73266"/>
    <w:rsid w:val="00C73290"/>
    <w:rsid w:val="00C74293"/>
    <w:rsid w:val="00C74375"/>
    <w:rsid w:val="00C745B5"/>
    <w:rsid w:val="00C745CA"/>
    <w:rsid w:val="00C746AE"/>
    <w:rsid w:val="00C7481B"/>
    <w:rsid w:val="00C75B64"/>
    <w:rsid w:val="00C75DEC"/>
    <w:rsid w:val="00C760E8"/>
    <w:rsid w:val="00C764E9"/>
    <w:rsid w:val="00C76932"/>
    <w:rsid w:val="00C76E53"/>
    <w:rsid w:val="00C76E69"/>
    <w:rsid w:val="00C77CD8"/>
    <w:rsid w:val="00C77EB7"/>
    <w:rsid w:val="00C80AB7"/>
    <w:rsid w:val="00C80AC0"/>
    <w:rsid w:val="00C80C3A"/>
    <w:rsid w:val="00C814F3"/>
    <w:rsid w:val="00C82076"/>
    <w:rsid w:val="00C83043"/>
    <w:rsid w:val="00C831FC"/>
    <w:rsid w:val="00C844D8"/>
    <w:rsid w:val="00C84CBD"/>
    <w:rsid w:val="00C85223"/>
    <w:rsid w:val="00C85837"/>
    <w:rsid w:val="00C86B93"/>
    <w:rsid w:val="00C871EF"/>
    <w:rsid w:val="00C87212"/>
    <w:rsid w:val="00C87F40"/>
    <w:rsid w:val="00C90059"/>
    <w:rsid w:val="00C906E0"/>
    <w:rsid w:val="00C90B12"/>
    <w:rsid w:val="00C9144A"/>
    <w:rsid w:val="00C9148D"/>
    <w:rsid w:val="00C914D7"/>
    <w:rsid w:val="00C9182E"/>
    <w:rsid w:val="00C91B9F"/>
    <w:rsid w:val="00C92E5D"/>
    <w:rsid w:val="00C931AE"/>
    <w:rsid w:val="00C9330A"/>
    <w:rsid w:val="00C935FB"/>
    <w:rsid w:val="00C93CC2"/>
    <w:rsid w:val="00C9434A"/>
    <w:rsid w:val="00C943F4"/>
    <w:rsid w:val="00C94CF7"/>
    <w:rsid w:val="00C9515A"/>
    <w:rsid w:val="00C9537A"/>
    <w:rsid w:val="00C95959"/>
    <w:rsid w:val="00C959EE"/>
    <w:rsid w:val="00C95BB1"/>
    <w:rsid w:val="00C95CA2"/>
    <w:rsid w:val="00C966DD"/>
    <w:rsid w:val="00C968D4"/>
    <w:rsid w:val="00C96988"/>
    <w:rsid w:val="00C96B1F"/>
    <w:rsid w:val="00C97EF8"/>
    <w:rsid w:val="00C97F9F"/>
    <w:rsid w:val="00CA0F80"/>
    <w:rsid w:val="00CA17F5"/>
    <w:rsid w:val="00CA29FC"/>
    <w:rsid w:val="00CA2BB2"/>
    <w:rsid w:val="00CA2D43"/>
    <w:rsid w:val="00CA2F95"/>
    <w:rsid w:val="00CA3737"/>
    <w:rsid w:val="00CA41A8"/>
    <w:rsid w:val="00CA41F5"/>
    <w:rsid w:val="00CA5085"/>
    <w:rsid w:val="00CA53C2"/>
    <w:rsid w:val="00CA56FC"/>
    <w:rsid w:val="00CA57D4"/>
    <w:rsid w:val="00CA586D"/>
    <w:rsid w:val="00CA5B4E"/>
    <w:rsid w:val="00CA5F13"/>
    <w:rsid w:val="00CA6012"/>
    <w:rsid w:val="00CA65D2"/>
    <w:rsid w:val="00CA684B"/>
    <w:rsid w:val="00CA7B2E"/>
    <w:rsid w:val="00CA7F0A"/>
    <w:rsid w:val="00CB00E0"/>
    <w:rsid w:val="00CB036D"/>
    <w:rsid w:val="00CB0584"/>
    <w:rsid w:val="00CB1242"/>
    <w:rsid w:val="00CB13FB"/>
    <w:rsid w:val="00CB18F0"/>
    <w:rsid w:val="00CB1AD7"/>
    <w:rsid w:val="00CB1FDF"/>
    <w:rsid w:val="00CB20C0"/>
    <w:rsid w:val="00CB26B6"/>
    <w:rsid w:val="00CB27A1"/>
    <w:rsid w:val="00CB2842"/>
    <w:rsid w:val="00CB2AAF"/>
    <w:rsid w:val="00CB2C90"/>
    <w:rsid w:val="00CB3612"/>
    <w:rsid w:val="00CB393F"/>
    <w:rsid w:val="00CB4046"/>
    <w:rsid w:val="00CB4154"/>
    <w:rsid w:val="00CB4651"/>
    <w:rsid w:val="00CB4880"/>
    <w:rsid w:val="00CB4E18"/>
    <w:rsid w:val="00CB5012"/>
    <w:rsid w:val="00CB57EF"/>
    <w:rsid w:val="00CB5D01"/>
    <w:rsid w:val="00CB6402"/>
    <w:rsid w:val="00CB65E5"/>
    <w:rsid w:val="00CB6EC9"/>
    <w:rsid w:val="00CB6FF4"/>
    <w:rsid w:val="00CB7060"/>
    <w:rsid w:val="00CB7EF1"/>
    <w:rsid w:val="00CC0097"/>
    <w:rsid w:val="00CC02F1"/>
    <w:rsid w:val="00CC0365"/>
    <w:rsid w:val="00CC08BF"/>
    <w:rsid w:val="00CC0A86"/>
    <w:rsid w:val="00CC17DA"/>
    <w:rsid w:val="00CC1A55"/>
    <w:rsid w:val="00CC1F6E"/>
    <w:rsid w:val="00CC2399"/>
    <w:rsid w:val="00CC2B89"/>
    <w:rsid w:val="00CC2E63"/>
    <w:rsid w:val="00CC332D"/>
    <w:rsid w:val="00CC375B"/>
    <w:rsid w:val="00CC3A00"/>
    <w:rsid w:val="00CC3B47"/>
    <w:rsid w:val="00CC49DA"/>
    <w:rsid w:val="00CC4FED"/>
    <w:rsid w:val="00CC5B88"/>
    <w:rsid w:val="00CC6BCB"/>
    <w:rsid w:val="00CC7450"/>
    <w:rsid w:val="00CC75DB"/>
    <w:rsid w:val="00CC78B4"/>
    <w:rsid w:val="00CC7946"/>
    <w:rsid w:val="00CC7B8E"/>
    <w:rsid w:val="00CD016E"/>
    <w:rsid w:val="00CD070C"/>
    <w:rsid w:val="00CD08CB"/>
    <w:rsid w:val="00CD09B7"/>
    <w:rsid w:val="00CD0CB7"/>
    <w:rsid w:val="00CD119B"/>
    <w:rsid w:val="00CD1D19"/>
    <w:rsid w:val="00CD2396"/>
    <w:rsid w:val="00CD2D5D"/>
    <w:rsid w:val="00CD37AE"/>
    <w:rsid w:val="00CD3C06"/>
    <w:rsid w:val="00CD4010"/>
    <w:rsid w:val="00CD47E5"/>
    <w:rsid w:val="00CD4DA8"/>
    <w:rsid w:val="00CD4DE5"/>
    <w:rsid w:val="00CD4F2D"/>
    <w:rsid w:val="00CD5415"/>
    <w:rsid w:val="00CD55B2"/>
    <w:rsid w:val="00CD580A"/>
    <w:rsid w:val="00CD5865"/>
    <w:rsid w:val="00CD5C67"/>
    <w:rsid w:val="00CD662A"/>
    <w:rsid w:val="00CD6A32"/>
    <w:rsid w:val="00CD6C8D"/>
    <w:rsid w:val="00CD7097"/>
    <w:rsid w:val="00CD70A8"/>
    <w:rsid w:val="00CD738B"/>
    <w:rsid w:val="00CD78D7"/>
    <w:rsid w:val="00CE03B6"/>
    <w:rsid w:val="00CE072D"/>
    <w:rsid w:val="00CE0A18"/>
    <w:rsid w:val="00CE0F37"/>
    <w:rsid w:val="00CE1298"/>
    <w:rsid w:val="00CE199C"/>
    <w:rsid w:val="00CE1D4C"/>
    <w:rsid w:val="00CE1E2A"/>
    <w:rsid w:val="00CE252A"/>
    <w:rsid w:val="00CE29B2"/>
    <w:rsid w:val="00CE2CB6"/>
    <w:rsid w:val="00CE3D59"/>
    <w:rsid w:val="00CE49F6"/>
    <w:rsid w:val="00CE52C2"/>
    <w:rsid w:val="00CE5825"/>
    <w:rsid w:val="00CE6614"/>
    <w:rsid w:val="00CE6716"/>
    <w:rsid w:val="00CE6A60"/>
    <w:rsid w:val="00CE75A6"/>
    <w:rsid w:val="00CE7CD3"/>
    <w:rsid w:val="00CE7F18"/>
    <w:rsid w:val="00CF08B8"/>
    <w:rsid w:val="00CF0B49"/>
    <w:rsid w:val="00CF12FB"/>
    <w:rsid w:val="00CF18EF"/>
    <w:rsid w:val="00CF193D"/>
    <w:rsid w:val="00CF2434"/>
    <w:rsid w:val="00CF278B"/>
    <w:rsid w:val="00CF27CB"/>
    <w:rsid w:val="00CF2A2D"/>
    <w:rsid w:val="00CF2A9E"/>
    <w:rsid w:val="00CF3B76"/>
    <w:rsid w:val="00CF4ADA"/>
    <w:rsid w:val="00CF4D0A"/>
    <w:rsid w:val="00CF5686"/>
    <w:rsid w:val="00CF5AA4"/>
    <w:rsid w:val="00CF5CFA"/>
    <w:rsid w:val="00CF6052"/>
    <w:rsid w:val="00CF6609"/>
    <w:rsid w:val="00CF6F0C"/>
    <w:rsid w:val="00CF7467"/>
    <w:rsid w:val="00CF770E"/>
    <w:rsid w:val="00D00C75"/>
    <w:rsid w:val="00D00D1C"/>
    <w:rsid w:val="00D01085"/>
    <w:rsid w:val="00D01449"/>
    <w:rsid w:val="00D019E1"/>
    <w:rsid w:val="00D01A90"/>
    <w:rsid w:val="00D01F47"/>
    <w:rsid w:val="00D02516"/>
    <w:rsid w:val="00D0291C"/>
    <w:rsid w:val="00D02C31"/>
    <w:rsid w:val="00D02FC5"/>
    <w:rsid w:val="00D0341E"/>
    <w:rsid w:val="00D03E65"/>
    <w:rsid w:val="00D03EA9"/>
    <w:rsid w:val="00D03F1A"/>
    <w:rsid w:val="00D04658"/>
    <w:rsid w:val="00D04960"/>
    <w:rsid w:val="00D04BC9"/>
    <w:rsid w:val="00D0519D"/>
    <w:rsid w:val="00D0588B"/>
    <w:rsid w:val="00D05A70"/>
    <w:rsid w:val="00D0671B"/>
    <w:rsid w:val="00D069E9"/>
    <w:rsid w:val="00D102CD"/>
    <w:rsid w:val="00D10702"/>
    <w:rsid w:val="00D10C3A"/>
    <w:rsid w:val="00D1153A"/>
    <w:rsid w:val="00D115C6"/>
    <w:rsid w:val="00D11F1F"/>
    <w:rsid w:val="00D11FAC"/>
    <w:rsid w:val="00D120DC"/>
    <w:rsid w:val="00D13216"/>
    <w:rsid w:val="00D13403"/>
    <w:rsid w:val="00D13679"/>
    <w:rsid w:val="00D13C4E"/>
    <w:rsid w:val="00D140D4"/>
    <w:rsid w:val="00D140FA"/>
    <w:rsid w:val="00D15187"/>
    <w:rsid w:val="00D15527"/>
    <w:rsid w:val="00D15C55"/>
    <w:rsid w:val="00D15E34"/>
    <w:rsid w:val="00D161F6"/>
    <w:rsid w:val="00D1624D"/>
    <w:rsid w:val="00D16AC4"/>
    <w:rsid w:val="00D16DA7"/>
    <w:rsid w:val="00D172E4"/>
    <w:rsid w:val="00D17548"/>
    <w:rsid w:val="00D17BE0"/>
    <w:rsid w:val="00D17DEE"/>
    <w:rsid w:val="00D17E86"/>
    <w:rsid w:val="00D20ACD"/>
    <w:rsid w:val="00D21C58"/>
    <w:rsid w:val="00D21D42"/>
    <w:rsid w:val="00D21DF7"/>
    <w:rsid w:val="00D2200B"/>
    <w:rsid w:val="00D22380"/>
    <w:rsid w:val="00D22644"/>
    <w:rsid w:val="00D22902"/>
    <w:rsid w:val="00D229A5"/>
    <w:rsid w:val="00D22B0E"/>
    <w:rsid w:val="00D22DBE"/>
    <w:rsid w:val="00D22DC9"/>
    <w:rsid w:val="00D233B9"/>
    <w:rsid w:val="00D2344A"/>
    <w:rsid w:val="00D243CB"/>
    <w:rsid w:val="00D2452C"/>
    <w:rsid w:val="00D2518C"/>
    <w:rsid w:val="00D258EF"/>
    <w:rsid w:val="00D259F3"/>
    <w:rsid w:val="00D25F5B"/>
    <w:rsid w:val="00D260AD"/>
    <w:rsid w:val="00D2635E"/>
    <w:rsid w:val="00D26865"/>
    <w:rsid w:val="00D26D14"/>
    <w:rsid w:val="00D272A2"/>
    <w:rsid w:val="00D27448"/>
    <w:rsid w:val="00D27946"/>
    <w:rsid w:val="00D27BE0"/>
    <w:rsid w:val="00D30040"/>
    <w:rsid w:val="00D30B84"/>
    <w:rsid w:val="00D31071"/>
    <w:rsid w:val="00D31084"/>
    <w:rsid w:val="00D31335"/>
    <w:rsid w:val="00D31352"/>
    <w:rsid w:val="00D32148"/>
    <w:rsid w:val="00D321A7"/>
    <w:rsid w:val="00D32AF2"/>
    <w:rsid w:val="00D32B4E"/>
    <w:rsid w:val="00D32ED2"/>
    <w:rsid w:val="00D331E7"/>
    <w:rsid w:val="00D33504"/>
    <w:rsid w:val="00D336DB"/>
    <w:rsid w:val="00D33BE0"/>
    <w:rsid w:val="00D3460F"/>
    <w:rsid w:val="00D347ED"/>
    <w:rsid w:val="00D35112"/>
    <w:rsid w:val="00D37939"/>
    <w:rsid w:val="00D40382"/>
    <w:rsid w:val="00D403D9"/>
    <w:rsid w:val="00D4059B"/>
    <w:rsid w:val="00D405AD"/>
    <w:rsid w:val="00D40627"/>
    <w:rsid w:val="00D40AA9"/>
    <w:rsid w:val="00D40C75"/>
    <w:rsid w:val="00D41337"/>
    <w:rsid w:val="00D42FC7"/>
    <w:rsid w:val="00D43883"/>
    <w:rsid w:val="00D43C04"/>
    <w:rsid w:val="00D44810"/>
    <w:rsid w:val="00D448DD"/>
    <w:rsid w:val="00D44A56"/>
    <w:rsid w:val="00D44E68"/>
    <w:rsid w:val="00D45B91"/>
    <w:rsid w:val="00D45BB2"/>
    <w:rsid w:val="00D45EB3"/>
    <w:rsid w:val="00D46898"/>
    <w:rsid w:val="00D4753C"/>
    <w:rsid w:val="00D47907"/>
    <w:rsid w:val="00D47B0A"/>
    <w:rsid w:val="00D47CB2"/>
    <w:rsid w:val="00D47ED7"/>
    <w:rsid w:val="00D5032E"/>
    <w:rsid w:val="00D50635"/>
    <w:rsid w:val="00D50A13"/>
    <w:rsid w:val="00D516B5"/>
    <w:rsid w:val="00D517B4"/>
    <w:rsid w:val="00D51A6C"/>
    <w:rsid w:val="00D51DE7"/>
    <w:rsid w:val="00D52009"/>
    <w:rsid w:val="00D52284"/>
    <w:rsid w:val="00D528B9"/>
    <w:rsid w:val="00D53437"/>
    <w:rsid w:val="00D5387A"/>
    <w:rsid w:val="00D53EB1"/>
    <w:rsid w:val="00D54B01"/>
    <w:rsid w:val="00D54C42"/>
    <w:rsid w:val="00D54CBE"/>
    <w:rsid w:val="00D54E6A"/>
    <w:rsid w:val="00D55453"/>
    <w:rsid w:val="00D55A50"/>
    <w:rsid w:val="00D55CC4"/>
    <w:rsid w:val="00D55F22"/>
    <w:rsid w:val="00D56123"/>
    <w:rsid w:val="00D56501"/>
    <w:rsid w:val="00D56FFE"/>
    <w:rsid w:val="00D57268"/>
    <w:rsid w:val="00D576CD"/>
    <w:rsid w:val="00D57AFF"/>
    <w:rsid w:val="00D57E8C"/>
    <w:rsid w:val="00D60093"/>
    <w:rsid w:val="00D606C3"/>
    <w:rsid w:val="00D6077D"/>
    <w:rsid w:val="00D6080F"/>
    <w:rsid w:val="00D608D9"/>
    <w:rsid w:val="00D60937"/>
    <w:rsid w:val="00D60C31"/>
    <w:rsid w:val="00D61100"/>
    <w:rsid w:val="00D61B51"/>
    <w:rsid w:val="00D6205D"/>
    <w:rsid w:val="00D62311"/>
    <w:rsid w:val="00D62F43"/>
    <w:rsid w:val="00D6313E"/>
    <w:rsid w:val="00D63F46"/>
    <w:rsid w:val="00D656BA"/>
    <w:rsid w:val="00D65815"/>
    <w:rsid w:val="00D6626D"/>
    <w:rsid w:val="00D668D3"/>
    <w:rsid w:val="00D67D6B"/>
    <w:rsid w:val="00D67E4E"/>
    <w:rsid w:val="00D67F3A"/>
    <w:rsid w:val="00D70A77"/>
    <w:rsid w:val="00D70C14"/>
    <w:rsid w:val="00D7103A"/>
    <w:rsid w:val="00D711CD"/>
    <w:rsid w:val="00D7129C"/>
    <w:rsid w:val="00D71506"/>
    <w:rsid w:val="00D71923"/>
    <w:rsid w:val="00D71E0D"/>
    <w:rsid w:val="00D7295B"/>
    <w:rsid w:val="00D72A4B"/>
    <w:rsid w:val="00D733BA"/>
    <w:rsid w:val="00D7362D"/>
    <w:rsid w:val="00D736E0"/>
    <w:rsid w:val="00D73CC6"/>
    <w:rsid w:val="00D73DBA"/>
    <w:rsid w:val="00D7423E"/>
    <w:rsid w:val="00D74515"/>
    <w:rsid w:val="00D75993"/>
    <w:rsid w:val="00D769D7"/>
    <w:rsid w:val="00D76BF1"/>
    <w:rsid w:val="00D76EA9"/>
    <w:rsid w:val="00D77007"/>
    <w:rsid w:val="00D774E1"/>
    <w:rsid w:val="00D77529"/>
    <w:rsid w:val="00D77937"/>
    <w:rsid w:val="00D80155"/>
    <w:rsid w:val="00D8041F"/>
    <w:rsid w:val="00D80B09"/>
    <w:rsid w:val="00D81240"/>
    <w:rsid w:val="00D816D7"/>
    <w:rsid w:val="00D81708"/>
    <w:rsid w:val="00D8172C"/>
    <w:rsid w:val="00D819A2"/>
    <w:rsid w:val="00D822D3"/>
    <w:rsid w:val="00D82306"/>
    <w:rsid w:val="00D82762"/>
    <w:rsid w:val="00D828FC"/>
    <w:rsid w:val="00D82C8F"/>
    <w:rsid w:val="00D82CA0"/>
    <w:rsid w:val="00D8309F"/>
    <w:rsid w:val="00D834F3"/>
    <w:rsid w:val="00D836AC"/>
    <w:rsid w:val="00D83BD6"/>
    <w:rsid w:val="00D83D22"/>
    <w:rsid w:val="00D83E78"/>
    <w:rsid w:val="00D844EB"/>
    <w:rsid w:val="00D84E73"/>
    <w:rsid w:val="00D85288"/>
    <w:rsid w:val="00D8529F"/>
    <w:rsid w:val="00D856D9"/>
    <w:rsid w:val="00D86171"/>
    <w:rsid w:val="00D86AAC"/>
    <w:rsid w:val="00D87456"/>
    <w:rsid w:val="00D87E72"/>
    <w:rsid w:val="00D902F5"/>
    <w:rsid w:val="00D904F5"/>
    <w:rsid w:val="00D90600"/>
    <w:rsid w:val="00D90615"/>
    <w:rsid w:val="00D91835"/>
    <w:rsid w:val="00D91994"/>
    <w:rsid w:val="00D927FF"/>
    <w:rsid w:val="00D92833"/>
    <w:rsid w:val="00D92A1E"/>
    <w:rsid w:val="00D92BA0"/>
    <w:rsid w:val="00D935C6"/>
    <w:rsid w:val="00D93890"/>
    <w:rsid w:val="00D94827"/>
    <w:rsid w:val="00D9496F"/>
    <w:rsid w:val="00D94CFA"/>
    <w:rsid w:val="00D94E1B"/>
    <w:rsid w:val="00D94F48"/>
    <w:rsid w:val="00D95AA9"/>
    <w:rsid w:val="00D95E36"/>
    <w:rsid w:val="00D9609A"/>
    <w:rsid w:val="00D965A7"/>
    <w:rsid w:val="00D9694A"/>
    <w:rsid w:val="00D96FE6"/>
    <w:rsid w:val="00D96FF2"/>
    <w:rsid w:val="00D972B7"/>
    <w:rsid w:val="00D972D7"/>
    <w:rsid w:val="00D97B85"/>
    <w:rsid w:val="00D97F8D"/>
    <w:rsid w:val="00DA0E4F"/>
    <w:rsid w:val="00DA1DCB"/>
    <w:rsid w:val="00DA2057"/>
    <w:rsid w:val="00DA2CDF"/>
    <w:rsid w:val="00DA389A"/>
    <w:rsid w:val="00DA3B85"/>
    <w:rsid w:val="00DA4902"/>
    <w:rsid w:val="00DA490F"/>
    <w:rsid w:val="00DA4A68"/>
    <w:rsid w:val="00DA4E9B"/>
    <w:rsid w:val="00DA6346"/>
    <w:rsid w:val="00DA6514"/>
    <w:rsid w:val="00DA6D53"/>
    <w:rsid w:val="00DA7759"/>
    <w:rsid w:val="00DA7D0D"/>
    <w:rsid w:val="00DA7EC1"/>
    <w:rsid w:val="00DB0390"/>
    <w:rsid w:val="00DB090A"/>
    <w:rsid w:val="00DB09BA"/>
    <w:rsid w:val="00DB0D38"/>
    <w:rsid w:val="00DB0DC0"/>
    <w:rsid w:val="00DB0E7F"/>
    <w:rsid w:val="00DB1032"/>
    <w:rsid w:val="00DB12FE"/>
    <w:rsid w:val="00DB195F"/>
    <w:rsid w:val="00DB1AF5"/>
    <w:rsid w:val="00DB22A4"/>
    <w:rsid w:val="00DB2391"/>
    <w:rsid w:val="00DB25AC"/>
    <w:rsid w:val="00DB2E2A"/>
    <w:rsid w:val="00DB3731"/>
    <w:rsid w:val="00DB394A"/>
    <w:rsid w:val="00DB3BD4"/>
    <w:rsid w:val="00DB5473"/>
    <w:rsid w:val="00DB56A0"/>
    <w:rsid w:val="00DB593F"/>
    <w:rsid w:val="00DB5D03"/>
    <w:rsid w:val="00DB5DF8"/>
    <w:rsid w:val="00DB5E34"/>
    <w:rsid w:val="00DB643B"/>
    <w:rsid w:val="00DB6A1C"/>
    <w:rsid w:val="00DB6BA1"/>
    <w:rsid w:val="00DB6C19"/>
    <w:rsid w:val="00DB7BB1"/>
    <w:rsid w:val="00DC09CF"/>
    <w:rsid w:val="00DC0FCB"/>
    <w:rsid w:val="00DC10CC"/>
    <w:rsid w:val="00DC1646"/>
    <w:rsid w:val="00DC1DC4"/>
    <w:rsid w:val="00DC1E05"/>
    <w:rsid w:val="00DC1E35"/>
    <w:rsid w:val="00DC1FFA"/>
    <w:rsid w:val="00DC25B3"/>
    <w:rsid w:val="00DC2621"/>
    <w:rsid w:val="00DC28FD"/>
    <w:rsid w:val="00DC2A56"/>
    <w:rsid w:val="00DC2DCF"/>
    <w:rsid w:val="00DC3D6A"/>
    <w:rsid w:val="00DC4C14"/>
    <w:rsid w:val="00DC5CE9"/>
    <w:rsid w:val="00DC5DBF"/>
    <w:rsid w:val="00DC62A9"/>
    <w:rsid w:val="00DC6666"/>
    <w:rsid w:val="00DC6779"/>
    <w:rsid w:val="00DC6A48"/>
    <w:rsid w:val="00DC71D2"/>
    <w:rsid w:val="00DC76B2"/>
    <w:rsid w:val="00DC7AF9"/>
    <w:rsid w:val="00DC7B9E"/>
    <w:rsid w:val="00DD0766"/>
    <w:rsid w:val="00DD0EF3"/>
    <w:rsid w:val="00DD14A7"/>
    <w:rsid w:val="00DD2618"/>
    <w:rsid w:val="00DD263A"/>
    <w:rsid w:val="00DD3020"/>
    <w:rsid w:val="00DD421C"/>
    <w:rsid w:val="00DD4367"/>
    <w:rsid w:val="00DD4810"/>
    <w:rsid w:val="00DD4992"/>
    <w:rsid w:val="00DD51A5"/>
    <w:rsid w:val="00DD5298"/>
    <w:rsid w:val="00DD6395"/>
    <w:rsid w:val="00DD6D31"/>
    <w:rsid w:val="00DD7108"/>
    <w:rsid w:val="00DD78C2"/>
    <w:rsid w:val="00DD7A2A"/>
    <w:rsid w:val="00DD7FF6"/>
    <w:rsid w:val="00DE07C1"/>
    <w:rsid w:val="00DE120B"/>
    <w:rsid w:val="00DE173E"/>
    <w:rsid w:val="00DE1D43"/>
    <w:rsid w:val="00DE2045"/>
    <w:rsid w:val="00DE257A"/>
    <w:rsid w:val="00DE2D47"/>
    <w:rsid w:val="00DE35EE"/>
    <w:rsid w:val="00DE4830"/>
    <w:rsid w:val="00DE4A4A"/>
    <w:rsid w:val="00DE4C5A"/>
    <w:rsid w:val="00DE5006"/>
    <w:rsid w:val="00DE60D1"/>
    <w:rsid w:val="00DE6123"/>
    <w:rsid w:val="00DE703A"/>
    <w:rsid w:val="00DF0DE2"/>
    <w:rsid w:val="00DF10BA"/>
    <w:rsid w:val="00DF14E3"/>
    <w:rsid w:val="00DF1662"/>
    <w:rsid w:val="00DF1B95"/>
    <w:rsid w:val="00DF1CF4"/>
    <w:rsid w:val="00DF2211"/>
    <w:rsid w:val="00DF25D2"/>
    <w:rsid w:val="00DF2D3A"/>
    <w:rsid w:val="00DF2E2C"/>
    <w:rsid w:val="00DF3D97"/>
    <w:rsid w:val="00DF4730"/>
    <w:rsid w:val="00DF4ADC"/>
    <w:rsid w:val="00DF4EBD"/>
    <w:rsid w:val="00DF552E"/>
    <w:rsid w:val="00DF5B0B"/>
    <w:rsid w:val="00DF5F72"/>
    <w:rsid w:val="00DF5F86"/>
    <w:rsid w:val="00DF66FB"/>
    <w:rsid w:val="00DF67BD"/>
    <w:rsid w:val="00DF6899"/>
    <w:rsid w:val="00DF7644"/>
    <w:rsid w:val="00DF7F1E"/>
    <w:rsid w:val="00E00D09"/>
    <w:rsid w:val="00E00DB9"/>
    <w:rsid w:val="00E0107B"/>
    <w:rsid w:val="00E016F9"/>
    <w:rsid w:val="00E01DC2"/>
    <w:rsid w:val="00E0262E"/>
    <w:rsid w:val="00E02983"/>
    <w:rsid w:val="00E02E9C"/>
    <w:rsid w:val="00E03827"/>
    <w:rsid w:val="00E0429F"/>
    <w:rsid w:val="00E047C1"/>
    <w:rsid w:val="00E04A10"/>
    <w:rsid w:val="00E04AE6"/>
    <w:rsid w:val="00E05349"/>
    <w:rsid w:val="00E05635"/>
    <w:rsid w:val="00E075AC"/>
    <w:rsid w:val="00E1015D"/>
    <w:rsid w:val="00E10662"/>
    <w:rsid w:val="00E10C4C"/>
    <w:rsid w:val="00E110BF"/>
    <w:rsid w:val="00E11719"/>
    <w:rsid w:val="00E11F38"/>
    <w:rsid w:val="00E122F6"/>
    <w:rsid w:val="00E125BB"/>
    <w:rsid w:val="00E1260D"/>
    <w:rsid w:val="00E12923"/>
    <w:rsid w:val="00E12A32"/>
    <w:rsid w:val="00E133D7"/>
    <w:rsid w:val="00E13539"/>
    <w:rsid w:val="00E144CE"/>
    <w:rsid w:val="00E1486D"/>
    <w:rsid w:val="00E1490E"/>
    <w:rsid w:val="00E14C9B"/>
    <w:rsid w:val="00E1504A"/>
    <w:rsid w:val="00E1541E"/>
    <w:rsid w:val="00E156C4"/>
    <w:rsid w:val="00E157E4"/>
    <w:rsid w:val="00E158BE"/>
    <w:rsid w:val="00E15A87"/>
    <w:rsid w:val="00E15A90"/>
    <w:rsid w:val="00E15D69"/>
    <w:rsid w:val="00E16115"/>
    <w:rsid w:val="00E16191"/>
    <w:rsid w:val="00E161BA"/>
    <w:rsid w:val="00E166B4"/>
    <w:rsid w:val="00E16FD7"/>
    <w:rsid w:val="00E17595"/>
    <w:rsid w:val="00E176A1"/>
    <w:rsid w:val="00E200C0"/>
    <w:rsid w:val="00E20719"/>
    <w:rsid w:val="00E20B80"/>
    <w:rsid w:val="00E217E0"/>
    <w:rsid w:val="00E221A4"/>
    <w:rsid w:val="00E22309"/>
    <w:rsid w:val="00E22601"/>
    <w:rsid w:val="00E232DD"/>
    <w:rsid w:val="00E23AE8"/>
    <w:rsid w:val="00E23F92"/>
    <w:rsid w:val="00E24017"/>
    <w:rsid w:val="00E2443B"/>
    <w:rsid w:val="00E24540"/>
    <w:rsid w:val="00E24614"/>
    <w:rsid w:val="00E249E6"/>
    <w:rsid w:val="00E2530E"/>
    <w:rsid w:val="00E253FF"/>
    <w:rsid w:val="00E2567D"/>
    <w:rsid w:val="00E26046"/>
    <w:rsid w:val="00E261E7"/>
    <w:rsid w:val="00E26B29"/>
    <w:rsid w:val="00E26D3E"/>
    <w:rsid w:val="00E270CF"/>
    <w:rsid w:val="00E30035"/>
    <w:rsid w:val="00E30169"/>
    <w:rsid w:val="00E30F76"/>
    <w:rsid w:val="00E31DC7"/>
    <w:rsid w:val="00E31F87"/>
    <w:rsid w:val="00E32186"/>
    <w:rsid w:val="00E321BB"/>
    <w:rsid w:val="00E3233A"/>
    <w:rsid w:val="00E32954"/>
    <w:rsid w:val="00E32F78"/>
    <w:rsid w:val="00E32F8C"/>
    <w:rsid w:val="00E3304B"/>
    <w:rsid w:val="00E33250"/>
    <w:rsid w:val="00E333B0"/>
    <w:rsid w:val="00E33578"/>
    <w:rsid w:val="00E33825"/>
    <w:rsid w:val="00E33DEA"/>
    <w:rsid w:val="00E33E9B"/>
    <w:rsid w:val="00E33F99"/>
    <w:rsid w:val="00E34985"/>
    <w:rsid w:val="00E353A3"/>
    <w:rsid w:val="00E353DB"/>
    <w:rsid w:val="00E36887"/>
    <w:rsid w:val="00E36D26"/>
    <w:rsid w:val="00E405FB"/>
    <w:rsid w:val="00E4074A"/>
    <w:rsid w:val="00E408E3"/>
    <w:rsid w:val="00E40901"/>
    <w:rsid w:val="00E40EED"/>
    <w:rsid w:val="00E4122C"/>
    <w:rsid w:val="00E415C7"/>
    <w:rsid w:val="00E421BE"/>
    <w:rsid w:val="00E42982"/>
    <w:rsid w:val="00E42E40"/>
    <w:rsid w:val="00E42F8F"/>
    <w:rsid w:val="00E44C2F"/>
    <w:rsid w:val="00E450B8"/>
    <w:rsid w:val="00E45F75"/>
    <w:rsid w:val="00E465EB"/>
    <w:rsid w:val="00E469D8"/>
    <w:rsid w:val="00E4756F"/>
    <w:rsid w:val="00E5077C"/>
    <w:rsid w:val="00E50840"/>
    <w:rsid w:val="00E50966"/>
    <w:rsid w:val="00E511E1"/>
    <w:rsid w:val="00E513AF"/>
    <w:rsid w:val="00E514A2"/>
    <w:rsid w:val="00E5162F"/>
    <w:rsid w:val="00E5198C"/>
    <w:rsid w:val="00E51C33"/>
    <w:rsid w:val="00E51FAA"/>
    <w:rsid w:val="00E5202D"/>
    <w:rsid w:val="00E52199"/>
    <w:rsid w:val="00E52917"/>
    <w:rsid w:val="00E52B1D"/>
    <w:rsid w:val="00E52C01"/>
    <w:rsid w:val="00E53278"/>
    <w:rsid w:val="00E5350F"/>
    <w:rsid w:val="00E535C7"/>
    <w:rsid w:val="00E53E80"/>
    <w:rsid w:val="00E54264"/>
    <w:rsid w:val="00E5438B"/>
    <w:rsid w:val="00E54B2A"/>
    <w:rsid w:val="00E54DBE"/>
    <w:rsid w:val="00E54F58"/>
    <w:rsid w:val="00E551C8"/>
    <w:rsid w:val="00E55959"/>
    <w:rsid w:val="00E5601E"/>
    <w:rsid w:val="00E561F1"/>
    <w:rsid w:val="00E565EE"/>
    <w:rsid w:val="00E56C5F"/>
    <w:rsid w:val="00E57711"/>
    <w:rsid w:val="00E600E2"/>
    <w:rsid w:val="00E6093A"/>
    <w:rsid w:val="00E60AF5"/>
    <w:rsid w:val="00E60BCD"/>
    <w:rsid w:val="00E61093"/>
    <w:rsid w:val="00E61C25"/>
    <w:rsid w:val="00E622B1"/>
    <w:rsid w:val="00E62682"/>
    <w:rsid w:val="00E628B2"/>
    <w:rsid w:val="00E62A6D"/>
    <w:rsid w:val="00E62FE8"/>
    <w:rsid w:val="00E6327D"/>
    <w:rsid w:val="00E63706"/>
    <w:rsid w:val="00E63E3B"/>
    <w:rsid w:val="00E643A7"/>
    <w:rsid w:val="00E64BCF"/>
    <w:rsid w:val="00E65387"/>
    <w:rsid w:val="00E65473"/>
    <w:rsid w:val="00E6564B"/>
    <w:rsid w:val="00E65BD4"/>
    <w:rsid w:val="00E65E42"/>
    <w:rsid w:val="00E664A6"/>
    <w:rsid w:val="00E66762"/>
    <w:rsid w:val="00E66E19"/>
    <w:rsid w:val="00E66E68"/>
    <w:rsid w:val="00E66FCF"/>
    <w:rsid w:val="00E67139"/>
    <w:rsid w:val="00E67658"/>
    <w:rsid w:val="00E67D74"/>
    <w:rsid w:val="00E7080D"/>
    <w:rsid w:val="00E70CF2"/>
    <w:rsid w:val="00E71002"/>
    <w:rsid w:val="00E71563"/>
    <w:rsid w:val="00E71B00"/>
    <w:rsid w:val="00E71C5F"/>
    <w:rsid w:val="00E71ED1"/>
    <w:rsid w:val="00E72C6D"/>
    <w:rsid w:val="00E73628"/>
    <w:rsid w:val="00E73944"/>
    <w:rsid w:val="00E74BF5"/>
    <w:rsid w:val="00E761AC"/>
    <w:rsid w:val="00E76360"/>
    <w:rsid w:val="00E76576"/>
    <w:rsid w:val="00E76A97"/>
    <w:rsid w:val="00E808CE"/>
    <w:rsid w:val="00E80B52"/>
    <w:rsid w:val="00E80C53"/>
    <w:rsid w:val="00E81E12"/>
    <w:rsid w:val="00E81F98"/>
    <w:rsid w:val="00E82411"/>
    <w:rsid w:val="00E8258E"/>
    <w:rsid w:val="00E825CE"/>
    <w:rsid w:val="00E831A0"/>
    <w:rsid w:val="00E83271"/>
    <w:rsid w:val="00E834D1"/>
    <w:rsid w:val="00E83944"/>
    <w:rsid w:val="00E83FDA"/>
    <w:rsid w:val="00E85A3D"/>
    <w:rsid w:val="00E85B8C"/>
    <w:rsid w:val="00E85D75"/>
    <w:rsid w:val="00E86090"/>
    <w:rsid w:val="00E867BB"/>
    <w:rsid w:val="00E86989"/>
    <w:rsid w:val="00E86EB1"/>
    <w:rsid w:val="00E874D6"/>
    <w:rsid w:val="00E87CC1"/>
    <w:rsid w:val="00E87DF2"/>
    <w:rsid w:val="00E87F58"/>
    <w:rsid w:val="00E90006"/>
    <w:rsid w:val="00E90022"/>
    <w:rsid w:val="00E900F6"/>
    <w:rsid w:val="00E90567"/>
    <w:rsid w:val="00E907DC"/>
    <w:rsid w:val="00E91083"/>
    <w:rsid w:val="00E91398"/>
    <w:rsid w:val="00E9178F"/>
    <w:rsid w:val="00E91F12"/>
    <w:rsid w:val="00E9240A"/>
    <w:rsid w:val="00E930C0"/>
    <w:rsid w:val="00E93BCC"/>
    <w:rsid w:val="00E94F49"/>
    <w:rsid w:val="00E9556E"/>
    <w:rsid w:val="00E95F30"/>
    <w:rsid w:val="00E963BA"/>
    <w:rsid w:val="00E965CC"/>
    <w:rsid w:val="00E96791"/>
    <w:rsid w:val="00E96CB9"/>
    <w:rsid w:val="00E97048"/>
    <w:rsid w:val="00E97BAE"/>
    <w:rsid w:val="00EA008F"/>
    <w:rsid w:val="00EA0168"/>
    <w:rsid w:val="00EA0278"/>
    <w:rsid w:val="00EA06CB"/>
    <w:rsid w:val="00EA0917"/>
    <w:rsid w:val="00EA0D7C"/>
    <w:rsid w:val="00EA0E7D"/>
    <w:rsid w:val="00EA10AA"/>
    <w:rsid w:val="00EA14BB"/>
    <w:rsid w:val="00EA1588"/>
    <w:rsid w:val="00EA1C3E"/>
    <w:rsid w:val="00EA1F2E"/>
    <w:rsid w:val="00EA1FCE"/>
    <w:rsid w:val="00EA3532"/>
    <w:rsid w:val="00EA3C52"/>
    <w:rsid w:val="00EA405C"/>
    <w:rsid w:val="00EA4200"/>
    <w:rsid w:val="00EA4586"/>
    <w:rsid w:val="00EA492A"/>
    <w:rsid w:val="00EA4ACC"/>
    <w:rsid w:val="00EA625E"/>
    <w:rsid w:val="00EA6B79"/>
    <w:rsid w:val="00EA733E"/>
    <w:rsid w:val="00EA73EF"/>
    <w:rsid w:val="00EB0366"/>
    <w:rsid w:val="00EB06F4"/>
    <w:rsid w:val="00EB0BB2"/>
    <w:rsid w:val="00EB140D"/>
    <w:rsid w:val="00EB14BB"/>
    <w:rsid w:val="00EB299C"/>
    <w:rsid w:val="00EB29C9"/>
    <w:rsid w:val="00EB337F"/>
    <w:rsid w:val="00EB39B2"/>
    <w:rsid w:val="00EB3B7E"/>
    <w:rsid w:val="00EB40C6"/>
    <w:rsid w:val="00EB46FB"/>
    <w:rsid w:val="00EB508B"/>
    <w:rsid w:val="00EB543E"/>
    <w:rsid w:val="00EB5921"/>
    <w:rsid w:val="00EB5CB2"/>
    <w:rsid w:val="00EB5F10"/>
    <w:rsid w:val="00EB6431"/>
    <w:rsid w:val="00EB65C7"/>
    <w:rsid w:val="00EB7A77"/>
    <w:rsid w:val="00EB7E6A"/>
    <w:rsid w:val="00EC0262"/>
    <w:rsid w:val="00EC06E0"/>
    <w:rsid w:val="00EC0CA5"/>
    <w:rsid w:val="00EC1592"/>
    <w:rsid w:val="00EC17FF"/>
    <w:rsid w:val="00EC1A5D"/>
    <w:rsid w:val="00EC2092"/>
    <w:rsid w:val="00EC23B0"/>
    <w:rsid w:val="00EC2AEA"/>
    <w:rsid w:val="00EC2F5B"/>
    <w:rsid w:val="00EC2FF8"/>
    <w:rsid w:val="00EC3CAB"/>
    <w:rsid w:val="00EC3D8D"/>
    <w:rsid w:val="00EC44AB"/>
    <w:rsid w:val="00EC4895"/>
    <w:rsid w:val="00EC4F96"/>
    <w:rsid w:val="00EC5511"/>
    <w:rsid w:val="00EC56FD"/>
    <w:rsid w:val="00EC603B"/>
    <w:rsid w:val="00EC61A7"/>
    <w:rsid w:val="00EC68D4"/>
    <w:rsid w:val="00EC6ABE"/>
    <w:rsid w:val="00EC7598"/>
    <w:rsid w:val="00ED03B4"/>
    <w:rsid w:val="00ED0601"/>
    <w:rsid w:val="00ED08B9"/>
    <w:rsid w:val="00ED0C5E"/>
    <w:rsid w:val="00ED1575"/>
    <w:rsid w:val="00ED1DEC"/>
    <w:rsid w:val="00ED1ED9"/>
    <w:rsid w:val="00ED2742"/>
    <w:rsid w:val="00ED2DE8"/>
    <w:rsid w:val="00ED2F53"/>
    <w:rsid w:val="00ED31BA"/>
    <w:rsid w:val="00ED3594"/>
    <w:rsid w:val="00ED3D96"/>
    <w:rsid w:val="00ED42D2"/>
    <w:rsid w:val="00ED4996"/>
    <w:rsid w:val="00ED4CF0"/>
    <w:rsid w:val="00ED4DB1"/>
    <w:rsid w:val="00ED56F6"/>
    <w:rsid w:val="00ED59A3"/>
    <w:rsid w:val="00ED6481"/>
    <w:rsid w:val="00ED6CFB"/>
    <w:rsid w:val="00EE006A"/>
    <w:rsid w:val="00EE018A"/>
    <w:rsid w:val="00EE02F6"/>
    <w:rsid w:val="00EE03E7"/>
    <w:rsid w:val="00EE0590"/>
    <w:rsid w:val="00EE133D"/>
    <w:rsid w:val="00EE13FC"/>
    <w:rsid w:val="00EE1EEB"/>
    <w:rsid w:val="00EE29F6"/>
    <w:rsid w:val="00EE2D18"/>
    <w:rsid w:val="00EE2F48"/>
    <w:rsid w:val="00EE3897"/>
    <w:rsid w:val="00EE3C44"/>
    <w:rsid w:val="00EE4091"/>
    <w:rsid w:val="00EE46B2"/>
    <w:rsid w:val="00EE48D8"/>
    <w:rsid w:val="00EE4D73"/>
    <w:rsid w:val="00EE50A0"/>
    <w:rsid w:val="00EE5C84"/>
    <w:rsid w:val="00EE6176"/>
    <w:rsid w:val="00EE62C4"/>
    <w:rsid w:val="00EE6315"/>
    <w:rsid w:val="00EE6921"/>
    <w:rsid w:val="00EE771D"/>
    <w:rsid w:val="00EE7BEE"/>
    <w:rsid w:val="00EE7C33"/>
    <w:rsid w:val="00EF037D"/>
    <w:rsid w:val="00EF074C"/>
    <w:rsid w:val="00EF091C"/>
    <w:rsid w:val="00EF17B0"/>
    <w:rsid w:val="00EF1BC7"/>
    <w:rsid w:val="00EF2046"/>
    <w:rsid w:val="00EF232E"/>
    <w:rsid w:val="00EF2D29"/>
    <w:rsid w:val="00EF3980"/>
    <w:rsid w:val="00EF3ADD"/>
    <w:rsid w:val="00EF4B3F"/>
    <w:rsid w:val="00EF4BF4"/>
    <w:rsid w:val="00EF5ACE"/>
    <w:rsid w:val="00EF605D"/>
    <w:rsid w:val="00EF7521"/>
    <w:rsid w:val="00EF75EA"/>
    <w:rsid w:val="00EF7F23"/>
    <w:rsid w:val="00F01094"/>
    <w:rsid w:val="00F01368"/>
    <w:rsid w:val="00F01B46"/>
    <w:rsid w:val="00F01D1B"/>
    <w:rsid w:val="00F01D7B"/>
    <w:rsid w:val="00F0288E"/>
    <w:rsid w:val="00F02959"/>
    <w:rsid w:val="00F029DF"/>
    <w:rsid w:val="00F02C43"/>
    <w:rsid w:val="00F03D89"/>
    <w:rsid w:val="00F0444D"/>
    <w:rsid w:val="00F044FB"/>
    <w:rsid w:val="00F048E4"/>
    <w:rsid w:val="00F05AB8"/>
    <w:rsid w:val="00F0637E"/>
    <w:rsid w:val="00F063E6"/>
    <w:rsid w:val="00F069C1"/>
    <w:rsid w:val="00F06D00"/>
    <w:rsid w:val="00F06E2C"/>
    <w:rsid w:val="00F0725B"/>
    <w:rsid w:val="00F072F1"/>
    <w:rsid w:val="00F0735C"/>
    <w:rsid w:val="00F0745C"/>
    <w:rsid w:val="00F07499"/>
    <w:rsid w:val="00F0773E"/>
    <w:rsid w:val="00F07878"/>
    <w:rsid w:val="00F10170"/>
    <w:rsid w:val="00F11220"/>
    <w:rsid w:val="00F11322"/>
    <w:rsid w:val="00F11361"/>
    <w:rsid w:val="00F11D59"/>
    <w:rsid w:val="00F12394"/>
    <w:rsid w:val="00F12695"/>
    <w:rsid w:val="00F126B7"/>
    <w:rsid w:val="00F12EEC"/>
    <w:rsid w:val="00F13DDF"/>
    <w:rsid w:val="00F14614"/>
    <w:rsid w:val="00F14708"/>
    <w:rsid w:val="00F14A59"/>
    <w:rsid w:val="00F15145"/>
    <w:rsid w:val="00F15AC8"/>
    <w:rsid w:val="00F16137"/>
    <w:rsid w:val="00F1624B"/>
    <w:rsid w:val="00F16948"/>
    <w:rsid w:val="00F170CA"/>
    <w:rsid w:val="00F179F4"/>
    <w:rsid w:val="00F17F90"/>
    <w:rsid w:val="00F200F0"/>
    <w:rsid w:val="00F20275"/>
    <w:rsid w:val="00F20562"/>
    <w:rsid w:val="00F205F5"/>
    <w:rsid w:val="00F20D7B"/>
    <w:rsid w:val="00F20DE8"/>
    <w:rsid w:val="00F216EA"/>
    <w:rsid w:val="00F220AA"/>
    <w:rsid w:val="00F2231A"/>
    <w:rsid w:val="00F22390"/>
    <w:rsid w:val="00F224FD"/>
    <w:rsid w:val="00F22607"/>
    <w:rsid w:val="00F22D2D"/>
    <w:rsid w:val="00F23004"/>
    <w:rsid w:val="00F237B1"/>
    <w:rsid w:val="00F2415C"/>
    <w:rsid w:val="00F25237"/>
    <w:rsid w:val="00F26341"/>
    <w:rsid w:val="00F26F2F"/>
    <w:rsid w:val="00F27004"/>
    <w:rsid w:val="00F3018E"/>
    <w:rsid w:val="00F306D4"/>
    <w:rsid w:val="00F309BE"/>
    <w:rsid w:val="00F31110"/>
    <w:rsid w:val="00F311FA"/>
    <w:rsid w:val="00F3124E"/>
    <w:rsid w:val="00F31589"/>
    <w:rsid w:val="00F3186E"/>
    <w:rsid w:val="00F318FF"/>
    <w:rsid w:val="00F31C89"/>
    <w:rsid w:val="00F31EF9"/>
    <w:rsid w:val="00F32789"/>
    <w:rsid w:val="00F334BF"/>
    <w:rsid w:val="00F341D4"/>
    <w:rsid w:val="00F34410"/>
    <w:rsid w:val="00F34802"/>
    <w:rsid w:val="00F34B77"/>
    <w:rsid w:val="00F34DDE"/>
    <w:rsid w:val="00F357DC"/>
    <w:rsid w:val="00F35E39"/>
    <w:rsid w:val="00F362C1"/>
    <w:rsid w:val="00F3665F"/>
    <w:rsid w:val="00F36704"/>
    <w:rsid w:val="00F36780"/>
    <w:rsid w:val="00F36EF3"/>
    <w:rsid w:val="00F376D9"/>
    <w:rsid w:val="00F378CD"/>
    <w:rsid w:val="00F37A45"/>
    <w:rsid w:val="00F405A7"/>
    <w:rsid w:val="00F4075C"/>
    <w:rsid w:val="00F407BD"/>
    <w:rsid w:val="00F40F1C"/>
    <w:rsid w:val="00F41064"/>
    <w:rsid w:val="00F42D30"/>
    <w:rsid w:val="00F43B08"/>
    <w:rsid w:val="00F44AA9"/>
    <w:rsid w:val="00F44C8A"/>
    <w:rsid w:val="00F44F3B"/>
    <w:rsid w:val="00F452E4"/>
    <w:rsid w:val="00F454E2"/>
    <w:rsid w:val="00F455C3"/>
    <w:rsid w:val="00F45611"/>
    <w:rsid w:val="00F45AC2"/>
    <w:rsid w:val="00F45D4E"/>
    <w:rsid w:val="00F45FA1"/>
    <w:rsid w:val="00F46B7D"/>
    <w:rsid w:val="00F46C4C"/>
    <w:rsid w:val="00F46E29"/>
    <w:rsid w:val="00F47326"/>
    <w:rsid w:val="00F47462"/>
    <w:rsid w:val="00F501DD"/>
    <w:rsid w:val="00F50EB8"/>
    <w:rsid w:val="00F5129C"/>
    <w:rsid w:val="00F51F72"/>
    <w:rsid w:val="00F525D7"/>
    <w:rsid w:val="00F526D3"/>
    <w:rsid w:val="00F5324A"/>
    <w:rsid w:val="00F535CB"/>
    <w:rsid w:val="00F54380"/>
    <w:rsid w:val="00F545B3"/>
    <w:rsid w:val="00F5490B"/>
    <w:rsid w:val="00F549C8"/>
    <w:rsid w:val="00F54F3A"/>
    <w:rsid w:val="00F54F52"/>
    <w:rsid w:val="00F556BE"/>
    <w:rsid w:val="00F559D1"/>
    <w:rsid w:val="00F55A63"/>
    <w:rsid w:val="00F563BC"/>
    <w:rsid w:val="00F56441"/>
    <w:rsid w:val="00F564AD"/>
    <w:rsid w:val="00F564C7"/>
    <w:rsid w:val="00F56742"/>
    <w:rsid w:val="00F56E5C"/>
    <w:rsid w:val="00F5711B"/>
    <w:rsid w:val="00F5774E"/>
    <w:rsid w:val="00F57FE0"/>
    <w:rsid w:val="00F604A9"/>
    <w:rsid w:val="00F60EB8"/>
    <w:rsid w:val="00F6123C"/>
    <w:rsid w:val="00F61963"/>
    <w:rsid w:val="00F61EA7"/>
    <w:rsid w:val="00F620D7"/>
    <w:rsid w:val="00F62107"/>
    <w:rsid w:val="00F6220D"/>
    <w:rsid w:val="00F62CB7"/>
    <w:rsid w:val="00F630AD"/>
    <w:rsid w:val="00F63A56"/>
    <w:rsid w:val="00F63B2E"/>
    <w:rsid w:val="00F6467E"/>
    <w:rsid w:val="00F654FC"/>
    <w:rsid w:val="00F6559C"/>
    <w:rsid w:val="00F65A18"/>
    <w:rsid w:val="00F65E4A"/>
    <w:rsid w:val="00F65E6B"/>
    <w:rsid w:val="00F65FF6"/>
    <w:rsid w:val="00F66A8B"/>
    <w:rsid w:val="00F672BB"/>
    <w:rsid w:val="00F70290"/>
    <w:rsid w:val="00F70DB3"/>
    <w:rsid w:val="00F70EA2"/>
    <w:rsid w:val="00F71924"/>
    <w:rsid w:val="00F71D89"/>
    <w:rsid w:val="00F7272D"/>
    <w:rsid w:val="00F72737"/>
    <w:rsid w:val="00F72E04"/>
    <w:rsid w:val="00F73205"/>
    <w:rsid w:val="00F73238"/>
    <w:rsid w:val="00F73BC0"/>
    <w:rsid w:val="00F7440F"/>
    <w:rsid w:val="00F747DE"/>
    <w:rsid w:val="00F74A8B"/>
    <w:rsid w:val="00F74D28"/>
    <w:rsid w:val="00F75085"/>
    <w:rsid w:val="00F757FE"/>
    <w:rsid w:val="00F75B3E"/>
    <w:rsid w:val="00F75F4A"/>
    <w:rsid w:val="00F765F7"/>
    <w:rsid w:val="00F770FF"/>
    <w:rsid w:val="00F773D4"/>
    <w:rsid w:val="00F7790E"/>
    <w:rsid w:val="00F7795D"/>
    <w:rsid w:val="00F77A84"/>
    <w:rsid w:val="00F8063A"/>
    <w:rsid w:val="00F808D8"/>
    <w:rsid w:val="00F8103C"/>
    <w:rsid w:val="00F826FF"/>
    <w:rsid w:val="00F82AA7"/>
    <w:rsid w:val="00F82DD6"/>
    <w:rsid w:val="00F834F3"/>
    <w:rsid w:val="00F83D4A"/>
    <w:rsid w:val="00F83DA7"/>
    <w:rsid w:val="00F83FB6"/>
    <w:rsid w:val="00F8430E"/>
    <w:rsid w:val="00F8436E"/>
    <w:rsid w:val="00F84CE7"/>
    <w:rsid w:val="00F8506B"/>
    <w:rsid w:val="00F851DA"/>
    <w:rsid w:val="00F857C7"/>
    <w:rsid w:val="00F8593E"/>
    <w:rsid w:val="00F85C30"/>
    <w:rsid w:val="00F85EF3"/>
    <w:rsid w:val="00F860E9"/>
    <w:rsid w:val="00F86277"/>
    <w:rsid w:val="00F87191"/>
    <w:rsid w:val="00F8762D"/>
    <w:rsid w:val="00F877CF"/>
    <w:rsid w:val="00F877F9"/>
    <w:rsid w:val="00F87DC2"/>
    <w:rsid w:val="00F87EED"/>
    <w:rsid w:val="00F902C5"/>
    <w:rsid w:val="00F90592"/>
    <w:rsid w:val="00F908DC"/>
    <w:rsid w:val="00F90AA1"/>
    <w:rsid w:val="00F90BBF"/>
    <w:rsid w:val="00F90C77"/>
    <w:rsid w:val="00F90E04"/>
    <w:rsid w:val="00F91279"/>
    <w:rsid w:val="00F918E0"/>
    <w:rsid w:val="00F91936"/>
    <w:rsid w:val="00F91E96"/>
    <w:rsid w:val="00F92852"/>
    <w:rsid w:val="00F92916"/>
    <w:rsid w:val="00F92C41"/>
    <w:rsid w:val="00F92D86"/>
    <w:rsid w:val="00F93D0C"/>
    <w:rsid w:val="00F93DAF"/>
    <w:rsid w:val="00F94A44"/>
    <w:rsid w:val="00F95C1D"/>
    <w:rsid w:val="00F95E1D"/>
    <w:rsid w:val="00F9653C"/>
    <w:rsid w:val="00F967EB"/>
    <w:rsid w:val="00F96B60"/>
    <w:rsid w:val="00F96FC6"/>
    <w:rsid w:val="00F975A3"/>
    <w:rsid w:val="00F97AF7"/>
    <w:rsid w:val="00FA0512"/>
    <w:rsid w:val="00FA0C0D"/>
    <w:rsid w:val="00FA101E"/>
    <w:rsid w:val="00FA11D8"/>
    <w:rsid w:val="00FA1200"/>
    <w:rsid w:val="00FA14DD"/>
    <w:rsid w:val="00FA1AE3"/>
    <w:rsid w:val="00FA1E29"/>
    <w:rsid w:val="00FA2208"/>
    <w:rsid w:val="00FA27B3"/>
    <w:rsid w:val="00FA2A30"/>
    <w:rsid w:val="00FA3453"/>
    <w:rsid w:val="00FA3C93"/>
    <w:rsid w:val="00FA3CBD"/>
    <w:rsid w:val="00FA3EC8"/>
    <w:rsid w:val="00FA4269"/>
    <w:rsid w:val="00FA46BE"/>
    <w:rsid w:val="00FA46EB"/>
    <w:rsid w:val="00FA4AA4"/>
    <w:rsid w:val="00FA4B31"/>
    <w:rsid w:val="00FA4D8A"/>
    <w:rsid w:val="00FA5093"/>
    <w:rsid w:val="00FA5732"/>
    <w:rsid w:val="00FA581F"/>
    <w:rsid w:val="00FA5953"/>
    <w:rsid w:val="00FA631C"/>
    <w:rsid w:val="00FA68E6"/>
    <w:rsid w:val="00FA730A"/>
    <w:rsid w:val="00FA7B19"/>
    <w:rsid w:val="00FB0466"/>
    <w:rsid w:val="00FB048C"/>
    <w:rsid w:val="00FB0A41"/>
    <w:rsid w:val="00FB0E8E"/>
    <w:rsid w:val="00FB1082"/>
    <w:rsid w:val="00FB1494"/>
    <w:rsid w:val="00FB1617"/>
    <w:rsid w:val="00FB1774"/>
    <w:rsid w:val="00FB1842"/>
    <w:rsid w:val="00FB1DA1"/>
    <w:rsid w:val="00FB2435"/>
    <w:rsid w:val="00FB27EB"/>
    <w:rsid w:val="00FB3495"/>
    <w:rsid w:val="00FB3696"/>
    <w:rsid w:val="00FB370D"/>
    <w:rsid w:val="00FB449C"/>
    <w:rsid w:val="00FB693E"/>
    <w:rsid w:val="00FB7609"/>
    <w:rsid w:val="00FC040B"/>
    <w:rsid w:val="00FC043B"/>
    <w:rsid w:val="00FC0E07"/>
    <w:rsid w:val="00FC0E96"/>
    <w:rsid w:val="00FC0FDE"/>
    <w:rsid w:val="00FC125D"/>
    <w:rsid w:val="00FC1642"/>
    <w:rsid w:val="00FC169E"/>
    <w:rsid w:val="00FC1944"/>
    <w:rsid w:val="00FC2022"/>
    <w:rsid w:val="00FC376E"/>
    <w:rsid w:val="00FC3F40"/>
    <w:rsid w:val="00FC4FA9"/>
    <w:rsid w:val="00FC50D8"/>
    <w:rsid w:val="00FC50F5"/>
    <w:rsid w:val="00FC57C1"/>
    <w:rsid w:val="00FC5818"/>
    <w:rsid w:val="00FC5E33"/>
    <w:rsid w:val="00FC5FA8"/>
    <w:rsid w:val="00FC6648"/>
    <w:rsid w:val="00FC6792"/>
    <w:rsid w:val="00FC6A9C"/>
    <w:rsid w:val="00FC7917"/>
    <w:rsid w:val="00FC7D54"/>
    <w:rsid w:val="00FD0260"/>
    <w:rsid w:val="00FD0C94"/>
    <w:rsid w:val="00FD0D1C"/>
    <w:rsid w:val="00FD1455"/>
    <w:rsid w:val="00FD2B93"/>
    <w:rsid w:val="00FD3049"/>
    <w:rsid w:val="00FD34F4"/>
    <w:rsid w:val="00FD48F2"/>
    <w:rsid w:val="00FD4C6A"/>
    <w:rsid w:val="00FD4E74"/>
    <w:rsid w:val="00FD4F56"/>
    <w:rsid w:val="00FD542E"/>
    <w:rsid w:val="00FD5E4E"/>
    <w:rsid w:val="00FD6ABA"/>
    <w:rsid w:val="00FD71B5"/>
    <w:rsid w:val="00FD74A6"/>
    <w:rsid w:val="00FD78CA"/>
    <w:rsid w:val="00FE019B"/>
    <w:rsid w:val="00FE02EF"/>
    <w:rsid w:val="00FE03BE"/>
    <w:rsid w:val="00FE0866"/>
    <w:rsid w:val="00FE0EAC"/>
    <w:rsid w:val="00FE0F6E"/>
    <w:rsid w:val="00FE104D"/>
    <w:rsid w:val="00FE1762"/>
    <w:rsid w:val="00FE1D48"/>
    <w:rsid w:val="00FE224D"/>
    <w:rsid w:val="00FE2468"/>
    <w:rsid w:val="00FE2608"/>
    <w:rsid w:val="00FE2729"/>
    <w:rsid w:val="00FE3061"/>
    <w:rsid w:val="00FE3E4C"/>
    <w:rsid w:val="00FE46D6"/>
    <w:rsid w:val="00FE4919"/>
    <w:rsid w:val="00FE4A25"/>
    <w:rsid w:val="00FE50A6"/>
    <w:rsid w:val="00FE50B4"/>
    <w:rsid w:val="00FE5440"/>
    <w:rsid w:val="00FE5A25"/>
    <w:rsid w:val="00FE61A4"/>
    <w:rsid w:val="00FE7290"/>
    <w:rsid w:val="00FE734E"/>
    <w:rsid w:val="00FE761B"/>
    <w:rsid w:val="00FE7FD3"/>
    <w:rsid w:val="00FF0494"/>
    <w:rsid w:val="00FF0AA9"/>
    <w:rsid w:val="00FF12CF"/>
    <w:rsid w:val="00FF1A57"/>
    <w:rsid w:val="00FF2004"/>
    <w:rsid w:val="00FF2B7A"/>
    <w:rsid w:val="00FF2C6F"/>
    <w:rsid w:val="00FF37D0"/>
    <w:rsid w:val="00FF45F4"/>
    <w:rsid w:val="00FF4FC1"/>
    <w:rsid w:val="00FF50F9"/>
    <w:rsid w:val="00FF5244"/>
    <w:rsid w:val="00FF64C0"/>
    <w:rsid w:val="00FF64D2"/>
    <w:rsid w:val="00FF7B44"/>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E814AEDB-BEC4-4A91-B0E2-4A3B5E9E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29E"/>
    <w:pPr>
      <w:spacing w:after="0" w:line="240" w:lineRule="auto"/>
    </w:pPr>
    <w:rPr>
      <w:rFonts w:ascii="Arial" w:eastAsia="PMingLiU" w:hAnsi="Arial" w:cs="Times New Roman"/>
      <w:color w:val="000000"/>
      <w:szCs w:val="20"/>
      <w:lang w:val="en-GB" w:bidi="ar-DZ"/>
    </w:rPr>
  </w:style>
  <w:style w:type="paragraph" w:styleId="Heading1">
    <w:name w:val="heading 1"/>
    <w:aliases w:val="H1,h1,Heading,2,h11,Attribute Heading 1,Heading A,Heading A1,1,Header 1,(Alt+1),(Alt+1)1,(Alt+1)2,(Alt+1)3,(Alt+1)4,(Alt+1)5,(Alt+1)6,(Alt+1)7,(Alt+1)8,(Alt+1)9,(Alt+1)10,(Alt+1)11,(Alt+1)21,(Alt+1)31,(Alt+1)41,(Alt+1)51,(Alt+1)61,Kop1,HD1,k1"/>
    <w:basedOn w:val="BodyText"/>
    <w:next w:val="BodyText"/>
    <w:link w:val="Heading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Heading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Heading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Heading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Heading3Char"/>
    <w:qFormat/>
    <w:rsid w:val="00066C8A"/>
    <w:pPr>
      <w:keepNext/>
      <w:numPr>
        <w:ilvl w:val="2"/>
        <w:numId w:val="59"/>
      </w:numPr>
      <w:spacing w:before="240" w:after="60"/>
      <w:outlineLvl w:val="2"/>
    </w:pPr>
    <w:rPr>
      <w:rFonts w:cs="Arial"/>
      <w:b/>
      <w:bCs/>
      <w:color w:val="auto"/>
      <w:sz w:val="28"/>
      <w:szCs w:val="26"/>
    </w:rPr>
  </w:style>
  <w:style w:type="paragraph" w:styleId="Heading4">
    <w:name w:val="heading 4"/>
    <w:aliases w:val="H4,(Alt+4),H41,(Alt+4)1,H42,(Alt+4)2,H43,(Alt+4)3,H44,(Alt+4)4,H45,(Alt+4)5,H411,(Alt+4)11,H421,(Alt+4)21,H431,(Alt+4)31,H46,(Alt+4)6,H412,(Alt+4)12,H422,(Alt+4)22,H432,(Alt+4)32,H47,(Alt+4)7,H48,(Alt+4)8,H49,(Alt+4)9,H410,(Alt+4)10,H413,o,k4"/>
    <w:basedOn w:val="BodyText"/>
    <w:next w:val="BodyText"/>
    <w:link w:val="Heading4Char"/>
    <w:qFormat/>
    <w:rsid w:val="00066C8A"/>
    <w:pPr>
      <w:keepNext/>
      <w:numPr>
        <w:ilvl w:val="3"/>
        <w:numId w:val="59"/>
      </w:numPr>
      <w:tabs>
        <w:tab w:val="left" w:pos="1260"/>
      </w:tabs>
      <w:spacing w:before="240" w:after="60"/>
      <w:outlineLvl w:val="3"/>
    </w:pPr>
    <w:rPr>
      <w:b/>
      <w:bCs/>
      <w:color w:val="auto"/>
      <w:sz w:val="26"/>
      <w:szCs w:val="28"/>
    </w:rPr>
  </w:style>
  <w:style w:type="paragraph" w:styleId="Heading5">
    <w:name w:val="heading 5"/>
    <w:aliases w:val="h5,Block Label,Kop5_KV,Sub-sub-sub-paragraaf,Second Subheading,h51,Second Subheading1"/>
    <w:basedOn w:val="BodyText"/>
    <w:next w:val="BodyText"/>
    <w:link w:val="Heading5Char"/>
    <w:qFormat/>
    <w:rsid w:val="00066C8A"/>
    <w:pPr>
      <w:keepNext/>
      <w:numPr>
        <w:ilvl w:val="4"/>
        <w:numId w:val="59"/>
      </w:numPr>
      <w:tabs>
        <w:tab w:val="left" w:pos="1260"/>
      </w:tabs>
      <w:spacing w:before="240" w:after="60"/>
      <w:outlineLvl w:val="4"/>
    </w:pPr>
    <w:rPr>
      <w:b/>
      <w:bCs/>
      <w:iCs/>
      <w:color w:val="auto"/>
      <w:sz w:val="24"/>
      <w:szCs w:val="26"/>
    </w:rPr>
  </w:style>
  <w:style w:type="paragraph" w:styleId="Heading6">
    <w:name w:val="heading 6"/>
    <w:aliases w:val="h6"/>
    <w:next w:val="BodyText"/>
    <w:link w:val="Heading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Heading7">
    <w:name w:val="heading 7"/>
    <w:aliases w:val="h7,Heading bijlage"/>
    <w:basedOn w:val="Normal"/>
    <w:next w:val="Normal"/>
    <w:link w:val="Heading7Char"/>
    <w:qFormat/>
    <w:rsid w:val="00066C8A"/>
    <w:pPr>
      <w:numPr>
        <w:ilvl w:val="6"/>
        <w:numId w:val="59"/>
      </w:numPr>
      <w:spacing w:before="240" w:after="60"/>
      <w:outlineLvl w:val="6"/>
    </w:pPr>
    <w:rPr>
      <w:rFonts w:ascii="Times New Roman" w:hAnsi="Times New Roman"/>
      <w:sz w:val="24"/>
      <w:szCs w:val="24"/>
    </w:rPr>
  </w:style>
  <w:style w:type="paragraph" w:styleId="Heading8">
    <w:name w:val="heading 8"/>
    <w:aliases w:val="h8"/>
    <w:basedOn w:val="Normal"/>
    <w:next w:val="Normal"/>
    <w:link w:val="Heading8Char"/>
    <w:qFormat/>
    <w:rsid w:val="00066C8A"/>
    <w:pPr>
      <w:numPr>
        <w:ilvl w:val="7"/>
        <w:numId w:val="59"/>
      </w:numPr>
      <w:spacing w:before="240" w:after="60"/>
      <w:outlineLvl w:val="7"/>
    </w:pPr>
    <w:rPr>
      <w:rFonts w:ascii="Times New Roman" w:hAnsi="Times New Roman"/>
      <w:i/>
      <w:iCs/>
      <w:sz w:val="24"/>
      <w:szCs w:val="24"/>
    </w:rPr>
  </w:style>
  <w:style w:type="paragraph" w:styleId="Heading9">
    <w:name w:val="heading 9"/>
    <w:aliases w:val="h9,appendix"/>
    <w:basedOn w:val="Normal"/>
    <w:next w:val="Normal"/>
    <w:link w:val="Heading9Char"/>
    <w:qFormat/>
    <w:rsid w:val="00066C8A"/>
    <w:pPr>
      <w:numPr>
        <w:ilvl w:val="8"/>
        <w:numId w:val="5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Normal"/>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Normal"/>
    <w:uiPriority w:val="1"/>
    <w:qFormat/>
    <w:rsid w:val="008F45CF"/>
    <w:pPr>
      <w:jc w:val="right"/>
    </w:pPr>
  </w:style>
  <w:style w:type="paragraph" w:customStyle="1" w:styleId="Heading10">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0">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0">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0">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0">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0">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0"/>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0"/>
    <w:next w:val="BodyText"/>
    <w:uiPriority w:val="1"/>
    <w:qFormat/>
    <w:rsid w:val="00066C8A"/>
    <w:pPr>
      <w:tabs>
        <w:tab w:val="left" w:pos="1080"/>
      </w:tabs>
      <w:ind w:left="1008" w:hanging="1008"/>
    </w:pPr>
  </w:style>
  <w:style w:type="paragraph" w:customStyle="1" w:styleId="HeadingManual3">
    <w:name w:val="*Heading Manual#3"/>
    <w:basedOn w:val="Heading30"/>
    <w:next w:val="BodyText"/>
    <w:uiPriority w:val="1"/>
    <w:qFormat/>
    <w:rsid w:val="00066C8A"/>
    <w:pPr>
      <w:tabs>
        <w:tab w:val="left" w:pos="1267"/>
      </w:tabs>
      <w:ind w:left="1267" w:hanging="1267"/>
    </w:pPr>
  </w:style>
  <w:style w:type="paragraph" w:customStyle="1" w:styleId="HeadingManual4">
    <w:name w:val="*Heading Manual#4"/>
    <w:basedOn w:val="Heading40"/>
    <w:next w:val="BodyText"/>
    <w:uiPriority w:val="1"/>
    <w:qFormat/>
    <w:rsid w:val="00066C8A"/>
    <w:pPr>
      <w:tabs>
        <w:tab w:val="left" w:pos="1267"/>
      </w:tabs>
      <w:ind w:left="1267" w:hanging="1267"/>
    </w:pPr>
  </w:style>
  <w:style w:type="paragraph" w:customStyle="1" w:styleId="HeadingManual5">
    <w:name w:val="*Heading Manual#5"/>
    <w:basedOn w:val="Heading50"/>
    <w:next w:val="BodyText"/>
    <w:uiPriority w:val="1"/>
    <w:rsid w:val="00066C8A"/>
    <w:pPr>
      <w:tabs>
        <w:tab w:val="left" w:pos="1627"/>
      </w:tabs>
      <w:ind w:left="1584" w:hanging="1584"/>
    </w:pPr>
  </w:style>
  <w:style w:type="paragraph" w:customStyle="1" w:styleId="HeadingManual6">
    <w:name w:val="*Heading Manual#6"/>
    <w:basedOn w:val="Heading60"/>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Normal"/>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0"/>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Normal"/>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Normal"/>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Normal"/>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Normal"/>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Normal"/>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Normal"/>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Normal"/>
    <w:next w:val="SectionText"/>
    <w:uiPriority w:val="1"/>
    <w:qFormat/>
    <w:rsid w:val="00066C8A"/>
    <w:pPr>
      <w:spacing w:after="120"/>
      <w:ind w:left="284"/>
    </w:pPr>
    <w:rPr>
      <w:rFonts w:cs="Arial"/>
      <w:color w:val="808285"/>
      <w:sz w:val="40"/>
    </w:rPr>
  </w:style>
  <w:style w:type="paragraph" w:customStyle="1" w:styleId="SectionNumber">
    <w:name w:val="*SectionNumber"/>
    <w:basedOn w:val="Normal"/>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Normal"/>
    <w:uiPriority w:val="1"/>
    <w:qFormat/>
    <w:rsid w:val="00066C8A"/>
    <w:pPr>
      <w:jc w:val="right"/>
    </w:pPr>
    <w:rPr>
      <w:rFonts w:cs="Arial"/>
      <w:color w:val="FFFFFF" w:themeColor="background1"/>
      <w:sz w:val="40"/>
    </w:rPr>
  </w:style>
  <w:style w:type="paragraph" w:customStyle="1" w:styleId="SectionTheme">
    <w:name w:val="*SectionTheme"/>
    <w:basedOn w:val="Normal"/>
    <w:next w:val="Heading40"/>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Normal"/>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Normal"/>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Normal"/>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1">
    <w:name w:val="~Heading 1"/>
    <w:basedOn w:val="Heading10"/>
    <w:next w:val="BodyText0"/>
    <w:uiPriority w:val="1"/>
    <w:rsid w:val="00C47094"/>
  </w:style>
  <w:style w:type="paragraph" w:customStyle="1" w:styleId="Heading21">
    <w:name w:val="~Heading 2"/>
    <w:basedOn w:val="Heading20"/>
    <w:next w:val="BodyText0"/>
    <w:uiPriority w:val="1"/>
    <w:rsid w:val="00066C8A"/>
  </w:style>
  <w:style w:type="paragraph" w:customStyle="1" w:styleId="Heading31">
    <w:name w:val="~Heading 3"/>
    <w:basedOn w:val="Heading30"/>
    <w:next w:val="BodyText0"/>
    <w:uiPriority w:val="1"/>
    <w:rsid w:val="00066C8A"/>
  </w:style>
  <w:style w:type="paragraph" w:customStyle="1" w:styleId="Heading41">
    <w:name w:val="~Heading 4"/>
    <w:basedOn w:val="Heading40"/>
    <w:next w:val="BodyText0"/>
    <w:uiPriority w:val="1"/>
    <w:rsid w:val="00066C8A"/>
  </w:style>
  <w:style w:type="paragraph" w:customStyle="1" w:styleId="Heading51">
    <w:name w:val="~Heading 5"/>
    <w:basedOn w:val="Heading50"/>
    <w:next w:val="BodyText0"/>
    <w:uiPriority w:val="1"/>
    <w:rsid w:val="00066C8A"/>
  </w:style>
  <w:style w:type="paragraph" w:customStyle="1" w:styleId="Heading61">
    <w:name w:val="~Heading 6"/>
    <w:basedOn w:val="Heading60"/>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NoList"/>
    <w:uiPriority w:val="99"/>
    <w:semiHidden/>
    <w:unhideWhenUsed/>
    <w:rsid w:val="008F45CF"/>
    <w:pPr>
      <w:numPr>
        <w:numId w:val="7"/>
      </w:numPr>
    </w:pPr>
  </w:style>
  <w:style w:type="numbering" w:styleId="1ai">
    <w:name w:val="Outline List 1"/>
    <w:basedOn w:val="NoList"/>
    <w:uiPriority w:val="99"/>
    <w:semiHidden/>
    <w:unhideWhenUsed/>
    <w:rsid w:val="008F45CF"/>
    <w:pPr>
      <w:numPr>
        <w:numId w:val="8"/>
      </w:numPr>
    </w:pPr>
  </w:style>
  <w:style w:type="character" w:customStyle="1" w:styleId="Heading1Char">
    <w:name w:val="Heading 1 Char"/>
    <w:aliases w:val="H1 Char,h1 Char,Heading Char,2 Char,h11 Char,Attribute Heading 1 Char,Heading A Char,Heading A1 Char,1 Char,Header 1 Char,(Alt+1) Char,(Alt+1)1 Char,(Alt+1)2 Char,(Alt+1)3 Char,(Alt+1)4 Char,(Alt+1)5 Char,(Alt+1)6 Char,(Alt+1)7 Char"/>
    <w:basedOn w:val="DefaultParagraphFont"/>
    <w:link w:val="Heading1"/>
    <w:rsid w:val="00066C8A"/>
    <w:rPr>
      <w:rFonts w:ascii="Arial" w:eastAsia="PMingLiU" w:hAnsi="Arial" w:cs="Arial"/>
      <w:b/>
      <w:bCs/>
      <w:kern w:val="32"/>
      <w:sz w:val="36"/>
      <w:szCs w:val="32"/>
      <w:lang w:val="en-GB" w:bidi="ar-DZ"/>
    </w:rPr>
  </w:style>
  <w:style w:type="character" w:customStyle="1" w:styleId="Heading2Char">
    <w:name w:val="Heading 2 Char"/>
    <w:aliases w:val="H2 Char,h2 Char,Chapter Title Char,h21 Char,Attribute Heading 2 Char,(Alt+2) Char,(Alt+2)1 Char,(Alt+2)2 Char,Subhead A Char,H21 Char,H22 Char,H23 Char,H211 Char,H221 Char,2 headline Char,h Char,headline Char,h2 main heading Char,L2 Char"/>
    <w:basedOn w:val="DefaultParagraphFont"/>
    <w:link w:val="Heading2"/>
    <w:rsid w:val="00CB7060"/>
    <w:rPr>
      <w:rFonts w:ascii="Arial" w:eastAsia="PMingLiU" w:hAnsi="Arial" w:cs="Arial"/>
      <w:b/>
      <w:bCs/>
      <w:iCs/>
      <w:sz w:val="32"/>
      <w:szCs w:val="28"/>
      <w:lang w:val="en-GB" w:bidi="ar-DZ"/>
    </w:rPr>
  </w:style>
  <w:style w:type="character" w:customStyle="1" w:styleId="Heading3Char">
    <w:name w:val="Heading 3 Char"/>
    <w:aliases w:val="h3 Char,h3 sub heading Char,H3 Char,Head 3 Char,3m Char,Heading C Char,(Alt+3) Char,Table Attribute Heading Char,heading 3 Char,13 Char,Level-3 heading Char,heading3 Char,3 Char,H31 Char,H32 Char,H33 Char,H311 Char,Subhead B Char,H34 Char"/>
    <w:basedOn w:val="DefaultParagraphFont"/>
    <w:link w:val="Heading3"/>
    <w:rsid w:val="00066C8A"/>
    <w:rPr>
      <w:rFonts w:ascii="Arial" w:eastAsia="PMingLiU" w:hAnsi="Arial" w:cs="Arial"/>
      <w:b/>
      <w:bCs/>
      <w:sz w:val="28"/>
      <w:szCs w:val="26"/>
      <w:lang w:val="en-GB" w:bidi="ar-DZ"/>
    </w:rPr>
  </w:style>
  <w:style w:type="character" w:customStyle="1" w:styleId="Heading4Char">
    <w:name w:val="Heading 4 Char"/>
    <w:aliases w:val="H4 Char,(Alt+4) Char,H41 Char,(Alt+4)1 Char,H42 Char,(Alt+4)2 Char,H43 Char,(Alt+4)3 Char,H44 Char,(Alt+4)4 Char,H45 Char,(Alt+4)5 Char,H411 Char,(Alt+4)11 Char,H421 Char,(Alt+4)21 Char,H431 Char,(Alt+4)31 Char,H46 Char,(Alt+4)6 Char"/>
    <w:basedOn w:val="DefaultParagraphFont"/>
    <w:link w:val="Heading4"/>
    <w:rsid w:val="00066C8A"/>
    <w:rPr>
      <w:rFonts w:ascii="Arial" w:eastAsia="PMingLiU" w:hAnsi="Arial" w:cs="Times New Roman"/>
      <w:b/>
      <w:bCs/>
      <w:sz w:val="26"/>
      <w:szCs w:val="28"/>
      <w:lang w:val="en-GB" w:bidi="ar-DZ"/>
    </w:rPr>
  </w:style>
  <w:style w:type="character" w:customStyle="1" w:styleId="Heading5Char">
    <w:name w:val="Heading 5 Char"/>
    <w:aliases w:val="h5 Char,Block Label Char,Kop5_KV Char,Sub-sub-sub-paragraaf Char,Second Subheading Char,h51 Char,Second Subheading1 Char"/>
    <w:basedOn w:val="DefaultParagraphFont"/>
    <w:link w:val="Heading5"/>
    <w:rsid w:val="00066C8A"/>
    <w:rPr>
      <w:rFonts w:ascii="Arial" w:eastAsia="PMingLiU" w:hAnsi="Arial" w:cs="Times New Roman"/>
      <w:b/>
      <w:bCs/>
      <w:iCs/>
      <w:sz w:val="24"/>
      <w:szCs w:val="26"/>
      <w:lang w:val="en-GB" w:bidi="ar-DZ"/>
    </w:rPr>
  </w:style>
  <w:style w:type="character" w:customStyle="1" w:styleId="Heading6Char">
    <w:name w:val="Heading 6 Char"/>
    <w:aliases w:val="h6 Char"/>
    <w:basedOn w:val="DefaultParagraphFont"/>
    <w:link w:val="Heading6"/>
    <w:rsid w:val="00066C8A"/>
    <w:rPr>
      <w:rFonts w:ascii="Arial" w:eastAsia="PMingLiU" w:hAnsi="Arial" w:cs="Times New Roman"/>
      <w:b/>
      <w:bCs/>
      <w:lang w:val="en-GB" w:bidi="ar-DZ"/>
    </w:rPr>
  </w:style>
  <w:style w:type="character" w:customStyle="1" w:styleId="Heading7Char">
    <w:name w:val="Heading 7 Char"/>
    <w:aliases w:val="h7 Char,Heading bijlage Char"/>
    <w:basedOn w:val="DefaultParagraphFont"/>
    <w:link w:val="Heading7"/>
    <w:rsid w:val="004F03BC"/>
    <w:rPr>
      <w:rFonts w:ascii="Times New Roman" w:eastAsia="PMingLiU" w:hAnsi="Times New Roman" w:cs="Times New Roman"/>
      <w:color w:val="000000"/>
      <w:sz w:val="24"/>
      <w:szCs w:val="24"/>
      <w:lang w:val="en-GB" w:bidi="ar-DZ"/>
    </w:rPr>
  </w:style>
  <w:style w:type="character" w:customStyle="1" w:styleId="Heading8Char">
    <w:name w:val="Heading 8 Char"/>
    <w:aliases w:val="h8 Char"/>
    <w:basedOn w:val="DefaultParagraphFont"/>
    <w:link w:val="Heading8"/>
    <w:rsid w:val="004F03BC"/>
    <w:rPr>
      <w:rFonts w:ascii="Times New Roman" w:eastAsia="PMingLiU" w:hAnsi="Times New Roman" w:cs="Times New Roman"/>
      <w:i/>
      <w:iCs/>
      <w:color w:val="000000"/>
      <w:sz w:val="24"/>
      <w:szCs w:val="24"/>
      <w:lang w:val="en-GB" w:bidi="ar-DZ"/>
    </w:rPr>
  </w:style>
  <w:style w:type="character" w:customStyle="1" w:styleId="Heading9Char">
    <w:name w:val="Heading 9 Char"/>
    <w:aliases w:val="h9 Char,appendix Char"/>
    <w:basedOn w:val="DefaultParagraphFont"/>
    <w:link w:val="Heading9"/>
    <w:rsid w:val="004F03BC"/>
    <w:rPr>
      <w:rFonts w:ascii="Arial" w:eastAsia="PMingLiU" w:hAnsi="Arial" w:cs="Arial"/>
      <w:color w:val="000000"/>
      <w:lang w:val="en-GB" w:bidi="ar-DZ"/>
    </w:rPr>
  </w:style>
  <w:style w:type="numbering" w:styleId="ArticleSection">
    <w:name w:val="Outline List 3"/>
    <w:basedOn w:val="NoList"/>
    <w:uiPriority w:val="99"/>
    <w:semiHidden/>
    <w:unhideWhenUsed/>
    <w:rsid w:val="008F45CF"/>
    <w:pPr>
      <w:numPr>
        <w:numId w:val="9"/>
      </w:numPr>
    </w:pPr>
  </w:style>
  <w:style w:type="paragraph" w:styleId="BalloonText">
    <w:name w:val="Balloon Text"/>
    <w:basedOn w:val="Normal"/>
    <w:link w:val="BalloonTextChar"/>
    <w:semiHidden/>
    <w:rsid w:val="008F45CF"/>
    <w:rPr>
      <w:rFonts w:ascii="Tahoma" w:hAnsi="Tahoma" w:cs="Tahoma"/>
      <w:sz w:val="16"/>
      <w:szCs w:val="16"/>
    </w:rPr>
  </w:style>
  <w:style w:type="character" w:customStyle="1" w:styleId="BalloonTextChar">
    <w:name w:val="Balloon Text Char"/>
    <w:basedOn w:val="DefaultParagraphFont"/>
    <w:link w:val="BalloonText"/>
    <w:semiHidden/>
    <w:rsid w:val="008F45CF"/>
    <w:rPr>
      <w:rFonts w:ascii="Tahoma" w:eastAsia="PMingLiU" w:hAnsi="Tahoma" w:cs="Tahoma"/>
      <w:color w:val="000000"/>
      <w:sz w:val="16"/>
      <w:szCs w:val="16"/>
      <w:lang w:val="en-GB" w:bidi="ar-DZ"/>
    </w:rPr>
  </w:style>
  <w:style w:type="paragraph" w:styleId="Bibliography">
    <w:name w:val="Bibliography"/>
    <w:basedOn w:val="Normal"/>
    <w:next w:val="Normal"/>
    <w:uiPriority w:val="37"/>
    <w:semiHidden/>
    <w:unhideWhenUsed/>
    <w:rsid w:val="008F45CF"/>
  </w:style>
  <w:style w:type="paragraph" w:styleId="BlockText">
    <w:name w:val="Block Text"/>
    <w:basedOn w:val="Normal"/>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1">
    <w:name w:val="Body Text"/>
    <w:basedOn w:val="Normal"/>
    <w:link w:val="BodyTextChar"/>
    <w:uiPriority w:val="99"/>
    <w:unhideWhenUsed/>
    <w:rsid w:val="008F45CF"/>
    <w:pPr>
      <w:spacing w:after="120"/>
    </w:pPr>
  </w:style>
  <w:style w:type="character" w:customStyle="1" w:styleId="BodyTextChar">
    <w:name w:val="Body Text Char"/>
    <w:basedOn w:val="DefaultParagraphFont"/>
    <w:link w:val="BodyText1"/>
    <w:uiPriority w:val="99"/>
    <w:rsid w:val="008F45CF"/>
    <w:rPr>
      <w:rFonts w:ascii="Arial" w:eastAsia="PMingLiU" w:hAnsi="Arial" w:cs="Times New Roman"/>
      <w:color w:val="000000"/>
      <w:szCs w:val="20"/>
      <w:lang w:val="en-GB" w:bidi="ar-DZ"/>
    </w:rPr>
  </w:style>
  <w:style w:type="paragraph" w:styleId="BodyText2">
    <w:name w:val="Body Text 2"/>
    <w:basedOn w:val="Normal"/>
    <w:link w:val="BodyText2Char"/>
    <w:uiPriority w:val="99"/>
    <w:semiHidden/>
    <w:unhideWhenUsed/>
    <w:rsid w:val="008F45CF"/>
    <w:pPr>
      <w:spacing w:after="120" w:line="480" w:lineRule="auto"/>
    </w:pPr>
  </w:style>
  <w:style w:type="character" w:customStyle="1" w:styleId="BodyText2Char">
    <w:name w:val="Body Text 2 Char"/>
    <w:basedOn w:val="DefaultParagraphFont"/>
    <w:link w:val="BodyText2"/>
    <w:uiPriority w:val="99"/>
    <w:semiHidden/>
    <w:rsid w:val="008F45CF"/>
    <w:rPr>
      <w:rFonts w:ascii="Arial" w:eastAsia="PMingLiU" w:hAnsi="Arial" w:cs="Times New Roman"/>
      <w:color w:val="000000"/>
      <w:szCs w:val="20"/>
      <w:lang w:val="en-GB" w:bidi="ar-DZ"/>
    </w:rPr>
  </w:style>
  <w:style w:type="paragraph" w:styleId="BodyText3">
    <w:name w:val="Body Text 3"/>
    <w:basedOn w:val="Normal"/>
    <w:link w:val="BodyText3Char"/>
    <w:uiPriority w:val="99"/>
    <w:semiHidden/>
    <w:unhideWhenUsed/>
    <w:rsid w:val="008F45CF"/>
    <w:pPr>
      <w:spacing w:after="120"/>
    </w:pPr>
    <w:rPr>
      <w:sz w:val="16"/>
      <w:szCs w:val="16"/>
    </w:rPr>
  </w:style>
  <w:style w:type="character" w:customStyle="1" w:styleId="BodyText3Char">
    <w:name w:val="Body Text 3 Char"/>
    <w:basedOn w:val="DefaultParagraphFont"/>
    <w:link w:val="BodyText3"/>
    <w:uiPriority w:val="99"/>
    <w:semiHidden/>
    <w:rsid w:val="008F45CF"/>
    <w:rPr>
      <w:rFonts w:ascii="Arial" w:eastAsia="PMingLiU" w:hAnsi="Arial" w:cs="Times New Roman"/>
      <w:color w:val="000000"/>
      <w:sz w:val="16"/>
      <w:szCs w:val="16"/>
      <w:lang w:val="en-GB" w:bidi="ar-DZ"/>
    </w:rPr>
  </w:style>
  <w:style w:type="paragraph" w:styleId="BodyTextFirstIndent">
    <w:name w:val="Body Text First Indent"/>
    <w:basedOn w:val="BodyText1"/>
    <w:link w:val="BodyTextFirstIndentChar"/>
    <w:uiPriority w:val="99"/>
    <w:semiHidden/>
    <w:unhideWhenUsed/>
    <w:rsid w:val="008F45CF"/>
    <w:pPr>
      <w:spacing w:after="0"/>
      <w:ind w:firstLine="360"/>
    </w:pPr>
  </w:style>
  <w:style w:type="character" w:customStyle="1" w:styleId="BodyTextFirstIndentChar">
    <w:name w:val="Body Text First Indent Char"/>
    <w:basedOn w:val="BodyTextChar"/>
    <w:link w:val="BodyTextFirstIndent"/>
    <w:uiPriority w:val="99"/>
    <w:semiHidden/>
    <w:rsid w:val="008F45CF"/>
    <w:rPr>
      <w:rFonts w:ascii="Arial" w:eastAsia="PMingLiU" w:hAnsi="Arial" w:cs="Times New Roman"/>
      <w:color w:val="000000"/>
      <w:szCs w:val="20"/>
      <w:lang w:val="en-GB" w:bidi="ar-DZ"/>
    </w:rPr>
  </w:style>
  <w:style w:type="paragraph" w:styleId="BodyTextIndent">
    <w:name w:val="Body Text Indent"/>
    <w:basedOn w:val="Normal"/>
    <w:link w:val="BodyTextIndentChar"/>
    <w:uiPriority w:val="99"/>
    <w:semiHidden/>
    <w:unhideWhenUsed/>
    <w:rsid w:val="008F45CF"/>
    <w:pPr>
      <w:spacing w:after="120"/>
      <w:ind w:left="283"/>
    </w:pPr>
  </w:style>
  <w:style w:type="character" w:customStyle="1" w:styleId="BodyTextIndentChar">
    <w:name w:val="Body Text Indent Char"/>
    <w:basedOn w:val="DefaultParagraphFont"/>
    <w:link w:val="BodyTextIndent"/>
    <w:uiPriority w:val="99"/>
    <w:semiHidden/>
    <w:rsid w:val="008F45CF"/>
    <w:rPr>
      <w:rFonts w:ascii="Arial" w:eastAsia="PMingLiU" w:hAnsi="Arial" w:cs="Times New Roman"/>
      <w:color w:val="000000"/>
      <w:szCs w:val="20"/>
      <w:lang w:val="en-GB" w:bidi="ar-DZ"/>
    </w:rPr>
  </w:style>
  <w:style w:type="paragraph" w:styleId="BodyTextFirstIndent2">
    <w:name w:val="Body Text First Indent 2"/>
    <w:basedOn w:val="BodyTextIndent"/>
    <w:link w:val="BodyTextFirstIndent2Char"/>
    <w:uiPriority w:val="99"/>
    <w:semiHidden/>
    <w:unhideWhenUsed/>
    <w:rsid w:val="008F45CF"/>
    <w:pPr>
      <w:spacing w:after="0"/>
      <w:ind w:left="360" w:firstLine="360"/>
    </w:pPr>
  </w:style>
  <w:style w:type="character" w:customStyle="1" w:styleId="BodyTextFirstIndent2Char">
    <w:name w:val="Body Text First Indent 2 Char"/>
    <w:basedOn w:val="BodyTextIndentChar"/>
    <w:link w:val="BodyTextFirstIndent2"/>
    <w:uiPriority w:val="99"/>
    <w:semiHidden/>
    <w:rsid w:val="008F45CF"/>
    <w:rPr>
      <w:rFonts w:ascii="Arial" w:eastAsia="PMingLiU" w:hAnsi="Arial" w:cs="Times New Roman"/>
      <w:color w:val="000000"/>
      <w:szCs w:val="20"/>
      <w:lang w:val="en-GB" w:bidi="ar-DZ"/>
    </w:rPr>
  </w:style>
  <w:style w:type="paragraph" w:styleId="BodyTextIndent2">
    <w:name w:val="Body Text Indent 2"/>
    <w:basedOn w:val="Normal"/>
    <w:link w:val="BodyTextIndent2Char"/>
    <w:uiPriority w:val="99"/>
    <w:semiHidden/>
    <w:unhideWhenUsed/>
    <w:rsid w:val="008F45CF"/>
    <w:pPr>
      <w:spacing w:after="120" w:line="480" w:lineRule="auto"/>
      <w:ind w:left="283"/>
    </w:pPr>
  </w:style>
  <w:style w:type="character" w:customStyle="1" w:styleId="BodyTextIndent2Char">
    <w:name w:val="Body Text Indent 2 Char"/>
    <w:basedOn w:val="DefaultParagraphFont"/>
    <w:link w:val="BodyTextIndent2"/>
    <w:uiPriority w:val="99"/>
    <w:semiHidden/>
    <w:rsid w:val="008F45CF"/>
    <w:rPr>
      <w:rFonts w:ascii="Arial" w:eastAsia="PMingLiU" w:hAnsi="Arial" w:cs="Times New Roman"/>
      <w:color w:val="000000"/>
      <w:szCs w:val="20"/>
      <w:lang w:val="en-GB" w:bidi="ar-DZ"/>
    </w:rPr>
  </w:style>
  <w:style w:type="paragraph" w:styleId="BodyTextIndent3">
    <w:name w:val="Body Text Indent 3"/>
    <w:basedOn w:val="Normal"/>
    <w:link w:val="BodyTextIndent3Char"/>
    <w:uiPriority w:val="99"/>
    <w:semiHidden/>
    <w:unhideWhenUsed/>
    <w:rsid w:val="008F45C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F45CF"/>
    <w:rPr>
      <w:rFonts w:ascii="Arial" w:eastAsia="PMingLiU" w:hAnsi="Arial" w:cs="Times New Roman"/>
      <w:color w:val="000000"/>
      <w:sz w:val="16"/>
      <w:szCs w:val="16"/>
      <w:lang w:val="en-GB" w:bidi="ar-DZ"/>
    </w:rPr>
  </w:style>
  <w:style w:type="character" w:styleId="BookTitle">
    <w:name w:val="Book Title"/>
    <w:basedOn w:val="DefaultParagraphFont"/>
    <w:uiPriority w:val="33"/>
    <w:semiHidden/>
    <w:qFormat/>
    <w:rsid w:val="008F45CF"/>
    <w:rPr>
      <w:b/>
      <w:bCs/>
      <w:i/>
      <w:iCs/>
      <w:spacing w:val="5"/>
      <w:lang w:val="en-GB" w:bidi="ar-DZ"/>
    </w:rPr>
  </w:style>
  <w:style w:type="paragraph" w:styleId="Caption">
    <w:name w:val="caption"/>
    <w:basedOn w:val="BodyText"/>
    <w:next w:val="BodyText"/>
    <w:link w:val="CaptionChar"/>
    <w:qFormat/>
    <w:rsid w:val="00066C8A"/>
    <w:rPr>
      <w:b/>
      <w:bCs/>
      <w:sz w:val="20"/>
    </w:rPr>
  </w:style>
  <w:style w:type="paragraph" w:styleId="Closing">
    <w:name w:val="Closing"/>
    <w:basedOn w:val="Normal"/>
    <w:link w:val="ClosingChar"/>
    <w:uiPriority w:val="99"/>
    <w:semiHidden/>
    <w:unhideWhenUsed/>
    <w:rsid w:val="008F45CF"/>
    <w:pPr>
      <w:ind w:left="4252"/>
    </w:pPr>
  </w:style>
  <w:style w:type="character" w:customStyle="1" w:styleId="ClosingChar">
    <w:name w:val="Closing Char"/>
    <w:basedOn w:val="DefaultParagraphFont"/>
    <w:link w:val="Closing"/>
    <w:uiPriority w:val="99"/>
    <w:semiHidden/>
    <w:rsid w:val="008F45CF"/>
    <w:rPr>
      <w:rFonts w:ascii="Arial" w:eastAsia="PMingLiU" w:hAnsi="Arial" w:cs="Times New Roman"/>
      <w:color w:val="000000"/>
      <w:szCs w:val="20"/>
      <w:lang w:val="en-GB" w:bidi="ar-DZ"/>
    </w:rPr>
  </w:style>
  <w:style w:type="table" w:styleId="ColorfulGrid">
    <w:name w:val="Colorful Grid"/>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semiHidden/>
    <w:rsid w:val="008F45CF"/>
    <w:rPr>
      <w:sz w:val="16"/>
      <w:szCs w:val="16"/>
      <w:lang w:val="en-GB" w:bidi="ar-DZ"/>
    </w:rPr>
  </w:style>
  <w:style w:type="paragraph" w:styleId="CommentText">
    <w:name w:val="annotation text"/>
    <w:basedOn w:val="Normal"/>
    <w:link w:val="CommentTextChar"/>
    <w:semiHidden/>
    <w:rsid w:val="008F45CF"/>
    <w:rPr>
      <w:sz w:val="20"/>
    </w:rPr>
  </w:style>
  <w:style w:type="character" w:customStyle="1" w:styleId="CommentTextChar">
    <w:name w:val="Comment Text Char"/>
    <w:basedOn w:val="DefaultParagraphFont"/>
    <w:link w:val="CommentText"/>
    <w:semiHidden/>
    <w:rsid w:val="008F45CF"/>
    <w:rPr>
      <w:rFonts w:ascii="Arial" w:eastAsia="PMingLiU" w:hAnsi="Arial" w:cs="Times New Roman"/>
      <w:color w:val="000000"/>
      <w:sz w:val="20"/>
      <w:szCs w:val="20"/>
      <w:lang w:val="en-GB" w:bidi="ar-DZ"/>
    </w:rPr>
  </w:style>
  <w:style w:type="paragraph" w:styleId="CommentSubject">
    <w:name w:val="annotation subject"/>
    <w:basedOn w:val="CommentText"/>
    <w:next w:val="CommentText"/>
    <w:link w:val="CommentSubjectChar"/>
    <w:semiHidden/>
    <w:rsid w:val="008F45CF"/>
    <w:rPr>
      <w:b/>
      <w:bCs/>
    </w:rPr>
  </w:style>
  <w:style w:type="character" w:customStyle="1" w:styleId="CommentSubjectChar">
    <w:name w:val="Comment Subject Char"/>
    <w:basedOn w:val="CommentTextChar"/>
    <w:link w:val="CommentSubject"/>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DefaultParagraphFont"/>
    <w:uiPriority w:val="9"/>
    <w:semiHidden/>
    <w:qFormat/>
    <w:rsid w:val="008F45CF"/>
    <w:rPr>
      <w:b/>
      <w:bCs/>
      <w:lang w:val="en-GB" w:bidi="ar-DZ"/>
    </w:rPr>
  </w:style>
  <w:style w:type="table" w:styleId="DarkList">
    <w:name w:val="Dark List"/>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8F45CF"/>
  </w:style>
  <w:style w:type="character" w:customStyle="1" w:styleId="DateChar">
    <w:name w:val="Date Char"/>
    <w:basedOn w:val="DefaultParagraphFont"/>
    <w:link w:val="Date"/>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Normal"/>
    <w:semiHidden/>
    <w:rsid w:val="008F45CF"/>
    <w:pPr>
      <w:suppressAutoHyphens/>
      <w:spacing w:after="200" w:line="240" w:lineRule="exact"/>
      <w:ind w:left="3289"/>
    </w:pPr>
  </w:style>
  <w:style w:type="paragraph" w:styleId="DocumentMap">
    <w:name w:val="Document Map"/>
    <w:basedOn w:val="Normal"/>
    <w:link w:val="DocumentMapChar"/>
    <w:semiHidden/>
    <w:rsid w:val="008F45CF"/>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8F45CF"/>
    <w:rPr>
      <w:rFonts w:ascii="Tahoma" w:eastAsia="PMingLiU" w:hAnsi="Tahoma" w:cs="Tahoma"/>
      <w:color w:val="000000"/>
      <w:sz w:val="20"/>
      <w:szCs w:val="20"/>
      <w:shd w:val="clear" w:color="auto" w:fill="000080"/>
      <w:lang w:val="en-GB" w:bidi="ar-DZ"/>
    </w:rPr>
  </w:style>
  <w:style w:type="paragraph" w:styleId="E-mailSignature">
    <w:name w:val="E-mail Signature"/>
    <w:basedOn w:val="Normal"/>
    <w:link w:val="E-mailSignatureChar"/>
    <w:uiPriority w:val="99"/>
    <w:semiHidden/>
    <w:unhideWhenUsed/>
    <w:rsid w:val="008F45CF"/>
  </w:style>
  <w:style w:type="character" w:customStyle="1" w:styleId="E-mailSignatureChar">
    <w:name w:val="E-mail Signature Char"/>
    <w:basedOn w:val="DefaultParagraphFont"/>
    <w:link w:val="E-mailSignature"/>
    <w:uiPriority w:val="99"/>
    <w:semiHidden/>
    <w:rsid w:val="008F45CF"/>
    <w:rPr>
      <w:rFonts w:ascii="Arial" w:eastAsia="PMingLiU" w:hAnsi="Arial" w:cs="Times New Roman"/>
      <w:color w:val="000000"/>
      <w:szCs w:val="20"/>
      <w:lang w:val="en-GB" w:bidi="ar-DZ"/>
    </w:rPr>
  </w:style>
  <w:style w:type="character" w:styleId="Emphasis">
    <w:name w:val="Emphasis"/>
    <w:basedOn w:val="DefaultParagraphFont"/>
    <w:uiPriority w:val="20"/>
    <w:semiHidden/>
    <w:qFormat/>
    <w:rsid w:val="008F45CF"/>
    <w:rPr>
      <w:i/>
      <w:iCs/>
      <w:lang w:val="en-GB" w:bidi="ar-DZ"/>
    </w:rPr>
  </w:style>
  <w:style w:type="character" w:styleId="EndnoteReference">
    <w:name w:val="endnote reference"/>
    <w:semiHidden/>
    <w:rsid w:val="008F45CF"/>
    <w:rPr>
      <w:vertAlign w:val="superscript"/>
      <w:lang w:val="en-GB" w:bidi="ar-DZ"/>
    </w:rPr>
  </w:style>
  <w:style w:type="paragraph" w:styleId="EndnoteText">
    <w:name w:val="endnote text"/>
    <w:basedOn w:val="Normal"/>
    <w:link w:val="EndnoteTextChar"/>
    <w:semiHidden/>
    <w:rsid w:val="008F45CF"/>
    <w:rPr>
      <w:sz w:val="20"/>
    </w:rPr>
  </w:style>
  <w:style w:type="character" w:customStyle="1" w:styleId="EndnoteTextChar">
    <w:name w:val="Endnote Text Char"/>
    <w:basedOn w:val="DefaultParagraphFont"/>
    <w:link w:val="EndnoteText"/>
    <w:semiHidden/>
    <w:rsid w:val="008F45CF"/>
    <w:rPr>
      <w:rFonts w:ascii="Arial" w:eastAsia="PMingLiU" w:hAnsi="Arial" w:cs="Times New Roman"/>
      <w:color w:val="000000"/>
      <w:sz w:val="20"/>
      <w:szCs w:val="20"/>
      <w:lang w:val="en-GB" w:bidi="ar-DZ"/>
    </w:rPr>
  </w:style>
  <w:style w:type="paragraph" w:styleId="EnvelopeAddress">
    <w:name w:val="envelope address"/>
    <w:basedOn w:val="Normal"/>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F45CF"/>
    <w:rPr>
      <w:rFonts w:asciiTheme="majorHAnsi" w:eastAsiaTheme="majorEastAsia" w:hAnsiTheme="majorHAnsi" w:cstheme="majorBidi"/>
      <w:sz w:val="20"/>
    </w:rPr>
  </w:style>
  <w:style w:type="character" w:styleId="FollowedHyperlink">
    <w:name w:val="FollowedHyperlink"/>
    <w:semiHidden/>
    <w:rsid w:val="008F45CF"/>
    <w:rPr>
      <w:rFonts w:ascii="Arial" w:hAnsi="Arial"/>
      <w:color w:val="800080"/>
      <w:sz w:val="22"/>
      <w:u w:val="single"/>
      <w:lang w:val="en-GB" w:bidi="ar-DZ"/>
    </w:rPr>
  </w:style>
  <w:style w:type="paragraph" w:styleId="Footer">
    <w:name w:val="footer"/>
    <w:basedOn w:val="Normal"/>
    <w:link w:val="FooterChar1"/>
    <w:uiPriority w:val="99"/>
    <w:unhideWhenUsed/>
    <w:rsid w:val="00D26D14"/>
    <w:pPr>
      <w:tabs>
        <w:tab w:val="center" w:pos="4680"/>
        <w:tab w:val="right" w:pos="9360"/>
      </w:tabs>
    </w:pPr>
  </w:style>
  <w:style w:type="character" w:customStyle="1" w:styleId="FooterChar">
    <w:name w:val="Footer Char"/>
    <w:basedOn w:val="DefaultParagraphFont"/>
    <w:uiPriority w:val="99"/>
    <w:rsid w:val="003B41C1"/>
    <w:rPr>
      <w:rFonts w:ascii="Arial" w:eastAsia="PMingLiU" w:hAnsi="Arial" w:cs="Times New Roman"/>
      <w:color w:val="000000"/>
      <w:sz w:val="16"/>
      <w:szCs w:val="20"/>
      <w:lang w:val="en-GB" w:bidi="ar-DZ"/>
    </w:rPr>
  </w:style>
  <w:style w:type="table" w:styleId="GridTable1Light">
    <w:name w:val="Grid Table 1 Light"/>
    <w:basedOn w:val="TableNorma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eader">
    <w:name w:val="header"/>
    <w:basedOn w:val="Normal"/>
    <w:link w:val="HeaderChar1"/>
    <w:uiPriority w:val="99"/>
    <w:unhideWhenUsed/>
    <w:rsid w:val="00D26D14"/>
    <w:pPr>
      <w:tabs>
        <w:tab w:val="center" w:pos="4680"/>
        <w:tab w:val="right" w:pos="9360"/>
      </w:tabs>
    </w:pPr>
  </w:style>
  <w:style w:type="character" w:customStyle="1" w:styleId="HeaderChar">
    <w:name w:val="Header Char"/>
    <w:basedOn w:val="DefaultParagraphFont"/>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Normal"/>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Normal"/>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Normal"/>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Normal"/>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ym">
    <w:name w:val="HTML Acronym"/>
    <w:basedOn w:val="DefaultParagraphFont"/>
    <w:uiPriority w:val="99"/>
    <w:semiHidden/>
    <w:unhideWhenUsed/>
    <w:rsid w:val="008F45CF"/>
    <w:rPr>
      <w:lang w:val="en-GB" w:bidi="ar-DZ"/>
    </w:rPr>
  </w:style>
  <w:style w:type="paragraph" w:styleId="HTMLAddress">
    <w:name w:val="HTML Address"/>
    <w:basedOn w:val="Normal"/>
    <w:link w:val="HTMLAddressChar"/>
    <w:uiPriority w:val="99"/>
    <w:semiHidden/>
    <w:unhideWhenUsed/>
    <w:rsid w:val="008F45CF"/>
    <w:rPr>
      <w:i/>
      <w:iCs/>
    </w:rPr>
  </w:style>
  <w:style w:type="character" w:customStyle="1" w:styleId="HTMLAddressChar">
    <w:name w:val="HTML Address Char"/>
    <w:basedOn w:val="DefaultParagraphFont"/>
    <w:link w:val="HTMLAddress"/>
    <w:uiPriority w:val="99"/>
    <w:semiHidden/>
    <w:rsid w:val="008F45CF"/>
    <w:rPr>
      <w:rFonts w:ascii="Arial" w:eastAsia="PMingLiU" w:hAnsi="Arial" w:cs="Times New Roman"/>
      <w:i/>
      <w:iCs/>
      <w:color w:val="000000"/>
      <w:szCs w:val="20"/>
      <w:lang w:val="en-GB" w:bidi="ar-DZ"/>
    </w:rPr>
  </w:style>
  <w:style w:type="character" w:styleId="HTMLCite">
    <w:name w:val="HTML Cite"/>
    <w:basedOn w:val="DefaultParagraphFont"/>
    <w:uiPriority w:val="99"/>
    <w:semiHidden/>
    <w:unhideWhenUsed/>
    <w:rsid w:val="008F45CF"/>
    <w:rPr>
      <w:i/>
      <w:iCs/>
      <w:lang w:val="en-GB" w:bidi="ar-DZ"/>
    </w:rPr>
  </w:style>
  <w:style w:type="character" w:styleId="HTMLCode">
    <w:name w:val="HTML Code"/>
    <w:basedOn w:val="DefaultParagraphFont"/>
    <w:uiPriority w:val="99"/>
    <w:semiHidden/>
    <w:unhideWhenUsed/>
    <w:rsid w:val="008F45CF"/>
    <w:rPr>
      <w:rFonts w:ascii="Consolas" w:hAnsi="Consolas"/>
      <w:sz w:val="20"/>
      <w:szCs w:val="20"/>
      <w:lang w:val="en-GB" w:bidi="ar-DZ"/>
    </w:rPr>
  </w:style>
  <w:style w:type="character" w:styleId="HTMLDefinition">
    <w:name w:val="HTML Definition"/>
    <w:basedOn w:val="DefaultParagraphFont"/>
    <w:uiPriority w:val="99"/>
    <w:semiHidden/>
    <w:unhideWhenUsed/>
    <w:rsid w:val="008F45CF"/>
    <w:rPr>
      <w:i/>
      <w:iCs/>
      <w:lang w:val="en-GB" w:bidi="ar-DZ"/>
    </w:rPr>
  </w:style>
  <w:style w:type="character" w:styleId="HTMLKeyboard">
    <w:name w:val="HTML Keyboard"/>
    <w:basedOn w:val="DefaultParagraphFont"/>
    <w:uiPriority w:val="99"/>
    <w:semiHidden/>
    <w:unhideWhenUsed/>
    <w:rsid w:val="008F45CF"/>
    <w:rPr>
      <w:rFonts w:ascii="Consolas" w:hAnsi="Consolas"/>
      <w:sz w:val="20"/>
      <w:szCs w:val="20"/>
      <w:lang w:val="en-GB" w:bidi="ar-DZ"/>
    </w:rPr>
  </w:style>
  <w:style w:type="paragraph" w:styleId="HTMLPreformatted">
    <w:name w:val="HTML Preformatted"/>
    <w:basedOn w:val="Normal"/>
    <w:link w:val="HTMLPreformattedChar"/>
    <w:uiPriority w:val="99"/>
    <w:unhideWhenUsed/>
    <w:rsid w:val="008F45CF"/>
    <w:rPr>
      <w:rFonts w:ascii="Consolas" w:hAnsi="Consolas"/>
      <w:sz w:val="20"/>
    </w:rPr>
  </w:style>
  <w:style w:type="character" w:customStyle="1" w:styleId="HTMLPreformattedChar">
    <w:name w:val="HTML Preformatted Char"/>
    <w:basedOn w:val="DefaultParagraphFont"/>
    <w:link w:val="HTMLPreformatted"/>
    <w:uiPriority w:val="99"/>
    <w:rsid w:val="008F45CF"/>
    <w:rPr>
      <w:rFonts w:ascii="Consolas" w:eastAsia="PMingLiU" w:hAnsi="Consolas" w:cs="Times New Roman"/>
      <w:color w:val="000000"/>
      <w:sz w:val="20"/>
      <w:szCs w:val="20"/>
      <w:lang w:val="en-GB" w:bidi="ar-DZ"/>
    </w:rPr>
  </w:style>
  <w:style w:type="character" w:styleId="HTMLSample">
    <w:name w:val="HTML Sample"/>
    <w:basedOn w:val="DefaultParagraphFont"/>
    <w:uiPriority w:val="99"/>
    <w:semiHidden/>
    <w:unhideWhenUsed/>
    <w:rsid w:val="008F45CF"/>
    <w:rPr>
      <w:rFonts w:ascii="Consolas" w:hAnsi="Consolas"/>
      <w:sz w:val="24"/>
      <w:szCs w:val="24"/>
      <w:lang w:val="en-GB" w:bidi="ar-DZ"/>
    </w:rPr>
  </w:style>
  <w:style w:type="character" w:styleId="HTMLTypewriter">
    <w:name w:val="HTML Typewriter"/>
    <w:basedOn w:val="DefaultParagraphFont"/>
    <w:uiPriority w:val="99"/>
    <w:semiHidden/>
    <w:unhideWhenUsed/>
    <w:rsid w:val="008F45CF"/>
    <w:rPr>
      <w:rFonts w:ascii="Consolas" w:hAnsi="Consolas"/>
      <w:sz w:val="20"/>
      <w:szCs w:val="20"/>
      <w:lang w:val="en-GB" w:bidi="ar-DZ"/>
    </w:rPr>
  </w:style>
  <w:style w:type="character" w:styleId="HTMLVariable">
    <w:name w:val="HTML Variable"/>
    <w:basedOn w:val="DefaultParagraphFont"/>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Normal"/>
    <w:next w:val="Normal"/>
    <w:autoRedefine/>
    <w:semiHidden/>
    <w:rsid w:val="008F45CF"/>
    <w:pPr>
      <w:ind w:left="220" w:hanging="220"/>
    </w:pPr>
  </w:style>
  <w:style w:type="paragraph" w:styleId="Index2">
    <w:name w:val="index 2"/>
    <w:basedOn w:val="Normal"/>
    <w:next w:val="Normal"/>
    <w:autoRedefine/>
    <w:semiHidden/>
    <w:rsid w:val="008F45CF"/>
    <w:pPr>
      <w:ind w:left="440" w:hanging="220"/>
    </w:pPr>
  </w:style>
  <w:style w:type="paragraph" w:styleId="Index3">
    <w:name w:val="index 3"/>
    <w:basedOn w:val="Normal"/>
    <w:next w:val="Normal"/>
    <w:autoRedefine/>
    <w:semiHidden/>
    <w:rsid w:val="008F45CF"/>
    <w:pPr>
      <w:ind w:left="660" w:hanging="220"/>
    </w:pPr>
  </w:style>
  <w:style w:type="paragraph" w:styleId="Index4">
    <w:name w:val="index 4"/>
    <w:basedOn w:val="Normal"/>
    <w:next w:val="Normal"/>
    <w:autoRedefine/>
    <w:semiHidden/>
    <w:rsid w:val="008F45CF"/>
    <w:pPr>
      <w:ind w:left="880" w:hanging="220"/>
    </w:pPr>
  </w:style>
  <w:style w:type="paragraph" w:styleId="Index5">
    <w:name w:val="index 5"/>
    <w:basedOn w:val="Normal"/>
    <w:next w:val="Normal"/>
    <w:autoRedefine/>
    <w:semiHidden/>
    <w:rsid w:val="008F45CF"/>
    <w:pPr>
      <w:numPr>
        <w:numId w:val="11"/>
      </w:numPr>
    </w:pPr>
  </w:style>
  <w:style w:type="paragraph" w:styleId="Index6">
    <w:name w:val="index 6"/>
    <w:basedOn w:val="Normal"/>
    <w:next w:val="Normal"/>
    <w:autoRedefine/>
    <w:semiHidden/>
    <w:rsid w:val="008F45CF"/>
    <w:pPr>
      <w:ind w:left="1320" w:hanging="220"/>
    </w:pPr>
  </w:style>
  <w:style w:type="paragraph" w:styleId="Index7">
    <w:name w:val="index 7"/>
    <w:basedOn w:val="Normal"/>
    <w:next w:val="Normal"/>
    <w:autoRedefine/>
    <w:semiHidden/>
    <w:rsid w:val="008F45CF"/>
    <w:pPr>
      <w:ind w:left="1540" w:hanging="220"/>
    </w:pPr>
  </w:style>
  <w:style w:type="paragraph" w:styleId="Index8">
    <w:name w:val="index 8"/>
    <w:basedOn w:val="Normal"/>
    <w:next w:val="Normal"/>
    <w:autoRedefine/>
    <w:semiHidden/>
    <w:rsid w:val="008F45CF"/>
    <w:pPr>
      <w:ind w:left="1760" w:hanging="220"/>
    </w:pPr>
  </w:style>
  <w:style w:type="paragraph" w:styleId="Index9">
    <w:name w:val="index 9"/>
    <w:basedOn w:val="Normal"/>
    <w:next w:val="Normal"/>
    <w:autoRedefine/>
    <w:semiHidden/>
    <w:rsid w:val="008F45CF"/>
    <w:pPr>
      <w:ind w:left="1980" w:hanging="220"/>
    </w:pPr>
  </w:style>
  <w:style w:type="paragraph" w:styleId="IndexHeading">
    <w:name w:val="index heading"/>
    <w:basedOn w:val="Normal"/>
    <w:next w:val="Index1"/>
    <w:semiHidden/>
    <w:rsid w:val="008F45CF"/>
    <w:rPr>
      <w:rFonts w:cs="Arial"/>
      <w:b/>
      <w:bCs/>
    </w:rPr>
  </w:style>
  <w:style w:type="character" w:styleId="IntenseEmphasis">
    <w:name w:val="Intense Emphasis"/>
    <w:basedOn w:val="DefaultParagraphFont"/>
    <w:uiPriority w:val="21"/>
    <w:semiHidden/>
    <w:qFormat/>
    <w:rsid w:val="008F45CF"/>
    <w:rPr>
      <w:i/>
      <w:iCs/>
      <w:color w:val="5B9BD5" w:themeColor="accent1"/>
      <w:lang w:val="en-GB" w:bidi="ar-DZ"/>
    </w:rPr>
  </w:style>
  <w:style w:type="paragraph" w:styleId="IntenseQuote">
    <w:name w:val="Intense Quote"/>
    <w:basedOn w:val="Normal"/>
    <w:next w:val="Normal"/>
    <w:link w:val="IntenseQuote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4F03BC"/>
    <w:rPr>
      <w:rFonts w:ascii="Arial" w:eastAsia="PMingLiU" w:hAnsi="Arial" w:cs="Times New Roman"/>
      <w:i/>
      <w:iCs/>
      <w:color w:val="5B9BD5" w:themeColor="accent1"/>
      <w:szCs w:val="20"/>
      <w:lang w:val="en-GB" w:bidi="ar-DZ"/>
    </w:rPr>
  </w:style>
  <w:style w:type="character" w:styleId="IntenseReference">
    <w:name w:val="Intense Reference"/>
    <w:basedOn w:val="DefaultParagraphFont"/>
    <w:uiPriority w:val="32"/>
    <w:semiHidden/>
    <w:qFormat/>
    <w:rsid w:val="008F45CF"/>
    <w:rPr>
      <w:b/>
      <w:bCs/>
      <w:smallCaps/>
      <w:color w:val="5B9BD5" w:themeColor="accent1"/>
      <w:spacing w:val="5"/>
      <w:lang w:val="en-GB" w:bidi="ar-DZ"/>
    </w:rPr>
  </w:style>
  <w:style w:type="table" w:styleId="LightGrid">
    <w:name w:val="Light Grid"/>
    <w:basedOn w:val="TableNorma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8F45CF"/>
    <w:rPr>
      <w:lang w:val="en-GB" w:bidi="ar-DZ"/>
    </w:rPr>
  </w:style>
  <w:style w:type="paragraph" w:styleId="List">
    <w:name w:val="List"/>
    <w:basedOn w:val="Normal"/>
    <w:uiPriority w:val="99"/>
    <w:semiHidden/>
    <w:unhideWhenUsed/>
    <w:rsid w:val="008F45CF"/>
    <w:pPr>
      <w:ind w:left="283" w:hanging="283"/>
      <w:contextualSpacing/>
    </w:pPr>
  </w:style>
  <w:style w:type="paragraph" w:styleId="List2">
    <w:name w:val="List 2"/>
    <w:basedOn w:val="Normal"/>
    <w:uiPriority w:val="99"/>
    <w:semiHidden/>
    <w:unhideWhenUsed/>
    <w:rsid w:val="008F45CF"/>
    <w:pPr>
      <w:ind w:left="566" w:hanging="283"/>
      <w:contextualSpacing/>
    </w:pPr>
  </w:style>
  <w:style w:type="paragraph" w:styleId="List3">
    <w:name w:val="List 3"/>
    <w:basedOn w:val="Normal"/>
    <w:uiPriority w:val="99"/>
    <w:semiHidden/>
    <w:unhideWhenUsed/>
    <w:rsid w:val="008F45CF"/>
    <w:pPr>
      <w:ind w:left="849" w:hanging="283"/>
      <w:contextualSpacing/>
    </w:pPr>
  </w:style>
  <w:style w:type="paragraph" w:styleId="List4">
    <w:name w:val="List 4"/>
    <w:basedOn w:val="Normal"/>
    <w:uiPriority w:val="99"/>
    <w:semiHidden/>
    <w:unhideWhenUsed/>
    <w:rsid w:val="008F45CF"/>
    <w:pPr>
      <w:ind w:left="1132" w:hanging="283"/>
      <w:contextualSpacing/>
    </w:pPr>
  </w:style>
  <w:style w:type="paragraph" w:styleId="List5">
    <w:name w:val="List 5"/>
    <w:basedOn w:val="Normal"/>
    <w:uiPriority w:val="99"/>
    <w:semiHidden/>
    <w:unhideWhenUsed/>
    <w:rsid w:val="008F45CF"/>
    <w:pPr>
      <w:ind w:left="1415" w:hanging="283"/>
      <w:contextualSpacing/>
    </w:pPr>
  </w:style>
  <w:style w:type="paragraph" w:styleId="ListBullet">
    <w:name w:val="List Bullet"/>
    <w:basedOn w:val="Normal"/>
    <w:uiPriority w:val="99"/>
    <w:semiHidden/>
    <w:unhideWhenUsed/>
    <w:rsid w:val="008F45CF"/>
    <w:pPr>
      <w:numPr>
        <w:numId w:val="12"/>
      </w:numPr>
      <w:contextualSpacing/>
    </w:pPr>
  </w:style>
  <w:style w:type="paragraph" w:styleId="ListBullet2">
    <w:name w:val="List Bullet 2"/>
    <w:basedOn w:val="Normal"/>
    <w:uiPriority w:val="99"/>
    <w:semiHidden/>
    <w:unhideWhenUsed/>
    <w:rsid w:val="008F45CF"/>
    <w:pPr>
      <w:numPr>
        <w:numId w:val="13"/>
      </w:numPr>
      <w:contextualSpacing/>
    </w:pPr>
  </w:style>
  <w:style w:type="paragraph" w:styleId="ListBullet3">
    <w:name w:val="List Bullet 3"/>
    <w:basedOn w:val="Normal"/>
    <w:uiPriority w:val="99"/>
    <w:semiHidden/>
    <w:unhideWhenUsed/>
    <w:rsid w:val="008F45CF"/>
    <w:pPr>
      <w:numPr>
        <w:numId w:val="14"/>
      </w:numPr>
      <w:contextualSpacing/>
    </w:pPr>
  </w:style>
  <w:style w:type="paragraph" w:styleId="ListBullet4">
    <w:name w:val="List Bullet 4"/>
    <w:basedOn w:val="Normal"/>
    <w:uiPriority w:val="99"/>
    <w:semiHidden/>
    <w:unhideWhenUsed/>
    <w:rsid w:val="008F45CF"/>
    <w:pPr>
      <w:numPr>
        <w:numId w:val="15"/>
      </w:numPr>
      <w:contextualSpacing/>
    </w:pPr>
  </w:style>
  <w:style w:type="paragraph" w:styleId="ListBullet5">
    <w:name w:val="List Bullet 5"/>
    <w:basedOn w:val="Normal"/>
    <w:uiPriority w:val="99"/>
    <w:semiHidden/>
    <w:unhideWhenUsed/>
    <w:rsid w:val="008F45CF"/>
    <w:pPr>
      <w:numPr>
        <w:numId w:val="16"/>
      </w:numPr>
      <w:contextualSpacing/>
    </w:pPr>
  </w:style>
  <w:style w:type="paragraph" w:styleId="ListContinue">
    <w:name w:val="List Continue"/>
    <w:basedOn w:val="Normal"/>
    <w:uiPriority w:val="99"/>
    <w:semiHidden/>
    <w:unhideWhenUsed/>
    <w:rsid w:val="008F45CF"/>
    <w:pPr>
      <w:spacing w:after="120"/>
      <w:ind w:left="283"/>
      <w:contextualSpacing/>
    </w:pPr>
  </w:style>
  <w:style w:type="paragraph" w:styleId="ListContinue2">
    <w:name w:val="List Continue 2"/>
    <w:basedOn w:val="Normal"/>
    <w:uiPriority w:val="99"/>
    <w:semiHidden/>
    <w:unhideWhenUsed/>
    <w:rsid w:val="008F45CF"/>
    <w:pPr>
      <w:spacing w:after="120"/>
      <w:ind w:left="566"/>
      <w:contextualSpacing/>
    </w:pPr>
  </w:style>
  <w:style w:type="paragraph" w:styleId="ListContinue3">
    <w:name w:val="List Continue 3"/>
    <w:basedOn w:val="Normal"/>
    <w:uiPriority w:val="99"/>
    <w:semiHidden/>
    <w:unhideWhenUsed/>
    <w:rsid w:val="008F45CF"/>
    <w:pPr>
      <w:spacing w:after="120"/>
      <w:ind w:left="849"/>
      <w:contextualSpacing/>
    </w:pPr>
  </w:style>
  <w:style w:type="paragraph" w:styleId="ListContinue4">
    <w:name w:val="List Continue 4"/>
    <w:basedOn w:val="Normal"/>
    <w:uiPriority w:val="99"/>
    <w:semiHidden/>
    <w:unhideWhenUsed/>
    <w:rsid w:val="008F45CF"/>
    <w:pPr>
      <w:spacing w:after="120"/>
      <w:ind w:left="1132"/>
      <w:contextualSpacing/>
    </w:pPr>
  </w:style>
  <w:style w:type="paragraph" w:styleId="ListContinue5">
    <w:name w:val="List Continue 5"/>
    <w:basedOn w:val="Normal"/>
    <w:uiPriority w:val="99"/>
    <w:semiHidden/>
    <w:unhideWhenUsed/>
    <w:rsid w:val="008F45CF"/>
    <w:pPr>
      <w:spacing w:after="120"/>
      <w:ind w:left="1415"/>
      <w:contextualSpacing/>
    </w:pPr>
  </w:style>
  <w:style w:type="paragraph" w:styleId="ListNumber">
    <w:name w:val="List Number"/>
    <w:basedOn w:val="Normal"/>
    <w:uiPriority w:val="99"/>
    <w:semiHidden/>
    <w:unhideWhenUsed/>
    <w:rsid w:val="008F45CF"/>
    <w:pPr>
      <w:numPr>
        <w:numId w:val="17"/>
      </w:numPr>
      <w:contextualSpacing/>
    </w:pPr>
  </w:style>
  <w:style w:type="paragraph" w:styleId="ListNumber2">
    <w:name w:val="List Number 2"/>
    <w:basedOn w:val="Normal"/>
    <w:uiPriority w:val="99"/>
    <w:semiHidden/>
    <w:unhideWhenUsed/>
    <w:rsid w:val="008F45CF"/>
    <w:pPr>
      <w:numPr>
        <w:numId w:val="18"/>
      </w:numPr>
      <w:contextualSpacing/>
    </w:pPr>
  </w:style>
  <w:style w:type="paragraph" w:styleId="ListNumber3">
    <w:name w:val="List Number 3"/>
    <w:basedOn w:val="Normal"/>
    <w:uiPriority w:val="99"/>
    <w:semiHidden/>
    <w:unhideWhenUsed/>
    <w:rsid w:val="008F45CF"/>
    <w:pPr>
      <w:numPr>
        <w:numId w:val="19"/>
      </w:numPr>
      <w:contextualSpacing/>
    </w:pPr>
  </w:style>
  <w:style w:type="paragraph" w:styleId="ListNumber4">
    <w:name w:val="List Number 4"/>
    <w:basedOn w:val="Normal"/>
    <w:uiPriority w:val="99"/>
    <w:semiHidden/>
    <w:unhideWhenUsed/>
    <w:rsid w:val="008F45CF"/>
    <w:pPr>
      <w:numPr>
        <w:numId w:val="20"/>
      </w:numPr>
      <w:contextualSpacing/>
    </w:pPr>
  </w:style>
  <w:style w:type="paragraph" w:styleId="ListNumber5">
    <w:name w:val="List Number 5"/>
    <w:basedOn w:val="Normal"/>
    <w:uiPriority w:val="99"/>
    <w:semiHidden/>
    <w:unhideWhenUsed/>
    <w:rsid w:val="008F45CF"/>
    <w:pPr>
      <w:numPr>
        <w:numId w:val="21"/>
      </w:numPr>
      <w:contextualSpacing/>
    </w:pPr>
  </w:style>
  <w:style w:type="paragraph" w:styleId="ListParagraph">
    <w:name w:val="List Paragraph"/>
    <w:basedOn w:val="Normal"/>
    <w:uiPriority w:val="34"/>
    <w:qFormat/>
    <w:rsid w:val="008F45CF"/>
    <w:pPr>
      <w:ind w:left="720"/>
      <w:contextualSpacing/>
    </w:pPr>
  </w:style>
  <w:style w:type="table" w:styleId="ListTable1Light">
    <w:name w:val="List Table 1 Light"/>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xtChar">
    <w:name w:val="Macro Text Char"/>
    <w:basedOn w:val="DefaultParagraphFont"/>
    <w:link w:val="MacroText"/>
    <w:semiHidden/>
    <w:rsid w:val="008F45CF"/>
    <w:rPr>
      <w:rFonts w:ascii="Courier New" w:eastAsia="PMingLiU" w:hAnsi="Courier New" w:cs="Courier New"/>
      <w:color w:val="000000"/>
      <w:sz w:val="20"/>
      <w:szCs w:val="20"/>
      <w:lang w:val="en-GB" w:bidi="ar-DZ"/>
    </w:rPr>
  </w:style>
  <w:style w:type="table" w:styleId="MediumGrid1">
    <w:name w:val="Medium Grid 1"/>
    <w:basedOn w:val="TableNorma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NoSpacing">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lWeb">
    <w:name w:val="Normal (Web)"/>
    <w:basedOn w:val="Normal"/>
    <w:uiPriority w:val="99"/>
    <w:semiHidden/>
    <w:unhideWhenUsed/>
    <w:rsid w:val="008F45CF"/>
    <w:rPr>
      <w:rFonts w:ascii="Times New Roman" w:hAnsi="Times New Roman"/>
      <w:sz w:val="24"/>
      <w:szCs w:val="24"/>
    </w:rPr>
  </w:style>
  <w:style w:type="paragraph" w:styleId="NormalIndent">
    <w:name w:val="Normal Indent"/>
    <w:basedOn w:val="Normal"/>
    <w:uiPriority w:val="99"/>
    <w:semiHidden/>
    <w:unhideWhenUsed/>
    <w:rsid w:val="008F45CF"/>
    <w:pPr>
      <w:ind w:left="720"/>
    </w:pPr>
  </w:style>
  <w:style w:type="paragraph" w:styleId="NoteHeading">
    <w:name w:val="Note Heading"/>
    <w:basedOn w:val="Normal"/>
    <w:next w:val="Normal"/>
    <w:link w:val="NoteHeadingChar"/>
    <w:uiPriority w:val="99"/>
    <w:semiHidden/>
    <w:unhideWhenUsed/>
    <w:rsid w:val="008F45CF"/>
  </w:style>
  <w:style w:type="character" w:customStyle="1" w:styleId="NoteHeadingChar">
    <w:name w:val="Note Heading Char"/>
    <w:basedOn w:val="DefaultParagraphFont"/>
    <w:link w:val="NoteHeading"/>
    <w:uiPriority w:val="99"/>
    <w:semiHidden/>
    <w:rsid w:val="008F45CF"/>
    <w:rPr>
      <w:rFonts w:ascii="Arial" w:eastAsia="PMingLiU" w:hAnsi="Arial" w:cs="Times New Roman"/>
      <w:color w:val="000000"/>
      <w:szCs w:val="20"/>
      <w:lang w:val="en-GB" w:bidi="ar-DZ"/>
    </w:rPr>
  </w:style>
  <w:style w:type="character" w:styleId="PageNumber">
    <w:name w:val="page number"/>
    <w:semiHidden/>
    <w:rsid w:val="008F45CF"/>
    <w:rPr>
      <w:rFonts w:ascii="Arial" w:hAnsi="Arial"/>
      <w:sz w:val="18"/>
      <w:szCs w:val="18"/>
      <w:lang w:val="en-GB" w:bidi="ar-DZ"/>
    </w:rPr>
  </w:style>
  <w:style w:type="character" w:styleId="PlaceholderText">
    <w:name w:val="Placeholder Text"/>
    <w:basedOn w:val="DefaultParagraphFont"/>
    <w:uiPriority w:val="99"/>
    <w:semiHidden/>
    <w:rsid w:val="008F45CF"/>
    <w:rPr>
      <w:color w:val="808080"/>
      <w:lang w:val="en-GB" w:bidi="ar-DZ"/>
    </w:rPr>
  </w:style>
  <w:style w:type="table" w:styleId="PlainTable1">
    <w:name w:val="Plain Table 1"/>
    <w:basedOn w:val="TableNorma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8F45CF"/>
    <w:rPr>
      <w:rFonts w:ascii="Consolas" w:hAnsi="Consolas"/>
      <w:sz w:val="21"/>
      <w:szCs w:val="21"/>
    </w:rPr>
  </w:style>
  <w:style w:type="character" w:customStyle="1" w:styleId="PlainTextChar">
    <w:name w:val="Plain Text Char"/>
    <w:basedOn w:val="DefaultParagraphFont"/>
    <w:link w:val="PlainText"/>
    <w:uiPriority w:val="99"/>
    <w:semiHidden/>
    <w:rsid w:val="008F45CF"/>
    <w:rPr>
      <w:rFonts w:ascii="Consolas" w:eastAsia="PMingLiU" w:hAnsi="Consolas" w:cs="Times New Roman"/>
      <w:color w:val="000000"/>
      <w:sz w:val="21"/>
      <w:szCs w:val="21"/>
      <w:lang w:val="en-GB" w:bidi="ar-DZ"/>
    </w:rPr>
  </w:style>
  <w:style w:type="paragraph" w:styleId="Quote">
    <w:name w:val="Quote"/>
    <w:basedOn w:val="Normal"/>
    <w:next w:val="Normal"/>
    <w:link w:val="QuoteChar"/>
    <w:uiPriority w:val="29"/>
    <w:semiHidden/>
    <w:qFormat/>
    <w:rsid w:val="008F45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4F03BC"/>
    <w:rPr>
      <w:rFonts w:ascii="Arial" w:eastAsia="PMingLiU" w:hAnsi="Arial" w:cs="Times New Roman"/>
      <w:i/>
      <w:iCs/>
      <w:color w:val="404040" w:themeColor="text1" w:themeTint="BF"/>
      <w:szCs w:val="20"/>
      <w:lang w:val="en-GB" w:bidi="ar-DZ"/>
    </w:rPr>
  </w:style>
  <w:style w:type="paragraph" w:styleId="Salutation">
    <w:name w:val="Salutation"/>
    <w:basedOn w:val="Normal"/>
    <w:next w:val="Normal"/>
    <w:link w:val="SalutationChar"/>
    <w:uiPriority w:val="99"/>
    <w:semiHidden/>
    <w:unhideWhenUsed/>
    <w:rsid w:val="008F45CF"/>
  </w:style>
  <w:style w:type="character" w:customStyle="1" w:styleId="SalutationChar">
    <w:name w:val="Salutation Char"/>
    <w:basedOn w:val="DefaultParagraphFont"/>
    <w:link w:val="Salutation"/>
    <w:uiPriority w:val="99"/>
    <w:semiHidden/>
    <w:rsid w:val="008F45CF"/>
    <w:rPr>
      <w:rFonts w:ascii="Arial" w:eastAsia="PMingLiU" w:hAnsi="Arial" w:cs="Times New Roman"/>
      <w:color w:val="000000"/>
      <w:szCs w:val="20"/>
      <w:lang w:val="en-GB" w:bidi="ar-DZ"/>
    </w:rPr>
  </w:style>
  <w:style w:type="paragraph" w:styleId="Signature">
    <w:name w:val="Signature"/>
    <w:basedOn w:val="Normal"/>
    <w:link w:val="SignatureChar"/>
    <w:uiPriority w:val="99"/>
    <w:semiHidden/>
    <w:unhideWhenUsed/>
    <w:rsid w:val="008F45CF"/>
    <w:pPr>
      <w:ind w:left="4252"/>
    </w:pPr>
  </w:style>
  <w:style w:type="character" w:customStyle="1" w:styleId="SignatureChar">
    <w:name w:val="Signature Char"/>
    <w:basedOn w:val="DefaultParagraphFont"/>
    <w:link w:val="Signature"/>
    <w:uiPriority w:val="99"/>
    <w:semiHidden/>
    <w:rsid w:val="008F45CF"/>
    <w:rPr>
      <w:rFonts w:ascii="Arial" w:eastAsia="PMingLiU" w:hAnsi="Arial" w:cs="Times New Roman"/>
      <w:color w:val="000000"/>
      <w:szCs w:val="20"/>
      <w:lang w:val="en-GB" w:bidi="ar-DZ"/>
    </w:rPr>
  </w:style>
  <w:style w:type="character" w:styleId="Strong">
    <w:name w:val="Strong"/>
    <w:basedOn w:val="DefaultParagraphFont"/>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Subtitle">
    <w:name w:val="Subtitle"/>
    <w:basedOn w:val="Normal"/>
    <w:next w:val="Normal"/>
    <w:link w:val="Subtitle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semiHidden/>
    <w:rsid w:val="004F03BC"/>
    <w:rPr>
      <w:rFonts w:eastAsiaTheme="minorEastAsia"/>
      <w:color w:val="5A5A5A" w:themeColor="text1" w:themeTint="A5"/>
      <w:spacing w:val="15"/>
      <w:lang w:val="en-GB" w:bidi="ar-DZ"/>
    </w:rPr>
  </w:style>
  <w:style w:type="character" w:styleId="SubtleEmphasis">
    <w:name w:val="Subtle Emphasis"/>
    <w:basedOn w:val="DefaultParagraphFont"/>
    <w:uiPriority w:val="19"/>
    <w:semiHidden/>
    <w:qFormat/>
    <w:rsid w:val="008F45CF"/>
    <w:rPr>
      <w:i/>
      <w:iCs/>
      <w:color w:val="404040" w:themeColor="text1" w:themeTint="BF"/>
      <w:lang w:val="en-GB" w:bidi="ar-DZ"/>
    </w:rPr>
  </w:style>
  <w:style w:type="character" w:styleId="SubtleReference">
    <w:name w:val="Subtle Reference"/>
    <w:basedOn w:val="DefaultParagraphFont"/>
    <w:uiPriority w:val="31"/>
    <w:semiHidden/>
    <w:qFormat/>
    <w:rsid w:val="008F45CF"/>
    <w:rPr>
      <w:smallCaps/>
      <w:color w:val="5A5A5A" w:themeColor="text1" w:themeTint="A5"/>
      <w:lang w:val="en-GB" w:bidi="ar-DZ"/>
    </w:rPr>
  </w:style>
  <w:style w:type="table" w:styleId="Table3Deffects1">
    <w:name w:val="Table 3D effects 1"/>
    <w:basedOn w:val="TableNorma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8F45CF"/>
    <w:pPr>
      <w:ind w:left="220" w:hanging="220"/>
    </w:pPr>
  </w:style>
  <w:style w:type="paragraph" w:styleId="TableofFigures">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TableProfessional">
    <w:name w:val="Table Professional"/>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4F03BC"/>
    <w:rPr>
      <w:rFonts w:asciiTheme="majorHAnsi" w:eastAsiaTheme="majorEastAsia" w:hAnsiTheme="majorHAnsi" w:cstheme="majorBidi"/>
      <w:spacing w:val="-10"/>
      <w:kern w:val="28"/>
      <w:sz w:val="56"/>
      <w:szCs w:val="56"/>
      <w:lang w:val="en-GB" w:bidi="ar-DZ"/>
    </w:rPr>
  </w:style>
  <w:style w:type="paragraph" w:styleId="TOAHeading">
    <w:name w:val="toa heading"/>
    <w:basedOn w:val="Normal"/>
    <w:next w:val="Normal"/>
    <w:semiHidden/>
    <w:rsid w:val="008F45CF"/>
    <w:pPr>
      <w:spacing w:before="120"/>
    </w:pPr>
    <w:rPr>
      <w:rFonts w:cs="Arial"/>
      <w:b/>
      <w:bCs/>
      <w:sz w:val="24"/>
      <w:szCs w:val="24"/>
    </w:rPr>
  </w:style>
  <w:style w:type="paragraph" w:styleId="TOC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TOC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TOC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TOC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TOC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TOC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TOC7">
    <w:name w:val="toc 7"/>
    <w:basedOn w:val="Normal"/>
    <w:next w:val="BodyText"/>
    <w:semiHidden/>
    <w:rsid w:val="00066C8A"/>
    <w:pPr>
      <w:tabs>
        <w:tab w:val="right" w:pos="8525"/>
      </w:tabs>
      <w:ind w:left="2952" w:hanging="1152"/>
    </w:pPr>
    <w:rPr>
      <w:sz w:val="20"/>
    </w:rPr>
  </w:style>
  <w:style w:type="paragraph" w:styleId="TOC8">
    <w:name w:val="toc 8"/>
    <w:basedOn w:val="Normal"/>
    <w:next w:val="BodyText"/>
    <w:semiHidden/>
    <w:rsid w:val="00066C8A"/>
    <w:pPr>
      <w:tabs>
        <w:tab w:val="right" w:pos="8525"/>
      </w:tabs>
      <w:ind w:left="3456" w:hanging="1296"/>
    </w:pPr>
    <w:rPr>
      <w:sz w:val="20"/>
    </w:rPr>
  </w:style>
  <w:style w:type="paragraph" w:styleId="TOC9">
    <w:name w:val="toc 9"/>
    <w:basedOn w:val="Normal"/>
    <w:next w:val="BodyText"/>
    <w:semiHidden/>
    <w:rsid w:val="00066C8A"/>
    <w:pPr>
      <w:tabs>
        <w:tab w:val="right" w:pos="8525"/>
      </w:tabs>
      <w:ind w:left="3960" w:hanging="1440"/>
    </w:pPr>
    <w:rPr>
      <w:sz w:val="20"/>
    </w:rPr>
  </w:style>
  <w:style w:type="paragraph" w:styleId="TOCHeading">
    <w:name w:val="TOC Heading"/>
    <w:next w:val="TOC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TOC1"/>
    <w:uiPriority w:val="2"/>
    <w:rsid w:val="008F45CF"/>
    <w:pPr>
      <w:tabs>
        <w:tab w:val="left" w:pos="1134"/>
      </w:tabs>
    </w:pPr>
  </w:style>
  <w:style w:type="paragraph" w:customStyle="1" w:styleId="TopLine">
    <w:name w:val="Top Line"/>
    <w:basedOn w:val="Normal"/>
    <w:uiPriority w:val="2"/>
    <w:rsid w:val="008F45CF"/>
    <w:pPr>
      <w:pBdr>
        <w:bottom w:val="single" w:sz="18" w:space="1" w:color="auto"/>
      </w:pBdr>
    </w:pPr>
  </w:style>
  <w:style w:type="paragraph" w:customStyle="1" w:styleId="TOT1">
    <w:name w:val="TOT 1"/>
    <w:basedOn w:val="Normal"/>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0">
    <w:name w:val="Table Grid1"/>
    <w:basedOn w:val="TableNormal"/>
    <w:next w:val="TableGrid"/>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TableNorma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Normal"/>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Caption"/>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Caption"/>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DefaultParagraphFont"/>
    <w:uiPriority w:val="99"/>
    <w:semiHidden/>
    <w:unhideWhenUsed/>
    <w:rsid w:val="00797269"/>
    <w:rPr>
      <w:color w:val="2B579A"/>
      <w:shd w:val="clear" w:color="auto" w:fill="E6E6E6"/>
      <w:lang w:val="en-GB"/>
    </w:rPr>
  </w:style>
  <w:style w:type="character" w:customStyle="1" w:styleId="Mention1">
    <w:name w:val="Mention1"/>
    <w:basedOn w:val="DefaultParagraphFont"/>
    <w:uiPriority w:val="99"/>
    <w:semiHidden/>
    <w:unhideWhenUsed/>
    <w:rsid w:val="00797269"/>
    <w:rPr>
      <w:color w:val="2B579A"/>
      <w:shd w:val="clear" w:color="auto" w:fill="E6E6E6"/>
      <w:lang w:val="en-GB"/>
    </w:rPr>
  </w:style>
  <w:style w:type="character" w:customStyle="1" w:styleId="SmartHyperlink1">
    <w:name w:val="Smart Hyperlink1"/>
    <w:basedOn w:val="DefaultParagraphFont"/>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Normal"/>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0">
    <w:name w:val="*Body Text Char"/>
    <w:basedOn w:val="DefaultParagraphFont"/>
    <w:locked/>
    <w:rsid w:val="0044789C"/>
    <w:rPr>
      <w:rFonts w:ascii="HP Simplified" w:eastAsia="HP Simplified" w:hAnsi="HP Simplified" w:cs="HP Simplified"/>
      <w:color w:val="000000"/>
    </w:rPr>
  </w:style>
  <w:style w:type="table" w:customStyle="1" w:styleId="Vanligtabell11">
    <w:name w:val="Vanlig tabell 11"/>
    <w:basedOn w:val="TableNorma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Normal"/>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Normal"/>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DefaultParagraphFont"/>
    <w:rsid w:val="007E4A8A"/>
    <w:rPr>
      <w:rFonts w:ascii="Helvetica-Bold" w:hAnsi="Helvetica-Bold" w:hint="default"/>
      <w:b/>
      <w:bCs/>
      <w:i w:val="0"/>
      <w:iCs w:val="0"/>
      <w:color w:val="010102"/>
      <w:sz w:val="20"/>
      <w:szCs w:val="20"/>
    </w:rPr>
  </w:style>
  <w:style w:type="character" w:customStyle="1" w:styleId="fontstyle21">
    <w:name w:val="fontstyle21"/>
    <w:basedOn w:val="DefaultParagraphFont"/>
    <w:rsid w:val="007E4A8A"/>
    <w:rPr>
      <w:rFonts w:ascii="Times-Bold" w:hAnsi="Times-Bold" w:hint="default"/>
      <w:b/>
      <w:bCs/>
      <w:i w:val="0"/>
      <w:iCs w:val="0"/>
      <w:color w:val="1D1524"/>
      <w:sz w:val="26"/>
      <w:szCs w:val="26"/>
    </w:rPr>
  </w:style>
  <w:style w:type="character" w:customStyle="1" w:styleId="fontstyle31">
    <w:name w:val="fontstyle31"/>
    <w:basedOn w:val="DefaultParagraphFont"/>
    <w:rsid w:val="007E4A8A"/>
    <w:rPr>
      <w:rFonts w:ascii="Helvetica" w:hAnsi="Helvetica" w:cs="Helvetica" w:hint="default"/>
      <w:b w:val="0"/>
      <w:bCs w:val="0"/>
      <w:i w:val="0"/>
      <w:iCs w:val="0"/>
      <w:color w:val="1D1524"/>
      <w:sz w:val="20"/>
      <w:szCs w:val="20"/>
    </w:rPr>
  </w:style>
  <w:style w:type="character" w:customStyle="1" w:styleId="fontstyle11">
    <w:name w:val="fontstyle11"/>
    <w:basedOn w:val="DefaultParagraphFont"/>
    <w:rsid w:val="008D37F8"/>
    <w:rPr>
      <w:rFonts w:ascii="Helvetica" w:hAnsi="Helvetica" w:cs="Helvetica" w:hint="default"/>
      <w:b w:val="0"/>
      <w:bCs w:val="0"/>
      <w:i w:val="0"/>
      <w:iCs w:val="0"/>
      <w:color w:val="070609"/>
      <w:sz w:val="20"/>
      <w:szCs w:val="20"/>
    </w:rPr>
  </w:style>
  <w:style w:type="character" w:customStyle="1" w:styleId="fontstyle41">
    <w:name w:val="fontstyle41"/>
    <w:basedOn w:val="DefaultParagraphFont"/>
    <w:rsid w:val="00E34985"/>
    <w:rPr>
      <w:rFonts w:ascii="Times-Roman" w:hAnsi="Times-Roman" w:hint="default"/>
      <w:b w:val="0"/>
      <w:bCs w:val="0"/>
      <w:i w:val="0"/>
      <w:iCs w:val="0"/>
      <w:color w:val="19233E"/>
      <w:sz w:val="18"/>
      <w:szCs w:val="18"/>
    </w:rPr>
  </w:style>
  <w:style w:type="character" w:customStyle="1" w:styleId="fontstyle51">
    <w:name w:val="fontstyle51"/>
    <w:basedOn w:val="DefaultParagraphFont"/>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Normal"/>
    <w:semiHidden/>
    <w:rsid w:val="004B3F24"/>
    <w:rPr>
      <w:sz w:val="20"/>
    </w:rPr>
  </w:style>
  <w:style w:type="paragraph" w:customStyle="1" w:styleId="header0">
    <w:name w:val="header0"/>
    <w:basedOn w:val="Headerleft"/>
    <w:uiPriority w:val="99"/>
    <w:rsid w:val="004B3F24"/>
  </w:style>
  <w:style w:type="character" w:customStyle="1" w:styleId="HeaderChar1">
    <w:name w:val="Header Char1"/>
    <w:basedOn w:val="DefaultParagraphFont"/>
    <w:link w:val="Header"/>
    <w:uiPriority w:val="99"/>
    <w:semiHidden/>
    <w:rsid w:val="004B3F24"/>
    <w:rPr>
      <w:rFonts w:ascii="Arial" w:eastAsia="PMingLiU" w:hAnsi="Arial" w:cs="Times New Roman"/>
      <w:color w:val="000000"/>
      <w:szCs w:val="20"/>
      <w:lang w:val="en-GB" w:bidi="ar-DZ"/>
    </w:rPr>
  </w:style>
  <w:style w:type="character" w:customStyle="1" w:styleId="FooterChar1">
    <w:name w:val="Footer Char1"/>
    <w:basedOn w:val="DefaultParagraphFont"/>
    <w:link w:val="Footer"/>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DefaultParagraphFont"/>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DefaultParagraphFont"/>
    <w:uiPriority w:val="99"/>
    <w:semiHidden/>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Normal"/>
    <w:link w:val="TABLETEXTChar0"/>
    <w:qFormat/>
    <w:rsid w:val="002A4A04"/>
    <w:pPr>
      <w:spacing w:after="120" w:line="280" w:lineRule="atLeast"/>
    </w:pPr>
    <w:rPr>
      <w:rFonts w:eastAsiaTheme="minorHAnsi" w:cs="Arial"/>
      <w:color w:val="auto"/>
      <w:szCs w:val="22"/>
      <w:lang w:val="en-US" w:bidi="ar-SA"/>
    </w:rPr>
  </w:style>
  <w:style w:type="character" w:customStyle="1" w:styleId="CaptionChar">
    <w:name w:val="Caption Char"/>
    <w:link w:val="Caption"/>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Normal"/>
    <w:next w:val="BodyText1"/>
    <w:rsid w:val="001673C7"/>
    <w:pPr>
      <w:keepNext/>
      <w:keepLines/>
      <w:pageBreakBefore/>
      <w:numPr>
        <w:numId w:val="63"/>
      </w:numPr>
      <w:tabs>
        <w:tab w:val="clear" w:pos="4282"/>
        <w:tab w:val="num" w:pos="4391"/>
      </w:tabs>
      <w:spacing w:after="120" w:line="280" w:lineRule="atLeast"/>
      <w:ind w:left="4391"/>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Normal"/>
    <w:next w:val="BodyText1"/>
    <w:rsid w:val="001673C7"/>
    <w:pPr>
      <w:keepNext/>
      <w:keepLines/>
      <w:numPr>
        <w:ilvl w:val="1"/>
        <w:numId w:val="63"/>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3"/>
      </w:numPr>
    </w:pPr>
  </w:style>
  <w:style w:type="paragraph" w:styleId="Revision">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DefaultParagraphFont"/>
    <w:rsid w:val="00C029C5"/>
  </w:style>
  <w:style w:type="character" w:customStyle="1" w:styleId="normaltextrun">
    <w:name w:val="normaltextrun"/>
    <w:basedOn w:val="DefaultParagraphFont"/>
    <w:rsid w:val="00C029C5"/>
  </w:style>
  <w:style w:type="paragraph" w:customStyle="1" w:styleId="paragraph">
    <w:name w:val="paragraph"/>
    <w:basedOn w:val="Normal"/>
    <w:rsid w:val="003948F0"/>
    <w:pPr>
      <w:spacing w:before="100" w:beforeAutospacing="1" w:after="100" w:afterAutospacing="1"/>
    </w:pPr>
    <w:rPr>
      <w:rFonts w:ascii="Times New Roman" w:eastAsia="Times New Roman" w:hAnsi="Times New Roman"/>
      <w:color w:val="auto"/>
      <w:sz w:val="24"/>
      <w:szCs w:val="24"/>
      <w:lang w:val="en-US" w:bidi="ar-SA"/>
    </w:rPr>
  </w:style>
  <w:style w:type="paragraph" w:customStyle="1" w:styleId="Geenafstand1">
    <w:name w:val="Geen afstand1"/>
    <w:qFormat/>
    <w:rsid w:val="00945D55"/>
    <w:pPr>
      <w:overflowPunct w:val="0"/>
      <w:autoSpaceDE w:val="0"/>
      <w:autoSpaceDN w:val="0"/>
      <w:adjustRightInd w:val="0"/>
      <w:spacing w:after="0" w:line="240" w:lineRule="auto"/>
      <w:textAlignment w:val="baseline"/>
    </w:pPr>
    <w:rPr>
      <w:rFonts w:ascii="Arial" w:eastAsia="Times New Roman"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54173805">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28184827">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787696954">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18794180">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70717979">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51543679">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microsoft.com/office/2011/relationships/commentsExtended" Target="commentsExtended.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5.JP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comments" Target="comments.xml"/><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8/08/relationships/commentsExtensible" Target="commentsExtensible.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jpg"/><Relationship Id="rId28" Type="http://schemas.microsoft.com/office/2011/relationships/people" Target="people.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fontTable" Target="fontTable.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8.jpg"/></Relationships>
</file>

<file path=word/_rels/footer4.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59CFF54F2264B67B9DCB7F26A288F4D"/>
        <w:category>
          <w:name w:val="Algemeen"/>
          <w:gallery w:val="placeholder"/>
        </w:category>
        <w:types>
          <w:type w:val="bbPlcHdr"/>
        </w:types>
        <w:behaviors>
          <w:behavior w:val="content"/>
        </w:behaviors>
        <w:guid w:val="{B2769825-A188-4977-89CC-0F3C74EFF1C6}"/>
      </w:docPartPr>
      <w:docPartBody>
        <w:p w:rsidR="00F677CC" w:rsidRDefault="00D76AE4" w:rsidP="00D76AE4">
          <w:pPr>
            <w:pStyle w:val="B59CFF54F2264B67B9DCB7F26A288F4D"/>
          </w:pPr>
          <w:r w:rsidRPr="00F87BE0">
            <w:rPr>
              <w:rStyle w:val="PlaceholderText"/>
            </w:rPr>
            <w:t>Choose an item.</w:t>
          </w:r>
        </w:p>
      </w:docPartBody>
    </w:docPart>
    <w:docPart>
      <w:docPartPr>
        <w:name w:val="9318238F07CE418FB6F7C95644236202"/>
        <w:category>
          <w:name w:val="Algemeen"/>
          <w:gallery w:val="placeholder"/>
        </w:category>
        <w:types>
          <w:type w:val="bbPlcHdr"/>
        </w:types>
        <w:behaviors>
          <w:behavior w:val="content"/>
        </w:behaviors>
        <w:guid w:val="{A9271C56-4CB3-4329-9986-7B04A938ECB6}"/>
      </w:docPartPr>
      <w:docPartBody>
        <w:p w:rsidR="00F677CC" w:rsidRDefault="00D76AE4" w:rsidP="00D76AE4">
          <w:pPr>
            <w:pStyle w:val="9318238F07CE418FB6F7C95644236202"/>
          </w:pPr>
          <w:r w:rsidRPr="00F87BE0">
            <w:rPr>
              <w:rStyle w:val="PlaceholderText"/>
            </w:rPr>
            <w:t>Choose an item.</w:t>
          </w:r>
        </w:p>
      </w:docPartBody>
    </w:docPart>
    <w:docPart>
      <w:docPartPr>
        <w:name w:val="64C5567BDD574CADBEB3F56DA5687584"/>
        <w:category>
          <w:name w:val="Algemeen"/>
          <w:gallery w:val="placeholder"/>
        </w:category>
        <w:types>
          <w:type w:val="bbPlcHdr"/>
        </w:types>
        <w:behaviors>
          <w:behavior w:val="content"/>
        </w:behaviors>
        <w:guid w:val="{AC1969F3-E0C0-419A-97ED-C1F46C04C15F}"/>
      </w:docPartPr>
      <w:docPartBody>
        <w:p w:rsidR="00F677CC" w:rsidRDefault="00D76AE4" w:rsidP="00D76AE4">
          <w:pPr>
            <w:pStyle w:val="64C5567BDD574CADBEB3F56DA5687584"/>
          </w:pPr>
          <w:r w:rsidRPr="00F87BE0">
            <w:rPr>
              <w:rStyle w:val="PlaceholderText"/>
            </w:rPr>
            <w:t>Choose an item.</w:t>
          </w:r>
        </w:p>
      </w:docPartBody>
    </w:docPart>
    <w:docPart>
      <w:docPartPr>
        <w:name w:val="8A63814F7397489DA6CEDBAFF4164E38"/>
        <w:category>
          <w:name w:val="Algemeen"/>
          <w:gallery w:val="placeholder"/>
        </w:category>
        <w:types>
          <w:type w:val="bbPlcHdr"/>
        </w:types>
        <w:behaviors>
          <w:behavior w:val="content"/>
        </w:behaviors>
        <w:guid w:val="{7205197F-E4B2-442D-A8C0-86539F5C3643}"/>
      </w:docPartPr>
      <w:docPartBody>
        <w:p w:rsidR="00F677CC" w:rsidRDefault="00D76AE4" w:rsidP="00D76AE4">
          <w:pPr>
            <w:pStyle w:val="8A63814F7397489DA6CEDBAFF4164E38"/>
          </w:pPr>
          <w:r w:rsidRPr="00F87BE0">
            <w:rPr>
              <w:rStyle w:val="PlaceholderText"/>
            </w:rPr>
            <w:t>Choose an item.</w:t>
          </w:r>
        </w:p>
      </w:docPartBody>
    </w:docPart>
    <w:docPart>
      <w:docPartPr>
        <w:name w:val="2CC25F973D9541488CDB0C11C8614361"/>
        <w:category>
          <w:name w:val="Algemeen"/>
          <w:gallery w:val="placeholder"/>
        </w:category>
        <w:types>
          <w:type w:val="bbPlcHdr"/>
        </w:types>
        <w:behaviors>
          <w:behavior w:val="content"/>
        </w:behaviors>
        <w:guid w:val="{BCDDE804-2885-4E0C-B10B-6F3E454BD5C1}"/>
      </w:docPartPr>
      <w:docPartBody>
        <w:p w:rsidR="00F677CC" w:rsidRDefault="00D76AE4" w:rsidP="00D76AE4">
          <w:pPr>
            <w:pStyle w:val="2CC25F973D9541488CDB0C11C8614361"/>
          </w:pPr>
          <w:r w:rsidRPr="00F87BE0">
            <w:rPr>
              <w:rStyle w:val="PlaceholderText"/>
            </w:rPr>
            <w:t>Choose an item.</w:t>
          </w:r>
        </w:p>
      </w:docPartBody>
    </w:docPart>
    <w:docPart>
      <w:docPartPr>
        <w:name w:val="4FED9AD7FC714F62967E2D6A10A03B65"/>
        <w:category>
          <w:name w:val="Algemeen"/>
          <w:gallery w:val="placeholder"/>
        </w:category>
        <w:types>
          <w:type w:val="bbPlcHdr"/>
        </w:types>
        <w:behaviors>
          <w:behavior w:val="content"/>
        </w:behaviors>
        <w:guid w:val="{AF7DBD9B-3004-49F1-8A89-8D9EA81D5436}"/>
      </w:docPartPr>
      <w:docPartBody>
        <w:p w:rsidR="00F677CC" w:rsidRDefault="00D76AE4" w:rsidP="00D76AE4">
          <w:pPr>
            <w:pStyle w:val="4FED9AD7FC714F62967E2D6A10A03B65"/>
          </w:pPr>
          <w:r w:rsidRPr="00F87BE0">
            <w:rPr>
              <w:rStyle w:val="PlaceholderText"/>
            </w:rPr>
            <w:t>Choose an item.</w:t>
          </w:r>
        </w:p>
      </w:docPartBody>
    </w:docPart>
    <w:docPart>
      <w:docPartPr>
        <w:name w:val="7CC9663C5C9F4A75918F2F2B04C43602"/>
        <w:category>
          <w:name w:val="Algemeen"/>
          <w:gallery w:val="placeholder"/>
        </w:category>
        <w:types>
          <w:type w:val="bbPlcHdr"/>
        </w:types>
        <w:behaviors>
          <w:behavior w:val="content"/>
        </w:behaviors>
        <w:guid w:val="{6338B1AA-F60A-453D-AFE9-019DE362972D}"/>
      </w:docPartPr>
      <w:docPartBody>
        <w:p w:rsidR="00F677CC" w:rsidRDefault="00D76AE4" w:rsidP="00D76AE4">
          <w:pPr>
            <w:pStyle w:val="7CC9663C5C9F4A75918F2F2B04C43602"/>
          </w:pPr>
          <w:r w:rsidRPr="00F87BE0">
            <w:rPr>
              <w:rStyle w:val="PlaceholderText"/>
            </w:rPr>
            <w:t>Choose an item.</w:t>
          </w:r>
        </w:p>
      </w:docPartBody>
    </w:docPart>
    <w:docPart>
      <w:docPartPr>
        <w:name w:val="7D7952FA198A40A29BAB2CC06B8D0FEE"/>
        <w:category>
          <w:name w:val="Algemeen"/>
          <w:gallery w:val="placeholder"/>
        </w:category>
        <w:types>
          <w:type w:val="bbPlcHdr"/>
        </w:types>
        <w:behaviors>
          <w:behavior w:val="content"/>
        </w:behaviors>
        <w:guid w:val="{B92FF02A-E6A0-46A4-9552-DD479DF64EE4}"/>
      </w:docPartPr>
      <w:docPartBody>
        <w:p w:rsidR="00F677CC" w:rsidRDefault="00D76AE4" w:rsidP="00D76AE4">
          <w:pPr>
            <w:pStyle w:val="7D7952FA198A40A29BAB2CC06B8D0FEE"/>
          </w:pPr>
          <w:r w:rsidRPr="00F87BE0">
            <w:rPr>
              <w:rStyle w:val="PlaceholderText"/>
            </w:rPr>
            <w:t>Choose an item.</w:t>
          </w:r>
        </w:p>
      </w:docPartBody>
    </w:docPart>
    <w:docPart>
      <w:docPartPr>
        <w:name w:val="E82E93C4731C41FB8D6C6DFFF1EEF50A"/>
        <w:category>
          <w:name w:val="Algemeen"/>
          <w:gallery w:val="placeholder"/>
        </w:category>
        <w:types>
          <w:type w:val="bbPlcHdr"/>
        </w:types>
        <w:behaviors>
          <w:behavior w:val="content"/>
        </w:behaviors>
        <w:guid w:val="{6C1A221B-9446-470C-9090-3EE761F34F80}"/>
      </w:docPartPr>
      <w:docPartBody>
        <w:p w:rsidR="00F677CC" w:rsidRDefault="00D76AE4" w:rsidP="00D76AE4">
          <w:pPr>
            <w:pStyle w:val="E82E93C4731C41FB8D6C6DFFF1EEF50A"/>
          </w:pPr>
          <w:r w:rsidRPr="00F87BE0">
            <w:rPr>
              <w:rStyle w:val="PlaceholderText"/>
            </w:rPr>
            <w:t>Choose an item.</w:t>
          </w:r>
        </w:p>
      </w:docPartBody>
    </w:docPart>
    <w:docPart>
      <w:docPartPr>
        <w:name w:val="794FEC63DB544745956D99287C654A34"/>
        <w:category>
          <w:name w:val="Algemeen"/>
          <w:gallery w:val="placeholder"/>
        </w:category>
        <w:types>
          <w:type w:val="bbPlcHdr"/>
        </w:types>
        <w:behaviors>
          <w:behavior w:val="content"/>
        </w:behaviors>
        <w:guid w:val="{E825032B-6B8D-45BB-8DE4-DBC6BA3DB6DB}"/>
      </w:docPartPr>
      <w:docPartBody>
        <w:p w:rsidR="00F677CC" w:rsidRDefault="00D76AE4" w:rsidP="00D76AE4">
          <w:pPr>
            <w:pStyle w:val="794FEC63DB544745956D99287C654A34"/>
          </w:pPr>
          <w:r w:rsidRPr="00F87BE0">
            <w:rPr>
              <w:rStyle w:val="PlaceholderText"/>
            </w:rPr>
            <w:t>Choose an item.</w:t>
          </w:r>
        </w:p>
      </w:docPartBody>
    </w:docPart>
    <w:docPart>
      <w:docPartPr>
        <w:name w:val="6CAA4FD4840F48B3870C9D2C3C4F24C6"/>
        <w:category>
          <w:name w:val="Algemeen"/>
          <w:gallery w:val="placeholder"/>
        </w:category>
        <w:types>
          <w:type w:val="bbPlcHdr"/>
        </w:types>
        <w:behaviors>
          <w:behavior w:val="content"/>
        </w:behaviors>
        <w:guid w:val="{A329AC4F-4D3E-4985-A41B-E57AE576F638}"/>
      </w:docPartPr>
      <w:docPartBody>
        <w:p w:rsidR="00F677CC" w:rsidRDefault="00D76AE4" w:rsidP="00D76AE4">
          <w:pPr>
            <w:pStyle w:val="6CAA4FD4840F48B3870C9D2C3C4F24C6"/>
          </w:pPr>
          <w:r w:rsidRPr="00F87BE0">
            <w:rPr>
              <w:rStyle w:val="PlaceholderText"/>
            </w:rPr>
            <w:t>Choose an item.</w:t>
          </w:r>
        </w:p>
      </w:docPartBody>
    </w:docPart>
    <w:docPart>
      <w:docPartPr>
        <w:name w:val="82CC3C9EB6444A3B85D432E87E7A0826"/>
        <w:category>
          <w:name w:val="Algemeen"/>
          <w:gallery w:val="placeholder"/>
        </w:category>
        <w:types>
          <w:type w:val="bbPlcHdr"/>
        </w:types>
        <w:behaviors>
          <w:behavior w:val="content"/>
        </w:behaviors>
        <w:guid w:val="{29E4A9D8-878B-4188-B9D7-4D60E676F9B0}"/>
      </w:docPartPr>
      <w:docPartBody>
        <w:p w:rsidR="00F677CC" w:rsidRDefault="00D76AE4" w:rsidP="00D76AE4">
          <w:pPr>
            <w:pStyle w:val="82CC3C9EB6444A3B85D432E87E7A0826"/>
          </w:pPr>
          <w:r w:rsidRPr="00F87BE0">
            <w:rPr>
              <w:rStyle w:val="PlaceholderText"/>
            </w:rPr>
            <w:t>Choose an item.</w:t>
          </w:r>
        </w:p>
      </w:docPartBody>
    </w:docPart>
    <w:docPart>
      <w:docPartPr>
        <w:name w:val="D69941DA40714FF388BC0DAB0B54FCB4"/>
        <w:category>
          <w:name w:val="Algemeen"/>
          <w:gallery w:val="placeholder"/>
        </w:category>
        <w:types>
          <w:type w:val="bbPlcHdr"/>
        </w:types>
        <w:behaviors>
          <w:behavior w:val="content"/>
        </w:behaviors>
        <w:guid w:val="{C7F89F36-BA22-42A2-B407-FB5A76185236}"/>
      </w:docPartPr>
      <w:docPartBody>
        <w:p w:rsidR="00F677CC" w:rsidRDefault="00D76AE4" w:rsidP="00D76AE4">
          <w:pPr>
            <w:pStyle w:val="D69941DA40714FF388BC0DAB0B54FCB4"/>
          </w:pPr>
          <w:r w:rsidRPr="00F87BE0">
            <w:rPr>
              <w:rStyle w:val="PlaceholderText"/>
            </w:rPr>
            <w:t>Choose an item.</w:t>
          </w:r>
        </w:p>
      </w:docPartBody>
    </w:docPart>
    <w:docPart>
      <w:docPartPr>
        <w:name w:val="5B29C2035B5D499A9423C55EA7F82980"/>
        <w:category>
          <w:name w:val="Algemeen"/>
          <w:gallery w:val="placeholder"/>
        </w:category>
        <w:types>
          <w:type w:val="bbPlcHdr"/>
        </w:types>
        <w:behaviors>
          <w:behavior w:val="content"/>
        </w:behaviors>
        <w:guid w:val="{1AB26AE3-3F9D-411F-ABA9-A71DBA49DDBC}"/>
      </w:docPartPr>
      <w:docPartBody>
        <w:p w:rsidR="00F677CC" w:rsidRDefault="00D76AE4" w:rsidP="00D76AE4">
          <w:pPr>
            <w:pStyle w:val="5B29C2035B5D499A9423C55EA7F82980"/>
          </w:pPr>
          <w:r w:rsidRPr="00F87BE0">
            <w:rPr>
              <w:rStyle w:val="PlaceholderText"/>
            </w:rPr>
            <w:t>Choose an item.</w:t>
          </w:r>
        </w:p>
      </w:docPartBody>
    </w:docPart>
    <w:docPart>
      <w:docPartPr>
        <w:name w:val="3E87675E36DC4F26B9F54C40476713E7"/>
        <w:category>
          <w:name w:val="Algemeen"/>
          <w:gallery w:val="placeholder"/>
        </w:category>
        <w:types>
          <w:type w:val="bbPlcHdr"/>
        </w:types>
        <w:behaviors>
          <w:behavior w:val="content"/>
        </w:behaviors>
        <w:guid w:val="{B0DDA911-81BF-4A8E-A415-1DD40685ECDA}"/>
      </w:docPartPr>
      <w:docPartBody>
        <w:p w:rsidR="00F677CC" w:rsidRDefault="00D76AE4" w:rsidP="00D76AE4">
          <w:pPr>
            <w:pStyle w:val="3E87675E36DC4F26B9F54C40476713E7"/>
          </w:pPr>
          <w:r w:rsidRPr="00F87BE0">
            <w:rPr>
              <w:rStyle w:val="PlaceholderText"/>
            </w:rPr>
            <w:t>Choose an item.</w:t>
          </w:r>
        </w:p>
      </w:docPartBody>
    </w:docPart>
    <w:docPart>
      <w:docPartPr>
        <w:name w:val="89173F57794441A3A75E3CC0632B2117"/>
        <w:category>
          <w:name w:val="Algemeen"/>
          <w:gallery w:val="placeholder"/>
        </w:category>
        <w:types>
          <w:type w:val="bbPlcHdr"/>
        </w:types>
        <w:behaviors>
          <w:behavior w:val="content"/>
        </w:behaviors>
        <w:guid w:val="{DE79B906-6173-4069-AF49-412341C87A91}"/>
      </w:docPartPr>
      <w:docPartBody>
        <w:p w:rsidR="00F677CC" w:rsidRDefault="00D76AE4" w:rsidP="00D76AE4">
          <w:pPr>
            <w:pStyle w:val="89173F57794441A3A75E3CC0632B2117"/>
          </w:pPr>
          <w:r w:rsidRPr="00F87BE0">
            <w:rPr>
              <w:rStyle w:val="PlaceholderText"/>
            </w:rPr>
            <w:t>Choose an item.</w:t>
          </w:r>
        </w:p>
      </w:docPartBody>
    </w:docPart>
    <w:docPart>
      <w:docPartPr>
        <w:name w:val="8CD9DF1B006B44F194600EE523941315"/>
        <w:category>
          <w:name w:val="Algemeen"/>
          <w:gallery w:val="placeholder"/>
        </w:category>
        <w:types>
          <w:type w:val="bbPlcHdr"/>
        </w:types>
        <w:behaviors>
          <w:behavior w:val="content"/>
        </w:behaviors>
        <w:guid w:val="{153BB53E-DC71-4B91-B70F-76C57F533961}"/>
      </w:docPartPr>
      <w:docPartBody>
        <w:p w:rsidR="00F677CC" w:rsidRDefault="00D76AE4" w:rsidP="00D76AE4">
          <w:pPr>
            <w:pStyle w:val="8CD9DF1B006B44F194600EE523941315"/>
          </w:pPr>
          <w:r w:rsidRPr="00F87BE0">
            <w:rPr>
              <w:rStyle w:val="PlaceholderText"/>
            </w:rPr>
            <w:t>Choose an item.</w:t>
          </w:r>
        </w:p>
      </w:docPartBody>
    </w:docPart>
    <w:docPart>
      <w:docPartPr>
        <w:name w:val="347EBA87B1C44E6E92F8268817287A16"/>
        <w:category>
          <w:name w:val="Algemeen"/>
          <w:gallery w:val="placeholder"/>
        </w:category>
        <w:types>
          <w:type w:val="bbPlcHdr"/>
        </w:types>
        <w:behaviors>
          <w:behavior w:val="content"/>
        </w:behaviors>
        <w:guid w:val="{6F2F71F6-EEF5-404D-842B-A3B8ED54433D}"/>
      </w:docPartPr>
      <w:docPartBody>
        <w:p w:rsidR="00F677CC" w:rsidRDefault="00D76AE4" w:rsidP="00D76AE4">
          <w:pPr>
            <w:pStyle w:val="347EBA87B1C44E6E92F8268817287A16"/>
          </w:pPr>
          <w:r w:rsidRPr="00F87BE0">
            <w:rPr>
              <w:rStyle w:val="PlaceholderText"/>
            </w:rPr>
            <w:t>Choose an item.</w:t>
          </w:r>
        </w:p>
      </w:docPartBody>
    </w:docPart>
    <w:docPart>
      <w:docPartPr>
        <w:name w:val="F2332683C4344CB09F1B074451E35D16"/>
        <w:category>
          <w:name w:val="Algemeen"/>
          <w:gallery w:val="placeholder"/>
        </w:category>
        <w:types>
          <w:type w:val="bbPlcHdr"/>
        </w:types>
        <w:behaviors>
          <w:behavior w:val="content"/>
        </w:behaviors>
        <w:guid w:val="{78638823-EC1C-4E79-9033-19E9014CDCF2}"/>
      </w:docPartPr>
      <w:docPartBody>
        <w:p w:rsidR="00F677CC" w:rsidRDefault="00D76AE4" w:rsidP="00D76AE4">
          <w:pPr>
            <w:pStyle w:val="F2332683C4344CB09F1B074451E35D16"/>
          </w:pPr>
          <w:r w:rsidRPr="00F87BE0">
            <w:rPr>
              <w:rStyle w:val="PlaceholderText"/>
            </w:rPr>
            <w:t>Choose an item.</w:t>
          </w:r>
        </w:p>
      </w:docPartBody>
    </w:docPart>
    <w:docPart>
      <w:docPartPr>
        <w:name w:val="8AC5674A5A074031A0CA73FB22145B71"/>
        <w:category>
          <w:name w:val="Algemeen"/>
          <w:gallery w:val="placeholder"/>
        </w:category>
        <w:types>
          <w:type w:val="bbPlcHdr"/>
        </w:types>
        <w:behaviors>
          <w:behavior w:val="content"/>
        </w:behaviors>
        <w:guid w:val="{E2410A98-2975-4A5E-82F0-A9D80619921B}"/>
      </w:docPartPr>
      <w:docPartBody>
        <w:p w:rsidR="00F677CC" w:rsidRDefault="00D76AE4" w:rsidP="00D76AE4">
          <w:pPr>
            <w:pStyle w:val="8AC5674A5A074031A0CA73FB22145B71"/>
          </w:pPr>
          <w:r w:rsidRPr="00F87BE0">
            <w:rPr>
              <w:rStyle w:val="PlaceholderText"/>
            </w:rPr>
            <w:t>Choose an item.</w:t>
          </w:r>
        </w:p>
      </w:docPartBody>
    </w:docPart>
    <w:docPart>
      <w:docPartPr>
        <w:name w:val="C7E86FC60787443EB2E3CA6E2A2235DD"/>
        <w:category>
          <w:name w:val="Algemeen"/>
          <w:gallery w:val="placeholder"/>
        </w:category>
        <w:types>
          <w:type w:val="bbPlcHdr"/>
        </w:types>
        <w:behaviors>
          <w:behavior w:val="content"/>
        </w:behaviors>
        <w:guid w:val="{A271955E-9117-44AE-955D-459DAB3FA805}"/>
      </w:docPartPr>
      <w:docPartBody>
        <w:p w:rsidR="00F677CC" w:rsidRDefault="00D76AE4" w:rsidP="00D76AE4">
          <w:pPr>
            <w:pStyle w:val="C7E86FC60787443EB2E3CA6E2A2235DD"/>
          </w:pPr>
          <w:r w:rsidRPr="00F87BE0">
            <w:rPr>
              <w:rStyle w:val="PlaceholderText"/>
            </w:rPr>
            <w:t>Choose an item.</w:t>
          </w:r>
        </w:p>
      </w:docPartBody>
    </w:docPart>
    <w:docPart>
      <w:docPartPr>
        <w:name w:val="DF2595B5782048F1BB3202019A7EAB1B"/>
        <w:category>
          <w:name w:val="Algemeen"/>
          <w:gallery w:val="placeholder"/>
        </w:category>
        <w:types>
          <w:type w:val="bbPlcHdr"/>
        </w:types>
        <w:behaviors>
          <w:behavior w:val="content"/>
        </w:behaviors>
        <w:guid w:val="{7D27678A-F5F3-4B79-95DF-F6FC26A46A00}"/>
      </w:docPartPr>
      <w:docPartBody>
        <w:p w:rsidR="00F677CC" w:rsidRDefault="00D76AE4" w:rsidP="00D76AE4">
          <w:pPr>
            <w:pStyle w:val="DF2595B5782048F1BB3202019A7EAB1B"/>
          </w:pPr>
          <w:r w:rsidRPr="00F87BE0">
            <w:rPr>
              <w:rStyle w:val="PlaceholderText"/>
            </w:rPr>
            <w:t>Choose an item.</w:t>
          </w:r>
        </w:p>
      </w:docPartBody>
    </w:docPart>
    <w:docPart>
      <w:docPartPr>
        <w:name w:val="7C48CEFCE4914CE7AC3E229CC6F4409C"/>
        <w:category>
          <w:name w:val="Algemeen"/>
          <w:gallery w:val="placeholder"/>
        </w:category>
        <w:types>
          <w:type w:val="bbPlcHdr"/>
        </w:types>
        <w:behaviors>
          <w:behavior w:val="content"/>
        </w:behaviors>
        <w:guid w:val="{2E0F12E9-8FD1-481A-BB9E-487FD29534ED}"/>
      </w:docPartPr>
      <w:docPartBody>
        <w:p w:rsidR="00F677CC" w:rsidRDefault="00D76AE4" w:rsidP="00D76AE4">
          <w:pPr>
            <w:pStyle w:val="7C48CEFCE4914CE7AC3E229CC6F4409C"/>
          </w:pPr>
          <w:r w:rsidRPr="00F87BE0">
            <w:rPr>
              <w:rStyle w:val="PlaceholderText"/>
            </w:rPr>
            <w:t>Choose an item.</w:t>
          </w:r>
        </w:p>
      </w:docPartBody>
    </w:docPart>
    <w:docPart>
      <w:docPartPr>
        <w:name w:val="65D4D9AA51D34B46BA5881371D620AD6"/>
        <w:category>
          <w:name w:val="Algemeen"/>
          <w:gallery w:val="placeholder"/>
        </w:category>
        <w:types>
          <w:type w:val="bbPlcHdr"/>
        </w:types>
        <w:behaviors>
          <w:behavior w:val="content"/>
        </w:behaviors>
        <w:guid w:val="{E5D6A0C3-FB9E-44BD-BC81-2151BFAEA088}"/>
      </w:docPartPr>
      <w:docPartBody>
        <w:p w:rsidR="00F677CC" w:rsidRDefault="00D76AE4" w:rsidP="00D76AE4">
          <w:pPr>
            <w:pStyle w:val="65D4D9AA51D34B46BA5881371D620AD6"/>
          </w:pPr>
          <w:r w:rsidRPr="00F87BE0">
            <w:rPr>
              <w:rStyle w:val="PlaceholderText"/>
            </w:rPr>
            <w:t>Choose an item.</w:t>
          </w:r>
        </w:p>
      </w:docPartBody>
    </w:docPart>
    <w:docPart>
      <w:docPartPr>
        <w:name w:val="54B07FB4CD8542C2A32BBBE9DCEA909D"/>
        <w:category>
          <w:name w:val="Algemeen"/>
          <w:gallery w:val="placeholder"/>
        </w:category>
        <w:types>
          <w:type w:val="bbPlcHdr"/>
        </w:types>
        <w:behaviors>
          <w:behavior w:val="content"/>
        </w:behaviors>
        <w:guid w:val="{C1B3FF37-2F74-4A83-A752-AA9EE06EDFB8}"/>
      </w:docPartPr>
      <w:docPartBody>
        <w:p w:rsidR="00F677CC" w:rsidRDefault="00D76AE4" w:rsidP="00D76AE4">
          <w:pPr>
            <w:pStyle w:val="54B07FB4CD8542C2A32BBBE9DCEA909D"/>
          </w:pPr>
          <w:r w:rsidRPr="00F87BE0">
            <w:rPr>
              <w:rStyle w:val="PlaceholderText"/>
            </w:rPr>
            <w:t>Choose an item.</w:t>
          </w:r>
        </w:p>
      </w:docPartBody>
    </w:docPart>
    <w:docPart>
      <w:docPartPr>
        <w:name w:val="BA330789E4314EC995BD893D660B72F5"/>
        <w:category>
          <w:name w:val="Algemeen"/>
          <w:gallery w:val="placeholder"/>
        </w:category>
        <w:types>
          <w:type w:val="bbPlcHdr"/>
        </w:types>
        <w:behaviors>
          <w:behavior w:val="content"/>
        </w:behaviors>
        <w:guid w:val="{057CA8F5-447E-499D-9437-BA64A966FD5D}"/>
      </w:docPartPr>
      <w:docPartBody>
        <w:p w:rsidR="00F677CC" w:rsidRDefault="00D76AE4" w:rsidP="00D76AE4">
          <w:pPr>
            <w:pStyle w:val="BA330789E4314EC995BD893D660B72F5"/>
          </w:pPr>
          <w:r w:rsidRPr="00F87BE0">
            <w:rPr>
              <w:rStyle w:val="PlaceholderText"/>
            </w:rPr>
            <w:t>Choose an item.</w:t>
          </w:r>
        </w:p>
      </w:docPartBody>
    </w:docPart>
    <w:docPart>
      <w:docPartPr>
        <w:name w:val="0038730FD98843418FB749136939EC26"/>
        <w:category>
          <w:name w:val="Algemeen"/>
          <w:gallery w:val="placeholder"/>
        </w:category>
        <w:types>
          <w:type w:val="bbPlcHdr"/>
        </w:types>
        <w:behaviors>
          <w:behavior w:val="content"/>
        </w:behaviors>
        <w:guid w:val="{E38C8D3B-C84E-4C37-B07D-FDDA1BA471FC}"/>
      </w:docPartPr>
      <w:docPartBody>
        <w:p w:rsidR="00F677CC" w:rsidRDefault="00D76AE4" w:rsidP="00D76AE4">
          <w:pPr>
            <w:pStyle w:val="0038730FD98843418FB749136939EC26"/>
          </w:pPr>
          <w:r w:rsidRPr="00F87BE0">
            <w:rPr>
              <w:rStyle w:val="PlaceholderText"/>
            </w:rPr>
            <w:t>Choose an item.</w:t>
          </w:r>
        </w:p>
      </w:docPartBody>
    </w:docPart>
    <w:docPart>
      <w:docPartPr>
        <w:name w:val="0002B9D61354418DB11733888128EA75"/>
        <w:category>
          <w:name w:val="Algemeen"/>
          <w:gallery w:val="placeholder"/>
        </w:category>
        <w:types>
          <w:type w:val="bbPlcHdr"/>
        </w:types>
        <w:behaviors>
          <w:behavior w:val="content"/>
        </w:behaviors>
        <w:guid w:val="{FB6FF3C6-3ED3-4081-954A-4668237B9B03}"/>
      </w:docPartPr>
      <w:docPartBody>
        <w:p w:rsidR="00F677CC" w:rsidRDefault="00D76AE4" w:rsidP="00D76AE4">
          <w:pPr>
            <w:pStyle w:val="0002B9D61354418DB11733888128EA75"/>
          </w:pPr>
          <w:r w:rsidRPr="00F87BE0">
            <w:rPr>
              <w:rStyle w:val="PlaceholderText"/>
            </w:rPr>
            <w:t>Choose an item.</w:t>
          </w:r>
        </w:p>
      </w:docPartBody>
    </w:docPart>
    <w:docPart>
      <w:docPartPr>
        <w:name w:val="DFAE8CB7E15A411B9A0AC7B4594D0232"/>
        <w:category>
          <w:name w:val="Algemeen"/>
          <w:gallery w:val="placeholder"/>
        </w:category>
        <w:types>
          <w:type w:val="bbPlcHdr"/>
        </w:types>
        <w:behaviors>
          <w:behavior w:val="content"/>
        </w:behaviors>
        <w:guid w:val="{3219BD09-BE16-4563-94F4-7A253FF4BDA0}"/>
      </w:docPartPr>
      <w:docPartBody>
        <w:p w:rsidR="00F677CC" w:rsidRDefault="00D76AE4" w:rsidP="00D76AE4">
          <w:pPr>
            <w:pStyle w:val="DFAE8CB7E15A411B9A0AC7B4594D0232"/>
          </w:pPr>
          <w:r w:rsidRPr="00F87BE0">
            <w:rPr>
              <w:rStyle w:val="PlaceholderText"/>
            </w:rPr>
            <w:t>Choose an item.</w:t>
          </w:r>
        </w:p>
      </w:docPartBody>
    </w:docPart>
    <w:docPart>
      <w:docPartPr>
        <w:name w:val="91AB71F4AC6D4F1CB8762D7CA3641233"/>
        <w:category>
          <w:name w:val="Algemeen"/>
          <w:gallery w:val="placeholder"/>
        </w:category>
        <w:types>
          <w:type w:val="bbPlcHdr"/>
        </w:types>
        <w:behaviors>
          <w:behavior w:val="content"/>
        </w:behaviors>
        <w:guid w:val="{52A211BA-6179-4246-A1F4-105437320A36}"/>
      </w:docPartPr>
      <w:docPartBody>
        <w:p w:rsidR="00F677CC" w:rsidRDefault="00D76AE4" w:rsidP="00D76AE4">
          <w:pPr>
            <w:pStyle w:val="91AB71F4AC6D4F1CB8762D7CA3641233"/>
          </w:pPr>
          <w:r w:rsidRPr="00F87BE0">
            <w:rPr>
              <w:rStyle w:val="PlaceholderText"/>
            </w:rPr>
            <w:t>Choose an item.</w:t>
          </w:r>
        </w:p>
      </w:docPartBody>
    </w:docPart>
    <w:docPart>
      <w:docPartPr>
        <w:name w:val="F2333C2720A04D30BCF2AF0AC7483338"/>
        <w:category>
          <w:name w:val="Algemeen"/>
          <w:gallery w:val="placeholder"/>
        </w:category>
        <w:types>
          <w:type w:val="bbPlcHdr"/>
        </w:types>
        <w:behaviors>
          <w:behavior w:val="content"/>
        </w:behaviors>
        <w:guid w:val="{EC3C793B-5DC0-447D-BF7F-018DA8E0AD71}"/>
      </w:docPartPr>
      <w:docPartBody>
        <w:p w:rsidR="00F677CC" w:rsidRDefault="00D76AE4" w:rsidP="00D76AE4">
          <w:pPr>
            <w:pStyle w:val="F2333C2720A04D30BCF2AF0AC7483338"/>
          </w:pPr>
          <w:r w:rsidRPr="00F87BE0">
            <w:rPr>
              <w:rStyle w:val="PlaceholderText"/>
            </w:rPr>
            <w:t>Choose an item.</w:t>
          </w:r>
        </w:p>
      </w:docPartBody>
    </w:docPart>
    <w:docPart>
      <w:docPartPr>
        <w:name w:val="022CCE6E85A7484ABCC1AAAA41872B2C"/>
        <w:category>
          <w:name w:val="Algemeen"/>
          <w:gallery w:val="placeholder"/>
        </w:category>
        <w:types>
          <w:type w:val="bbPlcHdr"/>
        </w:types>
        <w:behaviors>
          <w:behavior w:val="content"/>
        </w:behaviors>
        <w:guid w:val="{B50FC7AC-7954-40C3-97BF-3F07301775E9}"/>
      </w:docPartPr>
      <w:docPartBody>
        <w:p w:rsidR="00F677CC" w:rsidRDefault="00D76AE4" w:rsidP="00D76AE4">
          <w:pPr>
            <w:pStyle w:val="022CCE6E85A7484ABCC1AAAA41872B2C"/>
          </w:pPr>
          <w:r w:rsidRPr="00F87BE0">
            <w:rPr>
              <w:rStyle w:val="PlaceholderText"/>
            </w:rPr>
            <w:t>Choose an item.</w:t>
          </w:r>
        </w:p>
      </w:docPartBody>
    </w:docPart>
    <w:docPart>
      <w:docPartPr>
        <w:name w:val="A33A303832CF4C4C81ACA93B2D096740"/>
        <w:category>
          <w:name w:val="Algemeen"/>
          <w:gallery w:val="placeholder"/>
        </w:category>
        <w:types>
          <w:type w:val="bbPlcHdr"/>
        </w:types>
        <w:behaviors>
          <w:behavior w:val="content"/>
        </w:behaviors>
        <w:guid w:val="{F5D25CEE-C8A4-4C9A-A015-53E55B321BFE}"/>
      </w:docPartPr>
      <w:docPartBody>
        <w:p w:rsidR="00F677CC" w:rsidRDefault="00D76AE4" w:rsidP="00D76AE4">
          <w:pPr>
            <w:pStyle w:val="A33A303832CF4C4C81ACA93B2D096740"/>
          </w:pPr>
          <w:r w:rsidRPr="00F87BE0">
            <w:rPr>
              <w:rStyle w:val="PlaceholderText"/>
            </w:rPr>
            <w:t>Choose an item.</w:t>
          </w:r>
        </w:p>
      </w:docPartBody>
    </w:docPart>
    <w:docPart>
      <w:docPartPr>
        <w:name w:val="FD1928E502964BB4A6FD4752C9180A3C"/>
        <w:category>
          <w:name w:val="Algemeen"/>
          <w:gallery w:val="placeholder"/>
        </w:category>
        <w:types>
          <w:type w:val="bbPlcHdr"/>
        </w:types>
        <w:behaviors>
          <w:behavior w:val="content"/>
        </w:behaviors>
        <w:guid w:val="{50E540E5-7AED-468D-8FCE-52843A6DCF77}"/>
      </w:docPartPr>
      <w:docPartBody>
        <w:p w:rsidR="00F677CC" w:rsidRDefault="00D76AE4" w:rsidP="00D76AE4">
          <w:pPr>
            <w:pStyle w:val="FD1928E502964BB4A6FD4752C9180A3C"/>
          </w:pPr>
          <w:r w:rsidRPr="00F87BE0">
            <w:rPr>
              <w:rStyle w:val="PlaceholderText"/>
            </w:rPr>
            <w:t>Choose an item.</w:t>
          </w:r>
        </w:p>
      </w:docPartBody>
    </w:docPart>
    <w:docPart>
      <w:docPartPr>
        <w:name w:val="616EF83A830B412C9DA7A3156630BA19"/>
        <w:category>
          <w:name w:val="Algemeen"/>
          <w:gallery w:val="placeholder"/>
        </w:category>
        <w:types>
          <w:type w:val="bbPlcHdr"/>
        </w:types>
        <w:behaviors>
          <w:behavior w:val="content"/>
        </w:behaviors>
        <w:guid w:val="{6757E603-0677-4B42-A8E9-034D5277FD07}"/>
      </w:docPartPr>
      <w:docPartBody>
        <w:p w:rsidR="00F677CC" w:rsidRDefault="00D76AE4" w:rsidP="00D76AE4">
          <w:pPr>
            <w:pStyle w:val="616EF83A830B412C9DA7A3156630BA19"/>
          </w:pPr>
          <w:r w:rsidRPr="00F87BE0">
            <w:rPr>
              <w:rStyle w:val="PlaceholderText"/>
            </w:rPr>
            <w:t>Choose an item.</w:t>
          </w:r>
        </w:p>
      </w:docPartBody>
    </w:docPart>
    <w:docPart>
      <w:docPartPr>
        <w:name w:val="5C8F3B33CA1040E8BE7B14D901ED35E9"/>
        <w:category>
          <w:name w:val="Algemeen"/>
          <w:gallery w:val="placeholder"/>
        </w:category>
        <w:types>
          <w:type w:val="bbPlcHdr"/>
        </w:types>
        <w:behaviors>
          <w:behavior w:val="content"/>
        </w:behaviors>
        <w:guid w:val="{3784B970-8E36-466B-A364-576620CD9D30}"/>
      </w:docPartPr>
      <w:docPartBody>
        <w:p w:rsidR="00F677CC" w:rsidRDefault="00D76AE4" w:rsidP="00D76AE4">
          <w:pPr>
            <w:pStyle w:val="5C8F3B33CA1040E8BE7B14D901ED35E9"/>
          </w:pPr>
          <w:r w:rsidRPr="00F87BE0">
            <w:rPr>
              <w:rStyle w:val="PlaceholderText"/>
            </w:rPr>
            <w:t>Choose an item.</w:t>
          </w:r>
        </w:p>
      </w:docPartBody>
    </w:docPart>
    <w:docPart>
      <w:docPartPr>
        <w:name w:val="12DA432B7403437E8CF1D5ED5CBD6F63"/>
        <w:category>
          <w:name w:val="Algemeen"/>
          <w:gallery w:val="placeholder"/>
        </w:category>
        <w:types>
          <w:type w:val="bbPlcHdr"/>
        </w:types>
        <w:behaviors>
          <w:behavior w:val="content"/>
        </w:behaviors>
        <w:guid w:val="{56A60CC8-8833-41D8-8035-CB78078999E7}"/>
      </w:docPartPr>
      <w:docPartBody>
        <w:p w:rsidR="00F677CC" w:rsidRDefault="00D76AE4" w:rsidP="00D76AE4">
          <w:pPr>
            <w:pStyle w:val="12DA432B7403437E8CF1D5ED5CBD6F63"/>
          </w:pPr>
          <w:r w:rsidRPr="00F87BE0">
            <w:rPr>
              <w:rStyle w:val="PlaceholderText"/>
            </w:rPr>
            <w:t>Choose an item.</w:t>
          </w:r>
        </w:p>
      </w:docPartBody>
    </w:docPart>
    <w:docPart>
      <w:docPartPr>
        <w:name w:val="ADA758AF2F9D482886120CACE700A10B"/>
        <w:category>
          <w:name w:val="Algemeen"/>
          <w:gallery w:val="placeholder"/>
        </w:category>
        <w:types>
          <w:type w:val="bbPlcHdr"/>
        </w:types>
        <w:behaviors>
          <w:behavior w:val="content"/>
        </w:behaviors>
        <w:guid w:val="{154C9349-2AEC-4249-BDE0-4079C58DD667}"/>
      </w:docPartPr>
      <w:docPartBody>
        <w:p w:rsidR="00F677CC" w:rsidRDefault="00D76AE4" w:rsidP="00D76AE4">
          <w:pPr>
            <w:pStyle w:val="ADA758AF2F9D482886120CACE700A10B"/>
          </w:pPr>
          <w:r w:rsidRPr="00F87BE0">
            <w:rPr>
              <w:rStyle w:val="PlaceholderText"/>
            </w:rPr>
            <w:t>Choose an item.</w:t>
          </w:r>
        </w:p>
      </w:docPartBody>
    </w:docPart>
    <w:docPart>
      <w:docPartPr>
        <w:name w:val="74C5580A0FE94009821741699E08ECEC"/>
        <w:category>
          <w:name w:val="Algemeen"/>
          <w:gallery w:val="placeholder"/>
        </w:category>
        <w:types>
          <w:type w:val="bbPlcHdr"/>
        </w:types>
        <w:behaviors>
          <w:behavior w:val="content"/>
        </w:behaviors>
        <w:guid w:val="{600526E8-DBE3-41FC-A641-856B73798C78}"/>
      </w:docPartPr>
      <w:docPartBody>
        <w:p w:rsidR="00F677CC" w:rsidRDefault="00D76AE4" w:rsidP="00D76AE4">
          <w:pPr>
            <w:pStyle w:val="74C5580A0FE94009821741699E08ECEC"/>
          </w:pPr>
          <w:r w:rsidRPr="00F87BE0">
            <w:rPr>
              <w:rStyle w:val="PlaceholderText"/>
            </w:rPr>
            <w:t>Choose an item.</w:t>
          </w:r>
        </w:p>
      </w:docPartBody>
    </w:docPart>
    <w:docPart>
      <w:docPartPr>
        <w:name w:val="05D85788C2C14D37A58BA8ADAE9811C2"/>
        <w:category>
          <w:name w:val="Algemeen"/>
          <w:gallery w:val="placeholder"/>
        </w:category>
        <w:types>
          <w:type w:val="bbPlcHdr"/>
        </w:types>
        <w:behaviors>
          <w:behavior w:val="content"/>
        </w:behaviors>
        <w:guid w:val="{A72B4FAD-51F6-46FD-8704-3EDA6FD21789}"/>
      </w:docPartPr>
      <w:docPartBody>
        <w:p w:rsidR="00F677CC" w:rsidRDefault="00D76AE4" w:rsidP="00D76AE4">
          <w:pPr>
            <w:pStyle w:val="05D85788C2C14D37A58BA8ADAE9811C2"/>
          </w:pPr>
          <w:r w:rsidRPr="00F87BE0">
            <w:rPr>
              <w:rStyle w:val="PlaceholderText"/>
            </w:rPr>
            <w:t>Choose an item.</w:t>
          </w:r>
        </w:p>
      </w:docPartBody>
    </w:docPart>
    <w:docPart>
      <w:docPartPr>
        <w:name w:val="E40132B25E9A4EBDA2FB82D48FB9D751"/>
        <w:category>
          <w:name w:val="Algemeen"/>
          <w:gallery w:val="placeholder"/>
        </w:category>
        <w:types>
          <w:type w:val="bbPlcHdr"/>
        </w:types>
        <w:behaviors>
          <w:behavior w:val="content"/>
        </w:behaviors>
        <w:guid w:val="{FBC6A3B8-1B50-491B-9682-91150F346E09}"/>
      </w:docPartPr>
      <w:docPartBody>
        <w:p w:rsidR="00F677CC" w:rsidRDefault="00D76AE4" w:rsidP="00D76AE4">
          <w:pPr>
            <w:pStyle w:val="E40132B25E9A4EBDA2FB82D48FB9D751"/>
          </w:pPr>
          <w:r w:rsidRPr="00F87BE0">
            <w:rPr>
              <w:rStyle w:val="PlaceholderText"/>
            </w:rPr>
            <w:t>Choose an item.</w:t>
          </w:r>
        </w:p>
      </w:docPartBody>
    </w:docPart>
    <w:docPart>
      <w:docPartPr>
        <w:name w:val="330A02C15DA548CEBBFFB22D4F52561F"/>
        <w:category>
          <w:name w:val="Algemeen"/>
          <w:gallery w:val="placeholder"/>
        </w:category>
        <w:types>
          <w:type w:val="bbPlcHdr"/>
        </w:types>
        <w:behaviors>
          <w:behavior w:val="content"/>
        </w:behaviors>
        <w:guid w:val="{0DFBE828-894B-4027-B927-2C6415DDF613}"/>
      </w:docPartPr>
      <w:docPartBody>
        <w:p w:rsidR="00F677CC" w:rsidRDefault="00D76AE4" w:rsidP="00D76AE4">
          <w:pPr>
            <w:pStyle w:val="330A02C15DA548CEBBFFB22D4F52561F"/>
          </w:pPr>
          <w:r w:rsidRPr="00F87BE0">
            <w:rPr>
              <w:rStyle w:val="PlaceholderText"/>
            </w:rPr>
            <w:t>Choose an item.</w:t>
          </w:r>
        </w:p>
      </w:docPartBody>
    </w:docPart>
    <w:docPart>
      <w:docPartPr>
        <w:name w:val="CC31E7B4ACBB47DD84523BD58D1B02C4"/>
        <w:category>
          <w:name w:val="Algemeen"/>
          <w:gallery w:val="placeholder"/>
        </w:category>
        <w:types>
          <w:type w:val="bbPlcHdr"/>
        </w:types>
        <w:behaviors>
          <w:behavior w:val="content"/>
        </w:behaviors>
        <w:guid w:val="{C7132278-7142-46F4-BEB8-93E72F7F7839}"/>
      </w:docPartPr>
      <w:docPartBody>
        <w:p w:rsidR="00F677CC" w:rsidRDefault="00D76AE4" w:rsidP="00D76AE4">
          <w:pPr>
            <w:pStyle w:val="CC31E7B4ACBB47DD84523BD58D1B02C4"/>
          </w:pPr>
          <w:r w:rsidRPr="00F87BE0">
            <w:rPr>
              <w:rStyle w:val="PlaceholderText"/>
            </w:rPr>
            <w:t>Choose an item.</w:t>
          </w:r>
        </w:p>
      </w:docPartBody>
    </w:docPart>
    <w:docPart>
      <w:docPartPr>
        <w:name w:val="C9AD99B695694481AD5B09A29573B3DB"/>
        <w:category>
          <w:name w:val="Algemeen"/>
          <w:gallery w:val="placeholder"/>
        </w:category>
        <w:types>
          <w:type w:val="bbPlcHdr"/>
        </w:types>
        <w:behaviors>
          <w:behavior w:val="content"/>
        </w:behaviors>
        <w:guid w:val="{D113F79F-AE3F-4419-A91D-13EF7651C35B}"/>
      </w:docPartPr>
      <w:docPartBody>
        <w:p w:rsidR="00F677CC" w:rsidRDefault="00D76AE4" w:rsidP="00D76AE4">
          <w:pPr>
            <w:pStyle w:val="C9AD99B695694481AD5B09A29573B3DB"/>
          </w:pPr>
          <w:r w:rsidRPr="00F87BE0">
            <w:rPr>
              <w:rStyle w:val="PlaceholderText"/>
            </w:rPr>
            <w:t>Choose an item.</w:t>
          </w:r>
        </w:p>
      </w:docPartBody>
    </w:docPart>
    <w:docPart>
      <w:docPartPr>
        <w:name w:val="99E76BBC370648AA9081FD4DB8B9D4F1"/>
        <w:category>
          <w:name w:val="Algemeen"/>
          <w:gallery w:val="placeholder"/>
        </w:category>
        <w:types>
          <w:type w:val="bbPlcHdr"/>
        </w:types>
        <w:behaviors>
          <w:behavior w:val="content"/>
        </w:behaviors>
        <w:guid w:val="{F0DDEBAD-64CD-4958-BB64-5119FEE8FF9F}"/>
      </w:docPartPr>
      <w:docPartBody>
        <w:p w:rsidR="00F677CC" w:rsidRDefault="00D76AE4" w:rsidP="00D76AE4">
          <w:pPr>
            <w:pStyle w:val="99E76BBC370648AA9081FD4DB8B9D4F1"/>
          </w:pPr>
          <w:r w:rsidRPr="00F87BE0">
            <w:rPr>
              <w:rStyle w:val="PlaceholderText"/>
            </w:rPr>
            <w:t>Choose an item.</w:t>
          </w:r>
        </w:p>
      </w:docPartBody>
    </w:docPart>
    <w:docPart>
      <w:docPartPr>
        <w:name w:val="A5C0F694B1C14572A1BD09ACCFD76D91"/>
        <w:category>
          <w:name w:val="Algemeen"/>
          <w:gallery w:val="placeholder"/>
        </w:category>
        <w:types>
          <w:type w:val="bbPlcHdr"/>
        </w:types>
        <w:behaviors>
          <w:behavior w:val="content"/>
        </w:behaviors>
        <w:guid w:val="{C2E383D1-DC42-4582-8D36-E99629914FC6}"/>
      </w:docPartPr>
      <w:docPartBody>
        <w:p w:rsidR="00F677CC" w:rsidRDefault="00D76AE4" w:rsidP="00D76AE4">
          <w:pPr>
            <w:pStyle w:val="A5C0F694B1C14572A1BD09ACCFD76D91"/>
          </w:pPr>
          <w:r w:rsidRPr="00F87BE0">
            <w:rPr>
              <w:rStyle w:val="PlaceholderText"/>
            </w:rPr>
            <w:t>Choose an item.</w:t>
          </w:r>
        </w:p>
      </w:docPartBody>
    </w:docPart>
    <w:docPart>
      <w:docPartPr>
        <w:name w:val="525EDB15069645F1BB76EACED4B0EA16"/>
        <w:category>
          <w:name w:val="Algemeen"/>
          <w:gallery w:val="placeholder"/>
        </w:category>
        <w:types>
          <w:type w:val="bbPlcHdr"/>
        </w:types>
        <w:behaviors>
          <w:behavior w:val="content"/>
        </w:behaviors>
        <w:guid w:val="{6CE5880E-149B-4F0E-9D0C-987B00992F83}"/>
      </w:docPartPr>
      <w:docPartBody>
        <w:p w:rsidR="00F677CC" w:rsidRDefault="00D76AE4" w:rsidP="00D76AE4">
          <w:pPr>
            <w:pStyle w:val="525EDB15069645F1BB76EACED4B0EA16"/>
          </w:pPr>
          <w:r w:rsidRPr="00F87BE0">
            <w:rPr>
              <w:rStyle w:val="PlaceholderText"/>
            </w:rPr>
            <w:t>Choose an item.</w:t>
          </w:r>
        </w:p>
      </w:docPartBody>
    </w:docPart>
    <w:docPart>
      <w:docPartPr>
        <w:name w:val="AB898C6ADF644816A56D40EA78197939"/>
        <w:category>
          <w:name w:val="Algemeen"/>
          <w:gallery w:val="placeholder"/>
        </w:category>
        <w:types>
          <w:type w:val="bbPlcHdr"/>
        </w:types>
        <w:behaviors>
          <w:behavior w:val="content"/>
        </w:behaviors>
        <w:guid w:val="{96A88D11-7941-4AD0-9975-08EA91268F4D}"/>
      </w:docPartPr>
      <w:docPartBody>
        <w:p w:rsidR="00F677CC" w:rsidRDefault="00D76AE4" w:rsidP="00D76AE4">
          <w:pPr>
            <w:pStyle w:val="AB898C6ADF644816A56D40EA78197939"/>
          </w:pPr>
          <w:r w:rsidRPr="00F87BE0">
            <w:rPr>
              <w:rStyle w:val="PlaceholderText"/>
            </w:rPr>
            <w:t>Choose an item.</w:t>
          </w:r>
        </w:p>
      </w:docPartBody>
    </w:docPart>
    <w:docPart>
      <w:docPartPr>
        <w:name w:val="B07BD4127E6546D786AF3D40E7C0F6B3"/>
        <w:category>
          <w:name w:val="Algemeen"/>
          <w:gallery w:val="placeholder"/>
        </w:category>
        <w:types>
          <w:type w:val="bbPlcHdr"/>
        </w:types>
        <w:behaviors>
          <w:behavior w:val="content"/>
        </w:behaviors>
        <w:guid w:val="{1EEDFE3A-7057-43D7-AF09-0FA3A7C33286}"/>
      </w:docPartPr>
      <w:docPartBody>
        <w:p w:rsidR="00F677CC" w:rsidRDefault="00D76AE4" w:rsidP="00D76AE4">
          <w:pPr>
            <w:pStyle w:val="B07BD4127E6546D786AF3D40E7C0F6B3"/>
          </w:pPr>
          <w:r w:rsidRPr="00F87BE0">
            <w:rPr>
              <w:rStyle w:val="PlaceholderText"/>
            </w:rPr>
            <w:t>Choose an item.</w:t>
          </w:r>
        </w:p>
      </w:docPartBody>
    </w:docPart>
    <w:docPart>
      <w:docPartPr>
        <w:name w:val="680158518D604878989AD5047A69B7FA"/>
        <w:category>
          <w:name w:val="Algemeen"/>
          <w:gallery w:val="placeholder"/>
        </w:category>
        <w:types>
          <w:type w:val="bbPlcHdr"/>
        </w:types>
        <w:behaviors>
          <w:behavior w:val="content"/>
        </w:behaviors>
        <w:guid w:val="{8C9DC6D0-11C6-4E98-B419-96464A8CCC2D}"/>
      </w:docPartPr>
      <w:docPartBody>
        <w:p w:rsidR="00F677CC" w:rsidRDefault="00D76AE4" w:rsidP="00D76AE4">
          <w:pPr>
            <w:pStyle w:val="680158518D604878989AD5047A69B7FA"/>
          </w:pPr>
          <w:r w:rsidRPr="00F87BE0">
            <w:rPr>
              <w:rStyle w:val="PlaceholderText"/>
            </w:rPr>
            <w:t>Choose an item.</w:t>
          </w:r>
        </w:p>
      </w:docPartBody>
    </w:docPart>
    <w:docPart>
      <w:docPartPr>
        <w:name w:val="52098F5DC4AF4ABB8679B290E4095325"/>
        <w:category>
          <w:name w:val="Algemeen"/>
          <w:gallery w:val="placeholder"/>
        </w:category>
        <w:types>
          <w:type w:val="bbPlcHdr"/>
        </w:types>
        <w:behaviors>
          <w:behavior w:val="content"/>
        </w:behaviors>
        <w:guid w:val="{B627E73B-869A-4E74-91F6-F98BAE6F2603}"/>
      </w:docPartPr>
      <w:docPartBody>
        <w:p w:rsidR="00F677CC" w:rsidRDefault="00D76AE4" w:rsidP="00D76AE4">
          <w:pPr>
            <w:pStyle w:val="52098F5DC4AF4ABB8679B290E4095325"/>
          </w:pPr>
          <w:r w:rsidRPr="00F87BE0">
            <w:rPr>
              <w:rStyle w:val="PlaceholderText"/>
            </w:rPr>
            <w:t>Choose an item.</w:t>
          </w:r>
        </w:p>
      </w:docPartBody>
    </w:docPart>
    <w:docPart>
      <w:docPartPr>
        <w:name w:val="2D91EDB8AE7D494C96BC79C8319C8FB7"/>
        <w:category>
          <w:name w:val="Algemeen"/>
          <w:gallery w:val="placeholder"/>
        </w:category>
        <w:types>
          <w:type w:val="bbPlcHdr"/>
        </w:types>
        <w:behaviors>
          <w:behavior w:val="content"/>
        </w:behaviors>
        <w:guid w:val="{F2D90F54-F5C0-4D39-B514-B592AC885AF6}"/>
      </w:docPartPr>
      <w:docPartBody>
        <w:p w:rsidR="00F677CC" w:rsidRDefault="00D76AE4" w:rsidP="00D76AE4">
          <w:pPr>
            <w:pStyle w:val="2D91EDB8AE7D494C96BC79C8319C8FB7"/>
          </w:pPr>
          <w:r w:rsidRPr="00F87BE0">
            <w:rPr>
              <w:rStyle w:val="PlaceholderText"/>
            </w:rPr>
            <w:t>Choose an item.</w:t>
          </w:r>
        </w:p>
      </w:docPartBody>
    </w:docPart>
    <w:docPart>
      <w:docPartPr>
        <w:name w:val="CBBAB9798C184208A104BA7BE06854F6"/>
        <w:category>
          <w:name w:val="Algemeen"/>
          <w:gallery w:val="placeholder"/>
        </w:category>
        <w:types>
          <w:type w:val="bbPlcHdr"/>
        </w:types>
        <w:behaviors>
          <w:behavior w:val="content"/>
        </w:behaviors>
        <w:guid w:val="{E3FE4010-8429-472E-8A27-355FA613E201}"/>
      </w:docPartPr>
      <w:docPartBody>
        <w:p w:rsidR="00F677CC" w:rsidRDefault="00D76AE4" w:rsidP="00D76AE4">
          <w:pPr>
            <w:pStyle w:val="CBBAB9798C184208A104BA7BE06854F6"/>
          </w:pPr>
          <w:r w:rsidRPr="00F87BE0">
            <w:rPr>
              <w:rStyle w:val="PlaceholderText"/>
            </w:rPr>
            <w:t>Choose an item.</w:t>
          </w:r>
        </w:p>
      </w:docPartBody>
    </w:docPart>
    <w:docPart>
      <w:docPartPr>
        <w:name w:val="B91D34489BA8456885C6AB233061C6E6"/>
        <w:category>
          <w:name w:val="Algemeen"/>
          <w:gallery w:val="placeholder"/>
        </w:category>
        <w:types>
          <w:type w:val="bbPlcHdr"/>
        </w:types>
        <w:behaviors>
          <w:behavior w:val="content"/>
        </w:behaviors>
        <w:guid w:val="{276DE99E-522A-41B2-990D-3BC60B531DB4}"/>
      </w:docPartPr>
      <w:docPartBody>
        <w:p w:rsidR="00F677CC" w:rsidRDefault="00D76AE4" w:rsidP="00D76AE4">
          <w:pPr>
            <w:pStyle w:val="B91D34489BA8456885C6AB233061C6E6"/>
          </w:pPr>
          <w:r w:rsidRPr="00F87BE0">
            <w:rPr>
              <w:rStyle w:val="PlaceholderText"/>
            </w:rPr>
            <w:t>Choose an item.</w:t>
          </w:r>
        </w:p>
      </w:docPartBody>
    </w:docPart>
    <w:docPart>
      <w:docPartPr>
        <w:name w:val="127221EE15C54FB3AF65A234F019F7F7"/>
        <w:category>
          <w:name w:val="Algemeen"/>
          <w:gallery w:val="placeholder"/>
        </w:category>
        <w:types>
          <w:type w:val="bbPlcHdr"/>
        </w:types>
        <w:behaviors>
          <w:behavior w:val="content"/>
        </w:behaviors>
        <w:guid w:val="{B3F7A437-5ADD-4880-B6F9-A08F48CAA6FA}"/>
      </w:docPartPr>
      <w:docPartBody>
        <w:p w:rsidR="00F677CC" w:rsidRDefault="00D76AE4" w:rsidP="00D76AE4">
          <w:pPr>
            <w:pStyle w:val="127221EE15C54FB3AF65A234F019F7F7"/>
          </w:pPr>
          <w:r w:rsidRPr="00F87BE0">
            <w:rPr>
              <w:rStyle w:val="PlaceholderText"/>
            </w:rPr>
            <w:t>Choose an item.</w:t>
          </w:r>
        </w:p>
      </w:docPartBody>
    </w:docPart>
    <w:docPart>
      <w:docPartPr>
        <w:name w:val="F2E642DAB6B040D5AA63740C4CE65706"/>
        <w:category>
          <w:name w:val="Algemeen"/>
          <w:gallery w:val="placeholder"/>
        </w:category>
        <w:types>
          <w:type w:val="bbPlcHdr"/>
        </w:types>
        <w:behaviors>
          <w:behavior w:val="content"/>
        </w:behaviors>
        <w:guid w:val="{29BE01CC-22A1-4114-8963-9934B42C55A4}"/>
      </w:docPartPr>
      <w:docPartBody>
        <w:p w:rsidR="00F677CC" w:rsidRDefault="00D76AE4" w:rsidP="00D76AE4">
          <w:pPr>
            <w:pStyle w:val="F2E642DAB6B040D5AA63740C4CE65706"/>
          </w:pPr>
          <w:r w:rsidRPr="00F87BE0">
            <w:rPr>
              <w:rStyle w:val="PlaceholderText"/>
            </w:rPr>
            <w:t>Choose an item.</w:t>
          </w:r>
        </w:p>
      </w:docPartBody>
    </w:docPart>
    <w:docPart>
      <w:docPartPr>
        <w:name w:val="4A102070D6804D65810BB41573EC2142"/>
        <w:category>
          <w:name w:val="Algemeen"/>
          <w:gallery w:val="placeholder"/>
        </w:category>
        <w:types>
          <w:type w:val="bbPlcHdr"/>
        </w:types>
        <w:behaviors>
          <w:behavior w:val="content"/>
        </w:behaviors>
        <w:guid w:val="{947EE768-3A40-4360-86E6-E4DAC1E38A6B}"/>
      </w:docPartPr>
      <w:docPartBody>
        <w:p w:rsidR="00F677CC" w:rsidRDefault="00D76AE4" w:rsidP="00D76AE4">
          <w:pPr>
            <w:pStyle w:val="4A102070D6804D65810BB41573EC2142"/>
          </w:pPr>
          <w:r w:rsidRPr="00F87BE0">
            <w:rPr>
              <w:rStyle w:val="PlaceholderText"/>
            </w:rPr>
            <w:t>Choose an item.</w:t>
          </w:r>
        </w:p>
      </w:docPartBody>
    </w:docPart>
    <w:docPart>
      <w:docPartPr>
        <w:name w:val="FEC97FBDA44C41F78B9BF928ECDB576E"/>
        <w:category>
          <w:name w:val="Algemeen"/>
          <w:gallery w:val="placeholder"/>
        </w:category>
        <w:types>
          <w:type w:val="bbPlcHdr"/>
        </w:types>
        <w:behaviors>
          <w:behavior w:val="content"/>
        </w:behaviors>
        <w:guid w:val="{0F64013F-364F-45C7-9437-65372663E5FB}"/>
      </w:docPartPr>
      <w:docPartBody>
        <w:p w:rsidR="00F677CC" w:rsidRDefault="00D76AE4" w:rsidP="00D76AE4">
          <w:pPr>
            <w:pStyle w:val="FEC97FBDA44C41F78B9BF928ECDB576E"/>
          </w:pPr>
          <w:r w:rsidRPr="00F87BE0">
            <w:rPr>
              <w:rStyle w:val="PlaceholderText"/>
            </w:rPr>
            <w:t>Choose an item.</w:t>
          </w:r>
        </w:p>
      </w:docPartBody>
    </w:docPart>
    <w:docPart>
      <w:docPartPr>
        <w:name w:val="82086AE3CC14402BAE89F16266A4DE22"/>
        <w:category>
          <w:name w:val="Algemeen"/>
          <w:gallery w:val="placeholder"/>
        </w:category>
        <w:types>
          <w:type w:val="bbPlcHdr"/>
        </w:types>
        <w:behaviors>
          <w:behavior w:val="content"/>
        </w:behaviors>
        <w:guid w:val="{12897F90-83C2-4CC2-BD09-26D174E516D8}"/>
      </w:docPartPr>
      <w:docPartBody>
        <w:p w:rsidR="00F677CC" w:rsidRDefault="00D76AE4" w:rsidP="00D76AE4">
          <w:pPr>
            <w:pStyle w:val="82086AE3CC14402BAE89F16266A4DE22"/>
          </w:pPr>
          <w:r w:rsidRPr="00F87BE0">
            <w:rPr>
              <w:rStyle w:val="PlaceholderText"/>
            </w:rPr>
            <w:t>Choose an item.</w:t>
          </w:r>
        </w:p>
      </w:docPartBody>
    </w:docPart>
    <w:docPart>
      <w:docPartPr>
        <w:name w:val="649B9F6153EF43B79BE99C6D00361366"/>
        <w:category>
          <w:name w:val="Algemeen"/>
          <w:gallery w:val="placeholder"/>
        </w:category>
        <w:types>
          <w:type w:val="bbPlcHdr"/>
        </w:types>
        <w:behaviors>
          <w:behavior w:val="content"/>
        </w:behaviors>
        <w:guid w:val="{05E77650-FD28-47CA-A728-242AEC8F6179}"/>
      </w:docPartPr>
      <w:docPartBody>
        <w:p w:rsidR="00F677CC" w:rsidRDefault="00D76AE4" w:rsidP="00D76AE4">
          <w:pPr>
            <w:pStyle w:val="649B9F6153EF43B79BE99C6D00361366"/>
          </w:pPr>
          <w:r w:rsidRPr="00F87BE0">
            <w:rPr>
              <w:rStyle w:val="PlaceholderText"/>
            </w:rPr>
            <w:t>Choose an item.</w:t>
          </w:r>
        </w:p>
      </w:docPartBody>
    </w:docPart>
    <w:docPart>
      <w:docPartPr>
        <w:name w:val="452887CA05194D3FB0AFD5137B0EE4F7"/>
        <w:category>
          <w:name w:val="Algemeen"/>
          <w:gallery w:val="placeholder"/>
        </w:category>
        <w:types>
          <w:type w:val="bbPlcHdr"/>
        </w:types>
        <w:behaviors>
          <w:behavior w:val="content"/>
        </w:behaviors>
        <w:guid w:val="{1589ED70-6F5C-4382-880D-F4AE84515FD8}"/>
      </w:docPartPr>
      <w:docPartBody>
        <w:p w:rsidR="00F677CC" w:rsidRDefault="00D76AE4" w:rsidP="00D76AE4">
          <w:pPr>
            <w:pStyle w:val="452887CA05194D3FB0AFD5137B0EE4F7"/>
          </w:pPr>
          <w:r w:rsidRPr="00F87BE0">
            <w:rPr>
              <w:rStyle w:val="PlaceholderText"/>
            </w:rPr>
            <w:t>Choose an item.</w:t>
          </w:r>
        </w:p>
      </w:docPartBody>
    </w:docPart>
    <w:docPart>
      <w:docPartPr>
        <w:name w:val="B6DF2714B5C544668A458C45DF06ADFA"/>
        <w:category>
          <w:name w:val="Algemeen"/>
          <w:gallery w:val="placeholder"/>
        </w:category>
        <w:types>
          <w:type w:val="bbPlcHdr"/>
        </w:types>
        <w:behaviors>
          <w:behavior w:val="content"/>
        </w:behaviors>
        <w:guid w:val="{BCA60C6F-A81B-4093-828B-A2CC73BE694D}"/>
      </w:docPartPr>
      <w:docPartBody>
        <w:p w:rsidR="00F677CC" w:rsidRDefault="00D76AE4" w:rsidP="00D76AE4">
          <w:pPr>
            <w:pStyle w:val="B6DF2714B5C544668A458C45DF06ADFA"/>
          </w:pPr>
          <w:r w:rsidRPr="00F87BE0">
            <w:rPr>
              <w:rStyle w:val="PlaceholderText"/>
            </w:rPr>
            <w:t>Choose an item.</w:t>
          </w:r>
        </w:p>
      </w:docPartBody>
    </w:docPart>
    <w:docPart>
      <w:docPartPr>
        <w:name w:val="C564F5EEDD9A4351A6E69D03DF8F8551"/>
        <w:category>
          <w:name w:val="Algemeen"/>
          <w:gallery w:val="placeholder"/>
        </w:category>
        <w:types>
          <w:type w:val="bbPlcHdr"/>
        </w:types>
        <w:behaviors>
          <w:behavior w:val="content"/>
        </w:behaviors>
        <w:guid w:val="{943DF53A-036E-42B6-A279-AE21219D26EF}"/>
      </w:docPartPr>
      <w:docPartBody>
        <w:p w:rsidR="00F677CC" w:rsidRDefault="00D76AE4" w:rsidP="00D76AE4">
          <w:pPr>
            <w:pStyle w:val="C564F5EEDD9A4351A6E69D03DF8F8551"/>
          </w:pPr>
          <w:r w:rsidRPr="00F87BE0">
            <w:rPr>
              <w:rStyle w:val="PlaceholderText"/>
            </w:rPr>
            <w:t>Choose an item.</w:t>
          </w:r>
        </w:p>
      </w:docPartBody>
    </w:docPart>
    <w:docPart>
      <w:docPartPr>
        <w:name w:val="D775A2E8035442A7A09766F73D3DD764"/>
        <w:category>
          <w:name w:val="Algemeen"/>
          <w:gallery w:val="placeholder"/>
        </w:category>
        <w:types>
          <w:type w:val="bbPlcHdr"/>
        </w:types>
        <w:behaviors>
          <w:behavior w:val="content"/>
        </w:behaviors>
        <w:guid w:val="{B7DE344C-EEF7-4ED2-A8F5-AB6853CDCC3D}"/>
      </w:docPartPr>
      <w:docPartBody>
        <w:p w:rsidR="00F677CC" w:rsidRDefault="00D76AE4" w:rsidP="00D76AE4">
          <w:pPr>
            <w:pStyle w:val="D775A2E8035442A7A09766F73D3DD764"/>
          </w:pPr>
          <w:r w:rsidRPr="00F87BE0">
            <w:rPr>
              <w:rStyle w:val="PlaceholderText"/>
            </w:rPr>
            <w:t>Choose an item.</w:t>
          </w:r>
        </w:p>
      </w:docPartBody>
    </w:docPart>
    <w:docPart>
      <w:docPartPr>
        <w:name w:val="8F44388EEB8647A3BC1B73344974315A"/>
        <w:category>
          <w:name w:val="Algemeen"/>
          <w:gallery w:val="placeholder"/>
        </w:category>
        <w:types>
          <w:type w:val="bbPlcHdr"/>
        </w:types>
        <w:behaviors>
          <w:behavior w:val="content"/>
        </w:behaviors>
        <w:guid w:val="{4232C10F-5BB9-4D2B-AC74-CC678C934233}"/>
      </w:docPartPr>
      <w:docPartBody>
        <w:p w:rsidR="00F677CC" w:rsidRDefault="00D76AE4" w:rsidP="00D76AE4">
          <w:pPr>
            <w:pStyle w:val="8F44388EEB8647A3BC1B73344974315A"/>
          </w:pPr>
          <w:r w:rsidRPr="003A71FA">
            <w:rPr>
              <w:rStyle w:val="PlaceholderText"/>
            </w:rPr>
            <w:t>Choose an item.</w:t>
          </w:r>
        </w:p>
      </w:docPartBody>
    </w:docPart>
    <w:docPart>
      <w:docPartPr>
        <w:name w:val="D15D1AEF588042BD9766189016A51F7F"/>
        <w:category>
          <w:name w:val="Algemeen"/>
          <w:gallery w:val="placeholder"/>
        </w:category>
        <w:types>
          <w:type w:val="bbPlcHdr"/>
        </w:types>
        <w:behaviors>
          <w:behavior w:val="content"/>
        </w:behaviors>
        <w:guid w:val="{9BB765BF-335D-4B06-9AFB-57E42F8077A5}"/>
      </w:docPartPr>
      <w:docPartBody>
        <w:p w:rsidR="00F677CC" w:rsidRDefault="00D76AE4" w:rsidP="00D76AE4">
          <w:pPr>
            <w:pStyle w:val="D15D1AEF588042BD9766189016A51F7F"/>
          </w:pPr>
          <w:r w:rsidRPr="003A71FA">
            <w:rPr>
              <w:rStyle w:val="PlaceholderText"/>
            </w:rPr>
            <w:t>Choose an item.</w:t>
          </w:r>
        </w:p>
      </w:docPartBody>
    </w:docPart>
    <w:docPart>
      <w:docPartPr>
        <w:name w:val="16821640528E400DA17492CFAE6E7513"/>
        <w:category>
          <w:name w:val="Algemeen"/>
          <w:gallery w:val="placeholder"/>
        </w:category>
        <w:types>
          <w:type w:val="bbPlcHdr"/>
        </w:types>
        <w:behaviors>
          <w:behavior w:val="content"/>
        </w:behaviors>
        <w:guid w:val="{DF523079-E623-41A8-893E-F8CCC31346F0}"/>
      </w:docPartPr>
      <w:docPartBody>
        <w:p w:rsidR="00F677CC" w:rsidRDefault="00D76AE4" w:rsidP="00D76AE4">
          <w:pPr>
            <w:pStyle w:val="16821640528E400DA17492CFAE6E7513"/>
          </w:pPr>
          <w:r w:rsidRPr="003A71FA">
            <w:rPr>
              <w:rStyle w:val="PlaceholderText"/>
            </w:rPr>
            <w:t>Choose an item.</w:t>
          </w:r>
        </w:p>
      </w:docPartBody>
    </w:docPart>
    <w:docPart>
      <w:docPartPr>
        <w:name w:val="F8CFF2AE1E8E4E9D85FC1768457E4F8B"/>
        <w:category>
          <w:name w:val="Algemeen"/>
          <w:gallery w:val="placeholder"/>
        </w:category>
        <w:types>
          <w:type w:val="bbPlcHdr"/>
        </w:types>
        <w:behaviors>
          <w:behavior w:val="content"/>
        </w:behaviors>
        <w:guid w:val="{E3B7CD1D-AB44-4C2F-B20A-3E2A24B283CF}"/>
      </w:docPartPr>
      <w:docPartBody>
        <w:p w:rsidR="00F677CC" w:rsidRDefault="00D76AE4" w:rsidP="00D76AE4">
          <w:pPr>
            <w:pStyle w:val="F8CFF2AE1E8E4E9D85FC1768457E4F8B"/>
          </w:pPr>
          <w:r w:rsidRPr="003A71FA">
            <w:rPr>
              <w:rStyle w:val="PlaceholderText"/>
            </w:rPr>
            <w:t>Choose an item.</w:t>
          </w:r>
        </w:p>
      </w:docPartBody>
    </w:docPart>
    <w:docPart>
      <w:docPartPr>
        <w:name w:val="FFF45B5AF8454A2683B9E01E171A3F2A"/>
        <w:category>
          <w:name w:val="Algemeen"/>
          <w:gallery w:val="placeholder"/>
        </w:category>
        <w:types>
          <w:type w:val="bbPlcHdr"/>
        </w:types>
        <w:behaviors>
          <w:behavior w:val="content"/>
        </w:behaviors>
        <w:guid w:val="{F15FB5D2-13CC-46EE-A927-AD61569448A3}"/>
      </w:docPartPr>
      <w:docPartBody>
        <w:p w:rsidR="00F677CC" w:rsidRDefault="00D76AE4" w:rsidP="00D76AE4">
          <w:pPr>
            <w:pStyle w:val="FFF45B5AF8454A2683B9E01E171A3F2A"/>
          </w:pPr>
          <w:r w:rsidRPr="003A71FA">
            <w:rPr>
              <w:rStyle w:val="PlaceholderText"/>
            </w:rPr>
            <w:t>Choose an item.</w:t>
          </w:r>
        </w:p>
      </w:docPartBody>
    </w:docPart>
    <w:docPart>
      <w:docPartPr>
        <w:name w:val="B4DAB28774544EDE87CED032354C97E7"/>
        <w:category>
          <w:name w:val="Algemeen"/>
          <w:gallery w:val="placeholder"/>
        </w:category>
        <w:types>
          <w:type w:val="bbPlcHdr"/>
        </w:types>
        <w:behaviors>
          <w:behavior w:val="content"/>
        </w:behaviors>
        <w:guid w:val="{5BC89FF4-24B4-4A03-9177-5773205BD251}"/>
      </w:docPartPr>
      <w:docPartBody>
        <w:p w:rsidR="00F677CC" w:rsidRDefault="00D76AE4" w:rsidP="00D76AE4">
          <w:pPr>
            <w:pStyle w:val="B4DAB28774544EDE87CED032354C97E7"/>
          </w:pPr>
          <w:r w:rsidRPr="003A71FA">
            <w:rPr>
              <w:rStyle w:val="PlaceholderText"/>
            </w:rPr>
            <w:t>Choose an item.</w:t>
          </w:r>
        </w:p>
      </w:docPartBody>
    </w:docPart>
    <w:docPart>
      <w:docPartPr>
        <w:name w:val="27B6E332E6A641CDA350DDDCA319B412"/>
        <w:category>
          <w:name w:val="Algemeen"/>
          <w:gallery w:val="placeholder"/>
        </w:category>
        <w:types>
          <w:type w:val="bbPlcHdr"/>
        </w:types>
        <w:behaviors>
          <w:behavior w:val="content"/>
        </w:behaviors>
        <w:guid w:val="{C45738D7-6D6E-4139-B8E2-2B19559E4986}"/>
      </w:docPartPr>
      <w:docPartBody>
        <w:p w:rsidR="00F677CC" w:rsidRDefault="00D76AE4" w:rsidP="00D76AE4">
          <w:pPr>
            <w:pStyle w:val="27B6E332E6A641CDA350DDDCA319B412"/>
          </w:pPr>
          <w:r w:rsidRPr="003A71FA">
            <w:rPr>
              <w:rStyle w:val="PlaceholderText"/>
            </w:rPr>
            <w:t>Choose an item.</w:t>
          </w:r>
        </w:p>
      </w:docPartBody>
    </w:docPart>
    <w:docPart>
      <w:docPartPr>
        <w:name w:val="D046E59965214F4E9CF411EA2735F3AE"/>
        <w:category>
          <w:name w:val="Algemeen"/>
          <w:gallery w:val="placeholder"/>
        </w:category>
        <w:types>
          <w:type w:val="bbPlcHdr"/>
        </w:types>
        <w:behaviors>
          <w:behavior w:val="content"/>
        </w:behaviors>
        <w:guid w:val="{2673C150-6038-4493-B1F1-95026EBD2B6E}"/>
      </w:docPartPr>
      <w:docPartBody>
        <w:p w:rsidR="00F677CC" w:rsidRDefault="00D76AE4" w:rsidP="00D76AE4">
          <w:pPr>
            <w:pStyle w:val="D046E59965214F4E9CF411EA2735F3AE"/>
          </w:pPr>
          <w:r w:rsidRPr="003A71FA">
            <w:rPr>
              <w:rStyle w:val="PlaceholderText"/>
            </w:rPr>
            <w:t>Choose an item.</w:t>
          </w:r>
        </w:p>
      </w:docPartBody>
    </w:docPart>
    <w:docPart>
      <w:docPartPr>
        <w:name w:val="7C1CFE4519894387B391A0E6CC5FC630"/>
        <w:category>
          <w:name w:val="Algemeen"/>
          <w:gallery w:val="placeholder"/>
        </w:category>
        <w:types>
          <w:type w:val="bbPlcHdr"/>
        </w:types>
        <w:behaviors>
          <w:behavior w:val="content"/>
        </w:behaviors>
        <w:guid w:val="{22C90CF1-DBA6-47F1-A811-7B8A87A54E08}"/>
      </w:docPartPr>
      <w:docPartBody>
        <w:p w:rsidR="00F677CC" w:rsidRDefault="00D76AE4" w:rsidP="00D76AE4">
          <w:pPr>
            <w:pStyle w:val="7C1CFE4519894387B391A0E6CC5FC630"/>
          </w:pPr>
          <w:r w:rsidRPr="003A71FA">
            <w:rPr>
              <w:rStyle w:val="PlaceholderText"/>
            </w:rPr>
            <w:t>Choose an item.</w:t>
          </w:r>
        </w:p>
      </w:docPartBody>
    </w:docPart>
    <w:docPart>
      <w:docPartPr>
        <w:name w:val="46842F7AA2434E8EB8D12B043A861638"/>
        <w:category>
          <w:name w:val="Algemeen"/>
          <w:gallery w:val="placeholder"/>
        </w:category>
        <w:types>
          <w:type w:val="bbPlcHdr"/>
        </w:types>
        <w:behaviors>
          <w:behavior w:val="content"/>
        </w:behaviors>
        <w:guid w:val="{98D12CD8-C756-4C74-A042-BBC705602577}"/>
      </w:docPartPr>
      <w:docPartBody>
        <w:p w:rsidR="00F677CC" w:rsidRDefault="00D76AE4" w:rsidP="00D76AE4">
          <w:pPr>
            <w:pStyle w:val="46842F7AA2434E8EB8D12B043A861638"/>
          </w:pPr>
          <w:r w:rsidRPr="003A71FA">
            <w:rPr>
              <w:rStyle w:val="PlaceholderText"/>
            </w:rPr>
            <w:t>Choose an item.</w:t>
          </w:r>
        </w:p>
      </w:docPartBody>
    </w:docPart>
    <w:docPart>
      <w:docPartPr>
        <w:name w:val="1F33CF0186DE45BB9FE30F13A1A0112C"/>
        <w:category>
          <w:name w:val="Algemeen"/>
          <w:gallery w:val="placeholder"/>
        </w:category>
        <w:types>
          <w:type w:val="bbPlcHdr"/>
        </w:types>
        <w:behaviors>
          <w:behavior w:val="content"/>
        </w:behaviors>
        <w:guid w:val="{4F601009-942D-43F9-9560-936ABF0789F4}"/>
      </w:docPartPr>
      <w:docPartBody>
        <w:p w:rsidR="00F677CC" w:rsidRDefault="00D76AE4" w:rsidP="00D76AE4">
          <w:pPr>
            <w:pStyle w:val="1F33CF0186DE45BB9FE30F13A1A0112C"/>
          </w:pPr>
          <w:r w:rsidRPr="003A71FA">
            <w:rPr>
              <w:rStyle w:val="PlaceholderText"/>
            </w:rPr>
            <w:t>Choose an item.</w:t>
          </w:r>
        </w:p>
      </w:docPartBody>
    </w:docPart>
    <w:docPart>
      <w:docPartPr>
        <w:name w:val="91A8551281D540929589187AC8DAF98D"/>
        <w:category>
          <w:name w:val="Algemeen"/>
          <w:gallery w:val="placeholder"/>
        </w:category>
        <w:types>
          <w:type w:val="bbPlcHdr"/>
        </w:types>
        <w:behaviors>
          <w:behavior w:val="content"/>
        </w:behaviors>
        <w:guid w:val="{F4355F72-4B2F-4CF4-A8A1-2960DA8AB0E4}"/>
      </w:docPartPr>
      <w:docPartBody>
        <w:p w:rsidR="00F677CC" w:rsidRDefault="00D76AE4" w:rsidP="00D76AE4">
          <w:pPr>
            <w:pStyle w:val="91A8551281D540929589187AC8DAF98D"/>
          </w:pPr>
          <w:r w:rsidRPr="003A71FA">
            <w:rPr>
              <w:rStyle w:val="PlaceholderText"/>
            </w:rPr>
            <w:t>Choose an item.</w:t>
          </w:r>
        </w:p>
      </w:docPartBody>
    </w:docPart>
    <w:docPart>
      <w:docPartPr>
        <w:name w:val="C1A25142E8A34B0BB18FC87279A6463F"/>
        <w:category>
          <w:name w:val="Algemeen"/>
          <w:gallery w:val="placeholder"/>
        </w:category>
        <w:types>
          <w:type w:val="bbPlcHdr"/>
        </w:types>
        <w:behaviors>
          <w:behavior w:val="content"/>
        </w:behaviors>
        <w:guid w:val="{A69B94D4-42E7-41F8-BABE-7B3E859DD0DD}"/>
      </w:docPartPr>
      <w:docPartBody>
        <w:p w:rsidR="00F677CC" w:rsidRDefault="00D76AE4" w:rsidP="00D76AE4">
          <w:pPr>
            <w:pStyle w:val="C1A25142E8A34B0BB18FC87279A6463F"/>
          </w:pPr>
          <w:r w:rsidRPr="003A71FA">
            <w:rPr>
              <w:rStyle w:val="PlaceholderText"/>
            </w:rPr>
            <w:t>Choose an item.</w:t>
          </w:r>
        </w:p>
      </w:docPartBody>
    </w:docPart>
    <w:docPart>
      <w:docPartPr>
        <w:name w:val="A3F400CFC4F3468A94E0BCC431824A18"/>
        <w:category>
          <w:name w:val="Algemeen"/>
          <w:gallery w:val="placeholder"/>
        </w:category>
        <w:types>
          <w:type w:val="bbPlcHdr"/>
        </w:types>
        <w:behaviors>
          <w:behavior w:val="content"/>
        </w:behaviors>
        <w:guid w:val="{149C43A1-386D-4E54-B061-4CC5A482B142}"/>
      </w:docPartPr>
      <w:docPartBody>
        <w:p w:rsidR="00F677CC" w:rsidRDefault="00D76AE4" w:rsidP="00D76AE4">
          <w:pPr>
            <w:pStyle w:val="A3F400CFC4F3468A94E0BCC431824A18"/>
          </w:pPr>
          <w:r w:rsidRPr="003A71FA">
            <w:rPr>
              <w:rStyle w:val="PlaceholderText"/>
            </w:rPr>
            <w:t>Choose an item.</w:t>
          </w:r>
        </w:p>
      </w:docPartBody>
    </w:docPart>
    <w:docPart>
      <w:docPartPr>
        <w:name w:val="A594F874A8DB492191639EE21A6001D5"/>
        <w:category>
          <w:name w:val="Algemeen"/>
          <w:gallery w:val="placeholder"/>
        </w:category>
        <w:types>
          <w:type w:val="bbPlcHdr"/>
        </w:types>
        <w:behaviors>
          <w:behavior w:val="content"/>
        </w:behaviors>
        <w:guid w:val="{C2A145CF-D3DC-4B2F-8A74-5056C67B1303}"/>
      </w:docPartPr>
      <w:docPartBody>
        <w:p w:rsidR="00F677CC" w:rsidRDefault="00D76AE4" w:rsidP="00D76AE4">
          <w:pPr>
            <w:pStyle w:val="A594F874A8DB492191639EE21A6001D5"/>
          </w:pPr>
          <w:r w:rsidRPr="003A71FA">
            <w:rPr>
              <w:rStyle w:val="PlaceholderText"/>
            </w:rPr>
            <w:t>Choose an item.</w:t>
          </w:r>
        </w:p>
      </w:docPartBody>
    </w:docPart>
    <w:docPart>
      <w:docPartPr>
        <w:name w:val="4E02ABBDF7684F459558A61071198333"/>
        <w:category>
          <w:name w:val="Algemeen"/>
          <w:gallery w:val="placeholder"/>
        </w:category>
        <w:types>
          <w:type w:val="bbPlcHdr"/>
        </w:types>
        <w:behaviors>
          <w:behavior w:val="content"/>
        </w:behaviors>
        <w:guid w:val="{D6BF7A8E-2E59-4124-9C81-BD648B683BF6}"/>
      </w:docPartPr>
      <w:docPartBody>
        <w:p w:rsidR="00F677CC" w:rsidRDefault="00D76AE4" w:rsidP="00D76AE4">
          <w:pPr>
            <w:pStyle w:val="4E02ABBDF7684F459558A61071198333"/>
          </w:pPr>
          <w:r w:rsidRPr="003A71FA">
            <w:rPr>
              <w:rStyle w:val="PlaceholderText"/>
            </w:rPr>
            <w:t>Choose an item.</w:t>
          </w:r>
        </w:p>
      </w:docPartBody>
    </w:docPart>
    <w:docPart>
      <w:docPartPr>
        <w:name w:val="5F58457E4522413AA7193C7DBD80C0B7"/>
        <w:category>
          <w:name w:val="Algemeen"/>
          <w:gallery w:val="placeholder"/>
        </w:category>
        <w:types>
          <w:type w:val="bbPlcHdr"/>
        </w:types>
        <w:behaviors>
          <w:behavior w:val="content"/>
        </w:behaviors>
        <w:guid w:val="{1D3A8027-CF93-4538-AB6B-B12216199806}"/>
      </w:docPartPr>
      <w:docPartBody>
        <w:p w:rsidR="00F677CC" w:rsidRDefault="00D76AE4" w:rsidP="00D76AE4">
          <w:pPr>
            <w:pStyle w:val="5F58457E4522413AA7193C7DBD80C0B7"/>
          </w:pPr>
          <w:r w:rsidRPr="003A71FA">
            <w:rPr>
              <w:rStyle w:val="PlaceholderText"/>
            </w:rPr>
            <w:t>Choose an item.</w:t>
          </w:r>
        </w:p>
      </w:docPartBody>
    </w:docPart>
    <w:docPart>
      <w:docPartPr>
        <w:name w:val="75066EFD525742E5B6B6CDFDDE9E0851"/>
        <w:category>
          <w:name w:val="Algemeen"/>
          <w:gallery w:val="placeholder"/>
        </w:category>
        <w:types>
          <w:type w:val="bbPlcHdr"/>
        </w:types>
        <w:behaviors>
          <w:behavior w:val="content"/>
        </w:behaviors>
        <w:guid w:val="{24EF4DDD-42EA-4C75-BAC4-5A0A35C8CCF1}"/>
      </w:docPartPr>
      <w:docPartBody>
        <w:p w:rsidR="00F677CC" w:rsidRDefault="00D76AE4" w:rsidP="00D76AE4">
          <w:pPr>
            <w:pStyle w:val="75066EFD525742E5B6B6CDFDDE9E0851"/>
          </w:pPr>
          <w:r w:rsidRPr="003A71FA">
            <w:rPr>
              <w:rStyle w:val="PlaceholderText"/>
            </w:rPr>
            <w:t>Choose an item.</w:t>
          </w:r>
        </w:p>
      </w:docPartBody>
    </w:docPart>
    <w:docPart>
      <w:docPartPr>
        <w:name w:val="280914B47CEB427EB20B7ACA06700BBF"/>
        <w:category>
          <w:name w:val="Algemeen"/>
          <w:gallery w:val="placeholder"/>
        </w:category>
        <w:types>
          <w:type w:val="bbPlcHdr"/>
        </w:types>
        <w:behaviors>
          <w:behavior w:val="content"/>
        </w:behaviors>
        <w:guid w:val="{B4C95163-3139-479E-98D6-5AF9886F4F6B}"/>
      </w:docPartPr>
      <w:docPartBody>
        <w:p w:rsidR="00F677CC" w:rsidRDefault="00D76AE4" w:rsidP="00D76AE4">
          <w:pPr>
            <w:pStyle w:val="280914B47CEB427EB20B7ACA06700BBF"/>
          </w:pPr>
          <w:r w:rsidRPr="003A71F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Bold">
    <w:altName w:val="Arial"/>
    <w:panose1 w:val="020B0704020202020204"/>
    <w:charset w:val="00"/>
    <w:family w:val="auto"/>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E00002FF" w:usb1="5000205A" w:usb2="00000000" w:usb3="00000000" w:csb0="0000019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Arial"/>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EA3"/>
    <w:rsid w:val="00026D15"/>
    <w:rsid w:val="00063636"/>
    <w:rsid w:val="000A2CD1"/>
    <w:rsid w:val="000B6340"/>
    <w:rsid w:val="000E4266"/>
    <w:rsid w:val="0017697C"/>
    <w:rsid w:val="00190118"/>
    <w:rsid w:val="001A6CC8"/>
    <w:rsid w:val="00201B06"/>
    <w:rsid w:val="00215AE5"/>
    <w:rsid w:val="00227BEB"/>
    <w:rsid w:val="00245804"/>
    <w:rsid w:val="002835A1"/>
    <w:rsid w:val="002B640B"/>
    <w:rsid w:val="002E5242"/>
    <w:rsid w:val="003323A3"/>
    <w:rsid w:val="003507A9"/>
    <w:rsid w:val="00353F15"/>
    <w:rsid w:val="00357C52"/>
    <w:rsid w:val="0036148A"/>
    <w:rsid w:val="00381095"/>
    <w:rsid w:val="00382B7A"/>
    <w:rsid w:val="00383FD6"/>
    <w:rsid w:val="003D1371"/>
    <w:rsid w:val="003D167D"/>
    <w:rsid w:val="003E4880"/>
    <w:rsid w:val="004A6996"/>
    <w:rsid w:val="004B11F8"/>
    <w:rsid w:val="004B5B2D"/>
    <w:rsid w:val="004E4E96"/>
    <w:rsid w:val="0055187A"/>
    <w:rsid w:val="0057398D"/>
    <w:rsid w:val="005C1A32"/>
    <w:rsid w:val="005C37BC"/>
    <w:rsid w:val="005C6BD6"/>
    <w:rsid w:val="005E5990"/>
    <w:rsid w:val="005E5EBB"/>
    <w:rsid w:val="005F5851"/>
    <w:rsid w:val="006416D0"/>
    <w:rsid w:val="00654D81"/>
    <w:rsid w:val="006C47D1"/>
    <w:rsid w:val="006D208B"/>
    <w:rsid w:val="00700E99"/>
    <w:rsid w:val="00715D81"/>
    <w:rsid w:val="00716480"/>
    <w:rsid w:val="00746003"/>
    <w:rsid w:val="00762707"/>
    <w:rsid w:val="0077248E"/>
    <w:rsid w:val="0077724C"/>
    <w:rsid w:val="007904F1"/>
    <w:rsid w:val="007F0167"/>
    <w:rsid w:val="00840EFF"/>
    <w:rsid w:val="008563F1"/>
    <w:rsid w:val="008A5141"/>
    <w:rsid w:val="008D2CFD"/>
    <w:rsid w:val="008E5367"/>
    <w:rsid w:val="009029A6"/>
    <w:rsid w:val="00934988"/>
    <w:rsid w:val="00937945"/>
    <w:rsid w:val="0096651E"/>
    <w:rsid w:val="0098583A"/>
    <w:rsid w:val="009B0447"/>
    <w:rsid w:val="00AB0575"/>
    <w:rsid w:val="00AD28F9"/>
    <w:rsid w:val="00AF5565"/>
    <w:rsid w:val="00B153CC"/>
    <w:rsid w:val="00B47EDE"/>
    <w:rsid w:val="00B71F55"/>
    <w:rsid w:val="00B94EA3"/>
    <w:rsid w:val="00B96E7A"/>
    <w:rsid w:val="00B97744"/>
    <w:rsid w:val="00BE240B"/>
    <w:rsid w:val="00BE4BB8"/>
    <w:rsid w:val="00BE5CAA"/>
    <w:rsid w:val="00C71137"/>
    <w:rsid w:val="00C80F0B"/>
    <w:rsid w:val="00C96129"/>
    <w:rsid w:val="00CA23CF"/>
    <w:rsid w:val="00CB017D"/>
    <w:rsid w:val="00D10262"/>
    <w:rsid w:val="00D2775D"/>
    <w:rsid w:val="00D37302"/>
    <w:rsid w:val="00D76AE4"/>
    <w:rsid w:val="00D77F12"/>
    <w:rsid w:val="00D81951"/>
    <w:rsid w:val="00D84774"/>
    <w:rsid w:val="00DB1D7A"/>
    <w:rsid w:val="00DB64F2"/>
    <w:rsid w:val="00DC04BD"/>
    <w:rsid w:val="00DC39C5"/>
    <w:rsid w:val="00DE793B"/>
    <w:rsid w:val="00E0081B"/>
    <w:rsid w:val="00E07EFC"/>
    <w:rsid w:val="00E12613"/>
    <w:rsid w:val="00E14D4F"/>
    <w:rsid w:val="00E23ABE"/>
    <w:rsid w:val="00E4078E"/>
    <w:rsid w:val="00E4231F"/>
    <w:rsid w:val="00E5126D"/>
    <w:rsid w:val="00E71DCF"/>
    <w:rsid w:val="00EA0978"/>
    <w:rsid w:val="00F40226"/>
    <w:rsid w:val="00F41BAB"/>
    <w:rsid w:val="00F677CC"/>
    <w:rsid w:val="00F7150E"/>
    <w:rsid w:val="00F93A8C"/>
    <w:rsid w:val="00F93E69"/>
    <w:rsid w:val="00F94C78"/>
    <w:rsid w:val="00FA559C"/>
    <w:rsid w:val="00FB6BF5"/>
    <w:rsid w:val="00FD1D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1D90E4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AE4"/>
    <w:rPr>
      <w:color w:val="808080"/>
      <w:lang w:val="en-GB" w:bidi="ar-DZ"/>
    </w:rPr>
  </w:style>
  <w:style w:type="paragraph" w:customStyle="1" w:styleId="909FF1E9688946CA9EB4AF2B890D9C58">
    <w:name w:val="909FF1E9688946CA9EB4AF2B890D9C58"/>
    <w:rsid w:val="00B94EA3"/>
  </w:style>
  <w:style w:type="paragraph" w:customStyle="1" w:styleId="6F17B71CBCBC43C39FE1F407BADAC71F">
    <w:name w:val="6F17B71CBCBC43C39FE1F407BADAC71F"/>
    <w:rsid w:val="008563F1"/>
  </w:style>
  <w:style w:type="paragraph" w:customStyle="1" w:styleId="B41159FC2615417582BF5144319AA519">
    <w:name w:val="B41159FC2615417582BF5144319AA519"/>
    <w:rsid w:val="008563F1"/>
  </w:style>
  <w:style w:type="paragraph" w:customStyle="1" w:styleId="957B5B97C0B24389A3AECBA0E51272FF">
    <w:name w:val="957B5B97C0B24389A3AECBA0E51272FF"/>
    <w:rsid w:val="008563F1"/>
  </w:style>
  <w:style w:type="paragraph" w:customStyle="1" w:styleId="799DACB09E1C422CA42F684C5669F402">
    <w:name w:val="799DACB09E1C422CA42F684C5669F402"/>
    <w:rsid w:val="008563F1"/>
  </w:style>
  <w:style w:type="paragraph" w:customStyle="1" w:styleId="F4936A316E1E433B8264A1E3E9B0A08B">
    <w:name w:val="F4936A316E1E433B8264A1E3E9B0A08B"/>
    <w:rsid w:val="007904F1"/>
    <w:rPr>
      <w:lang w:val="nl-NL" w:eastAsia="nl-NL"/>
    </w:rPr>
  </w:style>
  <w:style w:type="paragraph" w:customStyle="1" w:styleId="EC5AF3B7EB984DE9AE3DF5598A52FBEF">
    <w:name w:val="EC5AF3B7EB984DE9AE3DF5598A52FBEF"/>
    <w:rsid w:val="007904F1"/>
    <w:rPr>
      <w:lang w:val="nl-NL" w:eastAsia="nl-NL"/>
    </w:rPr>
  </w:style>
  <w:style w:type="paragraph" w:customStyle="1" w:styleId="4E562BFBDC1E4A6C814F4F927AC469EB">
    <w:name w:val="4E562BFBDC1E4A6C814F4F927AC469EB"/>
    <w:rsid w:val="00DC39C5"/>
  </w:style>
  <w:style w:type="paragraph" w:customStyle="1" w:styleId="7546173DFF01429E807A4FF475761925">
    <w:name w:val="7546173DFF01429E807A4FF475761925"/>
    <w:rsid w:val="00DC39C5"/>
  </w:style>
  <w:style w:type="paragraph" w:customStyle="1" w:styleId="14B659516DCE4F30A80835A385C40302">
    <w:name w:val="14B659516DCE4F30A80835A385C40302"/>
    <w:rsid w:val="00DC39C5"/>
  </w:style>
  <w:style w:type="paragraph" w:customStyle="1" w:styleId="7AE138299FDE495E83FF77E026982719">
    <w:name w:val="7AE138299FDE495E83FF77E026982719"/>
    <w:rsid w:val="00DC39C5"/>
  </w:style>
  <w:style w:type="paragraph" w:customStyle="1" w:styleId="24FA4BB83D7C48F6BC8ACF7A3E71BF42">
    <w:name w:val="24FA4BB83D7C48F6BC8ACF7A3E71BF42"/>
    <w:rsid w:val="00DC39C5"/>
  </w:style>
  <w:style w:type="paragraph" w:customStyle="1" w:styleId="7B3809577E3B450FA525756EA03EA541">
    <w:name w:val="7B3809577E3B450FA525756EA03EA541"/>
    <w:rsid w:val="00DC39C5"/>
  </w:style>
  <w:style w:type="paragraph" w:customStyle="1" w:styleId="E92A29CAE4714FFA96746CEA02C61BE3">
    <w:name w:val="E92A29CAE4714FFA96746CEA02C61BE3"/>
    <w:rsid w:val="00DC39C5"/>
  </w:style>
  <w:style w:type="paragraph" w:customStyle="1" w:styleId="F69BDD51CBF549D194EC24F44577C36F">
    <w:name w:val="F69BDD51CBF549D194EC24F44577C36F"/>
    <w:rsid w:val="00DC39C5"/>
  </w:style>
  <w:style w:type="paragraph" w:customStyle="1" w:styleId="1007D46C543D4D32BF4B99E7AB24C65E">
    <w:name w:val="1007D46C543D4D32BF4B99E7AB24C65E"/>
    <w:rsid w:val="00DC39C5"/>
  </w:style>
  <w:style w:type="paragraph" w:customStyle="1" w:styleId="B9C547AF382D4614ABEC0E312664666C">
    <w:name w:val="B9C547AF382D4614ABEC0E312664666C"/>
    <w:rsid w:val="00DC39C5"/>
  </w:style>
  <w:style w:type="paragraph" w:customStyle="1" w:styleId="A1834B65FE0B4FCEAC69F405C014E44C">
    <w:name w:val="A1834B65FE0B4FCEAC69F405C014E44C"/>
    <w:rsid w:val="00DC39C5"/>
  </w:style>
  <w:style w:type="paragraph" w:customStyle="1" w:styleId="0EC0583D572C447D8601F33E21E18DA2">
    <w:name w:val="0EC0583D572C447D8601F33E21E18DA2"/>
    <w:rsid w:val="00DC39C5"/>
  </w:style>
  <w:style w:type="paragraph" w:customStyle="1" w:styleId="709A6586537F4B8A8121CA04C1CF421F">
    <w:name w:val="709A6586537F4B8A8121CA04C1CF421F"/>
    <w:rsid w:val="00DC39C5"/>
  </w:style>
  <w:style w:type="paragraph" w:customStyle="1" w:styleId="E4EAFA0B601B426AAC8440CCC10F1C22">
    <w:name w:val="E4EAFA0B601B426AAC8440CCC10F1C22"/>
    <w:rsid w:val="00DC39C5"/>
  </w:style>
  <w:style w:type="paragraph" w:customStyle="1" w:styleId="08572D598CF6489191F7800B6976266E">
    <w:name w:val="08572D598CF6489191F7800B6976266E"/>
    <w:rsid w:val="00DC39C5"/>
  </w:style>
  <w:style w:type="paragraph" w:customStyle="1" w:styleId="DA10B9513899402994D5E25BCCE0D113">
    <w:name w:val="DA10B9513899402994D5E25BCCE0D113"/>
    <w:rsid w:val="00DC39C5"/>
  </w:style>
  <w:style w:type="paragraph" w:customStyle="1" w:styleId="331DDB591B8D436FA856F40C6787E757">
    <w:name w:val="331DDB591B8D436FA856F40C6787E757"/>
    <w:rsid w:val="00DC39C5"/>
  </w:style>
  <w:style w:type="paragraph" w:customStyle="1" w:styleId="9E6C350EA1474CE2B4779FFF1F112DC7">
    <w:name w:val="9E6C350EA1474CE2B4779FFF1F112DC7"/>
    <w:rsid w:val="00DC39C5"/>
  </w:style>
  <w:style w:type="paragraph" w:customStyle="1" w:styleId="9AE9B24C06D44F0F92560A8ACB0137B7">
    <w:name w:val="9AE9B24C06D44F0F92560A8ACB0137B7"/>
    <w:rsid w:val="00DC39C5"/>
  </w:style>
  <w:style w:type="paragraph" w:customStyle="1" w:styleId="DF6BED834036442A9B5DA221D16B989E">
    <w:name w:val="DF6BED834036442A9B5DA221D16B989E"/>
    <w:rsid w:val="00DC39C5"/>
  </w:style>
  <w:style w:type="paragraph" w:customStyle="1" w:styleId="917D3F77976B4A98A49513B6725FA2AF">
    <w:name w:val="917D3F77976B4A98A49513B6725FA2AF"/>
    <w:rsid w:val="00DC39C5"/>
  </w:style>
  <w:style w:type="paragraph" w:customStyle="1" w:styleId="44F839161AAC4850BDC17300FE7440ED">
    <w:name w:val="44F839161AAC4850BDC17300FE7440ED"/>
    <w:rsid w:val="00DC39C5"/>
  </w:style>
  <w:style w:type="paragraph" w:customStyle="1" w:styleId="B07CADF3D1E0482E9B9FD6B0A3EF0771">
    <w:name w:val="B07CADF3D1E0482E9B9FD6B0A3EF0771"/>
    <w:rsid w:val="00DC39C5"/>
  </w:style>
  <w:style w:type="paragraph" w:customStyle="1" w:styleId="12F0B7DED2A047BDA550492E3F0D418E">
    <w:name w:val="12F0B7DED2A047BDA550492E3F0D418E"/>
    <w:rsid w:val="00DC39C5"/>
  </w:style>
  <w:style w:type="paragraph" w:customStyle="1" w:styleId="662B6BCAEC0F4C5385995E3D37F92E98">
    <w:name w:val="662B6BCAEC0F4C5385995E3D37F92E98"/>
    <w:rsid w:val="00DC39C5"/>
  </w:style>
  <w:style w:type="paragraph" w:customStyle="1" w:styleId="29B274CBA0AB4F9EB32D0F7F4A257846">
    <w:name w:val="29B274CBA0AB4F9EB32D0F7F4A257846"/>
    <w:rsid w:val="00DC39C5"/>
  </w:style>
  <w:style w:type="paragraph" w:customStyle="1" w:styleId="C83F8571336041D9832F3365AF38BFF6">
    <w:name w:val="C83F8571336041D9832F3365AF38BFF6"/>
    <w:rsid w:val="00DC39C5"/>
  </w:style>
  <w:style w:type="paragraph" w:customStyle="1" w:styleId="7D0B4D99230F45DCA6C501B9DEF18098">
    <w:name w:val="7D0B4D99230F45DCA6C501B9DEF18098"/>
    <w:rsid w:val="00DC39C5"/>
  </w:style>
  <w:style w:type="paragraph" w:customStyle="1" w:styleId="35956182377C4A9BA728D4E0A638CEBC">
    <w:name w:val="35956182377C4A9BA728D4E0A638CEBC"/>
    <w:rsid w:val="00DC39C5"/>
  </w:style>
  <w:style w:type="paragraph" w:customStyle="1" w:styleId="7FE914663D6D4DE48F54378FA99CBCAC">
    <w:name w:val="7FE914663D6D4DE48F54378FA99CBCAC"/>
    <w:rsid w:val="00E71DCF"/>
  </w:style>
  <w:style w:type="paragraph" w:customStyle="1" w:styleId="D1911E9D5D5E4F2C9019E3D7A3A2E14B">
    <w:name w:val="D1911E9D5D5E4F2C9019E3D7A3A2E14B"/>
    <w:rsid w:val="00E71DCF"/>
  </w:style>
  <w:style w:type="paragraph" w:customStyle="1" w:styleId="AB041D968C624505A147FC5960BB6C2C">
    <w:name w:val="AB041D968C624505A147FC5960BB6C2C"/>
    <w:rsid w:val="00E71DCF"/>
  </w:style>
  <w:style w:type="paragraph" w:customStyle="1" w:styleId="46020FEFF6A04ACE9E5514D61C33898E">
    <w:name w:val="46020FEFF6A04ACE9E5514D61C33898E"/>
    <w:rsid w:val="00E71DCF"/>
  </w:style>
  <w:style w:type="paragraph" w:customStyle="1" w:styleId="2253FA171B37478A9D2F6391849DD8A6">
    <w:name w:val="2253FA171B37478A9D2F6391849DD8A6"/>
    <w:rsid w:val="00E71DCF"/>
  </w:style>
  <w:style w:type="paragraph" w:customStyle="1" w:styleId="CF678DB3C315495B92182C4634A943BC">
    <w:name w:val="CF678DB3C315495B92182C4634A943BC"/>
    <w:rsid w:val="005E5990"/>
  </w:style>
  <w:style w:type="paragraph" w:customStyle="1" w:styleId="61C16DA4E5FB424AB1EDE62DCDFD9CA4">
    <w:name w:val="61C16DA4E5FB424AB1EDE62DCDFD9CA4"/>
    <w:rsid w:val="005E5990"/>
  </w:style>
  <w:style w:type="paragraph" w:customStyle="1" w:styleId="6ADEA2E47A4D4B3FBF11B754193D532D">
    <w:name w:val="6ADEA2E47A4D4B3FBF11B754193D532D"/>
    <w:rsid w:val="005E5990"/>
  </w:style>
  <w:style w:type="paragraph" w:customStyle="1" w:styleId="F054061DA3EB45A1AD788E93FC528C51">
    <w:name w:val="F054061DA3EB45A1AD788E93FC528C51"/>
    <w:rsid w:val="005E5990"/>
  </w:style>
  <w:style w:type="paragraph" w:customStyle="1" w:styleId="B59CFF54F2264B67B9DCB7F26A288F4D">
    <w:name w:val="B59CFF54F2264B67B9DCB7F26A288F4D"/>
    <w:rsid w:val="00D76AE4"/>
    <w:rPr>
      <w:lang w:val="nl-NL" w:eastAsia="nl-NL"/>
    </w:rPr>
  </w:style>
  <w:style w:type="paragraph" w:customStyle="1" w:styleId="9318238F07CE418FB6F7C95644236202">
    <w:name w:val="9318238F07CE418FB6F7C95644236202"/>
    <w:rsid w:val="00D76AE4"/>
    <w:rPr>
      <w:lang w:val="nl-NL" w:eastAsia="nl-NL"/>
    </w:rPr>
  </w:style>
  <w:style w:type="paragraph" w:customStyle="1" w:styleId="64C5567BDD574CADBEB3F56DA5687584">
    <w:name w:val="64C5567BDD574CADBEB3F56DA5687584"/>
    <w:rsid w:val="00D76AE4"/>
    <w:rPr>
      <w:lang w:val="nl-NL" w:eastAsia="nl-NL"/>
    </w:rPr>
  </w:style>
  <w:style w:type="paragraph" w:customStyle="1" w:styleId="8A63814F7397489DA6CEDBAFF4164E38">
    <w:name w:val="8A63814F7397489DA6CEDBAFF4164E38"/>
    <w:rsid w:val="00D76AE4"/>
    <w:rPr>
      <w:lang w:val="nl-NL" w:eastAsia="nl-NL"/>
    </w:rPr>
  </w:style>
  <w:style w:type="paragraph" w:customStyle="1" w:styleId="2CC25F973D9541488CDB0C11C8614361">
    <w:name w:val="2CC25F973D9541488CDB0C11C8614361"/>
    <w:rsid w:val="00D76AE4"/>
    <w:rPr>
      <w:lang w:val="nl-NL" w:eastAsia="nl-NL"/>
    </w:rPr>
  </w:style>
  <w:style w:type="paragraph" w:customStyle="1" w:styleId="4FED9AD7FC714F62967E2D6A10A03B65">
    <w:name w:val="4FED9AD7FC714F62967E2D6A10A03B65"/>
    <w:rsid w:val="00D76AE4"/>
    <w:rPr>
      <w:lang w:val="nl-NL" w:eastAsia="nl-NL"/>
    </w:rPr>
  </w:style>
  <w:style w:type="paragraph" w:customStyle="1" w:styleId="7CC9663C5C9F4A75918F2F2B04C43602">
    <w:name w:val="7CC9663C5C9F4A75918F2F2B04C43602"/>
    <w:rsid w:val="00D76AE4"/>
    <w:rPr>
      <w:lang w:val="nl-NL" w:eastAsia="nl-NL"/>
    </w:rPr>
  </w:style>
  <w:style w:type="paragraph" w:customStyle="1" w:styleId="7D7952FA198A40A29BAB2CC06B8D0FEE">
    <w:name w:val="7D7952FA198A40A29BAB2CC06B8D0FEE"/>
    <w:rsid w:val="00D76AE4"/>
    <w:rPr>
      <w:lang w:val="nl-NL" w:eastAsia="nl-NL"/>
    </w:rPr>
  </w:style>
  <w:style w:type="paragraph" w:customStyle="1" w:styleId="E82E93C4731C41FB8D6C6DFFF1EEF50A">
    <w:name w:val="E82E93C4731C41FB8D6C6DFFF1EEF50A"/>
    <w:rsid w:val="00D76AE4"/>
    <w:rPr>
      <w:lang w:val="nl-NL" w:eastAsia="nl-NL"/>
    </w:rPr>
  </w:style>
  <w:style w:type="paragraph" w:customStyle="1" w:styleId="794FEC63DB544745956D99287C654A34">
    <w:name w:val="794FEC63DB544745956D99287C654A34"/>
    <w:rsid w:val="00D76AE4"/>
    <w:rPr>
      <w:lang w:val="nl-NL" w:eastAsia="nl-NL"/>
    </w:rPr>
  </w:style>
  <w:style w:type="paragraph" w:customStyle="1" w:styleId="6CAA4FD4840F48B3870C9D2C3C4F24C6">
    <w:name w:val="6CAA4FD4840F48B3870C9D2C3C4F24C6"/>
    <w:rsid w:val="00D76AE4"/>
    <w:rPr>
      <w:lang w:val="nl-NL" w:eastAsia="nl-NL"/>
    </w:rPr>
  </w:style>
  <w:style w:type="paragraph" w:customStyle="1" w:styleId="82CC3C9EB6444A3B85D432E87E7A0826">
    <w:name w:val="82CC3C9EB6444A3B85D432E87E7A0826"/>
    <w:rsid w:val="00D76AE4"/>
    <w:rPr>
      <w:lang w:val="nl-NL" w:eastAsia="nl-NL"/>
    </w:rPr>
  </w:style>
  <w:style w:type="paragraph" w:customStyle="1" w:styleId="D69941DA40714FF388BC0DAB0B54FCB4">
    <w:name w:val="D69941DA40714FF388BC0DAB0B54FCB4"/>
    <w:rsid w:val="00D76AE4"/>
    <w:rPr>
      <w:lang w:val="nl-NL" w:eastAsia="nl-NL"/>
    </w:rPr>
  </w:style>
  <w:style w:type="paragraph" w:customStyle="1" w:styleId="5B29C2035B5D499A9423C55EA7F82980">
    <w:name w:val="5B29C2035B5D499A9423C55EA7F82980"/>
    <w:rsid w:val="00D76AE4"/>
    <w:rPr>
      <w:lang w:val="nl-NL" w:eastAsia="nl-NL"/>
    </w:rPr>
  </w:style>
  <w:style w:type="paragraph" w:customStyle="1" w:styleId="3E87675E36DC4F26B9F54C40476713E7">
    <w:name w:val="3E87675E36DC4F26B9F54C40476713E7"/>
    <w:rsid w:val="00D76AE4"/>
    <w:rPr>
      <w:lang w:val="nl-NL" w:eastAsia="nl-NL"/>
    </w:rPr>
  </w:style>
  <w:style w:type="paragraph" w:customStyle="1" w:styleId="89173F57794441A3A75E3CC0632B2117">
    <w:name w:val="89173F57794441A3A75E3CC0632B2117"/>
    <w:rsid w:val="00D76AE4"/>
    <w:rPr>
      <w:lang w:val="nl-NL" w:eastAsia="nl-NL"/>
    </w:rPr>
  </w:style>
  <w:style w:type="paragraph" w:customStyle="1" w:styleId="8CD9DF1B006B44F194600EE523941315">
    <w:name w:val="8CD9DF1B006B44F194600EE523941315"/>
    <w:rsid w:val="00D76AE4"/>
    <w:rPr>
      <w:lang w:val="nl-NL" w:eastAsia="nl-NL"/>
    </w:rPr>
  </w:style>
  <w:style w:type="paragraph" w:customStyle="1" w:styleId="347EBA87B1C44E6E92F8268817287A16">
    <w:name w:val="347EBA87B1C44E6E92F8268817287A16"/>
    <w:rsid w:val="00D76AE4"/>
    <w:rPr>
      <w:lang w:val="nl-NL" w:eastAsia="nl-NL"/>
    </w:rPr>
  </w:style>
  <w:style w:type="paragraph" w:customStyle="1" w:styleId="F2332683C4344CB09F1B074451E35D16">
    <w:name w:val="F2332683C4344CB09F1B074451E35D16"/>
    <w:rsid w:val="00D76AE4"/>
    <w:rPr>
      <w:lang w:val="nl-NL" w:eastAsia="nl-NL"/>
    </w:rPr>
  </w:style>
  <w:style w:type="paragraph" w:customStyle="1" w:styleId="8AC5674A5A074031A0CA73FB22145B71">
    <w:name w:val="8AC5674A5A074031A0CA73FB22145B71"/>
    <w:rsid w:val="00D76AE4"/>
    <w:rPr>
      <w:lang w:val="nl-NL" w:eastAsia="nl-NL"/>
    </w:rPr>
  </w:style>
  <w:style w:type="paragraph" w:customStyle="1" w:styleId="C7E86FC60787443EB2E3CA6E2A2235DD">
    <w:name w:val="C7E86FC60787443EB2E3CA6E2A2235DD"/>
    <w:rsid w:val="00D76AE4"/>
    <w:rPr>
      <w:lang w:val="nl-NL" w:eastAsia="nl-NL"/>
    </w:rPr>
  </w:style>
  <w:style w:type="paragraph" w:customStyle="1" w:styleId="DF2595B5782048F1BB3202019A7EAB1B">
    <w:name w:val="DF2595B5782048F1BB3202019A7EAB1B"/>
    <w:rsid w:val="00D76AE4"/>
    <w:rPr>
      <w:lang w:val="nl-NL" w:eastAsia="nl-NL"/>
    </w:rPr>
  </w:style>
  <w:style w:type="paragraph" w:customStyle="1" w:styleId="7C48CEFCE4914CE7AC3E229CC6F4409C">
    <w:name w:val="7C48CEFCE4914CE7AC3E229CC6F4409C"/>
    <w:rsid w:val="00D76AE4"/>
    <w:rPr>
      <w:lang w:val="nl-NL" w:eastAsia="nl-NL"/>
    </w:rPr>
  </w:style>
  <w:style w:type="paragraph" w:customStyle="1" w:styleId="65D4D9AA51D34B46BA5881371D620AD6">
    <w:name w:val="65D4D9AA51D34B46BA5881371D620AD6"/>
    <w:rsid w:val="00D76AE4"/>
    <w:rPr>
      <w:lang w:val="nl-NL" w:eastAsia="nl-NL"/>
    </w:rPr>
  </w:style>
  <w:style w:type="paragraph" w:customStyle="1" w:styleId="54B07FB4CD8542C2A32BBBE9DCEA909D">
    <w:name w:val="54B07FB4CD8542C2A32BBBE9DCEA909D"/>
    <w:rsid w:val="00D76AE4"/>
    <w:rPr>
      <w:lang w:val="nl-NL" w:eastAsia="nl-NL"/>
    </w:rPr>
  </w:style>
  <w:style w:type="paragraph" w:customStyle="1" w:styleId="BA330789E4314EC995BD893D660B72F5">
    <w:name w:val="BA330789E4314EC995BD893D660B72F5"/>
    <w:rsid w:val="00D76AE4"/>
    <w:rPr>
      <w:lang w:val="nl-NL" w:eastAsia="nl-NL"/>
    </w:rPr>
  </w:style>
  <w:style w:type="paragraph" w:customStyle="1" w:styleId="0038730FD98843418FB749136939EC26">
    <w:name w:val="0038730FD98843418FB749136939EC26"/>
    <w:rsid w:val="00D76AE4"/>
    <w:rPr>
      <w:lang w:val="nl-NL" w:eastAsia="nl-NL"/>
    </w:rPr>
  </w:style>
  <w:style w:type="paragraph" w:customStyle="1" w:styleId="0002B9D61354418DB11733888128EA75">
    <w:name w:val="0002B9D61354418DB11733888128EA75"/>
    <w:rsid w:val="00D76AE4"/>
    <w:rPr>
      <w:lang w:val="nl-NL" w:eastAsia="nl-NL"/>
    </w:rPr>
  </w:style>
  <w:style w:type="paragraph" w:customStyle="1" w:styleId="DFAE8CB7E15A411B9A0AC7B4594D0232">
    <w:name w:val="DFAE8CB7E15A411B9A0AC7B4594D0232"/>
    <w:rsid w:val="00D76AE4"/>
    <w:rPr>
      <w:lang w:val="nl-NL" w:eastAsia="nl-NL"/>
    </w:rPr>
  </w:style>
  <w:style w:type="paragraph" w:customStyle="1" w:styleId="91AB71F4AC6D4F1CB8762D7CA3641233">
    <w:name w:val="91AB71F4AC6D4F1CB8762D7CA3641233"/>
    <w:rsid w:val="00D76AE4"/>
    <w:rPr>
      <w:lang w:val="nl-NL" w:eastAsia="nl-NL"/>
    </w:rPr>
  </w:style>
  <w:style w:type="paragraph" w:customStyle="1" w:styleId="F2333C2720A04D30BCF2AF0AC7483338">
    <w:name w:val="F2333C2720A04D30BCF2AF0AC7483338"/>
    <w:rsid w:val="00D76AE4"/>
    <w:rPr>
      <w:lang w:val="nl-NL" w:eastAsia="nl-NL"/>
    </w:rPr>
  </w:style>
  <w:style w:type="paragraph" w:customStyle="1" w:styleId="022CCE6E85A7484ABCC1AAAA41872B2C">
    <w:name w:val="022CCE6E85A7484ABCC1AAAA41872B2C"/>
    <w:rsid w:val="00D76AE4"/>
    <w:rPr>
      <w:lang w:val="nl-NL" w:eastAsia="nl-NL"/>
    </w:rPr>
  </w:style>
  <w:style w:type="paragraph" w:customStyle="1" w:styleId="A33A303832CF4C4C81ACA93B2D096740">
    <w:name w:val="A33A303832CF4C4C81ACA93B2D096740"/>
    <w:rsid w:val="00D76AE4"/>
    <w:rPr>
      <w:lang w:val="nl-NL" w:eastAsia="nl-NL"/>
    </w:rPr>
  </w:style>
  <w:style w:type="paragraph" w:customStyle="1" w:styleId="FD1928E502964BB4A6FD4752C9180A3C">
    <w:name w:val="FD1928E502964BB4A6FD4752C9180A3C"/>
    <w:rsid w:val="00D76AE4"/>
    <w:rPr>
      <w:lang w:val="nl-NL" w:eastAsia="nl-NL"/>
    </w:rPr>
  </w:style>
  <w:style w:type="paragraph" w:customStyle="1" w:styleId="616EF83A830B412C9DA7A3156630BA19">
    <w:name w:val="616EF83A830B412C9DA7A3156630BA19"/>
    <w:rsid w:val="00D76AE4"/>
    <w:rPr>
      <w:lang w:val="nl-NL" w:eastAsia="nl-NL"/>
    </w:rPr>
  </w:style>
  <w:style w:type="paragraph" w:customStyle="1" w:styleId="5C8F3B33CA1040E8BE7B14D901ED35E9">
    <w:name w:val="5C8F3B33CA1040E8BE7B14D901ED35E9"/>
    <w:rsid w:val="00D76AE4"/>
    <w:rPr>
      <w:lang w:val="nl-NL" w:eastAsia="nl-NL"/>
    </w:rPr>
  </w:style>
  <w:style w:type="paragraph" w:customStyle="1" w:styleId="12DA432B7403437E8CF1D5ED5CBD6F63">
    <w:name w:val="12DA432B7403437E8CF1D5ED5CBD6F63"/>
    <w:rsid w:val="00D76AE4"/>
    <w:rPr>
      <w:lang w:val="nl-NL" w:eastAsia="nl-NL"/>
    </w:rPr>
  </w:style>
  <w:style w:type="paragraph" w:customStyle="1" w:styleId="ADA758AF2F9D482886120CACE700A10B">
    <w:name w:val="ADA758AF2F9D482886120CACE700A10B"/>
    <w:rsid w:val="00D76AE4"/>
    <w:rPr>
      <w:lang w:val="nl-NL" w:eastAsia="nl-NL"/>
    </w:rPr>
  </w:style>
  <w:style w:type="paragraph" w:customStyle="1" w:styleId="74C5580A0FE94009821741699E08ECEC">
    <w:name w:val="74C5580A0FE94009821741699E08ECEC"/>
    <w:rsid w:val="00D76AE4"/>
    <w:rPr>
      <w:lang w:val="nl-NL" w:eastAsia="nl-NL"/>
    </w:rPr>
  </w:style>
  <w:style w:type="paragraph" w:customStyle="1" w:styleId="05D85788C2C14D37A58BA8ADAE9811C2">
    <w:name w:val="05D85788C2C14D37A58BA8ADAE9811C2"/>
    <w:rsid w:val="00D76AE4"/>
    <w:rPr>
      <w:lang w:val="nl-NL" w:eastAsia="nl-NL"/>
    </w:rPr>
  </w:style>
  <w:style w:type="paragraph" w:customStyle="1" w:styleId="E40132B25E9A4EBDA2FB82D48FB9D751">
    <w:name w:val="E40132B25E9A4EBDA2FB82D48FB9D751"/>
    <w:rsid w:val="00D76AE4"/>
    <w:rPr>
      <w:lang w:val="nl-NL" w:eastAsia="nl-NL"/>
    </w:rPr>
  </w:style>
  <w:style w:type="paragraph" w:customStyle="1" w:styleId="330A02C15DA548CEBBFFB22D4F52561F">
    <w:name w:val="330A02C15DA548CEBBFFB22D4F52561F"/>
    <w:rsid w:val="00D76AE4"/>
    <w:rPr>
      <w:lang w:val="nl-NL" w:eastAsia="nl-NL"/>
    </w:rPr>
  </w:style>
  <w:style w:type="paragraph" w:customStyle="1" w:styleId="CC31E7B4ACBB47DD84523BD58D1B02C4">
    <w:name w:val="CC31E7B4ACBB47DD84523BD58D1B02C4"/>
    <w:rsid w:val="00D76AE4"/>
    <w:rPr>
      <w:lang w:val="nl-NL" w:eastAsia="nl-NL"/>
    </w:rPr>
  </w:style>
  <w:style w:type="paragraph" w:customStyle="1" w:styleId="C9AD99B695694481AD5B09A29573B3DB">
    <w:name w:val="C9AD99B695694481AD5B09A29573B3DB"/>
    <w:rsid w:val="00D76AE4"/>
    <w:rPr>
      <w:lang w:val="nl-NL" w:eastAsia="nl-NL"/>
    </w:rPr>
  </w:style>
  <w:style w:type="paragraph" w:customStyle="1" w:styleId="99E76BBC370648AA9081FD4DB8B9D4F1">
    <w:name w:val="99E76BBC370648AA9081FD4DB8B9D4F1"/>
    <w:rsid w:val="00D76AE4"/>
    <w:rPr>
      <w:lang w:val="nl-NL" w:eastAsia="nl-NL"/>
    </w:rPr>
  </w:style>
  <w:style w:type="paragraph" w:customStyle="1" w:styleId="A5C0F694B1C14572A1BD09ACCFD76D91">
    <w:name w:val="A5C0F694B1C14572A1BD09ACCFD76D91"/>
    <w:rsid w:val="00D76AE4"/>
    <w:rPr>
      <w:lang w:val="nl-NL" w:eastAsia="nl-NL"/>
    </w:rPr>
  </w:style>
  <w:style w:type="paragraph" w:customStyle="1" w:styleId="525EDB15069645F1BB76EACED4B0EA16">
    <w:name w:val="525EDB15069645F1BB76EACED4B0EA16"/>
    <w:rsid w:val="00D76AE4"/>
    <w:rPr>
      <w:lang w:val="nl-NL" w:eastAsia="nl-NL"/>
    </w:rPr>
  </w:style>
  <w:style w:type="paragraph" w:customStyle="1" w:styleId="AB898C6ADF644816A56D40EA78197939">
    <w:name w:val="AB898C6ADF644816A56D40EA78197939"/>
    <w:rsid w:val="00D76AE4"/>
    <w:rPr>
      <w:lang w:val="nl-NL" w:eastAsia="nl-NL"/>
    </w:rPr>
  </w:style>
  <w:style w:type="paragraph" w:customStyle="1" w:styleId="B07BD4127E6546D786AF3D40E7C0F6B3">
    <w:name w:val="B07BD4127E6546D786AF3D40E7C0F6B3"/>
    <w:rsid w:val="00D76AE4"/>
    <w:rPr>
      <w:lang w:val="nl-NL" w:eastAsia="nl-NL"/>
    </w:rPr>
  </w:style>
  <w:style w:type="paragraph" w:customStyle="1" w:styleId="680158518D604878989AD5047A69B7FA">
    <w:name w:val="680158518D604878989AD5047A69B7FA"/>
    <w:rsid w:val="00D76AE4"/>
    <w:rPr>
      <w:lang w:val="nl-NL" w:eastAsia="nl-NL"/>
    </w:rPr>
  </w:style>
  <w:style w:type="paragraph" w:customStyle="1" w:styleId="52098F5DC4AF4ABB8679B290E4095325">
    <w:name w:val="52098F5DC4AF4ABB8679B290E4095325"/>
    <w:rsid w:val="00D76AE4"/>
    <w:rPr>
      <w:lang w:val="nl-NL" w:eastAsia="nl-NL"/>
    </w:rPr>
  </w:style>
  <w:style w:type="paragraph" w:customStyle="1" w:styleId="2D91EDB8AE7D494C96BC79C8319C8FB7">
    <w:name w:val="2D91EDB8AE7D494C96BC79C8319C8FB7"/>
    <w:rsid w:val="00D76AE4"/>
    <w:rPr>
      <w:lang w:val="nl-NL" w:eastAsia="nl-NL"/>
    </w:rPr>
  </w:style>
  <w:style w:type="paragraph" w:customStyle="1" w:styleId="CBBAB9798C184208A104BA7BE06854F6">
    <w:name w:val="CBBAB9798C184208A104BA7BE06854F6"/>
    <w:rsid w:val="00D76AE4"/>
    <w:rPr>
      <w:lang w:val="nl-NL" w:eastAsia="nl-NL"/>
    </w:rPr>
  </w:style>
  <w:style w:type="paragraph" w:customStyle="1" w:styleId="B91D34489BA8456885C6AB233061C6E6">
    <w:name w:val="B91D34489BA8456885C6AB233061C6E6"/>
    <w:rsid w:val="00D76AE4"/>
    <w:rPr>
      <w:lang w:val="nl-NL" w:eastAsia="nl-NL"/>
    </w:rPr>
  </w:style>
  <w:style w:type="paragraph" w:customStyle="1" w:styleId="127221EE15C54FB3AF65A234F019F7F7">
    <w:name w:val="127221EE15C54FB3AF65A234F019F7F7"/>
    <w:rsid w:val="00D76AE4"/>
    <w:rPr>
      <w:lang w:val="nl-NL" w:eastAsia="nl-NL"/>
    </w:rPr>
  </w:style>
  <w:style w:type="paragraph" w:customStyle="1" w:styleId="F2E642DAB6B040D5AA63740C4CE65706">
    <w:name w:val="F2E642DAB6B040D5AA63740C4CE65706"/>
    <w:rsid w:val="00D76AE4"/>
    <w:rPr>
      <w:lang w:val="nl-NL" w:eastAsia="nl-NL"/>
    </w:rPr>
  </w:style>
  <w:style w:type="paragraph" w:customStyle="1" w:styleId="4A102070D6804D65810BB41573EC2142">
    <w:name w:val="4A102070D6804D65810BB41573EC2142"/>
    <w:rsid w:val="00D76AE4"/>
    <w:rPr>
      <w:lang w:val="nl-NL" w:eastAsia="nl-NL"/>
    </w:rPr>
  </w:style>
  <w:style w:type="paragraph" w:customStyle="1" w:styleId="FEC97FBDA44C41F78B9BF928ECDB576E">
    <w:name w:val="FEC97FBDA44C41F78B9BF928ECDB576E"/>
    <w:rsid w:val="00D76AE4"/>
    <w:rPr>
      <w:lang w:val="nl-NL" w:eastAsia="nl-NL"/>
    </w:rPr>
  </w:style>
  <w:style w:type="paragraph" w:customStyle="1" w:styleId="82086AE3CC14402BAE89F16266A4DE22">
    <w:name w:val="82086AE3CC14402BAE89F16266A4DE22"/>
    <w:rsid w:val="00D76AE4"/>
    <w:rPr>
      <w:lang w:val="nl-NL" w:eastAsia="nl-NL"/>
    </w:rPr>
  </w:style>
  <w:style w:type="paragraph" w:customStyle="1" w:styleId="649B9F6153EF43B79BE99C6D00361366">
    <w:name w:val="649B9F6153EF43B79BE99C6D00361366"/>
    <w:rsid w:val="00D76AE4"/>
    <w:rPr>
      <w:lang w:val="nl-NL" w:eastAsia="nl-NL"/>
    </w:rPr>
  </w:style>
  <w:style w:type="paragraph" w:customStyle="1" w:styleId="452887CA05194D3FB0AFD5137B0EE4F7">
    <w:name w:val="452887CA05194D3FB0AFD5137B0EE4F7"/>
    <w:rsid w:val="00D76AE4"/>
    <w:rPr>
      <w:lang w:val="nl-NL" w:eastAsia="nl-NL"/>
    </w:rPr>
  </w:style>
  <w:style w:type="paragraph" w:customStyle="1" w:styleId="B6DF2714B5C544668A458C45DF06ADFA">
    <w:name w:val="B6DF2714B5C544668A458C45DF06ADFA"/>
    <w:rsid w:val="00D76AE4"/>
    <w:rPr>
      <w:lang w:val="nl-NL" w:eastAsia="nl-NL"/>
    </w:rPr>
  </w:style>
  <w:style w:type="paragraph" w:customStyle="1" w:styleId="C564F5EEDD9A4351A6E69D03DF8F8551">
    <w:name w:val="C564F5EEDD9A4351A6E69D03DF8F8551"/>
    <w:rsid w:val="00D76AE4"/>
    <w:rPr>
      <w:lang w:val="nl-NL" w:eastAsia="nl-NL"/>
    </w:rPr>
  </w:style>
  <w:style w:type="paragraph" w:customStyle="1" w:styleId="D775A2E8035442A7A09766F73D3DD764">
    <w:name w:val="D775A2E8035442A7A09766F73D3DD764"/>
    <w:rsid w:val="00D76AE4"/>
    <w:rPr>
      <w:lang w:val="nl-NL" w:eastAsia="nl-NL"/>
    </w:rPr>
  </w:style>
  <w:style w:type="paragraph" w:customStyle="1" w:styleId="8F44388EEB8647A3BC1B73344974315A">
    <w:name w:val="8F44388EEB8647A3BC1B73344974315A"/>
    <w:rsid w:val="00D76AE4"/>
    <w:rPr>
      <w:lang w:val="nl-NL" w:eastAsia="nl-NL"/>
    </w:rPr>
  </w:style>
  <w:style w:type="paragraph" w:customStyle="1" w:styleId="D15D1AEF588042BD9766189016A51F7F">
    <w:name w:val="D15D1AEF588042BD9766189016A51F7F"/>
    <w:rsid w:val="00D76AE4"/>
    <w:rPr>
      <w:lang w:val="nl-NL" w:eastAsia="nl-NL"/>
    </w:rPr>
  </w:style>
  <w:style w:type="paragraph" w:customStyle="1" w:styleId="16821640528E400DA17492CFAE6E7513">
    <w:name w:val="16821640528E400DA17492CFAE6E7513"/>
    <w:rsid w:val="00D76AE4"/>
    <w:rPr>
      <w:lang w:val="nl-NL" w:eastAsia="nl-NL"/>
    </w:rPr>
  </w:style>
  <w:style w:type="paragraph" w:customStyle="1" w:styleId="F8CFF2AE1E8E4E9D85FC1768457E4F8B">
    <w:name w:val="F8CFF2AE1E8E4E9D85FC1768457E4F8B"/>
    <w:rsid w:val="00D76AE4"/>
    <w:rPr>
      <w:lang w:val="nl-NL" w:eastAsia="nl-NL"/>
    </w:rPr>
  </w:style>
  <w:style w:type="paragraph" w:customStyle="1" w:styleId="FFF45B5AF8454A2683B9E01E171A3F2A">
    <w:name w:val="FFF45B5AF8454A2683B9E01E171A3F2A"/>
    <w:rsid w:val="00D76AE4"/>
    <w:rPr>
      <w:lang w:val="nl-NL" w:eastAsia="nl-NL"/>
    </w:rPr>
  </w:style>
  <w:style w:type="paragraph" w:customStyle="1" w:styleId="B4DAB28774544EDE87CED032354C97E7">
    <w:name w:val="B4DAB28774544EDE87CED032354C97E7"/>
    <w:rsid w:val="00D76AE4"/>
    <w:rPr>
      <w:lang w:val="nl-NL" w:eastAsia="nl-NL"/>
    </w:rPr>
  </w:style>
  <w:style w:type="paragraph" w:customStyle="1" w:styleId="27B6E332E6A641CDA350DDDCA319B412">
    <w:name w:val="27B6E332E6A641CDA350DDDCA319B412"/>
    <w:rsid w:val="00D76AE4"/>
    <w:rPr>
      <w:lang w:val="nl-NL" w:eastAsia="nl-NL"/>
    </w:rPr>
  </w:style>
  <w:style w:type="paragraph" w:customStyle="1" w:styleId="D046E59965214F4E9CF411EA2735F3AE">
    <w:name w:val="D046E59965214F4E9CF411EA2735F3AE"/>
    <w:rsid w:val="00D76AE4"/>
    <w:rPr>
      <w:lang w:val="nl-NL" w:eastAsia="nl-NL"/>
    </w:rPr>
  </w:style>
  <w:style w:type="paragraph" w:customStyle="1" w:styleId="7C1CFE4519894387B391A0E6CC5FC630">
    <w:name w:val="7C1CFE4519894387B391A0E6CC5FC630"/>
    <w:rsid w:val="00D76AE4"/>
    <w:rPr>
      <w:lang w:val="nl-NL" w:eastAsia="nl-NL"/>
    </w:rPr>
  </w:style>
  <w:style w:type="paragraph" w:customStyle="1" w:styleId="46842F7AA2434E8EB8D12B043A861638">
    <w:name w:val="46842F7AA2434E8EB8D12B043A861638"/>
    <w:rsid w:val="00D76AE4"/>
    <w:rPr>
      <w:lang w:val="nl-NL" w:eastAsia="nl-NL"/>
    </w:rPr>
  </w:style>
  <w:style w:type="paragraph" w:customStyle="1" w:styleId="1F33CF0186DE45BB9FE30F13A1A0112C">
    <w:name w:val="1F33CF0186DE45BB9FE30F13A1A0112C"/>
    <w:rsid w:val="00D76AE4"/>
    <w:rPr>
      <w:lang w:val="nl-NL" w:eastAsia="nl-NL"/>
    </w:rPr>
  </w:style>
  <w:style w:type="paragraph" w:customStyle="1" w:styleId="91A8551281D540929589187AC8DAF98D">
    <w:name w:val="91A8551281D540929589187AC8DAF98D"/>
    <w:rsid w:val="00D76AE4"/>
    <w:rPr>
      <w:lang w:val="nl-NL" w:eastAsia="nl-NL"/>
    </w:rPr>
  </w:style>
  <w:style w:type="paragraph" w:customStyle="1" w:styleId="C1A25142E8A34B0BB18FC87279A6463F">
    <w:name w:val="C1A25142E8A34B0BB18FC87279A6463F"/>
    <w:rsid w:val="00D76AE4"/>
    <w:rPr>
      <w:lang w:val="nl-NL" w:eastAsia="nl-NL"/>
    </w:rPr>
  </w:style>
  <w:style w:type="paragraph" w:customStyle="1" w:styleId="A3F400CFC4F3468A94E0BCC431824A18">
    <w:name w:val="A3F400CFC4F3468A94E0BCC431824A18"/>
    <w:rsid w:val="00D76AE4"/>
    <w:rPr>
      <w:lang w:val="nl-NL" w:eastAsia="nl-NL"/>
    </w:rPr>
  </w:style>
  <w:style w:type="paragraph" w:customStyle="1" w:styleId="A594F874A8DB492191639EE21A6001D5">
    <w:name w:val="A594F874A8DB492191639EE21A6001D5"/>
    <w:rsid w:val="00D76AE4"/>
    <w:rPr>
      <w:lang w:val="nl-NL" w:eastAsia="nl-NL"/>
    </w:rPr>
  </w:style>
  <w:style w:type="paragraph" w:customStyle="1" w:styleId="4E02ABBDF7684F459558A61071198333">
    <w:name w:val="4E02ABBDF7684F459558A61071198333"/>
    <w:rsid w:val="00D76AE4"/>
    <w:rPr>
      <w:lang w:val="nl-NL" w:eastAsia="nl-NL"/>
    </w:rPr>
  </w:style>
  <w:style w:type="paragraph" w:customStyle="1" w:styleId="5F58457E4522413AA7193C7DBD80C0B7">
    <w:name w:val="5F58457E4522413AA7193C7DBD80C0B7"/>
    <w:rsid w:val="00D76AE4"/>
    <w:rPr>
      <w:lang w:val="nl-NL" w:eastAsia="nl-NL"/>
    </w:rPr>
  </w:style>
  <w:style w:type="paragraph" w:customStyle="1" w:styleId="75066EFD525742E5B6B6CDFDDE9E0851">
    <w:name w:val="75066EFD525742E5B6B6CDFDDE9E0851"/>
    <w:rsid w:val="00D76AE4"/>
    <w:rPr>
      <w:lang w:val="nl-NL" w:eastAsia="nl-NL"/>
    </w:rPr>
  </w:style>
  <w:style w:type="paragraph" w:customStyle="1" w:styleId="280914B47CEB427EB20B7ACA06700BBF">
    <w:name w:val="280914B47CEB427EB20B7ACA06700BBF"/>
    <w:rsid w:val="00D76AE4"/>
    <w:rPr>
      <w:lang w:val="nl-NL" w:eastAsia="nl-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BF6B3AF65770D4B9813A15DFA272FB3" ma:contentTypeVersion="22" ma:contentTypeDescription="Create a new document." ma:contentTypeScope="" ma:versionID="9609c753eecf9adf245ee97f093be07c">
  <xsd:schema xmlns:xsd="http://www.w3.org/2001/XMLSchema" xmlns:xs="http://www.w3.org/2001/XMLSchema" xmlns:p="http://schemas.microsoft.com/office/2006/metadata/properties" xmlns:ns1="http://schemas.microsoft.com/sharepoint/v3" xmlns:ns2="e494f5c5-2af9-4afd-babc-f715f9ccee05" xmlns:ns3="004c6b88-2a53-4668-b4c2-f4e646bc7372" xmlns:ns4="168e0357-5b39-4600-91c2-bfff6e896513" targetNamespace="http://schemas.microsoft.com/office/2006/metadata/properties" ma:root="true" ma:fieldsID="483753d1ee6be5bb8eb3e5a6bc8afcc8" ns1:_="" ns2:_="" ns3:_="" ns4:_="">
    <xsd:import namespace="http://schemas.microsoft.com/sharepoint/v3"/>
    <xsd:import namespace="e494f5c5-2af9-4afd-babc-f715f9ccee05"/>
    <xsd:import namespace="004c6b88-2a53-4668-b4c2-f4e646bc7372"/>
    <xsd:import namespace="168e0357-5b39-4600-91c2-bfff6e8965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abeling"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Status" minOccurs="0"/>
                <xsd:element ref="ns2:MediaLengthInSeconds" minOccurs="0"/>
                <xsd:element ref="ns2:lcf76f155ced4ddcb4097134ff3c332f" minOccurs="0"/>
                <xsd:element ref="ns4:TaxCatchAll" minOccurs="0"/>
                <xsd:element ref="ns1:_ip_UnifiedCompliancePolicyProperties" minOccurs="0"/>
                <xsd:element ref="ns1:_ip_UnifiedCompliancePolicyUIAction" minOccurs="0"/>
                <xsd:element ref="ns2:MediaServiceObjectDetectorVersions" minOccurs="0"/>
                <xsd:element ref="ns2:Program"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5" nillable="true" ma:displayName="Unified Compliance Policy Properties" ma:hidden="true" ma:internalName="_ip_UnifiedCompliancePolicyProperties">
      <xsd:simpleType>
        <xsd:restriction base="dms:Note"/>
      </xsd:simpleType>
    </xsd:element>
    <xsd:element name="_ip_UnifiedCompliancePolicyUIAction" ma:index="2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94f5c5-2af9-4afd-babc-f715f9ccee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abeling" ma:index="12" nillable="true" ma:displayName="Labeling" ma:description="https://dxcportal.sharepoint.com/sites/UWV-Account/DXC/Labeling/Forms/AllItems.aspx" ma:format="Dropdown" ma:internalName="Labeling">
      <xsd:simpleType>
        <xsd:restriction base="dms:Choice">
          <xsd:enumeration value="DXC Confidential"/>
          <xsd:enumeration value="DXC Internal Use Only"/>
          <xsd:enumeration value="Unmarked"/>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Status" ma:index="20" nillable="true" ma:displayName="Status" ma:format="Dropdown" ma:internalName="Status">
      <xsd:simpleType>
        <xsd:restriction base="dms:Choice">
          <xsd:enumeration value="Open"/>
          <xsd:enumeration value="Closed"/>
          <xsd:enumeration value="Cancelled"/>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Program" ma:index="28" nillable="true" ma:displayName="Program" ma:format="Dropdown" ma:internalName="Program">
      <xsd:simpleType>
        <xsd:union memberTypes="dms:Text">
          <xsd:simpleType>
            <xsd:restriction base="dms:Choice">
              <xsd:enumeration value="GOH"/>
              <xsd:enumeration value="KOOS"/>
            </xsd:restriction>
          </xsd:simpleType>
        </xsd:union>
      </xsd:simpleType>
    </xsd:element>
    <xsd:element name="MediaServiceLocation" ma:index="29"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4c6b88-2a53-4668-b4c2-f4e646bc737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47a8b531-8110-40df-b7e0-2e9431573ed6}" ma:internalName="TaxCatchAll" ma:showField="CatchAllData" ma:web="a9ed9048-4178-4a72-ad15-f0bdd7b3523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e494f5c5-2af9-4afd-babc-f715f9ccee05">
      <Terms xmlns="http://schemas.microsoft.com/office/infopath/2007/PartnerControls"/>
    </lcf76f155ced4ddcb4097134ff3c332f>
    <Program xmlns="e494f5c5-2af9-4afd-babc-f715f9ccee05" xsi:nil="true"/>
    <Status xmlns="e494f5c5-2af9-4afd-babc-f715f9ccee05" xsi:nil="true"/>
    <Labeling xmlns="e494f5c5-2af9-4afd-babc-f715f9ccee05" xsi:nil="true"/>
    <_ip_UnifiedCompliancePolicyProperties xmlns="http://schemas.microsoft.com/sharepoint/v3" xsi:nil="true"/>
    <TaxCatchAll xmlns="168e0357-5b39-4600-91c2-bfff6e89651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2.xml><?xml version="1.0" encoding="utf-8"?>
<ds:datastoreItem xmlns:ds="http://schemas.openxmlformats.org/officeDocument/2006/customXml" ds:itemID="{49D756E7-7680-4C9D-B85E-222C6701F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494f5c5-2af9-4afd-babc-f715f9ccee05"/>
    <ds:schemaRef ds:uri="004c6b88-2a53-4668-b4c2-f4e646bc7372"/>
    <ds:schemaRef ds:uri="168e0357-5b39-4600-91c2-bfff6e896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A461A1-DC10-478D-91BE-6988322A6FC0}">
  <ds:schemaRefs>
    <ds:schemaRef ds:uri="http://schemas.microsoft.com/office/2006/metadata/properties"/>
    <ds:schemaRef ds:uri="http://schemas.microsoft.com/office/infopath/2007/PartnerControls"/>
    <ds:schemaRef ds:uri="http://schemas.microsoft.com/sharepoint/v3"/>
    <ds:schemaRef ds:uri="e494f5c5-2af9-4afd-babc-f715f9ccee05"/>
    <ds:schemaRef ds:uri="168e0357-5b39-4600-91c2-bfff6e896513"/>
  </ds:schemaRefs>
</ds:datastoreItem>
</file>

<file path=customXml/itemProps4.xml><?xml version="1.0" encoding="utf-8"?>
<ds:datastoreItem xmlns:ds="http://schemas.openxmlformats.org/officeDocument/2006/customXml" ds:itemID="{BCC329C2-65B8-48A0-8B67-6A480D84F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Template>
  <TotalTime>4</TotalTime>
  <Pages>25</Pages>
  <Words>4021</Words>
  <Characters>22922</Characters>
  <Application>Microsoft Office Word</Application>
  <DocSecurity>0</DocSecurity>
  <Lines>191</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UWV REQUIREMENTS TEMPLATE</vt:lpstr>
      <vt:lpstr>UWV REQUIREMENTS TEMPLATE</vt:lpstr>
    </vt:vector>
  </TitlesOfParts>
  <Company>UWV</Company>
  <LinksUpToDate>false</LinksUpToDate>
  <CharactersWithSpaces>26890</CharactersWithSpaces>
  <SharedDoc>false</SharedDoc>
  <HLinks>
    <vt:vector size="138" baseType="variant">
      <vt:variant>
        <vt:i4>1048630</vt:i4>
      </vt:variant>
      <vt:variant>
        <vt:i4>116</vt:i4>
      </vt:variant>
      <vt:variant>
        <vt:i4>0</vt:i4>
      </vt:variant>
      <vt:variant>
        <vt:i4>5</vt:i4>
      </vt:variant>
      <vt:variant>
        <vt:lpwstr/>
      </vt:variant>
      <vt:variant>
        <vt:lpwstr>_Toc126918045</vt:lpwstr>
      </vt:variant>
      <vt:variant>
        <vt:i4>1048630</vt:i4>
      </vt:variant>
      <vt:variant>
        <vt:i4>110</vt:i4>
      </vt:variant>
      <vt:variant>
        <vt:i4>0</vt:i4>
      </vt:variant>
      <vt:variant>
        <vt:i4>5</vt:i4>
      </vt:variant>
      <vt:variant>
        <vt:lpwstr/>
      </vt:variant>
      <vt:variant>
        <vt:lpwstr>_Toc126918044</vt:lpwstr>
      </vt:variant>
      <vt:variant>
        <vt:i4>1048630</vt:i4>
      </vt:variant>
      <vt:variant>
        <vt:i4>104</vt:i4>
      </vt:variant>
      <vt:variant>
        <vt:i4>0</vt:i4>
      </vt:variant>
      <vt:variant>
        <vt:i4>5</vt:i4>
      </vt:variant>
      <vt:variant>
        <vt:lpwstr/>
      </vt:variant>
      <vt:variant>
        <vt:lpwstr>_Toc126918043</vt:lpwstr>
      </vt:variant>
      <vt:variant>
        <vt:i4>1048630</vt:i4>
      </vt:variant>
      <vt:variant>
        <vt:i4>98</vt:i4>
      </vt:variant>
      <vt:variant>
        <vt:i4>0</vt:i4>
      </vt:variant>
      <vt:variant>
        <vt:i4>5</vt:i4>
      </vt:variant>
      <vt:variant>
        <vt:lpwstr/>
      </vt:variant>
      <vt:variant>
        <vt:lpwstr>_Toc126918042</vt:lpwstr>
      </vt:variant>
      <vt:variant>
        <vt:i4>1048630</vt:i4>
      </vt:variant>
      <vt:variant>
        <vt:i4>92</vt:i4>
      </vt:variant>
      <vt:variant>
        <vt:i4>0</vt:i4>
      </vt:variant>
      <vt:variant>
        <vt:i4>5</vt:i4>
      </vt:variant>
      <vt:variant>
        <vt:lpwstr/>
      </vt:variant>
      <vt:variant>
        <vt:lpwstr>_Toc126918041</vt:lpwstr>
      </vt:variant>
      <vt:variant>
        <vt:i4>1048630</vt:i4>
      </vt:variant>
      <vt:variant>
        <vt:i4>86</vt:i4>
      </vt:variant>
      <vt:variant>
        <vt:i4>0</vt:i4>
      </vt:variant>
      <vt:variant>
        <vt:i4>5</vt:i4>
      </vt:variant>
      <vt:variant>
        <vt:lpwstr/>
      </vt:variant>
      <vt:variant>
        <vt:lpwstr>_Toc126918040</vt:lpwstr>
      </vt:variant>
      <vt:variant>
        <vt:i4>1507382</vt:i4>
      </vt:variant>
      <vt:variant>
        <vt:i4>80</vt:i4>
      </vt:variant>
      <vt:variant>
        <vt:i4>0</vt:i4>
      </vt:variant>
      <vt:variant>
        <vt:i4>5</vt:i4>
      </vt:variant>
      <vt:variant>
        <vt:lpwstr/>
      </vt:variant>
      <vt:variant>
        <vt:lpwstr>_Toc126918039</vt:lpwstr>
      </vt:variant>
      <vt:variant>
        <vt:i4>1507382</vt:i4>
      </vt:variant>
      <vt:variant>
        <vt:i4>74</vt:i4>
      </vt:variant>
      <vt:variant>
        <vt:i4>0</vt:i4>
      </vt:variant>
      <vt:variant>
        <vt:i4>5</vt:i4>
      </vt:variant>
      <vt:variant>
        <vt:lpwstr/>
      </vt:variant>
      <vt:variant>
        <vt:lpwstr>_Toc126918038</vt:lpwstr>
      </vt:variant>
      <vt:variant>
        <vt:i4>1507382</vt:i4>
      </vt:variant>
      <vt:variant>
        <vt:i4>68</vt:i4>
      </vt:variant>
      <vt:variant>
        <vt:i4>0</vt:i4>
      </vt:variant>
      <vt:variant>
        <vt:i4>5</vt:i4>
      </vt:variant>
      <vt:variant>
        <vt:lpwstr/>
      </vt:variant>
      <vt:variant>
        <vt:lpwstr>_Toc126918037</vt:lpwstr>
      </vt:variant>
      <vt:variant>
        <vt:i4>1507382</vt:i4>
      </vt:variant>
      <vt:variant>
        <vt:i4>62</vt:i4>
      </vt:variant>
      <vt:variant>
        <vt:i4>0</vt:i4>
      </vt:variant>
      <vt:variant>
        <vt:i4>5</vt:i4>
      </vt:variant>
      <vt:variant>
        <vt:lpwstr/>
      </vt:variant>
      <vt:variant>
        <vt:lpwstr>_Toc126918036</vt:lpwstr>
      </vt:variant>
      <vt:variant>
        <vt:i4>1507382</vt:i4>
      </vt:variant>
      <vt:variant>
        <vt:i4>56</vt:i4>
      </vt:variant>
      <vt:variant>
        <vt:i4>0</vt:i4>
      </vt:variant>
      <vt:variant>
        <vt:i4>5</vt:i4>
      </vt:variant>
      <vt:variant>
        <vt:lpwstr/>
      </vt:variant>
      <vt:variant>
        <vt:lpwstr>_Toc126918035</vt:lpwstr>
      </vt:variant>
      <vt:variant>
        <vt:i4>1507382</vt:i4>
      </vt:variant>
      <vt:variant>
        <vt:i4>50</vt:i4>
      </vt:variant>
      <vt:variant>
        <vt:i4>0</vt:i4>
      </vt:variant>
      <vt:variant>
        <vt:i4>5</vt:i4>
      </vt:variant>
      <vt:variant>
        <vt:lpwstr/>
      </vt:variant>
      <vt:variant>
        <vt:lpwstr>_Toc126918034</vt:lpwstr>
      </vt:variant>
      <vt:variant>
        <vt:i4>1507382</vt:i4>
      </vt:variant>
      <vt:variant>
        <vt:i4>44</vt:i4>
      </vt:variant>
      <vt:variant>
        <vt:i4>0</vt:i4>
      </vt:variant>
      <vt:variant>
        <vt:i4>5</vt:i4>
      </vt:variant>
      <vt:variant>
        <vt:lpwstr/>
      </vt:variant>
      <vt:variant>
        <vt:lpwstr>_Toc126918033</vt:lpwstr>
      </vt:variant>
      <vt:variant>
        <vt:i4>1507382</vt:i4>
      </vt:variant>
      <vt:variant>
        <vt:i4>38</vt:i4>
      </vt:variant>
      <vt:variant>
        <vt:i4>0</vt:i4>
      </vt:variant>
      <vt:variant>
        <vt:i4>5</vt:i4>
      </vt:variant>
      <vt:variant>
        <vt:lpwstr/>
      </vt:variant>
      <vt:variant>
        <vt:lpwstr>_Toc126918032</vt:lpwstr>
      </vt:variant>
      <vt:variant>
        <vt:i4>1507382</vt:i4>
      </vt:variant>
      <vt:variant>
        <vt:i4>32</vt:i4>
      </vt:variant>
      <vt:variant>
        <vt:i4>0</vt:i4>
      </vt:variant>
      <vt:variant>
        <vt:i4>5</vt:i4>
      </vt:variant>
      <vt:variant>
        <vt:lpwstr/>
      </vt:variant>
      <vt:variant>
        <vt:lpwstr>_Toc126918031</vt:lpwstr>
      </vt:variant>
      <vt:variant>
        <vt:i4>1507382</vt:i4>
      </vt:variant>
      <vt:variant>
        <vt:i4>26</vt:i4>
      </vt:variant>
      <vt:variant>
        <vt:i4>0</vt:i4>
      </vt:variant>
      <vt:variant>
        <vt:i4>5</vt:i4>
      </vt:variant>
      <vt:variant>
        <vt:lpwstr/>
      </vt:variant>
      <vt:variant>
        <vt:lpwstr>_Toc126918030</vt:lpwstr>
      </vt:variant>
      <vt:variant>
        <vt:i4>1441846</vt:i4>
      </vt:variant>
      <vt:variant>
        <vt:i4>20</vt:i4>
      </vt:variant>
      <vt:variant>
        <vt:i4>0</vt:i4>
      </vt:variant>
      <vt:variant>
        <vt:i4>5</vt:i4>
      </vt:variant>
      <vt:variant>
        <vt:lpwstr/>
      </vt:variant>
      <vt:variant>
        <vt:lpwstr>_Toc126918029</vt:lpwstr>
      </vt:variant>
      <vt:variant>
        <vt:i4>1441846</vt:i4>
      </vt:variant>
      <vt:variant>
        <vt:i4>14</vt:i4>
      </vt:variant>
      <vt:variant>
        <vt:i4>0</vt:i4>
      </vt:variant>
      <vt:variant>
        <vt:i4>5</vt:i4>
      </vt:variant>
      <vt:variant>
        <vt:lpwstr/>
      </vt:variant>
      <vt:variant>
        <vt:lpwstr>_Toc126918028</vt:lpwstr>
      </vt:variant>
      <vt:variant>
        <vt:i4>1441846</vt:i4>
      </vt:variant>
      <vt:variant>
        <vt:i4>8</vt:i4>
      </vt:variant>
      <vt:variant>
        <vt:i4>0</vt:i4>
      </vt:variant>
      <vt:variant>
        <vt:i4>5</vt:i4>
      </vt:variant>
      <vt:variant>
        <vt:lpwstr/>
      </vt:variant>
      <vt:variant>
        <vt:lpwstr>_Toc126918027</vt:lpwstr>
      </vt:variant>
      <vt:variant>
        <vt:i4>1441846</vt:i4>
      </vt:variant>
      <vt:variant>
        <vt:i4>2</vt:i4>
      </vt:variant>
      <vt:variant>
        <vt:i4>0</vt:i4>
      </vt:variant>
      <vt:variant>
        <vt:i4>5</vt:i4>
      </vt:variant>
      <vt:variant>
        <vt:lpwstr/>
      </vt:variant>
      <vt:variant>
        <vt:lpwstr>_Toc126918026</vt:lpwstr>
      </vt:variant>
      <vt:variant>
        <vt:i4>3211321</vt:i4>
      </vt:variant>
      <vt:variant>
        <vt:i4>6</vt:i4>
      </vt:variant>
      <vt:variant>
        <vt:i4>0</vt:i4>
      </vt:variant>
      <vt:variant>
        <vt:i4>5</vt:i4>
      </vt:variant>
      <vt:variant>
        <vt:lpwstr>https://dxcportalgbr.sharepoint.com/sites/UWVJCP/CTO/TR/Forms/AllItems.aspx</vt:lpwstr>
      </vt:variant>
      <vt:variant>
        <vt:lpwstr/>
      </vt:variant>
      <vt:variant>
        <vt:i4>655485</vt:i4>
      </vt:variant>
      <vt:variant>
        <vt:i4>3</vt:i4>
      </vt:variant>
      <vt:variant>
        <vt:i4>0</vt:i4>
      </vt:variant>
      <vt:variant>
        <vt:i4>5</vt:i4>
      </vt:variant>
      <vt:variant>
        <vt:lpwstr>https://digitalewerkplek.sharepoint.uwv.nl/documentcenter/Documenten/Bestuurszaken/Team IBP BZ/Beleidsdocument/UWV_BZ_BIV_Classificatie.docx</vt:lpwstr>
      </vt:variant>
      <vt:variant>
        <vt:lpwstr/>
      </vt:variant>
      <vt:variant>
        <vt:i4>3997756</vt:i4>
      </vt:variant>
      <vt:variant>
        <vt:i4>0</vt:i4>
      </vt:variant>
      <vt:variant>
        <vt:i4>0</vt:i4>
      </vt:variant>
      <vt:variant>
        <vt:i4>5</vt:i4>
      </vt:variant>
      <vt:variant>
        <vt:lpwstr>https://samenwerken.sharepoint.uwv.nl/sites/ict/pm/config/basl html/index.html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UWV REQUIREMENTS TEMPLATE</dc:title>
  <dc:subject>REQ gathering for the HLD factory</dc:subject>
  <dc:creator>Guiliana Mancina</dc:creator>
  <cp:keywords/>
  <dc:description/>
  <cp:lastModifiedBy>Capelle, Jan Jaap</cp:lastModifiedBy>
  <cp:revision>7</cp:revision>
  <cp:lastPrinted>2021-04-14T08:14:00Z</cp:lastPrinted>
  <dcterms:created xsi:type="dcterms:W3CDTF">2023-12-08T07:56:00Z</dcterms:created>
  <dcterms:modified xsi:type="dcterms:W3CDTF">2024-01-08T13:51:00Z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0x01010051BB4FAFD950FB47B8EA762B1DB12D7D</vt:lpwstr>
  </property>
  <property fmtid="{D5CDD505-2E9C-101B-9397-08002B2CF9AE}" pid="14" name="Global Keywords">
    <vt:lpwstr/>
  </property>
  <property fmtid="{D5CDD505-2E9C-101B-9397-08002B2CF9AE}" pid="15" name="Special Project DocType">
    <vt:lpwstr/>
  </property>
  <property fmtid="{D5CDD505-2E9C-101B-9397-08002B2CF9AE}" pid="16" name="MediaServiceImageTags">
    <vt:lpwstr/>
  </property>
</Properties>
</file>