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6FCF1A6B" w:rsidR="00D43C04" w:rsidRPr="00CF1A40" w:rsidRDefault="00284D10" w:rsidP="00D43C04">
      <w:pPr>
        <w:pStyle w:val="CoverText1"/>
        <w:rPr>
          <w:lang w:val="fr-FR"/>
        </w:rPr>
      </w:pPr>
      <w:r w:rsidRPr="00284D10">
        <w:rPr>
          <w:noProof/>
          <w:lang w:val="nl-NL" w:eastAsia="nl-NL" w:bidi="ar-SA"/>
        </w:rPr>
        <w:drawing>
          <wp:inline distT="0" distB="0" distL="0" distR="0" wp14:anchorId="15333B6D" wp14:editId="10BF21D2">
            <wp:extent cx="1154966" cy="630789"/>
            <wp:effectExtent l="0" t="0" r="7620" b="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181506" cy="645284"/>
                    </a:xfrm>
                    <a:prstGeom prst="rect">
                      <a:avLst/>
                    </a:prstGeom>
                  </pic:spPr>
                </pic:pic>
              </a:graphicData>
            </a:graphic>
          </wp:inline>
        </w:drawing>
      </w:r>
      <w:r w:rsidRPr="00CF1A40">
        <w:rPr>
          <w:noProof/>
          <w:lang w:val="fr-FR"/>
        </w:rPr>
        <w:t xml:space="preserve"> </w:t>
      </w:r>
      <w:r w:rsidR="00AB059D" w:rsidRPr="00CF1A40">
        <w:rPr>
          <w:noProof/>
          <w:lang w:val="fr-FR"/>
        </w:rPr>
        <w:t xml:space="preserve">  </w:t>
      </w:r>
      <w:r w:rsidR="00AB059D">
        <w:rPr>
          <w:noProof/>
          <w:lang w:val="nl-NL" w:eastAsia="nl-NL" w:bidi="ar-SA"/>
        </w:rPr>
        <w:drawing>
          <wp:inline distT="0" distB="0" distL="0" distR="0" wp14:anchorId="4A4B9912" wp14:editId="5FB64AF8">
            <wp:extent cx="826383" cy="826383"/>
            <wp:effectExtent l="0" t="0" r="0" b="0"/>
            <wp:docPr id="12" name="Afbeelding 12" descr="C:\Users\gma051\AppData\Local\Microsoft\Windows\INetCache\Content.Word\uwvLogo3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a051\AppData\Local\Microsoft\Windows\INetCache\Content.Word\uwvLogo3RG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6383" cy="826383"/>
                    </a:xfrm>
                    <a:prstGeom prst="rect">
                      <a:avLst/>
                    </a:prstGeom>
                    <a:noFill/>
                    <a:ln>
                      <a:noFill/>
                    </a:ln>
                  </pic:spPr>
                </pic:pic>
              </a:graphicData>
            </a:graphic>
          </wp:inline>
        </w:drawing>
      </w:r>
    </w:p>
    <w:p w14:paraId="0C6A4671" w14:textId="23D285DF" w:rsidR="00D43C04" w:rsidRPr="00D34B10" w:rsidRDefault="00AE73E9" w:rsidP="00D43C04">
      <w:pPr>
        <w:pStyle w:val="CoverText1"/>
        <w:rPr>
          <w:highlight w:val="yellow"/>
          <w:lang w:val="fr-FR"/>
        </w:rPr>
      </w:pPr>
      <w:r w:rsidRPr="00D34B10">
        <w:rPr>
          <w:lang w:val="fr-FR"/>
        </w:rPr>
        <w:t xml:space="preserve">INFRASTRUCTURE APPLICATION </w:t>
      </w:r>
      <w:r w:rsidR="00151C79" w:rsidRPr="00D34B10">
        <w:rPr>
          <w:lang w:val="fr-FR"/>
        </w:rPr>
        <w:t>REQUIREMEN</w:t>
      </w:r>
      <w:r w:rsidR="009D4BA1" w:rsidRPr="00D34B10">
        <w:rPr>
          <w:lang w:val="fr-FR"/>
        </w:rPr>
        <w:t>TS</w:t>
      </w:r>
      <w:r w:rsidR="00F331FE" w:rsidRPr="00D34B10">
        <w:rPr>
          <w:lang w:val="fr-FR"/>
        </w:rPr>
        <w:t xml:space="preserve"> -</w:t>
      </w:r>
      <w:r w:rsidR="007E4A8A" w:rsidRPr="00D34B10">
        <w:rPr>
          <w:lang w:val="fr-FR"/>
        </w:rPr>
        <w:br/>
      </w:r>
      <w:r w:rsidR="00A96414" w:rsidRPr="00D34B10">
        <w:rPr>
          <w:i/>
          <w:lang w:val="fr-FR"/>
        </w:rPr>
        <w:t>SONAR</w:t>
      </w:r>
    </w:p>
    <w:p w14:paraId="18C65602" w14:textId="616CB93F" w:rsidR="003C7F0A" w:rsidRPr="00D34B10" w:rsidRDefault="001C7617" w:rsidP="001C7617">
      <w:pPr>
        <w:pStyle w:val="ListParagraph"/>
        <w:rPr>
          <w:sz w:val="20"/>
          <w:lang w:val="fr-FR"/>
        </w:rPr>
      </w:pPr>
      <w:r w:rsidRPr="00D34B10">
        <w:rPr>
          <w:sz w:val="20"/>
          <w:lang w:val="fr-FR"/>
        </w:rPr>
        <w:t xml:space="preserve"> </w:t>
      </w:r>
    </w:p>
    <w:p w14:paraId="641D1ED6" w14:textId="07B239FB" w:rsidR="00D43C04" w:rsidRPr="00D34B10" w:rsidRDefault="00D43C04" w:rsidP="00D43C04">
      <w:pPr>
        <w:pStyle w:val="CoverText2"/>
        <w:rPr>
          <w:lang w:val="fr-FR"/>
        </w:rPr>
      </w:pPr>
    </w:p>
    <w:p w14:paraId="0169A798" w14:textId="550D1715" w:rsidR="00E82411" w:rsidRPr="00D34B10" w:rsidRDefault="00E82411" w:rsidP="00D43C04">
      <w:pPr>
        <w:pStyle w:val="CoverText2"/>
        <w:rPr>
          <w:lang w:val="fr-FR"/>
        </w:rPr>
      </w:pPr>
      <w:proofErr w:type="gramStart"/>
      <w:r w:rsidRPr="00D34B10">
        <w:rPr>
          <w:lang w:val="fr-FR"/>
        </w:rPr>
        <w:t>Version:</w:t>
      </w:r>
      <w:proofErr w:type="gramEnd"/>
      <w:r w:rsidR="009207EF" w:rsidRPr="00D34B10">
        <w:rPr>
          <w:lang w:val="fr-FR"/>
        </w:rPr>
        <w:t xml:space="preserve"> </w:t>
      </w:r>
      <w:r w:rsidR="001C7617" w:rsidRPr="00D34B10">
        <w:rPr>
          <w:lang w:val="fr-FR"/>
        </w:rPr>
        <w:t>1.</w:t>
      </w:r>
      <w:r w:rsidR="00D34B10" w:rsidRPr="00D34B10">
        <w:rPr>
          <w:lang w:val="fr-FR"/>
        </w:rPr>
        <w:t>2</w:t>
      </w:r>
    </w:p>
    <w:p w14:paraId="4C34E403" w14:textId="07395357" w:rsidR="00D43C04" w:rsidRPr="0072570E" w:rsidRDefault="00E82411" w:rsidP="00D43C04">
      <w:pPr>
        <w:pStyle w:val="CoverText2"/>
        <w:rPr>
          <w:i/>
          <w:lang w:val="en-US"/>
        </w:rPr>
      </w:pPr>
      <w:r>
        <w:rPr>
          <w:lang w:val="en-US"/>
        </w:rPr>
        <w:t xml:space="preserve">Date: </w:t>
      </w:r>
      <w:r w:rsidR="00006DFF" w:rsidRPr="00006DFF">
        <w:rPr>
          <w:i/>
          <w:color w:val="FF0000"/>
          <w:lang w:val="en-US"/>
        </w:rPr>
        <w:t>21</w:t>
      </w:r>
      <w:r w:rsidR="006C2B2A" w:rsidRPr="00006DFF">
        <w:rPr>
          <w:i/>
          <w:color w:val="FF0000"/>
          <w:lang w:val="en-US"/>
        </w:rPr>
        <w:t>-12-</w:t>
      </w:r>
      <w:r w:rsidR="001C7617" w:rsidRPr="00006DFF">
        <w:rPr>
          <w:i/>
          <w:color w:val="FF0000"/>
          <w:lang w:val="en-US"/>
        </w:rPr>
        <w:t>2023</w:t>
      </w:r>
    </w:p>
    <w:p w14:paraId="544BB3A6" w14:textId="7737DC31" w:rsidR="008429AD" w:rsidRPr="008429AD" w:rsidRDefault="008429AD" w:rsidP="008429AD">
      <w:pPr>
        <w:rPr>
          <w:lang w:val="en-US"/>
        </w:rPr>
      </w:pPr>
    </w:p>
    <w:p w14:paraId="68DCDCF7" w14:textId="76A91B7B" w:rsidR="008429AD" w:rsidRPr="008429AD" w:rsidRDefault="00CE05B7" w:rsidP="008429AD">
      <w:pPr>
        <w:rPr>
          <w:sz w:val="48"/>
          <w:lang w:val="en-US"/>
        </w:rPr>
        <w:sectPr w:rsidR="008429AD" w:rsidRPr="008429AD" w:rsidSect="002E6A6C">
          <w:headerReference w:type="default"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r>
        <w:rPr>
          <w:rFonts w:cs="Arial"/>
          <w:sz w:val="20"/>
        </w:rPr>
        <w:t xml:space="preserve">Based on </w:t>
      </w:r>
      <w:r w:rsidRPr="002429A2">
        <w:rPr>
          <w:rFonts w:cs="Arial"/>
          <w:sz w:val="20"/>
        </w:rPr>
        <w:t xml:space="preserve">Template: </w:t>
      </w:r>
      <w:r w:rsidRPr="007F5AF6">
        <w:rPr>
          <w:rFonts w:cs="Arial"/>
          <w:sz w:val="20"/>
        </w:rPr>
        <w:t xml:space="preserve">UWV </w:t>
      </w:r>
      <w:r>
        <w:rPr>
          <w:rFonts w:cs="Arial"/>
          <w:sz w:val="20"/>
        </w:rPr>
        <w:t>REQ</w:t>
      </w:r>
      <w:r w:rsidRPr="007F5AF6">
        <w:rPr>
          <w:rFonts w:cs="Arial"/>
          <w:sz w:val="20"/>
        </w:rPr>
        <w:t xml:space="preserve"> </w:t>
      </w:r>
      <w:r>
        <w:rPr>
          <w:rFonts w:cs="Arial"/>
          <w:sz w:val="20"/>
        </w:rPr>
        <w:t>–</w:t>
      </w:r>
      <w:r w:rsidRPr="007F5AF6">
        <w:rPr>
          <w:rFonts w:cs="Arial"/>
          <w:sz w:val="20"/>
        </w:rPr>
        <w:t xml:space="preserve"> TEMPLATE </w:t>
      </w:r>
      <w:r>
        <w:rPr>
          <w:rFonts w:cs="Arial"/>
          <w:sz w:val="20"/>
        </w:rPr>
        <w:t>2.0</w:t>
      </w:r>
      <w:r w:rsidRPr="007F5AF6">
        <w:rPr>
          <w:rFonts w:cs="Arial"/>
          <w:sz w:val="20"/>
        </w:rPr>
        <w:t>docx</w:t>
      </w:r>
    </w:p>
    <w:p w14:paraId="56265D3F" w14:textId="7FB1EAF3" w:rsidR="00096A81" w:rsidRPr="00AB059D" w:rsidRDefault="00D43C04" w:rsidP="00AB059D">
      <w:pPr>
        <w:pStyle w:val="Heading20"/>
      </w:pPr>
      <w:bookmarkStart w:id="0" w:name="_Toc154055213"/>
      <w:r w:rsidRPr="00FC7214">
        <w:lastRenderedPageBreak/>
        <w:t>Table of Contents</w:t>
      </w:r>
      <w:bookmarkEnd w:id="0"/>
    </w:p>
    <w:p w14:paraId="3FE3F67E" w14:textId="02436B23" w:rsidR="00006DFF" w:rsidRDefault="00D43C04">
      <w:pPr>
        <w:pStyle w:val="TOC2"/>
        <w:rPr>
          <w:rFonts w:asciiTheme="minorHAnsi" w:eastAsiaTheme="minorEastAsia" w:hAnsiTheme="minorHAnsi" w:cstheme="minorBidi"/>
          <w:noProof/>
          <w:kern w:val="2"/>
          <w:szCs w:val="22"/>
          <w:lang w:val="nl-NL" w:eastAsia="nl-NL" w:bidi="ar-SA"/>
          <w14:ligatures w14:val="standardContextual"/>
        </w:rPr>
      </w:pPr>
      <w:r>
        <w:rPr>
          <w:b/>
          <w:lang w:val="cy-GB"/>
        </w:rPr>
        <w:fldChar w:fldCharType="begin"/>
      </w:r>
      <w:r w:rsidR="00164834">
        <w:rPr>
          <w:b/>
        </w:rPr>
        <w:instrText>TOC \o "1-2" \h \z</w:instrText>
      </w:r>
      <w:r>
        <w:rPr>
          <w:b/>
          <w:lang w:val="cy-GB"/>
        </w:rPr>
        <w:fldChar w:fldCharType="separate"/>
      </w:r>
      <w:hyperlink w:anchor="_Toc154055213" w:history="1">
        <w:r w:rsidR="00006DFF" w:rsidRPr="007F00D2">
          <w:rPr>
            <w:rStyle w:val="Hyperlink"/>
            <w:noProof/>
          </w:rPr>
          <w:t>Table of Contents</w:t>
        </w:r>
        <w:r w:rsidR="00006DFF">
          <w:rPr>
            <w:noProof/>
            <w:webHidden/>
          </w:rPr>
          <w:tab/>
        </w:r>
        <w:r w:rsidR="00006DFF">
          <w:rPr>
            <w:noProof/>
            <w:webHidden/>
          </w:rPr>
          <w:fldChar w:fldCharType="begin"/>
        </w:r>
        <w:r w:rsidR="00006DFF">
          <w:rPr>
            <w:noProof/>
            <w:webHidden/>
          </w:rPr>
          <w:instrText xml:space="preserve"> PAGEREF _Toc154055213 \h </w:instrText>
        </w:r>
        <w:r w:rsidR="00006DFF">
          <w:rPr>
            <w:noProof/>
            <w:webHidden/>
          </w:rPr>
        </w:r>
        <w:r w:rsidR="00006DFF">
          <w:rPr>
            <w:noProof/>
            <w:webHidden/>
          </w:rPr>
          <w:fldChar w:fldCharType="separate"/>
        </w:r>
        <w:r w:rsidR="00006DFF">
          <w:rPr>
            <w:noProof/>
            <w:webHidden/>
          </w:rPr>
          <w:t>2</w:t>
        </w:r>
        <w:r w:rsidR="00006DFF">
          <w:rPr>
            <w:noProof/>
            <w:webHidden/>
          </w:rPr>
          <w:fldChar w:fldCharType="end"/>
        </w:r>
      </w:hyperlink>
    </w:p>
    <w:p w14:paraId="27741771" w14:textId="2B9E6AA3"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14" w:history="1">
        <w:r w:rsidR="00006DFF" w:rsidRPr="007F00D2">
          <w:rPr>
            <w:rStyle w:val="Hyperlink"/>
            <w:noProof/>
            <w:lang w:val="en-US"/>
          </w:rPr>
          <w:t>Document purpose:</w:t>
        </w:r>
        <w:r w:rsidR="00006DFF">
          <w:rPr>
            <w:noProof/>
            <w:webHidden/>
          </w:rPr>
          <w:tab/>
        </w:r>
        <w:r w:rsidR="00006DFF">
          <w:rPr>
            <w:noProof/>
            <w:webHidden/>
          </w:rPr>
          <w:fldChar w:fldCharType="begin"/>
        </w:r>
        <w:r w:rsidR="00006DFF">
          <w:rPr>
            <w:noProof/>
            <w:webHidden/>
          </w:rPr>
          <w:instrText xml:space="preserve"> PAGEREF _Toc154055214 \h </w:instrText>
        </w:r>
        <w:r w:rsidR="00006DFF">
          <w:rPr>
            <w:noProof/>
            <w:webHidden/>
          </w:rPr>
        </w:r>
        <w:r w:rsidR="00006DFF">
          <w:rPr>
            <w:noProof/>
            <w:webHidden/>
          </w:rPr>
          <w:fldChar w:fldCharType="separate"/>
        </w:r>
        <w:r w:rsidR="00006DFF">
          <w:rPr>
            <w:noProof/>
            <w:webHidden/>
          </w:rPr>
          <w:t>3</w:t>
        </w:r>
        <w:r w:rsidR="00006DFF">
          <w:rPr>
            <w:noProof/>
            <w:webHidden/>
          </w:rPr>
          <w:fldChar w:fldCharType="end"/>
        </w:r>
      </w:hyperlink>
    </w:p>
    <w:p w14:paraId="2BB41176" w14:textId="3D3E7223"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15" w:history="1">
        <w:r w:rsidR="00006DFF" w:rsidRPr="007F00D2">
          <w:rPr>
            <w:rStyle w:val="Hyperlink"/>
            <w:noProof/>
            <w:lang w:val="en-US"/>
          </w:rPr>
          <w:t>Relation to other documents</w:t>
        </w:r>
        <w:r w:rsidR="00006DFF">
          <w:rPr>
            <w:noProof/>
            <w:webHidden/>
          </w:rPr>
          <w:tab/>
        </w:r>
        <w:r w:rsidR="00006DFF">
          <w:rPr>
            <w:noProof/>
            <w:webHidden/>
          </w:rPr>
          <w:fldChar w:fldCharType="begin"/>
        </w:r>
        <w:r w:rsidR="00006DFF">
          <w:rPr>
            <w:noProof/>
            <w:webHidden/>
          </w:rPr>
          <w:instrText xml:space="preserve"> PAGEREF _Toc154055215 \h </w:instrText>
        </w:r>
        <w:r w:rsidR="00006DFF">
          <w:rPr>
            <w:noProof/>
            <w:webHidden/>
          </w:rPr>
        </w:r>
        <w:r w:rsidR="00006DFF">
          <w:rPr>
            <w:noProof/>
            <w:webHidden/>
          </w:rPr>
          <w:fldChar w:fldCharType="separate"/>
        </w:r>
        <w:r w:rsidR="00006DFF">
          <w:rPr>
            <w:noProof/>
            <w:webHidden/>
          </w:rPr>
          <w:t>4</w:t>
        </w:r>
        <w:r w:rsidR="00006DFF">
          <w:rPr>
            <w:noProof/>
            <w:webHidden/>
          </w:rPr>
          <w:fldChar w:fldCharType="end"/>
        </w:r>
      </w:hyperlink>
    </w:p>
    <w:p w14:paraId="360E9351" w14:textId="60EA9FB9"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16" w:history="1">
        <w:r w:rsidR="00006DFF" w:rsidRPr="007F00D2">
          <w:rPr>
            <w:rStyle w:val="Hyperlink"/>
            <w:noProof/>
            <w:lang w:val="en-US"/>
          </w:rPr>
          <w:t>Content of the document</w:t>
        </w:r>
        <w:r w:rsidR="00006DFF">
          <w:rPr>
            <w:noProof/>
            <w:webHidden/>
          </w:rPr>
          <w:tab/>
        </w:r>
        <w:r w:rsidR="00006DFF">
          <w:rPr>
            <w:noProof/>
            <w:webHidden/>
          </w:rPr>
          <w:fldChar w:fldCharType="begin"/>
        </w:r>
        <w:r w:rsidR="00006DFF">
          <w:rPr>
            <w:noProof/>
            <w:webHidden/>
          </w:rPr>
          <w:instrText xml:space="preserve"> PAGEREF _Toc154055216 \h </w:instrText>
        </w:r>
        <w:r w:rsidR="00006DFF">
          <w:rPr>
            <w:noProof/>
            <w:webHidden/>
          </w:rPr>
        </w:r>
        <w:r w:rsidR="00006DFF">
          <w:rPr>
            <w:noProof/>
            <w:webHidden/>
          </w:rPr>
          <w:fldChar w:fldCharType="separate"/>
        </w:r>
        <w:r w:rsidR="00006DFF">
          <w:rPr>
            <w:noProof/>
            <w:webHidden/>
          </w:rPr>
          <w:t>4</w:t>
        </w:r>
        <w:r w:rsidR="00006DFF">
          <w:rPr>
            <w:noProof/>
            <w:webHidden/>
          </w:rPr>
          <w:fldChar w:fldCharType="end"/>
        </w:r>
      </w:hyperlink>
    </w:p>
    <w:p w14:paraId="68364DC9" w14:textId="0BCF4C0E"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17" w:history="1">
        <w:r w:rsidR="00006DFF" w:rsidRPr="007F00D2">
          <w:rPr>
            <w:rStyle w:val="Hyperlink"/>
            <w:noProof/>
          </w:rPr>
          <w:t>Document change history</w:t>
        </w:r>
        <w:r w:rsidR="00006DFF">
          <w:rPr>
            <w:noProof/>
            <w:webHidden/>
          </w:rPr>
          <w:tab/>
        </w:r>
        <w:r w:rsidR="00006DFF">
          <w:rPr>
            <w:noProof/>
            <w:webHidden/>
          </w:rPr>
          <w:fldChar w:fldCharType="begin"/>
        </w:r>
        <w:r w:rsidR="00006DFF">
          <w:rPr>
            <w:noProof/>
            <w:webHidden/>
          </w:rPr>
          <w:instrText xml:space="preserve"> PAGEREF _Toc154055217 \h </w:instrText>
        </w:r>
        <w:r w:rsidR="00006DFF">
          <w:rPr>
            <w:noProof/>
            <w:webHidden/>
          </w:rPr>
        </w:r>
        <w:r w:rsidR="00006DFF">
          <w:rPr>
            <w:noProof/>
            <w:webHidden/>
          </w:rPr>
          <w:fldChar w:fldCharType="separate"/>
        </w:r>
        <w:r w:rsidR="00006DFF">
          <w:rPr>
            <w:noProof/>
            <w:webHidden/>
          </w:rPr>
          <w:t>4</w:t>
        </w:r>
        <w:r w:rsidR="00006DFF">
          <w:rPr>
            <w:noProof/>
            <w:webHidden/>
          </w:rPr>
          <w:fldChar w:fldCharType="end"/>
        </w:r>
      </w:hyperlink>
    </w:p>
    <w:p w14:paraId="0652FD2D" w14:textId="1A2E1D87"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18" w:history="1">
        <w:r w:rsidR="00006DFF" w:rsidRPr="007F00D2">
          <w:rPr>
            <w:rStyle w:val="Hyperlink"/>
          </w:rPr>
          <w:t>1</w:t>
        </w:r>
        <w:r w:rsidR="00006DFF">
          <w:rPr>
            <w:rFonts w:asciiTheme="minorHAnsi" w:eastAsiaTheme="minorEastAsia" w:hAnsiTheme="minorHAnsi" w:cstheme="minorBidi"/>
            <w:b w:val="0"/>
            <w:kern w:val="2"/>
            <w:szCs w:val="22"/>
            <w:lang w:val="nl-NL" w:eastAsia="nl-NL" w:bidi="ar-SA"/>
            <w14:ligatures w14:val="standardContextual"/>
          </w:rPr>
          <w:tab/>
        </w:r>
        <w:r w:rsidR="00006DFF" w:rsidRPr="007F00D2">
          <w:rPr>
            <w:rStyle w:val="Hyperlink"/>
          </w:rPr>
          <w:t>Application Overview</w:t>
        </w:r>
        <w:r w:rsidR="00006DFF">
          <w:rPr>
            <w:webHidden/>
          </w:rPr>
          <w:tab/>
        </w:r>
        <w:r w:rsidR="00006DFF">
          <w:rPr>
            <w:webHidden/>
          </w:rPr>
          <w:fldChar w:fldCharType="begin"/>
        </w:r>
        <w:r w:rsidR="00006DFF">
          <w:rPr>
            <w:webHidden/>
          </w:rPr>
          <w:instrText xml:space="preserve"> PAGEREF _Toc154055218 \h </w:instrText>
        </w:r>
        <w:r w:rsidR="00006DFF">
          <w:rPr>
            <w:webHidden/>
          </w:rPr>
        </w:r>
        <w:r w:rsidR="00006DFF">
          <w:rPr>
            <w:webHidden/>
          </w:rPr>
          <w:fldChar w:fldCharType="separate"/>
        </w:r>
        <w:r w:rsidR="00006DFF">
          <w:rPr>
            <w:webHidden/>
          </w:rPr>
          <w:t>5</w:t>
        </w:r>
        <w:r w:rsidR="00006DFF">
          <w:rPr>
            <w:webHidden/>
          </w:rPr>
          <w:fldChar w:fldCharType="end"/>
        </w:r>
      </w:hyperlink>
    </w:p>
    <w:p w14:paraId="38C76311" w14:textId="78CFCE4E"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19" w:history="1">
        <w:r w:rsidR="00006DFF" w:rsidRPr="007F00D2">
          <w:rPr>
            <w:rStyle w:val="Hyperlink"/>
            <w:noProof/>
          </w:rPr>
          <w:t>1.1</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Introduction</w:t>
        </w:r>
        <w:r w:rsidR="00006DFF">
          <w:rPr>
            <w:noProof/>
            <w:webHidden/>
          </w:rPr>
          <w:tab/>
        </w:r>
        <w:r w:rsidR="00006DFF">
          <w:rPr>
            <w:noProof/>
            <w:webHidden/>
          </w:rPr>
          <w:fldChar w:fldCharType="begin"/>
        </w:r>
        <w:r w:rsidR="00006DFF">
          <w:rPr>
            <w:noProof/>
            <w:webHidden/>
          </w:rPr>
          <w:instrText xml:space="preserve"> PAGEREF _Toc154055219 \h </w:instrText>
        </w:r>
        <w:r w:rsidR="00006DFF">
          <w:rPr>
            <w:noProof/>
            <w:webHidden/>
          </w:rPr>
        </w:r>
        <w:r w:rsidR="00006DFF">
          <w:rPr>
            <w:noProof/>
            <w:webHidden/>
          </w:rPr>
          <w:fldChar w:fldCharType="separate"/>
        </w:r>
        <w:r w:rsidR="00006DFF">
          <w:rPr>
            <w:noProof/>
            <w:webHidden/>
          </w:rPr>
          <w:t>5</w:t>
        </w:r>
        <w:r w:rsidR="00006DFF">
          <w:rPr>
            <w:noProof/>
            <w:webHidden/>
          </w:rPr>
          <w:fldChar w:fldCharType="end"/>
        </w:r>
      </w:hyperlink>
    </w:p>
    <w:p w14:paraId="54305419" w14:textId="073030A0"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0" w:history="1">
        <w:r w:rsidR="00006DFF" w:rsidRPr="007F00D2">
          <w:rPr>
            <w:rStyle w:val="Hyperlink"/>
            <w:noProof/>
          </w:rPr>
          <w:t>1.2</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Scope of the desired change</w:t>
        </w:r>
        <w:r w:rsidR="00006DFF">
          <w:rPr>
            <w:noProof/>
            <w:webHidden/>
          </w:rPr>
          <w:tab/>
        </w:r>
        <w:r w:rsidR="00006DFF">
          <w:rPr>
            <w:noProof/>
            <w:webHidden/>
          </w:rPr>
          <w:fldChar w:fldCharType="begin"/>
        </w:r>
        <w:r w:rsidR="00006DFF">
          <w:rPr>
            <w:noProof/>
            <w:webHidden/>
          </w:rPr>
          <w:instrText xml:space="preserve"> PAGEREF _Toc154055220 \h </w:instrText>
        </w:r>
        <w:r w:rsidR="00006DFF">
          <w:rPr>
            <w:noProof/>
            <w:webHidden/>
          </w:rPr>
        </w:r>
        <w:r w:rsidR="00006DFF">
          <w:rPr>
            <w:noProof/>
            <w:webHidden/>
          </w:rPr>
          <w:fldChar w:fldCharType="separate"/>
        </w:r>
        <w:r w:rsidR="00006DFF">
          <w:rPr>
            <w:noProof/>
            <w:webHidden/>
          </w:rPr>
          <w:t>6</w:t>
        </w:r>
        <w:r w:rsidR="00006DFF">
          <w:rPr>
            <w:noProof/>
            <w:webHidden/>
          </w:rPr>
          <w:fldChar w:fldCharType="end"/>
        </w:r>
      </w:hyperlink>
    </w:p>
    <w:p w14:paraId="5D172383" w14:textId="351334B0"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1" w:history="1">
        <w:r w:rsidR="00006DFF" w:rsidRPr="007F00D2">
          <w:rPr>
            <w:rStyle w:val="Hyperlink"/>
            <w:noProof/>
          </w:rPr>
          <w:t>1.3</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Application use cases</w:t>
        </w:r>
        <w:r w:rsidR="00006DFF">
          <w:rPr>
            <w:noProof/>
            <w:webHidden/>
          </w:rPr>
          <w:tab/>
        </w:r>
        <w:r w:rsidR="00006DFF">
          <w:rPr>
            <w:noProof/>
            <w:webHidden/>
          </w:rPr>
          <w:fldChar w:fldCharType="begin"/>
        </w:r>
        <w:r w:rsidR="00006DFF">
          <w:rPr>
            <w:noProof/>
            <w:webHidden/>
          </w:rPr>
          <w:instrText xml:space="preserve"> PAGEREF _Toc154055221 \h </w:instrText>
        </w:r>
        <w:r w:rsidR="00006DFF">
          <w:rPr>
            <w:noProof/>
            <w:webHidden/>
          </w:rPr>
        </w:r>
        <w:r w:rsidR="00006DFF">
          <w:rPr>
            <w:noProof/>
            <w:webHidden/>
          </w:rPr>
          <w:fldChar w:fldCharType="separate"/>
        </w:r>
        <w:r w:rsidR="00006DFF">
          <w:rPr>
            <w:noProof/>
            <w:webHidden/>
          </w:rPr>
          <w:t>6</w:t>
        </w:r>
        <w:r w:rsidR="00006DFF">
          <w:rPr>
            <w:noProof/>
            <w:webHidden/>
          </w:rPr>
          <w:fldChar w:fldCharType="end"/>
        </w:r>
      </w:hyperlink>
    </w:p>
    <w:p w14:paraId="5BBA5006" w14:textId="46C14D7E"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2" w:history="1">
        <w:r w:rsidR="00006DFF" w:rsidRPr="007F00D2">
          <w:rPr>
            <w:rStyle w:val="Hyperlink"/>
            <w:noProof/>
          </w:rPr>
          <w:t>1.4</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Out of scope</w:t>
        </w:r>
        <w:r w:rsidR="00006DFF">
          <w:rPr>
            <w:noProof/>
            <w:webHidden/>
          </w:rPr>
          <w:tab/>
        </w:r>
        <w:r w:rsidR="00006DFF">
          <w:rPr>
            <w:noProof/>
            <w:webHidden/>
          </w:rPr>
          <w:fldChar w:fldCharType="begin"/>
        </w:r>
        <w:r w:rsidR="00006DFF">
          <w:rPr>
            <w:noProof/>
            <w:webHidden/>
          </w:rPr>
          <w:instrText xml:space="preserve"> PAGEREF _Toc154055222 \h </w:instrText>
        </w:r>
        <w:r w:rsidR="00006DFF">
          <w:rPr>
            <w:noProof/>
            <w:webHidden/>
          </w:rPr>
        </w:r>
        <w:r w:rsidR="00006DFF">
          <w:rPr>
            <w:noProof/>
            <w:webHidden/>
          </w:rPr>
          <w:fldChar w:fldCharType="separate"/>
        </w:r>
        <w:r w:rsidR="00006DFF">
          <w:rPr>
            <w:noProof/>
            <w:webHidden/>
          </w:rPr>
          <w:t>6</w:t>
        </w:r>
        <w:r w:rsidR="00006DFF">
          <w:rPr>
            <w:noProof/>
            <w:webHidden/>
          </w:rPr>
          <w:fldChar w:fldCharType="end"/>
        </w:r>
      </w:hyperlink>
    </w:p>
    <w:p w14:paraId="159CE48D" w14:textId="06C89FE0"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23" w:history="1">
        <w:r w:rsidR="00006DFF" w:rsidRPr="007F00D2">
          <w:rPr>
            <w:rStyle w:val="Hyperlink"/>
            <w:lang w:val="en-US"/>
          </w:rPr>
          <w:t>2</w:t>
        </w:r>
        <w:r w:rsidR="00006DFF">
          <w:rPr>
            <w:rFonts w:asciiTheme="minorHAnsi" w:eastAsiaTheme="minorEastAsia" w:hAnsiTheme="minorHAnsi" w:cstheme="minorBidi"/>
            <w:b w:val="0"/>
            <w:kern w:val="2"/>
            <w:szCs w:val="22"/>
            <w:lang w:val="nl-NL" w:eastAsia="nl-NL" w:bidi="ar-SA"/>
            <w14:ligatures w14:val="standardContextual"/>
          </w:rPr>
          <w:tab/>
        </w:r>
        <w:r w:rsidR="00006DFF" w:rsidRPr="007F00D2">
          <w:rPr>
            <w:rStyle w:val="Hyperlink"/>
          </w:rPr>
          <w:t>Architecture</w:t>
        </w:r>
        <w:r w:rsidR="00006DFF">
          <w:rPr>
            <w:webHidden/>
          </w:rPr>
          <w:tab/>
        </w:r>
        <w:r w:rsidR="00006DFF">
          <w:rPr>
            <w:webHidden/>
          </w:rPr>
          <w:fldChar w:fldCharType="begin"/>
        </w:r>
        <w:r w:rsidR="00006DFF">
          <w:rPr>
            <w:webHidden/>
          </w:rPr>
          <w:instrText xml:space="preserve"> PAGEREF _Toc154055223 \h </w:instrText>
        </w:r>
        <w:r w:rsidR="00006DFF">
          <w:rPr>
            <w:webHidden/>
          </w:rPr>
        </w:r>
        <w:r w:rsidR="00006DFF">
          <w:rPr>
            <w:webHidden/>
          </w:rPr>
          <w:fldChar w:fldCharType="separate"/>
        </w:r>
        <w:r w:rsidR="00006DFF">
          <w:rPr>
            <w:webHidden/>
          </w:rPr>
          <w:t>7</w:t>
        </w:r>
        <w:r w:rsidR="00006DFF">
          <w:rPr>
            <w:webHidden/>
          </w:rPr>
          <w:fldChar w:fldCharType="end"/>
        </w:r>
      </w:hyperlink>
    </w:p>
    <w:p w14:paraId="3EF8BE0E" w14:textId="38DD0AD8"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4" w:history="1">
        <w:r w:rsidR="00006DFF" w:rsidRPr="007F00D2">
          <w:rPr>
            <w:rStyle w:val="Hyperlink"/>
            <w:noProof/>
          </w:rPr>
          <w:t>2.1</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Conceptual</w:t>
        </w:r>
        <w:r w:rsidR="00006DFF">
          <w:rPr>
            <w:noProof/>
            <w:webHidden/>
          </w:rPr>
          <w:tab/>
        </w:r>
        <w:r w:rsidR="00006DFF">
          <w:rPr>
            <w:noProof/>
            <w:webHidden/>
          </w:rPr>
          <w:fldChar w:fldCharType="begin"/>
        </w:r>
        <w:r w:rsidR="00006DFF">
          <w:rPr>
            <w:noProof/>
            <w:webHidden/>
          </w:rPr>
          <w:instrText xml:space="preserve"> PAGEREF _Toc154055224 \h </w:instrText>
        </w:r>
        <w:r w:rsidR="00006DFF">
          <w:rPr>
            <w:noProof/>
            <w:webHidden/>
          </w:rPr>
        </w:r>
        <w:r w:rsidR="00006DFF">
          <w:rPr>
            <w:noProof/>
            <w:webHidden/>
          </w:rPr>
          <w:fldChar w:fldCharType="separate"/>
        </w:r>
        <w:r w:rsidR="00006DFF">
          <w:rPr>
            <w:noProof/>
            <w:webHidden/>
          </w:rPr>
          <w:t>7</w:t>
        </w:r>
        <w:r w:rsidR="00006DFF">
          <w:rPr>
            <w:noProof/>
            <w:webHidden/>
          </w:rPr>
          <w:fldChar w:fldCharType="end"/>
        </w:r>
      </w:hyperlink>
    </w:p>
    <w:p w14:paraId="679FE7D7" w14:textId="2F6FA3E8"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5" w:history="1">
        <w:r w:rsidR="00006DFF" w:rsidRPr="007F00D2">
          <w:rPr>
            <w:rStyle w:val="Hyperlink"/>
            <w:noProof/>
          </w:rPr>
          <w:t>2.2</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Conceptual</w:t>
        </w:r>
        <w:r w:rsidR="00006DFF">
          <w:rPr>
            <w:noProof/>
            <w:webHidden/>
          </w:rPr>
          <w:tab/>
        </w:r>
        <w:r w:rsidR="00006DFF">
          <w:rPr>
            <w:noProof/>
            <w:webHidden/>
          </w:rPr>
          <w:fldChar w:fldCharType="begin"/>
        </w:r>
        <w:r w:rsidR="00006DFF">
          <w:rPr>
            <w:noProof/>
            <w:webHidden/>
          </w:rPr>
          <w:instrText xml:space="preserve"> PAGEREF _Toc154055225 \h </w:instrText>
        </w:r>
        <w:r w:rsidR="00006DFF">
          <w:rPr>
            <w:noProof/>
            <w:webHidden/>
          </w:rPr>
        </w:r>
        <w:r w:rsidR="00006DFF">
          <w:rPr>
            <w:noProof/>
            <w:webHidden/>
          </w:rPr>
          <w:fldChar w:fldCharType="separate"/>
        </w:r>
        <w:r w:rsidR="00006DFF">
          <w:rPr>
            <w:noProof/>
            <w:webHidden/>
          </w:rPr>
          <w:t>7</w:t>
        </w:r>
        <w:r w:rsidR="00006DFF">
          <w:rPr>
            <w:noProof/>
            <w:webHidden/>
          </w:rPr>
          <w:fldChar w:fldCharType="end"/>
        </w:r>
      </w:hyperlink>
    </w:p>
    <w:p w14:paraId="7C8E0B41" w14:textId="504CA005"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6" w:history="1">
        <w:r w:rsidR="00006DFF" w:rsidRPr="007F00D2">
          <w:rPr>
            <w:rStyle w:val="Hyperlink"/>
            <w:noProof/>
          </w:rPr>
          <w:t>2.3</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Context diagram</w:t>
        </w:r>
        <w:r w:rsidR="00006DFF">
          <w:rPr>
            <w:noProof/>
            <w:webHidden/>
          </w:rPr>
          <w:tab/>
        </w:r>
        <w:r w:rsidR="00006DFF">
          <w:rPr>
            <w:noProof/>
            <w:webHidden/>
          </w:rPr>
          <w:fldChar w:fldCharType="begin"/>
        </w:r>
        <w:r w:rsidR="00006DFF">
          <w:rPr>
            <w:noProof/>
            <w:webHidden/>
          </w:rPr>
          <w:instrText xml:space="preserve"> PAGEREF _Toc154055226 \h </w:instrText>
        </w:r>
        <w:r w:rsidR="00006DFF">
          <w:rPr>
            <w:noProof/>
            <w:webHidden/>
          </w:rPr>
        </w:r>
        <w:r w:rsidR="00006DFF">
          <w:rPr>
            <w:noProof/>
            <w:webHidden/>
          </w:rPr>
          <w:fldChar w:fldCharType="separate"/>
        </w:r>
        <w:r w:rsidR="00006DFF">
          <w:rPr>
            <w:noProof/>
            <w:webHidden/>
          </w:rPr>
          <w:t>8</w:t>
        </w:r>
        <w:r w:rsidR="00006DFF">
          <w:rPr>
            <w:noProof/>
            <w:webHidden/>
          </w:rPr>
          <w:fldChar w:fldCharType="end"/>
        </w:r>
      </w:hyperlink>
    </w:p>
    <w:p w14:paraId="7052A8E2" w14:textId="394412CC"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27" w:history="1">
        <w:r w:rsidR="00006DFF" w:rsidRPr="007F00D2">
          <w:rPr>
            <w:rStyle w:val="Hyperlink"/>
            <w:lang w:val="en-US"/>
          </w:rPr>
          <w:t>3</w:t>
        </w:r>
        <w:r w:rsidR="00006DFF">
          <w:rPr>
            <w:rFonts w:asciiTheme="minorHAnsi" w:eastAsiaTheme="minorEastAsia" w:hAnsiTheme="minorHAnsi" w:cstheme="minorBidi"/>
            <w:b w:val="0"/>
            <w:kern w:val="2"/>
            <w:szCs w:val="22"/>
            <w:lang w:val="nl-NL" w:eastAsia="nl-NL" w:bidi="ar-SA"/>
            <w14:ligatures w14:val="standardContextual"/>
          </w:rPr>
          <w:tab/>
        </w:r>
        <w:r w:rsidR="00006DFF" w:rsidRPr="007F00D2">
          <w:rPr>
            <w:rStyle w:val="Hyperlink"/>
            <w:lang w:val="en-US"/>
          </w:rPr>
          <w:t>Functional Requirements</w:t>
        </w:r>
        <w:r w:rsidR="00006DFF">
          <w:rPr>
            <w:webHidden/>
          </w:rPr>
          <w:tab/>
        </w:r>
        <w:r w:rsidR="00006DFF">
          <w:rPr>
            <w:webHidden/>
          </w:rPr>
          <w:fldChar w:fldCharType="begin"/>
        </w:r>
        <w:r w:rsidR="00006DFF">
          <w:rPr>
            <w:webHidden/>
          </w:rPr>
          <w:instrText xml:space="preserve"> PAGEREF _Toc154055227 \h </w:instrText>
        </w:r>
        <w:r w:rsidR="00006DFF">
          <w:rPr>
            <w:webHidden/>
          </w:rPr>
        </w:r>
        <w:r w:rsidR="00006DFF">
          <w:rPr>
            <w:webHidden/>
          </w:rPr>
          <w:fldChar w:fldCharType="separate"/>
        </w:r>
        <w:r w:rsidR="00006DFF">
          <w:rPr>
            <w:webHidden/>
          </w:rPr>
          <w:t>56</w:t>
        </w:r>
        <w:r w:rsidR="00006DFF">
          <w:rPr>
            <w:webHidden/>
          </w:rPr>
          <w:fldChar w:fldCharType="end"/>
        </w:r>
      </w:hyperlink>
    </w:p>
    <w:p w14:paraId="2E25D213" w14:textId="1F9B637A"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28" w:history="1">
        <w:r w:rsidR="00006DFF" w:rsidRPr="007F00D2">
          <w:rPr>
            <w:rStyle w:val="Hyperlink"/>
            <w:lang w:val="en-US"/>
          </w:rPr>
          <w:t>4</w:t>
        </w:r>
        <w:r w:rsidR="00006DFF">
          <w:rPr>
            <w:rFonts w:asciiTheme="minorHAnsi" w:eastAsiaTheme="minorEastAsia" w:hAnsiTheme="minorHAnsi" w:cstheme="minorBidi"/>
            <w:b w:val="0"/>
            <w:kern w:val="2"/>
            <w:szCs w:val="22"/>
            <w:lang w:val="nl-NL" w:eastAsia="nl-NL" w:bidi="ar-SA"/>
            <w14:ligatures w14:val="standardContextual"/>
          </w:rPr>
          <w:tab/>
        </w:r>
        <w:r w:rsidR="00006DFF" w:rsidRPr="007F00D2">
          <w:rPr>
            <w:rStyle w:val="Hyperlink"/>
            <w:lang w:val="en-US"/>
          </w:rPr>
          <w:t>Non-Functional Requirements</w:t>
        </w:r>
        <w:r w:rsidR="00006DFF">
          <w:rPr>
            <w:webHidden/>
          </w:rPr>
          <w:tab/>
        </w:r>
        <w:r w:rsidR="00006DFF">
          <w:rPr>
            <w:webHidden/>
          </w:rPr>
          <w:fldChar w:fldCharType="begin"/>
        </w:r>
        <w:r w:rsidR="00006DFF">
          <w:rPr>
            <w:webHidden/>
          </w:rPr>
          <w:instrText xml:space="preserve"> PAGEREF _Toc154055228 \h </w:instrText>
        </w:r>
        <w:r w:rsidR="00006DFF">
          <w:rPr>
            <w:webHidden/>
          </w:rPr>
        </w:r>
        <w:r w:rsidR="00006DFF">
          <w:rPr>
            <w:webHidden/>
          </w:rPr>
          <w:fldChar w:fldCharType="separate"/>
        </w:r>
        <w:r w:rsidR="00006DFF">
          <w:rPr>
            <w:webHidden/>
          </w:rPr>
          <w:t>57</w:t>
        </w:r>
        <w:r w:rsidR="00006DFF">
          <w:rPr>
            <w:webHidden/>
          </w:rPr>
          <w:fldChar w:fldCharType="end"/>
        </w:r>
      </w:hyperlink>
    </w:p>
    <w:p w14:paraId="7BF8F2FF" w14:textId="2F20E113"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29" w:history="1">
        <w:r w:rsidR="00006DFF" w:rsidRPr="007F00D2">
          <w:rPr>
            <w:rStyle w:val="Hyperlink"/>
            <w:noProof/>
          </w:rPr>
          <w:t>4.1</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Security &amp; Compliance classifications</w:t>
        </w:r>
        <w:r w:rsidR="00006DFF">
          <w:rPr>
            <w:noProof/>
            <w:webHidden/>
          </w:rPr>
          <w:tab/>
        </w:r>
        <w:r w:rsidR="00006DFF">
          <w:rPr>
            <w:noProof/>
            <w:webHidden/>
          </w:rPr>
          <w:fldChar w:fldCharType="begin"/>
        </w:r>
        <w:r w:rsidR="00006DFF">
          <w:rPr>
            <w:noProof/>
            <w:webHidden/>
          </w:rPr>
          <w:instrText xml:space="preserve"> PAGEREF _Toc154055229 \h </w:instrText>
        </w:r>
        <w:r w:rsidR="00006DFF">
          <w:rPr>
            <w:noProof/>
            <w:webHidden/>
          </w:rPr>
        </w:r>
        <w:r w:rsidR="00006DFF">
          <w:rPr>
            <w:noProof/>
            <w:webHidden/>
          </w:rPr>
          <w:fldChar w:fldCharType="separate"/>
        </w:r>
        <w:r w:rsidR="00006DFF">
          <w:rPr>
            <w:noProof/>
            <w:webHidden/>
          </w:rPr>
          <w:t>57</w:t>
        </w:r>
        <w:r w:rsidR="00006DFF">
          <w:rPr>
            <w:noProof/>
            <w:webHidden/>
          </w:rPr>
          <w:fldChar w:fldCharType="end"/>
        </w:r>
      </w:hyperlink>
    </w:p>
    <w:p w14:paraId="188F2783" w14:textId="58325BDD"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30" w:history="1">
        <w:r w:rsidR="00006DFF" w:rsidRPr="007F00D2">
          <w:rPr>
            <w:rStyle w:val="Hyperlink"/>
            <w:noProof/>
          </w:rPr>
          <w:t>4.2</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System and Software requirements</w:t>
        </w:r>
        <w:r w:rsidR="00006DFF">
          <w:rPr>
            <w:noProof/>
            <w:webHidden/>
          </w:rPr>
          <w:tab/>
        </w:r>
        <w:r w:rsidR="00006DFF">
          <w:rPr>
            <w:noProof/>
            <w:webHidden/>
          </w:rPr>
          <w:fldChar w:fldCharType="begin"/>
        </w:r>
        <w:r w:rsidR="00006DFF">
          <w:rPr>
            <w:noProof/>
            <w:webHidden/>
          </w:rPr>
          <w:instrText xml:space="preserve"> PAGEREF _Toc154055230 \h </w:instrText>
        </w:r>
        <w:r w:rsidR="00006DFF">
          <w:rPr>
            <w:noProof/>
            <w:webHidden/>
          </w:rPr>
        </w:r>
        <w:r w:rsidR="00006DFF">
          <w:rPr>
            <w:noProof/>
            <w:webHidden/>
          </w:rPr>
          <w:fldChar w:fldCharType="separate"/>
        </w:r>
        <w:r w:rsidR="00006DFF">
          <w:rPr>
            <w:noProof/>
            <w:webHidden/>
          </w:rPr>
          <w:t>57</w:t>
        </w:r>
        <w:r w:rsidR="00006DFF">
          <w:rPr>
            <w:noProof/>
            <w:webHidden/>
          </w:rPr>
          <w:fldChar w:fldCharType="end"/>
        </w:r>
      </w:hyperlink>
    </w:p>
    <w:p w14:paraId="46EB7E44" w14:textId="71BE7004"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31" w:history="1">
        <w:r w:rsidR="00006DFF" w:rsidRPr="007F00D2">
          <w:rPr>
            <w:rStyle w:val="Hyperlink"/>
            <w:noProof/>
          </w:rPr>
          <w:t>4.3</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Performance requirements</w:t>
        </w:r>
        <w:r w:rsidR="00006DFF">
          <w:rPr>
            <w:noProof/>
            <w:webHidden/>
          </w:rPr>
          <w:tab/>
        </w:r>
        <w:r w:rsidR="00006DFF">
          <w:rPr>
            <w:noProof/>
            <w:webHidden/>
          </w:rPr>
          <w:fldChar w:fldCharType="begin"/>
        </w:r>
        <w:r w:rsidR="00006DFF">
          <w:rPr>
            <w:noProof/>
            <w:webHidden/>
          </w:rPr>
          <w:instrText xml:space="preserve"> PAGEREF _Toc154055231 \h </w:instrText>
        </w:r>
        <w:r w:rsidR="00006DFF">
          <w:rPr>
            <w:noProof/>
            <w:webHidden/>
          </w:rPr>
        </w:r>
        <w:r w:rsidR="00006DFF">
          <w:rPr>
            <w:noProof/>
            <w:webHidden/>
          </w:rPr>
          <w:fldChar w:fldCharType="separate"/>
        </w:r>
        <w:r w:rsidR="00006DFF">
          <w:rPr>
            <w:noProof/>
            <w:webHidden/>
          </w:rPr>
          <w:t>61</w:t>
        </w:r>
        <w:r w:rsidR="00006DFF">
          <w:rPr>
            <w:noProof/>
            <w:webHidden/>
          </w:rPr>
          <w:fldChar w:fldCharType="end"/>
        </w:r>
      </w:hyperlink>
    </w:p>
    <w:p w14:paraId="5357E0F3" w14:textId="1B79BBAF"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32" w:history="1">
        <w:r w:rsidR="00006DFF" w:rsidRPr="007F00D2">
          <w:rPr>
            <w:rStyle w:val="Hyperlink"/>
            <w:noProof/>
          </w:rPr>
          <w:t>4.4</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Security requirements</w:t>
        </w:r>
        <w:r w:rsidR="00006DFF">
          <w:rPr>
            <w:noProof/>
            <w:webHidden/>
          </w:rPr>
          <w:tab/>
        </w:r>
        <w:r w:rsidR="00006DFF">
          <w:rPr>
            <w:noProof/>
            <w:webHidden/>
          </w:rPr>
          <w:fldChar w:fldCharType="begin"/>
        </w:r>
        <w:r w:rsidR="00006DFF">
          <w:rPr>
            <w:noProof/>
            <w:webHidden/>
          </w:rPr>
          <w:instrText xml:space="preserve"> PAGEREF _Toc154055232 \h </w:instrText>
        </w:r>
        <w:r w:rsidR="00006DFF">
          <w:rPr>
            <w:noProof/>
            <w:webHidden/>
          </w:rPr>
        </w:r>
        <w:r w:rsidR="00006DFF">
          <w:rPr>
            <w:noProof/>
            <w:webHidden/>
          </w:rPr>
          <w:fldChar w:fldCharType="separate"/>
        </w:r>
        <w:r w:rsidR="00006DFF">
          <w:rPr>
            <w:noProof/>
            <w:webHidden/>
          </w:rPr>
          <w:t>62</w:t>
        </w:r>
        <w:r w:rsidR="00006DFF">
          <w:rPr>
            <w:noProof/>
            <w:webHidden/>
          </w:rPr>
          <w:fldChar w:fldCharType="end"/>
        </w:r>
      </w:hyperlink>
    </w:p>
    <w:p w14:paraId="6D5DB9D8" w14:textId="22651139"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33" w:history="1">
        <w:r w:rsidR="00006DFF" w:rsidRPr="007F00D2">
          <w:rPr>
            <w:rStyle w:val="Hyperlink"/>
            <w:noProof/>
          </w:rPr>
          <w:t>4.5</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Backup and Recovery</w:t>
        </w:r>
        <w:r w:rsidR="00006DFF">
          <w:rPr>
            <w:noProof/>
            <w:webHidden/>
          </w:rPr>
          <w:tab/>
        </w:r>
        <w:r w:rsidR="00006DFF">
          <w:rPr>
            <w:noProof/>
            <w:webHidden/>
          </w:rPr>
          <w:fldChar w:fldCharType="begin"/>
        </w:r>
        <w:r w:rsidR="00006DFF">
          <w:rPr>
            <w:noProof/>
            <w:webHidden/>
          </w:rPr>
          <w:instrText xml:space="preserve"> PAGEREF _Toc154055233 \h </w:instrText>
        </w:r>
        <w:r w:rsidR="00006DFF">
          <w:rPr>
            <w:noProof/>
            <w:webHidden/>
          </w:rPr>
        </w:r>
        <w:r w:rsidR="00006DFF">
          <w:rPr>
            <w:noProof/>
            <w:webHidden/>
          </w:rPr>
          <w:fldChar w:fldCharType="separate"/>
        </w:r>
        <w:r w:rsidR="00006DFF">
          <w:rPr>
            <w:noProof/>
            <w:webHidden/>
          </w:rPr>
          <w:t>62</w:t>
        </w:r>
        <w:r w:rsidR="00006DFF">
          <w:rPr>
            <w:noProof/>
            <w:webHidden/>
          </w:rPr>
          <w:fldChar w:fldCharType="end"/>
        </w:r>
      </w:hyperlink>
    </w:p>
    <w:p w14:paraId="3FAF7F11" w14:textId="1CBAAC5E" w:rsidR="00006DFF" w:rsidRDefault="00000000">
      <w:pPr>
        <w:pStyle w:val="TOC2"/>
        <w:rPr>
          <w:rFonts w:asciiTheme="minorHAnsi" w:eastAsiaTheme="minorEastAsia" w:hAnsiTheme="minorHAnsi" w:cstheme="minorBidi"/>
          <w:noProof/>
          <w:kern w:val="2"/>
          <w:szCs w:val="22"/>
          <w:lang w:val="nl-NL" w:eastAsia="nl-NL" w:bidi="ar-SA"/>
          <w14:ligatures w14:val="standardContextual"/>
        </w:rPr>
      </w:pPr>
      <w:hyperlink w:anchor="_Toc154055234" w:history="1">
        <w:r w:rsidR="00006DFF" w:rsidRPr="007F00D2">
          <w:rPr>
            <w:rStyle w:val="Hyperlink"/>
            <w:noProof/>
          </w:rPr>
          <w:t>4.6</w:t>
        </w:r>
        <w:r w:rsidR="00006DFF">
          <w:rPr>
            <w:rFonts w:asciiTheme="minorHAnsi" w:eastAsiaTheme="minorEastAsia" w:hAnsiTheme="minorHAnsi" w:cstheme="minorBidi"/>
            <w:noProof/>
            <w:kern w:val="2"/>
            <w:szCs w:val="22"/>
            <w:lang w:val="nl-NL" w:eastAsia="nl-NL" w:bidi="ar-SA"/>
            <w14:ligatures w14:val="standardContextual"/>
          </w:rPr>
          <w:tab/>
        </w:r>
        <w:r w:rsidR="00006DFF" w:rsidRPr="007F00D2">
          <w:rPr>
            <w:rStyle w:val="Hyperlink"/>
            <w:noProof/>
          </w:rPr>
          <w:t>Disaster Recovery</w:t>
        </w:r>
        <w:r w:rsidR="00006DFF">
          <w:rPr>
            <w:noProof/>
            <w:webHidden/>
          </w:rPr>
          <w:tab/>
        </w:r>
        <w:r w:rsidR="00006DFF">
          <w:rPr>
            <w:noProof/>
            <w:webHidden/>
          </w:rPr>
          <w:fldChar w:fldCharType="begin"/>
        </w:r>
        <w:r w:rsidR="00006DFF">
          <w:rPr>
            <w:noProof/>
            <w:webHidden/>
          </w:rPr>
          <w:instrText xml:space="preserve"> PAGEREF _Toc154055234 \h </w:instrText>
        </w:r>
        <w:r w:rsidR="00006DFF">
          <w:rPr>
            <w:noProof/>
            <w:webHidden/>
          </w:rPr>
        </w:r>
        <w:r w:rsidR="00006DFF">
          <w:rPr>
            <w:noProof/>
            <w:webHidden/>
          </w:rPr>
          <w:fldChar w:fldCharType="separate"/>
        </w:r>
        <w:r w:rsidR="00006DFF">
          <w:rPr>
            <w:noProof/>
            <w:webHidden/>
          </w:rPr>
          <w:t>63</w:t>
        </w:r>
        <w:r w:rsidR="00006DFF">
          <w:rPr>
            <w:noProof/>
            <w:webHidden/>
          </w:rPr>
          <w:fldChar w:fldCharType="end"/>
        </w:r>
      </w:hyperlink>
    </w:p>
    <w:p w14:paraId="4AAA82B8" w14:textId="1EC6015A"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35" w:history="1">
        <w:r w:rsidR="00006DFF" w:rsidRPr="007F00D2">
          <w:rPr>
            <w:rStyle w:val="Hyperlink"/>
            <w:lang w:val="nl-NL"/>
          </w:rPr>
          <w:t>Appendix: Legenda Context Diagram</w:t>
        </w:r>
        <w:r w:rsidR="00006DFF">
          <w:rPr>
            <w:webHidden/>
          </w:rPr>
          <w:tab/>
        </w:r>
        <w:r w:rsidR="00006DFF">
          <w:rPr>
            <w:webHidden/>
          </w:rPr>
          <w:fldChar w:fldCharType="begin"/>
        </w:r>
        <w:r w:rsidR="00006DFF">
          <w:rPr>
            <w:webHidden/>
          </w:rPr>
          <w:instrText xml:space="preserve"> PAGEREF _Toc154055235 \h </w:instrText>
        </w:r>
        <w:r w:rsidR="00006DFF">
          <w:rPr>
            <w:webHidden/>
          </w:rPr>
        </w:r>
        <w:r w:rsidR="00006DFF">
          <w:rPr>
            <w:webHidden/>
          </w:rPr>
          <w:fldChar w:fldCharType="separate"/>
        </w:r>
        <w:r w:rsidR="00006DFF">
          <w:rPr>
            <w:webHidden/>
          </w:rPr>
          <w:t>64</w:t>
        </w:r>
        <w:r w:rsidR="00006DFF">
          <w:rPr>
            <w:webHidden/>
          </w:rPr>
          <w:fldChar w:fldCharType="end"/>
        </w:r>
      </w:hyperlink>
    </w:p>
    <w:p w14:paraId="0A65BAFE" w14:textId="14444C9A" w:rsidR="00006DFF" w:rsidRDefault="00000000">
      <w:pPr>
        <w:pStyle w:val="TOC1"/>
        <w:rPr>
          <w:rFonts w:asciiTheme="minorHAnsi" w:eastAsiaTheme="minorEastAsia" w:hAnsiTheme="minorHAnsi" w:cstheme="minorBidi"/>
          <w:b w:val="0"/>
          <w:kern w:val="2"/>
          <w:szCs w:val="22"/>
          <w:lang w:val="nl-NL" w:eastAsia="nl-NL" w:bidi="ar-SA"/>
          <w14:ligatures w14:val="standardContextual"/>
        </w:rPr>
      </w:pPr>
      <w:hyperlink w:anchor="_Toc154055236" w:history="1">
        <w:r w:rsidR="00006DFF" w:rsidRPr="007F00D2">
          <w:rPr>
            <w:rStyle w:val="Hyperlink"/>
            <w:lang w:val="en-US"/>
          </w:rPr>
          <w:t>Appendix: MCPaaS – Capacity allocation details</w:t>
        </w:r>
        <w:r w:rsidR="00006DFF">
          <w:rPr>
            <w:webHidden/>
          </w:rPr>
          <w:tab/>
        </w:r>
        <w:r w:rsidR="00006DFF">
          <w:rPr>
            <w:webHidden/>
          </w:rPr>
          <w:fldChar w:fldCharType="begin"/>
        </w:r>
        <w:r w:rsidR="00006DFF">
          <w:rPr>
            <w:webHidden/>
          </w:rPr>
          <w:instrText xml:space="preserve"> PAGEREF _Toc154055236 \h </w:instrText>
        </w:r>
        <w:r w:rsidR="00006DFF">
          <w:rPr>
            <w:webHidden/>
          </w:rPr>
        </w:r>
        <w:r w:rsidR="00006DFF">
          <w:rPr>
            <w:webHidden/>
          </w:rPr>
          <w:fldChar w:fldCharType="separate"/>
        </w:r>
        <w:r w:rsidR="00006DFF">
          <w:rPr>
            <w:webHidden/>
          </w:rPr>
          <w:t>65</w:t>
        </w:r>
        <w:r w:rsidR="00006DFF">
          <w:rPr>
            <w:webHidden/>
          </w:rPr>
          <w:fldChar w:fldCharType="end"/>
        </w:r>
      </w:hyperlink>
    </w:p>
    <w:p w14:paraId="4D248552" w14:textId="7BC35632"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730EE7C0" w14:textId="77777777" w:rsidR="00CE05B7" w:rsidRDefault="00CE05B7" w:rsidP="00CE05B7">
      <w:pPr>
        <w:pStyle w:val="Heading20"/>
        <w:rPr>
          <w:lang w:val="en-US"/>
        </w:rPr>
      </w:pPr>
      <w:bookmarkStart w:id="1" w:name="_Toc154055214"/>
      <w:bookmarkStart w:id="2" w:name="_Toc491867634"/>
      <w:bookmarkStart w:id="3" w:name="_Hlk491788214"/>
      <w:r w:rsidRPr="00863251">
        <w:rPr>
          <w:lang w:val="en-US"/>
        </w:rPr>
        <w:lastRenderedPageBreak/>
        <w:t>Document purpose</w:t>
      </w:r>
      <w:r>
        <w:rPr>
          <w:lang w:val="en-US"/>
        </w:rPr>
        <w:t>:</w:t>
      </w:r>
      <w:bookmarkEnd w:id="1"/>
      <w:r>
        <w:rPr>
          <w:lang w:val="en-US"/>
        </w:rPr>
        <w:t xml:space="preserve"> </w:t>
      </w:r>
    </w:p>
    <w:p w14:paraId="1DDDA09F" w14:textId="622DF5B1" w:rsidR="00CE05B7" w:rsidRPr="00166FE0" w:rsidRDefault="00166FE0" w:rsidP="00CE05B7">
      <w:pPr>
        <w:pStyle w:val="CvrLtrDetail"/>
        <w:rPr>
          <w:b w:val="0"/>
          <w:color w:val="auto"/>
          <w:sz w:val="20"/>
          <w:u w:val="single"/>
          <w:lang w:val="en-US"/>
        </w:rPr>
      </w:pPr>
      <w:r>
        <w:rPr>
          <w:b w:val="0"/>
          <w:color w:val="auto"/>
          <w:sz w:val="20"/>
          <w:u w:val="single"/>
          <w:lang w:val="en-US"/>
        </w:rPr>
        <w:t>W</w:t>
      </w:r>
      <w:r w:rsidR="00CE05B7" w:rsidRPr="00166FE0">
        <w:rPr>
          <w:b w:val="0"/>
          <w:color w:val="auto"/>
          <w:sz w:val="20"/>
          <w:u w:val="single"/>
          <w:lang w:val="en-US"/>
        </w:rPr>
        <w:t>hat is the Requirement document and why?</w:t>
      </w:r>
    </w:p>
    <w:p w14:paraId="5A67AE94" w14:textId="77777777" w:rsidR="00CE05B7" w:rsidRPr="008B6B98" w:rsidRDefault="00CE05B7" w:rsidP="00DF0DFF">
      <w:pPr>
        <w:pStyle w:val="ConfidentialityNotice"/>
        <w:rPr>
          <w:sz w:val="20"/>
        </w:rPr>
      </w:pPr>
      <w:r w:rsidRPr="00DF0DFF">
        <w:rPr>
          <w:sz w:val="20"/>
          <w:lang w:val="en-US"/>
        </w:rPr>
        <w:t xml:space="preserve">The </w:t>
      </w:r>
      <w:r w:rsidRPr="003069D1">
        <w:rPr>
          <w:sz w:val="20"/>
        </w:rPr>
        <w:t>requirement document is a Word document owned and managed by UWV.</w:t>
      </w:r>
    </w:p>
    <w:p w14:paraId="56A15428" w14:textId="32CDF4B1" w:rsidR="00CE05B7" w:rsidRPr="003069D1" w:rsidRDefault="00CE05B7" w:rsidP="00DF0DFF">
      <w:pPr>
        <w:pStyle w:val="ConfidentialityNotice"/>
        <w:rPr>
          <w:sz w:val="20"/>
        </w:rPr>
      </w:pPr>
      <w:r w:rsidRPr="00D87E01">
        <w:rPr>
          <w:sz w:val="20"/>
        </w:rPr>
        <w:t>The template of the requirement document can be found</w:t>
      </w:r>
      <w:r w:rsidRPr="00166FE0">
        <w:rPr>
          <w:sz w:val="20"/>
        </w:rPr>
        <w:t xml:space="preserve"> at this link: </w:t>
      </w:r>
      <w:r w:rsidR="0045228D">
        <w:rPr>
          <w:sz w:val="20"/>
        </w:rPr>
        <w:t xml:space="preserve"> </w:t>
      </w:r>
      <w:hyperlink r:id="rId18" w:history="1">
        <w:r w:rsidR="0045228D">
          <w:rPr>
            <w:rStyle w:val="Hyperlink"/>
            <w:sz w:val="20"/>
            <w:szCs w:val="20"/>
          </w:rPr>
          <w:t>Joined Collaboration Platform</w:t>
        </w:r>
      </w:hyperlink>
      <w:r w:rsidR="0045228D">
        <w:rPr>
          <w:sz w:val="20"/>
        </w:rPr>
        <w:t xml:space="preserve"> </w:t>
      </w:r>
      <w:r w:rsidRPr="00166FE0">
        <w:rPr>
          <w:sz w:val="20"/>
        </w:rPr>
        <w:t xml:space="preserve">If you cannot access the link, ask access to </w:t>
      </w:r>
      <w:hyperlink r:id="rId19" w:history="1">
        <w:r w:rsidRPr="00166FE0">
          <w:rPr>
            <w:rStyle w:val="Hyperlink"/>
            <w:sz w:val="20"/>
            <w:szCs w:val="20"/>
          </w:rPr>
          <w:t>jcp@uwv.nl</w:t>
        </w:r>
      </w:hyperlink>
    </w:p>
    <w:p w14:paraId="06266E0F" w14:textId="77777777" w:rsidR="00CE05B7" w:rsidRPr="00D87E01" w:rsidRDefault="00CE05B7" w:rsidP="00DF0DFF">
      <w:pPr>
        <w:pStyle w:val="ConfidentialityNotice"/>
        <w:rPr>
          <w:sz w:val="20"/>
        </w:rPr>
      </w:pPr>
      <w:r w:rsidRPr="008B6B98">
        <w:rPr>
          <w:sz w:val="20"/>
        </w:rPr>
        <w:t xml:space="preserve">If a business division would like </w:t>
      </w:r>
      <w:proofErr w:type="gramStart"/>
      <w:r w:rsidRPr="008B6B98">
        <w:rPr>
          <w:sz w:val="20"/>
        </w:rPr>
        <w:t>to :</w:t>
      </w:r>
      <w:proofErr w:type="gramEnd"/>
    </w:p>
    <w:p w14:paraId="0B58DBAB" w14:textId="77777777" w:rsidR="00CE05B7" w:rsidRPr="0045228D" w:rsidRDefault="00CE05B7" w:rsidP="00A96414">
      <w:pPr>
        <w:pStyle w:val="ConfidentialityNotice"/>
        <w:numPr>
          <w:ilvl w:val="0"/>
          <w:numId w:val="63"/>
        </w:numPr>
        <w:rPr>
          <w:sz w:val="20"/>
          <w:lang w:val="fr-FR"/>
        </w:rPr>
      </w:pPr>
      <w:proofErr w:type="spellStart"/>
      <w:proofErr w:type="gramStart"/>
      <w:r w:rsidRPr="0045228D">
        <w:rPr>
          <w:sz w:val="20"/>
          <w:lang w:val="fr-FR"/>
        </w:rPr>
        <w:t>implement</w:t>
      </w:r>
      <w:proofErr w:type="spellEnd"/>
      <w:proofErr w:type="gramEnd"/>
      <w:r w:rsidRPr="0045228D">
        <w:rPr>
          <w:sz w:val="20"/>
          <w:lang w:val="fr-FR"/>
        </w:rPr>
        <w:t xml:space="preserve"> a new CI (application)</w:t>
      </w:r>
    </w:p>
    <w:p w14:paraId="6AEFD4A8" w14:textId="77777777" w:rsidR="00CE05B7" w:rsidRPr="00DF0DFF" w:rsidRDefault="00CE05B7" w:rsidP="00A96414">
      <w:pPr>
        <w:pStyle w:val="ConfidentialityNotice"/>
        <w:numPr>
          <w:ilvl w:val="0"/>
          <w:numId w:val="63"/>
        </w:numPr>
        <w:rPr>
          <w:sz w:val="20"/>
          <w:lang w:val="en-US"/>
        </w:rPr>
      </w:pPr>
      <w:proofErr w:type="spellStart"/>
      <w:r w:rsidRPr="003069D1">
        <w:rPr>
          <w:sz w:val="20"/>
          <w:lang w:val="en-US"/>
        </w:rPr>
        <w:t>modifiy</w:t>
      </w:r>
      <w:proofErr w:type="spellEnd"/>
      <w:r w:rsidRPr="003069D1">
        <w:rPr>
          <w:sz w:val="20"/>
          <w:lang w:val="en-US"/>
        </w:rPr>
        <w:t xml:space="preserve"> an existing CI</w:t>
      </w:r>
      <w:r w:rsidRPr="00166FE0">
        <w:rPr>
          <w:sz w:val="20"/>
          <w:lang w:val="en-US"/>
        </w:rPr>
        <w:t xml:space="preserve"> (for example an upgrade of a server, a new connection request, a new functionality, a new component, a new server, etc.)</w:t>
      </w:r>
    </w:p>
    <w:p w14:paraId="0DBE3150" w14:textId="77777777" w:rsidR="00CE05B7" w:rsidRPr="00166FE0" w:rsidRDefault="00CE05B7" w:rsidP="00DF0DFF">
      <w:pPr>
        <w:pStyle w:val="ConfidentialityNotice"/>
        <w:rPr>
          <w:sz w:val="20"/>
          <w:lang w:val="en-US"/>
        </w:rPr>
      </w:pPr>
      <w:r w:rsidRPr="00166FE0">
        <w:rPr>
          <w:sz w:val="20"/>
          <w:lang w:val="en-US"/>
        </w:rPr>
        <w:t xml:space="preserve">Then the business division (using the template) should fill-in the requirements, which will be reviewed according to the “HLD Fabriek” process. </w:t>
      </w:r>
    </w:p>
    <w:p w14:paraId="54767C57" w14:textId="77777777" w:rsidR="00CE05B7" w:rsidRPr="00166FE0" w:rsidRDefault="00CE05B7" w:rsidP="00DF0DFF">
      <w:pPr>
        <w:pStyle w:val="ConfidentialityNotice"/>
        <w:rPr>
          <w:sz w:val="20"/>
          <w:lang w:val="en-US"/>
        </w:rPr>
      </w:pPr>
      <w:r w:rsidRPr="00166FE0">
        <w:rPr>
          <w:sz w:val="20"/>
          <w:lang w:val="en-US"/>
        </w:rPr>
        <w:t>Special requests – as exceptions – could be handled outside the “HLD Fabriek” process.</w:t>
      </w:r>
    </w:p>
    <w:p w14:paraId="608CEADF" w14:textId="77777777" w:rsidR="00CE05B7" w:rsidRPr="00166FE0" w:rsidRDefault="00CE05B7" w:rsidP="00DF0DFF">
      <w:pPr>
        <w:pStyle w:val="ConfidentialityNotice"/>
        <w:rPr>
          <w:sz w:val="20"/>
          <w:lang w:val="en-US"/>
        </w:rPr>
      </w:pPr>
    </w:p>
    <w:p w14:paraId="191B61FA" w14:textId="77777777" w:rsidR="00CE05B7" w:rsidRPr="00166FE0" w:rsidRDefault="00CE05B7" w:rsidP="00DF0DFF">
      <w:pPr>
        <w:pStyle w:val="ConfidentialityNotice"/>
        <w:rPr>
          <w:sz w:val="20"/>
          <w:lang w:val="en-US"/>
        </w:rPr>
      </w:pPr>
      <w:r w:rsidRPr="00166FE0">
        <w:rPr>
          <w:sz w:val="20"/>
          <w:lang w:val="en-US"/>
        </w:rPr>
        <w:t xml:space="preserve">Once the requirement document will be filled-in for a new/existing CI, the business division which owns the CI will </w:t>
      </w:r>
      <w:proofErr w:type="gramStart"/>
      <w:r w:rsidRPr="00166FE0">
        <w:rPr>
          <w:sz w:val="20"/>
          <w:lang w:val="en-US"/>
        </w:rPr>
        <w:t>become also</w:t>
      </w:r>
      <w:proofErr w:type="gramEnd"/>
      <w:r w:rsidRPr="00166FE0">
        <w:rPr>
          <w:sz w:val="20"/>
          <w:lang w:val="en-US"/>
        </w:rPr>
        <w:t xml:space="preserve"> the owner of the requirement document, also for future versions and changes.</w:t>
      </w:r>
    </w:p>
    <w:p w14:paraId="4A8A7C0D" w14:textId="77777777" w:rsidR="00CE05B7" w:rsidRPr="00DF0DFF" w:rsidRDefault="00CE05B7" w:rsidP="00DF0DFF">
      <w:pPr>
        <w:pStyle w:val="ConfidentialityNotice"/>
        <w:rPr>
          <w:sz w:val="20"/>
          <w:u w:val="single"/>
          <w:lang w:val="en-US"/>
        </w:rPr>
      </w:pPr>
      <w:r w:rsidRPr="00DF0DFF">
        <w:rPr>
          <w:sz w:val="20"/>
          <w:u w:val="single"/>
          <w:lang w:val="en-US"/>
        </w:rPr>
        <w:t xml:space="preserve">Why the requirement document is </w:t>
      </w:r>
      <w:proofErr w:type="gramStart"/>
      <w:r w:rsidRPr="00DF0DFF">
        <w:rPr>
          <w:sz w:val="20"/>
          <w:u w:val="single"/>
          <w:lang w:val="en-US"/>
        </w:rPr>
        <w:t>important ?</w:t>
      </w:r>
      <w:proofErr w:type="gramEnd"/>
    </w:p>
    <w:p w14:paraId="3DC5DC75" w14:textId="77777777" w:rsidR="00CE05B7" w:rsidRPr="00166FE0" w:rsidRDefault="00CE05B7" w:rsidP="00A96414">
      <w:pPr>
        <w:pStyle w:val="ConfidentialityNotice"/>
        <w:numPr>
          <w:ilvl w:val="0"/>
          <w:numId w:val="65"/>
        </w:numPr>
        <w:rPr>
          <w:sz w:val="20"/>
          <w:lang w:val="en-US"/>
        </w:rPr>
      </w:pPr>
      <w:r w:rsidRPr="00166FE0">
        <w:rPr>
          <w:sz w:val="20"/>
          <w:lang w:val="en-US"/>
        </w:rPr>
        <w:t xml:space="preserve">The requirement document is a collection of wishes and requirements from the business division to the </w:t>
      </w:r>
      <w:proofErr w:type="spellStart"/>
      <w:r w:rsidRPr="00166FE0">
        <w:rPr>
          <w:sz w:val="20"/>
          <w:lang w:val="en-US"/>
        </w:rPr>
        <w:t>leverancier</w:t>
      </w:r>
      <w:proofErr w:type="spellEnd"/>
      <w:r w:rsidRPr="00166FE0">
        <w:rPr>
          <w:sz w:val="20"/>
          <w:lang w:val="en-US"/>
        </w:rPr>
        <w:t xml:space="preserve"> DXC.</w:t>
      </w:r>
    </w:p>
    <w:p w14:paraId="6AA75742" w14:textId="77777777" w:rsidR="00CE05B7" w:rsidRPr="00166FE0" w:rsidRDefault="00CE05B7" w:rsidP="00DF0DFF">
      <w:pPr>
        <w:pStyle w:val="ConfidentialityNotice"/>
        <w:rPr>
          <w:sz w:val="20"/>
          <w:lang w:val="en-US"/>
        </w:rPr>
      </w:pPr>
      <w:r w:rsidRPr="00166FE0">
        <w:rPr>
          <w:sz w:val="20"/>
          <w:lang w:val="en-US"/>
        </w:rPr>
        <w:t>The document contains requirements:</w:t>
      </w:r>
    </w:p>
    <w:p w14:paraId="30CB6841" w14:textId="77777777" w:rsidR="00CE05B7" w:rsidRPr="00166FE0" w:rsidRDefault="00CE05B7" w:rsidP="00DF0DFF">
      <w:pPr>
        <w:pStyle w:val="ConfidentialityNotice"/>
        <w:ind w:firstLine="720"/>
        <w:rPr>
          <w:sz w:val="20"/>
          <w:lang w:val="en-US"/>
        </w:rPr>
      </w:pPr>
      <w:r w:rsidRPr="00166FE0">
        <w:rPr>
          <w:sz w:val="20"/>
          <w:lang w:val="en-US"/>
        </w:rPr>
        <w:t xml:space="preserve">on hosting (hardware, software) level </w:t>
      </w:r>
    </w:p>
    <w:p w14:paraId="066B40F6" w14:textId="77777777" w:rsidR="00CE05B7" w:rsidRPr="00166FE0" w:rsidRDefault="00CE05B7" w:rsidP="00DF0DFF">
      <w:pPr>
        <w:pStyle w:val="ConfidentialityNotice"/>
        <w:ind w:firstLine="720"/>
        <w:rPr>
          <w:sz w:val="20"/>
          <w:lang w:val="en-US"/>
        </w:rPr>
      </w:pPr>
      <w:r w:rsidRPr="00166FE0">
        <w:rPr>
          <w:sz w:val="20"/>
          <w:lang w:val="en-US"/>
        </w:rPr>
        <w:t xml:space="preserve">on security </w:t>
      </w:r>
      <w:proofErr w:type="spellStart"/>
      <w:r w:rsidRPr="00166FE0">
        <w:rPr>
          <w:sz w:val="20"/>
          <w:lang w:val="en-US"/>
        </w:rPr>
        <w:t>en</w:t>
      </w:r>
      <w:proofErr w:type="spellEnd"/>
      <w:r w:rsidRPr="00166FE0">
        <w:rPr>
          <w:sz w:val="20"/>
          <w:lang w:val="en-US"/>
        </w:rPr>
        <w:t xml:space="preserve"> compliancy level</w:t>
      </w:r>
    </w:p>
    <w:p w14:paraId="5BA7CB72" w14:textId="77777777" w:rsidR="00CE05B7" w:rsidRPr="00166FE0" w:rsidRDefault="00CE05B7" w:rsidP="00DF0DFF">
      <w:pPr>
        <w:pStyle w:val="ConfidentialityNotice"/>
        <w:ind w:firstLine="720"/>
        <w:rPr>
          <w:sz w:val="20"/>
          <w:lang w:val="en-US"/>
        </w:rPr>
      </w:pPr>
      <w:r w:rsidRPr="00166FE0">
        <w:rPr>
          <w:sz w:val="20"/>
          <w:lang w:val="en-US"/>
        </w:rPr>
        <w:t>on network level (connections)</w:t>
      </w:r>
    </w:p>
    <w:p w14:paraId="4F34C974" w14:textId="77777777" w:rsidR="00CE05B7" w:rsidRPr="00166FE0" w:rsidRDefault="00CE05B7" w:rsidP="00DF0DFF">
      <w:pPr>
        <w:pStyle w:val="ConfidentialityNotice"/>
        <w:ind w:firstLine="720"/>
        <w:rPr>
          <w:sz w:val="20"/>
          <w:lang w:val="en-US"/>
        </w:rPr>
      </w:pPr>
      <w:r w:rsidRPr="00166FE0">
        <w:rPr>
          <w:sz w:val="20"/>
          <w:lang w:val="en-US"/>
        </w:rPr>
        <w:t>on functionality level (use cases)</w:t>
      </w:r>
    </w:p>
    <w:p w14:paraId="37213657" w14:textId="77777777" w:rsidR="00CE05B7" w:rsidRPr="00166FE0" w:rsidRDefault="00CE05B7" w:rsidP="00DF0DFF">
      <w:pPr>
        <w:pStyle w:val="ConfidentialityNotice"/>
        <w:ind w:firstLine="720"/>
        <w:rPr>
          <w:sz w:val="20"/>
          <w:lang w:val="en-US"/>
        </w:rPr>
      </w:pPr>
      <w:r w:rsidRPr="00166FE0">
        <w:rPr>
          <w:sz w:val="20"/>
          <w:lang w:val="en-US"/>
        </w:rPr>
        <w:t>on performance level</w:t>
      </w:r>
    </w:p>
    <w:p w14:paraId="102E8139" w14:textId="77777777" w:rsidR="00CE05B7" w:rsidRPr="00DF0DFF" w:rsidRDefault="00CE05B7" w:rsidP="00DF0DFF">
      <w:pPr>
        <w:pStyle w:val="ConfidentialityNotice"/>
        <w:rPr>
          <w:sz w:val="20"/>
          <w:lang w:val="en-US"/>
        </w:rPr>
      </w:pPr>
      <w:r w:rsidRPr="00166FE0">
        <w:rPr>
          <w:sz w:val="20"/>
          <w:lang w:val="en-US"/>
        </w:rPr>
        <w:t xml:space="preserve">and it will be used by DXC to: </w:t>
      </w:r>
    </w:p>
    <w:p w14:paraId="63241BB5" w14:textId="21969ADD" w:rsidR="00CE05B7" w:rsidRPr="00166FE0" w:rsidRDefault="00CE05B7" w:rsidP="00A96414">
      <w:pPr>
        <w:pStyle w:val="ListParagraph"/>
        <w:numPr>
          <w:ilvl w:val="0"/>
          <w:numId w:val="64"/>
        </w:numPr>
        <w:spacing w:line="276" w:lineRule="auto"/>
        <w:rPr>
          <w:color w:val="auto"/>
          <w:sz w:val="20"/>
        </w:rPr>
      </w:pPr>
      <w:r w:rsidRPr="00DF0DFF">
        <w:rPr>
          <w:color w:val="auto"/>
          <w:sz w:val="20"/>
        </w:rPr>
        <w:t xml:space="preserve">Gain a general understanding of the application </w:t>
      </w:r>
      <w:proofErr w:type="gramStart"/>
      <w:r w:rsidRPr="00DF0DFF">
        <w:rPr>
          <w:color w:val="auto"/>
          <w:sz w:val="20"/>
        </w:rPr>
        <w:t>requirements</w:t>
      </w:r>
      <w:proofErr w:type="gramEnd"/>
    </w:p>
    <w:p w14:paraId="7B47E237" w14:textId="29BFDC1D" w:rsidR="00CE05B7" w:rsidRPr="00DF0DFF" w:rsidRDefault="00166FE0" w:rsidP="00A96414">
      <w:pPr>
        <w:pStyle w:val="ListParagraph"/>
        <w:numPr>
          <w:ilvl w:val="0"/>
          <w:numId w:val="64"/>
        </w:numPr>
        <w:spacing w:line="276" w:lineRule="auto"/>
        <w:rPr>
          <w:color w:val="auto"/>
          <w:sz w:val="20"/>
        </w:rPr>
      </w:pPr>
      <w:r>
        <w:rPr>
          <w:color w:val="auto"/>
          <w:sz w:val="20"/>
        </w:rPr>
        <w:t>D</w:t>
      </w:r>
      <w:r w:rsidR="00CE05B7" w:rsidRPr="00DF0DFF">
        <w:rPr>
          <w:color w:val="auto"/>
          <w:sz w:val="20"/>
        </w:rPr>
        <w:t>eliver the Infrastructure Application design (IA HLD)</w:t>
      </w:r>
      <w:r w:rsidR="00CE05B7" w:rsidRPr="00166FE0">
        <w:rPr>
          <w:color w:val="auto"/>
          <w:sz w:val="20"/>
        </w:rPr>
        <w:t xml:space="preserve">: </w:t>
      </w:r>
      <w:r w:rsidR="00CE05B7" w:rsidRPr="00166FE0">
        <w:rPr>
          <w:color w:val="auto"/>
          <w:sz w:val="20"/>
          <w:lang w:val="en-US"/>
        </w:rPr>
        <w:t xml:space="preserve">after the validation of the HLD by the UWV Technical Design </w:t>
      </w:r>
      <w:proofErr w:type="spellStart"/>
      <w:r w:rsidR="00CE05B7" w:rsidRPr="00166FE0">
        <w:rPr>
          <w:color w:val="auto"/>
          <w:sz w:val="20"/>
          <w:lang w:val="en-US"/>
        </w:rPr>
        <w:t>autority</w:t>
      </w:r>
      <w:proofErr w:type="spellEnd"/>
      <w:r w:rsidR="00CE05B7" w:rsidRPr="00166FE0">
        <w:rPr>
          <w:color w:val="auto"/>
          <w:sz w:val="20"/>
          <w:lang w:val="en-US"/>
        </w:rPr>
        <w:t xml:space="preserve"> (TDA) a “building </w:t>
      </w:r>
      <w:proofErr w:type="spellStart"/>
      <w:proofErr w:type="gramStart"/>
      <w:r w:rsidR="00CE05B7" w:rsidRPr="00166FE0">
        <w:rPr>
          <w:color w:val="auto"/>
          <w:sz w:val="20"/>
          <w:lang w:val="en-US"/>
        </w:rPr>
        <w:t>permit”or</w:t>
      </w:r>
      <w:proofErr w:type="spellEnd"/>
      <w:proofErr w:type="gramEnd"/>
      <w:r w:rsidR="00CE05B7" w:rsidRPr="00166FE0">
        <w:rPr>
          <w:color w:val="auto"/>
          <w:sz w:val="20"/>
          <w:lang w:val="en-US"/>
        </w:rPr>
        <w:t xml:space="preserve"> “</w:t>
      </w:r>
      <w:proofErr w:type="spellStart"/>
      <w:r w:rsidR="00CE05B7" w:rsidRPr="00166FE0">
        <w:rPr>
          <w:color w:val="auto"/>
          <w:sz w:val="20"/>
          <w:lang w:val="en-US"/>
        </w:rPr>
        <w:t>Bouwvergunning</w:t>
      </w:r>
      <w:proofErr w:type="spellEnd"/>
      <w:r w:rsidR="00CE05B7" w:rsidRPr="00166FE0">
        <w:rPr>
          <w:color w:val="auto"/>
          <w:sz w:val="20"/>
          <w:lang w:val="en-US"/>
        </w:rPr>
        <w:t>” is issued by the TDA. That is the starting point for projects realization phase. For more info on the TDA please turn to the ICT Services Lead Architect.</w:t>
      </w:r>
    </w:p>
    <w:p w14:paraId="13C2BAD4" w14:textId="77777777" w:rsidR="00CE05B7" w:rsidRPr="00DF0DFF" w:rsidRDefault="00CE05B7" w:rsidP="00A96414">
      <w:pPr>
        <w:pStyle w:val="ListParagraph"/>
        <w:numPr>
          <w:ilvl w:val="0"/>
          <w:numId w:val="65"/>
        </w:numPr>
        <w:rPr>
          <w:color w:val="auto"/>
          <w:sz w:val="20"/>
        </w:rPr>
      </w:pPr>
      <w:r w:rsidRPr="00DF0DFF">
        <w:rPr>
          <w:color w:val="auto"/>
          <w:sz w:val="20"/>
        </w:rPr>
        <w:t xml:space="preserve">The </w:t>
      </w:r>
      <w:r w:rsidRPr="00DF0DFF">
        <w:rPr>
          <w:color w:val="auto"/>
          <w:sz w:val="20"/>
          <w:lang w:val="en-US"/>
        </w:rPr>
        <w:t xml:space="preserve">requirement document is also important because it has a contractual </w:t>
      </w:r>
      <w:proofErr w:type="gramStart"/>
      <w:r w:rsidRPr="00DF0DFF">
        <w:rPr>
          <w:color w:val="auto"/>
          <w:sz w:val="20"/>
          <w:lang w:val="en-US"/>
        </w:rPr>
        <w:t>relevance</w:t>
      </w:r>
      <w:proofErr w:type="gramEnd"/>
      <w:r w:rsidRPr="00DF0DFF">
        <w:rPr>
          <w:color w:val="auto"/>
          <w:sz w:val="20"/>
          <w:lang w:val="en-US"/>
        </w:rPr>
        <w:t xml:space="preserve"> </w:t>
      </w:r>
    </w:p>
    <w:p w14:paraId="30860BEB" w14:textId="77777777" w:rsidR="00CE05B7" w:rsidRPr="00166FE0" w:rsidRDefault="00CE05B7" w:rsidP="00DF0DFF">
      <w:pPr>
        <w:pStyle w:val="ListParagraph"/>
        <w:rPr>
          <w:color w:val="auto"/>
          <w:sz w:val="20"/>
          <w:lang w:val="en-US"/>
        </w:rPr>
      </w:pPr>
    </w:p>
    <w:p w14:paraId="2183F2FE" w14:textId="77777777" w:rsidR="00CE05B7" w:rsidRPr="00166FE0" w:rsidRDefault="00CE05B7" w:rsidP="00CE05B7">
      <w:pPr>
        <w:pStyle w:val="ConfidentialityNotice"/>
        <w:rPr>
          <w:sz w:val="20"/>
          <w:u w:val="single"/>
          <w:lang w:val="en-US"/>
        </w:rPr>
      </w:pPr>
      <w:r w:rsidRPr="00166FE0">
        <w:rPr>
          <w:sz w:val="20"/>
          <w:u w:val="single"/>
          <w:lang w:val="en-US"/>
        </w:rPr>
        <w:t xml:space="preserve">Why the requirement document must be written in </w:t>
      </w:r>
      <w:proofErr w:type="gramStart"/>
      <w:r w:rsidRPr="00166FE0">
        <w:rPr>
          <w:sz w:val="20"/>
          <w:u w:val="single"/>
          <w:lang w:val="en-US"/>
        </w:rPr>
        <w:t>English ?</w:t>
      </w:r>
      <w:proofErr w:type="gramEnd"/>
    </w:p>
    <w:p w14:paraId="5E0DABB9" w14:textId="77777777" w:rsidR="00CE05B7" w:rsidRPr="00166FE0" w:rsidRDefault="00CE05B7" w:rsidP="00DF0DFF">
      <w:pPr>
        <w:pStyle w:val="ListParagraph"/>
        <w:rPr>
          <w:color w:val="auto"/>
          <w:sz w:val="20"/>
          <w:lang w:val="en-US"/>
        </w:rPr>
      </w:pPr>
      <w:r w:rsidRPr="00DF0DFF">
        <w:rPr>
          <w:color w:val="auto"/>
          <w:sz w:val="20"/>
          <w:lang w:val="en-US"/>
        </w:rPr>
        <w:t>Because</w:t>
      </w:r>
      <w:r w:rsidRPr="00166FE0">
        <w:rPr>
          <w:color w:val="auto"/>
          <w:sz w:val="20"/>
          <w:lang w:val="en-US"/>
        </w:rPr>
        <w:t xml:space="preserve"> the Requirement document and the HLD are considered technical documents</w:t>
      </w:r>
      <w:r w:rsidRPr="00DF0DFF">
        <w:rPr>
          <w:color w:val="auto"/>
          <w:sz w:val="20"/>
          <w:lang w:val="en-US"/>
        </w:rPr>
        <w:t xml:space="preserve"> </w:t>
      </w:r>
      <w:r w:rsidRPr="00166FE0">
        <w:rPr>
          <w:color w:val="auto"/>
          <w:sz w:val="20"/>
          <w:lang w:val="en-US"/>
        </w:rPr>
        <w:t xml:space="preserve">and </w:t>
      </w:r>
      <w:r w:rsidRPr="00DF0DFF">
        <w:rPr>
          <w:color w:val="auto"/>
          <w:sz w:val="20"/>
          <w:lang w:val="en-US"/>
        </w:rPr>
        <w:t>DXC is a global company with employees from all over the world, thus English is the official language</w:t>
      </w:r>
      <w:r w:rsidRPr="00166FE0">
        <w:rPr>
          <w:color w:val="auto"/>
          <w:sz w:val="20"/>
          <w:lang w:val="en-US"/>
        </w:rPr>
        <w:t>.</w:t>
      </w:r>
    </w:p>
    <w:p w14:paraId="08AB8D94" w14:textId="77777777" w:rsidR="00CE05B7" w:rsidRPr="00166FE0" w:rsidRDefault="00CE05B7" w:rsidP="00CE05B7">
      <w:pPr>
        <w:pStyle w:val="CommentText"/>
        <w:rPr>
          <w:color w:val="auto"/>
          <w:u w:val="single"/>
          <w:lang w:val="en-US"/>
        </w:rPr>
      </w:pPr>
      <w:r w:rsidRPr="00166FE0">
        <w:rPr>
          <w:color w:val="auto"/>
          <w:u w:val="single"/>
          <w:lang w:val="en-US"/>
        </w:rPr>
        <w:t>Name of this requirement document</w:t>
      </w:r>
    </w:p>
    <w:p w14:paraId="38632AE0" w14:textId="77777777" w:rsidR="00CE05B7" w:rsidRPr="00166FE0" w:rsidRDefault="00CE05B7" w:rsidP="00CE05B7">
      <w:pPr>
        <w:pStyle w:val="CommentText"/>
        <w:rPr>
          <w:color w:val="auto"/>
          <w:lang w:val="en-US"/>
        </w:rPr>
      </w:pPr>
      <w:r w:rsidRPr="00166FE0">
        <w:rPr>
          <w:color w:val="auto"/>
          <w:lang w:val="en-US"/>
        </w:rPr>
        <w:t>The name of this requirement document = name of the application (CI).</w:t>
      </w:r>
    </w:p>
    <w:p w14:paraId="3155C148" w14:textId="50073E6C" w:rsidR="00CE05B7" w:rsidRPr="00166FE0" w:rsidRDefault="00CE05B7" w:rsidP="00CE05B7">
      <w:pPr>
        <w:pStyle w:val="CommentText"/>
        <w:rPr>
          <w:color w:val="auto"/>
          <w:lang w:val="en-US"/>
        </w:rPr>
      </w:pPr>
      <w:r w:rsidRPr="00166FE0">
        <w:rPr>
          <w:color w:val="auto"/>
          <w:lang w:val="en-US"/>
        </w:rPr>
        <w:t xml:space="preserve">A correct application name must be used, consistent with </w:t>
      </w:r>
      <w:proofErr w:type="spellStart"/>
      <w:r w:rsidRPr="00166FE0">
        <w:rPr>
          <w:color w:val="auto"/>
          <w:lang w:val="en-US"/>
        </w:rPr>
        <w:t>confipedia</w:t>
      </w:r>
      <w:proofErr w:type="spellEnd"/>
      <w:r w:rsidRPr="00166FE0">
        <w:rPr>
          <w:color w:val="auto"/>
          <w:lang w:val="en-US"/>
        </w:rPr>
        <w:t xml:space="preserve"> (use e</w:t>
      </w:r>
      <w:r w:rsidR="00166FE0" w:rsidRPr="00166FE0">
        <w:rPr>
          <w:color w:val="auto"/>
          <w:lang w:val="en-US"/>
        </w:rPr>
        <w:t xml:space="preserve">xact full name, case sensitive). </w:t>
      </w:r>
      <w:r w:rsidR="00DB1FAD">
        <w:rPr>
          <w:color w:val="auto"/>
          <w:lang w:val="en-US"/>
        </w:rPr>
        <w:t>L</w:t>
      </w:r>
      <w:r w:rsidRPr="00166FE0">
        <w:rPr>
          <w:color w:val="auto"/>
          <w:lang w:val="en-US"/>
        </w:rPr>
        <w:t>ink</w:t>
      </w:r>
      <w:r w:rsidR="00DB1FAD">
        <w:rPr>
          <w:color w:val="auto"/>
          <w:lang w:val="en-US"/>
        </w:rPr>
        <w:t xml:space="preserve"> to site</w:t>
      </w:r>
      <w:r w:rsidRPr="00166FE0">
        <w:rPr>
          <w:color w:val="auto"/>
          <w:lang w:val="en-US"/>
        </w:rPr>
        <w:t xml:space="preserve">: </w:t>
      </w:r>
      <w:hyperlink r:id="rId20" w:history="1">
        <w:proofErr w:type="spellStart"/>
        <w:r w:rsidR="00DB1FAD">
          <w:rPr>
            <w:rStyle w:val="Hyperlink"/>
            <w:sz w:val="20"/>
            <w:szCs w:val="20"/>
            <w:lang w:val="en-US"/>
          </w:rPr>
          <w:t>Confipedia</w:t>
        </w:r>
        <w:proofErr w:type="spellEnd"/>
      </w:hyperlink>
    </w:p>
    <w:p w14:paraId="41E4BBD3" w14:textId="77777777" w:rsidR="00CE05B7" w:rsidRPr="00166FE0" w:rsidRDefault="00CE05B7" w:rsidP="00CE05B7">
      <w:pPr>
        <w:pStyle w:val="CommentText"/>
        <w:rPr>
          <w:color w:val="auto"/>
          <w:lang w:val="en-US"/>
        </w:rPr>
      </w:pPr>
    </w:p>
    <w:p w14:paraId="7F06713B" w14:textId="77777777" w:rsidR="00CE05B7" w:rsidRPr="00166FE0" w:rsidRDefault="00CE05B7" w:rsidP="00CE05B7">
      <w:pPr>
        <w:pStyle w:val="CommentText"/>
        <w:rPr>
          <w:color w:val="auto"/>
          <w:lang w:val="en-US"/>
        </w:rPr>
      </w:pPr>
      <w:r w:rsidRPr="00166FE0">
        <w:rPr>
          <w:color w:val="auto"/>
          <w:lang w:val="en-US"/>
        </w:rPr>
        <w:t xml:space="preserve">In case this document describes a cluster of applications, each application must be mentioned here </w:t>
      </w:r>
      <w:proofErr w:type="gramStart"/>
      <w:r w:rsidRPr="00166FE0">
        <w:rPr>
          <w:color w:val="auto"/>
          <w:lang w:val="en-US"/>
        </w:rPr>
        <w:t>separately</w:t>
      </w:r>
      <w:proofErr w:type="gramEnd"/>
    </w:p>
    <w:p w14:paraId="3532CDA2" w14:textId="77777777" w:rsidR="00CE05B7" w:rsidRPr="00166FE0" w:rsidRDefault="00CE05B7" w:rsidP="00CE05B7">
      <w:pPr>
        <w:pStyle w:val="CommentText"/>
        <w:rPr>
          <w:color w:val="auto"/>
          <w:lang w:val="en-US"/>
        </w:rPr>
      </w:pPr>
    </w:p>
    <w:p w14:paraId="79079A96" w14:textId="77777777" w:rsidR="00CE05B7" w:rsidRPr="00166FE0" w:rsidRDefault="00CE05B7" w:rsidP="00CE05B7">
      <w:pPr>
        <w:pStyle w:val="CommentText"/>
        <w:rPr>
          <w:color w:val="auto"/>
          <w:u w:val="single"/>
          <w:lang w:val="en-US"/>
        </w:rPr>
      </w:pPr>
      <w:r w:rsidRPr="00166FE0">
        <w:rPr>
          <w:color w:val="auto"/>
          <w:u w:val="single"/>
          <w:lang w:val="en-US"/>
        </w:rPr>
        <w:t>Contact:</w:t>
      </w:r>
    </w:p>
    <w:p w14:paraId="33C26B6C" w14:textId="77777777" w:rsidR="00CE05B7" w:rsidRPr="00166FE0" w:rsidRDefault="00CE05B7" w:rsidP="00CE05B7">
      <w:pPr>
        <w:pStyle w:val="CommentText"/>
        <w:rPr>
          <w:color w:val="auto"/>
          <w:lang w:val="en-US"/>
        </w:rPr>
      </w:pPr>
      <w:r w:rsidRPr="00166FE0">
        <w:rPr>
          <w:color w:val="auto"/>
        </w:rPr>
        <w:t xml:space="preserve">If you have questions, </w:t>
      </w:r>
      <w:proofErr w:type="gramStart"/>
      <w:r w:rsidRPr="00166FE0">
        <w:rPr>
          <w:color w:val="auto"/>
        </w:rPr>
        <w:t>feedbacks</w:t>
      </w:r>
      <w:proofErr w:type="gramEnd"/>
      <w:r w:rsidRPr="00166FE0">
        <w:rPr>
          <w:color w:val="auto"/>
        </w:rPr>
        <w:t xml:space="preserve"> or remarks regarding this template, please contact ict.ior_applicatiehosting@uwv.nl</w:t>
      </w:r>
    </w:p>
    <w:p w14:paraId="50F4FD26" w14:textId="77777777" w:rsidR="00CE05B7" w:rsidRDefault="00CE05B7" w:rsidP="00CE05B7">
      <w:pPr>
        <w:rPr>
          <w:sz w:val="20"/>
        </w:rPr>
      </w:pPr>
    </w:p>
    <w:p w14:paraId="61A08B1F" w14:textId="77777777" w:rsidR="00CE05B7" w:rsidRPr="00950DEC" w:rsidRDefault="00CE05B7" w:rsidP="00166FE0">
      <w:pPr>
        <w:pStyle w:val="Heading20"/>
        <w:rPr>
          <w:lang w:val="en-US"/>
        </w:rPr>
      </w:pPr>
      <w:bookmarkStart w:id="4" w:name="_Toc154055215"/>
      <w:r w:rsidRPr="00950DEC">
        <w:rPr>
          <w:lang w:val="en-US"/>
        </w:rPr>
        <w:lastRenderedPageBreak/>
        <w:t xml:space="preserve">Relation to </w:t>
      </w:r>
      <w:r>
        <w:rPr>
          <w:lang w:val="en-US"/>
        </w:rPr>
        <w:t>other documents</w:t>
      </w:r>
      <w:bookmarkEnd w:id="4"/>
    </w:p>
    <w:p w14:paraId="670608D0" w14:textId="77777777" w:rsidR="00CE05B7" w:rsidRPr="00166FE0" w:rsidRDefault="00CE05B7" w:rsidP="00166FE0">
      <w:pPr>
        <w:pStyle w:val="BodyText1"/>
        <w:rPr>
          <w:rFonts w:cs="Arial"/>
          <w:color w:val="auto"/>
          <w:sz w:val="20"/>
          <w:lang w:val="en-US"/>
        </w:rPr>
      </w:pPr>
      <w:r w:rsidRPr="00166FE0">
        <w:rPr>
          <w:rFonts w:cs="Arial"/>
          <w:color w:val="auto"/>
          <w:sz w:val="20"/>
          <w:lang w:val="en-US"/>
        </w:rPr>
        <w:t>The following documents may be relevant as context to this REQ:</w:t>
      </w:r>
    </w:p>
    <w:p w14:paraId="6D8D0A9F" w14:textId="59C25A7F" w:rsidR="00CE05B7" w:rsidRPr="00DF0DFF" w:rsidRDefault="00CE05B7" w:rsidP="00A96414">
      <w:pPr>
        <w:pStyle w:val="BodyText1"/>
        <w:numPr>
          <w:ilvl w:val="0"/>
          <w:numId w:val="60"/>
        </w:numPr>
        <w:rPr>
          <w:rFonts w:cs="Arial"/>
          <w:color w:val="auto"/>
          <w:sz w:val="20"/>
        </w:rPr>
      </w:pPr>
      <w:r w:rsidRPr="00166FE0">
        <w:rPr>
          <w:rFonts w:cs="Arial"/>
          <w:color w:val="auto"/>
          <w:sz w:val="20"/>
          <w:lang w:val="en-US"/>
        </w:rPr>
        <w:t xml:space="preserve">The Software Architecture Document (SAD). </w:t>
      </w:r>
      <w:r w:rsidRPr="00DF0DFF">
        <w:rPr>
          <w:color w:val="auto"/>
          <w:sz w:val="20"/>
        </w:rPr>
        <w:t xml:space="preserve">If available deliver the SAD as a separate document. </w:t>
      </w:r>
    </w:p>
    <w:p w14:paraId="56DD67A7" w14:textId="77777777" w:rsidR="00CE05B7" w:rsidRPr="00166FE0" w:rsidRDefault="00CE05B7" w:rsidP="00A96414">
      <w:pPr>
        <w:pStyle w:val="BodyText1"/>
        <w:numPr>
          <w:ilvl w:val="0"/>
          <w:numId w:val="60"/>
        </w:numPr>
        <w:rPr>
          <w:rFonts w:cs="Arial"/>
          <w:color w:val="auto"/>
          <w:sz w:val="20"/>
        </w:rPr>
      </w:pPr>
      <w:r w:rsidRPr="00166FE0">
        <w:rPr>
          <w:rFonts w:cs="Arial"/>
          <w:color w:val="auto"/>
          <w:sz w:val="20"/>
          <w:lang w:val="en-US"/>
        </w:rPr>
        <w:t xml:space="preserve">The Project Start Architecture (PSA) </w:t>
      </w:r>
      <w:proofErr w:type="gramStart"/>
      <w:r w:rsidRPr="00166FE0">
        <w:rPr>
          <w:rFonts w:cs="Arial"/>
          <w:color w:val="auto"/>
          <w:sz w:val="20"/>
          <w:lang w:val="en-US"/>
        </w:rPr>
        <w:t>document</w:t>
      </w:r>
      <w:proofErr w:type="gramEnd"/>
    </w:p>
    <w:p w14:paraId="4B99A38B" w14:textId="12961E0A" w:rsidR="00CE05B7" w:rsidRDefault="00CE05B7" w:rsidP="00166FE0">
      <w:pPr>
        <w:pStyle w:val="BodyText1"/>
        <w:rPr>
          <w:highlight w:val="yellow"/>
        </w:rPr>
      </w:pPr>
      <w:r w:rsidRPr="00166FE0">
        <w:rPr>
          <w:color w:val="auto"/>
          <w:sz w:val="20"/>
        </w:rPr>
        <w:t xml:space="preserve">Infrastructure Application design </w:t>
      </w:r>
      <w:r w:rsidRPr="00166FE0">
        <w:rPr>
          <w:rFonts w:cs="Arial"/>
          <w:color w:val="auto"/>
          <w:sz w:val="20"/>
          <w:lang w:val="en-US"/>
        </w:rPr>
        <w:t>produced by DXC for related applications (interfaces)</w:t>
      </w:r>
    </w:p>
    <w:p w14:paraId="6023DFDD" w14:textId="77777777" w:rsidR="00CE05B7" w:rsidRPr="00D606C3" w:rsidRDefault="00CE05B7" w:rsidP="00166FE0">
      <w:pPr>
        <w:pStyle w:val="Heading20"/>
        <w:rPr>
          <w:lang w:val="en-US"/>
        </w:rPr>
      </w:pPr>
      <w:bookmarkStart w:id="5" w:name="_Toc154055216"/>
      <w:r w:rsidRPr="00D606C3">
        <w:rPr>
          <w:lang w:val="en-US"/>
        </w:rPr>
        <w:t>Content of the document</w:t>
      </w:r>
      <w:bookmarkEnd w:id="5"/>
    </w:p>
    <w:p w14:paraId="5B500F5A" w14:textId="77777777" w:rsidR="00CE05B7" w:rsidRDefault="00CE05B7" w:rsidP="00CE05B7">
      <w:pPr>
        <w:rPr>
          <w:sz w:val="20"/>
        </w:rPr>
      </w:pPr>
      <w:r>
        <w:rPr>
          <w:sz w:val="20"/>
          <w:lang w:val="en-US"/>
        </w:rPr>
        <w:t>UWV</w:t>
      </w:r>
      <w:r w:rsidRPr="004632E7">
        <w:rPr>
          <w:sz w:val="20"/>
        </w:rPr>
        <w:t xml:space="preserve"> has prepared this document in good faith</w:t>
      </w:r>
      <w:r>
        <w:rPr>
          <w:sz w:val="20"/>
        </w:rPr>
        <w:t xml:space="preserve"> and is </w:t>
      </w:r>
      <w:r w:rsidRPr="004632E7">
        <w:rPr>
          <w:sz w:val="20"/>
        </w:rPr>
        <w:t xml:space="preserve">based on the information </w:t>
      </w:r>
      <w:r>
        <w:rPr>
          <w:sz w:val="20"/>
        </w:rPr>
        <w:t xml:space="preserve">gathered during the requirement determination phase with all parties involved; application vendors, UWV architects, developers and UWV functional management. </w:t>
      </w:r>
    </w:p>
    <w:p w14:paraId="77595083" w14:textId="14E30A6E" w:rsidR="00CE05B7" w:rsidRPr="00166FE0" w:rsidRDefault="00CE05B7" w:rsidP="00166FE0">
      <w:pPr>
        <w:pStyle w:val="Heading20"/>
        <w:rPr>
          <w:rFonts w:eastAsia="Times New Roman" w:cs="Arial"/>
          <w:sz w:val="28"/>
          <w:szCs w:val="36"/>
        </w:rPr>
      </w:pPr>
      <w:bookmarkStart w:id="6" w:name="_Toc154055217"/>
      <w:r>
        <w:t xml:space="preserve">Document change </w:t>
      </w:r>
      <w:proofErr w:type="gramStart"/>
      <w:r>
        <w:t>history</w:t>
      </w:r>
      <w:bookmarkEnd w:id="6"/>
      <w:proofErr w:type="gramEnd"/>
    </w:p>
    <w:p w14:paraId="071B78B1" w14:textId="77777777" w:rsidR="00CE05B7" w:rsidRDefault="00CE05B7" w:rsidP="00CE05B7">
      <w:pPr>
        <w:pStyle w:val="CommentText"/>
        <w:ind w:left="360"/>
      </w:pPr>
      <w:r>
        <w:t>Please note:</w:t>
      </w:r>
    </w:p>
    <w:p w14:paraId="43F1D9DE" w14:textId="77777777" w:rsidR="00CE05B7" w:rsidRDefault="00CE05B7" w:rsidP="00A96414">
      <w:pPr>
        <w:pStyle w:val="CommentText"/>
        <w:numPr>
          <w:ilvl w:val="0"/>
          <w:numId w:val="62"/>
        </w:numPr>
      </w:pPr>
      <w:r>
        <w:t xml:space="preserve">For brand new applications: UWV needs to deliver to DXC a “major” version </w:t>
      </w:r>
      <w:proofErr w:type="gramStart"/>
      <w:r>
        <w:t>1.0</w:t>
      </w:r>
      <w:proofErr w:type="gramEnd"/>
      <w:r>
        <w:t xml:space="preserve"> </w:t>
      </w:r>
    </w:p>
    <w:p w14:paraId="30400300" w14:textId="11DAAB5F" w:rsidR="00CE05B7" w:rsidRPr="00166FE0" w:rsidRDefault="00CE05B7" w:rsidP="00A96414">
      <w:pPr>
        <w:pStyle w:val="CommentText"/>
        <w:numPr>
          <w:ilvl w:val="0"/>
          <w:numId w:val="62"/>
        </w:numPr>
      </w:pPr>
      <w:r>
        <w:t>For existing applications (already implemented in production for example) UWV needs to deliver to DXC a new</w:t>
      </w:r>
      <w:r w:rsidR="00DB64F2">
        <w:t>, updated</w:t>
      </w:r>
      <w:r>
        <w:t xml:space="preserve"> version of the requirement document. </w:t>
      </w:r>
    </w:p>
    <w:p w14:paraId="4D6350B3" w14:textId="2A9CB8DB" w:rsidR="00166FE0" w:rsidRDefault="00166FE0" w:rsidP="00166FE0">
      <w:pPr>
        <w:pStyle w:val="CommentText"/>
        <w:ind w:left="720"/>
        <w:rPr>
          <w:color w:val="FF0000"/>
        </w:rPr>
      </w:pPr>
    </w:p>
    <w:p w14:paraId="6A385222" w14:textId="77777777" w:rsidR="00166FE0" w:rsidRPr="00CE05B7" w:rsidRDefault="00166FE0" w:rsidP="00166FE0">
      <w:pPr>
        <w:pStyle w:val="CommentText"/>
        <w:ind w:left="720"/>
      </w:pP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4"/>
        <w:gridCol w:w="1473"/>
        <w:gridCol w:w="2641"/>
        <w:gridCol w:w="4522"/>
      </w:tblGrid>
      <w:tr w:rsidR="00CE05B7" w14:paraId="1414C2E7" w14:textId="77777777" w:rsidTr="00FC69EE">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F08195E" w14:textId="77777777" w:rsidR="00CE05B7" w:rsidRDefault="00CE05B7" w:rsidP="00FC69EE">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4C1DDF4" w14:textId="77777777" w:rsidR="00CE05B7" w:rsidRDefault="00CE05B7" w:rsidP="00FC69EE">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6C6C92F5" w14:textId="77777777" w:rsidR="00CE05B7" w:rsidRDefault="00CE05B7" w:rsidP="00FC69EE">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C4EBF7C" w14:textId="77777777" w:rsidR="00CE05B7" w:rsidRDefault="00CE05B7" w:rsidP="00FC69EE">
            <w:pPr>
              <w:pStyle w:val="TableHeading"/>
            </w:pPr>
            <w:r>
              <w:t>Summary of Changes</w:t>
            </w:r>
          </w:p>
        </w:tc>
      </w:tr>
      <w:tr w:rsidR="00CE05B7" w14:paraId="68711CC2" w14:textId="77777777" w:rsidTr="00FC69EE">
        <w:tc>
          <w:tcPr>
            <w:tcW w:w="1530" w:type="dxa"/>
            <w:tcBorders>
              <w:top w:val="single" w:sz="4" w:space="0" w:color="auto"/>
              <w:left w:val="single" w:sz="4" w:space="0" w:color="auto"/>
              <w:bottom w:val="single" w:sz="4" w:space="0" w:color="auto"/>
              <w:right w:val="single" w:sz="4" w:space="0" w:color="auto"/>
            </w:tcBorders>
          </w:tcPr>
          <w:p w14:paraId="7B85DD00" w14:textId="1922B209" w:rsidR="00CE05B7" w:rsidRDefault="00DC6808" w:rsidP="00FC69EE">
            <w:pPr>
              <w:pStyle w:val="BodyText1"/>
              <w:rPr>
                <w:rFonts w:cs="Arial"/>
                <w:lang w:val="en-US"/>
              </w:rPr>
            </w:pPr>
            <w:r>
              <w:rPr>
                <w:rFonts w:cs="Arial"/>
                <w:lang w:val="en-US"/>
              </w:rPr>
              <w:t>1.0</w:t>
            </w:r>
          </w:p>
        </w:tc>
        <w:tc>
          <w:tcPr>
            <w:tcW w:w="1530" w:type="dxa"/>
            <w:tcBorders>
              <w:top w:val="single" w:sz="4" w:space="0" w:color="auto"/>
              <w:left w:val="single" w:sz="4" w:space="0" w:color="auto"/>
              <w:bottom w:val="single" w:sz="4" w:space="0" w:color="auto"/>
              <w:right w:val="single" w:sz="4" w:space="0" w:color="auto"/>
            </w:tcBorders>
          </w:tcPr>
          <w:p w14:paraId="597C34F8" w14:textId="3B93F3EF" w:rsidR="00CE05B7" w:rsidRDefault="00DC6808" w:rsidP="00FC69EE">
            <w:pPr>
              <w:pStyle w:val="BodyText1"/>
              <w:rPr>
                <w:rFonts w:cs="Arial"/>
                <w:lang w:val="en-US"/>
              </w:rPr>
            </w:pPr>
            <w:r>
              <w:rPr>
                <w:rFonts w:cs="Arial"/>
                <w:lang w:val="en-US"/>
              </w:rPr>
              <w:t>30/10/2023</w:t>
            </w:r>
          </w:p>
        </w:tc>
        <w:tc>
          <w:tcPr>
            <w:tcW w:w="1530" w:type="dxa"/>
            <w:tcBorders>
              <w:top w:val="single" w:sz="4" w:space="0" w:color="auto"/>
              <w:left w:val="single" w:sz="4" w:space="0" w:color="auto"/>
              <w:bottom w:val="single" w:sz="4" w:space="0" w:color="auto"/>
              <w:right w:val="single" w:sz="4" w:space="0" w:color="auto"/>
            </w:tcBorders>
          </w:tcPr>
          <w:p w14:paraId="22EC6E22" w14:textId="11E39AF2" w:rsidR="00CE05B7" w:rsidRPr="00CF1A40" w:rsidRDefault="00DC6808" w:rsidP="00FC69EE">
            <w:pPr>
              <w:pStyle w:val="BodyText1"/>
              <w:rPr>
                <w:rFonts w:cs="Arial"/>
                <w:lang w:val="es-ES"/>
              </w:rPr>
            </w:pPr>
            <w:proofErr w:type="spellStart"/>
            <w:proofErr w:type="gramStart"/>
            <w:r w:rsidRPr="00CF1A40">
              <w:rPr>
                <w:rFonts w:cs="Arial"/>
                <w:lang w:val="es-ES"/>
              </w:rPr>
              <w:t>G.Macina</w:t>
            </w:r>
            <w:proofErr w:type="spellEnd"/>
            <w:proofErr w:type="gramEnd"/>
            <w:r w:rsidRPr="00CF1A40">
              <w:rPr>
                <w:rFonts w:cs="Arial"/>
                <w:lang w:val="es-ES"/>
              </w:rPr>
              <w:t xml:space="preserve"> – TPM Hosting</w:t>
            </w:r>
          </w:p>
          <w:p w14:paraId="0D09048F" w14:textId="3B38C3E9" w:rsidR="00DC6808" w:rsidRPr="00CF1A40" w:rsidRDefault="00DC6808" w:rsidP="00FC69EE">
            <w:pPr>
              <w:pStyle w:val="BodyText1"/>
              <w:rPr>
                <w:rFonts w:cs="Arial"/>
                <w:lang w:val="es-ES"/>
              </w:rPr>
            </w:pPr>
            <w:r w:rsidRPr="00CF1A40">
              <w:rPr>
                <w:rFonts w:cs="Arial"/>
                <w:lang w:val="es-ES"/>
              </w:rPr>
              <w:t>Giuliana.macina@uwv.nl</w:t>
            </w:r>
          </w:p>
        </w:tc>
        <w:tc>
          <w:tcPr>
            <w:tcW w:w="5490" w:type="dxa"/>
            <w:tcBorders>
              <w:top w:val="single" w:sz="4" w:space="0" w:color="auto"/>
              <w:left w:val="single" w:sz="4" w:space="0" w:color="auto"/>
              <w:bottom w:val="single" w:sz="4" w:space="0" w:color="auto"/>
              <w:right w:val="single" w:sz="4" w:space="0" w:color="auto"/>
            </w:tcBorders>
          </w:tcPr>
          <w:p w14:paraId="2E009C18" w14:textId="16D22ACC" w:rsidR="00CE05B7" w:rsidRDefault="00DC6808" w:rsidP="00FC69EE">
            <w:pPr>
              <w:pStyle w:val="BodyText1"/>
              <w:rPr>
                <w:rFonts w:cs="Arial"/>
                <w:lang w:val="en-US"/>
              </w:rPr>
            </w:pPr>
            <w:proofErr w:type="spellStart"/>
            <w:r>
              <w:rPr>
                <w:rFonts w:cs="Arial"/>
                <w:lang w:val="en-US"/>
              </w:rPr>
              <w:t>Gebaseerd</w:t>
            </w:r>
            <w:proofErr w:type="spellEnd"/>
            <w:r>
              <w:rPr>
                <w:rFonts w:cs="Arial"/>
                <w:lang w:val="en-US"/>
              </w:rPr>
              <w:t xml:space="preserve"> op HLD </w:t>
            </w:r>
            <w:proofErr w:type="spellStart"/>
            <w:r w:rsidR="000F51EA">
              <w:rPr>
                <w:rFonts w:cs="Arial"/>
                <w:lang w:val="en-US"/>
              </w:rPr>
              <w:t>ver</w:t>
            </w:r>
            <w:proofErr w:type="spellEnd"/>
            <w:r w:rsidR="000F51EA">
              <w:rPr>
                <w:rFonts w:cs="Arial"/>
                <w:lang w:val="en-US"/>
              </w:rPr>
              <w:t xml:space="preserve"> </w:t>
            </w:r>
            <w:r w:rsidR="00A96414">
              <w:rPr>
                <w:rFonts w:cs="Arial"/>
                <w:lang w:val="en-US"/>
              </w:rPr>
              <w:t xml:space="preserve">1.2.1 </w:t>
            </w:r>
            <w:hyperlink r:id="rId21" w:history="1">
              <w:r w:rsidR="00A96414">
                <w:rPr>
                  <w:rStyle w:val="Hyperlink"/>
                </w:rPr>
                <w:t>Delivery - SONAR - All Documents (sharepoint.com)</w:t>
              </w:r>
            </w:hyperlink>
          </w:p>
        </w:tc>
      </w:tr>
      <w:tr w:rsidR="00CE05B7" w14:paraId="6B21FDA2" w14:textId="77777777" w:rsidTr="00FC69EE">
        <w:tc>
          <w:tcPr>
            <w:tcW w:w="1530" w:type="dxa"/>
            <w:tcBorders>
              <w:top w:val="single" w:sz="4" w:space="0" w:color="auto"/>
              <w:left w:val="single" w:sz="4" w:space="0" w:color="auto"/>
              <w:bottom w:val="single" w:sz="4" w:space="0" w:color="auto"/>
              <w:right w:val="single" w:sz="4" w:space="0" w:color="auto"/>
            </w:tcBorders>
          </w:tcPr>
          <w:p w14:paraId="566928B9" w14:textId="17581186" w:rsidR="00CE05B7" w:rsidRDefault="006C2B2A" w:rsidP="00FC69EE">
            <w:pPr>
              <w:pStyle w:val="BodyText1"/>
              <w:rPr>
                <w:rFonts w:cs="Arial"/>
                <w:lang w:val="en-US"/>
              </w:rPr>
            </w:pPr>
            <w:r>
              <w:rPr>
                <w:rFonts w:cs="Arial"/>
                <w:lang w:val="en-US"/>
              </w:rPr>
              <w:t>1.1</w:t>
            </w:r>
          </w:p>
        </w:tc>
        <w:tc>
          <w:tcPr>
            <w:tcW w:w="1530" w:type="dxa"/>
            <w:tcBorders>
              <w:top w:val="single" w:sz="4" w:space="0" w:color="auto"/>
              <w:left w:val="single" w:sz="4" w:space="0" w:color="auto"/>
              <w:bottom w:val="single" w:sz="4" w:space="0" w:color="auto"/>
              <w:right w:val="single" w:sz="4" w:space="0" w:color="auto"/>
            </w:tcBorders>
          </w:tcPr>
          <w:p w14:paraId="1B4C30C7" w14:textId="4D1D5973" w:rsidR="00CE05B7" w:rsidRPr="008E3AA4" w:rsidRDefault="006C2B2A" w:rsidP="00FC69EE">
            <w:pPr>
              <w:pStyle w:val="BodyText1"/>
              <w:rPr>
                <w:rFonts w:cs="Arial"/>
                <w:highlight w:val="yellow"/>
                <w:lang w:val="en-US"/>
              </w:rPr>
            </w:pPr>
            <w:r>
              <w:rPr>
                <w:rFonts w:cs="Arial"/>
                <w:highlight w:val="yellow"/>
                <w:lang w:val="en-US"/>
              </w:rPr>
              <w:t>5-12-2023</w:t>
            </w:r>
          </w:p>
        </w:tc>
        <w:tc>
          <w:tcPr>
            <w:tcW w:w="1530" w:type="dxa"/>
            <w:tcBorders>
              <w:top w:val="single" w:sz="4" w:space="0" w:color="auto"/>
              <w:left w:val="single" w:sz="4" w:space="0" w:color="auto"/>
              <w:bottom w:val="single" w:sz="4" w:space="0" w:color="auto"/>
              <w:right w:val="single" w:sz="4" w:space="0" w:color="auto"/>
            </w:tcBorders>
          </w:tcPr>
          <w:p w14:paraId="54F80787" w14:textId="45789DF2" w:rsidR="00CE05B7" w:rsidRDefault="006C2B2A" w:rsidP="00FC69EE">
            <w:pPr>
              <w:pStyle w:val="BodyText1"/>
              <w:rPr>
                <w:rFonts w:cs="Arial"/>
                <w:lang w:val="en-US"/>
              </w:rPr>
            </w:pPr>
            <w:r>
              <w:rPr>
                <w:rFonts w:cs="Arial"/>
                <w:lang w:val="en-US"/>
              </w:rPr>
              <w:t>L. Cheung</w:t>
            </w:r>
          </w:p>
        </w:tc>
        <w:tc>
          <w:tcPr>
            <w:tcW w:w="5490" w:type="dxa"/>
            <w:tcBorders>
              <w:top w:val="single" w:sz="4" w:space="0" w:color="auto"/>
              <w:left w:val="single" w:sz="4" w:space="0" w:color="auto"/>
              <w:bottom w:val="single" w:sz="4" w:space="0" w:color="auto"/>
              <w:right w:val="single" w:sz="4" w:space="0" w:color="auto"/>
            </w:tcBorders>
          </w:tcPr>
          <w:p w14:paraId="4A459996" w14:textId="71726A29" w:rsidR="00CE05B7" w:rsidRPr="008E3AA4" w:rsidRDefault="006C2B2A" w:rsidP="00FC69EE">
            <w:pPr>
              <w:pStyle w:val="BodyText1"/>
              <w:spacing w:line="280" w:lineRule="atLeast"/>
              <w:rPr>
                <w:rFonts w:cs="Arial"/>
                <w:highlight w:val="yellow"/>
                <w:lang w:val="en-US"/>
              </w:rPr>
            </w:pPr>
            <w:r>
              <w:rPr>
                <w:rFonts w:cs="Arial"/>
                <w:highlight w:val="yellow"/>
                <w:lang w:val="en-US"/>
              </w:rPr>
              <w:t>Creation of REQ doc Based on HLD v1.2.1</w:t>
            </w:r>
          </w:p>
        </w:tc>
      </w:tr>
      <w:tr w:rsidR="00CE05B7" w14:paraId="476E888B" w14:textId="77777777" w:rsidTr="00FC69EE">
        <w:tc>
          <w:tcPr>
            <w:tcW w:w="1530" w:type="dxa"/>
            <w:tcBorders>
              <w:top w:val="single" w:sz="4" w:space="0" w:color="auto"/>
              <w:left w:val="single" w:sz="4" w:space="0" w:color="auto"/>
              <w:bottom w:val="single" w:sz="4" w:space="0" w:color="auto"/>
              <w:right w:val="single" w:sz="4" w:space="0" w:color="auto"/>
            </w:tcBorders>
          </w:tcPr>
          <w:p w14:paraId="120C3082" w14:textId="0F2B9A30" w:rsidR="00CE05B7" w:rsidRDefault="00D34B10" w:rsidP="00FC69EE">
            <w:pPr>
              <w:pStyle w:val="BodyText1"/>
              <w:rPr>
                <w:rFonts w:cs="Arial"/>
                <w:lang w:val="en-US"/>
              </w:rPr>
            </w:pPr>
            <w:r>
              <w:rPr>
                <w:rFonts w:cs="Arial"/>
                <w:lang w:val="en-US"/>
              </w:rPr>
              <w:t>1.2</w:t>
            </w:r>
          </w:p>
        </w:tc>
        <w:tc>
          <w:tcPr>
            <w:tcW w:w="1530" w:type="dxa"/>
            <w:tcBorders>
              <w:top w:val="single" w:sz="4" w:space="0" w:color="auto"/>
              <w:left w:val="single" w:sz="4" w:space="0" w:color="auto"/>
              <w:bottom w:val="single" w:sz="4" w:space="0" w:color="auto"/>
              <w:right w:val="single" w:sz="4" w:space="0" w:color="auto"/>
            </w:tcBorders>
          </w:tcPr>
          <w:p w14:paraId="78AD9A0E" w14:textId="3F2C9C77" w:rsidR="00CE05B7" w:rsidRDefault="00D34B10" w:rsidP="00FC69EE">
            <w:pPr>
              <w:pStyle w:val="BodyText1"/>
              <w:rPr>
                <w:rFonts w:cs="Arial"/>
                <w:lang w:val="en-US"/>
              </w:rPr>
            </w:pPr>
            <w:r>
              <w:rPr>
                <w:rFonts w:cs="Arial"/>
                <w:lang w:val="en-US"/>
              </w:rPr>
              <w:t>8-12-2023</w:t>
            </w:r>
          </w:p>
        </w:tc>
        <w:tc>
          <w:tcPr>
            <w:tcW w:w="1530" w:type="dxa"/>
            <w:tcBorders>
              <w:top w:val="single" w:sz="4" w:space="0" w:color="auto"/>
              <w:left w:val="single" w:sz="4" w:space="0" w:color="auto"/>
              <w:bottom w:val="single" w:sz="4" w:space="0" w:color="auto"/>
              <w:right w:val="single" w:sz="4" w:space="0" w:color="auto"/>
            </w:tcBorders>
          </w:tcPr>
          <w:p w14:paraId="36FBF915" w14:textId="51A57E82" w:rsidR="00CE05B7" w:rsidRDefault="00D34B10" w:rsidP="00FC69EE">
            <w:pPr>
              <w:pStyle w:val="BodyText1"/>
              <w:rPr>
                <w:rFonts w:cs="Arial"/>
                <w:lang w:val="en-US"/>
              </w:rPr>
            </w:pPr>
            <w:r>
              <w:rPr>
                <w:rFonts w:cs="Arial"/>
                <w:lang w:val="en-US"/>
              </w:rPr>
              <w:t xml:space="preserve">p. </w:t>
            </w:r>
            <w:proofErr w:type="spellStart"/>
            <w:r>
              <w:rPr>
                <w:rFonts w:cs="Arial"/>
                <w:lang w:val="en-US"/>
              </w:rPr>
              <w:t>Buchter</w:t>
            </w:r>
            <w:proofErr w:type="spellEnd"/>
            <w:r>
              <w:rPr>
                <w:rFonts w:cs="Arial"/>
                <w:lang w:val="en-US"/>
              </w:rPr>
              <w:t xml:space="preserve"> </w:t>
            </w:r>
          </w:p>
        </w:tc>
        <w:tc>
          <w:tcPr>
            <w:tcW w:w="5490" w:type="dxa"/>
            <w:tcBorders>
              <w:top w:val="single" w:sz="4" w:space="0" w:color="auto"/>
              <w:left w:val="single" w:sz="4" w:space="0" w:color="auto"/>
              <w:bottom w:val="single" w:sz="4" w:space="0" w:color="auto"/>
              <w:right w:val="single" w:sz="4" w:space="0" w:color="auto"/>
            </w:tcBorders>
          </w:tcPr>
          <w:p w14:paraId="2A1D05BF" w14:textId="21B0C7D9" w:rsidR="00D34B10" w:rsidRPr="00D34B10" w:rsidRDefault="00D34B10" w:rsidP="00D34B10">
            <w:pPr>
              <w:pStyle w:val="BodyText1"/>
              <w:rPr>
                <w:rFonts w:cs="Arial"/>
                <w:lang w:val="en-US"/>
              </w:rPr>
            </w:pPr>
            <w:bookmarkStart w:id="7" w:name="_Toc152918211"/>
            <w:bookmarkStart w:id="8" w:name="_Toc152919048"/>
            <w:r>
              <w:rPr>
                <w:rFonts w:cs="Arial"/>
                <w:lang w:val="en-US"/>
              </w:rPr>
              <w:t>“</w:t>
            </w:r>
            <w:r w:rsidRPr="00D34B10">
              <w:rPr>
                <w:rFonts w:cs="Arial"/>
                <w:lang w:val="en-US"/>
              </w:rPr>
              <w:t>Scope of the desired change</w:t>
            </w:r>
            <w:bookmarkEnd w:id="7"/>
            <w:bookmarkEnd w:id="8"/>
            <w:r>
              <w:rPr>
                <w:rFonts w:cs="Arial"/>
                <w:lang w:val="en-US"/>
              </w:rPr>
              <w:t xml:space="preserve">” </w:t>
            </w:r>
            <w:proofErr w:type="gramStart"/>
            <w:r>
              <w:rPr>
                <w:rFonts w:cs="Arial"/>
                <w:lang w:val="en-US"/>
              </w:rPr>
              <w:t>added</w:t>
            </w:r>
            <w:proofErr w:type="gramEnd"/>
          </w:p>
          <w:p w14:paraId="7B8F66FA" w14:textId="77777777" w:rsidR="00CE05B7" w:rsidRPr="003441D8" w:rsidRDefault="00CE05B7" w:rsidP="00FC69EE">
            <w:pPr>
              <w:pStyle w:val="BodyText1"/>
              <w:spacing w:line="280" w:lineRule="atLeast"/>
              <w:rPr>
                <w:rFonts w:cs="Arial"/>
                <w:highlight w:val="yellow"/>
                <w:lang w:val="en-US"/>
              </w:rPr>
            </w:pPr>
          </w:p>
        </w:tc>
      </w:tr>
    </w:tbl>
    <w:p w14:paraId="29495F54" w14:textId="77777777" w:rsidR="00CE05B7" w:rsidRDefault="00CE05B7" w:rsidP="00CE05B7">
      <w:pPr>
        <w:pStyle w:val="CvrLtrDetail"/>
      </w:pPr>
    </w:p>
    <w:p w14:paraId="36E61BFA" w14:textId="6638BA21" w:rsidR="00D43C04" w:rsidRDefault="00A425F9" w:rsidP="00774913">
      <w:pPr>
        <w:pStyle w:val="Heading1"/>
      </w:pPr>
      <w:bookmarkStart w:id="9" w:name="_Toc154055218"/>
      <w:r>
        <w:lastRenderedPageBreak/>
        <w:t>Application</w:t>
      </w:r>
      <w:r w:rsidR="00674F4D">
        <w:t xml:space="preserve"> Overview</w:t>
      </w:r>
      <w:bookmarkEnd w:id="9"/>
    </w:p>
    <w:p w14:paraId="34CC0429" w14:textId="3A53D525" w:rsidR="006524B3" w:rsidRDefault="003B14C7" w:rsidP="00CB7060">
      <w:pPr>
        <w:pStyle w:val="Heading2"/>
      </w:pPr>
      <w:bookmarkStart w:id="10" w:name="_Introduction"/>
      <w:bookmarkStart w:id="11" w:name="_Toc154055219"/>
      <w:bookmarkEnd w:id="2"/>
      <w:bookmarkEnd w:id="10"/>
      <w:r>
        <w:t>Introduction</w:t>
      </w:r>
      <w:bookmarkEnd w:id="11"/>
      <w:r>
        <w:t xml:space="preserve"> </w:t>
      </w:r>
    </w:p>
    <w:p w14:paraId="10DA4E7A" w14:textId="77777777" w:rsidR="00A96414" w:rsidRPr="00C92EB9" w:rsidRDefault="00A96414" w:rsidP="00A96414">
      <w:r w:rsidRPr="00C92EB9">
        <w:t>Sonar is a Siebel Business Application implemented in Oracle Siebel Innovation Pack (IP) 2018</w:t>
      </w:r>
      <w:r>
        <w:t xml:space="preserve">. </w:t>
      </w:r>
      <w:r w:rsidRPr="00C92EB9">
        <w:t xml:space="preserve">Siebel IP 2018 is a continuation of the Siebel 8.1/8.2 release. After Siebel IP2018, the software updates that follow are IP2019/IP2020, and so on. </w:t>
      </w:r>
    </w:p>
    <w:p w14:paraId="22015399" w14:textId="77777777" w:rsidR="00A96414" w:rsidRDefault="00A96414" w:rsidP="00A96414">
      <w:r w:rsidRPr="00C92EB9">
        <w:t xml:space="preserve">Siebel Public Sector is an integrated suite of Web-based applications designed for use by administrators and users who are associated with municipal governments, social services, tax and revenue management, public health, immigration agencies, and investigative agencies. </w:t>
      </w:r>
    </w:p>
    <w:p w14:paraId="27F0CDAE" w14:textId="77777777" w:rsidR="00A96414" w:rsidRPr="00C92EB9" w:rsidRDefault="00A96414" w:rsidP="00A96414"/>
    <w:p w14:paraId="5C0F4F6C" w14:textId="77777777" w:rsidR="00A96414" w:rsidRPr="00C92EB9" w:rsidRDefault="00A96414" w:rsidP="00A96414">
      <w:pPr>
        <w:rPr>
          <w:rFonts w:cs="Arial"/>
        </w:rPr>
      </w:pPr>
      <w:r w:rsidRPr="00C92EB9">
        <w:rPr>
          <w:rFonts w:cs="Arial"/>
        </w:rPr>
        <w:t>Sonar supports the following business processes:</w:t>
      </w:r>
    </w:p>
    <w:p w14:paraId="5266B973" w14:textId="77777777" w:rsidR="00A96414" w:rsidRPr="009C5F0F" w:rsidRDefault="00A96414" w:rsidP="00A96414">
      <w:pPr>
        <w:pStyle w:val="ListParagraph"/>
        <w:numPr>
          <w:ilvl w:val="0"/>
          <w:numId w:val="67"/>
        </w:numPr>
        <w:contextualSpacing w:val="0"/>
        <w:rPr>
          <w:rFonts w:cs="Arial"/>
          <w:lang w:val="nl-NL"/>
        </w:rPr>
      </w:pPr>
      <w:r w:rsidRPr="009C5F0F">
        <w:rPr>
          <w:rFonts w:cs="Arial"/>
          <w:lang w:val="nl-NL"/>
        </w:rPr>
        <w:t xml:space="preserve">Service </w:t>
      </w:r>
      <w:proofErr w:type="spellStart"/>
      <w:r w:rsidRPr="009C5F0F">
        <w:rPr>
          <w:rFonts w:cs="Arial"/>
          <w:lang w:val="nl-NL"/>
        </w:rPr>
        <w:t>for</w:t>
      </w:r>
      <w:proofErr w:type="spellEnd"/>
      <w:r w:rsidRPr="009C5F0F">
        <w:rPr>
          <w:rFonts w:cs="Arial"/>
          <w:lang w:val="nl-NL"/>
        </w:rPr>
        <w:t xml:space="preserve"> </w:t>
      </w:r>
      <w:proofErr w:type="spellStart"/>
      <w:r w:rsidRPr="009C5F0F">
        <w:rPr>
          <w:rFonts w:cs="Arial"/>
          <w:lang w:val="nl-NL"/>
        </w:rPr>
        <w:t>jobseekers</w:t>
      </w:r>
      <w:proofErr w:type="spellEnd"/>
    </w:p>
    <w:p w14:paraId="49E55B1A" w14:textId="77777777" w:rsidR="00A96414" w:rsidRPr="00615A6A" w:rsidRDefault="00A96414" w:rsidP="00A96414">
      <w:pPr>
        <w:pStyle w:val="ListParagraph"/>
        <w:numPr>
          <w:ilvl w:val="0"/>
          <w:numId w:val="67"/>
        </w:numPr>
        <w:contextualSpacing w:val="0"/>
        <w:rPr>
          <w:rFonts w:cs="Arial"/>
          <w:lang w:val="en-US"/>
        </w:rPr>
      </w:pPr>
      <w:r w:rsidRPr="006D1DE5">
        <w:rPr>
          <w:rFonts w:cs="Arial"/>
          <w:lang w:val="en-US"/>
        </w:rPr>
        <w:t>Support for</w:t>
      </w:r>
      <w:r>
        <w:rPr>
          <w:rFonts w:cs="Arial"/>
          <w:lang w:val="en-US"/>
        </w:rPr>
        <w:t xml:space="preserve"> the following processes</w:t>
      </w:r>
    </w:p>
    <w:p w14:paraId="7EE4C49D" w14:textId="77777777" w:rsidR="00A96414" w:rsidRPr="00505EFF" w:rsidRDefault="00A96414" w:rsidP="00A96414">
      <w:pPr>
        <w:pStyle w:val="ListParagraph"/>
        <w:numPr>
          <w:ilvl w:val="1"/>
          <w:numId w:val="67"/>
        </w:numPr>
        <w:contextualSpacing w:val="0"/>
        <w:rPr>
          <w:rFonts w:cs="Arial"/>
          <w:lang w:val="nl-NL"/>
        </w:rPr>
      </w:pPr>
      <w:r w:rsidRPr="006D1DE5">
        <w:rPr>
          <w:rFonts w:cs="Arial"/>
          <w:lang w:val="en-US"/>
        </w:rPr>
        <w:t>Re</w:t>
      </w:r>
      <w:r>
        <w:rPr>
          <w:rFonts w:cs="Arial"/>
          <w:lang w:val="en-US"/>
        </w:rPr>
        <w:t>-</w:t>
      </w:r>
      <w:r w:rsidRPr="006D1DE5">
        <w:rPr>
          <w:rFonts w:cs="Arial"/>
          <w:lang w:val="en-US"/>
        </w:rPr>
        <w:t>integration</w:t>
      </w:r>
    </w:p>
    <w:p w14:paraId="2957C8E0" w14:textId="77777777" w:rsidR="00A96414" w:rsidRDefault="00A96414" w:rsidP="00A96414">
      <w:pPr>
        <w:pStyle w:val="ListParagraph"/>
        <w:numPr>
          <w:ilvl w:val="1"/>
          <w:numId w:val="67"/>
        </w:numPr>
        <w:contextualSpacing w:val="0"/>
        <w:rPr>
          <w:rFonts w:cs="Arial"/>
          <w:lang w:val="en-US"/>
        </w:rPr>
      </w:pPr>
      <w:r>
        <w:rPr>
          <w:rFonts w:cs="Arial"/>
          <w:lang w:val="en-US"/>
        </w:rPr>
        <w:t>Execution of the WSW (</w:t>
      </w:r>
      <w:r w:rsidRPr="003A50FC">
        <w:rPr>
          <w:rFonts w:cs="Arial"/>
          <w:lang w:val="en-US"/>
        </w:rPr>
        <w:t xml:space="preserve">Wet </w:t>
      </w:r>
      <w:proofErr w:type="spellStart"/>
      <w:r w:rsidRPr="003A50FC">
        <w:rPr>
          <w:rFonts w:cs="Arial"/>
          <w:lang w:val="en-US"/>
        </w:rPr>
        <w:t>Sociale</w:t>
      </w:r>
      <w:proofErr w:type="spellEnd"/>
      <w:r w:rsidRPr="003A50FC">
        <w:rPr>
          <w:rFonts w:cs="Arial"/>
          <w:lang w:val="en-US"/>
        </w:rPr>
        <w:t xml:space="preserve"> </w:t>
      </w:r>
      <w:proofErr w:type="spellStart"/>
      <w:r w:rsidRPr="003A50FC">
        <w:rPr>
          <w:rFonts w:cs="Arial"/>
          <w:lang w:val="en-US"/>
        </w:rPr>
        <w:t>Werkvoorziening</w:t>
      </w:r>
      <w:proofErr w:type="spellEnd"/>
      <w:r>
        <w:rPr>
          <w:rFonts w:cs="Arial"/>
          <w:lang w:val="en-US"/>
        </w:rPr>
        <w:t>)</w:t>
      </w:r>
    </w:p>
    <w:p w14:paraId="27C20D5F" w14:textId="77777777" w:rsidR="00A96414" w:rsidRPr="003A50FC" w:rsidRDefault="00A96414" w:rsidP="00A96414">
      <w:pPr>
        <w:pStyle w:val="ListParagraph"/>
        <w:numPr>
          <w:ilvl w:val="1"/>
          <w:numId w:val="67"/>
        </w:numPr>
        <w:contextualSpacing w:val="0"/>
        <w:rPr>
          <w:rFonts w:cs="Arial"/>
          <w:lang w:val="en-US"/>
        </w:rPr>
      </w:pPr>
      <w:proofErr w:type="spellStart"/>
      <w:r>
        <w:rPr>
          <w:rFonts w:cs="Arial"/>
          <w:lang w:val="en-US"/>
        </w:rPr>
        <w:t>Wajong</w:t>
      </w:r>
      <w:proofErr w:type="spellEnd"/>
    </w:p>
    <w:p w14:paraId="5A87C0BD" w14:textId="77777777" w:rsidR="00A96414" w:rsidRDefault="00A96414" w:rsidP="00A96414">
      <w:pPr>
        <w:pStyle w:val="ListParagraph"/>
        <w:numPr>
          <w:ilvl w:val="0"/>
          <w:numId w:val="67"/>
        </w:numPr>
        <w:contextualSpacing w:val="0"/>
        <w:rPr>
          <w:rFonts w:cs="Arial"/>
          <w:lang w:val="en-US"/>
        </w:rPr>
      </w:pPr>
      <w:r>
        <w:rPr>
          <w:rFonts w:cs="Arial"/>
          <w:lang w:val="en-US"/>
        </w:rPr>
        <w:t xml:space="preserve">Export data to provide management </w:t>
      </w:r>
      <w:proofErr w:type="gramStart"/>
      <w:r>
        <w:rPr>
          <w:rFonts w:cs="Arial"/>
          <w:lang w:val="en-US"/>
        </w:rPr>
        <w:t>information</w:t>
      </w:r>
      <w:proofErr w:type="gramEnd"/>
    </w:p>
    <w:p w14:paraId="24F9FA96" w14:textId="77777777" w:rsidR="00A96414" w:rsidRDefault="00A96414" w:rsidP="00A96414">
      <w:pPr>
        <w:rPr>
          <w:rFonts w:cs="Arial"/>
          <w:lang w:val="en-US"/>
        </w:rPr>
      </w:pPr>
    </w:p>
    <w:p w14:paraId="250F23DC" w14:textId="77777777" w:rsidR="00A96414" w:rsidRDefault="00A96414" w:rsidP="00A96414">
      <w:pPr>
        <w:rPr>
          <w:rFonts w:cs="Arial"/>
          <w:lang w:val="en-US"/>
        </w:rPr>
      </w:pPr>
      <w:r>
        <w:rPr>
          <w:rFonts w:cs="Arial"/>
          <w:lang w:val="en-US"/>
        </w:rPr>
        <w:t>SONAR refers in this document to the following components:</w:t>
      </w:r>
    </w:p>
    <w:p w14:paraId="50DF80D1" w14:textId="77777777" w:rsidR="00A96414" w:rsidRDefault="00A96414" w:rsidP="00A96414">
      <w:pPr>
        <w:pStyle w:val="ListParagraph"/>
        <w:numPr>
          <w:ilvl w:val="0"/>
          <w:numId w:val="68"/>
        </w:numPr>
        <w:rPr>
          <w:rFonts w:cs="Arial"/>
          <w:lang w:val="en-US"/>
        </w:rPr>
      </w:pPr>
      <w:r>
        <w:rPr>
          <w:rFonts w:cs="Arial"/>
          <w:lang w:val="en-US"/>
        </w:rPr>
        <w:t>Siebel components:</w:t>
      </w:r>
    </w:p>
    <w:p w14:paraId="295DC039" w14:textId="77777777" w:rsidR="00A96414" w:rsidRDefault="00A96414" w:rsidP="00A96414">
      <w:pPr>
        <w:pStyle w:val="ListParagraph"/>
        <w:numPr>
          <w:ilvl w:val="1"/>
          <w:numId w:val="68"/>
        </w:numPr>
        <w:rPr>
          <w:rFonts w:cs="Arial"/>
          <w:lang w:val="en-US"/>
        </w:rPr>
      </w:pPr>
      <w:r>
        <w:rPr>
          <w:rFonts w:cs="Arial"/>
          <w:lang w:val="en-US"/>
        </w:rPr>
        <w:t>Siebel Application servers (Siebel Application Interface and Siebel Server)</w:t>
      </w:r>
    </w:p>
    <w:p w14:paraId="0CA40C93" w14:textId="77777777" w:rsidR="00A96414" w:rsidRDefault="00A96414" w:rsidP="00A96414">
      <w:pPr>
        <w:pStyle w:val="ListParagraph"/>
        <w:numPr>
          <w:ilvl w:val="2"/>
          <w:numId w:val="69"/>
        </w:numPr>
        <w:rPr>
          <w:rFonts w:cs="Arial"/>
          <w:lang w:val="en-US"/>
        </w:rPr>
      </w:pPr>
      <w:r>
        <w:rPr>
          <w:rFonts w:cs="Arial"/>
          <w:lang w:val="en-US"/>
        </w:rPr>
        <w:t>SONAR Public Sector</w:t>
      </w:r>
    </w:p>
    <w:p w14:paraId="0C8309EB" w14:textId="77777777" w:rsidR="00A96414" w:rsidRDefault="00A96414" w:rsidP="00A96414">
      <w:pPr>
        <w:pStyle w:val="ListParagraph"/>
        <w:numPr>
          <w:ilvl w:val="3"/>
          <w:numId w:val="69"/>
        </w:numPr>
        <w:rPr>
          <w:rFonts w:cs="Arial"/>
          <w:lang w:val="en-US"/>
        </w:rPr>
      </w:pPr>
      <w:r>
        <w:rPr>
          <w:rFonts w:cs="Arial"/>
          <w:lang w:val="en-US"/>
        </w:rPr>
        <w:t>SONAR Public Sector AI (Application Interface)</w:t>
      </w:r>
    </w:p>
    <w:p w14:paraId="1A203DC9" w14:textId="77777777" w:rsidR="00A96414" w:rsidRDefault="00A96414" w:rsidP="00A96414">
      <w:pPr>
        <w:pStyle w:val="ListParagraph"/>
        <w:numPr>
          <w:ilvl w:val="3"/>
          <w:numId w:val="69"/>
        </w:numPr>
        <w:rPr>
          <w:rFonts w:cs="Arial"/>
          <w:lang w:val="en-US"/>
        </w:rPr>
      </w:pPr>
      <w:r>
        <w:rPr>
          <w:rFonts w:cs="Arial"/>
          <w:lang w:val="en-US"/>
        </w:rPr>
        <w:t>SONAR Public Sector application</w:t>
      </w:r>
    </w:p>
    <w:p w14:paraId="61EF1173" w14:textId="77777777" w:rsidR="00A96414" w:rsidRPr="00A66E5C" w:rsidRDefault="00A96414" w:rsidP="00A96414">
      <w:pPr>
        <w:pStyle w:val="ListParagraph"/>
        <w:numPr>
          <w:ilvl w:val="2"/>
          <w:numId w:val="69"/>
        </w:numPr>
        <w:rPr>
          <w:rFonts w:cs="Arial"/>
          <w:lang w:val="en-US"/>
        </w:rPr>
      </w:pPr>
      <w:r>
        <w:rPr>
          <w:rFonts w:cs="Arial"/>
          <w:lang w:val="en-US"/>
        </w:rPr>
        <w:t>SONAR EAI (</w:t>
      </w:r>
      <w:r w:rsidRPr="00C92EB9">
        <w:rPr>
          <w:rFonts w:cs="Arial"/>
        </w:rPr>
        <w:t>eBusiness Application Integration</w:t>
      </w:r>
      <w:r>
        <w:rPr>
          <w:rFonts w:cs="Arial"/>
        </w:rPr>
        <w:t>)</w:t>
      </w:r>
    </w:p>
    <w:p w14:paraId="2B7D42EB" w14:textId="77777777" w:rsidR="00A96414" w:rsidRPr="00D34B10" w:rsidRDefault="00A96414" w:rsidP="00A96414">
      <w:pPr>
        <w:pStyle w:val="ListParagraph"/>
        <w:numPr>
          <w:ilvl w:val="3"/>
          <w:numId w:val="69"/>
        </w:numPr>
        <w:rPr>
          <w:rFonts w:cs="Arial"/>
          <w:lang w:val="fr-FR"/>
        </w:rPr>
      </w:pPr>
      <w:r w:rsidRPr="00D34B10">
        <w:rPr>
          <w:rFonts w:cs="Arial"/>
          <w:lang w:val="fr-FR"/>
        </w:rPr>
        <w:t>SONAR EAI AI (Application Interface)</w:t>
      </w:r>
    </w:p>
    <w:p w14:paraId="7F7CF88D" w14:textId="77777777" w:rsidR="00A96414" w:rsidRDefault="00A96414" w:rsidP="00A96414">
      <w:pPr>
        <w:pStyle w:val="ListParagraph"/>
        <w:numPr>
          <w:ilvl w:val="3"/>
          <w:numId w:val="69"/>
        </w:numPr>
        <w:rPr>
          <w:rFonts w:cs="Arial"/>
          <w:lang w:val="en-US"/>
        </w:rPr>
      </w:pPr>
      <w:r>
        <w:rPr>
          <w:rFonts w:cs="Arial"/>
          <w:lang w:val="en-US"/>
        </w:rPr>
        <w:t>SONAR EAI application</w:t>
      </w:r>
    </w:p>
    <w:p w14:paraId="7858287D" w14:textId="77777777" w:rsidR="00A96414" w:rsidRPr="0054628B" w:rsidRDefault="00A96414" w:rsidP="00A96414">
      <w:pPr>
        <w:pStyle w:val="ListParagraph"/>
        <w:numPr>
          <w:ilvl w:val="2"/>
          <w:numId w:val="69"/>
        </w:numPr>
        <w:rPr>
          <w:rFonts w:cs="Arial"/>
          <w:lang w:val="en-US"/>
        </w:rPr>
      </w:pPr>
      <w:r>
        <w:rPr>
          <w:rFonts w:cs="Arial"/>
        </w:rPr>
        <w:t>SONAR Document / Correspondence</w:t>
      </w:r>
    </w:p>
    <w:p w14:paraId="69163992" w14:textId="77777777" w:rsidR="00A96414" w:rsidRPr="00C37986" w:rsidRDefault="00A96414" w:rsidP="00A96414">
      <w:pPr>
        <w:pStyle w:val="ListParagraph"/>
        <w:numPr>
          <w:ilvl w:val="1"/>
          <w:numId w:val="68"/>
        </w:numPr>
        <w:rPr>
          <w:rFonts w:cs="Arial"/>
          <w:lang w:val="en-US"/>
        </w:rPr>
      </w:pPr>
      <w:r>
        <w:rPr>
          <w:rFonts w:cs="Arial"/>
        </w:rPr>
        <w:t>Siebel Gateway Cluster (</w:t>
      </w:r>
      <w:r w:rsidRPr="00C92EB9">
        <w:rPr>
          <w:rFonts w:cs="Arial"/>
        </w:rPr>
        <w:t>Zookeeper based native Application Level Clustered servers, which maintains configuration- and status data of the Siebel servers</w:t>
      </w:r>
      <w:r>
        <w:rPr>
          <w:rFonts w:cs="Arial"/>
        </w:rPr>
        <w:t>)</w:t>
      </w:r>
    </w:p>
    <w:p w14:paraId="14AB811D" w14:textId="77777777" w:rsidR="00A96414" w:rsidRPr="002E6630" w:rsidRDefault="00A96414" w:rsidP="00A96414">
      <w:pPr>
        <w:pStyle w:val="ListParagraph"/>
        <w:numPr>
          <w:ilvl w:val="0"/>
          <w:numId w:val="70"/>
        </w:numPr>
        <w:rPr>
          <w:rFonts w:cs="Arial"/>
          <w:lang w:val="en-US"/>
        </w:rPr>
      </w:pPr>
      <w:r>
        <w:rPr>
          <w:rFonts w:cs="Arial"/>
        </w:rPr>
        <w:t xml:space="preserve">SONAR Gateway (servers) </w:t>
      </w:r>
    </w:p>
    <w:p w14:paraId="1284FEAB" w14:textId="77777777" w:rsidR="00A96414" w:rsidRDefault="00A96414" w:rsidP="00A96414">
      <w:pPr>
        <w:pStyle w:val="ListParagraph"/>
        <w:numPr>
          <w:ilvl w:val="1"/>
          <w:numId w:val="68"/>
        </w:numPr>
        <w:rPr>
          <w:rFonts w:cs="Arial"/>
          <w:lang w:val="en-US"/>
        </w:rPr>
      </w:pPr>
      <w:r>
        <w:rPr>
          <w:rFonts w:cs="Arial"/>
          <w:lang w:val="en-US"/>
        </w:rPr>
        <w:t>Siebel Database</w:t>
      </w:r>
    </w:p>
    <w:p w14:paraId="132AA464" w14:textId="77777777" w:rsidR="00A96414" w:rsidRDefault="00A96414" w:rsidP="00A96414">
      <w:pPr>
        <w:pStyle w:val="ListParagraph"/>
        <w:numPr>
          <w:ilvl w:val="0"/>
          <w:numId w:val="70"/>
        </w:numPr>
        <w:rPr>
          <w:rFonts w:cs="Arial"/>
          <w:lang w:val="en-US"/>
        </w:rPr>
      </w:pPr>
      <w:r>
        <w:rPr>
          <w:rFonts w:cs="Arial"/>
          <w:lang w:val="en-US"/>
        </w:rPr>
        <w:t>SONAR database</w:t>
      </w:r>
    </w:p>
    <w:p w14:paraId="65F141A1" w14:textId="77777777" w:rsidR="00A96414" w:rsidRDefault="00A96414" w:rsidP="00A96414">
      <w:pPr>
        <w:pStyle w:val="ListParagraph"/>
        <w:numPr>
          <w:ilvl w:val="0"/>
          <w:numId w:val="70"/>
        </w:numPr>
        <w:rPr>
          <w:rFonts w:cs="Arial"/>
          <w:lang w:val="en-US"/>
        </w:rPr>
      </w:pPr>
      <w:r>
        <w:rPr>
          <w:rFonts w:cs="Arial"/>
          <w:lang w:val="en-US"/>
        </w:rPr>
        <w:t>SONAR logical standby database</w:t>
      </w:r>
    </w:p>
    <w:p w14:paraId="736FAB41" w14:textId="77777777" w:rsidR="00A96414" w:rsidRDefault="00A96414" w:rsidP="00A96414">
      <w:pPr>
        <w:pStyle w:val="ListParagraph"/>
        <w:numPr>
          <w:ilvl w:val="1"/>
          <w:numId w:val="68"/>
        </w:numPr>
        <w:rPr>
          <w:rFonts w:cs="Arial"/>
          <w:lang w:val="en-US"/>
        </w:rPr>
      </w:pPr>
      <w:r>
        <w:rPr>
          <w:rFonts w:cs="Arial"/>
          <w:lang w:val="en-US"/>
        </w:rPr>
        <w:t>Siebel File System</w:t>
      </w:r>
    </w:p>
    <w:p w14:paraId="1E09E0CA" w14:textId="77777777" w:rsidR="00A96414" w:rsidRDefault="00A96414" w:rsidP="00A96414">
      <w:pPr>
        <w:pStyle w:val="ListParagraph"/>
        <w:numPr>
          <w:ilvl w:val="0"/>
          <w:numId w:val="70"/>
        </w:numPr>
        <w:rPr>
          <w:rFonts w:cs="Arial"/>
          <w:lang w:val="en-US"/>
        </w:rPr>
      </w:pPr>
      <w:r>
        <w:rPr>
          <w:rFonts w:cs="Arial"/>
          <w:lang w:val="en-US"/>
        </w:rPr>
        <w:t>SONAR file system</w:t>
      </w:r>
    </w:p>
    <w:p w14:paraId="7C0168BD" w14:textId="77777777" w:rsidR="00A96414" w:rsidRDefault="00A96414" w:rsidP="00A96414">
      <w:pPr>
        <w:pStyle w:val="ListParagraph"/>
        <w:numPr>
          <w:ilvl w:val="0"/>
          <w:numId w:val="71"/>
        </w:numPr>
        <w:rPr>
          <w:rFonts w:cs="Arial"/>
          <w:lang w:val="en-US"/>
        </w:rPr>
      </w:pPr>
      <w:r>
        <w:rPr>
          <w:rFonts w:cs="Arial"/>
          <w:lang w:val="en-US"/>
        </w:rPr>
        <w:t>Web service (End-user a</w:t>
      </w:r>
      <w:proofErr w:type="spellStart"/>
      <w:r w:rsidRPr="00C92EB9">
        <w:rPr>
          <w:rFonts w:cs="Arial"/>
          <w:bCs/>
        </w:rPr>
        <w:t>ccess</w:t>
      </w:r>
      <w:proofErr w:type="spellEnd"/>
      <w:r w:rsidRPr="00C92EB9">
        <w:rPr>
          <w:rFonts w:cs="Arial"/>
          <w:bCs/>
        </w:rPr>
        <w:t xml:space="preserve"> to PDF / XFDF files with URL</w:t>
      </w:r>
      <w:r>
        <w:rPr>
          <w:rFonts w:cs="Arial"/>
          <w:bCs/>
        </w:rPr>
        <w:t>)</w:t>
      </w:r>
    </w:p>
    <w:p w14:paraId="5D1C262D" w14:textId="77777777" w:rsidR="00A96414" w:rsidRDefault="00A96414" w:rsidP="00A96414">
      <w:pPr>
        <w:pStyle w:val="ListParagraph"/>
        <w:numPr>
          <w:ilvl w:val="0"/>
          <w:numId w:val="70"/>
        </w:numPr>
        <w:rPr>
          <w:rFonts w:cs="Arial"/>
          <w:lang w:val="en-US"/>
        </w:rPr>
      </w:pPr>
      <w:r>
        <w:rPr>
          <w:rFonts w:cs="Arial"/>
          <w:lang w:val="en-US"/>
        </w:rPr>
        <w:t>SONAR PDF converter</w:t>
      </w:r>
    </w:p>
    <w:p w14:paraId="1BF16E95" w14:textId="77777777" w:rsidR="00A96414" w:rsidRPr="006349C9" w:rsidRDefault="00A96414" w:rsidP="00A96414">
      <w:pPr>
        <w:pStyle w:val="ListParagraph"/>
        <w:numPr>
          <w:ilvl w:val="0"/>
          <w:numId w:val="71"/>
        </w:numPr>
        <w:rPr>
          <w:rFonts w:cs="Arial"/>
          <w:lang w:val="en-US"/>
        </w:rPr>
      </w:pPr>
      <w:r>
        <w:rPr>
          <w:rFonts w:cs="Arial"/>
          <w:lang w:val="en-US"/>
        </w:rPr>
        <w:t xml:space="preserve">SONAR Staging (previous </w:t>
      </w:r>
      <w:proofErr w:type="spellStart"/>
      <w:r>
        <w:rPr>
          <w:rFonts w:cs="Arial"/>
          <w:lang w:val="en-US"/>
        </w:rPr>
        <w:t>Generieke</w:t>
      </w:r>
      <w:proofErr w:type="spellEnd"/>
      <w:r>
        <w:rPr>
          <w:rFonts w:cs="Arial"/>
          <w:lang w:val="en-US"/>
        </w:rPr>
        <w:t xml:space="preserve"> services staging)</w:t>
      </w:r>
    </w:p>
    <w:p w14:paraId="182C02A1" w14:textId="77777777" w:rsidR="00A96414" w:rsidRDefault="00A96414" w:rsidP="00A96414">
      <w:pPr>
        <w:pStyle w:val="ListParagraph"/>
        <w:numPr>
          <w:ilvl w:val="0"/>
          <w:numId w:val="70"/>
        </w:numPr>
        <w:rPr>
          <w:rFonts w:cs="Arial"/>
          <w:lang w:val="en-US"/>
        </w:rPr>
      </w:pPr>
      <w:r>
        <w:rPr>
          <w:rFonts w:cs="Arial"/>
          <w:lang w:val="en-US"/>
        </w:rPr>
        <w:t>SONAR Staging</w:t>
      </w:r>
    </w:p>
    <w:p w14:paraId="6B6D8C50" w14:textId="77777777" w:rsidR="00A96414" w:rsidRDefault="00A96414" w:rsidP="00A96414">
      <w:pPr>
        <w:pStyle w:val="ListParagraph"/>
        <w:numPr>
          <w:ilvl w:val="0"/>
          <w:numId w:val="72"/>
        </w:numPr>
        <w:rPr>
          <w:rFonts w:cs="Arial"/>
          <w:lang w:val="en-US"/>
        </w:rPr>
      </w:pPr>
      <w:r>
        <w:rPr>
          <w:rFonts w:cs="Arial"/>
          <w:lang w:val="en-US"/>
        </w:rPr>
        <w:t>OID (Oracle Internet Directory)</w:t>
      </w:r>
    </w:p>
    <w:p w14:paraId="64ACD13F" w14:textId="77777777" w:rsidR="00A96414" w:rsidRDefault="00A96414" w:rsidP="00A96414">
      <w:pPr>
        <w:pStyle w:val="ListParagraph"/>
        <w:numPr>
          <w:ilvl w:val="0"/>
          <w:numId w:val="70"/>
        </w:numPr>
        <w:rPr>
          <w:rFonts w:cs="Arial"/>
          <w:lang w:val="en-US"/>
        </w:rPr>
      </w:pPr>
      <w:r>
        <w:rPr>
          <w:rFonts w:cs="Arial"/>
          <w:lang w:val="en-US"/>
        </w:rPr>
        <w:t>SONAR OID</w:t>
      </w:r>
    </w:p>
    <w:p w14:paraId="54E44536" w14:textId="77777777" w:rsidR="00A96414" w:rsidRDefault="00A96414" w:rsidP="00A96414">
      <w:pPr>
        <w:pStyle w:val="ListParagraph"/>
        <w:numPr>
          <w:ilvl w:val="0"/>
          <w:numId w:val="73"/>
        </w:numPr>
        <w:rPr>
          <w:rFonts w:cs="Arial"/>
          <w:lang w:val="en-US"/>
        </w:rPr>
      </w:pPr>
      <w:r>
        <w:rPr>
          <w:rFonts w:cs="Arial"/>
          <w:lang w:val="en-US"/>
        </w:rPr>
        <w:t>Windows file server (</w:t>
      </w:r>
      <w:r>
        <w:t>for SONAR documents which could not be migrated to EA, only needed in Production</w:t>
      </w:r>
      <w:r>
        <w:rPr>
          <w:rFonts w:cs="Arial"/>
          <w:lang w:val="en-US"/>
        </w:rPr>
        <w:t>)</w:t>
      </w:r>
    </w:p>
    <w:p w14:paraId="544014F6" w14:textId="77777777" w:rsidR="00A96414" w:rsidRDefault="00A96414" w:rsidP="00A96414">
      <w:pPr>
        <w:pStyle w:val="ListParagraph"/>
        <w:numPr>
          <w:ilvl w:val="0"/>
          <w:numId w:val="70"/>
        </w:numPr>
        <w:rPr>
          <w:rFonts w:cs="Arial"/>
          <w:lang w:val="en-US"/>
        </w:rPr>
      </w:pPr>
      <w:r>
        <w:rPr>
          <w:rFonts w:cs="Arial"/>
          <w:lang w:val="en-US"/>
        </w:rPr>
        <w:t>Stand-alone file server</w:t>
      </w:r>
    </w:p>
    <w:p w14:paraId="3971143C" w14:textId="77777777" w:rsidR="00A96414" w:rsidRDefault="00A96414" w:rsidP="00A96414">
      <w:pPr>
        <w:spacing w:after="160" w:line="259" w:lineRule="auto"/>
        <w:rPr>
          <w:rFonts w:cs="Arial"/>
          <w:lang w:val="en-US"/>
        </w:rPr>
      </w:pPr>
      <w:r>
        <w:rPr>
          <w:rFonts w:cs="Arial"/>
          <w:lang w:val="en-US"/>
        </w:rPr>
        <w:br w:type="page"/>
      </w:r>
    </w:p>
    <w:p w14:paraId="422206BB" w14:textId="77777777" w:rsidR="00A96414" w:rsidRPr="00AC116D" w:rsidRDefault="00A96414" w:rsidP="00A96414">
      <w:pPr>
        <w:rPr>
          <w:rFonts w:cs="Arial"/>
          <w:b/>
          <w:bCs/>
          <w:lang w:val="en-US"/>
        </w:rPr>
      </w:pPr>
      <w:r>
        <w:rPr>
          <w:rFonts w:cs="Arial"/>
          <w:b/>
          <w:bCs/>
          <w:lang w:val="en-US"/>
        </w:rPr>
        <w:lastRenderedPageBreak/>
        <w:t>SONAR RUEI</w:t>
      </w:r>
    </w:p>
    <w:p w14:paraId="2E6911F8" w14:textId="77777777" w:rsidR="00A96414" w:rsidRPr="00AF0D6E" w:rsidRDefault="00A96414" w:rsidP="00A96414">
      <w:pPr>
        <w:rPr>
          <w:rFonts w:ascii="Helvetica" w:hAnsi="Helvetica"/>
        </w:rPr>
      </w:pPr>
      <w:r>
        <w:rPr>
          <w:rFonts w:cs="Arial"/>
          <w:lang w:val="en-US"/>
        </w:rPr>
        <w:t>SONAR RUEI</w:t>
      </w:r>
      <w:r w:rsidRPr="00AF0D6E">
        <w:rPr>
          <w:rFonts w:ascii="Helvetica" w:hAnsi="Helvetica"/>
        </w:rPr>
        <w:t xml:space="preserve"> is the real user monitoring solution for the S</w:t>
      </w:r>
      <w:r>
        <w:rPr>
          <w:rFonts w:ascii="Helvetica" w:hAnsi="Helvetica"/>
        </w:rPr>
        <w:t>ONAR</w:t>
      </w:r>
      <w:r w:rsidRPr="00AF0D6E">
        <w:rPr>
          <w:rFonts w:ascii="Helvetica" w:hAnsi="Helvetica"/>
        </w:rPr>
        <w:t xml:space="preserve"> application based on the Oracle Real User Experience Insight (RUEI) product</w:t>
      </w:r>
      <w:r>
        <w:rPr>
          <w:rFonts w:ascii="Helvetica" w:hAnsi="Helvetica"/>
        </w:rPr>
        <w:t>.</w:t>
      </w:r>
      <w:r w:rsidRPr="00AF0D6E">
        <w:rPr>
          <w:rFonts w:ascii="Helvetica" w:hAnsi="Helvetica"/>
        </w:rPr>
        <w:t xml:space="preserve"> </w:t>
      </w:r>
      <w:r>
        <w:rPr>
          <w:rFonts w:ascii="Helvetica" w:hAnsi="Helvetica"/>
        </w:rPr>
        <w:t xml:space="preserve">RUEI </w:t>
      </w:r>
      <w:r w:rsidRPr="00AF0D6E">
        <w:rPr>
          <w:rFonts w:ascii="Helvetica" w:hAnsi="Helvetica"/>
        </w:rPr>
        <w:t xml:space="preserve">is designed for measuring, </w:t>
      </w:r>
      <w:proofErr w:type="spellStart"/>
      <w:r w:rsidRPr="00AF0D6E">
        <w:rPr>
          <w:rFonts w:ascii="Helvetica" w:hAnsi="Helvetica"/>
        </w:rPr>
        <w:t>analyzing</w:t>
      </w:r>
      <w:proofErr w:type="spellEnd"/>
      <w:r w:rsidRPr="00AF0D6E">
        <w:rPr>
          <w:rFonts w:ascii="Helvetica" w:hAnsi="Helvetica"/>
        </w:rPr>
        <w:t>, and improving the availability and performance of web applications and web services</w:t>
      </w:r>
      <w:r>
        <w:rPr>
          <w:rFonts w:ascii="Helvetica" w:hAnsi="Helvetica"/>
        </w:rPr>
        <w:t xml:space="preserve">. Although </w:t>
      </w:r>
      <w:r w:rsidRPr="00AF0D6E">
        <w:rPr>
          <w:rFonts w:ascii="Helvetica" w:hAnsi="Helvetica"/>
        </w:rPr>
        <w:t>SONAR RUEI is part of the CI SONAR</w:t>
      </w:r>
      <w:r>
        <w:rPr>
          <w:rFonts w:ascii="Helvetica" w:hAnsi="Helvetica"/>
        </w:rPr>
        <w:t xml:space="preserve"> it is described in its own HLD.</w:t>
      </w:r>
      <w:r w:rsidRPr="00AF0D6E">
        <w:rPr>
          <w:rFonts w:ascii="Helvetica" w:hAnsi="Helvetica"/>
        </w:rPr>
        <w:t xml:space="preserve">  </w:t>
      </w:r>
    </w:p>
    <w:p w14:paraId="0FE32F5D" w14:textId="77777777" w:rsidR="00A96414" w:rsidRDefault="00A96414" w:rsidP="00A96414">
      <w:pPr>
        <w:rPr>
          <w:rFonts w:cs="Arial"/>
        </w:rPr>
      </w:pPr>
    </w:p>
    <w:p w14:paraId="199CB537" w14:textId="77777777" w:rsidR="00A96414" w:rsidRPr="00AC116D" w:rsidRDefault="00A96414" w:rsidP="00A96414">
      <w:pPr>
        <w:rPr>
          <w:rFonts w:cs="Arial"/>
          <w:b/>
          <w:bCs/>
          <w:lang w:val="en-US"/>
        </w:rPr>
      </w:pPr>
      <w:r>
        <w:rPr>
          <w:rFonts w:cs="Arial"/>
          <w:b/>
          <w:bCs/>
          <w:lang w:val="en-US"/>
        </w:rPr>
        <w:t>KATO</w:t>
      </w:r>
    </w:p>
    <w:p w14:paraId="316C1DBB" w14:textId="3B70BE26" w:rsidR="00096A81" w:rsidRDefault="00A96414" w:rsidP="00D34B10">
      <w:r w:rsidRPr="008A5A50">
        <w:rPr>
          <w:rFonts w:cs="Arial"/>
          <w:szCs w:val="22"/>
        </w:rPr>
        <w:t>Next to Production and Acceptance (W</w:t>
      </w:r>
      <w:r>
        <w:rPr>
          <w:rFonts w:cs="Arial"/>
          <w:szCs w:val="22"/>
        </w:rPr>
        <w:t>ATO</w:t>
      </w:r>
      <w:r w:rsidRPr="008A5A50">
        <w:rPr>
          <w:rFonts w:cs="Arial"/>
          <w:szCs w:val="22"/>
        </w:rPr>
        <w:t>) there is also a K</w:t>
      </w:r>
      <w:r>
        <w:rPr>
          <w:rFonts w:cs="Arial"/>
          <w:szCs w:val="22"/>
        </w:rPr>
        <w:t>ATO</w:t>
      </w:r>
      <w:r w:rsidRPr="008A5A50">
        <w:rPr>
          <w:rFonts w:cs="Arial"/>
          <w:szCs w:val="22"/>
        </w:rPr>
        <w:t xml:space="preserve"> </w:t>
      </w:r>
      <w:r w:rsidRPr="008A5A50">
        <w:rPr>
          <w:rFonts w:cs="Arial"/>
          <w:color w:val="212121"/>
          <w:szCs w:val="22"/>
          <w:shd w:val="clear" w:color="auto" w:fill="FFFFFF"/>
        </w:rPr>
        <w:t xml:space="preserve">(Kanban </w:t>
      </w:r>
      <w:proofErr w:type="spellStart"/>
      <w:r w:rsidRPr="008A5A50">
        <w:rPr>
          <w:rFonts w:cs="Arial"/>
          <w:color w:val="212121"/>
          <w:szCs w:val="22"/>
          <w:shd w:val="clear" w:color="auto" w:fill="FFFFFF"/>
        </w:rPr>
        <w:t>Acceptatie</w:t>
      </w:r>
      <w:proofErr w:type="spellEnd"/>
      <w:r w:rsidRPr="008A5A50">
        <w:rPr>
          <w:rFonts w:cs="Arial"/>
          <w:color w:val="212121"/>
          <w:szCs w:val="22"/>
          <w:shd w:val="clear" w:color="auto" w:fill="FFFFFF"/>
        </w:rPr>
        <w:t xml:space="preserve"> Test </w:t>
      </w:r>
      <w:proofErr w:type="spellStart"/>
      <w:r w:rsidRPr="008A5A50">
        <w:rPr>
          <w:rFonts w:cs="Arial"/>
          <w:color w:val="212121"/>
          <w:szCs w:val="22"/>
          <w:shd w:val="clear" w:color="auto" w:fill="FFFFFF"/>
        </w:rPr>
        <w:t>Omgeving</w:t>
      </w:r>
      <w:proofErr w:type="spellEnd"/>
      <w:r w:rsidRPr="008A5A50">
        <w:rPr>
          <w:rFonts w:cs="Arial"/>
          <w:color w:val="212121"/>
          <w:szCs w:val="22"/>
          <w:shd w:val="clear" w:color="auto" w:fill="FFFFFF"/>
        </w:rPr>
        <w:t xml:space="preserve">) </w:t>
      </w:r>
      <w:r w:rsidRPr="008A5A50">
        <w:rPr>
          <w:rFonts w:cs="Arial"/>
          <w:szCs w:val="22"/>
        </w:rPr>
        <w:t xml:space="preserve">environment. </w:t>
      </w:r>
      <w:r>
        <w:rPr>
          <w:rFonts w:cs="Arial"/>
          <w:szCs w:val="22"/>
        </w:rPr>
        <w:t>KATO</w:t>
      </w:r>
      <w:r w:rsidRPr="008A5A50">
        <w:rPr>
          <w:rFonts w:cs="Arial"/>
          <w:szCs w:val="22"/>
        </w:rPr>
        <w:t xml:space="preserve"> is </w:t>
      </w:r>
      <w:r w:rsidRPr="008A5A50">
        <w:rPr>
          <w:rFonts w:cs="Arial"/>
          <w:color w:val="212121"/>
          <w:szCs w:val="22"/>
          <w:shd w:val="clear" w:color="auto" w:fill="FFFFFF"/>
        </w:rPr>
        <w:t xml:space="preserve">a 'light version' of the official acceptance environment of </w:t>
      </w:r>
      <w:proofErr w:type="spellStart"/>
      <w:r w:rsidRPr="008A5A50">
        <w:rPr>
          <w:rFonts w:cs="Arial"/>
          <w:color w:val="212121"/>
          <w:szCs w:val="22"/>
          <w:shd w:val="clear" w:color="auto" w:fill="FFFFFF"/>
        </w:rPr>
        <w:t>W</w:t>
      </w:r>
      <w:r>
        <w:rPr>
          <w:rFonts w:cs="Arial"/>
          <w:color w:val="212121"/>
          <w:szCs w:val="22"/>
          <w:shd w:val="clear" w:color="auto" w:fill="FFFFFF"/>
        </w:rPr>
        <w:t>erk</w:t>
      </w:r>
      <w:r w:rsidRPr="008A5A50">
        <w:rPr>
          <w:rFonts w:cs="Arial"/>
          <w:color w:val="212121"/>
          <w:szCs w:val="22"/>
          <w:shd w:val="clear" w:color="auto" w:fill="FFFFFF"/>
        </w:rPr>
        <w:t>bedrijf</w:t>
      </w:r>
      <w:proofErr w:type="spellEnd"/>
      <w:r w:rsidRPr="008A5A50">
        <w:rPr>
          <w:rFonts w:cs="Arial"/>
          <w:color w:val="212121"/>
          <w:szCs w:val="22"/>
          <w:shd w:val="clear" w:color="auto" w:fill="FFFFFF"/>
        </w:rPr>
        <w:t xml:space="preserve">. Acceptance tests are performed on this environment without a load and performance test. </w:t>
      </w:r>
      <w:r>
        <w:rPr>
          <w:rFonts w:cs="Arial"/>
          <w:color w:val="212121"/>
          <w:szCs w:val="22"/>
          <w:shd w:val="clear" w:color="auto" w:fill="FFFFFF"/>
        </w:rPr>
        <w:t xml:space="preserve">KATO </w:t>
      </w:r>
      <w:r w:rsidRPr="008A5A50">
        <w:rPr>
          <w:rFonts w:cs="Arial"/>
          <w:color w:val="212121"/>
          <w:szCs w:val="22"/>
          <w:shd w:val="clear" w:color="auto" w:fill="FFFFFF"/>
        </w:rPr>
        <w:t xml:space="preserve">is hosted in the acceptance </w:t>
      </w:r>
      <w:proofErr w:type="gramStart"/>
      <w:r>
        <w:rPr>
          <w:rFonts w:cs="Arial"/>
          <w:color w:val="212121"/>
          <w:szCs w:val="22"/>
          <w:shd w:val="clear" w:color="auto" w:fill="FFFFFF"/>
        </w:rPr>
        <w:t>domain</w:t>
      </w:r>
      <w:proofErr w:type="gramEnd"/>
      <w:r w:rsidRPr="008A5A50">
        <w:rPr>
          <w:rFonts w:cs="Arial"/>
          <w:color w:val="212121"/>
          <w:szCs w:val="22"/>
          <w:shd w:val="clear" w:color="auto" w:fill="FFFFFF"/>
        </w:rPr>
        <w:t xml:space="preserve"> and </w:t>
      </w:r>
      <w:r>
        <w:rPr>
          <w:rFonts w:cs="Arial"/>
          <w:color w:val="212121"/>
          <w:szCs w:val="22"/>
          <w:shd w:val="clear" w:color="auto" w:fill="FFFFFF"/>
        </w:rPr>
        <w:t xml:space="preserve">it is </w:t>
      </w:r>
      <w:r w:rsidRPr="008A5A50">
        <w:rPr>
          <w:rFonts w:cs="Arial"/>
          <w:color w:val="212121"/>
          <w:szCs w:val="22"/>
          <w:shd w:val="clear" w:color="auto" w:fill="FFFFFF"/>
        </w:rPr>
        <w:t xml:space="preserve">managed by DXC. </w:t>
      </w:r>
    </w:p>
    <w:p w14:paraId="10CB9EDF" w14:textId="56B4D888" w:rsidR="00096A81" w:rsidRDefault="00096A81" w:rsidP="00096A81">
      <w:pPr>
        <w:pStyle w:val="Heading2"/>
      </w:pPr>
      <w:bookmarkStart w:id="12" w:name="_Scope_of_the"/>
      <w:bookmarkStart w:id="13" w:name="_Toc154055220"/>
      <w:bookmarkEnd w:id="12"/>
      <w:r>
        <w:t>Scope of the desired change</w:t>
      </w:r>
      <w:bookmarkEnd w:id="13"/>
    </w:p>
    <w:p w14:paraId="6E7278BB" w14:textId="77777777" w:rsidR="00CF1A40" w:rsidRDefault="00CF1A40" w:rsidP="00CF1A40">
      <w:pPr>
        <w:pStyle w:val="BodyText"/>
        <w:rPr>
          <w:rStyle w:val="normaltextrun"/>
        </w:rPr>
      </w:pPr>
      <w:bookmarkStart w:id="14" w:name="_Application_use_cases"/>
      <w:bookmarkEnd w:id="14"/>
      <w:proofErr w:type="gramStart"/>
      <w:r>
        <w:t>This changes</w:t>
      </w:r>
      <w:proofErr w:type="gramEnd"/>
      <w:r>
        <w:t xml:space="preserve"> will require an additional integration (</w:t>
      </w:r>
      <w:r w:rsidRPr="00F528E1">
        <w:rPr>
          <w:color w:val="FF0000"/>
        </w:rPr>
        <w:t>Dutch:</w:t>
      </w:r>
      <w:r>
        <w:t xml:space="preserve"> </w:t>
      </w:r>
      <w:proofErr w:type="spellStart"/>
      <w:r w:rsidRPr="00F528E1">
        <w:rPr>
          <w:color w:val="FF0000"/>
        </w:rPr>
        <w:t>koppeling</w:t>
      </w:r>
      <w:proofErr w:type="spellEnd"/>
      <w:r>
        <w:t xml:space="preserve">) from KVB to DIM. The exiting integration from KVB to DWH must stay alive. </w:t>
      </w:r>
      <w:r>
        <w:br/>
      </w:r>
      <w:r>
        <w:br/>
      </w:r>
      <w:r>
        <w:rPr>
          <w:rStyle w:val="normaltextrun"/>
        </w:rPr>
        <w:t>Functional; the same data sending to DWH must also send to DIM.</w:t>
      </w:r>
      <w:r>
        <w:rPr>
          <w:rStyle w:val="normaltextrun"/>
        </w:rPr>
        <w:br/>
        <w:t xml:space="preserve">Technical; We must </w:t>
      </w:r>
      <w:proofErr w:type="gramStart"/>
      <w:r>
        <w:rPr>
          <w:rStyle w:val="normaltextrun"/>
        </w:rPr>
        <w:t>sending</w:t>
      </w:r>
      <w:proofErr w:type="gramEnd"/>
      <w:r>
        <w:rPr>
          <w:rStyle w:val="normaltextrun"/>
        </w:rPr>
        <w:t xml:space="preserve"> data to DIM on the same way as we do to DWH, by using </w:t>
      </w:r>
      <w:proofErr w:type="spellStart"/>
      <w:r>
        <w:rPr>
          <w:rStyle w:val="normaltextrun"/>
        </w:rPr>
        <w:t>DBlink</w:t>
      </w:r>
      <w:proofErr w:type="spellEnd"/>
      <w:r>
        <w:rPr>
          <w:rStyle w:val="normaltextrun"/>
        </w:rPr>
        <w:t xml:space="preserve">. </w:t>
      </w:r>
    </w:p>
    <w:p w14:paraId="388E8350" w14:textId="77777777" w:rsidR="00CF1A40" w:rsidRPr="00945D55" w:rsidRDefault="00CF1A40" w:rsidP="00CF1A40">
      <w:pPr>
        <w:pStyle w:val="BodyText"/>
        <w:rPr>
          <w:rStyle w:val="normaltextrun"/>
        </w:rPr>
      </w:pPr>
      <w:r w:rsidRPr="00F528E1">
        <w:rPr>
          <w:rStyle w:val="normaltextrun"/>
          <w:color w:val="FF0000"/>
        </w:rPr>
        <w:t>This new integration is to be established in the Production and all Accept environments (including KATO)</w:t>
      </w:r>
      <w:r>
        <w:rPr>
          <w:rStyle w:val="normaltextrun"/>
        </w:rPr>
        <w:br/>
      </w:r>
      <w:r>
        <w:rPr>
          <w:rStyle w:val="normaltextrun"/>
        </w:rPr>
        <w:br/>
      </w:r>
      <w:r w:rsidRPr="00B24401">
        <w:rPr>
          <w:rStyle w:val="normaltextrun"/>
          <w:sz w:val="18"/>
          <w:szCs w:val="18"/>
        </w:rPr>
        <w:t xml:space="preserve">Remark: During the </w:t>
      </w:r>
      <w:proofErr w:type="spellStart"/>
      <w:r w:rsidRPr="00B24401">
        <w:rPr>
          <w:rStyle w:val="normaltextrun"/>
          <w:sz w:val="18"/>
          <w:szCs w:val="18"/>
        </w:rPr>
        <w:t>fase</w:t>
      </w:r>
      <w:proofErr w:type="spellEnd"/>
      <w:r w:rsidRPr="00B24401">
        <w:rPr>
          <w:rStyle w:val="normaltextrun"/>
          <w:sz w:val="18"/>
          <w:szCs w:val="18"/>
        </w:rPr>
        <w:t xml:space="preserve"> 2 of the BMS project the integration with DWH will stop. A new HLD requirement document </w:t>
      </w:r>
      <w:proofErr w:type="spellStart"/>
      <w:r w:rsidRPr="00B24401">
        <w:rPr>
          <w:rStyle w:val="normaltextrun"/>
          <w:sz w:val="18"/>
          <w:szCs w:val="18"/>
        </w:rPr>
        <w:t>wil</w:t>
      </w:r>
      <w:proofErr w:type="spellEnd"/>
      <w:r w:rsidRPr="00B24401">
        <w:rPr>
          <w:rStyle w:val="normaltextrun"/>
          <w:sz w:val="18"/>
          <w:szCs w:val="18"/>
        </w:rPr>
        <w:t xml:space="preserve"> be</w:t>
      </w:r>
      <w:r>
        <w:rPr>
          <w:rStyle w:val="normaltextrun"/>
          <w:sz w:val="18"/>
          <w:szCs w:val="18"/>
        </w:rPr>
        <w:t xml:space="preserve"> created for this change. </w:t>
      </w:r>
      <w:proofErr w:type="gramStart"/>
      <w:r>
        <w:rPr>
          <w:rStyle w:val="normaltextrun"/>
          <w:sz w:val="18"/>
          <w:szCs w:val="18"/>
        </w:rPr>
        <w:t>So</w:t>
      </w:r>
      <w:proofErr w:type="gramEnd"/>
      <w:r>
        <w:rPr>
          <w:rStyle w:val="normaltextrun"/>
          <w:sz w:val="18"/>
          <w:szCs w:val="18"/>
        </w:rPr>
        <w:t xml:space="preserve"> this is out </w:t>
      </w:r>
      <w:r w:rsidRPr="00B24401">
        <w:rPr>
          <w:rStyle w:val="normaltextrun"/>
          <w:sz w:val="18"/>
          <w:szCs w:val="18"/>
        </w:rPr>
        <w:t xml:space="preserve">of </w:t>
      </w:r>
      <w:proofErr w:type="spellStart"/>
      <w:r w:rsidRPr="00B24401">
        <w:rPr>
          <w:rStyle w:val="normaltextrun"/>
          <w:sz w:val="18"/>
          <w:szCs w:val="18"/>
        </w:rPr>
        <w:t>scpe</w:t>
      </w:r>
      <w:proofErr w:type="spellEnd"/>
      <w:r w:rsidRPr="00B24401">
        <w:rPr>
          <w:rStyle w:val="normaltextrun"/>
          <w:sz w:val="18"/>
          <w:szCs w:val="18"/>
        </w:rPr>
        <w:t xml:space="preserve"> of this HLD</w:t>
      </w:r>
      <w:r>
        <w:rPr>
          <w:rStyle w:val="normaltextrun"/>
        </w:rPr>
        <w:t>.</w:t>
      </w:r>
    </w:p>
    <w:p w14:paraId="0223705C" w14:textId="0FFF3336" w:rsidR="00C251C9" w:rsidRDefault="005C6759" w:rsidP="00C251C9">
      <w:pPr>
        <w:pStyle w:val="Heading2"/>
      </w:pPr>
      <w:bookmarkStart w:id="15" w:name="_Toc154055221"/>
      <w:r>
        <w:t>Ap</w:t>
      </w:r>
      <w:r w:rsidR="00924819">
        <w:t>plication use cases</w:t>
      </w:r>
      <w:bookmarkEnd w:id="15"/>
    </w:p>
    <w:p w14:paraId="58BCED93" w14:textId="697E1A8E" w:rsidR="00166FE0" w:rsidRPr="00166FE0" w:rsidRDefault="00A96414" w:rsidP="00166FE0">
      <w:pPr>
        <w:pStyle w:val="BodyText"/>
      </w:pPr>
      <w:r>
        <w:t>Application use cases</w:t>
      </w:r>
      <w:r w:rsidRPr="00CD45BC">
        <w:t xml:space="preserve"> </w:t>
      </w:r>
      <w:r>
        <w:t>are described in the SAD and are not further described in this HLD.</w:t>
      </w:r>
    </w:p>
    <w:p w14:paraId="7D7E9BCE" w14:textId="4F499700" w:rsidR="008211FB" w:rsidRPr="008211FB" w:rsidRDefault="008211FB" w:rsidP="008211FB">
      <w:pPr>
        <w:pStyle w:val="Heading2"/>
      </w:pPr>
      <w:bookmarkStart w:id="16" w:name="_Toc154055222"/>
      <w:r>
        <w:t>Out of scope</w:t>
      </w:r>
      <w:bookmarkEnd w:id="16"/>
    </w:p>
    <w:p w14:paraId="052D9EB2" w14:textId="77777777" w:rsidR="00A96414" w:rsidRPr="006C43A1" w:rsidRDefault="00A96414" w:rsidP="00A96414">
      <w:pPr>
        <w:pStyle w:val="ListParagraph"/>
        <w:numPr>
          <w:ilvl w:val="0"/>
          <w:numId w:val="74"/>
        </w:numPr>
        <w:rPr>
          <w:rFonts w:cs="Arial"/>
        </w:rPr>
      </w:pPr>
      <w:bookmarkStart w:id="17" w:name="_Toc143504392"/>
      <w:bookmarkStart w:id="18" w:name="_Out_of_Scope"/>
      <w:bookmarkStart w:id="19" w:name="_Toc143504393"/>
      <w:bookmarkStart w:id="20" w:name="_Toc143001182"/>
      <w:bookmarkStart w:id="21" w:name="_Toc143504394"/>
      <w:bookmarkStart w:id="22" w:name="_Toc143001183"/>
      <w:bookmarkStart w:id="23" w:name="_Toc143504395"/>
      <w:bookmarkStart w:id="24" w:name="_Toc143001184"/>
      <w:bookmarkStart w:id="25" w:name="_Toc143504396"/>
      <w:bookmarkStart w:id="26" w:name="_Toc143504397"/>
      <w:bookmarkEnd w:id="17"/>
      <w:bookmarkEnd w:id="18"/>
      <w:bookmarkEnd w:id="19"/>
      <w:bookmarkEnd w:id="20"/>
      <w:bookmarkEnd w:id="21"/>
      <w:bookmarkEnd w:id="22"/>
      <w:bookmarkEnd w:id="23"/>
      <w:bookmarkEnd w:id="24"/>
      <w:bookmarkEnd w:id="25"/>
      <w:bookmarkEnd w:id="26"/>
      <w:r>
        <w:t>The Development and Test environment are not managed by DXC and are out of scope for this HLD</w:t>
      </w:r>
      <w:r w:rsidRPr="00C92EB9">
        <w:t xml:space="preserve">. </w:t>
      </w:r>
      <w:r>
        <w:t xml:space="preserve"> (</w:t>
      </w:r>
      <w:r w:rsidRPr="006C43A1">
        <w:rPr>
          <w:rFonts w:cs="Arial"/>
        </w:rPr>
        <w:t>Production</w:t>
      </w:r>
      <w:r>
        <w:rPr>
          <w:rFonts w:cs="Arial"/>
        </w:rPr>
        <w:t>, Acceptance and Kanban are in scope)</w:t>
      </w:r>
    </w:p>
    <w:p w14:paraId="422DD547" w14:textId="77777777" w:rsidR="00A96414" w:rsidRPr="00D42526" w:rsidRDefault="00A96414" w:rsidP="00A96414">
      <w:pPr>
        <w:pStyle w:val="ListParagraph"/>
        <w:numPr>
          <w:ilvl w:val="0"/>
          <w:numId w:val="75"/>
        </w:numPr>
        <w:rPr>
          <w:rFonts w:eastAsia="Arial" w:cs="Arial"/>
          <w:color w:val="000000" w:themeColor="text1"/>
          <w:szCs w:val="22"/>
        </w:rPr>
      </w:pPr>
      <w:r w:rsidRPr="00C92EB9">
        <w:t>The S</w:t>
      </w:r>
      <w:r>
        <w:t>ONAR</w:t>
      </w:r>
      <w:r w:rsidRPr="00C92EB9">
        <w:t xml:space="preserve"> client part is out of scope</w:t>
      </w:r>
      <w:r>
        <w:t xml:space="preserve"> (</w:t>
      </w:r>
      <w:r w:rsidRPr="00C92EB9">
        <w:t xml:space="preserve">Sonar </w:t>
      </w:r>
      <w:proofErr w:type="spellStart"/>
      <w:r w:rsidRPr="00C92EB9">
        <w:t>OpenUI</w:t>
      </w:r>
      <w:proofErr w:type="spellEnd"/>
      <w:r w:rsidRPr="00C92EB9">
        <w:t xml:space="preserve"> is used and only requires a standard Internet Browser</w:t>
      </w:r>
      <w:r>
        <w:t>)</w:t>
      </w:r>
      <w:r w:rsidRPr="00C92EB9">
        <w:t>.</w:t>
      </w:r>
    </w:p>
    <w:p w14:paraId="735BCAA0" w14:textId="77777777" w:rsidR="00A96414" w:rsidRPr="00E87D46" w:rsidRDefault="00A96414" w:rsidP="00A96414">
      <w:pPr>
        <w:pStyle w:val="ListParagraph"/>
        <w:numPr>
          <w:ilvl w:val="0"/>
          <w:numId w:val="75"/>
        </w:numPr>
        <w:rPr>
          <w:rFonts w:eastAsia="Arial" w:cs="Arial"/>
          <w:color w:val="000000" w:themeColor="text1"/>
          <w:szCs w:val="22"/>
        </w:rPr>
      </w:pPr>
      <w:r>
        <w:t xml:space="preserve">SONAR RUEI is out of scope for this </w:t>
      </w:r>
      <w:proofErr w:type="gramStart"/>
      <w:r>
        <w:t>HLD</w:t>
      </w:r>
      <w:proofErr w:type="gramEnd"/>
    </w:p>
    <w:p w14:paraId="2379410E" w14:textId="77777777" w:rsidR="00A96414" w:rsidRDefault="00A96414" w:rsidP="00A96414">
      <w:pPr>
        <w:pStyle w:val="ListParagraph"/>
        <w:numPr>
          <w:ilvl w:val="0"/>
          <w:numId w:val="75"/>
        </w:numPr>
      </w:pPr>
      <w:r w:rsidRPr="00E87D46">
        <w:rPr>
          <w:rFonts w:eastAsia="Arial" w:cs="Arial"/>
          <w:color w:val="000000" w:themeColor="text1"/>
          <w:szCs w:val="22"/>
        </w:rPr>
        <w:t>All components that belong to the UWV Office Infrastructure such as workstations, web browsers are out of scope.</w:t>
      </w:r>
      <w:r>
        <w:t xml:space="preserve"> </w:t>
      </w:r>
    </w:p>
    <w:p w14:paraId="52270F64" w14:textId="7176A7B8" w:rsidR="00696D03" w:rsidRDefault="00696D03" w:rsidP="00DF0DFF"/>
    <w:p w14:paraId="346FCB64" w14:textId="4A7C1622" w:rsidR="00D7423E" w:rsidRPr="00DF0DFF" w:rsidRDefault="00275C92">
      <w:pPr>
        <w:pStyle w:val="Heading1"/>
        <w:rPr>
          <w:lang w:val="en-US"/>
        </w:rPr>
      </w:pPr>
      <w:bookmarkStart w:id="27" w:name="_Toc154055223"/>
      <w:r w:rsidRPr="00DF0DFF">
        <w:lastRenderedPageBreak/>
        <w:t>Architectur</w:t>
      </w:r>
      <w:r w:rsidR="00F02C43" w:rsidRPr="00DF0DFF">
        <w:t>e</w:t>
      </w:r>
      <w:bookmarkEnd w:id="27"/>
    </w:p>
    <w:p w14:paraId="5B849A8A" w14:textId="740D6705" w:rsidR="00936A59" w:rsidRDefault="005D5DB1" w:rsidP="005D5DB1">
      <w:pPr>
        <w:pStyle w:val="Heading2"/>
      </w:pPr>
      <w:bookmarkStart w:id="28" w:name="_Conceptual"/>
      <w:bookmarkStart w:id="29" w:name="_Toc154055224"/>
      <w:bookmarkEnd w:id="28"/>
      <w:r>
        <w:t>Conceptual</w:t>
      </w:r>
      <w:bookmarkEnd w:id="29"/>
    </w:p>
    <w:p w14:paraId="07908C4A" w14:textId="77777777" w:rsidR="00C501BB" w:rsidRDefault="00C501BB" w:rsidP="00C501BB">
      <w:pPr>
        <w:pStyle w:val="Heading2"/>
        <w:ind w:left="567"/>
      </w:pPr>
      <w:bookmarkStart w:id="30" w:name="_Toc127191386"/>
      <w:bookmarkStart w:id="31" w:name="_Toc154055225"/>
      <w:r>
        <w:t>Conceptual</w:t>
      </w:r>
      <w:bookmarkEnd w:id="30"/>
      <w:bookmarkEnd w:id="31"/>
    </w:p>
    <w:p w14:paraId="4F62B0A0" w14:textId="7F41CBEB" w:rsidR="00C501BB" w:rsidRDefault="00006DFF" w:rsidP="00C501BB">
      <w:r>
        <w:rPr>
          <w:noProof/>
          <w:lang w:val="nl-NL" w:eastAsia="nl-NL" w:bidi="ar-SA"/>
        </w:rPr>
        <mc:AlternateContent>
          <mc:Choice Requires="wps">
            <w:drawing>
              <wp:anchor distT="0" distB="0" distL="114300" distR="114300" simplePos="0" relativeHeight="251661312" behindDoc="0" locked="0" layoutInCell="1" allowOverlap="1" wp14:anchorId="7E000D6F" wp14:editId="13C3FC05">
                <wp:simplePos x="0" y="0"/>
                <wp:positionH relativeFrom="column">
                  <wp:posOffset>4457700</wp:posOffset>
                </wp:positionH>
                <wp:positionV relativeFrom="paragraph">
                  <wp:posOffset>1951990</wp:posOffset>
                </wp:positionV>
                <wp:extent cx="1062318" cy="336177"/>
                <wp:effectExtent l="0" t="0" r="24130" b="26035"/>
                <wp:wrapNone/>
                <wp:docPr id="9" name="Rechthoek 9"/>
                <wp:cNvGraphicFramePr/>
                <a:graphic xmlns:a="http://schemas.openxmlformats.org/drawingml/2006/main">
                  <a:graphicData uri="http://schemas.microsoft.com/office/word/2010/wordprocessingShape">
                    <wps:wsp>
                      <wps:cNvSpPr/>
                      <wps:spPr>
                        <a:xfrm>
                          <a:off x="0" y="0"/>
                          <a:ext cx="1062318" cy="3361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98C6B" id="Rechthoek 9" o:spid="_x0000_s1026" style="position:absolute;margin-left:351pt;margin-top:153.7pt;width:83.65pt;height:26.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" filled="f" strokecolor="red" strokeweight="1pt"/>
            </w:pict>
          </mc:Fallback>
        </mc:AlternateContent>
      </w:r>
      <w:r>
        <w:rPr>
          <w:noProof/>
          <w:lang w:val="nl-NL" w:eastAsia="nl-NL" w:bidi="ar-SA"/>
        </w:rPr>
        <w:drawing>
          <wp:inline distT="0" distB="0" distL="0" distR="0" wp14:anchorId="06E9D12A" wp14:editId="54A966F6">
            <wp:extent cx="5246043" cy="3068836"/>
            <wp:effectExtent l="0" t="0" r="0" b="0"/>
            <wp:docPr id="10" name="Afbeelding 10"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diagram, schermopname, Plan&#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2708" cy="3084435"/>
                    </a:xfrm>
                    <a:prstGeom prst="rect">
                      <a:avLst/>
                    </a:prstGeom>
                    <a:noFill/>
                    <a:ln>
                      <a:noFill/>
                    </a:ln>
                  </pic:spPr>
                </pic:pic>
              </a:graphicData>
            </a:graphic>
          </wp:inline>
        </w:drawing>
      </w:r>
    </w:p>
    <w:p w14:paraId="181EB761" w14:textId="77777777" w:rsidR="00C501BB" w:rsidRDefault="00C501BB" w:rsidP="00C501BB"/>
    <w:p w14:paraId="6D6DC220" w14:textId="77777777" w:rsidR="00C501BB" w:rsidRPr="00C92EB9" w:rsidRDefault="00C501BB" w:rsidP="00C501BB">
      <w:pPr>
        <w:rPr>
          <w:b/>
          <w:bCs/>
        </w:rPr>
      </w:pPr>
      <w:r w:rsidRPr="00C92EB9">
        <w:rPr>
          <w:b/>
          <w:bCs/>
        </w:rPr>
        <w:t>Key concepts:</w:t>
      </w:r>
    </w:p>
    <w:p w14:paraId="26BD472E" w14:textId="77777777" w:rsidR="00C501BB" w:rsidRPr="00BD52E0" w:rsidRDefault="00C501BB" w:rsidP="00C501BB">
      <w:pPr>
        <w:numPr>
          <w:ilvl w:val="0"/>
          <w:numId w:val="76"/>
        </w:numPr>
        <w:overflowPunct w:val="0"/>
        <w:autoSpaceDE w:val="0"/>
        <w:autoSpaceDN w:val="0"/>
        <w:adjustRightInd w:val="0"/>
        <w:spacing w:after="120"/>
        <w:textAlignment w:val="baseline"/>
        <w:rPr>
          <w:b/>
          <w:bCs/>
        </w:rPr>
      </w:pPr>
      <w:r w:rsidRPr="00C92EB9">
        <w:t>Sonar can only be used from within the Intranet environment.</w:t>
      </w:r>
    </w:p>
    <w:p w14:paraId="4660656F" w14:textId="77777777" w:rsidR="00C501BB" w:rsidRPr="00C92EB9" w:rsidRDefault="00C501BB" w:rsidP="00C501BB">
      <w:pPr>
        <w:numPr>
          <w:ilvl w:val="0"/>
          <w:numId w:val="76"/>
        </w:numPr>
        <w:overflowPunct w:val="0"/>
        <w:autoSpaceDE w:val="0"/>
        <w:autoSpaceDN w:val="0"/>
        <w:adjustRightInd w:val="0"/>
        <w:spacing w:after="120"/>
        <w:textAlignment w:val="baseline"/>
        <w:rPr>
          <w:b/>
          <w:bCs/>
        </w:rPr>
      </w:pPr>
      <w:r>
        <w:t xml:space="preserve">RUEI is used for user performance monitoring, a </w:t>
      </w:r>
      <w:proofErr w:type="spellStart"/>
      <w:r w:rsidRPr="00AF0D6E">
        <w:rPr>
          <w:rFonts w:ascii="Helvetica" w:hAnsi="Helvetica"/>
        </w:rPr>
        <w:t>L</w:t>
      </w:r>
      <w:r>
        <w:rPr>
          <w:rFonts w:ascii="Helvetica" w:hAnsi="Helvetica"/>
        </w:rPr>
        <w:t>o</w:t>
      </w:r>
      <w:r w:rsidRPr="00AF0D6E">
        <w:rPr>
          <w:rFonts w:ascii="Helvetica" w:hAnsi="Helvetica"/>
        </w:rPr>
        <w:t>M</w:t>
      </w:r>
      <w:r>
        <w:rPr>
          <w:rFonts w:ascii="Helvetica" w:hAnsi="Helvetica"/>
        </w:rPr>
        <w:t>o</w:t>
      </w:r>
      <w:proofErr w:type="spellEnd"/>
      <w:r>
        <w:rPr>
          <w:rFonts w:ascii="Helvetica" w:hAnsi="Helvetica"/>
        </w:rPr>
        <w:t xml:space="preserve"> component has also been added</w:t>
      </w:r>
      <w:r w:rsidRPr="00AF0D6E">
        <w:rPr>
          <w:rFonts w:ascii="Helvetica" w:hAnsi="Helvetica"/>
        </w:rPr>
        <w:t xml:space="preserve"> to comply to UWV </w:t>
      </w:r>
      <w:r>
        <w:rPr>
          <w:rFonts w:ascii="Helvetica" w:hAnsi="Helvetica"/>
        </w:rPr>
        <w:t>l</w:t>
      </w:r>
      <w:r w:rsidRPr="00AF0D6E">
        <w:rPr>
          <w:rFonts w:ascii="Helvetica" w:hAnsi="Helvetica"/>
        </w:rPr>
        <w:t xml:space="preserve">ogging and </w:t>
      </w:r>
      <w:r>
        <w:rPr>
          <w:rFonts w:ascii="Helvetica" w:hAnsi="Helvetica"/>
        </w:rPr>
        <w:t>m</w:t>
      </w:r>
      <w:r w:rsidRPr="00AF0D6E">
        <w:rPr>
          <w:rFonts w:ascii="Helvetica" w:hAnsi="Helvetica"/>
        </w:rPr>
        <w:t xml:space="preserve">onitoring </w:t>
      </w:r>
      <w:proofErr w:type="gramStart"/>
      <w:r w:rsidRPr="00AF0D6E">
        <w:rPr>
          <w:rFonts w:ascii="Helvetica" w:hAnsi="Helvetica"/>
        </w:rPr>
        <w:t>policy</w:t>
      </w:r>
      <w:proofErr w:type="gramEnd"/>
    </w:p>
    <w:p w14:paraId="7B20363A" w14:textId="77777777" w:rsidR="00C501BB" w:rsidRPr="00C92EB9" w:rsidRDefault="00C501BB" w:rsidP="00C501BB">
      <w:pPr>
        <w:numPr>
          <w:ilvl w:val="0"/>
          <w:numId w:val="76"/>
        </w:numPr>
        <w:overflowPunct w:val="0"/>
        <w:autoSpaceDE w:val="0"/>
        <w:autoSpaceDN w:val="0"/>
        <w:adjustRightInd w:val="0"/>
        <w:spacing w:after="120"/>
        <w:textAlignment w:val="baseline"/>
        <w:rPr>
          <w:b/>
          <w:bCs/>
        </w:rPr>
      </w:pPr>
      <w:r w:rsidRPr="00C92EB9">
        <w:t xml:space="preserve">Users connect with a standard web browser to the </w:t>
      </w:r>
      <w:proofErr w:type="gramStart"/>
      <w:r w:rsidRPr="00C92EB9">
        <w:t>Public</w:t>
      </w:r>
      <w:proofErr w:type="gramEnd"/>
      <w:r w:rsidRPr="00C92EB9">
        <w:t xml:space="preserve"> sector application servers</w:t>
      </w:r>
    </w:p>
    <w:p w14:paraId="1DCD4649" w14:textId="77777777" w:rsidR="00C501BB" w:rsidRPr="00C92EB9" w:rsidRDefault="00C501BB" w:rsidP="00C501BB">
      <w:pPr>
        <w:numPr>
          <w:ilvl w:val="0"/>
          <w:numId w:val="76"/>
        </w:numPr>
        <w:overflowPunct w:val="0"/>
        <w:autoSpaceDE w:val="0"/>
        <w:autoSpaceDN w:val="0"/>
        <w:adjustRightInd w:val="0"/>
        <w:spacing w:after="120"/>
        <w:textAlignment w:val="baseline"/>
        <w:rPr>
          <w:b/>
          <w:bCs/>
        </w:rPr>
      </w:pPr>
      <w:r w:rsidRPr="00C92EB9">
        <w:t xml:space="preserve">Many Interfaces/data exchanges to both internal and external </w:t>
      </w:r>
      <w:proofErr w:type="spellStart"/>
      <w:r w:rsidRPr="00C92EB9">
        <w:t>datasources</w:t>
      </w:r>
      <w:proofErr w:type="spellEnd"/>
      <w:r w:rsidRPr="00C92EB9">
        <w:t xml:space="preserve"> are connected through WBSBUS (</w:t>
      </w:r>
      <w:proofErr w:type="spellStart"/>
      <w:r w:rsidRPr="00C92EB9">
        <w:t>W</w:t>
      </w:r>
      <w:r>
        <w:t>erk</w:t>
      </w:r>
      <w:r w:rsidRPr="00C92EB9">
        <w:t>bedrijf</w:t>
      </w:r>
      <w:proofErr w:type="spellEnd"/>
      <w:r w:rsidRPr="00C92EB9">
        <w:t xml:space="preserve"> Service Bus) and Werk.nl</w:t>
      </w:r>
      <w:r>
        <w:t xml:space="preserve"> </w:t>
      </w:r>
      <w:r w:rsidRPr="00C92EB9">
        <w:t>SOA. Next to Webservices, the file adapter is used.</w:t>
      </w:r>
    </w:p>
    <w:p w14:paraId="670E11B2" w14:textId="77777777" w:rsidR="00C501BB" w:rsidRPr="00C92EB9" w:rsidRDefault="00C501BB" w:rsidP="00C501BB">
      <w:pPr>
        <w:numPr>
          <w:ilvl w:val="0"/>
          <w:numId w:val="76"/>
        </w:numPr>
        <w:overflowPunct w:val="0"/>
        <w:autoSpaceDE w:val="0"/>
        <w:autoSpaceDN w:val="0"/>
        <w:adjustRightInd w:val="0"/>
        <w:spacing w:after="120"/>
        <w:textAlignment w:val="baseline"/>
      </w:pPr>
      <w:r w:rsidRPr="00C92EB9">
        <w:t>XML files are stored in XML-queues on the Siebel File System for some asynchronous message exchanges using the file adapter of WBSBUS/ Werk.nl</w:t>
      </w:r>
      <w:r>
        <w:t xml:space="preserve"> </w:t>
      </w:r>
      <w:r w:rsidRPr="00C92EB9">
        <w:t>SOA.</w:t>
      </w:r>
    </w:p>
    <w:p w14:paraId="21C9B5D4" w14:textId="77777777" w:rsidR="00C501BB" w:rsidRPr="00C92EB9" w:rsidRDefault="00C501BB" w:rsidP="00C501BB">
      <w:pPr>
        <w:numPr>
          <w:ilvl w:val="0"/>
          <w:numId w:val="76"/>
        </w:numPr>
        <w:overflowPunct w:val="0"/>
        <w:autoSpaceDE w:val="0"/>
        <w:autoSpaceDN w:val="0"/>
        <w:adjustRightInd w:val="0"/>
        <w:spacing w:after="120"/>
        <w:textAlignment w:val="baseline"/>
      </w:pPr>
      <w:r w:rsidRPr="00C92EB9">
        <w:t>Some asynchronous messages are transferred via Oracle Advanced Queuing (AQ) Queues and forwarded via Oracle WebLogic Messaging Bridges to JMS Queues and vice versa. Both the Messaging Bridges (for incoming and outgoing messages) and the JMS Queues are located on Werk.nl</w:t>
      </w:r>
      <w:r>
        <w:t xml:space="preserve"> </w:t>
      </w:r>
      <w:r w:rsidRPr="00C92EB9">
        <w:t>SOA.</w:t>
      </w:r>
    </w:p>
    <w:p w14:paraId="52514986" w14:textId="77777777" w:rsidR="00C501BB" w:rsidRPr="00C92EB9" w:rsidRDefault="00C501BB" w:rsidP="00C501BB">
      <w:pPr>
        <w:numPr>
          <w:ilvl w:val="0"/>
          <w:numId w:val="76"/>
        </w:numPr>
        <w:overflowPunct w:val="0"/>
        <w:autoSpaceDE w:val="0"/>
        <w:autoSpaceDN w:val="0"/>
        <w:adjustRightInd w:val="0"/>
        <w:spacing w:after="120"/>
        <w:textAlignment w:val="baseline"/>
        <w:rPr>
          <w:b/>
          <w:bCs/>
        </w:rPr>
      </w:pPr>
      <w:r w:rsidRPr="00C92EB9">
        <w:t>Data for documents generated by Sonar is transformed into XFDF code (data for PDF) and stored as an attachment on the Siebel filesystem.</w:t>
      </w:r>
    </w:p>
    <w:p w14:paraId="137E8CC6" w14:textId="77777777" w:rsidR="00C501BB" w:rsidRDefault="00C501BB" w:rsidP="00C501BB">
      <w:pPr>
        <w:numPr>
          <w:ilvl w:val="0"/>
          <w:numId w:val="76"/>
        </w:numPr>
        <w:overflowPunct w:val="0"/>
        <w:autoSpaceDE w:val="0"/>
        <w:autoSpaceDN w:val="0"/>
        <w:adjustRightInd w:val="0"/>
        <w:spacing w:after="120"/>
        <w:textAlignment w:val="baseline"/>
      </w:pPr>
      <w:r w:rsidRPr="00C92EB9">
        <w:t>Documents that need to be adjustable are generated as Word documents by the correspondence servers.</w:t>
      </w:r>
    </w:p>
    <w:p w14:paraId="78EB3B67" w14:textId="77777777" w:rsidR="00C501BB" w:rsidRPr="00C92EB9" w:rsidRDefault="00C501BB" w:rsidP="00C501BB">
      <w:pPr>
        <w:numPr>
          <w:ilvl w:val="0"/>
          <w:numId w:val="76"/>
        </w:numPr>
        <w:overflowPunct w:val="0"/>
        <w:autoSpaceDE w:val="0"/>
        <w:autoSpaceDN w:val="0"/>
        <w:adjustRightInd w:val="0"/>
        <w:spacing w:after="120"/>
        <w:textAlignment w:val="baseline"/>
      </w:pPr>
      <w:r w:rsidRPr="00C92EB9">
        <w:rPr>
          <w:rFonts w:cs="Arial"/>
          <w:bCs/>
        </w:rPr>
        <w:t xml:space="preserve">Acceptance and </w:t>
      </w:r>
      <w:r>
        <w:rPr>
          <w:rFonts w:cs="Arial"/>
          <w:bCs/>
        </w:rPr>
        <w:t>KATO</w:t>
      </w:r>
      <w:r w:rsidRPr="00C92EB9">
        <w:rPr>
          <w:rFonts w:cs="Arial"/>
          <w:bCs/>
        </w:rPr>
        <w:t xml:space="preserve"> will </w:t>
      </w:r>
      <w:r>
        <w:rPr>
          <w:rFonts w:cs="Arial"/>
          <w:bCs/>
        </w:rPr>
        <w:t xml:space="preserve">both </w:t>
      </w:r>
      <w:r w:rsidRPr="00C92EB9">
        <w:rPr>
          <w:rFonts w:cs="Arial"/>
          <w:bCs/>
        </w:rPr>
        <w:t xml:space="preserve">be placed in the Acceptance </w:t>
      </w:r>
      <w:proofErr w:type="gramStart"/>
      <w:r>
        <w:rPr>
          <w:rFonts w:cs="Arial"/>
          <w:bCs/>
        </w:rPr>
        <w:t>environment</w:t>
      </w:r>
      <w:proofErr w:type="gramEnd"/>
    </w:p>
    <w:p w14:paraId="7352D673" w14:textId="77777777" w:rsidR="00C501BB" w:rsidRPr="00C92EB9" w:rsidRDefault="00C501BB" w:rsidP="00C501BB">
      <w:pPr>
        <w:numPr>
          <w:ilvl w:val="0"/>
          <w:numId w:val="76"/>
        </w:numPr>
        <w:overflowPunct w:val="0"/>
        <w:autoSpaceDE w:val="0"/>
        <w:autoSpaceDN w:val="0"/>
        <w:adjustRightInd w:val="0"/>
        <w:spacing w:after="120"/>
        <w:textAlignment w:val="baseline"/>
        <w:rPr>
          <w:rFonts w:eastAsia="MS Mincho"/>
          <w:lang w:eastAsia="ja-JP"/>
        </w:rPr>
      </w:pPr>
      <w:r>
        <w:rPr>
          <w:rFonts w:eastAsia="MS Mincho"/>
          <w:lang w:eastAsia="ja-JP"/>
        </w:rPr>
        <w:t>PTO environment</w:t>
      </w:r>
      <w:r w:rsidRPr="00C92EB9">
        <w:rPr>
          <w:rFonts w:eastAsia="MS Mincho"/>
          <w:lang w:eastAsia="ja-JP"/>
        </w:rPr>
        <w:t xml:space="preserve"> </w:t>
      </w:r>
      <w:r>
        <w:rPr>
          <w:rFonts w:eastAsia="MS Mincho"/>
          <w:lang w:eastAsia="ja-JP"/>
        </w:rPr>
        <w:t xml:space="preserve">is used </w:t>
      </w:r>
      <w:r w:rsidRPr="00C92EB9">
        <w:rPr>
          <w:rFonts w:eastAsia="MS Mincho"/>
          <w:lang w:eastAsia="ja-JP"/>
        </w:rPr>
        <w:t>for load &amp; performance testing on Acceptance.</w:t>
      </w:r>
    </w:p>
    <w:p w14:paraId="4BF9F9AE" w14:textId="77777777" w:rsidR="00C501BB" w:rsidRPr="00C92EB9" w:rsidRDefault="00C501BB" w:rsidP="00C501BB">
      <w:pPr>
        <w:numPr>
          <w:ilvl w:val="0"/>
          <w:numId w:val="76"/>
        </w:numPr>
        <w:overflowPunct w:val="0"/>
        <w:autoSpaceDE w:val="0"/>
        <w:autoSpaceDN w:val="0"/>
        <w:adjustRightInd w:val="0"/>
        <w:spacing w:after="120"/>
        <w:textAlignment w:val="baseline"/>
        <w:rPr>
          <w:rFonts w:eastAsia="MS Mincho"/>
          <w:lang w:eastAsia="ja-JP"/>
        </w:rPr>
      </w:pPr>
      <w:r w:rsidRPr="00C92EB9">
        <w:rPr>
          <w:rFonts w:eastAsia="MS Mincho"/>
          <w:lang w:eastAsia="ja-JP"/>
        </w:rPr>
        <w:t>Sonar uses Generic OAM for authentication purpose.</w:t>
      </w:r>
    </w:p>
    <w:p w14:paraId="4FEC6472" w14:textId="77777777" w:rsidR="00C501BB" w:rsidRDefault="00C501BB" w:rsidP="00C501BB">
      <w:pPr>
        <w:numPr>
          <w:ilvl w:val="0"/>
          <w:numId w:val="76"/>
        </w:numPr>
        <w:overflowPunct w:val="0"/>
        <w:autoSpaceDE w:val="0"/>
        <w:autoSpaceDN w:val="0"/>
        <w:adjustRightInd w:val="0"/>
        <w:spacing w:after="120"/>
        <w:textAlignment w:val="baseline"/>
        <w:rPr>
          <w:rFonts w:eastAsia="MS Mincho"/>
          <w:lang w:eastAsia="ja-JP"/>
        </w:rPr>
      </w:pPr>
      <w:r w:rsidRPr="00C92EB9">
        <w:rPr>
          <w:rFonts w:eastAsia="MS Mincho"/>
          <w:lang w:eastAsia="ja-JP"/>
        </w:rPr>
        <w:t>Sonar uses its own OID instances as user store.</w:t>
      </w:r>
    </w:p>
    <w:p w14:paraId="3AD65A42" w14:textId="77777777" w:rsidR="00C501BB" w:rsidRPr="00C92EB9" w:rsidRDefault="00C501BB" w:rsidP="00C501BB">
      <w:pPr>
        <w:pStyle w:val="ListParagraph"/>
        <w:numPr>
          <w:ilvl w:val="0"/>
          <w:numId w:val="76"/>
        </w:numPr>
        <w:autoSpaceDE w:val="0"/>
        <w:autoSpaceDN w:val="0"/>
        <w:adjustRightInd w:val="0"/>
        <w:contextualSpacing w:val="0"/>
        <w:rPr>
          <w:rFonts w:cs="Arial"/>
          <w:bCs/>
        </w:rPr>
      </w:pPr>
      <w:r w:rsidRPr="00C92EB9">
        <w:rPr>
          <w:rFonts w:cs="Arial"/>
          <w:bCs/>
        </w:rPr>
        <w:lastRenderedPageBreak/>
        <w:t>A separate Windows File server is added to Productio</w:t>
      </w:r>
      <w:r>
        <w:rPr>
          <w:rFonts w:cs="Arial"/>
          <w:bCs/>
        </w:rPr>
        <w:t>n</w:t>
      </w:r>
      <w:r w:rsidRPr="00C92EB9">
        <w:rPr>
          <w:rFonts w:cs="Arial"/>
          <w:bCs/>
        </w:rPr>
        <w:t xml:space="preserve"> to store SONAR documents which could not be migrated successfully to EA. UWV FB </w:t>
      </w:r>
      <w:r>
        <w:rPr>
          <w:rFonts w:cs="Arial"/>
          <w:bCs/>
        </w:rPr>
        <w:t>has the</w:t>
      </w:r>
      <w:r w:rsidRPr="00C92EB9">
        <w:rPr>
          <w:rFonts w:cs="Arial"/>
          <w:bCs/>
        </w:rPr>
        <w:t xml:space="preserve"> option to lookup manually a certain document via </w:t>
      </w:r>
      <w:r>
        <w:rPr>
          <w:rFonts w:cs="Arial"/>
          <w:bCs/>
        </w:rPr>
        <w:t>a n</w:t>
      </w:r>
      <w:r w:rsidRPr="00C92EB9">
        <w:rPr>
          <w:rFonts w:cs="Arial"/>
          <w:bCs/>
        </w:rPr>
        <w:t>etwork share (SMB).</w:t>
      </w:r>
    </w:p>
    <w:p w14:paraId="32D63283" w14:textId="4272D70D" w:rsidR="00E92C79" w:rsidRPr="00006DFF" w:rsidRDefault="00E92C79" w:rsidP="005D5DB1">
      <w:pPr>
        <w:pStyle w:val="BodyText"/>
        <w:rPr>
          <w:color w:val="FF0000"/>
        </w:rPr>
      </w:pPr>
    </w:p>
    <w:p w14:paraId="1CE93773" w14:textId="119432B8" w:rsidR="00D7423E" w:rsidRPr="00006DFF" w:rsidRDefault="008E63BB">
      <w:pPr>
        <w:pStyle w:val="Heading2"/>
        <w:rPr>
          <w:color w:val="FF0000"/>
        </w:rPr>
      </w:pPr>
      <w:bookmarkStart w:id="32" w:name="_Context_diagram"/>
      <w:bookmarkStart w:id="33" w:name="_Toc154055226"/>
      <w:bookmarkEnd w:id="32"/>
      <w:r w:rsidRPr="00006DFF">
        <w:rPr>
          <w:color w:val="FF0000"/>
        </w:rPr>
        <w:t>Context</w:t>
      </w:r>
      <w:r w:rsidR="00275C92" w:rsidRPr="00006DFF">
        <w:rPr>
          <w:color w:val="FF0000"/>
        </w:rPr>
        <w:t xml:space="preserve"> </w:t>
      </w:r>
      <w:r w:rsidR="00F770FF" w:rsidRPr="00006DFF">
        <w:rPr>
          <w:color w:val="FF0000"/>
        </w:rPr>
        <w:t>d</w:t>
      </w:r>
      <w:r w:rsidR="00BB03F9" w:rsidRPr="00006DFF">
        <w:rPr>
          <w:color w:val="FF0000"/>
        </w:rPr>
        <w:t>iagram</w:t>
      </w:r>
      <w:bookmarkEnd w:id="33"/>
    </w:p>
    <w:p w14:paraId="5CEE4E1D" w14:textId="55C4A1D3" w:rsidR="000A298F" w:rsidRDefault="00E042D2">
      <w:pPr>
        <w:spacing w:after="160" w:line="259" w:lineRule="auto"/>
        <w:rPr>
          <w:highlight w:val="cyan"/>
        </w:rPr>
      </w:pPr>
      <w:r>
        <w:rPr>
          <w:rFonts w:ascii="Segoe UI" w:hAnsi="Segoe UI" w:cs="Segoe UI"/>
          <w:noProof/>
          <w:sz w:val="18"/>
          <w:szCs w:val="18"/>
          <w:lang w:val="nl-NL" w:eastAsia="nl-NL" w:bidi="ar-SA"/>
        </w:rPr>
        <mc:AlternateContent>
          <mc:Choice Requires="wps">
            <w:drawing>
              <wp:anchor distT="0" distB="0" distL="114300" distR="114300" simplePos="0" relativeHeight="251659264" behindDoc="0" locked="0" layoutInCell="1" allowOverlap="1" wp14:anchorId="7380F231" wp14:editId="1308097F">
                <wp:simplePos x="0" y="0"/>
                <wp:positionH relativeFrom="column">
                  <wp:posOffset>-146304</wp:posOffset>
                </wp:positionH>
                <wp:positionV relativeFrom="paragraph">
                  <wp:posOffset>2217725</wp:posOffset>
                </wp:positionV>
                <wp:extent cx="1133856" cy="541325"/>
                <wp:effectExtent l="0" t="0" r="28575" b="11430"/>
                <wp:wrapNone/>
                <wp:docPr id="640377149" name="Rechthoek 2"/>
                <wp:cNvGraphicFramePr/>
                <a:graphic xmlns:a="http://schemas.openxmlformats.org/drawingml/2006/main">
                  <a:graphicData uri="http://schemas.microsoft.com/office/word/2010/wordprocessingShape">
                    <wps:wsp>
                      <wps:cNvSpPr/>
                      <wps:spPr>
                        <a:xfrm>
                          <a:off x="0" y="0"/>
                          <a:ext cx="1133856" cy="541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8D5C9B" id="Rechthoek 2" o:spid="_x0000_s1026" style="position:absolute;margin-left:-11.5pt;margin-top:174.6pt;width:89.3pt;height:4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" filled="f" strokecolor="red" strokeweight="1pt"/>
            </w:pict>
          </mc:Fallback>
        </mc:AlternateContent>
      </w:r>
      <w:r>
        <w:rPr>
          <w:rStyle w:val="wacimagecontainer"/>
          <w:rFonts w:ascii="Segoe UI" w:hAnsi="Segoe UI" w:cs="Segoe UI"/>
          <w:noProof/>
          <w:sz w:val="18"/>
          <w:szCs w:val="18"/>
          <w:shd w:val="clear" w:color="auto" w:fill="FFFFFF"/>
          <w:lang w:val="nl-NL" w:eastAsia="nl-NL" w:bidi="ar-SA"/>
        </w:rPr>
        <w:drawing>
          <wp:inline distT="0" distB="0" distL="0" distR="0" wp14:anchorId="02E39500" wp14:editId="63E797D9">
            <wp:extent cx="5600700" cy="3269615"/>
            <wp:effectExtent l="0" t="0" r="0" b="6985"/>
            <wp:docPr id="990899836" name="Afbeelding 1" descr="Afbeelding met tekst, diagram, schermopname,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99836" name="Afbeelding 1" descr="Afbeelding met tekst, diagram, schermopname, Plan&#10;&#10;Automatisch gegenereerde beschrijv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3269615"/>
                    </a:xfrm>
                    <a:prstGeom prst="rect">
                      <a:avLst/>
                    </a:prstGeom>
                    <a:noFill/>
                    <a:ln>
                      <a:noFill/>
                    </a:ln>
                  </pic:spPr>
                </pic:pic>
              </a:graphicData>
            </a:graphic>
          </wp:inline>
        </w:drawing>
      </w:r>
      <w:r>
        <w:rPr>
          <w:rFonts w:cs="Arial"/>
          <w:szCs w:val="22"/>
          <w:shd w:val="clear" w:color="auto" w:fill="FFFFFF"/>
        </w:rPr>
        <w:br/>
      </w:r>
    </w:p>
    <w:p w14:paraId="5A5A6B76" w14:textId="77777777" w:rsidR="00FA1661" w:rsidRDefault="00FA1661" w:rsidP="00FA1661">
      <w:pPr>
        <w:pStyle w:val="BodyText"/>
        <w:rPr>
          <w:rFonts w:ascii="Helvetica-Bold" w:hAnsi="Helvetica-Bold" w:hint="eastAsia"/>
          <w:b/>
          <w:bCs/>
          <w:color w:val="0A080D"/>
        </w:rPr>
      </w:pPr>
      <w:r>
        <w:rPr>
          <w:noProof/>
        </w:rPr>
        <w:t>The above diagrams shows the Context Diagram and the external entities for the SONAR application. Due to the complexicity of the application the application is split in different components. The different components are represented by the small green circles and wil be described in the next chapters in more detail.</w:t>
      </w:r>
    </w:p>
    <w:p w14:paraId="76CA72DE" w14:textId="77777777" w:rsidR="00FA1661" w:rsidRDefault="00FA1661">
      <w:pPr>
        <w:spacing w:after="160" w:line="259" w:lineRule="auto"/>
        <w:rPr>
          <w:highlight w:val="cyan"/>
        </w:rPr>
      </w:pPr>
    </w:p>
    <w:p w14:paraId="2861E015" w14:textId="11C62761" w:rsidR="00B942E0" w:rsidRDefault="00B942E0" w:rsidP="00E6093A">
      <w:pPr>
        <w:pStyle w:val="Heading3"/>
        <w:tabs>
          <w:tab w:val="left" w:pos="810"/>
        </w:tabs>
        <w:ind w:left="8370" w:hanging="8370"/>
      </w:pPr>
      <w:bookmarkStart w:id="34" w:name="_External_entities"/>
      <w:bookmarkEnd w:id="34"/>
      <w:r>
        <w:t xml:space="preserve">External </w:t>
      </w:r>
      <w:r w:rsidR="00F770FF">
        <w:t>e</w:t>
      </w:r>
      <w:r>
        <w:t>ntities</w:t>
      </w:r>
    </w:p>
    <w:p w14:paraId="1811D161" w14:textId="77777777" w:rsidR="002260FE" w:rsidRPr="002260FE" w:rsidRDefault="002260FE" w:rsidP="00DF0DFF">
      <w:pPr>
        <w:pStyle w:val="BodyText"/>
        <w:rPr>
          <w:color w:val="auto"/>
          <w:sz w:val="20"/>
        </w:rPr>
      </w:pPr>
      <w:r w:rsidRPr="002260FE">
        <w:rPr>
          <w:color w:val="auto"/>
          <w:sz w:val="20"/>
        </w:rPr>
        <w:t xml:space="preserve">For </w:t>
      </w:r>
      <w:r w:rsidRPr="00DF0DFF">
        <w:rPr>
          <w:color w:val="auto"/>
          <w:sz w:val="20"/>
          <w:u w:val="single"/>
        </w:rPr>
        <w:t>every</w:t>
      </w:r>
      <w:r w:rsidRPr="002260FE">
        <w:rPr>
          <w:color w:val="auto"/>
          <w:sz w:val="20"/>
        </w:rPr>
        <w:t xml:space="preserve"> connection in the context diagram, create a table in the external entity section. </w:t>
      </w:r>
    </w:p>
    <w:p w14:paraId="0FBA013D" w14:textId="76486FEC" w:rsidR="002260FE" w:rsidRDefault="002260FE" w:rsidP="002260FE">
      <w:pPr>
        <w:pStyle w:val="BodyText"/>
        <w:rPr>
          <w:color w:val="auto"/>
          <w:sz w:val="20"/>
        </w:rPr>
      </w:pPr>
      <w:r>
        <w:rPr>
          <w:color w:val="auto"/>
          <w:sz w:val="20"/>
        </w:rPr>
        <w:t xml:space="preserve">Definition </w:t>
      </w:r>
      <w:r w:rsidRPr="002260FE">
        <w:rPr>
          <w:color w:val="auto"/>
          <w:sz w:val="20"/>
        </w:rPr>
        <w:t xml:space="preserve">of </w:t>
      </w:r>
      <w:hyperlink w:anchor="_External_entities" w:history="1">
        <w:r w:rsidRPr="00DF0DFF">
          <w:rPr>
            <w:rStyle w:val="Hyperlink"/>
            <w:sz w:val="20"/>
            <w:szCs w:val="20"/>
            <w:u w:val="none"/>
          </w:rPr>
          <w:t>External</w:t>
        </w:r>
        <w:r>
          <w:rPr>
            <w:rStyle w:val="Hyperlink"/>
            <w:sz w:val="20"/>
            <w:szCs w:val="20"/>
            <w:u w:val="none"/>
          </w:rPr>
          <w:t xml:space="preserve"> </w:t>
        </w:r>
        <w:r w:rsidRPr="00DF0DFF">
          <w:rPr>
            <w:rStyle w:val="Hyperlink"/>
            <w:sz w:val="20"/>
            <w:szCs w:val="20"/>
            <w:u w:val="none"/>
          </w:rPr>
          <w:t>entity</w:t>
        </w:r>
      </w:hyperlink>
      <w:r w:rsidRPr="002260FE">
        <w:rPr>
          <w:color w:val="auto"/>
          <w:sz w:val="20"/>
        </w:rPr>
        <w:t xml:space="preserve"> = the application or entity connected to the CI (subject of this document)</w:t>
      </w:r>
      <w:r w:rsidR="000A298F">
        <w:rPr>
          <w:color w:val="auto"/>
          <w:sz w:val="20"/>
        </w:rPr>
        <w:t xml:space="preserve"> </w:t>
      </w:r>
    </w:p>
    <w:p w14:paraId="49ABDD77" w14:textId="77777777" w:rsidR="00024843" w:rsidRDefault="00024843" w:rsidP="00993692">
      <w:pPr>
        <w:pStyle w:val="Heading4"/>
        <w:ind w:left="851" w:hanging="851"/>
      </w:pPr>
      <w:r>
        <w:t>SONAR Public Sector AI</w:t>
      </w:r>
    </w:p>
    <w:p w14:paraId="615C0C4D" w14:textId="77777777" w:rsidR="00024843" w:rsidRPr="005C754A" w:rsidRDefault="00024843" w:rsidP="00993692">
      <w:pPr>
        <w:pStyle w:val="BodyText"/>
      </w:pPr>
      <w:r>
        <w:t>(Public Sector – Application Interface)</w:t>
      </w:r>
    </w:p>
    <w:p w14:paraId="53FA961D" w14:textId="23AEB9DB" w:rsidR="00024843" w:rsidRDefault="00993692" w:rsidP="002260FE">
      <w:pPr>
        <w:pStyle w:val="BodyText"/>
        <w:rPr>
          <w:color w:val="auto"/>
          <w:sz w:val="20"/>
        </w:rPr>
      </w:pPr>
      <w:r w:rsidRPr="00457043">
        <w:rPr>
          <w:noProof/>
          <w:lang w:val="nl-NL" w:eastAsia="nl-NL" w:bidi="ar-SA"/>
        </w:rPr>
        <w:lastRenderedPageBreak/>
        <w:drawing>
          <wp:inline distT="0" distB="0" distL="0" distR="0" wp14:anchorId="614A84B6" wp14:editId="02D21ADB">
            <wp:extent cx="3935578" cy="2897834"/>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5089" cy="2904837"/>
                    </a:xfrm>
                    <a:prstGeom prst="rect">
                      <a:avLst/>
                    </a:prstGeom>
                  </pic:spPr>
                </pic:pic>
              </a:graphicData>
            </a:graphic>
          </wp:inline>
        </w:drawing>
      </w:r>
    </w:p>
    <w:p w14:paraId="011CC069" w14:textId="77777777" w:rsidR="00993692" w:rsidRDefault="00993692" w:rsidP="002260FE">
      <w:pPr>
        <w:pStyle w:val="BodyText"/>
        <w:rPr>
          <w:color w:val="auto"/>
          <w:sz w:val="20"/>
        </w:rPr>
      </w:pPr>
    </w:p>
    <w:p w14:paraId="4DDE555A" w14:textId="6E433972" w:rsidR="00B942E0" w:rsidRPr="00000272" w:rsidRDefault="00B942E0" w:rsidP="00C419A5">
      <w:pPr>
        <w:pStyle w:val="Heading5"/>
      </w:pPr>
      <w:r w:rsidRPr="00000272">
        <w:t>Entit</w:t>
      </w:r>
      <w:r w:rsidR="002260FE">
        <w:t xml:space="preserve">y </w:t>
      </w:r>
      <w:r w:rsidR="00C419A5" w:rsidRPr="00C419A5">
        <w:t>UWV user</w:t>
      </w:r>
      <w:r w:rsidR="002260FE" w:rsidRPr="00000272">
        <w:t xml:space="preserve"> </w:t>
      </w:r>
    </w:p>
    <w:tbl>
      <w:tblPr>
        <w:tblW w:w="5344" w:type="pct"/>
        <w:tblLook w:val="0000" w:firstRow="0" w:lastRow="0" w:firstColumn="0" w:lastColumn="0" w:noHBand="0" w:noVBand="0"/>
      </w:tblPr>
      <w:tblGrid>
        <w:gridCol w:w="3033"/>
        <w:gridCol w:w="6362"/>
      </w:tblGrid>
      <w:tr w:rsidR="00C419A5" w:rsidRPr="008044BD" w14:paraId="28C48D9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D41B9"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F42DB" w14:textId="20DC2B0D" w:rsidR="00C419A5" w:rsidRPr="00F967EB" w:rsidRDefault="00C419A5" w:rsidP="00C419A5">
            <w:pPr>
              <w:pStyle w:val="TableText0"/>
              <w:keepNext/>
              <w:keepLines/>
              <w:rPr>
                <w:rFonts w:ascii="Arial" w:hAnsi="Arial" w:cs="Arial"/>
                <w:lang w:val="en-US"/>
              </w:rPr>
            </w:pPr>
            <w:r w:rsidRPr="00D542EB">
              <w:rPr>
                <w:rFonts w:ascii="Arial" w:hAnsi="Arial" w:cs="Arial"/>
              </w:rPr>
              <w:t>UWV Sonar User. Web-based User Interface</w:t>
            </w:r>
            <w:r>
              <w:rPr>
                <w:rFonts w:ascii="Arial" w:hAnsi="Arial" w:cs="Arial"/>
              </w:rPr>
              <w:t xml:space="preserve"> (</w:t>
            </w:r>
            <w:proofErr w:type="spellStart"/>
            <w:r>
              <w:rPr>
                <w:rFonts w:ascii="Arial" w:hAnsi="Arial" w:cs="Arial"/>
              </w:rPr>
              <w:t>inclusief</w:t>
            </w:r>
            <w:proofErr w:type="spellEnd"/>
            <w:r>
              <w:rPr>
                <w:rFonts w:ascii="Arial" w:hAnsi="Arial" w:cs="Arial"/>
              </w:rPr>
              <w:t xml:space="preserve"> </w:t>
            </w:r>
            <w:proofErr w:type="spellStart"/>
            <w:r>
              <w:rPr>
                <w:rFonts w:ascii="Arial" w:hAnsi="Arial" w:cs="Arial"/>
              </w:rPr>
              <w:t>Gemeente</w:t>
            </w:r>
            <w:proofErr w:type="spellEnd"/>
            <w:r>
              <w:rPr>
                <w:rFonts w:ascii="Arial" w:hAnsi="Arial" w:cs="Arial"/>
              </w:rPr>
              <w:t>)</w:t>
            </w:r>
          </w:p>
        </w:tc>
      </w:tr>
      <w:tr w:rsidR="00C419A5" w:rsidRPr="00712180" w14:paraId="4582861D"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777F4DB" w14:textId="77777777" w:rsidR="00C419A5" w:rsidRPr="00B81AA8" w:rsidRDefault="00C419A5" w:rsidP="00C419A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F92EBA" w14:textId="2AD8052A" w:rsidR="00C419A5" w:rsidRPr="00F967EB" w:rsidRDefault="00C419A5" w:rsidP="00C419A5">
            <w:pPr>
              <w:pStyle w:val="TableText0"/>
              <w:keepNext/>
              <w:keepLines/>
              <w:rPr>
                <w:rFonts w:ascii="Arial" w:hAnsi="Arial" w:cs="Arial"/>
                <w:lang w:val="en-US"/>
              </w:rPr>
            </w:pPr>
            <w:r>
              <w:rPr>
                <w:rFonts w:ascii="Arial" w:hAnsi="Arial" w:cs="Arial"/>
                <w:lang w:val="en-US"/>
              </w:rPr>
              <w:t>HTTPS (443)</w:t>
            </w:r>
          </w:p>
        </w:tc>
      </w:tr>
      <w:tr w:rsidR="00C419A5" w:rsidRPr="00712180" w14:paraId="333C0BA2"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B5FD9C8" w14:textId="558C72E7" w:rsidR="00C419A5" w:rsidRDefault="00C419A5" w:rsidP="00C419A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2E31DF" w14:textId="19B78202" w:rsidR="00C419A5" w:rsidRPr="00F967EB" w:rsidRDefault="00000000" w:rsidP="00C419A5">
            <w:pPr>
              <w:pStyle w:val="TableText0"/>
              <w:keepNext/>
              <w:keepLines/>
              <w:rPr>
                <w:rFonts w:ascii="Arial" w:hAnsi="Arial" w:cs="Arial"/>
                <w:lang w:val="en-US"/>
              </w:rPr>
            </w:pPr>
            <w:sdt>
              <w:sdtPr>
                <w:rPr>
                  <w:rFonts w:ascii="Arial" w:hAnsi="Arial" w:cs="Arial"/>
                  <w:lang w:val="en-US"/>
                </w:rPr>
                <w:alias w:val="DC connection"/>
                <w:tag w:val="DC connection"/>
                <w:id w:val="324402670"/>
                <w:placeholder>
                  <w:docPart w:val="E1B2CB3EB49D45CF973BBA19C71B9BFC"/>
                </w:placeholder>
                <w:dropDownList>
                  <w:listItem w:displayText="Select" w:value="Select"/>
                  <w:listItem w:displayText="Internal (within DXC datacenter)" w:value="Internal (within DXC datacenter)"/>
                  <w:listItem w:displayText="External (outside DXC datacenter)" w:value="External (outside DXC datacenter)"/>
                </w:dropDownList>
              </w:sdtPr>
              <w:sdtContent>
                <w:r w:rsidR="00C419A5">
                  <w:rPr>
                    <w:rFonts w:ascii="Arial" w:hAnsi="Arial" w:cs="Arial"/>
                    <w:lang w:val="en-US"/>
                  </w:rPr>
                  <w:t>Internal (within DXC datacenter)</w:t>
                </w:r>
              </w:sdtContent>
            </w:sdt>
          </w:p>
        </w:tc>
      </w:tr>
      <w:tr w:rsidR="00C419A5" w:rsidRPr="006D2395" w14:paraId="6C18E297"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7149A" w14:textId="77777777" w:rsidR="00C419A5" w:rsidRDefault="00C419A5" w:rsidP="00C419A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1A7C40D" w14:textId="00586044" w:rsidR="00C419A5" w:rsidRPr="00F967EB" w:rsidRDefault="00000000" w:rsidP="00C419A5">
            <w:pPr>
              <w:pStyle w:val="TableText0"/>
              <w:keepNext/>
              <w:keepLines/>
              <w:rPr>
                <w:rFonts w:ascii="Arial" w:hAnsi="Arial" w:cs="Arial"/>
                <w:lang w:val="en-US"/>
              </w:rPr>
            </w:pPr>
            <w:sdt>
              <w:sdtPr>
                <w:rPr>
                  <w:rFonts w:ascii="Arial" w:hAnsi="Arial" w:cs="Arial"/>
                  <w:lang w:val="en-US"/>
                </w:rPr>
                <w:id w:val="527141316"/>
                <w:placeholder>
                  <w:docPart w:val="BEEBA840375A4080BD3B8F29C877FD32"/>
                </w:placeholder>
                <w:dropDownList>
                  <w:listItem w:displayText="Select" w:value="Select"/>
                  <w:listItem w:displayText="Inbound (connection initiated by the entity)" w:value="Inbound (connection initiated by the entity)"/>
                  <w:listItem w:displayText="Outbound (connection initiated by the application)" w:value="Outbound (connection initiated by the application)"/>
                  <w:listItem w:displayText="Inbound and Outbound (bidirectional)" w:value="Inbound and Outbound (bidirectional)"/>
                </w:dropDownList>
              </w:sdtPr>
              <w:sdtContent>
                <w:r w:rsidR="00C419A5">
                  <w:rPr>
                    <w:rFonts w:ascii="Arial" w:hAnsi="Arial" w:cs="Arial"/>
                    <w:lang w:val="en-US"/>
                  </w:rPr>
                  <w:t>Inbound (connection initiated by the entity)</w:t>
                </w:r>
              </w:sdtContent>
            </w:sdt>
          </w:p>
        </w:tc>
      </w:tr>
      <w:tr w:rsidR="00C419A5" w:rsidRPr="00A540D4" w14:paraId="4B340471"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999B8" w14:textId="77777777" w:rsidR="00C419A5" w:rsidRDefault="00C419A5" w:rsidP="00C419A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932D0D" w14:textId="2E2C765B"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25297656"/>
                <w:placeholder>
                  <w:docPart w:val="4968DE912C0243B7B2E61BA45D13824B"/>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C419A5" w:rsidRPr="00B931BB" w14:paraId="5F88F6AB"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59B5026" w14:textId="77777777" w:rsidR="00C419A5" w:rsidRDefault="00C419A5" w:rsidP="00C419A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AC8D14" w14:textId="0F0B5D44" w:rsidR="00C419A5" w:rsidRPr="00F967EB" w:rsidRDefault="00C419A5" w:rsidP="00C419A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58445106"/>
                <w:placeholder>
                  <w:docPart w:val="4968DE912C0243B7B2E61BA45D13824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BC34A5F" w14:textId="6944D741"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85438239"/>
                <w:placeholder>
                  <w:docPart w:val="B4E923C98C5A4018BCBF36ED1CC0EDB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0E1B68" w14:textId="0EA1D9D1"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47216689"/>
                <w:placeholder>
                  <w:docPart w:val="BC55B86B65AD40959A7875EFCBF9CC19"/>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A6DEFCC" w14:textId="77777777" w:rsidR="00C419A5" w:rsidRDefault="00C419A5" w:rsidP="00C419A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B50EDFA" w14:textId="61526131" w:rsidR="00C419A5" w:rsidRDefault="00C419A5" w:rsidP="00C419A5">
            <w:pPr>
              <w:pStyle w:val="TableText0"/>
              <w:keepNext/>
              <w:keepLines/>
              <w:rPr>
                <w:rFonts w:ascii="Arial" w:hAnsi="Arial" w:cs="Arial"/>
                <w:lang w:val="en-US"/>
              </w:rPr>
            </w:pPr>
          </w:p>
          <w:p w14:paraId="30678186" w14:textId="49219FE8" w:rsidR="00C419A5" w:rsidRDefault="00C419A5" w:rsidP="00C419A5">
            <w:pPr>
              <w:pStyle w:val="TableText0"/>
              <w:keepNext/>
              <w:keepLines/>
              <w:rPr>
                <w:rFonts w:ascii="Arial" w:hAnsi="Arial" w:cs="Arial"/>
                <w:lang w:val="en-US"/>
              </w:rPr>
            </w:pPr>
            <w:r w:rsidRPr="00D542EB">
              <w:rPr>
                <w:rFonts w:ascii="Arial" w:hAnsi="Arial" w:cs="Arial"/>
              </w:rPr>
              <w:t>Transport Layer Security (HTTPS), Role Based Access</w:t>
            </w:r>
          </w:p>
          <w:p w14:paraId="0950102B" w14:textId="255A07F7" w:rsidR="00C419A5" w:rsidRPr="00F967EB" w:rsidRDefault="00C419A5" w:rsidP="00C419A5">
            <w:pPr>
              <w:pStyle w:val="TableText0"/>
              <w:keepNext/>
              <w:keepLines/>
              <w:rPr>
                <w:rFonts w:ascii="Arial" w:hAnsi="Arial" w:cs="Arial"/>
                <w:lang w:val="en-US"/>
              </w:rPr>
            </w:pPr>
          </w:p>
        </w:tc>
      </w:tr>
      <w:tr w:rsidR="00C419A5" w:rsidRPr="005220F1" w14:paraId="28332159"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BEF0A"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BBE2235" w14:textId="0CBF32B7" w:rsidR="00C419A5" w:rsidRPr="00F967EB" w:rsidRDefault="00C419A5" w:rsidP="00C419A5">
            <w:pPr>
              <w:pStyle w:val="TableText0"/>
              <w:keepNext/>
              <w:keepLines/>
              <w:rPr>
                <w:rFonts w:ascii="Arial" w:hAnsi="Arial" w:cs="Arial"/>
                <w:lang w:val="en-US"/>
              </w:rPr>
            </w:pPr>
            <w:r w:rsidRPr="00D542EB">
              <w:rPr>
                <w:rFonts w:ascii="Arial" w:hAnsi="Arial" w:cs="Arial"/>
              </w:rPr>
              <w:t>Transport Layer Security (HTTPS), Role Based Access</w:t>
            </w:r>
          </w:p>
        </w:tc>
      </w:tr>
      <w:tr w:rsidR="00C419A5" w:rsidRPr="00B81AA8" w14:paraId="22080AE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4C9321DB"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386B62F" w14:textId="67B1734B" w:rsidR="00C419A5" w:rsidRPr="00F967EB" w:rsidRDefault="00C419A5" w:rsidP="00C419A5">
            <w:pPr>
              <w:pStyle w:val="TableText0"/>
              <w:keepNext/>
              <w:keepLines/>
              <w:rPr>
                <w:rFonts w:ascii="Arial" w:hAnsi="Arial" w:cs="Arial"/>
              </w:rPr>
            </w:pPr>
            <w:r w:rsidRPr="00D542EB">
              <w:rPr>
                <w:rFonts w:ascii="Arial" w:hAnsi="Arial" w:cs="Arial"/>
              </w:rPr>
              <w:t>~</w:t>
            </w:r>
            <w:r>
              <w:rPr>
                <w:rFonts w:ascii="Arial" w:hAnsi="Arial" w:cs="Arial"/>
              </w:rPr>
              <w:t>5000</w:t>
            </w:r>
            <w:r w:rsidRPr="00D542EB">
              <w:rPr>
                <w:rFonts w:ascii="Arial" w:hAnsi="Arial" w:cs="Arial"/>
              </w:rPr>
              <w:t xml:space="preserve"> avg. concurrent</w:t>
            </w:r>
          </w:p>
        </w:tc>
      </w:tr>
      <w:tr w:rsidR="00C419A5" w:rsidRPr="00B81AA8" w14:paraId="025F9FDF"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982ED8"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49DAE7" w14:textId="3FE1FEC0" w:rsidR="00C419A5" w:rsidRPr="00F967EB" w:rsidRDefault="00C419A5" w:rsidP="00C419A5">
            <w:pPr>
              <w:pStyle w:val="TableText0"/>
              <w:keepNext/>
              <w:keepLines/>
              <w:rPr>
                <w:rFonts w:ascii="Arial" w:hAnsi="Arial" w:cs="Arial"/>
              </w:rPr>
            </w:pPr>
            <w:r w:rsidRPr="00D542EB">
              <w:rPr>
                <w:rFonts w:ascii="Arial" w:hAnsi="Arial" w:cs="Arial"/>
              </w:rPr>
              <w:t>50.000 per day in total for Siebel (2012, no recent data available)</w:t>
            </w:r>
          </w:p>
        </w:tc>
      </w:tr>
      <w:tr w:rsidR="00C419A5" w:rsidRPr="00B81AA8" w14:paraId="6E37D8A0" w14:textId="77777777" w:rsidTr="00671A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984DA39" w14:textId="122DCABF" w:rsidR="00C419A5" w:rsidRPr="00B81AA8" w:rsidRDefault="00C419A5" w:rsidP="00C419A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B476A0" w14:textId="2948A9BD" w:rsidR="00C419A5" w:rsidRPr="00F967EB" w:rsidRDefault="00C419A5" w:rsidP="00C419A5">
            <w:pPr>
              <w:pStyle w:val="TableText0"/>
              <w:keepNext/>
              <w:keepLines/>
              <w:rPr>
                <w:rFonts w:ascii="Arial" w:hAnsi="Arial" w:cs="Arial"/>
              </w:rPr>
            </w:pPr>
            <w:r w:rsidRPr="00D542EB">
              <w:rPr>
                <w:rFonts w:ascii="Arial" w:hAnsi="Arial" w:cs="Arial"/>
              </w:rPr>
              <w:t>Daily</w:t>
            </w:r>
          </w:p>
        </w:tc>
      </w:tr>
    </w:tbl>
    <w:p w14:paraId="3CADB7E0" w14:textId="6596255D" w:rsidR="00436FDB" w:rsidRDefault="00436FDB">
      <w:pPr>
        <w:spacing w:after="160" w:line="259" w:lineRule="auto"/>
      </w:pPr>
      <w:r>
        <w:br w:type="page"/>
      </w:r>
    </w:p>
    <w:p w14:paraId="43FFDE9C" w14:textId="2208A484" w:rsidR="00436FDB" w:rsidRDefault="00436FDB" w:rsidP="00436FDB">
      <w:pPr>
        <w:pStyle w:val="BodyText"/>
      </w:pPr>
    </w:p>
    <w:p w14:paraId="31C9C3FC" w14:textId="16805E3F" w:rsidR="00436FDB" w:rsidRDefault="00436FDB" w:rsidP="00993692">
      <w:pPr>
        <w:pStyle w:val="Heading5"/>
      </w:pPr>
      <w:r w:rsidRPr="00000272">
        <w:t>Entit</w:t>
      </w:r>
      <w:r>
        <w:t xml:space="preserve">y </w:t>
      </w:r>
      <w:r w:rsidR="00C419A5">
        <w:t>UWV FB</w:t>
      </w:r>
    </w:p>
    <w:tbl>
      <w:tblPr>
        <w:tblW w:w="5344" w:type="pct"/>
        <w:tblLook w:val="0000" w:firstRow="0" w:lastRow="0" w:firstColumn="0" w:lastColumn="0" w:noHBand="0" w:noVBand="0"/>
      </w:tblPr>
      <w:tblGrid>
        <w:gridCol w:w="3033"/>
        <w:gridCol w:w="6362"/>
      </w:tblGrid>
      <w:tr w:rsidR="00C419A5" w:rsidRPr="008044BD" w14:paraId="7D053466"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54D06D69"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0229AA" w14:textId="62B37F17" w:rsidR="00C419A5" w:rsidRPr="00F967EB" w:rsidRDefault="00C419A5" w:rsidP="00C419A5">
            <w:pPr>
              <w:pStyle w:val="TableText0"/>
              <w:keepNext/>
              <w:keepLines/>
              <w:rPr>
                <w:rFonts w:ascii="Arial" w:hAnsi="Arial" w:cs="Arial"/>
                <w:lang w:val="en-US"/>
              </w:rPr>
            </w:pPr>
            <w:r>
              <w:rPr>
                <w:rFonts w:ascii="Arial" w:hAnsi="Arial" w:cs="Arial"/>
              </w:rPr>
              <w:t xml:space="preserve">UWV </w:t>
            </w:r>
            <w:r w:rsidRPr="007D4EB1">
              <w:rPr>
                <w:rFonts w:ascii="Arial" w:hAnsi="Arial" w:cs="Arial"/>
              </w:rPr>
              <w:t xml:space="preserve">Functional Support.  </w:t>
            </w:r>
          </w:p>
        </w:tc>
      </w:tr>
      <w:tr w:rsidR="00C419A5" w:rsidRPr="00712180" w14:paraId="74EE12F9"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81E7F" w14:textId="77777777" w:rsidR="00C419A5" w:rsidRPr="00B81AA8" w:rsidRDefault="00C419A5" w:rsidP="00C419A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176C846" w14:textId="35F732D0" w:rsidR="00C419A5" w:rsidRPr="00F967EB" w:rsidRDefault="00C419A5" w:rsidP="00C419A5">
            <w:pPr>
              <w:pStyle w:val="TableText0"/>
              <w:keepNext/>
              <w:keepLines/>
              <w:rPr>
                <w:rFonts w:ascii="Arial" w:hAnsi="Arial" w:cs="Arial"/>
                <w:lang w:val="en-US"/>
              </w:rPr>
            </w:pPr>
            <w:r>
              <w:rPr>
                <w:rFonts w:ascii="Arial" w:hAnsi="Arial" w:cs="Arial"/>
                <w:lang w:val="nl-NL"/>
              </w:rPr>
              <w:t>HTTPS (443)</w:t>
            </w:r>
          </w:p>
        </w:tc>
      </w:tr>
      <w:tr w:rsidR="00C419A5" w:rsidRPr="00712180" w14:paraId="70163900"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C5AC9DF" w14:textId="77777777" w:rsidR="00C419A5" w:rsidRDefault="00C419A5" w:rsidP="00C419A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FF741C" w14:textId="51D6A63E" w:rsidR="00C419A5" w:rsidRPr="00F967EB" w:rsidRDefault="00000000" w:rsidP="00C419A5">
            <w:pPr>
              <w:pStyle w:val="TableText0"/>
              <w:keepNext/>
              <w:keepLines/>
              <w:rPr>
                <w:rFonts w:ascii="Arial" w:hAnsi="Arial" w:cs="Arial"/>
                <w:lang w:val="en-US"/>
              </w:rPr>
            </w:pPr>
            <w:sdt>
              <w:sdtPr>
                <w:rPr>
                  <w:rFonts w:ascii="Arial" w:hAnsi="Arial" w:cs="Arial"/>
                  <w:lang w:val="en-US"/>
                </w:rPr>
                <w:alias w:val="DC connection"/>
                <w:tag w:val="DC connection"/>
                <w:id w:val="-794751512"/>
                <w:placeholder>
                  <w:docPart w:val="258673FE39324384B8E6712733EED526"/>
                </w:placeholder>
                <w:dropDownList>
                  <w:listItem w:displayText="Select" w:value="Select"/>
                  <w:listItem w:displayText="Internal" w:value="Internal"/>
                  <w:listItem w:displayText="External" w:value="External"/>
                </w:dropDownList>
              </w:sdtPr>
              <w:sdtContent>
                <w:r w:rsidR="00C419A5">
                  <w:rPr>
                    <w:rFonts w:ascii="Arial" w:hAnsi="Arial" w:cs="Arial"/>
                    <w:lang w:val="en-US"/>
                  </w:rPr>
                  <w:t>Internal</w:t>
                </w:r>
              </w:sdtContent>
            </w:sdt>
          </w:p>
        </w:tc>
      </w:tr>
      <w:tr w:rsidR="00C419A5" w:rsidRPr="006D2395" w14:paraId="0CA665C1"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5A552" w14:textId="77777777" w:rsidR="00C419A5" w:rsidRDefault="00C419A5" w:rsidP="00C419A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AF3F90E" w14:textId="49E97EF9" w:rsidR="00C419A5" w:rsidRPr="00F967EB" w:rsidRDefault="00000000" w:rsidP="00C419A5">
            <w:pPr>
              <w:pStyle w:val="TableText0"/>
              <w:keepNext/>
              <w:keepLines/>
              <w:rPr>
                <w:rFonts w:ascii="Arial" w:hAnsi="Arial" w:cs="Arial"/>
                <w:lang w:val="en-US"/>
              </w:rPr>
            </w:pPr>
            <w:sdt>
              <w:sdtPr>
                <w:rPr>
                  <w:rFonts w:ascii="Arial" w:hAnsi="Arial" w:cs="Arial"/>
                  <w:lang w:val="en-US"/>
                </w:rPr>
                <w:id w:val="-1249117442"/>
                <w:placeholder>
                  <w:docPart w:val="0AEBFAC6ADFB4A7286EACE26AED866B4"/>
                </w:placeholder>
                <w:dropDownList>
                  <w:listItem w:displayText="Select" w:value="Select"/>
                  <w:listItem w:displayText="Inbound" w:value="Inbound"/>
                  <w:listItem w:displayText="Outbound" w:value="Outbound"/>
                  <w:listItem w:displayText="Inbound and Outbound" w:value="Inbound and Outbound"/>
                </w:dropDownList>
              </w:sdtPr>
              <w:sdtContent>
                <w:r w:rsidR="00C419A5">
                  <w:rPr>
                    <w:rFonts w:ascii="Arial" w:hAnsi="Arial" w:cs="Arial"/>
                    <w:lang w:val="en-US"/>
                  </w:rPr>
                  <w:t>Inbound</w:t>
                </w:r>
              </w:sdtContent>
            </w:sdt>
          </w:p>
        </w:tc>
      </w:tr>
      <w:tr w:rsidR="00C419A5" w:rsidRPr="00A540D4" w14:paraId="53E71C7C"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69A6485" w14:textId="77777777" w:rsidR="00C419A5" w:rsidRDefault="00C419A5" w:rsidP="00C419A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B505558" w14:textId="422DFC93"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28433149"/>
                <w:placeholder>
                  <w:docPart w:val="CB740442870A40B4AE04F7BB748A8664"/>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C419A5" w:rsidRPr="00B931BB" w14:paraId="413D52AE"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43CA347" w14:textId="77777777" w:rsidR="00C419A5" w:rsidRDefault="00C419A5" w:rsidP="00C419A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50B9A8" w14:textId="3405D2DD" w:rsidR="00C419A5" w:rsidRPr="00F967EB" w:rsidRDefault="00C419A5" w:rsidP="00C419A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56550444"/>
                <w:placeholder>
                  <w:docPart w:val="CB740442870A40B4AE04F7BB748A866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4EF13DD" w14:textId="602715BA"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62564193"/>
                <w:placeholder>
                  <w:docPart w:val="CB740442870A40B4AE04F7BB748A866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2D9B0BE" w14:textId="0E5ECF60" w:rsidR="00C419A5" w:rsidRPr="00F967EB" w:rsidRDefault="00C419A5" w:rsidP="00C419A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7521099"/>
                <w:placeholder>
                  <w:docPart w:val="BE1C8B91C9E34A8C8CAAA524BC9D8784"/>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D479342" w14:textId="77777777" w:rsidR="00C419A5" w:rsidRDefault="00C419A5" w:rsidP="00C419A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C04DAC5" w14:textId="77777777" w:rsidR="00C419A5" w:rsidRDefault="00C419A5" w:rsidP="00C419A5">
            <w:pPr>
              <w:pStyle w:val="TableText0"/>
              <w:keepNext/>
              <w:keepLines/>
              <w:rPr>
                <w:rFonts w:ascii="Arial" w:hAnsi="Arial" w:cs="Arial"/>
                <w:lang w:val="en-US"/>
              </w:rPr>
            </w:pPr>
          </w:p>
          <w:p w14:paraId="545E5059" w14:textId="33E1E6CB" w:rsidR="00C419A5" w:rsidRPr="00F967EB" w:rsidRDefault="00C419A5" w:rsidP="00C419A5">
            <w:pPr>
              <w:pStyle w:val="TableText0"/>
              <w:keepNext/>
              <w:keepLines/>
              <w:rPr>
                <w:rFonts w:ascii="Arial" w:hAnsi="Arial" w:cs="Arial"/>
                <w:lang w:val="en-US"/>
              </w:rPr>
            </w:pPr>
            <w:r w:rsidRPr="00D542EB">
              <w:rPr>
                <w:rFonts w:ascii="Arial" w:hAnsi="Arial" w:cs="Arial"/>
              </w:rPr>
              <w:t>Transport Layer Security (HTTPS), Role Based Access</w:t>
            </w:r>
          </w:p>
        </w:tc>
      </w:tr>
      <w:tr w:rsidR="00C419A5" w:rsidRPr="005220F1" w14:paraId="19673E8C"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6899A9B6"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10966A" w14:textId="1A071881" w:rsidR="00C419A5" w:rsidRPr="00F967EB" w:rsidRDefault="00C419A5" w:rsidP="00C419A5">
            <w:pPr>
              <w:pStyle w:val="TableText0"/>
              <w:keepNext/>
              <w:keepLines/>
              <w:rPr>
                <w:rFonts w:ascii="Arial" w:hAnsi="Arial" w:cs="Arial"/>
                <w:lang w:val="en-US"/>
              </w:rPr>
            </w:pPr>
            <w:r w:rsidRPr="007D4EB1">
              <w:rPr>
                <w:rFonts w:ascii="Arial" w:hAnsi="Arial" w:cs="Arial"/>
              </w:rPr>
              <w:t>Less than 10</w:t>
            </w:r>
          </w:p>
        </w:tc>
      </w:tr>
      <w:tr w:rsidR="00C419A5" w:rsidRPr="00B81AA8" w14:paraId="76D372B1"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732C3"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C33BA1" w14:textId="4B6A58F3" w:rsidR="00C419A5" w:rsidRPr="00F967EB" w:rsidRDefault="00C419A5" w:rsidP="00C419A5">
            <w:pPr>
              <w:pStyle w:val="TableText0"/>
              <w:keepNext/>
              <w:keepLines/>
              <w:rPr>
                <w:rFonts w:ascii="Arial" w:hAnsi="Arial" w:cs="Arial"/>
              </w:rPr>
            </w:pPr>
            <w:r w:rsidRPr="007D4EB1">
              <w:rPr>
                <w:rFonts w:ascii="Arial" w:hAnsi="Arial" w:cs="Arial"/>
              </w:rPr>
              <w:t>Not specified</w:t>
            </w:r>
          </w:p>
        </w:tc>
      </w:tr>
      <w:tr w:rsidR="00C419A5" w:rsidRPr="00B81AA8" w14:paraId="2F19F375"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28E3DD06"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A2F83C" w14:textId="2DD698F3" w:rsidR="00C419A5" w:rsidRPr="00F967EB" w:rsidRDefault="00C419A5" w:rsidP="00C419A5">
            <w:pPr>
              <w:pStyle w:val="TableText0"/>
              <w:keepNext/>
              <w:keepLines/>
              <w:rPr>
                <w:rFonts w:ascii="Arial" w:hAnsi="Arial" w:cs="Arial"/>
              </w:rPr>
            </w:pPr>
            <w:r w:rsidRPr="007D4EB1">
              <w:rPr>
                <w:rFonts w:ascii="Arial" w:hAnsi="Arial" w:cs="Arial"/>
              </w:rPr>
              <w:t>Not specified</w:t>
            </w:r>
          </w:p>
        </w:tc>
      </w:tr>
      <w:tr w:rsidR="00C419A5" w:rsidRPr="00B81AA8" w14:paraId="54733C20" w14:textId="77777777" w:rsidTr="00841C0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9DAB4B"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C12347" w14:textId="1FA79DDE" w:rsidR="00C419A5" w:rsidRPr="00F967EB" w:rsidRDefault="00C419A5" w:rsidP="00C419A5">
            <w:pPr>
              <w:pStyle w:val="TableText0"/>
              <w:keepNext/>
              <w:keepLines/>
              <w:rPr>
                <w:rFonts w:ascii="Arial" w:hAnsi="Arial" w:cs="Arial"/>
              </w:rPr>
            </w:pPr>
            <w:r w:rsidRPr="007D4EB1">
              <w:rPr>
                <w:rFonts w:ascii="Arial" w:hAnsi="Arial" w:cs="Arial"/>
              </w:rPr>
              <w:t>Low</w:t>
            </w:r>
          </w:p>
        </w:tc>
      </w:tr>
    </w:tbl>
    <w:p w14:paraId="6F7E5FAB" w14:textId="4B8B9382" w:rsidR="00B942E0" w:rsidRDefault="00B942E0" w:rsidP="00B942E0">
      <w:pPr>
        <w:pStyle w:val="BodyText"/>
      </w:pPr>
    </w:p>
    <w:p w14:paraId="5BF0D847" w14:textId="0B628A91" w:rsidR="00993692" w:rsidRDefault="00993692" w:rsidP="00993692">
      <w:pPr>
        <w:pStyle w:val="Heading5"/>
      </w:pPr>
      <w:r w:rsidRPr="00000272">
        <w:t>Entit</w:t>
      </w:r>
      <w:r>
        <w:t xml:space="preserve">y </w:t>
      </w:r>
      <w:r w:rsidR="00C419A5">
        <w:t>Generic OAM</w:t>
      </w:r>
    </w:p>
    <w:tbl>
      <w:tblPr>
        <w:tblW w:w="5344" w:type="pct"/>
        <w:tblLook w:val="0000" w:firstRow="0" w:lastRow="0" w:firstColumn="0" w:lastColumn="0" w:noHBand="0" w:noVBand="0"/>
      </w:tblPr>
      <w:tblGrid>
        <w:gridCol w:w="3033"/>
        <w:gridCol w:w="6362"/>
      </w:tblGrid>
      <w:tr w:rsidR="00C419A5" w:rsidRPr="008044BD" w14:paraId="6471067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1A61015"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C2F126A" w14:textId="77777777" w:rsidR="00C419A5" w:rsidRPr="00351D57" w:rsidRDefault="00C419A5" w:rsidP="00C419A5">
            <w:pPr>
              <w:pStyle w:val="TableText0"/>
              <w:keepNext/>
              <w:keepLines/>
              <w:rPr>
                <w:rFonts w:ascii="Arial" w:hAnsi="Arial" w:cs="Arial"/>
              </w:rPr>
            </w:pPr>
            <w:r w:rsidRPr="00351D57">
              <w:rPr>
                <w:rFonts w:ascii="Arial" w:hAnsi="Arial" w:cs="Arial"/>
              </w:rPr>
              <w:t xml:space="preserve">User authentication providing single sign-on for Sonar users using Generic OAM. OAM is connecting to the OID instance of </w:t>
            </w:r>
            <w:proofErr w:type="gramStart"/>
            <w:r w:rsidRPr="00351D57">
              <w:rPr>
                <w:rFonts w:ascii="Arial" w:hAnsi="Arial" w:cs="Arial"/>
              </w:rPr>
              <w:t>Sonar</w:t>
            </w:r>
            <w:proofErr w:type="gramEnd"/>
          </w:p>
          <w:p w14:paraId="1AC3CBE0" w14:textId="34E26DFC" w:rsidR="00C419A5" w:rsidRPr="00F967EB" w:rsidRDefault="00C419A5" w:rsidP="00C419A5">
            <w:pPr>
              <w:pStyle w:val="TableText0"/>
              <w:keepNext/>
              <w:keepLines/>
              <w:rPr>
                <w:rFonts w:ascii="Arial" w:hAnsi="Arial" w:cs="Arial"/>
                <w:lang w:val="en-US"/>
              </w:rPr>
            </w:pPr>
            <w:r w:rsidRPr="00351D57">
              <w:rPr>
                <w:rFonts w:ascii="Arial" w:hAnsi="Arial" w:cs="Arial"/>
              </w:rPr>
              <w:t xml:space="preserve">Oracle </w:t>
            </w:r>
            <w:proofErr w:type="spellStart"/>
            <w:r w:rsidRPr="00351D57">
              <w:rPr>
                <w:rFonts w:ascii="Arial" w:hAnsi="Arial" w:cs="Arial"/>
              </w:rPr>
              <w:t>Webgate</w:t>
            </w:r>
            <w:proofErr w:type="spellEnd"/>
            <w:r w:rsidRPr="00351D57">
              <w:rPr>
                <w:rFonts w:ascii="Arial" w:hAnsi="Arial" w:cs="Arial"/>
              </w:rPr>
              <w:t xml:space="preserve"> component running on the </w:t>
            </w:r>
            <w:proofErr w:type="gramStart"/>
            <w:r w:rsidRPr="00351D57">
              <w:rPr>
                <w:rFonts w:ascii="Arial" w:hAnsi="Arial" w:cs="Arial"/>
              </w:rPr>
              <w:t>Public</w:t>
            </w:r>
            <w:proofErr w:type="gramEnd"/>
            <w:r w:rsidRPr="00351D57">
              <w:rPr>
                <w:rFonts w:ascii="Arial" w:hAnsi="Arial" w:cs="Arial"/>
              </w:rPr>
              <w:t xml:space="preserve"> sector webserver connects via https to the Detached Credential Collector (DCC) of Generic OAM - Oracle Access Manager. OAM validates the user credentials via LDAPS in the Oracle Internet Directory (OID). This OID instance is part of the Sonar CI.</w:t>
            </w:r>
          </w:p>
        </w:tc>
      </w:tr>
      <w:tr w:rsidR="00C419A5" w:rsidRPr="00712180" w14:paraId="6F8195F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F122F57" w14:textId="77777777" w:rsidR="00C419A5" w:rsidRPr="00B81AA8" w:rsidRDefault="00C419A5" w:rsidP="00C419A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7AEFF36" w14:textId="02554DEB" w:rsidR="00C419A5" w:rsidRPr="00F967EB" w:rsidRDefault="00C419A5" w:rsidP="00C419A5">
            <w:pPr>
              <w:pStyle w:val="TableText0"/>
              <w:keepNext/>
              <w:keepLines/>
              <w:rPr>
                <w:rFonts w:ascii="Arial" w:hAnsi="Arial" w:cs="Arial"/>
                <w:lang w:val="en-US"/>
              </w:rPr>
            </w:pPr>
            <w:r>
              <w:rPr>
                <w:rFonts w:ascii="Arial" w:hAnsi="Arial" w:cs="Arial"/>
                <w:lang w:val="en-US"/>
              </w:rPr>
              <w:t>OAP (5575)</w:t>
            </w:r>
          </w:p>
        </w:tc>
      </w:tr>
      <w:tr w:rsidR="00993692" w:rsidRPr="00712180" w14:paraId="5A1B8DA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9629B97" w14:textId="77777777" w:rsidR="00993692" w:rsidRDefault="00993692"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6F7C3B3" w14:textId="3501DCD7" w:rsidR="00993692" w:rsidRPr="00F967EB" w:rsidRDefault="00000000" w:rsidP="00C419A5">
            <w:pPr>
              <w:pStyle w:val="TableText0"/>
              <w:keepNext/>
              <w:keepLines/>
              <w:rPr>
                <w:rFonts w:ascii="Arial" w:hAnsi="Arial" w:cs="Arial"/>
                <w:lang w:val="en-US"/>
              </w:rPr>
            </w:pPr>
            <w:sdt>
              <w:sdtPr>
                <w:rPr>
                  <w:rFonts w:ascii="Arial" w:hAnsi="Arial" w:cs="Arial"/>
                  <w:lang w:val="en-US"/>
                </w:rPr>
                <w:alias w:val="DC connection"/>
                <w:tag w:val="DC connection"/>
                <w:id w:val="1446346539"/>
                <w:placeholder>
                  <w:docPart w:val="49ACAC7428A942219C79F61ACA681C24"/>
                </w:placeholder>
                <w:dropDownList>
                  <w:listItem w:displayText="Select" w:value="Select"/>
                  <w:listItem w:displayText="Internal" w:value="Internal"/>
                  <w:listItem w:displayText="External" w:value="External"/>
                </w:dropDownList>
              </w:sdtPr>
              <w:sdtContent>
                <w:r w:rsidR="00C419A5">
                  <w:rPr>
                    <w:rFonts w:ascii="Arial" w:hAnsi="Arial" w:cs="Arial"/>
                    <w:lang w:val="en-US"/>
                  </w:rPr>
                  <w:t>Internal</w:t>
                </w:r>
              </w:sdtContent>
            </w:sdt>
          </w:p>
        </w:tc>
      </w:tr>
      <w:tr w:rsidR="00993692" w:rsidRPr="006D2395" w14:paraId="5FC3497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E173C60" w14:textId="77777777" w:rsidR="00993692" w:rsidRDefault="00993692"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C742BDC" w14:textId="37EF34EB" w:rsidR="00993692" w:rsidRPr="00F967EB" w:rsidRDefault="00000000" w:rsidP="00C419A5">
            <w:pPr>
              <w:pStyle w:val="TableText0"/>
              <w:keepNext/>
              <w:keepLines/>
              <w:rPr>
                <w:rFonts w:ascii="Arial" w:hAnsi="Arial" w:cs="Arial"/>
                <w:lang w:val="en-US"/>
              </w:rPr>
            </w:pPr>
            <w:sdt>
              <w:sdtPr>
                <w:rPr>
                  <w:rFonts w:ascii="Arial" w:hAnsi="Arial" w:cs="Arial"/>
                  <w:lang w:val="en-US"/>
                </w:rPr>
                <w:id w:val="-305390710"/>
                <w:placeholder>
                  <w:docPart w:val="40BA0B1238CE47E986F2880BB187CF37"/>
                </w:placeholder>
                <w:dropDownList>
                  <w:listItem w:displayText="Select" w:value="Select"/>
                  <w:listItem w:displayText="Inbound" w:value="Inbound"/>
                  <w:listItem w:displayText="Outbound" w:value="Outbound"/>
                  <w:listItem w:displayText="Inbound and Outbound" w:value="Inbound and Outbound"/>
                </w:dropDownList>
              </w:sdtPr>
              <w:sdtContent>
                <w:r w:rsidR="00C419A5">
                  <w:rPr>
                    <w:rFonts w:ascii="Arial" w:hAnsi="Arial" w:cs="Arial"/>
                    <w:lang w:val="en-US"/>
                  </w:rPr>
                  <w:t>Outbound</w:t>
                </w:r>
              </w:sdtContent>
            </w:sdt>
            <w:r w:rsidR="00993692" w:rsidRPr="00F967EB">
              <w:rPr>
                <w:rFonts w:ascii="Arial" w:hAnsi="Arial" w:cs="Arial"/>
                <w:lang w:val="en-US"/>
              </w:rPr>
              <w:t xml:space="preserve"> </w:t>
            </w:r>
          </w:p>
        </w:tc>
      </w:tr>
      <w:tr w:rsidR="00993692" w:rsidRPr="00A540D4" w14:paraId="21E8FD8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1E77E47" w14:textId="77777777" w:rsidR="00993692" w:rsidRDefault="00993692"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99B9D29" w14:textId="1F3E5A45"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37268253"/>
                <w:placeholder>
                  <w:docPart w:val="9418158EE5B440EBAB48D060BEB2EFBD"/>
                </w:placeholder>
                <w:dropDownList>
                  <w:listItem w:displayText="Select" w:value="Select"/>
                  <w:listItem w:displayText="Yes" w:value="Yes"/>
                  <w:listItem w:displayText="No" w:value="No"/>
                </w:dropDownList>
              </w:sdtPr>
              <w:sdtContent>
                <w:r w:rsidR="00C419A5">
                  <w:rPr>
                    <w:rFonts w:ascii="Arial" w:hAnsi="Arial" w:cs="Arial"/>
                    <w:lang w:val="en-US"/>
                  </w:rPr>
                  <w:t>Yes</w:t>
                </w:r>
              </w:sdtContent>
            </w:sdt>
            <w:r w:rsidR="00C419A5">
              <w:rPr>
                <w:rFonts w:ascii="Arial" w:hAnsi="Arial" w:cs="Arial"/>
                <w:lang w:val="en-US"/>
              </w:rPr>
              <w:t xml:space="preserve"> </w:t>
            </w:r>
          </w:p>
        </w:tc>
      </w:tr>
      <w:tr w:rsidR="00993692" w:rsidRPr="00B931BB" w14:paraId="01FA30C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539A90" w14:textId="77777777" w:rsidR="00993692" w:rsidRDefault="00993692"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5D2A5A" w14:textId="77777777" w:rsidR="00993692" w:rsidRPr="00F967EB" w:rsidRDefault="00993692"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89297130"/>
                <w:placeholder>
                  <w:docPart w:val="9418158EE5B440EBAB48D060BEB2EFB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D2EA6B2"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87838138"/>
                <w:placeholder>
                  <w:docPart w:val="9418158EE5B440EBAB48D060BEB2EFB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1BDF002"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78165773"/>
                <w:placeholder>
                  <w:docPart w:val="4157ABC6EC134108973F03A99EE7A189"/>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E48DCAE" w14:textId="77777777" w:rsidR="00993692" w:rsidRDefault="00993692"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3726B70" w14:textId="77777777" w:rsidR="00C419A5" w:rsidRDefault="00C419A5" w:rsidP="00045F31">
            <w:pPr>
              <w:pStyle w:val="TableText0"/>
              <w:keepNext/>
              <w:keepLines/>
              <w:rPr>
                <w:rFonts w:ascii="Arial" w:hAnsi="Arial" w:cs="Arial"/>
                <w:lang w:val="en-US"/>
              </w:rPr>
            </w:pPr>
          </w:p>
          <w:p w14:paraId="6EAD1B38" w14:textId="55DF6AF3" w:rsidR="00C419A5" w:rsidRPr="00F967EB" w:rsidRDefault="00C419A5" w:rsidP="00045F31">
            <w:pPr>
              <w:pStyle w:val="TableText0"/>
              <w:keepNext/>
              <w:keepLines/>
              <w:rPr>
                <w:rFonts w:ascii="Arial" w:hAnsi="Arial" w:cs="Arial"/>
                <w:lang w:val="en-US"/>
              </w:rPr>
            </w:pPr>
            <w:r w:rsidRPr="00351D57">
              <w:rPr>
                <w:rFonts w:ascii="Arial" w:hAnsi="Arial" w:cs="Arial"/>
              </w:rPr>
              <w:t>Role Based Access, Secure transport</w:t>
            </w:r>
          </w:p>
        </w:tc>
      </w:tr>
      <w:tr w:rsidR="00C419A5" w:rsidRPr="005220F1" w14:paraId="1769833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E0F64"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0116C02" w14:textId="6E0AB404" w:rsidR="00C419A5" w:rsidRPr="00F967EB" w:rsidRDefault="00C419A5" w:rsidP="00C419A5">
            <w:pPr>
              <w:pStyle w:val="TableText0"/>
              <w:keepNext/>
              <w:keepLines/>
              <w:rPr>
                <w:rFonts w:ascii="Arial" w:hAnsi="Arial" w:cs="Arial"/>
                <w:lang w:val="en-US"/>
              </w:rPr>
            </w:pPr>
            <w:r w:rsidRPr="00351D57">
              <w:rPr>
                <w:rFonts w:ascii="Arial" w:hAnsi="Arial" w:cs="Arial"/>
              </w:rPr>
              <w:t>1</w:t>
            </w:r>
          </w:p>
        </w:tc>
      </w:tr>
      <w:tr w:rsidR="00C419A5" w:rsidRPr="00B81AA8" w14:paraId="47B908D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5DC6DF6"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473560D" w14:textId="0B297E07" w:rsidR="00C419A5" w:rsidRPr="00F967EB" w:rsidRDefault="00C419A5" w:rsidP="00C419A5">
            <w:pPr>
              <w:pStyle w:val="TableText0"/>
              <w:keepNext/>
              <w:keepLines/>
              <w:rPr>
                <w:rFonts w:ascii="Arial" w:hAnsi="Arial" w:cs="Arial"/>
              </w:rPr>
            </w:pPr>
            <w:r w:rsidRPr="00351D57">
              <w:rPr>
                <w:rFonts w:ascii="Arial" w:hAnsi="Arial" w:cs="Arial"/>
              </w:rPr>
              <w:t>Not specified</w:t>
            </w:r>
          </w:p>
        </w:tc>
      </w:tr>
      <w:tr w:rsidR="00C419A5" w:rsidRPr="00B81AA8" w14:paraId="75DFBBB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094EAF6"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C06A474" w14:textId="5F1DF6E5" w:rsidR="00C419A5" w:rsidRPr="00F967EB" w:rsidRDefault="00C419A5" w:rsidP="00C419A5">
            <w:pPr>
              <w:pStyle w:val="TableText0"/>
              <w:keepNext/>
              <w:keepLines/>
              <w:rPr>
                <w:rFonts w:ascii="Arial" w:hAnsi="Arial" w:cs="Arial"/>
              </w:rPr>
            </w:pPr>
            <w:r w:rsidRPr="00351D57">
              <w:rPr>
                <w:rFonts w:ascii="Arial" w:hAnsi="Arial" w:cs="Arial"/>
              </w:rPr>
              <w:t>Not specified</w:t>
            </w:r>
          </w:p>
        </w:tc>
      </w:tr>
      <w:tr w:rsidR="00C419A5" w:rsidRPr="00B81AA8" w14:paraId="336CCCC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33284C7" w14:textId="77777777" w:rsidR="00C419A5" w:rsidRPr="00B81AA8" w:rsidRDefault="00C419A5" w:rsidP="00C419A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41C7978" w14:textId="55320CFF" w:rsidR="00C419A5" w:rsidRPr="00F967EB" w:rsidRDefault="00C419A5" w:rsidP="00C419A5">
            <w:pPr>
              <w:pStyle w:val="TableText0"/>
              <w:keepNext/>
              <w:keepLines/>
              <w:rPr>
                <w:rFonts w:ascii="Arial" w:hAnsi="Arial" w:cs="Arial"/>
              </w:rPr>
            </w:pPr>
            <w:r w:rsidRPr="00351D57">
              <w:rPr>
                <w:rFonts w:ascii="Arial" w:hAnsi="Arial" w:cs="Arial"/>
              </w:rPr>
              <w:t>Low</w:t>
            </w:r>
          </w:p>
        </w:tc>
      </w:tr>
    </w:tbl>
    <w:p w14:paraId="44A6B0AD" w14:textId="3DA613EB" w:rsidR="00436FDB" w:rsidRDefault="00436FDB" w:rsidP="00B942E0">
      <w:pPr>
        <w:pStyle w:val="BodyText"/>
      </w:pPr>
    </w:p>
    <w:p w14:paraId="0DD0AE65" w14:textId="6CF09DD1" w:rsidR="00993692" w:rsidRDefault="00993692" w:rsidP="00A92B5D">
      <w:pPr>
        <w:pStyle w:val="Heading5"/>
      </w:pPr>
      <w:r w:rsidRPr="00000272">
        <w:lastRenderedPageBreak/>
        <w:t>Entit</w:t>
      </w:r>
      <w:r>
        <w:t xml:space="preserve">y </w:t>
      </w:r>
      <w:r w:rsidR="00A92B5D" w:rsidRPr="00A92B5D">
        <w:t>SONAR Public Sector application</w:t>
      </w:r>
    </w:p>
    <w:tbl>
      <w:tblPr>
        <w:tblW w:w="5344" w:type="pct"/>
        <w:tblLook w:val="0000" w:firstRow="0" w:lastRow="0" w:firstColumn="0" w:lastColumn="0" w:noHBand="0" w:noVBand="0"/>
      </w:tblPr>
      <w:tblGrid>
        <w:gridCol w:w="3033"/>
        <w:gridCol w:w="6362"/>
      </w:tblGrid>
      <w:tr w:rsidR="00A92B5D" w:rsidRPr="008044BD" w14:paraId="38F37ED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9BF10D1"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F4D746" w14:textId="37C1A09F" w:rsidR="00A92B5D" w:rsidRPr="00F967EB" w:rsidRDefault="00A92B5D" w:rsidP="00A92B5D">
            <w:pPr>
              <w:pStyle w:val="TableText0"/>
              <w:keepNext/>
              <w:keepLines/>
              <w:rPr>
                <w:rFonts w:ascii="Arial" w:hAnsi="Arial" w:cs="Arial"/>
                <w:lang w:val="en-US"/>
              </w:rPr>
            </w:pPr>
            <w:r w:rsidRPr="00F159FB">
              <w:rPr>
                <w:rFonts w:ascii="Arial" w:hAnsi="Arial" w:cs="Arial"/>
                <w:lang w:val="en-US"/>
              </w:rPr>
              <w:t xml:space="preserve">Access to </w:t>
            </w:r>
            <w:r>
              <w:rPr>
                <w:rFonts w:ascii="Arial" w:hAnsi="Arial" w:cs="Arial"/>
                <w:lang w:val="en-US"/>
              </w:rPr>
              <w:t>the SONAR Public Sector back-end</w:t>
            </w:r>
          </w:p>
        </w:tc>
      </w:tr>
      <w:tr w:rsidR="00A92B5D" w:rsidRPr="00712180" w14:paraId="3928011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0567D02" w14:textId="77777777" w:rsidR="00A92B5D" w:rsidRPr="00B81AA8" w:rsidRDefault="00A92B5D" w:rsidP="00A92B5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106B3AE" w14:textId="0006E441" w:rsidR="00A92B5D" w:rsidRPr="00F967EB" w:rsidRDefault="00A92B5D" w:rsidP="00A92B5D">
            <w:pPr>
              <w:pStyle w:val="TableText0"/>
              <w:keepNext/>
              <w:keepLines/>
              <w:rPr>
                <w:rFonts w:ascii="Arial" w:hAnsi="Arial" w:cs="Arial"/>
                <w:lang w:val="en-US"/>
              </w:rPr>
            </w:pPr>
            <w:r>
              <w:rPr>
                <w:rFonts w:ascii="Arial" w:hAnsi="Arial" w:cs="Arial"/>
              </w:rPr>
              <w:t>HTTP (80)</w:t>
            </w:r>
          </w:p>
        </w:tc>
      </w:tr>
      <w:tr w:rsidR="00993692" w:rsidRPr="00712180" w14:paraId="2B34AB2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EBE91E4" w14:textId="77777777" w:rsidR="00993692" w:rsidRDefault="00993692"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FEFBD0D" w14:textId="4D664A01" w:rsidR="00993692" w:rsidRPr="00F967EB" w:rsidRDefault="00000000" w:rsidP="00A92B5D">
            <w:pPr>
              <w:pStyle w:val="TableText0"/>
              <w:keepNext/>
              <w:keepLines/>
              <w:rPr>
                <w:rFonts w:ascii="Arial" w:hAnsi="Arial" w:cs="Arial"/>
                <w:lang w:val="en-US"/>
              </w:rPr>
            </w:pPr>
            <w:sdt>
              <w:sdtPr>
                <w:rPr>
                  <w:rFonts w:ascii="Arial" w:hAnsi="Arial" w:cs="Arial"/>
                  <w:lang w:val="en-US"/>
                </w:rPr>
                <w:alias w:val="DC connection"/>
                <w:tag w:val="DC connection"/>
                <w:id w:val="1696726695"/>
                <w:placeholder>
                  <w:docPart w:val="DB47182AF3614A67A04D4B5C5504F453"/>
                </w:placeholder>
                <w:dropDownList>
                  <w:listItem w:displayText="Select" w:value="Select"/>
                  <w:listItem w:displayText="Internal" w:value="Internal"/>
                  <w:listItem w:displayText="External" w:value="External"/>
                </w:dropDownList>
              </w:sdtPr>
              <w:sdtContent>
                <w:r w:rsidR="00A92B5D">
                  <w:rPr>
                    <w:rFonts w:ascii="Arial" w:hAnsi="Arial" w:cs="Arial"/>
                    <w:lang w:val="en-US"/>
                  </w:rPr>
                  <w:t>Internal</w:t>
                </w:r>
              </w:sdtContent>
            </w:sdt>
          </w:p>
        </w:tc>
      </w:tr>
      <w:tr w:rsidR="00993692" w:rsidRPr="006D2395" w14:paraId="626CDC2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E962AAB" w14:textId="77777777" w:rsidR="00993692" w:rsidRDefault="00993692"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1EFAA82" w14:textId="7260457F" w:rsidR="00993692" w:rsidRPr="00F967EB" w:rsidRDefault="00000000" w:rsidP="00A92B5D">
            <w:pPr>
              <w:pStyle w:val="TableText0"/>
              <w:keepNext/>
              <w:keepLines/>
              <w:rPr>
                <w:rFonts w:ascii="Arial" w:hAnsi="Arial" w:cs="Arial"/>
                <w:lang w:val="en-US"/>
              </w:rPr>
            </w:pPr>
            <w:sdt>
              <w:sdtPr>
                <w:rPr>
                  <w:rFonts w:ascii="Arial" w:hAnsi="Arial" w:cs="Arial"/>
                  <w:lang w:val="en-US"/>
                </w:rPr>
                <w:id w:val="-957107137"/>
                <w:placeholder>
                  <w:docPart w:val="7E5EF7F1C4884F959875347EA89AEB00"/>
                </w:placeholder>
                <w:dropDownList>
                  <w:listItem w:displayText="Select" w:value="Select"/>
                  <w:listItem w:displayText="Inbound" w:value="Inbound"/>
                  <w:listItem w:displayText="Outbound" w:value="Outbound"/>
                  <w:listItem w:displayText="Inbound and Outbound" w:value="Inbound and Outbound"/>
                </w:dropDownList>
              </w:sdtPr>
              <w:sdtContent>
                <w:r w:rsidR="00A92B5D">
                  <w:rPr>
                    <w:rFonts w:ascii="Arial" w:hAnsi="Arial" w:cs="Arial"/>
                    <w:lang w:val="en-US"/>
                  </w:rPr>
                  <w:t>Outbound</w:t>
                </w:r>
              </w:sdtContent>
            </w:sdt>
            <w:r w:rsidR="00993692" w:rsidRPr="00F967EB">
              <w:rPr>
                <w:rFonts w:ascii="Arial" w:hAnsi="Arial" w:cs="Arial"/>
                <w:lang w:val="en-US"/>
              </w:rPr>
              <w:t xml:space="preserve"> </w:t>
            </w:r>
          </w:p>
        </w:tc>
      </w:tr>
      <w:tr w:rsidR="00993692" w:rsidRPr="00A540D4" w14:paraId="46E7B6F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5475E81" w14:textId="77777777" w:rsidR="00993692" w:rsidRDefault="00993692"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7B2FDB" w14:textId="087AB84B"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89438681"/>
                <w:placeholder>
                  <w:docPart w:val="BBC1D6EE1314462CA9DA5EC5FC4CBF33"/>
                </w:placeholder>
                <w:dropDownList>
                  <w:listItem w:displayText="Select" w:value="Select"/>
                  <w:listItem w:displayText="Yes" w:value="Yes"/>
                  <w:listItem w:displayText="No" w:value="No"/>
                </w:dropDownList>
              </w:sdtPr>
              <w:sdtContent>
                <w:r w:rsidR="00A92B5D">
                  <w:rPr>
                    <w:rFonts w:ascii="Arial" w:hAnsi="Arial" w:cs="Arial"/>
                    <w:lang w:val="en-US"/>
                  </w:rPr>
                  <w:t>Yes</w:t>
                </w:r>
              </w:sdtContent>
            </w:sdt>
            <w:r w:rsidR="00A92B5D">
              <w:rPr>
                <w:rFonts w:ascii="Arial" w:hAnsi="Arial" w:cs="Arial"/>
                <w:lang w:val="en-US"/>
              </w:rPr>
              <w:t xml:space="preserve"> </w:t>
            </w:r>
          </w:p>
        </w:tc>
      </w:tr>
      <w:tr w:rsidR="00993692" w:rsidRPr="00B931BB" w14:paraId="7F47181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2638D88" w14:textId="77777777" w:rsidR="00993692" w:rsidRDefault="00993692"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03965CA" w14:textId="77777777" w:rsidR="00993692" w:rsidRPr="00F967EB" w:rsidRDefault="00993692"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25907706"/>
                <w:placeholder>
                  <w:docPart w:val="BBC1D6EE1314462CA9DA5EC5FC4CBF3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5029F85"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639263434"/>
                <w:placeholder>
                  <w:docPart w:val="BBC1D6EE1314462CA9DA5EC5FC4CBF33"/>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0AE8071"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99977649"/>
                <w:placeholder>
                  <w:docPart w:val="EB2A8BBD0E3F4D5AA44D952E3C27009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1825016"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tc>
      </w:tr>
      <w:tr w:rsidR="00A92B5D" w:rsidRPr="005220F1" w14:paraId="3393DC3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3D164"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734E722" w14:textId="125755FA" w:rsidR="00A92B5D" w:rsidRPr="00F967EB" w:rsidRDefault="00A92B5D" w:rsidP="00A92B5D">
            <w:pPr>
              <w:pStyle w:val="TableText0"/>
              <w:keepNext/>
              <w:keepLines/>
              <w:rPr>
                <w:rFonts w:ascii="Arial" w:hAnsi="Arial" w:cs="Arial"/>
                <w:lang w:val="en-US"/>
              </w:rPr>
            </w:pPr>
            <w:r w:rsidRPr="00B34E90">
              <w:rPr>
                <w:rFonts w:ascii="Arial" w:hAnsi="Arial" w:cs="Arial"/>
              </w:rPr>
              <w:t>Not specified</w:t>
            </w:r>
          </w:p>
        </w:tc>
      </w:tr>
      <w:tr w:rsidR="00A92B5D" w:rsidRPr="00B81AA8" w14:paraId="4D61C2E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741427"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3604C4" w14:textId="3DC2C789"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r w:rsidR="00A92B5D" w:rsidRPr="00B81AA8" w14:paraId="0F62B00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A7FAAE8"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CC5195" w14:textId="2D7B3A3E"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r w:rsidR="00A92B5D" w:rsidRPr="00B81AA8" w14:paraId="25580B6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807A96D"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8FB8CDF" w14:textId="305867BC"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bl>
    <w:p w14:paraId="2756F584" w14:textId="2242CA6F" w:rsidR="00993692" w:rsidRDefault="00993692" w:rsidP="00B942E0">
      <w:pPr>
        <w:pStyle w:val="BodyText"/>
      </w:pPr>
    </w:p>
    <w:p w14:paraId="2B7A28FA" w14:textId="71B5D0AC" w:rsidR="00993692" w:rsidRDefault="00993692" w:rsidP="00A92B5D">
      <w:pPr>
        <w:pStyle w:val="Heading5"/>
      </w:pPr>
      <w:r w:rsidRPr="00000272">
        <w:t>Entit</w:t>
      </w:r>
      <w:r>
        <w:t xml:space="preserve">y </w:t>
      </w:r>
      <w:r w:rsidR="00A92B5D" w:rsidRPr="00A92B5D">
        <w:t>SONAR file system</w:t>
      </w:r>
    </w:p>
    <w:tbl>
      <w:tblPr>
        <w:tblW w:w="5344" w:type="pct"/>
        <w:tblLook w:val="0000" w:firstRow="0" w:lastRow="0" w:firstColumn="0" w:lastColumn="0" w:noHBand="0" w:noVBand="0"/>
      </w:tblPr>
      <w:tblGrid>
        <w:gridCol w:w="3033"/>
        <w:gridCol w:w="6362"/>
      </w:tblGrid>
      <w:tr w:rsidR="00A92B5D" w:rsidRPr="008044BD" w14:paraId="5EB3E79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882CCF9"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CFE313E" w14:textId="221D75A7" w:rsidR="00A92B5D" w:rsidRPr="00F967EB" w:rsidRDefault="00A92B5D" w:rsidP="00A92B5D">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file system</w:t>
            </w:r>
          </w:p>
        </w:tc>
      </w:tr>
      <w:tr w:rsidR="00A92B5D" w:rsidRPr="00712180" w14:paraId="6327E00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6C99F45" w14:textId="77777777" w:rsidR="00A92B5D" w:rsidRPr="00B81AA8" w:rsidRDefault="00A92B5D" w:rsidP="00A92B5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EFF21B" w14:textId="6903BCA6" w:rsidR="00A92B5D" w:rsidRPr="00F967EB" w:rsidRDefault="00A92B5D" w:rsidP="00A92B5D">
            <w:pPr>
              <w:pStyle w:val="TableText0"/>
              <w:keepNext/>
              <w:keepLines/>
              <w:rPr>
                <w:rFonts w:ascii="Arial" w:hAnsi="Arial" w:cs="Arial"/>
                <w:lang w:val="en-US"/>
              </w:rPr>
            </w:pPr>
            <w:r>
              <w:rPr>
                <w:rFonts w:ascii="Arial" w:hAnsi="Arial" w:cs="Arial"/>
              </w:rPr>
              <w:t>NFS (2049,111)</w:t>
            </w:r>
          </w:p>
        </w:tc>
      </w:tr>
      <w:tr w:rsidR="00993692" w:rsidRPr="00712180" w14:paraId="7CD56A0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BCB68CF" w14:textId="77777777" w:rsidR="00993692" w:rsidRDefault="00993692"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5807A02" w14:textId="7B26D398" w:rsidR="00993692" w:rsidRPr="00F967EB" w:rsidRDefault="00000000" w:rsidP="00A92B5D">
            <w:pPr>
              <w:pStyle w:val="TableText0"/>
              <w:keepNext/>
              <w:keepLines/>
              <w:rPr>
                <w:rFonts w:ascii="Arial" w:hAnsi="Arial" w:cs="Arial"/>
                <w:lang w:val="en-US"/>
              </w:rPr>
            </w:pPr>
            <w:sdt>
              <w:sdtPr>
                <w:rPr>
                  <w:rFonts w:ascii="Arial" w:hAnsi="Arial" w:cs="Arial"/>
                  <w:lang w:val="en-US"/>
                </w:rPr>
                <w:alias w:val="DC connection"/>
                <w:tag w:val="DC connection"/>
                <w:id w:val="49972147"/>
                <w:placeholder>
                  <w:docPart w:val="4D97792F2883458C9BD0409E63897D9C"/>
                </w:placeholder>
                <w:dropDownList>
                  <w:listItem w:displayText="Select" w:value="Select"/>
                  <w:listItem w:displayText="Internal" w:value="Internal"/>
                  <w:listItem w:displayText="External" w:value="External"/>
                </w:dropDownList>
              </w:sdtPr>
              <w:sdtContent>
                <w:r w:rsidR="00A92B5D">
                  <w:rPr>
                    <w:rFonts w:ascii="Arial" w:hAnsi="Arial" w:cs="Arial"/>
                    <w:lang w:val="en-US"/>
                  </w:rPr>
                  <w:t>Internal</w:t>
                </w:r>
              </w:sdtContent>
            </w:sdt>
          </w:p>
        </w:tc>
      </w:tr>
      <w:tr w:rsidR="00993692" w:rsidRPr="006D2395" w14:paraId="3838171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2517D70" w14:textId="77777777" w:rsidR="00993692" w:rsidRDefault="00993692"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B4604EF" w14:textId="650E533E" w:rsidR="00993692" w:rsidRPr="00F967EB" w:rsidRDefault="00000000" w:rsidP="00A92B5D">
            <w:pPr>
              <w:pStyle w:val="TableText0"/>
              <w:keepNext/>
              <w:keepLines/>
              <w:rPr>
                <w:rFonts w:ascii="Arial" w:hAnsi="Arial" w:cs="Arial"/>
                <w:lang w:val="en-US"/>
              </w:rPr>
            </w:pPr>
            <w:sdt>
              <w:sdtPr>
                <w:rPr>
                  <w:rFonts w:ascii="Arial" w:hAnsi="Arial" w:cs="Arial"/>
                  <w:lang w:val="en-US"/>
                </w:rPr>
                <w:id w:val="-871454656"/>
                <w:placeholder>
                  <w:docPart w:val="021B31DB6A674BC487724F6B4647B4AE"/>
                </w:placeholder>
                <w:dropDownList>
                  <w:listItem w:displayText="Select" w:value="Select"/>
                  <w:listItem w:displayText="Inbound" w:value="Inbound"/>
                  <w:listItem w:displayText="Outbound" w:value="Outbound"/>
                  <w:listItem w:displayText="Inbound and Outbound" w:value="Inbound and Outbound"/>
                </w:dropDownList>
              </w:sdtPr>
              <w:sdtContent>
                <w:r w:rsidR="00A92B5D">
                  <w:rPr>
                    <w:rFonts w:ascii="Arial" w:hAnsi="Arial" w:cs="Arial"/>
                    <w:lang w:val="en-US"/>
                  </w:rPr>
                  <w:t>Outbound</w:t>
                </w:r>
              </w:sdtContent>
            </w:sdt>
          </w:p>
        </w:tc>
      </w:tr>
      <w:tr w:rsidR="00993692" w:rsidRPr="00A540D4" w14:paraId="1746C53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ADADE7E" w14:textId="77777777" w:rsidR="00993692" w:rsidRDefault="00993692"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83D0071" w14:textId="0D736293"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32400774"/>
                <w:placeholder>
                  <w:docPart w:val="A9824E2391A940C6831249AE5A0D0214"/>
                </w:placeholder>
                <w:dropDownList>
                  <w:listItem w:displayText="Select" w:value="Select"/>
                  <w:listItem w:displayText="Yes" w:value="Yes"/>
                  <w:listItem w:displayText="No" w:value="No"/>
                </w:dropDownList>
              </w:sdtPr>
              <w:sdtContent>
                <w:r w:rsidR="00A92B5D">
                  <w:rPr>
                    <w:rFonts w:ascii="Arial" w:hAnsi="Arial" w:cs="Arial"/>
                    <w:lang w:val="en-US"/>
                  </w:rPr>
                  <w:t>Yes</w:t>
                </w:r>
              </w:sdtContent>
            </w:sdt>
            <w:r w:rsidRPr="00F967EB">
              <w:rPr>
                <w:rFonts w:ascii="Arial" w:hAnsi="Arial" w:cs="Arial"/>
                <w:lang w:val="en-US"/>
              </w:rPr>
              <w:t xml:space="preserve"> </w:t>
            </w:r>
          </w:p>
        </w:tc>
      </w:tr>
      <w:tr w:rsidR="00993692" w:rsidRPr="00B931BB" w14:paraId="74711EF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8CAD7" w14:textId="77777777" w:rsidR="00993692" w:rsidRDefault="00993692"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5A5740" w14:textId="77777777" w:rsidR="00993692" w:rsidRPr="00F967EB" w:rsidRDefault="00993692"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74635911"/>
                <w:placeholder>
                  <w:docPart w:val="A9824E2391A940C6831249AE5A0D021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9D1EE1E"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36690678"/>
                <w:placeholder>
                  <w:docPart w:val="A9824E2391A940C6831249AE5A0D021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5A8D3C2" w14:textId="77777777" w:rsidR="00993692" w:rsidRPr="00F967EB" w:rsidRDefault="00993692"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54740475"/>
                <w:placeholder>
                  <w:docPart w:val="D5A34012178A4782AD68BF2611F76615"/>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D14B90D" w14:textId="77777777" w:rsidR="00993692" w:rsidRDefault="00993692"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03E4B99" w14:textId="77777777" w:rsidR="00A92B5D" w:rsidRDefault="00A92B5D" w:rsidP="00045F31">
            <w:pPr>
              <w:pStyle w:val="TableText0"/>
              <w:keepNext/>
              <w:keepLines/>
              <w:rPr>
                <w:rFonts w:ascii="Arial" w:hAnsi="Arial" w:cs="Arial"/>
                <w:lang w:val="en-US"/>
              </w:rPr>
            </w:pPr>
          </w:p>
          <w:p w14:paraId="78D091AA" w14:textId="539E85B0" w:rsidR="00A92B5D" w:rsidRPr="00F967EB" w:rsidRDefault="00A92B5D"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92B5D" w:rsidRPr="005220F1" w14:paraId="46B2889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2BCEAE1"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8B7FCD" w14:textId="72290583" w:rsidR="00A92B5D" w:rsidRPr="00F967EB" w:rsidRDefault="00A92B5D" w:rsidP="00A92B5D">
            <w:pPr>
              <w:pStyle w:val="TableText0"/>
              <w:keepNext/>
              <w:keepLines/>
              <w:rPr>
                <w:rFonts w:ascii="Arial" w:hAnsi="Arial" w:cs="Arial"/>
                <w:lang w:val="en-US"/>
              </w:rPr>
            </w:pPr>
            <w:r w:rsidRPr="00B34E90">
              <w:rPr>
                <w:rFonts w:ascii="Arial" w:hAnsi="Arial" w:cs="Arial"/>
              </w:rPr>
              <w:t>Not specified</w:t>
            </w:r>
          </w:p>
        </w:tc>
      </w:tr>
      <w:tr w:rsidR="00A92B5D" w:rsidRPr="00B81AA8" w14:paraId="554A3D1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2E7CF1"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47C07F5" w14:textId="710E874E"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r w:rsidR="00A92B5D" w:rsidRPr="00B81AA8" w14:paraId="200A0AB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745CC"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DD68CB" w14:textId="51F96993"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r w:rsidR="00A92B5D" w:rsidRPr="00B81AA8" w14:paraId="0E4AC7D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C4ACA14"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C373DCE" w14:textId="7BCADB52" w:rsidR="00A92B5D" w:rsidRPr="00F967EB" w:rsidRDefault="00A92B5D" w:rsidP="00A92B5D">
            <w:pPr>
              <w:pStyle w:val="TableText0"/>
              <w:keepNext/>
              <w:keepLines/>
              <w:rPr>
                <w:rFonts w:ascii="Arial" w:hAnsi="Arial" w:cs="Arial"/>
              </w:rPr>
            </w:pPr>
            <w:r w:rsidRPr="00B34E90">
              <w:rPr>
                <w:rFonts w:ascii="Arial" w:hAnsi="Arial" w:cs="Arial"/>
              </w:rPr>
              <w:t>Not specified</w:t>
            </w:r>
          </w:p>
        </w:tc>
      </w:tr>
    </w:tbl>
    <w:p w14:paraId="775CCE93" w14:textId="77777777" w:rsidR="00993692" w:rsidRDefault="00993692" w:rsidP="00B942E0">
      <w:pPr>
        <w:pStyle w:val="BodyText"/>
      </w:pPr>
    </w:p>
    <w:p w14:paraId="500B1E23" w14:textId="53BDD455" w:rsidR="00A92B5D" w:rsidRDefault="00A92B5D" w:rsidP="00A92B5D">
      <w:pPr>
        <w:pStyle w:val="Heading5"/>
      </w:pPr>
      <w:r w:rsidRPr="00000272">
        <w:lastRenderedPageBreak/>
        <w:t>Entit</w:t>
      </w:r>
      <w:r>
        <w:t xml:space="preserve">y SONAR </w:t>
      </w:r>
      <w:r w:rsidRPr="0057567F">
        <w:t>Gateway</w:t>
      </w:r>
    </w:p>
    <w:tbl>
      <w:tblPr>
        <w:tblW w:w="5344" w:type="pct"/>
        <w:tblLook w:val="0000" w:firstRow="0" w:lastRow="0" w:firstColumn="0" w:lastColumn="0" w:noHBand="0" w:noVBand="0"/>
      </w:tblPr>
      <w:tblGrid>
        <w:gridCol w:w="3033"/>
        <w:gridCol w:w="6362"/>
      </w:tblGrid>
      <w:tr w:rsidR="00A92B5D" w:rsidRPr="008044BD" w14:paraId="384858D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58FF1E4" w14:textId="77777777" w:rsidR="00A92B5D" w:rsidRPr="00B81AA8" w:rsidRDefault="00A92B5D" w:rsidP="00A92B5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3F951E" w14:textId="6DE4DF63" w:rsidR="00A92B5D" w:rsidRPr="00F967EB" w:rsidRDefault="00A92B5D" w:rsidP="00A92B5D">
            <w:pPr>
              <w:pStyle w:val="TableText0"/>
              <w:keepNext/>
              <w:keepLines/>
              <w:rPr>
                <w:rFonts w:ascii="Arial" w:hAnsi="Arial" w:cs="Arial"/>
                <w:lang w:val="en-US"/>
              </w:rPr>
            </w:pPr>
            <w:r w:rsidRPr="00763759">
              <w:rPr>
                <w:rFonts w:ascii="Arial" w:hAnsi="Arial" w:cs="Arial"/>
                <w:lang w:val="en-US"/>
              </w:rPr>
              <w:t>Access to config and status data</w:t>
            </w:r>
          </w:p>
        </w:tc>
      </w:tr>
      <w:tr w:rsidR="00A92B5D" w:rsidRPr="00712180" w14:paraId="199CBB4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85321B" w14:textId="77777777" w:rsidR="00A92B5D" w:rsidRPr="00B81AA8" w:rsidRDefault="00A92B5D" w:rsidP="00A92B5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E01544" w14:textId="36DD08B8" w:rsidR="00A92B5D" w:rsidRPr="00F967EB" w:rsidRDefault="00A92B5D" w:rsidP="00A92B5D">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92B5D" w:rsidRPr="00712180" w14:paraId="46B261C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CC96A16" w14:textId="77777777" w:rsidR="00A92B5D" w:rsidRDefault="00A92B5D"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5F798EC" w14:textId="77777777" w:rsidR="00A92B5D"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141346359"/>
                <w:placeholder>
                  <w:docPart w:val="32179DE7C6BB4BBF84447E7E8280F063"/>
                </w:placeholder>
                <w:dropDownList>
                  <w:listItem w:displayText="Select" w:value="Select"/>
                  <w:listItem w:displayText="Internal" w:value="Internal"/>
                  <w:listItem w:displayText="External" w:value="External"/>
                </w:dropDownList>
              </w:sdtPr>
              <w:sdtContent>
                <w:r w:rsidR="00A92B5D">
                  <w:rPr>
                    <w:rFonts w:ascii="Arial" w:hAnsi="Arial" w:cs="Arial"/>
                    <w:lang w:val="en-US"/>
                  </w:rPr>
                  <w:t>Internal</w:t>
                </w:r>
              </w:sdtContent>
            </w:sdt>
          </w:p>
        </w:tc>
      </w:tr>
      <w:tr w:rsidR="00A92B5D" w:rsidRPr="006D2395" w14:paraId="1A239C2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45E43DF" w14:textId="77777777" w:rsidR="00A92B5D" w:rsidRDefault="00A92B5D"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F5E9268" w14:textId="77777777" w:rsidR="00A92B5D" w:rsidRPr="00F967EB" w:rsidRDefault="00000000" w:rsidP="00045F31">
            <w:pPr>
              <w:pStyle w:val="TableText0"/>
              <w:keepNext/>
              <w:keepLines/>
              <w:rPr>
                <w:rFonts w:ascii="Arial" w:hAnsi="Arial" w:cs="Arial"/>
                <w:lang w:val="en-US"/>
              </w:rPr>
            </w:pPr>
            <w:sdt>
              <w:sdtPr>
                <w:rPr>
                  <w:rFonts w:ascii="Arial" w:hAnsi="Arial" w:cs="Arial"/>
                  <w:lang w:val="en-US"/>
                </w:rPr>
                <w:id w:val="-624696614"/>
                <w:placeholder>
                  <w:docPart w:val="914700E2D02C4A88853603214F9C28FE"/>
                </w:placeholder>
                <w:dropDownList>
                  <w:listItem w:displayText="Select" w:value="Select"/>
                  <w:listItem w:displayText="Inbound" w:value="Inbound"/>
                  <w:listItem w:displayText="Outbound" w:value="Outbound"/>
                  <w:listItem w:displayText="Inbound and Outbound" w:value="Inbound and Outbound"/>
                </w:dropDownList>
              </w:sdtPr>
              <w:sdtContent>
                <w:r w:rsidR="00A92B5D">
                  <w:rPr>
                    <w:rFonts w:ascii="Arial" w:hAnsi="Arial" w:cs="Arial"/>
                    <w:lang w:val="en-US"/>
                  </w:rPr>
                  <w:t>Outbound</w:t>
                </w:r>
              </w:sdtContent>
            </w:sdt>
          </w:p>
        </w:tc>
      </w:tr>
      <w:tr w:rsidR="00A92B5D" w:rsidRPr="00A540D4" w14:paraId="325C412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32ABED0" w14:textId="77777777" w:rsidR="00A92B5D" w:rsidRDefault="00A92B5D"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9E71D4E"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858847199"/>
                <w:placeholder>
                  <w:docPart w:val="18C86D900BE44AA9A74444B7A431DCD0"/>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92B5D" w:rsidRPr="00B931BB" w14:paraId="34F1B06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83D67B1" w14:textId="77777777" w:rsidR="00A92B5D" w:rsidRDefault="00A92B5D"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6BFACF3" w14:textId="77777777" w:rsidR="00A92B5D" w:rsidRPr="00F967EB" w:rsidRDefault="00A92B5D"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35199928"/>
                <w:placeholder>
                  <w:docPart w:val="18C86D900BE44AA9A74444B7A431DCD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25A89DF"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7273431"/>
                <w:placeholder>
                  <w:docPart w:val="18C86D900BE44AA9A74444B7A431DCD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67EE33"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06161544"/>
                <w:placeholder>
                  <w:docPart w:val="3B2ACE05DE6F42C38049B703061E34E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48EF20A" w14:textId="77777777" w:rsidR="00A92B5D" w:rsidRDefault="00A92B5D"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2B8D0816" w14:textId="77777777" w:rsidR="00A92B5D" w:rsidRDefault="00A92B5D" w:rsidP="00045F31">
            <w:pPr>
              <w:pStyle w:val="TableText0"/>
              <w:keepNext/>
              <w:keepLines/>
              <w:rPr>
                <w:rFonts w:ascii="Arial" w:hAnsi="Arial" w:cs="Arial"/>
                <w:lang w:val="en-US"/>
              </w:rPr>
            </w:pPr>
          </w:p>
          <w:p w14:paraId="3C2A1197" w14:textId="5C9FB1D0" w:rsidR="00A92B5D" w:rsidRPr="00F967EB" w:rsidRDefault="00A92B5D"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92B5D" w:rsidRPr="005220F1" w14:paraId="3832E99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089A56"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0159CF2" w14:textId="77777777" w:rsidR="00A92B5D" w:rsidRPr="00F967EB" w:rsidRDefault="00A92B5D" w:rsidP="00045F31">
            <w:pPr>
              <w:pStyle w:val="TableText0"/>
              <w:keepNext/>
              <w:keepLines/>
              <w:rPr>
                <w:rFonts w:ascii="Arial" w:hAnsi="Arial" w:cs="Arial"/>
                <w:lang w:val="en-US"/>
              </w:rPr>
            </w:pPr>
            <w:r w:rsidRPr="00B34E90">
              <w:rPr>
                <w:rFonts w:ascii="Arial" w:hAnsi="Arial" w:cs="Arial"/>
              </w:rPr>
              <w:t>Not specified</w:t>
            </w:r>
          </w:p>
        </w:tc>
      </w:tr>
      <w:tr w:rsidR="00A92B5D" w:rsidRPr="00B81AA8" w14:paraId="6C8E1A8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4386BD3"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8D3DF1"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r w:rsidR="00A92B5D" w:rsidRPr="00B81AA8" w14:paraId="5F6D8DB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29D3817"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7D8BEC"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r w:rsidR="00A92B5D" w:rsidRPr="00B81AA8" w14:paraId="43A6E5F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8E35D8F"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588FEE2"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bl>
    <w:p w14:paraId="3864A49C" w14:textId="3275DAF7" w:rsidR="004961D3" w:rsidRDefault="004961D3" w:rsidP="00B942E0">
      <w:pPr>
        <w:pStyle w:val="BodyText"/>
      </w:pPr>
    </w:p>
    <w:p w14:paraId="2D95C3F9" w14:textId="78721AA5" w:rsidR="003F18FA" w:rsidRDefault="00A92B5D" w:rsidP="00A92B5D">
      <w:pPr>
        <w:pStyle w:val="Heading4"/>
        <w:ind w:left="1134" w:hanging="1134"/>
      </w:pPr>
      <w:r w:rsidRPr="00A92B5D">
        <w:t>SONAR Public Sector application</w:t>
      </w:r>
    </w:p>
    <w:p w14:paraId="4C752D7E" w14:textId="27170DDD" w:rsidR="00A92B5D" w:rsidRPr="00A92B5D" w:rsidRDefault="00A92B5D" w:rsidP="00A92B5D">
      <w:pPr>
        <w:pStyle w:val="BodyText"/>
      </w:pPr>
      <w:r w:rsidRPr="00CC5921">
        <w:rPr>
          <w:noProof/>
          <w:lang w:val="nl-NL" w:eastAsia="nl-NL" w:bidi="ar-SA"/>
        </w:rPr>
        <w:drawing>
          <wp:inline distT="0" distB="0" distL="0" distR="0" wp14:anchorId="3A7BB0C0" wp14:editId="71B32118">
            <wp:extent cx="5600700" cy="298153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2981538"/>
                    </a:xfrm>
                    <a:prstGeom prst="rect">
                      <a:avLst/>
                    </a:prstGeom>
                  </pic:spPr>
                </pic:pic>
              </a:graphicData>
            </a:graphic>
          </wp:inline>
        </w:drawing>
      </w:r>
    </w:p>
    <w:p w14:paraId="5AE51E99" w14:textId="229078A7" w:rsidR="00A92B5D" w:rsidRDefault="00A92B5D" w:rsidP="00A92B5D">
      <w:pPr>
        <w:pStyle w:val="Heading5"/>
      </w:pPr>
      <w:r w:rsidRPr="00000272">
        <w:lastRenderedPageBreak/>
        <w:t>Entit</w:t>
      </w:r>
      <w:r>
        <w:t xml:space="preserve">y </w:t>
      </w:r>
      <w:r w:rsidR="006526D0">
        <w:t>Public Sector AI</w:t>
      </w:r>
    </w:p>
    <w:tbl>
      <w:tblPr>
        <w:tblW w:w="5344" w:type="pct"/>
        <w:tblLook w:val="0000" w:firstRow="0" w:lastRow="0" w:firstColumn="0" w:lastColumn="0" w:noHBand="0" w:noVBand="0"/>
      </w:tblPr>
      <w:tblGrid>
        <w:gridCol w:w="3033"/>
        <w:gridCol w:w="6362"/>
      </w:tblGrid>
      <w:tr w:rsidR="006526D0" w:rsidRPr="008044BD" w14:paraId="1C23A13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2D3A8ED" w14:textId="77777777" w:rsidR="006526D0" w:rsidRPr="00B81AA8" w:rsidRDefault="006526D0" w:rsidP="006526D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D0461AB" w14:textId="5FB64DD4" w:rsidR="006526D0" w:rsidRPr="00F967EB" w:rsidRDefault="006526D0" w:rsidP="006526D0">
            <w:pPr>
              <w:pStyle w:val="TableText0"/>
              <w:keepNext/>
              <w:keepLines/>
              <w:rPr>
                <w:rFonts w:ascii="Arial" w:hAnsi="Arial" w:cs="Arial"/>
                <w:lang w:val="en-US"/>
              </w:rPr>
            </w:pPr>
            <w:r w:rsidRPr="00F159FB">
              <w:rPr>
                <w:rFonts w:ascii="Arial" w:hAnsi="Arial" w:cs="Arial"/>
                <w:lang w:val="en-US"/>
              </w:rPr>
              <w:t xml:space="preserve">Access </w:t>
            </w:r>
            <w:r>
              <w:rPr>
                <w:rFonts w:ascii="Arial" w:hAnsi="Arial" w:cs="Arial"/>
                <w:lang w:val="en-US"/>
              </w:rPr>
              <w:t xml:space="preserve">from the SONAR Public Sector application interface </w:t>
            </w:r>
            <w:r w:rsidRPr="00F159FB">
              <w:rPr>
                <w:rFonts w:ascii="Arial" w:hAnsi="Arial" w:cs="Arial"/>
                <w:lang w:val="en-US"/>
              </w:rPr>
              <w:t xml:space="preserve">to </w:t>
            </w:r>
            <w:r>
              <w:rPr>
                <w:rFonts w:ascii="Arial" w:hAnsi="Arial" w:cs="Arial"/>
                <w:lang w:val="en-US"/>
              </w:rPr>
              <w:t>the SONAR Public Sector back-end</w:t>
            </w:r>
          </w:p>
        </w:tc>
      </w:tr>
      <w:tr w:rsidR="006526D0" w:rsidRPr="00712180" w14:paraId="621F239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DED328C" w14:textId="77777777" w:rsidR="006526D0" w:rsidRPr="00B81AA8" w:rsidRDefault="006526D0" w:rsidP="006526D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FB8DDBB" w14:textId="4B706B9B" w:rsidR="006526D0" w:rsidRPr="00F967EB" w:rsidRDefault="006526D0" w:rsidP="006526D0">
            <w:pPr>
              <w:pStyle w:val="TableText0"/>
              <w:keepNext/>
              <w:keepLines/>
              <w:rPr>
                <w:rFonts w:ascii="Arial" w:hAnsi="Arial" w:cs="Arial"/>
                <w:lang w:val="en-US"/>
              </w:rPr>
            </w:pPr>
            <w:r>
              <w:rPr>
                <w:rFonts w:ascii="Arial" w:hAnsi="Arial" w:cs="Arial"/>
              </w:rPr>
              <w:t>HTTP (80)</w:t>
            </w:r>
          </w:p>
        </w:tc>
      </w:tr>
      <w:tr w:rsidR="00A92B5D" w:rsidRPr="00712180" w14:paraId="1844197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FA5AE86" w14:textId="77777777" w:rsidR="00A92B5D" w:rsidRDefault="00A92B5D"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22533E0" w14:textId="77777777" w:rsidR="00A92B5D"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362402827"/>
                <w:placeholder>
                  <w:docPart w:val="1C6C03C7DDEC4930ACB3548404E7C62D"/>
                </w:placeholder>
                <w:dropDownList>
                  <w:listItem w:displayText="Select" w:value="Select"/>
                  <w:listItem w:displayText="Internal" w:value="Internal"/>
                  <w:listItem w:displayText="External" w:value="External"/>
                </w:dropDownList>
              </w:sdtPr>
              <w:sdtContent>
                <w:r w:rsidR="00A92B5D">
                  <w:rPr>
                    <w:rFonts w:ascii="Arial" w:hAnsi="Arial" w:cs="Arial"/>
                    <w:lang w:val="en-US"/>
                  </w:rPr>
                  <w:t>Internal</w:t>
                </w:r>
              </w:sdtContent>
            </w:sdt>
          </w:p>
        </w:tc>
      </w:tr>
      <w:tr w:rsidR="00A92B5D" w:rsidRPr="006D2395" w14:paraId="4A8B82D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79235F7" w14:textId="77777777" w:rsidR="00A92B5D" w:rsidRDefault="00A92B5D"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F2CF3A4" w14:textId="00DD8374" w:rsidR="00A92B5D" w:rsidRPr="00F967EB" w:rsidRDefault="00000000" w:rsidP="00045F31">
            <w:pPr>
              <w:pStyle w:val="TableText0"/>
              <w:keepNext/>
              <w:keepLines/>
              <w:rPr>
                <w:rFonts w:ascii="Arial" w:hAnsi="Arial" w:cs="Arial"/>
                <w:lang w:val="en-US"/>
              </w:rPr>
            </w:pPr>
            <w:sdt>
              <w:sdtPr>
                <w:rPr>
                  <w:rFonts w:ascii="Arial" w:hAnsi="Arial" w:cs="Arial"/>
                  <w:lang w:val="en-US"/>
                </w:rPr>
                <w:id w:val="169456357"/>
                <w:placeholder>
                  <w:docPart w:val="2AF5AA8EE2BF4B4AA2BF633DDFAC58AB"/>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Inbound</w:t>
                </w:r>
              </w:sdtContent>
            </w:sdt>
          </w:p>
        </w:tc>
      </w:tr>
      <w:tr w:rsidR="00A92B5D" w:rsidRPr="00A540D4" w14:paraId="20B4F37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265428" w14:textId="77777777" w:rsidR="00A92B5D" w:rsidRDefault="00A92B5D"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776045"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681163253"/>
                <w:placeholder>
                  <w:docPart w:val="052F50C26DEE496CA8D0F558EA4904F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92B5D" w:rsidRPr="00B931BB" w14:paraId="58395FC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8ECB8C7" w14:textId="77777777" w:rsidR="00A92B5D" w:rsidRDefault="00A92B5D"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C798C01" w14:textId="77777777" w:rsidR="00A92B5D" w:rsidRPr="00F967EB" w:rsidRDefault="00A92B5D"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57098728"/>
                <w:placeholder>
                  <w:docPart w:val="052F50C26DEE496CA8D0F558EA4904F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DFCB072"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44168522"/>
                <w:placeholder>
                  <w:docPart w:val="052F50C26DEE496CA8D0F558EA4904F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209D417" w14:textId="77777777" w:rsidR="00A92B5D" w:rsidRPr="00F967EB" w:rsidRDefault="00A92B5D"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479689796"/>
                <w:placeholder>
                  <w:docPart w:val="526BFC83C5C243C680BD5CEC4DBAF08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E1A458E" w14:textId="77777777" w:rsidR="00A92B5D" w:rsidRDefault="00A92B5D"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0EB3234" w14:textId="77777777" w:rsidR="00A92B5D" w:rsidRDefault="00A92B5D" w:rsidP="00045F31">
            <w:pPr>
              <w:pStyle w:val="TableText0"/>
              <w:keepNext/>
              <w:keepLines/>
              <w:rPr>
                <w:rFonts w:ascii="Arial" w:hAnsi="Arial" w:cs="Arial"/>
                <w:lang w:val="en-US"/>
              </w:rPr>
            </w:pPr>
          </w:p>
          <w:p w14:paraId="49F1B1A8" w14:textId="77777777" w:rsidR="00A92B5D" w:rsidRPr="00F967EB" w:rsidRDefault="00A92B5D"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92B5D" w:rsidRPr="005220F1" w14:paraId="7A04E73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C1C6F1F"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9DFCE94" w14:textId="77777777" w:rsidR="00A92B5D" w:rsidRPr="00F967EB" w:rsidRDefault="00A92B5D" w:rsidP="00045F31">
            <w:pPr>
              <w:pStyle w:val="TableText0"/>
              <w:keepNext/>
              <w:keepLines/>
              <w:rPr>
                <w:rFonts w:ascii="Arial" w:hAnsi="Arial" w:cs="Arial"/>
                <w:lang w:val="en-US"/>
              </w:rPr>
            </w:pPr>
            <w:r w:rsidRPr="00B34E90">
              <w:rPr>
                <w:rFonts w:ascii="Arial" w:hAnsi="Arial" w:cs="Arial"/>
              </w:rPr>
              <w:t>Not specified</w:t>
            </w:r>
          </w:p>
        </w:tc>
      </w:tr>
      <w:tr w:rsidR="00A92B5D" w:rsidRPr="00B81AA8" w14:paraId="1655815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6446E"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C1BECBA"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r w:rsidR="00A92B5D" w:rsidRPr="00B81AA8" w14:paraId="47835EE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94F1A40"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AF05EF"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r w:rsidR="00A92B5D" w:rsidRPr="00B81AA8" w14:paraId="6701280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C2C18" w14:textId="77777777" w:rsidR="00A92B5D" w:rsidRPr="00B81AA8" w:rsidRDefault="00A92B5D"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A945156" w14:textId="77777777" w:rsidR="00A92B5D" w:rsidRPr="00F967EB" w:rsidRDefault="00A92B5D" w:rsidP="00045F31">
            <w:pPr>
              <w:pStyle w:val="TableText0"/>
              <w:keepNext/>
              <w:keepLines/>
              <w:rPr>
                <w:rFonts w:ascii="Arial" w:hAnsi="Arial" w:cs="Arial"/>
              </w:rPr>
            </w:pPr>
            <w:r w:rsidRPr="00B34E90">
              <w:rPr>
                <w:rFonts w:ascii="Arial" w:hAnsi="Arial" w:cs="Arial"/>
              </w:rPr>
              <w:t>Not specified</w:t>
            </w:r>
          </w:p>
        </w:tc>
      </w:tr>
    </w:tbl>
    <w:p w14:paraId="4AB17C76" w14:textId="7F02C486" w:rsidR="00A92B5D" w:rsidRDefault="00A92B5D" w:rsidP="00A92B5D">
      <w:pPr>
        <w:pStyle w:val="BodyText"/>
      </w:pPr>
    </w:p>
    <w:p w14:paraId="660BA76B" w14:textId="6CA0D260" w:rsidR="006526D0" w:rsidRDefault="006526D0" w:rsidP="006526D0">
      <w:pPr>
        <w:pStyle w:val="Heading5"/>
      </w:pPr>
      <w:r w:rsidRPr="00000272">
        <w:t>Entit</w:t>
      </w:r>
      <w:r>
        <w:t xml:space="preserve">y </w:t>
      </w:r>
      <w:r>
        <w:rPr>
          <w:rFonts w:cs="Arial"/>
        </w:rPr>
        <w:t>K3CR</w:t>
      </w:r>
    </w:p>
    <w:tbl>
      <w:tblPr>
        <w:tblW w:w="5344" w:type="pct"/>
        <w:tblLook w:val="0000" w:firstRow="0" w:lastRow="0" w:firstColumn="0" w:lastColumn="0" w:noHBand="0" w:noVBand="0"/>
      </w:tblPr>
      <w:tblGrid>
        <w:gridCol w:w="3033"/>
        <w:gridCol w:w="6362"/>
      </w:tblGrid>
      <w:tr w:rsidR="006526D0" w:rsidRPr="008044BD" w14:paraId="03C658A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82291E7"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44498D" w14:textId="7E06CB8C" w:rsidR="006526D0" w:rsidRPr="00F967EB" w:rsidRDefault="006526D0" w:rsidP="00045F31">
            <w:pPr>
              <w:pStyle w:val="TableText0"/>
              <w:keepNext/>
              <w:keepLines/>
              <w:rPr>
                <w:rFonts w:ascii="Arial" w:hAnsi="Arial" w:cs="Arial"/>
                <w:lang w:val="en-US"/>
              </w:rPr>
            </w:pPr>
            <w:r>
              <w:rPr>
                <w:rFonts w:ascii="Arial" w:hAnsi="Arial" w:cs="Arial"/>
              </w:rPr>
              <w:t xml:space="preserve">K3CR </w:t>
            </w:r>
            <w:proofErr w:type="spellStart"/>
            <w:r>
              <w:rPr>
                <w:rFonts w:ascii="Arial" w:hAnsi="Arial" w:cs="Arial"/>
              </w:rPr>
              <w:t>url</w:t>
            </w:r>
            <w:proofErr w:type="spellEnd"/>
          </w:p>
        </w:tc>
      </w:tr>
      <w:tr w:rsidR="006526D0" w:rsidRPr="00712180" w14:paraId="037D715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43BB82" w14:textId="77777777" w:rsidR="006526D0" w:rsidRPr="00B81AA8" w:rsidRDefault="006526D0"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07D56F3" w14:textId="6F025815" w:rsidR="006526D0" w:rsidRPr="00F967EB" w:rsidRDefault="006526D0" w:rsidP="00045F31">
            <w:pPr>
              <w:pStyle w:val="TableText0"/>
              <w:keepNext/>
              <w:keepLines/>
              <w:rPr>
                <w:rFonts w:ascii="Arial" w:hAnsi="Arial" w:cs="Arial"/>
                <w:lang w:val="en-US"/>
              </w:rPr>
            </w:pPr>
            <w:r>
              <w:rPr>
                <w:rFonts w:ascii="Arial" w:hAnsi="Arial" w:cs="Arial"/>
                <w:lang w:val="en-US"/>
              </w:rPr>
              <w:t>HTTPS (443)</w:t>
            </w:r>
          </w:p>
        </w:tc>
      </w:tr>
      <w:tr w:rsidR="006526D0" w:rsidRPr="00712180" w14:paraId="393C08D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E71A789"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93534EB"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233280652"/>
                <w:placeholder>
                  <w:docPart w:val="D5EDF9D7EE4A4B188DDF740E7F8B3B9C"/>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4F874AC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F2C0868"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4B51A0"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1764495898"/>
                <w:placeholder>
                  <w:docPart w:val="0958C325CD88489189EB03EAF18F8B00"/>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5E3482F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44CA477"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B4E197C"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41279584"/>
                <w:placeholder>
                  <w:docPart w:val="5A791C2293114503AB8D821F65C3CB8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2EE9789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1EEB1"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7EBA6B"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49500320"/>
                <w:placeholder>
                  <w:docPart w:val="5A791C2293114503AB8D821F65C3CB8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4C26499"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416230523"/>
                <w:placeholder>
                  <w:docPart w:val="5A791C2293114503AB8D821F65C3CB8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09A3799"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55446666"/>
                <w:placeholder>
                  <w:docPart w:val="5133AFA29B9E4900ACE57F3526E7BCA7"/>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7539F49"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2E125790" w14:textId="77777777" w:rsidR="006526D0" w:rsidRDefault="006526D0" w:rsidP="00045F31">
            <w:pPr>
              <w:pStyle w:val="TableText0"/>
              <w:keepNext/>
              <w:keepLines/>
              <w:rPr>
                <w:rFonts w:ascii="Arial" w:hAnsi="Arial" w:cs="Arial"/>
                <w:lang w:val="en-US"/>
              </w:rPr>
            </w:pPr>
          </w:p>
          <w:p w14:paraId="10B5F0F4" w14:textId="5928D245"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014606">
              <w:rPr>
                <w:rFonts w:ascii="Arial" w:hAnsi="Arial" w:cs="Arial"/>
              </w:rPr>
              <w:t>Secure transport</w:t>
            </w:r>
          </w:p>
        </w:tc>
      </w:tr>
      <w:tr w:rsidR="006526D0" w:rsidRPr="005220F1" w14:paraId="0610BC5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DC4ECCF"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6BDAFDF"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036AC87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16A754"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F1E2B2A"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5C5BC3D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2987D41"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F09F72A"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704507A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7754182"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85F04B8"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283A521A" w14:textId="66A9DF79" w:rsidR="006526D0" w:rsidRDefault="006526D0" w:rsidP="00A92B5D">
      <w:pPr>
        <w:pStyle w:val="BodyText"/>
      </w:pPr>
    </w:p>
    <w:p w14:paraId="382CC060" w14:textId="5087A354" w:rsidR="006526D0" w:rsidRDefault="006526D0" w:rsidP="006526D0">
      <w:pPr>
        <w:pStyle w:val="Heading5"/>
      </w:pPr>
      <w:r w:rsidRPr="00000272">
        <w:lastRenderedPageBreak/>
        <w:t>Entit</w:t>
      </w:r>
      <w:r>
        <w:t xml:space="preserve">y </w:t>
      </w:r>
      <w:r>
        <w:rPr>
          <w:rFonts w:cs="Arial"/>
        </w:rPr>
        <w:t>SONAR OID</w:t>
      </w:r>
    </w:p>
    <w:tbl>
      <w:tblPr>
        <w:tblW w:w="5344" w:type="pct"/>
        <w:tblLook w:val="0000" w:firstRow="0" w:lastRow="0" w:firstColumn="0" w:lastColumn="0" w:noHBand="0" w:noVBand="0"/>
      </w:tblPr>
      <w:tblGrid>
        <w:gridCol w:w="3033"/>
        <w:gridCol w:w="6362"/>
      </w:tblGrid>
      <w:tr w:rsidR="006526D0" w:rsidRPr="008044BD" w14:paraId="3327342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7DD01D0"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49B415B" w14:textId="5BAE15EE" w:rsidR="006526D0" w:rsidRPr="00F967EB" w:rsidRDefault="006526D0" w:rsidP="00045F31">
            <w:pPr>
              <w:pStyle w:val="TableText0"/>
              <w:keepNext/>
              <w:keepLines/>
              <w:rPr>
                <w:rFonts w:ascii="Arial" w:hAnsi="Arial" w:cs="Arial"/>
                <w:lang w:val="en-US"/>
              </w:rPr>
            </w:pPr>
            <w:r>
              <w:rPr>
                <w:rFonts w:ascii="Arial" w:hAnsi="Arial" w:cs="Arial"/>
              </w:rPr>
              <w:t>Retrieve users and groups from SONAR OID</w:t>
            </w:r>
          </w:p>
        </w:tc>
      </w:tr>
      <w:tr w:rsidR="006526D0" w:rsidRPr="00712180" w14:paraId="0514141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770F7" w14:textId="77777777" w:rsidR="006526D0" w:rsidRPr="00B81AA8" w:rsidRDefault="006526D0"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857630" w14:textId="0E2803E1" w:rsidR="006526D0" w:rsidRPr="00F967EB" w:rsidRDefault="006526D0" w:rsidP="00045F31">
            <w:pPr>
              <w:pStyle w:val="TableText0"/>
              <w:keepNext/>
              <w:keepLines/>
              <w:rPr>
                <w:rFonts w:ascii="Arial" w:hAnsi="Arial" w:cs="Arial"/>
                <w:lang w:val="en-US"/>
              </w:rPr>
            </w:pPr>
            <w:r>
              <w:rPr>
                <w:rFonts w:ascii="Arial" w:hAnsi="Arial" w:cs="Arial"/>
                <w:lang w:val="en-US"/>
              </w:rPr>
              <w:t>LDAP (389)</w:t>
            </w:r>
          </w:p>
        </w:tc>
      </w:tr>
      <w:tr w:rsidR="006526D0" w:rsidRPr="00712180" w14:paraId="1F438C1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E5287B2"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F2CA85B"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625692307"/>
                <w:placeholder>
                  <w:docPart w:val="BCB3C23C6BCE469881806B3015AE590F"/>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2EC9019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D6230E2"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AFA48D6"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1079676913"/>
                <w:placeholder>
                  <w:docPart w:val="9C91C1B903D349E58478E20AF1B253B4"/>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5FAAD4E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F2BD6"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851A81B"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231657600"/>
                <w:placeholder>
                  <w:docPart w:val="263193479E9C4DAAB4A697C76A43327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220410B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B735A8"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A92324B"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35952152"/>
                <w:placeholder>
                  <w:docPart w:val="263193479E9C4DAAB4A697C76A43327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5A02CEE"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31284906"/>
                <w:placeholder>
                  <w:docPart w:val="263193479E9C4DAAB4A697C76A43327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CE87D75"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83609368"/>
                <w:placeholder>
                  <w:docPart w:val="B5389506FC754925BD5B8035C988E24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E21A08F"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B196A7B" w14:textId="77777777" w:rsidR="006526D0" w:rsidRDefault="006526D0" w:rsidP="00045F31">
            <w:pPr>
              <w:pStyle w:val="TableText0"/>
              <w:keepNext/>
              <w:keepLines/>
              <w:rPr>
                <w:rFonts w:ascii="Arial" w:hAnsi="Arial" w:cs="Arial"/>
                <w:lang w:val="en-US"/>
              </w:rPr>
            </w:pPr>
          </w:p>
          <w:p w14:paraId="1916FD67"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065F6C0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11997"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3F6DAD"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370B4B7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5C0FF46"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80DDE06"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13B239E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75C0D45"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175EA82"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18BB580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64CB28"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0D28EC1"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1DEF12CE" w14:textId="6D7690C5" w:rsidR="006526D0" w:rsidRDefault="006526D0" w:rsidP="00A92B5D">
      <w:pPr>
        <w:pStyle w:val="BodyText"/>
      </w:pPr>
    </w:p>
    <w:p w14:paraId="14201F48" w14:textId="26B8DB93" w:rsidR="006526D0" w:rsidRDefault="006526D0" w:rsidP="006526D0">
      <w:pPr>
        <w:pStyle w:val="Heading5"/>
      </w:pPr>
      <w:r w:rsidRPr="00000272">
        <w:t>Entit</w:t>
      </w:r>
      <w:r>
        <w:t>y OBI</w:t>
      </w:r>
    </w:p>
    <w:tbl>
      <w:tblPr>
        <w:tblW w:w="5344" w:type="pct"/>
        <w:tblLook w:val="0000" w:firstRow="0" w:lastRow="0" w:firstColumn="0" w:lastColumn="0" w:noHBand="0" w:noVBand="0"/>
      </w:tblPr>
      <w:tblGrid>
        <w:gridCol w:w="3033"/>
        <w:gridCol w:w="6362"/>
      </w:tblGrid>
      <w:tr w:rsidR="006526D0" w:rsidRPr="008044BD" w14:paraId="1973B52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CD1B8" w14:textId="77777777" w:rsidR="006526D0" w:rsidRPr="00B81AA8" w:rsidRDefault="006526D0" w:rsidP="006526D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6E63B0A" w14:textId="7F09EA59" w:rsidR="006526D0" w:rsidRPr="00F967EB" w:rsidRDefault="006526D0" w:rsidP="006526D0">
            <w:pPr>
              <w:pStyle w:val="TableText0"/>
              <w:keepNext/>
              <w:keepLines/>
              <w:rPr>
                <w:rFonts w:ascii="Arial" w:hAnsi="Arial" w:cs="Arial"/>
                <w:lang w:val="en-US"/>
              </w:rPr>
            </w:pPr>
            <w:r w:rsidRPr="005508FC">
              <w:rPr>
                <w:rFonts w:ascii="Arial" w:hAnsi="Arial" w:cs="Arial"/>
              </w:rPr>
              <w:t xml:space="preserve">Access OBI in </w:t>
            </w:r>
            <w:proofErr w:type="spellStart"/>
            <w:r w:rsidRPr="005508FC">
              <w:rPr>
                <w:rFonts w:ascii="Arial" w:hAnsi="Arial" w:cs="Arial"/>
              </w:rPr>
              <w:t>iFrame</w:t>
            </w:r>
            <w:proofErr w:type="spellEnd"/>
          </w:p>
        </w:tc>
      </w:tr>
      <w:tr w:rsidR="006526D0" w:rsidRPr="00712180" w14:paraId="5EE0D9A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6F8FD00" w14:textId="77777777" w:rsidR="006526D0" w:rsidRPr="00B81AA8" w:rsidRDefault="006526D0" w:rsidP="006526D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90E9117" w14:textId="03043151" w:rsidR="006526D0" w:rsidRPr="00F967EB" w:rsidRDefault="006526D0" w:rsidP="006526D0">
            <w:pPr>
              <w:pStyle w:val="TableText0"/>
              <w:keepNext/>
              <w:keepLines/>
              <w:rPr>
                <w:rFonts w:ascii="Arial" w:hAnsi="Arial" w:cs="Arial"/>
                <w:lang w:val="en-US"/>
              </w:rPr>
            </w:pPr>
            <w:r>
              <w:rPr>
                <w:rFonts w:ascii="Arial" w:hAnsi="Arial" w:cs="Arial"/>
                <w:lang w:val="en-US"/>
              </w:rPr>
              <w:t>HTTPS (7024)</w:t>
            </w:r>
          </w:p>
        </w:tc>
      </w:tr>
      <w:tr w:rsidR="006526D0" w:rsidRPr="00712180" w14:paraId="42F7443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30A9B48"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F3FB29"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304739452"/>
                <w:placeholder>
                  <w:docPart w:val="AC7C49D939AD47589CC585DE4DE05F1D"/>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0E6466F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300B03F"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76388D"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1674258374"/>
                <w:placeholder>
                  <w:docPart w:val="74F183F7665F47BEA646C0F140B1DD2C"/>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10C91AB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CCFFC29"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2097B3A"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96973009"/>
                <w:placeholder>
                  <w:docPart w:val="EF980A87A64641E8B1909DEC0F8DF91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07805C1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E13A71F"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2FEF74D"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11771629"/>
                <w:placeholder>
                  <w:docPart w:val="EF980A87A64641E8B1909DEC0F8DF91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A6210CD"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80973158"/>
                <w:placeholder>
                  <w:docPart w:val="EF980A87A64641E8B1909DEC0F8DF91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F2B5B6C"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04826386"/>
                <w:placeholder>
                  <w:docPart w:val="3FDFA202B82F4ACFBBDB5D64BB630260"/>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D5EF4A3"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EDBBFC0" w14:textId="77777777" w:rsidR="006526D0" w:rsidRDefault="006526D0" w:rsidP="00045F31">
            <w:pPr>
              <w:pStyle w:val="TableText0"/>
              <w:keepNext/>
              <w:keepLines/>
              <w:rPr>
                <w:rFonts w:ascii="Arial" w:hAnsi="Arial" w:cs="Arial"/>
                <w:lang w:val="en-US"/>
              </w:rPr>
            </w:pPr>
          </w:p>
          <w:p w14:paraId="1F57D483" w14:textId="2343CCBA"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014606">
              <w:rPr>
                <w:rFonts w:ascii="Arial" w:hAnsi="Arial" w:cs="Arial"/>
              </w:rPr>
              <w:t>Secure transport</w:t>
            </w:r>
          </w:p>
        </w:tc>
      </w:tr>
      <w:tr w:rsidR="006526D0" w:rsidRPr="005220F1" w14:paraId="7A33C90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258ADAC"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F0B93D8"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3CCF70F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FB48356"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B1F5A13"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171FB45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D2D299D"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8A2583B"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3ADA97F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65720F6"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7985AA7" w14:textId="20D2611E" w:rsidR="006526D0" w:rsidRPr="00F967EB" w:rsidRDefault="006526D0" w:rsidP="00045F31">
            <w:pPr>
              <w:pStyle w:val="TableText0"/>
              <w:keepNext/>
              <w:keepLines/>
              <w:rPr>
                <w:rFonts w:ascii="Arial" w:hAnsi="Arial" w:cs="Arial"/>
              </w:rPr>
            </w:pPr>
            <w:r>
              <w:rPr>
                <w:rFonts w:ascii="Arial" w:hAnsi="Arial" w:cs="Arial"/>
              </w:rPr>
              <w:t>Low</w:t>
            </w:r>
          </w:p>
        </w:tc>
      </w:tr>
    </w:tbl>
    <w:p w14:paraId="789CBEFD" w14:textId="5F1F1747" w:rsidR="006526D0" w:rsidRDefault="006526D0" w:rsidP="00A92B5D">
      <w:pPr>
        <w:pStyle w:val="BodyText"/>
      </w:pPr>
    </w:p>
    <w:p w14:paraId="4203D3DE" w14:textId="62E82A2E" w:rsidR="006526D0" w:rsidRDefault="006526D0" w:rsidP="00E47553">
      <w:pPr>
        <w:pStyle w:val="Heading5"/>
      </w:pPr>
      <w:r w:rsidRPr="00000272">
        <w:lastRenderedPageBreak/>
        <w:t>Entit</w:t>
      </w:r>
      <w:r>
        <w:t xml:space="preserve">y </w:t>
      </w:r>
      <w:r w:rsidR="00E47553" w:rsidRPr="00E47553">
        <w:t>BO&amp;C (Werk.nl backend)</w:t>
      </w:r>
    </w:p>
    <w:tbl>
      <w:tblPr>
        <w:tblW w:w="5344" w:type="pct"/>
        <w:tblLook w:val="0000" w:firstRow="0" w:lastRow="0" w:firstColumn="0" w:lastColumn="0" w:noHBand="0" w:noVBand="0"/>
      </w:tblPr>
      <w:tblGrid>
        <w:gridCol w:w="3033"/>
        <w:gridCol w:w="6362"/>
      </w:tblGrid>
      <w:tr w:rsidR="00E47553" w:rsidRPr="007E2CFA" w14:paraId="48F4C0F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7E3C6EA"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54E7A7" w14:textId="77777777" w:rsidR="00E47553" w:rsidRPr="00B34E90" w:rsidRDefault="00E47553" w:rsidP="00E47553">
            <w:pPr>
              <w:pStyle w:val="TableText0"/>
              <w:keepNext/>
              <w:keepLines/>
              <w:rPr>
                <w:rFonts w:ascii="Arial" w:hAnsi="Arial" w:cs="Arial"/>
                <w:lang w:val="nl-NL"/>
              </w:rPr>
            </w:pPr>
            <w:r w:rsidRPr="00B34E90">
              <w:rPr>
                <w:rFonts w:ascii="Arial" w:hAnsi="Arial" w:cs="Arial"/>
                <w:lang w:val="nl-NL"/>
              </w:rPr>
              <w:t>BO&amp;C (Beroepen, Opleidingen, Competenties en Cursussen)</w:t>
            </w:r>
          </w:p>
          <w:p w14:paraId="6852BB9F" w14:textId="0947CE6F" w:rsidR="00E47553" w:rsidRPr="006C2B2A" w:rsidRDefault="00E47553" w:rsidP="00E47553">
            <w:pPr>
              <w:pStyle w:val="TableText0"/>
              <w:keepNext/>
              <w:keepLines/>
              <w:rPr>
                <w:rFonts w:ascii="Arial" w:hAnsi="Arial" w:cs="Arial"/>
                <w:lang w:val="nl-NL"/>
              </w:rPr>
            </w:pPr>
            <w:r w:rsidRPr="002C1EE3">
              <w:rPr>
                <w:rFonts w:ascii="Arial" w:hAnsi="Arial" w:cs="Arial"/>
                <w:lang w:val="nl-NL"/>
              </w:rPr>
              <w:t xml:space="preserve">Client </w:t>
            </w:r>
            <w:proofErr w:type="spellStart"/>
            <w:r w:rsidRPr="002C1EE3">
              <w:rPr>
                <w:rFonts w:ascii="Arial" w:hAnsi="Arial" w:cs="Arial"/>
                <w:lang w:val="nl-NL"/>
              </w:rPr>
              <w:t>to</w:t>
            </w:r>
            <w:proofErr w:type="spellEnd"/>
            <w:r w:rsidRPr="002C1EE3">
              <w:rPr>
                <w:rFonts w:ascii="Arial" w:hAnsi="Arial" w:cs="Arial"/>
                <w:lang w:val="nl-NL"/>
              </w:rPr>
              <w:t xml:space="preserve"> BO&amp;C web</w:t>
            </w:r>
            <w:r>
              <w:rPr>
                <w:rFonts w:ascii="Arial" w:hAnsi="Arial" w:cs="Arial"/>
                <w:lang w:val="nl-NL"/>
              </w:rPr>
              <w:t xml:space="preserve"> </w:t>
            </w:r>
            <w:proofErr w:type="spellStart"/>
            <w:r>
              <w:rPr>
                <w:rFonts w:ascii="Arial" w:hAnsi="Arial" w:cs="Arial"/>
                <w:lang w:val="nl-NL"/>
              </w:rPr>
              <w:t>application</w:t>
            </w:r>
            <w:proofErr w:type="spellEnd"/>
            <w:r>
              <w:rPr>
                <w:rFonts w:ascii="Arial" w:hAnsi="Arial" w:cs="Arial"/>
                <w:lang w:val="nl-NL"/>
              </w:rPr>
              <w:t xml:space="preserve">: </w:t>
            </w:r>
            <w:r w:rsidRPr="00B34E90">
              <w:rPr>
                <w:rFonts w:ascii="Arial" w:hAnsi="Arial" w:cs="Arial"/>
                <w:lang w:val="nl-NL"/>
              </w:rPr>
              <w:t>Beroepen, Opleidingen, Competenties en Cursussen informatie</w:t>
            </w:r>
          </w:p>
        </w:tc>
      </w:tr>
      <w:tr w:rsidR="00E47553" w:rsidRPr="00712180" w14:paraId="67CE8D1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09AB2E4" w14:textId="77777777" w:rsidR="00E47553" w:rsidRPr="00B81AA8" w:rsidRDefault="00E47553" w:rsidP="00E4755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9CDD0C2" w14:textId="4D2A71AE" w:rsidR="00E47553" w:rsidRPr="00F967EB" w:rsidRDefault="00E47553" w:rsidP="00E47553">
            <w:pPr>
              <w:pStyle w:val="TableText0"/>
              <w:keepNext/>
              <w:keepLines/>
              <w:rPr>
                <w:rFonts w:ascii="Arial" w:hAnsi="Arial" w:cs="Arial"/>
                <w:lang w:val="en-US"/>
              </w:rPr>
            </w:pPr>
            <w:r w:rsidRPr="00B34E90">
              <w:rPr>
                <w:rFonts w:ascii="Arial" w:hAnsi="Arial" w:cs="Arial"/>
              </w:rPr>
              <w:t>HTTP</w:t>
            </w:r>
            <w:r>
              <w:rPr>
                <w:rFonts w:ascii="Arial" w:hAnsi="Arial" w:cs="Arial"/>
              </w:rPr>
              <w:t xml:space="preserve"> (80)</w:t>
            </w:r>
          </w:p>
        </w:tc>
      </w:tr>
      <w:tr w:rsidR="006526D0" w:rsidRPr="00712180" w14:paraId="422488A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A07E433"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BCA7CDA"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496074822"/>
                <w:placeholder>
                  <w:docPart w:val="15E7E1BC12324904A8AB3822B3725884"/>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373B021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E9AE66E"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786BE2F"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1365792671"/>
                <w:placeholder>
                  <w:docPart w:val="3D6C45E8412F41F48FF6101A872A9EA2"/>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03D570F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DCB1CB7"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41990D1"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30193482"/>
                <w:placeholder>
                  <w:docPart w:val="4B9566B9495E4455938A74F8CC113077"/>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069DB7C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E5BF280"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872DD83"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756562465"/>
                <w:placeholder>
                  <w:docPart w:val="4B9566B9495E4455938A74F8CC11307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A8A93C"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497770105"/>
                <w:placeholder>
                  <w:docPart w:val="4B9566B9495E4455938A74F8CC11307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6711094"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27805527"/>
                <w:placeholder>
                  <w:docPart w:val="F4095FC4FB4A44629A135FBB634A312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A95D6EE"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1634825" w14:textId="77777777" w:rsidR="006526D0" w:rsidRDefault="006526D0" w:rsidP="00045F31">
            <w:pPr>
              <w:pStyle w:val="TableText0"/>
              <w:keepNext/>
              <w:keepLines/>
              <w:rPr>
                <w:rFonts w:ascii="Arial" w:hAnsi="Arial" w:cs="Arial"/>
                <w:lang w:val="en-US"/>
              </w:rPr>
            </w:pPr>
          </w:p>
          <w:p w14:paraId="18D38B8F" w14:textId="62CF5C1D"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00E47553" w:rsidRPr="00B34E90">
              <w:rPr>
                <w:rFonts w:ascii="Arial" w:hAnsi="Arial" w:cs="Arial"/>
              </w:rPr>
              <w:t>Role Based Access</w:t>
            </w:r>
          </w:p>
        </w:tc>
      </w:tr>
      <w:tr w:rsidR="00E47553" w:rsidRPr="005220F1" w14:paraId="776F451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A11EEB"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F2C0958" w14:textId="3DBA8B77" w:rsidR="00E47553" w:rsidRPr="00F967EB" w:rsidRDefault="00E47553" w:rsidP="00E47553">
            <w:pPr>
              <w:pStyle w:val="TableText0"/>
              <w:keepNext/>
              <w:keepLines/>
              <w:rPr>
                <w:rFonts w:ascii="Arial" w:hAnsi="Arial" w:cs="Arial"/>
                <w:lang w:val="en-US"/>
              </w:rPr>
            </w:pPr>
            <w:r w:rsidRPr="00B34E90">
              <w:rPr>
                <w:rFonts w:ascii="Arial" w:hAnsi="Arial" w:cs="Arial"/>
              </w:rPr>
              <w:t>1</w:t>
            </w:r>
          </w:p>
        </w:tc>
      </w:tr>
      <w:tr w:rsidR="00E47553" w:rsidRPr="00B81AA8" w14:paraId="1CC7C34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97DB0"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1177A9E" w14:textId="6556FBF7" w:rsidR="00E47553" w:rsidRPr="00F967EB" w:rsidRDefault="00E47553" w:rsidP="00E47553">
            <w:pPr>
              <w:pStyle w:val="TableText0"/>
              <w:keepNext/>
              <w:keepLines/>
              <w:rPr>
                <w:rFonts w:ascii="Arial" w:hAnsi="Arial" w:cs="Arial"/>
              </w:rPr>
            </w:pPr>
            <w:r w:rsidRPr="00B34E90">
              <w:rPr>
                <w:rFonts w:ascii="Arial" w:hAnsi="Arial" w:cs="Arial"/>
              </w:rPr>
              <w:t>Not specified</w:t>
            </w:r>
          </w:p>
        </w:tc>
      </w:tr>
      <w:tr w:rsidR="00E47553" w:rsidRPr="00B81AA8" w14:paraId="692C52D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69BA7BA"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C7E6D1B" w14:textId="70CD6D07" w:rsidR="00E47553" w:rsidRPr="00F967EB" w:rsidRDefault="00E47553" w:rsidP="00E47553">
            <w:pPr>
              <w:pStyle w:val="TableText0"/>
              <w:keepNext/>
              <w:keepLines/>
              <w:rPr>
                <w:rFonts w:ascii="Arial" w:hAnsi="Arial" w:cs="Arial"/>
              </w:rPr>
            </w:pPr>
            <w:r w:rsidRPr="00B34E90">
              <w:rPr>
                <w:rFonts w:ascii="Arial" w:hAnsi="Arial" w:cs="Arial"/>
              </w:rPr>
              <w:t>Not specified</w:t>
            </w:r>
          </w:p>
        </w:tc>
      </w:tr>
      <w:tr w:rsidR="00E47553" w:rsidRPr="00B81AA8" w14:paraId="486C1E3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471E3A1"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036912D" w14:textId="10769D3E" w:rsidR="00E47553" w:rsidRPr="00F967EB" w:rsidRDefault="00E47553" w:rsidP="00E47553">
            <w:pPr>
              <w:pStyle w:val="TableText0"/>
              <w:keepNext/>
              <w:keepLines/>
              <w:rPr>
                <w:rFonts w:ascii="Arial" w:hAnsi="Arial" w:cs="Arial"/>
              </w:rPr>
            </w:pPr>
            <w:r w:rsidRPr="00B34E90">
              <w:rPr>
                <w:rFonts w:ascii="Arial" w:hAnsi="Arial" w:cs="Arial"/>
              </w:rPr>
              <w:t>Low</w:t>
            </w:r>
          </w:p>
        </w:tc>
      </w:tr>
    </w:tbl>
    <w:p w14:paraId="46CCDF3A" w14:textId="527787AE" w:rsidR="006526D0" w:rsidRDefault="006526D0" w:rsidP="00A92B5D">
      <w:pPr>
        <w:pStyle w:val="BodyText"/>
      </w:pPr>
    </w:p>
    <w:p w14:paraId="7C484A50" w14:textId="43648CD0" w:rsidR="006526D0" w:rsidRDefault="006526D0" w:rsidP="006526D0">
      <w:pPr>
        <w:pStyle w:val="Heading5"/>
      </w:pPr>
      <w:r w:rsidRPr="00000272">
        <w:t>Entit</w:t>
      </w:r>
      <w:r>
        <w:t xml:space="preserve">y </w:t>
      </w:r>
      <w:r w:rsidR="00E47553">
        <w:t>BRP</w:t>
      </w:r>
    </w:p>
    <w:tbl>
      <w:tblPr>
        <w:tblW w:w="5344" w:type="pct"/>
        <w:tblLook w:val="0000" w:firstRow="0" w:lastRow="0" w:firstColumn="0" w:lastColumn="0" w:noHBand="0" w:noVBand="0"/>
      </w:tblPr>
      <w:tblGrid>
        <w:gridCol w:w="3033"/>
        <w:gridCol w:w="6362"/>
      </w:tblGrid>
      <w:tr w:rsidR="00E47553" w:rsidRPr="008044BD" w14:paraId="60536C8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57CDCE"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F7F43A8" w14:textId="4F61C1B4" w:rsidR="00E47553" w:rsidRPr="00F967EB" w:rsidRDefault="00E47553" w:rsidP="00E47553">
            <w:pPr>
              <w:pStyle w:val="TableText0"/>
              <w:keepNext/>
              <w:keepLines/>
              <w:rPr>
                <w:rFonts w:ascii="Arial" w:hAnsi="Arial" w:cs="Arial"/>
                <w:lang w:val="en-US"/>
              </w:rPr>
            </w:pPr>
            <w:r>
              <w:rPr>
                <w:rFonts w:ascii="Arial" w:hAnsi="Arial" w:cs="Arial"/>
                <w:lang w:val="en-US"/>
              </w:rPr>
              <w:t xml:space="preserve">BRP </w:t>
            </w:r>
            <w:proofErr w:type="spellStart"/>
            <w:proofErr w:type="gramStart"/>
            <w:r>
              <w:rPr>
                <w:rFonts w:ascii="Arial" w:hAnsi="Arial" w:cs="Arial"/>
                <w:lang w:val="en-US"/>
              </w:rPr>
              <w:t>url</w:t>
            </w:r>
            <w:proofErr w:type="spellEnd"/>
            <w:r>
              <w:rPr>
                <w:rFonts w:ascii="Arial" w:hAnsi="Arial" w:cs="Arial"/>
                <w:lang w:val="en-US"/>
              </w:rPr>
              <w:t xml:space="preserve">  (</w:t>
            </w:r>
            <w:proofErr w:type="gramEnd"/>
            <w:r>
              <w:rPr>
                <w:rFonts w:ascii="Arial" w:hAnsi="Arial" w:cs="Arial"/>
                <w:lang w:val="en-US"/>
              </w:rPr>
              <w:t>through WBSBUS)</w:t>
            </w:r>
          </w:p>
        </w:tc>
      </w:tr>
      <w:tr w:rsidR="00E47553" w:rsidRPr="00712180" w14:paraId="325EB0C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B786C55" w14:textId="77777777" w:rsidR="00E47553" w:rsidRPr="00B81AA8" w:rsidRDefault="00E47553" w:rsidP="00E4755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5E0F688" w14:textId="5F4B028B" w:rsidR="00E47553" w:rsidRPr="00F967EB" w:rsidRDefault="00E47553" w:rsidP="00E47553">
            <w:pPr>
              <w:pStyle w:val="TableText0"/>
              <w:keepNext/>
              <w:keepLines/>
              <w:rPr>
                <w:rFonts w:ascii="Arial" w:hAnsi="Arial" w:cs="Arial"/>
                <w:lang w:val="en-US"/>
              </w:rPr>
            </w:pPr>
            <w:r>
              <w:rPr>
                <w:rFonts w:ascii="Arial" w:hAnsi="Arial" w:cs="Arial"/>
              </w:rPr>
              <w:t>HTTP (80)</w:t>
            </w:r>
          </w:p>
        </w:tc>
      </w:tr>
      <w:tr w:rsidR="006526D0" w:rsidRPr="00712180" w14:paraId="0846D19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5B06EF3"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C9D4403"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429425932"/>
                <w:placeholder>
                  <w:docPart w:val="52307ABD1A0B4B99939BF723071C1710"/>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400E301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FE2CDDE"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0092D7"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606503156"/>
                <w:placeholder>
                  <w:docPart w:val="56B6CCE90B96453085FC4590009D1CD7"/>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73EF1E0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B5821CB"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F156C77" w14:textId="1AC4E5A1"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40655751"/>
                <w:placeholder>
                  <w:docPart w:val="B4F21DB120124CC3B51CAA107AE35672"/>
                </w:placeholder>
                <w:dropDownList>
                  <w:listItem w:displayText="Select" w:value="Select"/>
                  <w:listItem w:displayText="Yes" w:value="Yes"/>
                  <w:listItem w:displayText="No" w:value="No"/>
                </w:dropDownList>
              </w:sdtPr>
              <w:sdtContent>
                <w:r w:rsidR="00E47553">
                  <w:rPr>
                    <w:rFonts w:ascii="Arial" w:hAnsi="Arial" w:cs="Arial"/>
                    <w:lang w:val="en-US"/>
                  </w:rPr>
                  <w:t>No</w:t>
                </w:r>
              </w:sdtContent>
            </w:sdt>
            <w:r w:rsidRPr="00F967EB">
              <w:rPr>
                <w:rFonts w:ascii="Arial" w:hAnsi="Arial" w:cs="Arial"/>
                <w:lang w:val="en-US"/>
              </w:rPr>
              <w:t xml:space="preserve"> </w:t>
            </w:r>
            <w:r w:rsidR="00E47553">
              <w:rPr>
                <w:rFonts w:ascii="Arial" w:hAnsi="Arial" w:cs="Arial"/>
                <w:lang w:val="en-US"/>
              </w:rPr>
              <w:t>via WBSBUS</w:t>
            </w:r>
          </w:p>
        </w:tc>
      </w:tr>
      <w:tr w:rsidR="006526D0" w:rsidRPr="00B931BB" w14:paraId="51CC9E5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5F8B58"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7718D9A"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83770615"/>
                <w:placeholder>
                  <w:docPart w:val="B4F21DB120124CC3B51CAA107AE3567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A523699"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70078484"/>
                <w:placeholder>
                  <w:docPart w:val="B4F21DB120124CC3B51CAA107AE3567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F054368"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4253898"/>
                <w:placeholder>
                  <w:docPart w:val="C98857B361B4413B9356D0ED56FFCFD5"/>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7F7AC9E"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3A6204F" w14:textId="77777777" w:rsidR="006526D0" w:rsidRDefault="006526D0" w:rsidP="00045F31">
            <w:pPr>
              <w:pStyle w:val="TableText0"/>
              <w:keepNext/>
              <w:keepLines/>
              <w:rPr>
                <w:rFonts w:ascii="Arial" w:hAnsi="Arial" w:cs="Arial"/>
                <w:lang w:val="en-US"/>
              </w:rPr>
            </w:pPr>
          </w:p>
          <w:p w14:paraId="27325AA8"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23E1282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1E38277"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010E9AC"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0E3AB7D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FCF2523"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8D06837"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0D165E8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DAA5204"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A197125"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4B8B017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E3427F9"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1EE3C46"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4E9CF6C7" w14:textId="51446DDD" w:rsidR="006526D0" w:rsidRDefault="006526D0" w:rsidP="00A92B5D">
      <w:pPr>
        <w:pStyle w:val="BodyText"/>
      </w:pPr>
    </w:p>
    <w:p w14:paraId="5B91968F" w14:textId="76E353AF" w:rsidR="006526D0" w:rsidRDefault="006526D0" w:rsidP="006526D0">
      <w:pPr>
        <w:pStyle w:val="Heading5"/>
      </w:pPr>
      <w:r w:rsidRPr="00000272">
        <w:lastRenderedPageBreak/>
        <w:t>Entit</w:t>
      </w:r>
      <w:r>
        <w:t xml:space="preserve">y </w:t>
      </w:r>
      <w:r w:rsidR="00E47553">
        <w:t>SOA</w:t>
      </w:r>
    </w:p>
    <w:tbl>
      <w:tblPr>
        <w:tblW w:w="5344" w:type="pct"/>
        <w:tblLook w:val="0000" w:firstRow="0" w:lastRow="0" w:firstColumn="0" w:lastColumn="0" w:noHBand="0" w:noVBand="0"/>
      </w:tblPr>
      <w:tblGrid>
        <w:gridCol w:w="3033"/>
        <w:gridCol w:w="6362"/>
      </w:tblGrid>
      <w:tr w:rsidR="00E47553" w:rsidRPr="008044BD" w14:paraId="7B3603D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9E5DB"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D03F0B4" w14:textId="232BA8B3" w:rsidR="00E47553" w:rsidRPr="00F967EB" w:rsidRDefault="00E47553" w:rsidP="00E47553">
            <w:pPr>
              <w:pStyle w:val="TableText0"/>
              <w:keepNext/>
              <w:keepLines/>
              <w:rPr>
                <w:rFonts w:ascii="Arial" w:hAnsi="Arial" w:cs="Arial"/>
                <w:lang w:val="en-US"/>
              </w:rPr>
            </w:pPr>
            <w:r>
              <w:rPr>
                <w:rFonts w:ascii="Arial" w:hAnsi="Arial" w:cs="Arial"/>
                <w:lang w:val="en-US"/>
              </w:rPr>
              <w:t>Several functions are accessed through SOA</w:t>
            </w:r>
          </w:p>
        </w:tc>
      </w:tr>
      <w:tr w:rsidR="00E47553" w:rsidRPr="00712180" w14:paraId="78CAA51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23DBF12" w14:textId="77777777" w:rsidR="00E47553" w:rsidRPr="00B81AA8" w:rsidRDefault="00E47553" w:rsidP="00E4755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5D7F478" w14:textId="0A3B13AC" w:rsidR="00E47553" w:rsidRPr="00F967EB" w:rsidRDefault="00E47553" w:rsidP="00E47553">
            <w:pPr>
              <w:pStyle w:val="TableText0"/>
              <w:keepNext/>
              <w:keepLines/>
              <w:rPr>
                <w:rFonts w:ascii="Arial" w:hAnsi="Arial" w:cs="Arial"/>
                <w:lang w:val="en-US"/>
              </w:rPr>
            </w:pPr>
            <w:r>
              <w:rPr>
                <w:rFonts w:ascii="Arial" w:hAnsi="Arial" w:cs="Arial"/>
              </w:rPr>
              <w:t>HTTP (80)</w:t>
            </w:r>
          </w:p>
        </w:tc>
      </w:tr>
      <w:tr w:rsidR="006526D0" w:rsidRPr="00712180" w14:paraId="0AD7ACA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D3DC1"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A6BE1A"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858845764"/>
                <w:placeholder>
                  <w:docPart w:val="AD7C78C1283C469386DFB3F52B83D98E"/>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689D0B5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F069DBE"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BDE422A"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413093805"/>
                <w:placeholder>
                  <w:docPart w:val="86B3900EB7704AF3B39AE7549FAA7013"/>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0872A9A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C7F5E5"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131395D"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268618217"/>
                <w:placeholder>
                  <w:docPart w:val="33490D846E3840DCAC47864B4B358C5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29DE53E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1E287A4"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7A659C"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30824881"/>
                <w:placeholder>
                  <w:docPart w:val="33490D846E3840DCAC47864B4B358C5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98F301"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68496500"/>
                <w:placeholder>
                  <w:docPart w:val="33490D846E3840DCAC47864B4B358C5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AF4555"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57115914"/>
                <w:placeholder>
                  <w:docPart w:val="52FD7431F909487F921C47DFFF88AFF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1038ACB"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FF08170" w14:textId="77777777" w:rsidR="006526D0" w:rsidRDefault="006526D0" w:rsidP="00045F31">
            <w:pPr>
              <w:pStyle w:val="TableText0"/>
              <w:keepNext/>
              <w:keepLines/>
              <w:rPr>
                <w:rFonts w:ascii="Arial" w:hAnsi="Arial" w:cs="Arial"/>
                <w:lang w:val="en-US"/>
              </w:rPr>
            </w:pPr>
          </w:p>
          <w:p w14:paraId="18A26A8D"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3AC22D9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146877C"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9C87877"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4DFA2A0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65BFB2E"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1C0012E"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0F55647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12A88F0"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D41C7B"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768826D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9FCE607"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611737B"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49379F83" w14:textId="52B25EE4" w:rsidR="006526D0" w:rsidRDefault="006526D0" w:rsidP="00A92B5D">
      <w:pPr>
        <w:pStyle w:val="BodyText"/>
      </w:pPr>
    </w:p>
    <w:p w14:paraId="7DF3A2AA" w14:textId="77777777" w:rsidR="006526D0" w:rsidRDefault="006526D0" w:rsidP="006526D0">
      <w:pPr>
        <w:pStyle w:val="Heading5"/>
      </w:pPr>
      <w:r w:rsidRPr="00000272">
        <w:t>Entit</w:t>
      </w:r>
      <w:r>
        <w:t xml:space="preserve">y SONAR </w:t>
      </w:r>
      <w:r w:rsidRPr="0057567F">
        <w:t>Gateway</w:t>
      </w:r>
    </w:p>
    <w:tbl>
      <w:tblPr>
        <w:tblW w:w="5344" w:type="pct"/>
        <w:tblLook w:val="0000" w:firstRow="0" w:lastRow="0" w:firstColumn="0" w:lastColumn="0" w:noHBand="0" w:noVBand="0"/>
      </w:tblPr>
      <w:tblGrid>
        <w:gridCol w:w="3033"/>
        <w:gridCol w:w="6362"/>
      </w:tblGrid>
      <w:tr w:rsidR="006526D0" w:rsidRPr="008044BD" w14:paraId="4F70444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4498D"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D76538E" w14:textId="77777777" w:rsidR="006526D0" w:rsidRPr="00F967EB" w:rsidRDefault="006526D0" w:rsidP="00045F31">
            <w:pPr>
              <w:pStyle w:val="TableText0"/>
              <w:keepNext/>
              <w:keepLines/>
              <w:rPr>
                <w:rFonts w:ascii="Arial" w:hAnsi="Arial" w:cs="Arial"/>
                <w:lang w:val="en-US"/>
              </w:rPr>
            </w:pPr>
            <w:r w:rsidRPr="00763759">
              <w:rPr>
                <w:rFonts w:ascii="Arial" w:hAnsi="Arial" w:cs="Arial"/>
                <w:lang w:val="en-US"/>
              </w:rPr>
              <w:t>Access to config and status data</w:t>
            </w:r>
          </w:p>
        </w:tc>
      </w:tr>
      <w:tr w:rsidR="006526D0" w:rsidRPr="00712180" w14:paraId="3465929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0F93662" w14:textId="77777777" w:rsidR="006526D0" w:rsidRPr="00B81AA8" w:rsidRDefault="006526D0"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A82379" w14:textId="77777777" w:rsidR="006526D0" w:rsidRPr="00F967EB" w:rsidRDefault="006526D0" w:rsidP="00045F31">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6526D0" w:rsidRPr="00712180" w14:paraId="33CE626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B50564"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69CAE10"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032301685"/>
                <w:placeholder>
                  <w:docPart w:val="954CF3B250FA43A7BF3D25AED1A9E61D"/>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22287BC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19A94"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5B3EA18"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1729410018"/>
                <w:placeholder>
                  <w:docPart w:val="55358047D5984457983E85335F284759"/>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1E824DD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6205736"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1BE59A8"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29769610"/>
                <w:placeholder>
                  <w:docPart w:val="E08959ADEA0E44F4947CE2D5A19ADC49"/>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2F7C415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7F1C3DF"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0F3F868"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12958910"/>
                <w:placeholder>
                  <w:docPart w:val="E08959ADEA0E44F4947CE2D5A19ADC4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A8DA90B"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76998819"/>
                <w:placeholder>
                  <w:docPart w:val="E08959ADEA0E44F4947CE2D5A19ADC4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79AB6C0"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63018573"/>
                <w:placeholder>
                  <w:docPart w:val="553948759B7B4500B82D203F60AA685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561E6F4"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7E5D438" w14:textId="77777777" w:rsidR="006526D0" w:rsidRDefault="006526D0" w:rsidP="00045F31">
            <w:pPr>
              <w:pStyle w:val="TableText0"/>
              <w:keepNext/>
              <w:keepLines/>
              <w:rPr>
                <w:rFonts w:ascii="Arial" w:hAnsi="Arial" w:cs="Arial"/>
                <w:lang w:val="en-US"/>
              </w:rPr>
            </w:pPr>
          </w:p>
          <w:p w14:paraId="670B16F2"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1D00D42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CE48BDD"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6D67985"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14012F6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3D7F1A6"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E5E5574"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6B0CF66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C84BB0B"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B085E0D"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5FD552B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B54E963"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38A6870"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1FEF20EE" w14:textId="7F7EB753" w:rsidR="006526D0" w:rsidRDefault="006526D0" w:rsidP="00A92B5D">
      <w:pPr>
        <w:pStyle w:val="BodyText"/>
      </w:pPr>
    </w:p>
    <w:p w14:paraId="7CAC97E5" w14:textId="0EF089DD" w:rsidR="006526D0" w:rsidRDefault="006526D0" w:rsidP="006526D0">
      <w:pPr>
        <w:pStyle w:val="Heading5"/>
      </w:pPr>
      <w:r w:rsidRPr="00000272">
        <w:lastRenderedPageBreak/>
        <w:t>Entit</w:t>
      </w:r>
      <w:r>
        <w:t xml:space="preserve">y SONAR </w:t>
      </w:r>
      <w:r w:rsidR="00E47553">
        <w:rPr>
          <w:rFonts w:cs="Arial"/>
          <w:lang w:val="en-US"/>
        </w:rPr>
        <w:t>file system</w:t>
      </w:r>
    </w:p>
    <w:tbl>
      <w:tblPr>
        <w:tblW w:w="5344" w:type="pct"/>
        <w:tblLook w:val="0000" w:firstRow="0" w:lastRow="0" w:firstColumn="0" w:lastColumn="0" w:noHBand="0" w:noVBand="0"/>
      </w:tblPr>
      <w:tblGrid>
        <w:gridCol w:w="3033"/>
        <w:gridCol w:w="6362"/>
      </w:tblGrid>
      <w:tr w:rsidR="00E47553" w:rsidRPr="008044BD" w14:paraId="5D3986D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44C376A"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AF67D80" w14:textId="31375D0C" w:rsidR="00E47553" w:rsidRPr="00F967EB" w:rsidRDefault="00E47553" w:rsidP="00E47553">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file system</w:t>
            </w:r>
          </w:p>
        </w:tc>
      </w:tr>
      <w:tr w:rsidR="00E47553" w:rsidRPr="00712180" w14:paraId="16A8284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F6E351" w14:textId="77777777" w:rsidR="00E47553" w:rsidRPr="00B81AA8" w:rsidRDefault="00E47553" w:rsidP="00E4755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47B3B8B" w14:textId="03260976" w:rsidR="00E47553" w:rsidRPr="00F967EB" w:rsidRDefault="00E47553" w:rsidP="00E47553">
            <w:pPr>
              <w:pStyle w:val="TableText0"/>
              <w:keepNext/>
              <w:keepLines/>
              <w:rPr>
                <w:rFonts w:ascii="Arial" w:hAnsi="Arial" w:cs="Arial"/>
                <w:lang w:val="en-US"/>
              </w:rPr>
            </w:pPr>
            <w:r>
              <w:rPr>
                <w:rFonts w:ascii="Arial" w:hAnsi="Arial" w:cs="Arial"/>
              </w:rPr>
              <w:t>NFS (2049,111)</w:t>
            </w:r>
          </w:p>
        </w:tc>
      </w:tr>
      <w:tr w:rsidR="006526D0" w:rsidRPr="00712180" w14:paraId="7439B85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C1E0209"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640EFBB"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369522804"/>
                <w:placeholder>
                  <w:docPart w:val="38D749E95DA74F029F428A814D48226F"/>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4439987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60DE08"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32B43E"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48613922"/>
                <w:placeholder>
                  <w:docPart w:val="E097ED391AA94D79BF700BDF10C2F3FC"/>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2393E90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09B2DA6"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C333564"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853642707"/>
                <w:placeholder>
                  <w:docPart w:val="E8ADFFFF8F6345B589A7217CA8838BC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2D8FADA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5EEDF4"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0DBAFFC"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20253302"/>
                <w:placeholder>
                  <w:docPart w:val="E8ADFFFF8F6345B589A7217CA8838BC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FB4A9C"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29717729"/>
                <w:placeholder>
                  <w:docPart w:val="E8ADFFFF8F6345B589A7217CA8838BC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16A2A5F"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82085926"/>
                <w:placeholder>
                  <w:docPart w:val="B1647C6CAD014769BC387C4EB7677A7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0E86755"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ED12C81" w14:textId="77777777" w:rsidR="006526D0" w:rsidRDefault="006526D0" w:rsidP="00045F31">
            <w:pPr>
              <w:pStyle w:val="TableText0"/>
              <w:keepNext/>
              <w:keepLines/>
              <w:rPr>
                <w:rFonts w:ascii="Arial" w:hAnsi="Arial" w:cs="Arial"/>
                <w:lang w:val="en-US"/>
              </w:rPr>
            </w:pPr>
          </w:p>
          <w:p w14:paraId="59A517D2"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4E8696A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C05BBC0"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300BE06"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7AAE79D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C4ED13A"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BD63E8"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4C27132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2854703"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E01F52A"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38E43EC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2161F7A"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5C24529"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3B4BF0D3" w14:textId="5D3FA588" w:rsidR="006526D0" w:rsidRDefault="006526D0" w:rsidP="00A92B5D">
      <w:pPr>
        <w:pStyle w:val="BodyText"/>
      </w:pPr>
    </w:p>
    <w:p w14:paraId="0B5BA36C" w14:textId="3513B2BC" w:rsidR="006526D0" w:rsidRDefault="006526D0" w:rsidP="006526D0">
      <w:pPr>
        <w:pStyle w:val="Heading5"/>
      </w:pPr>
      <w:r w:rsidRPr="00000272">
        <w:t>Entit</w:t>
      </w:r>
      <w:r>
        <w:t xml:space="preserve">y SONAR </w:t>
      </w:r>
      <w:r w:rsidR="00E47553">
        <w:rPr>
          <w:rFonts w:cs="Arial"/>
          <w:lang w:val="en-US"/>
        </w:rPr>
        <w:t>Database</w:t>
      </w:r>
    </w:p>
    <w:tbl>
      <w:tblPr>
        <w:tblW w:w="5344" w:type="pct"/>
        <w:tblLook w:val="0000" w:firstRow="0" w:lastRow="0" w:firstColumn="0" w:lastColumn="0" w:noHBand="0" w:noVBand="0"/>
      </w:tblPr>
      <w:tblGrid>
        <w:gridCol w:w="3033"/>
        <w:gridCol w:w="6362"/>
      </w:tblGrid>
      <w:tr w:rsidR="00E47553" w:rsidRPr="008044BD" w14:paraId="59CE038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59913B7" w14:textId="77777777" w:rsidR="00E47553" w:rsidRPr="00B81AA8" w:rsidRDefault="00E47553" w:rsidP="00E4755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C963722" w14:textId="3FBC1917" w:rsidR="00E47553" w:rsidRPr="00F967EB" w:rsidRDefault="00E47553" w:rsidP="00E47553">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Database</w:t>
            </w:r>
          </w:p>
        </w:tc>
      </w:tr>
      <w:tr w:rsidR="00E47553" w:rsidRPr="00712180" w14:paraId="08FFEBE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F69DC02" w14:textId="77777777" w:rsidR="00E47553" w:rsidRPr="00B81AA8" w:rsidRDefault="00E47553" w:rsidP="00E4755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B2A18A3" w14:textId="6D2CF8A9" w:rsidR="00E47553" w:rsidRPr="00F967EB" w:rsidRDefault="00E47553" w:rsidP="00E47553">
            <w:pPr>
              <w:pStyle w:val="TableText0"/>
              <w:keepNext/>
              <w:keepLines/>
              <w:rPr>
                <w:rFonts w:ascii="Arial" w:hAnsi="Arial" w:cs="Arial"/>
                <w:lang w:val="en-US"/>
              </w:rPr>
            </w:pPr>
            <w:r>
              <w:rPr>
                <w:rFonts w:ascii="Arial" w:hAnsi="Arial" w:cs="Arial"/>
              </w:rPr>
              <w:t>Oracle client (1521)</w:t>
            </w:r>
          </w:p>
        </w:tc>
      </w:tr>
      <w:tr w:rsidR="006526D0" w:rsidRPr="00712180" w14:paraId="16A9F2F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D08AEDD" w14:textId="77777777" w:rsidR="006526D0" w:rsidRDefault="006526D0"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12940DC"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250478676"/>
                <w:placeholder>
                  <w:docPart w:val="02929830C05F4469B50C35E457702A45"/>
                </w:placeholder>
                <w:dropDownList>
                  <w:listItem w:displayText="Select" w:value="Select"/>
                  <w:listItem w:displayText="Internal" w:value="Internal"/>
                  <w:listItem w:displayText="External" w:value="External"/>
                </w:dropDownList>
              </w:sdtPr>
              <w:sdtContent>
                <w:r w:rsidR="006526D0">
                  <w:rPr>
                    <w:rFonts w:ascii="Arial" w:hAnsi="Arial" w:cs="Arial"/>
                    <w:lang w:val="en-US"/>
                  </w:rPr>
                  <w:t>Internal</w:t>
                </w:r>
              </w:sdtContent>
            </w:sdt>
          </w:p>
        </w:tc>
      </w:tr>
      <w:tr w:rsidR="006526D0" w:rsidRPr="006D2395" w14:paraId="2194291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0DACCAB" w14:textId="77777777" w:rsidR="006526D0" w:rsidRDefault="006526D0"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4EA74EB" w14:textId="77777777" w:rsidR="006526D0" w:rsidRPr="00F967EB" w:rsidRDefault="00000000" w:rsidP="00045F31">
            <w:pPr>
              <w:pStyle w:val="TableText0"/>
              <w:keepNext/>
              <w:keepLines/>
              <w:rPr>
                <w:rFonts w:ascii="Arial" w:hAnsi="Arial" w:cs="Arial"/>
                <w:lang w:val="en-US"/>
              </w:rPr>
            </w:pPr>
            <w:sdt>
              <w:sdtPr>
                <w:rPr>
                  <w:rFonts w:ascii="Arial" w:hAnsi="Arial" w:cs="Arial"/>
                  <w:lang w:val="en-US"/>
                </w:rPr>
                <w:id w:val="-738409627"/>
                <w:placeholder>
                  <w:docPart w:val="4312CE99EE58486CB6FB156C2CFC93E7"/>
                </w:placeholder>
                <w:dropDownList>
                  <w:listItem w:displayText="Select" w:value="Select"/>
                  <w:listItem w:displayText="Inbound" w:value="Inbound"/>
                  <w:listItem w:displayText="Outbound" w:value="Outbound"/>
                  <w:listItem w:displayText="Inbound and Outbound" w:value="Inbound and Outbound"/>
                </w:dropDownList>
              </w:sdtPr>
              <w:sdtContent>
                <w:r w:rsidR="006526D0">
                  <w:rPr>
                    <w:rFonts w:ascii="Arial" w:hAnsi="Arial" w:cs="Arial"/>
                    <w:lang w:val="en-US"/>
                  </w:rPr>
                  <w:t>Outbound</w:t>
                </w:r>
              </w:sdtContent>
            </w:sdt>
          </w:p>
        </w:tc>
      </w:tr>
      <w:tr w:rsidR="006526D0" w:rsidRPr="00A540D4" w14:paraId="14DBB4C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F87F3D" w14:textId="77777777" w:rsidR="006526D0" w:rsidRDefault="006526D0"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362FFD"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86369411"/>
                <w:placeholder>
                  <w:docPart w:val="090CABB93432456E8A0ECF91AB84418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526D0" w:rsidRPr="00B931BB" w14:paraId="55DC30C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B43002" w14:textId="77777777" w:rsidR="006526D0" w:rsidRDefault="006526D0"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A28927" w14:textId="77777777" w:rsidR="006526D0" w:rsidRPr="00F967EB" w:rsidRDefault="006526D0"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55367970"/>
                <w:placeholder>
                  <w:docPart w:val="090CABB93432456E8A0ECF91AB84418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8748180"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16658195"/>
                <w:placeholder>
                  <w:docPart w:val="090CABB93432456E8A0ECF91AB84418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898C74C" w14:textId="77777777" w:rsidR="006526D0" w:rsidRPr="00F967EB" w:rsidRDefault="006526D0"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29588949"/>
                <w:placeholder>
                  <w:docPart w:val="ECA8C73DC2434851AB1CD4053E99148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8226023" w14:textId="77777777" w:rsidR="006526D0" w:rsidRDefault="006526D0"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9CEFB07" w14:textId="77777777" w:rsidR="006526D0" w:rsidRDefault="006526D0" w:rsidP="00045F31">
            <w:pPr>
              <w:pStyle w:val="TableText0"/>
              <w:keepNext/>
              <w:keepLines/>
              <w:rPr>
                <w:rFonts w:ascii="Arial" w:hAnsi="Arial" w:cs="Arial"/>
                <w:lang w:val="en-US"/>
              </w:rPr>
            </w:pPr>
          </w:p>
          <w:p w14:paraId="34810CFE" w14:textId="77777777" w:rsidR="006526D0" w:rsidRPr="00F967EB" w:rsidRDefault="006526D0"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526D0" w:rsidRPr="005220F1" w14:paraId="1432F86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B475D10"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CA1FCD" w14:textId="77777777" w:rsidR="006526D0" w:rsidRPr="00F967EB" w:rsidRDefault="006526D0" w:rsidP="00045F31">
            <w:pPr>
              <w:pStyle w:val="TableText0"/>
              <w:keepNext/>
              <w:keepLines/>
              <w:rPr>
                <w:rFonts w:ascii="Arial" w:hAnsi="Arial" w:cs="Arial"/>
                <w:lang w:val="en-US"/>
              </w:rPr>
            </w:pPr>
            <w:r w:rsidRPr="00B34E90">
              <w:rPr>
                <w:rFonts w:ascii="Arial" w:hAnsi="Arial" w:cs="Arial"/>
              </w:rPr>
              <w:t>Not specified</w:t>
            </w:r>
          </w:p>
        </w:tc>
      </w:tr>
      <w:tr w:rsidR="006526D0" w:rsidRPr="00B81AA8" w14:paraId="788AEEF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6F734A"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8A68D64"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7FAA635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DC4E7"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6777403"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r w:rsidR="006526D0" w:rsidRPr="00B81AA8" w14:paraId="63F38B6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2E38A" w14:textId="77777777" w:rsidR="006526D0" w:rsidRPr="00B81AA8" w:rsidRDefault="006526D0"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7D00F9B" w14:textId="77777777" w:rsidR="006526D0" w:rsidRPr="00F967EB" w:rsidRDefault="006526D0" w:rsidP="00045F31">
            <w:pPr>
              <w:pStyle w:val="TableText0"/>
              <w:keepNext/>
              <w:keepLines/>
              <w:rPr>
                <w:rFonts w:ascii="Arial" w:hAnsi="Arial" w:cs="Arial"/>
              </w:rPr>
            </w:pPr>
            <w:r w:rsidRPr="00B34E90">
              <w:rPr>
                <w:rFonts w:ascii="Arial" w:hAnsi="Arial" w:cs="Arial"/>
              </w:rPr>
              <w:t>Not specified</w:t>
            </w:r>
          </w:p>
        </w:tc>
      </w:tr>
    </w:tbl>
    <w:p w14:paraId="6DBE4CD6" w14:textId="6AB1F88E" w:rsidR="006526D0" w:rsidRDefault="006526D0" w:rsidP="00A92B5D">
      <w:pPr>
        <w:pStyle w:val="BodyText"/>
      </w:pPr>
    </w:p>
    <w:p w14:paraId="489953B9" w14:textId="5227718E" w:rsidR="00180F26" w:rsidRDefault="00180F26" w:rsidP="00180F26">
      <w:pPr>
        <w:pStyle w:val="Heading4"/>
      </w:pPr>
      <w:r>
        <w:t>SONAR EAI AI</w:t>
      </w:r>
    </w:p>
    <w:p w14:paraId="7E0DC1C3" w14:textId="77777777" w:rsidR="00180F26" w:rsidRDefault="00180F26" w:rsidP="00180F26">
      <w:pPr>
        <w:pStyle w:val="BodyText"/>
      </w:pPr>
      <w:r>
        <w:t>(e-Business Application Integration – Application Interface)</w:t>
      </w:r>
    </w:p>
    <w:p w14:paraId="4E3C2FEC" w14:textId="646AF693" w:rsidR="00180F26" w:rsidRDefault="00180F26" w:rsidP="00180F26">
      <w:pPr>
        <w:pStyle w:val="BodyText"/>
      </w:pPr>
      <w:r w:rsidRPr="00A2705F">
        <w:rPr>
          <w:noProof/>
          <w:lang w:val="nl-NL" w:eastAsia="nl-NL" w:bidi="ar-SA"/>
        </w:rPr>
        <w:lastRenderedPageBreak/>
        <w:drawing>
          <wp:inline distT="0" distB="0" distL="0" distR="0" wp14:anchorId="76824635" wp14:editId="7ECC532A">
            <wp:extent cx="4578350" cy="14649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5403" cy="1470366"/>
                    </a:xfrm>
                    <a:prstGeom prst="rect">
                      <a:avLst/>
                    </a:prstGeom>
                  </pic:spPr>
                </pic:pic>
              </a:graphicData>
            </a:graphic>
          </wp:inline>
        </w:drawing>
      </w:r>
    </w:p>
    <w:p w14:paraId="455E1991" w14:textId="2ACEBD64" w:rsidR="00180F26" w:rsidRDefault="00180F26" w:rsidP="00180F26">
      <w:pPr>
        <w:pStyle w:val="BodyText"/>
      </w:pPr>
    </w:p>
    <w:p w14:paraId="4761BC64" w14:textId="0CF7D1BE" w:rsidR="00180F26" w:rsidRDefault="00180F26" w:rsidP="00180F26">
      <w:pPr>
        <w:pStyle w:val="Heading5"/>
      </w:pPr>
      <w:r w:rsidRPr="00180F26">
        <w:t>WBSBUS</w:t>
      </w:r>
    </w:p>
    <w:tbl>
      <w:tblPr>
        <w:tblW w:w="5344" w:type="pct"/>
        <w:tblLook w:val="0000" w:firstRow="0" w:lastRow="0" w:firstColumn="0" w:lastColumn="0" w:noHBand="0" w:noVBand="0"/>
      </w:tblPr>
      <w:tblGrid>
        <w:gridCol w:w="3033"/>
        <w:gridCol w:w="6362"/>
      </w:tblGrid>
      <w:tr w:rsidR="00006DFF" w:rsidRPr="008044BD" w14:paraId="4F2D085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B852CA9"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0F0B31" w14:textId="71D3907E" w:rsidR="00006DFF" w:rsidRPr="00F967EB" w:rsidRDefault="00006DFF" w:rsidP="00006DFF">
            <w:pPr>
              <w:pStyle w:val="TableText0"/>
              <w:keepNext/>
              <w:keepLines/>
              <w:rPr>
                <w:rFonts w:ascii="Arial" w:hAnsi="Arial" w:cs="Arial"/>
                <w:lang w:val="en-US"/>
              </w:rPr>
            </w:pPr>
            <w:r w:rsidRPr="00CC6A8C">
              <w:rPr>
                <w:rFonts w:ascii="Arial" w:hAnsi="Arial" w:cs="Arial"/>
              </w:rPr>
              <w:t xml:space="preserve">system communicating </w:t>
            </w:r>
            <w:r>
              <w:rPr>
                <w:rFonts w:ascii="Arial" w:hAnsi="Arial" w:cs="Arial"/>
              </w:rPr>
              <w:t xml:space="preserve">(through load balancer) </w:t>
            </w:r>
            <w:r w:rsidRPr="00CC6A8C">
              <w:rPr>
                <w:rFonts w:ascii="Arial" w:hAnsi="Arial" w:cs="Arial"/>
              </w:rPr>
              <w:t>with external SONAR businesses and users, among others:</w:t>
            </w:r>
            <w:r>
              <w:rPr>
                <w:rFonts w:ascii="Arial" w:hAnsi="Arial" w:cs="Arial"/>
              </w:rPr>
              <w:t xml:space="preserve"> </w:t>
            </w:r>
            <w:r w:rsidRPr="008F02E6">
              <w:rPr>
                <w:rFonts w:ascii="Arial" w:hAnsi="Arial" w:cs="Arial"/>
                <w:lang w:val="en-US"/>
              </w:rPr>
              <w:t xml:space="preserve">SMF, </w:t>
            </w:r>
            <w:r w:rsidRPr="00CC6A8C">
              <w:rPr>
                <w:rFonts w:ascii="Arial" w:hAnsi="Arial" w:cs="Arial"/>
              </w:rPr>
              <w:t>EAED</w:t>
            </w:r>
            <w:r>
              <w:rPr>
                <w:rFonts w:ascii="Arial" w:hAnsi="Arial" w:cs="Arial"/>
              </w:rPr>
              <w:t xml:space="preserve">, </w:t>
            </w:r>
            <w:r w:rsidRPr="00CC6A8C">
              <w:rPr>
                <w:rFonts w:ascii="Arial" w:hAnsi="Arial" w:cs="Arial"/>
              </w:rPr>
              <w:t>PeopleSoft</w:t>
            </w:r>
            <w:r>
              <w:rPr>
                <w:rFonts w:ascii="Arial" w:hAnsi="Arial" w:cs="Arial"/>
              </w:rPr>
              <w:t xml:space="preserve">, </w:t>
            </w:r>
            <w:r w:rsidRPr="00CC6A8C">
              <w:rPr>
                <w:rFonts w:ascii="Arial" w:hAnsi="Arial" w:cs="Arial"/>
              </w:rPr>
              <w:t>Prisma Satellite</w:t>
            </w:r>
            <w:r>
              <w:rPr>
                <w:rFonts w:ascii="Arial" w:hAnsi="Arial" w:cs="Arial"/>
              </w:rPr>
              <w:t xml:space="preserve">, </w:t>
            </w:r>
            <w:r w:rsidRPr="00CC6A8C">
              <w:rPr>
                <w:rFonts w:ascii="Arial" w:hAnsi="Arial" w:cs="Arial"/>
              </w:rPr>
              <w:t>K3CR</w:t>
            </w:r>
            <w:r>
              <w:rPr>
                <w:rFonts w:ascii="Arial" w:hAnsi="Arial" w:cs="Arial"/>
              </w:rPr>
              <w:t xml:space="preserve">, </w:t>
            </w:r>
            <w:r w:rsidRPr="00CC6A8C">
              <w:rPr>
                <w:rFonts w:ascii="Arial" w:hAnsi="Arial" w:cs="Arial"/>
              </w:rPr>
              <w:t>Werk.nl (</w:t>
            </w:r>
            <w:proofErr w:type="spellStart"/>
            <w:r w:rsidRPr="00CC6A8C">
              <w:rPr>
                <w:rFonts w:ascii="Arial" w:hAnsi="Arial" w:cs="Arial"/>
              </w:rPr>
              <w:t>Werkmap</w:t>
            </w:r>
            <w:proofErr w:type="spellEnd"/>
            <w:r w:rsidRPr="00CC6A8C">
              <w:rPr>
                <w:rFonts w:ascii="Arial" w:hAnsi="Arial" w:cs="Arial"/>
              </w:rPr>
              <w:t>)</w:t>
            </w:r>
            <w:r>
              <w:rPr>
                <w:rFonts w:ascii="Arial" w:hAnsi="Arial" w:cs="Arial"/>
              </w:rPr>
              <w:t xml:space="preserve">, </w:t>
            </w:r>
            <w:r w:rsidRPr="00CC6A8C">
              <w:rPr>
                <w:rFonts w:ascii="Arial" w:hAnsi="Arial" w:cs="Arial"/>
              </w:rPr>
              <w:t>E-Intake</w:t>
            </w:r>
            <w:r>
              <w:rPr>
                <w:rFonts w:ascii="Arial" w:hAnsi="Arial" w:cs="Arial"/>
              </w:rPr>
              <w:t xml:space="preserve">, </w:t>
            </w:r>
            <w:r w:rsidRPr="00CC6A8C">
              <w:rPr>
                <w:rFonts w:ascii="Arial" w:hAnsi="Arial" w:cs="Arial"/>
              </w:rPr>
              <w:t>DWH</w:t>
            </w:r>
            <w:r>
              <w:rPr>
                <w:rFonts w:ascii="Arial" w:hAnsi="Arial" w:cs="Arial"/>
              </w:rPr>
              <w:t xml:space="preserve"> </w:t>
            </w:r>
            <w:r w:rsidRPr="00EF025A">
              <w:rPr>
                <w:rFonts w:ascii="Arial" w:hAnsi="Arial" w:cs="Arial"/>
                <w:color w:val="FF0000"/>
              </w:rPr>
              <w:t xml:space="preserve">and DIM </w:t>
            </w:r>
            <w:r w:rsidRPr="00CC6A8C">
              <w:rPr>
                <w:rFonts w:ascii="Arial" w:hAnsi="Arial" w:cs="Arial"/>
              </w:rPr>
              <w:t>(database link to SONAR database)</w:t>
            </w:r>
            <w:r>
              <w:rPr>
                <w:rFonts w:ascii="Arial" w:hAnsi="Arial" w:cs="Arial"/>
              </w:rPr>
              <w:t xml:space="preserve">, </w:t>
            </w:r>
            <w:r w:rsidRPr="00CC6A8C">
              <w:rPr>
                <w:rFonts w:ascii="Arial" w:hAnsi="Arial" w:cs="Arial"/>
              </w:rPr>
              <w:t xml:space="preserve">KOA </w:t>
            </w:r>
            <w:proofErr w:type="spellStart"/>
            <w:r w:rsidRPr="00CC6A8C">
              <w:rPr>
                <w:rFonts w:ascii="Arial" w:hAnsi="Arial" w:cs="Arial"/>
              </w:rPr>
              <w:t>aanvraag</w:t>
            </w:r>
            <w:proofErr w:type="spellEnd"/>
            <w:r w:rsidRPr="00CC6A8C">
              <w:rPr>
                <w:rFonts w:ascii="Arial" w:hAnsi="Arial" w:cs="Arial"/>
              </w:rPr>
              <w:t xml:space="preserve"> WW</w:t>
            </w:r>
            <w:r>
              <w:rPr>
                <w:rFonts w:ascii="Arial" w:hAnsi="Arial" w:cs="Arial"/>
              </w:rPr>
              <w:t xml:space="preserve">, BRP </w:t>
            </w:r>
            <w:proofErr w:type="spellStart"/>
            <w:r>
              <w:rPr>
                <w:rFonts w:ascii="Arial" w:hAnsi="Arial" w:cs="Arial"/>
              </w:rPr>
              <w:t>url</w:t>
            </w:r>
            <w:proofErr w:type="spellEnd"/>
          </w:p>
        </w:tc>
      </w:tr>
      <w:tr w:rsidR="00006DFF" w:rsidRPr="00712180" w14:paraId="08DAC1B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DA55AD5" w14:textId="77777777" w:rsidR="00006DFF" w:rsidRPr="00B81AA8" w:rsidRDefault="00006DFF" w:rsidP="00006DFF">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B9A4877" w14:textId="56B3BC84" w:rsidR="00006DFF" w:rsidRPr="00F967EB" w:rsidRDefault="00006DFF" w:rsidP="00006DFF">
            <w:pPr>
              <w:pStyle w:val="TableText0"/>
              <w:keepNext/>
              <w:keepLines/>
              <w:rPr>
                <w:rFonts w:ascii="Arial" w:hAnsi="Arial" w:cs="Arial"/>
                <w:lang w:val="en-US"/>
              </w:rPr>
            </w:pPr>
            <w:r>
              <w:rPr>
                <w:rFonts w:ascii="Arial" w:hAnsi="Arial" w:cs="Arial"/>
              </w:rPr>
              <w:t>HTTP (8080)</w:t>
            </w:r>
          </w:p>
        </w:tc>
      </w:tr>
      <w:tr w:rsidR="00006DFF" w:rsidRPr="00712180" w14:paraId="6A5A352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466412" w14:textId="77777777" w:rsidR="00006DFF" w:rsidRDefault="00006DFF" w:rsidP="00006DFF">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679D12A" w14:textId="77777777" w:rsidR="00006DFF" w:rsidRPr="00F967EB" w:rsidRDefault="00000000" w:rsidP="00006DFF">
            <w:pPr>
              <w:pStyle w:val="TableText0"/>
              <w:keepNext/>
              <w:keepLines/>
              <w:rPr>
                <w:rFonts w:ascii="Arial" w:hAnsi="Arial" w:cs="Arial"/>
                <w:lang w:val="en-US"/>
              </w:rPr>
            </w:pPr>
            <w:sdt>
              <w:sdtPr>
                <w:rPr>
                  <w:rFonts w:ascii="Arial" w:hAnsi="Arial" w:cs="Arial"/>
                  <w:lang w:val="en-US"/>
                </w:rPr>
                <w:alias w:val="DC connection"/>
                <w:tag w:val="DC connection"/>
                <w:id w:val="-1342852874"/>
                <w:placeholder>
                  <w:docPart w:val="17A7B4AA4B404C05A87443CB9DB546E9"/>
                </w:placeholder>
                <w:dropDownList>
                  <w:listItem w:displayText="Select" w:value="Select"/>
                  <w:listItem w:displayText="Internal" w:value="Internal"/>
                  <w:listItem w:displayText="External" w:value="External"/>
                </w:dropDownList>
              </w:sdtPr>
              <w:sdtContent>
                <w:r w:rsidR="00006DFF">
                  <w:rPr>
                    <w:rFonts w:ascii="Arial" w:hAnsi="Arial" w:cs="Arial"/>
                    <w:lang w:val="en-US"/>
                  </w:rPr>
                  <w:t>Internal</w:t>
                </w:r>
              </w:sdtContent>
            </w:sdt>
          </w:p>
        </w:tc>
      </w:tr>
      <w:tr w:rsidR="00006DFF" w:rsidRPr="006D2395" w14:paraId="6630BCF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1B65E3B" w14:textId="77777777" w:rsidR="00006DFF" w:rsidRDefault="00006DFF" w:rsidP="00006DFF">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49CC55" w14:textId="4C32F425" w:rsidR="00006DFF" w:rsidRPr="00F967EB" w:rsidRDefault="00000000" w:rsidP="00006DFF">
            <w:pPr>
              <w:pStyle w:val="TableText0"/>
              <w:keepNext/>
              <w:keepLines/>
              <w:rPr>
                <w:rFonts w:ascii="Arial" w:hAnsi="Arial" w:cs="Arial"/>
                <w:lang w:val="en-US"/>
              </w:rPr>
            </w:pPr>
            <w:sdt>
              <w:sdtPr>
                <w:rPr>
                  <w:rFonts w:ascii="Arial" w:hAnsi="Arial" w:cs="Arial"/>
                  <w:lang w:val="en-US"/>
                </w:rPr>
                <w:id w:val="810301230"/>
                <w:placeholder>
                  <w:docPart w:val="8D1EDA6041D24170806D1EBD3F961D6C"/>
                </w:placeholder>
                <w:dropDownList>
                  <w:listItem w:displayText="Select" w:value="Select"/>
                  <w:listItem w:displayText="Inbound" w:value="Inbound"/>
                  <w:listItem w:displayText="Outbound" w:value="Outbound"/>
                  <w:listItem w:displayText="Inbound and Outbound" w:value="Inbound and Outbound"/>
                </w:dropDownList>
              </w:sdtPr>
              <w:sdtContent>
                <w:r w:rsidR="00006DFF">
                  <w:rPr>
                    <w:rFonts w:ascii="Arial" w:hAnsi="Arial" w:cs="Arial"/>
                    <w:lang w:val="en-US"/>
                  </w:rPr>
                  <w:t>Inbound</w:t>
                </w:r>
              </w:sdtContent>
            </w:sdt>
          </w:p>
        </w:tc>
      </w:tr>
      <w:tr w:rsidR="00006DFF" w:rsidRPr="00A540D4" w14:paraId="123F652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6CEDCCC" w14:textId="77777777" w:rsidR="00006DFF" w:rsidRDefault="00006DFF" w:rsidP="00006DF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8F9625C"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50201076"/>
                <w:placeholder>
                  <w:docPart w:val="AB8AAA408E8E489CA554E14014DA6719"/>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006DFF" w:rsidRPr="00B931BB" w14:paraId="18E90CE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517404A" w14:textId="77777777" w:rsidR="00006DFF" w:rsidRDefault="00006DFF" w:rsidP="00006DFF">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0A0B30" w14:textId="77777777" w:rsidR="00006DFF" w:rsidRPr="00F967EB" w:rsidRDefault="00006DFF" w:rsidP="00006DF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825089"/>
                <w:placeholder>
                  <w:docPart w:val="AB8AAA408E8E489CA554E14014DA671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45BDBAD"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85150953"/>
                <w:placeholder>
                  <w:docPart w:val="AB8AAA408E8E489CA554E14014DA671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0727E8"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152287983"/>
                <w:placeholder>
                  <w:docPart w:val="4F9E9C55BDD0402494B686F97CEF1FC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492C1A0" w14:textId="77777777" w:rsidR="00006DFF" w:rsidRDefault="00006DFF" w:rsidP="00006DFF">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D1B08DE" w14:textId="77777777" w:rsidR="00006DFF" w:rsidRDefault="00006DFF" w:rsidP="00006DFF">
            <w:pPr>
              <w:pStyle w:val="TableText0"/>
              <w:keepNext/>
              <w:keepLines/>
              <w:rPr>
                <w:rFonts w:ascii="Arial" w:hAnsi="Arial" w:cs="Arial"/>
                <w:lang w:val="en-US"/>
              </w:rPr>
            </w:pPr>
          </w:p>
          <w:p w14:paraId="312FFC26" w14:textId="77777777" w:rsidR="00006DFF" w:rsidRPr="00F967EB" w:rsidRDefault="00006DFF" w:rsidP="00006DFF">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006DFF" w:rsidRPr="005220F1" w14:paraId="4E91CCD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FA1D91B"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F12C80F" w14:textId="77777777" w:rsidR="00006DFF" w:rsidRPr="00F967EB" w:rsidRDefault="00006DFF" w:rsidP="00006DFF">
            <w:pPr>
              <w:pStyle w:val="TableText0"/>
              <w:keepNext/>
              <w:keepLines/>
              <w:rPr>
                <w:rFonts w:ascii="Arial" w:hAnsi="Arial" w:cs="Arial"/>
                <w:lang w:val="en-US"/>
              </w:rPr>
            </w:pPr>
            <w:r w:rsidRPr="00B34E90">
              <w:rPr>
                <w:rFonts w:ascii="Arial" w:hAnsi="Arial" w:cs="Arial"/>
              </w:rPr>
              <w:t>Not specified</w:t>
            </w:r>
          </w:p>
        </w:tc>
      </w:tr>
      <w:tr w:rsidR="00006DFF" w:rsidRPr="00B81AA8" w14:paraId="01EE114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6BB1A3"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08AA524"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r w:rsidR="00006DFF" w:rsidRPr="00B81AA8" w14:paraId="3308B74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51970F0"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0E7E1B"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r w:rsidR="00006DFF" w:rsidRPr="00B81AA8" w14:paraId="5C78D54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06B5CEE"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1D8FD43"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bl>
    <w:p w14:paraId="584460F8" w14:textId="52645EEF" w:rsidR="00180F26" w:rsidRDefault="00180F26" w:rsidP="00180F26">
      <w:pPr>
        <w:pStyle w:val="BodyText"/>
      </w:pPr>
    </w:p>
    <w:p w14:paraId="4E919E88" w14:textId="5E3E9986" w:rsidR="00180F26" w:rsidRDefault="00180F26" w:rsidP="00180F26">
      <w:pPr>
        <w:pStyle w:val="Heading5"/>
      </w:pPr>
      <w:r>
        <w:lastRenderedPageBreak/>
        <w:t>SOA</w:t>
      </w:r>
    </w:p>
    <w:tbl>
      <w:tblPr>
        <w:tblW w:w="5344" w:type="pct"/>
        <w:tblLook w:val="0000" w:firstRow="0" w:lastRow="0" w:firstColumn="0" w:lastColumn="0" w:noHBand="0" w:noVBand="0"/>
      </w:tblPr>
      <w:tblGrid>
        <w:gridCol w:w="3033"/>
        <w:gridCol w:w="6362"/>
      </w:tblGrid>
      <w:tr w:rsidR="00180F26" w:rsidRPr="008044BD" w14:paraId="0CF4D8D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37BAD3C" w14:textId="77777777" w:rsidR="00180F26" w:rsidRPr="00B81AA8" w:rsidRDefault="00180F26" w:rsidP="00180F2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AB1AADD" w14:textId="3B35F057" w:rsidR="00180F26" w:rsidRPr="00F967EB" w:rsidRDefault="00180F26" w:rsidP="00180F26">
            <w:pPr>
              <w:pStyle w:val="TableText0"/>
              <w:keepNext/>
              <w:keepLines/>
              <w:rPr>
                <w:rFonts w:ascii="Arial" w:hAnsi="Arial" w:cs="Arial"/>
                <w:lang w:val="en-US"/>
              </w:rPr>
            </w:pPr>
            <w:proofErr w:type="gramStart"/>
            <w:r>
              <w:rPr>
                <w:rFonts w:ascii="Arial" w:hAnsi="Arial" w:cs="Arial"/>
                <w:lang w:val="en-US"/>
              </w:rPr>
              <w:t>SOA  connections</w:t>
            </w:r>
            <w:proofErr w:type="gramEnd"/>
            <w:r>
              <w:rPr>
                <w:rFonts w:ascii="Arial" w:hAnsi="Arial" w:cs="Arial"/>
                <w:lang w:val="en-US"/>
              </w:rPr>
              <w:t xml:space="preserve"> through the load balancer</w:t>
            </w:r>
          </w:p>
        </w:tc>
      </w:tr>
      <w:tr w:rsidR="00180F26" w:rsidRPr="00712180" w14:paraId="673CBB3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82FBA5A" w14:textId="77777777" w:rsidR="00180F26" w:rsidRPr="00B81AA8" w:rsidRDefault="00180F26" w:rsidP="00180F2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A0CC70B" w14:textId="2C1F7E4F" w:rsidR="00180F26" w:rsidRPr="00F967EB" w:rsidRDefault="00180F26" w:rsidP="00180F26">
            <w:pPr>
              <w:pStyle w:val="TableText0"/>
              <w:keepNext/>
              <w:keepLines/>
              <w:rPr>
                <w:rFonts w:ascii="Arial" w:hAnsi="Arial" w:cs="Arial"/>
                <w:lang w:val="en-US"/>
              </w:rPr>
            </w:pPr>
            <w:r>
              <w:rPr>
                <w:rFonts w:ascii="Arial" w:hAnsi="Arial" w:cs="Arial"/>
              </w:rPr>
              <w:t>HTTP (8080)</w:t>
            </w:r>
          </w:p>
        </w:tc>
      </w:tr>
      <w:tr w:rsidR="00180F26" w:rsidRPr="00712180" w14:paraId="6135379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FE86051" w14:textId="77777777" w:rsidR="00180F26" w:rsidRDefault="00180F26"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0C3C3A4"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201086089"/>
                <w:placeholder>
                  <w:docPart w:val="54B668F946824700A3EE83989A934E3F"/>
                </w:placeholder>
                <w:dropDownList>
                  <w:listItem w:displayText="Select" w:value="Select"/>
                  <w:listItem w:displayText="Internal" w:value="Internal"/>
                  <w:listItem w:displayText="External" w:value="External"/>
                </w:dropDownList>
              </w:sdtPr>
              <w:sdtContent>
                <w:r w:rsidR="00180F26">
                  <w:rPr>
                    <w:rFonts w:ascii="Arial" w:hAnsi="Arial" w:cs="Arial"/>
                    <w:lang w:val="en-US"/>
                  </w:rPr>
                  <w:t>Internal</w:t>
                </w:r>
              </w:sdtContent>
            </w:sdt>
          </w:p>
        </w:tc>
      </w:tr>
      <w:tr w:rsidR="00180F26" w:rsidRPr="006D2395" w14:paraId="0DE2970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1A304A8" w14:textId="77777777" w:rsidR="00180F26" w:rsidRDefault="00180F26"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5F68894"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id w:val="-49997324"/>
                <w:placeholder>
                  <w:docPart w:val="77D21420D25A4303A4C84486209E5DE1"/>
                </w:placeholder>
                <w:dropDownList>
                  <w:listItem w:displayText="Select" w:value="Select"/>
                  <w:listItem w:displayText="Inbound" w:value="Inbound"/>
                  <w:listItem w:displayText="Outbound" w:value="Outbound"/>
                  <w:listItem w:displayText="Inbound and Outbound" w:value="Inbound and Outbound"/>
                </w:dropDownList>
              </w:sdtPr>
              <w:sdtContent>
                <w:r w:rsidR="00180F26">
                  <w:rPr>
                    <w:rFonts w:ascii="Arial" w:hAnsi="Arial" w:cs="Arial"/>
                    <w:lang w:val="en-US"/>
                  </w:rPr>
                  <w:t>Inbound</w:t>
                </w:r>
              </w:sdtContent>
            </w:sdt>
          </w:p>
        </w:tc>
      </w:tr>
      <w:tr w:rsidR="00180F26" w:rsidRPr="00A540D4" w14:paraId="789EB62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8C85B08" w14:textId="77777777" w:rsidR="00180F26" w:rsidRDefault="00180F26"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9590EEF"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24763072"/>
                <w:placeholder>
                  <w:docPart w:val="EF3040AACBA74A9389492D23D13C145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180F26" w:rsidRPr="00B931BB" w14:paraId="738F8E0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BBF9D88" w14:textId="77777777" w:rsidR="00180F26" w:rsidRDefault="00180F26"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0B6BD0" w14:textId="77777777" w:rsidR="00180F26" w:rsidRPr="00F967EB" w:rsidRDefault="00180F26"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29167152"/>
                <w:placeholder>
                  <w:docPart w:val="EF3040AACBA74A9389492D23D13C145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E33B25A"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71342165"/>
                <w:placeholder>
                  <w:docPart w:val="EF3040AACBA74A9389492D23D13C1453"/>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04DEB7C"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436548267"/>
                <w:placeholder>
                  <w:docPart w:val="D62229074A584658B9B472F3A783360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84FA949" w14:textId="77777777" w:rsidR="00180F26" w:rsidRDefault="00180F26"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31E1E50" w14:textId="77777777" w:rsidR="00180F26" w:rsidRDefault="00180F26" w:rsidP="00045F31">
            <w:pPr>
              <w:pStyle w:val="TableText0"/>
              <w:keepNext/>
              <w:keepLines/>
              <w:rPr>
                <w:rFonts w:ascii="Arial" w:hAnsi="Arial" w:cs="Arial"/>
                <w:lang w:val="en-US"/>
              </w:rPr>
            </w:pPr>
          </w:p>
          <w:p w14:paraId="757DBB83" w14:textId="77777777" w:rsidR="00180F26" w:rsidRPr="00F967EB" w:rsidRDefault="00180F26"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180F26" w:rsidRPr="005220F1" w14:paraId="7EF2C3B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48325A"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DC08D20" w14:textId="77777777" w:rsidR="00180F26" w:rsidRPr="00F967EB" w:rsidRDefault="00180F26" w:rsidP="00045F31">
            <w:pPr>
              <w:pStyle w:val="TableText0"/>
              <w:keepNext/>
              <w:keepLines/>
              <w:rPr>
                <w:rFonts w:ascii="Arial" w:hAnsi="Arial" w:cs="Arial"/>
                <w:lang w:val="en-US"/>
              </w:rPr>
            </w:pPr>
            <w:r w:rsidRPr="00B34E90">
              <w:rPr>
                <w:rFonts w:ascii="Arial" w:hAnsi="Arial" w:cs="Arial"/>
              </w:rPr>
              <w:t>Not specified</w:t>
            </w:r>
          </w:p>
        </w:tc>
      </w:tr>
      <w:tr w:rsidR="00180F26" w:rsidRPr="00B81AA8" w14:paraId="6564936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24B1B12"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65A686A"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30CF521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E77E202"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8264FC7"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0FB423F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C8D4387"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2645F97"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bl>
    <w:p w14:paraId="0611A9D1" w14:textId="7DDB5F6F" w:rsidR="00180F26" w:rsidRDefault="00180F26" w:rsidP="00180F26">
      <w:pPr>
        <w:pStyle w:val="BodyText"/>
      </w:pPr>
    </w:p>
    <w:p w14:paraId="6E5EC1EE" w14:textId="1C1B5E0F" w:rsidR="00180F26" w:rsidRDefault="00180F26" w:rsidP="00180F26">
      <w:pPr>
        <w:pStyle w:val="Heading5"/>
      </w:pPr>
      <w:r>
        <w:rPr>
          <w:rFonts w:cs="Arial"/>
          <w:lang w:val="en-US"/>
        </w:rPr>
        <w:t>SONAR EAI Application</w:t>
      </w:r>
    </w:p>
    <w:tbl>
      <w:tblPr>
        <w:tblW w:w="5344" w:type="pct"/>
        <w:tblLook w:val="0000" w:firstRow="0" w:lastRow="0" w:firstColumn="0" w:lastColumn="0" w:noHBand="0" w:noVBand="0"/>
      </w:tblPr>
      <w:tblGrid>
        <w:gridCol w:w="3033"/>
        <w:gridCol w:w="6362"/>
      </w:tblGrid>
      <w:tr w:rsidR="00180F26" w:rsidRPr="008044BD" w14:paraId="258A4E8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442B382"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DED595E" w14:textId="39A1734C" w:rsidR="00180F26" w:rsidRPr="00F967EB" w:rsidRDefault="00180F26" w:rsidP="00180F26">
            <w:pPr>
              <w:pStyle w:val="TableText0"/>
              <w:keepNext/>
              <w:keepLines/>
              <w:rPr>
                <w:rFonts w:ascii="Arial" w:hAnsi="Arial" w:cs="Arial"/>
                <w:lang w:val="en-US"/>
              </w:rPr>
            </w:pPr>
            <w:r w:rsidRPr="00F159FB">
              <w:rPr>
                <w:rFonts w:ascii="Arial" w:hAnsi="Arial" w:cs="Arial"/>
                <w:lang w:val="en-US"/>
              </w:rPr>
              <w:t xml:space="preserve">Access to </w:t>
            </w:r>
            <w:r>
              <w:rPr>
                <w:rFonts w:ascii="Arial" w:hAnsi="Arial" w:cs="Arial"/>
                <w:lang w:val="en-US"/>
              </w:rPr>
              <w:t>the SONAR EAI back-end</w:t>
            </w:r>
          </w:p>
        </w:tc>
      </w:tr>
      <w:tr w:rsidR="00180F26" w:rsidRPr="00712180" w14:paraId="7329064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5F27F28" w14:textId="77777777" w:rsidR="00180F26" w:rsidRPr="00B81AA8" w:rsidRDefault="00180F26"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30508A3" w14:textId="77777777" w:rsidR="00180F26" w:rsidRPr="00F967EB" w:rsidRDefault="00180F26" w:rsidP="00045F31">
            <w:pPr>
              <w:pStyle w:val="TableText0"/>
              <w:keepNext/>
              <w:keepLines/>
              <w:rPr>
                <w:rFonts w:ascii="Arial" w:hAnsi="Arial" w:cs="Arial"/>
                <w:lang w:val="en-US"/>
              </w:rPr>
            </w:pPr>
            <w:r>
              <w:rPr>
                <w:rFonts w:ascii="Arial" w:hAnsi="Arial" w:cs="Arial"/>
              </w:rPr>
              <w:t>HTTP (8080)</w:t>
            </w:r>
          </w:p>
        </w:tc>
      </w:tr>
      <w:tr w:rsidR="00180F26" w:rsidRPr="00712180" w14:paraId="349300B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7E3441E" w14:textId="77777777" w:rsidR="00180F26" w:rsidRDefault="00180F26"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4B8E76D"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574476532"/>
                <w:placeholder>
                  <w:docPart w:val="0C4ED052145F402EA4B987AE0767B7F1"/>
                </w:placeholder>
                <w:dropDownList>
                  <w:listItem w:displayText="Select" w:value="Select"/>
                  <w:listItem w:displayText="Internal" w:value="Internal"/>
                  <w:listItem w:displayText="External" w:value="External"/>
                </w:dropDownList>
              </w:sdtPr>
              <w:sdtContent>
                <w:r w:rsidR="00180F26">
                  <w:rPr>
                    <w:rFonts w:ascii="Arial" w:hAnsi="Arial" w:cs="Arial"/>
                    <w:lang w:val="en-US"/>
                  </w:rPr>
                  <w:t>Internal</w:t>
                </w:r>
              </w:sdtContent>
            </w:sdt>
          </w:p>
        </w:tc>
      </w:tr>
      <w:tr w:rsidR="00180F26" w:rsidRPr="006D2395" w14:paraId="68C4CA3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69018B9" w14:textId="77777777" w:rsidR="00180F26" w:rsidRDefault="00180F26"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1111E50" w14:textId="70D45481" w:rsidR="00180F26" w:rsidRPr="00F967EB" w:rsidRDefault="00000000" w:rsidP="00045F31">
            <w:pPr>
              <w:pStyle w:val="TableText0"/>
              <w:keepNext/>
              <w:keepLines/>
              <w:rPr>
                <w:rFonts w:ascii="Arial" w:hAnsi="Arial" w:cs="Arial"/>
                <w:lang w:val="en-US"/>
              </w:rPr>
            </w:pPr>
            <w:sdt>
              <w:sdtPr>
                <w:rPr>
                  <w:rFonts w:ascii="Arial" w:hAnsi="Arial" w:cs="Arial"/>
                  <w:lang w:val="en-US"/>
                </w:rPr>
                <w:id w:val="2078778450"/>
                <w:placeholder>
                  <w:docPart w:val="0490346B77F14ABEB728F9F4A1A23736"/>
                </w:placeholder>
                <w:dropDownList>
                  <w:listItem w:displayText="Select" w:value="Select"/>
                  <w:listItem w:displayText="Inbound" w:value="Inbound"/>
                  <w:listItem w:displayText="Outbound" w:value="Outbound"/>
                  <w:listItem w:displayText="Inbound and Outbound" w:value="Inbound and Outbound"/>
                </w:dropDownList>
              </w:sdtPr>
              <w:sdtContent>
                <w:r w:rsidR="00180F26">
                  <w:rPr>
                    <w:rFonts w:ascii="Arial" w:hAnsi="Arial" w:cs="Arial"/>
                    <w:lang w:val="en-US"/>
                  </w:rPr>
                  <w:t>Outbound</w:t>
                </w:r>
              </w:sdtContent>
            </w:sdt>
          </w:p>
        </w:tc>
      </w:tr>
      <w:tr w:rsidR="00180F26" w:rsidRPr="00A540D4" w14:paraId="670E283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08F6491" w14:textId="77777777" w:rsidR="00180F26" w:rsidRDefault="00180F26"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81209C8"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92192344"/>
                <w:placeholder>
                  <w:docPart w:val="5A27F85705D044CC817DE6B55BCF81AA"/>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180F26" w:rsidRPr="00B931BB" w14:paraId="7CF2F9C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529381F" w14:textId="77777777" w:rsidR="00180F26" w:rsidRDefault="00180F26"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95ABFF3" w14:textId="77777777" w:rsidR="00180F26" w:rsidRPr="00F967EB" w:rsidRDefault="00180F26"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68225225"/>
                <w:placeholder>
                  <w:docPart w:val="5A27F85705D044CC817DE6B55BCF81A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9829A14"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84950509"/>
                <w:placeholder>
                  <w:docPart w:val="5A27F85705D044CC817DE6B55BCF81A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25DD212"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67714750"/>
                <w:placeholder>
                  <w:docPart w:val="CE660F348E534C7C89E4F2696E47ED5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450F073" w14:textId="77777777" w:rsidR="00180F26" w:rsidRDefault="00180F26"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0256BE7" w14:textId="77777777" w:rsidR="00180F26" w:rsidRDefault="00180F26" w:rsidP="00045F31">
            <w:pPr>
              <w:pStyle w:val="TableText0"/>
              <w:keepNext/>
              <w:keepLines/>
              <w:rPr>
                <w:rFonts w:ascii="Arial" w:hAnsi="Arial" w:cs="Arial"/>
                <w:lang w:val="en-US"/>
              </w:rPr>
            </w:pPr>
          </w:p>
          <w:p w14:paraId="16A96E23" w14:textId="77777777" w:rsidR="00180F26" w:rsidRPr="00F967EB" w:rsidRDefault="00180F26"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180F26" w:rsidRPr="005220F1" w14:paraId="3FC58C1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065F316"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22B3CBA" w14:textId="77777777" w:rsidR="00180F26" w:rsidRPr="00F967EB" w:rsidRDefault="00180F26" w:rsidP="00045F31">
            <w:pPr>
              <w:pStyle w:val="TableText0"/>
              <w:keepNext/>
              <w:keepLines/>
              <w:rPr>
                <w:rFonts w:ascii="Arial" w:hAnsi="Arial" w:cs="Arial"/>
                <w:lang w:val="en-US"/>
              </w:rPr>
            </w:pPr>
            <w:r w:rsidRPr="00B34E90">
              <w:rPr>
                <w:rFonts w:ascii="Arial" w:hAnsi="Arial" w:cs="Arial"/>
              </w:rPr>
              <w:t>Not specified</w:t>
            </w:r>
          </w:p>
        </w:tc>
      </w:tr>
      <w:tr w:rsidR="00180F26" w:rsidRPr="00B81AA8" w14:paraId="6C55C0B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89BB34F"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83AA196"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28462D3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0CE5843"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71CD5E2"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1800BB0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742A454"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2A6E735"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bl>
    <w:p w14:paraId="1F12A6CD" w14:textId="3D45E24F" w:rsidR="00180F26" w:rsidRDefault="00180F26" w:rsidP="00180F26">
      <w:pPr>
        <w:pStyle w:val="BodyText"/>
      </w:pPr>
    </w:p>
    <w:p w14:paraId="6CEB798B" w14:textId="70F4CCF7" w:rsidR="00180F26" w:rsidRDefault="00180F26" w:rsidP="00180F26">
      <w:pPr>
        <w:pStyle w:val="Heading5"/>
      </w:pPr>
      <w:r>
        <w:rPr>
          <w:rFonts w:cs="Arial"/>
          <w:lang w:val="en-US"/>
        </w:rPr>
        <w:lastRenderedPageBreak/>
        <w:t>SONAR Gateway</w:t>
      </w:r>
    </w:p>
    <w:tbl>
      <w:tblPr>
        <w:tblW w:w="5344" w:type="pct"/>
        <w:tblLook w:val="0000" w:firstRow="0" w:lastRow="0" w:firstColumn="0" w:lastColumn="0" w:noHBand="0" w:noVBand="0"/>
      </w:tblPr>
      <w:tblGrid>
        <w:gridCol w:w="3033"/>
        <w:gridCol w:w="6362"/>
      </w:tblGrid>
      <w:tr w:rsidR="00180F26" w:rsidRPr="008044BD" w14:paraId="0AF3EA6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0A2B5C5" w14:textId="77777777" w:rsidR="00180F26" w:rsidRPr="00B81AA8" w:rsidRDefault="00180F26" w:rsidP="00180F2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D240C2D" w14:textId="0DDE3BEE" w:rsidR="00180F26" w:rsidRPr="00F967EB" w:rsidRDefault="00180F26" w:rsidP="00180F26">
            <w:pPr>
              <w:pStyle w:val="TableText0"/>
              <w:keepNext/>
              <w:keepLines/>
              <w:rPr>
                <w:rFonts w:ascii="Arial" w:hAnsi="Arial" w:cs="Arial"/>
                <w:lang w:val="en-US"/>
              </w:rPr>
            </w:pPr>
            <w:r w:rsidRPr="00763759">
              <w:rPr>
                <w:rFonts w:ascii="Arial" w:hAnsi="Arial" w:cs="Arial"/>
                <w:lang w:val="en-US"/>
              </w:rPr>
              <w:t>Access to config and status data</w:t>
            </w:r>
          </w:p>
        </w:tc>
      </w:tr>
      <w:tr w:rsidR="00180F26" w:rsidRPr="00712180" w14:paraId="773975F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73180D" w14:textId="77777777" w:rsidR="00180F26" w:rsidRPr="00B81AA8" w:rsidRDefault="00180F26" w:rsidP="00180F2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C6E86E3" w14:textId="26DA9F7C" w:rsidR="00180F26" w:rsidRPr="00F967EB" w:rsidRDefault="00180F26" w:rsidP="00180F26">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180F26" w:rsidRPr="00712180" w14:paraId="155E8CC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26FC48B" w14:textId="77777777" w:rsidR="00180F26" w:rsidRDefault="00180F26"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4D408B3"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549376705"/>
                <w:placeholder>
                  <w:docPart w:val="8286489BF7FB4C00B065891E8AD10AD0"/>
                </w:placeholder>
                <w:dropDownList>
                  <w:listItem w:displayText="Select" w:value="Select"/>
                  <w:listItem w:displayText="Internal" w:value="Internal"/>
                  <w:listItem w:displayText="External" w:value="External"/>
                </w:dropDownList>
              </w:sdtPr>
              <w:sdtContent>
                <w:r w:rsidR="00180F26">
                  <w:rPr>
                    <w:rFonts w:ascii="Arial" w:hAnsi="Arial" w:cs="Arial"/>
                    <w:lang w:val="en-US"/>
                  </w:rPr>
                  <w:t>Internal</w:t>
                </w:r>
              </w:sdtContent>
            </w:sdt>
          </w:p>
        </w:tc>
      </w:tr>
      <w:tr w:rsidR="00180F26" w:rsidRPr="006D2395" w14:paraId="5C1BBE0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74B6849" w14:textId="77777777" w:rsidR="00180F26" w:rsidRDefault="00180F26"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2ECA8FC" w14:textId="66D14642" w:rsidR="00180F26" w:rsidRPr="00F967EB" w:rsidRDefault="00000000" w:rsidP="00045F31">
            <w:pPr>
              <w:pStyle w:val="TableText0"/>
              <w:keepNext/>
              <w:keepLines/>
              <w:rPr>
                <w:rFonts w:ascii="Arial" w:hAnsi="Arial" w:cs="Arial"/>
                <w:lang w:val="en-US"/>
              </w:rPr>
            </w:pPr>
            <w:sdt>
              <w:sdtPr>
                <w:rPr>
                  <w:rFonts w:ascii="Arial" w:hAnsi="Arial" w:cs="Arial"/>
                  <w:lang w:val="en-US"/>
                </w:rPr>
                <w:id w:val="623111159"/>
                <w:placeholder>
                  <w:docPart w:val="0BA633886CC74D038C8C6132EC5D3FFE"/>
                </w:placeholder>
                <w:dropDownList>
                  <w:listItem w:displayText="Select" w:value="Select"/>
                  <w:listItem w:displayText="Inbound" w:value="Inbound"/>
                  <w:listItem w:displayText="Outbound" w:value="Outbound"/>
                  <w:listItem w:displayText="Inbound and Outbound" w:value="Inbound and Outbound"/>
                </w:dropDownList>
              </w:sdtPr>
              <w:sdtContent>
                <w:r w:rsidR="00180F26">
                  <w:rPr>
                    <w:rFonts w:ascii="Arial" w:hAnsi="Arial" w:cs="Arial"/>
                    <w:lang w:val="en-US"/>
                  </w:rPr>
                  <w:t>Outbound</w:t>
                </w:r>
              </w:sdtContent>
            </w:sdt>
          </w:p>
        </w:tc>
      </w:tr>
      <w:tr w:rsidR="00180F26" w:rsidRPr="00A540D4" w14:paraId="6D98E13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64E17" w14:textId="77777777" w:rsidR="00180F26" w:rsidRDefault="00180F26"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CFE94A3"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36985790"/>
                <w:placeholder>
                  <w:docPart w:val="15A69B453A93479098B8AC73CBB6C99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180F26" w:rsidRPr="00B931BB" w14:paraId="6C0284E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D05F1ED" w14:textId="77777777" w:rsidR="00180F26" w:rsidRDefault="00180F26"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1EC1E1" w14:textId="77777777" w:rsidR="00180F26" w:rsidRPr="00F967EB" w:rsidRDefault="00180F26"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85437888"/>
                <w:placeholder>
                  <w:docPart w:val="15A69B453A93479098B8AC73CBB6C99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F0091BB"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57080407"/>
                <w:placeholder>
                  <w:docPart w:val="15A69B453A93479098B8AC73CBB6C99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3E3873A"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22624916"/>
                <w:placeholder>
                  <w:docPart w:val="CBCF586F3FC3494FA81C841C225F397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AC7A32B" w14:textId="77777777" w:rsidR="00180F26" w:rsidRDefault="00180F26"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7CBA66D" w14:textId="77777777" w:rsidR="00180F26" w:rsidRDefault="00180F26" w:rsidP="00045F31">
            <w:pPr>
              <w:pStyle w:val="TableText0"/>
              <w:keepNext/>
              <w:keepLines/>
              <w:rPr>
                <w:rFonts w:ascii="Arial" w:hAnsi="Arial" w:cs="Arial"/>
                <w:lang w:val="en-US"/>
              </w:rPr>
            </w:pPr>
          </w:p>
          <w:p w14:paraId="3ABC7C8A" w14:textId="77777777" w:rsidR="00180F26" w:rsidRPr="00F967EB" w:rsidRDefault="00180F26"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180F26" w:rsidRPr="005220F1" w14:paraId="01278E9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7B1C320"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976C6E" w14:textId="77777777" w:rsidR="00180F26" w:rsidRPr="00F967EB" w:rsidRDefault="00180F26" w:rsidP="00045F31">
            <w:pPr>
              <w:pStyle w:val="TableText0"/>
              <w:keepNext/>
              <w:keepLines/>
              <w:rPr>
                <w:rFonts w:ascii="Arial" w:hAnsi="Arial" w:cs="Arial"/>
                <w:lang w:val="en-US"/>
              </w:rPr>
            </w:pPr>
            <w:r w:rsidRPr="00B34E90">
              <w:rPr>
                <w:rFonts w:ascii="Arial" w:hAnsi="Arial" w:cs="Arial"/>
              </w:rPr>
              <w:t>Not specified</w:t>
            </w:r>
          </w:p>
        </w:tc>
      </w:tr>
      <w:tr w:rsidR="00180F26" w:rsidRPr="00B81AA8" w14:paraId="0000CF5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5959CB4"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7A99689"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56C78B6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A1F7168"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4E8815"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67E6624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03CFA31"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E56ED9B"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bl>
    <w:p w14:paraId="2032B4AC" w14:textId="2F28EFDD" w:rsidR="00180F26" w:rsidRDefault="00180F26" w:rsidP="00180F26">
      <w:pPr>
        <w:pStyle w:val="BodyText"/>
      </w:pPr>
    </w:p>
    <w:p w14:paraId="661D4A31" w14:textId="18F5C92D" w:rsidR="00180F26" w:rsidRDefault="00180F26" w:rsidP="00180F26">
      <w:pPr>
        <w:pStyle w:val="Heading5"/>
      </w:pPr>
      <w:r>
        <w:rPr>
          <w:rFonts w:cs="Arial"/>
          <w:lang w:val="en-US"/>
        </w:rPr>
        <w:t>SONAR file system</w:t>
      </w:r>
    </w:p>
    <w:tbl>
      <w:tblPr>
        <w:tblW w:w="5344" w:type="pct"/>
        <w:tblLook w:val="0000" w:firstRow="0" w:lastRow="0" w:firstColumn="0" w:lastColumn="0" w:noHBand="0" w:noVBand="0"/>
      </w:tblPr>
      <w:tblGrid>
        <w:gridCol w:w="3033"/>
        <w:gridCol w:w="6362"/>
      </w:tblGrid>
      <w:tr w:rsidR="00180F26" w:rsidRPr="008044BD" w14:paraId="59DC5F3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CB41E35"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4F79A03" w14:textId="0A5FCD72" w:rsidR="00180F26" w:rsidRPr="00180F26" w:rsidRDefault="00180F26" w:rsidP="00180F26">
            <w:pPr>
              <w:pStyle w:val="BodyText"/>
            </w:pPr>
            <w:r w:rsidRPr="00F159FB">
              <w:rPr>
                <w:rFonts w:cs="Arial"/>
                <w:lang w:val="en-US"/>
              </w:rPr>
              <w:t xml:space="preserve">Access to SONAR </w:t>
            </w:r>
            <w:r>
              <w:rPr>
                <w:rFonts w:cs="Arial"/>
                <w:lang w:val="en-US"/>
              </w:rPr>
              <w:t>file system</w:t>
            </w:r>
          </w:p>
        </w:tc>
      </w:tr>
      <w:tr w:rsidR="00180F26" w:rsidRPr="00712180" w14:paraId="18D64193"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63DEA8A" w14:textId="77777777" w:rsidR="00180F26" w:rsidRPr="00B81AA8" w:rsidRDefault="00180F26"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05BB25C" w14:textId="2589AE3E" w:rsidR="00180F26" w:rsidRPr="00F967EB" w:rsidRDefault="00180F26" w:rsidP="00045F31">
            <w:pPr>
              <w:pStyle w:val="TableText0"/>
              <w:keepNext/>
              <w:keepLines/>
              <w:rPr>
                <w:rFonts w:ascii="Arial" w:hAnsi="Arial" w:cs="Arial"/>
                <w:lang w:val="en-US"/>
              </w:rPr>
            </w:pPr>
            <w:r>
              <w:rPr>
                <w:rFonts w:ascii="Arial" w:hAnsi="Arial" w:cs="Arial"/>
              </w:rPr>
              <w:t>NFS (2049,111)</w:t>
            </w:r>
          </w:p>
        </w:tc>
      </w:tr>
      <w:tr w:rsidR="00180F26" w:rsidRPr="00712180" w14:paraId="0E71365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E9E692F" w14:textId="77777777" w:rsidR="00180F26" w:rsidRDefault="00180F26"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E362689"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93947046"/>
                <w:placeholder>
                  <w:docPart w:val="93A1BAEA5EDE490385A7FE569F115388"/>
                </w:placeholder>
                <w:dropDownList>
                  <w:listItem w:displayText="Select" w:value="Select"/>
                  <w:listItem w:displayText="Internal" w:value="Internal"/>
                  <w:listItem w:displayText="External" w:value="External"/>
                </w:dropDownList>
              </w:sdtPr>
              <w:sdtContent>
                <w:r w:rsidR="00180F26">
                  <w:rPr>
                    <w:rFonts w:ascii="Arial" w:hAnsi="Arial" w:cs="Arial"/>
                    <w:lang w:val="en-US"/>
                  </w:rPr>
                  <w:t>Internal</w:t>
                </w:r>
              </w:sdtContent>
            </w:sdt>
          </w:p>
        </w:tc>
      </w:tr>
      <w:tr w:rsidR="00180F26" w:rsidRPr="006D2395" w14:paraId="41FD3BE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83EF9B5" w14:textId="77777777" w:rsidR="00180F26" w:rsidRDefault="00180F26"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2FE5485" w14:textId="77777777" w:rsidR="00180F26" w:rsidRPr="00F967EB" w:rsidRDefault="00000000" w:rsidP="00045F31">
            <w:pPr>
              <w:pStyle w:val="TableText0"/>
              <w:keepNext/>
              <w:keepLines/>
              <w:rPr>
                <w:rFonts w:ascii="Arial" w:hAnsi="Arial" w:cs="Arial"/>
                <w:lang w:val="en-US"/>
              </w:rPr>
            </w:pPr>
            <w:sdt>
              <w:sdtPr>
                <w:rPr>
                  <w:rFonts w:ascii="Arial" w:hAnsi="Arial" w:cs="Arial"/>
                  <w:lang w:val="en-US"/>
                </w:rPr>
                <w:id w:val="-2137247931"/>
                <w:placeholder>
                  <w:docPart w:val="B0216C43CF464CBF822491D061BBFF6B"/>
                </w:placeholder>
                <w:dropDownList>
                  <w:listItem w:displayText="Select" w:value="Select"/>
                  <w:listItem w:displayText="Inbound" w:value="Inbound"/>
                  <w:listItem w:displayText="Outbound" w:value="Outbound"/>
                  <w:listItem w:displayText="Inbound and Outbound" w:value="Inbound and Outbound"/>
                </w:dropDownList>
              </w:sdtPr>
              <w:sdtContent>
                <w:r w:rsidR="00180F26">
                  <w:rPr>
                    <w:rFonts w:ascii="Arial" w:hAnsi="Arial" w:cs="Arial"/>
                    <w:lang w:val="en-US"/>
                  </w:rPr>
                  <w:t>Outbound</w:t>
                </w:r>
              </w:sdtContent>
            </w:sdt>
          </w:p>
        </w:tc>
      </w:tr>
      <w:tr w:rsidR="00180F26" w:rsidRPr="00A540D4" w14:paraId="5CE6FC6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AEFA845" w14:textId="77777777" w:rsidR="00180F26" w:rsidRDefault="00180F26"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7171E02"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303690869"/>
                <w:placeholder>
                  <w:docPart w:val="59063ECAE4CC421E87DCF77446D4179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180F26" w:rsidRPr="00B931BB" w14:paraId="2CFB1F4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46D0449" w14:textId="77777777" w:rsidR="00180F26" w:rsidRDefault="00180F26"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54A1F58" w14:textId="77777777" w:rsidR="00180F26" w:rsidRPr="00F967EB" w:rsidRDefault="00180F26"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74880643"/>
                <w:placeholder>
                  <w:docPart w:val="59063ECAE4CC421E87DCF77446D4179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7A116A3"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08869516"/>
                <w:placeholder>
                  <w:docPart w:val="59063ECAE4CC421E87DCF77446D41793"/>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9EE3060" w14:textId="77777777" w:rsidR="00180F26" w:rsidRPr="00F967EB" w:rsidRDefault="00180F26"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49613712"/>
                <w:placeholder>
                  <w:docPart w:val="021ED64D90B44B18998542866276FF3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1C29F73" w14:textId="77777777" w:rsidR="00180F26" w:rsidRDefault="00180F26"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26BF10B" w14:textId="77777777" w:rsidR="00180F26" w:rsidRDefault="00180F26" w:rsidP="00045F31">
            <w:pPr>
              <w:pStyle w:val="TableText0"/>
              <w:keepNext/>
              <w:keepLines/>
              <w:rPr>
                <w:rFonts w:ascii="Arial" w:hAnsi="Arial" w:cs="Arial"/>
                <w:lang w:val="en-US"/>
              </w:rPr>
            </w:pPr>
          </w:p>
          <w:p w14:paraId="720B0CE8" w14:textId="77777777" w:rsidR="00180F26" w:rsidRPr="00F967EB" w:rsidRDefault="00180F26"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180F26" w:rsidRPr="005220F1" w14:paraId="382B24A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8EC08DD"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21CDBDA" w14:textId="77777777" w:rsidR="00180F26" w:rsidRPr="00F967EB" w:rsidRDefault="00180F26" w:rsidP="00045F31">
            <w:pPr>
              <w:pStyle w:val="TableText0"/>
              <w:keepNext/>
              <w:keepLines/>
              <w:rPr>
                <w:rFonts w:ascii="Arial" w:hAnsi="Arial" w:cs="Arial"/>
                <w:lang w:val="en-US"/>
              </w:rPr>
            </w:pPr>
            <w:r w:rsidRPr="00B34E90">
              <w:rPr>
                <w:rFonts w:ascii="Arial" w:hAnsi="Arial" w:cs="Arial"/>
              </w:rPr>
              <w:t>Not specified</w:t>
            </w:r>
          </w:p>
        </w:tc>
      </w:tr>
      <w:tr w:rsidR="00180F26" w:rsidRPr="00B81AA8" w14:paraId="624434C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A2A923B"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E38C0AA"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5587C35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A0D1C"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FC5E24F"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r w:rsidR="00180F26" w:rsidRPr="00B81AA8" w14:paraId="432FECD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45DEE38" w14:textId="77777777" w:rsidR="00180F26" w:rsidRPr="00B81AA8" w:rsidRDefault="00180F26"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288BFB9" w14:textId="77777777" w:rsidR="00180F26" w:rsidRPr="00F967EB" w:rsidRDefault="00180F26" w:rsidP="00045F31">
            <w:pPr>
              <w:pStyle w:val="TableText0"/>
              <w:keepNext/>
              <w:keepLines/>
              <w:rPr>
                <w:rFonts w:ascii="Arial" w:hAnsi="Arial" w:cs="Arial"/>
              </w:rPr>
            </w:pPr>
            <w:r w:rsidRPr="00B34E90">
              <w:rPr>
                <w:rFonts w:ascii="Arial" w:hAnsi="Arial" w:cs="Arial"/>
              </w:rPr>
              <w:t>Not specified</w:t>
            </w:r>
          </w:p>
        </w:tc>
      </w:tr>
    </w:tbl>
    <w:p w14:paraId="215869A5" w14:textId="71A90BB9" w:rsidR="00180F26" w:rsidRDefault="00180F26" w:rsidP="00180F26">
      <w:pPr>
        <w:pStyle w:val="BodyText"/>
      </w:pPr>
    </w:p>
    <w:p w14:paraId="7D339D0F" w14:textId="30BFE959" w:rsidR="00045F31" w:rsidRDefault="00045F31" w:rsidP="00045F31">
      <w:pPr>
        <w:pStyle w:val="Heading4"/>
      </w:pPr>
      <w:r w:rsidRPr="00045F31">
        <w:lastRenderedPageBreak/>
        <w:t>SONAR EAI application</w:t>
      </w:r>
    </w:p>
    <w:p w14:paraId="4D67BFAB" w14:textId="7D8B23C5" w:rsidR="00045F31" w:rsidRPr="00045F31" w:rsidRDefault="00045F31" w:rsidP="00045F31">
      <w:pPr>
        <w:pStyle w:val="BodyText"/>
      </w:pPr>
      <w:r w:rsidRPr="004A4113">
        <w:rPr>
          <w:noProof/>
          <w:lang w:val="nl-NL" w:eastAsia="nl-NL" w:bidi="ar-SA"/>
        </w:rPr>
        <w:drawing>
          <wp:inline distT="0" distB="0" distL="0" distR="0" wp14:anchorId="5DE83F04" wp14:editId="31C65F6F">
            <wp:extent cx="4832350" cy="2434378"/>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4048" cy="2445309"/>
                    </a:xfrm>
                    <a:prstGeom prst="rect">
                      <a:avLst/>
                    </a:prstGeom>
                  </pic:spPr>
                </pic:pic>
              </a:graphicData>
            </a:graphic>
          </wp:inline>
        </w:drawing>
      </w:r>
    </w:p>
    <w:p w14:paraId="73CEEC43" w14:textId="0F470613" w:rsidR="00045F31" w:rsidRDefault="00045F31" w:rsidP="00045F31">
      <w:pPr>
        <w:pStyle w:val="Heading5"/>
      </w:pPr>
      <w:r>
        <w:rPr>
          <w:rFonts w:cs="Arial"/>
          <w:lang w:val="en-US"/>
        </w:rPr>
        <w:t xml:space="preserve">SONAR </w:t>
      </w:r>
      <w:r w:rsidRPr="00045F31">
        <w:rPr>
          <w:rFonts w:cs="Arial"/>
          <w:lang w:val="en-US"/>
        </w:rPr>
        <w:t>EAI AI</w:t>
      </w:r>
    </w:p>
    <w:tbl>
      <w:tblPr>
        <w:tblW w:w="5344" w:type="pct"/>
        <w:tblLook w:val="0000" w:firstRow="0" w:lastRow="0" w:firstColumn="0" w:lastColumn="0" w:noHBand="0" w:noVBand="0"/>
      </w:tblPr>
      <w:tblGrid>
        <w:gridCol w:w="3033"/>
        <w:gridCol w:w="6362"/>
      </w:tblGrid>
      <w:tr w:rsidR="00045F31" w:rsidRPr="008044BD" w14:paraId="3E0EC20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44AACFD"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DB606C" w14:textId="4D43557D" w:rsidR="00045F31" w:rsidRPr="00180F26" w:rsidRDefault="00045F31" w:rsidP="00045F31">
            <w:pPr>
              <w:pStyle w:val="BodyText"/>
            </w:pPr>
            <w:r w:rsidRPr="00F159FB">
              <w:rPr>
                <w:rFonts w:cs="Arial"/>
                <w:lang w:val="en-US"/>
              </w:rPr>
              <w:t xml:space="preserve">Access </w:t>
            </w:r>
            <w:r>
              <w:rPr>
                <w:rFonts w:cs="Arial"/>
                <w:lang w:val="en-US"/>
              </w:rPr>
              <w:t xml:space="preserve">from the SONAR EAI application interface </w:t>
            </w:r>
            <w:r w:rsidRPr="00F159FB">
              <w:rPr>
                <w:rFonts w:cs="Arial"/>
                <w:lang w:val="en-US"/>
              </w:rPr>
              <w:t xml:space="preserve">to </w:t>
            </w:r>
            <w:r>
              <w:rPr>
                <w:rFonts w:cs="Arial"/>
                <w:lang w:val="en-US"/>
              </w:rPr>
              <w:t>the SONAR EAI back-end</w:t>
            </w:r>
          </w:p>
        </w:tc>
      </w:tr>
      <w:tr w:rsidR="00045F31" w:rsidRPr="00712180" w14:paraId="7AE8675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736B2F4" w14:textId="77777777" w:rsidR="00045F31" w:rsidRPr="00B81AA8" w:rsidRDefault="00045F31" w:rsidP="00045F3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87C12C1" w14:textId="731526D9" w:rsidR="00045F31" w:rsidRPr="00F967EB" w:rsidRDefault="00045F31" w:rsidP="00045F31">
            <w:pPr>
              <w:pStyle w:val="TableText0"/>
              <w:keepNext/>
              <w:keepLines/>
              <w:rPr>
                <w:rFonts w:ascii="Arial" w:hAnsi="Arial" w:cs="Arial"/>
                <w:lang w:val="en-US"/>
              </w:rPr>
            </w:pPr>
            <w:r>
              <w:rPr>
                <w:rFonts w:ascii="Arial" w:hAnsi="Arial" w:cs="Arial"/>
              </w:rPr>
              <w:t>HTTP (80)</w:t>
            </w:r>
          </w:p>
        </w:tc>
      </w:tr>
      <w:tr w:rsidR="00045F31" w:rsidRPr="00712180" w14:paraId="1650EA6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0D0ECF7" w14:textId="77777777" w:rsidR="00045F31" w:rsidRDefault="00045F31"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1F857E" w14:textId="77777777" w:rsidR="00045F31"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455755176"/>
                <w:placeholder>
                  <w:docPart w:val="3372CA6D177C4AAA85286654C1C9800E"/>
                </w:placeholder>
                <w:dropDownList>
                  <w:listItem w:displayText="Select" w:value="Select"/>
                  <w:listItem w:displayText="Internal" w:value="Internal"/>
                  <w:listItem w:displayText="External" w:value="External"/>
                </w:dropDownList>
              </w:sdtPr>
              <w:sdtContent>
                <w:r w:rsidR="00045F31">
                  <w:rPr>
                    <w:rFonts w:ascii="Arial" w:hAnsi="Arial" w:cs="Arial"/>
                    <w:lang w:val="en-US"/>
                  </w:rPr>
                  <w:t>Internal</w:t>
                </w:r>
              </w:sdtContent>
            </w:sdt>
          </w:p>
        </w:tc>
      </w:tr>
      <w:tr w:rsidR="00045F31" w:rsidRPr="006D2395" w14:paraId="75C8F60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93C0FCF" w14:textId="77777777" w:rsidR="00045F31" w:rsidRDefault="00045F31"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037551C" w14:textId="5FE8BE3B" w:rsidR="00045F31" w:rsidRPr="00F967EB" w:rsidRDefault="00000000" w:rsidP="00045F31">
            <w:pPr>
              <w:pStyle w:val="TableText0"/>
              <w:keepNext/>
              <w:keepLines/>
              <w:rPr>
                <w:rFonts w:ascii="Arial" w:hAnsi="Arial" w:cs="Arial"/>
                <w:lang w:val="en-US"/>
              </w:rPr>
            </w:pPr>
            <w:sdt>
              <w:sdtPr>
                <w:rPr>
                  <w:rFonts w:ascii="Arial" w:hAnsi="Arial" w:cs="Arial"/>
                  <w:lang w:val="en-US"/>
                </w:rPr>
                <w:id w:val="-200633506"/>
                <w:placeholder>
                  <w:docPart w:val="A0674108EF2E43F5AC7A107961F1C110"/>
                </w:placeholder>
                <w:dropDownList>
                  <w:listItem w:displayText="Select" w:value="Select"/>
                  <w:listItem w:displayText="Inbound" w:value="Inbound"/>
                  <w:listItem w:displayText="Outbound" w:value="Outbound"/>
                  <w:listItem w:displayText="Inbound and Outbound" w:value="Inbound and Outbound"/>
                </w:dropDownList>
              </w:sdtPr>
              <w:sdtContent>
                <w:r w:rsidR="00045F31">
                  <w:rPr>
                    <w:rFonts w:ascii="Arial" w:hAnsi="Arial" w:cs="Arial"/>
                    <w:lang w:val="en-US"/>
                  </w:rPr>
                  <w:t>Inbound</w:t>
                </w:r>
              </w:sdtContent>
            </w:sdt>
          </w:p>
        </w:tc>
      </w:tr>
      <w:tr w:rsidR="00045F31" w:rsidRPr="00A540D4" w14:paraId="25888CB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24E3E" w14:textId="77777777" w:rsidR="00045F31" w:rsidRDefault="00045F31"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CD07E42"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00327271"/>
                <w:placeholder>
                  <w:docPart w:val="9EB51D93904F473996D3E42CE21061F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045F31" w:rsidRPr="00B931BB" w14:paraId="20D81B1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28BCB36" w14:textId="77777777" w:rsidR="00045F31" w:rsidRDefault="00045F31"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7FF91F6" w14:textId="77777777" w:rsidR="00045F31" w:rsidRPr="00F967EB" w:rsidRDefault="00045F31"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36229416"/>
                <w:placeholder>
                  <w:docPart w:val="9EB51D93904F473996D3E42CE21061F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28F5ED1"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85536727"/>
                <w:placeholder>
                  <w:docPart w:val="9EB51D93904F473996D3E42CE21061F3"/>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135373E"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80485852"/>
                <w:placeholder>
                  <w:docPart w:val="701895E80AD7484B8B2395D6B3EE796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1950BA8" w14:textId="77777777" w:rsidR="00045F31" w:rsidRDefault="00045F31"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DED0678" w14:textId="77777777" w:rsidR="00045F31" w:rsidRDefault="00045F31" w:rsidP="00045F31">
            <w:pPr>
              <w:pStyle w:val="TableText0"/>
              <w:keepNext/>
              <w:keepLines/>
              <w:rPr>
                <w:rFonts w:ascii="Arial" w:hAnsi="Arial" w:cs="Arial"/>
                <w:lang w:val="en-US"/>
              </w:rPr>
            </w:pPr>
          </w:p>
          <w:p w14:paraId="491E0CA6" w14:textId="77777777" w:rsidR="00045F31" w:rsidRPr="00F967EB" w:rsidRDefault="00045F31"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045F31" w:rsidRPr="005220F1" w14:paraId="21DE3FB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D941295"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4998DB5" w14:textId="77777777" w:rsidR="00045F31" w:rsidRPr="00F967EB" w:rsidRDefault="00045F31" w:rsidP="00045F31">
            <w:pPr>
              <w:pStyle w:val="TableText0"/>
              <w:keepNext/>
              <w:keepLines/>
              <w:rPr>
                <w:rFonts w:ascii="Arial" w:hAnsi="Arial" w:cs="Arial"/>
                <w:lang w:val="en-US"/>
              </w:rPr>
            </w:pPr>
            <w:r w:rsidRPr="00B34E90">
              <w:rPr>
                <w:rFonts w:ascii="Arial" w:hAnsi="Arial" w:cs="Arial"/>
              </w:rPr>
              <w:t>Not specified</w:t>
            </w:r>
          </w:p>
        </w:tc>
      </w:tr>
      <w:tr w:rsidR="00045F31" w:rsidRPr="00B81AA8" w14:paraId="2B7DCC0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ECC42"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2EE116"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0FC8D41F"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9FE5E"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702859"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1F70101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67E716B"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BD1ECA3"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bl>
    <w:p w14:paraId="203984B9" w14:textId="6CFB34FF" w:rsidR="00045F31" w:rsidRDefault="00045F31" w:rsidP="00045F31">
      <w:pPr>
        <w:pStyle w:val="BodyText"/>
      </w:pPr>
    </w:p>
    <w:p w14:paraId="21DD7ECA" w14:textId="12CFB58F" w:rsidR="00045F31" w:rsidRDefault="00045F31" w:rsidP="00045F31">
      <w:pPr>
        <w:pStyle w:val="Heading5"/>
      </w:pPr>
      <w:r w:rsidRPr="00045F31">
        <w:rPr>
          <w:rFonts w:cs="Arial"/>
          <w:lang w:val="en-US"/>
        </w:rPr>
        <w:lastRenderedPageBreak/>
        <w:t>WBSBUS</w:t>
      </w:r>
    </w:p>
    <w:tbl>
      <w:tblPr>
        <w:tblW w:w="5344" w:type="pct"/>
        <w:tblLook w:val="0000" w:firstRow="0" w:lastRow="0" w:firstColumn="0" w:lastColumn="0" w:noHBand="0" w:noVBand="0"/>
      </w:tblPr>
      <w:tblGrid>
        <w:gridCol w:w="3033"/>
        <w:gridCol w:w="6362"/>
      </w:tblGrid>
      <w:tr w:rsidR="00006DFF" w:rsidRPr="008044BD" w14:paraId="445D4EE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955CFCB"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C11725D" w14:textId="5086CB6A" w:rsidR="00006DFF" w:rsidRPr="00180F26" w:rsidRDefault="00006DFF" w:rsidP="00006DFF">
            <w:pPr>
              <w:pStyle w:val="BodyText"/>
            </w:pPr>
            <w:r w:rsidRPr="00CC6A8C">
              <w:rPr>
                <w:rFonts w:cs="Arial"/>
              </w:rPr>
              <w:t>system communicating with external SONAR businesses and users, among others:</w:t>
            </w:r>
            <w:r>
              <w:rPr>
                <w:rFonts w:cs="Arial"/>
              </w:rPr>
              <w:t xml:space="preserve"> </w:t>
            </w:r>
            <w:r w:rsidRPr="008F02E6">
              <w:rPr>
                <w:rFonts w:cs="Arial"/>
                <w:lang w:val="en-US"/>
              </w:rPr>
              <w:t xml:space="preserve">SMF, </w:t>
            </w:r>
            <w:r w:rsidRPr="00CC6A8C">
              <w:rPr>
                <w:rFonts w:cs="Arial"/>
              </w:rPr>
              <w:t>EAED</w:t>
            </w:r>
            <w:r>
              <w:rPr>
                <w:rFonts w:cs="Arial"/>
              </w:rPr>
              <w:t xml:space="preserve">, </w:t>
            </w:r>
            <w:r w:rsidRPr="00CC6A8C">
              <w:rPr>
                <w:rFonts w:cs="Arial"/>
              </w:rPr>
              <w:t>PeopleSoft</w:t>
            </w:r>
            <w:r>
              <w:rPr>
                <w:rFonts w:cs="Arial"/>
              </w:rPr>
              <w:t xml:space="preserve">, </w:t>
            </w:r>
            <w:r w:rsidRPr="00CC6A8C">
              <w:rPr>
                <w:rFonts w:cs="Arial"/>
              </w:rPr>
              <w:t>Prisma Satellite</w:t>
            </w:r>
            <w:r>
              <w:rPr>
                <w:rFonts w:cs="Arial"/>
              </w:rPr>
              <w:t xml:space="preserve">, </w:t>
            </w:r>
            <w:r w:rsidRPr="00CC6A8C">
              <w:rPr>
                <w:rFonts w:cs="Arial"/>
              </w:rPr>
              <w:t>K3CR</w:t>
            </w:r>
            <w:r>
              <w:rPr>
                <w:rFonts w:cs="Arial"/>
              </w:rPr>
              <w:t xml:space="preserve">, </w:t>
            </w:r>
            <w:r w:rsidRPr="00CC6A8C">
              <w:rPr>
                <w:rFonts w:cs="Arial"/>
              </w:rPr>
              <w:t>Werk.nl (</w:t>
            </w:r>
            <w:proofErr w:type="spellStart"/>
            <w:r w:rsidRPr="00CC6A8C">
              <w:rPr>
                <w:rFonts w:cs="Arial"/>
              </w:rPr>
              <w:t>Werkmap</w:t>
            </w:r>
            <w:proofErr w:type="spellEnd"/>
            <w:r w:rsidRPr="00CC6A8C">
              <w:rPr>
                <w:rFonts w:cs="Arial"/>
              </w:rPr>
              <w:t>)</w:t>
            </w:r>
            <w:r>
              <w:rPr>
                <w:rFonts w:cs="Arial"/>
              </w:rPr>
              <w:t xml:space="preserve">, </w:t>
            </w:r>
            <w:r w:rsidRPr="00CC6A8C">
              <w:rPr>
                <w:rFonts w:cs="Arial"/>
              </w:rPr>
              <w:t>E-Intake</w:t>
            </w:r>
            <w:r>
              <w:rPr>
                <w:rFonts w:cs="Arial"/>
              </w:rPr>
              <w:t xml:space="preserve">, </w:t>
            </w:r>
            <w:proofErr w:type="gramStart"/>
            <w:r w:rsidRPr="00CC6A8C">
              <w:rPr>
                <w:rFonts w:cs="Arial"/>
              </w:rPr>
              <w:t xml:space="preserve">DWH </w:t>
            </w:r>
            <w:r>
              <w:rPr>
                <w:rFonts w:cs="Arial"/>
              </w:rPr>
              <w:t xml:space="preserve"> </w:t>
            </w:r>
            <w:r w:rsidRPr="00EF025A">
              <w:rPr>
                <w:rFonts w:cs="Arial"/>
                <w:color w:val="FF0000"/>
              </w:rPr>
              <w:t>and</w:t>
            </w:r>
            <w:proofErr w:type="gramEnd"/>
            <w:r w:rsidRPr="00EF025A">
              <w:rPr>
                <w:rFonts w:cs="Arial"/>
                <w:color w:val="FF0000"/>
              </w:rPr>
              <w:t xml:space="preserve"> DIM </w:t>
            </w:r>
            <w:r w:rsidRPr="00CC6A8C">
              <w:rPr>
                <w:rFonts w:cs="Arial"/>
              </w:rPr>
              <w:t>(database link to SONAR database)</w:t>
            </w:r>
            <w:r>
              <w:rPr>
                <w:rFonts w:cs="Arial"/>
              </w:rPr>
              <w:t xml:space="preserve">, </w:t>
            </w:r>
            <w:r w:rsidRPr="00CC6A8C">
              <w:rPr>
                <w:rFonts w:cs="Arial"/>
              </w:rPr>
              <w:t xml:space="preserve">KOA </w:t>
            </w:r>
            <w:proofErr w:type="spellStart"/>
            <w:r w:rsidRPr="00CC6A8C">
              <w:rPr>
                <w:rFonts w:cs="Arial"/>
              </w:rPr>
              <w:t>aanvraag</w:t>
            </w:r>
            <w:proofErr w:type="spellEnd"/>
            <w:r w:rsidRPr="00CC6A8C">
              <w:rPr>
                <w:rFonts w:cs="Arial"/>
              </w:rPr>
              <w:t xml:space="preserve"> WW</w:t>
            </w:r>
            <w:r>
              <w:rPr>
                <w:rFonts w:cs="Arial"/>
              </w:rPr>
              <w:t xml:space="preserve">, BRP </w:t>
            </w:r>
            <w:proofErr w:type="spellStart"/>
            <w:r>
              <w:rPr>
                <w:rFonts w:cs="Arial"/>
              </w:rPr>
              <w:t>url</w:t>
            </w:r>
            <w:proofErr w:type="spellEnd"/>
          </w:p>
        </w:tc>
      </w:tr>
      <w:tr w:rsidR="00006DFF" w:rsidRPr="00712180" w14:paraId="27FCB16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AA8A3CC" w14:textId="77777777" w:rsidR="00006DFF" w:rsidRPr="00B81AA8" w:rsidRDefault="00006DFF" w:rsidP="00006DFF">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A0A592" w14:textId="03155BF2" w:rsidR="00006DFF" w:rsidRPr="00F967EB" w:rsidRDefault="00006DFF" w:rsidP="00006DFF">
            <w:pPr>
              <w:pStyle w:val="TableText0"/>
              <w:keepNext/>
              <w:keepLines/>
              <w:rPr>
                <w:rFonts w:ascii="Arial" w:hAnsi="Arial" w:cs="Arial"/>
                <w:lang w:val="en-US"/>
              </w:rPr>
            </w:pPr>
            <w:r>
              <w:rPr>
                <w:rFonts w:ascii="Arial" w:hAnsi="Arial" w:cs="Arial"/>
              </w:rPr>
              <w:t>HTTP (80)</w:t>
            </w:r>
          </w:p>
        </w:tc>
      </w:tr>
      <w:tr w:rsidR="00006DFF" w:rsidRPr="00712180" w14:paraId="2EE68E0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42F5ED8" w14:textId="77777777" w:rsidR="00006DFF" w:rsidRDefault="00006DFF" w:rsidP="00006DFF">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8563971" w14:textId="77777777" w:rsidR="00006DFF" w:rsidRPr="00F967EB" w:rsidRDefault="00000000" w:rsidP="00006DFF">
            <w:pPr>
              <w:pStyle w:val="TableText0"/>
              <w:keepNext/>
              <w:keepLines/>
              <w:rPr>
                <w:rFonts w:ascii="Arial" w:hAnsi="Arial" w:cs="Arial"/>
                <w:lang w:val="en-US"/>
              </w:rPr>
            </w:pPr>
            <w:sdt>
              <w:sdtPr>
                <w:rPr>
                  <w:rFonts w:ascii="Arial" w:hAnsi="Arial" w:cs="Arial"/>
                  <w:lang w:val="en-US"/>
                </w:rPr>
                <w:alias w:val="DC connection"/>
                <w:tag w:val="DC connection"/>
                <w:id w:val="835181950"/>
                <w:placeholder>
                  <w:docPart w:val="919B6040E8BC4732A72E42ACEC4AA1B9"/>
                </w:placeholder>
                <w:dropDownList>
                  <w:listItem w:displayText="Select" w:value="Select"/>
                  <w:listItem w:displayText="Internal" w:value="Internal"/>
                  <w:listItem w:displayText="External" w:value="External"/>
                </w:dropDownList>
              </w:sdtPr>
              <w:sdtContent>
                <w:r w:rsidR="00006DFF">
                  <w:rPr>
                    <w:rFonts w:ascii="Arial" w:hAnsi="Arial" w:cs="Arial"/>
                    <w:lang w:val="en-US"/>
                  </w:rPr>
                  <w:t>Internal</w:t>
                </w:r>
              </w:sdtContent>
            </w:sdt>
          </w:p>
        </w:tc>
      </w:tr>
      <w:tr w:rsidR="00006DFF" w:rsidRPr="006D2395" w14:paraId="0B0B2CA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DE269B2" w14:textId="77777777" w:rsidR="00006DFF" w:rsidRDefault="00006DFF" w:rsidP="00006DFF">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1FDA762" w14:textId="7A12FC90" w:rsidR="00006DFF" w:rsidRPr="00F967EB" w:rsidRDefault="00000000" w:rsidP="00006DFF">
            <w:pPr>
              <w:pStyle w:val="TableText0"/>
              <w:keepNext/>
              <w:keepLines/>
              <w:rPr>
                <w:rFonts w:ascii="Arial" w:hAnsi="Arial" w:cs="Arial"/>
                <w:lang w:val="en-US"/>
              </w:rPr>
            </w:pPr>
            <w:sdt>
              <w:sdtPr>
                <w:rPr>
                  <w:rFonts w:ascii="Arial" w:hAnsi="Arial" w:cs="Arial"/>
                  <w:lang w:val="en-US"/>
                </w:rPr>
                <w:id w:val="-1671550329"/>
                <w:placeholder>
                  <w:docPart w:val="AF50F182783B4EE79B88697FE162FCA3"/>
                </w:placeholder>
                <w:dropDownList>
                  <w:listItem w:displayText="Select" w:value="Select"/>
                  <w:listItem w:displayText="Inbound" w:value="Inbound"/>
                  <w:listItem w:displayText="Outbound" w:value="Outbound"/>
                  <w:listItem w:displayText="Inbound and Outbound" w:value="Inbound and Outbound"/>
                </w:dropDownList>
              </w:sdtPr>
              <w:sdtContent>
                <w:r w:rsidR="00006DFF">
                  <w:rPr>
                    <w:rFonts w:ascii="Arial" w:hAnsi="Arial" w:cs="Arial"/>
                    <w:lang w:val="en-US"/>
                  </w:rPr>
                  <w:t>Outbound</w:t>
                </w:r>
              </w:sdtContent>
            </w:sdt>
          </w:p>
        </w:tc>
      </w:tr>
      <w:tr w:rsidR="00006DFF" w:rsidRPr="00A540D4" w14:paraId="7C7FF4B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CB22C" w14:textId="77777777" w:rsidR="00006DFF" w:rsidRDefault="00006DFF" w:rsidP="00006DFF">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00C21F8"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610126118"/>
                <w:placeholder>
                  <w:docPart w:val="FBCACB74FB5F428BBCD88740F5C13A6D"/>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006DFF" w:rsidRPr="00B931BB" w14:paraId="775A71F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3DC1793" w14:textId="77777777" w:rsidR="00006DFF" w:rsidRDefault="00006DFF" w:rsidP="00006DFF">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D814F6C" w14:textId="77777777" w:rsidR="00006DFF" w:rsidRPr="00F967EB" w:rsidRDefault="00006DFF" w:rsidP="00006DFF">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70392356"/>
                <w:placeholder>
                  <w:docPart w:val="FBCACB74FB5F428BBCD88740F5C13A6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D0C717"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1612449"/>
                <w:placeholder>
                  <w:docPart w:val="FBCACB74FB5F428BBCD88740F5C13A6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872838F" w14:textId="77777777" w:rsidR="00006DFF" w:rsidRPr="00F967EB" w:rsidRDefault="00006DFF" w:rsidP="00006DFF">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60268793"/>
                <w:placeholder>
                  <w:docPart w:val="E08DA6F3A68F41F9974768FDC8461E9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C2E0CB8" w14:textId="77777777" w:rsidR="00006DFF" w:rsidRDefault="00006DFF" w:rsidP="00006DFF">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DAACDC7" w14:textId="77777777" w:rsidR="00006DFF" w:rsidRDefault="00006DFF" w:rsidP="00006DFF">
            <w:pPr>
              <w:pStyle w:val="TableText0"/>
              <w:keepNext/>
              <w:keepLines/>
              <w:rPr>
                <w:rFonts w:ascii="Arial" w:hAnsi="Arial" w:cs="Arial"/>
                <w:lang w:val="en-US"/>
              </w:rPr>
            </w:pPr>
          </w:p>
          <w:p w14:paraId="4CA52A74" w14:textId="77777777" w:rsidR="00006DFF" w:rsidRPr="00F967EB" w:rsidRDefault="00006DFF" w:rsidP="00006DFF">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006DFF" w:rsidRPr="005220F1" w14:paraId="679268CD"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3D3EC8C"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4269797" w14:textId="77777777" w:rsidR="00006DFF" w:rsidRPr="00F967EB" w:rsidRDefault="00006DFF" w:rsidP="00006DFF">
            <w:pPr>
              <w:pStyle w:val="TableText0"/>
              <w:keepNext/>
              <w:keepLines/>
              <w:rPr>
                <w:rFonts w:ascii="Arial" w:hAnsi="Arial" w:cs="Arial"/>
                <w:lang w:val="en-US"/>
              </w:rPr>
            </w:pPr>
            <w:r w:rsidRPr="00B34E90">
              <w:rPr>
                <w:rFonts w:ascii="Arial" w:hAnsi="Arial" w:cs="Arial"/>
              </w:rPr>
              <w:t>Not specified</w:t>
            </w:r>
          </w:p>
        </w:tc>
      </w:tr>
      <w:tr w:rsidR="00006DFF" w:rsidRPr="00B81AA8" w14:paraId="71B5DBC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6CB5E5B"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2EFB9BF"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r w:rsidR="00006DFF" w:rsidRPr="00B81AA8" w14:paraId="142CB7C7"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8BD6A2F"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59F87E2"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r w:rsidR="00006DFF" w:rsidRPr="00B81AA8" w14:paraId="4091A41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12931C7F" w14:textId="77777777" w:rsidR="00006DFF" w:rsidRPr="00B81AA8" w:rsidRDefault="00006DFF" w:rsidP="00006DFF">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0B8E764" w14:textId="77777777" w:rsidR="00006DFF" w:rsidRPr="00F967EB" w:rsidRDefault="00006DFF" w:rsidP="00006DFF">
            <w:pPr>
              <w:pStyle w:val="TableText0"/>
              <w:keepNext/>
              <w:keepLines/>
              <w:rPr>
                <w:rFonts w:ascii="Arial" w:hAnsi="Arial" w:cs="Arial"/>
              </w:rPr>
            </w:pPr>
            <w:r w:rsidRPr="00B34E90">
              <w:rPr>
                <w:rFonts w:ascii="Arial" w:hAnsi="Arial" w:cs="Arial"/>
              </w:rPr>
              <w:t>Not specified</w:t>
            </w:r>
          </w:p>
        </w:tc>
      </w:tr>
    </w:tbl>
    <w:p w14:paraId="7C2D06C1" w14:textId="52D1A25E" w:rsidR="00045F31" w:rsidRDefault="00045F31" w:rsidP="00045F31">
      <w:pPr>
        <w:pStyle w:val="BodyText"/>
      </w:pPr>
    </w:p>
    <w:p w14:paraId="075F8EB4" w14:textId="08A6F0FF" w:rsidR="00045F31" w:rsidRDefault="00972916" w:rsidP="00045F31">
      <w:pPr>
        <w:pStyle w:val="Heading5"/>
      </w:pPr>
      <w:r>
        <w:rPr>
          <w:rFonts w:cs="Arial"/>
        </w:rPr>
        <w:t>K3CR</w:t>
      </w:r>
    </w:p>
    <w:tbl>
      <w:tblPr>
        <w:tblW w:w="5344" w:type="pct"/>
        <w:tblLook w:val="0000" w:firstRow="0" w:lastRow="0" w:firstColumn="0" w:lastColumn="0" w:noHBand="0" w:noVBand="0"/>
      </w:tblPr>
      <w:tblGrid>
        <w:gridCol w:w="3033"/>
        <w:gridCol w:w="6362"/>
      </w:tblGrid>
      <w:tr w:rsidR="00972916" w:rsidRPr="008044BD" w14:paraId="1DBF9F8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7F24AF5" w14:textId="77777777" w:rsidR="00972916" w:rsidRPr="00B81AA8" w:rsidRDefault="00972916" w:rsidP="0097291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32825B" w14:textId="427F560F" w:rsidR="00972916" w:rsidRPr="00180F26" w:rsidRDefault="00972916" w:rsidP="00972916">
            <w:pPr>
              <w:pStyle w:val="BodyText"/>
            </w:pPr>
            <w:r>
              <w:rPr>
                <w:rFonts w:cs="Arial"/>
              </w:rPr>
              <w:t xml:space="preserve">K3CR </w:t>
            </w:r>
            <w:proofErr w:type="spellStart"/>
            <w:r>
              <w:rPr>
                <w:rFonts w:cs="Arial"/>
              </w:rPr>
              <w:t>url</w:t>
            </w:r>
            <w:proofErr w:type="spellEnd"/>
          </w:p>
        </w:tc>
      </w:tr>
      <w:tr w:rsidR="00972916" w:rsidRPr="00712180" w14:paraId="345FBED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B578F93" w14:textId="77777777" w:rsidR="00972916" w:rsidRPr="00B81AA8" w:rsidRDefault="00972916" w:rsidP="0097291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92BE793" w14:textId="0F4CA8DC" w:rsidR="00972916" w:rsidRPr="00F967EB" w:rsidRDefault="00972916" w:rsidP="00972916">
            <w:pPr>
              <w:pStyle w:val="TableText0"/>
              <w:keepNext/>
              <w:keepLines/>
              <w:rPr>
                <w:rFonts w:ascii="Arial" w:hAnsi="Arial" w:cs="Arial"/>
                <w:lang w:val="en-US"/>
              </w:rPr>
            </w:pPr>
            <w:r>
              <w:rPr>
                <w:rFonts w:ascii="Arial" w:hAnsi="Arial" w:cs="Arial"/>
                <w:lang w:val="en-US"/>
              </w:rPr>
              <w:t>HTTPS (443)</w:t>
            </w:r>
          </w:p>
        </w:tc>
      </w:tr>
      <w:tr w:rsidR="00045F31" w:rsidRPr="00712180" w14:paraId="245A9485"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828AF58" w14:textId="77777777" w:rsidR="00045F31" w:rsidRDefault="00045F31"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BDBA520" w14:textId="77777777" w:rsidR="00045F31"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2146924227"/>
                <w:placeholder>
                  <w:docPart w:val="BA2A824F3CAE4101A26F5C12497AAA54"/>
                </w:placeholder>
                <w:dropDownList>
                  <w:listItem w:displayText="Select" w:value="Select"/>
                  <w:listItem w:displayText="Internal" w:value="Internal"/>
                  <w:listItem w:displayText="External" w:value="External"/>
                </w:dropDownList>
              </w:sdtPr>
              <w:sdtContent>
                <w:r w:rsidR="00045F31">
                  <w:rPr>
                    <w:rFonts w:ascii="Arial" w:hAnsi="Arial" w:cs="Arial"/>
                    <w:lang w:val="en-US"/>
                  </w:rPr>
                  <w:t>Internal</w:t>
                </w:r>
              </w:sdtContent>
            </w:sdt>
          </w:p>
        </w:tc>
      </w:tr>
      <w:tr w:rsidR="00045F31" w:rsidRPr="006D2395" w14:paraId="13D3FEA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2006844" w14:textId="77777777" w:rsidR="00045F31" w:rsidRDefault="00045F31"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ACCA27" w14:textId="6BD16E2A" w:rsidR="00045F31" w:rsidRPr="00F967EB" w:rsidRDefault="00000000" w:rsidP="00045F31">
            <w:pPr>
              <w:pStyle w:val="TableText0"/>
              <w:keepNext/>
              <w:keepLines/>
              <w:rPr>
                <w:rFonts w:ascii="Arial" w:hAnsi="Arial" w:cs="Arial"/>
                <w:lang w:val="en-US"/>
              </w:rPr>
            </w:pPr>
            <w:sdt>
              <w:sdtPr>
                <w:rPr>
                  <w:rFonts w:ascii="Arial" w:hAnsi="Arial" w:cs="Arial"/>
                  <w:lang w:val="en-US"/>
                </w:rPr>
                <w:id w:val="2118250736"/>
                <w:placeholder>
                  <w:docPart w:val="DA95FD7B8FE44A628EDAC3F3FA557682"/>
                </w:placeholder>
                <w:dropDownList>
                  <w:listItem w:displayText="Select" w:value="Select"/>
                  <w:listItem w:displayText="Inbound" w:value="Inbound"/>
                  <w:listItem w:displayText="Outbound" w:value="Outbound"/>
                  <w:listItem w:displayText="Inbound and Outbound" w:value="Inbound and Outbound"/>
                </w:dropDownList>
              </w:sdtPr>
              <w:sdtContent>
                <w:r w:rsidR="00972916">
                  <w:rPr>
                    <w:rFonts w:ascii="Arial" w:hAnsi="Arial" w:cs="Arial"/>
                    <w:lang w:val="en-US"/>
                  </w:rPr>
                  <w:t>Outbound</w:t>
                </w:r>
              </w:sdtContent>
            </w:sdt>
          </w:p>
        </w:tc>
      </w:tr>
      <w:tr w:rsidR="00045F31" w:rsidRPr="00A540D4" w14:paraId="52A3E5DA"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D2742" w14:textId="77777777" w:rsidR="00045F31" w:rsidRDefault="00045F31"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D37D99B"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08520074"/>
                <w:placeholder>
                  <w:docPart w:val="48B3C42E71564A44A34F0EB4DAD1F0D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045F31" w:rsidRPr="00B931BB" w14:paraId="7B1E107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4B5AE2A" w14:textId="77777777" w:rsidR="00045F31" w:rsidRDefault="00045F31"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8E77684" w14:textId="77777777" w:rsidR="00045F31" w:rsidRPr="00F967EB" w:rsidRDefault="00045F31"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38465472"/>
                <w:placeholder>
                  <w:docPart w:val="48B3C42E71564A44A34F0EB4DAD1F0D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2BAB07E"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61630773"/>
                <w:placeholder>
                  <w:docPart w:val="48B3C42E71564A44A34F0EB4DAD1F0D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F11CC6F"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07044764"/>
                <w:placeholder>
                  <w:docPart w:val="7951A11AA491461D8EA6A2A9FB7E43D3"/>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8DC7F10" w14:textId="77777777" w:rsidR="00045F31" w:rsidRDefault="00045F31"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E036042" w14:textId="77777777" w:rsidR="00045F31" w:rsidRDefault="00045F31" w:rsidP="00045F31">
            <w:pPr>
              <w:pStyle w:val="TableText0"/>
              <w:keepNext/>
              <w:keepLines/>
              <w:rPr>
                <w:rFonts w:ascii="Arial" w:hAnsi="Arial" w:cs="Arial"/>
                <w:lang w:val="en-US"/>
              </w:rPr>
            </w:pPr>
          </w:p>
          <w:p w14:paraId="0290767B" w14:textId="77777777" w:rsidR="00045F31" w:rsidRPr="00F967EB" w:rsidRDefault="00045F31"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045F31" w:rsidRPr="005220F1" w14:paraId="0E1FE8C6"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B6B9A60"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0E354E" w14:textId="77777777" w:rsidR="00045F31" w:rsidRPr="00F967EB" w:rsidRDefault="00045F31" w:rsidP="00045F31">
            <w:pPr>
              <w:pStyle w:val="TableText0"/>
              <w:keepNext/>
              <w:keepLines/>
              <w:rPr>
                <w:rFonts w:ascii="Arial" w:hAnsi="Arial" w:cs="Arial"/>
                <w:lang w:val="en-US"/>
              </w:rPr>
            </w:pPr>
            <w:r w:rsidRPr="00B34E90">
              <w:rPr>
                <w:rFonts w:ascii="Arial" w:hAnsi="Arial" w:cs="Arial"/>
              </w:rPr>
              <w:t>Not specified</w:t>
            </w:r>
          </w:p>
        </w:tc>
      </w:tr>
      <w:tr w:rsidR="00045F31" w:rsidRPr="00B81AA8" w14:paraId="78EAEF80"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7931BC15"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4096EC3"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4CD2D29C"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7F2F856"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2DD860"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7ACC8FDB"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EE68EB3"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DFD55AB"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bl>
    <w:p w14:paraId="4F4EC39E" w14:textId="41930737" w:rsidR="00045F31" w:rsidRDefault="00045F31" w:rsidP="00045F31">
      <w:pPr>
        <w:pStyle w:val="BodyText"/>
      </w:pPr>
    </w:p>
    <w:p w14:paraId="3E18D445" w14:textId="72BC8D85" w:rsidR="00045F31" w:rsidRDefault="00972916" w:rsidP="00045F31">
      <w:pPr>
        <w:pStyle w:val="Heading5"/>
      </w:pPr>
      <w:r>
        <w:rPr>
          <w:rFonts w:cs="Arial"/>
          <w:lang w:val="en-US"/>
        </w:rPr>
        <w:lastRenderedPageBreak/>
        <w:t>SOA</w:t>
      </w:r>
    </w:p>
    <w:tbl>
      <w:tblPr>
        <w:tblW w:w="5344" w:type="pct"/>
        <w:tblLook w:val="0000" w:firstRow="0" w:lastRow="0" w:firstColumn="0" w:lastColumn="0" w:noHBand="0" w:noVBand="0"/>
      </w:tblPr>
      <w:tblGrid>
        <w:gridCol w:w="3033"/>
        <w:gridCol w:w="6362"/>
      </w:tblGrid>
      <w:tr w:rsidR="00972916" w:rsidRPr="008044BD" w14:paraId="485B01E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43DE5" w14:textId="77777777" w:rsidR="00972916" w:rsidRPr="00B81AA8" w:rsidRDefault="00972916" w:rsidP="0097291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7176A70" w14:textId="73D43CE0" w:rsidR="00972916" w:rsidRPr="00180F26" w:rsidRDefault="00972916" w:rsidP="00972916">
            <w:pPr>
              <w:pStyle w:val="BodyText"/>
            </w:pPr>
            <w:r>
              <w:rPr>
                <w:rFonts w:cs="Arial"/>
                <w:lang w:val="en-US"/>
              </w:rPr>
              <w:t>Several functions are accessed through SOA</w:t>
            </w:r>
          </w:p>
        </w:tc>
      </w:tr>
      <w:tr w:rsidR="00972916" w:rsidRPr="00712180" w14:paraId="700AAC8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6651C76" w14:textId="77777777" w:rsidR="00972916" w:rsidRPr="00B81AA8" w:rsidRDefault="00972916" w:rsidP="0097291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001CC62" w14:textId="474CAD80" w:rsidR="00972916" w:rsidRPr="00F967EB" w:rsidRDefault="00972916" w:rsidP="00972916">
            <w:pPr>
              <w:pStyle w:val="TableText0"/>
              <w:keepNext/>
              <w:keepLines/>
              <w:rPr>
                <w:rFonts w:ascii="Arial" w:hAnsi="Arial" w:cs="Arial"/>
                <w:lang w:val="en-US"/>
              </w:rPr>
            </w:pPr>
            <w:r>
              <w:rPr>
                <w:rFonts w:ascii="Arial" w:hAnsi="Arial" w:cs="Arial"/>
              </w:rPr>
              <w:t>HTTP (80), HTTPS (443)</w:t>
            </w:r>
          </w:p>
        </w:tc>
      </w:tr>
      <w:tr w:rsidR="00045F31" w:rsidRPr="00712180" w14:paraId="391A61F1"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648AC56F" w14:textId="77777777" w:rsidR="00045F31" w:rsidRDefault="00045F31" w:rsidP="00045F3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AC52B49" w14:textId="77777777" w:rsidR="00045F31" w:rsidRPr="00F967EB" w:rsidRDefault="00000000" w:rsidP="00045F31">
            <w:pPr>
              <w:pStyle w:val="TableText0"/>
              <w:keepNext/>
              <w:keepLines/>
              <w:rPr>
                <w:rFonts w:ascii="Arial" w:hAnsi="Arial" w:cs="Arial"/>
                <w:lang w:val="en-US"/>
              </w:rPr>
            </w:pPr>
            <w:sdt>
              <w:sdtPr>
                <w:rPr>
                  <w:rFonts w:ascii="Arial" w:hAnsi="Arial" w:cs="Arial"/>
                  <w:lang w:val="en-US"/>
                </w:rPr>
                <w:alias w:val="DC connection"/>
                <w:tag w:val="DC connection"/>
                <w:id w:val="167073292"/>
                <w:placeholder>
                  <w:docPart w:val="1547829F713047B69B1ACBEE17196891"/>
                </w:placeholder>
                <w:dropDownList>
                  <w:listItem w:displayText="Select" w:value="Select"/>
                  <w:listItem w:displayText="Internal" w:value="Internal"/>
                  <w:listItem w:displayText="External" w:value="External"/>
                </w:dropDownList>
              </w:sdtPr>
              <w:sdtContent>
                <w:r w:rsidR="00045F31">
                  <w:rPr>
                    <w:rFonts w:ascii="Arial" w:hAnsi="Arial" w:cs="Arial"/>
                    <w:lang w:val="en-US"/>
                  </w:rPr>
                  <w:t>Internal</w:t>
                </w:r>
              </w:sdtContent>
            </w:sdt>
          </w:p>
        </w:tc>
      </w:tr>
      <w:tr w:rsidR="00045F31" w:rsidRPr="006D2395" w14:paraId="76522652"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42C2CE6" w14:textId="77777777" w:rsidR="00045F31" w:rsidRDefault="00045F31" w:rsidP="00045F3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DC33EEE" w14:textId="18BAF5C4" w:rsidR="00045F31" w:rsidRPr="00F967EB" w:rsidRDefault="00000000" w:rsidP="00045F31">
            <w:pPr>
              <w:pStyle w:val="TableText0"/>
              <w:keepNext/>
              <w:keepLines/>
              <w:rPr>
                <w:rFonts w:ascii="Arial" w:hAnsi="Arial" w:cs="Arial"/>
                <w:lang w:val="en-US"/>
              </w:rPr>
            </w:pPr>
            <w:sdt>
              <w:sdtPr>
                <w:rPr>
                  <w:rFonts w:ascii="Arial" w:hAnsi="Arial" w:cs="Arial"/>
                  <w:lang w:val="en-US"/>
                </w:rPr>
                <w:id w:val="1560979271"/>
                <w:placeholder>
                  <w:docPart w:val="2C600B035D2E46EAB2E8DC8E82D81E81"/>
                </w:placeholder>
                <w:dropDownList>
                  <w:listItem w:displayText="Select" w:value="Select"/>
                  <w:listItem w:displayText="Inbound" w:value="Inbound"/>
                  <w:listItem w:displayText="Outbound" w:value="Outbound"/>
                  <w:listItem w:displayText="Inbound and Outbound" w:value="Inbound and Outbound"/>
                </w:dropDownList>
              </w:sdtPr>
              <w:sdtContent>
                <w:r w:rsidR="00972916">
                  <w:rPr>
                    <w:rFonts w:ascii="Arial" w:hAnsi="Arial" w:cs="Arial"/>
                    <w:lang w:val="en-US"/>
                  </w:rPr>
                  <w:t>Outbound</w:t>
                </w:r>
              </w:sdtContent>
            </w:sdt>
          </w:p>
        </w:tc>
      </w:tr>
      <w:tr w:rsidR="00045F31" w:rsidRPr="00A540D4" w14:paraId="17110CB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8950D5A" w14:textId="77777777" w:rsidR="00045F31" w:rsidRDefault="00045F31" w:rsidP="00045F3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92E0F63"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248181797"/>
                <w:placeholder>
                  <w:docPart w:val="25DABAAAF93A4FAEA02D1BF6BE13FDB0"/>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045F31" w:rsidRPr="00B931BB" w14:paraId="5DC0A99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042110AA" w14:textId="77777777" w:rsidR="00045F31" w:rsidRDefault="00045F31" w:rsidP="00045F3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88F0E0" w14:textId="77777777" w:rsidR="00045F31" w:rsidRPr="00F967EB" w:rsidRDefault="00045F31" w:rsidP="00045F3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41092833"/>
                <w:placeholder>
                  <w:docPart w:val="25DABAAAF93A4FAEA02D1BF6BE13FDB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8D6DCF"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55871764"/>
                <w:placeholder>
                  <w:docPart w:val="25DABAAAF93A4FAEA02D1BF6BE13FDB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7BA6D06" w14:textId="77777777" w:rsidR="00045F31" w:rsidRPr="00F967EB" w:rsidRDefault="00045F31" w:rsidP="00045F3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620260276"/>
                <w:placeholder>
                  <w:docPart w:val="BC0E7D4E40FC4F5AB31A0CDF6D4EBF0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5F55C51" w14:textId="77777777" w:rsidR="00045F31" w:rsidRDefault="00045F31" w:rsidP="00045F3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0E360CC" w14:textId="77777777" w:rsidR="00045F31" w:rsidRDefault="00045F31" w:rsidP="00045F31">
            <w:pPr>
              <w:pStyle w:val="TableText0"/>
              <w:keepNext/>
              <w:keepLines/>
              <w:rPr>
                <w:rFonts w:ascii="Arial" w:hAnsi="Arial" w:cs="Arial"/>
                <w:lang w:val="en-US"/>
              </w:rPr>
            </w:pPr>
          </w:p>
          <w:p w14:paraId="6E0555FC" w14:textId="77777777" w:rsidR="00045F31" w:rsidRPr="00F967EB" w:rsidRDefault="00045F31" w:rsidP="00045F31">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045F31" w:rsidRPr="005220F1" w14:paraId="4C46D088"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43380304"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D88A84" w14:textId="77777777" w:rsidR="00045F31" w:rsidRPr="00F967EB" w:rsidRDefault="00045F31" w:rsidP="00045F31">
            <w:pPr>
              <w:pStyle w:val="TableText0"/>
              <w:keepNext/>
              <w:keepLines/>
              <w:rPr>
                <w:rFonts w:ascii="Arial" w:hAnsi="Arial" w:cs="Arial"/>
                <w:lang w:val="en-US"/>
              </w:rPr>
            </w:pPr>
            <w:r w:rsidRPr="00B34E90">
              <w:rPr>
                <w:rFonts w:ascii="Arial" w:hAnsi="Arial" w:cs="Arial"/>
              </w:rPr>
              <w:t>Not specified</w:t>
            </w:r>
          </w:p>
        </w:tc>
      </w:tr>
      <w:tr w:rsidR="00045F31" w:rsidRPr="00B81AA8" w14:paraId="3183E909"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53BABE6F"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E2877AC"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560FB154"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2C8FD929"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58ABA09"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r w:rsidR="00045F31" w:rsidRPr="00B81AA8" w14:paraId="35DB3F9E" w14:textId="77777777" w:rsidTr="00045F31">
        <w:tc>
          <w:tcPr>
            <w:tcW w:w="1614" w:type="pct"/>
            <w:tcBorders>
              <w:top w:val="single" w:sz="6" w:space="0" w:color="auto"/>
              <w:left w:val="single" w:sz="12" w:space="0" w:color="auto"/>
              <w:bottom w:val="single" w:sz="6" w:space="0" w:color="auto"/>
              <w:right w:val="single" w:sz="6" w:space="0" w:color="auto"/>
            </w:tcBorders>
            <w:shd w:val="clear" w:color="auto" w:fill="E6E6E6"/>
          </w:tcPr>
          <w:p w14:paraId="3312B6FD" w14:textId="77777777" w:rsidR="00045F31" w:rsidRPr="00B81AA8" w:rsidRDefault="00045F31" w:rsidP="00045F3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002C8B8" w14:textId="77777777" w:rsidR="00045F31" w:rsidRPr="00F967EB" w:rsidRDefault="00045F31" w:rsidP="00045F31">
            <w:pPr>
              <w:pStyle w:val="TableText0"/>
              <w:keepNext/>
              <w:keepLines/>
              <w:rPr>
                <w:rFonts w:ascii="Arial" w:hAnsi="Arial" w:cs="Arial"/>
              </w:rPr>
            </w:pPr>
            <w:r w:rsidRPr="00B34E90">
              <w:rPr>
                <w:rFonts w:ascii="Arial" w:hAnsi="Arial" w:cs="Arial"/>
              </w:rPr>
              <w:t>Not specified</w:t>
            </w:r>
          </w:p>
        </w:tc>
      </w:tr>
    </w:tbl>
    <w:p w14:paraId="4088A60B" w14:textId="1A7C754A" w:rsidR="00045F31" w:rsidRDefault="00045F31" w:rsidP="00045F31">
      <w:pPr>
        <w:pStyle w:val="BodyText"/>
      </w:pPr>
    </w:p>
    <w:p w14:paraId="0DDC1559" w14:textId="77777777" w:rsidR="006128D1" w:rsidRDefault="006128D1" w:rsidP="006128D1">
      <w:pPr>
        <w:pStyle w:val="BodyText"/>
      </w:pPr>
    </w:p>
    <w:p w14:paraId="4F2BB153" w14:textId="77777777" w:rsidR="006128D1" w:rsidRDefault="006128D1" w:rsidP="006128D1">
      <w:pPr>
        <w:pStyle w:val="Heading5"/>
      </w:pPr>
      <w:r w:rsidRPr="00000272">
        <w:t>Entit</w:t>
      </w:r>
      <w:r>
        <w:t xml:space="preserve">y SONAR </w:t>
      </w:r>
      <w:r w:rsidRPr="0057567F">
        <w:t>Gateway</w:t>
      </w:r>
    </w:p>
    <w:tbl>
      <w:tblPr>
        <w:tblW w:w="5344" w:type="pct"/>
        <w:tblLook w:val="0000" w:firstRow="0" w:lastRow="0" w:firstColumn="0" w:lastColumn="0" w:noHBand="0" w:noVBand="0"/>
      </w:tblPr>
      <w:tblGrid>
        <w:gridCol w:w="3033"/>
        <w:gridCol w:w="6362"/>
      </w:tblGrid>
      <w:tr w:rsidR="006128D1" w:rsidRPr="008044BD" w14:paraId="1B058B4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A3EAD9E"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19778E4" w14:textId="77777777" w:rsidR="006128D1" w:rsidRPr="00F967EB" w:rsidRDefault="006128D1" w:rsidP="001424F7">
            <w:pPr>
              <w:pStyle w:val="TableText0"/>
              <w:keepNext/>
              <w:keepLines/>
              <w:rPr>
                <w:rFonts w:ascii="Arial" w:hAnsi="Arial" w:cs="Arial"/>
                <w:lang w:val="en-US"/>
              </w:rPr>
            </w:pPr>
            <w:r w:rsidRPr="00763759">
              <w:rPr>
                <w:rFonts w:ascii="Arial" w:hAnsi="Arial" w:cs="Arial"/>
                <w:lang w:val="en-US"/>
              </w:rPr>
              <w:t>Access to config and status data</w:t>
            </w:r>
          </w:p>
        </w:tc>
      </w:tr>
      <w:tr w:rsidR="006128D1" w:rsidRPr="00712180" w14:paraId="677733E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BD3BCC" w14:textId="77777777" w:rsidR="006128D1" w:rsidRPr="00B81AA8" w:rsidRDefault="006128D1"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CABD780" w14:textId="77777777" w:rsidR="006128D1" w:rsidRPr="00F967EB" w:rsidRDefault="006128D1" w:rsidP="001424F7">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6128D1" w:rsidRPr="00712180" w14:paraId="7CB3211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0ED5B2"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B28F105"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283035473"/>
                <w:placeholder>
                  <w:docPart w:val="8FC798E246854A79B73F99C39883BF08"/>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04490DF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0A1645"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10552DF"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797843750"/>
                <w:placeholder>
                  <w:docPart w:val="C738A75036F0473886AE85DABA4BF6D2"/>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4D4F136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1A9146C"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E813159"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242478215"/>
                <w:placeholder>
                  <w:docPart w:val="63E8D57CD0484559AC053F0540FCDE0E"/>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732C533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917B5"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AFF762A"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1628832"/>
                <w:placeholder>
                  <w:docPart w:val="63E8D57CD0484559AC053F0540FCDE0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564E308"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653901353"/>
                <w:placeholder>
                  <w:docPart w:val="63E8D57CD0484559AC053F0540FCDE0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A665F1C"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989633162"/>
                <w:placeholder>
                  <w:docPart w:val="BE355C9594C545E5BA78CDDD2323C9B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45B674D"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196BC4F" w14:textId="77777777" w:rsidR="006128D1" w:rsidRDefault="006128D1" w:rsidP="001424F7">
            <w:pPr>
              <w:pStyle w:val="TableText0"/>
              <w:keepNext/>
              <w:keepLines/>
              <w:rPr>
                <w:rFonts w:ascii="Arial" w:hAnsi="Arial" w:cs="Arial"/>
                <w:lang w:val="en-US"/>
              </w:rPr>
            </w:pPr>
          </w:p>
          <w:p w14:paraId="5EC2D32D"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6C927D8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806395"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6790A72"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57B4546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E73E4C"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4DCCBE"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333C765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17339C"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123BDFD"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53B9754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94C2DF"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304A1A1"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0CD606AF" w14:textId="77777777" w:rsidR="006128D1" w:rsidRDefault="006128D1" w:rsidP="006128D1">
      <w:pPr>
        <w:pStyle w:val="BodyText"/>
      </w:pPr>
    </w:p>
    <w:p w14:paraId="09CB16C8" w14:textId="77777777" w:rsidR="006128D1" w:rsidRDefault="006128D1" w:rsidP="006128D1">
      <w:pPr>
        <w:pStyle w:val="Heading5"/>
      </w:pPr>
      <w:r w:rsidRPr="00000272">
        <w:lastRenderedPageBreak/>
        <w:t>Entit</w:t>
      </w:r>
      <w:r>
        <w:t xml:space="preserve">y SONAR </w:t>
      </w:r>
      <w:r>
        <w:rPr>
          <w:rFonts w:cs="Arial"/>
          <w:lang w:val="en-US"/>
        </w:rPr>
        <w:t>file system</w:t>
      </w:r>
    </w:p>
    <w:tbl>
      <w:tblPr>
        <w:tblW w:w="5344" w:type="pct"/>
        <w:tblLook w:val="0000" w:firstRow="0" w:lastRow="0" w:firstColumn="0" w:lastColumn="0" w:noHBand="0" w:noVBand="0"/>
      </w:tblPr>
      <w:tblGrid>
        <w:gridCol w:w="3033"/>
        <w:gridCol w:w="6362"/>
      </w:tblGrid>
      <w:tr w:rsidR="006128D1" w:rsidRPr="008044BD" w14:paraId="60000F4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35BAC4"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B4ACF50" w14:textId="77777777" w:rsidR="006128D1" w:rsidRPr="00F967EB" w:rsidRDefault="006128D1" w:rsidP="001424F7">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file system</w:t>
            </w:r>
          </w:p>
        </w:tc>
      </w:tr>
      <w:tr w:rsidR="006128D1" w:rsidRPr="00712180" w14:paraId="28C573C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57AB46" w14:textId="77777777" w:rsidR="006128D1" w:rsidRPr="00B81AA8" w:rsidRDefault="006128D1"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752A660" w14:textId="77777777" w:rsidR="006128D1" w:rsidRPr="00F967EB" w:rsidRDefault="006128D1" w:rsidP="001424F7">
            <w:pPr>
              <w:pStyle w:val="TableText0"/>
              <w:keepNext/>
              <w:keepLines/>
              <w:rPr>
                <w:rFonts w:ascii="Arial" w:hAnsi="Arial" w:cs="Arial"/>
                <w:lang w:val="en-US"/>
              </w:rPr>
            </w:pPr>
            <w:r>
              <w:rPr>
                <w:rFonts w:ascii="Arial" w:hAnsi="Arial" w:cs="Arial"/>
              </w:rPr>
              <w:t>NFS (2049,111)</w:t>
            </w:r>
          </w:p>
        </w:tc>
      </w:tr>
      <w:tr w:rsidR="006128D1" w:rsidRPr="00712180" w14:paraId="6E050B2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9F7C7BA"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B5FF03"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881633776"/>
                <w:placeholder>
                  <w:docPart w:val="C2A2EACBF45641AF8B80E82A6DFA9BF6"/>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4AA7488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88C056"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3478ADE"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133847704"/>
                <w:placeholder>
                  <w:docPart w:val="790D24990444476BB6A4D6C5ACC91844"/>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59BFABB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E955F3F"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373BA53"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45360234"/>
                <w:placeholder>
                  <w:docPart w:val="38CD349A0BF545708F41D21A87155122"/>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34EE595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92C443C"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2426BB8"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6313231"/>
                <w:placeholder>
                  <w:docPart w:val="38CD349A0BF545708F41D21A8715512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92B34FA"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53963913"/>
                <w:placeholder>
                  <w:docPart w:val="38CD349A0BF545708F41D21A8715512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99C516F"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62446174"/>
                <w:placeholder>
                  <w:docPart w:val="6B9B1B1407914BC097E5A2EB81AEDD6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CECD768"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5108094" w14:textId="77777777" w:rsidR="006128D1" w:rsidRDefault="006128D1" w:rsidP="001424F7">
            <w:pPr>
              <w:pStyle w:val="TableText0"/>
              <w:keepNext/>
              <w:keepLines/>
              <w:rPr>
                <w:rFonts w:ascii="Arial" w:hAnsi="Arial" w:cs="Arial"/>
                <w:lang w:val="en-US"/>
              </w:rPr>
            </w:pPr>
          </w:p>
          <w:p w14:paraId="452198C3"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450408B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E72D89"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DCAB80F"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240ED18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D02D13"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B5E19C1"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6D12A8D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88649B"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887C3A"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3C49CA5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E33B8E"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B70AA80"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33AC4A03" w14:textId="0E7D63D4" w:rsidR="006128D1" w:rsidRDefault="006128D1" w:rsidP="00045F31">
      <w:pPr>
        <w:pStyle w:val="BodyText"/>
      </w:pPr>
    </w:p>
    <w:p w14:paraId="0EE93388" w14:textId="77777777" w:rsidR="006128D1" w:rsidRDefault="006128D1" w:rsidP="006128D1">
      <w:pPr>
        <w:pStyle w:val="Heading5"/>
      </w:pPr>
      <w:r w:rsidRPr="00000272">
        <w:t>Entit</w:t>
      </w:r>
      <w:r>
        <w:t xml:space="preserve">y SONAR </w:t>
      </w:r>
      <w:r>
        <w:rPr>
          <w:rFonts w:cs="Arial"/>
          <w:lang w:val="en-US"/>
        </w:rPr>
        <w:t>Database</w:t>
      </w:r>
    </w:p>
    <w:tbl>
      <w:tblPr>
        <w:tblW w:w="5344" w:type="pct"/>
        <w:tblLook w:val="0000" w:firstRow="0" w:lastRow="0" w:firstColumn="0" w:lastColumn="0" w:noHBand="0" w:noVBand="0"/>
      </w:tblPr>
      <w:tblGrid>
        <w:gridCol w:w="3033"/>
        <w:gridCol w:w="6362"/>
      </w:tblGrid>
      <w:tr w:rsidR="006128D1" w:rsidRPr="008044BD" w14:paraId="69BD9CC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36AA061"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C977703" w14:textId="77777777" w:rsidR="006128D1" w:rsidRPr="00F967EB" w:rsidRDefault="006128D1" w:rsidP="001424F7">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Database</w:t>
            </w:r>
          </w:p>
        </w:tc>
      </w:tr>
      <w:tr w:rsidR="006128D1" w:rsidRPr="00712180" w14:paraId="3F1BEB9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A33A32F" w14:textId="77777777" w:rsidR="006128D1" w:rsidRPr="00B81AA8" w:rsidRDefault="006128D1"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A07FA59" w14:textId="77777777" w:rsidR="006128D1" w:rsidRPr="00F967EB" w:rsidRDefault="006128D1" w:rsidP="001424F7">
            <w:pPr>
              <w:pStyle w:val="TableText0"/>
              <w:keepNext/>
              <w:keepLines/>
              <w:rPr>
                <w:rFonts w:ascii="Arial" w:hAnsi="Arial" w:cs="Arial"/>
                <w:lang w:val="en-US"/>
              </w:rPr>
            </w:pPr>
            <w:r>
              <w:rPr>
                <w:rFonts w:ascii="Arial" w:hAnsi="Arial" w:cs="Arial"/>
              </w:rPr>
              <w:t>Oracle client (1521)</w:t>
            </w:r>
          </w:p>
        </w:tc>
      </w:tr>
      <w:tr w:rsidR="006128D1" w:rsidRPr="00712180" w14:paraId="6CF5596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D2AEA96"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2763C54"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207176489"/>
                <w:placeholder>
                  <w:docPart w:val="DBF840520E4143FDBF6176D2FBE952EE"/>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10CECFC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48E8E"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18D9D0C"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1843381988"/>
                <w:placeholder>
                  <w:docPart w:val="91CC32844C5C495BB5BF80A85F967FEC"/>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08CBC7C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670F1"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727B15B"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878131645"/>
                <w:placeholder>
                  <w:docPart w:val="6849A7AA845D4CBAB5699713B7F4AC96"/>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495BABB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CBCD1DA"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2CB4B85"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46450641"/>
                <w:placeholder>
                  <w:docPart w:val="6849A7AA845D4CBAB5699713B7F4AC9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C1D176B"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900284754"/>
                <w:placeholder>
                  <w:docPart w:val="6849A7AA845D4CBAB5699713B7F4AC9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181F23"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42425013"/>
                <w:placeholder>
                  <w:docPart w:val="45E9A1ACD66A4EC999A1CD9292AEAD6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F6F758D"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1FD9B62" w14:textId="77777777" w:rsidR="006128D1" w:rsidRDefault="006128D1" w:rsidP="001424F7">
            <w:pPr>
              <w:pStyle w:val="TableText0"/>
              <w:keepNext/>
              <w:keepLines/>
              <w:rPr>
                <w:rFonts w:ascii="Arial" w:hAnsi="Arial" w:cs="Arial"/>
                <w:lang w:val="en-US"/>
              </w:rPr>
            </w:pPr>
          </w:p>
          <w:p w14:paraId="093ECD6E"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05FCCEB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D81CAB"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9D0B000"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386281F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E92E65F"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49CA493"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04BFA22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214749"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5B891D6"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0216B87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BD4D3F"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7494CDD"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7B6B77CE" w14:textId="085C9DF9" w:rsidR="006128D1" w:rsidRDefault="006128D1" w:rsidP="00045F31">
      <w:pPr>
        <w:pStyle w:val="BodyText"/>
      </w:pPr>
    </w:p>
    <w:p w14:paraId="6425206A" w14:textId="6970C2F6" w:rsidR="006128D1" w:rsidRDefault="006128D1" w:rsidP="006128D1">
      <w:pPr>
        <w:pStyle w:val="Heading4"/>
      </w:pPr>
      <w:r w:rsidRPr="006128D1">
        <w:lastRenderedPageBreak/>
        <w:t>SONAR Document / Correspondence</w:t>
      </w:r>
    </w:p>
    <w:p w14:paraId="25F449C9" w14:textId="45CFDD0E" w:rsidR="006128D1" w:rsidRDefault="006128D1" w:rsidP="006128D1">
      <w:pPr>
        <w:pStyle w:val="BodyText"/>
      </w:pPr>
      <w:r w:rsidRPr="00F309AE">
        <w:rPr>
          <w:noProof/>
          <w:lang w:val="nl-NL" w:eastAsia="nl-NL" w:bidi="ar-SA"/>
        </w:rPr>
        <w:drawing>
          <wp:inline distT="0" distB="0" distL="0" distR="0" wp14:anchorId="22F11F25" wp14:editId="174489DD">
            <wp:extent cx="4103827" cy="24123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4571" cy="2424530"/>
                    </a:xfrm>
                    <a:prstGeom prst="rect">
                      <a:avLst/>
                    </a:prstGeom>
                  </pic:spPr>
                </pic:pic>
              </a:graphicData>
            </a:graphic>
          </wp:inline>
        </w:drawing>
      </w:r>
    </w:p>
    <w:p w14:paraId="2474B0F3" w14:textId="2EDCFE17" w:rsidR="006128D1" w:rsidRDefault="006128D1" w:rsidP="006128D1">
      <w:pPr>
        <w:pStyle w:val="Heading5"/>
      </w:pPr>
      <w:r w:rsidRPr="00000272">
        <w:t>Entit</w:t>
      </w:r>
      <w:r>
        <w:t>y UWV Mail</w:t>
      </w:r>
    </w:p>
    <w:tbl>
      <w:tblPr>
        <w:tblW w:w="5344" w:type="pct"/>
        <w:tblLook w:val="0000" w:firstRow="0" w:lastRow="0" w:firstColumn="0" w:lastColumn="0" w:noHBand="0" w:noVBand="0"/>
      </w:tblPr>
      <w:tblGrid>
        <w:gridCol w:w="3033"/>
        <w:gridCol w:w="6362"/>
      </w:tblGrid>
      <w:tr w:rsidR="006128D1" w:rsidRPr="008044BD" w14:paraId="69D66B5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50FDA" w14:textId="77777777" w:rsidR="006128D1" w:rsidRPr="00B81AA8" w:rsidRDefault="006128D1" w:rsidP="006128D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A88ADFC" w14:textId="77777777" w:rsidR="006128D1" w:rsidRDefault="006128D1" w:rsidP="006128D1">
            <w:pPr>
              <w:pStyle w:val="TableText0"/>
              <w:keepNext/>
              <w:keepLines/>
              <w:rPr>
                <w:rFonts w:ascii="Arial" w:hAnsi="Arial" w:cs="Arial"/>
              </w:rPr>
            </w:pPr>
            <w:r>
              <w:rPr>
                <w:rFonts w:ascii="Arial" w:hAnsi="Arial" w:cs="Arial"/>
              </w:rPr>
              <w:t xml:space="preserve">Production: </w:t>
            </w:r>
            <w:r w:rsidRPr="00CC6A8C">
              <w:rPr>
                <w:rFonts w:ascii="Arial" w:hAnsi="Arial" w:cs="Arial"/>
              </w:rPr>
              <w:t>KPN Mail relay for sending mail to unemployed clients</w:t>
            </w:r>
          </w:p>
          <w:p w14:paraId="5C2DF32A" w14:textId="08875725" w:rsidR="006128D1" w:rsidRPr="00F967EB" w:rsidRDefault="006128D1" w:rsidP="006128D1">
            <w:pPr>
              <w:pStyle w:val="TableText0"/>
              <w:keepNext/>
              <w:keepLines/>
              <w:rPr>
                <w:rFonts w:ascii="Arial" w:hAnsi="Arial" w:cs="Arial"/>
                <w:lang w:val="en-US"/>
              </w:rPr>
            </w:pPr>
            <w:r>
              <w:rPr>
                <w:rFonts w:ascii="Arial" w:hAnsi="Arial" w:cs="Arial"/>
              </w:rPr>
              <w:t xml:space="preserve">Acceptance: </w:t>
            </w:r>
            <w:proofErr w:type="spellStart"/>
            <w:r>
              <w:rPr>
                <w:rFonts w:ascii="Arial" w:hAnsi="Arial" w:cs="Arial"/>
              </w:rPr>
              <w:t>Generieke</w:t>
            </w:r>
            <w:proofErr w:type="spellEnd"/>
            <w:r>
              <w:rPr>
                <w:rFonts w:ascii="Arial" w:hAnsi="Arial" w:cs="Arial"/>
              </w:rPr>
              <w:t xml:space="preserve"> Mail services for testing mail functionality</w:t>
            </w:r>
          </w:p>
        </w:tc>
      </w:tr>
      <w:tr w:rsidR="006128D1" w:rsidRPr="00712180" w14:paraId="0F70BE1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E10E0C" w14:textId="77777777" w:rsidR="006128D1" w:rsidRPr="00B81AA8" w:rsidRDefault="006128D1" w:rsidP="006128D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1E4BE99" w14:textId="2CC21B33" w:rsidR="006128D1" w:rsidRPr="00F967EB" w:rsidRDefault="006128D1" w:rsidP="006128D1">
            <w:pPr>
              <w:pStyle w:val="TableText0"/>
              <w:keepNext/>
              <w:keepLines/>
              <w:rPr>
                <w:rFonts w:ascii="Arial" w:hAnsi="Arial" w:cs="Arial"/>
                <w:lang w:val="en-US"/>
              </w:rPr>
            </w:pPr>
            <w:r>
              <w:rPr>
                <w:rFonts w:ascii="Arial" w:hAnsi="Arial" w:cs="Arial"/>
                <w:lang w:val="en-US"/>
              </w:rPr>
              <w:t xml:space="preserve">SMTP (25) with </w:t>
            </w:r>
            <w:r w:rsidRPr="005C1C5F">
              <w:rPr>
                <w:rFonts w:ascii="Arial" w:hAnsi="Arial" w:cs="Arial"/>
                <w:lang w:val="en-US"/>
              </w:rPr>
              <w:t>STARTTLS option</w:t>
            </w:r>
          </w:p>
        </w:tc>
      </w:tr>
      <w:tr w:rsidR="006128D1" w:rsidRPr="00712180" w14:paraId="7FC5652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338346A"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E3FC716" w14:textId="79E00780"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232505747"/>
                <w:placeholder>
                  <w:docPart w:val="9F76A7E63D904ACEB9813D95B3FB2889"/>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External</w:t>
                </w:r>
              </w:sdtContent>
            </w:sdt>
          </w:p>
        </w:tc>
      </w:tr>
      <w:tr w:rsidR="006128D1" w:rsidRPr="006D2395" w14:paraId="0E42B7E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C6013A"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129DE52"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274096850"/>
                <w:placeholder>
                  <w:docPart w:val="FF0C81971E0849D2BFFEB2FBD85859CD"/>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790DB3B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094B5D0"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40FB132"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521662757"/>
                <w:placeholder>
                  <w:docPart w:val="4AE116C25318426BBF44404C430DAC9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20FF00F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B34FB1"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04EA62"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19159432"/>
                <w:placeholder>
                  <w:docPart w:val="4AE116C25318426BBF44404C430DAC9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EA0641A"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9644774"/>
                <w:placeholder>
                  <w:docPart w:val="4AE116C25318426BBF44404C430DAC9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2D23A0"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649475543"/>
                <w:placeholder>
                  <w:docPart w:val="882A2F9D86C44D7698BC29DEC78FD0E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0BC6400"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6553AA6" w14:textId="77777777" w:rsidR="006128D1" w:rsidRDefault="006128D1" w:rsidP="001424F7">
            <w:pPr>
              <w:pStyle w:val="TableText0"/>
              <w:keepNext/>
              <w:keepLines/>
              <w:rPr>
                <w:rFonts w:ascii="Arial" w:hAnsi="Arial" w:cs="Arial"/>
                <w:lang w:val="en-US"/>
              </w:rPr>
            </w:pPr>
          </w:p>
          <w:p w14:paraId="6EB7ECA9" w14:textId="160362BE"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CC6A8C">
              <w:rPr>
                <w:rFonts w:ascii="Arial" w:hAnsi="Arial" w:cs="Arial"/>
              </w:rPr>
              <w:t>Role Based Access, Secure transport</w:t>
            </w:r>
          </w:p>
        </w:tc>
      </w:tr>
      <w:tr w:rsidR="006128D1" w:rsidRPr="005220F1" w14:paraId="4351FA3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1D5AB78"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D201853"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6DAF207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AF84C65"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979EAC"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50FE69E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DA2B0"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8D726F5"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596433D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B32C300"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56FB448"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5260346E" w14:textId="6599CDB9" w:rsidR="006128D1" w:rsidRDefault="006128D1" w:rsidP="006128D1">
      <w:pPr>
        <w:pStyle w:val="BodyText"/>
      </w:pPr>
    </w:p>
    <w:p w14:paraId="3EA1D067" w14:textId="77777777" w:rsidR="006128D1" w:rsidRDefault="006128D1" w:rsidP="006128D1">
      <w:pPr>
        <w:pStyle w:val="Heading5"/>
      </w:pPr>
      <w:r w:rsidRPr="00000272">
        <w:lastRenderedPageBreak/>
        <w:t>Entit</w:t>
      </w:r>
      <w:r>
        <w:t xml:space="preserve">y SONAR </w:t>
      </w:r>
      <w:r w:rsidRPr="0057567F">
        <w:t>Gateway</w:t>
      </w:r>
    </w:p>
    <w:tbl>
      <w:tblPr>
        <w:tblW w:w="5344" w:type="pct"/>
        <w:tblLook w:val="0000" w:firstRow="0" w:lastRow="0" w:firstColumn="0" w:lastColumn="0" w:noHBand="0" w:noVBand="0"/>
      </w:tblPr>
      <w:tblGrid>
        <w:gridCol w:w="3033"/>
        <w:gridCol w:w="6362"/>
      </w:tblGrid>
      <w:tr w:rsidR="006128D1" w:rsidRPr="008044BD" w14:paraId="341B995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C4E1B9"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C145C08" w14:textId="77777777" w:rsidR="006128D1" w:rsidRPr="00F967EB" w:rsidRDefault="006128D1" w:rsidP="001424F7">
            <w:pPr>
              <w:pStyle w:val="TableText0"/>
              <w:keepNext/>
              <w:keepLines/>
              <w:rPr>
                <w:rFonts w:ascii="Arial" w:hAnsi="Arial" w:cs="Arial"/>
                <w:lang w:val="en-US"/>
              </w:rPr>
            </w:pPr>
            <w:r w:rsidRPr="00763759">
              <w:rPr>
                <w:rFonts w:ascii="Arial" w:hAnsi="Arial" w:cs="Arial"/>
                <w:lang w:val="en-US"/>
              </w:rPr>
              <w:t>Access to config and status data</w:t>
            </w:r>
          </w:p>
        </w:tc>
      </w:tr>
      <w:tr w:rsidR="006128D1" w:rsidRPr="00712180" w14:paraId="41B1EB5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D670F4" w14:textId="77777777" w:rsidR="006128D1" w:rsidRPr="00B81AA8" w:rsidRDefault="006128D1"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B80C05" w14:textId="77777777" w:rsidR="006128D1" w:rsidRPr="00F967EB" w:rsidRDefault="006128D1" w:rsidP="001424F7">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6128D1" w:rsidRPr="00712180" w14:paraId="38E70BE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9D518C"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B4E60DE"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918443399"/>
                <w:placeholder>
                  <w:docPart w:val="2C501F783C104A46BE4CE4E96AFF037F"/>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3171C41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C05C16"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99702F"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1672756313"/>
                <w:placeholder>
                  <w:docPart w:val="2B0F0F6D00524EA0A5A4AF8744035878"/>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4AADBDC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47D9547"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0D4B198"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58659704"/>
                <w:placeholder>
                  <w:docPart w:val="14A2DE0D89B54780B65B5EB137BCE72F"/>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70CF0E0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575A69"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0342810"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38751388"/>
                <w:placeholder>
                  <w:docPart w:val="14A2DE0D89B54780B65B5EB137BCE72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BF1D750"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9867556"/>
                <w:placeholder>
                  <w:docPart w:val="14A2DE0D89B54780B65B5EB137BCE72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7DDE850"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52385046"/>
                <w:placeholder>
                  <w:docPart w:val="18E3060D045F4203B38EC915207AC0C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260D25"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9D3143D" w14:textId="77777777" w:rsidR="006128D1" w:rsidRDefault="006128D1" w:rsidP="001424F7">
            <w:pPr>
              <w:pStyle w:val="TableText0"/>
              <w:keepNext/>
              <w:keepLines/>
              <w:rPr>
                <w:rFonts w:ascii="Arial" w:hAnsi="Arial" w:cs="Arial"/>
                <w:lang w:val="en-US"/>
              </w:rPr>
            </w:pPr>
          </w:p>
          <w:p w14:paraId="41BC5328"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377A97F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5B17D6"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BAE4430"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0906F58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523BC5C"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6FDFE05"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4AD4BF2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065C03"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04D7B9"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566FD9F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B5369E"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8FD3F3C"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1C095AD5" w14:textId="77777777" w:rsidR="006128D1" w:rsidRDefault="006128D1" w:rsidP="006128D1">
      <w:pPr>
        <w:pStyle w:val="BodyText"/>
      </w:pPr>
    </w:p>
    <w:p w14:paraId="2DEE5427" w14:textId="77777777" w:rsidR="006128D1" w:rsidRDefault="006128D1" w:rsidP="006128D1">
      <w:pPr>
        <w:pStyle w:val="Heading5"/>
      </w:pPr>
      <w:r w:rsidRPr="00000272">
        <w:t>Entit</w:t>
      </w:r>
      <w:r>
        <w:t xml:space="preserve">y SONAR </w:t>
      </w:r>
      <w:r>
        <w:rPr>
          <w:rFonts w:cs="Arial"/>
          <w:lang w:val="en-US"/>
        </w:rPr>
        <w:t>file system</w:t>
      </w:r>
    </w:p>
    <w:tbl>
      <w:tblPr>
        <w:tblW w:w="5344" w:type="pct"/>
        <w:tblLook w:val="0000" w:firstRow="0" w:lastRow="0" w:firstColumn="0" w:lastColumn="0" w:noHBand="0" w:noVBand="0"/>
      </w:tblPr>
      <w:tblGrid>
        <w:gridCol w:w="3033"/>
        <w:gridCol w:w="6362"/>
      </w:tblGrid>
      <w:tr w:rsidR="006128D1" w:rsidRPr="008044BD" w14:paraId="649EB0C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1F2D8B" w14:textId="77777777" w:rsidR="006128D1" w:rsidRPr="00B81AA8" w:rsidRDefault="006128D1" w:rsidP="006128D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622EB03" w14:textId="2F169248" w:rsidR="006128D1" w:rsidRPr="00F967EB" w:rsidRDefault="006128D1" w:rsidP="006128D1">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file system</w:t>
            </w:r>
          </w:p>
        </w:tc>
      </w:tr>
      <w:tr w:rsidR="006128D1" w:rsidRPr="00712180" w14:paraId="7722E46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6F172BA" w14:textId="77777777" w:rsidR="006128D1" w:rsidRPr="00B81AA8" w:rsidRDefault="006128D1" w:rsidP="006128D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7CB23A2" w14:textId="009B7992" w:rsidR="006128D1" w:rsidRPr="00F967EB" w:rsidRDefault="006128D1" w:rsidP="006128D1">
            <w:pPr>
              <w:pStyle w:val="TableText0"/>
              <w:keepNext/>
              <w:keepLines/>
              <w:rPr>
                <w:rFonts w:ascii="Arial" w:hAnsi="Arial" w:cs="Arial"/>
                <w:lang w:val="en-US"/>
              </w:rPr>
            </w:pPr>
            <w:r>
              <w:rPr>
                <w:rFonts w:ascii="Arial" w:hAnsi="Arial" w:cs="Arial"/>
              </w:rPr>
              <w:t>SMB v3 (445)</w:t>
            </w:r>
          </w:p>
        </w:tc>
      </w:tr>
      <w:tr w:rsidR="006128D1" w:rsidRPr="00712180" w14:paraId="25EDFC8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0A21CFE"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63EE543"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854305913"/>
                <w:placeholder>
                  <w:docPart w:val="9FF225C5696145779649D9D18AF89DB1"/>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743682C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FDA1EF"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E3A0DF6"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1732344275"/>
                <w:placeholder>
                  <w:docPart w:val="9C0CE4A1A6A04AF5AC63A916DA516534"/>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4C8946A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452DA"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A2B5C85"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42669293"/>
                <w:placeholder>
                  <w:docPart w:val="6A0D5B192C0D456CA69C4BCAA7986D61"/>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4FE009A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968B442"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0D83346"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34156527"/>
                <w:placeholder>
                  <w:docPart w:val="6A0D5B192C0D456CA69C4BCAA7986D6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133E278"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72275331"/>
                <w:placeholder>
                  <w:docPart w:val="6A0D5B192C0D456CA69C4BCAA7986D61"/>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E83C780"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194961197"/>
                <w:placeholder>
                  <w:docPart w:val="C2D955B27BC347B28B2CC26F4A89B0E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0892BED"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967064D" w14:textId="77777777" w:rsidR="006128D1" w:rsidRDefault="006128D1" w:rsidP="001424F7">
            <w:pPr>
              <w:pStyle w:val="TableText0"/>
              <w:keepNext/>
              <w:keepLines/>
              <w:rPr>
                <w:rFonts w:ascii="Arial" w:hAnsi="Arial" w:cs="Arial"/>
                <w:lang w:val="en-US"/>
              </w:rPr>
            </w:pPr>
          </w:p>
          <w:p w14:paraId="6069A4B1"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78830A7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0DED5A2"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FB687C2"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720C4BD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68EFD"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6186CA3"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04A8B54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C60112"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323EF86"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67B0DA2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405211"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999431F"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06ADAE23" w14:textId="77777777" w:rsidR="006128D1" w:rsidRDefault="006128D1" w:rsidP="006128D1">
      <w:pPr>
        <w:pStyle w:val="BodyText"/>
      </w:pPr>
    </w:p>
    <w:p w14:paraId="4FFE2F62" w14:textId="77777777" w:rsidR="006128D1" w:rsidRDefault="006128D1" w:rsidP="006128D1">
      <w:pPr>
        <w:pStyle w:val="Heading5"/>
      </w:pPr>
      <w:r w:rsidRPr="00000272">
        <w:lastRenderedPageBreak/>
        <w:t>Entit</w:t>
      </w:r>
      <w:r>
        <w:t xml:space="preserve">y SONAR </w:t>
      </w:r>
      <w:r>
        <w:rPr>
          <w:rFonts w:cs="Arial"/>
          <w:lang w:val="en-US"/>
        </w:rPr>
        <w:t>Database</w:t>
      </w:r>
    </w:p>
    <w:tbl>
      <w:tblPr>
        <w:tblW w:w="5344" w:type="pct"/>
        <w:tblLook w:val="0000" w:firstRow="0" w:lastRow="0" w:firstColumn="0" w:lastColumn="0" w:noHBand="0" w:noVBand="0"/>
      </w:tblPr>
      <w:tblGrid>
        <w:gridCol w:w="3033"/>
        <w:gridCol w:w="6362"/>
      </w:tblGrid>
      <w:tr w:rsidR="006128D1" w:rsidRPr="008044BD" w14:paraId="1E8B600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6CA50E"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404FDDA" w14:textId="77777777" w:rsidR="006128D1" w:rsidRPr="00F967EB" w:rsidRDefault="006128D1" w:rsidP="001424F7">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Database</w:t>
            </w:r>
          </w:p>
        </w:tc>
      </w:tr>
      <w:tr w:rsidR="006128D1" w:rsidRPr="00712180" w14:paraId="1189D3D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EF9920" w14:textId="77777777" w:rsidR="006128D1" w:rsidRPr="00B81AA8" w:rsidRDefault="006128D1"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9D23D62" w14:textId="77777777" w:rsidR="006128D1" w:rsidRPr="00F967EB" w:rsidRDefault="006128D1" w:rsidP="001424F7">
            <w:pPr>
              <w:pStyle w:val="TableText0"/>
              <w:keepNext/>
              <w:keepLines/>
              <w:rPr>
                <w:rFonts w:ascii="Arial" w:hAnsi="Arial" w:cs="Arial"/>
                <w:lang w:val="en-US"/>
              </w:rPr>
            </w:pPr>
            <w:r>
              <w:rPr>
                <w:rFonts w:ascii="Arial" w:hAnsi="Arial" w:cs="Arial"/>
              </w:rPr>
              <w:t>Oracle client (1521)</w:t>
            </w:r>
          </w:p>
        </w:tc>
      </w:tr>
      <w:tr w:rsidR="006128D1" w:rsidRPr="00712180" w14:paraId="4DA3242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91711E" w14:textId="77777777" w:rsidR="006128D1" w:rsidRDefault="006128D1"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9AD6FB4"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808312645"/>
                <w:placeholder>
                  <w:docPart w:val="3C4982A7A92D4040BD4F01C35483C5BD"/>
                </w:placeholder>
                <w:dropDownList>
                  <w:listItem w:displayText="Select" w:value="Select"/>
                  <w:listItem w:displayText="Internal" w:value="Internal"/>
                  <w:listItem w:displayText="External" w:value="External"/>
                </w:dropDownList>
              </w:sdtPr>
              <w:sdtContent>
                <w:r w:rsidR="006128D1">
                  <w:rPr>
                    <w:rFonts w:ascii="Arial" w:hAnsi="Arial" w:cs="Arial"/>
                    <w:lang w:val="en-US"/>
                  </w:rPr>
                  <w:t>Internal</w:t>
                </w:r>
              </w:sdtContent>
            </w:sdt>
          </w:p>
        </w:tc>
      </w:tr>
      <w:tr w:rsidR="006128D1" w:rsidRPr="006D2395" w14:paraId="3A834D1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ADFABB" w14:textId="77777777" w:rsidR="006128D1" w:rsidRDefault="006128D1"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B788B42" w14:textId="77777777" w:rsidR="006128D1" w:rsidRPr="00F967EB" w:rsidRDefault="00000000" w:rsidP="001424F7">
            <w:pPr>
              <w:pStyle w:val="TableText0"/>
              <w:keepNext/>
              <w:keepLines/>
              <w:rPr>
                <w:rFonts w:ascii="Arial" w:hAnsi="Arial" w:cs="Arial"/>
                <w:lang w:val="en-US"/>
              </w:rPr>
            </w:pPr>
            <w:sdt>
              <w:sdtPr>
                <w:rPr>
                  <w:rFonts w:ascii="Arial" w:hAnsi="Arial" w:cs="Arial"/>
                  <w:lang w:val="en-US"/>
                </w:rPr>
                <w:id w:val="-1942984221"/>
                <w:placeholder>
                  <w:docPart w:val="AE5362A45B304EA99721CBD1C81A39FA"/>
                </w:placeholder>
                <w:dropDownList>
                  <w:listItem w:displayText="Select" w:value="Select"/>
                  <w:listItem w:displayText="Inbound" w:value="Inbound"/>
                  <w:listItem w:displayText="Outbound" w:value="Outbound"/>
                  <w:listItem w:displayText="Inbound and Outbound" w:value="Inbound and Outbound"/>
                </w:dropDownList>
              </w:sdtPr>
              <w:sdtContent>
                <w:r w:rsidR="006128D1">
                  <w:rPr>
                    <w:rFonts w:ascii="Arial" w:hAnsi="Arial" w:cs="Arial"/>
                    <w:lang w:val="en-US"/>
                  </w:rPr>
                  <w:t>Outbound</w:t>
                </w:r>
              </w:sdtContent>
            </w:sdt>
          </w:p>
        </w:tc>
      </w:tr>
      <w:tr w:rsidR="006128D1" w:rsidRPr="00A540D4" w14:paraId="3A33AFA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A30B388" w14:textId="77777777" w:rsidR="006128D1" w:rsidRDefault="006128D1"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9645C40"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118256228"/>
                <w:placeholder>
                  <w:docPart w:val="ED6060FCE33B49DF92877F17CC7273FA"/>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6128D1" w:rsidRPr="00B931BB" w14:paraId="144FE17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BE79B65" w14:textId="77777777" w:rsidR="006128D1" w:rsidRDefault="006128D1"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417531" w14:textId="77777777" w:rsidR="006128D1" w:rsidRPr="00F967EB" w:rsidRDefault="006128D1"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25761481"/>
                <w:placeholder>
                  <w:docPart w:val="ED6060FCE33B49DF92877F17CC7273F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D39AA3F"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19975205"/>
                <w:placeholder>
                  <w:docPart w:val="ED6060FCE33B49DF92877F17CC7273F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8451DBC" w14:textId="77777777" w:rsidR="006128D1" w:rsidRPr="00F967EB" w:rsidRDefault="006128D1"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67914318"/>
                <w:placeholder>
                  <w:docPart w:val="2AC5010CE8EA4A7598E0B2900FB2C04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E929008" w14:textId="77777777" w:rsidR="006128D1" w:rsidRDefault="006128D1"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7AC81D5" w14:textId="77777777" w:rsidR="006128D1" w:rsidRDefault="006128D1" w:rsidP="001424F7">
            <w:pPr>
              <w:pStyle w:val="TableText0"/>
              <w:keepNext/>
              <w:keepLines/>
              <w:rPr>
                <w:rFonts w:ascii="Arial" w:hAnsi="Arial" w:cs="Arial"/>
                <w:lang w:val="en-US"/>
              </w:rPr>
            </w:pPr>
          </w:p>
          <w:p w14:paraId="0FFDBD32" w14:textId="77777777" w:rsidR="006128D1" w:rsidRPr="00F967EB" w:rsidRDefault="006128D1"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6128D1" w:rsidRPr="005220F1" w14:paraId="2FD9234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92B7B"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455EFB1" w14:textId="77777777" w:rsidR="006128D1" w:rsidRPr="00F967EB" w:rsidRDefault="006128D1" w:rsidP="001424F7">
            <w:pPr>
              <w:pStyle w:val="TableText0"/>
              <w:keepNext/>
              <w:keepLines/>
              <w:rPr>
                <w:rFonts w:ascii="Arial" w:hAnsi="Arial" w:cs="Arial"/>
                <w:lang w:val="en-US"/>
              </w:rPr>
            </w:pPr>
            <w:r w:rsidRPr="00B34E90">
              <w:rPr>
                <w:rFonts w:ascii="Arial" w:hAnsi="Arial" w:cs="Arial"/>
              </w:rPr>
              <w:t>Not specified</w:t>
            </w:r>
          </w:p>
        </w:tc>
      </w:tr>
      <w:tr w:rsidR="006128D1" w:rsidRPr="00B81AA8" w14:paraId="10D8F05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2A592B"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BAB9752"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261B262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D8830DC"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CC7552B"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r w:rsidR="006128D1" w:rsidRPr="00B81AA8" w14:paraId="67A8F8F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A940766" w14:textId="77777777" w:rsidR="006128D1" w:rsidRPr="00B81AA8" w:rsidRDefault="006128D1"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BECD4B6" w14:textId="77777777" w:rsidR="006128D1" w:rsidRPr="00F967EB" w:rsidRDefault="006128D1" w:rsidP="001424F7">
            <w:pPr>
              <w:pStyle w:val="TableText0"/>
              <w:keepNext/>
              <w:keepLines/>
              <w:rPr>
                <w:rFonts w:ascii="Arial" w:hAnsi="Arial" w:cs="Arial"/>
              </w:rPr>
            </w:pPr>
            <w:r w:rsidRPr="00B34E90">
              <w:rPr>
                <w:rFonts w:ascii="Arial" w:hAnsi="Arial" w:cs="Arial"/>
              </w:rPr>
              <w:t>Not specified</w:t>
            </w:r>
          </w:p>
        </w:tc>
      </w:tr>
    </w:tbl>
    <w:p w14:paraId="58762452" w14:textId="02EBF31E" w:rsidR="006128D1" w:rsidRDefault="006128D1" w:rsidP="006128D1">
      <w:pPr>
        <w:pStyle w:val="BodyText"/>
      </w:pPr>
    </w:p>
    <w:p w14:paraId="30DA6A17" w14:textId="025D657F" w:rsidR="00707CB7" w:rsidRDefault="00707CB7" w:rsidP="00707CB7">
      <w:pPr>
        <w:pStyle w:val="Heading4"/>
      </w:pPr>
      <w:r w:rsidRPr="00707CB7">
        <w:t>SONAR Gateway</w:t>
      </w:r>
    </w:p>
    <w:p w14:paraId="540B6D70" w14:textId="21CD8072" w:rsidR="00707CB7" w:rsidRDefault="00707CB7" w:rsidP="00707CB7">
      <w:pPr>
        <w:pStyle w:val="BodyText"/>
      </w:pPr>
      <w:r w:rsidRPr="00C86504">
        <w:rPr>
          <w:noProof/>
          <w:lang w:val="nl-NL" w:eastAsia="nl-NL" w:bidi="ar-SA"/>
        </w:rPr>
        <w:drawing>
          <wp:inline distT="0" distB="0" distL="0" distR="0" wp14:anchorId="7FFD74AB" wp14:editId="3971BD6E">
            <wp:extent cx="3417528" cy="2882900"/>
            <wp:effectExtent l="0" t="0" r="0" b="0"/>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575" cy="2889688"/>
                    </a:xfrm>
                    <a:prstGeom prst="rect">
                      <a:avLst/>
                    </a:prstGeom>
                  </pic:spPr>
                </pic:pic>
              </a:graphicData>
            </a:graphic>
          </wp:inline>
        </w:drawing>
      </w:r>
    </w:p>
    <w:p w14:paraId="15DF75C3" w14:textId="77777777" w:rsidR="00AA08EA" w:rsidRDefault="00AA08EA" w:rsidP="00AA08EA">
      <w:pPr>
        <w:pStyle w:val="Heading5"/>
      </w:pPr>
      <w:r w:rsidRPr="00000272">
        <w:lastRenderedPageBreak/>
        <w:t>Entit</w:t>
      </w:r>
      <w:r>
        <w:t xml:space="preserve">y </w:t>
      </w:r>
      <w:r w:rsidRPr="00A92B5D">
        <w:t>SONAR Public Sector application</w:t>
      </w:r>
    </w:p>
    <w:tbl>
      <w:tblPr>
        <w:tblW w:w="5344" w:type="pct"/>
        <w:tblLook w:val="0000" w:firstRow="0" w:lastRow="0" w:firstColumn="0" w:lastColumn="0" w:noHBand="0" w:noVBand="0"/>
      </w:tblPr>
      <w:tblGrid>
        <w:gridCol w:w="3033"/>
        <w:gridCol w:w="6362"/>
      </w:tblGrid>
      <w:tr w:rsidR="00AA08EA" w:rsidRPr="008044BD" w14:paraId="7413D85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B579C1"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0CB8A2" w14:textId="22C689E9" w:rsidR="00AA08EA" w:rsidRPr="00F967EB" w:rsidRDefault="00AA08EA" w:rsidP="00AA08EA">
            <w:pPr>
              <w:pStyle w:val="TableText0"/>
              <w:keepNext/>
              <w:keepLines/>
              <w:rPr>
                <w:rFonts w:ascii="Arial" w:hAnsi="Arial" w:cs="Arial"/>
                <w:lang w:val="en-US"/>
              </w:rPr>
            </w:pPr>
            <w:r w:rsidRPr="00763759">
              <w:rPr>
                <w:rFonts w:ascii="Arial" w:hAnsi="Arial" w:cs="Arial"/>
                <w:lang w:val="en-US"/>
              </w:rPr>
              <w:t>Access to config and status data</w:t>
            </w:r>
          </w:p>
        </w:tc>
      </w:tr>
      <w:tr w:rsidR="00AA08EA" w:rsidRPr="00712180" w14:paraId="69FCC73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85EA7D8"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259CC3B" w14:textId="259065A9" w:rsidR="00AA08EA" w:rsidRPr="00F967EB" w:rsidRDefault="00AA08EA" w:rsidP="00AA08EA">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A08EA" w:rsidRPr="00712180" w14:paraId="56088D8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72F294"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1D0E5B1"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100251316"/>
                <w:placeholder>
                  <w:docPart w:val="BDC5C09B8E624CEB9DEA342D1DEE6052"/>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6819279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2AE9F6"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65E3B64" w14:textId="47EB691D" w:rsidR="00AA08EA" w:rsidRPr="00F967EB" w:rsidRDefault="00000000" w:rsidP="001424F7">
            <w:pPr>
              <w:pStyle w:val="TableText0"/>
              <w:keepNext/>
              <w:keepLines/>
              <w:rPr>
                <w:rFonts w:ascii="Arial" w:hAnsi="Arial" w:cs="Arial"/>
                <w:lang w:val="en-US"/>
              </w:rPr>
            </w:pPr>
            <w:sdt>
              <w:sdtPr>
                <w:rPr>
                  <w:rFonts w:ascii="Arial" w:hAnsi="Arial" w:cs="Arial"/>
                  <w:lang w:val="en-US"/>
                </w:rPr>
                <w:id w:val="-260995204"/>
                <w:placeholder>
                  <w:docPart w:val="DD0A67A426504C25AC8215BCEA90766B"/>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Inbound</w:t>
                </w:r>
              </w:sdtContent>
            </w:sdt>
            <w:r w:rsidR="00AA08EA" w:rsidRPr="00F967EB">
              <w:rPr>
                <w:rFonts w:ascii="Arial" w:hAnsi="Arial" w:cs="Arial"/>
                <w:lang w:val="en-US"/>
              </w:rPr>
              <w:t xml:space="preserve"> </w:t>
            </w:r>
          </w:p>
        </w:tc>
      </w:tr>
      <w:tr w:rsidR="00AA08EA" w:rsidRPr="00A540D4" w14:paraId="0C666D5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0FE761"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2C37D4"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9118292"/>
                <w:placeholder>
                  <w:docPart w:val="268A15FC830C4ED7BCBBA4A1EBE076D1"/>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A08EA" w:rsidRPr="00B931BB" w14:paraId="1B7B22E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07DC50D"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3FD55C6"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46992749"/>
                <w:placeholder>
                  <w:docPart w:val="268A15FC830C4ED7BCBBA4A1EBE076D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8D03C70"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26289336"/>
                <w:placeholder>
                  <w:docPart w:val="268A15FC830C4ED7BCBBA4A1EBE076D1"/>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7AB4E4E"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67904899"/>
                <w:placeholder>
                  <w:docPart w:val="5110072004744E3DAC27EE2063EA5745"/>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1E7FA53"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tc>
      </w:tr>
      <w:tr w:rsidR="00AA08EA" w:rsidRPr="005220F1" w14:paraId="373A0A3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DF6250C"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6F81B3F"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1002324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A6C103"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047728C"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55414B7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F4F002B"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C64491"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7686FE1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4F7DC95"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3D6123F"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63C55C25" w14:textId="30176E38" w:rsidR="00707CB7" w:rsidRDefault="00707CB7" w:rsidP="00707CB7">
      <w:pPr>
        <w:pStyle w:val="BodyText"/>
      </w:pPr>
    </w:p>
    <w:p w14:paraId="15E17EF2" w14:textId="3CF9978D" w:rsidR="00AA08EA" w:rsidRDefault="00AA08EA" w:rsidP="00AA08EA">
      <w:pPr>
        <w:pStyle w:val="Heading5"/>
      </w:pPr>
      <w:r w:rsidRPr="00000272">
        <w:t>Entit</w:t>
      </w:r>
      <w:r>
        <w:t xml:space="preserve">y </w:t>
      </w:r>
      <w:r w:rsidRPr="00A92B5D">
        <w:t xml:space="preserve">SONAR </w:t>
      </w:r>
      <w:r w:rsidRPr="00AA08EA">
        <w:t>Document / Correspondence</w:t>
      </w:r>
    </w:p>
    <w:tbl>
      <w:tblPr>
        <w:tblW w:w="5344" w:type="pct"/>
        <w:tblLook w:val="0000" w:firstRow="0" w:lastRow="0" w:firstColumn="0" w:lastColumn="0" w:noHBand="0" w:noVBand="0"/>
      </w:tblPr>
      <w:tblGrid>
        <w:gridCol w:w="3033"/>
        <w:gridCol w:w="6362"/>
      </w:tblGrid>
      <w:tr w:rsidR="00AA08EA" w:rsidRPr="008044BD" w14:paraId="631EABA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FBB25"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A4B3AE1" w14:textId="5FF3AB4E" w:rsidR="00AA08EA" w:rsidRPr="00F967EB" w:rsidRDefault="00AA08EA" w:rsidP="00AA08EA">
            <w:pPr>
              <w:pStyle w:val="TableText0"/>
              <w:keepNext/>
              <w:keepLines/>
              <w:rPr>
                <w:rFonts w:ascii="Arial" w:hAnsi="Arial" w:cs="Arial"/>
                <w:lang w:val="en-US"/>
              </w:rPr>
            </w:pPr>
            <w:r w:rsidRPr="00763759">
              <w:rPr>
                <w:rFonts w:ascii="Arial" w:hAnsi="Arial" w:cs="Arial"/>
                <w:lang w:val="en-US"/>
              </w:rPr>
              <w:t>Access to config and status data</w:t>
            </w:r>
          </w:p>
        </w:tc>
      </w:tr>
      <w:tr w:rsidR="00AA08EA" w:rsidRPr="00712180" w14:paraId="5CBFE36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AACA879"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CC7EC45" w14:textId="68071526" w:rsidR="00AA08EA" w:rsidRPr="00F967EB" w:rsidRDefault="00AA08EA" w:rsidP="00AA08EA">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A08EA" w:rsidRPr="00712180" w14:paraId="175E526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834261"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E964EEA"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373073888"/>
                <w:placeholder>
                  <w:docPart w:val="1AD872116F284F7BA968FAF7559938CC"/>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7E90C12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88B3852"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FC568A"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id w:val="-1196685217"/>
                <w:placeholder>
                  <w:docPart w:val="A2373D645CCE41DBB228A584510D6E27"/>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Inbound</w:t>
                </w:r>
              </w:sdtContent>
            </w:sdt>
            <w:r w:rsidR="00AA08EA" w:rsidRPr="00F967EB">
              <w:rPr>
                <w:rFonts w:ascii="Arial" w:hAnsi="Arial" w:cs="Arial"/>
                <w:lang w:val="en-US"/>
              </w:rPr>
              <w:t xml:space="preserve"> </w:t>
            </w:r>
          </w:p>
        </w:tc>
      </w:tr>
      <w:tr w:rsidR="00AA08EA" w:rsidRPr="00A540D4" w14:paraId="6ED8543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4FBB69"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7D55987"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585492517"/>
                <w:placeholder>
                  <w:docPart w:val="ED1FABD90A504ED09E1C307E4A969EB7"/>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A08EA" w:rsidRPr="00B931BB" w14:paraId="06E73A4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241A25"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00BFEFF"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955772981"/>
                <w:placeholder>
                  <w:docPart w:val="ED1FABD90A504ED09E1C307E4A969EB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42325C"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494341222"/>
                <w:placeholder>
                  <w:docPart w:val="ED1FABD90A504ED09E1C307E4A969EB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192D655"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717813847"/>
                <w:placeholder>
                  <w:docPart w:val="0D1BCF1AF0BB47FCA7BC318697F75F4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CEDC31" w14:textId="77777777" w:rsidR="00AA08EA"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5E203F4" w14:textId="77777777" w:rsidR="00AA08EA" w:rsidRDefault="00AA08EA" w:rsidP="001424F7">
            <w:pPr>
              <w:pStyle w:val="TableText0"/>
              <w:keepNext/>
              <w:keepLines/>
              <w:rPr>
                <w:rFonts w:ascii="Arial" w:hAnsi="Arial" w:cs="Arial"/>
                <w:lang w:val="en-US"/>
              </w:rPr>
            </w:pPr>
          </w:p>
          <w:p w14:paraId="7935255C" w14:textId="57D59820" w:rsidR="00AA08EA" w:rsidRPr="00F967EB" w:rsidRDefault="00AA08EA"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A08EA" w:rsidRPr="005220F1" w14:paraId="363C830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FB289FB"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F644F21"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59DEE11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7B5572"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889CF33"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5F75B39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66E4270"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F7B208"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3326DCD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77D47E"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D1FAC6F"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0DEC23ED" w14:textId="53500B8B" w:rsidR="00AA08EA" w:rsidRDefault="00AA08EA" w:rsidP="00707CB7">
      <w:pPr>
        <w:pStyle w:val="BodyText"/>
      </w:pPr>
    </w:p>
    <w:p w14:paraId="11EC09FE" w14:textId="0E68FC94" w:rsidR="00AA08EA" w:rsidRDefault="00AA08EA" w:rsidP="00AA08EA">
      <w:pPr>
        <w:pStyle w:val="Heading5"/>
      </w:pPr>
      <w:r>
        <w:rPr>
          <w:rFonts w:cs="Arial"/>
          <w:lang w:val="en-US"/>
        </w:rPr>
        <w:lastRenderedPageBreak/>
        <w:t>SONAR EAI Application</w:t>
      </w:r>
    </w:p>
    <w:tbl>
      <w:tblPr>
        <w:tblW w:w="5344" w:type="pct"/>
        <w:tblLook w:val="0000" w:firstRow="0" w:lastRow="0" w:firstColumn="0" w:lastColumn="0" w:noHBand="0" w:noVBand="0"/>
      </w:tblPr>
      <w:tblGrid>
        <w:gridCol w:w="3033"/>
        <w:gridCol w:w="6362"/>
      </w:tblGrid>
      <w:tr w:rsidR="00AA08EA" w:rsidRPr="008044BD" w14:paraId="466D3AB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7480D79"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2399747" w14:textId="5BFE1AFF" w:rsidR="00AA08EA" w:rsidRPr="00180F26" w:rsidRDefault="00AA08EA" w:rsidP="00AA08EA">
            <w:pPr>
              <w:pStyle w:val="BodyText"/>
            </w:pPr>
            <w:r w:rsidRPr="00763759">
              <w:rPr>
                <w:rFonts w:cs="Arial"/>
                <w:lang w:val="en-US"/>
              </w:rPr>
              <w:t>Access to config and status data</w:t>
            </w:r>
          </w:p>
        </w:tc>
      </w:tr>
      <w:tr w:rsidR="00AA08EA" w:rsidRPr="00712180" w14:paraId="252385D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73241F"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73DB3B2" w14:textId="4D443706" w:rsidR="00AA08EA" w:rsidRPr="00F967EB" w:rsidRDefault="00AA08EA" w:rsidP="00AA08EA">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A08EA" w:rsidRPr="00712180" w14:paraId="3356D27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D32CBA"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667B34F"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620421227"/>
                <w:placeholder>
                  <w:docPart w:val="60029174A3864AA49B1EF0B43E9D3C7B"/>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75051A1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D3EC61"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12008F9"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id w:val="-819964499"/>
                <w:placeholder>
                  <w:docPart w:val="EC9CD1DFCA8B424AA7D5198DFF9681D7"/>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Inbound</w:t>
                </w:r>
              </w:sdtContent>
            </w:sdt>
          </w:p>
        </w:tc>
      </w:tr>
      <w:tr w:rsidR="00AA08EA" w:rsidRPr="00A540D4" w14:paraId="7F7FD5E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FC6B1E8"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4A3EB1E"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805740133"/>
                <w:placeholder>
                  <w:docPart w:val="123CBE1C3C9940449ABE9AAFEA41B1A5"/>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A08EA" w:rsidRPr="00B931BB" w14:paraId="796C4AF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63F0B36"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B9E0B48"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85972570"/>
                <w:placeholder>
                  <w:docPart w:val="123CBE1C3C9940449ABE9AAFEA41B1A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9239BE1"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20041769"/>
                <w:placeholder>
                  <w:docPart w:val="123CBE1C3C9940449ABE9AAFEA41B1A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61FCE99"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42934651"/>
                <w:placeholder>
                  <w:docPart w:val="689F2A4DD1454DACAB0127CC5E81C90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D457E7B" w14:textId="77777777" w:rsidR="00AA08EA"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E11DF51" w14:textId="77777777" w:rsidR="00AA08EA" w:rsidRDefault="00AA08EA" w:rsidP="001424F7">
            <w:pPr>
              <w:pStyle w:val="TableText0"/>
              <w:keepNext/>
              <w:keepLines/>
              <w:rPr>
                <w:rFonts w:ascii="Arial" w:hAnsi="Arial" w:cs="Arial"/>
                <w:lang w:val="en-US"/>
              </w:rPr>
            </w:pPr>
          </w:p>
          <w:p w14:paraId="4EB10DD4" w14:textId="77777777" w:rsidR="00AA08EA" w:rsidRPr="00F967EB" w:rsidRDefault="00AA08EA"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A08EA" w:rsidRPr="005220F1" w14:paraId="502EE7B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A84D479"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4D811C7"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12E120C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27D45CE"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EBCB41"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384A3AB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44E68"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D30E83C"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364D4AF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BA3334"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C4B0D63"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40D7BC3F" w14:textId="32807F74" w:rsidR="00AA08EA" w:rsidRDefault="00AA08EA" w:rsidP="00707CB7">
      <w:pPr>
        <w:pStyle w:val="BodyText"/>
      </w:pPr>
    </w:p>
    <w:p w14:paraId="7A38FBEB" w14:textId="77777777" w:rsidR="00AA08EA" w:rsidRDefault="00AA08EA" w:rsidP="00AA08EA">
      <w:pPr>
        <w:pStyle w:val="Heading5"/>
      </w:pPr>
      <w:r>
        <w:rPr>
          <w:rFonts w:cs="Arial"/>
          <w:lang w:val="en-US"/>
        </w:rPr>
        <w:t xml:space="preserve">SONAR </w:t>
      </w:r>
      <w:r w:rsidRPr="00045F31">
        <w:rPr>
          <w:rFonts w:cs="Arial"/>
          <w:lang w:val="en-US"/>
        </w:rPr>
        <w:t>EAI AI</w:t>
      </w:r>
    </w:p>
    <w:tbl>
      <w:tblPr>
        <w:tblW w:w="5344" w:type="pct"/>
        <w:tblLook w:val="0000" w:firstRow="0" w:lastRow="0" w:firstColumn="0" w:lastColumn="0" w:noHBand="0" w:noVBand="0"/>
      </w:tblPr>
      <w:tblGrid>
        <w:gridCol w:w="3033"/>
        <w:gridCol w:w="6362"/>
      </w:tblGrid>
      <w:tr w:rsidR="00AA08EA" w:rsidRPr="008044BD" w14:paraId="34F551C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7254EF8"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536FCF" w14:textId="375F9AD8" w:rsidR="00AA08EA" w:rsidRPr="00180F26" w:rsidRDefault="00AA08EA" w:rsidP="00AA08EA">
            <w:pPr>
              <w:pStyle w:val="BodyText"/>
            </w:pPr>
            <w:r w:rsidRPr="00763759">
              <w:rPr>
                <w:rFonts w:cs="Arial"/>
                <w:lang w:val="en-US"/>
              </w:rPr>
              <w:t>Access to config and status data</w:t>
            </w:r>
          </w:p>
        </w:tc>
      </w:tr>
      <w:tr w:rsidR="00AA08EA" w:rsidRPr="00712180" w14:paraId="08F845A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250448C"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C627A3D" w14:textId="21875930" w:rsidR="00AA08EA" w:rsidRPr="00F967EB" w:rsidRDefault="00AA08EA" w:rsidP="00AA08EA">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A08EA" w:rsidRPr="00712180" w14:paraId="2A638F9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953385"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1E647F6"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352759733"/>
                <w:placeholder>
                  <w:docPart w:val="CC8947886CBA4FFFAA180E3BB285AC74"/>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607016B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8985ED"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EE3B3A8"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id w:val="1809130938"/>
                <w:placeholder>
                  <w:docPart w:val="9750C0B978104EA3B8EA5D3D1078722D"/>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Inbound</w:t>
                </w:r>
              </w:sdtContent>
            </w:sdt>
          </w:p>
        </w:tc>
      </w:tr>
      <w:tr w:rsidR="00AA08EA" w:rsidRPr="00A540D4" w14:paraId="2B2DB0E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4266C"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0E2E310"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08445777"/>
                <w:placeholder>
                  <w:docPart w:val="5DD5556716584E768EA1E4889DC4B0E4"/>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A08EA" w:rsidRPr="00B931BB" w14:paraId="0D056D1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E7A04D"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AFD676A"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01400434"/>
                <w:placeholder>
                  <w:docPart w:val="5DD5556716584E768EA1E4889DC4B0E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6752540"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14694994"/>
                <w:placeholder>
                  <w:docPart w:val="5DD5556716584E768EA1E4889DC4B0E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722D6A1"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03203003"/>
                <w:placeholder>
                  <w:docPart w:val="ED4972246A414DB99E4AB5AA0D86551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E9091D1" w14:textId="77777777" w:rsidR="00AA08EA"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B36C2A8" w14:textId="77777777" w:rsidR="00AA08EA" w:rsidRDefault="00AA08EA" w:rsidP="001424F7">
            <w:pPr>
              <w:pStyle w:val="TableText0"/>
              <w:keepNext/>
              <w:keepLines/>
              <w:rPr>
                <w:rFonts w:ascii="Arial" w:hAnsi="Arial" w:cs="Arial"/>
                <w:lang w:val="en-US"/>
              </w:rPr>
            </w:pPr>
          </w:p>
          <w:p w14:paraId="7ED6AF06" w14:textId="77777777" w:rsidR="00AA08EA" w:rsidRPr="00F967EB" w:rsidRDefault="00AA08EA"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A08EA" w:rsidRPr="005220F1" w14:paraId="5346332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370B8F"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EC33E9E"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6947164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7252D78"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84E2750"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32CD5E2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2EA97C"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28F861"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44C354B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A1F1DC"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EC849C8"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06A64DC0" w14:textId="28DB0D86" w:rsidR="00AA08EA" w:rsidRDefault="00AA08EA" w:rsidP="00707CB7">
      <w:pPr>
        <w:pStyle w:val="BodyText"/>
      </w:pPr>
    </w:p>
    <w:p w14:paraId="14370FDD" w14:textId="5E1B8D88" w:rsidR="00AA08EA" w:rsidRDefault="00AA08EA" w:rsidP="00AA08EA">
      <w:pPr>
        <w:pStyle w:val="Heading5"/>
      </w:pPr>
      <w:r w:rsidRPr="00000272">
        <w:lastRenderedPageBreak/>
        <w:t>Entit</w:t>
      </w:r>
      <w:r>
        <w:t xml:space="preserve">y SONAR </w:t>
      </w:r>
      <w:r w:rsidRPr="00AA08EA">
        <w:rPr>
          <w:rFonts w:cs="Arial"/>
          <w:lang w:val="en-US"/>
        </w:rPr>
        <w:t>Public Sector AI</w:t>
      </w:r>
    </w:p>
    <w:tbl>
      <w:tblPr>
        <w:tblW w:w="5344" w:type="pct"/>
        <w:tblLook w:val="0000" w:firstRow="0" w:lastRow="0" w:firstColumn="0" w:lastColumn="0" w:noHBand="0" w:noVBand="0"/>
      </w:tblPr>
      <w:tblGrid>
        <w:gridCol w:w="3033"/>
        <w:gridCol w:w="6362"/>
      </w:tblGrid>
      <w:tr w:rsidR="00AA08EA" w:rsidRPr="008044BD" w14:paraId="1F56D83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F68571F"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0E2FED5" w14:textId="574D3E45" w:rsidR="00AA08EA" w:rsidRPr="00F967EB" w:rsidRDefault="00AA08EA" w:rsidP="00AA08EA">
            <w:pPr>
              <w:pStyle w:val="TableText0"/>
              <w:keepNext/>
              <w:keepLines/>
              <w:rPr>
                <w:rFonts w:ascii="Arial" w:hAnsi="Arial" w:cs="Arial"/>
                <w:lang w:val="en-US"/>
              </w:rPr>
            </w:pPr>
            <w:r w:rsidRPr="00763759">
              <w:rPr>
                <w:rFonts w:ascii="Arial" w:hAnsi="Arial" w:cs="Arial"/>
                <w:lang w:val="en-US"/>
              </w:rPr>
              <w:t>Access to config and status data</w:t>
            </w:r>
          </w:p>
        </w:tc>
      </w:tr>
      <w:tr w:rsidR="00AA08EA" w:rsidRPr="00712180" w14:paraId="0E8415B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B0AD16"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1ED0FCD" w14:textId="3A949805" w:rsidR="00AA08EA" w:rsidRPr="00F967EB" w:rsidRDefault="00AA08EA" w:rsidP="00AA08EA">
            <w:pPr>
              <w:pStyle w:val="TableText0"/>
              <w:keepNext/>
              <w:keepLines/>
              <w:rPr>
                <w:rFonts w:ascii="Arial" w:hAnsi="Arial" w:cs="Arial"/>
                <w:lang w:val="en-US"/>
              </w:rPr>
            </w:pPr>
            <w:r w:rsidRPr="004117ED">
              <w:rPr>
                <w:rFonts w:ascii="Arial" w:hAnsi="Arial" w:cs="Arial"/>
              </w:rPr>
              <w:t>Proprietary</w:t>
            </w:r>
            <w:r>
              <w:rPr>
                <w:rFonts w:ascii="Arial" w:hAnsi="Arial" w:cs="Arial"/>
              </w:rPr>
              <w:t xml:space="preserve"> (2321)</w:t>
            </w:r>
          </w:p>
        </w:tc>
      </w:tr>
      <w:tr w:rsidR="00AA08EA" w:rsidRPr="00712180" w14:paraId="3620729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422369"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0555EBF"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2014989199"/>
                <w:placeholder>
                  <w:docPart w:val="972AD14D27FF4EFF804195B4A8E78FB2"/>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2858EEE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812D3"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D56DC95" w14:textId="334A5B6D" w:rsidR="00AA08EA" w:rsidRPr="00F967EB" w:rsidRDefault="00000000" w:rsidP="001424F7">
            <w:pPr>
              <w:pStyle w:val="TableText0"/>
              <w:keepNext/>
              <w:keepLines/>
              <w:rPr>
                <w:rFonts w:ascii="Arial" w:hAnsi="Arial" w:cs="Arial"/>
                <w:lang w:val="en-US"/>
              </w:rPr>
            </w:pPr>
            <w:sdt>
              <w:sdtPr>
                <w:rPr>
                  <w:rFonts w:ascii="Arial" w:hAnsi="Arial" w:cs="Arial"/>
                  <w:lang w:val="en-US"/>
                </w:rPr>
                <w:id w:val="-1527710289"/>
                <w:placeholder>
                  <w:docPart w:val="57937FF8450047C4A4BF0C9B44C62662"/>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Inbound</w:t>
                </w:r>
              </w:sdtContent>
            </w:sdt>
          </w:p>
        </w:tc>
      </w:tr>
      <w:tr w:rsidR="00AA08EA" w:rsidRPr="00A540D4" w14:paraId="5B34590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6D13B20"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3D63176"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133743096"/>
                <w:placeholder>
                  <w:docPart w:val="16B717EDD3854850B7C370C73B9A1AAC"/>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A08EA" w:rsidRPr="00B931BB" w14:paraId="047E62C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2474CBD"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457AC2E"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39672424"/>
                <w:placeholder>
                  <w:docPart w:val="16B717EDD3854850B7C370C73B9A1AA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275190F"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36800522"/>
                <w:placeholder>
                  <w:docPart w:val="16B717EDD3854850B7C370C73B9A1AAC"/>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14F35B2"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92208936"/>
                <w:placeholder>
                  <w:docPart w:val="36092B470F1D4BC7AB1FBE73EA9EBA1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CBD5C6" w14:textId="77777777" w:rsidR="00AA08EA"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4D508DD" w14:textId="77777777" w:rsidR="00AA08EA" w:rsidRDefault="00AA08EA" w:rsidP="001424F7">
            <w:pPr>
              <w:pStyle w:val="TableText0"/>
              <w:keepNext/>
              <w:keepLines/>
              <w:rPr>
                <w:rFonts w:ascii="Arial" w:hAnsi="Arial" w:cs="Arial"/>
                <w:lang w:val="en-US"/>
              </w:rPr>
            </w:pPr>
          </w:p>
          <w:p w14:paraId="6BC1CA65" w14:textId="77777777" w:rsidR="00AA08EA" w:rsidRPr="00F967EB" w:rsidRDefault="00AA08EA"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A08EA" w:rsidRPr="005220F1" w14:paraId="2C952FF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FA131B4"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5FCC16C"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33D82CD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5DE780"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787125D"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1B3194B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3BF5CB"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2511223"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660862D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8222B2F"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1DF7E98"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76A293F6" w14:textId="123B2FA7" w:rsidR="00AA08EA" w:rsidRDefault="00AA08EA" w:rsidP="00707CB7">
      <w:pPr>
        <w:pStyle w:val="BodyText"/>
      </w:pPr>
    </w:p>
    <w:p w14:paraId="78A4BE41" w14:textId="77777777" w:rsidR="00AA08EA" w:rsidRDefault="00AA08EA" w:rsidP="00AA08EA">
      <w:pPr>
        <w:pStyle w:val="Heading5"/>
      </w:pPr>
      <w:r w:rsidRPr="00000272">
        <w:t>Entit</w:t>
      </w:r>
      <w:r>
        <w:t xml:space="preserve">y SONAR </w:t>
      </w:r>
      <w:r>
        <w:rPr>
          <w:rFonts w:cs="Arial"/>
          <w:lang w:val="en-US"/>
        </w:rPr>
        <w:t>Database</w:t>
      </w:r>
    </w:p>
    <w:tbl>
      <w:tblPr>
        <w:tblW w:w="5344" w:type="pct"/>
        <w:tblLook w:val="0000" w:firstRow="0" w:lastRow="0" w:firstColumn="0" w:lastColumn="0" w:noHBand="0" w:noVBand="0"/>
      </w:tblPr>
      <w:tblGrid>
        <w:gridCol w:w="3033"/>
        <w:gridCol w:w="6362"/>
      </w:tblGrid>
      <w:tr w:rsidR="00AA08EA" w:rsidRPr="008044BD" w14:paraId="428E75D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323BEF2" w14:textId="77777777" w:rsidR="00AA08EA" w:rsidRPr="00B81AA8" w:rsidRDefault="00AA08EA" w:rsidP="00AA08E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612327" w14:textId="5CB7556B" w:rsidR="00AA08EA" w:rsidRPr="00F967EB" w:rsidRDefault="00AA08EA" w:rsidP="00AA08EA">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Database</w:t>
            </w:r>
          </w:p>
        </w:tc>
      </w:tr>
      <w:tr w:rsidR="00AA08EA" w:rsidRPr="00712180" w14:paraId="1A2B3F3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E4ACD6E" w14:textId="77777777" w:rsidR="00AA08EA" w:rsidRPr="00B81AA8" w:rsidRDefault="00AA08EA" w:rsidP="00AA08EA">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B7F47D" w14:textId="4FFBC23E" w:rsidR="00AA08EA" w:rsidRPr="00F967EB" w:rsidRDefault="00AA08EA" w:rsidP="00AA08EA">
            <w:pPr>
              <w:pStyle w:val="TableText0"/>
              <w:keepNext/>
              <w:keepLines/>
              <w:rPr>
                <w:rFonts w:ascii="Arial" w:hAnsi="Arial" w:cs="Arial"/>
                <w:lang w:val="en-US"/>
              </w:rPr>
            </w:pPr>
            <w:r>
              <w:rPr>
                <w:rFonts w:ascii="Arial" w:hAnsi="Arial" w:cs="Arial"/>
              </w:rPr>
              <w:t>Oracle client (1521)</w:t>
            </w:r>
          </w:p>
        </w:tc>
      </w:tr>
      <w:tr w:rsidR="00AA08EA" w:rsidRPr="00712180" w14:paraId="55586A1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8261394" w14:textId="77777777" w:rsidR="00AA08EA" w:rsidRDefault="00AA08EA"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7C9D761"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130742367"/>
                <w:placeholder>
                  <w:docPart w:val="E591F5ACD6BC429D9E59F6F4B6C8E48B"/>
                </w:placeholder>
                <w:dropDownList>
                  <w:listItem w:displayText="Select" w:value="Select"/>
                  <w:listItem w:displayText="Internal" w:value="Internal"/>
                  <w:listItem w:displayText="External" w:value="External"/>
                </w:dropDownList>
              </w:sdtPr>
              <w:sdtContent>
                <w:r w:rsidR="00AA08EA">
                  <w:rPr>
                    <w:rFonts w:ascii="Arial" w:hAnsi="Arial" w:cs="Arial"/>
                    <w:lang w:val="en-US"/>
                  </w:rPr>
                  <w:t>Internal</w:t>
                </w:r>
              </w:sdtContent>
            </w:sdt>
          </w:p>
        </w:tc>
      </w:tr>
      <w:tr w:rsidR="00AA08EA" w:rsidRPr="006D2395" w14:paraId="0D4BABD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BEA1978" w14:textId="77777777" w:rsidR="00AA08EA" w:rsidRDefault="00AA08EA"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EDFDDC6" w14:textId="77777777" w:rsidR="00AA08EA" w:rsidRPr="00F967EB" w:rsidRDefault="00000000" w:rsidP="001424F7">
            <w:pPr>
              <w:pStyle w:val="TableText0"/>
              <w:keepNext/>
              <w:keepLines/>
              <w:rPr>
                <w:rFonts w:ascii="Arial" w:hAnsi="Arial" w:cs="Arial"/>
                <w:lang w:val="en-US"/>
              </w:rPr>
            </w:pPr>
            <w:sdt>
              <w:sdtPr>
                <w:rPr>
                  <w:rFonts w:ascii="Arial" w:hAnsi="Arial" w:cs="Arial"/>
                  <w:lang w:val="en-US"/>
                </w:rPr>
                <w:id w:val="188268640"/>
                <w:placeholder>
                  <w:docPart w:val="879ABFB2D0FD487594898AE53F2FC9A5"/>
                </w:placeholder>
                <w:dropDownList>
                  <w:listItem w:displayText="Select" w:value="Select"/>
                  <w:listItem w:displayText="Inbound" w:value="Inbound"/>
                  <w:listItem w:displayText="Outbound" w:value="Outbound"/>
                  <w:listItem w:displayText="Inbound and Outbound" w:value="Inbound and Outbound"/>
                </w:dropDownList>
              </w:sdtPr>
              <w:sdtContent>
                <w:r w:rsidR="00AA08EA">
                  <w:rPr>
                    <w:rFonts w:ascii="Arial" w:hAnsi="Arial" w:cs="Arial"/>
                    <w:lang w:val="en-US"/>
                  </w:rPr>
                  <w:t>Outbound</w:t>
                </w:r>
              </w:sdtContent>
            </w:sdt>
          </w:p>
        </w:tc>
      </w:tr>
      <w:tr w:rsidR="00AA08EA" w:rsidRPr="00A540D4" w14:paraId="79A72EF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CA981" w14:textId="77777777" w:rsidR="00AA08EA" w:rsidRDefault="00AA08EA"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FCF9581"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04079809"/>
                <w:placeholder>
                  <w:docPart w:val="9AFC3B7056984E948D36575ED9CC0A83"/>
                </w:placeholder>
                <w:dropDownList>
                  <w:listItem w:displayText="Select" w:value="Select"/>
                  <w:listItem w:displayText="Yes" w:value="Yes"/>
                  <w:listItem w:displayText="No" w:value="No"/>
                </w:dropDownList>
              </w:sdtPr>
              <w:sdtContent>
                <w:r>
                  <w:rPr>
                    <w:rFonts w:ascii="Arial" w:hAnsi="Arial" w:cs="Arial"/>
                    <w:lang w:val="en-US"/>
                  </w:rPr>
                  <w:t>Yes</w:t>
                </w:r>
              </w:sdtContent>
            </w:sdt>
            <w:r w:rsidRPr="00F967EB">
              <w:rPr>
                <w:rFonts w:ascii="Arial" w:hAnsi="Arial" w:cs="Arial"/>
                <w:lang w:val="en-US"/>
              </w:rPr>
              <w:t xml:space="preserve"> </w:t>
            </w:r>
          </w:p>
        </w:tc>
      </w:tr>
      <w:tr w:rsidR="00AA08EA" w:rsidRPr="00B931BB" w14:paraId="04E48F5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DC15695" w14:textId="77777777" w:rsidR="00AA08EA" w:rsidRDefault="00AA08EA"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D23430F" w14:textId="77777777" w:rsidR="00AA08EA" w:rsidRPr="00F967EB" w:rsidRDefault="00AA08EA"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2663231"/>
                <w:placeholder>
                  <w:docPart w:val="9AFC3B7056984E948D36575ED9CC0A83"/>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CD06160"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691425179"/>
                <w:placeholder>
                  <w:docPart w:val="9AFC3B7056984E948D36575ED9CC0A83"/>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134924B" w14:textId="77777777" w:rsidR="00AA08EA" w:rsidRPr="00F967EB" w:rsidRDefault="00AA08EA"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04584604"/>
                <w:placeholder>
                  <w:docPart w:val="1FF3860B83F04FA1B166EE641314FA53"/>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8DD08CF" w14:textId="77777777" w:rsidR="00AA08EA" w:rsidRDefault="00AA08EA"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2A7C491" w14:textId="77777777" w:rsidR="00AA08EA" w:rsidRDefault="00AA08EA" w:rsidP="001424F7">
            <w:pPr>
              <w:pStyle w:val="TableText0"/>
              <w:keepNext/>
              <w:keepLines/>
              <w:rPr>
                <w:rFonts w:ascii="Arial" w:hAnsi="Arial" w:cs="Arial"/>
                <w:lang w:val="en-US"/>
              </w:rPr>
            </w:pPr>
          </w:p>
          <w:p w14:paraId="392CC093" w14:textId="77777777" w:rsidR="00AA08EA" w:rsidRPr="00F967EB" w:rsidRDefault="00AA08EA" w:rsidP="001424F7">
            <w:pPr>
              <w:pStyle w:val="TableText0"/>
              <w:keepNext/>
              <w:keepLines/>
              <w:rPr>
                <w:rFonts w:ascii="Arial" w:hAnsi="Arial" w:cs="Arial"/>
                <w:lang w:val="en-US"/>
              </w:rPr>
            </w:pPr>
            <w:r>
              <w:rPr>
                <w:rFonts w:ascii="Arial" w:hAnsi="Arial" w:cs="Arial"/>
                <w:lang w:val="en-US"/>
              </w:rPr>
              <w:t xml:space="preserve">From HLD: </w:t>
            </w:r>
            <w:r w:rsidRPr="00B34E90">
              <w:rPr>
                <w:rFonts w:ascii="Arial" w:hAnsi="Arial" w:cs="Arial"/>
              </w:rPr>
              <w:t>Not specified</w:t>
            </w:r>
          </w:p>
        </w:tc>
      </w:tr>
      <w:tr w:rsidR="00AA08EA" w:rsidRPr="005220F1" w14:paraId="4677F15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5B981B"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7E710B0" w14:textId="77777777" w:rsidR="00AA08EA" w:rsidRPr="00F967EB" w:rsidRDefault="00AA08EA" w:rsidP="001424F7">
            <w:pPr>
              <w:pStyle w:val="TableText0"/>
              <w:keepNext/>
              <w:keepLines/>
              <w:rPr>
                <w:rFonts w:ascii="Arial" w:hAnsi="Arial" w:cs="Arial"/>
                <w:lang w:val="en-US"/>
              </w:rPr>
            </w:pPr>
            <w:r w:rsidRPr="00B34E90">
              <w:rPr>
                <w:rFonts w:ascii="Arial" w:hAnsi="Arial" w:cs="Arial"/>
              </w:rPr>
              <w:t>Not specified</w:t>
            </w:r>
          </w:p>
        </w:tc>
      </w:tr>
      <w:tr w:rsidR="00AA08EA" w:rsidRPr="00B81AA8" w14:paraId="2DFFC26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272D321"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1A4CC4"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321C857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7D12FDD"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F260F0F"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r w:rsidR="00AA08EA" w:rsidRPr="00B81AA8" w14:paraId="0B33469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B393054" w14:textId="77777777" w:rsidR="00AA08EA" w:rsidRPr="00B81AA8" w:rsidRDefault="00AA08EA"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BFFB0ED" w14:textId="77777777" w:rsidR="00AA08EA" w:rsidRPr="00F967EB" w:rsidRDefault="00AA08EA" w:rsidP="001424F7">
            <w:pPr>
              <w:pStyle w:val="TableText0"/>
              <w:keepNext/>
              <w:keepLines/>
              <w:rPr>
                <w:rFonts w:ascii="Arial" w:hAnsi="Arial" w:cs="Arial"/>
              </w:rPr>
            </w:pPr>
            <w:r w:rsidRPr="00B34E90">
              <w:rPr>
                <w:rFonts w:ascii="Arial" w:hAnsi="Arial" w:cs="Arial"/>
              </w:rPr>
              <w:t>Not specified</w:t>
            </w:r>
          </w:p>
        </w:tc>
      </w:tr>
    </w:tbl>
    <w:p w14:paraId="039FDA1C" w14:textId="64C4FAEE" w:rsidR="00AA08EA" w:rsidRDefault="00AA08EA" w:rsidP="00707CB7">
      <w:pPr>
        <w:pStyle w:val="BodyText"/>
      </w:pPr>
    </w:p>
    <w:p w14:paraId="73DB71B9" w14:textId="1116276E" w:rsidR="00AA08EA" w:rsidRDefault="00330857" w:rsidP="00330857">
      <w:pPr>
        <w:pStyle w:val="Heading4"/>
      </w:pPr>
      <w:r w:rsidRPr="00330857">
        <w:lastRenderedPageBreak/>
        <w:t>SONAR database</w:t>
      </w:r>
    </w:p>
    <w:p w14:paraId="19F36FDE" w14:textId="5D010FAC" w:rsidR="00330857" w:rsidRDefault="001B2FA5" w:rsidP="00330857">
      <w:pPr>
        <w:pStyle w:val="BodyText"/>
      </w:pPr>
      <w:r w:rsidRPr="00D04D9D">
        <w:rPr>
          <w:noProof/>
          <w:lang w:val="nl-NL" w:eastAsia="nl-NL" w:bidi="ar-SA"/>
        </w:rPr>
        <w:drawing>
          <wp:inline distT="0" distB="0" distL="0" distR="0" wp14:anchorId="0CC33019" wp14:editId="0FE5C817">
            <wp:extent cx="5600700" cy="4218209"/>
            <wp:effectExtent l="0" t="0" r="0" b="0"/>
            <wp:docPr id="15" name="Picture 15"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fbeelding met tekst, diagram, schermopname, Lettertype&#10;&#10;Automatisch gegenereerde beschrijving"/>
                    <pic:cNvPicPr/>
                  </pic:nvPicPr>
                  <pic:blipFill>
                    <a:blip r:embed="rId30"/>
                    <a:stretch>
                      <a:fillRect/>
                    </a:stretch>
                  </pic:blipFill>
                  <pic:spPr>
                    <a:xfrm>
                      <a:off x="0" y="0"/>
                      <a:ext cx="5600700" cy="4218209"/>
                    </a:xfrm>
                    <a:prstGeom prst="rect">
                      <a:avLst/>
                    </a:prstGeom>
                  </pic:spPr>
                </pic:pic>
              </a:graphicData>
            </a:graphic>
          </wp:inline>
        </w:drawing>
      </w:r>
    </w:p>
    <w:p w14:paraId="2AD5D6C6" w14:textId="77777777" w:rsidR="00330857" w:rsidRDefault="00330857" w:rsidP="00330857">
      <w:pPr>
        <w:pStyle w:val="Heading5"/>
      </w:pPr>
      <w:r w:rsidRPr="00000272">
        <w:t>Entit</w:t>
      </w:r>
      <w:r>
        <w:t>y UWV FB</w:t>
      </w:r>
    </w:p>
    <w:tbl>
      <w:tblPr>
        <w:tblW w:w="5344" w:type="pct"/>
        <w:tblLook w:val="0000" w:firstRow="0" w:lastRow="0" w:firstColumn="0" w:lastColumn="0" w:noHBand="0" w:noVBand="0"/>
      </w:tblPr>
      <w:tblGrid>
        <w:gridCol w:w="3033"/>
        <w:gridCol w:w="6362"/>
      </w:tblGrid>
      <w:tr w:rsidR="00330857" w:rsidRPr="008044BD" w14:paraId="4EB3E92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89D29FE" w14:textId="77777777" w:rsidR="00330857" w:rsidRPr="00B81AA8" w:rsidRDefault="00330857" w:rsidP="001424F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60DAB9" w14:textId="77777777" w:rsidR="00330857" w:rsidRPr="00F967EB" w:rsidRDefault="00330857" w:rsidP="001424F7">
            <w:pPr>
              <w:pStyle w:val="TableText0"/>
              <w:keepNext/>
              <w:keepLines/>
              <w:rPr>
                <w:rFonts w:ascii="Arial" w:hAnsi="Arial" w:cs="Arial"/>
                <w:lang w:val="en-US"/>
              </w:rPr>
            </w:pPr>
            <w:r>
              <w:rPr>
                <w:rFonts w:ascii="Arial" w:hAnsi="Arial" w:cs="Arial"/>
              </w:rPr>
              <w:t xml:space="preserve">UWV </w:t>
            </w:r>
            <w:r w:rsidRPr="007D4EB1">
              <w:rPr>
                <w:rFonts w:ascii="Arial" w:hAnsi="Arial" w:cs="Arial"/>
              </w:rPr>
              <w:t xml:space="preserve">Functional Support.  </w:t>
            </w:r>
          </w:p>
        </w:tc>
      </w:tr>
      <w:tr w:rsidR="00330857" w:rsidRPr="00712180" w14:paraId="6E7AE07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04B0C5" w14:textId="77777777" w:rsidR="00330857" w:rsidRPr="00B81AA8" w:rsidRDefault="00330857" w:rsidP="001424F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9FE5E77" w14:textId="77777777" w:rsidR="00330857" w:rsidRPr="00F967EB" w:rsidRDefault="00330857" w:rsidP="001424F7">
            <w:pPr>
              <w:pStyle w:val="TableText0"/>
              <w:keepNext/>
              <w:keepLines/>
              <w:rPr>
                <w:rFonts w:ascii="Arial" w:hAnsi="Arial" w:cs="Arial"/>
                <w:lang w:val="en-US"/>
              </w:rPr>
            </w:pPr>
            <w:r>
              <w:rPr>
                <w:rFonts w:ascii="Arial" w:hAnsi="Arial" w:cs="Arial"/>
                <w:lang w:val="nl-NL"/>
              </w:rPr>
              <w:t>HTTPS (443)</w:t>
            </w:r>
          </w:p>
        </w:tc>
      </w:tr>
      <w:tr w:rsidR="00330857" w:rsidRPr="00712180" w14:paraId="6034D39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B01D18D" w14:textId="77777777" w:rsidR="00330857" w:rsidRDefault="00330857"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D1018A" w14:textId="77777777" w:rsidR="00330857"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604885183"/>
                <w:placeholder>
                  <w:docPart w:val="570597E09749437EB3ECEB57F8E5A150"/>
                </w:placeholder>
                <w:dropDownList>
                  <w:listItem w:displayText="Select" w:value="Select"/>
                  <w:listItem w:displayText="Internal" w:value="Internal"/>
                  <w:listItem w:displayText="External" w:value="External"/>
                </w:dropDownList>
              </w:sdtPr>
              <w:sdtContent>
                <w:r w:rsidR="00330857">
                  <w:rPr>
                    <w:rFonts w:ascii="Arial" w:hAnsi="Arial" w:cs="Arial"/>
                    <w:lang w:val="en-US"/>
                  </w:rPr>
                  <w:t>Internal</w:t>
                </w:r>
              </w:sdtContent>
            </w:sdt>
          </w:p>
        </w:tc>
      </w:tr>
      <w:tr w:rsidR="00330857" w:rsidRPr="006D2395" w14:paraId="722A8D6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A61421" w14:textId="77777777" w:rsidR="00330857" w:rsidRDefault="00330857"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5F32BF" w14:textId="77777777" w:rsidR="00330857" w:rsidRPr="00F967EB" w:rsidRDefault="00000000" w:rsidP="001424F7">
            <w:pPr>
              <w:pStyle w:val="TableText0"/>
              <w:keepNext/>
              <w:keepLines/>
              <w:rPr>
                <w:rFonts w:ascii="Arial" w:hAnsi="Arial" w:cs="Arial"/>
                <w:lang w:val="en-US"/>
              </w:rPr>
            </w:pPr>
            <w:sdt>
              <w:sdtPr>
                <w:rPr>
                  <w:rFonts w:ascii="Arial" w:hAnsi="Arial" w:cs="Arial"/>
                  <w:lang w:val="en-US"/>
                </w:rPr>
                <w:id w:val="651494186"/>
                <w:placeholder>
                  <w:docPart w:val="DAEF2F3460B54AE391BA4D1B91063D4A"/>
                </w:placeholder>
                <w:dropDownList>
                  <w:listItem w:displayText="Select" w:value="Select"/>
                  <w:listItem w:displayText="Inbound" w:value="Inbound"/>
                  <w:listItem w:displayText="Outbound" w:value="Outbound"/>
                  <w:listItem w:displayText="Inbound and Outbound" w:value="Inbound and Outbound"/>
                </w:dropDownList>
              </w:sdtPr>
              <w:sdtContent>
                <w:r w:rsidR="00330857">
                  <w:rPr>
                    <w:rFonts w:ascii="Arial" w:hAnsi="Arial" w:cs="Arial"/>
                    <w:lang w:val="en-US"/>
                  </w:rPr>
                  <w:t>Inbound</w:t>
                </w:r>
              </w:sdtContent>
            </w:sdt>
          </w:p>
        </w:tc>
      </w:tr>
      <w:tr w:rsidR="00330857" w:rsidRPr="00A540D4" w14:paraId="6199709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803F60" w14:textId="77777777" w:rsidR="00330857" w:rsidRDefault="00330857"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40C294F" w14:textId="52661473" w:rsidR="00330857" w:rsidRPr="00F967EB" w:rsidRDefault="00330857"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284103117"/>
                <w:placeholder>
                  <w:docPart w:val="0CBA5A1B6E6441BC9B080A1BF042A5D6"/>
                </w:placeholder>
                <w:dropDownList>
                  <w:listItem w:displayText="Select" w:value="Select"/>
                  <w:listItem w:displayText="Yes" w:value="Yes"/>
                  <w:listItem w:displayText="No" w:value="No"/>
                </w:dropDownList>
              </w:sdtPr>
              <w:sdtContent>
                <w:r>
                  <w:rPr>
                    <w:rFonts w:ascii="Arial" w:hAnsi="Arial" w:cs="Arial"/>
                    <w:lang w:val="en-US"/>
                  </w:rPr>
                  <w:t>No</w:t>
                </w:r>
              </w:sdtContent>
            </w:sdt>
            <w:r>
              <w:rPr>
                <w:rFonts w:ascii="Arial" w:hAnsi="Arial" w:cs="Arial"/>
                <w:lang w:val="en-US"/>
              </w:rPr>
              <w:t xml:space="preserve">  via UCRA</w:t>
            </w:r>
          </w:p>
        </w:tc>
      </w:tr>
      <w:tr w:rsidR="00330857" w:rsidRPr="00B931BB" w14:paraId="2DE1B5E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6818090" w14:textId="77777777" w:rsidR="00330857" w:rsidRDefault="00330857"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2DEC21" w14:textId="77777777" w:rsidR="00330857" w:rsidRPr="00F967EB" w:rsidRDefault="00330857"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5030678"/>
                <w:placeholder>
                  <w:docPart w:val="0CBA5A1B6E6441BC9B080A1BF042A5D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9C88356" w14:textId="77777777" w:rsidR="00330857" w:rsidRPr="00F967EB" w:rsidRDefault="00330857"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937590845"/>
                <w:placeholder>
                  <w:docPart w:val="0CBA5A1B6E6441BC9B080A1BF042A5D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C632973" w14:textId="77777777" w:rsidR="00330857" w:rsidRPr="00F967EB" w:rsidRDefault="00330857"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28562822"/>
                <w:placeholder>
                  <w:docPart w:val="043FA1B871A94DCEBAAD070C1B08ACD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339E4E3" w14:textId="77777777" w:rsidR="00330857" w:rsidRDefault="00330857"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F0EB694" w14:textId="77777777" w:rsidR="00330857" w:rsidRDefault="00330857" w:rsidP="001424F7">
            <w:pPr>
              <w:pStyle w:val="TableText0"/>
              <w:keepNext/>
              <w:keepLines/>
              <w:rPr>
                <w:rFonts w:ascii="Arial" w:hAnsi="Arial" w:cs="Arial"/>
                <w:lang w:val="en-US"/>
              </w:rPr>
            </w:pPr>
          </w:p>
          <w:p w14:paraId="127F04A4" w14:textId="0230EA93" w:rsidR="00330857" w:rsidRPr="00F967EB" w:rsidRDefault="00330857" w:rsidP="001424F7">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330857" w:rsidRPr="005220F1" w14:paraId="06B134E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70B82AE" w14:textId="77777777" w:rsidR="00330857" w:rsidRPr="00B81AA8" w:rsidRDefault="00330857" w:rsidP="0033085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FA1366A" w14:textId="7A9B9400" w:rsidR="00330857" w:rsidRPr="00F967EB" w:rsidRDefault="00330857" w:rsidP="00330857">
            <w:pPr>
              <w:pStyle w:val="TableText0"/>
              <w:keepNext/>
              <w:keepLines/>
              <w:rPr>
                <w:rFonts w:ascii="Arial" w:hAnsi="Arial" w:cs="Arial"/>
                <w:lang w:val="en-US"/>
              </w:rPr>
            </w:pPr>
            <w:r>
              <w:rPr>
                <w:rFonts w:ascii="Arial" w:hAnsi="Arial" w:cs="Arial"/>
              </w:rPr>
              <w:t>12 - 20</w:t>
            </w:r>
          </w:p>
        </w:tc>
      </w:tr>
      <w:tr w:rsidR="00330857" w:rsidRPr="00B81AA8" w14:paraId="3887E1F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469AAA" w14:textId="77777777" w:rsidR="00330857" w:rsidRPr="00B81AA8" w:rsidRDefault="00330857" w:rsidP="0033085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AA8606C" w14:textId="6716A935" w:rsidR="00330857" w:rsidRPr="00F967EB" w:rsidRDefault="00330857" w:rsidP="00330857">
            <w:pPr>
              <w:pStyle w:val="TableText0"/>
              <w:keepNext/>
              <w:keepLines/>
              <w:rPr>
                <w:rFonts w:ascii="Arial" w:hAnsi="Arial" w:cs="Arial"/>
              </w:rPr>
            </w:pPr>
            <w:r w:rsidRPr="007D4EB1">
              <w:rPr>
                <w:rFonts w:ascii="Arial" w:hAnsi="Arial" w:cs="Arial"/>
              </w:rPr>
              <w:t>Not specified</w:t>
            </w:r>
          </w:p>
        </w:tc>
      </w:tr>
      <w:tr w:rsidR="00330857" w:rsidRPr="00B81AA8" w14:paraId="6442DDB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FF43BDC" w14:textId="77777777" w:rsidR="00330857" w:rsidRPr="00B81AA8" w:rsidRDefault="00330857" w:rsidP="0033085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7A9482D" w14:textId="4DA593FB" w:rsidR="00330857" w:rsidRPr="00F967EB" w:rsidRDefault="00330857" w:rsidP="00330857">
            <w:pPr>
              <w:pStyle w:val="TableText0"/>
              <w:keepNext/>
              <w:keepLines/>
              <w:rPr>
                <w:rFonts w:ascii="Arial" w:hAnsi="Arial" w:cs="Arial"/>
              </w:rPr>
            </w:pPr>
            <w:r w:rsidRPr="007D4EB1">
              <w:rPr>
                <w:rFonts w:ascii="Arial" w:hAnsi="Arial" w:cs="Arial"/>
              </w:rPr>
              <w:t>Not specified</w:t>
            </w:r>
          </w:p>
        </w:tc>
      </w:tr>
      <w:tr w:rsidR="00330857" w:rsidRPr="00B81AA8" w14:paraId="2CA3EC8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4405027" w14:textId="77777777" w:rsidR="00330857" w:rsidRPr="00B81AA8" w:rsidRDefault="00330857" w:rsidP="0033085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24FDB7B" w14:textId="5C12D829" w:rsidR="00330857" w:rsidRPr="00F967EB" w:rsidRDefault="00330857" w:rsidP="00330857">
            <w:pPr>
              <w:pStyle w:val="TableText0"/>
              <w:keepNext/>
              <w:keepLines/>
              <w:rPr>
                <w:rFonts w:ascii="Arial" w:hAnsi="Arial" w:cs="Arial"/>
              </w:rPr>
            </w:pPr>
            <w:r w:rsidRPr="007D4EB1">
              <w:rPr>
                <w:rFonts w:ascii="Arial" w:hAnsi="Arial" w:cs="Arial"/>
              </w:rPr>
              <w:t>Low</w:t>
            </w:r>
          </w:p>
        </w:tc>
      </w:tr>
    </w:tbl>
    <w:p w14:paraId="24F1B9C8" w14:textId="38243B89" w:rsidR="00330857" w:rsidRDefault="00330857" w:rsidP="00330857">
      <w:pPr>
        <w:pStyle w:val="BodyText"/>
      </w:pPr>
    </w:p>
    <w:p w14:paraId="5E94A341" w14:textId="219E91B2" w:rsidR="007A0D03" w:rsidRDefault="007A0D03" w:rsidP="007A0D03">
      <w:pPr>
        <w:pStyle w:val="Heading5"/>
      </w:pPr>
      <w:r w:rsidRPr="00000272">
        <w:lastRenderedPageBreak/>
        <w:t>Entit</w:t>
      </w:r>
      <w:r>
        <w:t xml:space="preserve">y </w:t>
      </w:r>
      <w:r w:rsidRPr="007A0D03">
        <w:t>Werk.nl database</w:t>
      </w:r>
    </w:p>
    <w:tbl>
      <w:tblPr>
        <w:tblW w:w="5344" w:type="pct"/>
        <w:tblLook w:val="0000" w:firstRow="0" w:lastRow="0" w:firstColumn="0" w:lastColumn="0" w:noHBand="0" w:noVBand="0"/>
      </w:tblPr>
      <w:tblGrid>
        <w:gridCol w:w="3033"/>
        <w:gridCol w:w="6362"/>
      </w:tblGrid>
      <w:tr w:rsidR="007A0D03" w:rsidRPr="008044BD" w14:paraId="1F4CF16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747EFB9"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C45064" w14:textId="706FFA12" w:rsidR="007A0D03" w:rsidRPr="00F967EB" w:rsidRDefault="007A0D03" w:rsidP="007A0D03">
            <w:pPr>
              <w:pStyle w:val="TableText0"/>
              <w:keepNext/>
              <w:keepLines/>
              <w:rPr>
                <w:rFonts w:ascii="Arial" w:hAnsi="Arial" w:cs="Arial"/>
                <w:lang w:val="en-US"/>
              </w:rPr>
            </w:pPr>
            <w:r w:rsidRPr="00A70C13">
              <w:rPr>
                <w:rFonts w:ascii="Arial" w:hAnsi="Arial" w:cs="Arial"/>
                <w:lang w:val="en-US"/>
              </w:rPr>
              <w:t>Support to compare Sonar SKB</w:t>
            </w:r>
          </w:p>
        </w:tc>
      </w:tr>
      <w:tr w:rsidR="007A0D03" w:rsidRPr="00712180" w14:paraId="1CEDBAC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5D5FDF8" w14:textId="77777777" w:rsidR="007A0D03" w:rsidRPr="00B81AA8" w:rsidRDefault="007A0D03" w:rsidP="007A0D0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D7CEF1B" w14:textId="39D26C4B" w:rsidR="007A0D03" w:rsidRPr="00F967EB" w:rsidRDefault="007A0D03" w:rsidP="007A0D03">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7A0D03" w:rsidRPr="00712180" w14:paraId="743E4C84"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22065A" w14:textId="77777777" w:rsidR="007A0D03" w:rsidRDefault="007A0D03"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F5AAA27" w14:textId="77777777" w:rsidR="007A0D03"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70865902"/>
                <w:placeholder>
                  <w:docPart w:val="3BB7C8C66DEB4C719062DEC8FBAD1996"/>
                </w:placeholder>
                <w:dropDownList>
                  <w:listItem w:displayText="Select" w:value="Select"/>
                  <w:listItem w:displayText="Internal" w:value="Internal"/>
                  <w:listItem w:displayText="External" w:value="External"/>
                </w:dropDownList>
              </w:sdtPr>
              <w:sdtContent>
                <w:r w:rsidR="007A0D03">
                  <w:rPr>
                    <w:rFonts w:ascii="Arial" w:hAnsi="Arial" w:cs="Arial"/>
                    <w:lang w:val="en-US"/>
                  </w:rPr>
                  <w:t>Internal</w:t>
                </w:r>
              </w:sdtContent>
            </w:sdt>
          </w:p>
        </w:tc>
      </w:tr>
      <w:tr w:rsidR="007A0D03" w:rsidRPr="006D2395" w14:paraId="5196D4A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50A668E" w14:textId="77777777" w:rsidR="007A0D03" w:rsidRDefault="007A0D03"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B0D2024" w14:textId="57135E0B" w:rsidR="007A0D03" w:rsidRPr="00F967EB" w:rsidRDefault="00000000" w:rsidP="001424F7">
            <w:pPr>
              <w:pStyle w:val="TableText0"/>
              <w:keepNext/>
              <w:keepLines/>
              <w:rPr>
                <w:rFonts w:ascii="Arial" w:hAnsi="Arial" w:cs="Arial"/>
                <w:lang w:val="en-US"/>
              </w:rPr>
            </w:pPr>
            <w:sdt>
              <w:sdtPr>
                <w:rPr>
                  <w:rFonts w:ascii="Arial" w:hAnsi="Arial" w:cs="Arial"/>
                  <w:lang w:val="en-US"/>
                </w:rPr>
                <w:id w:val="588887319"/>
                <w:placeholder>
                  <w:docPart w:val="5AAB316FC2254191AFD7188F8D2A653B"/>
                </w:placeholder>
                <w:dropDownList>
                  <w:listItem w:displayText="Select" w:value="Select"/>
                  <w:listItem w:displayText="Inbound" w:value="Inbound"/>
                  <w:listItem w:displayText="Outbound" w:value="Outbound"/>
                  <w:listItem w:displayText="Inbound and Outbound" w:value="Inbound and Outbound"/>
                </w:dropDownList>
              </w:sdtPr>
              <w:sdtContent>
                <w:r w:rsidR="007A0D03">
                  <w:rPr>
                    <w:rFonts w:ascii="Arial" w:hAnsi="Arial" w:cs="Arial"/>
                    <w:lang w:val="en-US"/>
                  </w:rPr>
                  <w:t>Outbound</w:t>
                </w:r>
              </w:sdtContent>
            </w:sdt>
          </w:p>
        </w:tc>
      </w:tr>
      <w:tr w:rsidR="007A0D03" w:rsidRPr="00A540D4" w14:paraId="48214269"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268E0C3" w14:textId="77777777" w:rsidR="007A0D03" w:rsidRDefault="007A0D03"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C83675E" w14:textId="6BB7419C"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05513231"/>
                <w:placeholder>
                  <w:docPart w:val="AEB23572AEC54B5BB105977B9FC80FFA"/>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7A0D03" w:rsidRPr="00B931BB" w14:paraId="010B17D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FD9800" w14:textId="77777777" w:rsidR="007A0D03" w:rsidRDefault="007A0D03"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1BD1A62" w14:textId="77777777" w:rsidR="007A0D03" w:rsidRPr="00F967EB" w:rsidRDefault="007A0D03"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76548490"/>
                <w:placeholder>
                  <w:docPart w:val="AEB23572AEC54B5BB105977B9FC80FF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EA9E808"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19128875"/>
                <w:placeholder>
                  <w:docPart w:val="AEB23572AEC54B5BB105977B9FC80FF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7377139"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98726522"/>
                <w:placeholder>
                  <w:docPart w:val="278082CBAC914B519478A2F22B2A6A73"/>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4FF43FD" w14:textId="77777777" w:rsidR="007A0D03" w:rsidRDefault="007A0D03"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FE02828" w14:textId="77777777" w:rsidR="007A0D03" w:rsidRDefault="007A0D03" w:rsidP="001424F7">
            <w:pPr>
              <w:pStyle w:val="TableText0"/>
              <w:keepNext/>
              <w:keepLines/>
              <w:rPr>
                <w:rFonts w:ascii="Arial" w:hAnsi="Arial" w:cs="Arial"/>
                <w:lang w:val="en-US"/>
              </w:rPr>
            </w:pPr>
          </w:p>
          <w:p w14:paraId="5571926C" w14:textId="77777777" w:rsidR="007A0D03" w:rsidRPr="00F967EB" w:rsidRDefault="007A0D03" w:rsidP="001424F7">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7A0D03" w:rsidRPr="005220F1" w14:paraId="72088B7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9F894D"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06306CD" w14:textId="2F2704CF" w:rsidR="007A0D03" w:rsidRPr="00F967EB" w:rsidRDefault="007A0D03" w:rsidP="007A0D03">
            <w:pPr>
              <w:pStyle w:val="TableText0"/>
              <w:keepNext/>
              <w:keepLines/>
              <w:rPr>
                <w:rFonts w:ascii="Arial" w:hAnsi="Arial" w:cs="Arial"/>
                <w:lang w:val="en-US"/>
              </w:rPr>
            </w:pPr>
            <w:r w:rsidRPr="009566D3">
              <w:rPr>
                <w:rFonts w:ascii="Arial" w:hAnsi="Arial" w:cs="Arial"/>
              </w:rPr>
              <w:t>Not specified</w:t>
            </w:r>
          </w:p>
        </w:tc>
      </w:tr>
      <w:tr w:rsidR="007A0D03" w:rsidRPr="00B81AA8" w14:paraId="53E4AD1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CDA99FA"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951D852" w14:textId="4B5E276F" w:rsidR="007A0D03" w:rsidRPr="00F967EB" w:rsidRDefault="007A0D03" w:rsidP="007A0D03">
            <w:pPr>
              <w:pStyle w:val="TableText0"/>
              <w:keepNext/>
              <w:keepLines/>
              <w:rPr>
                <w:rFonts w:ascii="Arial" w:hAnsi="Arial" w:cs="Arial"/>
              </w:rPr>
            </w:pPr>
            <w:r w:rsidRPr="009566D3">
              <w:rPr>
                <w:rFonts w:ascii="Arial" w:hAnsi="Arial" w:cs="Arial"/>
              </w:rPr>
              <w:t>Not specified</w:t>
            </w:r>
          </w:p>
        </w:tc>
      </w:tr>
      <w:tr w:rsidR="007A0D03" w:rsidRPr="00B81AA8" w14:paraId="65620CF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6D10308"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B6DFBD0" w14:textId="211C0313" w:rsidR="007A0D03" w:rsidRPr="00F967EB" w:rsidRDefault="007A0D03" w:rsidP="007A0D03">
            <w:pPr>
              <w:pStyle w:val="TableText0"/>
              <w:keepNext/>
              <w:keepLines/>
              <w:rPr>
                <w:rFonts w:ascii="Arial" w:hAnsi="Arial" w:cs="Arial"/>
              </w:rPr>
            </w:pPr>
            <w:r w:rsidRPr="009566D3">
              <w:rPr>
                <w:rFonts w:ascii="Arial" w:hAnsi="Arial" w:cs="Arial"/>
              </w:rPr>
              <w:t>Not specified</w:t>
            </w:r>
          </w:p>
        </w:tc>
      </w:tr>
      <w:tr w:rsidR="007A0D03" w:rsidRPr="00B81AA8" w14:paraId="4820EF0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D99291D"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7CB2A41" w14:textId="2AE67915" w:rsidR="007A0D03" w:rsidRPr="00F967EB" w:rsidRDefault="007A0D03" w:rsidP="007A0D03">
            <w:pPr>
              <w:pStyle w:val="TableText0"/>
              <w:keepNext/>
              <w:keepLines/>
              <w:rPr>
                <w:rFonts w:ascii="Arial" w:hAnsi="Arial" w:cs="Arial"/>
              </w:rPr>
            </w:pPr>
            <w:r w:rsidRPr="009566D3">
              <w:rPr>
                <w:rFonts w:ascii="Arial" w:hAnsi="Arial" w:cs="Arial"/>
              </w:rPr>
              <w:t>Not specified</w:t>
            </w:r>
          </w:p>
        </w:tc>
      </w:tr>
    </w:tbl>
    <w:p w14:paraId="610CB9FB" w14:textId="12BE1368" w:rsidR="007A0D03" w:rsidRDefault="007A0D03" w:rsidP="00330857">
      <w:pPr>
        <w:pStyle w:val="BodyText"/>
      </w:pPr>
    </w:p>
    <w:p w14:paraId="78472480" w14:textId="45F6EF0B" w:rsidR="007A0D03" w:rsidRDefault="007A0D03" w:rsidP="007A0D03">
      <w:pPr>
        <w:pStyle w:val="Heading5"/>
      </w:pPr>
      <w:r w:rsidRPr="00000272">
        <w:t>Entit</w:t>
      </w:r>
      <w:r>
        <w:t>y SONAR Logical Standby</w:t>
      </w:r>
      <w:r w:rsidRPr="007A0D03">
        <w:t xml:space="preserve"> database</w:t>
      </w:r>
    </w:p>
    <w:tbl>
      <w:tblPr>
        <w:tblW w:w="5344" w:type="pct"/>
        <w:tblLook w:val="0000" w:firstRow="0" w:lastRow="0" w:firstColumn="0" w:lastColumn="0" w:noHBand="0" w:noVBand="0"/>
      </w:tblPr>
      <w:tblGrid>
        <w:gridCol w:w="3033"/>
        <w:gridCol w:w="6362"/>
      </w:tblGrid>
      <w:tr w:rsidR="007A0D03" w:rsidRPr="008044BD" w14:paraId="5270A85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C504686"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EAE5E9F" w14:textId="0257AA22" w:rsidR="007A0D03" w:rsidRPr="00F967EB" w:rsidRDefault="007A0D03" w:rsidP="007A0D03">
            <w:pPr>
              <w:pStyle w:val="TableText0"/>
              <w:keepNext/>
              <w:keepLines/>
              <w:rPr>
                <w:rFonts w:ascii="Arial" w:hAnsi="Arial" w:cs="Arial"/>
                <w:lang w:val="en-US"/>
              </w:rPr>
            </w:pPr>
            <w:r>
              <w:rPr>
                <w:rFonts w:ascii="Arial" w:hAnsi="Arial" w:cs="Arial"/>
                <w:lang w:val="en-US"/>
              </w:rPr>
              <w:t xml:space="preserve">Active </w:t>
            </w:r>
            <w:proofErr w:type="spellStart"/>
            <w:r>
              <w:rPr>
                <w:rFonts w:ascii="Arial" w:hAnsi="Arial" w:cs="Arial"/>
                <w:lang w:val="en-US"/>
              </w:rPr>
              <w:t>DataGuard</w:t>
            </w:r>
            <w:proofErr w:type="spellEnd"/>
            <w:r>
              <w:rPr>
                <w:rFonts w:ascii="Arial" w:hAnsi="Arial" w:cs="Arial"/>
                <w:lang w:val="en-US"/>
              </w:rPr>
              <w:t xml:space="preserve"> connection to the logical standby</w:t>
            </w:r>
          </w:p>
        </w:tc>
      </w:tr>
      <w:tr w:rsidR="007A0D03" w:rsidRPr="00712180" w14:paraId="489EE89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6F7F73D" w14:textId="77777777" w:rsidR="007A0D03" w:rsidRPr="00B81AA8" w:rsidRDefault="007A0D03" w:rsidP="007A0D0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1D4B7E0" w14:textId="77D449F1" w:rsidR="007A0D03" w:rsidRPr="00F967EB" w:rsidRDefault="007A0D03" w:rsidP="007A0D03">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7A0D03" w:rsidRPr="00712180" w14:paraId="2201B92A"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34E9984" w14:textId="77777777" w:rsidR="007A0D03" w:rsidRDefault="007A0D03"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964258F" w14:textId="77777777" w:rsidR="007A0D03"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1102414306"/>
                <w:placeholder>
                  <w:docPart w:val="4E8A7FA9EB334A74A970C7456DD8019E"/>
                </w:placeholder>
                <w:dropDownList>
                  <w:listItem w:displayText="Select" w:value="Select"/>
                  <w:listItem w:displayText="Internal" w:value="Internal"/>
                  <w:listItem w:displayText="External" w:value="External"/>
                </w:dropDownList>
              </w:sdtPr>
              <w:sdtContent>
                <w:r w:rsidR="007A0D03">
                  <w:rPr>
                    <w:rFonts w:ascii="Arial" w:hAnsi="Arial" w:cs="Arial"/>
                    <w:lang w:val="en-US"/>
                  </w:rPr>
                  <w:t>Internal</w:t>
                </w:r>
              </w:sdtContent>
            </w:sdt>
          </w:p>
        </w:tc>
      </w:tr>
      <w:tr w:rsidR="007A0D03" w:rsidRPr="006D2395" w14:paraId="2F8F389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294E69" w14:textId="77777777" w:rsidR="007A0D03" w:rsidRDefault="007A0D03"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6B1D6EE" w14:textId="77777777" w:rsidR="007A0D03" w:rsidRPr="00F967EB" w:rsidRDefault="00000000" w:rsidP="001424F7">
            <w:pPr>
              <w:pStyle w:val="TableText0"/>
              <w:keepNext/>
              <w:keepLines/>
              <w:rPr>
                <w:rFonts w:ascii="Arial" w:hAnsi="Arial" w:cs="Arial"/>
                <w:lang w:val="en-US"/>
              </w:rPr>
            </w:pPr>
            <w:sdt>
              <w:sdtPr>
                <w:rPr>
                  <w:rFonts w:ascii="Arial" w:hAnsi="Arial" w:cs="Arial"/>
                  <w:lang w:val="en-US"/>
                </w:rPr>
                <w:id w:val="-1417549963"/>
                <w:placeholder>
                  <w:docPart w:val="554E1738F8734877A6A07ECFB684DC12"/>
                </w:placeholder>
                <w:dropDownList>
                  <w:listItem w:displayText="Select" w:value="Select"/>
                  <w:listItem w:displayText="Inbound" w:value="Inbound"/>
                  <w:listItem w:displayText="Outbound" w:value="Outbound"/>
                  <w:listItem w:displayText="Inbound and Outbound" w:value="Inbound and Outbound"/>
                </w:dropDownList>
              </w:sdtPr>
              <w:sdtContent>
                <w:r w:rsidR="007A0D03">
                  <w:rPr>
                    <w:rFonts w:ascii="Arial" w:hAnsi="Arial" w:cs="Arial"/>
                    <w:lang w:val="en-US"/>
                  </w:rPr>
                  <w:t>Outbound</w:t>
                </w:r>
              </w:sdtContent>
            </w:sdt>
          </w:p>
        </w:tc>
      </w:tr>
      <w:tr w:rsidR="007A0D03" w:rsidRPr="00A540D4" w14:paraId="447BF4BF"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2479A675" w14:textId="77777777" w:rsidR="007A0D03" w:rsidRDefault="007A0D03"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F3AE8B"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89666844"/>
                <w:placeholder>
                  <w:docPart w:val="25530BF1C79544069635A7CB612273C4"/>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7A0D03" w:rsidRPr="00B931BB" w14:paraId="329D5B9B"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2690C97" w14:textId="77777777" w:rsidR="007A0D03" w:rsidRDefault="007A0D03"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314E873" w14:textId="77777777" w:rsidR="007A0D03" w:rsidRPr="00F967EB" w:rsidRDefault="007A0D03"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56398178"/>
                <w:placeholder>
                  <w:docPart w:val="25530BF1C79544069635A7CB612273C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4267DB1"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33346656"/>
                <w:placeholder>
                  <w:docPart w:val="25530BF1C79544069635A7CB612273C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B090CB"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327449155"/>
                <w:placeholder>
                  <w:docPart w:val="24AE564AFE6F473897FAB0E021A8773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AF9D01" w14:textId="77777777" w:rsidR="007A0D03" w:rsidRDefault="007A0D03"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727005C" w14:textId="77777777" w:rsidR="007A0D03" w:rsidRDefault="007A0D03" w:rsidP="001424F7">
            <w:pPr>
              <w:pStyle w:val="TableText0"/>
              <w:keepNext/>
              <w:keepLines/>
              <w:rPr>
                <w:rFonts w:ascii="Arial" w:hAnsi="Arial" w:cs="Arial"/>
                <w:lang w:val="en-US"/>
              </w:rPr>
            </w:pPr>
          </w:p>
          <w:p w14:paraId="5E45B0D2" w14:textId="77777777" w:rsidR="007A0D03" w:rsidRPr="00F967EB" w:rsidRDefault="007A0D03" w:rsidP="001424F7">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7A0D03" w:rsidRPr="005220F1" w14:paraId="1D76D33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D011B0"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E43789D" w14:textId="77777777" w:rsidR="007A0D03" w:rsidRPr="00F967EB" w:rsidRDefault="007A0D03" w:rsidP="001424F7">
            <w:pPr>
              <w:pStyle w:val="TableText0"/>
              <w:keepNext/>
              <w:keepLines/>
              <w:rPr>
                <w:rFonts w:ascii="Arial" w:hAnsi="Arial" w:cs="Arial"/>
                <w:lang w:val="en-US"/>
              </w:rPr>
            </w:pPr>
            <w:r w:rsidRPr="009566D3">
              <w:rPr>
                <w:rFonts w:ascii="Arial" w:hAnsi="Arial" w:cs="Arial"/>
              </w:rPr>
              <w:t>Not specified</w:t>
            </w:r>
          </w:p>
        </w:tc>
      </w:tr>
      <w:tr w:rsidR="007A0D03" w:rsidRPr="00B81AA8" w14:paraId="019D8223"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72909C18"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0C145BF"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r w:rsidR="007A0D03" w:rsidRPr="00B81AA8" w14:paraId="33DA7456"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9632B6"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243A39"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r w:rsidR="007A0D03" w:rsidRPr="00B81AA8" w14:paraId="2A27AE51"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ADDE58"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F37C905"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bl>
    <w:p w14:paraId="20FB252B" w14:textId="6BB35F66" w:rsidR="007A0D03" w:rsidRDefault="007A0D03" w:rsidP="00330857">
      <w:pPr>
        <w:pStyle w:val="BodyText"/>
      </w:pPr>
    </w:p>
    <w:p w14:paraId="393F9812" w14:textId="5CF5D1D9" w:rsidR="007A0D03" w:rsidRDefault="007A0D03" w:rsidP="007A0D03">
      <w:pPr>
        <w:pStyle w:val="Heading5"/>
      </w:pPr>
      <w:r w:rsidRPr="00000272">
        <w:lastRenderedPageBreak/>
        <w:t>Entit</w:t>
      </w:r>
      <w:r>
        <w:t>y Generic logging service</w:t>
      </w:r>
    </w:p>
    <w:tbl>
      <w:tblPr>
        <w:tblW w:w="5344" w:type="pct"/>
        <w:tblLook w:val="0000" w:firstRow="0" w:lastRow="0" w:firstColumn="0" w:lastColumn="0" w:noHBand="0" w:noVBand="0"/>
      </w:tblPr>
      <w:tblGrid>
        <w:gridCol w:w="3033"/>
        <w:gridCol w:w="6362"/>
      </w:tblGrid>
      <w:tr w:rsidR="007A0D03" w:rsidRPr="008044BD" w14:paraId="662C328D"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7B9AB5A" w14:textId="77777777" w:rsidR="007A0D03" w:rsidRPr="00B81AA8" w:rsidRDefault="007A0D03" w:rsidP="007A0D0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8EF7A1C" w14:textId="7A19A671" w:rsidR="007A0D03" w:rsidRPr="009C5616" w:rsidRDefault="007A0D03" w:rsidP="007A0D03">
            <w:pPr>
              <w:pStyle w:val="TableText0"/>
              <w:keepNext/>
              <w:keepLines/>
              <w:rPr>
                <w:rFonts w:ascii="Arial" w:hAnsi="Arial" w:cs="Arial"/>
                <w:lang w:val="en-US"/>
              </w:rPr>
            </w:pPr>
            <w:r w:rsidRPr="009C5616">
              <w:rPr>
                <w:rFonts w:ascii="Arial" w:hAnsi="Arial" w:cs="Arial"/>
              </w:rPr>
              <w:t xml:space="preserve">Shell script running on the database server that makes a </w:t>
            </w:r>
            <w:proofErr w:type="spellStart"/>
            <w:r w:rsidRPr="009C5616">
              <w:rPr>
                <w:rFonts w:ascii="Arial" w:hAnsi="Arial" w:cs="Arial"/>
              </w:rPr>
              <w:t>coonection</w:t>
            </w:r>
            <w:proofErr w:type="spellEnd"/>
            <w:r w:rsidRPr="009C5616">
              <w:rPr>
                <w:rFonts w:ascii="Arial" w:hAnsi="Arial" w:cs="Arial"/>
              </w:rPr>
              <w:t xml:space="preserve"> to the Generic logging service to transfer the </w:t>
            </w:r>
            <w:proofErr w:type="spellStart"/>
            <w:r w:rsidRPr="009C5616">
              <w:rPr>
                <w:rFonts w:ascii="Arial" w:hAnsi="Arial" w:cs="Arial"/>
              </w:rPr>
              <w:t>LoMo</w:t>
            </w:r>
            <w:proofErr w:type="spellEnd"/>
            <w:r w:rsidRPr="009C5616">
              <w:rPr>
                <w:rFonts w:ascii="Arial" w:hAnsi="Arial" w:cs="Arial"/>
              </w:rPr>
              <w:t xml:space="preserve"> (logging and Monitoring) log files. The Generic logging service provides the file via SI file transfer to QRADAR</w:t>
            </w:r>
          </w:p>
        </w:tc>
      </w:tr>
      <w:tr w:rsidR="007A0D03" w:rsidRPr="00712180" w14:paraId="2610B40E"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89C35C5" w14:textId="77777777" w:rsidR="007A0D03" w:rsidRPr="00B81AA8" w:rsidRDefault="007A0D03" w:rsidP="007A0D03">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BC7ABA5" w14:textId="0A5BE3D1" w:rsidR="007A0D03" w:rsidRPr="009C5616" w:rsidRDefault="007A0D03" w:rsidP="007A0D03">
            <w:pPr>
              <w:pStyle w:val="TableText0"/>
              <w:keepNext/>
              <w:keepLines/>
              <w:rPr>
                <w:rFonts w:ascii="Arial" w:hAnsi="Arial" w:cs="Arial"/>
                <w:lang w:val="en-US"/>
              </w:rPr>
            </w:pPr>
            <w:r w:rsidRPr="009C5616">
              <w:rPr>
                <w:rFonts w:ascii="Arial" w:hAnsi="Arial" w:cs="Arial"/>
              </w:rPr>
              <w:t>SSH (22)</w:t>
            </w:r>
          </w:p>
        </w:tc>
      </w:tr>
      <w:tr w:rsidR="007A0D03" w:rsidRPr="00712180" w14:paraId="13164CF5"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69D85221" w14:textId="77777777" w:rsidR="007A0D03" w:rsidRDefault="007A0D03" w:rsidP="001424F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AD39C0C" w14:textId="77777777" w:rsidR="007A0D03" w:rsidRPr="00F967EB" w:rsidRDefault="00000000" w:rsidP="001424F7">
            <w:pPr>
              <w:pStyle w:val="TableText0"/>
              <w:keepNext/>
              <w:keepLines/>
              <w:rPr>
                <w:rFonts w:ascii="Arial" w:hAnsi="Arial" w:cs="Arial"/>
                <w:lang w:val="en-US"/>
              </w:rPr>
            </w:pPr>
            <w:sdt>
              <w:sdtPr>
                <w:rPr>
                  <w:rFonts w:ascii="Arial" w:hAnsi="Arial" w:cs="Arial"/>
                  <w:lang w:val="en-US"/>
                </w:rPr>
                <w:alias w:val="DC connection"/>
                <w:tag w:val="DC connection"/>
                <w:id w:val="73412150"/>
                <w:placeholder>
                  <w:docPart w:val="F2F77887273E4BDDB70FEA7356061F88"/>
                </w:placeholder>
                <w:dropDownList>
                  <w:listItem w:displayText="Select" w:value="Select"/>
                  <w:listItem w:displayText="Internal" w:value="Internal"/>
                  <w:listItem w:displayText="External" w:value="External"/>
                </w:dropDownList>
              </w:sdtPr>
              <w:sdtContent>
                <w:r w:rsidR="007A0D03">
                  <w:rPr>
                    <w:rFonts w:ascii="Arial" w:hAnsi="Arial" w:cs="Arial"/>
                    <w:lang w:val="en-US"/>
                  </w:rPr>
                  <w:t>Internal</w:t>
                </w:r>
              </w:sdtContent>
            </w:sdt>
          </w:p>
        </w:tc>
      </w:tr>
      <w:tr w:rsidR="007A0D03" w:rsidRPr="006D2395" w14:paraId="62FFC06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59930940" w14:textId="77777777" w:rsidR="007A0D03" w:rsidRDefault="007A0D03" w:rsidP="001424F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D6C991" w14:textId="77777777" w:rsidR="007A0D03" w:rsidRPr="00F967EB" w:rsidRDefault="00000000" w:rsidP="001424F7">
            <w:pPr>
              <w:pStyle w:val="TableText0"/>
              <w:keepNext/>
              <w:keepLines/>
              <w:rPr>
                <w:rFonts w:ascii="Arial" w:hAnsi="Arial" w:cs="Arial"/>
                <w:lang w:val="en-US"/>
              </w:rPr>
            </w:pPr>
            <w:sdt>
              <w:sdtPr>
                <w:rPr>
                  <w:rFonts w:ascii="Arial" w:hAnsi="Arial" w:cs="Arial"/>
                  <w:lang w:val="en-US"/>
                </w:rPr>
                <w:id w:val="558133840"/>
                <w:placeholder>
                  <w:docPart w:val="3D599CA0788D48C4ACF5BF622CB043E7"/>
                </w:placeholder>
                <w:dropDownList>
                  <w:listItem w:displayText="Select" w:value="Select"/>
                  <w:listItem w:displayText="Inbound" w:value="Inbound"/>
                  <w:listItem w:displayText="Outbound" w:value="Outbound"/>
                  <w:listItem w:displayText="Inbound and Outbound" w:value="Inbound and Outbound"/>
                </w:dropDownList>
              </w:sdtPr>
              <w:sdtContent>
                <w:r w:rsidR="007A0D03">
                  <w:rPr>
                    <w:rFonts w:ascii="Arial" w:hAnsi="Arial" w:cs="Arial"/>
                    <w:lang w:val="en-US"/>
                  </w:rPr>
                  <w:t>Outbound</w:t>
                </w:r>
              </w:sdtContent>
            </w:sdt>
          </w:p>
        </w:tc>
      </w:tr>
      <w:tr w:rsidR="007A0D03" w:rsidRPr="00A540D4" w14:paraId="3929C83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8850BA9" w14:textId="77777777" w:rsidR="007A0D03" w:rsidRDefault="007A0D03" w:rsidP="001424F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31CF682"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27848470"/>
                <w:placeholder>
                  <w:docPart w:val="C91CA9D663154E419D9419FDC7363C65"/>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7A0D03" w:rsidRPr="00B931BB" w14:paraId="08412A70"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12F20075" w14:textId="77777777" w:rsidR="007A0D03" w:rsidRDefault="007A0D03" w:rsidP="001424F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9083742" w14:textId="77777777" w:rsidR="007A0D03" w:rsidRPr="00F967EB" w:rsidRDefault="007A0D03" w:rsidP="001424F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44630669"/>
                <w:placeholder>
                  <w:docPart w:val="C91CA9D663154E419D9419FDC7363C6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B3CC600"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759356335"/>
                <w:placeholder>
                  <w:docPart w:val="C91CA9D663154E419D9419FDC7363C6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584E4D6" w14:textId="77777777" w:rsidR="007A0D03" w:rsidRPr="00F967EB" w:rsidRDefault="007A0D03" w:rsidP="001424F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53048718"/>
                <w:placeholder>
                  <w:docPart w:val="231260116D3541BBB6BFD62DEE2B35B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64BC2E1" w14:textId="77777777" w:rsidR="007A0D03" w:rsidRDefault="007A0D03" w:rsidP="001424F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380031D" w14:textId="77777777" w:rsidR="007A0D03" w:rsidRDefault="007A0D03" w:rsidP="001424F7">
            <w:pPr>
              <w:pStyle w:val="TableText0"/>
              <w:keepNext/>
              <w:keepLines/>
              <w:rPr>
                <w:rFonts w:ascii="Arial" w:hAnsi="Arial" w:cs="Arial"/>
                <w:lang w:val="en-US"/>
              </w:rPr>
            </w:pPr>
          </w:p>
          <w:p w14:paraId="31042D0D" w14:textId="77777777" w:rsidR="007A0D03" w:rsidRPr="00F967EB" w:rsidRDefault="007A0D03" w:rsidP="001424F7">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7A0D03" w:rsidRPr="005220F1" w14:paraId="70DBD497"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4705AE94"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0073DD4" w14:textId="77777777" w:rsidR="007A0D03" w:rsidRPr="00F967EB" w:rsidRDefault="007A0D03" w:rsidP="001424F7">
            <w:pPr>
              <w:pStyle w:val="TableText0"/>
              <w:keepNext/>
              <w:keepLines/>
              <w:rPr>
                <w:rFonts w:ascii="Arial" w:hAnsi="Arial" w:cs="Arial"/>
                <w:lang w:val="en-US"/>
              </w:rPr>
            </w:pPr>
            <w:r w:rsidRPr="009566D3">
              <w:rPr>
                <w:rFonts w:ascii="Arial" w:hAnsi="Arial" w:cs="Arial"/>
              </w:rPr>
              <w:t>Not specified</w:t>
            </w:r>
          </w:p>
        </w:tc>
      </w:tr>
      <w:tr w:rsidR="007A0D03" w:rsidRPr="00B81AA8" w14:paraId="6CC97D58"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7983F"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318783C"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r w:rsidR="007A0D03" w:rsidRPr="00B81AA8" w14:paraId="583CF6C2"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A9A39"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55B3CEC"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r w:rsidR="007A0D03" w:rsidRPr="00B81AA8" w14:paraId="5C5892CC" w14:textId="77777777" w:rsidTr="001424F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D36631" w14:textId="77777777" w:rsidR="007A0D03" w:rsidRPr="00B81AA8" w:rsidRDefault="007A0D03" w:rsidP="001424F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A0426FE" w14:textId="77777777" w:rsidR="007A0D03" w:rsidRPr="00F967EB" w:rsidRDefault="007A0D03" w:rsidP="001424F7">
            <w:pPr>
              <w:pStyle w:val="TableText0"/>
              <w:keepNext/>
              <w:keepLines/>
              <w:rPr>
                <w:rFonts w:ascii="Arial" w:hAnsi="Arial" w:cs="Arial"/>
              </w:rPr>
            </w:pPr>
            <w:r w:rsidRPr="009566D3">
              <w:rPr>
                <w:rFonts w:ascii="Arial" w:hAnsi="Arial" w:cs="Arial"/>
              </w:rPr>
              <w:t>Not specified</w:t>
            </w:r>
          </w:p>
        </w:tc>
      </w:tr>
    </w:tbl>
    <w:p w14:paraId="5B5FAF7C" w14:textId="5F2B3ABF" w:rsidR="007A0D03" w:rsidRDefault="007A0D03" w:rsidP="00330857">
      <w:pPr>
        <w:pStyle w:val="BodyText"/>
      </w:pPr>
    </w:p>
    <w:p w14:paraId="18799019" w14:textId="126FBE50" w:rsidR="007A0D03" w:rsidRDefault="009C5616" w:rsidP="009C5616">
      <w:pPr>
        <w:pStyle w:val="Heading5"/>
      </w:pPr>
      <w:r>
        <w:t xml:space="preserve">Entity </w:t>
      </w:r>
      <w:r w:rsidR="00B10D45">
        <w:t xml:space="preserve">SONAR Document / </w:t>
      </w:r>
      <w:proofErr w:type="spellStart"/>
      <w:r w:rsidR="00B10D45">
        <w:t>Correspodence</w:t>
      </w:r>
      <w:proofErr w:type="spellEnd"/>
      <w:r w:rsidR="00B10D45">
        <w:t xml:space="preserve"> </w:t>
      </w:r>
    </w:p>
    <w:tbl>
      <w:tblPr>
        <w:tblW w:w="5344" w:type="pct"/>
        <w:tblLook w:val="0000" w:firstRow="0" w:lastRow="0" w:firstColumn="0" w:lastColumn="0" w:noHBand="0" w:noVBand="0"/>
      </w:tblPr>
      <w:tblGrid>
        <w:gridCol w:w="3033"/>
        <w:gridCol w:w="6362"/>
      </w:tblGrid>
      <w:tr w:rsidR="00E706AD" w:rsidRPr="008044BD" w14:paraId="15A44BE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237F710" w14:textId="77777777" w:rsidR="00E706AD" w:rsidRPr="00B81AA8" w:rsidRDefault="00E706AD" w:rsidP="00E706A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80DD4AB" w14:textId="2EB20055" w:rsidR="00E706AD" w:rsidRPr="009C5616" w:rsidRDefault="00E706AD" w:rsidP="00E706AD">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527370" w:rsidRPr="00712180" w14:paraId="036C99F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00EE6D" w14:textId="77777777" w:rsidR="00527370" w:rsidRPr="00B81AA8" w:rsidRDefault="00527370" w:rsidP="0052737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DC7C20F" w14:textId="67516658" w:rsidR="00527370" w:rsidRPr="009C5616" w:rsidRDefault="00527370" w:rsidP="00527370">
            <w:pPr>
              <w:pStyle w:val="TableText0"/>
              <w:keepNext/>
              <w:keepLines/>
              <w:rPr>
                <w:rFonts w:ascii="Arial" w:hAnsi="Arial" w:cs="Arial"/>
                <w:lang w:val="en-US"/>
              </w:rPr>
            </w:pPr>
            <w:r>
              <w:rPr>
                <w:rFonts w:ascii="Arial" w:hAnsi="Arial" w:cs="Arial"/>
              </w:rPr>
              <w:t>Oracle client (1521)</w:t>
            </w:r>
          </w:p>
        </w:tc>
      </w:tr>
      <w:tr w:rsidR="00527370" w:rsidRPr="00712180" w14:paraId="3DE3CE3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85B240B" w14:textId="77777777" w:rsidR="00527370" w:rsidRDefault="00527370" w:rsidP="0052737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82A43E" w14:textId="77777777" w:rsidR="00527370" w:rsidRPr="00F967EB" w:rsidRDefault="00000000" w:rsidP="00527370">
            <w:pPr>
              <w:pStyle w:val="TableText0"/>
              <w:keepNext/>
              <w:keepLines/>
              <w:rPr>
                <w:rFonts w:ascii="Arial" w:hAnsi="Arial" w:cs="Arial"/>
                <w:lang w:val="en-US"/>
              </w:rPr>
            </w:pPr>
            <w:sdt>
              <w:sdtPr>
                <w:rPr>
                  <w:rFonts w:ascii="Arial" w:hAnsi="Arial" w:cs="Arial"/>
                  <w:lang w:val="en-US"/>
                </w:rPr>
                <w:alias w:val="DC connection"/>
                <w:tag w:val="DC connection"/>
                <w:id w:val="259727739"/>
                <w:placeholder>
                  <w:docPart w:val="A9FAAD235E974F18BB6291C8C837FDCF"/>
                </w:placeholder>
                <w:dropDownList>
                  <w:listItem w:displayText="Select" w:value="Select"/>
                  <w:listItem w:displayText="Internal" w:value="Internal"/>
                  <w:listItem w:displayText="External" w:value="External"/>
                </w:dropDownList>
              </w:sdtPr>
              <w:sdtContent>
                <w:r w:rsidR="00527370">
                  <w:rPr>
                    <w:rFonts w:ascii="Arial" w:hAnsi="Arial" w:cs="Arial"/>
                    <w:lang w:val="en-US"/>
                  </w:rPr>
                  <w:t>Internal</w:t>
                </w:r>
              </w:sdtContent>
            </w:sdt>
          </w:p>
        </w:tc>
      </w:tr>
      <w:tr w:rsidR="00527370" w:rsidRPr="006D2395" w14:paraId="075AF8A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76BF3B1" w14:textId="77777777" w:rsidR="00527370" w:rsidRDefault="00527370" w:rsidP="0052737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370BEF8" w14:textId="543E35A4" w:rsidR="00527370" w:rsidRPr="00F967EB" w:rsidRDefault="00000000" w:rsidP="00527370">
            <w:pPr>
              <w:pStyle w:val="TableText0"/>
              <w:keepNext/>
              <w:keepLines/>
              <w:rPr>
                <w:rFonts w:ascii="Arial" w:hAnsi="Arial" w:cs="Arial"/>
                <w:lang w:val="en-US"/>
              </w:rPr>
            </w:pPr>
            <w:sdt>
              <w:sdtPr>
                <w:rPr>
                  <w:rFonts w:ascii="Arial" w:hAnsi="Arial" w:cs="Arial"/>
                  <w:lang w:val="en-US"/>
                </w:rPr>
                <w:id w:val="-1383853658"/>
                <w:placeholder>
                  <w:docPart w:val="8F39A82FF10E4A698FF432C9EF4706EC"/>
                </w:placeholder>
                <w:dropDownList>
                  <w:listItem w:displayText="Select" w:value="Select"/>
                  <w:listItem w:displayText="Inbound" w:value="Inbound"/>
                  <w:listItem w:displayText="Outbound" w:value="Outbound"/>
                  <w:listItem w:displayText="Inbound and Outbound" w:value="Inbound and Outbound"/>
                </w:dropDownList>
              </w:sdtPr>
              <w:sdtContent>
                <w:r w:rsidR="00527370">
                  <w:rPr>
                    <w:rFonts w:ascii="Arial" w:hAnsi="Arial" w:cs="Arial"/>
                    <w:lang w:val="en-US"/>
                  </w:rPr>
                  <w:t>Inbound</w:t>
                </w:r>
              </w:sdtContent>
            </w:sdt>
          </w:p>
        </w:tc>
      </w:tr>
      <w:tr w:rsidR="00527370" w:rsidRPr="00A540D4" w14:paraId="04D7C66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800E55F" w14:textId="77777777" w:rsidR="00527370" w:rsidRDefault="00527370" w:rsidP="0052737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6C3FC8" w14:textId="77777777" w:rsidR="00527370" w:rsidRPr="00F967EB" w:rsidRDefault="00527370" w:rsidP="00527370">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04797481"/>
                <w:placeholder>
                  <w:docPart w:val="829A94412693452789A4183A1FFC5C4C"/>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527370" w:rsidRPr="00B931BB" w14:paraId="7700EF9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E43D94" w14:textId="77777777" w:rsidR="00527370" w:rsidRDefault="00527370" w:rsidP="0052737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31B4BE1" w14:textId="77777777" w:rsidR="00527370" w:rsidRPr="00F967EB" w:rsidRDefault="00527370" w:rsidP="0052737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00133162"/>
                <w:placeholder>
                  <w:docPart w:val="829A94412693452789A4183A1FFC5C4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93ACCE7" w14:textId="77777777" w:rsidR="00527370" w:rsidRPr="00F967EB" w:rsidRDefault="00527370" w:rsidP="00527370">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654178482"/>
                <w:placeholder>
                  <w:docPart w:val="829A94412693452789A4183A1FFC5C4C"/>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FD3B5C7" w14:textId="77777777" w:rsidR="00527370" w:rsidRPr="00F967EB" w:rsidRDefault="00527370" w:rsidP="00527370">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118285630"/>
                <w:placeholder>
                  <w:docPart w:val="77272A97B6C94F56AA6D039EA8A5292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7F1506F" w14:textId="77777777" w:rsidR="00527370" w:rsidRDefault="00527370" w:rsidP="00527370">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FA7948F" w14:textId="77777777" w:rsidR="00527370" w:rsidRDefault="00527370" w:rsidP="00527370">
            <w:pPr>
              <w:pStyle w:val="TableText0"/>
              <w:keepNext/>
              <w:keepLines/>
              <w:rPr>
                <w:rFonts w:ascii="Arial" w:hAnsi="Arial" w:cs="Arial"/>
                <w:lang w:val="en-US"/>
              </w:rPr>
            </w:pPr>
          </w:p>
          <w:p w14:paraId="2AFAEA72" w14:textId="77777777" w:rsidR="00527370" w:rsidRPr="00F967EB" w:rsidRDefault="00527370" w:rsidP="00527370">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527370" w:rsidRPr="005220F1" w14:paraId="01B0D57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9F4DF21" w14:textId="77777777" w:rsidR="00527370" w:rsidRPr="00B81AA8" w:rsidRDefault="00527370" w:rsidP="0052737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220DC51" w14:textId="77777777" w:rsidR="00527370" w:rsidRPr="00F967EB" w:rsidRDefault="00527370" w:rsidP="00527370">
            <w:pPr>
              <w:pStyle w:val="TableText0"/>
              <w:keepNext/>
              <w:keepLines/>
              <w:rPr>
                <w:rFonts w:ascii="Arial" w:hAnsi="Arial" w:cs="Arial"/>
                <w:lang w:val="en-US"/>
              </w:rPr>
            </w:pPr>
            <w:r w:rsidRPr="009566D3">
              <w:rPr>
                <w:rFonts w:ascii="Arial" w:hAnsi="Arial" w:cs="Arial"/>
              </w:rPr>
              <w:t>Not specified</w:t>
            </w:r>
          </w:p>
        </w:tc>
      </w:tr>
      <w:tr w:rsidR="00527370" w:rsidRPr="00B81AA8" w14:paraId="21384B6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7FAC984" w14:textId="77777777" w:rsidR="00527370" w:rsidRPr="00B81AA8" w:rsidRDefault="00527370" w:rsidP="0052737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B11B421" w14:textId="77777777" w:rsidR="00527370" w:rsidRPr="00F967EB" w:rsidRDefault="00527370" w:rsidP="00527370">
            <w:pPr>
              <w:pStyle w:val="TableText0"/>
              <w:keepNext/>
              <w:keepLines/>
              <w:rPr>
                <w:rFonts w:ascii="Arial" w:hAnsi="Arial" w:cs="Arial"/>
              </w:rPr>
            </w:pPr>
            <w:r w:rsidRPr="009566D3">
              <w:rPr>
                <w:rFonts w:ascii="Arial" w:hAnsi="Arial" w:cs="Arial"/>
              </w:rPr>
              <w:t>Not specified</w:t>
            </w:r>
          </w:p>
        </w:tc>
      </w:tr>
      <w:tr w:rsidR="00527370" w:rsidRPr="00B81AA8" w14:paraId="69597F3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B17A2D" w14:textId="77777777" w:rsidR="00527370" w:rsidRPr="00B81AA8" w:rsidRDefault="00527370" w:rsidP="0052737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EA8B5F6" w14:textId="77777777" w:rsidR="00527370" w:rsidRPr="00F967EB" w:rsidRDefault="00527370" w:rsidP="00527370">
            <w:pPr>
              <w:pStyle w:val="TableText0"/>
              <w:keepNext/>
              <w:keepLines/>
              <w:rPr>
                <w:rFonts w:ascii="Arial" w:hAnsi="Arial" w:cs="Arial"/>
              </w:rPr>
            </w:pPr>
            <w:r w:rsidRPr="009566D3">
              <w:rPr>
                <w:rFonts w:ascii="Arial" w:hAnsi="Arial" w:cs="Arial"/>
              </w:rPr>
              <w:t>Not specified</w:t>
            </w:r>
          </w:p>
        </w:tc>
      </w:tr>
      <w:tr w:rsidR="00527370" w:rsidRPr="00B81AA8" w14:paraId="108A6FB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9738EC5" w14:textId="77777777" w:rsidR="00527370" w:rsidRPr="00B81AA8" w:rsidRDefault="00527370" w:rsidP="00527370">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138F135" w14:textId="77777777" w:rsidR="00527370" w:rsidRPr="00F967EB" w:rsidRDefault="00527370" w:rsidP="00527370">
            <w:pPr>
              <w:pStyle w:val="TableText0"/>
              <w:keepNext/>
              <w:keepLines/>
              <w:rPr>
                <w:rFonts w:ascii="Arial" w:hAnsi="Arial" w:cs="Arial"/>
              </w:rPr>
            </w:pPr>
            <w:r w:rsidRPr="009566D3">
              <w:rPr>
                <w:rFonts w:ascii="Arial" w:hAnsi="Arial" w:cs="Arial"/>
              </w:rPr>
              <w:t>Not specified</w:t>
            </w:r>
          </w:p>
        </w:tc>
      </w:tr>
    </w:tbl>
    <w:p w14:paraId="0FAED119" w14:textId="77777777" w:rsidR="009C5616" w:rsidRDefault="009C5616" w:rsidP="009C5616">
      <w:pPr>
        <w:pStyle w:val="BodyText"/>
      </w:pPr>
    </w:p>
    <w:p w14:paraId="034E1B2E" w14:textId="77777777" w:rsidR="009C5616" w:rsidRDefault="009C5616" w:rsidP="009C5616">
      <w:pPr>
        <w:pStyle w:val="BodyText"/>
      </w:pPr>
    </w:p>
    <w:p w14:paraId="4129CC6E" w14:textId="77777777" w:rsidR="009C5616" w:rsidRDefault="009C5616" w:rsidP="009C5616">
      <w:pPr>
        <w:pStyle w:val="BodyText"/>
      </w:pPr>
    </w:p>
    <w:p w14:paraId="64295079" w14:textId="77777777" w:rsidR="009C5616" w:rsidRDefault="009C5616" w:rsidP="009C5616">
      <w:pPr>
        <w:pStyle w:val="BodyText"/>
      </w:pPr>
    </w:p>
    <w:p w14:paraId="2423C1CD" w14:textId="77777777" w:rsidR="00527370" w:rsidRDefault="00527370" w:rsidP="009C5616">
      <w:pPr>
        <w:pStyle w:val="BodyText"/>
      </w:pPr>
    </w:p>
    <w:p w14:paraId="34ACF2CE" w14:textId="77777777" w:rsidR="00527370" w:rsidRDefault="00527370" w:rsidP="009C5616">
      <w:pPr>
        <w:pStyle w:val="BodyText"/>
      </w:pPr>
    </w:p>
    <w:p w14:paraId="10C3CD67" w14:textId="766E26B9" w:rsidR="00527370" w:rsidRDefault="0025347B" w:rsidP="00527370">
      <w:pPr>
        <w:pStyle w:val="Heading5"/>
      </w:pPr>
      <w:r>
        <w:lastRenderedPageBreak/>
        <w:t xml:space="preserve">Entity </w:t>
      </w:r>
      <w:r w:rsidR="00B10D45">
        <w:t>SONAR Gateway</w:t>
      </w:r>
    </w:p>
    <w:tbl>
      <w:tblPr>
        <w:tblW w:w="5344" w:type="pct"/>
        <w:tblLook w:val="0000" w:firstRow="0" w:lastRow="0" w:firstColumn="0" w:lastColumn="0" w:noHBand="0" w:noVBand="0"/>
      </w:tblPr>
      <w:tblGrid>
        <w:gridCol w:w="3033"/>
        <w:gridCol w:w="6362"/>
      </w:tblGrid>
      <w:tr w:rsidR="00B10D45" w:rsidRPr="008044BD" w14:paraId="18322DA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2A97523" w14:textId="77777777" w:rsidR="00B10D45" w:rsidRPr="00B81AA8" w:rsidRDefault="00B10D45"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9FF74D7" w14:textId="77777777" w:rsidR="00B10D45" w:rsidRPr="009C5616" w:rsidRDefault="00B10D45" w:rsidP="00965655">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B10D45" w:rsidRPr="00712180" w14:paraId="281D8F4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0D5BF1" w14:textId="77777777" w:rsidR="00B10D45" w:rsidRPr="00B81AA8" w:rsidRDefault="00B10D45"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38D2051" w14:textId="77777777" w:rsidR="00B10D45" w:rsidRPr="009C5616" w:rsidRDefault="00B10D45" w:rsidP="00965655">
            <w:pPr>
              <w:pStyle w:val="TableText0"/>
              <w:keepNext/>
              <w:keepLines/>
              <w:rPr>
                <w:rFonts w:ascii="Arial" w:hAnsi="Arial" w:cs="Arial"/>
                <w:lang w:val="en-US"/>
              </w:rPr>
            </w:pPr>
            <w:r>
              <w:rPr>
                <w:rFonts w:ascii="Arial" w:hAnsi="Arial" w:cs="Arial"/>
              </w:rPr>
              <w:t>Oracle client (1521)</w:t>
            </w:r>
          </w:p>
        </w:tc>
      </w:tr>
      <w:tr w:rsidR="00B10D45" w:rsidRPr="00712180" w14:paraId="27EBD80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10D8390" w14:textId="77777777" w:rsidR="00B10D45" w:rsidRDefault="00B10D45"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E7CE1B6" w14:textId="77777777" w:rsidR="00B10D45"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196436521"/>
                <w:placeholder>
                  <w:docPart w:val="38259766004E4445A06C099D18AA0879"/>
                </w:placeholder>
                <w:dropDownList>
                  <w:listItem w:displayText="Select" w:value="Select"/>
                  <w:listItem w:displayText="Internal" w:value="Internal"/>
                  <w:listItem w:displayText="External" w:value="External"/>
                </w:dropDownList>
              </w:sdtPr>
              <w:sdtContent>
                <w:r w:rsidR="00B10D45">
                  <w:rPr>
                    <w:rFonts w:ascii="Arial" w:hAnsi="Arial" w:cs="Arial"/>
                    <w:lang w:val="en-US"/>
                  </w:rPr>
                  <w:t>Internal</w:t>
                </w:r>
              </w:sdtContent>
            </w:sdt>
          </w:p>
        </w:tc>
      </w:tr>
      <w:tr w:rsidR="00B10D45" w:rsidRPr="006D2395" w14:paraId="22AA470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DCABD37" w14:textId="77777777" w:rsidR="00B10D45" w:rsidRDefault="00B10D45"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5C99D75" w14:textId="77777777" w:rsidR="00B10D45" w:rsidRPr="00F967EB" w:rsidRDefault="00000000" w:rsidP="00965655">
            <w:pPr>
              <w:pStyle w:val="TableText0"/>
              <w:keepNext/>
              <w:keepLines/>
              <w:rPr>
                <w:rFonts w:ascii="Arial" w:hAnsi="Arial" w:cs="Arial"/>
                <w:lang w:val="en-US"/>
              </w:rPr>
            </w:pPr>
            <w:sdt>
              <w:sdtPr>
                <w:rPr>
                  <w:rFonts w:ascii="Arial" w:hAnsi="Arial" w:cs="Arial"/>
                  <w:lang w:val="en-US"/>
                </w:rPr>
                <w:id w:val="-2096613966"/>
                <w:placeholder>
                  <w:docPart w:val="DF95C71F77E543D8A626B853488EDC15"/>
                </w:placeholder>
                <w:dropDownList>
                  <w:listItem w:displayText="Select" w:value="Select"/>
                  <w:listItem w:displayText="Inbound" w:value="Inbound"/>
                  <w:listItem w:displayText="Outbound" w:value="Outbound"/>
                  <w:listItem w:displayText="Inbound and Outbound" w:value="Inbound and Outbound"/>
                </w:dropDownList>
              </w:sdtPr>
              <w:sdtContent>
                <w:r w:rsidR="00B10D45">
                  <w:rPr>
                    <w:rFonts w:ascii="Arial" w:hAnsi="Arial" w:cs="Arial"/>
                    <w:lang w:val="en-US"/>
                  </w:rPr>
                  <w:t>Inbound</w:t>
                </w:r>
              </w:sdtContent>
            </w:sdt>
          </w:p>
        </w:tc>
      </w:tr>
      <w:tr w:rsidR="00B10D45" w:rsidRPr="00A540D4" w14:paraId="015221F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972BF5C" w14:textId="77777777" w:rsidR="00B10D45" w:rsidRDefault="00B10D45"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2242FFF" w14:textId="77777777" w:rsidR="00B10D45" w:rsidRPr="00F967EB" w:rsidRDefault="00B10D45"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28066411"/>
                <w:placeholder>
                  <w:docPart w:val="98BF28DD61CD4D4C9D10C1CAC2EDA955"/>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B10D45" w:rsidRPr="00B931BB" w14:paraId="09E80CE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6EE5394" w14:textId="77777777" w:rsidR="00B10D45" w:rsidRDefault="00B10D45"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0933DA" w14:textId="77777777" w:rsidR="00B10D45" w:rsidRPr="00F967EB" w:rsidRDefault="00B10D45"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66088572"/>
                <w:placeholder>
                  <w:docPart w:val="98BF28DD61CD4D4C9D10C1CAC2EDA95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C170464" w14:textId="77777777" w:rsidR="00B10D45" w:rsidRPr="00F967EB" w:rsidRDefault="00B10D45"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17837366"/>
                <w:placeholder>
                  <w:docPart w:val="98BF28DD61CD4D4C9D10C1CAC2EDA95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A105422" w14:textId="77777777" w:rsidR="00B10D45" w:rsidRPr="00F967EB" w:rsidRDefault="00B10D45"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88374435"/>
                <w:placeholder>
                  <w:docPart w:val="69F217E4AA6A4B56A707583850AECD94"/>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F787418" w14:textId="77777777" w:rsidR="00B10D45" w:rsidRDefault="00B10D45"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B0A8B19" w14:textId="77777777" w:rsidR="00B10D45" w:rsidRDefault="00B10D45" w:rsidP="00965655">
            <w:pPr>
              <w:pStyle w:val="TableText0"/>
              <w:keepNext/>
              <w:keepLines/>
              <w:rPr>
                <w:rFonts w:ascii="Arial" w:hAnsi="Arial" w:cs="Arial"/>
                <w:lang w:val="en-US"/>
              </w:rPr>
            </w:pPr>
          </w:p>
          <w:p w14:paraId="2E86F169" w14:textId="77777777" w:rsidR="00B10D45" w:rsidRPr="00F967EB" w:rsidRDefault="00B10D45"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B10D45" w:rsidRPr="005220F1" w14:paraId="3BCE5EB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642F55F" w14:textId="77777777" w:rsidR="00B10D45" w:rsidRPr="00B81AA8" w:rsidRDefault="00B10D45"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1CC0AFC" w14:textId="77777777" w:rsidR="00B10D45" w:rsidRPr="00F967EB" w:rsidRDefault="00B10D45" w:rsidP="00965655">
            <w:pPr>
              <w:pStyle w:val="TableText0"/>
              <w:keepNext/>
              <w:keepLines/>
              <w:rPr>
                <w:rFonts w:ascii="Arial" w:hAnsi="Arial" w:cs="Arial"/>
                <w:lang w:val="en-US"/>
              </w:rPr>
            </w:pPr>
            <w:r w:rsidRPr="009566D3">
              <w:rPr>
                <w:rFonts w:ascii="Arial" w:hAnsi="Arial" w:cs="Arial"/>
              </w:rPr>
              <w:t>Not specified</w:t>
            </w:r>
          </w:p>
        </w:tc>
      </w:tr>
      <w:tr w:rsidR="00B10D45" w:rsidRPr="00B81AA8" w14:paraId="56342F2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71414A6" w14:textId="77777777" w:rsidR="00B10D45" w:rsidRPr="00B81AA8" w:rsidRDefault="00B10D45"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8692EC5" w14:textId="77777777" w:rsidR="00B10D45" w:rsidRPr="00F967EB" w:rsidRDefault="00B10D45" w:rsidP="00965655">
            <w:pPr>
              <w:pStyle w:val="TableText0"/>
              <w:keepNext/>
              <w:keepLines/>
              <w:rPr>
                <w:rFonts w:ascii="Arial" w:hAnsi="Arial" w:cs="Arial"/>
              </w:rPr>
            </w:pPr>
            <w:r w:rsidRPr="009566D3">
              <w:rPr>
                <w:rFonts w:ascii="Arial" w:hAnsi="Arial" w:cs="Arial"/>
              </w:rPr>
              <w:t>Not specified</w:t>
            </w:r>
          </w:p>
        </w:tc>
      </w:tr>
      <w:tr w:rsidR="00B10D45" w:rsidRPr="00B81AA8" w14:paraId="292EAC6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B02DBF7" w14:textId="77777777" w:rsidR="00B10D45" w:rsidRPr="00B81AA8" w:rsidRDefault="00B10D45"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BD6DEC" w14:textId="77777777" w:rsidR="00B10D45" w:rsidRPr="00F967EB" w:rsidRDefault="00B10D45" w:rsidP="00965655">
            <w:pPr>
              <w:pStyle w:val="TableText0"/>
              <w:keepNext/>
              <w:keepLines/>
              <w:rPr>
                <w:rFonts w:ascii="Arial" w:hAnsi="Arial" w:cs="Arial"/>
              </w:rPr>
            </w:pPr>
            <w:r w:rsidRPr="009566D3">
              <w:rPr>
                <w:rFonts w:ascii="Arial" w:hAnsi="Arial" w:cs="Arial"/>
              </w:rPr>
              <w:t>Not specified</w:t>
            </w:r>
          </w:p>
        </w:tc>
      </w:tr>
      <w:tr w:rsidR="00B10D45" w:rsidRPr="00B81AA8" w14:paraId="4B37D4A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E980789" w14:textId="77777777" w:rsidR="00B10D45" w:rsidRPr="00B81AA8" w:rsidRDefault="00B10D45"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9660E1A" w14:textId="77777777" w:rsidR="00B10D45" w:rsidRPr="00F967EB" w:rsidRDefault="00B10D45" w:rsidP="00965655">
            <w:pPr>
              <w:pStyle w:val="TableText0"/>
              <w:keepNext/>
              <w:keepLines/>
              <w:rPr>
                <w:rFonts w:ascii="Arial" w:hAnsi="Arial" w:cs="Arial"/>
              </w:rPr>
            </w:pPr>
            <w:r w:rsidRPr="009566D3">
              <w:rPr>
                <w:rFonts w:ascii="Arial" w:hAnsi="Arial" w:cs="Arial"/>
              </w:rPr>
              <w:t>Not specified</w:t>
            </w:r>
          </w:p>
        </w:tc>
      </w:tr>
    </w:tbl>
    <w:p w14:paraId="42A1431F" w14:textId="77777777" w:rsidR="00B10D45" w:rsidRDefault="00B10D45" w:rsidP="00B10D45">
      <w:pPr>
        <w:pStyle w:val="BodyText"/>
      </w:pPr>
    </w:p>
    <w:p w14:paraId="7F62D0D7" w14:textId="77777777" w:rsidR="00635795" w:rsidRDefault="00635795" w:rsidP="00B10D45">
      <w:pPr>
        <w:pStyle w:val="BodyText"/>
      </w:pPr>
    </w:p>
    <w:p w14:paraId="5A2C02BC" w14:textId="7DEC32F4" w:rsidR="00635795" w:rsidRDefault="00635795" w:rsidP="00635795">
      <w:pPr>
        <w:pStyle w:val="Heading5"/>
      </w:pPr>
      <w:r>
        <w:t>Entity SONAR EAI application</w:t>
      </w:r>
    </w:p>
    <w:tbl>
      <w:tblPr>
        <w:tblW w:w="5344" w:type="pct"/>
        <w:tblLook w:val="0000" w:firstRow="0" w:lastRow="0" w:firstColumn="0" w:lastColumn="0" w:noHBand="0" w:noVBand="0"/>
      </w:tblPr>
      <w:tblGrid>
        <w:gridCol w:w="3033"/>
        <w:gridCol w:w="6362"/>
      </w:tblGrid>
      <w:tr w:rsidR="00635795" w:rsidRPr="008044BD" w14:paraId="4CF627D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74FDBBA"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DAD5081" w14:textId="77777777" w:rsidR="00635795" w:rsidRPr="009C5616" w:rsidRDefault="00635795" w:rsidP="00965655">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635795" w:rsidRPr="00712180" w14:paraId="6869874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A639882" w14:textId="77777777" w:rsidR="00635795" w:rsidRPr="00B81AA8" w:rsidRDefault="00635795"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9DE838C" w14:textId="77777777" w:rsidR="00635795" w:rsidRPr="009C5616" w:rsidRDefault="00635795" w:rsidP="00965655">
            <w:pPr>
              <w:pStyle w:val="TableText0"/>
              <w:keepNext/>
              <w:keepLines/>
              <w:rPr>
                <w:rFonts w:ascii="Arial" w:hAnsi="Arial" w:cs="Arial"/>
                <w:lang w:val="en-US"/>
              </w:rPr>
            </w:pPr>
            <w:r>
              <w:rPr>
                <w:rFonts w:ascii="Arial" w:hAnsi="Arial" w:cs="Arial"/>
              </w:rPr>
              <w:t>Oracle client (1521)</w:t>
            </w:r>
          </w:p>
        </w:tc>
      </w:tr>
      <w:tr w:rsidR="00635795" w:rsidRPr="00712180" w14:paraId="10E2E29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377542F" w14:textId="77777777" w:rsidR="00635795" w:rsidRDefault="00635795"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3E55B0E" w14:textId="77777777" w:rsidR="00635795"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944421653"/>
                <w:placeholder>
                  <w:docPart w:val="46E666B89F5E48E39A8E8CD64D8DF668"/>
                </w:placeholder>
                <w:dropDownList>
                  <w:listItem w:displayText="Select" w:value="Select"/>
                  <w:listItem w:displayText="Internal" w:value="Internal"/>
                  <w:listItem w:displayText="External" w:value="External"/>
                </w:dropDownList>
              </w:sdtPr>
              <w:sdtContent>
                <w:r w:rsidR="00635795">
                  <w:rPr>
                    <w:rFonts w:ascii="Arial" w:hAnsi="Arial" w:cs="Arial"/>
                    <w:lang w:val="en-US"/>
                  </w:rPr>
                  <w:t>Internal</w:t>
                </w:r>
              </w:sdtContent>
            </w:sdt>
          </w:p>
        </w:tc>
      </w:tr>
      <w:tr w:rsidR="00635795" w:rsidRPr="006D2395" w14:paraId="53D9788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B1C28D3" w14:textId="77777777" w:rsidR="00635795" w:rsidRDefault="00635795"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25722A9" w14:textId="77777777" w:rsidR="00635795" w:rsidRPr="00F967EB" w:rsidRDefault="00000000" w:rsidP="00965655">
            <w:pPr>
              <w:pStyle w:val="TableText0"/>
              <w:keepNext/>
              <w:keepLines/>
              <w:rPr>
                <w:rFonts w:ascii="Arial" w:hAnsi="Arial" w:cs="Arial"/>
                <w:lang w:val="en-US"/>
              </w:rPr>
            </w:pPr>
            <w:sdt>
              <w:sdtPr>
                <w:rPr>
                  <w:rFonts w:ascii="Arial" w:hAnsi="Arial" w:cs="Arial"/>
                  <w:lang w:val="en-US"/>
                </w:rPr>
                <w:id w:val="-455791911"/>
                <w:placeholder>
                  <w:docPart w:val="79DF23F35C6B40FC884507CBCED7AB7F"/>
                </w:placeholder>
                <w:dropDownList>
                  <w:listItem w:displayText="Select" w:value="Select"/>
                  <w:listItem w:displayText="Inbound" w:value="Inbound"/>
                  <w:listItem w:displayText="Outbound" w:value="Outbound"/>
                  <w:listItem w:displayText="Inbound and Outbound" w:value="Inbound and Outbound"/>
                </w:dropDownList>
              </w:sdtPr>
              <w:sdtContent>
                <w:r w:rsidR="00635795">
                  <w:rPr>
                    <w:rFonts w:ascii="Arial" w:hAnsi="Arial" w:cs="Arial"/>
                    <w:lang w:val="en-US"/>
                  </w:rPr>
                  <w:t>Inbound</w:t>
                </w:r>
              </w:sdtContent>
            </w:sdt>
          </w:p>
        </w:tc>
      </w:tr>
      <w:tr w:rsidR="00635795" w:rsidRPr="00A540D4" w14:paraId="2B1A580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F273D1" w14:textId="77777777" w:rsidR="00635795" w:rsidRDefault="00635795"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851F469"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482734361"/>
                <w:placeholder>
                  <w:docPart w:val="8B422FC23B424F9C93FB69AB527F1377"/>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635795" w:rsidRPr="00B931BB" w14:paraId="0A82F86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CAFF65C" w14:textId="77777777" w:rsidR="00635795" w:rsidRDefault="00635795"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58AFDE3" w14:textId="77777777" w:rsidR="00635795" w:rsidRPr="00F967EB" w:rsidRDefault="00635795"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862667696"/>
                <w:placeholder>
                  <w:docPart w:val="8B422FC23B424F9C93FB69AB527F137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03ADED4"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43865711"/>
                <w:placeholder>
                  <w:docPart w:val="8B422FC23B424F9C93FB69AB527F137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D83647A"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33121117"/>
                <w:placeholder>
                  <w:docPart w:val="88E3EB9AB1074422B14E764376E096A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4B260BB" w14:textId="77777777" w:rsidR="00635795" w:rsidRDefault="00635795"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A35B98D" w14:textId="77777777" w:rsidR="00635795" w:rsidRDefault="00635795" w:rsidP="00965655">
            <w:pPr>
              <w:pStyle w:val="TableText0"/>
              <w:keepNext/>
              <w:keepLines/>
              <w:rPr>
                <w:rFonts w:ascii="Arial" w:hAnsi="Arial" w:cs="Arial"/>
                <w:lang w:val="en-US"/>
              </w:rPr>
            </w:pPr>
          </w:p>
          <w:p w14:paraId="5A1C4B56" w14:textId="77777777" w:rsidR="00635795" w:rsidRPr="00F967EB" w:rsidRDefault="00635795"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35795" w:rsidRPr="005220F1" w14:paraId="7F60361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D80A9A3"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F8B5B9" w14:textId="77777777" w:rsidR="00635795" w:rsidRPr="00F967EB" w:rsidRDefault="00635795" w:rsidP="00965655">
            <w:pPr>
              <w:pStyle w:val="TableText0"/>
              <w:keepNext/>
              <w:keepLines/>
              <w:rPr>
                <w:rFonts w:ascii="Arial" w:hAnsi="Arial" w:cs="Arial"/>
                <w:lang w:val="en-US"/>
              </w:rPr>
            </w:pPr>
            <w:r w:rsidRPr="009566D3">
              <w:rPr>
                <w:rFonts w:ascii="Arial" w:hAnsi="Arial" w:cs="Arial"/>
              </w:rPr>
              <w:t>Not specified</w:t>
            </w:r>
          </w:p>
        </w:tc>
      </w:tr>
      <w:tr w:rsidR="00635795" w:rsidRPr="00B81AA8" w14:paraId="4364AE7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90755C3"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971F22F"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r w:rsidR="00635795" w:rsidRPr="00B81AA8" w14:paraId="57966E5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88610AE"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A3AA9F2"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r w:rsidR="00635795" w:rsidRPr="00B81AA8" w14:paraId="72425A3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1151AF6"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1B83126"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bl>
    <w:p w14:paraId="6636536A" w14:textId="77777777" w:rsidR="00635795" w:rsidRPr="00635795" w:rsidRDefault="00635795" w:rsidP="00635795">
      <w:pPr>
        <w:pStyle w:val="BodyText"/>
      </w:pPr>
    </w:p>
    <w:p w14:paraId="43BBF8B0" w14:textId="77777777" w:rsidR="009C5616" w:rsidRDefault="009C5616" w:rsidP="009C5616">
      <w:pPr>
        <w:pStyle w:val="BodyText"/>
      </w:pPr>
    </w:p>
    <w:p w14:paraId="130DA045" w14:textId="77777777" w:rsidR="00635795" w:rsidRDefault="00635795" w:rsidP="009C5616">
      <w:pPr>
        <w:pStyle w:val="BodyText"/>
      </w:pPr>
    </w:p>
    <w:p w14:paraId="46136289" w14:textId="77777777" w:rsidR="00635795" w:rsidRDefault="00635795" w:rsidP="009C5616">
      <w:pPr>
        <w:pStyle w:val="BodyText"/>
      </w:pPr>
    </w:p>
    <w:p w14:paraId="2D7E5956" w14:textId="77777777" w:rsidR="00635795" w:rsidRDefault="00635795" w:rsidP="009C5616">
      <w:pPr>
        <w:pStyle w:val="BodyText"/>
      </w:pPr>
    </w:p>
    <w:p w14:paraId="309053CD" w14:textId="77777777" w:rsidR="00635795" w:rsidRDefault="00635795" w:rsidP="009C5616">
      <w:pPr>
        <w:pStyle w:val="BodyText"/>
      </w:pPr>
    </w:p>
    <w:p w14:paraId="440AEA46" w14:textId="77777777" w:rsidR="00635795" w:rsidRDefault="00635795" w:rsidP="009C5616">
      <w:pPr>
        <w:pStyle w:val="BodyText"/>
      </w:pPr>
    </w:p>
    <w:p w14:paraId="2AF44D7D" w14:textId="6B63C0D1" w:rsidR="00635795" w:rsidRDefault="0025347B" w:rsidP="00635795">
      <w:pPr>
        <w:pStyle w:val="Heading5"/>
      </w:pPr>
      <w:r>
        <w:lastRenderedPageBreak/>
        <w:t xml:space="preserve">Entity </w:t>
      </w:r>
      <w:r w:rsidR="00635795">
        <w:t>SONAR Public Sector application</w:t>
      </w:r>
    </w:p>
    <w:tbl>
      <w:tblPr>
        <w:tblW w:w="5344" w:type="pct"/>
        <w:tblLook w:val="0000" w:firstRow="0" w:lastRow="0" w:firstColumn="0" w:lastColumn="0" w:noHBand="0" w:noVBand="0"/>
      </w:tblPr>
      <w:tblGrid>
        <w:gridCol w:w="3033"/>
        <w:gridCol w:w="6362"/>
      </w:tblGrid>
      <w:tr w:rsidR="00635795" w:rsidRPr="008044BD" w14:paraId="681AFB3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6D95FB"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A1F916E" w14:textId="77777777" w:rsidR="00635795" w:rsidRPr="009C5616" w:rsidRDefault="00635795" w:rsidP="00965655">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635795" w:rsidRPr="00712180" w14:paraId="16BFCD2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E24F134" w14:textId="77777777" w:rsidR="00635795" w:rsidRPr="00B81AA8" w:rsidRDefault="00635795"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A4651E0" w14:textId="77777777" w:rsidR="00635795" w:rsidRPr="009C5616" w:rsidRDefault="00635795" w:rsidP="00965655">
            <w:pPr>
              <w:pStyle w:val="TableText0"/>
              <w:keepNext/>
              <w:keepLines/>
              <w:rPr>
                <w:rFonts w:ascii="Arial" w:hAnsi="Arial" w:cs="Arial"/>
                <w:lang w:val="en-US"/>
              </w:rPr>
            </w:pPr>
            <w:r>
              <w:rPr>
                <w:rFonts w:ascii="Arial" w:hAnsi="Arial" w:cs="Arial"/>
              </w:rPr>
              <w:t>Oracle client (1521)</w:t>
            </w:r>
          </w:p>
        </w:tc>
      </w:tr>
      <w:tr w:rsidR="00635795" w:rsidRPr="00712180" w14:paraId="0A0E0EA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72D1ACB" w14:textId="77777777" w:rsidR="00635795" w:rsidRDefault="00635795"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869B33C" w14:textId="77777777" w:rsidR="00635795"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585124535"/>
                <w:placeholder>
                  <w:docPart w:val="103CB7149A454B6DA33F4220E4C82B08"/>
                </w:placeholder>
                <w:dropDownList>
                  <w:listItem w:displayText="Select" w:value="Select"/>
                  <w:listItem w:displayText="Internal" w:value="Internal"/>
                  <w:listItem w:displayText="External" w:value="External"/>
                </w:dropDownList>
              </w:sdtPr>
              <w:sdtContent>
                <w:r w:rsidR="00635795">
                  <w:rPr>
                    <w:rFonts w:ascii="Arial" w:hAnsi="Arial" w:cs="Arial"/>
                    <w:lang w:val="en-US"/>
                  </w:rPr>
                  <w:t>Internal</w:t>
                </w:r>
              </w:sdtContent>
            </w:sdt>
          </w:p>
        </w:tc>
      </w:tr>
      <w:tr w:rsidR="00635795" w:rsidRPr="006D2395" w14:paraId="44CFBEC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5571FD" w14:textId="77777777" w:rsidR="00635795" w:rsidRDefault="00635795"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102D5C5" w14:textId="77777777" w:rsidR="00635795" w:rsidRPr="00F967EB" w:rsidRDefault="00000000" w:rsidP="00965655">
            <w:pPr>
              <w:pStyle w:val="TableText0"/>
              <w:keepNext/>
              <w:keepLines/>
              <w:rPr>
                <w:rFonts w:ascii="Arial" w:hAnsi="Arial" w:cs="Arial"/>
                <w:lang w:val="en-US"/>
              </w:rPr>
            </w:pPr>
            <w:sdt>
              <w:sdtPr>
                <w:rPr>
                  <w:rFonts w:ascii="Arial" w:hAnsi="Arial" w:cs="Arial"/>
                  <w:lang w:val="en-US"/>
                </w:rPr>
                <w:id w:val="-1828890172"/>
                <w:placeholder>
                  <w:docPart w:val="5541B9212BDE4E1680A0E826C49B2B9E"/>
                </w:placeholder>
                <w:dropDownList>
                  <w:listItem w:displayText="Select" w:value="Select"/>
                  <w:listItem w:displayText="Inbound" w:value="Inbound"/>
                  <w:listItem w:displayText="Outbound" w:value="Outbound"/>
                  <w:listItem w:displayText="Inbound and Outbound" w:value="Inbound and Outbound"/>
                </w:dropDownList>
              </w:sdtPr>
              <w:sdtContent>
                <w:r w:rsidR="00635795">
                  <w:rPr>
                    <w:rFonts w:ascii="Arial" w:hAnsi="Arial" w:cs="Arial"/>
                    <w:lang w:val="en-US"/>
                  </w:rPr>
                  <w:t>Inbound</w:t>
                </w:r>
              </w:sdtContent>
            </w:sdt>
          </w:p>
        </w:tc>
      </w:tr>
      <w:tr w:rsidR="00635795" w:rsidRPr="00A540D4" w14:paraId="29B6593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0D5EA4C" w14:textId="77777777" w:rsidR="00635795" w:rsidRDefault="00635795"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98A4CEF"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7193411"/>
                <w:placeholder>
                  <w:docPart w:val="284CEB812CCD4C28B889BE0E5D097761"/>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635795" w:rsidRPr="00B931BB" w14:paraId="39B1936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38A995B" w14:textId="77777777" w:rsidR="00635795" w:rsidRDefault="00635795"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72A1F3D" w14:textId="77777777" w:rsidR="00635795" w:rsidRPr="00F967EB" w:rsidRDefault="00635795"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02021145"/>
                <w:placeholder>
                  <w:docPart w:val="284CEB812CCD4C28B889BE0E5D09776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5FD1F34"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77932224"/>
                <w:placeholder>
                  <w:docPart w:val="284CEB812CCD4C28B889BE0E5D097761"/>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AA30900" w14:textId="77777777" w:rsidR="00635795" w:rsidRPr="00F967EB" w:rsidRDefault="00635795"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91118041"/>
                <w:placeholder>
                  <w:docPart w:val="44F83D11C91A4F7F90816E4DF9E872E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B9D0943" w14:textId="77777777" w:rsidR="00635795" w:rsidRDefault="00635795"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2791506" w14:textId="77777777" w:rsidR="00635795" w:rsidRDefault="00635795" w:rsidP="00965655">
            <w:pPr>
              <w:pStyle w:val="TableText0"/>
              <w:keepNext/>
              <w:keepLines/>
              <w:rPr>
                <w:rFonts w:ascii="Arial" w:hAnsi="Arial" w:cs="Arial"/>
                <w:lang w:val="en-US"/>
              </w:rPr>
            </w:pPr>
          </w:p>
          <w:p w14:paraId="3A285E2C" w14:textId="77777777" w:rsidR="00635795" w:rsidRPr="00F967EB" w:rsidRDefault="00635795"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35795" w:rsidRPr="005220F1" w14:paraId="79948EE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C70B2F4"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A8E20FE" w14:textId="77777777" w:rsidR="00635795" w:rsidRPr="00F967EB" w:rsidRDefault="00635795" w:rsidP="00965655">
            <w:pPr>
              <w:pStyle w:val="TableText0"/>
              <w:keepNext/>
              <w:keepLines/>
              <w:rPr>
                <w:rFonts w:ascii="Arial" w:hAnsi="Arial" w:cs="Arial"/>
                <w:lang w:val="en-US"/>
              </w:rPr>
            </w:pPr>
            <w:r w:rsidRPr="009566D3">
              <w:rPr>
                <w:rFonts w:ascii="Arial" w:hAnsi="Arial" w:cs="Arial"/>
              </w:rPr>
              <w:t>Not specified</w:t>
            </w:r>
          </w:p>
        </w:tc>
      </w:tr>
      <w:tr w:rsidR="00635795" w:rsidRPr="00B81AA8" w14:paraId="46FB62E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33B43EE"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3A9DFCC"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r w:rsidR="00635795" w:rsidRPr="00B81AA8" w14:paraId="6B0ECDB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50D66C6"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E2C7845"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r w:rsidR="00635795" w:rsidRPr="00B81AA8" w14:paraId="44BE34D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1F635AD"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D760C2F" w14:textId="77777777" w:rsidR="00635795" w:rsidRPr="00F967EB" w:rsidRDefault="00635795" w:rsidP="00965655">
            <w:pPr>
              <w:pStyle w:val="TableText0"/>
              <w:keepNext/>
              <w:keepLines/>
              <w:rPr>
                <w:rFonts w:ascii="Arial" w:hAnsi="Arial" w:cs="Arial"/>
              </w:rPr>
            </w:pPr>
            <w:r w:rsidRPr="009566D3">
              <w:rPr>
                <w:rFonts w:ascii="Arial" w:hAnsi="Arial" w:cs="Arial"/>
              </w:rPr>
              <w:t>Not specified</w:t>
            </w:r>
          </w:p>
        </w:tc>
      </w:tr>
    </w:tbl>
    <w:p w14:paraId="167B40C5" w14:textId="77777777" w:rsidR="00635795" w:rsidRDefault="00635795" w:rsidP="00635795">
      <w:pPr>
        <w:pStyle w:val="BodyText"/>
      </w:pPr>
    </w:p>
    <w:p w14:paraId="0FEFF428" w14:textId="77777777" w:rsidR="00635795" w:rsidRDefault="00635795" w:rsidP="00635795">
      <w:pPr>
        <w:pStyle w:val="BodyText"/>
      </w:pPr>
    </w:p>
    <w:p w14:paraId="4677209C" w14:textId="3D0F14E7" w:rsidR="00635795" w:rsidRDefault="00635795" w:rsidP="00635795">
      <w:pPr>
        <w:pStyle w:val="Heading5"/>
      </w:pPr>
      <w:r>
        <w:t>Entity SOA</w:t>
      </w:r>
    </w:p>
    <w:tbl>
      <w:tblPr>
        <w:tblW w:w="5344" w:type="pct"/>
        <w:tblLook w:val="0000" w:firstRow="0" w:lastRow="0" w:firstColumn="0" w:lastColumn="0" w:noHBand="0" w:noVBand="0"/>
      </w:tblPr>
      <w:tblGrid>
        <w:gridCol w:w="3033"/>
        <w:gridCol w:w="6362"/>
      </w:tblGrid>
      <w:tr w:rsidR="00635795" w:rsidRPr="008044BD" w14:paraId="7760F1A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70CA8A3" w14:textId="77777777" w:rsidR="00635795" w:rsidRPr="00B81AA8" w:rsidRDefault="00635795"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BAE4384" w14:textId="77777777" w:rsidR="00635795" w:rsidRPr="009C5616" w:rsidRDefault="00635795" w:rsidP="00965655">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25347B" w:rsidRPr="00712180" w14:paraId="4772CC2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D2441B4" w14:textId="77777777" w:rsidR="0025347B" w:rsidRPr="00B81AA8" w:rsidRDefault="0025347B" w:rsidP="0025347B">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2F977B9" w14:textId="6ED304EA" w:rsidR="0025347B" w:rsidRPr="009C5616" w:rsidRDefault="0025347B" w:rsidP="0025347B">
            <w:pPr>
              <w:pStyle w:val="TableText0"/>
              <w:keepNext/>
              <w:keepLines/>
              <w:rPr>
                <w:rFonts w:ascii="Arial" w:hAnsi="Arial" w:cs="Arial"/>
                <w:lang w:val="en-US"/>
              </w:rPr>
            </w:pPr>
            <w:r>
              <w:rPr>
                <w:rFonts w:ascii="Arial" w:hAnsi="Arial" w:cs="Arial"/>
              </w:rPr>
              <w:t>JMS (1521, 2484)</w:t>
            </w:r>
          </w:p>
        </w:tc>
      </w:tr>
      <w:tr w:rsidR="0025347B" w:rsidRPr="00712180" w14:paraId="7DD4CCC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A0F9744" w14:textId="77777777" w:rsidR="0025347B" w:rsidRDefault="0025347B" w:rsidP="0025347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32AD907" w14:textId="77777777" w:rsidR="0025347B" w:rsidRPr="00F967EB" w:rsidRDefault="00000000" w:rsidP="0025347B">
            <w:pPr>
              <w:pStyle w:val="TableText0"/>
              <w:keepNext/>
              <w:keepLines/>
              <w:rPr>
                <w:rFonts w:ascii="Arial" w:hAnsi="Arial" w:cs="Arial"/>
                <w:lang w:val="en-US"/>
              </w:rPr>
            </w:pPr>
            <w:sdt>
              <w:sdtPr>
                <w:rPr>
                  <w:rFonts w:ascii="Arial" w:hAnsi="Arial" w:cs="Arial"/>
                  <w:lang w:val="en-US"/>
                </w:rPr>
                <w:alias w:val="DC connection"/>
                <w:tag w:val="DC connection"/>
                <w:id w:val="-184518857"/>
                <w:placeholder>
                  <w:docPart w:val="07BB3BBE54954B6284FB8447373460DB"/>
                </w:placeholder>
                <w:dropDownList>
                  <w:listItem w:displayText="Select" w:value="Select"/>
                  <w:listItem w:displayText="Internal" w:value="Internal"/>
                  <w:listItem w:displayText="External" w:value="External"/>
                </w:dropDownList>
              </w:sdtPr>
              <w:sdtContent>
                <w:r w:rsidR="0025347B">
                  <w:rPr>
                    <w:rFonts w:ascii="Arial" w:hAnsi="Arial" w:cs="Arial"/>
                    <w:lang w:val="en-US"/>
                  </w:rPr>
                  <w:t>Internal</w:t>
                </w:r>
              </w:sdtContent>
            </w:sdt>
          </w:p>
        </w:tc>
      </w:tr>
      <w:tr w:rsidR="0025347B" w:rsidRPr="006D2395" w14:paraId="04ADE34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7C05245" w14:textId="77777777" w:rsidR="0025347B" w:rsidRDefault="0025347B" w:rsidP="0025347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820FD9A" w14:textId="77777777" w:rsidR="0025347B" w:rsidRPr="00F967EB" w:rsidRDefault="00000000" w:rsidP="0025347B">
            <w:pPr>
              <w:pStyle w:val="TableText0"/>
              <w:keepNext/>
              <w:keepLines/>
              <w:rPr>
                <w:rFonts w:ascii="Arial" w:hAnsi="Arial" w:cs="Arial"/>
                <w:lang w:val="en-US"/>
              </w:rPr>
            </w:pPr>
            <w:sdt>
              <w:sdtPr>
                <w:rPr>
                  <w:rFonts w:ascii="Arial" w:hAnsi="Arial" w:cs="Arial"/>
                  <w:lang w:val="en-US"/>
                </w:rPr>
                <w:id w:val="-1002420995"/>
                <w:placeholder>
                  <w:docPart w:val="E00B0E1081214571924B5518C3FF2383"/>
                </w:placeholder>
                <w:dropDownList>
                  <w:listItem w:displayText="Select" w:value="Select"/>
                  <w:listItem w:displayText="Inbound" w:value="Inbound"/>
                  <w:listItem w:displayText="Outbound" w:value="Outbound"/>
                  <w:listItem w:displayText="Inbound and Outbound" w:value="Inbound and Outbound"/>
                </w:dropDownList>
              </w:sdtPr>
              <w:sdtContent>
                <w:r w:rsidR="0025347B">
                  <w:rPr>
                    <w:rFonts w:ascii="Arial" w:hAnsi="Arial" w:cs="Arial"/>
                    <w:lang w:val="en-US"/>
                  </w:rPr>
                  <w:t>Inbound</w:t>
                </w:r>
              </w:sdtContent>
            </w:sdt>
          </w:p>
        </w:tc>
      </w:tr>
      <w:tr w:rsidR="0025347B" w:rsidRPr="00A540D4" w14:paraId="57D2C76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DF5B919" w14:textId="77777777" w:rsidR="0025347B" w:rsidRDefault="0025347B" w:rsidP="0025347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6CAA96E" w14:textId="77777777" w:rsidR="0025347B" w:rsidRPr="00F967EB" w:rsidRDefault="0025347B" w:rsidP="0025347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85395655"/>
                <w:placeholder>
                  <w:docPart w:val="6CC9814296684A4398A9FCB62597A117"/>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25347B" w:rsidRPr="00B931BB" w14:paraId="71C3FC2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C38067E" w14:textId="77777777" w:rsidR="0025347B" w:rsidRDefault="0025347B" w:rsidP="0025347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C5DEE56" w14:textId="77777777" w:rsidR="0025347B" w:rsidRPr="00F967EB" w:rsidRDefault="0025347B" w:rsidP="0025347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33795326"/>
                <w:placeholder>
                  <w:docPart w:val="6CC9814296684A4398A9FCB62597A11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A8D158F" w14:textId="77777777" w:rsidR="0025347B" w:rsidRPr="00F967EB" w:rsidRDefault="0025347B" w:rsidP="0025347B">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03483236"/>
                <w:placeholder>
                  <w:docPart w:val="6CC9814296684A4398A9FCB62597A11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180F141" w14:textId="77777777" w:rsidR="0025347B" w:rsidRPr="00F967EB" w:rsidRDefault="0025347B" w:rsidP="0025347B">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23510151"/>
                <w:placeholder>
                  <w:docPart w:val="FDDF4184CA5E4DE082C92BFD27A0994A"/>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AB43070" w14:textId="77777777" w:rsidR="0025347B" w:rsidRDefault="0025347B" w:rsidP="0025347B">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DB33331" w14:textId="77777777" w:rsidR="0025347B" w:rsidRDefault="0025347B" w:rsidP="0025347B">
            <w:pPr>
              <w:pStyle w:val="TableText0"/>
              <w:keepNext/>
              <w:keepLines/>
              <w:rPr>
                <w:rFonts w:ascii="Arial" w:hAnsi="Arial" w:cs="Arial"/>
                <w:lang w:val="en-US"/>
              </w:rPr>
            </w:pPr>
          </w:p>
          <w:p w14:paraId="0EBFDE68" w14:textId="77777777" w:rsidR="0025347B" w:rsidRPr="00F967EB" w:rsidRDefault="0025347B" w:rsidP="0025347B">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25347B" w:rsidRPr="005220F1" w14:paraId="249E1A8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ACF268" w14:textId="77777777" w:rsidR="0025347B" w:rsidRPr="00B81AA8" w:rsidRDefault="0025347B" w:rsidP="0025347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3DC470A" w14:textId="77777777" w:rsidR="0025347B" w:rsidRPr="00F967EB" w:rsidRDefault="0025347B" w:rsidP="0025347B">
            <w:pPr>
              <w:pStyle w:val="TableText0"/>
              <w:keepNext/>
              <w:keepLines/>
              <w:rPr>
                <w:rFonts w:ascii="Arial" w:hAnsi="Arial" w:cs="Arial"/>
                <w:lang w:val="en-US"/>
              </w:rPr>
            </w:pPr>
            <w:r w:rsidRPr="009566D3">
              <w:rPr>
                <w:rFonts w:ascii="Arial" w:hAnsi="Arial" w:cs="Arial"/>
              </w:rPr>
              <w:t>Not specified</w:t>
            </w:r>
          </w:p>
        </w:tc>
      </w:tr>
      <w:tr w:rsidR="0025347B" w:rsidRPr="00B81AA8" w14:paraId="1ED7CEF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06BB8D4" w14:textId="77777777" w:rsidR="0025347B" w:rsidRPr="00B81AA8" w:rsidRDefault="0025347B" w:rsidP="0025347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F9E816C" w14:textId="77777777" w:rsidR="0025347B" w:rsidRPr="00F967EB" w:rsidRDefault="0025347B" w:rsidP="0025347B">
            <w:pPr>
              <w:pStyle w:val="TableText0"/>
              <w:keepNext/>
              <w:keepLines/>
              <w:rPr>
                <w:rFonts w:ascii="Arial" w:hAnsi="Arial" w:cs="Arial"/>
              </w:rPr>
            </w:pPr>
            <w:r w:rsidRPr="009566D3">
              <w:rPr>
                <w:rFonts w:ascii="Arial" w:hAnsi="Arial" w:cs="Arial"/>
              </w:rPr>
              <w:t>Not specified</w:t>
            </w:r>
          </w:p>
        </w:tc>
      </w:tr>
      <w:tr w:rsidR="0025347B" w:rsidRPr="00B81AA8" w14:paraId="29FC138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2CE068" w14:textId="77777777" w:rsidR="0025347B" w:rsidRPr="00B81AA8" w:rsidRDefault="0025347B" w:rsidP="0025347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CA9D278" w14:textId="77777777" w:rsidR="0025347B" w:rsidRPr="00F967EB" w:rsidRDefault="0025347B" w:rsidP="0025347B">
            <w:pPr>
              <w:pStyle w:val="TableText0"/>
              <w:keepNext/>
              <w:keepLines/>
              <w:rPr>
                <w:rFonts w:ascii="Arial" w:hAnsi="Arial" w:cs="Arial"/>
              </w:rPr>
            </w:pPr>
            <w:r w:rsidRPr="009566D3">
              <w:rPr>
                <w:rFonts w:ascii="Arial" w:hAnsi="Arial" w:cs="Arial"/>
              </w:rPr>
              <w:t>Not specified</w:t>
            </w:r>
          </w:p>
        </w:tc>
      </w:tr>
      <w:tr w:rsidR="0025347B" w:rsidRPr="00B81AA8" w14:paraId="30BFC08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685AB8F" w14:textId="77777777" w:rsidR="0025347B" w:rsidRPr="00B81AA8" w:rsidRDefault="0025347B" w:rsidP="0025347B">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113696A" w14:textId="77777777" w:rsidR="0025347B" w:rsidRPr="00F967EB" w:rsidRDefault="0025347B" w:rsidP="0025347B">
            <w:pPr>
              <w:pStyle w:val="TableText0"/>
              <w:keepNext/>
              <w:keepLines/>
              <w:rPr>
                <w:rFonts w:ascii="Arial" w:hAnsi="Arial" w:cs="Arial"/>
              </w:rPr>
            </w:pPr>
            <w:r w:rsidRPr="009566D3">
              <w:rPr>
                <w:rFonts w:ascii="Arial" w:hAnsi="Arial" w:cs="Arial"/>
              </w:rPr>
              <w:t>Not specified</w:t>
            </w:r>
          </w:p>
        </w:tc>
      </w:tr>
    </w:tbl>
    <w:p w14:paraId="4AB0C4F5" w14:textId="77777777" w:rsidR="00635795" w:rsidRDefault="00635795" w:rsidP="00635795">
      <w:pPr>
        <w:pStyle w:val="BodyText"/>
      </w:pPr>
    </w:p>
    <w:p w14:paraId="574CA9A7" w14:textId="77777777" w:rsidR="0025347B" w:rsidRDefault="0025347B" w:rsidP="00635795">
      <w:pPr>
        <w:pStyle w:val="BodyText"/>
      </w:pPr>
    </w:p>
    <w:p w14:paraId="54D5BE58" w14:textId="77777777" w:rsidR="0025347B" w:rsidRDefault="0025347B" w:rsidP="00635795">
      <w:pPr>
        <w:pStyle w:val="BodyText"/>
      </w:pPr>
    </w:p>
    <w:p w14:paraId="08EC8B9B" w14:textId="77777777" w:rsidR="0025347B" w:rsidRDefault="0025347B" w:rsidP="00635795">
      <w:pPr>
        <w:pStyle w:val="BodyText"/>
      </w:pPr>
    </w:p>
    <w:p w14:paraId="04FF1065" w14:textId="77777777" w:rsidR="0025347B" w:rsidRDefault="0025347B" w:rsidP="00635795">
      <w:pPr>
        <w:pStyle w:val="BodyText"/>
      </w:pPr>
    </w:p>
    <w:p w14:paraId="7AF6FBCD" w14:textId="77777777" w:rsidR="0025347B" w:rsidRDefault="0025347B" w:rsidP="00635795">
      <w:pPr>
        <w:pStyle w:val="BodyText"/>
      </w:pPr>
    </w:p>
    <w:p w14:paraId="4B802A02" w14:textId="77777777" w:rsidR="0025347B" w:rsidRDefault="0025347B" w:rsidP="00635795">
      <w:pPr>
        <w:pStyle w:val="BodyText"/>
      </w:pPr>
    </w:p>
    <w:p w14:paraId="4AAA2859" w14:textId="2051C8C6" w:rsidR="0025347B" w:rsidRDefault="0025347B" w:rsidP="0025347B">
      <w:pPr>
        <w:pStyle w:val="Heading5"/>
      </w:pPr>
      <w:r>
        <w:lastRenderedPageBreak/>
        <w:t>Entity WBSBUS</w:t>
      </w:r>
    </w:p>
    <w:tbl>
      <w:tblPr>
        <w:tblW w:w="5344" w:type="pct"/>
        <w:tblLook w:val="0000" w:firstRow="0" w:lastRow="0" w:firstColumn="0" w:lastColumn="0" w:noHBand="0" w:noVBand="0"/>
      </w:tblPr>
      <w:tblGrid>
        <w:gridCol w:w="3033"/>
        <w:gridCol w:w="6362"/>
      </w:tblGrid>
      <w:tr w:rsidR="0025347B" w:rsidRPr="008044BD" w14:paraId="439032B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9971464" w14:textId="77777777" w:rsidR="0025347B" w:rsidRPr="00B81AA8" w:rsidRDefault="0025347B"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3F61BAA" w14:textId="77777777" w:rsidR="0025347B" w:rsidRPr="009C5616" w:rsidRDefault="0025347B" w:rsidP="00965655">
            <w:pPr>
              <w:pStyle w:val="TableText0"/>
              <w:keepNext/>
              <w:keepLines/>
              <w:rPr>
                <w:rFonts w:ascii="Arial" w:hAnsi="Arial" w:cs="Arial"/>
                <w:lang w:val="en-US"/>
              </w:rPr>
            </w:pPr>
            <w:r w:rsidRPr="00763759">
              <w:rPr>
                <w:rFonts w:ascii="Arial" w:hAnsi="Arial" w:cs="Arial"/>
                <w:lang w:val="en-US"/>
              </w:rPr>
              <w:t xml:space="preserve">Access to </w:t>
            </w:r>
            <w:r>
              <w:rPr>
                <w:rFonts w:ascii="Arial" w:hAnsi="Arial" w:cs="Arial"/>
                <w:lang w:val="en-US"/>
              </w:rPr>
              <w:t>SONAR database</w:t>
            </w:r>
          </w:p>
        </w:tc>
      </w:tr>
      <w:tr w:rsidR="0025347B" w:rsidRPr="00712180" w14:paraId="14C49FF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DF61D9A" w14:textId="77777777" w:rsidR="0025347B" w:rsidRPr="00B81AA8" w:rsidRDefault="0025347B"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5DA5A3D" w14:textId="1E6D9BED" w:rsidR="0025347B" w:rsidRPr="009C5616" w:rsidRDefault="0025347B" w:rsidP="00965655">
            <w:pPr>
              <w:pStyle w:val="TableText0"/>
              <w:keepNext/>
              <w:keepLines/>
              <w:rPr>
                <w:rFonts w:ascii="Arial" w:hAnsi="Arial" w:cs="Arial"/>
                <w:lang w:val="en-US"/>
              </w:rPr>
            </w:pPr>
            <w:r>
              <w:rPr>
                <w:rFonts w:ascii="Arial" w:hAnsi="Arial" w:cs="Arial"/>
              </w:rPr>
              <w:t>Oracle client (1521, 2484)</w:t>
            </w:r>
          </w:p>
        </w:tc>
      </w:tr>
      <w:tr w:rsidR="0025347B" w:rsidRPr="00712180" w14:paraId="35B9A03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6399D59" w14:textId="77777777" w:rsidR="0025347B" w:rsidRDefault="0025347B"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B563845" w14:textId="77777777" w:rsidR="0025347B"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622209833"/>
                <w:placeholder>
                  <w:docPart w:val="FBF6AF1F5F4C447B85E2175943548002"/>
                </w:placeholder>
                <w:dropDownList>
                  <w:listItem w:displayText="Select" w:value="Select"/>
                  <w:listItem w:displayText="Internal" w:value="Internal"/>
                  <w:listItem w:displayText="External" w:value="External"/>
                </w:dropDownList>
              </w:sdtPr>
              <w:sdtContent>
                <w:r w:rsidR="0025347B">
                  <w:rPr>
                    <w:rFonts w:ascii="Arial" w:hAnsi="Arial" w:cs="Arial"/>
                    <w:lang w:val="en-US"/>
                  </w:rPr>
                  <w:t>Internal</w:t>
                </w:r>
              </w:sdtContent>
            </w:sdt>
          </w:p>
        </w:tc>
      </w:tr>
      <w:tr w:rsidR="0025347B" w:rsidRPr="006D2395" w14:paraId="6B3C6AF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D43F5E2" w14:textId="77777777" w:rsidR="0025347B" w:rsidRDefault="0025347B"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33CB6C5" w14:textId="77777777" w:rsidR="0025347B" w:rsidRPr="00F967EB" w:rsidRDefault="00000000" w:rsidP="00965655">
            <w:pPr>
              <w:pStyle w:val="TableText0"/>
              <w:keepNext/>
              <w:keepLines/>
              <w:rPr>
                <w:rFonts w:ascii="Arial" w:hAnsi="Arial" w:cs="Arial"/>
                <w:lang w:val="en-US"/>
              </w:rPr>
            </w:pPr>
            <w:sdt>
              <w:sdtPr>
                <w:rPr>
                  <w:rFonts w:ascii="Arial" w:hAnsi="Arial" w:cs="Arial"/>
                  <w:lang w:val="en-US"/>
                </w:rPr>
                <w:id w:val="775597501"/>
                <w:placeholder>
                  <w:docPart w:val="4707D7840FBA477EB1FFB71E3104BDE6"/>
                </w:placeholder>
                <w:dropDownList>
                  <w:listItem w:displayText="Select" w:value="Select"/>
                  <w:listItem w:displayText="Inbound" w:value="Inbound"/>
                  <w:listItem w:displayText="Outbound" w:value="Outbound"/>
                  <w:listItem w:displayText="Inbound and Outbound" w:value="Inbound and Outbound"/>
                </w:dropDownList>
              </w:sdtPr>
              <w:sdtContent>
                <w:r w:rsidR="0025347B">
                  <w:rPr>
                    <w:rFonts w:ascii="Arial" w:hAnsi="Arial" w:cs="Arial"/>
                    <w:lang w:val="en-US"/>
                  </w:rPr>
                  <w:t>Inbound</w:t>
                </w:r>
              </w:sdtContent>
            </w:sdt>
          </w:p>
        </w:tc>
      </w:tr>
      <w:tr w:rsidR="0025347B" w:rsidRPr="00A540D4" w14:paraId="41B7DCC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E0B045" w14:textId="77777777" w:rsidR="0025347B" w:rsidRDefault="0025347B"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1D70A6D" w14:textId="77777777" w:rsidR="0025347B" w:rsidRPr="00F967EB" w:rsidRDefault="0025347B"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94740161"/>
                <w:placeholder>
                  <w:docPart w:val="87136B543DF643C49EAAFCA68964A87C"/>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25347B" w:rsidRPr="00B931BB" w14:paraId="1A17875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59C93D5" w14:textId="77777777" w:rsidR="0025347B" w:rsidRDefault="0025347B"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2E0234E" w14:textId="77777777" w:rsidR="0025347B" w:rsidRPr="00F967EB" w:rsidRDefault="0025347B"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86740302"/>
                <w:placeholder>
                  <w:docPart w:val="87136B543DF643C49EAAFCA68964A87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BB72169" w14:textId="77777777" w:rsidR="0025347B" w:rsidRPr="00F967EB" w:rsidRDefault="0025347B"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231145725"/>
                <w:placeholder>
                  <w:docPart w:val="87136B543DF643C49EAAFCA68964A87C"/>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B8963DB" w14:textId="77777777" w:rsidR="0025347B" w:rsidRPr="00F967EB" w:rsidRDefault="0025347B"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46081481"/>
                <w:placeholder>
                  <w:docPart w:val="EFC81DD2B22A4F599C97C93ADBC01A5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0C89091" w14:textId="77777777" w:rsidR="0025347B" w:rsidRDefault="0025347B"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95ED382" w14:textId="77777777" w:rsidR="0025347B" w:rsidRDefault="0025347B" w:rsidP="00965655">
            <w:pPr>
              <w:pStyle w:val="TableText0"/>
              <w:keepNext/>
              <w:keepLines/>
              <w:rPr>
                <w:rFonts w:ascii="Arial" w:hAnsi="Arial" w:cs="Arial"/>
                <w:lang w:val="en-US"/>
              </w:rPr>
            </w:pPr>
          </w:p>
          <w:p w14:paraId="65E4EAFB" w14:textId="77777777" w:rsidR="0025347B" w:rsidRPr="00F967EB" w:rsidRDefault="0025347B"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25347B" w:rsidRPr="005220F1" w14:paraId="2D111F7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3AFB427" w14:textId="77777777" w:rsidR="0025347B" w:rsidRPr="00B81AA8" w:rsidRDefault="0025347B"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69F01B3" w14:textId="77777777" w:rsidR="0025347B" w:rsidRPr="00F967EB" w:rsidRDefault="0025347B" w:rsidP="00965655">
            <w:pPr>
              <w:pStyle w:val="TableText0"/>
              <w:keepNext/>
              <w:keepLines/>
              <w:rPr>
                <w:rFonts w:ascii="Arial" w:hAnsi="Arial" w:cs="Arial"/>
                <w:lang w:val="en-US"/>
              </w:rPr>
            </w:pPr>
            <w:r w:rsidRPr="009566D3">
              <w:rPr>
                <w:rFonts w:ascii="Arial" w:hAnsi="Arial" w:cs="Arial"/>
              </w:rPr>
              <w:t>Not specified</w:t>
            </w:r>
          </w:p>
        </w:tc>
      </w:tr>
      <w:tr w:rsidR="0025347B" w:rsidRPr="00B81AA8" w14:paraId="470C175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03614" w14:textId="77777777" w:rsidR="0025347B" w:rsidRPr="00B81AA8" w:rsidRDefault="0025347B"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E5752B1" w14:textId="77777777" w:rsidR="0025347B" w:rsidRPr="00F967EB" w:rsidRDefault="0025347B" w:rsidP="00965655">
            <w:pPr>
              <w:pStyle w:val="TableText0"/>
              <w:keepNext/>
              <w:keepLines/>
              <w:rPr>
                <w:rFonts w:ascii="Arial" w:hAnsi="Arial" w:cs="Arial"/>
              </w:rPr>
            </w:pPr>
            <w:r w:rsidRPr="009566D3">
              <w:rPr>
                <w:rFonts w:ascii="Arial" w:hAnsi="Arial" w:cs="Arial"/>
              </w:rPr>
              <w:t>Not specified</w:t>
            </w:r>
          </w:p>
        </w:tc>
      </w:tr>
      <w:tr w:rsidR="0025347B" w:rsidRPr="00B81AA8" w14:paraId="6A2F8B6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5E7F936" w14:textId="77777777" w:rsidR="0025347B" w:rsidRPr="00B81AA8" w:rsidRDefault="0025347B"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F506496" w14:textId="77777777" w:rsidR="0025347B" w:rsidRPr="00F967EB" w:rsidRDefault="0025347B" w:rsidP="00965655">
            <w:pPr>
              <w:pStyle w:val="TableText0"/>
              <w:keepNext/>
              <w:keepLines/>
              <w:rPr>
                <w:rFonts w:ascii="Arial" w:hAnsi="Arial" w:cs="Arial"/>
              </w:rPr>
            </w:pPr>
            <w:r w:rsidRPr="009566D3">
              <w:rPr>
                <w:rFonts w:ascii="Arial" w:hAnsi="Arial" w:cs="Arial"/>
              </w:rPr>
              <w:t>Not specified</w:t>
            </w:r>
          </w:p>
        </w:tc>
      </w:tr>
      <w:tr w:rsidR="0025347B" w:rsidRPr="00B81AA8" w14:paraId="659BFEF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D040879" w14:textId="77777777" w:rsidR="0025347B" w:rsidRPr="00B81AA8" w:rsidRDefault="0025347B"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EC5CED1" w14:textId="77777777" w:rsidR="0025347B" w:rsidRPr="00F967EB" w:rsidRDefault="0025347B" w:rsidP="00965655">
            <w:pPr>
              <w:pStyle w:val="TableText0"/>
              <w:keepNext/>
              <w:keepLines/>
              <w:rPr>
                <w:rFonts w:ascii="Arial" w:hAnsi="Arial" w:cs="Arial"/>
              </w:rPr>
            </w:pPr>
            <w:r w:rsidRPr="009566D3">
              <w:rPr>
                <w:rFonts w:ascii="Arial" w:hAnsi="Arial" w:cs="Arial"/>
              </w:rPr>
              <w:t>Not specified</w:t>
            </w:r>
          </w:p>
        </w:tc>
      </w:tr>
    </w:tbl>
    <w:p w14:paraId="3D8FC5E9" w14:textId="77777777" w:rsidR="0025347B" w:rsidRDefault="0025347B" w:rsidP="0025347B">
      <w:pPr>
        <w:pStyle w:val="BodyText"/>
      </w:pPr>
    </w:p>
    <w:p w14:paraId="0ACBC016" w14:textId="46A40CF2" w:rsidR="0025347B" w:rsidRDefault="0025347B" w:rsidP="0025347B">
      <w:pPr>
        <w:pStyle w:val="Heading5"/>
      </w:pPr>
      <w:r>
        <w:t>Entity SONAR Staging</w:t>
      </w:r>
    </w:p>
    <w:tbl>
      <w:tblPr>
        <w:tblW w:w="5344" w:type="pct"/>
        <w:tblLook w:val="0000" w:firstRow="0" w:lastRow="0" w:firstColumn="0" w:lastColumn="0" w:noHBand="0" w:noVBand="0"/>
      </w:tblPr>
      <w:tblGrid>
        <w:gridCol w:w="3033"/>
        <w:gridCol w:w="6362"/>
      </w:tblGrid>
      <w:tr w:rsidR="004967D1" w:rsidRPr="008044BD" w14:paraId="17E3169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401411D" w14:textId="77777777" w:rsidR="004967D1" w:rsidRPr="00B81AA8" w:rsidRDefault="004967D1" w:rsidP="004967D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F2BA199" w14:textId="097F5714" w:rsidR="004967D1" w:rsidRPr="009C5616" w:rsidRDefault="004967D1" w:rsidP="004967D1">
            <w:pPr>
              <w:pStyle w:val="TableText0"/>
              <w:keepNext/>
              <w:keepLines/>
              <w:rPr>
                <w:rFonts w:ascii="Arial" w:hAnsi="Arial" w:cs="Arial"/>
                <w:lang w:val="en-US"/>
              </w:rPr>
            </w:pPr>
            <w:r>
              <w:rPr>
                <w:rFonts w:ascii="Arial" w:hAnsi="Arial" w:cs="Arial"/>
              </w:rPr>
              <w:t>Provide templates</w:t>
            </w:r>
          </w:p>
        </w:tc>
      </w:tr>
      <w:tr w:rsidR="00993DFC" w:rsidRPr="00712180" w14:paraId="6DA635B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5840D" w14:textId="77777777" w:rsidR="00993DFC" w:rsidRPr="00B81AA8" w:rsidRDefault="00993DFC" w:rsidP="00993DFC">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907DC95" w14:textId="2FC3F77B" w:rsidR="00993DFC" w:rsidRPr="009C5616" w:rsidRDefault="00993DFC" w:rsidP="00993DFC">
            <w:pPr>
              <w:pStyle w:val="TableText0"/>
              <w:keepNext/>
              <w:keepLines/>
              <w:rPr>
                <w:rFonts w:ascii="Arial" w:hAnsi="Arial" w:cs="Arial"/>
                <w:lang w:val="en-US"/>
              </w:rPr>
            </w:pPr>
            <w:r>
              <w:rPr>
                <w:rFonts w:ascii="Arial" w:hAnsi="Arial" w:cs="Arial"/>
                <w:lang w:val="en-US"/>
              </w:rPr>
              <w:t>SFTP (22)</w:t>
            </w:r>
          </w:p>
        </w:tc>
      </w:tr>
      <w:tr w:rsidR="00993DFC" w:rsidRPr="00712180" w14:paraId="0A69687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C66A0EB" w14:textId="77777777" w:rsidR="00993DFC" w:rsidRDefault="00993DFC" w:rsidP="00993DFC">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8381424" w14:textId="77777777" w:rsidR="00993DFC" w:rsidRPr="00F967EB" w:rsidRDefault="00000000" w:rsidP="00993DFC">
            <w:pPr>
              <w:pStyle w:val="TableText0"/>
              <w:keepNext/>
              <w:keepLines/>
              <w:rPr>
                <w:rFonts w:ascii="Arial" w:hAnsi="Arial" w:cs="Arial"/>
                <w:lang w:val="en-US"/>
              </w:rPr>
            </w:pPr>
            <w:sdt>
              <w:sdtPr>
                <w:rPr>
                  <w:rFonts w:ascii="Arial" w:hAnsi="Arial" w:cs="Arial"/>
                  <w:lang w:val="en-US"/>
                </w:rPr>
                <w:alias w:val="DC connection"/>
                <w:tag w:val="DC connection"/>
                <w:id w:val="-2056538534"/>
                <w:placeholder>
                  <w:docPart w:val="CC3070F3F7584EDDB078EAB7DD25ACC9"/>
                </w:placeholder>
                <w:dropDownList>
                  <w:listItem w:displayText="Select" w:value="Select"/>
                  <w:listItem w:displayText="Internal" w:value="Internal"/>
                  <w:listItem w:displayText="External" w:value="External"/>
                </w:dropDownList>
              </w:sdtPr>
              <w:sdtContent>
                <w:r w:rsidR="00993DFC">
                  <w:rPr>
                    <w:rFonts w:ascii="Arial" w:hAnsi="Arial" w:cs="Arial"/>
                    <w:lang w:val="en-US"/>
                  </w:rPr>
                  <w:t>Internal</w:t>
                </w:r>
              </w:sdtContent>
            </w:sdt>
          </w:p>
        </w:tc>
      </w:tr>
      <w:tr w:rsidR="00993DFC" w:rsidRPr="006D2395" w14:paraId="57FACA9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8D990B3" w14:textId="77777777" w:rsidR="00993DFC" w:rsidRDefault="00993DFC" w:rsidP="00993DFC">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D90D2FC" w14:textId="77777777" w:rsidR="00993DFC" w:rsidRPr="00F967EB" w:rsidRDefault="00000000" w:rsidP="00993DFC">
            <w:pPr>
              <w:pStyle w:val="TableText0"/>
              <w:keepNext/>
              <w:keepLines/>
              <w:rPr>
                <w:rFonts w:ascii="Arial" w:hAnsi="Arial" w:cs="Arial"/>
                <w:lang w:val="en-US"/>
              </w:rPr>
            </w:pPr>
            <w:sdt>
              <w:sdtPr>
                <w:rPr>
                  <w:rFonts w:ascii="Arial" w:hAnsi="Arial" w:cs="Arial"/>
                  <w:lang w:val="en-US"/>
                </w:rPr>
                <w:id w:val="125667933"/>
                <w:placeholder>
                  <w:docPart w:val="5AD8961A9EE74726AB063682E9728687"/>
                </w:placeholder>
                <w:dropDownList>
                  <w:listItem w:displayText="Select" w:value="Select"/>
                  <w:listItem w:displayText="Inbound" w:value="Inbound"/>
                  <w:listItem w:displayText="Outbound" w:value="Outbound"/>
                  <w:listItem w:displayText="Inbound and Outbound" w:value="Inbound and Outbound"/>
                </w:dropDownList>
              </w:sdtPr>
              <w:sdtContent>
                <w:r w:rsidR="00993DFC">
                  <w:rPr>
                    <w:rFonts w:ascii="Arial" w:hAnsi="Arial" w:cs="Arial"/>
                    <w:lang w:val="en-US"/>
                  </w:rPr>
                  <w:t>Inbound</w:t>
                </w:r>
              </w:sdtContent>
            </w:sdt>
          </w:p>
        </w:tc>
      </w:tr>
      <w:tr w:rsidR="00993DFC" w:rsidRPr="00A540D4" w14:paraId="7AF9CAA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B3BC44C" w14:textId="77777777" w:rsidR="00993DFC" w:rsidRDefault="00993DFC" w:rsidP="00993DFC">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EE67A97" w14:textId="77777777" w:rsidR="00993DFC" w:rsidRPr="00F967EB" w:rsidRDefault="00993DFC" w:rsidP="00993DFC">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651477358"/>
                <w:placeholder>
                  <w:docPart w:val="D7EDE3ADB65F44CB8A082604E74E7CD9"/>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993DFC" w:rsidRPr="00B931BB" w14:paraId="2B0533F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E0FDD4" w14:textId="77777777" w:rsidR="00993DFC" w:rsidRDefault="00993DFC" w:rsidP="00993DFC">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17683A8" w14:textId="77777777" w:rsidR="00993DFC" w:rsidRPr="00F967EB" w:rsidRDefault="00993DFC" w:rsidP="00993DFC">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79762830"/>
                <w:placeholder>
                  <w:docPart w:val="D7EDE3ADB65F44CB8A082604E74E7CD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A5B57A" w14:textId="77777777" w:rsidR="00993DFC" w:rsidRPr="00F967EB" w:rsidRDefault="00993DFC" w:rsidP="00993DFC">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09149802"/>
                <w:placeholder>
                  <w:docPart w:val="D7EDE3ADB65F44CB8A082604E74E7CD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22FBCF2" w14:textId="77777777" w:rsidR="00993DFC" w:rsidRPr="00F967EB" w:rsidRDefault="00993DFC" w:rsidP="00993DFC">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35042133"/>
                <w:placeholder>
                  <w:docPart w:val="B4DDFCAB320A4C0485B1CB83BBE76123"/>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C706F85" w14:textId="77777777" w:rsidR="00993DFC" w:rsidRDefault="00993DFC" w:rsidP="00993DFC">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07338D3" w14:textId="77777777" w:rsidR="00993DFC" w:rsidRDefault="00993DFC" w:rsidP="00993DFC">
            <w:pPr>
              <w:pStyle w:val="TableText0"/>
              <w:keepNext/>
              <w:keepLines/>
              <w:rPr>
                <w:rFonts w:ascii="Arial" w:hAnsi="Arial" w:cs="Arial"/>
                <w:lang w:val="en-US"/>
              </w:rPr>
            </w:pPr>
          </w:p>
          <w:p w14:paraId="3F57EBFE" w14:textId="77777777" w:rsidR="00993DFC" w:rsidRPr="00F967EB" w:rsidRDefault="00993DFC" w:rsidP="00993DFC">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993DFC" w:rsidRPr="005220F1" w14:paraId="4B3CF7F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A813AE" w14:textId="77777777" w:rsidR="00993DFC" w:rsidRPr="00B81AA8" w:rsidRDefault="00993DFC" w:rsidP="00993DFC">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807B87A" w14:textId="77777777" w:rsidR="00993DFC" w:rsidRPr="00F967EB" w:rsidRDefault="00993DFC" w:rsidP="00993DFC">
            <w:pPr>
              <w:pStyle w:val="TableText0"/>
              <w:keepNext/>
              <w:keepLines/>
              <w:rPr>
                <w:rFonts w:ascii="Arial" w:hAnsi="Arial" w:cs="Arial"/>
                <w:lang w:val="en-US"/>
              </w:rPr>
            </w:pPr>
            <w:r w:rsidRPr="009566D3">
              <w:rPr>
                <w:rFonts w:ascii="Arial" w:hAnsi="Arial" w:cs="Arial"/>
              </w:rPr>
              <w:t>Not specified</w:t>
            </w:r>
          </w:p>
        </w:tc>
      </w:tr>
      <w:tr w:rsidR="00993DFC" w:rsidRPr="00B81AA8" w14:paraId="4D2DFEA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0277D1" w14:textId="77777777" w:rsidR="00993DFC" w:rsidRPr="00B81AA8" w:rsidRDefault="00993DFC" w:rsidP="00993DFC">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2BB796C" w14:textId="77777777" w:rsidR="00993DFC" w:rsidRPr="00F967EB" w:rsidRDefault="00993DFC" w:rsidP="00993DFC">
            <w:pPr>
              <w:pStyle w:val="TableText0"/>
              <w:keepNext/>
              <w:keepLines/>
              <w:rPr>
                <w:rFonts w:ascii="Arial" w:hAnsi="Arial" w:cs="Arial"/>
              </w:rPr>
            </w:pPr>
            <w:r w:rsidRPr="009566D3">
              <w:rPr>
                <w:rFonts w:ascii="Arial" w:hAnsi="Arial" w:cs="Arial"/>
              </w:rPr>
              <w:t>Not specified</w:t>
            </w:r>
          </w:p>
        </w:tc>
      </w:tr>
      <w:tr w:rsidR="00993DFC" w:rsidRPr="00B81AA8" w14:paraId="2E9D8BA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88FEF89" w14:textId="77777777" w:rsidR="00993DFC" w:rsidRPr="00B81AA8" w:rsidRDefault="00993DFC" w:rsidP="00993DFC">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4E55FEB" w14:textId="77777777" w:rsidR="00993DFC" w:rsidRPr="00F967EB" w:rsidRDefault="00993DFC" w:rsidP="00993DFC">
            <w:pPr>
              <w:pStyle w:val="TableText0"/>
              <w:keepNext/>
              <w:keepLines/>
              <w:rPr>
                <w:rFonts w:ascii="Arial" w:hAnsi="Arial" w:cs="Arial"/>
              </w:rPr>
            </w:pPr>
            <w:r w:rsidRPr="009566D3">
              <w:rPr>
                <w:rFonts w:ascii="Arial" w:hAnsi="Arial" w:cs="Arial"/>
              </w:rPr>
              <w:t>Not specified</w:t>
            </w:r>
          </w:p>
        </w:tc>
      </w:tr>
      <w:tr w:rsidR="00993DFC" w:rsidRPr="00B81AA8" w14:paraId="1391999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D03FC08" w14:textId="77777777" w:rsidR="00993DFC" w:rsidRPr="00B81AA8" w:rsidRDefault="00993DFC" w:rsidP="00993DFC">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CE8A1BC" w14:textId="77777777" w:rsidR="00993DFC" w:rsidRPr="00F967EB" w:rsidRDefault="00993DFC" w:rsidP="00993DFC">
            <w:pPr>
              <w:pStyle w:val="TableText0"/>
              <w:keepNext/>
              <w:keepLines/>
              <w:rPr>
                <w:rFonts w:ascii="Arial" w:hAnsi="Arial" w:cs="Arial"/>
              </w:rPr>
            </w:pPr>
            <w:r w:rsidRPr="009566D3">
              <w:rPr>
                <w:rFonts w:ascii="Arial" w:hAnsi="Arial" w:cs="Arial"/>
              </w:rPr>
              <w:t>Not specified</w:t>
            </w:r>
          </w:p>
        </w:tc>
      </w:tr>
    </w:tbl>
    <w:p w14:paraId="4D9CB6EC" w14:textId="77777777" w:rsidR="0025347B" w:rsidRDefault="0025347B" w:rsidP="0025347B">
      <w:pPr>
        <w:pStyle w:val="BodyText"/>
      </w:pPr>
    </w:p>
    <w:p w14:paraId="71380247" w14:textId="77777777" w:rsidR="00993DFC" w:rsidRDefault="00993DFC" w:rsidP="0025347B">
      <w:pPr>
        <w:pStyle w:val="BodyText"/>
      </w:pPr>
    </w:p>
    <w:p w14:paraId="3CF4DA98" w14:textId="77777777" w:rsidR="00993DFC" w:rsidRDefault="00993DFC" w:rsidP="0025347B">
      <w:pPr>
        <w:pStyle w:val="BodyText"/>
      </w:pPr>
    </w:p>
    <w:p w14:paraId="5433F4F0" w14:textId="77777777" w:rsidR="00993DFC" w:rsidRDefault="00993DFC" w:rsidP="0025347B">
      <w:pPr>
        <w:pStyle w:val="BodyText"/>
      </w:pPr>
    </w:p>
    <w:p w14:paraId="51703CCB" w14:textId="77777777" w:rsidR="00993DFC" w:rsidRDefault="00993DFC" w:rsidP="0025347B">
      <w:pPr>
        <w:pStyle w:val="BodyText"/>
      </w:pPr>
    </w:p>
    <w:p w14:paraId="640206E7" w14:textId="77777777" w:rsidR="00993DFC" w:rsidRDefault="00993DFC" w:rsidP="0025347B">
      <w:pPr>
        <w:pStyle w:val="BodyText"/>
      </w:pPr>
    </w:p>
    <w:p w14:paraId="1A92094C" w14:textId="77777777" w:rsidR="00993DFC" w:rsidRDefault="00993DFC" w:rsidP="0025347B">
      <w:pPr>
        <w:pStyle w:val="BodyText"/>
      </w:pPr>
    </w:p>
    <w:p w14:paraId="5B910882" w14:textId="77777777" w:rsidR="00993DFC" w:rsidRDefault="00993DFC" w:rsidP="0025347B">
      <w:pPr>
        <w:pStyle w:val="BodyText"/>
      </w:pPr>
    </w:p>
    <w:p w14:paraId="4B0ECEE3" w14:textId="0A29AA8C" w:rsidR="00993DFC" w:rsidRDefault="00993DFC" w:rsidP="00993DFC">
      <w:pPr>
        <w:pStyle w:val="Heading5"/>
      </w:pPr>
      <w:r>
        <w:lastRenderedPageBreak/>
        <w:t>Entity UWV Mail</w:t>
      </w:r>
    </w:p>
    <w:tbl>
      <w:tblPr>
        <w:tblW w:w="5344" w:type="pct"/>
        <w:tblLook w:val="0000" w:firstRow="0" w:lastRow="0" w:firstColumn="0" w:lastColumn="0" w:noHBand="0" w:noVBand="0"/>
      </w:tblPr>
      <w:tblGrid>
        <w:gridCol w:w="3033"/>
        <w:gridCol w:w="6362"/>
      </w:tblGrid>
      <w:tr w:rsidR="00555648" w:rsidRPr="008044BD" w14:paraId="31C1560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CE1CE3C" w14:textId="77777777" w:rsidR="00555648" w:rsidRPr="00B81AA8" w:rsidRDefault="00555648" w:rsidP="0055564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DB19C2D" w14:textId="6CB58E66" w:rsidR="00555648" w:rsidRPr="009C5616" w:rsidRDefault="00555648" w:rsidP="00555648">
            <w:pPr>
              <w:pStyle w:val="TableText0"/>
              <w:keepNext/>
              <w:keepLines/>
              <w:rPr>
                <w:rFonts w:ascii="Arial" w:hAnsi="Arial" w:cs="Arial"/>
                <w:lang w:val="en-US"/>
              </w:rPr>
            </w:pPr>
            <w:r>
              <w:rPr>
                <w:rFonts w:ascii="Arial" w:hAnsi="Arial" w:cs="Arial"/>
              </w:rPr>
              <w:t>Sending mail notification to UWV FB from the SONAR DB servers</w:t>
            </w:r>
          </w:p>
        </w:tc>
      </w:tr>
      <w:tr w:rsidR="006E222D" w:rsidRPr="00712180" w14:paraId="50BBA0C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0DD854" w14:textId="77777777" w:rsidR="006E222D" w:rsidRPr="00B81AA8" w:rsidRDefault="006E222D" w:rsidP="006E222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B30F889" w14:textId="01826949" w:rsidR="006E222D" w:rsidRPr="009C5616" w:rsidRDefault="006E222D" w:rsidP="006E222D">
            <w:pPr>
              <w:pStyle w:val="TableText0"/>
              <w:keepNext/>
              <w:keepLines/>
              <w:rPr>
                <w:rFonts w:ascii="Arial" w:hAnsi="Arial" w:cs="Arial"/>
                <w:lang w:val="en-US"/>
              </w:rPr>
            </w:pPr>
            <w:r>
              <w:rPr>
                <w:rFonts w:ascii="Arial" w:hAnsi="Arial" w:cs="Arial"/>
                <w:lang w:val="en-US"/>
              </w:rPr>
              <w:t>SMTP (25)</w:t>
            </w:r>
          </w:p>
        </w:tc>
      </w:tr>
      <w:tr w:rsidR="006E222D" w:rsidRPr="00712180" w14:paraId="05E1297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1483DB" w14:textId="77777777" w:rsidR="006E222D" w:rsidRDefault="006E222D" w:rsidP="006E222D">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31348EB" w14:textId="2B02526E" w:rsidR="006E222D" w:rsidRPr="00F967EB" w:rsidRDefault="00000000" w:rsidP="006E222D">
            <w:pPr>
              <w:pStyle w:val="TableText0"/>
              <w:keepNext/>
              <w:keepLines/>
              <w:rPr>
                <w:rFonts w:ascii="Arial" w:hAnsi="Arial" w:cs="Arial"/>
                <w:lang w:val="en-US"/>
              </w:rPr>
            </w:pPr>
            <w:sdt>
              <w:sdtPr>
                <w:rPr>
                  <w:rFonts w:ascii="Arial" w:hAnsi="Arial" w:cs="Arial"/>
                  <w:lang w:val="en-US"/>
                </w:rPr>
                <w:alias w:val="DC connection"/>
                <w:tag w:val="DC connection"/>
                <w:id w:val="573788529"/>
                <w:placeholder>
                  <w:docPart w:val="6C75E91BE084408E8418FFA5C94BA934"/>
                </w:placeholder>
                <w:dropDownList>
                  <w:listItem w:displayText="Select" w:value="Select"/>
                  <w:listItem w:displayText="Internal" w:value="Internal"/>
                  <w:listItem w:displayText="External" w:value="External"/>
                </w:dropDownList>
              </w:sdtPr>
              <w:sdtContent>
                <w:r w:rsidR="006E222D">
                  <w:rPr>
                    <w:rFonts w:ascii="Arial" w:hAnsi="Arial" w:cs="Arial"/>
                    <w:lang w:val="en-US"/>
                  </w:rPr>
                  <w:t>External</w:t>
                </w:r>
              </w:sdtContent>
            </w:sdt>
          </w:p>
        </w:tc>
      </w:tr>
      <w:tr w:rsidR="006E222D" w:rsidRPr="006D2395" w14:paraId="632DBF1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A00F973" w14:textId="77777777" w:rsidR="006E222D" w:rsidRDefault="006E222D" w:rsidP="006E222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26E793D" w14:textId="76A5E5F9" w:rsidR="006E222D" w:rsidRPr="00F967EB" w:rsidRDefault="00000000" w:rsidP="006E222D">
            <w:pPr>
              <w:pStyle w:val="TableText0"/>
              <w:keepNext/>
              <w:keepLines/>
              <w:rPr>
                <w:rFonts w:ascii="Arial" w:hAnsi="Arial" w:cs="Arial"/>
                <w:lang w:val="en-US"/>
              </w:rPr>
            </w:pPr>
            <w:sdt>
              <w:sdtPr>
                <w:rPr>
                  <w:rFonts w:ascii="Arial" w:hAnsi="Arial" w:cs="Arial"/>
                  <w:lang w:val="en-US"/>
                </w:rPr>
                <w:id w:val="-1085840536"/>
                <w:placeholder>
                  <w:docPart w:val="9A692AD8EA62486CA53E83F24DA6766F"/>
                </w:placeholder>
                <w:dropDownList>
                  <w:listItem w:displayText="Select" w:value="Select"/>
                  <w:listItem w:displayText="Inbound" w:value="Inbound"/>
                  <w:listItem w:displayText="Outbound" w:value="Outbound"/>
                  <w:listItem w:displayText="Inbound and Outbound" w:value="Inbound and Outbound"/>
                </w:dropDownList>
              </w:sdtPr>
              <w:sdtContent>
                <w:r w:rsidR="006E222D">
                  <w:rPr>
                    <w:rFonts w:ascii="Arial" w:hAnsi="Arial" w:cs="Arial"/>
                    <w:lang w:val="en-US"/>
                  </w:rPr>
                  <w:t>Outbound</w:t>
                </w:r>
              </w:sdtContent>
            </w:sdt>
          </w:p>
        </w:tc>
      </w:tr>
      <w:tr w:rsidR="006E222D" w:rsidRPr="00A540D4" w14:paraId="0AC8567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D08124B" w14:textId="77777777" w:rsidR="006E222D" w:rsidRDefault="006E222D" w:rsidP="006E222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B2C8A5" w14:textId="77777777" w:rsidR="006E222D" w:rsidRPr="00F967EB" w:rsidRDefault="006E222D" w:rsidP="006E222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513689989"/>
                <w:placeholder>
                  <w:docPart w:val="E363DD937D8F47B1B306C568F13F1D18"/>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6E222D" w:rsidRPr="00B931BB" w14:paraId="0A238D1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2A98B4A" w14:textId="77777777" w:rsidR="006E222D" w:rsidRDefault="006E222D" w:rsidP="006E222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D5165FA" w14:textId="77777777" w:rsidR="006E222D" w:rsidRPr="00F967EB" w:rsidRDefault="006E222D" w:rsidP="006E222D">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13281019"/>
                <w:placeholder>
                  <w:docPart w:val="E363DD937D8F47B1B306C568F13F1D1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6C22EB1" w14:textId="77777777" w:rsidR="006E222D" w:rsidRPr="00F967EB" w:rsidRDefault="006E222D" w:rsidP="006E222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4426102"/>
                <w:placeholder>
                  <w:docPart w:val="E363DD937D8F47B1B306C568F13F1D18"/>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2861457" w14:textId="77777777" w:rsidR="006E222D" w:rsidRPr="00F967EB" w:rsidRDefault="006E222D" w:rsidP="006E222D">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94121296"/>
                <w:placeholder>
                  <w:docPart w:val="E5E4A47EA3D3483D9BC3976DA7512A7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CC737DA" w14:textId="77777777" w:rsidR="006E222D" w:rsidRDefault="006E222D" w:rsidP="006E222D">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1B695C5" w14:textId="77777777" w:rsidR="006E222D" w:rsidRDefault="006E222D" w:rsidP="006E222D">
            <w:pPr>
              <w:pStyle w:val="TableText0"/>
              <w:keepNext/>
              <w:keepLines/>
              <w:rPr>
                <w:rFonts w:ascii="Arial" w:hAnsi="Arial" w:cs="Arial"/>
                <w:lang w:val="en-US"/>
              </w:rPr>
            </w:pPr>
          </w:p>
          <w:p w14:paraId="549C4583" w14:textId="77777777" w:rsidR="006E222D" w:rsidRPr="00F967EB" w:rsidRDefault="006E222D" w:rsidP="006E222D">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E222D" w:rsidRPr="005220F1" w14:paraId="115EB80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0E91F7A" w14:textId="77777777" w:rsidR="006E222D" w:rsidRPr="00B81AA8" w:rsidRDefault="006E222D" w:rsidP="006E222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A69368D" w14:textId="77777777" w:rsidR="006E222D" w:rsidRPr="00F967EB" w:rsidRDefault="006E222D" w:rsidP="006E222D">
            <w:pPr>
              <w:pStyle w:val="TableText0"/>
              <w:keepNext/>
              <w:keepLines/>
              <w:rPr>
                <w:rFonts w:ascii="Arial" w:hAnsi="Arial" w:cs="Arial"/>
                <w:lang w:val="en-US"/>
              </w:rPr>
            </w:pPr>
            <w:r w:rsidRPr="009566D3">
              <w:rPr>
                <w:rFonts w:ascii="Arial" w:hAnsi="Arial" w:cs="Arial"/>
              </w:rPr>
              <w:t>Not specified</w:t>
            </w:r>
          </w:p>
        </w:tc>
      </w:tr>
      <w:tr w:rsidR="006E222D" w:rsidRPr="00B81AA8" w14:paraId="4EE81CC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9C5F712" w14:textId="77777777" w:rsidR="006E222D" w:rsidRPr="00B81AA8" w:rsidRDefault="006E222D" w:rsidP="006E222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AA45F48" w14:textId="77777777" w:rsidR="006E222D" w:rsidRPr="00F967EB" w:rsidRDefault="006E222D" w:rsidP="006E222D">
            <w:pPr>
              <w:pStyle w:val="TableText0"/>
              <w:keepNext/>
              <w:keepLines/>
              <w:rPr>
                <w:rFonts w:ascii="Arial" w:hAnsi="Arial" w:cs="Arial"/>
              </w:rPr>
            </w:pPr>
            <w:r w:rsidRPr="009566D3">
              <w:rPr>
                <w:rFonts w:ascii="Arial" w:hAnsi="Arial" w:cs="Arial"/>
              </w:rPr>
              <w:t>Not specified</w:t>
            </w:r>
          </w:p>
        </w:tc>
      </w:tr>
      <w:tr w:rsidR="006E222D" w:rsidRPr="00B81AA8" w14:paraId="16CF9B0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9A5E7E6" w14:textId="77777777" w:rsidR="006E222D" w:rsidRPr="00B81AA8" w:rsidRDefault="006E222D" w:rsidP="006E222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CBE2CF6" w14:textId="77777777" w:rsidR="006E222D" w:rsidRPr="00F967EB" w:rsidRDefault="006E222D" w:rsidP="006E222D">
            <w:pPr>
              <w:pStyle w:val="TableText0"/>
              <w:keepNext/>
              <w:keepLines/>
              <w:rPr>
                <w:rFonts w:ascii="Arial" w:hAnsi="Arial" w:cs="Arial"/>
              </w:rPr>
            </w:pPr>
            <w:r w:rsidRPr="009566D3">
              <w:rPr>
                <w:rFonts w:ascii="Arial" w:hAnsi="Arial" w:cs="Arial"/>
              </w:rPr>
              <w:t>Not specified</w:t>
            </w:r>
          </w:p>
        </w:tc>
      </w:tr>
      <w:tr w:rsidR="006E222D" w:rsidRPr="00B81AA8" w14:paraId="13A2F22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57A53B3" w14:textId="77777777" w:rsidR="006E222D" w:rsidRPr="00B81AA8" w:rsidRDefault="006E222D" w:rsidP="006E222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0E9C7CE" w14:textId="77777777" w:rsidR="006E222D" w:rsidRPr="00F967EB" w:rsidRDefault="006E222D" w:rsidP="006E222D">
            <w:pPr>
              <w:pStyle w:val="TableText0"/>
              <w:keepNext/>
              <w:keepLines/>
              <w:rPr>
                <w:rFonts w:ascii="Arial" w:hAnsi="Arial" w:cs="Arial"/>
              </w:rPr>
            </w:pPr>
            <w:r w:rsidRPr="009566D3">
              <w:rPr>
                <w:rFonts w:ascii="Arial" w:hAnsi="Arial" w:cs="Arial"/>
              </w:rPr>
              <w:t>Not specified</w:t>
            </w:r>
          </w:p>
        </w:tc>
      </w:tr>
    </w:tbl>
    <w:p w14:paraId="07CFF706" w14:textId="77777777" w:rsidR="00993DFC" w:rsidRDefault="00993DFC" w:rsidP="00993DFC">
      <w:pPr>
        <w:pStyle w:val="BodyText"/>
      </w:pPr>
    </w:p>
    <w:p w14:paraId="6B055AA5" w14:textId="2CEE9EDB" w:rsidR="006C4A51" w:rsidRDefault="00840F5F" w:rsidP="00840F5F">
      <w:pPr>
        <w:pStyle w:val="Heading4"/>
      </w:pPr>
      <w:r>
        <w:t>SONAR logical standby database</w:t>
      </w:r>
    </w:p>
    <w:p w14:paraId="7C127D31" w14:textId="4F6E7185" w:rsidR="00840F5F" w:rsidRDefault="001B2FA5" w:rsidP="00993DFC">
      <w:pPr>
        <w:pStyle w:val="BodyText"/>
      </w:pPr>
      <w:r>
        <w:rPr>
          <w:noProof/>
          <w:lang w:val="nl-NL" w:eastAsia="nl-NL" w:bidi="ar-SA"/>
        </w:rPr>
        <mc:AlternateContent>
          <mc:Choice Requires="wps">
            <w:drawing>
              <wp:anchor distT="0" distB="0" distL="114300" distR="114300" simplePos="0" relativeHeight="251663360" behindDoc="0" locked="0" layoutInCell="1" allowOverlap="1" wp14:anchorId="72198053" wp14:editId="2DE868B6">
                <wp:simplePos x="0" y="0"/>
                <wp:positionH relativeFrom="column">
                  <wp:posOffset>-314325</wp:posOffset>
                </wp:positionH>
                <wp:positionV relativeFrom="paragraph">
                  <wp:posOffset>2094865</wp:posOffset>
                </wp:positionV>
                <wp:extent cx="1190065" cy="463923"/>
                <wp:effectExtent l="0" t="0" r="10160" b="12700"/>
                <wp:wrapNone/>
                <wp:docPr id="28" name="Rechthoek 28"/>
                <wp:cNvGraphicFramePr/>
                <a:graphic xmlns:a="http://schemas.openxmlformats.org/drawingml/2006/main">
                  <a:graphicData uri="http://schemas.microsoft.com/office/word/2010/wordprocessingShape">
                    <wps:wsp>
                      <wps:cNvSpPr/>
                      <wps:spPr>
                        <a:xfrm>
                          <a:off x="0" y="0"/>
                          <a:ext cx="1190065" cy="46392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0BE564" id="Rechthoek 28" o:spid="_x0000_s1026" style="position:absolute;margin-left:-24.75pt;margin-top:164.95pt;width:93.7pt;height:36.5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RRfgIAAF8FAAAOAAAAZHJzL2Uyb0RvYy54bWysVE1v2zAMvQ/YfxB0Xx2na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" filled="f" strokecolor="red" strokeweight="1pt"/>
            </w:pict>
          </mc:Fallback>
        </mc:AlternateContent>
      </w:r>
      <w:r>
        <w:rPr>
          <w:noProof/>
          <w:lang w:val="nl-NL" w:eastAsia="nl-NL" w:bidi="ar-SA"/>
        </w:rPr>
        <w:drawing>
          <wp:inline distT="0" distB="0" distL="0" distR="0" wp14:anchorId="68D423FC" wp14:editId="75DC421F">
            <wp:extent cx="4569460" cy="3489194"/>
            <wp:effectExtent l="0" t="0" r="2540" b="0"/>
            <wp:docPr id="34" name="Afbeelding 34"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 diagram, Plan, schermopname&#10;&#10;Automatisch gegenereerde beschrijv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6292" cy="3494411"/>
                    </a:xfrm>
                    <a:prstGeom prst="rect">
                      <a:avLst/>
                    </a:prstGeom>
                    <a:noFill/>
                    <a:ln>
                      <a:noFill/>
                    </a:ln>
                  </pic:spPr>
                </pic:pic>
              </a:graphicData>
            </a:graphic>
          </wp:inline>
        </w:drawing>
      </w:r>
    </w:p>
    <w:p w14:paraId="650772EB" w14:textId="77777777" w:rsidR="00613D22" w:rsidRDefault="00613D22" w:rsidP="00993DFC">
      <w:pPr>
        <w:pStyle w:val="BodyText"/>
      </w:pPr>
    </w:p>
    <w:p w14:paraId="015DD267" w14:textId="77777777" w:rsidR="00613D22" w:rsidRDefault="00613D22" w:rsidP="00993DFC">
      <w:pPr>
        <w:pStyle w:val="BodyText"/>
      </w:pPr>
    </w:p>
    <w:p w14:paraId="41517DBC" w14:textId="77777777" w:rsidR="00613D22" w:rsidRDefault="00613D22" w:rsidP="00993DFC">
      <w:pPr>
        <w:pStyle w:val="BodyText"/>
      </w:pPr>
    </w:p>
    <w:p w14:paraId="18A37E89" w14:textId="77777777" w:rsidR="00613D22" w:rsidRDefault="00613D22" w:rsidP="00993DFC">
      <w:pPr>
        <w:pStyle w:val="BodyText"/>
      </w:pPr>
    </w:p>
    <w:p w14:paraId="4CBAA26C" w14:textId="77777777" w:rsidR="00613D22" w:rsidRDefault="00613D22" w:rsidP="00993DFC">
      <w:pPr>
        <w:pStyle w:val="BodyText"/>
      </w:pPr>
    </w:p>
    <w:p w14:paraId="21C7EEB7" w14:textId="77777777" w:rsidR="00613D22" w:rsidRDefault="00613D22" w:rsidP="00993DFC">
      <w:pPr>
        <w:pStyle w:val="BodyText"/>
      </w:pPr>
    </w:p>
    <w:p w14:paraId="39A3B5DA" w14:textId="4CEEE381" w:rsidR="00613D22" w:rsidRDefault="00613D22" w:rsidP="00613D22">
      <w:pPr>
        <w:pStyle w:val="Heading5"/>
      </w:pPr>
      <w:r>
        <w:lastRenderedPageBreak/>
        <w:t>Entity UWV GB</w:t>
      </w:r>
    </w:p>
    <w:tbl>
      <w:tblPr>
        <w:tblW w:w="5344" w:type="pct"/>
        <w:tblLook w:val="0000" w:firstRow="0" w:lastRow="0" w:firstColumn="0" w:lastColumn="0" w:noHBand="0" w:noVBand="0"/>
      </w:tblPr>
      <w:tblGrid>
        <w:gridCol w:w="3033"/>
        <w:gridCol w:w="6362"/>
      </w:tblGrid>
      <w:tr w:rsidR="0069750C" w:rsidRPr="008044BD" w14:paraId="645287F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93E95A0" w14:textId="77777777" w:rsidR="0069750C" w:rsidRPr="00B81AA8" w:rsidRDefault="0069750C" w:rsidP="0069750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0FF1196" w14:textId="5FEF32FA" w:rsidR="0069750C" w:rsidRPr="009C5616" w:rsidRDefault="0069750C" w:rsidP="0069750C">
            <w:pPr>
              <w:pStyle w:val="TableText0"/>
              <w:keepNext/>
              <w:keepLines/>
              <w:rPr>
                <w:rFonts w:ascii="Arial" w:hAnsi="Arial" w:cs="Arial"/>
                <w:lang w:val="en-US"/>
              </w:rPr>
            </w:pPr>
            <w:r>
              <w:rPr>
                <w:rFonts w:ascii="Arial" w:hAnsi="Arial" w:cs="Arial"/>
              </w:rPr>
              <w:t xml:space="preserve">UWV </w:t>
            </w:r>
            <w:r w:rsidRPr="007D4EB1">
              <w:rPr>
                <w:rFonts w:ascii="Arial" w:hAnsi="Arial" w:cs="Arial"/>
              </w:rPr>
              <w:t>Functional Support</w:t>
            </w:r>
          </w:p>
        </w:tc>
      </w:tr>
      <w:tr w:rsidR="00040D96" w:rsidRPr="00712180" w14:paraId="7B6B0C4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D38400A" w14:textId="77777777" w:rsidR="00040D96" w:rsidRPr="00B81AA8" w:rsidRDefault="00040D96" w:rsidP="00040D96">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1FDA9E3" w14:textId="2D4D5B75" w:rsidR="00040D96" w:rsidRPr="009C5616" w:rsidRDefault="00040D96" w:rsidP="00040D96">
            <w:pPr>
              <w:pStyle w:val="TableText0"/>
              <w:keepNext/>
              <w:keepLines/>
              <w:rPr>
                <w:rFonts w:ascii="Arial" w:hAnsi="Arial" w:cs="Arial"/>
                <w:lang w:val="en-US"/>
              </w:rPr>
            </w:pPr>
            <w:r>
              <w:rPr>
                <w:rFonts w:ascii="Arial" w:hAnsi="Arial" w:cs="Arial"/>
                <w:lang w:val="nl-NL"/>
              </w:rPr>
              <w:t>Oracle client</w:t>
            </w:r>
            <w:r w:rsidRPr="005B7387">
              <w:rPr>
                <w:rFonts w:ascii="Arial" w:hAnsi="Arial" w:cs="Arial"/>
                <w:lang w:val="nl-NL"/>
              </w:rPr>
              <w:t xml:space="preserve"> (</w:t>
            </w:r>
            <w:r>
              <w:rPr>
                <w:rFonts w:ascii="Arial" w:hAnsi="Arial" w:cs="Arial"/>
                <w:lang w:val="nl-NL"/>
              </w:rPr>
              <w:t>1521</w:t>
            </w:r>
            <w:r w:rsidRPr="005B7387">
              <w:rPr>
                <w:rFonts w:ascii="Arial" w:hAnsi="Arial" w:cs="Arial"/>
                <w:lang w:val="nl-NL"/>
              </w:rPr>
              <w:t xml:space="preserve">) </w:t>
            </w:r>
          </w:p>
        </w:tc>
      </w:tr>
      <w:tr w:rsidR="00040D96" w:rsidRPr="00712180" w14:paraId="3BCBDF7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3F7EF" w14:textId="77777777" w:rsidR="00040D96" w:rsidRDefault="00040D96" w:rsidP="00040D96">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D0B7672" w14:textId="04E935CB" w:rsidR="00040D96" w:rsidRPr="00F967EB" w:rsidRDefault="00000000" w:rsidP="00040D96">
            <w:pPr>
              <w:pStyle w:val="TableText0"/>
              <w:keepNext/>
              <w:keepLines/>
              <w:rPr>
                <w:rFonts w:ascii="Arial" w:hAnsi="Arial" w:cs="Arial"/>
                <w:lang w:val="en-US"/>
              </w:rPr>
            </w:pPr>
            <w:sdt>
              <w:sdtPr>
                <w:rPr>
                  <w:rFonts w:ascii="Arial" w:hAnsi="Arial" w:cs="Arial"/>
                  <w:lang w:val="en-US"/>
                </w:rPr>
                <w:alias w:val="DC connection"/>
                <w:tag w:val="DC connection"/>
                <w:id w:val="-613445574"/>
                <w:placeholder>
                  <w:docPart w:val="E564D6BF3B3C4AA5BBAD7E0594A9F31D"/>
                </w:placeholder>
                <w:dropDownList>
                  <w:listItem w:displayText="Select" w:value="Select"/>
                  <w:listItem w:displayText="Internal" w:value="Internal"/>
                  <w:listItem w:displayText="External" w:value="External"/>
                </w:dropDownList>
              </w:sdtPr>
              <w:sdtContent>
                <w:r w:rsidR="00040D96">
                  <w:rPr>
                    <w:rFonts w:ascii="Arial" w:hAnsi="Arial" w:cs="Arial"/>
                    <w:lang w:val="en-US"/>
                  </w:rPr>
                  <w:t>Internal</w:t>
                </w:r>
              </w:sdtContent>
            </w:sdt>
          </w:p>
        </w:tc>
      </w:tr>
      <w:tr w:rsidR="00040D96" w:rsidRPr="006D2395" w14:paraId="7012FAE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7488903" w14:textId="77777777" w:rsidR="00040D96" w:rsidRDefault="00040D96" w:rsidP="00040D96">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4BCF515" w14:textId="73D44E05" w:rsidR="00040D96" w:rsidRPr="00F967EB" w:rsidRDefault="00000000" w:rsidP="00040D96">
            <w:pPr>
              <w:pStyle w:val="TableText0"/>
              <w:keepNext/>
              <w:keepLines/>
              <w:rPr>
                <w:rFonts w:ascii="Arial" w:hAnsi="Arial" w:cs="Arial"/>
                <w:lang w:val="en-US"/>
              </w:rPr>
            </w:pPr>
            <w:sdt>
              <w:sdtPr>
                <w:rPr>
                  <w:rFonts w:ascii="Arial" w:hAnsi="Arial" w:cs="Arial"/>
                  <w:lang w:val="en-US"/>
                </w:rPr>
                <w:id w:val="1669127536"/>
                <w:placeholder>
                  <w:docPart w:val="A6B801182BB04776A73063D3CFC3350F"/>
                </w:placeholder>
                <w:dropDownList>
                  <w:listItem w:displayText="Select" w:value="Select"/>
                  <w:listItem w:displayText="Inbound" w:value="Inbound"/>
                  <w:listItem w:displayText="Outbound" w:value="Outbound"/>
                  <w:listItem w:displayText="Inbound and Outbound" w:value="Inbound and Outbound"/>
                </w:dropDownList>
              </w:sdtPr>
              <w:sdtContent>
                <w:r w:rsidR="00040D96">
                  <w:rPr>
                    <w:rFonts w:ascii="Arial" w:hAnsi="Arial" w:cs="Arial"/>
                    <w:lang w:val="en-US"/>
                  </w:rPr>
                  <w:t>Inbound</w:t>
                </w:r>
              </w:sdtContent>
            </w:sdt>
          </w:p>
        </w:tc>
      </w:tr>
      <w:tr w:rsidR="00040D96" w:rsidRPr="00A540D4" w14:paraId="6DC2CEF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33116D6" w14:textId="77777777" w:rsidR="00040D96" w:rsidRDefault="00040D96" w:rsidP="00040D96">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0D84EB6" w14:textId="77777777" w:rsidR="00040D96" w:rsidRDefault="00040D96" w:rsidP="00040D96">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927643911"/>
                <w:placeholder>
                  <w:docPart w:val="85CB6FDC96D24D72A5E3460FBDDE137E"/>
                </w:placeholder>
                <w:dropDownList>
                  <w:listItem w:displayText="Select" w:value="Select"/>
                  <w:listItem w:displayText="Yes" w:value="Yes"/>
                  <w:listItem w:displayText="No" w:value="No"/>
                </w:dropDownList>
              </w:sdtPr>
              <w:sdtContent>
                <w:r>
                  <w:rPr>
                    <w:rFonts w:ascii="Arial" w:hAnsi="Arial" w:cs="Arial"/>
                    <w:lang w:val="en-US"/>
                  </w:rPr>
                  <w:t>No</w:t>
                </w:r>
              </w:sdtContent>
            </w:sdt>
            <w:r>
              <w:rPr>
                <w:rFonts w:ascii="Arial" w:hAnsi="Arial" w:cs="Arial"/>
                <w:lang w:val="en-US"/>
              </w:rPr>
              <w:t xml:space="preserve">  </w:t>
            </w:r>
          </w:p>
          <w:p w14:paraId="2D45E72F" w14:textId="60F0DDD7" w:rsidR="00040D96" w:rsidRPr="00F967EB" w:rsidRDefault="00040D96" w:rsidP="00040D96">
            <w:pPr>
              <w:pStyle w:val="TableText0"/>
              <w:keepNext/>
              <w:keepLines/>
              <w:rPr>
                <w:rFonts w:ascii="Arial" w:hAnsi="Arial" w:cs="Arial"/>
                <w:lang w:val="en-US"/>
              </w:rPr>
            </w:pPr>
            <w:r>
              <w:rPr>
                <w:rFonts w:ascii="Arial" w:hAnsi="Arial" w:cs="Arial"/>
                <w:lang w:val="en-US"/>
              </w:rPr>
              <w:t>Via: UCRA</w:t>
            </w:r>
          </w:p>
        </w:tc>
      </w:tr>
      <w:tr w:rsidR="00040D96" w:rsidRPr="00B931BB" w14:paraId="31B40B5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589B75C" w14:textId="77777777" w:rsidR="00040D96" w:rsidRDefault="00040D96" w:rsidP="00040D96">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4C2D18" w14:textId="77777777" w:rsidR="00040D96" w:rsidRPr="00F967EB" w:rsidRDefault="00040D96" w:rsidP="00040D96">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69584173"/>
                <w:placeholder>
                  <w:docPart w:val="85CB6FDC96D24D72A5E3460FBDDE137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86AE867" w14:textId="77777777" w:rsidR="00040D96" w:rsidRPr="00F967EB" w:rsidRDefault="00040D96" w:rsidP="00040D96">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18280310"/>
                <w:placeholder>
                  <w:docPart w:val="85CB6FDC96D24D72A5E3460FBDDE137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862ACD5" w14:textId="77777777" w:rsidR="00040D96" w:rsidRPr="00F967EB" w:rsidRDefault="00040D96" w:rsidP="00040D96">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605424823"/>
                <w:placeholder>
                  <w:docPart w:val="D75E7874829A4F47BF4B1512D2464AF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C8D330F" w14:textId="77777777" w:rsidR="00040D96" w:rsidRDefault="00040D96" w:rsidP="00040D96">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FEC8B75" w14:textId="77777777" w:rsidR="00040D96" w:rsidRDefault="00040D96" w:rsidP="00040D96">
            <w:pPr>
              <w:pStyle w:val="TableText0"/>
              <w:keepNext/>
              <w:keepLines/>
              <w:rPr>
                <w:rFonts w:ascii="Arial" w:hAnsi="Arial" w:cs="Arial"/>
                <w:lang w:val="en-US"/>
              </w:rPr>
            </w:pPr>
          </w:p>
          <w:p w14:paraId="60AEEC81" w14:textId="77777777" w:rsidR="00040D96" w:rsidRPr="00F967EB" w:rsidRDefault="00040D96" w:rsidP="00040D96">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00962" w:rsidRPr="005220F1" w14:paraId="5E62098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32514AD" w14:textId="77777777" w:rsidR="00600962" w:rsidRPr="00B81AA8" w:rsidRDefault="00600962" w:rsidP="0060096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0971089" w14:textId="2B6AA942" w:rsidR="00600962" w:rsidRPr="00F967EB" w:rsidRDefault="00600962" w:rsidP="00600962">
            <w:pPr>
              <w:pStyle w:val="TableText0"/>
              <w:keepNext/>
              <w:keepLines/>
              <w:rPr>
                <w:rFonts w:ascii="Arial" w:hAnsi="Arial" w:cs="Arial"/>
                <w:lang w:val="en-US"/>
              </w:rPr>
            </w:pPr>
            <w:r w:rsidRPr="007D4EB1">
              <w:rPr>
                <w:rFonts w:ascii="Arial" w:hAnsi="Arial" w:cs="Arial"/>
              </w:rPr>
              <w:t>Less than 10 total assumed</w:t>
            </w:r>
          </w:p>
        </w:tc>
      </w:tr>
      <w:tr w:rsidR="00600962" w:rsidRPr="00B81AA8" w14:paraId="33F2775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2142488" w14:textId="77777777" w:rsidR="00600962" w:rsidRPr="00B81AA8" w:rsidRDefault="00600962" w:rsidP="0060096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9CA60DB" w14:textId="77777777" w:rsidR="00600962" w:rsidRPr="00F967EB" w:rsidRDefault="00600962" w:rsidP="00600962">
            <w:pPr>
              <w:pStyle w:val="TableText0"/>
              <w:keepNext/>
              <w:keepLines/>
              <w:rPr>
                <w:rFonts w:ascii="Arial" w:hAnsi="Arial" w:cs="Arial"/>
              </w:rPr>
            </w:pPr>
            <w:r w:rsidRPr="009566D3">
              <w:rPr>
                <w:rFonts w:ascii="Arial" w:hAnsi="Arial" w:cs="Arial"/>
              </w:rPr>
              <w:t>Not specified</w:t>
            </w:r>
          </w:p>
        </w:tc>
      </w:tr>
      <w:tr w:rsidR="00600962" w:rsidRPr="00B81AA8" w14:paraId="0FFFAE5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7D83C62" w14:textId="77777777" w:rsidR="00600962" w:rsidRPr="00B81AA8" w:rsidRDefault="00600962" w:rsidP="0060096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D917343" w14:textId="77777777" w:rsidR="00600962" w:rsidRPr="00F967EB" w:rsidRDefault="00600962" w:rsidP="00600962">
            <w:pPr>
              <w:pStyle w:val="TableText0"/>
              <w:keepNext/>
              <w:keepLines/>
              <w:rPr>
                <w:rFonts w:ascii="Arial" w:hAnsi="Arial" w:cs="Arial"/>
              </w:rPr>
            </w:pPr>
            <w:r w:rsidRPr="009566D3">
              <w:rPr>
                <w:rFonts w:ascii="Arial" w:hAnsi="Arial" w:cs="Arial"/>
              </w:rPr>
              <w:t>Not specified</w:t>
            </w:r>
          </w:p>
        </w:tc>
      </w:tr>
      <w:tr w:rsidR="00934B39" w:rsidRPr="00B81AA8" w14:paraId="2D56AC0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ECF8FF3" w14:textId="77777777" w:rsidR="00934B39" w:rsidRPr="00B81AA8" w:rsidRDefault="00934B39" w:rsidP="00934B3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BD24966" w14:textId="64304539" w:rsidR="00934B39" w:rsidRPr="00F967EB" w:rsidRDefault="00934B39" w:rsidP="00934B39">
            <w:pPr>
              <w:pStyle w:val="TableText0"/>
              <w:keepNext/>
              <w:keepLines/>
              <w:rPr>
                <w:rFonts w:ascii="Arial" w:hAnsi="Arial" w:cs="Arial"/>
              </w:rPr>
            </w:pPr>
            <w:r w:rsidRPr="007D4EB1">
              <w:rPr>
                <w:rFonts w:ascii="Arial" w:hAnsi="Arial" w:cs="Arial"/>
              </w:rPr>
              <w:t>Low</w:t>
            </w:r>
          </w:p>
        </w:tc>
      </w:tr>
    </w:tbl>
    <w:p w14:paraId="5E919F09" w14:textId="77777777" w:rsidR="00613D22" w:rsidRDefault="00613D22" w:rsidP="00613D22">
      <w:pPr>
        <w:pStyle w:val="BodyText"/>
      </w:pPr>
    </w:p>
    <w:p w14:paraId="4218A34E" w14:textId="4B8F2ADF" w:rsidR="008A6032" w:rsidRDefault="008A6032" w:rsidP="008A6032">
      <w:pPr>
        <w:pStyle w:val="Heading5"/>
      </w:pPr>
      <w:r>
        <w:t xml:space="preserve">Entity </w:t>
      </w:r>
      <w:proofErr w:type="spellStart"/>
      <w:r>
        <w:t>Jobcoach</w:t>
      </w:r>
      <w:proofErr w:type="spellEnd"/>
      <w:r>
        <w:t xml:space="preserve"> </w:t>
      </w:r>
    </w:p>
    <w:tbl>
      <w:tblPr>
        <w:tblW w:w="5344" w:type="pct"/>
        <w:tblLook w:val="0000" w:firstRow="0" w:lastRow="0" w:firstColumn="0" w:lastColumn="0" w:noHBand="0" w:noVBand="0"/>
      </w:tblPr>
      <w:tblGrid>
        <w:gridCol w:w="3033"/>
        <w:gridCol w:w="6362"/>
      </w:tblGrid>
      <w:tr w:rsidR="00BC01DA" w:rsidRPr="008044BD" w14:paraId="45908CF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36AC6DF" w14:textId="77777777" w:rsidR="00BC01DA" w:rsidRPr="00B81AA8" w:rsidRDefault="00BC01DA" w:rsidP="00BC01D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25C2F55" w14:textId="60DFEA79" w:rsidR="00BC01DA" w:rsidRPr="009C5616" w:rsidRDefault="00BC01DA" w:rsidP="00BC01DA">
            <w:pPr>
              <w:pStyle w:val="TableText0"/>
              <w:keepNext/>
              <w:keepLines/>
              <w:rPr>
                <w:rFonts w:ascii="Arial" w:hAnsi="Arial" w:cs="Arial"/>
                <w:lang w:val="en-US"/>
              </w:rPr>
            </w:pPr>
            <w:r w:rsidRPr="00DD323C">
              <w:rPr>
                <w:rFonts w:ascii="Arial" w:hAnsi="Arial" w:cs="Arial"/>
              </w:rPr>
              <w:t xml:space="preserve">Export data of Logical Standby database used by </w:t>
            </w:r>
            <w:proofErr w:type="spellStart"/>
            <w:r w:rsidRPr="00DD323C">
              <w:rPr>
                <w:rFonts w:ascii="Arial" w:hAnsi="Arial" w:cs="Arial"/>
              </w:rPr>
              <w:t>Jobcoach</w:t>
            </w:r>
            <w:proofErr w:type="spellEnd"/>
            <w:r w:rsidRPr="00DD323C">
              <w:rPr>
                <w:rFonts w:ascii="Arial" w:hAnsi="Arial" w:cs="Arial"/>
              </w:rPr>
              <w:t xml:space="preserve"> department for generating reports.</w:t>
            </w:r>
          </w:p>
        </w:tc>
      </w:tr>
      <w:tr w:rsidR="00C90528" w:rsidRPr="00712180" w14:paraId="46C7FE5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57BFB2D" w14:textId="77777777" w:rsidR="00C90528" w:rsidRPr="00B81AA8" w:rsidRDefault="00C90528" w:rsidP="00C9052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05FD055" w14:textId="7B8399F6" w:rsidR="00C90528" w:rsidRPr="009C5616" w:rsidRDefault="00C90528" w:rsidP="00C90528">
            <w:pPr>
              <w:pStyle w:val="TableText0"/>
              <w:keepNext/>
              <w:keepLines/>
              <w:rPr>
                <w:rFonts w:ascii="Arial" w:hAnsi="Arial" w:cs="Arial"/>
                <w:lang w:val="en-US"/>
              </w:rPr>
            </w:pPr>
            <w:r>
              <w:rPr>
                <w:rFonts w:ascii="Arial" w:hAnsi="Arial" w:cs="Arial"/>
                <w:lang w:val="nl-NL"/>
              </w:rPr>
              <w:t>FTP (21)</w:t>
            </w:r>
            <w:r w:rsidRPr="005B7387">
              <w:rPr>
                <w:rFonts w:ascii="Arial" w:hAnsi="Arial" w:cs="Arial"/>
                <w:lang w:val="nl-NL"/>
              </w:rPr>
              <w:t xml:space="preserve"> </w:t>
            </w:r>
          </w:p>
        </w:tc>
      </w:tr>
      <w:tr w:rsidR="00C90528" w:rsidRPr="00712180" w14:paraId="2E50DFE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74D83A" w14:textId="77777777" w:rsidR="00C90528" w:rsidRDefault="00C90528" w:rsidP="00C9052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A97D846" w14:textId="77777777" w:rsidR="00C90528" w:rsidRPr="00F967EB" w:rsidRDefault="00000000" w:rsidP="00C90528">
            <w:pPr>
              <w:pStyle w:val="TableText0"/>
              <w:keepNext/>
              <w:keepLines/>
              <w:rPr>
                <w:rFonts w:ascii="Arial" w:hAnsi="Arial" w:cs="Arial"/>
                <w:lang w:val="en-US"/>
              </w:rPr>
            </w:pPr>
            <w:sdt>
              <w:sdtPr>
                <w:rPr>
                  <w:rFonts w:ascii="Arial" w:hAnsi="Arial" w:cs="Arial"/>
                  <w:lang w:val="en-US"/>
                </w:rPr>
                <w:alias w:val="DC connection"/>
                <w:tag w:val="DC connection"/>
                <w:id w:val="353470603"/>
                <w:placeholder>
                  <w:docPart w:val="766E19ABEDE34885B8FD264D9D16570A"/>
                </w:placeholder>
                <w:dropDownList>
                  <w:listItem w:displayText="Select" w:value="Select"/>
                  <w:listItem w:displayText="Internal" w:value="Internal"/>
                  <w:listItem w:displayText="External" w:value="External"/>
                </w:dropDownList>
              </w:sdtPr>
              <w:sdtContent>
                <w:r w:rsidR="00C90528">
                  <w:rPr>
                    <w:rFonts w:ascii="Arial" w:hAnsi="Arial" w:cs="Arial"/>
                    <w:lang w:val="en-US"/>
                  </w:rPr>
                  <w:t>Internal</w:t>
                </w:r>
              </w:sdtContent>
            </w:sdt>
          </w:p>
        </w:tc>
      </w:tr>
      <w:tr w:rsidR="00C90528" w:rsidRPr="006D2395" w14:paraId="125DDA2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FAA8AA4" w14:textId="77777777" w:rsidR="00C90528" w:rsidRDefault="00C90528" w:rsidP="00C9052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C959ABA" w14:textId="641328FB" w:rsidR="00C90528" w:rsidRPr="00F967EB" w:rsidRDefault="00000000" w:rsidP="00C90528">
            <w:pPr>
              <w:pStyle w:val="TableText0"/>
              <w:keepNext/>
              <w:keepLines/>
              <w:rPr>
                <w:rFonts w:ascii="Arial" w:hAnsi="Arial" w:cs="Arial"/>
                <w:lang w:val="en-US"/>
              </w:rPr>
            </w:pPr>
            <w:sdt>
              <w:sdtPr>
                <w:rPr>
                  <w:rFonts w:ascii="Arial" w:hAnsi="Arial" w:cs="Arial"/>
                  <w:lang w:val="en-US"/>
                </w:rPr>
                <w:id w:val="-1777858304"/>
                <w:placeholder>
                  <w:docPart w:val="56A0442C513B454E98ABCE15D82478C1"/>
                </w:placeholder>
                <w:dropDownList>
                  <w:listItem w:displayText="Select" w:value="Select"/>
                  <w:listItem w:displayText="Inbound" w:value="Inbound"/>
                  <w:listItem w:displayText="Outbound" w:value="Outbound"/>
                  <w:listItem w:displayText="Inbound and Outbound" w:value="Inbound and Outbound"/>
                </w:dropDownList>
              </w:sdtPr>
              <w:sdtContent>
                <w:r w:rsidR="00C90528">
                  <w:rPr>
                    <w:rFonts w:ascii="Arial" w:hAnsi="Arial" w:cs="Arial"/>
                    <w:lang w:val="en-US"/>
                  </w:rPr>
                  <w:t>Outbound</w:t>
                </w:r>
              </w:sdtContent>
            </w:sdt>
          </w:p>
        </w:tc>
      </w:tr>
      <w:tr w:rsidR="00C90528" w:rsidRPr="00A540D4" w14:paraId="73BDC4E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75C31" w14:textId="77777777" w:rsidR="00C90528" w:rsidRDefault="00C90528" w:rsidP="00C9052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4E8A2F6" w14:textId="77777777" w:rsidR="00C90528" w:rsidRDefault="00C90528" w:rsidP="00C9052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83795512"/>
                <w:placeholder>
                  <w:docPart w:val="3DB527619F7E41D58F95289FF58621A9"/>
                </w:placeholder>
                <w:dropDownList>
                  <w:listItem w:displayText="Select" w:value="Select"/>
                  <w:listItem w:displayText="Yes" w:value="Yes"/>
                  <w:listItem w:displayText="No" w:value="No"/>
                </w:dropDownList>
              </w:sdtPr>
              <w:sdtContent>
                <w:r>
                  <w:rPr>
                    <w:rFonts w:ascii="Arial" w:hAnsi="Arial" w:cs="Arial"/>
                    <w:lang w:val="en-US"/>
                  </w:rPr>
                  <w:t>No</w:t>
                </w:r>
              </w:sdtContent>
            </w:sdt>
            <w:r>
              <w:rPr>
                <w:rFonts w:ascii="Arial" w:hAnsi="Arial" w:cs="Arial"/>
                <w:lang w:val="en-US"/>
              </w:rPr>
              <w:t xml:space="preserve">  </w:t>
            </w:r>
          </w:p>
          <w:p w14:paraId="0BC08512" w14:textId="07859B3A" w:rsidR="00C90528" w:rsidRPr="00F967EB" w:rsidRDefault="00C90528" w:rsidP="00C90528">
            <w:pPr>
              <w:pStyle w:val="TableText0"/>
              <w:keepNext/>
              <w:keepLines/>
              <w:rPr>
                <w:rFonts w:ascii="Arial" w:hAnsi="Arial" w:cs="Arial"/>
                <w:lang w:val="en-US"/>
              </w:rPr>
            </w:pPr>
            <w:r>
              <w:rPr>
                <w:rFonts w:ascii="Arial" w:hAnsi="Arial" w:cs="Arial"/>
                <w:lang w:val="en-US"/>
              </w:rPr>
              <w:t>Via: SI File-Transfer</w:t>
            </w:r>
          </w:p>
        </w:tc>
      </w:tr>
      <w:tr w:rsidR="00C90528" w:rsidRPr="00B931BB" w14:paraId="7D610EB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236AE33" w14:textId="77777777" w:rsidR="00C90528" w:rsidRDefault="00C90528" w:rsidP="00C9052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6C5B8DD" w14:textId="36565B0F" w:rsidR="00C90528" w:rsidRPr="00F967EB" w:rsidRDefault="00C90528" w:rsidP="00C9052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54794854"/>
                <w:placeholder>
                  <w:docPart w:val="3DB527619F7E41D58F95289FF58621A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00CB4B19">
                  <w:rPr>
                    <w:rFonts w:ascii="Arial" w:hAnsi="Arial" w:cs="Arial"/>
                    <w:lang w:val="en-US"/>
                  </w:rPr>
                  <w:t>RBAC (AD)</w:t>
                </w:r>
              </w:sdtContent>
            </w:sdt>
            <w:r w:rsidRPr="00F967EB">
              <w:rPr>
                <w:rFonts w:ascii="Arial" w:hAnsi="Arial" w:cs="Arial"/>
                <w:lang w:val="en-US"/>
              </w:rPr>
              <w:t xml:space="preserve"> (mandatory)</w:t>
            </w:r>
            <w:r w:rsidR="00CB4B19">
              <w:rPr>
                <w:rFonts w:ascii="Arial" w:hAnsi="Arial" w:cs="Arial"/>
                <w:lang w:val="en-US"/>
              </w:rPr>
              <w:t xml:space="preserve"> Secure transport</w:t>
            </w:r>
          </w:p>
          <w:p w14:paraId="3A51C410" w14:textId="77777777" w:rsidR="00C90528" w:rsidRPr="00F967EB" w:rsidRDefault="00C90528" w:rsidP="00C9052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69675163"/>
                <w:placeholder>
                  <w:docPart w:val="3DB527619F7E41D58F95289FF58621A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DDB621E" w14:textId="77777777" w:rsidR="00C90528" w:rsidRPr="00F967EB" w:rsidRDefault="00C90528" w:rsidP="00C9052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93868185"/>
                <w:placeholder>
                  <w:docPart w:val="D4A1C79660AA4FCDAB6B230C92A3DEE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44FFD9B" w14:textId="77777777" w:rsidR="00C90528" w:rsidRDefault="00C90528" w:rsidP="00C9052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0B4A66B" w14:textId="29F02538" w:rsidR="00C90528" w:rsidRPr="00F967EB" w:rsidRDefault="00C90528" w:rsidP="00C90528">
            <w:pPr>
              <w:pStyle w:val="TableText0"/>
              <w:keepNext/>
              <w:keepLines/>
              <w:rPr>
                <w:rFonts w:ascii="Arial" w:hAnsi="Arial" w:cs="Arial"/>
                <w:lang w:val="en-US"/>
              </w:rPr>
            </w:pPr>
          </w:p>
        </w:tc>
      </w:tr>
      <w:tr w:rsidR="00C90528" w:rsidRPr="005220F1" w14:paraId="0BCD231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7D8282" w14:textId="77777777" w:rsidR="00C90528" w:rsidRPr="00B81AA8" w:rsidRDefault="00C90528" w:rsidP="00C9052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D045F69" w14:textId="0C187AFD" w:rsidR="00C90528" w:rsidRPr="00F967EB" w:rsidRDefault="00CB4B19" w:rsidP="00C90528">
            <w:pPr>
              <w:pStyle w:val="TableText0"/>
              <w:keepNext/>
              <w:keepLines/>
              <w:rPr>
                <w:rFonts w:ascii="Arial" w:hAnsi="Arial" w:cs="Arial"/>
                <w:lang w:val="en-US"/>
              </w:rPr>
            </w:pPr>
            <w:r>
              <w:rPr>
                <w:rFonts w:ascii="Arial" w:hAnsi="Arial" w:cs="Arial"/>
              </w:rPr>
              <w:t>1</w:t>
            </w:r>
          </w:p>
        </w:tc>
      </w:tr>
      <w:tr w:rsidR="00C90528" w:rsidRPr="00B81AA8" w14:paraId="71A5E3E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7C85BC2" w14:textId="77777777" w:rsidR="00C90528" w:rsidRPr="00B81AA8" w:rsidRDefault="00C90528" w:rsidP="00C9052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C750DF9" w14:textId="77777777" w:rsidR="00C90528" w:rsidRPr="00F967EB" w:rsidRDefault="00C90528" w:rsidP="00C90528">
            <w:pPr>
              <w:pStyle w:val="TableText0"/>
              <w:keepNext/>
              <w:keepLines/>
              <w:rPr>
                <w:rFonts w:ascii="Arial" w:hAnsi="Arial" w:cs="Arial"/>
              </w:rPr>
            </w:pPr>
            <w:r w:rsidRPr="009566D3">
              <w:rPr>
                <w:rFonts w:ascii="Arial" w:hAnsi="Arial" w:cs="Arial"/>
              </w:rPr>
              <w:t>Not specified</w:t>
            </w:r>
          </w:p>
        </w:tc>
      </w:tr>
      <w:tr w:rsidR="00C90528" w:rsidRPr="00B81AA8" w14:paraId="2A0A4D7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424AB40" w14:textId="77777777" w:rsidR="00C90528" w:rsidRPr="00B81AA8" w:rsidRDefault="00C90528" w:rsidP="00C9052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DCA6ED3" w14:textId="7DFAEE7E" w:rsidR="00C90528" w:rsidRPr="00F967EB" w:rsidRDefault="00CB4B19" w:rsidP="00C90528">
            <w:pPr>
              <w:pStyle w:val="TableText0"/>
              <w:keepNext/>
              <w:keepLines/>
              <w:rPr>
                <w:rFonts w:ascii="Arial" w:hAnsi="Arial" w:cs="Arial"/>
              </w:rPr>
            </w:pPr>
            <w:r>
              <w:rPr>
                <w:rFonts w:ascii="Arial" w:hAnsi="Arial" w:cs="Arial"/>
              </w:rPr>
              <w:t>1x week</w:t>
            </w:r>
          </w:p>
        </w:tc>
      </w:tr>
      <w:tr w:rsidR="00C90528" w:rsidRPr="00B81AA8" w14:paraId="1A17AAA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84A027A" w14:textId="77777777" w:rsidR="00C90528" w:rsidRPr="00B81AA8" w:rsidRDefault="00C90528" w:rsidP="00C90528">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A4DEA05" w14:textId="77777777" w:rsidR="00C90528" w:rsidRPr="00F967EB" w:rsidRDefault="00C90528" w:rsidP="00C90528">
            <w:pPr>
              <w:pStyle w:val="TableText0"/>
              <w:keepNext/>
              <w:keepLines/>
              <w:rPr>
                <w:rFonts w:ascii="Arial" w:hAnsi="Arial" w:cs="Arial"/>
              </w:rPr>
            </w:pPr>
            <w:r w:rsidRPr="007D4EB1">
              <w:rPr>
                <w:rFonts w:ascii="Arial" w:hAnsi="Arial" w:cs="Arial"/>
              </w:rPr>
              <w:t>Low</w:t>
            </w:r>
          </w:p>
        </w:tc>
      </w:tr>
    </w:tbl>
    <w:p w14:paraId="42AD39A3" w14:textId="77777777" w:rsidR="008A6032" w:rsidRDefault="008A6032" w:rsidP="008A6032">
      <w:pPr>
        <w:pStyle w:val="BodyText"/>
      </w:pPr>
    </w:p>
    <w:p w14:paraId="6C91FE77" w14:textId="77777777" w:rsidR="00CB4B19" w:rsidRDefault="00CB4B19" w:rsidP="008A6032">
      <w:pPr>
        <w:pStyle w:val="BodyText"/>
      </w:pPr>
    </w:p>
    <w:p w14:paraId="0F49835A" w14:textId="77777777" w:rsidR="00CB4B19" w:rsidRDefault="00CB4B19" w:rsidP="008A6032">
      <w:pPr>
        <w:pStyle w:val="BodyText"/>
      </w:pPr>
    </w:p>
    <w:p w14:paraId="2E8379CD" w14:textId="77777777" w:rsidR="00CB4B19" w:rsidRDefault="00CB4B19" w:rsidP="008A6032">
      <w:pPr>
        <w:pStyle w:val="BodyText"/>
      </w:pPr>
    </w:p>
    <w:p w14:paraId="7022DB4B" w14:textId="77777777" w:rsidR="00CB4B19" w:rsidRDefault="00CB4B19" w:rsidP="008A6032">
      <w:pPr>
        <w:pStyle w:val="BodyText"/>
      </w:pPr>
    </w:p>
    <w:p w14:paraId="233F2AB5" w14:textId="77777777" w:rsidR="00CB4B19" w:rsidRDefault="00CB4B19" w:rsidP="008A6032">
      <w:pPr>
        <w:pStyle w:val="BodyText"/>
      </w:pPr>
    </w:p>
    <w:p w14:paraId="1E077275" w14:textId="1781ABDF" w:rsidR="00CB4B19" w:rsidRDefault="00CB4B19" w:rsidP="00CB4B19">
      <w:pPr>
        <w:pStyle w:val="Heading5"/>
      </w:pPr>
      <w:r>
        <w:lastRenderedPageBreak/>
        <w:t>Entity SONAR database</w:t>
      </w:r>
    </w:p>
    <w:tbl>
      <w:tblPr>
        <w:tblW w:w="5344" w:type="pct"/>
        <w:tblLook w:val="0000" w:firstRow="0" w:lastRow="0" w:firstColumn="0" w:lastColumn="0" w:noHBand="0" w:noVBand="0"/>
      </w:tblPr>
      <w:tblGrid>
        <w:gridCol w:w="3033"/>
        <w:gridCol w:w="6362"/>
      </w:tblGrid>
      <w:tr w:rsidR="0023303B" w:rsidRPr="008044BD" w14:paraId="479B256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23BA0" w14:textId="77777777" w:rsidR="0023303B" w:rsidRPr="00B81AA8" w:rsidRDefault="0023303B" w:rsidP="0023303B">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346363A" w14:textId="65599CE9" w:rsidR="0023303B" w:rsidRPr="009C5616" w:rsidRDefault="0023303B" w:rsidP="0023303B">
            <w:pPr>
              <w:pStyle w:val="TableText0"/>
              <w:keepNext/>
              <w:keepLines/>
              <w:rPr>
                <w:rFonts w:ascii="Arial" w:hAnsi="Arial" w:cs="Arial"/>
                <w:lang w:val="en-US"/>
              </w:rPr>
            </w:pPr>
            <w:r>
              <w:rPr>
                <w:rFonts w:ascii="Arial" w:hAnsi="Arial" w:cs="Arial"/>
                <w:lang w:val="en-US"/>
              </w:rPr>
              <w:t xml:space="preserve">Active </w:t>
            </w:r>
            <w:proofErr w:type="spellStart"/>
            <w:r>
              <w:rPr>
                <w:rFonts w:ascii="Arial" w:hAnsi="Arial" w:cs="Arial"/>
                <w:lang w:val="en-US"/>
              </w:rPr>
              <w:t>DataGuard</w:t>
            </w:r>
            <w:proofErr w:type="spellEnd"/>
            <w:r>
              <w:rPr>
                <w:rFonts w:ascii="Arial" w:hAnsi="Arial" w:cs="Arial"/>
                <w:lang w:val="en-US"/>
              </w:rPr>
              <w:t xml:space="preserve"> connection to the logical standby</w:t>
            </w:r>
          </w:p>
        </w:tc>
      </w:tr>
      <w:tr w:rsidR="00A17977" w:rsidRPr="00712180" w14:paraId="7D33569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5F62A66" w14:textId="77777777" w:rsidR="00A17977" w:rsidRPr="00B81AA8" w:rsidRDefault="00A17977" w:rsidP="00A179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C53FF4" w14:textId="6B03F982" w:rsidR="00A17977" w:rsidRPr="009C5616" w:rsidRDefault="00A17977" w:rsidP="00A17977">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A17977" w:rsidRPr="00712180" w14:paraId="7DBE597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58EE9A7" w14:textId="77777777" w:rsidR="00A17977" w:rsidRDefault="00A17977" w:rsidP="00A17977">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6A6880E" w14:textId="0DF48C58" w:rsidR="00A17977" w:rsidRPr="00F967EB" w:rsidRDefault="00000000" w:rsidP="00A17977">
            <w:pPr>
              <w:pStyle w:val="TableText0"/>
              <w:keepNext/>
              <w:keepLines/>
              <w:rPr>
                <w:rFonts w:ascii="Arial" w:hAnsi="Arial" w:cs="Arial"/>
                <w:lang w:val="en-US"/>
              </w:rPr>
            </w:pPr>
            <w:sdt>
              <w:sdtPr>
                <w:rPr>
                  <w:rFonts w:ascii="Arial" w:hAnsi="Arial" w:cs="Arial"/>
                  <w:lang w:val="en-US"/>
                </w:rPr>
                <w:alias w:val="DC connection"/>
                <w:tag w:val="DC connection"/>
                <w:id w:val="-431206399"/>
                <w:placeholder>
                  <w:docPart w:val="6CB4E0DD802F4AF5BD50D22FC8855B8D"/>
                </w:placeholder>
                <w:dropDownList>
                  <w:listItem w:displayText="Select" w:value="Select"/>
                  <w:listItem w:displayText="Internal" w:value="Internal"/>
                  <w:listItem w:displayText="External" w:value="External"/>
                </w:dropDownList>
              </w:sdtPr>
              <w:sdtContent>
                <w:r w:rsidR="00A17977">
                  <w:rPr>
                    <w:rFonts w:ascii="Arial" w:hAnsi="Arial" w:cs="Arial"/>
                    <w:lang w:val="en-US"/>
                  </w:rPr>
                  <w:t>Internal</w:t>
                </w:r>
              </w:sdtContent>
            </w:sdt>
          </w:p>
        </w:tc>
      </w:tr>
      <w:tr w:rsidR="00A17977" w:rsidRPr="006D2395" w14:paraId="509E163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A7C6A3B" w14:textId="77777777" w:rsidR="00A17977" w:rsidRDefault="00A17977" w:rsidP="00A179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2040E1B" w14:textId="425B4A25" w:rsidR="00A17977" w:rsidRPr="00F967EB" w:rsidRDefault="00000000" w:rsidP="00A17977">
            <w:pPr>
              <w:pStyle w:val="TableText0"/>
              <w:keepNext/>
              <w:keepLines/>
              <w:rPr>
                <w:rFonts w:ascii="Arial" w:hAnsi="Arial" w:cs="Arial"/>
                <w:lang w:val="en-US"/>
              </w:rPr>
            </w:pPr>
            <w:sdt>
              <w:sdtPr>
                <w:rPr>
                  <w:rFonts w:ascii="Arial" w:hAnsi="Arial" w:cs="Arial"/>
                  <w:lang w:val="en-US"/>
                </w:rPr>
                <w:id w:val="-1741939252"/>
                <w:placeholder>
                  <w:docPart w:val="E7049A1C30EA42ADB0207CDCD6E7795C"/>
                </w:placeholder>
                <w:dropDownList>
                  <w:listItem w:displayText="Select" w:value="Select"/>
                  <w:listItem w:displayText="Inbound" w:value="Inbound"/>
                  <w:listItem w:displayText="Outbound" w:value="Outbound"/>
                  <w:listItem w:displayText="Inbound and Outbound" w:value="Inbound and Outbound"/>
                </w:dropDownList>
              </w:sdtPr>
              <w:sdtContent>
                <w:r w:rsidR="00A17977">
                  <w:rPr>
                    <w:rFonts w:ascii="Arial" w:hAnsi="Arial" w:cs="Arial"/>
                    <w:lang w:val="en-US"/>
                  </w:rPr>
                  <w:t>Inbound</w:t>
                </w:r>
              </w:sdtContent>
            </w:sdt>
          </w:p>
        </w:tc>
      </w:tr>
      <w:tr w:rsidR="00A17977" w:rsidRPr="00A540D4" w14:paraId="1A820DD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C85311" w14:textId="77777777" w:rsidR="00A17977" w:rsidRDefault="00A17977" w:rsidP="00A179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F278766" w14:textId="77777777" w:rsidR="00A17977" w:rsidRPr="00F967EB" w:rsidRDefault="00A17977" w:rsidP="00A17977">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004314949"/>
                <w:placeholder>
                  <w:docPart w:val="1351F7EDFA234F4FB70CD418070410A1"/>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17977" w:rsidRPr="00B931BB" w14:paraId="64EFA7F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A593338" w14:textId="77777777" w:rsidR="00A17977" w:rsidRDefault="00A17977" w:rsidP="00A179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B0E9D79" w14:textId="77777777" w:rsidR="00A17977" w:rsidRPr="00F967EB" w:rsidRDefault="00A17977" w:rsidP="00A17977">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84600605"/>
                <w:placeholder>
                  <w:docPart w:val="1351F7EDFA234F4FB70CD418070410A1"/>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BBF24B" w14:textId="77777777" w:rsidR="00A17977" w:rsidRPr="00F967EB" w:rsidRDefault="00A17977" w:rsidP="00A17977">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616499923"/>
                <w:placeholder>
                  <w:docPart w:val="1351F7EDFA234F4FB70CD418070410A1"/>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4AD7BA" w14:textId="77777777" w:rsidR="00A17977" w:rsidRPr="00F967EB" w:rsidRDefault="00A17977" w:rsidP="00A17977">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55968521"/>
                <w:placeholder>
                  <w:docPart w:val="FEF908E86B70442492F313D8A4DA6CE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D42C20D" w14:textId="77777777" w:rsidR="00A17977" w:rsidRDefault="00A17977" w:rsidP="00A17977">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51B5181" w14:textId="77777777" w:rsidR="00A17977" w:rsidRDefault="00A17977" w:rsidP="00A17977">
            <w:pPr>
              <w:pStyle w:val="TableText0"/>
              <w:keepNext/>
              <w:keepLines/>
              <w:rPr>
                <w:rFonts w:ascii="Arial" w:hAnsi="Arial" w:cs="Arial"/>
                <w:lang w:val="en-US"/>
              </w:rPr>
            </w:pPr>
          </w:p>
          <w:p w14:paraId="5412811A" w14:textId="77777777" w:rsidR="00A17977" w:rsidRPr="00F967EB" w:rsidRDefault="00A17977" w:rsidP="00A17977">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A17977" w:rsidRPr="005220F1" w14:paraId="3FA030A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BDA04" w14:textId="77777777" w:rsidR="00A17977" w:rsidRPr="00B81AA8" w:rsidRDefault="00A17977" w:rsidP="00A179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6B7AE22" w14:textId="77777777" w:rsidR="00A17977" w:rsidRPr="00F967EB" w:rsidRDefault="00A17977" w:rsidP="00A17977">
            <w:pPr>
              <w:pStyle w:val="TableText0"/>
              <w:keepNext/>
              <w:keepLines/>
              <w:rPr>
                <w:rFonts w:ascii="Arial" w:hAnsi="Arial" w:cs="Arial"/>
                <w:lang w:val="en-US"/>
              </w:rPr>
            </w:pPr>
            <w:r w:rsidRPr="009566D3">
              <w:rPr>
                <w:rFonts w:ascii="Arial" w:hAnsi="Arial" w:cs="Arial"/>
              </w:rPr>
              <w:t>Not specified</w:t>
            </w:r>
          </w:p>
        </w:tc>
      </w:tr>
      <w:tr w:rsidR="00A17977" w:rsidRPr="00B81AA8" w14:paraId="14C6B39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F7782DB" w14:textId="77777777" w:rsidR="00A17977" w:rsidRPr="00B81AA8" w:rsidRDefault="00A17977" w:rsidP="00A179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E405FE" w14:textId="77777777" w:rsidR="00A17977" w:rsidRPr="00F967EB" w:rsidRDefault="00A17977" w:rsidP="00A17977">
            <w:pPr>
              <w:pStyle w:val="TableText0"/>
              <w:keepNext/>
              <w:keepLines/>
              <w:rPr>
                <w:rFonts w:ascii="Arial" w:hAnsi="Arial" w:cs="Arial"/>
              </w:rPr>
            </w:pPr>
            <w:r w:rsidRPr="009566D3">
              <w:rPr>
                <w:rFonts w:ascii="Arial" w:hAnsi="Arial" w:cs="Arial"/>
              </w:rPr>
              <w:t>Not specified</w:t>
            </w:r>
          </w:p>
        </w:tc>
      </w:tr>
      <w:tr w:rsidR="00A17977" w:rsidRPr="00B81AA8" w14:paraId="4B5536E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5E5A624" w14:textId="77777777" w:rsidR="00A17977" w:rsidRPr="00B81AA8" w:rsidRDefault="00A17977" w:rsidP="00A179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238293" w14:textId="77777777" w:rsidR="00A17977" w:rsidRPr="00F967EB" w:rsidRDefault="00A17977" w:rsidP="00A17977">
            <w:pPr>
              <w:pStyle w:val="TableText0"/>
              <w:keepNext/>
              <w:keepLines/>
              <w:rPr>
                <w:rFonts w:ascii="Arial" w:hAnsi="Arial" w:cs="Arial"/>
              </w:rPr>
            </w:pPr>
            <w:r w:rsidRPr="009566D3">
              <w:rPr>
                <w:rFonts w:ascii="Arial" w:hAnsi="Arial" w:cs="Arial"/>
              </w:rPr>
              <w:t>Not specified</w:t>
            </w:r>
          </w:p>
        </w:tc>
      </w:tr>
      <w:tr w:rsidR="00A17977" w:rsidRPr="00B81AA8" w14:paraId="6938CEA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F279B7A" w14:textId="77777777" w:rsidR="00A17977" w:rsidRPr="00B81AA8" w:rsidRDefault="00A17977" w:rsidP="00A17977">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D845835" w14:textId="77777777" w:rsidR="00A17977" w:rsidRPr="00F967EB" w:rsidRDefault="00A17977" w:rsidP="00A17977">
            <w:pPr>
              <w:pStyle w:val="TableText0"/>
              <w:keepNext/>
              <w:keepLines/>
              <w:rPr>
                <w:rFonts w:ascii="Arial" w:hAnsi="Arial" w:cs="Arial"/>
              </w:rPr>
            </w:pPr>
            <w:r w:rsidRPr="009566D3">
              <w:rPr>
                <w:rFonts w:ascii="Arial" w:hAnsi="Arial" w:cs="Arial"/>
              </w:rPr>
              <w:t>Not specified</w:t>
            </w:r>
          </w:p>
        </w:tc>
      </w:tr>
    </w:tbl>
    <w:p w14:paraId="17E71BA5" w14:textId="77777777" w:rsidR="00CB4B19" w:rsidRDefault="00CB4B19" w:rsidP="00CB4B19">
      <w:pPr>
        <w:pStyle w:val="BodyText"/>
      </w:pPr>
    </w:p>
    <w:p w14:paraId="5DF44AC7" w14:textId="2F5028B3" w:rsidR="00A17977" w:rsidRDefault="00A17977" w:rsidP="00A17977">
      <w:pPr>
        <w:pStyle w:val="Heading5"/>
      </w:pPr>
      <w:r>
        <w:t xml:space="preserve">Entity </w:t>
      </w:r>
      <w:r w:rsidR="00984971">
        <w:t>Elise</w:t>
      </w:r>
    </w:p>
    <w:tbl>
      <w:tblPr>
        <w:tblW w:w="5344" w:type="pct"/>
        <w:tblLook w:val="0000" w:firstRow="0" w:lastRow="0" w:firstColumn="0" w:lastColumn="0" w:noHBand="0" w:noVBand="0"/>
      </w:tblPr>
      <w:tblGrid>
        <w:gridCol w:w="3033"/>
        <w:gridCol w:w="6362"/>
      </w:tblGrid>
      <w:tr w:rsidR="006D59FB" w:rsidRPr="008044BD" w14:paraId="74DD54E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1518E1E" w14:textId="77777777" w:rsidR="006D59FB" w:rsidRPr="00B81AA8" w:rsidRDefault="006D59FB" w:rsidP="006D59FB">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C5F1E2" w14:textId="105D815C" w:rsidR="006D59FB" w:rsidRPr="009C5616" w:rsidRDefault="006D59FB" w:rsidP="006D59FB">
            <w:pPr>
              <w:pStyle w:val="TableText0"/>
              <w:keepNext/>
              <w:keepLines/>
              <w:rPr>
                <w:rFonts w:ascii="Arial" w:hAnsi="Arial" w:cs="Arial"/>
                <w:lang w:val="en-US"/>
              </w:rPr>
            </w:pPr>
            <w:r>
              <w:rPr>
                <w:rFonts w:ascii="Arial" w:hAnsi="Arial" w:cs="Arial"/>
                <w:lang w:val="en-US"/>
              </w:rPr>
              <w:t>Elise DB connection to the logical standby</w:t>
            </w:r>
          </w:p>
        </w:tc>
      </w:tr>
      <w:tr w:rsidR="006D59FB" w:rsidRPr="00712180" w14:paraId="5980775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A0EE7AD" w14:textId="77777777" w:rsidR="006D59FB" w:rsidRPr="00B81AA8" w:rsidRDefault="006D59FB" w:rsidP="006D59FB">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8DAB5E2" w14:textId="77777777" w:rsidR="006D59FB" w:rsidRPr="009C5616" w:rsidRDefault="006D59FB" w:rsidP="006D59FB">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6D59FB" w:rsidRPr="00712180" w14:paraId="298C4C0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07029F1" w14:textId="77777777" w:rsidR="006D59FB" w:rsidRDefault="006D59FB" w:rsidP="006D59F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A05BF64" w14:textId="77777777" w:rsidR="006D59FB" w:rsidRPr="00F967EB" w:rsidRDefault="00000000" w:rsidP="006D59FB">
            <w:pPr>
              <w:pStyle w:val="TableText0"/>
              <w:keepNext/>
              <w:keepLines/>
              <w:rPr>
                <w:rFonts w:ascii="Arial" w:hAnsi="Arial" w:cs="Arial"/>
                <w:lang w:val="en-US"/>
              </w:rPr>
            </w:pPr>
            <w:sdt>
              <w:sdtPr>
                <w:rPr>
                  <w:rFonts w:ascii="Arial" w:hAnsi="Arial" w:cs="Arial"/>
                  <w:lang w:val="en-US"/>
                </w:rPr>
                <w:alias w:val="DC connection"/>
                <w:tag w:val="DC connection"/>
                <w:id w:val="-1146120010"/>
                <w:placeholder>
                  <w:docPart w:val="7947762F40514027B3310FA50BC4DEEE"/>
                </w:placeholder>
                <w:dropDownList>
                  <w:listItem w:displayText="Select" w:value="Select"/>
                  <w:listItem w:displayText="Internal" w:value="Internal"/>
                  <w:listItem w:displayText="External" w:value="External"/>
                </w:dropDownList>
              </w:sdtPr>
              <w:sdtContent>
                <w:r w:rsidR="006D59FB">
                  <w:rPr>
                    <w:rFonts w:ascii="Arial" w:hAnsi="Arial" w:cs="Arial"/>
                    <w:lang w:val="en-US"/>
                  </w:rPr>
                  <w:t>Internal</w:t>
                </w:r>
              </w:sdtContent>
            </w:sdt>
          </w:p>
        </w:tc>
      </w:tr>
      <w:tr w:rsidR="006D59FB" w:rsidRPr="006D2395" w14:paraId="1423E48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4E57B5" w14:textId="77777777" w:rsidR="006D59FB" w:rsidRDefault="006D59FB" w:rsidP="006D59F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6876B16" w14:textId="77777777" w:rsidR="006D59FB" w:rsidRPr="00F967EB" w:rsidRDefault="00000000" w:rsidP="006D59FB">
            <w:pPr>
              <w:pStyle w:val="TableText0"/>
              <w:keepNext/>
              <w:keepLines/>
              <w:rPr>
                <w:rFonts w:ascii="Arial" w:hAnsi="Arial" w:cs="Arial"/>
                <w:lang w:val="en-US"/>
              </w:rPr>
            </w:pPr>
            <w:sdt>
              <w:sdtPr>
                <w:rPr>
                  <w:rFonts w:ascii="Arial" w:hAnsi="Arial" w:cs="Arial"/>
                  <w:lang w:val="en-US"/>
                </w:rPr>
                <w:id w:val="-655454048"/>
                <w:placeholder>
                  <w:docPart w:val="FFFCB22F49C74B63A8F9AE57295CAF5A"/>
                </w:placeholder>
                <w:dropDownList>
                  <w:listItem w:displayText="Select" w:value="Select"/>
                  <w:listItem w:displayText="Inbound" w:value="Inbound"/>
                  <w:listItem w:displayText="Outbound" w:value="Outbound"/>
                  <w:listItem w:displayText="Inbound and Outbound" w:value="Inbound and Outbound"/>
                </w:dropDownList>
              </w:sdtPr>
              <w:sdtContent>
                <w:r w:rsidR="006D59FB">
                  <w:rPr>
                    <w:rFonts w:ascii="Arial" w:hAnsi="Arial" w:cs="Arial"/>
                    <w:lang w:val="en-US"/>
                  </w:rPr>
                  <w:t>Inbound</w:t>
                </w:r>
              </w:sdtContent>
            </w:sdt>
          </w:p>
        </w:tc>
      </w:tr>
      <w:tr w:rsidR="006D59FB" w:rsidRPr="00A540D4" w14:paraId="48BBB45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00348CA" w14:textId="77777777" w:rsidR="006D59FB" w:rsidRDefault="006D59FB" w:rsidP="006D59F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90C523C" w14:textId="77777777" w:rsidR="006D59FB" w:rsidRPr="00F967EB" w:rsidRDefault="006D59FB" w:rsidP="006D59F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68351157"/>
                <w:placeholder>
                  <w:docPart w:val="0FF0295DC3604680A77E8D9C658023D7"/>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6D59FB" w:rsidRPr="00B931BB" w14:paraId="46641C1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035B8E" w14:textId="77777777" w:rsidR="006D59FB" w:rsidRDefault="006D59FB" w:rsidP="006D59F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DC3584" w14:textId="77777777" w:rsidR="006D59FB" w:rsidRPr="00F967EB" w:rsidRDefault="006D59FB" w:rsidP="006D59F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506023080"/>
                <w:placeholder>
                  <w:docPart w:val="0FF0295DC3604680A77E8D9C658023D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DFE0E79" w14:textId="77777777" w:rsidR="006D59FB" w:rsidRPr="00F967EB" w:rsidRDefault="006D59FB" w:rsidP="006D59FB">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90909980"/>
                <w:placeholder>
                  <w:docPart w:val="0FF0295DC3604680A77E8D9C658023D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67E2C2C" w14:textId="77777777" w:rsidR="006D59FB" w:rsidRPr="00F967EB" w:rsidRDefault="006D59FB" w:rsidP="006D59FB">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145325835"/>
                <w:placeholder>
                  <w:docPart w:val="0752486FCCAA4238AB7B396AD06CDDA4"/>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1716355" w14:textId="77777777" w:rsidR="006D59FB" w:rsidRDefault="006D59FB" w:rsidP="006D59FB">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25FC9B6F" w14:textId="77777777" w:rsidR="006D59FB" w:rsidRDefault="006D59FB" w:rsidP="006D59FB">
            <w:pPr>
              <w:pStyle w:val="TableText0"/>
              <w:keepNext/>
              <w:keepLines/>
              <w:rPr>
                <w:rFonts w:ascii="Arial" w:hAnsi="Arial" w:cs="Arial"/>
                <w:lang w:val="en-US"/>
              </w:rPr>
            </w:pPr>
          </w:p>
          <w:p w14:paraId="66E3A5FF" w14:textId="77777777" w:rsidR="006D59FB" w:rsidRPr="00F967EB" w:rsidRDefault="006D59FB" w:rsidP="006D59FB">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D59FB" w:rsidRPr="005220F1" w14:paraId="59A9CAF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95E916" w14:textId="77777777" w:rsidR="006D59FB" w:rsidRPr="00B81AA8" w:rsidRDefault="006D59FB" w:rsidP="006D59F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71B9ED9" w14:textId="77777777" w:rsidR="006D59FB" w:rsidRPr="00F967EB" w:rsidRDefault="006D59FB" w:rsidP="006D59FB">
            <w:pPr>
              <w:pStyle w:val="TableText0"/>
              <w:keepNext/>
              <w:keepLines/>
              <w:rPr>
                <w:rFonts w:ascii="Arial" w:hAnsi="Arial" w:cs="Arial"/>
                <w:lang w:val="en-US"/>
              </w:rPr>
            </w:pPr>
            <w:r w:rsidRPr="009566D3">
              <w:rPr>
                <w:rFonts w:ascii="Arial" w:hAnsi="Arial" w:cs="Arial"/>
              </w:rPr>
              <w:t>Not specified</w:t>
            </w:r>
          </w:p>
        </w:tc>
      </w:tr>
      <w:tr w:rsidR="006D59FB" w:rsidRPr="00B81AA8" w14:paraId="76F2C3F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DC414B" w14:textId="77777777" w:rsidR="006D59FB" w:rsidRPr="00B81AA8" w:rsidRDefault="006D59FB" w:rsidP="006D59F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9C1B2BC" w14:textId="77777777" w:rsidR="006D59FB" w:rsidRPr="00F967EB" w:rsidRDefault="006D59FB" w:rsidP="006D59FB">
            <w:pPr>
              <w:pStyle w:val="TableText0"/>
              <w:keepNext/>
              <w:keepLines/>
              <w:rPr>
                <w:rFonts w:ascii="Arial" w:hAnsi="Arial" w:cs="Arial"/>
              </w:rPr>
            </w:pPr>
            <w:r w:rsidRPr="009566D3">
              <w:rPr>
                <w:rFonts w:ascii="Arial" w:hAnsi="Arial" w:cs="Arial"/>
              </w:rPr>
              <w:t>Not specified</w:t>
            </w:r>
          </w:p>
        </w:tc>
      </w:tr>
      <w:tr w:rsidR="006D59FB" w:rsidRPr="00B81AA8" w14:paraId="7D60E9E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A55BE1D" w14:textId="77777777" w:rsidR="006D59FB" w:rsidRPr="00B81AA8" w:rsidRDefault="006D59FB" w:rsidP="006D59F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66B4C75" w14:textId="77777777" w:rsidR="006D59FB" w:rsidRPr="00F967EB" w:rsidRDefault="006D59FB" w:rsidP="006D59FB">
            <w:pPr>
              <w:pStyle w:val="TableText0"/>
              <w:keepNext/>
              <w:keepLines/>
              <w:rPr>
                <w:rFonts w:ascii="Arial" w:hAnsi="Arial" w:cs="Arial"/>
              </w:rPr>
            </w:pPr>
            <w:r w:rsidRPr="009566D3">
              <w:rPr>
                <w:rFonts w:ascii="Arial" w:hAnsi="Arial" w:cs="Arial"/>
              </w:rPr>
              <w:t>Not specified</w:t>
            </w:r>
          </w:p>
        </w:tc>
      </w:tr>
      <w:tr w:rsidR="006D59FB" w:rsidRPr="00B81AA8" w14:paraId="4DF04BD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F98AF3" w14:textId="77777777" w:rsidR="006D59FB" w:rsidRPr="00B81AA8" w:rsidRDefault="006D59FB" w:rsidP="006D59FB">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5544BE4" w14:textId="77777777" w:rsidR="006D59FB" w:rsidRPr="00F967EB" w:rsidRDefault="006D59FB" w:rsidP="006D59FB">
            <w:pPr>
              <w:pStyle w:val="TableText0"/>
              <w:keepNext/>
              <w:keepLines/>
              <w:rPr>
                <w:rFonts w:ascii="Arial" w:hAnsi="Arial" w:cs="Arial"/>
              </w:rPr>
            </w:pPr>
            <w:r w:rsidRPr="009566D3">
              <w:rPr>
                <w:rFonts w:ascii="Arial" w:hAnsi="Arial" w:cs="Arial"/>
              </w:rPr>
              <w:t>Not specified</w:t>
            </w:r>
          </w:p>
        </w:tc>
      </w:tr>
    </w:tbl>
    <w:p w14:paraId="05A5B0B3" w14:textId="77777777" w:rsidR="00984971" w:rsidRDefault="00984971" w:rsidP="00984971">
      <w:pPr>
        <w:pStyle w:val="BodyText"/>
      </w:pPr>
    </w:p>
    <w:p w14:paraId="36EED8C1" w14:textId="77777777" w:rsidR="006D59FB" w:rsidRDefault="006D59FB" w:rsidP="00984971">
      <w:pPr>
        <w:pStyle w:val="BodyText"/>
      </w:pPr>
    </w:p>
    <w:p w14:paraId="4B790CDD" w14:textId="77777777" w:rsidR="006D59FB" w:rsidRDefault="006D59FB" w:rsidP="00984971">
      <w:pPr>
        <w:pStyle w:val="BodyText"/>
      </w:pPr>
    </w:p>
    <w:p w14:paraId="70475D04" w14:textId="77777777" w:rsidR="006D59FB" w:rsidRDefault="006D59FB" w:rsidP="00984971">
      <w:pPr>
        <w:pStyle w:val="BodyText"/>
      </w:pPr>
    </w:p>
    <w:p w14:paraId="511BC947" w14:textId="77777777" w:rsidR="006D59FB" w:rsidRDefault="006D59FB" w:rsidP="00984971">
      <w:pPr>
        <w:pStyle w:val="BodyText"/>
      </w:pPr>
    </w:p>
    <w:p w14:paraId="1BCF53F0" w14:textId="77777777" w:rsidR="006D59FB" w:rsidRDefault="006D59FB" w:rsidP="00984971">
      <w:pPr>
        <w:pStyle w:val="BodyText"/>
      </w:pPr>
    </w:p>
    <w:p w14:paraId="34E86664" w14:textId="77777777" w:rsidR="006D59FB" w:rsidRDefault="006D59FB" w:rsidP="00984971">
      <w:pPr>
        <w:pStyle w:val="BodyText"/>
      </w:pPr>
    </w:p>
    <w:p w14:paraId="4E054BAF" w14:textId="77777777" w:rsidR="006D59FB" w:rsidRDefault="006D59FB" w:rsidP="00984971">
      <w:pPr>
        <w:pStyle w:val="BodyText"/>
      </w:pPr>
    </w:p>
    <w:p w14:paraId="2602F8B4" w14:textId="5E9D9CD7" w:rsidR="006D59FB" w:rsidRDefault="00152F0E" w:rsidP="006D59FB">
      <w:pPr>
        <w:pStyle w:val="Heading5"/>
      </w:pPr>
      <w:r>
        <w:lastRenderedPageBreak/>
        <w:t>Entity DWH</w:t>
      </w:r>
    </w:p>
    <w:tbl>
      <w:tblPr>
        <w:tblW w:w="5344" w:type="pct"/>
        <w:tblLook w:val="0000" w:firstRow="0" w:lastRow="0" w:firstColumn="0" w:lastColumn="0" w:noHBand="0" w:noVBand="0"/>
      </w:tblPr>
      <w:tblGrid>
        <w:gridCol w:w="3033"/>
        <w:gridCol w:w="6362"/>
      </w:tblGrid>
      <w:tr w:rsidR="00016BC0" w:rsidRPr="008044BD" w14:paraId="5262656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A7120CC" w14:textId="77777777" w:rsidR="00016BC0" w:rsidRPr="00B81AA8" w:rsidRDefault="00016BC0" w:rsidP="00016BC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10405E1" w14:textId="610A120B" w:rsidR="00016BC0" w:rsidRPr="009C5616" w:rsidRDefault="00016BC0" w:rsidP="00016BC0">
            <w:pPr>
              <w:pStyle w:val="TableText0"/>
              <w:keepNext/>
              <w:keepLines/>
              <w:rPr>
                <w:rFonts w:ascii="Arial" w:hAnsi="Arial" w:cs="Arial"/>
                <w:lang w:val="en-US"/>
              </w:rPr>
            </w:pPr>
            <w:r>
              <w:rPr>
                <w:rFonts w:ascii="Arial" w:hAnsi="Arial" w:cs="Arial"/>
                <w:lang w:val="en-US"/>
              </w:rPr>
              <w:t>DWH DB connection to the logical standby</w:t>
            </w:r>
          </w:p>
        </w:tc>
      </w:tr>
      <w:tr w:rsidR="00016BC0" w:rsidRPr="00712180" w14:paraId="7C6CB03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3D9D486" w14:textId="77777777" w:rsidR="00016BC0" w:rsidRPr="00B81AA8" w:rsidRDefault="00016BC0" w:rsidP="00016BC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6BAEEEB" w14:textId="77777777" w:rsidR="00016BC0" w:rsidRPr="009C5616" w:rsidRDefault="00016BC0" w:rsidP="00016BC0">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016BC0" w:rsidRPr="00712180" w14:paraId="700F224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0B04DB2" w14:textId="77777777" w:rsidR="00016BC0" w:rsidRDefault="00016BC0" w:rsidP="00016BC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6A19648" w14:textId="77777777" w:rsidR="00016BC0" w:rsidRPr="00F967EB" w:rsidRDefault="00000000" w:rsidP="00016BC0">
            <w:pPr>
              <w:pStyle w:val="TableText0"/>
              <w:keepNext/>
              <w:keepLines/>
              <w:rPr>
                <w:rFonts w:ascii="Arial" w:hAnsi="Arial" w:cs="Arial"/>
                <w:lang w:val="en-US"/>
              </w:rPr>
            </w:pPr>
            <w:sdt>
              <w:sdtPr>
                <w:rPr>
                  <w:rFonts w:ascii="Arial" w:hAnsi="Arial" w:cs="Arial"/>
                  <w:lang w:val="en-US"/>
                </w:rPr>
                <w:alias w:val="DC connection"/>
                <w:tag w:val="DC connection"/>
                <w:id w:val="-168484741"/>
                <w:placeholder>
                  <w:docPart w:val="D0D41BC485BE4CF0A1044F4A7EBE8B80"/>
                </w:placeholder>
                <w:dropDownList>
                  <w:listItem w:displayText="Select" w:value="Select"/>
                  <w:listItem w:displayText="Internal" w:value="Internal"/>
                  <w:listItem w:displayText="External" w:value="External"/>
                </w:dropDownList>
              </w:sdtPr>
              <w:sdtContent>
                <w:r w:rsidR="00016BC0">
                  <w:rPr>
                    <w:rFonts w:ascii="Arial" w:hAnsi="Arial" w:cs="Arial"/>
                    <w:lang w:val="en-US"/>
                  </w:rPr>
                  <w:t>Internal</w:t>
                </w:r>
              </w:sdtContent>
            </w:sdt>
          </w:p>
        </w:tc>
      </w:tr>
      <w:tr w:rsidR="00016BC0" w:rsidRPr="006D2395" w14:paraId="5F6C1E2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384CB" w14:textId="77777777" w:rsidR="00016BC0" w:rsidRDefault="00016BC0" w:rsidP="00016BC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F2A28CE" w14:textId="77777777" w:rsidR="00016BC0" w:rsidRPr="00F967EB" w:rsidRDefault="00000000" w:rsidP="00016BC0">
            <w:pPr>
              <w:pStyle w:val="TableText0"/>
              <w:keepNext/>
              <w:keepLines/>
              <w:rPr>
                <w:rFonts w:ascii="Arial" w:hAnsi="Arial" w:cs="Arial"/>
                <w:lang w:val="en-US"/>
              </w:rPr>
            </w:pPr>
            <w:sdt>
              <w:sdtPr>
                <w:rPr>
                  <w:rFonts w:ascii="Arial" w:hAnsi="Arial" w:cs="Arial"/>
                  <w:lang w:val="en-US"/>
                </w:rPr>
                <w:id w:val="1564525566"/>
                <w:placeholder>
                  <w:docPart w:val="64DC23FC65684531BE42FB83156548A0"/>
                </w:placeholder>
                <w:dropDownList>
                  <w:listItem w:displayText="Select" w:value="Select"/>
                  <w:listItem w:displayText="Inbound" w:value="Inbound"/>
                  <w:listItem w:displayText="Outbound" w:value="Outbound"/>
                  <w:listItem w:displayText="Inbound and Outbound" w:value="Inbound and Outbound"/>
                </w:dropDownList>
              </w:sdtPr>
              <w:sdtContent>
                <w:r w:rsidR="00016BC0">
                  <w:rPr>
                    <w:rFonts w:ascii="Arial" w:hAnsi="Arial" w:cs="Arial"/>
                    <w:lang w:val="en-US"/>
                  </w:rPr>
                  <w:t>Inbound</w:t>
                </w:r>
              </w:sdtContent>
            </w:sdt>
          </w:p>
        </w:tc>
      </w:tr>
      <w:tr w:rsidR="00016BC0" w:rsidRPr="00A540D4" w14:paraId="3FFC398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1CCDA23" w14:textId="77777777" w:rsidR="00016BC0" w:rsidRDefault="00016BC0" w:rsidP="00016BC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D95E1C" w14:textId="77777777" w:rsidR="00016BC0" w:rsidRPr="00F967EB" w:rsidRDefault="00016BC0" w:rsidP="00016BC0">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627809980"/>
                <w:placeholder>
                  <w:docPart w:val="5FAFC02BCE6B4FF79E9C456A1C450B44"/>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016BC0" w:rsidRPr="00B931BB" w14:paraId="16BA57E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A36E1D4" w14:textId="77777777" w:rsidR="00016BC0" w:rsidRDefault="00016BC0" w:rsidP="00016BC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682654C" w14:textId="77777777" w:rsidR="00016BC0" w:rsidRPr="00F967EB" w:rsidRDefault="00016BC0" w:rsidP="00016BC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89808072"/>
                <w:placeholder>
                  <w:docPart w:val="5FAFC02BCE6B4FF79E9C456A1C450B4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374E1EF" w14:textId="77777777" w:rsidR="00016BC0" w:rsidRPr="00F967EB" w:rsidRDefault="00016BC0" w:rsidP="00016BC0">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23777756"/>
                <w:placeholder>
                  <w:docPart w:val="5FAFC02BCE6B4FF79E9C456A1C450B4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60C790B" w14:textId="77777777" w:rsidR="00016BC0" w:rsidRPr="00F967EB" w:rsidRDefault="00016BC0" w:rsidP="00016BC0">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40189512"/>
                <w:placeholder>
                  <w:docPart w:val="A38602C9FD3A40DE9F223910524DDC3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78C986D" w14:textId="77777777" w:rsidR="00016BC0" w:rsidRDefault="00016BC0" w:rsidP="00016BC0">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7C06A22" w14:textId="77777777" w:rsidR="00016BC0" w:rsidRDefault="00016BC0" w:rsidP="00016BC0">
            <w:pPr>
              <w:pStyle w:val="TableText0"/>
              <w:keepNext/>
              <w:keepLines/>
              <w:rPr>
                <w:rFonts w:ascii="Arial" w:hAnsi="Arial" w:cs="Arial"/>
                <w:lang w:val="en-US"/>
              </w:rPr>
            </w:pPr>
          </w:p>
          <w:p w14:paraId="3BB480B4" w14:textId="77777777" w:rsidR="00016BC0" w:rsidRPr="00F967EB" w:rsidRDefault="00016BC0" w:rsidP="00016BC0">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016BC0" w:rsidRPr="005220F1" w14:paraId="02F3605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CA0817" w14:textId="77777777" w:rsidR="00016BC0" w:rsidRPr="00B81AA8" w:rsidRDefault="00016BC0" w:rsidP="00016BC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2A51A6C" w14:textId="77777777" w:rsidR="00016BC0" w:rsidRPr="00F967EB" w:rsidRDefault="00016BC0" w:rsidP="00016BC0">
            <w:pPr>
              <w:pStyle w:val="TableText0"/>
              <w:keepNext/>
              <w:keepLines/>
              <w:rPr>
                <w:rFonts w:ascii="Arial" w:hAnsi="Arial" w:cs="Arial"/>
                <w:lang w:val="en-US"/>
              </w:rPr>
            </w:pPr>
            <w:r w:rsidRPr="009566D3">
              <w:rPr>
                <w:rFonts w:ascii="Arial" w:hAnsi="Arial" w:cs="Arial"/>
              </w:rPr>
              <w:t>Not specified</w:t>
            </w:r>
          </w:p>
        </w:tc>
      </w:tr>
      <w:tr w:rsidR="00016BC0" w:rsidRPr="00B81AA8" w14:paraId="5852B99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DC327BE" w14:textId="77777777" w:rsidR="00016BC0" w:rsidRPr="00B81AA8" w:rsidRDefault="00016BC0" w:rsidP="00016BC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2D88AD4" w14:textId="77777777" w:rsidR="00016BC0" w:rsidRPr="00F967EB" w:rsidRDefault="00016BC0" w:rsidP="00016BC0">
            <w:pPr>
              <w:pStyle w:val="TableText0"/>
              <w:keepNext/>
              <w:keepLines/>
              <w:rPr>
                <w:rFonts w:ascii="Arial" w:hAnsi="Arial" w:cs="Arial"/>
              </w:rPr>
            </w:pPr>
            <w:r w:rsidRPr="009566D3">
              <w:rPr>
                <w:rFonts w:ascii="Arial" w:hAnsi="Arial" w:cs="Arial"/>
              </w:rPr>
              <w:t>Not specified</w:t>
            </w:r>
          </w:p>
        </w:tc>
      </w:tr>
      <w:tr w:rsidR="00016BC0" w:rsidRPr="00B81AA8" w14:paraId="2F0CB43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8A68FC6" w14:textId="77777777" w:rsidR="00016BC0" w:rsidRPr="00B81AA8" w:rsidRDefault="00016BC0" w:rsidP="00016BC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8E6886E" w14:textId="77777777" w:rsidR="00016BC0" w:rsidRPr="00F967EB" w:rsidRDefault="00016BC0" w:rsidP="00016BC0">
            <w:pPr>
              <w:pStyle w:val="TableText0"/>
              <w:keepNext/>
              <w:keepLines/>
              <w:rPr>
                <w:rFonts w:ascii="Arial" w:hAnsi="Arial" w:cs="Arial"/>
              </w:rPr>
            </w:pPr>
            <w:r w:rsidRPr="009566D3">
              <w:rPr>
                <w:rFonts w:ascii="Arial" w:hAnsi="Arial" w:cs="Arial"/>
              </w:rPr>
              <w:t>Not specified</w:t>
            </w:r>
          </w:p>
        </w:tc>
      </w:tr>
      <w:tr w:rsidR="00016BC0" w:rsidRPr="00B81AA8" w14:paraId="1B83FEA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56A43B3" w14:textId="77777777" w:rsidR="00016BC0" w:rsidRPr="00B81AA8" w:rsidRDefault="00016BC0" w:rsidP="00016BC0">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8B3F9D4" w14:textId="77777777" w:rsidR="00016BC0" w:rsidRPr="00F967EB" w:rsidRDefault="00016BC0" w:rsidP="00016BC0">
            <w:pPr>
              <w:pStyle w:val="TableText0"/>
              <w:keepNext/>
              <w:keepLines/>
              <w:rPr>
                <w:rFonts w:ascii="Arial" w:hAnsi="Arial" w:cs="Arial"/>
              </w:rPr>
            </w:pPr>
            <w:r w:rsidRPr="009566D3">
              <w:rPr>
                <w:rFonts w:ascii="Arial" w:hAnsi="Arial" w:cs="Arial"/>
              </w:rPr>
              <w:t>Not specified</w:t>
            </w:r>
          </w:p>
        </w:tc>
      </w:tr>
    </w:tbl>
    <w:p w14:paraId="5C27B943" w14:textId="77777777" w:rsidR="003F3E3E" w:rsidRDefault="003F3E3E" w:rsidP="003F3E3E">
      <w:pPr>
        <w:pStyle w:val="BodyText"/>
      </w:pPr>
    </w:p>
    <w:p w14:paraId="382C0D8B" w14:textId="77777777" w:rsidR="001B2FA5" w:rsidRPr="00EF025A" w:rsidRDefault="001B2FA5" w:rsidP="001B2FA5">
      <w:pPr>
        <w:pStyle w:val="Heading5"/>
        <w:rPr>
          <w:color w:val="FF0000"/>
        </w:rPr>
      </w:pPr>
      <w:r w:rsidRPr="00EF025A">
        <w:rPr>
          <w:color w:val="FF0000"/>
        </w:rPr>
        <w:t>DIM</w:t>
      </w:r>
    </w:p>
    <w:tbl>
      <w:tblPr>
        <w:tblW w:w="5544" w:type="pct"/>
        <w:tblLook w:val="0000" w:firstRow="0" w:lastRow="0" w:firstColumn="0" w:lastColumn="0" w:noHBand="0" w:noVBand="0"/>
      </w:tblPr>
      <w:tblGrid>
        <w:gridCol w:w="3033"/>
        <w:gridCol w:w="6713"/>
      </w:tblGrid>
      <w:tr w:rsidR="001B2FA5" w:rsidRPr="00A70C13" w14:paraId="39F88127"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0D106FBB" w14:textId="77777777" w:rsidR="001B2FA5" w:rsidRPr="00DD323C" w:rsidRDefault="001B2FA5" w:rsidP="00B34071">
            <w:pPr>
              <w:pStyle w:val="TableText0"/>
              <w:keepNext/>
              <w:keepLines/>
              <w:rPr>
                <w:rFonts w:ascii="Arial" w:hAnsi="Arial" w:cs="Arial"/>
                <w:sz w:val="24"/>
              </w:rPr>
            </w:pPr>
            <w:r w:rsidRPr="00DD323C">
              <w:rPr>
                <w:rFonts w:ascii="Arial" w:hAnsi="Arial" w:cs="Arial"/>
                <w:b/>
              </w:rPr>
              <w:t>Description</w:t>
            </w:r>
          </w:p>
        </w:tc>
        <w:tc>
          <w:tcPr>
            <w:tcW w:w="3444" w:type="pct"/>
            <w:tcBorders>
              <w:top w:val="single" w:sz="6" w:space="0" w:color="auto"/>
              <w:left w:val="single" w:sz="6" w:space="0" w:color="auto"/>
              <w:bottom w:val="single" w:sz="6" w:space="0" w:color="auto"/>
              <w:right w:val="single" w:sz="12" w:space="0" w:color="auto"/>
            </w:tcBorders>
          </w:tcPr>
          <w:p w14:paraId="4A9B116E" w14:textId="77777777" w:rsidR="001B2FA5" w:rsidRPr="00EF025A" w:rsidRDefault="001B2FA5" w:rsidP="00B34071">
            <w:pPr>
              <w:pStyle w:val="TableText0"/>
              <w:keepNext/>
              <w:keepLines/>
              <w:rPr>
                <w:rFonts w:ascii="Arial" w:hAnsi="Arial" w:cs="Arial"/>
                <w:color w:val="FF0000"/>
                <w:lang w:val="en-US"/>
              </w:rPr>
            </w:pPr>
            <w:r w:rsidRPr="00EF025A">
              <w:rPr>
                <w:rFonts w:ascii="Arial" w:hAnsi="Arial" w:cs="Arial"/>
                <w:color w:val="FF0000"/>
                <w:lang w:val="en-US"/>
              </w:rPr>
              <w:t>DIM DB connection to the logical standby</w:t>
            </w:r>
          </w:p>
        </w:tc>
      </w:tr>
      <w:tr w:rsidR="001B2FA5" w:rsidRPr="00712180" w14:paraId="40A00D25"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0D7F86FE" w14:textId="77777777" w:rsidR="001B2FA5" w:rsidRPr="00DD323C" w:rsidRDefault="001B2FA5" w:rsidP="00B34071">
            <w:pPr>
              <w:pStyle w:val="TableText0"/>
              <w:keepNext/>
              <w:keepLines/>
              <w:rPr>
                <w:rFonts w:ascii="Arial" w:hAnsi="Arial" w:cs="Arial"/>
                <w:b/>
              </w:rPr>
            </w:pPr>
            <w:r w:rsidRPr="00DD323C">
              <w:rPr>
                <w:rFonts w:ascii="Arial" w:hAnsi="Arial" w:cs="Arial"/>
                <w:b/>
              </w:rPr>
              <w:t>Protocol and Port</w:t>
            </w:r>
          </w:p>
        </w:tc>
        <w:tc>
          <w:tcPr>
            <w:tcW w:w="3444" w:type="pct"/>
            <w:tcBorders>
              <w:top w:val="single" w:sz="6" w:space="0" w:color="auto"/>
              <w:left w:val="single" w:sz="6" w:space="0" w:color="auto"/>
              <w:bottom w:val="single" w:sz="6" w:space="0" w:color="auto"/>
              <w:right w:val="single" w:sz="12" w:space="0" w:color="auto"/>
            </w:tcBorders>
          </w:tcPr>
          <w:p w14:paraId="706A7F3C" w14:textId="77777777" w:rsidR="001B2FA5" w:rsidRPr="00014606" w:rsidRDefault="001B2FA5" w:rsidP="00B3407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roofErr w:type="gramStart"/>
            <w:r>
              <w:rPr>
                <w:rFonts w:ascii="Arial" w:hAnsi="Arial" w:cs="Arial"/>
                <w:lang w:val="en-US"/>
              </w:rPr>
              <w:t xml:space="preserve">)  </w:t>
            </w:r>
            <w:commentRangeStart w:id="35"/>
            <w:r w:rsidRPr="00EF025A">
              <w:rPr>
                <w:rFonts w:ascii="Arial" w:hAnsi="Arial" w:cs="Arial"/>
                <w:color w:val="FF0000"/>
                <w:lang w:val="en-US"/>
              </w:rPr>
              <w:t>????</w:t>
            </w:r>
            <w:commentRangeEnd w:id="35"/>
            <w:proofErr w:type="gramEnd"/>
            <w:r w:rsidR="001C504F">
              <w:rPr>
                <w:rStyle w:val="CommentReference"/>
                <w:rFonts w:ascii="Arial" w:eastAsia="PMingLiU" w:hAnsi="Arial"/>
                <w:bCs w:val="0"/>
                <w:color w:val="000000"/>
              </w:rPr>
              <w:commentReference w:id="35"/>
            </w:r>
          </w:p>
        </w:tc>
      </w:tr>
      <w:tr w:rsidR="001B2FA5" w:rsidRPr="00712180" w14:paraId="58A3AEA6"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57251118" w14:textId="77777777" w:rsidR="001B2FA5" w:rsidRPr="00DD323C" w:rsidRDefault="001B2FA5" w:rsidP="00B34071">
            <w:pPr>
              <w:pStyle w:val="TableText0"/>
              <w:keepNext/>
              <w:keepLines/>
              <w:rPr>
                <w:rFonts w:ascii="Arial" w:hAnsi="Arial" w:cs="Arial"/>
                <w:b/>
              </w:rPr>
            </w:pPr>
            <w:r w:rsidRPr="00DD323C">
              <w:rPr>
                <w:rFonts w:ascii="Arial" w:hAnsi="Arial" w:cs="Arial"/>
                <w:b/>
              </w:rPr>
              <w:t>DC (</w:t>
            </w:r>
            <w:proofErr w:type="spellStart"/>
            <w:r w:rsidRPr="00DD323C">
              <w:rPr>
                <w:rFonts w:ascii="Arial" w:hAnsi="Arial" w:cs="Arial"/>
                <w:b/>
              </w:rPr>
              <w:t>Datacenter</w:t>
            </w:r>
            <w:proofErr w:type="spellEnd"/>
            <w:r w:rsidRPr="00DD323C">
              <w:rPr>
                <w:rFonts w:ascii="Arial" w:hAnsi="Arial" w:cs="Arial"/>
                <w:b/>
              </w:rPr>
              <w:t>) connection</w:t>
            </w:r>
          </w:p>
        </w:tc>
        <w:tc>
          <w:tcPr>
            <w:tcW w:w="3444" w:type="pct"/>
            <w:tcBorders>
              <w:top w:val="single" w:sz="6" w:space="0" w:color="auto"/>
              <w:left w:val="single" w:sz="6" w:space="0" w:color="auto"/>
              <w:bottom w:val="single" w:sz="6" w:space="0" w:color="auto"/>
              <w:right w:val="single" w:sz="12" w:space="0" w:color="auto"/>
            </w:tcBorders>
          </w:tcPr>
          <w:p w14:paraId="440D9897" w14:textId="77777777" w:rsidR="001B2FA5" w:rsidRPr="00014606" w:rsidRDefault="001B2FA5" w:rsidP="00B34071">
            <w:pPr>
              <w:pStyle w:val="TableText0"/>
              <w:keepNext/>
              <w:keepLines/>
              <w:rPr>
                <w:rFonts w:ascii="Arial" w:hAnsi="Arial" w:cs="Arial"/>
                <w:lang w:val="en-US"/>
              </w:rPr>
            </w:pPr>
            <w:r w:rsidRPr="00014606">
              <w:rPr>
                <w:rFonts w:ascii="Arial" w:hAnsi="Arial" w:cs="Arial"/>
                <w:lang w:val="en-US"/>
              </w:rPr>
              <w:t>internal</w:t>
            </w:r>
          </w:p>
        </w:tc>
      </w:tr>
      <w:tr w:rsidR="001B2FA5" w:rsidRPr="006D2395" w14:paraId="6397DE20"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1A6FEF52" w14:textId="77777777" w:rsidR="001B2FA5" w:rsidRPr="00DD323C" w:rsidRDefault="001B2FA5" w:rsidP="00B34071">
            <w:pPr>
              <w:pStyle w:val="TableText0"/>
              <w:keepNext/>
              <w:keepLines/>
              <w:rPr>
                <w:rFonts w:ascii="Arial" w:hAnsi="Arial" w:cs="Arial"/>
                <w:b/>
              </w:rPr>
            </w:pPr>
            <w:r w:rsidRPr="00DD323C">
              <w:rPr>
                <w:rFonts w:ascii="Arial" w:hAnsi="Arial" w:cs="Arial"/>
                <w:b/>
              </w:rPr>
              <w:t>Direction</w:t>
            </w:r>
          </w:p>
        </w:tc>
        <w:tc>
          <w:tcPr>
            <w:tcW w:w="3444" w:type="pct"/>
            <w:tcBorders>
              <w:top w:val="single" w:sz="6" w:space="0" w:color="auto"/>
              <w:left w:val="single" w:sz="6" w:space="0" w:color="auto"/>
              <w:bottom w:val="single" w:sz="6" w:space="0" w:color="auto"/>
              <w:right w:val="single" w:sz="12" w:space="0" w:color="auto"/>
            </w:tcBorders>
          </w:tcPr>
          <w:p w14:paraId="533CEE89" w14:textId="77777777" w:rsidR="001B2FA5" w:rsidRPr="00014606" w:rsidRDefault="001B2FA5" w:rsidP="00B34071">
            <w:pPr>
              <w:pStyle w:val="TableText0"/>
              <w:keepNext/>
              <w:keepLines/>
              <w:rPr>
                <w:rFonts w:ascii="Arial" w:hAnsi="Arial" w:cs="Arial"/>
                <w:lang w:val="en-US"/>
              </w:rPr>
            </w:pPr>
            <w:r>
              <w:rPr>
                <w:rFonts w:ascii="Arial" w:hAnsi="Arial" w:cs="Arial"/>
                <w:lang w:val="en-US"/>
              </w:rPr>
              <w:t>in</w:t>
            </w:r>
            <w:r w:rsidRPr="00351D57">
              <w:rPr>
                <w:rFonts w:ascii="Arial" w:hAnsi="Arial" w:cs="Arial"/>
                <w:lang w:val="en-US"/>
              </w:rPr>
              <w:t>bound</w:t>
            </w:r>
          </w:p>
        </w:tc>
      </w:tr>
      <w:tr w:rsidR="001B2FA5" w:rsidRPr="00A540D4" w14:paraId="0D19934B"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54316217" w14:textId="77777777" w:rsidR="001B2FA5" w:rsidRPr="00DD323C" w:rsidRDefault="001B2FA5" w:rsidP="00B34071">
            <w:pPr>
              <w:pStyle w:val="TableText0"/>
              <w:keepNext/>
              <w:keepLines/>
              <w:rPr>
                <w:rFonts w:ascii="Arial" w:hAnsi="Arial" w:cs="Arial"/>
                <w:b/>
              </w:rPr>
            </w:pPr>
            <w:r w:rsidRPr="00DD323C">
              <w:rPr>
                <w:rFonts w:ascii="Arial" w:hAnsi="Arial" w:cs="Arial"/>
                <w:b/>
              </w:rPr>
              <w:t>Direct connection</w:t>
            </w:r>
          </w:p>
        </w:tc>
        <w:tc>
          <w:tcPr>
            <w:tcW w:w="3444" w:type="pct"/>
            <w:tcBorders>
              <w:top w:val="single" w:sz="6" w:space="0" w:color="auto"/>
              <w:left w:val="single" w:sz="6" w:space="0" w:color="auto"/>
              <w:bottom w:val="single" w:sz="6" w:space="0" w:color="auto"/>
              <w:right w:val="single" w:sz="12" w:space="0" w:color="auto"/>
            </w:tcBorders>
          </w:tcPr>
          <w:p w14:paraId="058CFEDA" w14:textId="77777777" w:rsidR="001B2FA5" w:rsidRPr="00014606" w:rsidRDefault="001B2FA5" w:rsidP="00B34071">
            <w:pPr>
              <w:pStyle w:val="TableText0"/>
              <w:keepNext/>
              <w:keepLines/>
              <w:rPr>
                <w:rFonts w:ascii="Arial" w:hAnsi="Arial" w:cs="Arial"/>
                <w:lang w:val="en-US"/>
              </w:rPr>
            </w:pPr>
            <w:r w:rsidRPr="00014606">
              <w:rPr>
                <w:rFonts w:ascii="Arial" w:hAnsi="Arial" w:cs="Arial"/>
                <w:lang w:val="en-US"/>
              </w:rPr>
              <w:t>yes</w:t>
            </w:r>
          </w:p>
        </w:tc>
      </w:tr>
      <w:tr w:rsidR="001B2FA5" w:rsidRPr="00B931BB" w14:paraId="6CEF23EA"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29344A29" w14:textId="77777777" w:rsidR="001B2FA5" w:rsidRPr="00DD323C" w:rsidRDefault="001B2FA5" w:rsidP="00B34071">
            <w:pPr>
              <w:pStyle w:val="TableText0"/>
              <w:keepNext/>
              <w:keepLines/>
              <w:rPr>
                <w:rFonts w:ascii="Arial" w:hAnsi="Arial" w:cs="Arial"/>
                <w:b/>
              </w:rPr>
            </w:pPr>
            <w:r w:rsidRPr="00DD323C">
              <w:rPr>
                <w:rFonts w:ascii="Arial" w:hAnsi="Arial" w:cs="Arial"/>
                <w:b/>
              </w:rPr>
              <w:t>Security Controls</w:t>
            </w:r>
          </w:p>
        </w:tc>
        <w:tc>
          <w:tcPr>
            <w:tcW w:w="3444" w:type="pct"/>
            <w:tcBorders>
              <w:top w:val="single" w:sz="6" w:space="0" w:color="auto"/>
              <w:left w:val="single" w:sz="6" w:space="0" w:color="auto"/>
              <w:bottom w:val="single" w:sz="6" w:space="0" w:color="auto"/>
              <w:right w:val="single" w:sz="12" w:space="0" w:color="auto"/>
            </w:tcBorders>
          </w:tcPr>
          <w:p w14:paraId="560DDD49" w14:textId="77777777" w:rsidR="001B2FA5" w:rsidRPr="00014606" w:rsidRDefault="001B2FA5" w:rsidP="00B34071">
            <w:pPr>
              <w:pStyle w:val="TableText0"/>
              <w:keepNext/>
              <w:keepLines/>
              <w:rPr>
                <w:rFonts w:ascii="Arial" w:hAnsi="Arial" w:cs="Arial"/>
                <w:lang w:val="en-US"/>
              </w:rPr>
            </w:pPr>
            <w:commentRangeStart w:id="36"/>
            <w:r w:rsidRPr="00014606">
              <w:rPr>
                <w:rFonts w:ascii="Arial" w:hAnsi="Arial" w:cs="Arial"/>
              </w:rPr>
              <w:t>Not specified</w:t>
            </w:r>
            <w:commentRangeEnd w:id="36"/>
            <w:r w:rsidR="007E2CFA">
              <w:rPr>
                <w:rStyle w:val="CommentReference"/>
                <w:rFonts w:ascii="Arial" w:eastAsia="PMingLiU" w:hAnsi="Arial"/>
                <w:bCs w:val="0"/>
                <w:color w:val="000000"/>
              </w:rPr>
              <w:commentReference w:id="36"/>
            </w:r>
          </w:p>
        </w:tc>
      </w:tr>
      <w:tr w:rsidR="001B2FA5" w:rsidRPr="005220F1" w14:paraId="5BB09914"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2D41C584" w14:textId="77777777" w:rsidR="001B2FA5" w:rsidRPr="00DD323C" w:rsidRDefault="001B2FA5" w:rsidP="00B34071">
            <w:pPr>
              <w:pStyle w:val="TableText0"/>
              <w:keepNext/>
              <w:keepLines/>
              <w:rPr>
                <w:rFonts w:ascii="Arial" w:hAnsi="Arial" w:cs="Arial"/>
                <w:sz w:val="24"/>
              </w:rPr>
            </w:pPr>
            <w:r w:rsidRPr="00DD323C">
              <w:rPr>
                <w:rFonts w:ascii="Arial" w:hAnsi="Arial" w:cs="Arial"/>
                <w:b/>
              </w:rPr>
              <w:t>Number of users</w:t>
            </w:r>
          </w:p>
        </w:tc>
        <w:tc>
          <w:tcPr>
            <w:tcW w:w="3444" w:type="pct"/>
            <w:tcBorders>
              <w:top w:val="single" w:sz="6" w:space="0" w:color="auto"/>
              <w:left w:val="single" w:sz="6" w:space="0" w:color="auto"/>
              <w:bottom w:val="single" w:sz="6" w:space="0" w:color="auto"/>
              <w:right w:val="single" w:sz="12" w:space="0" w:color="auto"/>
            </w:tcBorders>
          </w:tcPr>
          <w:p w14:paraId="4F431605" w14:textId="77777777" w:rsidR="001B2FA5" w:rsidRPr="00014606" w:rsidRDefault="001B2FA5" w:rsidP="00B34071">
            <w:pPr>
              <w:pStyle w:val="TableText0"/>
              <w:keepNext/>
              <w:keepLines/>
              <w:rPr>
                <w:rFonts w:ascii="Arial" w:hAnsi="Arial" w:cs="Arial"/>
                <w:lang w:val="en-US"/>
              </w:rPr>
            </w:pPr>
            <w:r w:rsidRPr="00014606">
              <w:rPr>
                <w:rFonts w:ascii="Arial" w:hAnsi="Arial" w:cs="Arial"/>
              </w:rPr>
              <w:t>Not specified</w:t>
            </w:r>
          </w:p>
        </w:tc>
      </w:tr>
      <w:tr w:rsidR="001B2FA5" w:rsidRPr="00B81AA8" w14:paraId="353D65BC"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20ED7740" w14:textId="77777777" w:rsidR="001B2FA5" w:rsidRPr="00DD323C" w:rsidRDefault="001B2FA5" w:rsidP="00B34071">
            <w:pPr>
              <w:pStyle w:val="TableText0"/>
              <w:keepNext/>
              <w:keepLines/>
              <w:rPr>
                <w:rFonts w:ascii="Arial" w:hAnsi="Arial" w:cs="Arial"/>
                <w:sz w:val="24"/>
              </w:rPr>
            </w:pPr>
            <w:r w:rsidRPr="00DD323C">
              <w:rPr>
                <w:rFonts w:ascii="Arial" w:hAnsi="Arial" w:cs="Arial"/>
                <w:b/>
              </w:rPr>
              <w:t>Number of transactions</w:t>
            </w:r>
          </w:p>
        </w:tc>
        <w:tc>
          <w:tcPr>
            <w:tcW w:w="3444" w:type="pct"/>
            <w:tcBorders>
              <w:top w:val="single" w:sz="6" w:space="0" w:color="auto"/>
              <w:left w:val="single" w:sz="6" w:space="0" w:color="auto"/>
              <w:bottom w:val="single" w:sz="6" w:space="0" w:color="auto"/>
              <w:right w:val="single" w:sz="12" w:space="0" w:color="auto"/>
            </w:tcBorders>
          </w:tcPr>
          <w:p w14:paraId="510483B4" w14:textId="77777777" w:rsidR="001B2FA5" w:rsidRPr="00014606" w:rsidRDefault="001B2FA5" w:rsidP="00B34071">
            <w:pPr>
              <w:pStyle w:val="TableText0"/>
              <w:keepNext/>
              <w:keepLines/>
              <w:rPr>
                <w:rFonts w:ascii="Arial" w:hAnsi="Arial" w:cs="Arial"/>
              </w:rPr>
            </w:pPr>
            <w:r w:rsidRPr="00014606">
              <w:rPr>
                <w:rFonts w:ascii="Arial" w:hAnsi="Arial" w:cs="Arial"/>
              </w:rPr>
              <w:t>Not specified</w:t>
            </w:r>
          </w:p>
        </w:tc>
      </w:tr>
      <w:tr w:rsidR="001B2FA5" w:rsidRPr="00B81AA8" w14:paraId="681C9A96"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0F74B2DE" w14:textId="77777777" w:rsidR="001B2FA5" w:rsidRPr="00DD323C" w:rsidRDefault="001B2FA5" w:rsidP="00B34071">
            <w:pPr>
              <w:pStyle w:val="TableText0"/>
              <w:keepNext/>
              <w:keepLines/>
              <w:rPr>
                <w:rFonts w:ascii="Arial" w:hAnsi="Arial" w:cs="Arial"/>
                <w:sz w:val="24"/>
              </w:rPr>
            </w:pPr>
            <w:r w:rsidRPr="00DD323C">
              <w:rPr>
                <w:rFonts w:ascii="Arial" w:hAnsi="Arial" w:cs="Arial"/>
                <w:b/>
              </w:rPr>
              <w:t>Frequency of transactions</w:t>
            </w:r>
          </w:p>
        </w:tc>
        <w:tc>
          <w:tcPr>
            <w:tcW w:w="3444" w:type="pct"/>
            <w:tcBorders>
              <w:top w:val="single" w:sz="6" w:space="0" w:color="auto"/>
              <w:left w:val="single" w:sz="6" w:space="0" w:color="auto"/>
              <w:bottom w:val="single" w:sz="6" w:space="0" w:color="auto"/>
              <w:right w:val="single" w:sz="12" w:space="0" w:color="auto"/>
            </w:tcBorders>
          </w:tcPr>
          <w:p w14:paraId="0AFEB2C3" w14:textId="77777777" w:rsidR="001B2FA5" w:rsidRPr="00014606" w:rsidRDefault="001B2FA5" w:rsidP="00B34071">
            <w:pPr>
              <w:pStyle w:val="TableText0"/>
              <w:keepNext/>
              <w:keepLines/>
              <w:rPr>
                <w:rFonts w:ascii="Arial" w:hAnsi="Arial" w:cs="Arial"/>
              </w:rPr>
            </w:pPr>
            <w:r w:rsidRPr="00014606">
              <w:rPr>
                <w:rFonts w:ascii="Arial" w:hAnsi="Arial" w:cs="Arial"/>
              </w:rPr>
              <w:t>Not specified</w:t>
            </w:r>
          </w:p>
        </w:tc>
      </w:tr>
      <w:tr w:rsidR="001B2FA5" w:rsidRPr="00B81AA8" w14:paraId="20EC4EBE" w14:textId="77777777" w:rsidTr="00B34071">
        <w:tc>
          <w:tcPr>
            <w:tcW w:w="1556" w:type="pct"/>
            <w:tcBorders>
              <w:top w:val="single" w:sz="6" w:space="0" w:color="auto"/>
              <w:left w:val="single" w:sz="12" w:space="0" w:color="auto"/>
              <w:bottom w:val="single" w:sz="6" w:space="0" w:color="auto"/>
              <w:right w:val="single" w:sz="6" w:space="0" w:color="auto"/>
            </w:tcBorders>
            <w:shd w:val="clear" w:color="auto" w:fill="E6E6E6"/>
          </w:tcPr>
          <w:p w14:paraId="2C634BBA" w14:textId="77777777" w:rsidR="001B2FA5" w:rsidRPr="00DD323C" w:rsidRDefault="001B2FA5" w:rsidP="00B34071">
            <w:pPr>
              <w:pStyle w:val="TableText0"/>
              <w:keepNext/>
              <w:keepLines/>
              <w:rPr>
                <w:rFonts w:ascii="Arial" w:hAnsi="Arial" w:cs="Arial"/>
                <w:sz w:val="24"/>
              </w:rPr>
            </w:pPr>
            <w:r w:rsidRPr="00DD323C">
              <w:rPr>
                <w:rFonts w:ascii="Arial" w:hAnsi="Arial" w:cs="Arial"/>
                <w:b/>
              </w:rPr>
              <w:t xml:space="preserve">Volume of data </w:t>
            </w:r>
          </w:p>
        </w:tc>
        <w:tc>
          <w:tcPr>
            <w:tcW w:w="3444" w:type="pct"/>
            <w:tcBorders>
              <w:top w:val="single" w:sz="6" w:space="0" w:color="auto"/>
              <w:left w:val="single" w:sz="6" w:space="0" w:color="auto"/>
              <w:bottom w:val="single" w:sz="6" w:space="0" w:color="auto"/>
              <w:right w:val="single" w:sz="12" w:space="0" w:color="auto"/>
            </w:tcBorders>
          </w:tcPr>
          <w:p w14:paraId="785CF33C" w14:textId="77777777" w:rsidR="001B2FA5" w:rsidRPr="00014606" w:rsidRDefault="001B2FA5" w:rsidP="00B34071">
            <w:pPr>
              <w:pStyle w:val="TableText0"/>
              <w:keepNext/>
              <w:keepLines/>
              <w:rPr>
                <w:rFonts w:ascii="Arial" w:hAnsi="Arial" w:cs="Arial"/>
              </w:rPr>
            </w:pPr>
            <w:r w:rsidRPr="00014606">
              <w:rPr>
                <w:rFonts w:ascii="Arial" w:hAnsi="Arial" w:cs="Arial"/>
              </w:rPr>
              <w:t>Not specified</w:t>
            </w:r>
          </w:p>
        </w:tc>
      </w:tr>
    </w:tbl>
    <w:p w14:paraId="249591F0" w14:textId="77777777" w:rsidR="001B2FA5" w:rsidRDefault="001B2FA5" w:rsidP="001B2FA5">
      <w:pPr>
        <w:pStyle w:val="BodyText"/>
      </w:pPr>
    </w:p>
    <w:p w14:paraId="63AEF079" w14:textId="77777777" w:rsidR="001B2FA5" w:rsidRDefault="001B2FA5" w:rsidP="003F3E3E">
      <w:pPr>
        <w:pStyle w:val="BodyText"/>
      </w:pPr>
    </w:p>
    <w:p w14:paraId="4539786C" w14:textId="77777777" w:rsidR="00016BC0" w:rsidRDefault="00016BC0" w:rsidP="003F3E3E">
      <w:pPr>
        <w:pStyle w:val="BodyText"/>
      </w:pPr>
    </w:p>
    <w:p w14:paraId="13168E2C" w14:textId="15F84F66" w:rsidR="00016BC0" w:rsidRDefault="00016BC0" w:rsidP="00016BC0">
      <w:pPr>
        <w:pStyle w:val="Heading5"/>
      </w:pPr>
      <w:r>
        <w:lastRenderedPageBreak/>
        <w:t>Entity OBI</w:t>
      </w:r>
    </w:p>
    <w:tbl>
      <w:tblPr>
        <w:tblW w:w="5344" w:type="pct"/>
        <w:tblLook w:val="0000" w:firstRow="0" w:lastRow="0" w:firstColumn="0" w:lastColumn="0" w:noHBand="0" w:noVBand="0"/>
      </w:tblPr>
      <w:tblGrid>
        <w:gridCol w:w="3033"/>
        <w:gridCol w:w="6362"/>
      </w:tblGrid>
      <w:tr w:rsidR="004C24B1" w:rsidRPr="008044BD" w14:paraId="05AAD45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2671E1" w14:textId="77777777" w:rsidR="004C24B1" w:rsidRPr="00B81AA8" w:rsidRDefault="004C24B1" w:rsidP="004C24B1">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2EBA877" w14:textId="07219FD6" w:rsidR="004C24B1" w:rsidRPr="009C5616" w:rsidRDefault="004C24B1" w:rsidP="004C24B1">
            <w:pPr>
              <w:pStyle w:val="TableText0"/>
              <w:keepNext/>
              <w:keepLines/>
              <w:rPr>
                <w:rFonts w:ascii="Arial" w:hAnsi="Arial" w:cs="Arial"/>
                <w:lang w:val="en-US"/>
              </w:rPr>
            </w:pPr>
            <w:r>
              <w:rPr>
                <w:rFonts w:ascii="Arial" w:hAnsi="Arial" w:cs="Arial"/>
                <w:lang w:val="en-US"/>
              </w:rPr>
              <w:t>OBI DB connection to the logical standby</w:t>
            </w:r>
          </w:p>
        </w:tc>
      </w:tr>
      <w:tr w:rsidR="004C24B1" w:rsidRPr="00712180" w14:paraId="16ED5E3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A1ECA6" w14:textId="77777777" w:rsidR="004C24B1" w:rsidRPr="00B81AA8" w:rsidRDefault="004C24B1" w:rsidP="004C24B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0004F42" w14:textId="77777777" w:rsidR="004C24B1" w:rsidRPr="009C5616" w:rsidRDefault="004C24B1" w:rsidP="004C24B1">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4C24B1" w:rsidRPr="00712180" w14:paraId="5F49056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B44F3AC" w14:textId="77777777" w:rsidR="004C24B1" w:rsidRDefault="004C24B1" w:rsidP="004C24B1">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F44D917" w14:textId="77777777" w:rsidR="004C24B1" w:rsidRPr="00F967EB" w:rsidRDefault="00000000" w:rsidP="004C24B1">
            <w:pPr>
              <w:pStyle w:val="TableText0"/>
              <w:keepNext/>
              <w:keepLines/>
              <w:rPr>
                <w:rFonts w:ascii="Arial" w:hAnsi="Arial" w:cs="Arial"/>
                <w:lang w:val="en-US"/>
              </w:rPr>
            </w:pPr>
            <w:sdt>
              <w:sdtPr>
                <w:rPr>
                  <w:rFonts w:ascii="Arial" w:hAnsi="Arial" w:cs="Arial"/>
                  <w:lang w:val="en-US"/>
                </w:rPr>
                <w:alias w:val="DC connection"/>
                <w:tag w:val="DC connection"/>
                <w:id w:val="-755132443"/>
                <w:placeholder>
                  <w:docPart w:val="66B7A303C1A641DE9B7D2C2982D44CBB"/>
                </w:placeholder>
                <w:dropDownList>
                  <w:listItem w:displayText="Select" w:value="Select"/>
                  <w:listItem w:displayText="Internal" w:value="Internal"/>
                  <w:listItem w:displayText="External" w:value="External"/>
                </w:dropDownList>
              </w:sdtPr>
              <w:sdtContent>
                <w:r w:rsidR="004C24B1">
                  <w:rPr>
                    <w:rFonts w:ascii="Arial" w:hAnsi="Arial" w:cs="Arial"/>
                    <w:lang w:val="en-US"/>
                  </w:rPr>
                  <w:t>Internal</w:t>
                </w:r>
              </w:sdtContent>
            </w:sdt>
          </w:p>
        </w:tc>
      </w:tr>
      <w:tr w:rsidR="004C24B1" w:rsidRPr="006D2395" w14:paraId="4127B65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60DCD2" w14:textId="77777777" w:rsidR="004C24B1" w:rsidRDefault="004C24B1" w:rsidP="004C24B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20411B3" w14:textId="77777777" w:rsidR="004C24B1" w:rsidRPr="00F967EB" w:rsidRDefault="00000000" w:rsidP="004C24B1">
            <w:pPr>
              <w:pStyle w:val="TableText0"/>
              <w:keepNext/>
              <w:keepLines/>
              <w:rPr>
                <w:rFonts w:ascii="Arial" w:hAnsi="Arial" w:cs="Arial"/>
                <w:lang w:val="en-US"/>
              </w:rPr>
            </w:pPr>
            <w:sdt>
              <w:sdtPr>
                <w:rPr>
                  <w:rFonts w:ascii="Arial" w:hAnsi="Arial" w:cs="Arial"/>
                  <w:lang w:val="en-US"/>
                </w:rPr>
                <w:id w:val="-1872839346"/>
                <w:placeholder>
                  <w:docPart w:val="8C2F5A5605B7419BB2082B5D7F10331D"/>
                </w:placeholder>
                <w:dropDownList>
                  <w:listItem w:displayText="Select" w:value="Select"/>
                  <w:listItem w:displayText="Inbound" w:value="Inbound"/>
                  <w:listItem w:displayText="Outbound" w:value="Outbound"/>
                  <w:listItem w:displayText="Inbound and Outbound" w:value="Inbound and Outbound"/>
                </w:dropDownList>
              </w:sdtPr>
              <w:sdtContent>
                <w:r w:rsidR="004C24B1">
                  <w:rPr>
                    <w:rFonts w:ascii="Arial" w:hAnsi="Arial" w:cs="Arial"/>
                    <w:lang w:val="en-US"/>
                  </w:rPr>
                  <w:t>Inbound</w:t>
                </w:r>
              </w:sdtContent>
            </w:sdt>
          </w:p>
        </w:tc>
      </w:tr>
      <w:tr w:rsidR="004C24B1" w:rsidRPr="00A540D4" w14:paraId="1CD76CD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B8B689F" w14:textId="77777777" w:rsidR="004C24B1" w:rsidRDefault="004C24B1" w:rsidP="004C24B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E397202" w14:textId="77777777" w:rsidR="004C24B1" w:rsidRPr="00F967EB" w:rsidRDefault="004C24B1" w:rsidP="004C24B1">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65314543"/>
                <w:placeholder>
                  <w:docPart w:val="B401724A03B64B6FA2DC2A991AC0A9C6"/>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4C24B1" w:rsidRPr="00B931BB" w14:paraId="61A1165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76BA0A" w14:textId="77777777" w:rsidR="004C24B1" w:rsidRDefault="004C24B1" w:rsidP="004C24B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8CBCDE0" w14:textId="77777777" w:rsidR="004C24B1" w:rsidRPr="00F967EB" w:rsidRDefault="004C24B1" w:rsidP="004C24B1">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7956181"/>
                <w:placeholder>
                  <w:docPart w:val="B401724A03B64B6FA2DC2A991AC0A9C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DA5E5B7" w14:textId="77777777" w:rsidR="004C24B1" w:rsidRPr="00F967EB" w:rsidRDefault="004C24B1" w:rsidP="004C24B1">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29783625"/>
                <w:placeholder>
                  <w:docPart w:val="B401724A03B64B6FA2DC2A991AC0A9C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06A6112" w14:textId="77777777" w:rsidR="004C24B1" w:rsidRPr="00F967EB" w:rsidRDefault="004C24B1" w:rsidP="004C24B1">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022468087"/>
                <w:placeholder>
                  <w:docPart w:val="BFEC07D7A0E843348D915C6325EBEC3A"/>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C1A9CE0" w14:textId="77777777" w:rsidR="004C24B1" w:rsidRDefault="004C24B1" w:rsidP="004C24B1">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400ECBA" w14:textId="77777777" w:rsidR="004C24B1" w:rsidRDefault="004C24B1" w:rsidP="004C24B1">
            <w:pPr>
              <w:pStyle w:val="TableText0"/>
              <w:keepNext/>
              <w:keepLines/>
              <w:rPr>
                <w:rFonts w:ascii="Arial" w:hAnsi="Arial" w:cs="Arial"/>
                <w:lang w:val="en-US"/>
              </w:rPr>
            </w:pPr>
          </w:p>
          <w:p w14:paraId="62869F7B" w14:textId="77777777" w:rsidR="004C24B1" w:rsidRPr="00F967EB" w:rsidRDefault="004C24B1" w:rsidP="004C24B1">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4C24B1" w:rsidRPr="005220F1" w14:paraId="31B2427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BE1D2BA" w14:textId="77777777" w:rsidR="004C24B1" w:rsidRPr="00B81AA8" w:rsidRDefault="004C24B1" w:rsidP="004C24B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15E1758" w14:textId="77777777" w:rsidR="004C24B1" w:rsidRPr="00F967EB" w:rsidRDefault="004C24B1" w:rsidP="004C24B1">
            <w:pPr>
              <w:pStyle w:val="TableText0"/>
              <w:keepNext/>
              <w:keepLines/>
              <w:rPr>
                <w:rFonts w:ascii="Arial" w:hAnsi="Arial" w:cs="Arial"/>
                <w:lang w:val="en-US"/>
              </w:rPr>
            </w:pPr>
            <w:r w:rsidRPr="009566D3">
              <w:rPr>
                <w:rFonts w:ascii="Arial" w:hAnsi="Arial" w:cs="Arial"/>
              </w:rPr>
              <w:t>Not specified</w:t>
            </w:r>
          </w:p>
        </w:tc>
      </w:tr>
      <w:tr w:rsidR="004C24B1" w:rsidRPr="00B81AA8" w14:paraId="11806EC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EADA61B" w14:textId="77777777" w:rsidR="004C24B1" w:rsidRPr="00B81AA8" w:rsidRDefault="004C24B1" w:rsidP="004C24B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6CA147B" w14:textId="77777777" w:rsidR="004C24B1" w:rsidRPr="00F967EB" w:rsidRDefault="004C24B1" w:rsidP="004C24B1">
            <w:pPr>
              <w:pStyle w:val="TableText0"/>
              <w:keepNext/>
              <w:keepLines/>
              <w:rPr>
                <w:rFonts w:ascii="Arial" w:hAnsi="Arial" w:cs="Arial"/>
              </w:rPr>
            </w:pPr>
            <w:r w:rsidRPr="009566D3">
              <w:rPr>
                <w:rFonts w:ascii="Arial" w:hAnsi="Arial" w:cs="Arial"/>
              </w:rPr>
              <w:t>Not specified</w:t>
            </w:r>
          </w:p>
        </w:tc>
      </w:tr>
      <w:tr w:rsidR="004C24B1" w:rsidRPr="00B81AA8" w14:paraId="189249B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695B3" w14:textId="77777777" w:rsidR="004C24B1" w:rsidRPr="00B81AA8" w:rsidRDefault="004C24B1" w:rsidP="004C24B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49997D" w14:textId="77777777" w:rsidR="004C24B1" w:rsidRPr="00F967EB" w:rsidRDefault="004C24B1" w:rsidP="004C24B1">
            <w:pPr>
              <w:pStyle w:val="TableText0"/>
              <w:keepNext/>
              <w:keepLines/>
              <w:rPr>
                <w:rFonts w:ascii="Arial" w:hAnsi="Arial" w:cs="Arial"/>
              </w:rPr>
            </w:pPr>
            <w:r w:rsidRPr="009566D3">
              <w:rPr>
                <w:rFonts w:ascii="Arial" w:hAnsi="Arial" w:cs="Arial"/>
              </w:rPr>
              <w:t>Not specified</w:t>
            </w:r>
          </w:p>
        </w:tc>
      </w:tr>
      <w:tr w:rsidR="004C24B1" w:rsidRPr="00B81AA8" w14:paraId="2C440DE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F22F4AE" w14:textId="77777777" w:rsidR="004C24B1" w:rsidRPr="00B81AA8" w:rsidRDefault="004C24B1" w:rsidP="004C24B1">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B119313" w14:textId="77777777" w:rsidR="004C24B1" w:rsidRPr="00F967EB" w:rsidRDefault="004C24B1" w:rsidP="004C24B1">
            <w:pPr>
              <w:pStyle w:val="TableText0"/>
              <w:keepNext/>
              <w:keepLines/>
              <w:rPr>
                <w:rFonts w:ascii="Arial" w:hAnsi="Arial" w:cs="Arial"/>
              </w:rPr>
            </w:pPr>
            <w:r w:rsidRPr="009566D3">
              <w:rPr>
                <w:rFonts w:ascii="Arial" w:hAnsi="Arial" w:cs="Arial"/>
              </w:rPr>
              <w:t>Not specified</w:t>
            </w:r>
          </w:p>
        </w:tc>
      </w:tr>
    </w:tbl>
    <w:p w14:paraId="20727545" w14:textId="77777777" w:rsidR="00016BC0" w:rsidRDefault="00016BC0" w:rsidP="00016BC0">
      <w:pPr>
        <w:pStyle w:val="BodyText"/>
      </w:pPr>
    </w:p>
    <w:p w14:paraId="64125E0C" w14:textId="77777777" w:rsidR="004C24B1" w:rsidRDefault="004C24B1" w:rsidP="00016BC0">
      <w:pPr>
        <w:pStyle w:val="BodyText"/>
      </w:pPr>
    </w:p>
    <w:p w14:paraId="63AB065B" w14:textId="77777777" w:rsidR="004C24B1" w:rsidRDefault="004C24B1" w:rsidP="00016BC0">
      <w:pPr>
        <w:pStyle w:val="BodyText"/>
      </w:pPr>
    </w:p>
    <w:p w14:paraId="7D390D80" w14:textId="77777777" w:rsidR="004C24B1" w:rsidRDefault="004C24B1" w:rsidP="00016BC0">
      <w:pPr>
        <w:pStyle w:val="BodyText"/>
      </w:pPr>
    </w:p>
    <w:p w14:paraId="033716BF" w14:textId="77777777" w:rsidR="004C24B1" w:rsidRDefault="004C24B1" w:rsidP="00016BC0">
      <w:pPr>
        <w:pStyle w:val="BodyText"/>
      </w:pPr>
    </w:p>
    <w:p w14:paraId="070502DA" w14:textId="77777777" w:rsidR="004C24B1" w:rsidRDefault="004C24B1" w:rsidP="00016BC0">
      <w:pPr>
        <w:pStyle w:val="BodyText"/>
      </w:pPr>
    </w:p>
    <w:p w14:paraId="710906E2" w14:textId="77777777" w:rsidR="004C24B1" w:rsidRDefault="004C24B1" w:rsidP="00016BC0">
      <w:pPr>
        <w:pStyle w:val="BodyText"/>
      </w:pPr>
    </w:p>
    <w:p w14:paraId="05CA9FBE" w14:textId="42AA4A4C" w:rsidR="004C24B1" w:rsidRDefault="004C24B1" w:rsidP="004C24B1">
      <w:pPr>
        <w:pStyle w:val="Heading5"/>
      </w:pPr>
      <w:r>
        <w:t>Entity CDK</w:t>
      </w:r>
    </w:p>
    <w:tbl>
      <w:tblPr>
        <w:tblW w:w="5344" w:type="pct"/>
        <w:tblLook w:val="0000" w:firstRow="0" w:lastRow="0" w:firstColumn="0" w:lastColumn="0" w:noHBand="0" w:noVBand="0"/>
      </w:tblPr>
      <w:tblGrid>
        <w:gridCol w:w="3033"/>
        <w:gridCol w:w="6362"/>
      </w:tblGrid>
      <w:tr w:rsidR="00055644" w:rsidRPr="008044BD" w14:paraId="54A8B0C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4FA6905" w14:textId="77777777" w:rsidR="00055644" w:rsidRPr="00B81AA8" w:rsidRDefault="00055644" w:rsidP="00055644">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59BCA32" w14:textId="41900053" w:rsidR="00055644" w:rsidRPr="009C5616" w:rsidRDefault="00055644" w:rsidP="00055644">
            <w:pPr>
              <w:pStyle w:val="TableText0"/>
              <w:keepNext/>
              <w:keepLines/>
              <w:rPr>
                <w:rFonts w:ascii="Arial" w:hAnsi="Arial" w:cs="Arial"/>
                <w:lang w:val="en-US"/>
              </w:rPr>
            </w:pPr>
            <w:r>
              <w:rPr>
                <w:rFonts w:ascii="Arial" w:hAnsi="Arial" w:cs="Arial"/>
                <w:lang w:val="en-US"/>
              </w:rPr>
              <w:t xml:space="preserve">Queries for SUWI </w:t>
            </w:r>
            <w:proofErr w:type="spellStart"/>
            <w:r>
              <w:rPr>
                <w:rFonts w:ascii="Arial" w:hAnsi="Arial" w:cs="Arial"/>
                <w:lang w:val="en-US"/>
              </w:rPr>
              <w:t>inkijk</w:t>
            </w:r>
            <w:proofErr w:type="spellEnd"/>
          </w:p>
        </w:tc>
      </w:tr>
      <w:tr w:rsidR="00055644" w:rsidRPr="00712180" w14:paraId="13F21CA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692F9F1" w14:textId="77777777" w:rsidR="00055644" w:rsidRPr="00B81AA8" w:rsidRDefault="00055644" w:rsidP="0005564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F8B741C" w14:textId="77777777" w:rsidR="00055644" w:rsidRPr="009C5616" w:rsidRDefault="00055644" w:rsidP="00055644">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055644" w:rsidRPr="00712180" w14:paraId="52FAAF5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A431621" w14:textId="77777777" w:rsidR="00055644" w:rsidRDefault="00055644" w:rsidP="0005564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AB4BE71" w14:textId="77777777" w:rsidR="00055644" w:rsidRPr="00F967EB" w:rsidRDefault="00000000" w:rsidP="00055644">
            <w:pPr>
              <w:pStyle w:val="TableText0"/>
              <w:keepNext/>
              <w:keepLines/>
              <w:rPr>
                <w:rFonts w:ascii="Arial" w:hAnsi="Arial" w:cs="Arial"/>
                <w:lang w:val="en-US"/>
              </w:rPr>
            </w:pPr>
            <w:sdt>
              <w:sdtPr>
                <w:rPr>
                  <w:rFonts w:ascii="Arial" w:hAnsi="Arial" w:cs="Arial"/>
                  <w:lang w:val="en-US"/>
                </w:rPr>
                <w:alias w:val="DC connection"/>
                <w:tag w:val="DC connection"/>
                <w:id w:val="605081443"/>
                <w:placeholder>
                  <w:docPart w:val="89ACCD1CD87C410F80B5E11BB2ADB78D"/>
                </w:placeholder>
                <w:dropDownList>
                  <w:listItem w:displayText="Select" w:value="Select"/>
                  <w:listItem w:displayText="Internal" w:value="Internal"/>
                  <w:listItem w:displayText="External" w:value="External"/>
                </w:dropDownList>
              </w:sdtPr>
              <w:sdtContent>
                <w:r w:rsidR="00055644">
                  <w:rPr>
                    <w:rFonts w:ascii="Arial" w:hAnsi="Arial" w:cs="Arial"/>
                    <w:lang w:val="en-US"/>
                  </w:rPr>
                  <w:t>Internal</w:t>
                </w:r>
              </w:sdtContent>
            </w:sdt>
          </w:p>
        </w:tc>
      </w:tr>
      <w:tr w:rsidR="00055644" w:rsidRPr="006D2395" w14:paraId="302180B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625A8F1" w14:textId="77777777" w:rsidR="00055644" w:rsidRDefault="00055644" w:rsidP="0005564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DCF2DEC" w14:textId="77777777" w:rsidR="00055644" w:rsidRPr="00F967EB" w:rsidRDefault="00000000" w:rsidP="00055644">
            <w:pPr>
              <w:pStyle w:val="TableText0"/>
              <w:keepNext/>
              <w:keepLines/>
              <w:rPr>
                <w:rFonts w:ascii="Arial" w:hAnsi="Arial" w:cs="Arial"/>
                <w:lang w:val="en-US"/>
              </w:rPr>
            </w:pPr>
            <w:sdt>
              <w:sdtPr>
                <w:rPr>
                  <w:rFonts w:ascii="Arial" w:hAnsi="Arial" w:cs="Arial"/>
                  <w:lang w:val="en-US"/>
                </w:rPr>
                <w:id w:val="1793938802"/>
                <w:placeholder>
                  <w:docPart w:val="363E502923E54EC2A48EC4619F0042A6"/>
                </w:placeholder>
                <w:dropDownList>
                  <w:listItem w:displayText="Select" w:value="Select"/>
                  <w:listItem w:displayText="Inbound" w:value="Inbound"/>
                  <w:listItem w:displayText="Outbound" w:value="Outbound"/>
                  <w:listItem w:displayText="Inbound and Outbound" w:value="Inbound and Outbound"/>
                </w:dropDownList>
              </w:sdtPr>
              <w:sdtContent>
                <w:r w:rsidR="00055644">
                  <w:rPr>
                    <w:rFonts w:ascii="Arial" w:hAnsi="Arial" w:cs="Arial"/>
                    <w:lang w:val="en-US"/>
                  </w:rPr>
                  <w:t>Inbound</w:t>
                </w:r>
              </w:sdtContent>
            </w:sdt>
          </w:p>
        </w:tc>
      </w:tr>
      <w:tr w:rsidR="00055644" w:rsidRPr="00A540D4" w14:paraId="51BE7B7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052C47F" w14:textId="77777777" w:rsidR="00055644" w:rsidRDefault="00055644" w:rsidP="0005564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248E678" w14:textId="77777777" w:rsidR="00055644" w:rsidRPr="00F967EB" w:rsidRDefault="00055644" w:rsidP="0005564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142309348"/>
                <w:placeholder>
                  <w:docPart w:val="9D47584FF3CF4A6FA7D92D078F631A5D"/>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055644" w:rsidRPr="00B931BB" w14:paraId="09C01A5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394217C" w14:textId="77777777" w:rsidR="00055644" w:rsidRDefault="00055644" w:rsidP="0005564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4D558EE" w14:textId="77777777" w:rsidR="00055644" w:rsidRPr="00F967EB" w:rsidRDefault="00055644" w:rsidP="0005564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312302546"/>
                <w:placeholder>
                  <w:docPart w:val="9D47584FF3CF4A6FA7D92D078F631A5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7C175DA" w14:textId="77777777" w:rsidR="00055644" w:rsidRPr="00F967EB" w:rsidRDefault="00055644" w:rsidP="00055644">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377547040"/>
                <w:placeholder>
                  <w:docPart w:val="9D47584FF3CF4A6FA7D92D078F631A5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D332C4" w14:textId="77777777" w:rsidR="00055644" w:rsidRPr="00F967EB" w:rsidRDefault="00055644" w:rsidP="00055644">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59969891"/>
                <w:placeholder>
                  <w:docPart w:val="9174835AD655435E8E62F48183B9D6D9"/>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84F6BBB" w14:textId="77777777" w:rsidR="00055644" w:rsidRDefault="00055644" w:rsidP="00055644">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9E4DFAA" w14:textId="77777777" w:rsidR="00055644" w:rsidRDefault="00055644" w:rsidP="00055644">
            <w:pPr>
              <w:pStyle w:val="TableText0"/>
              <w:keepNext/>
              <w:keepLines/>
              <w:rPr>
                <w:rFonts w:ascii="Arial" w:hAnsi="Arial" w:cs="Arial"/>
                <w:lang w:val="en-US"/>
              </w:rPr>
            </w:pPr>
          </w:p>
          <w:p w14:paraId="6C656AD3" w14:textId="77777777" w:rsidR="00055644" w:rsidRPr="00F967EB" w:rsidRDefault="00055644" w:rsidP="00055644">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055644" w:rsidRPr="005220F1" w14:paraId="5A2AB63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9BF2E7C" w14:textId="77777777" w:rsidR="00055644" w:rsidRPr="00B81AA8" w:rsidRDefault="00055644" w:rsidP="0005564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6670B56" w14:textId="77777777" w:rsidR="00055644" w:rsidRPr="00F967EB" w:rsidRDefault="00055644" w:rsidP="00055644">
            <w:pPr>
              <w:pStyle w:val="TableText0"/>
              <w:keepNext/>
              <w:keepLines/>
              <w:rPr>
                <w:rFonts w:ascii="Arial" w:hAnsi="Arial" w:cs="Arial"/>
                <w:lang w:val="en-US"/>
              </w:rPr>
            </w:pPr>
            <w:r w:rsidRPr="009566D3">
              <w:rPr>
                <w:rFonts w:ascii="Arial" w:hAnsi="Arial" w:cs="Arial"/>
              </w:rPr>
              <w:t>Not specified</w:t>
            </w:r>
          </w:p>
        </w:tc>
      </w:tr>
      <w:tr w:rsidR="00055644" w:rsidRPr="00B81AA8" w14:paraId="7C01E03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39E0D64" w14:textId="77777777" w:rsidR="00055644" w:rsidRPr="00B81AA8" w:rsidRDefault="00055644" w:rsidP="0005564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17476E4" w14:textId="77777777" w:rsidR="00055644" w:rsidRPr="00F967EB" w:rsidRDefault="00055644" w:rsidP="00055644">
            <w:pPr>
              <w:pStyle w:val="TableText0"/>
              <w:keepNext/>
              <w:keepLines/>
              <w:rPr>
                <w:rFonts w:ascii="Arial" w:hAnsi="Arial" w:cs="Arial"/>
              </w:rPr>
            </w:pPr>
            <w:r w:rsidRPr="009566D3">
              <w:rPr>
                <w:rFonts w:ascii="Arial" w:hAnsi="Arial" w:cs="Arial"/>
              </w:rPr>
              <w:t>Not specified</w:t>
            </w:r>
          </w:p>
        </w:tc>
      </w:tr>
      <w:tr w:rsidR="00055644" w:rsidRPr="00B81AA8" w14:paraId="2569CA3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F02B00F" w14:textId="77777777" w:rsidR="00055644" w:rsidRPr="00B81AA8" w:rsidRDefault="00055644" w:rsidP="0005564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5291DD1" w14:textId="77777777" w:rsidR="00055644" w:rsidRPr="00F967EB" w:rsidRDefault="00055644" w:rsidP="00055644">
            <w:pPr>
              <w:pStyle w:val="TableText0"/>
              <w:keepNext/>
              <w:keepLines/>
              <w:rPr>
                <w:rFonts w:ascii="Arial" w:hAnsi="Arial" w:cs="Arial"/>
              </w:rPr>
            </w:pPr>
            <w:r w:rsidRPr="009566D3">
              <w:rPr>
                <w:rFonts w:ascii="Arial" w:hAnsi="Arial" w:cs="Arial"/>
              </w:rPr>
              <w:t>Not specified</w:t>
            </w:r>
          </w:p>
        </w:tc>
      </w:tr>
      <w:tr w:rsidR="00055644" w:rsidRPr="00B81AA8" w14:paraId="03447D6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67EAFE3" w14:textId="77777777" w:rsidR="00055644" w:rsidRPr="00B81AA8" w:rsidRDefault="00055644" w:rsidP="00055644">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52E7B7F" w14:textId="77777777" w:rsidR="00055644" w:rsidRPr="00F967EB" w:rsidRDefault="00055644" w:rsidP="00055644">
            <w:pPr>
              <w:pStyle w:val="TableText0"/>
              <w:keepNext/>
              <w:keepLines/>
              <w:rPr>
                <w:rFonts w:ascii="Arial" w:hAnsi="Arial" w:cs="Arial"/>
              </w:rPr>
            </w:pPr>
            <w:r w:rsidRPr="009566D3">
              <w:rPr>
                <w:rFonts w:ascii="Arial" w:hAnsi="Arial" w:cs="Arial"/>
              </w:rPr>
              <w:t>Not specified</w:t>
            </w:r>
          </w:p>
        </w:tc>
      </w:tr>
    </w:tbl>
    <w:p w14:paraId="5466F865" w14:textId="77777777" w:rsidR="004C24B1" w:rsidRDefault="004C24B1" w:rsidP="004C24B1">
      <w:pPr>
        <w:pStyle w:val="BodyText"/>
      </w:pPr>
    </w:p>
    <w:p w14:paraId="54396E36" w14:textId="77777777" w:rsidR="00055644" w:rsidRDefault="00055644" w:rsidP="004C24B1">
      <w:pPr>
        <w:pStyle w:val="BodyText"/>
      </w:pPr>
    </w:p>
    <w:p w14:paraId="29B8A38D" w14:textId="42D4E18A" w:rsidR="00055644" w:rsidRDefault="00055644" w:rsidP="00055644">
      <w:pPr>
        <w:pStyle w:val="Heading5"/>
      </w:pPr>
      <w:r>
        <w:lastRenderedPageBreak/>
        <w:t>KVB</w:t>
      </w:r>
    </w:p>
    <w:tbl>
      <w:tblPr>
        <w:tblW w:w="5344" w:type="pct"/>
        <w:tblLook w:val="0000" w:firstRow="0" w:lastRow="0" w:firstColumn="0" w:lastColumn="0" w:noHBand="0" w:noVBand="0"/>
      </w:tblPr>
      <w:tblGrid>
        <w:gridCol w:w="3033"/>
        <w:gridCol w:w="6362"/>
      </w:tblGrid>
      <w:tr w:rsidR="00C07A1B" w:rsidRPr="008044BD" w14:paraId="032A4F7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C50DAE" w14:textId="77777777" w:rsidR="00C07A1B" w:rsidRPr="00B81AA8" w:rsidRDefault="00C07A1B" w:rsidP="00C07A1B">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8AA9531" w14:textId="360225C6" w:rsidR="00C07A1B" w:rsidRPr="009C5616" w:rsidRDefault="00C07A1B" w:rsidP="00C07A1B">
            <w:pPr>
              <w:pStyle w:val="TableText0"/>
              <w:keepNext/>
              <w:keepLines/>
              <w:rPr>
                <w:rFonts w:ascii="Arial" w:hAnsi="Arial" w:cs="Arial"/>
                <w:lang w:val="en-US"/>
              </w:rPr>
            </w:pPr>
            <w:r>
              <w:rPr>
                <w:rFonts w:ascii="Arial" w:hAnsi="Arial" w:cs="Arial"/>
                <w:lang w:val="en-US"/>
              </w:rPr>
              <w:t>KVB DB connection to the logical standby</w:t>
            </w:r>
          </w:p>
        </w:tc>
      </w:tr>
      <w:tr w:rsidR="00C07A1B" w:rsidRPr="00712180" w14:paraId="3937E74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3874AF" w14:textId="77777777" w:rsidR="00C07A1B" w:rsidRPr="00B81AA8" w:rsidRDefault="00C07A1B" w:rsidP="00C07A1B">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5E1243C" w14:textId="77777777" w:rsidR="00C07A1B" w:rsidRPr="009C5616" w:rsidRDefault="00C07A1B" w:rsidP="00C07A1B">
            <w:pPr>
              <w:pStyle w:val="TableText0"/>
              <w:keepNext/>
              <w:keepLines/>
              <w:rPr>
                <w:rFonts w:ascii="Arial" w:hAnsi="Arial" w:cs="Arial"/>
                <w:lang w:val="en-US"/>
              </w:rPr>
            </w:pPr>
            <w:proofErr w:type="spellStart"/>
            <w:r>
              <w:rPr>
                <w:rFonts w:ascii="Arial" w:hAnsi="Arial" w:cs="Arial"/>
                <w:lang w:val="en-US"/>
              </w:rPr>
              <w:t>jdbc</w:t>
            </w:r>
            <w:proofErr w:type="spellEnd"/>
            <w:r>
              <w:rPr>
                <w:rFonts w:ascii="Arial" w:hAnsi="Arial" w:cs="Arial"/>
                <w:lang w:val="en-US"/>
              </w:rPr>
              <w:t xml:space="preserve"> (1521)</w:t>
            </w:r>
          </w:p>
        </w:tc>
      </w:tr>
      <w:tr w:rsidR="00C07A1B" w:rsidRPr="00712180" w14:paraId="46A7104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0B08960" w14:textId="77777777" w:rsidR="00C07A1B" w:rsidRDefault="00C07A1B" w:rsidP="00C07A1B">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F930801" w14:textId="77777777" w:rsidR="00C07A1B" w:rsidRPr="00F967EB" w:rsidRDefault="00000000" w:rsidP="00C07A1B">
            <w:pPr>
              <w:pStyle w:val="TableText0"/>
              <w:keepNext/>
              <w:keepLines/>
              <w:rPr>
                <w:rFonts w:ascii="Arial" w:hAnsi="Arial" w:cs="Arial"/>
                <w:lang w:val="en-US"/>
              </w:rPr>
            </w:pPr>
            <w:sdt>
              <w:sdtPr>
                <w:rPr>
                  <w:rFonts w:ascii="Arial" w:hAnsi="Arial" w:cs="Arial"/>
                  <w:lang w:val="en-US"/>
                </w:rPr>
                <w:alias w:val="DC connection"/>
                <w:tag w:val="DC connection"/>
                <w:id w:val="1921285239"/>
                <w:placeholder>
                  <w:docPart w:val="F327DD4FD5934D09B59C98153053A321"/>
                </w:placeholder>
                <w:dropDownList>
                  <w:listItem w:displayText="Select" w:value="Select"/>
                  <w:listItem w:displayText="Internal" w:value="Internal"/>
                  <w:listItem w:displayText="External" w:value="External"/>
                </w:dropDownList>
              </w:sdtPr>
              <w:sdtContent>
                <w:r w:rsidR="00C07A1B">
                  <w:rPr>
                    <w:rFonts w:ascii="Arial" w:hAnsi="Arial" w:cs="Arial"/>
                    <w:lang w:val="en-US"/>
                  </w:rPr>
                  <w:t>Internal</w:t>
                </w:r>
              </w:sdtContent>
            </w:sdt>
          </w:p>
        </w:tc>
      </w:tr>
      <w:tr w:rsidR="00C07A1B" w:rsidRPr="006D2395" w14:paraId="30BCD4E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228BF87" w14:textId="77777777" w:rsidR="00C07A1B" w:rsidRDefault="00C07A1B" w:rsidP="00C07A1B">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0484CF3" w14:textId="77777777" w:rsidR="00C07A1B" w:rsidRPr="00F967EB" w:rsidRDefault="00000000" w:rsidP="00C07A1B">
            <w:pPr>
              <w:pStyle w:val="TableText0"/>
              <w:keepNext/>
              <w:keepLines/>
              <w:rPr>
                <w:rFonts w:ascii="Arial" w:hAnsi="Arial" w:cs="Arial"/>
                <w:lang w:val="en-US"/>
              </w:rPr>
            </w:pPr>
            <w:sdt>
              <w:sdtPr>
                <w:rPr>
                  <w:rFonts w:ascii="Arial" w:hAnsi="Arial" w:cs="Arial"/>
                  <w:lang w:val="en-US"/>
                </w:rPr>
                <w:id w:val="1236977184"/>
                <w:placeholder>
                  <w:docPart w:val="8B203564D54744CAAF897B108A2E9907"/>
                </w:placeholder>
                <w:dropDownList>
                  <w:listItem w:displayText="Select" w:value="Select"/>
                  <w:listItem w:displayText="Inbound" w:value="Inbound"/>
                  <w:listItem w:displayText="Outbound" w:value="Outbound"/>
                  <w:listItem w:displayText="Inbound and Outbound" w:value="Inbound and Outbound"/>
                </w:dropDownList>
              </w:sdtPr>
              <w:sdtContent>
                <w:r w:rsidR="00C07A1B">
                  <w:rPr>
                    <w:rFonts w:ascii="Arial" w:hAnsi="Arial" w:cs="Arial"/>
                    <w:lang w:val="en-US"/>
                  </w:rPr>
                  <w:t>Inbound</w:t>
                </w:r>
              </w:sdtContent>
            </w:sdt>
          </w:p>
        </w:tc>
      </w:tr>
      <w:tr w:rsidR="00C07A1B" w:rsidRPr="00A540D4" w14:paraId="0AF80DC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73F83F8" w14:textId="77777777" w:rsidR="00C07A1B" w:rsidRDefault="00C07A1B" w:rsidP="00C07A1B">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AB69ED4" w14:textId="77777777" w:rsidR="00C07A1B" w:rsidRPr="00F967EB" w:rsidRDefault="00C07A1B" w:rsidP="00C07A1B">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341672220"/>
                <w:placeholder>
                  <w:docPart w:val="DE38CD97807646A8B8AE130D4799CC69"/>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C07A1B" w:rsidRPr="00B931BB" w14:paraId="20706C1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93527D7" w14:textId="77777777" w:rsidR="00C07A1B" w:rsidRDefault="00C07A1B" w:rsidP="00C07A1B">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74644D0" w14:textId="77777777" w:rsidR="00C07A1B" w:rsidRPr="00F967EB" w:rsidRDefault="00C07A1B" w:rsidP="00C07A1B">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12182474"/>
                <w:placeholder>
                  <w:docPart w:val="DE38CD97807646A8B8AE130D4799CC6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DCAB402" w14:textId="77777777" w:rsidR="00C07A1B" w:rsidRPr="00F967EB" w:rsidRDefault="00C07A1B" w:rsidP="00C07A1B">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13227738"/>
                <w:placeholder>
                  <w:docPart w:val="DE38CD97807646A8B8AE130D4799CC6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4687F68" w14:textId="77777777" w:rsidR="00C07A1B" w:rsidRPr="00F967EB" w:rsidRDefault="00C07A1B" w:rsidP="00C07A1B">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480274943"/>
                <w:placeholder>
                  <w:docPart w:val="25316E165994489CA6AEA07C988553E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7EC619E" w14:textId="77777777" w:rsidR="00C07A1B" w:rsidRDefault="00C07A1B" w:rsidP="00C07A1B">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269C404" w14:textId="77777777" w:rsidR="00C07A1B" w:rsidRDefault="00C07A1B" w:rsidP="00C07A1B">
            <w:pPr>
              <w:pStyle w:val="TableText0"/>
              <w:keepNext/>
              <w:keepLines/>
              <w:rPr>
                <w:rFonts w:ascii="Arial" w:hAnsi="Arial" w:cs="Arial"/>
                <w:lang w:val="en-US"/>
              </w:rPr>
            </w:pPr>
          </w:p>
          <w:p w14:paraId="2E918A39" w14:textId="77777777" w:rsidR="00C07A1B" w:rsidRPr="00F967EB" w:rsidRDefault="00C07A1B" w:rsidP="00C07A1B">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C07A1B" w:rsidRPr="005220F1" w14:paraId="0917A13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3EFDF30" w14:textId="77777777" w:rsidR="00C07A1B" w:rsidRPr="00B81AA8" w:rsidRDefault="00C07A1B" w:rsidP="00C07A1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45201B0" w14:textId="77777777" w:rsidR="00C07A1B" w:rsidRPr="00F967EB" w:rsidRDefault="00C07A1B" w:rsidP="00C07A1B">
            <w:pPr>
              <w:pStyle w:val="TableText0"/>
              <w:keepNext/>
              <w:keepLines/>
              <w:rPr>
                <w:rFonts w:ascii="Arial" w:hAnsi="Arial" w:cs="Arial"/>
                <w:lang w:val="en-US"/>
              </w:rPr>
            </w:pPr>
            <w:r w:rsidRPr="009566D3">
              <w:rPr>
                <w:rFonts w:ascii="Arial" w:hAnsi="Arial" w:cs="Arial"/>
              </w:rPr>
              <w:t>Not specified</w:t>
            </w:r>
          </w:p>
        </w:tc>
      </w:tr>
      <w:tr w:rsidR="00C07A1B" w:rsidRPr="00B81AA8" w14:paraId="3270057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A8FB023" w14:textId="77777777" w:rsidR="00C07A1B" w:rsidRPr="00B81AA8" w:rsidRDefault="00C07A1B" w:rsidP="00C07A1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56518AA" w14:textId="77777777" w:rsidR="00C07A1B" w:rsidRPr="00F967EB" w:rsidRDefault="00C07A1B" w:rsidP="00C07A1B">
            <w:pPr>
              <w:pStyle w:val="TableText0"/>
              <w:keepNext/>
              <w:keepLines/>
              <w:rPr>
                <w:rFonts w:ascii="Arial" w:hAnsi="Arial" w:cs="Arial"/>
              </w:rPr>
            </w:pPr>
            <w:r w:rsidRPr="009566D3">
              <w:rPr>
                <w:rFonts w:ascii="Arial" w:hAnsi="Arial" w:cs="Arial"/>
              </w:rPr>
              <w:t>Not specified</w:t>
            </w:r>
          </w:p>
        </w:tc>
      </w:tr>
      <w:tr w:rsidR="00C07A1B" w:rsidRPr="00B81AA8" w14:paraId="08164CF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8E08DD" w14:textId="77777777" w:rsidR="00C07A1B" w:rsidRPr="00B81AA8" w:rsidRDefault="00C07A1B" w:rsidP="00C07A1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9F6B1F7" w14:textId="77777777" w:rsidR="00C07A1B" w:rsidRPr="00F967EB" w:rsidRDefault="00C07A1B" w:rsidP="00C07A1B">
            <w:pPr>
              <w:pStyle w:val="TableText0"/>
              <w:keepNext/>
              <w:keepLines/>
              <w:rPr>
                <w:rFonts w:ascii="Arial" w:hAnsi="Arial" w:cs="Arial"/>
              </w:rPr>
            </w:pPr>
            <w:r w:rsidRPr="009566D3">
              <w:rPr>
                <w:rFonts w:ascii="Arial" w:hAnsi="Arial" w:cs="Arial"/>
              </w:rPr>
              <w:t>Not specified</w:t>
            </w:r>
          </w:p>
        </w:tc>
      </w:tr>
      <w:tr w:rsidR="00C07A1B" w:rsidRPr="00B81AA8" w14:paraId="0494C14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A935980" w14:textId="77777777" w:rsidR="00C07A1B" w:rsidRPr="00B81AA8" w:rsidRDefault="00C07A1B" w:rsidP="00C07A1B">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1DD5F10" w14:textId="77777777" w:rsidR="00C07A1B" w:rsidRPr="00F967EB" w:rsidRDefault="00C07A1B" w:rsidP="00C07A1B">
            <w:pPr>
              <w:pStyle w:val="TableText0"/>
              <w:keepNext/>
              <w:keepLines/>
              <w:rPr>
                <w:rFonts w:ascii="Arial" w:hAnsi="Arial" w:cs="Arial"/>
              </w:rPr>
            </w:pPr>
            <w:r w:rsidRPr="009566D3">
              <w:rPr>
                <w:rFonts w:ascii="Arial" w:hAnsi="Arial" w:cs="Arial"/>
              </w:rPr>
              <w:t>Not specified</w:t>
            </w:r>
          </w:p>
        </w:tc>
      </w:tr>
    </w:tbl>
    <w:p w14:paraId="7418E5B4" w14:textId="77777777" w:rsidR="00055644" w:rsidRDefault="00055644" w:rsidP="00055644">
      <w:pPr>
        <w:pStyle w:val="BodyText"/>
      </w:pPr>
    </w:p>
    <w:p w14:paraId="45269811" w14:textId="77777777" w:rsidR="00C07A1B" w:rsidRDefault="00C07A1B" w:rsidP="00055644">
      <w:pPr>
        <w:pStyle w:val="BodyText"/>
      </w:pPr>
    </w:p>
    <w:p w14:paraId="6C235C0B" w14:textId="77777777" w:rsidR="00C07A1B" w:rsidRDefault="00C07A1B" w:rsidP="00055644">
      <w:pPr>
        <w:pStyle w:val="BodyText"/>
      </w:pPr>
    </w:p>
    <w:p w14:paraId="3334828D" w14:textId="77777777" w:rsidR="00C07A1B" w:rsidRDefault="00C07A1B" w:rsidP="00055644">
      <w:pPr>
        <w:pStyle w:val="BodyText"/>
      </w:pPr>
    </w:p>
    <w:p w14:paraId="2C9586BD" w14:textId="77777777" w:rsidR="00C07A1B" w:rsidRDefault="00C07A1B" w:rsidP="00055644">
      <w:pPr>
        <w:pStyle w:val="BodyText"/>
      </w:pPr>
    </w:p>
    <w:p w14:paraId="6F93D71A" w14:textId="77777777" w:rsidR="00C07A1B" w:rsidRDefault="00C07A1B" w:rsidP="00055644">
      <w:pPr>
        <w:pStyle w:val="BodyText"/>
      </w:pPr>
    </w:p>
    <w:p w14:paraId="6D31726B" w14:textId="77777777" w:rsidR="00C07A1B" w:rsidRDefault="00C07A1B" w:rsidP="00055644">
      <w:pPr>
        <w:pStyle w:val="BodyText"/>
      </w:pPr>
    </w:p>
    <w:p w14:paraId="05AD486A" w14:textId="3D584169" w:rsidR="00C07A1B" w:rsidRDefault="00C07A1B" w:rsidP="00C07A1B">
      <w:pPr>
        <w:pStyle w:val="Heading4"/>
      </w:pPr>
      <w:r>
        <w:lastRenderedPageBreak/>
        <w:t>SONAR File system</w:t>
      </w:r>
    </w:p>
    <w:p w14:paraId="02207490" w14:textId="0445FBFC" w:rsidR="00C07A1B" w:rsidRDefault="00396BD4" w:rsidP="00C07A1B">
      <w:pPr>
        <w:pStyle w:val="BodyText"/>
      </w:pPr>
      <w:r w:rsidRPr="001C4531">
        <w:rPr>
          <w:noProof/>
          <w:lang w:val="nl-NL" w:eastAsia="nl-NL" w:bidi="ar-SA"/>
        </w:rPr>
        <w:drawing>
          <wp:inline distT="0" distB="0" distL="0" distR="0" wp14:anchorId="0BE0AE6B" wp14:editId="458FF75E">
            <wp:extent cx="3906317" cy="4263555"/>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1492" cy="4269203"/>
                    </a:xfrm>
                    <a:prstGeom prst="rect">
                      <a:avLst/>
                    </a:prstGeom>
                  </pic:spPr>
                </pic:pic>
              </a:graphicData>
            </a:graphic>
          </wp:inline>
        </w:drawing>
      </w:r>
    </w:p>
    <w:p w14:paraId="504AC1CD" w14:textId="77777777" w:rsidR="00396BD4" w:rsidRDefault="00396BD4" w:rsidP="00C07A1B">
      <w:pPr>
        <w:pStyle w:val="BodyText"/>
      </w:pPr>
    </w:p>
    <w:p w14:paraId="70769725" w14:textId="204B782C" w:rsidR="00396BD4" w:rsidRDefault="00396BD4" w:rsidP="00396BD4">
      <w:pPr>
        <w:pStyle w:val="Heading5"/>
      </w:pPr>
      <w:r>
        <w:t xml:space="preserve">Entity </w:t>
      </w:r>
      <w:r w:rsidR="002E4932">
        <w:t>UWV FB</w:t>
      </w:r>
    </w:p>
    <w:tbl>
      <w:tblPr>
        <w:tblW w:w="5344" w:type="pct"/>
        <w:tblLook w:val="0000" w:firstRow="0" w:lastRow="0" w:firstColumn="0" w:lastColumn="0" w:noHBand="0" w:noVBand="0"/>
      </w:tblPr>
      <w:tblGrid>
        <w:gridCol w:w="3033"/>
        <w:gridCol w:w="6362"/>
      </w:tblGrid>
      <w:tr w:rsidR="00670DBC" w:rsidRPr="008044BD" w14:paraId="6002C27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DA13DAD" w14:textId="77777777" w:rsidR="00670DBC" w:rsidRPr="00B81AA8" w:rsidRDefault="00670DBC" w:rsidP="00670DB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DC8160C" w14:textId="70975C2C" w:rsidR="00670DBC" w:rsidRPr="009C5616" w:rsidRDefault="00670DBC" w:rsidP="00670DBC">
            <w:pPr>
              <w:pStyle w:val="TableText0"/>
              <w:keepNext/>
              <w:keepLines/>
              <w:rPr>
                <w:rFonts w:ascii="Arial" w:hAnsi="Arial" w:cs="Arial"/>
                <w:lang w:val="en-US"/>
              </w:rPr>
            </w:pPr>
            <w:r>
              <w:rPr>
                <w:rFonts w:ascii="Arial" w:hAnsi="Arial" w:cs="Arial"/>
              </w:rPr>
              <w:t xml:space="preserve">UWV </w:t>
            </w:r>
            <w:r w:rsidRPr="007D4EB1">
              <w:rPr>
                <w:rFonts w:ascii="Arial" w:hAnsi="Arial" w:cs="Arial"/>
              </w:rPr>
              <w:t>Functional Support</w:t>
            </w:r>
            <w:r>
              <w:rPr>
                <w:rFonts w:ascii="Arial" w:hAnsi="Arial" w:cs="Arial"/>
              </w:rPr>
              <w:t xml:space="preserve"> – access to samba share</w:t>
            </w:r>
          </w:p>
        </w:tc>
      </w:tr>
      <w:tr w:rsidR="004467B9" w:rsidRPr="00712180" w14:paraId="34F9DA8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EB55F3" w14:textId="77777777" w:rsidR="004467B9" w:rsidRPr="00B81AA8" w:rsidRDefault="004467B9" w:rsidP="004467B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34D3BBF" w14:textId="35E54CDC" w:rsidR="004467B9" w:rsidRPr="009C5616" w:rsidRDefault="004467B9" w:rsidP="004467B9">
            <w:pPr>
              <w:pStyle w:val="TableText0"/>
              <w:keepNext/>
              <w:keepLines/>
              <w:rPr>
                <w:rFonts w:ascii="Arial" w:hAnsi="Arial" w:cs="Arial"/>
                <w:lang w:val="en-US"/>
              </w:rPr>
            </w:pPr>
            <w:r>
              <w:rPr>
                <w:rFonts w:ascii="Arial" w:hAnsi="Arial" w:cs="Arial"/>
                <w:lang w:val="nl-NL"/>
              </w:rPr>
              <w:t>SMB v3</w:t>
            </w:r>
            <w:r w:rsidRPr="005B7387">
              <w:rPr>
                <w:rFonts w:ascii="Arial" w:hAnsi="Arial" w:cs="Arial"/>
                <w:lang w:val="nl-NL"/>
              </w:rPr>
              <w:t xml:space="preserve"> (</w:t>
            </w:r>
            <w:r>
              <w:rPr>
                <w:rFonts w:ascii="Arial" w:hAnsi="Arial" w:cs="Arial"/>
                <w:lang w:val="nl-NL"/>
              </w:rPr>
              <w:t>445</w:t>
            </w:r>
            <w:r w:rsidRPr="005B7387">
              <w:rPr>
                <w:rFonts w:ascii="Arial" w:hAnsi="Arial" w:cs="Arial"/>
                <w:lang w:val="nl-NL"/>
              </w:rPr>
              <w:t xml:space="preserve">) </w:t>
            </w:r>
          </w:p>
        </w:tc>
      </w:tr>
      <w:tr w:rsidR="004467B9" w:rsidRPr="00712180" w14:paraId="60BCBFC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040C268" w14:textId="77777777" w:rsidR="004467B9" w:rsidRDefault="004467B9" w:rsidP="004467B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F6F026B" w14:textId="77777777" w:rsidR="004467B9" w:rsidRPr="00F967EB" w:rsidRDefault="00000000" w:rsidP="004467B9">
            <w:pPr>
              <w:pStyle w:val="TableText0"/>
              <w:keepNext/>
              <w:keepLines/>
              <w:rPr>
                <w:rFonts w:ascii="Arial" w:hAnsi="Arial" w:cs="Arial"/>
                <w:lang w:val="en-US"/>
              </w:rPr>
            </w:pPr>
            <w:sdt>
              <w:sdtPr>
                <w:rPr>
                  <w:rFonts w:ascii="Arial" w:hAnsi="Arial" w:cs="Arial"/>
                  <w:lang w:val="en-US"/>
                </w:rPr>
                <w:alias w:val="DC connection"/>
                <w:tag w:val="DC connection"/>
                <w:id w:val="-142432529"/>
                <w:placeholder>
                  <w:docPart w:val="D3BD2627EA9E425BB1C1A1AB1058CFC7"/>
                </w:placeholder>
                <w:dropDownList>
                  <w:listItem w:displayText="Select" w:value="Select"/>
                  <w:listItem w:displayText="Internal" w:value="Internal"/>
                  <w:listItem w:displayText="External" w:value="External"/>
                </w:dropDownList>
              </w:sdtPr>
              <w:sdtContent>
                <w:r w:rsidR="004467B9">
                  <w:rPr>
                    <w:rFonts w:ascii="Arial" w:hAnsi="Arial" w:cs="Arial"/>
                    <w:lang w:val="en-US"/>
                  </w:rPr>
                  <w:t>Internal</w:t>
                </w:r>
              </w:sdtContent>
            </w:sdt>
          </w:p>
        </w:tc>
      </w:tr>
      <w:tr w:rsidR="004467B9" w:rsidRPr="006D2395" w14:paraId="3C1583F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4160757" w14:textId="77777777" w:rsidR="004467B9" w:rsidRDefault="004467B9" w:rsidP="004467B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C246A7A" w14:textId="77777777" w:rsidR="004467B9" w:rsidRPr="00F967EB" w:rsidRDefault="00000000" w:rsidP="004467B9">
            <w:pPr>
              <w:pStyle w:val="TableText0"/>
              <w:keepNext/>
              <w:keepLines/>
              <w:rPr>
                <w:rFonts w:ascii="Arial" w:hAnsi="Arial" w:cs="Arial"/>
                <w:lang w:val="en-US"/>
              </w:rPr>
            </w:pPr>
            <w:sdt>
              <w:sdtPr>
                <w:rPr>
                  <w:rFonts w:ascii="Arial" w:hAnsi="Arial" w:cs="Arial"/>
                  <w:lang w:val="en-US"/>
                </w:rPr>
                <w:id w:val="-1891263306"/>
                <w:placeholder>
                  <w:docPart w:val="41A88E822580485CB907F09ADFC4DB2F"/>
                </w:placeholder>
                <w:dropDownList>
                  <w:listItem w:displayText="Select" w:value="Select"/>
                  <w:listItem w:displayText="Inbound" w:value="Inbound"/>
                  <w:listItem w:displayText="Outbound" w:value="Outbound"/>
                  <w:listItem w:displayText="Inbound and Outbound" w:value="Inbound and Outbound"/>
                </w:dropDownList>
              </w:sdtPr>
              <w:sdtContent>
                <w:r w:rsidR="004467B9">
                  <w:rPr>
                    <w:rFonts w:ascii="Arial" w:hAnsi="Arial" w:cs="Arial"/>
                    <w:lang w:val="en-US"/>
                  </w:rPr>
                  <w:t>Inbound</w:t>
                </w:r>
              </w:sdtContent>
            </w:sdt>
          </w:p>
        </w:tc>
      </w:tr>
      <w:tr w:rsidR="004467B9" w:rsidRPr="00A540D4" w14:paraId="3282128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073822E" w14:textId="77777777" w:rsidR="004467B9" w:rsidRDefault="004467B9" w:rsidP="004467B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A55D915" w14:textId="77777777" w:rsidR="004467B9" w:rsidRDefault="004467B9" w:rsidP="004467B9">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624271656"/>
                <w:placeholder>
                  <w:docPart w:val="F2FD0EEAE2504CB2B3054316AD320F1E"/>
                </w:placeholder>
                <w:dropDownList>
                  <w:listItem w:displayText="Select" w:value="Select"/>
                  <w:listItem w:displayText="Yes" w:value="Yes"/>
                  <w:listItem w:displayText="No" w:value="No"/>
                </w:dropDownList>
              </w:sdtPr>
              <w:sdtContent>
                <w:r>
                  <w:rPr>
                    <w:rFonts w:ascii="Arial" w:hAnsi="Arial" w:cs="Arial"/>
                    <w:lang w:val="en-US"/>
                  </w:rPr>
                  <w:t>No</w:t>
                </w:r>
              </w:sdtContent>
            </w:sdt>
            <w:r>
              <w:rPr>
                <w:rFonts w:ascii="Arial" w:hAnsi="Arial" w:cs="Arial"/>
                <w:lang w:val="en-US"/>
              </w:rPr>
              <w:t xml:space="preserve">  </w:t>
            </w:r>
          </w:p>
          <w:p w14:paraId="1A75C137" w14:textId="77777777" w:rsidR="004467B9" w:rsidRPr="00F967EB" w:rsidRDefault="004467B9" w:rsidP="004467B9">
            <w:pPr>
              <w:pStyle w:val="TableText0"/>
              <w:keepNext/>
              <w:keepLines/>
              <w:rPr>
                <w:rFonts w:ascii="Arial" w:hAnsi="Arial" w:cs="Arial"/>
                <w:lang w:val="en-US"/>
              </w:rPr>
            </w:pPr>
            <w:r>
              <w:rPr>
                <w:rFonts w:ascii="Arial" w:hAnsi="Arial" w:cs="Arial"/>
                <w:lang w:val="en-US"/>
              </w:rPr>
              <w:t>Via: UCRA</w:t>
            </w:r>
          </w:p>
        </w:tc>
      </w:tr>
      <w:tr w:rsidR="004467B9" w:rsidRPr="00B931BB" w14:paraId="4350ED0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30CA931" w14:textId="77777777" w:rsidR="004467B9" w:rsidRDefault="004467B9" w:rsidP="004467B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7C39DD5" w14:textId="77777777" w:rsidR="004467B9" w:rsidRPr="00F967EB" w:rsidRDefault="004467B9" w:rsidP="004467B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740523591"/>
                <w:placeholder>
                  <w:docPart w:val="F2FD0EEAE2504CB2B3054316AD320F1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68AD6D7" w14:textId="77777777" w:rsidR="004467B9" w:rsidRPr="00F967EB" w:rsidRDefault="004467B9" w:rsidP="004467B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678348425"/>
                <w:placeholder>
                  <w:docPart w:val="F2FD0EEAE2504CB2B3054316AD320F1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7609D25" w14:textId="77777777" w:rsidR="004467B9" w:rsidRPr="00F967EB" w:rsidRDefault="004467B9" w:rsidP="004467B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563029576"/>
                <w:placeholder>
                  <w:docPart w:val="E3F9C06B28E94FC8968E9C8BCB51A220"/>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0796044" w14:textId="77777777" w:rsidR="004467B9" w:rsidRDefault="004467B9" w:rsidP="004467B9">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B6F0A02" w14:textId="77777777" w:rsidR="004467B9" w:rsidRDefault="004467B9" w:rsidP="004467B9">
            <w:pPr>
              <w:pStyle w:val="TableText0"/>
              <w:keepNext/>
              <w:keepLines/>
              <w:rPr>
                <w:rFonts w:ascii="Arial" w:hAnsi="Arial" w:cs="Arial"/>
                <w:lang w:val="en-US"/>
              </w:rPr>
            </w:pPr>
          </w:p>
          <w:p w14:paraId="6DDFF1EC" w14:textId="77777777" w:rsidR="004467B9" w:rsidRPr="00F967EB" w:rsidRDefault="004467B9" w:rsidP="004467B9">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4467B9" w:rsidRPr="005220F1" w14:paraId="0CBC81D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2A24751" w14:textId="77777777" w:rsidR="004467B9" w:rsidRPr="00B81AA8" w:rsidRDefault="004467B9" w:rsidP="004467B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696A81E" w14:textId="77777777" w:rsidR="004467B9" w:rsidRPr="00F967EB" w:rsidRDefault="004467B9" w:rsidP="004467B9">
            <w:pPr>
              <w:pStyle w:val="TableText0"/>
              <w:keepNext/>
              <w:keepLines/>
              <w:rPr>
                <w:rFonts w:ascii="Arial" w:hAnsi="Arial" w:cs="Arial"/>
                <w:lang w:val="en-US"/>
              </w:rPr>
            </w:pPr>
            <w:r w:rsidRPr="007D4EB1">
              <w:rPr>
                <w:rFonts w:ascii="Arial" w:hAnsi="Arial" w:cs="Arial"/>
              </w:rPr>
              <w:t>Less than 10 total assumed</w:t>
            </w:r>
          </w:p>
        </w:tc>
      </w:tr>
      <w:tr w:rsidR="004467B9" w:rsidRPr="00B81AA8" w14:paraId="793EAAC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6CE8B3F" w14:textId="77777777" w:rsidR="004467B9" w:rsidRPr="00B81AA8" w:rsidRDefault="004467B9" w:rsidP="004467B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CC0BDD0" w14:textId="77777777" w:rsidR="004467B9" w:rsidRPr="00F967EB" w:rsidRDefault="004467B9" w:rsidP="004467B9">
            <w:pPr>
              <w:pStyle w:val="TableText0"/>
              <w:keepNext/>
              <w:keepLines/>
              <w:rPr>
                <w:rFonts w:ascii="Arial" w:hAnsi="Arial" w:cs="Arial"/>
              </w:rPr>
            </w:pPr>
            <w:r w:rsidRPr="009566D3">
              <w:rPr>
                <w:rFonts w:ascii="Arial" w:hAnsi="Arial" w:cs="Arial"/>
              </w:rPr>
              <w:t>Not specified</w:t>
            </w:r>
          </w:p>
        </w:tc>
      </w:tr>
      <w:tr w:rsidR="004467B9" w:rsidRPr="00B81AA8" w14:paraId="2142D1B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2B7D4B" w14:textId="77777777" w:rsidR="004467B9" w:rsidRPr="00B81AA8" w:rsidRDefault="004467B9" w:rsidP="004467B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372AC25" w14:textId="77777777" w:rsidR="004467B9" w:rsidRPr="00F967EB" w:rsidRDefault="004467B9" w:rsidP="004467B9">
            <w:pPr>
              <w:pStyle w:val="TableText0"/>
              <w:keepNext/>
              <w:keepLines/>
              <w:rPr>
                <w:rFonts w:ascii="Arial" w:hAnsi="Arial" w:cs="Arial"/>
              </w:rPr>
            </w:pPr>
            <w:r w:rsidRPr="009566D3">
              <w:rPr>
                <w:rFonts w:ascii="Arial" w:hAnsi="Arial" w:cs="Arial"/>
              </w:rPr>
              <w:t>Not specified</w:t>
            </w:r>
          </w:p>
        </w:tc>
      </w:tr>
      <w:tr w:rsidR="004467B9" w:rsidRPr="00B81AA8" w14:paraId="1CD2B7D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B7373BB" w14:textId="77777777" w:rsidR="004467B9" w:rsidRPr="00B81AA8" w:rsidRDefault="004467B9" w:rsidP="004467B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372B8D26" w14:textId="77777777" w:rsidR="004467B9" w:rsidRPr="00F967EB" w:rsidRDefault="004467B9" w:rsidP="004467B9">
            <w:pPr>
              <w:pStyle w:val="TableText0"/>
              <w:keepNext/>
              <w:keepLines/>
              <w:rPr>
                <w:rFonts w:ascii="Arial" w:hAnsi="Arial" w:cs="Arial"/>
              </w:rPr>
            </w:pPr>
            <w:r w:rsidRPr="007D4EB1">
              <w:rPr>
                <w:rFonts w:ascii="Arial" w:hAnsi="Arial" w:cs="Arial"/>
              </w:rPr>
              <w:t>Low</w:t>
            </w:r>
          </w:p>
        </w:tc>
      </w:tr>
    </w:tbl>
    <w:p w14:paraId="11F4EA00" w14:textId="77777777" w:rsidR="002E4932" w:rsidRDefault="002E4932" w:rsidP="002E4932">
      <w:pPr>
        <w:pStyle w:val="BodyText"/>
      </w:pPr>
    </w:p>
    <w:p w14:paraId="28C8FCD9" w14:textId="77777777" w:rsidR="004467B9" w:rsidRDefault="004467B9" w:rsidP="002E4932">
      <w:pPr>
        <w:pStyle w:val="BodyText"/>
      </w:pPr>
    </w:p>
    <w:p w14:paraId="3B3A451B" w14:textId="485C013F" w:rsidR="004467B9" w:rsidRDefault="000A09E7" w:rsidP="004467B9">
      <w:pPr>
        <w:pStyle w:val="Heading5"/>
      </w:pPr>
      <w:r>
        <w:lastRenderedPageBreak/>
        <w:t>Entity SONAR Document / Correspondence</w:t>
      </w:r>
    </w:p>
    <w:tbl>
      <w:tblPr>
        <w:tblW w:w="5344" w:type="pct"/>
        <w:tblLook w:val="0000" w:firstRow="0" w:lastRow="0" w:firstColumn="0" w:lastColumn="0" w:noHBand="0" w:noVBand="0"/>
      </w:tblPr>
      <w:tblGrid>
        <w:gridCol w:w="3033"/>
        <w:gridCol w:w="6362"/>
      </w:tblGrid>
      <w:tr w:rsidR="00697F2B" w:rsidRPr="008044BD" w14:paraId="0E81055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A04481A" w14:textId="77777777" w:rsidR="00697F2B" w:rsidRPr="00B81AA8" w:rsidRDefault="00697F2B" w:rsidP="00697F2B">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14EFE5D" w14:textId="3DE50594" w:rsidR="00697F2B" w:rsidRPr="009C5616" w:rsidRDefault="00697F2B" w:rsidP="00697F2B">
            <w:pPr>
              <w:pStyle w:val="TableText0"/>
              <w:keepNext/>
              <w:keepLines/>
              <w:rPr>
                <w:rFonts w:ascii="Arial" w:hAnsi="Arial" w:cs="Arial"/>
                <w:lang w:val="en-US"/>
              </w:rPr>
            </w:pPr>
            <w:r>
              <w:rPr>
                <w:rFonts w:ascii="Arial" w:hAnsi="Arial" w:cs="Arial"/>
                <w:lang w:val="en-US"/>
              </w:rPr>
              <w:t xml:space="preserve">Access to Siebel file system </w:t>
            </w:r>
          </w:p>
        </w:tc>
      </w:tr>
      <w:tr w:rsidR="00602A44" w:rsidRPr="00712180" w14:paraId="0FF09DF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B77085" w14:textId="77777777" w:rsidR="00602A44" w:rsidRPr="00B81AA8" w:rsidRDefault="00602A44" w:rsidP="00602A4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664467A" w14:textId="2DD0FF96" w:rsidR="00602A44" w:rsidRPr="009C5616" w:rsidRDefault="00602A44" w:rsidP="00602A44">
            <w:pPr>
              <w:pStyle w:val="TableText0"/>
              <w:keepNext/>
              <w:keepLines/>
              <w:rPr>
                <w:rFonts w:ascii="Arial" w:hAnsi="Arial" w:cs="Arial"/>
                <w:lang w:val="en-US"/>
              </w:rPr>
            </w:pPr>
            <w:r>
              <w:rPr>
                <w:rFonts w:ascii="Arial" w:hAnsi="Arial" w:cs="Arial"/>
              </w:rPr>
              <w:t>SMB v3 (445)</w:t>
            </w:r>
          </w:p>
        </w:tc>
      </w:tr>
      <w:tr w:rsidR="00602A44" w:rsidRPr="00712180" w14:paraId="3324B9B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82EC6" w14:textId="77777777" w:rsidR="00602A44" w:rsidRDefault="00602A44" w:rsidP="00602A4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2571DF3" w14:textId="77777777" w:rsidR="00602A44" w:rsidRPr="00F967EB" w:rsidRDefault="00000000" w:rsidP="00602A44">
            <w:pPr>
              <w:pStyle w:val="TableText0"/>
              <w:keepNext/>
              <w:keepLines/>
              <w:rPr>
                <w:rFonts w:ascii="Arial" w:hAnsi="Arial" w:cs="Arial"/>
                <w:lang w:val="en-US"/>
              </w:rPr>
            </w:pPr>
            <w:sdt>
              <w:sdtPr>
                <w:rPr>
                  <w:rFonts w:ascii="Arial" w:hAnsi="Arial" w:cs="Arial"/>
                  <w:lang w:val="en-US"/>
                </w:rPr>
                <w:alias w:val="DC connection"/>
                <w:tag w:val="DC connection"/>
                <w:id w:val="-1738625700"/>
                <w:placeholder>
                  <w:docPart w:val="1F02DC793E6E420294E66B13B51D3BB8"/>
                </w:placeholder>
                <w:dropDownList>
                  <w:listItem w:displayText="Select" w:value="Select"/>
                  <w:listItem w:displayText="Internal" w:value="Internal"/>
                  <w:listItem w:displayText="External" w:value="External"/>
                </w:dropDownList>
              </w:sdtPr>
              <w:sdtContent>
                <w:r w:rsidR="00602A44">
                  <w:rPr>
                    <w:rFonts w:ascii="Arial" w:hAnsi="Arial" w:cs="Arial"/>
                    <w:lang w:val="en-US"/>
                  </w:rPr>
                  <w:t>Internal</w:t>
                </w:r>
              </w:sdtContent>
            </w:sdt>
          </w:p>
        </w:tc>
      </w:tr>
      <w:tr w:rsidR="00602A44" w:rsidRPr="006D2395" w14:paraId="37A988A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2F54B11" w14:textId="77777777" w:rsidR="00602A44" w:rsidRDefault="00602A44" w:rsidP="00602A4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74D9DBF" w14:textId="77777777" w:rsidR="00602A44" w:rsidRPr="00F967EB" w:rsidRDefault="00000000" w:rsidP="00602A44">
            <w:pPr>
              <w:pStyle w:val="TableText0"/>
              <w:keepNext/>
              <w:keepLines/>
              <w:rPr>
                <w:rFonts w:ascii="Arial" w:hAnsi="Arial" w:cs="Arial"/>
                <w:lang w:val="en-US"/>
              </w:rPr>
            </w:pPr>
            <w:sdt>
              <w:sdtPr>
                <w:rPr>
                  <w:rFonts w:ascii="Arial" w:hAnsi="Arial" w:cs="Arial"/>
                  <w:lang w:val="en-US"/>
                </w:rPr>
                <w:id w:val="89206225"/>
                <w:placeholder>
                  <w:docPart w:val="10D2A1AC74624883B975045EEA5204D5"/>
                </w:placeholder>
                <w:dropDownList>
                  <w:listItem w:displayText="Select" w:value="Select"/>
                  <w:listItem w:displayText="Inbound" w:value="Inbound"/>
                  <w:listItem w:displayText="Outbound" w:value="Outbound"/>
                  <w:listItem w:displayText="Inbound and Outbound" w:value="Inbound and Outbound"/>
                </w:dropDownList>
              </w:sdtPr>
              <w:sdtContent>
                <w:r w:rsidR="00602A44">
                  <w:rPr>
                    <w:rFonts w:ascii="Arial" w:hAnsi="Arial" w:cs="Arial"/>
                    <w:lang w:val="en-US"/>
                  </w:rPr>
                  <w:t>Inbound</w:t>
                </w:r>
              </w:sdtContent>
            </w:sdt>
          </w:p>
        </w:tc>
      </w:tr>
      <w:tr w:rsidR="00602A44" w:rsidRPr="00A540D4" w14:paraId="03AB084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CF19E" w14:textId="77777777" w:rsidR="00602A44" w:rsidRDefault="00602A44" w:rsidP="00602A4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5FE3104" w14:textId="77777777" w:rsidR="00602A44" w:rsidRPr="00F967EB" w:rsidRDefault="00602A44" w:rsidP="00602A44">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40347384"/>
                <w:placeholder>
                  <w:docPart w:val="F4FD778327A94AC59D0FB9A0785927BA"/>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602A44" w:rsidRPr="00B931BB" w14:paraId="7AA10AD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3682FA7" w14:textId="77777777" w:rsidR="00602A44" w:rsidRDefault="00602A44" w:rsidP="00602A4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EF9008B" w14:textId="77777777" w:rsidR="00602A44" w:rsidRPr="00F967EB" w:rsidRDefault="00602A44" w:rsidP="00602A4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781226408"/>
                <w:placeholder>
                  <w:docPart w:val="F4FD778327A94AC59D0FB9A0785927B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196BD66" w14:textId="77777777" w:rsidR="00602A44" w:rsidRPr="00F967EB" w:rsidRDefault="00602A44" w:rsidP="00602A44">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66829936"/>
                <w:placeholder>
                  <w:docPart w:val="F4FD778327A94AC59D0FB9A0785927B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EECB0EB" w14:textId="77777777" w:rsidR="00602A44" w:rsidRPr="00F967EB" w:rsidRDefault="00602A44" w:rsidP="00602A44">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66091276"/>
                <w:placeholder>
                  <w:docPart w:val="C0546BC195CF4D5991B2BF8CF748FE3E"/>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94C106C" w14:textId="77777777" w:rsidR="00602A44" w:rsidRDefault="00602A44" w:rsidP="00602A44">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61ECC09" w14:textId="77777777" w:rsidR="00602A44" w:rsidRDefault="00602A44" w:rsidP="00602A44">
            <w:pPr>
              <w:pStyle w:val="TableText0"/>
              <w:keepNext/>
              <w:keepLines/>
              <w:rPr>
                <w:rFonts w:ascii="Arial" w:hAnsi="Arial" w:cs="Arial"/>
                <w:lang w:val="en-US"/>
              </w:rPr>
            </w:pPr>
          </w:p>
          <w:p w14:paraId="56865613" w14:textId="77777777" w:rsidR="00602A44" w:rsidRPr="00F967EB" w:rsidRDefault="00602A44" w:rsidP="00602A44">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02A44" w:rsidRPr="005220F1" w14:paraId="47C3259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28CDB1" w14:textId="77777777" w:rsidR="00602A44" w:rsidRPr="00B81AA8" w:rsidRDefault="00602A44" w:rsidP="00602A44">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B67CA28" w14:textId="77777777" w:rsidR="00602A44" w:rsidRPr="00F967EB" w:rsidRDefault="00602A44" w:rsidP="00602A44">
            <w:pPr>
              <w:pStyle w:val="TableText0"/>
              <w:keepNext/>
              <w:keepLines/>
              <w:rPr>
                <w:rFonts w:ascii="Arial" w:hAnsi="Arial" w:cs="Arial"/>
                <w:lang w:val="en-US"/>
              </w:rPr>
            </w:pPr>
            <w:r w:rsidRPr="009566D3">
              <w:rPr>
                <w:rFonts w:ascii="Arial" w:hAnsi="Arial" w:cs="Arial"/>
              </w:rPr>
              <w:t>Not specified</w:t>
            </w:r>
          </w:p>
        </w:tc>
      </w:tr>
      <w:tr w:rsidR="00602A44" w:rsidRPr="00B81AA8" w14:paraId="4151CF4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486E402" w14:textId="77777777" w:rsidR="00602A44" w:rsidRPr="00B81AA8" w:rsidRDefault="00602A44" w:rsidP="00602A44">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5E5F0BF" w14:textId="77777777" w:rsidR="00602A44" w:rsidRPr="00F967EB" w:rsidRDefault="00602A44" w:rsidP="00602A44">
            <w:pPr>
              <w:pStyle w:val="TableText0"/>
              <w:keepNext/>
              <w:keepLines/>
              <w:rPr>
                <w:rFonts w:ascii="Arial" w:hAnsi="Arial" w:cs="Arial"/>
              </w:rPr>
            </w:pPr>
            <w:r w:rsidRPr="009566D3">
              <w:rPr>
                <w:rFonts w:ascii="Arial" w:hAnsi="Arial" w:cs="Arial"/>
              </w:rPr>
              <w:t>Not specified</w:t>
            </w:r>
          </w:p>
        </w:tc>
      </w:tr>
      <w:tr w:rsidR="00602A44" w:rsidRPr="00B81AA8" w14:paraId="273800D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A8A260B" w14:textId="77777777" w:rsidR="00602A44" w:rsidRPr="00B81AA8" w:rsidRDefault="00602A44" w:rsidP="00602A44">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0E25DDF" w14:textId="77777777" w:rsidR="00602A44" w:rsidRPr="00F967EB" w:rsidRDefault="00602A44" w:rsidP="00602A44">
            <w:pPr>
              <w:pStyle w:val="TableText0"/>
              <w:keepNext/>
              <w:keepLines/>
              <w:rPr>
                <w:rFonts w:ascii="Arial" w:hAnsi="Arial" w:cs="Arial"/>
              </w:rPr>
            </w:pPr>
            <w:r w:rsidRPr="009566D3">
              <w:rPr>
                <w:rFonts w:ascii="Arial" w:hAnsi="Arial" w:cs="Arial"/>
              </w:rPr>
              <w:t>Not specified</w:t>
            </w:r>
          </w:p>
        </w:tc>
      </w:tr>
      <w:tr w:rsidR="00602A44" w:rsidRPr="00B81AA8" w14:paraId="49E74D9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A840C5F" w14:textId="77777777" w:rsidR="00602A44" w:rsidRPr="00B81AA8" w:rsidRDefault="00602A44" w:rsidP="00602A44">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6DB6610" w14:textId="77777777" w:rsidR="00602A44" w:rsidRPr="00F967EB" w:rsidRDefault="00602A44" w:rsidP="00602A44">
            <w:pPr>
              <w:pStyle w:val="TableText0"/>
              <w:keepNext/>
              <w:keepLines/>
              <w:rPr>
                <w:rFonts w:ascii="Arial" w:hAnsi="Arial" w:cs="Arial"/>
              </w:rPr>
            </w:pPr>
            <w:r w:rsidRPr="009566D3">
              <w:rPr>
                <w:rFonts w:ascii="Arial" w:hAnsi="Arial" w:cs="Arial"/>
              </w:rPr>
              <w:t>Not specified</w:t>
            </w:r>
          </w:p>
        </w:tc>
      </w:tr>
    </w:tbl>
    <w:p w14:paraId="150A6E20" w14:textId="77777777" w:rsidR="000A09E7" w:rsidRDefault="000A09E7" w:rsidP="000A09E7">
      <w:pPr>
        <w:pStyle w:val="BodyText"/>
      </w:pPr>
    </w:p>
    <w:p w14:paraId="40D7EC32" w14:textId="334886C7" w:rsidR="00602A44" w:rsidRDefault="00602A44" w:rsidP="00602A44">
      <w:pPr>
        <w:pStyle w:val="Heading5"/>
      </w:pPr>
      <w:r>
        <w:t>Entity SONAR PDF converter</w:t>
      </w:r>
    </w:p>
    <w:tbl>
      <w:tblPr>
        <w:tblW w:w="5344" w:type="pct"/>
        <w:tblLook w:val="0000" w:firstRow="0" w:lastRow="0" w:firstColumn="0" w:lastColumn="0" w:noHBand="0" w:noVBand="0"/>
      </w:tblPr>
      <w:tblGrid>
        <w:gridCol w:w="3033"/>
        <w:gridCol w:w="6362"/>
      </w:tblGrid>
      <w:tr w:rsidR="00E54683" w:rsidRPr="008044BD" w14:paraId="7A572AF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EEDE98E" w14:textId="77777777" w:rsidR="00E54683" w:rsidRPr="00B81AA8" w:rsidRDefault="00E54683" w:rsidP="00E54683">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825B9D7" w14:textId="4C01AA8C" w:rsidR="00E54683" w:rsidRPr="009C5616" w:rsidRDefault="00E54683" w:rsidP="00E54683">
            <w:pPr>
              <w:pStyle w:val="TableText0"/>
              <w:keepNext/>
              <w:keepLines/>
              <w:rPr>
                <w:rFonts w:ascii="Arial" w:hAnsi="Arial" w:cs="Arial"/>
                <w:lang w:val="en-US"/>
              </w:rPr>
            </w:pPr>
            <w:r w:rsidRPr="00181D53">
              <w:rPr>
                <w:rFonts w:ascii="Arial" w:hAnsi="Arial" w:cs="Arial"/>
                <w:lang w:val="en-US"/>
              </w:rPr>
              <w:t>Access to NFS</w:t>
            </w:r>
          </w:p>
        </w:tc>
      </w:tr>
      <w:tr w:rsidR="00F06CF8" w:rsidRPr="00712180" w14:paraId="6C96B2A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1953D2" w14:textId="77777777" w:rsidR="00F06CF8" w:rsidRPr="00B81AA8" w:rsidRDefault="00F06CF8" w:rsidP="00F06CF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FB1A1BD" w14:textId="08DFB298" w:rsidR="00F06CF8" w:rsidRPr="009C5616" w:rsidRDefault="00F06CF8" w:rsidP="00F06CF8">
            <w:pPr>
              <w:pStyle w:val="TableText0"/>
              <w:keepNext/>
              <w:keepLines/>
              <w:rPr>
                <w:rFonts w:ascii="Arial" w:hAnsi="Arial" w:cs="Arial"/>
                <w:lang w:val="en-US"/>
              </w:rPr>
            </w:pPr>
            <w:r>
              <w:rPr>
                <w:rFonts w:ascii="Arial" w:hAnsi="Arial" w:cs="Arial"/>
              </w:rPr>
              <w:t>NFS v4 (2049,111)</w:t>
            </w:r>
          </w:p>
        </w:tc>
      </w:tr>
      <w:tr w:rsidR="00F06CF8" w:rsidRPr="00712180" w14:paraId="7068C3E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C501564" w14:textId="77777777" w:rsidR="00F06CF8" w:rsidRDefault="00F06CF8" w:rsidP="00F06CF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7519909" w14:textId="77777777" w:rsidR="00F06CF8" w:rsidRPr="00F967EB" w:rsidRDefault="00000000" w:rsidP="00F06CF8">
            <w:pPr>
              <w:pStyle w:val="TableText0"/>
              <w:keepNext/>
              <w:keepLines/>
              <w:rPr>
                <w:rFonts w:ascii="Arial" w:hAnsi="Arial" w:cs="Arial"/>
                <w:lang w:val="en-US"/>
              </w:rPr>
            </w:pPr>
            <w:sdt>
              <w:sdtPr>
                <w:rPr>
                  <w:rFonts w:ascii="Arial" w:hAnsi="Arial" w:cs="Arial"/>
                  <w:lang w:val="en-US"/>
                </w:rPr>
                <w:alias w:val="DC connection"/>
                <w:tag w:val="DC connection"/>
                <w:id w:val="1762488052"/>
                <w:placeholder>
                  <w:docPart w:val="F2C0D5E2AAEF42B8AF65CE05585D3A5A"/>
                </w:placeholder>
                <w:dropDownList>
                  <w:listItem w:displayText="Select" w:value="Select"/>
                  <w:listItem w:displayText="Internal" w:value="Internal"/>
                  <w:listItem w:displayText="External" w:value="External"/>
                </w:dropDownList>
              </w:sdtPr>
              <w:sdtContent>
                <w:r w:rsidR="00F06CF8">
                  <w:rPr>
                    <w:rFonts w:ascii="Arial" w:hAnsi="Arial" w:cs="Arial"/>
                    <w:lang w:val="en-US"/>
                  </w:rPr>
                  <w:t>Internal</w:t>
                </w:r>
              </w:sdtContent>
            </w:sdt>
          </w:p>
        </w:tc>
      </w:tr>
      <w:tr w:rsidR="00F06CF8" w:rsidRPr="006D2395" w14:paraId="6AF7389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E30B315" w14:textId="77777777" w:rsidR="00F06CF8" w:rsidRDefault="00F06CF8" w:rsidP="00F06CF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D532D22" w14:textId="77777777" w:rsidR="00F06CF8" w:rsidRPr="00F967EB" w:rsidRDefault="00000000" w:rsidP="00F06CF8">
            <w:pPr>
              <w:pStyle w:val="TableText0"/>
              <w:keepNext/>
              <w:keepLines/>
              <w:rPr>
                <w:rFonts w:ascii="Arial" w:hAnsi="Arial" w:cs="Arial"/>
                <w:lang w:val="en-US"/>
              </w:rPr>
            </w:pPr>
            <w:sdt>
              <w:sdtPr>
                <w:rPr>
                  <w:rFonts w:ascii="Arial" w:hAnsi="Arial" w:cs="Arial"/>
                  <w:lang w:val="en-US"/>
                </w:rPr>
                <w:id w:val="-552074675"/>
                <w:placeholder>
                  <w:docPart w:val="53AC7693193349EDACAB7BD087CBD959"/>
                </w:placeholder>
                <w:dropDownList>
                  <w:listItem w:displayText="Select" w:value="Select"/>
                  <w:listItem w:displayText="Inbound" w:value="Inbound"/>
                  <w:listItem w:displayText="Outbound" w:value="Outbound"/>
                  <w:listItem w:displayText="Inbound and Outbound" w:value="Inbound and Outbound"/>
                </w:dropDownList>
              </w:sdtPr>
              <w:sdtContent>
                <w:r w:rsidR="00F06CF8">
                  <w:rPr>
                    <w:rFonts w:ascii="Arial" w:hAnsi="Arial" w:cs="Arial"/>
                    <w:lang w:val="en-US"/>
                  </w:rPr>
                  <w:t>Inbound</w:t>
                </w:r>
              </w:sdtContent>
            </w:sdt>
          </w:p>
        </w:tc>
      </w:tr>
      <w:tr w:rsidR="00F06CF8" w:rsidRPr="00A540D4" w14:paraId="333B090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943888C" w14:textId="77777777" w:rsidR="00F06CF8" w:rsidRDefault="00F06CF8" w:rsidP="00F06CF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EDA2E9D" w14:textId="77777777" w:rsidR="00F06CF8" w:rsidRPr="00F967EB" w:rsidRDefault="00F06CF8" w:rsidP="00F06CF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833908226"/>
                <w:placeholder>
                  <w:docPart w:val="CD9A61B4A56743018BF419234FA30DEE"/>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F06CF8" w:rsidRPr="00B931BB" w14:paraId="042C3E4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AD598F8" w14:textId="77777777" w:rsidR="00F06CF8" w:rsidRDefault="00F06CF8" w:rsidP="00F06CF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F5A5CF9" w14:textId="77777777" w:rsidR="00F06CF8" w:rsidRPr="00F967EB" w:rsidRDefault="00F06CF8" w:rsidP="00F06CF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256431118"/>
                <w:placeholder>
                  <w:docPart w:val="CD9A61B4A56743018BF419234FA30DEE"/>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8ADB876" w14:textId="77777777" w:rsidR="00F06CF8" w:rsidRPr="00F967EB" w:rsidRDefault="00F06CF8" w:rsidP="00F06CF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889269744"/>
                <w:placeholder>
                  <w:docPart w:val="CD9A61B4A56743018BF419234FA30DEE"/>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B8A7862" w14:textId="77777777" w:rsidR="00F06CF8" w:rsidRPr="00F967EB" w:rsidRDefault="00F06CF8" w:rsidP="00F06CF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437646914"/>
                <w:placeholder>
                  <w:docPart w:val="14CDC9BA82BB4C268863D103C14E5E02"/>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A3928A2" w14:textId="77777777" w:rsidR="00F06CF8" w:rsidRDefault="00F06CF8" w:rsidP="00F06CF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DD8B150" w14:textId="77777777" w:rsidR="00F06CF8" w:rsidRDefault="00F06CF8" w:rsidP="00F06CF8">
            <w:pPr>
              <w:pStyle w:val="TableText0"/>
              <w:keepNext/>
              <w:keepLines/>
              <w:rPr>
                <w:rFonts w:ascii="Arial" w:hAnsi="Arial" w:cs="Arial"/>
                <w:lang w:val="en-US"/>
              </w:rPr>
            </w:pPr>
          </w:p>
          <w:p w14:paraId="4D16F11A" w14:textId="77777777" w:rsidR="00F06CF8" w:rsidRPr="00F967EB" w:rsidRDefault="00F06CF8" w:rsidP="00F06CF8">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F06CF8" w:rsidRPr="005220F1" w14:paraId="6A102B1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05DD660" w14:textId="77777777" w:rsidR="00F06CF8" w:rsidRPr="00B81AA8" w:rsidRDefault="00F06CF8" w:rsidP="00F06CF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AF5FDA4" w14:textId="77777777" w:rsidR="00F06CF8" w:rsidRPr="00F967EB" w:rsidRDefault="00F06CF8" w:rsidP="00F06CF8">
            <w:pPr>
              <w:pStyle w:val="TableText0"/>
              <w:keepNext/>
              <w:keepLines/>
              <w:rPr>
                <w:rFonts w:ascii="Arial" w:hAnsi="Arial" w:cs="Arial"/>
                <w:lang w:val="en-US"/>
              </w:rPr>
            </w:pPr>
            <w:r w:rsidRPr="009566D3">
              <w:rPr>
                <w:rFonts w:ascii="Arial" w:hAnsi="Arial" w:cs="Arial"/>
              </w:rPr>
              <w:t>Not specified</w:t>
            </w:r>
          </w:p>
        </w:tc>
      </w:tr>
      <w:tr w:rsidR="00F06CF8" w:rsidRPr="00B81AA8" w14:paraId="77E66E7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52A34C" w14:textId="77777777" w:rsidR="00F06CF8" w:rsidRPr="00B81AA8" w:rsidRDefault="00F06CF8" w:rsidP="00F06CF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24F5115" w14:textId="77777777" w:rsidR="00F06CF8" w:rsidRPr="00F967EB" w:rsidRDefault="00F06CF8" w:rsidP="00F06CF8">
            <w:pPr>
              <w:pStyle w:val="TableText0"/>
              <w:keepNext/>
              <w:keepLines/>
              <w:rPr>
                <w:rFonts w:ascii="Arial" w:hAnsi="Arial" w:cs="Arial"/>
              </w:rPr>
            </w:pPr>
            <w:r w:rsidRPr="009566D3">
              <w:rPr>
                <w:rFonts w:ascii="Arial" w:hAnsi="Arial" w:cs="Arial"/>
              </w:rPr>
              <w:t>Not specified</w:t>
            </w:r>
          </w:p>
        </w:tc>
      </w:tr>
      <w:tr w:rsidR="00F06CF8" w:rsidRPr="00B81AA8" w14:paraId="12626F4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E29A5C6" w14:textId="77777777" w:rsidR="00F06CF8" w:rsidRPr="00B81AA8" w:rsidRDefault="00F06CF8" w:rsidP="00F06CF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EC97A36" w14:textId="77777777" w:rsidR="00F06CF8" w:rsidRPr="00F967EB" w:rsidRDefault="00F06CF8" w:rsidP="00F06CF8">
            <w:pPr>
              <w:pStyle w:val="TableText0"/>
              <w:keepNext/>
              <w:keepLines/>
              <w:rPr>
                <w:rFonts w:ascii="Arial" w:hAnsi="Arial" w:cs="Arial"/>
              </w:rPr>
            </w:pPr>
            <w:r w:rsidRPr="009566D3">
              <w:rPr>
                <w:rFonts w:ascii="Arial" w:hAnsi="Arial" w:cs="Arial"/>
              </w:rPr>
              <w:t>Not specified</w:t>
            </w:r>
          </w:p>
        </w:tc>
      </w:tr>
      <w:tr w:rsidR="00F06CF8" w:rsidRPr="00B81AA8" w14:paraId="159E3B8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5544585" w14:textId="77777777" w:rsidR="00F06CF8" w:rsidRPr="00B81AA8" w:rsidRDefault="00F06CF8" w:rsidP="00F06CF8">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CFBDEC6" w14:textId="77777777" w:rsidR="00F06CF8" w:rsidRPr="00F967EB" w:rsidRDefault="00F06CF8" w:rsidP="00F06CF8">
            <w:pPr>
              <w:pStyle w:val="TableText0"/>
              <w:keepNext/>
              <w:keepLines/>
              <w:rPr>
                <w:rFonts w:ascii="Arial" w:hAnsi="Arial" w:cs="Arial"/>
              </w:rPr>
            </w:pPr>
            <w:r w:rsidRPr="009566D3">
              <w:rPr>
                <w:rFonts w:ascii="Arial" w:hAnsi="Arial" w:cs="Arial"/>
              </w:rPr>
              <w:t>Not specified</w:t>
            </w:r>
          </w:p>
        </w:tc>
      </w:tr>
    </w:tbl>
    <w:p w14:paraId="16CBC99B" w14:textId="77777777" w:rsidR="00602A44" w:rsidRDefault="00602A44" w:rsidP="00602A44">
      <w:pPr>
        <w:pStyle w:val="BodyText"/>
      </w:pPr>
    </w:p>
    <w:p w14:paraId="0ED637F4" w14:textId="77777777" w:rsidR="00F06CF8" w:rsidRDefault="00F06CF8" w:rsidP="00602A44">
      <w:pPr>
        <w:pStyle w:val="BodyText"/>
      </w:pPr>
    </w:p>
    <w:p w14:paraId="47FD42B5" w14:textId="77777777" w:rsidR="00F06CF8" w:rsidRDefault="00F06CF8" w:rsidP="00602A44">
      <w:pPr>
        <w:pStyle w:val="BodyText"/>
      </w:pPr>
    </w:p>
    <w:p w14:paraId="3E3DB3D6" w14:textId="77777777" w:rsidR="00F06CF8" w:rsidRDefault="00F06CF8" w:rsidP="00602A44">
      <w:pPr>
        <w:pStyle w:val="BodyText"/>
      </w:pPr>
    </w:p>
    <w:p w14:paraId="6343A490" w14:textId="77777777" w:rsidR="00F06CF8" w:rsidRDefault="00F06CF8" w:rsidP="00602A44">
      <w:pPr>
        <w:pStyle w:val="BodyText"/>
      </w:pPr>
    </w:p>
    <w:p w14:paraId="64E19117" w14:textId="77777777" w:rsidR="00F06CF8" w:rsidRDefault="00F06CF8" w:rsidP="00602A44">
      <w:pPr>
        <w:pStyle w:val="BodyText"/>
      </w:pPr>
    </w:p>
    <w:p w14:paraId="2B26FC3C" w14:textId="77777777" w:rsidR="00F06CF8" w:rsidRDefault="00F06CF8" w:rsidP="00602A44">
      <w:pPr>
        <w:pStyle w:val="BodyText"/>
      </w:pPr>
    </w:p>
    <w:p w14:paraId="5BA0316E" w14:textId="77777777" w:rsidR="00F06CF8" w:rsidRDefault="00F06CF8" w:rsidP="00602A44">
      <w:pPr>
        <w:pStyle w:val="BodyText"/>
      </w:pPr>
    </w:p>
    <w:p w14:paraId="6771A6C4" w14:textId="2D40CBAE" w:rsidR="00F06CF8" w:rsidRDefault="00F06CF8" w:rsidP="00F06CF8">
      <w:pPr>
        <w:pStyle w:val="Heading5"/>
      </w:pPr>
      <w:r>
        <w:lastRenderedPageBreak/>
        <w:t>Entity SONAR EAI AI</w:t>
      </w:r>
    </w:p>
    <w:tbl>
      <w:tblPr>
        <w:tblW w:w="5344" w:type="pct"/>
        <w:tblLook w:val="0000" w:firstRow="0" w:lastRow="0" w:firstColumn="0" w:lastColumn="0" w:noHBand="0" w:noVBand="0"/>
      </w:tblPr>
      <w:tblGrid>
        <w:gridCol w:w="3033"/>
        <w:gridCol w:w="6362"/>
      </w:tblGrid>
      <w:tr w:rsidR="00CA2C7A" w:rsidRPr="008044BD" w14:paraId="5F86D94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213E659" w14:textId="77777777" w:rsidR="00CA2C7A" w:rsidRPr="00B81AA8" w:rsidRDefault="00CA2C7A" w:rsidP="00CA2C7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078A60B" w14:textId="2FDEF1E8" w:rsidR="00CA2C7A" w:rsidRPr="009C5616" w:rsidRDefault="00CA2C7A" w:rsidP="00CA2C7A">
            <w:pPr>
              <w:pStyle w:val="TableText0"/>
              <w:keepNext/>
              <w:keepLines/>
              <w:rPr>
                <w:rFonts w:ascii="Arial" w:hAnsi="Arial" w:cs="Arial"/>
                <w:lang w:val="en-US"/>
              </w:rPr>
            </w:pPr>
            <w:r w:rsidRPr="00181D53">
              <w:rPr>
                <w:rFonts w:ascii="Arial" w:hAnsi="Arial" w:cs="Arial"/>
                <w:lang w:val="en-US"/>
              </w:rPr>
              <w:t>Access EAI Appl</w:t>
            </w:r>
            <w:r>
              <w:rPr>
                <w:rFonts w:ascii="Arial" w:hAnsi="Arial" w:cs="Arial"/>
                <w:lang w:val="en-US"/>
              </w:rPr>
              <w:t>ication</w:t>
            </w:r>
            <w:r w:rsidRPr="00181D53">
              <w:rPr>
                <w:rFonts w:ascii="Arial" w:hAnsi="Arial" w:cs="Arial"/>
                <w:lang w:val="en-US"/>
              </w:rPr>
              <w:t xml:space="preserve"> s</w:t>
            </w:r>
            <w:r>
              <w:rPr>
                <w:rFonts w:ascii="Arial" w:hAnsi="Arial" w:cs="Arial"/>
                <w:lang w:val="en-US"/>
              </w:rPr>
              <w:t>er</w:t>
            </w:r>
            <w:r w:rsidRPr="00181D53">
              <w:rPr>
                <w:rFonts w:ascii="Arial" w:hAnsi="Arial" w:cs="Arial"/>
                <w:lang w:val="en-US"/>
              </w:rPr>
              <w:t>v</w:t>
            </w:r>
            <w:r>
              <w:rPr>
                <w:rFonts w:ascii="Arial" w:hAnsi="Arial" w:cs="Arial"/>
                <w:lang w:val="en-US"/>
              </w:rPr>
              <w:t>ers</w:t>
            </w:r>
            <w:r w:rsidRPr="00181D53">
              <w:rPr>
                <w:rFonts w:ascii="Arial" w:hAnsi="Arial" w:cs="Arial"/>
                <w:lang w:val="en-US"/>
              </w:rPr>
              <w:t xml:space="preserve"> to NFS</w:t>
            </w:r>
          </w:p>
        </w:tc>
      </w:tr>
      <w:tr w:rsidR="00F06CF8" w:rsidRPr="00712180" w14:paraId="2C9C5FC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34B28A0" w14:textId="77777777" w:rsidR="00F06CF8" w:rsidRPr="00B81AA8" w:rsidRDefault="00F06CF8"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562712C" w14:textId="77777777" w:rsidR="00F06CF8" w:rsidRPr="009C5616" w:rsidRDefault="00F06CF8" w:rsidP="00965655">
            <w:pPr>
              <w:pStyle w:val="TableText0"/>
              <w:keepNext/>
              <w:keepLines/>
              <w:rPr>
                <w:rFonts w:ascii="Arial" w:hAnsi="Arial" w:cs="Arial"/>
                <w:lang w:val="en-US"/>
              </w:rPr>
            </w:pPr>
            <w:r>
              <w:rPr>
                <w:rFonts w:ascii="Arial" w:hAnsi="Arial" w:cs="Arial"/>
              </w:rPr>
              <w:t>NFS v4 (2049,111)</w:t>
            </w:r>
          </w:p>
        </w:tc>
      </w:tr>
      <w:tr w:rsidR="00F06CF8" w:rsidRPr="00712180" w14:paraId="0ECFD9C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142BDE" w14:textId="77777777" w:rsidR="00F06CF8" w:rsidRDefault="00F06CF8"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EE3A8CF" w14:textId="77777777" w:rsidR="00F06CF8"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613743277"/>
                <w:placeholder>
                  <w:docPart w:val="2B4426FAB3B348319AAA501BD10555F8"/>
                </w:placeholder>
                <w:dropDownList>
                  <w:listItem w:displayText="Select" w:value="Select"/>
                  <w:listItem w:displayText="Internal" w:value="Internal"/>
                  <w:listItem w:displayText="External" w:value="External"/>
                </w:dropDownList>
              </w:sdtPr>
              <w:sdtContent>
                <w:r w:rsidR="00F06CF8">
                  <w:rPr>
                    <w:rFonts w:ascii="Arial" w:hAnsi="Arial" w:cs="Arial"/>
                    <w:lang w:val="en-US"/>
                  </w:rPr>
                  <w:t>Internal</w:t>
                </w:r>
              </w:sdtContent>
            </w:sdt>
          </w:p>
        </w:tc>
      </w:tr>
      <w:tr w:rsidR="00F06CF8" w:rsidRPr="006D2395" w14:paraId="2A371AE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6E27332" w14:textId="77777777" w:rsidR="00F06CF8" w:rsidRDefault="00F06CF8"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86A1F14" w14:textId="77777777" w:rsidR="00F06CF8" w:rsidRPr="00F967EB" w:rsidRDefault="00000000" w:rsidP="00965655">
            <w:pPr>
              <w:pStyle w:val="TableText0"/>
              <w:keepNext/>
              <w:keepLines/>
              <w:rPr>
                <w:rFonts w:ascii="Arial" w:hAnsi="Arial" w:cs="Arial"/>
                <w:lang w:val="en-US"/>
              </w:rPr>
            </w:pPr>
            <w:sdt>
              <w:sdtPr>
                <w:rPr>
                  <w:rFonts w:ascii="Arial" w:hAnsi="Arial" w:cs="Arial"/>
                  <w:lang w:val="en-US"/>
                </w:rPr>
                <w:id w:val="2044095754"/>
                <w:placeholder>
                  <w:docPart w:val="76D1B3B0B0BB4BE88C8AEAD22FC5A343"/>
                </w:placeholder>
                <w:dropDownList>
                  <w:listItem w:displayText="Select" w:value="Select"/>
                  <w:listItem w:displayText="Inbound" w:value="Inbound"/>
                  <w:listItem w:displayText="Outbound" w:value="Outbound"/>
                  <w:listItem w:displayText="Inbound and Outbound" w:value="Inbound and Outbound"/>
                </w:dropDownList>
              </w:sdtPr>
              <w:sdtContent>
                <w:r w:rsidR="00F06CF8">
                  <w:rPr>
                    <w:rFonts w:ascii="Arial" w:hAnsi="Arial" w:cs="Arial"/>
                    <w:lang w:val="en-US"/>
                  </w:rPr>
                  <w:t>Inbound</w:t>
                </w:r>
              </w:sdtContent>
            </w:sdt>
          </w:p>
        </w:tc>
      </w:tr>
      <w:tr w:rsidR="00F06CF8" w:rsidRPr="00A540D4" w14:paraId="70B1DCE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F100B8D" w14:textId="77777777" w:rsidR="00F06CF8" w:rsidRDefault="00F06CF8"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97EED3" w14:textId="77777777" w:rsidR="00F06CF8" w:rsidRPr="00F967EB" w:rsidRDefault="00F06CF8"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55009478"/>
                <w:placeholder>
                  <w:docPart w:val="AC5E510F9BC9480681D4A7F9ED60A0C8"/>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F06CF8" w:rsidRPr="00B931BB" w14:paraId="76100C6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273A7D6" w14:textId="77777777" w:rsidR="00F06CF8" w:rsidRDefault="00F06CF8"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9FA9F92" w14:textId="77777777" w:rsidR="00F06CF8" w:rsidRPr="00F967EB" w:rsidRDefault="00F06CF8"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12951675"/>
                <w:placeholder>
                  <w:docPart w:val="AC5E510F9BC9480681D4A7F9ED60A0C8"/>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EC8945A" w14:textId="77777777" w:rsidR="00F06CF8" w:rsidRPr="00F967EB" w:rsidRDefault="00F06CF8"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582830444"/>
                <w:placeholder>
                  <w:docPart w:val="AC5E510F9BC9480681D4A7F9ED60A0C8"/>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FF04B9C" w14:textId="77777777" w:rsidR="00F06CF8" w:rsidRPr="00F967EB" w:rsidRDefault="00F06CF8"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02241743"/>
                <w:placeholder>
                  <w:docPart w:val="4ED7B69D9BC44CAEBC00AEE82FD3188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09196E1" w14:textId="77777777" w:rsidR="00F06CF8" w:rsidRDefault="00F06CF8"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C5635A5" w14:textId="77777777" w:rsidR="00F06CF8" w:rsidRDefault="00F06CF8" w:rsidP="00965655">
            <w:pPr>
              <w:pStyle w:val="TableText0"/>
              <w:keepNext/>
              <w:keepLines/>
              <w:rPr>
                <w:rFonts w:ascii="Arial" w:hAnsi="Arial" w:cs="Arial"/>
                <w:lang w:val="en-US"/>
              </w:rPr>
            </w:pPr>
          </w:p>
          <w:p w14:paraId="3254B0D1" w14:textId="77777777" w:rsidR="00F06CF8" w:rsidRPr="00F967EB" w:rsidRDefault="00F06CF8"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F06CF8" w:rsidRPr="005220F1" w14:paraId="28A18CB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0B8BA63" w14:textId="77777777" w:rsidR="00F06CF8" w:rsidRPr="00B81AA8" w:rsidRDefault="00F06CF8"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D34241" w14:textId="77777777" w:rsidR="00F06CF8" w:rsidRPr="00F967EB" w:rsidRDefault="00F06CF8" w:rsidP="00965655">
            <w:pPr>
              <w:pStyle w:val="TableText0"/>
              <w:keepNext/>
              <w:keepLines/>
              <w:rPr>
                <w:rFonts w:ascii="Arial" w:hAnsi="Arial" w:cs="Arial"/>
                <w:lang w:val="en-US"/>
              </w:rPr>
            </w:pPr>
            <w:r w:rsidRPr="009566D3">
              <w:rPr>
                <w:rFonts w:ascii="Arial" w:hAnsi="Arial" w:cs="Arial"/>
              </w:rPr>
              <w:t>Not specified</w:t>
            </w:r>
          </w:p>
        </w:tc>
      </w:tr>
      <w:tr w:rsidR="00F06CF8" w:rsidRPr="00B81AA8" w14:paraId="5DCBF61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A0C8F5" w14:textId="77777777" w:rsidR="00F06CF8" w:rsidRPr="00B81AA8" w:rsidRDefault="00F06CF8"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B4A55D7" w14:textId="77777777" w:rsidR="00F06CF8" w:rsidRPr="00F967EB" w:rsidRDefault="00F06CF8" w:rsidP="00965655">
            <w:pPr>
              <w:pStyle w:val="TableText0"/>
              <w:keepNext/>
              <w:keepLines/>
              <w:rPr>
                <w:rFonts w:ascii="Arial" w:hAnsi="Arial" w:cs="Arial"/>
              </w:rPr>
            </w:pPr>
            <w:r w:rsidRPr="009566D3">
              <w:rPr>
                <w:rFonts w:ascii="Arial" w:hAnsi="Arial" w:cs="Arial"/>
              </w:rPr>
              <w:t>Not specified</w:t>
            </w:r>
          </w:p>
        </w:tc>
      </w:tr>
      <w:tr w:rsidR="00F06CF8" w:rsidRPr="00B81AA8" w14:paraId="20F132E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ACBA27" w14:textId="77777777" w:rsidR="00F06CF8" w:rsidRPr="00B81AA8" w:rsidRDefault="00F06CF8"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16E564B" w14:textId="77777777" w:rsidR="00F06CF8" w:rsidRPr="00F967EB" w:rsidRDefault="00F06CF8" w:rsidP="00965655">
            <w:pPr>
              <w:pStyle w:val="TableText0"/>
              <w:keepNext/>
              <w:keepLines/>
              <w:rPr>
                <w:rFonts w:ascii="Arial" w:hAnsi="Arial" w:cs="Arial"/>
              </w:rPr>
            </w:pPr>
            <w:r w:rsidRPr="009566D3">
              <w:rPr>
                <w:rFonts w:ascii="Arial" w:hAnsi="Arial" w:cs="Arial"/>
              </w:rPr>
              <w:t>Not specified</w:t>
            </w:r>
          </w:p>
        </w:tc>
      </w:tr>
      <w:tr w:rsidR="00F06CF8" w:rsidRPr="00B81AA8" w14:paraId="4E90389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03B39A3" w14:textId="77777777" w:rsidR="00F06CF8" w:rsidRPr="00B81AA8" w:rsidRDefault="00F06CF8"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B1EFB01" w14:textId="77777777" w:rsidR="00F06CF8" w:rsidRPr="00F967EB" w:rsidRDefault="00F06CF8" w:rsidP="00965655">
            <w:pPr>
              <w:pStyle w:val="TableText0"/>
              <w:keepNext/>
              <w:keepLines/>
              <w:rPr>
                <w:rFonts w:ascii="Arial" w:hAnsi="Arial" w:cs="Arial"/>
              </w:rPr>
            </w:pPr>
            <w:r w:rsidRPr="009566D3">
              <w:rPr>
                <w:rFonts w:ascii="Arial" w:hAnsi="Arial" w:cs="Arial"/>
              </w:rPr>
              <w:t>Not specified</w:t>
            </w:r>
          </w:p>
        </w:tc>
      </w:tr>
    </w:tbl>
    <w:p w14:paraId="0E7ECA2C" w14:textId="77777777" w:rsidR="00F06CF8" w:rsidRDefault="00F06CF8" w:rsidP="00F06CF8">
      <w:pPr>
        <w:pStyle w:val="BodyText"/>
      </w:pPr>
    </w:p>
    <w:p w14:paraId="6D3893A2" w14:textId="76476802" w:rsidR="00CA2C7A" w:rsidRDefault="00DF22DA" w:rsidP="00DF22DA">
      <w:pPr>
        <w:pStyle w:val="Heading5"/>
      </w:pPr>
      <w:r>
        <w:t>Entity SONAR Public Sector AI</w:t>
      </w:r>
    </w:p>
    <w:tbl>
      <w:tblPr>
        <w:tblW w:w="5344" w:type="pct"/>
        <w:tblLook w:val="0000" w:firstRow="0" w:lastRow="0" w:firstColumn="0" w:lastColumn="0" w:noHBand="0" w:noVBand="0"/>
      </w:tblPr>
      <w:tblGrid>
        <w:gridCol w:w="3033"/>
        <w:gridCol w:w="6362"/>
      </w:tblGrid>
      <w:tr w:rsidR="00DF22DA" w:rsidRPr="008044BD" w14:paraId="06BB711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214238A"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9A414B6" w14:textId="77777777" w:rsidR="00DF22DA" w:rsidRPr="009C5616" w:rsidRDefault="00DF22DA" w:rsidP="00965655">
            <w:pPr>
              <w:pStyle w:val="TableText0"/>
              <w:keepNext/>
              <w:keepLines/>
              <w:rPr>
                <w:rFonts w:ascii="Arial" w:hAnsi="Arial" w:cs="Arial"/>
                <w:lang w:val="en-US"/>
              </w:rPr>
            </w:pPr>
            <w:r w:rsidRPr="00181D53">
              <w:rPr>
                <w:rFonts w:ascii="Arial" w:hAnsi="Arial" w:cs="Arial"/>
                <w:lang w:val="en-US"/>
              </w:rPr>
              <w:t>Access EAI Appl</w:t>
            </w:r>
            <w:r>
              <w:rPr>
                <w:rFonts w:ascii="Arial" w:hAnsi="Arial" w:cs="Arial"/>
                <w:lang w:val="en-US"/>
              </w:rPr>
              <w:t>ication</w:t>
            </w:r>
            <w:r w:rsidRPr="00181D53">
              <w:rPr>
                <w:rFonts w:ascii="Arial" w:hAnsi="Arial" w:cs="Arial"/>
                <w:lang w:val="en-US"/>
              </w:rPr>
              <w:t xml:space="preserve"> s</w:t>
            </w:r>
            <w:r>
              <w:rPr>
                <w:rFonts w:ascii="Arial" w:hAnsi="Arial" w:cs="Arial"/>
                <w:lang w:val="en-US"/>
              </w:rPr>
              <w:t>er</w:t>
            </w:r>
            <w:r w:rsidRPr="00181D53">
              <w:rPr>
                <w:rFonts w:ascii="Arial" w:hAnsi="Arial" w:cs="Arial"/>
                <w:lang w:val="en-US"/>
              </w:rPr>
              <w:t>v</w:t>
            </w:r>
            <w:r>
              <w:rPr>
                <w:rFonts w:ascii="Arial" w:hAnsi="Arial" w:cs="Arial"/>
                <w:lang w:val="en-US"/>
              </w:rPr>
              <w:t>ers</w:t>
            </w:r>
            <w:r w:rsidRPr="00181D53">
              <w:rPr>
                <w:rFonts w:ascii="Arial" w:hAnsi="Arial" w:cs="Arial"/>
                <w:lang w:val="en-US"/>
              </w:rPr>
              <w:t xml:space="preserve"> to NFS</w:t>
            </w:r>
          </w:p>
        </w:tc>
      </w:tr>
      <w:tr w:rsidR="00DF22DA" w:rsidRPr="00712180" w14:paraId="3C78674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FEDA00C" w14:textId="77777777" w:rsidR="00DF22DA" w:rsidRPr="00B81AA8" w:rsidRDefault="00DF22DA"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21C467" w14:textId="77777777" w:rsidR="00DF22DA" w:rsidRPr="009C5616" w:rsidRDefault="00DF22DA" w:rsidP="00965655">
            <w:pPr>
              <w:pStyle w:val="TableText0"/>
              <w:keepNext/>
              <w:keepLines/>
              <w:rPr>
                <w:rFonts w:ascii="Arial" w:hAnsi="Arial" w:cs="Arial"/>
                <w:lang w:val="en-US"/>
              </w:rPr>
            </w:pPr>
            <w:r>
              <w:rPr>
                <w:rFonts w:ascii="Arial" w:hAnsi="Arial" w:cs="Arial"/>
              </w:rPr>
              <w:t>NFS v4 (2049,111)</w:t>
            </w:r>
          </w:p>
        </w:tc>
      </w:tr>
      <w:tr w:rsidR="00DF22DA" w:rsidRPr="00712180" w14:paraId="3571727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21FE48A" w14:textId="77777777" w:rsidR="00DF22DA" w:rsidRDefault="00DF22DA"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C8F6DBB" w14:textId="77777777" w:rsidR="00DF22DA"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627231378"/>
                <w:placeholder>
                  <w:docPart w:val="B14C91A936EC4BA3B4EC04391F65BE7C"/>
                </w:placeholder>
                <w:dropDownList>
                  <w:listItem w:displayText="Select" w:value="Select"/>
                  <w:listItem w:displayText="Internal" w:value="Internal"/>
                  <w:listItem w:displayText="External" w:value="External"/>
                </w:dropDownList>
              </w:sdtPr>
              <w:sdtContent>
                <w:r w:rsidR="00DF22DA">
                  <w:rPr>
                    <w:rFonts w:ascii="Arial" w:hAnsi="Arial" w:cs="Arial"/>
                    <w:lang w:val="en-US"/>
                  </w:rPr>
                  <w:t>Internal</w:t>
                </w:r>
              </w:sdtContent>
            </w:sdt>
          </w:p>
        </w:tc>
      </w:tr>
      <w:tr w:rsidR="00DF22DA" w:rsidRPr="006D2395" w14:paraId="45E6F66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C41A077" w14:textId="77777777" w:rsidR="00DF22DA" w:rsidRDefault="00DF22DA"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CB5CF85" w14:textId="77777777" w:rsidR="00DF22DA" w:rsidRPr="00F967EB" w:rsidRDefault="00000000" w:rsidP="00965655">
            <w:pPr>
              <w:pStyle w:val="TableText0"/>
              <w:keepNext/>
              <w:keepLines/>
              <w:rPr>
                <w:rFonts w:ascii="Arial" w:hAnsi="Arial" w:cs="Arial"/>
                <w:lang w:val="en-US"/>
              </w:rPr>
            </w:pPr>
            <w:sdt>
              <w:sdtPr>
                <w:rPr>
                  <w:rFonts w:ascii="Arial" w:hAnsi="Arial" w:cs="Arial"/>
                  <w:lang w:val="en-US"/>
                </w:rPr>
                <w:id w:val="-969364713"/>
                <w:placeholder>
                  <w:docPart w:val="952C1161CEB54AB09664795627551E5D"/>
                </w:placeholder>
                <w:dropDownList>
                  <w:listItem w:displayText="Select" w:value="Select"/>
                  <w:listItem w:displayText="Inbound" w:value="Inbound"/>
                  <w:listItem w:displayText="Outbound" w:value="Outbound"/>
                  <w:listItem w:displayText="Inbound and Outbound" w:value="Inbound and Outbound"/>
                </w:dropDownList>
              </w:sdtPr>
              <w:sdtContent>
                <w:r w:rsidR="00DF22DA">
                  <w:rPr>
                    <w:rFonts w:ascii="Arial" w:hAnsi="Arial" w:cs="Arial"/>
                    <w:lang w:val="en-US"/>
                  </w:rPr>
                  <w:t>Inbound</w:t>
                </w:r>
              </w:sdtContent>
            </w:sdt>
          </w:p>
        </w:tc>
      </w:tr>
      <w:tr w:rsidR="00DF22DA" w:rsidRPr="00A540D4" w14:paraId="3A17A69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888E75A" w14:textId="77777777" w:rsidR="00DF22DA" w:rsidRDefault="00DF22DA"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720382B"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258296722"/>
                <w:placeholder>
                  <w:docPart w:val="14EE50880EBD4DB78D41BD17987CEBDD"/>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DF22DA" w:rsidRPr="00B931BB" w14:paraId="061AB50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85F721C" w14:textId="77777777" w:rsidR="00DF22DA" w:rsidRDefault="00DF22DA"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A961EE" w14:textId="77777777" w:rsidR="00DF22DA" w:rsidRPr="00F967EB" w:rsidRDefault="00DF22DA"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975335150"/>
                <w:placeholder>
                  <w:docPart w:val="14EE50880EBD4DB78D41BD17987CEBD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D1EC56C"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8758917"/>
                <w:placeholder>
                  <w:docPart w:val="14EE50880EBD4DB78D41BD17987CEBD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0889188"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463493607"/>
                <w:placeholder>
                  <w:docPart w:val="6610BCC311DC465BB60181B10FE1B96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243EB51" w14:textId="77777777" w:rsidR="00DF22DA" w:rsidRDefault="00DF22DA"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32A76542" w14:textId="77777777" w:rsidR="00DF22DA" w:rsidRDefault="00DF22DA" w:rsidP="00965655">
            <w:pPr>
              <w:pStyle w:val="TableText0"/>
              <w:keepNext/>
              <w:keepLines/>
              <w:rPr>
                <w:rFonts w:ascii="Arial" w:hAnsi="Arial" w:cs="Arial"/>
                <w:lang w:val="en-US"/>
              </w:rPr>
            </w:pPr>
          </w:p>
          <w:p w14:paraId="5AE45EEE" w14:textId="77777777" w:rsidR="00DF22DA" w:rsidRPr="00F967EB" w:rsidRDefault="00DF22DA"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DF22DA" w:rsidRPr="005220F1" w14:paraId="1AD6841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9F2B27"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A4742B1" w14:textId="77777777" w:rsidR="00DF22DA" w:rsidRPr="00F967EB" w:rsidRDefault="00DF22DA" w:rsidP="00965655">
            <w:pPr>
              <w:pStyle w:val="TableText0"/>
              <w:keepNext/>
              <w:keepLines/>
              <w:rPr>
                <w:rFonts w:ascii="Arial" w:hAnsi="Arial" w:cs="Arial"/>
                <w:lang w:val="en-US"/>
              </w:rPr>
            </w:pPr>
            <w:r w:rsidRPr="009566D3">
              <w:rPr>
                <w:rFonts w:ascii="Arial" w:hAnsi="Arial" w:cs="Arial"/>
              </w:rPr>
              <w:t>Not specified</w:t>
            </w:r>
          </w:p>
        </w:tc>
      </w:tr>
      <w:tr w:rsidR="00DF22DA" w:rsidRPr="00B81AA8" w14:paraId="73AAF9B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296A067"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79469C8"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r w:rsidR="00DF22DA" w:rsidRPr="00B81AA8" w14:paraId="7E7DAF2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3BD0EF"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CB0B4E"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r w:rsidR="00DF22DA" w:rsidRPr="00B81AA8" w14:paraId="6C647B5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6B5BEFE"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56CDCEE"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bl>
    <w:p w14:paraId="127CAA5F" w14:textId="77777777" w:rsidR="00DF22DA" w:rsidRDefault="00DF22DA" w:rsidP="00DF22DA">
      <w:pPr>
        <w:pStyle w:val="BodyText"/>
      </w:pPr>
    </w:p>
    <w:p w14:paraId="667C68F3" w14:textId="77777777" w:rsidR="00DF22DA" w:rsidRDefault="00DF22DA" w:rsidP="00DF22DA">
      <w:pPr>
        <w:pStyle w:val="BodyText"/>
      </w:pPr>
    </w:p>
    <w:p w14:paraId="1CC5EF82" w14:textId="77777777" w:rsidR="00DF22DA" w:rsidRDefault="00DF22DA" w:rsidP="00DF22DA">
      <w:pPr>
        <w:pStyle w:val="BodyText"/>
      </w:pPr>
    </w:p>
    <w:p w14:paraId="720AFBE4" w14:textId="77777777" w:rsidR="00DF22DA" w:rsidRDefault="00DF22DA" w:rsidP="00DF22DA">
      <w:pPr>
        <w:pStyle w:val="BodyText"/>
      </w:pPr>
    </w:p>
    <w:p w14:paraId="0730E1F9" w14:textId="77777777" w:rsidR="00DF22DA" w:rsidRDefault="00DF22DA" w:rsidP="00DF22DA">
      <w:pPr>
        <w:pStyle w:val="BodyText"/>
      </w:pPr>
    </w:p>
    <w:p w14:paraId="7426BE3D" w14:textId="77777777" w:rsidR="00DF22DA" w:rsidRDefault="00DF22DA" w:rsidP="00DF22DA">
      <w:pPr>
        <w:pStyle w:val="BodyText"/>
      </w:pPr>
    </w:p>
    <w:p w14:paraId="7248AFD4" w14:textId="77777777" w:rsidR="00DF22DA" w:rsidRDefault="00DF22DA" w:rsidP="00DF22DA">
      <w:pPr>
        <w:pStyle w:val="BodyText"/>
      </w:pPr>
    </w:p>
    <w:p w14:paraId="27DE030C" w14:textId="77777777" w:rsidR="00DF22DA" w:rsidRDefault="00DF22DA" w:rsidP="00DF22DA">
      <w:pPr>
        <w:pStyle w:val="BodyText"/>
      </w:pPr>
    </w:p>
    <w:p w14:paraId="72444E76" w14:textId="5270248F" w:rsidR="00DF22DA" w:rsidRDefault="00DF22DA" w:rsidP="00DF22DA">
      <w:pPr>
        <w:pStyle w:val="Heading5"/>
      </w:pPr>
      <w:r>
        <w:lastRenderedPageBreak/>
        <w:t>Entity SONAR EAI application</w:t>
      </w:r>
    </w:p>
    <w:tbl>
      <w:tblPr>
        <w:tblW w:w="5344" w:type="pct"/>
        <w:tblLook w:val="0000" w:firstRow="0" w:lastRow="0" w:firstColumn="0" w:lastColumn="0" w:noHBand="0" w:noVBand="0"/>
      </w:tblPr>
      <w:tblGrid>
        <w:gridCol w:w="3033"/>
        <w:gridCol w:w="6362"/>
      </w:tblGrid>
      <w:tr w:rsidR="00DF22DA" w:rsidRPr="008044BD" w14:paraId="5683935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2739EF"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EE65CD1" w14:textId="77777777" w:rsidR="00DF22DA" w:rsidRPr="009C5616" w:rsidRDefault="00DF22DA" w:rsidP="00965655">
            <w:pPr>
              <w:pStyle w:val="TableText0"/>
              <w:keepNext/>
              <w:keepLines/>
              <w:rPr>
                <w:rFonts w:ascii="Arial" w:hAnsi="Arial" w:cs="Arial"/>
                <w:lang w:val="en-US"/>
              </w:rPr>
            </w:pPr>
            <w:r w:rsidRPr="00181D53">
              <w:rPr>
                <w:rFonts w:ascii="Arial" w:hAnsi="Arial" w:cs="Arial"/>
                <w:lang w:val="en-US"/>
              </w:rPr>
              <w:t>Access EAI Appl</w:t>
            </w:r>
            <w:r>
              <w:rPr>
                <w:rFonts w:ascii="Arial" w:hAnsi="Arial" w:cs="Arial"/>
                <w:lang w:val="en-US"/>
              </w:rPr>
              <w:t>ication</w:t>
            </w:r>
            <w:r w:rsidRPr="00181D53">
              <w:rPr>
                <w:rFonts w:ascii="Arial" w:hAnsi="Arial" w:cs="Arial"/>
                <w:lang w:val="en-US"/>
              </w:rPr>
              <w:t xml:space="preserve"> s</w:t>
            </w:r>
            <w:r>
              <w:rPr>
                <w:rFonts w:ascii="Arial" w:hAnsi="Arial" w:cs="Arial"/>
                <w:lang w:val="en-US"/>
              </w:rPr>
              <w:t>er</w:t>
            </w:r>
            <w:r w:rsidRPr="00181D53">
              <w:rPr>
                <w:rFonts w:ascii="Arial" w:hAnsi="Arial" w:cs="Arial"/>
                <w:lang w:val="en-US"/>
              </w:rPr>
              <w:t>v</w:t>
            </w:r>
            <w:r>
              <w:rPr>
                <w:rFonts w:ascii="Arial" w:hAnsi="Arial" w:cs="Arial"/>
                <w:lang w:val="en-US"/>
              </w:rPr>
              <w:t>ers</w:t>
            </w:r>
            <w:r w:rsidRPr="00181D53">
              <w:rPr>
                <w:rFonts w:ascii="Arial" w:hAnsi="Arial" w:cs="Arial"/>
                <w:lang w:val="en-US"/>
              </w:rPr>
              <w:t xml:space="preserve"> to NFS</w:t>
            </w:r>
          </w:p>
        </w:tc>
      </w:tr>
      <w:tr w:rsidR="00DF22DA" w:rsidRPr="00712180" w14:paraId="5945D67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0B87382" w14:textId="77777777" w:rsidR="00DF22DA" w:rsidRPr="00B81AA8" w:rsidRDefault="00DF22DA"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340238" w14:textId="77777777" w:rsidR="00DF22DA" w:rsidRPr="009C5616" w:rsidRDefault="00DF22DA" w:rsidP="00965655">
            <w:pPr>
              <w:pStyle w:val="TableText0"/>
              <w:keepNext/>
              <w:keepLines/>
              <w:rPr>
                <w:rFonts w:ascii="Arial" w:hAnsi="Arial" w:cs="Arial"/>
                <w:lang w:val="en-US"/>
              </w:rPr>
            </w:pPr>
            <w:r>
              <w:rPr>
                <w:rFonts w:ascii="Arial" w:hAnsi="Arial" w:cs="Arial"/>
              </w:rPr>
              <w:t>NFS v4 (2049,111)</w:t>
            </w:r>
          </w:p>
        </w:tc>
      </w:tr>
      <w:tr w:rsidR="00DF22DA" w:rsidRPr="00712180" w14:paraId="3507D14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7416EF1" w14:textId="77777777" w:rsidR="00DF22DA" w:rsidRDefault="00DF22DA"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449F9FA" w14:textId="77777777" w:rsidR="00DF22DA"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412702126"/>
                <w:placeholder>
                  <w:docPart w:val="BF65831045BC4A3C933759CA011055BF"/>
                </w:placeholder>
                <w:dropDownList>
                  <w:listItem w:displayText="Select" w:value="Select"/>
                  <w:listItem w:displayText="Internal" w:value="Internal"/>
                  <w:listItem w:displayText="External" w:value="External"/>
                </w:dropDownList>
              </w:sdtPr>
              <w:sdtContent>
                <w:r w:rsidR="00DF22DA">
                  <w:rPr>
                    <w:rFonts w:ascii="Arial" w:hAnsi="Arial" w:cs="Arial"/>
                    <w:lang w:val="en-US"/>
                  </w:rPr>
                  <w:t>Internal</w:t>
                </w:r>
              </w:sdtContent>
            </w:sdt>
          </w:p>
        </w:tc>
      </w:tr>
      <w:tr w:rsidR="00DF22DA" w:rsidRPr="006D2395" w14:paraId="473FAF5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F44206" w14:textId="77777777" w:rsidR="00DF22DA" w:rsidRDefault="00DF22DA"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095A09E" w14:textId="77777777" w:rsidR="00DF22DA" w:rsidRPr="00F967EB" w:rsidRDefault="00000000" w:rsidP="00965655">
            <w:pPr>
              <w:pStyle w:val="TableText0"/>
              <w:keepNext/>
              <w:keepLines/>
              <w:rPr>
                <w:rFonts w:ascii="Arial" w:hAnsi="Arial" w:cs="Arial"/>
                <w:lang w:val="en-US"/>
              </w:rPr>
            </w:pPr>
            <w:sdt>
              <w:sdtPr>
                <w:rPr>
                  <w:rFonts w:ascii="Arial" w:hAnsi="Arial" w:cs="Arial"/>
                  <w:lang w:val="en-US"/>
                </w:rPr>
                <w:id w:val="1890993645"/>
                <w:placeholder>
                  <w:docPart w:val="DCB42D47DC7D4AA494A4FCBE1A86C174"/>
                </w:placeholder>
                <w:dropDownList>
                  <w:listItem w:displayText="Select" w:value="Select"/>
                  <w:listItem w:displayText="Inbound" w:value="Inbound"/>
                  <w:listItem w:displayText="Outbound" w:value="Outbound"/>
                  <w:listItem w:displayText="Inbound and Outbound" w:value="Inbound and Outbound"/>
                </w:dropDownList>
              </w:sdtPr>
              <w:sdtContent>
                <w:r w:rsidR="00DF22DA">
                  <w:rPr>
                    <w:rFonts w:ascii="Arial" w:hAnsi="Arial" w:cs="Arial"/>
                    <w:lang w:val="en-US"/>
                  </w:rPr>
                  <w:t>Inbound</w:t>
                </w:r>
              </w:sdtContent>
            </w:sdt>
          </w:p>
        </w:tc>
      </w:tr>
      <w:tr w:rsidR="00DF22DA" w:rsidRPr="00A540D4" w14:paraId="0C8BFDC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13612DD" w14:textId="77777777" w:rsidR="00DF22DA" w:rsidRDefault="00DF22DA"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27E90F6"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699703442"/>
                <w:placeholder>
                  <w:docPart w:val="75F45BA35D0E4895B37D65B54607109D"/>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DF22DA" w:rsidRPr="00B931BB" w14:paraId="1D9376E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1931E38" w14:textId="77777777" w:rsidR="00DF22DA" w:rsidRDefault="00DF22DA"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3FB3844" w14:textId="77777777" w:rsidR="00DF22DA" w:rsidRPr="00F967EB" w:rsidRDefault="00DF22DA"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21610021"/>
                <w:placeholder>
                  <w:docPart w:val="75F45BA35D0E4895B37D65B54607109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7AA4E29"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96993071"/>
                <w:placeholder>
                  <w:docPart w:val="75F45BA35D0E4895B37D65B54607109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B856358" w14:textId="77777777" w:rsidR="00DF22DA" w:rsidRPr="00F967EB" w:rsidRDefault="00DF22DA"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00301436"/>
                <w:placeholder>
                  <w:docPart w:val="7F843692FFD24221A791A1966D97283D"/>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74108BF" w14:textId="77777777" w:rsidR="00DF22DA" w:rsidRDefault="00DF22DA"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14F9893E" w14:textId="77777777" w:rsidR="00DF22DA" w:rsidRDefault="00DF22DA" w:rsidP="00965655">
            <w:pPr>
              <w:pStyle w:val="TableText0"/>
              <w:keepNext/>
              <w:keepLines/>
              <w:rPr>
                <w:rFonts w:ascii="Arial" w:hAnsi="Arial" w:cs="Arial"/>
                <w:lang w:val="en-US"/>
              </w:rPr>
            </w:pPr>
          </w:p>
          <w:p w14:paraId="4412BAC2" w14:textId="77777777" w:rsidR="00DF22DA" w:rsidRPr="00F967EB" w:rsidRDefault="00DF22DA"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DF22DA" w:rsidRPr="005220F1" w14:paraId="46FDF71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D4527E7"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118944C" w14:textId="77777777" w:rsidR="00DF22DA" w:rsidRPr="00F967EB" w:rsidRDefault="00DF22DA" w:rsidP="00965655">
            <w:pPr>
              <w:pStyle w:val="TableText0"/>
              <w:keepNext/>
              <w:keepLines/>
              <w:rPr>
                <w:rFonts w:ascii="Arial" w:hAnsi="Arial" w:cs="Arial"/>
                <w:lang w:val="en-US"/>
              </w:rPr>
            </w:pPr>
            <w:r w:rsidRPr="009566D3">
              <w:rPr>
                <w:rFonts w:ascii="Arial" w:hAnsi="Arial" w:cs="Arial"/>
              </w:rPr>
              <w:t>Not specified</w:t>
            </w:r>
          </w:p>
        </w:tc>
      </w:tr>
      <w:tr w:rsidR="00DF22DA" w:rsidRPr="00B81AA8" w14:paraId="78EADED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7FDBC4D"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C2D8240"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r w:rsidR="00DF22DA" w:rsidRPr="00B81AA8" w14:paraId="63EDBAD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574A9D0"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7A36F32"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r w:rsidR="00DF22DA" w:rsidRPr="00B81AA8" w14:paraId="2D23756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2249BC0" w14:textId="77777777" w:rsidR="00DF22DA" w:rsidRPr="00B81AA8" w:rsidRDefault="00DF22DA"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177D497" w14:textId="77777777" w:rsidR="00DF22DA" w:rsidRPr="00F967EB" w:rsidRDefault="00DF22DA" w:rsidP="00965655">
            <w:pPr>
              <w:pStyle w:val="TableText0"/>
              <w:keepNext/>
              <w:keepLines/>
              <w:rPr>
                <w:rFonts w:ascii="Arial" w:hAnsi="Arial" w:cs="Arial"/>
              </w:rPr>
            </w:pPr>
            <w:r w:rsidRPr="009566D3">
              <w:rPr>
                <w:rFonts w:ascii="Arial" w:hAnsi="Arial" w:cs="Arial"/>
              </w:rPr>
              <w:t>Not specified</w:t>
            </w:r>
          </w:p>
        </w:tc>
      </w:tr>
    </w:tbl>
    <w:p w14:paraId="6D19CDF1" w14:textId="77777777" w:rsidR="00DF22DA" w:rsidRDefault="00DF22DA" w:rsidP="00DF22DA">
      <w:pPr>
        <w:pStyle w:val="BodyText"/>
      </w:pPr>
    </w:p>
    <w:p w14:paraId="1334475B" w14:textId="1D08CE72" w:rsidR="00BB7244" w:rsidRDefault="00BB7244" w:rsidP="00BB7244">
      <w:pPr>
        <w:pStyle w:val="Heading5"/>
      </w:pPr>
      <w:r>
        <w:t>Entity Public Sector Application</w:t>
      </w:r>
    </w:p>
    <w:tbl>
      <w:tblPr>
        <w:tblW w:w="5344" w:type="pct"/>
        <w:tblLook w:val="0000" w:firstRow="0" w:lastRow="0" w:firstColumn="0" w:lastColumn="0" w:noHBand="0" w:noVBand="0"/>
      </w:tblPr>
      <w:tblGrid>
        <w:gridCol w:w="3033"/>
        <w:gridCol w:w="6362"/>
      </w:tblGrid>
      <w:tr w:rsidR="00E567C0" w:rsidRPr="008044BD" w14:paraId="31043F1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E9B27D1" w14:textId="77777777" w:rsidR="00E567C0" w:rsidRPr="00B81AA8" w:rsidRDefault="00E567C0" w:rsidP="00E567C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1533AD1" w14:textId="0BC64F55" w:rsidR="00E567C0" w:rsidRPr="009C5616" w:rsidRDefault="00E567C0" w:rsidP="00E567C0">
            <w:pPr>
              <w:pStyle w:val="TableText0"/>
              <w:keepNext/>
              <w:keepLines/>
              <w:rPr>
                <w:rFonts w:ascii="Arial" w:hAnsi="Arial" w:cs="Arial"/>
                <w:lang w:val="en-US"/>
              </w:rPr>
            </w:pPr>
            <w:r w:rsidRPr="002E0D32">
              <w:rPr>
                <w:rFonts w:ascii="Arial" w:hAnsi="Arial" w:cs="Arial"/>
                <w:lang w:val="en-US"/>
              </w:rPr>
              <w:t>Access NFS share</w:t>
            </w:r>
            <w:r>
              <w:rPr>
                <w:rFonts w:ascii="Arial" w:hAnsi="Arial" w:cs="Arial"/>
                <w:lang w:val="en-US"/>
              </w:rPr>
              <w:t xml:space="preserve"> </w:t>
            </w:r>
            <w:r w:rsidRPr="002E0D32">
              <w:rPr>
                <w:rFonts w:ascii="Arial" w:hAnsi="Arial" w:cs="Arial"/>
                <w:lang w:val="en-US"/>
              </w:rPr>
              <w:t>/</w:t>
            </w:r>
            <w:proofErr w:type="spellStart"/>
            <w:r w:rsidRPr="002E0D32">
              <w:rPr>
                <w:rFonts w:ascii="Arial" w:hAnsi="Arial" w:cs="Arial"/>
                <w:lang w:val="en-US"/>
              </w:rPr>
              <w:t>siebelfs</w:t>
            </w:r>
            <w:proofErr w:type="spellEnd"/>
            <w:r w:rsidRPr="002E0D32">
              <w:rPr>
                <w:rFonts w:ascii="Arial" w:hAnsi="Arial" w:cs="Arial"/>
                <w:lang w:val="en-US"/>
              </w:rPr>
              <w:t>/queues</w:t>
            </w:r>
          </w:p>
        </w:tc>
      </w:tr>
      <w:tr w:rsidR="00E567C0" w:rsidRPr="00712180" w14:paraId="6F6D341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AF6178D" w14:textId="77777777" w:rsidR="00E567C0" w:rsidRPr="00B81AA8" w:rsidRDefault="00E567C0" w:rsidP="00E567C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DF231CC" w14:textId="77777777" w:rsidR="00E567C0" w:rsidRPr="009C5616" w:rsidRDefault="00E567C0" w:rsidP="00E567C0">
            <w:pPr>
              <w:pStyle w:val="TableText0"/>
              <w:keepNext/>
              <w:keepLines/>
              <w:rPr>
                <w:rFonts w:ascii="Arial" w:hAnsi="Arial" w:cs="Arial"/>
                <w:lang w:val="en-US"/>
              </w:rPr>
            </w:pPr>
            <w:r>
              <w:rPr>
                <w:rFonts w:ascii="Arial" w:hAnsi="Arial" w:cs="Arial"/>
              </w:rPr>
              <w:t>NFS v4 (2049,111)</w:t>
            </w:r>
          </w:p>
        </w:tc>
      </w:tr>
      <w:tr w:rsidR="00E567C0" w:rsidRPr="00712180" w14:paraId="55B8B30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B73BC5B" w14:textId="77777777" w:rsidR="00E567C0" w:rsidRDefault="00E567C0" w:rsidP="00E567C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20DC7DA" w14:textId="77777777" w:rsidR="00E567C0" w:rsidRPr="00F967EB" w:rsidRDefault="00000000" w:rsidP="00E567C0">
            <w:pPr>
              <w:pStyle w:val="TableText0"/>
              <w:keepNext/>
              <w:keepLines/>
              <w:rPr>
                <w:rFonts w:ascii="Arial" w:hAnsi="Arial" w:cs="Arial"/>
                <w:lang w:val="en-US"/>
              </w:rPr>
            </w:pPr>
            <w:sdt>
              <w:sdtPr>
                <w:rPr>
                  <w:rFonts w:ascii="Arial" w:hAnsi="Arial" w:cs="Arial"/>
                  <w:lang w:val="en-US"/>
                </w:rPr>
                <w:alias w:val="DC connection"/>
                <w:tag w:val="DC connection"/>
                <w:id w:val="-366447826"/>
                <w:placeholder>
                  <w:docPart w:val="728BF7F1F7F44FE491E10BEF4CABBAC2"/>
                </w:placeholder>
                <w:dropDownList>
                  <w:listItem w:displayText="Select" w:value="Select"/>
                  <w:listItem w:displayText="Internal" w:value="Internal"/>
                  <w:listItem w:displayText="External" w:value="External"/>
                </w:dropDownList>
              </w:sdtPr>
              <w:sdtContent>
                <w:r w:rsidR="00E567C0">
                  <w:rPr>
                    <w:rFonts w:ascii="Arial" w:hAnsi="Arial" w:cs="Arial"/>
                    <w:lang w:val="en-US"/>
                  </w:rPr>
                  <w:t>Internal</w:t>
                </w:r>
              </w:sdtContent>
            </w:sdt>
          </w:p>
        </w:tc>
      </w:tr>
      <w:tr w:rsidR="00E567C0" w:rsidRPr="006D2395" w14:paraId="4C5E154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9B94CFE" w14:textId="77777777" w:rsidR="00E567C0" w:rsidRDefault="00E567C0" w:rsidP="00E567C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4CB7541" w14:textId="77777777" w:rsidR="00E567C0" w:rsidRPr="00F967EB" w:rsidRDefault="00000000" w:rsidP="00E567C0">
            <w:pPr>
              <w:pStyle w:val="TableText0"/>
              <w:keepNext/>
              <w:keepLines/>
              <w:rPr>
                <w:rFonts w:ascii="Arial" w:hAnsi="Arial" w:cs="Arial"/>
                <w:lang w:val="en-US"/>
              </w:rPr>
            </w:pPr>
            <w:sdt>
              <w:sdtPr>
                <w:rPr>
                  <w:rFonts w:ascii="Arial" w:hAnsi="Arial" w:cs="Arial"/>
                  <w:lang w:val="en-US"/>
                </w:rPr>
                <w:id w:val="-212275046"/>
                <w:placeholder>
                  <w:docPart w:val="DBFE31534A86475999E10F9DEB78D862"/>
                </w:placeholder>
                <w:dropDownList>
                  <w:listItem w:displayText="Select" w:value="Select"/>
                  <w:listItem w:displayText="Inbound" w:value="Inbound"/>
                  <w:listItem w:displayText="Outbound" w:value="Outbound"/>
                  <w:listItem w:displayText="Inbound and Outbound" w:value="Inbound and Outbound"/>
                </w:dropDownList>
              </w:sdtPr>
              <w:sdtContent>
                <w:r w:rsidR="00E567C0">
                  <w:rPr>
                    <w:rFonts w:ascii="Arial" w:hAnsi="Arial" w:cs="Arial"/>
                    <w:lang w:val="en-US"/>
                  </w:rPr>
                  <w:t>Inbound</w:t>
                </w:r>
              </w:sdtContent>
            </w:sdt>
          </w:p>
        </w:tc>
      </w:tr>
      <w:tr w:rsidR="00E567C0" w:rsidRPr="00A540D4" w14:paraId="64352D5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064313E" w14:textId="77777777" w:rsidR="00E567C0" w:rsidRDefault="00E567C0" w:rsidP="00E567C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EC2048C" w14:textId="77777777" w:rsidR="00E567C0" w:rsidRPr="00F967EB" w:rsidRDefault="00E567C0" w:rsidP="00E567C0">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11525328"/>
                <w:placeholder>
                  <w:docPart w:val="D317261DFEF8464ABC2EDC0539FD2252"/>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E567C0" w:rsidRPr="00B931BB" w14:paraId="1FABE0C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7199BE7" w14:textId="77777777" w:rsidR="00E567C0" w:rsidRDefault="00E567C0" w:rsidP="00E567C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C7ECE53" w14:textId="77777777" w:rsidR="00E567C0" w:rsidRPr="00F967EB" w:rsidRDefault="00E567C0" w:rsidP="00E567C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399377923"/>
                <w:placeholder>
                  <w:docPart w:val="D317261DFEF8464ABC2EDC0539FD2252"/>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7BE2517" w14:textId="77777777" w:rsidR="00E567C0" w:rsidRPr="00F967EB" w:rsidRDefault="00E567C0" w:rsidP="00E567C0">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601568382"/>
                <w:placeholder>
                  <w:docPart w:val="D317261DFEF8464ABC2EDC0539FD2252"/>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A19C27" w14:textId="77777777" w:rsidR="00E567C0" w:rsidRPr="00F967EB" w:rsidRDefault="00E567C0" w:rsidP="00E567C0">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64677643"/>
                <w:placeholder>
                  <w:docPart w:val="1933EC575C52422BB0CA73F0A45AF288"/>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F051DE" w14:textId="77777777" w:rsidR="00E567C0" w:rsidRDefault="00E567C0" w:rsidP="00E567C0">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2C81995A" w14:textId="77777777" w:rsidR="00E567C0" w:rsidRDefault="00E567C0" w:rsidP="00E567C0">
            <w:pPr>
              <w:pStyle w:val="TableText0"/>
              <w:keepNext/>
              <w:keepLines/>
              <w:rPr>
                <w:rFonts w:ascii="Arial" w:hAnsi="Arial" w:cs="Arial"/>
                <w:lang w:val="en-US"/>
              </w:rPr>
            </w:pPr>
          </w:p>
          <w:p w14:paraId="02E4D429" w14:textId="77777777" w:rsidR="00E567C0" w:rsidRPr="00F967EB" w:rsidRDefault="00E567C0" w:rsidP="00E567C0">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E567C0" w:rsidRPr="005220F1" w14:paraId="1508B5B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B928F" w14:textId="77777777" w:rsidR="00E567C0" w:rsidRPr="00B81AA8" w:rsidRDefault="00E567C0" w:rsidP="00E567C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5923504" w14:textId="77777777" w:rsidR="00E567C0" w:rsidRPr="00F967EB" w:rsidRDefault="00E567C0" w:rsidP="00E567C0">
            <w:pPr>
              <w:pStyle w:val="TableText0"/>
              <w:keepNext/>
              <w:keepLines/>
              <w:rPr>
                <w:rFonts w:ascii="Arial" w:hAnsi="Arial" w:cs="Arial"/>
                <w:lang w:val="en-US"/>
              </w:rPr>
            </w:pPr>
            <w:r w:rsidRPr="009566D3">
              <w:rPr>
                <w:rFonts w:ascii="Arial" w:hAnsi="Arial" w:cs="Arial"/>
              </w:rPr>
              <w:t>Not specified</w:t>
            </w:r>
          </w:p>
        </w:tc>
      </w:tr>
      <w:tr w:rsidR="00E567C0" w:rsidRPr="00B81AA8" w14:paraId="68AE4CE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A301077" w14:textId="77777777" w:rsidR="00E567C0" w:rsidRPr="00B81AA8" w:rsidRDefault="00E567C0" w:rsidP="00E567C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0F456AE" w14:textId="77777777" w:rsidR="00E567C0" w:rsidRPr="00F967EB" w:rsidRDefault="00E567C0" w:rsidP="00E567C0">
            <w:pPr>
              <w:pStyle w:val="TableText0"/>
              <w:keepNext/>
              <w:keepLines/>
              <w:rPr>
                <w:rFonts w:ascii="Arial" w:hAnsi="Arial" w:cs="Arial"/>
              </w:rPr>
            </w:pPr>
            <w:r w:rsidRPr="009566D3">
              <w:rPr>
                <w:rFonts w:ascii="Arial" w:hAnsi="Arial" w:cs="Arial"/>
              </w:rPr>
              <w:t>Not specified</w:t>
            </w:r>
          </w:p>
        </w:tc>
      </w:tr>
      <w:tr w:rsidR="00E567C0" w:rsidRPr="00B81AA8" w14:paraId="4BF1406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C9A905" w14:textId="77777777" w:rsidR="00E567C0" w:rsidRPr="00B81AA8" w:rsidRDefault="00E567C0" w:rsidP="00E567C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065C988" w14:textId="77777777" w:rsidR="00E567C0" w:rsidRPr="00F967EB" w:rsidRDefault="00E567C0" w:rsidP="00E567C0">
            <w:pPr>
              <w:pStyle w:val="TableText0"/>
              <w:keepNext/>
              <w:keepLines/>
              <w:rPr>
                <w:rFonts w:ascii="Arial" w:hAnsi="Arial" w:cs="Arial"/>
              </w:rPr>
            </w:pPr>
            <w:r w:rsidRPr="009566D3">
              <w:rPr>
                <w:rFonts w:ascii="Arial" w:hAnsi="Arial" w:cs="Arial"/>
              </w:rPr>
              <w:t>Not specified</w:t>
            </w:r>
          </w:p>
        </w:tc>
      </w:tr>
      <w:tr w:rsidR="00E567C0" w:rsidRPr="00B81AA8" w14:paraId="790B51A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40594F" w14:textId="77777777" w:rsidR="00E567C0" w:rsidRPr="00B81AA8" w:rsidRDefault="00E567C0" w:rsidP="00E567C0">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CAECD6B" w14:textId="77777777" w:rsidR="00E567C0" w:rsidRPr="00F967EB" w:rsidRDefault="00E567C0" w:rsidP="00E567C0">
            <w:pPr>
              <w:pStyle w:val="TableText0"/>
              <w:keepNext/>
              <w:keepLines/>
              <w:rPr>
                <w:rFonts w:ascii="Arial" w:hAnsi="Arial" w:cs="Arial"/>
              </w:rPr>
            </w:pPr>
            <w:r w:rsidRPr="009566D3">
              <w:rPr>
                <w:rFonts w:ascii="Arial" w:hAnsi="Arial" w:cs="Arial"/>
              </w:rPr>
              <w:t>Not specified</w:t>
            </w:r>
          </w:p>
        </w:tc>
      </w:tr>
    </w:tbl>
    <w:p w14:paraId="616AE312" w14:textId="77777777" w:rsidR="00BB7244" w:rsidRDefault="00BB7244" w:rsidP="00BB7244">
      <w:pPr>
        <w:pStyle w:val="BodyText"/>
      </w:pPr>
    </w:p>
    <w:p w14:paraId="77DD3377" w14:textId="77777777" w:rsidR="00E567C0" w:rsidRDefault="00E567C0" w:rsidP="00BB7244">
      <w:pPr>
        <w:pStyle w:val="BodyText"/>
      </w:pPr>
    </w:p>
    <w:p w14:paraId="01513F5B" w14:textId="77777777" w:rsidR="00E567C0" w:rsidRDefault="00E567C0" w:rsidP="00BB7244">
      <w:pPr>
        <w:pStyle w:val="BodyText"/>
      </w:pPr>
    </w:p>
    <w:p w14:paraId="3A25E6B0" w14:textId="77777777" w:rsidR="00E567C0" w:rsidRDefault="00E567C0" w:rsidP="00BB7244">
      <w:pPr>
        <w:pStyle w:val="BodyText"/>
      </w:pPr>
    </w:p>
    <w:p w14:paraId="050A9401" w14:textId="77777777" w:rsidR="00E567C0" w:rsidRDefault="00E567C0" w:rsidP="00BB7244">
      <w:pPr>
        <w:pStyle w:val="BodyText"/>
      </w:pPr>
    </w:p>
    <w:p w14:paraId="116C7330" w14:textId="77777777" w:rsidR="00E567C0" w:rsidRDefault="00E567C0" w:rsidP="00BB7244">
      <w:pPr>
        <w:pStyle w:val="BodyText"/>
      </w:pPr>
    </w:p>
    <w:p w14:paraId="0F976B3F" w14:textId="77777777" w:rsidR="00E567C0" w:rsidRDefault="00E567C0" w:rsidP="00BB7244">
      <w:pPr>
        <w:pStyle w:val="BodyText"/>
      </w:pPr>
    </w:p>
    <w:p w14:paraId="1D825CFE" w14:textId="77777777" w:rsidR="00E567C0" w:rsidRDefault="00E567C0" w:rsidP="00BB7244">
      <w:pPr>
        <w:pStyle w:val="BodyText"/>
      </w:pPr>
    </w:p>
    <w:p w14:paraId="0D119C96" w14:textId="6AD0AD6F" w:rsidR="00E567C0" w:rsidRDefault="00E567C0" w:rsidP="00E567C0">
      <w:pPr>
        <w:pStyle w:val="Heading5"/>
      </w:pPr>
      <w:r>
        <w:lastRenderedPageBreak/>
        <w:t>Entity WCC</w:t>
      </w:r>
    </w:p>
    <w:tbl>
      <w:tblPr>
        <w:tblW w:w="5344" w:type="pct"/>
        <w:tblLook w:val="0000" w:firstRow="0" w:lastRow="0" w:firstColumn="0" w:lastColumn="0" w:noHBand="0" w:noVBand="0"/>
      </w:tblPr>
      <w:tblGrid>
        <w:gridCol w:w="3033"/>
        <w:gridCol w:w="6362"/>
      </w:tblGrid>
      <w:tr w:rsidR="00AA22FD" w:rsidRPr="008044BD" w14:paraId="4F2CD16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560290" w14:textId="77777777" w:rsidR="00AA22FD" w:rsidRPr="00B81AA8" w:rsidRDefault="00AA22FD" w:rsidP="00AA22F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4AD15DF" w14:textId="05C05851" w:rsidR="00AA22FD" w:rsidRPr="009C5616" w:rsidRDefault="00AA22FD" w:rsidP="00AA22FD">
            <w:pPr>
              <w:pStyle w:val="TableText0"/>
              <w:keepNext/>
              <w:keepLines/>
              <w:rPr>
                <w:rFonts w:ascii="Arial" w:hAnsi="Arial" w:cs="Arial"/>
                <w:lang w:val="en-US"/>
              </w:rPr>
            </w:pPr>
            <w:r>
              <w:rPr>
                <w:rFonts w:ascii="Arial" w:hAnsi="Arial" w:cs="Arial"/>
                <w:lang w:val="en-US"/>
              </w:rPr>
              <w:t>To PDF share</w:t>
            </w:r>
          </w:p>
        </w:tc>
      </w:tr>
      <w:tr w:rsidR="00AA22FD" w:rsidRPr="00712180" w14:paraId="1BEC818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69F12D" w14:textId="77777777" w:rsidR="00AA22FD" w:rsidRPr="00B81AA8" w:rsidRDefault="00AA22FD" w:rsidP="00AA22F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C560AE3" w14:textId="77777777" w:rsidR="00AA22FD" w:rsidRPr="009C5616" w:rsidRDefault="00AA22FD" w:rsidP="00AA22FD">
            <w:pPr>
              <w:pStyle w:val="TableText0"/>
              <w:keepNext/>
              <w:keepLines/>
              <w:rPr>
                <w:rFonts w:ascii="Arial" w:hAnsi="Arial" w:cs="Arial"/>
                <w:lang w:val="en-US"/>
              </w:rPr>
            </w:pPr>
            <w:r>
              <w:rPr>
                <w:rFonts w:ascii="Arial" w:hAnsi="Arial" w:cs="Arial"/>
              </w:rPr>
              <w:t>NFS v4 (2049,111)</w:t>
            </w:r>
          </w:p>
        </w:tc>
      </w:tr>
      <w:tr w:rsidR="00AA22FD" w:rsidRPr="00712180" w14:paraId="4317B05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30FFF0" w14:textId="77777777" w:rsidR="00AA22FD" w:rsidRDefault="00AA22FD" w:rsidP="00AA22FD">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1D77E5F" w14:textId="77777777" w:rsidR="00AA22FD" w:rsidRPr="00F967EB" w:rsidRDefault="00000000" w:rsidP="00AA22FD">
            <w:pPr>
              <w:pStyle w:val="TableText0"/>
              <w:keepNext/>
              <w:keepLines/>
              <w:rPr>
                <w:rFonts w:ascii="Arial" w:hAnsi="Arial" w:cs="Arial"/>
                <w:lang w:val="en-US"/>
              </w:rPr>
            </w:pPr>
            <w:sdt>
              <w:sdtPr>
                <w:rPr>
                  <w:rFonts w:ascii="Arial" w:hAnsi="Arial" w:cs="Arial"/>
                  <w:lang w:val="en-US"/>
                </w:rPr>
                <w:alias w:val="DC connection"/>
                <w:tag w:val="DC connection"/>
                <w:id w:val="-757750202"/>
                <w:placeholder>
                  <w:docPart w:val="A230FF6BB84D422EAF650B9CB11B7829"/>
                </w:placeholder>
                <w:dropDownList>
                  <w:listItem w:displayText="Select" w:value="Select"/>
                  <w:listItem w:displayText="Internal" w:value="Internal"/>
                  <w:listItem w:displayText="External" w:value="External"/>
                </w:dropDownList>
              </w:sdtPr>
              <w:sdtContent>
                <w:r w:rsidR="00AA22FD">
                  <w:rPr>
                    <w:rFonts w:ascii="Arial" w:hAnsi="Arial" w:cs="Arial"/>
                    <w:lang w:val="en-US"/>
                  </w:rPr>
                  <w:t>Internal</w:t>
                </w:r>
              </w:sdtContent>
            </w:sdt>
          </w:p>
        </w:tc>
      </w:tr>
      <w:tr w:rsidR="00AA22FD" w:rsidRPr="006D2395" w14:paraId="136F6AB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ED5E648" w14:textId="77777777" w:rsidR="00AA22FD" w:rsidRDefault="00AA22FD" w:rsidP="00AA22F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EF04AB8" w14:textId="77777777" w:rsidR="00AA22FD" w:rsidRPr="00F967EB" w:rsidRDefault="00000000" w:rsidP="00AA22FD">
            <w:pPr>
              <w:pStyle w:val="TableText0"/>
              <w:keepNext/>
              <w:keepLines/>
              <w:rPr>
                <w:rFonts w:ascii="Arial" w:hAnsi="Arial" w:cs="Arial"/>
                <w:lang w:val="en-US"/>
              </w:rPr>
            </w:pPr>
            <w:sdt>
              <w:sdtPr>
                <w:rPr>
                  <w:rFonts w:ascii="Arial" w:hAnsi="Arial" w:cs="Arial"/>
                  <w:lang w:val="en-US"/>
                </w:rPr>
                <w:id w:val="746378266"/>
                <w:placeholder>
                  <w:docPart w:val="4CFCC779DED144F68CAC9647E26F4317"/>
                </w:placeholder>
                <w:dropDownList>
                  <w:listItem w:displayText="Select" w:value="Select"/>
                  <w:listItem w:displayText="Inbound" w:value="Inbound"/>
                  <w:listItem w:displayText="Outbound" w:value="Outbound"/>
                  <w:listItem w:displayText="Inbound and Outbound" w:value="Inbound and Outbound"/>
                </w:dropDownList>
              </w:sdtPr>
              <w:sdtContent>
                <w:r w:rsidR="00AA22FD">
                  <w:rPr>
                    <w:rFonts w:ascii="Arial" w:hAnsi="Arial" w:cs="Arial"/>
                    <w:lang w:val="en-US"/>
                  </w:rPr>
                  <w:t>Inbound</w:t>
                </w:r>
              </w:sdtContent>
            </w:sdt>
          </w:p>
        </w:tc>
      </w:tr>
      <w:tr w:rsidR="00AA22FD" w:rsidRPr="00A540D4" w14:paraId="7AD312B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45D70F4" w14:textId="77777777" w:rsidR="00AA22FD" w:rsidRDefault="00AA22FD" w:rsidP="00AA22F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FC31A40" w14:textId="77777777" w:rsidR="00AA22FD" w:rsidRPr="00F967EB" w:rsidRDefault="00AA22FD" w:rsidP="00AA22FD">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075251581"/>
                <w:placeholder>
                  <w:docPart w:val="93BBB43EFB3A4D72BBDDC36302FE405F"/>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A22FD" w:rsidRPr="00B931BB" w14:paraId="2535526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82E8DB" w14:textId="77777777" w:rsidR="00AA22FD" w:rsidRDefault="00AA22FD" w:rsidP="00AA22F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2BC757" w14:textId="77777777" w:rsidR="00AA22FD" w:rsidRPr="00F967EB" w:rsidRDefault="00AA22FD" w:rsidP="00AA22FD">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57827705"/>
                <w:placeholder>
                  <w:docPart w:val="93BBB43EFB3A4D72BBDDC36302FE405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D8B2DC5" w14:textId="77777777" w:rsidR="00AA22FD" w:rsidRPr="00F967EB" w:rsidRDefault="00AA22FD" w:rsidP="00AA22FD">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10272180"/>
                <w:placeholder>
                  <w:docPart w:val="93BBB43EFB3A4D72BBDDC36302FE405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F67BE40" w14:textId="77777777" w:rsidR="00AA22FD" w:rsidRPr="00F967EB" w:rsidRDefault="00AA22FD" w:rsidP="00AA22FD">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77538228"/>
                <w:placeholder>
                  <w:docPart w:val="64FE095F7BAC4DE7A2EA1487A65D91C0"/>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9FA755F" w14:textId="77777777" w:rsidR="00AA22FD" w:rsidRDefault="00AA22FD" w:rsidP="00AA22FD">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8756200" w14:textId="77777777" w:rsidR="00AA22FD" w:rsidRDefault="00AA22FD" w:rsidP="00AA22FD">
            <w:pPr>
              <w:pStyle w:val="TableText0"/>
              <w:keepNext/>
              <w:keepLines/>
              <w:rPr>
                <w:rFonts w:ascii="Arial" w:hAnsi="Arial" w:cs="Arial"/>
                <w:lang w:val="en-US"/>
              </w:rPr>
            </w:pPr>
          </w:p>
          <w:p w14:paraId="7A3D8572" w14:textId="77777777" w:rsidR="00AA22FD" w:rsidRPr="00F967EB" w:rsidRDefault="00AA22FD" w:rsidP="00AA22FD">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AA22FD" w:rsidRPr="005220F1" w14:paraId="38677FD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A67011" w14:textId="77777777" w:rsidR="00AA22FD" w:rsidRPr="00B81AA8" w:rsidRDefault="00AA22FD" w:rsidP="00AA22F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125F652" w14:textId="77777777" w:rsidR="00AA22FD" w:rsidRPr="00F967EB" w:rsidRDefault="00AA22FD" w:rsidP="00AA22FD">
            <w:pPr>
              <w:pStyle w:val="TableText0"/>
              <w:keepNext/>
              <w:keepLines/>
              <w:rPr>
                <w:rFonts w:ascii="Arial" w:hAnsi="Arial" w:cs="Arial"/>
                <w:lang w:val="en-US"/>
              </w:rPr>
            </w:pPr>
            <w:r w:rsidRPr="009566D3">
              <w:rPr>
                <w:rFonts w:ascii="Arial" w:hAnsi="Arial" w:cs="Arial"/>
              </w:rPr>
              <w:t>Not specified</w:t>
            </w:r>
          </w:p>
        </w:tc>
      </w:tr>
      <w:tr w:rsidR="00AA22FD" w:rsidRPr="00B81AA8" w14:paraId="620406F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59FD243" w14:textId="77777777" w:rsidR="00AA22FD" w:rsidRPr="00B81AA8" w:rsidRDefault="00AA22FD" w:rsidP="00AA22F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F5243E9" w14:textId="77777777" w:rsidR="00AA22FD" w:rsidRPr="00F967EB" w:rsidRDefault="00AA22FD" w:rsidP="00AA22FD">
            <w:pPr>
              <w:pStyle w:val="TableText0"/>
              <w:keepNext/>
              <w:keepLines/>
              <w:rPr>
                <w:rFonts w:ascii="Arial" w:hAnsi="Arial" w:cs="Arial"/>
              </w:rPr>
            </w:pPr>
            <w:r w:rsidRPr="009566D3">
              <w:rPr>
                <w:rFonts w:ascii="Arial" w:hAnsi="Arial" w:cs="Arial"/>
              </w:rPr>
              <w:t>Not specified</w:t>
            </w:r>
          </w:p>
        </w:tc>
      </w:tr>
      <w:tr w:rsidR="00AA22FD" w:rsidRPr="00B81AA8" w14:paraId="6540CD7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8B9927" w14:textId="77777777" w:rsidR="00AA22FD" w:rsidRPr="00B81AA8" w:rsidRDefault="00AA22FD" w:rsidP="00AA22F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97F5731" w14:textId="77777777" w:rsidR="00AA22FD" w:rsidRPr="00F967EB" w:rsidRDefault="00AA22FD" w:rsidP="00AA22FD">
            <w:pPr>
              <w:pStyle w:val="TableText0"/>
              <w:keepNext/>
              <w:keepLines/>
              <w:rPr>
                <w:rFonts w:ascii="Arial" w:hAnsi="Arial" w:cs="Arial"/>
              </w:rPr>
            </w:pPr>
            <w:r w:rsidRPr="009566D3">
              <w:rPr>
                <w:rFonts w:ascii="Arial" w:hAnsi="Arial" w:cs="Arial"/>
              </w:rPr>
              <w:t>Not specified</w:t>
            </w:r>
          </w:p>
        </w:tc>
      </w:tr>
      <w:tr w:rsidR="00AA22FD" w:rsidRPr="00B81AA8" w14:paraId="6FC4CD0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2171FD5" w14:textId="77777777" w:rsidR="00AA22FD" w:rsidRPr="00B81AA8" w:rsidRDefault="00AA22FD" w:rsidP="00AA22F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C2CDA70" w14:textId="77777777" w:rsidR="00AA22FD" w:rsidRPr="00F967EB" w:rsidRDefault="00AA22FD" w:rsidP="00AA22FD">
            <w:pPr>
              <w:pStyle w:val="TableText0"/>
              <w:keepNext/>
              <w:keepLines/>
              <w:rPr>
                <w:rFonts w:ascii="Arial" w:hAnsi="Arial" w:cs="Arial"/>
              </w:rPr>
            </w:pPr>
            <w:r w:rsidRPr="009566D3">
              <w:rPr>
                <w:rFonts w:ascii="Arial" w:hAnsi="Arial" w:cs="Arial"/>
              </w:rPr>
              <w:t>Not specified</w:t>
            </w:r>
          </w:p>
        </w:tc>
      </w:tr>
    </w:tbl>
    <w:p w14:paraId="5990723D" w14:textId="77777777" w:rsidR="00E567C0" w:rsidRDefault="00E567C0" w:rsidP="00E567C0">
      <w:pPr>
        <w:pStyle w:val="BodyText"/>
      </w:pPr>
    </w:p>
    <w:p w14:paraId="50024A78" w14:textId="36C85501" w:rsidR="00AA22FD" w:rsidRDefault="00AA22FD" w:rsidP="00AA22FD">
      <w:pPr>
        <w:pStyle w:val="Heading5"/>
      </w:pPr>
      <w:r>
        <w:t>Entity SOA</w:t>
      </w:r>
    </w:p>
    <w:tbl>
      <w:tblPr>
        <w:tblW w:w="5344" w:type="pct"/>
        <w:tblLook w:val="0000" w:firstRow="0" w:lastRow="0" w:firstColumn="0" w:lastColumn="0" w:noHBand="0" w:noVBand="0"/>
      </w:tblPr>
      <w:tblGrid>
        <w:gridCol w:w="3033"/>
        <w:gridCol w:w="6362"/>
      </w:tblGrid>
      <w:tr w:rsidR="00AA22FD" w:rsidRPr="008044BD" w14:paraId="0B58C5A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3B77478"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FFBD64A" w14:textId="77777777" w:rsidR="00AA22FD" w:rsidRPr="009C5616" w:rsidRDefault="00AA22FD" w:rsidP="00965655">
            <w:pPr>
              <w:pStyle w:val="TableText0"/>
              <w:keepNext/>
              <w:keepLines/>
              <w:rPr>
                <w:rFonts w:ascii="Arial" w:hAnsi="Arial" w:cs="Arial"/>
                <w:lang w:val="en-US"/>
              </w:rPr>
            </w:pPr>
            <w:r>
              <w:rPr>
                <w:rFonts w:ascii="Arial" w:hAnsi="Arial" w:cs="Arial"/>
                <w:lang w:val="en-US"/>
              </w:rPr>
              <w:t>To PDF share</w:t>
            </w:r>
          </w:p>
        </w:tc>
      </w:tr>
      <w:tr w:rsidR="00AA22FD" w:rsidRPr="00712180" w14:paraId="771C0B4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7A3594E" w14:textId="77777777" w:rsidR="00AA22FD" w:rsidRPr="00B81AA8" w:rsidRDefault="00AA22FD"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0A5E3AD" w14:textId="77777777" w:rsidR="00AA22FD" w:rsidRPr="009C5616" w:rsidRDefault="00AA22FD" w:rsidP="00965655">
            <w:pPr>
              <w:pStyle w:val="TableText0"/>
              <w:keepNext/>
              <w:keepLines/>
              <w:rPr>
                <w:rFonts w:ascii="Arial" w:hAnsi="Arial" w:cs="Arial"/>
                <w:lang w:val="en-US"/>
              </w:rPr>
            </w:pPr>
            <w:r>
              <w:rPr>
                <w:rFonts w:ascii="Arial" w:hAnsi="Arial" w:cs="Arial"/>
              </w:rPr>
              <w:t>NFS v4 (2049,111)</w:t>
            </w:r>
          </w:p>
        </w:tc>
      </w:tr>
      <w:tr w:rsidR="00AA22FD" w:rsidRPr="00712180" w14:paraId="281AA38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9E8D1A7" w14:textId="77777777" w:rsidR="00AA22FD" w:rsidRDefault="00AA22FD"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3BF9742" w14:textId="77777777" w:rsidR="00AA22FD"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928733292"/>
                <w:placeholder>
                  <w:docPart w:val="97C99FC70BC84FB7BF65D42CFA8A95BC"/>
                </w:placeholder>
                <w:dropDownList>
                  <w:listItem w:displayText="Select" w:value="Select"/>
                  <w:listItem w:displayText="Internal" w:value="Internal"/>
                  <w:listItem w:displayText="External" w:value="External"/>
                </w:dropDownList>
              </w:sdtPr>
              <w:sdtContent>
                <w:r w:rsidR="00AA22FD">
                  <w:rPr>
                    <w:rFonts w:ascii="Arial" w:hAnsi="Arial" w:cs="Arial"/>
                    <w:lang w:val="en-US"/>
                  </w:rPr>
                  <w:t>Internal</w:t>
                </w:r>
              </w:sdtContent>
            </w:sdt>
          </w:p>
        </w:tc>
      </w:tr>
      <w:tr w:rsidR="00AA22FD" w:rsidRPr="006D2395" w14:paraId="7DF94CA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100691B" w14:textId="77777777" w:rsidR="00AA22FD" w:rsidRDefault="00AA22FD"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7CCFC57" w14:textId="77777777" w:rsidR="00AA22FD" w:rsidRPr="00F967EB" w:rsidRDefault="00000000" w:rsidP="00965655">
            <w:pPr>
              <w:pStyle w:val="TableText0"/>
              <w:keepNext/>
              <w:keepLines/>
              <w:rPr>
                <w:rFonts w:ascii="Arial" w:hAnsi="Arial" w:cs="Arial"/>
                <w:lang w:val="en-US"/>
              </w:rPr>
            </w:pPr>
            <w:sdt>
              <w:sdtPr>
                <w:rPr>
                  <w:rFonts w:ascii="Arial" w:hAnsi="Arial" w:cs="Arial"/>
                  <w:lang w:val="en-US"/>
                </w:rPr>
                <w:id w:val="-216599363"/>
                <w:placeholder>
                  <w:docPart w:val="D66C6288B1B34148A0BCF10571F6E366"/>
                </w:placeholder>
                <w:dropDownList>
                  <w:listItem w:displayText="Select" w:value="Select"/>
                  <w:listItem w:displayText="Inbound" w:value="Inbound"/>
                  <w:listItem w:displayText="Outbound" w:value="Outbound"/>
                  <w:listItem w:displayText="Inbound and Outbound" w:value="Inbound and Outbound"/>
                </w:dropDownList>
              </w:sdtPr>
              <w:sdtContent>
                <w:r w:rsidR="00AA22FD">
                  <w:rPr>
                    <w:rFonts w:ascii="Arial" w:hAnsi="Arial" w:cs="Arial"/>
                    <w:lang w:val="en-US"/>
                  </w:rPr>
                  <w:t>Inbound</w:t>
                </w:r>
              </w:sdtContent>
            </w:sdt>
          </w:p>
        </w:tc>
      </w:tr>
      <w:tr w:rsidR="00AA22FD" w:rsidRPr="00A540D4" w14:paraId="63C7DA7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FFF7617" w14:textId="77777777" w:rsidR="00AA22FD" w:rsidRDefault="00AA22FD"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6624A43"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29340045"/>
                <w:placeholder>
                  <w:docPart w:val="1C4B3BB82DD647A398C36A2E8104893F"/>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A22FD" w:rsidRPr="00B931BB" w14:paraId="003A7A9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15A157" w14:textId="77777777" w:rsidR="00AA22FD" w:rsidRDefault="00AA22FD"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9DB355D" w14:textId="77777777" w:rsidR="00AA22FD" w:rsidRPr="00F967EB" w:rsidRDefault="00AA22FD"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06284446"/>
                <w:placeholder>
                  <w:docPart w:val="1C4B3BB82DD647A398C36A2E8104893F"/>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99AF172"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099366215"/>
                <w:placeholder>
                  <w:docPart w:val="1C4B3BB82DD647A398C36A2E8104893F"/>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82D9941"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56761850"/>
                <w:placeholder>
                  <w:docPart w:val="2E5EF07C6BDB4455B63A7A1712F7E9F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85D093C" w14:textId="77777777" w:rsidR="00AA22FD" w:rsidRDefault="00AA22FD"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24382C99" w14:textId="77777777" w:rsidR="00AA22FD" w:rsidRDefault="00AA22FD" w:rsidP="00965655">
            <w:pPr>
              <w:pStyle w:val="TableText0"/>
              <w:keepNext/>
              <w:keepLines/>
              <w:rPr>
                <w:rFonts w:ascii="Arial" w:hAnsi="Arial" w:cs="Arial"/>
                <w:lang w:val="en-US"/>
              </w:rPr>
            </w:pPr>
          </w:p>
          <w:p w14:paraId="1A13AF58" w14:textId="77777777" w:rsidR="00AA22FD" w:rsidRPr="00F967EB" w:rsidRDefault="00AA22FD"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AA22FD" w:rsidRPr="005220F1" w14:paraId="3135E55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E7CDDF9"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75C765E" w14:textId="77777777" w:rsidR="00AA22FD" w:rsidRPr="00F967EB" w:rsidRDefault="00AA22FD" w:rsidP="00965655">
            <w:pPr>
              <w:pStyle w:val="TableText0"/>
              <w:keepNext/>
              <w:keepLines/>
              <w:rPr>
                <w:rFonts w:ascii="Arial" w:hAnsi="Arial" w:cs="Arial"/>
                <w:lang w:val="en-US"/>
              </w:rPr>
            </w:pPr>
            <w:r w:rsidRPr="009566D3">
              <w:rPr>
                <w:rFonts w:ascii="Arial" w:hAnsi="Arial" w:cs="Arial"/>
              </w:rPr>
              <w:t>Not specified</w:t>
            </w:r>
          </w:p>
        </w:tc>
      </w:tr>
      <w:tr w:rsidR="00AA22FD" w:rsidRPr="00B81AA8" w14:paraId="6BF712D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BAD0C4E"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8BDFF47"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r w:rsidR="00AA22FD" w:rsidRPr="00B81AA8" w14:paraId="2231893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09AD053"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E36AA56"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r w:rsidR="00AA22FD" w:rsidRPr="00B81AA8" w14:paraId="0C0FB3A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69344E"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C0878D1"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bl>
    <w:p w14:paraId="334F08C0" w14:textId="77777777" w:rsidR="00AA22FD" w:rsidRDefault="00AA22FD" w:rsidP="00AA22FD">
      <w:pPr>
        <w:pStyle w:val="BodyText"/>
      </w:pPr>
    </w:p>
    <w:p w14:paraId="557213E6" w14:textId="77777777" w:rsidR="00AA22FD" w:rsidRDefault="00AA22FD" w:rsidP="00AA22FD">
      <w:pPr>
        <w:pStyle w:val="BodyText"/>
      </w:pPr>
    </w:p>
    <w:p w14:paraId="14FD4AA1" w14:textId="77777777" w:rsidR="00AA22FD" w:rsidRDefault="00AA22FD" w:rsidP="00AA22FD">
      <w:pPr>
        <w:pStyle w:val="BodyText"/>
      </w:pPr>
    </w:p>
    <w:p w14:paraId="0D62E6B3" w14:textId="77777777" w:rsidR="00AA22FD" w:rsidRDefault="00AA22FD" w:rsidP="00AA22FD">
      <w:pPr>
        <w:pStyle w:val="BodyText"/>
      </w:pPr>
    </w:p>
    <w:p w14:paraId="3F31E3BE" w14:textId="77777777" w:rsidR="00AA22FD" w:rsidRDefault="00AA22FD" w:rsidP="00AA22FD">
      <w:pPr>
        <w:pStyle w:val="BodyText"/>
      </w:pPr>
    </w:p>
    <w:p w14:paraId="7BCD7E9C" w14:textId="77777777" w:rsidR="00AA22FD" w:rsidRDefault="00AA22FD" w:rsidP="00AA22FD">
      <w:pPr>
        <w:pStyle w:val="BodyText"/>
      </w:pPr>
    </w:p>
    <w:p w14:paraId="751BD30B" w14:textId="77777777" w:rsidR="00AA22FD" w:rsidRDefault="00AA22FD" w:rsidP="00AA22FD">
      <w:pPr>
        <w:pStyle w:val="BodyText"/>
      </w:pPr>
    </w:p>
    <w:p w14:paraId="7EE560DB" w14:textId="77777777" w:rsidR="00AA22FD" w:rsidRDefault="00AA22FD" w:rsidP="00AA22FD">
      <w:pPr>
        <w:pStyle w:val="BodyText"/>
      </w:pPr>
    </w:p>
    <w:p w14:paraId="547DDACC" w14:textId="04A7E6E0" w:rsidR="00AA22FD" w:rsidRDefault="00AA22FD" w:rsidP="00AA22FD">
      <w:pPr>
        <w:pStyle w:val="Heading5"/>
      </w:pPr>
      <w:r>
        <w:lastRenderedPageBreak/>
        <w:t>Entity WBSBUS</w:t>
      </w:r>
    </w:p>
    <w:tbl>
      <w:tblPr>
        <w:tblW w:w="5344" w:type="pct"/>
        <w:tblLook w:val="0000" w:firstRow="0" w:lastRow="0" w:firstColumn="0" w:lastColumn="0" w:noHBand="0" w:noVBand="0"/>
      </w:tblPr>
      <w:tblGrid>
        <w:gridCol w:w="3033"/>
        <w:gridCol w:w="6362"/>
      </w:tblGrid>
      <w:tr w:rsidR="00AA22FD" w:rsidRPr="008044BD" w14:paraId="5F0AA2A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CEE4127"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B463275" w14:textId="77777777" w:rsidR="00AA22FD" w:rsidRPr="009C5616" w:rsidRDefault="00AA22FD" w:rsidP="00965655">
            <w:pPr>
              <w:pStyle w:val="TableText0"/>
              <w:keepNext/>
              <w:keepLines/>
              <w:rPr>
                <w:rFonts w:ascii="Arial" w:hAnsi="Arial" w:cs="Arial"/>
                <w:lang w:val="en-US"/>
              </w:rPr>
            </w:pPr>
            <w:r>
              <w:rPr>
                <w:rFonts w:ascii="Arial" w:hAnsi="Arial" w:cs="Arial"/>
                <w:lang w:val="en-US"/>
              </w:rPr>
              <w:t>To PDF share</w:t>
            </w:r>
          </w:p>
        </w:tc>
      </w:tr>
      <w:tr w:rsidR="00AA22FD" w:rsidRPr="00712180" w14:paraId="126415B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60F771A" w14:textId="77777777" w:rsidR="00AA22FD" w:rsidRPr="00B81AA8" w:rsidRDefault="00AA22FD"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A58F964" w14:textId="77777777" w:rsidR="00AA22FD" w:rsidRPr="009C5616" w:rsidRDefault="00AA22FD" w:rsidP="00965655">
            <w:pPr>
              <w:pStyle w:val="TableText0"/>
              <w:keepNext/>
              <w:keepLines/>
              <w:rPr>
                <w:rFonts w:ascii="Arial" w:hAnsi="Arial" w:cs="Arial"/>
                <w:lang w:val="en-US"/>
              </w:rPr>
            </w:pPr>
            <w:r>
              <w:rPr>
                <w:rFonts w:ascii="Arial" w:hAnsi="Arial" w:cs="Arial"/>
              </w:rPr>
              <w:t>NFS v4 (2049,111)</w:t>
            </w:r>
          </w:p>
        </w:tc>
      </w:tr>
      <w:tr w:rsidR="00AA22FD" w:rsidRPr="00712180" w14:paraId="55C1EAD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4A2FE81" w14:textId="77777777" w:rsidR="00AA22FD" w:rsidRDefault="00AA22FD"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C0A6498" w14:textId="77777777" w:rsidR="00AA22FD"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646629940"/>
                <w:placeholder>
                  <w:docPart w:val="FFF6A9FCE0A14D358D6456BC077AE68D"/>
                </w:placeholder>
                <w:dropDownList>
                  <w:listItem w:displayText="Select" w:value="Select"/>
                  <w:listItem w:displayText="Internal" w:value="Internal"/>
                  <w:listItem w:displayText="External" w:value="External"/>
                </w:dropDownList>
              </w:sdtPr>
              <w:sdtContent>
                <w:r w:rsidR="00AA22FD">
                  <w:rPr>
                    <w:rFonts w:ascii="Arial" w:hAnsi="Arial" w:cs="Arial"/>
                    <w:lang w:val="en-US"/>
                  </w:rPr>
                  <w:t>Internal</w:t>
                </w:r>
              </w:sdtContent>
            </w:sdt>
          </w:p>
        </w:tc>
      </w:tr>
      <w:tr w:rsidR="00AA22FD" w:rsidRPr="006D2395" w14:paraId="793D215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B5C23B7" w14:textId="77777777" w:rsidR="00AA22FD" w:rsidRDefault="00AA22FD"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8D2C785" w14:textId="77777777" w:rsidR="00AA22FD" w:rsidRPr="00F967EB" w:rsidRDefault="00000000" w:rsidP="00965655">
            <w:pPr>
              <w:pStyle w:val="TableText0"/>
              <w:keepNext/>
              <w:keepLines/>
              <w:rPr>
                <w:rFonts w:ascii="Arial" w:hAnsi="Arial" w:cs="Arial"/>
                <w:lang w:val="en-US"/>
              </w:rPr>
            </w:pPr>
            <w:sdt>
              <w:sdtPr>
                <w:rPr>
                  <w:rFonts w:ascii="Arial" w:hAnsi="Arial" w:cs="Arial"/>
                  <w:lang w:val="en-US"/>
                </w:rPr>
                <w:id w:val="-1668945278"/>
                <w:placeholder>
                  <w:docPart w:val="9D3DAE9494924AD583B3BE1DDF85F069"/>
                </w:placeholder>
                <w:dropDownList>
                  <w:listItem w:displayText="Select" w:value="Select"/>
                  <w:listItem w:displayText="Inbound" w:value="Inbound"/>
                  <w:listItem w:displayText="Outbound" w:value="Outbound"/>
                  <w:listItem w:displayText="Inbound and Outbound" w:value="Inbound and Outbound"/>
                </w:dropDownList>
              </w:sdtPr>
              <w:sdtContent>
                <w:r w:rsidR="00AA22FD">
                  <w:rPr>
                    <w:rFonts w:ascii="Arial" w:hAnsi="Arial" w:cs="Arial"/>
                    <w:lang w:val="en-US"/>
                  </w:rPr>
                  <w:t>Inbound</w:t>
                </w:r>
              </w:sdtContent>
            </w:sdt>
          </w:p>
        </w:tc>
      </w:tr>
      <w:tr w:rsidR="00AA22FD" w:rsidRPr="00A540D4" w14:paraId="04A7F19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933FEC3" w14:textId="77777777" w:rsidR="00AA22FD" w:rsidRDefault="00AA22FD"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AC14CB1"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437606120"/>
                <w:placeholder>
                  <w:docPart w:val="01ECC3DB28554AD89BB973FBA531A56A"/>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AA22FD" w:rsidRPr="00B931BB" w14:paraId="31C8259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9EB74FC" w14:textId="77777777" w:rsidR="00AA22FD" w:rsidRDefault="00AA22FD"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8F3C68F" w14:textId="77777777" w:rsidR="00AA22FD" w:rsidRPr="00F967EB" w:rsidRDefault="00AA22FD"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437715517"/>
                <w:placeholder>
                  <w:docPart w:val="01ECC3DB28554AD89BB973FBA531A56A"/>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B151BB6"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37144786"/>
                <w:placeholder>
                  <w:docPart w:val="01ECC3DB28554AD89BB973FBA531A56A"/>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3D5050F" w14:textId="77777777" w:rsidR="00AA22FD" w:rsidRPr="00F967EB" w:rsidRDefault="00AA22FD"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420548273"/>
                <w:placeholder>
                  <w:docPart w:val="E49D2BC9068C4276A32457C1B3C56C9A"/>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E2FF887" w14:textId="77777777" w:rsidR="00AA22FD" w:rsidRDefault="00AA22FD"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15E11FD" w14:textId="77777777" w:rsidR="00AA22FD" w:rsidRDefault="00AA22FD" w:rsidP="00965655">
            <w:pPr>
              <w:pStyle w:val="TableText0"/>
              <w:keepNext/>
              <w:keepLines/>
              <w:rPr>
                <w:rFonts w:ascii="Arial" w:hAnsi="Arial" w:cs="Arial"/>
                <w:lang w:val="en-US"/>
              </w:rPr>
            </w:pPr>
          </w:p>
          <w:p w14:paraId="10E4BA34" w14:textId="77777777" w:rsidR="00AA22FD" w:rsidRPr="00F967EB" w:rsidRDefault="00AA22FD"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AA22FD" w:rsidRPr="005220F1" w14:paraId="45EE250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6563EB8"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5B117E3" w14:textId="77777777" w:rsidR="00AA22FD" w:rsidRPr="00F967EB" w:rsidRDefault="00AA22FD" w:rsidP="00965655">
            <w:pPr>
              <w:pStyle w:val="TableText0"/>
              <w:keepNext/>
              <w:keepLines/>
              <w:rPr>
                <w:rFonts w:ascii="Arial" w:hAnsi="Arial" w:cs="Arial"/>
                <w:lang w:val="en-US"/>
              </w:rPr>
            </w:pPr>
            <w:r w:rsidRPr="009566D3">
              <w:rPr>
                <w:rFonts w:ascii="Arial" w:hAnsi="Arial" w:cs="Arial"/>
              </w:rPr>
              <w:t>Not specified</w:t>
            </w:r>
          </w:p>
        </w:tc>
      </w:tr>
      <w:tr w:rsidR="00AA22FD" w:rsidRPr="00B81AA8" w14:paraId="361A632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C0E3A0E"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8D608BF"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r w:rsidR="00AA22FD" w:rsidRPr="00B81AA8" w14:paraId="3134970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D5B7C62"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9BF7692"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r w:rsidR="00AA22FD" w:rsidRPr="00B81AA8" w14:paraId="1EA32AE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91E4A5" w14:textId="77777777" w:rsidR="00AA22FD" w:rsidRPr="00B81AA8" w:rsidRDefault="00AA22FD"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CFD5B44" w14:textId="77777777" w:rsidR="00AA22FD" w:rsidRPr="00F967EB" w:rsidRDefault="00AA22FD" w:rsidP="00965655">
            <w:pPr>
              <w:pStyle w:val="TableText0"/>
              <w:keepNext/>
              <w:keepLines/>
              <w:rPr>
                <w:rFonts w:ascii="Arial" w:hAnsi="Arial" w:cs="Arial"/>
              </w:rPr>
            </w:pPr>
            <w:r w:rsidRPr="009566D3">
              <w:rPr>
                <w:rFonts w:ascii="Arial" w:hAnsi="Arial" w:cs="Arial"/>
              </w:rPr>
              <w:t>Not specified</w:t>
            </w:r>
          </w:p>
        </w:tc>
      </w:tr>
    </w:tbl>
    <w:p w14:paraId="1181B22E" w14:textId="77777777" w:rsidR="00AA22FD" w:rsidRDefault="00AA22FD" w:rsidP="00AA22FD">
      <w:pPr>
        <w:pStyle w:val="BodyText"/>
      </w:pPr>
    </w:p>
    <w:p w14:paraId="51AB2BAA" w14:textId="66CE5E4D" w:rsidR="00AA22FD" w:rsidRDefault="00BE1F8E" w:rsidP="00BE1F8E">
      <w:pPr>
        <w:pStyle w:val="Heading4"/>
      </w:pPr>
      <w:r>
        <w:t>SONAR PDF Converter</w:t>
      </w:r>
    </w:p>
    <w:p w14:paraId="4BFBCAA0" w14:textId="268C0F02" w:rsidR="00BE1F8E" w:rsidRDefault="00077819" w:rsidP="00BE1F8E">
      <w:pPr>
        <w:pStyle w:val="BodyText"/>
      </w:pPr>
      <w:r w:rsidRPr="002A60E8">
        <w:rPr>
          <w:noProof/>
          <w:lang w:val="nl-NL" w:eastAsia="nl-NL" w:bidi="ar-SA"/>
        </w:rPr>
        <w:drawing>
          <wp:inline distT="0" distB="0" distL="0" distR="0" wp14:anchorId="66287B4B" wp14:editId="3A0ED599">
            <wp:extent cx="4792766" cy="2911449"/>
            <wp:effectExtent l="0" t="0" r="825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9951" cy="2915814"/>
                    </a:xfrm>
                    <a:prstGeom prst="rect">
                      <a:avLst/>
                    </a:prstGeom>
                  </pic:spPr>
                </pic:pic>
              </a:graphicData>
            </a:graphic>
          </wp:inline>
        </w:drawing>
      </w:r>
    </w:p>
    <w:p w14:paraId="516B149A" w14:textId="77777777" w:rsidR="00077819" w:rsidRDefault="00077819" w:rsidP="00BE1F8E">
      <w:pPr>
        <w:pStyle w:val="BodyText"/>
      </w:pPr>
    </w:p>
    <w:p w14:paraId="0C908E64" w14:textId="77777777" w:rsidR="00077819" w:rsidRDefault="00077819" w:rsidP="00BE1F8E">
      <w:pPr>
        <w:pStyle w:val="BodyText"/>
      </w:pPr>
    </w:p>
    <w:p w14:paraId="3835180E" w14:textId="77777777" w:rsidR="00077819" w:rsidRDefault="00077819" w:rsidP="00BE1F8E">
      <w:pPr>
        <w:pStyle w:val="BodyText"/>
      </w:pPr>
    </w:p>
    <w:p w14:paraId="32AD2C63" w14:textId="77777777" w:rsidR="00077819" w:rsidRDefault="00077819" w:rsidP="00BE1F8E">
      <w:pPr>
        <w:pStyle w:val="BodyText"/>
      </w:pPr>
    </w:p>
    <w:p w14:paraId="2DE4A081" w14:textId="77777777" w:rsidR="00077819" w:rsidRDefault="00077819" w:rsidP="00BE1F8E">
      <w:pPr>
        <w:pStyle w:val="BodyText"/>
      </w:pPr>
    </w:p>
    <w:p w14:paraId="2BFBD9D6" w14:textId="77777777" w:rsidR="00077819" w:rsidRDefault="00077819" w:rsidP="00BE1F8E">
      <w:pPr>
        <w:pStyle w:val="BodyText"/>
      </w:pPr>
    </w:p>
    <w:p w14:paraId="2EFC11B8" w14:textId="77777777" w:rsidR="00077819" w:rsidRDefault="00077819" w:rsidP="00BE1F8E">
      <w:pPr>
        <w:pStyle w:val="BodyText"/>
      </w:pPr>
    </w:p>
    <w:p w14:paraId="3C4BAE4E" w14:textId="77777777" w:rsidR="00077819" w:rsidRDefault="00077819" w:rsidP="00BE1F8E">
      <w:pPr>
        <w:pStyle w:val="BodyText"/>
      </w:pPr>
    </w:p>
    <w:p w14:paraId="06C62611" w14:textId="12E36583" w:rsidR="00077819" w:rsidRDefault="00716C8E" w:rsidP="00716C8E">
      <w:pPr>
        <w:pStyle w:val="Heading5"/>
      </w:pPr>
      <w:r>
        <w:lastRenderedPageBreak/>
        <w:t>Entity UWV user</w:t>
      </w:r>
    </w:p>
    <w:tbl>
      <w:tblPr>
        <w:tblW w:w="5344" w:type="pct"/>
        <w:tblLook w:val="0000" w:firstRow="0" w:lastRow="0" w:firstColumn="0" w:lastColumn="0" w:noHBand="0" w:noVBand="0"/>
      </w:tblPr>
      <w:tblGrid>
        <w:gridCol w:w="3033"/>
        <w:gridCol w:w="6362"/>
      </w:tblGrid>
      <w:tr w:rsidR="00EA1166" w:rsidRPr="008044BD" w14:paraId="0E5E3C4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E35401E" w14:textId="77777777" w:rsidR="00EA1166" w:rsidRPr="00B81AA8" w:rsidRDefault="00EA1166" w:rsidP="00EA116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BE9AB52" w14:textId="71197AAD" w:rsidR="00EA1166" w:rsidRPr="009C5616" w:rsidRDefault="00EA1166" w:rsidP="00EA1166">
            <w:pPr>
              <w:pStyle w:val="TableText0"/>
              <w:keepNext/>
              <w:keepLines/>
              <w:rPr>
                <w:rFonts w:ascii="Arial" w:hAnsi="Arial" w:cs="Arial"/>
                <w:lang w:val="en-US"/>
              </w:rPr>
            </w:pPr>
            <w:r w:rsidRPr="0043359D">
              <w:rPr>
                <w:rFonts w:ascii="Arial" w:hAnsi="Arial" w:cs="Arial"/>
              </w:rPr>
              <w:t>HTTP access to Sonar PDF</w:t>
            </w:r>
            <w:r>
              <w:rPr>
                <w:rFonts w:ascii="Arial" w:hAnsi="Arial" w:cs="Arial"/>
              </w:rPr>
              <w:t xml:space="preserve"> converter</w:t>
            </w:r>
          </w:p>
        </w:tc>
      </w:tr>
      <w:tr w:rsidR="00FC684E" w:rsidRPr="00712180" w14:paraId="206EAF8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03A9727" w14:textId="77777777" w:rsidR="00FC684E" w:rsidRPr="00B81AA8" w:rsidRDefault="00FC684E" w:rsidP="00FC684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2C59193" w14:textId="357F8784" w:rsidR="00FC684E" w:rsidRPr="009C5616" w:rsidRDefault="00FC684E" w:rsidP="00FC684E">
            <w:pPr>
              <w:pStyle w:val="TableText0"/>
              <w:keepNext/>
              <w:keepLines/>
              <w:rPr>
                <w:rFonts w:ascii="Arial" w:hAnsi="Arial" w:cs="Arial"/>
                <w:lang w:val="en-US"/>
              </w:rPr>
            </w:pPr>
            <w:r>
              <w:rPr>
                <w:rFonts w:ascii="Arial" w:hAnsi="Arial" w:cs="Arial"/>
                <w:lang w:val="en-US"/>
              </w:rPr>
              <w:t>HTTP (80)</w:t>
            </w:r>
          </w:p>
        </w:tc>
      </w:tr>
      <w:tr w:rsidR="00FC684E" w:rsidRPr="00712180" w14:paraId="2331F6B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14FF8D9" w14:textId="77777777" w:rsidR="00FC684E" w:rsidRDefault="00FC684E" w:rsidP="00FC684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40A88E2" w14:textId="64CA0AA2" w:rsidR="00FC684E" w:rsidRPr="00F967EB" w:rsidRDefault="00000000" w:rsidP="00FC684E">
            <w:pPr>
              <w:pStyle w:val="TableText0"/>
              <w:keepNext/>
              <w:keepLines/>
              <w:rPr>
                <w:rFonts w:ascii="Arial" w:hAnsi="Arial" w:cs="Arial"/>
                <w:lang w:val="en-US"/>
              </w:rPr>
            </w:pPr>
            <w:sdt>
              <w:sdtPr>
                <w:rPr>
                  <w:rFonts w:ascii="Arial" w:hAnsi="Arial" w:cs="Arial"/>
                  <w:lang w:val="en-US"/>
                </w:rPr>
                <w:alias w:val="DC connection"/>
                <w:tag w:val="DC connection"/>
                <w:id w:val="1930926425"/>
                <w:placeholder>
                  <w:docPart w:val="1247E5C278024F12809643ABA59CD41C"/>
                </w:placeholder>
                <w:dropDownList>
                  <w:listItem w:displayText="Select" w:value="Select"/>
                  <w:listItem w:displayText="Internal" w:value="Internal"/>
                  <w:listItem w:displayText="External" w:value="External"/>
                </w:dropDownList>
              </w:sdtPr>
              <w:sdtContent>
                <w:r w:rsidR="00FC684E">
                  <w:rPr>
                    <w:rFonts w:ascii="Arial" w:hAnsi="Arial" w:cs="Arial"/>
                    <w:lang w:val="en-US"/>
                  </w:rPr>
                  <w:t>External</w:t>
                </w:r>
              </w:sdtContent>
            </w:sdt>
          </w:p>
        </w:tc>
      </w:tr>
      <w:tr w:rsidR="00FC684E" w:rsidRPr="006D2395" w14:paraId="38CAD3C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ED3395A" w14:textId="77777777" w:rsidR="00FC684E" w:rsidRDefault="00FC684E" w:rsidP="00FC684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84C0E3C" w14:textId="77777777" w:rsidR="00FC684E" w:rsidRPr="00F967EB" w:rsidRDefault="00000000" w:rsidP="00FC684E">
            <w:pPr>
              <w:pStyle w:val="TableText0"/>
              <w:keepNext/>
              <w:keepLines/>
              <w:rPr>
                <w:rFonts w:ascii="Arial" w:hAnsi="Arial" w:cs="Arial"/>
                <w:lang w:val="en-US"/>
              </w:rPr>
            </w:pPr>
            <w:sdt>
              <w:sdtPr>
                <w:rPr>
                  <w:rFonts w:ascii="Arial" w:hAnsi="Arial" w:cs="Arial"/>
                  <w:lang w:val="en-US"/>
                </w:rPr>
                <w:id w:val="992210235"/>
                <w:placeholder>
                  <w:docPart w:val="92DC6F38AD04403991537390F281A708"/>
                </w:placeholder>
                <w:dropDownList>
                  <w:listItem w:displayText="Select" w:value="Select"/>
                  <w:listItem w:displayText="Inbound" w:value="Inbound"/>
                  <w:listItem w:displayText="Outbound" w:value="Outbound"/>
                  <w:listItem w:displayText="Inbound and Outbound" w:value="Inbound and Outbound"/>
                </w:dropDownList>
              </w:sdtPr>
              <w:sdtContent>
                <w:r w:rsidR="00FC684E">
                  <w:rPr>
                    <w:rFonts w:ascii="Arial" w:hAnsi="Arial" w:cs="Arial"/>
                    <w:lang w:val="en-US"/>
                  </w:rPr>
                  <w:t>Inbound</w:t>
                </w:r>
              </w:sdtContent>
            </w:sdt>
          </w:p>
        </w:tc>
      </w:tr>
      <w:tr w:rsidR="00FC684E" w:rsidRPr="00A540D4" w14:paraId="0B4C21D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2BA481" w14:textId="77777777" w:rsidR="00FC684E" w:rsidRDefault="00FC684E" w:rsidP="00FC684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D52C494" w14:textId="77777777" w:rsidR="00FC684E" w:rsidRPr="00F967EB" w:rsidRDefault="00FC684E" w:rsidP="00FC684E">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1774593482"/>
                <w:placeholder>
                  <w:docPart w:val="6EC95765A7284162B44D90481814F0F6"/>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FC684E" w:rsidRPr="00B931BB" w14:paraId="0F3784B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AA779" w14:textId="77777777" w:rsidR="00FC684E" w:rsidRDefault="00FC684E" w:rsidP="00FC684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DB77E2F" w14:textId="77777777" w:rsidR="00FC684E" w:rsidRPr="00F967EB" w:rsidRDefault="00FC684E" w:rsidP="00FC684E">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7858452"/>
                <w:placeholder>
                  <w:docPart w:val="6EC95765A7284162B44D90481814F0F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370B7E2" w14:textId="77777777" w:rsidR="00FC684E" w:rsidRPr="00F967EB" w:rsidRDefault="00FC684E" w:rsidP="00FC684E">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843772951"/>
                <w:placeholder>
                  <w:docPart w:val="6EC95765A7284162B44D90481814F0F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4B054F" w14:textId="77777777" w:rsidR="00FC684E" w:rsidRPr="00F967EB" w:rsidRDefault="00FC684E" w:rsidP="00FC684E">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73844302"/>
                <w:placeholder>
                  <w:docPart w:val="5AC736025EC84E08AC2CC7864244C3C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71787FB" w14:textId="77777777" w:rsidR="00FC684E" w:rsidRDefault="00FC684E" w:rsidP="00FC684E">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CC891B0" w14:textId="77777777" w:rsidR="00FC684E" w:rsidRDefault="00FC684E" w:rsidP="00FC684E">
            <w:pPr>
              <w:pStyle w:val="TableText0"/>
              <w:keepNext/>
              <w:keepLines/>
              <w:rPr>
                <w:rFonts w:ascii="Arial" w:hAnsi="Arial" w:cs="Arial"/>
                <w:lang w:val="en-US"/>
              </w:rPr>
            </w:pPr>
          </w:p>
          <w:p w14:paraId="0589B6D4" w14:textId="77777777" w:rsidR="00FC684E" w:rsidRPr="00F967EB" w:rsidRDefault="00FC684E" w:rsidP="00FC684E">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FC684E" w:rsidRPr="005220F1" w14:paraId="74095C0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FEBF018" w14:textId="77777777" w:rsidR="00FC684E" w:rsidRPr="00B81AA8" w:rsidRDefault="00FC684E" w:rsidP="00FC684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966B3B7" w14:textId="77777777" w:rsidR="00FC684E" w:rsidRPr="00F967EB" w:rsidRDefault="00FC684E" w:rsidP="00FC684E">
            <w:pPr>
              <w:pStyle w:val="TableText0"/>
              <w:keepNext/>
              <w:keepLines/>
              <w:rPr>
                <w:rFonts w:ascii="Arial" w:hAnsi="Arial" w:cs="Arial"/>
                <w:lang w:val="en-US"/>
              </w:rPr>
            </w:pPr>
            <w:r w:rsidRPr="009566D3">
              <w:rPr>
                <w:rFonts w:ascii="Arial" w:hAnsi="Arial" w:cs="Arial"/>
              </w:rPr>
              <w:t>Not specified</w:t>
            </w:r>
          </w:p>
        </w:tc>
      </w:tr>
      <w:tr w:rsidR="00FC684E" w:rsidRPr="00B81AA8" w14:paraId="66107FB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61B7B31" w14:textId="77777777" w:rsidR="00FC684E" w:rsidRPr="00B81AA8" w:rsidRDefault="00FC684E" w:rsidP="00FC684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51BEC7" w14:textId="77777777" w:rsidR="00FC684E" w:rsidRPr="00F967EB" w:rsidRDefault="00FC684E" w:rsidP="00FC684E">
            <w:pPr>
              <w:pStyle w:val="TableText0"/>
              <w:keepNext/>
              <w:keepLines/>
              <w:rPr>
                <w:rFonts w:ascii="Arial" w:hAnsi="Arial" w:cs="Arial"/>
              </w:rPr>
            </w:pPr>
            <w:r w:rsidRPr="009566D3">
              <w:rPr>
                <w:rFonts w:ascii="Arial" w:hAnsi="Arial" w:cs="Arial"/>
              </w:rPr>
              <w:t>Not specified</w:t>
            </w:r>
          </w:p>
        </w:tc>
      </w:tr>
      <w:tr w:rsidR="00FC684E" w:rsidRPr="00B81AA8" w14:paraId="1E126DC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2000B10" w14:textId="77777777" w:rsidR="00FC684E" w:rsidRPr="00B81AA8" w:rsidRDefault="00FC684E" w:rsidP="00FC684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6B52326" w14:textId="77777777" w:rsidR="00FC684E" w:rsidRPr="00F967EB" w:rsidRDefault="00FC684E" w:rsidP="00FC684E">
            <w:pPr>
              <w:pStyle w:val="TableText0"/>
              <w:keepNext/>
              <w:keepLines/>
              <w:rPr>
                <w:rFonts w:ascii="Arial" w:hAnsi="Arial" w:cs="Arial"/>
              </w:rPr>
            </w:pPr>
            <w:r w:rsidRPr="009566D3">
              <w:rPr>
                <w:rFonts w:ascii="Arial" w:hAnsi="Arial" w:cs="Arial"/>
              </w:rPr>
              <w:t>Not specified</w:t>
            </w:r>
          </w:p>
        </w:tc>
      </w:tr>
      <w:tr w:rsidR="00FC684E" w:rsidRPr="00B81AA8" w14:paraId="34934F8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40B3B32" w14:textId="77777777" w:rsidR="00FC684E" w:rsidRPr="00B81AA8" w:rsidRDefault="00FC684E" w:rsidP="00FC684E">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7DEAD250" w14:textId="77777777" w:rsidR="00FC684E" w:rsidRPr="00F967EB" w:rsidRDefault="00FC684E" w:rsidP="00FC684E">
            <w:pPr>
              <w:pStyle w:val="TableText0"/>
              <w:keepNext/>
              <w:keepLines/>
              <w:rPr>
                <w:rFonts w:ascii="Arial" w:hAnsi="Arial" w:cs="Arial"/>
              </w:rPr>
            </w:pPr>
            <w:r w:rsidRPr="009566D3">
              <w:rPr>
                <w:rFonts w:ascii="Arial" w:hAnsi="Arial" w:cs="Arial"/>
              </w:rPr>
              <w:t>Not specified</w:t>
            </w:r>
          </w:p>
        </w:tc>
      </w:tr>
    </w:tbl>
    <w:p w14:paraId="52DB139B" w14:textId="77777777" w:rsidR="00716C8E" w:rsidRDefault="00716C8E" w:rsidP="00716C8E">
      <w:pPr>
        <w:pStyle w:val="BodyText"/>
      </w:pPr>
    </w:p>
    <w:p w14:paraId="3F4A90BC" w14:textId="17155B25" w:rsidR="00FC684E" w:rsidRDefault="00FC684E" w:rsidP="00FC684E">
      <w:pPr>
        <w:pStyle w:val="Heading5"/>
      </w:pPr>
      <w:r>
        <w:t>Entity SONAR Staging</w:t>
      </w:r>
    </w:p>
    <w:tbl>
      <w:tblPr>
        <w:tblW w:w="5344" w:type="pct"/>
        <w:tblLook w:val="0000" w:firstRow="0" w:lastRow="0" w:firstColumn="0" w:lastColumn="0" w:noHBand="0" w:noVBand="0"/>
      </w:tblPr>
      <w:tblGrid>
        <w:gridCol w:w="3033"/>
        <w:gridCol w:w="6362"/>
      </w:tblGrid>
      <w:tr w:rsidR="00A86D95" w:rsidRPr="008044BD" w14:paraId="79D314B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6E8473A" w14:textId="77777777" w:rsidR="00A86D95" w:rsidRPr="00B81AA8" w:rsidRDefault="00A86D95" w:rsidP="00A86D9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016D83" w14:textId="3FEE5F79" w:rsidR="00A86D95" w:rsidRPr="009C5616" w:rsidRDefault="00A86D95" w:rsidP="00A86D95">
            <w:pPr>
              <w:pStyle w:val="TableText0"/>
              <w:keepNext/>
              <w:keepLines/>
              <w:rPr>
                <w:rFonts w:ascii="Arial" w:hAnsi="Arial" w:cs="Arial"/>
                <w:lang w:val="en-US"/>
              </w:rPr>
            </w:pPr>
            <w:r>
              <w:rPr>
                <w:rFonts w:ascii="Arial" w:hAnsi="Arial" w:cs="Arial"/>
              </w:rPr>
              <w:t>Provide template</w:t>
            </w:r>
          </w:p>
        </w:tc>
      </w:tr>
      <w:tr w:rsidR="000B19A8" w:rsidRPr="00712180" w14:paraId="2B23924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1CF111E" w14:textId="77777777" w:rsidR="000B19A8" w:rsidRPr="00B81AA8" w:rsidRDefault="000B19A8" w:rsidP="000B19A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FD074F3" w14:textId="1075F8F9" w:rsidR="000B19A8" w:rsidRPr="009C5616" w:rsidRDefault="000B19A8" w:rsidP="000B19A8">
            <w:pPr>
              <w:pStyle w:val="TableText0"/>
              <w:keepNext/>
              <w:keepLines/>
              <w:rPr>
                <w:rFonts w:ascii="Arial" w:hAnsi="Arial" w:cs="Arial"/>
                <w:lang w:val="en-US"/>
              </w:rPr>
            </w:pPr>
            <w:r>
              <w:rPr>
                <w:rFonts w:ascii="Arial" w:hAnsi="Arial" w:cs="Arial"/>
                <w:lang w:val="en-US"/>
              </w:rPr>
              <w:t>SFTP (22)</w:t>
            </w:r>
          </w:p>
        </w:tc>
      </w:tr>
      <w:tr w:rsidR="000B19A8" w:rsidRPr="00712180" w14:paraId="2D50EA2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B06FEA" w14:textId="77777777" w:rsidR="000B19A8" w:rsidRDefault="000B19A8" w:rsidP="000B19A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1C2129E" w14:textId="71BE1190" w:rsidR="000B19A8" w:rsidRPr="00F967EB" w:rsidRDefault="00000000" w:rsidP="000B19A8">
            <w:pPr>
              <w:pStyle w:val="TableText0"/>
              <w:keepNext/>
              <w:keepLines/>
              <w:rPr>
                <w:rFonts w:ascii="Arial" w:hAnsi="Arial" w:cs="Arial"/>
                <w:lang w:val="en-US"/>
              </w:rPr>
            </w:pPr>
            <w:sdt>
              <w:sdtPr>
                <w:rPr>
                  <w:rFonts w:ascii="Arial" w:hAnsi="Arial" w:cs="Arial"/>
                  <w:lang w:val="en-US"/>
                </w:rPr>
                <w:alias w:val="DC connection"/>
                <w:tag w:val="DC connection"/>
                <w:id w:val="1977643740"/>
                <w:placeholder>
                  <w:docPart w:val="CF5FB36450674567B4FCB19EF5BFFDF3"/>
                </w:placeholder>
                <w:dropDownList>
                  <w:listItem w:displayText="Select" w:value="Select"/>
                  <w:listItem w:displayText="Internal" w:value="Internal"/>
                  <w:listItem w:displayText="External" w:value="External"/>
                </w:dropDownList>
              </w:sdtPr>
              <w:sdtContent>
                <w:r w:rsidR="000B19A8">
                  <w:rPr>
                    <w:rFonts w:ascii="Arial" w:hAnsi="Arial" w:cs="Arial"/>
                    <w:lang w:val="en-US"/>
                  </w:rPr>
                  <w:t>Internal</w:t>
                </w:r>
              </w:sdtContent>
            </w:sdt>
          </w:p>
        </w:tc>
      </w:tr>
      <w:tr w:rsidR="000B19A8" w:rsidRPr="006D2395" w14:paraId="65E5AFF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432A658" w14:textId="77777777" w:rsidR="000B19A8" w:rsidRDefault="000B19A8" w:rsidP="000B19A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62433D7" w14:textId="77777777" w:rsidR="000B19A8" w:rsidRPr="00F967EB" w:rsidRDefault="00000000" w:rsidP="000B19A8">
            <w:pPr>
              <w:pStyle w:val="TableText0"/>
              <w:keepNext/>
              <w:keepLines/>
              <w:rPr>
                <w:rFonts w:ascii="Arial" w:hAnsi="Arial" w:cs="Arial"/>
                <w:lang w:val="en-US"/>
              </w:rPr>
            </w:pPr>
            <w:sdt>
              <w:sdtPr>
                <w:rPr>
                  <w:rFonts w:ascii="Arial" w:hAnsi="Arial" w:cs="Arial"/>
                  <w:lang w:val="en-US"/>
                </w:rPr>
                <w:id w:val="-881785533"/>
                <w:placeholder>
                  <w:docPart w:val="B2A1232D56764319985D3947BB9B8367"/>
                </w:placeholder>
                <w:dropDownList>
                  <w:listItem w:displayText="Select" w:value="Select"/>
                  <w:listItem w:displayText="Inbound" w:value="Inbound"/>
                  <w:listItem w:displayText="Outbound" w:value="Outbound"/>
                  <w:listItem w:displayText="Inbound and Outbound" w:value="Inbound and Outbound"/>
                </w:dropDownList>
              </w:sdtPr>
              <w:sdtContent>
                <w:r w:rsidR="000B19A8">
                  <w:rPr>
                    <w:rFonts w:ascii="Arial" w:hAnsi="Arial" w:cs="Arial"/>
                    <w:lang w:val="en-US"/>
                  </w:rPr>
                  <w:t>Inbound</w:t>
                </w:r>
              </w:sdtContent>
            </w:sdt>
          </w:p>
        </w:tc>
      </w:tr>
      <w:tr w:rsidR="000B19A8" w:rsidRPr="00A540D4" w14:paraId="6BAD4A5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79BC609" w14:textId="77777777" w:rsidR="000B19A8" w:rsidRDefault="000B19A8" w:rsidP="000B19A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E09090E" w14:textId="77777777" w:rsidR="000B19A8" w:rsidRPr="00F967EB" w:rsidRDefault="000B19A8" w:rsidP="000B19A8">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749392092"/>
                <w:placeholder>
                  <w:docPart w:val="2B6A8F287300447A987A8D80D0183825"/>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0B19A8" w:rsidRPr="00B931BB" w14:paraId="69652A8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20A7107" w14:textId="77777777" w:rsidR="000B19A8" w:rsidRDefault="000B19A8" w:rsidP="000B19A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59F1002" w14:textId="77777777" w:rsidR="000B19A8" w:rsidRPr="00F967EB" w:rsidRDefault="000B19A8" w:rsidP="000B19A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560097935"/>
                <w:placeholder>
                  <w:docPart w:val="2B6A8F287300447A987A8D80D0183825"/>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235D6F3" w14:textId="77777777" w:rsidR="000B19A8" w:rsidRPr="00F967EB" w:rsidRDefault="000B19A8" w:rsidP="000B19A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131663458"/>
                <w:placeholder>
                  <w:docPart w:val="2B6A8F287300447A987A8D80D0183825"/>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683E0ED" w14:textId="77777777" w:rsidR="000B19A8" w:rsidRPr="00F967EB" w:rsidRDefault="000B19A8" w:rsidP="000B19A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33258801"/>
                <w:placeholder>
                  <w:docPart w:val="EFA47845330A4C23A5815502EF42194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C58A3DC" w14:textId="77777777" w:rsidR="000B19A8" w:rsidRDefault="000B19A8" w:rsidP="000B19A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F931EDD" w14:textId="77777777" w:rsidR="000B19A8" w:rsidRDefault="000B19A8" w:rsidP="000B19A8">
            <w:pPr>
              <w:pStyle w:val="TableText0"/>
              <w:keepNext/>
              <w:keepLines/>
              <w:rPr>
                <w:rFonts w:ascii="Arial" w:hAnsi="Arial" w:cs="Arial"/>
                <w:lang w:val="en-US"/>
              </w:rPr>
            </w:pPr>
          </w:p>
          <w:p w14:paraId="7A13EC82" w14:textId="77777777" w:rsidR="000B19A8" w:rsidRPr="00F967EB" w:rsidRDefault="000B19A8" w:rsidP="000B19A8">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0B19A8" w:rsidRPr="005220F1" w14:paraId="071FC7C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91DDEF3" w14:textId="77777777" w:rsidR="000B19A8" w:rsidRPr="00B81AA8" w:rsidRDefault="000B19A8" w:rsidP="000B19A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FF02EB" w14:textId="77777777" w:rsidR="000B19A8" w:rsidRPr="00F967EB" w:rsidRDefault="000B19A8" w:rsidP="000B19A8">
            <w:pPr>
              <w:pStyle w:val="TableText0"/>
              <w:keepNext/>
              <w:keepLines/>
              <w:rPr>
                <w:rFonts w:ascii="Arial" w:hAnsi="Arial" w:cs="Arial"/>
                <w:lang w:val="en-US"/>
              </w:rPr>
            </w:pPr>
            <w:r w:rsidRPr="009566D3">
              <w:rPr>
                <w:rFonts w:ascii="Arial" w:hAnsi="Arial" w:cs="Arial"/>
              </w:rPr>
              <w:t>Not specified</w:t>
            </w:r>
          </w:p>
        </w:tc>
      </w:tr>
      <w:tr w:rsidR="000B19A8" w:rsidRPr="00B81AA8" w14:paraId="3E59FA5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93F6E3C" w14:textId="77777777" w:rsidR="000B19A8" w:rsidRPr="00B81AA8" w:rsidRDefault="000B19A8" w:rsidP="000B19A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174F14D" w14:textId="77777777" w:rsidR="000B19A8" w:rsidRPr="00F967EB" w:rsidRDefault="000B19A8" w:rsidP="000B19A8">
            <w:pPr>
              <w:pStyle w:val="TableText0"/>
              <w:keepNext/>
              <w:keepLines/>
              <w:rPr>
                <w:rFonts w:ascii="Arial" w:hAnsi="Arial" w:cs="Arial"/>
              </w:rPr>
            </w:pPr>
            <w:r w:rsidRPr="009566D3">
              <w:rPr>
                <w:rFonts w:ascii="Arial" w:hAnsi="Arial" w:cs="Arial"/>
              </w:rPr>
              <w:t>Not specified</w:t>
            </w:r>
          </w:p>
        </w:tc>
      </w:tr>
      <w:tr w:rsidR="000B19A8" w:rsidRPr="00B81AA8" w14:paraId="305D396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CE53CD0" w14:textId="77777777" w:rsidR="000B19A8" w:rsidRPr="00B81AA8" w:rsidRDefault="000B19A8" w:rsidP="000B19A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15AB84E" w14:textId="77777777" w:rsidR="000B19A8" w:rsidRPr="00F967EB" w:rsidRDefault="000B19A8" w:rsidP="000B19A8">
            <w:pPr>
              <w:pStyle w:val="TableText0"/>
              <w:keepNext/>
              <w:keepLines/>
              <w:rPr>
                <w:rFonts w:ascii="Arial" w:hAnsi="Arial" w:cs="Arial"/>
              </w:rPr>
            </w:pPr>
            <w:r w:rsidRPr="009566D3">
              <w:rPr>
                <w:rFonts w:ascii="Arial" w:hAnsi="Arial" w:cs="Arial"/>
              </w:rPr>
              <w:t>Not specified</w:t>
            </w:r>
          </w:p>
        </w:tc>
      </w:tr>
      <w:tr w:rsidR="000B19A8" w:rsidRPr="00B81AA8" w14:paraId="419FE02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3707060" w14:textId="77777777" w:rsidR="000B19A8" w:rsidRPr="00B81AA8" w:rsidRDefault="000B19A8" w:rsidP="000B19A8">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B93D6B0" w14:textId="77777777" w:rsidR="000B19A8" w:rsidRPr="00F967EB" w:rsidRDefault="000B19A8" w:rsidP="000B19A8">
            <w:pPr>
              <w:pStyle w:val="TableText0"/>
              <w:keepNext/>
              <w:keepLines/>
              <w:rPr>
                <w:rFonts w:ascii="Arial" w:hAnsi="Arial" w:cs="Arial"/>
              </w:rPr>
            </w:pPr>
            <w:r w:rsidRPr="009566D3">
              <w:rPr>
                <w:rFonts w:ascii="Arial" w:hAnsi="Arial" w:cs="Arial"/>
              </w:rPr>
              <w:t>Not specified</w:t>
            </w:r>
          </w:p>
        </w:tc>
      </w:tr>
    </w:tbl>
    <w:p w14:paraId="6E290B5A" w14:textId="77777777" w:rsidR="00FC684E" w:rsidRDefault="00FC684E" w:rsidP="00FC684E">
      <w:pPr>
        <w:pStyle w:val="BodyText"/>
      </w:pPr>
    </w:p>
    <w:p w14:paraId="6787E140" w14:textId="77777777" w:rsidR="000B19A8" w:rsidRDefault="000B19A8" w:rsidP="00FC684E">
      <w:pPr>
        <w:pStyle w:val="BodyText"/>
      </w:pPr>
    </w:p>
    <w:p w14:paraId="41179689" w14:textId="77777777" w:rsidR="000B19A8" w:rsidRDefault="000B19A8" w:rsidP="00FC684E">
      <w:pPr>
        <w:pStyle w:val="BodyText"/>
      </w:pPr>
    </w:p>
    <w:p w14:paraId="2BAF92C6" w14:textId="77777777" w:rsidR="000B19A8" w:rsidRDefault="000B19A8" w:rsidP="00FC684E">
      <w:pPr>
        <w:pStyle w:val="BodyText"/>
      </w:pPr>
    </w:p>
    <w:p w14:paraId="58F30EBE" w14:textId="77777777" w:rsidR="000B19A8" w:rsidRDefault="000B19A8" w:rsidP="00FC684E">
      <w:pPr>
        <w:pStyle w:val="BodyText"/>
      </w:pPr>
    </w:p>
    <w:p w14:paraId="3D35640C" w14:textId="77777777" w:rsidR="000B19A8" w:rsidRDefault="000B19A8" w:rsidP="00FC684E">
      <w:pPr>
        <w:pStyle w:val="BodyText"/>
      </w:pPr>
    </w:p>
    <w:p w14:paraId="7BC16CD3" w14:textId="77777777" w:rsidR="000B19A8" w:rsidRDefault="000B19A8" w:rsidP="00FC684E">
      <w:pPr>
        <w:pStyle w:val="BodyText"/>
      </w:pPr>
    </w:p>
    <w:p w14:paraId="392354BA" w14:textId="77777777" w:rsidR="000B19A8" w:rsidRDefault="000B19A8" w:rsidP="00FC684E">
      <w:pPr>
        <w:pStyle w:val="BodyText"/>
      </w:pPr>
    </w:p>
    <w:p w14:paraId="62C3C05D" w14:textId="1A18F210" w:rsidR="000B19A8" w:rsidRDefault="000B19A8" w:rsidP="000B19A8">
      <w:pPr>
        <w:pStyle w:val="Heading5"/>
      </w:pPr>
      <w:r>
        <w:lastRenderedPageBreak/>
        <w:t>Entity SONAR file system</w:t>
      </w:r>
    </w:p>
    <w:tbl>
      <w:tblPr>
        <w:tblW w:w="5344" w:type="pct"/>
        <w:tblLook w:val="0000" w:firstRow="0" w:lastRow="0" w:firstColumn="0" w:lastColumn="0" w:noHBand="0" w:noVBand="0"/>
      </w:tblPr>
      <w:tblGrid>
        <w:gridCol w:w="3033"/>
        <w:gridCol w:w="6362"/>
      </w:tblGrid>
      <w:tr w:rsidR="00776170" w:rsidRPr="008044BD" w14:paraId="0A8CEEA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8673DC5" w14:textId="77777777" w:rsidR="00776170" w:rsidRPr="00B81AA8" w:rsidRDefault="00776170" w:rsidP="00776170">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BB99B70" w14:textId="23E0B0B3" w:rsidR="00776170" w:rsidRPr="009C5616" w:rsidRDefault="00776170" w:rsidP="00776170">
            <w:pPr>
              <w:pStyle w:val="TableText0"/>
              <w:keepNext/>
              <w:keepLines/>
              <w:rPr>
                <w:rFonts w:ascii="Arial" w:hAnsi="Arial" w:cs="Arial"/>
                <w:lang w:val="en-US"/>
              </w:rPr>
            </w:pPr>
            <w:r w:rsidRPr="00F159FB">
              <w:rPr>
                <w:rFonts w:ascii="Arial" w:hAnsi="Arial" w:cs="Arial"/>
                <w:lang w:val="en-US"/>
              </w:rPr>
              <w:t xml:space="preserve">Access to SONAR </w:t>
            </w:r>
            <w:r>
              <w:rPr>
                <w:rFonts w:ascii="Arial" w:hAnsi="Arial" w:cs="Arial"/>
                <w:lang w:val="en-US"/>
              </w:rPr>
              <w:t>file system</w:t>
            </w:r>
          </w:p>
        </w:tc>
      </w:tr>
      <w:tr w:rsidR="008E2492" w:rsidRPr="00712180" w14:paraId="1090838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AD5EA1" w14:textId="77777777" w:rsidR="008E2492" w:rsidRPr="00B81AA8" w:rsidRDefault="008E2492" w:rsidP="008E249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5142307" w14:textId="4C11D96B" w:rsidR="008E2492" w:rsidRPr="009C5616" w:rsidRDefault="008E2492" w:rsidP="008E2492">
            <w:pPr>
              <w:pStyle w:val="TableText0"/>
              <w:keepNext/>
              <w:keepLines/>
              <w:rPr>
                <w:rFonts w:ascii="Arial" w:hAnsi="Arial" w:cs="Arial"/>
                <w:lang w:val="en-US"/>
              </w:rPr>
            </w:pPr>
            <w:r>
              <w:rPr>
                <w:rFonts w:ascii="Arial" w:hAnsi="Arial" w:cs="Arial"/>
              </w:rPr>
              <w:t>NFS (2049,111)</w:t>
            </w:r>
          </w:p>
        </w:tc>
      </w:tr>
      <w:tr w:rsidR="008E2492" w:rsidRPr="00712180" w14:paraId="01E2C89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312D6E5" w14:textId="77777777" w:rsidR="008E2492" w:rsidRDefault="008E2492" w:rsidP="008E249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4CAC48A" w14:textId="77777777" w:rsidR="008E2492" w:rsidRPr="00F967EB" w:rsidRDefault="00000000" w:rsidP="008E2492">
            <w:pPr>
              <w:pStyle w:val="TableText0"/>
              <w:keepNext/>
              <w:keepLines/>
              <w:rPr>
                <w:rFonts w:ascii="Arial" w:hAnsi="Arial" w:cs="Arial"/>
                <w:lang w:val="en-US"/>
              </w:rPr>
            </w:pPr>
            <w:sdt>
              <w:sdtPr>
                <w:rPr>
                  <w:rFonts w:ascii="Arial" w:hAnsi="Arial" w:cs="Arial"/>
                  <w:lang w:val="en-US"/>
                </w:rPr>
                <w:alias w:val="DC connection"/>
                <w:tag w:val="DC connection"/>
                <w:id w:val="-2084206982"/>
                <w:placeholder>
                  <w:docPart w:val="801BEB179FC34546BCB076543DE475C0"/>
                </w:placeholder>
                <w:dropDownList>
                  <w:listItem w:displayText="Select" w:value="Select"/>
                  <w:listItem w:displayText="Internal" w:value="Internal"/>
                  <w:listItem w:displayText="External" w:value="External"/>
                </w:dropDownList>
              </w:sdtPr>
              <w:sdtContent>
                <w:r w:rsidR="008E2492">
                  <w:rPr>
                    <w:rFonts w:ascii="Arial" w:hAnsi="Arial" w:cs="Arial"/>
                    <w:lang w:val="en-US"/>
                  </w:rPr>
                  <w:t>Internal</w:t>
                </w:r>
              </w:sdtContent>
            </w:sdt>
          </w:p>
        </w:tc>
      </w:tr>
      <w:tr w:rsidR="008E2492" w:rsidRPr="006D2395" w14:paraId="46C5288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34FB66" w14:textId="77777777" w:rsidR="008E2492" w:rsidRDefault="008E2492" w:rsidP="008E249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9D7603" w14:textId="6BDC5302" w:rsidR="008E2492" w:rsidRPr="00F967EB" w:rsidRDefault="00000000" w:rsidP="008E2492">
            <w:pPr>
              <w:pStyle w:val="TableText0"/>
              <w:keepNext/>
              <w:keepLines/>
              <w:rPr>
                <w:rFonts w:ascii="Arial" w:hAnsi="Arial" w:cs="Arial"/>
                <w:lang w:val="en-US"/>
              </w:rPr>
            </w:pPr>
            <w:sdt>
              <w:sdtPr>
                <w:rPr>
                  <w:rFonts w:ascii="Arial" w:hAnsi="Arial" w:cs="Arial"/>
                  <w:lang w:val="en-US"/>
                </w:rPr>
                <w:id w:val="1637988418"/>
                <w:placeholder>
                  <w:docPart w:val="30CA3E6026B14674822458BCBCA437F5"/>
                </w:placeholder>
                <w:dropDownList>
                  <w:listItem w:displayText="Select" w:value="Select"/>
                  <w:listItem w:displayText="Inbound" w:value="Inbound"/>
                  <w:listItem w:displayText="Outbound" w:value="Outbound"/>
                  <w:listItem w:displayText="Inbound and Outbound" w:value="Inbound and Outbound"/>
                </w:dropDownList>
              </w:sdtPr>
              <w:sdtContent>
                <w:r w:rsidR="008E2492">
                  <w:rPr>
                    <w:rFonts w:ascii="Arial" w:hAnsi="Arial" w:cs="Arial"/>
                    <w:lang w:val="en-US"/>
                  </w:rPr>
                  <w:t>Outbound</w:t>
                </w:r>
              </w:sdtContent>
            </w:sdt>
          </w:p>
        </w:tc>
      </w:tr>
      <w:tr w:rsidR="008E2492" w:rsidRPr="00A540D4" w14:paraId="6230FBC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4B0C246" w14:textId="77777777" w:rsidR="008E2492" w:rsidRDefault="008E2492" w:rsidP="008E249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19BB3D" w14:textId="77777777" w:rsidR="008E2492" w:rsidRPr="00F967EB" w:rsidRDefault="008E2492" w:rsidP="008E2492">
            <w:pPr>
              <w:pStyle w:val="TableText0"/>
              <w:keepNext/>
              <w:keepLines/>
              <w:rPr>
                <w:rFonts w:ascii="Arial" w:hAnsi="Arial" w:cs="Arial"/>
                <w:lang w:val="en-US"/>
              </w:rPr>
            </w:pPr>
            <w:r w:rsidRPr="00F967EB">
              <w:rPr>
                <w:rFonts w:ascii="Arial" w:hAnsi="Arial" w:cs="Arial"/>
                <w:lang w:val="en-US"/>
              </w:rPr>
              <w:t xml:space="preserve"> </w:t>
            </w:r>
            <w:sdt>
              <w:sdtPr>
                <w:rPr>
                  <w:rFonts w:ascii="Arial" w:hAnsi="Arial" w:cs="Arial"/>
                  <w:lang w:val="en-US"/>
                </w:rPr>
                <w:alias w:val="Direct connection"/>
                <w:tag w:val="Direct connection"/>
                <w:id w:val="438118206"/>
                <w:placeholder>
                  <w:docPart w:val="724F9C33F7564AEE80B9E8DCBF87A20D"/>
                </w:placeholder>
                <w:dropDownList>
                  <w:listItem w:displayText="Select" w:value="Select"/>
                  <w:listItem w:displayText="Yes" w:value="Yes"/>
                  <w:listItem w:displayText="No" w:value="No"/>
                </w:dropDownList>
              </w:sdtPr>
              <w:sdtContent>
                <w:r>
                  <w:rPr>
                    <w:rFonts w:ascii="Arial" w:hAnsi="Arial" w:cs="Arial"/>
                    <w:lang w:val="en-US"/>
                  </w:rPr>
                  <w:t>Yes</w:t>
                </w:r>
              </w:sdtContent>
            </w:sdt>
            <w:r>
              <w:rPr>
                <w:rFonts w:ascii="Arial" w:hAnsi="Arial" w:cs="Arial"/>
                <w:lang w:val="en-US"/>
              </w:rPr>
              <w:t xml:space="preserve">  </w:t>
            </w:r>
          </w:p>
        </w:tc>
      </w:tr>
      <w:tr w:rsidR="008E2492" w:rsidRPr="00B931BB" w14:paraId="1B4A675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C373133" w14:textId="77777777" w:rsidR="008E2492" w:rsidRDefault="008E2492" w:rsidP="008E249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C671E56" w14:textId="77777777" w:rsidR="008E2492" w:rsidRPr="00F967EB" w:rsidRDefault="008E2492" w:rsidP="008E249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085601452"/>
                <w:placeholder>
                  <w:docPart w:val="724F9C33F7564AEE80B9E8DCBF87A20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B03948B" w14:textId="77777777" w:rsidR="008E2492" w:rsidRPr="00F967EB" w:rsidRDefault="008E2492" w:rsidP="008E2492">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807662512"/>
                <w:placeholder>
                  <w:docPart w:val="724F9C33F7564AEE80B9E8DCBF87A20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3668764" w14:textId="77777777" w:rsidR="008E2492" w:rsidRPr="00F967EB" w:rsidRDefault="008E2492" w:rsidP="008E2492">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4744921"/>
                <w:placeholder>
                  <w:docPart w:val="54310F15FF9247D195D1289CF346996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F64DA92" w14:textId="77777777" w:rsidR="008E2492" w:rsidRDefault="008E2492" w:rsidP="008E2492">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5B220BAC" w14:textId="77777777" w:rsidR="008E2492" w:rsidRDefault="008E2492" w:rsidP="008E2492">
            <w:pPr>
              <w:pStyle w:val="TableText0"/>
              <w:keepNext/>
              <w:keepLines/>
              <w:rPr>
                <w:rFonts w:ascii="Arial" w:hAnsi="Arial" w:cs="Arial"/>
                <w:lang w:val="en-US"/>
              </w:rPr>
            </w:pPr>
          </w:p>
          <w:p w14:paraId="4426B068" w14:textId="77777777" w:rsidR="008E2492" w:rsidRPr="00F967EB" w:rsidRDefault="008E2492" w:rsidP="008E2492">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8E2492" w:rsidRPr="005220F1" w14:paraId="1116969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06B3B1E" w14:textId="77777777" w:rsidR="008E2492" w:rsidRPr="00B81AA8" w:rsidRDefault="008E2492" w:rsidP="008E249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CC79E73" w14:textId="77777777" w:rsidR="008E2492" w:rsidRPr="00F967EB" w:rsidRDefault="008E2492" w:rsidP="008E2492">
            <w:pPr>
              <w:pStyle w:val="TableText0"/>
              <w:keepNext/>
              <w:keepLines/>
              <w:rPr>
                <w:rFonts w:ascii="Arial" w:hAnsi="Arial" w:cs="Arial"/>
                <w:lang w:val="en-US"/>
              </w:rPr>
            </w:pPr>
            <w:r w:rsidRPr="009566D3">
              <w:rPr>
                <w:rFonts w:ascii="Arial" w:hAnsi="Arial" w:cs="Arial"/>
              </w:rPr>
              <w:t>Not specified</w:t>
            </w:r>
          </w:p>
        </w:tc>
      </w:tr>
      <w:tr w:rsidR="008E2492" w:rsidRPr="00B81AA8" w14:paraId="1902489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A9BFF97" w14:textId="77777777" w:rsidR="008E2492" w:rsidRPr="00B81AA8" w:rsidRDefault="008E2492" w:rsidP="008E249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DA90A70" w14:textId="77777777" w:rsidR="008E2492" w:rsidRPr="00F967EB" w:rsidRDefault="008E2492" w:rsidP="008E2492">
            <w:pPr>
              <w:pStyle w:val="TableText0"/>
              <w:keepNext/>
              <w:keepLines/>
              <w:rPr>
                <w:rFonts w:ascii="Arial" w:hAnsi="Arial" w:cs="Arial"/>
              </w:rPr>
            </w:pPr>
            <w:r w:rsidRPr="009566D3">
              <w:rPr>
                <w:rFonts w:ascii="Arial" w:hAnsi="Arial" w:cs="Arial"/>
              </w:rPr>
              <w:t>Not specified</w:t>
            </w:r>
          </w:p>
        </w:tc>
      </w:tr>
      <w:tr w:rsidR="008E2492" w:rsidRPr="00B81AA8" w14:paraId="1A1FF53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6F9BC" w14:textId="77777777" w:rsidR="008E2492" w:rsidRPr="00B81AA8" w:rsidRDefault="008E2492" w:rsidP="008E249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BC75BF8" w14:textId="77777777" w:rsidR="008E2492" w:rsidRPr="00F967EB" w:rsidRDefault="008E2492" w:rsidP="008E2492">
            <w:pPr>
              <w:pStyle w:val="TableText0"/>
              <w:keepNext/>
              <w:keepLines/>
              <w:rPr>
                <w:rFonts w:ascii="Arial" w:hAnsi="Arial" w:cs="Arial"/>
              </w:rPr>
            </w:pPr>
            <w:r w:rsidRPr="009566D3">
              <w:rPr>
                <w:rFonts w:ascii="Arial" w:hAnsi="Arial" w:cs="Arial"/>
              </w:rPr>
              <w:t>Not specified</w:t>
            </w:r>
          </w:p>
        </w:tc>
      </w:tr>
      <w:tr w:rsidR="008E2492" w:rsidRPr="00B81AA8" w14:paraId="193CF1C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70DFFD6" w14:textId="77777777" w:rsidR="008E2492" w:rsidRPr="00B81AA8" w:rsidRDefault="008E2492" w:rsidP="008E249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F1CA6EF" w14:textId="77777777" w:rsidR="008E2492" w:rsidRPr="00F967EB" w:rsidRDefault="008E2492" w:rsidP="008E2492">
            <w:pPr>
              <w:pStyle w:val="TableText0"/>
              <w:keepNext/>
              <w:keepLines/>
              <w:rPr>
                <w:rFonts w:ascii="Arial" w:hAnsi="Arial" w:cs="Arial"/>
              </w:rPr>
            </w:pPr>
            <w:r w:rsidRPr="009566D3">
              <w:rPr>
                <w:rFonts w:ascii="Arial" w:hAnsi="Arial" w:cs="Arial"/>
              </w:rPr>
              <w:t>Not specified</w:t>
            </w:r>
          </w:p>
        </w:tc>
      </w:tr>
    </w:tbl>
    <w:p w14:paraId="22A409E7" w14:textId="77777777" w:rsidR="000B19A8" w:rsidRDefault="000B19A8" w:rsidP="000B19A8">
      <w:pPr>
        <w:pStyle w:val="BodyText"/>
      </w:pPr>
    </w:p>
    <w:p w14:paraId="76025D78" w14:textId="07ABD1F0" w:rsidR="007E05B6" w:rsidRDefault="007E05B6" w:rsidP="007E05B6">
      <w:pPr>
        <w:pStyle w:val="Heading4"/>
      </w:pPr>
      <w:r>
        <w:t>SONAR Staging</w:t>
      </w:r>
    </w:p>
    <w:p w14:paraId="02109446" w14:textId="68C54DD1" w:rsidR="007E05B6" w:rsidRDefault="0093210F" w:rsidP="007E05B6">
      <w:pPr>
        <w:pStyle w:val="BodyText"/>
      </w:pPr>
      <w:r>
        <w:rPr>
          <w:noProof/>
          <w:lang w:val="nl-NL" w:eastAsia="nl-NL" w:bidi="ar-SA"/>
        </w:rPr>
        <w:drawing>
          <wp:inline distT="0" distB="0" distL="0" distR="0" wp14:anchorId="74473685" wp14:editId="767E8450">
            <wp:extent cx="5600700" cy="3458088"/>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00700" cy="3458088"/>
                    </a:xfrm>
                    <a:prstGeom prst="rect">
                      <a:avLst/>
                    </a:prstGeom>
                  </pic:spPr>
                </pic:pic>
              </a:graphicData>
            </a:graphic>
          </wp:inline>
        </w:drawing>
      </w:r>
    </w:p>
    <w:p w14:paraId="296B8E50" w14:textId="77777777" w:rsidR="0093210F" w:rsidRDefault="0093210F" w:rsidP="007E05B6">
      <w:pPr>
        <w:pStyle w:val="BodyText"/>
      </w:pPr>
    </w:p>
    <w:p w14:paraId="0213ADAA" w14:textId="77777777" w:rsidR="0093210F" w:rsidRDefault="0093210F" w:rsidP="007E05B6">
      <w:pPr>
        <w:pStyle w:val="BodyText"/>
      </w:pPr>
    </w:p>
    <w:p w14:paraId="1B1DB4A8" w14:textId="77777777" w:rsidR="0093210F" w:rsidRDefault="0093210F" w:rsidP="007E05B6">
      <w:pPr>
        <w:pStyle w:val="BodyText"/>
      </w:pPr>
    </w:p>
    <w:p w14:paraId="7AD21E23" w14:textId="77777777" w:rsidR="0093210F" w:rsidRDefault="0093210F" w:rsidP="007E05B6">
      <w:pPr>
        <w:pStyle w:val="BodyText"/>
      </w:pPr>
    </w:p>
    <w:p w14:paraId="292B7E63" w14:textId="77777777" w:rsidR="0093210F" w:rsidRDefault="0093210F" w:rsidP="007E05B6">
      <w:pPr>
        <w:pStyle w:val="BodyText"/>
      </w:pPr>
    </w:p>
    <w:p w14:paraId="27CE6E23" w14:textId="77777777" w:rsidR="0093210F" w:rsidRDefault="0093210F" w:rsidP="007E05B6">
      <w:pPr>
        <w:pStyle w:val="BodyText"/>
      </w:pPr>
    </w:p>
    <w:p w14:paraId="6503276A" w14:textId="21375EA8" w:rsidR="0093210F" w:rsidRDefault="0093210F" w:rsidP="0093210F">
      <w:pPr>
        <w:pStyle w:val="Heading5"/>
      </w:pPr>
      <w:r>
        <w:lastRenderedPageBreak/>
        <w:t>Entity UWV FB</w:t>
      </w:r>
    </w:p>
    <w:tbl>
      <w:tblPr>
        <w:tblW w:w="5344" w:type="pct"/>
        <w:tblLook w:val="0000" w:firstRow="0" w:lastRow="0" w:firstColumn="0" w:lastColumn="0" w:noHBand="0" w:noVBand="0"/>
      </w:tblPr>
      <w:tblGrid>
        <w:gridCol w:w="3033"/>
        <w:gridCol w:w="6362"/>
      </w:tblGrid>
      <w:tr w:rsidR="0015703F" w:rsidRPr="008044BD" w14:paraId="5A98ED4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1B0A3B8" w14:textId="77777777" w:rsidR="0015703F" w:rsidRPr="00B81AA8" w:rsidRDefault="0015703F" w:rsidP="0015703F">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08572FB" w14:textId="62BB47A3" w:rsidR="0015703F" w:rsidRPr="009C5616" w:rsidRDefault="0015703F" w:rsidP="0015703F">
            <w:pPr>
              <w:pStyle w:val="TableText0"/>
              <w:keepNext/>
              <w:keepLines/>
              <w:rPr>
                <w:rFonts w:ascii="Arial" w:hAnsi="Arial" w:cs="Arial"/>
                <w:lang w:val="en-US"/>
              </w:rPr>
            </w:pPr>
            <w:r w:rsidRPr="00B54434">
              <w:rPr>
                <w:rFonts w:ascii="Arial" w:hAnsi="Arial" w:cs="Arial"/>
              </w:rPr>
              <w:t>SSH access to SONAR Staging (from UCRA)</w:t>
            </w:r>
          </w:p>
        </w:tc>
      </w:tr>
      <w:tr w:rsidR="008B0250" w:rsidRPr="00712180" w14:paraId="67CBB1F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7D4DFA5" w14:textId="77777777" w:rsidR="008B0250" w:rsidRPr="00B81AA8" w:rsidRDefault="008B0250" w:rsidP="008B0250">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22456D6" w14:textId="6ADE7EF0" w:rsidR="008B0250" w:rsidRPr="00B54434" w:rsidRDefault="005F434B" w:rsidP="008B0250">
            <w:pPr>
              <w:pStyle w:val="TableText0"/>
              <w:keepNext/>
              <w:keepLines/>
              <w:rPr>
                <w:rFonts w:ascii="Arial" w:hAnsi="Arial" w:cs="Arial"/>
                <w:lang w:val="en-US"/>
              </w:rPr>
            </w:pPr>
            <w:r>
              <w:rPr>
                <w:rFonts w:ascii="Arial" w:hAnsi="Arial" w:cs="Arial"/>
                <w:lang w:val="en-US"/>
              </w:rPr>
              <w:t xml:space="preserve">1. </w:t>
            </w:r>
            <w:r w:rsidR="008B0250" w:rsidRPr="00B54434">
              <w:rPr>
                <w:rFonts w:ascii="Arial" w:hAnsi="Arial" w:cs="Arial"/>
                <w:lang w:val="en-US"/>
              </w:rPr>
              <w:t>SSH (22) via UCRA</w:t>
            </w:r>
          </w:p>
          <w:p w14:paraId="7C947EA6" w14:textId="427F55CB" w:rsidR="008B0250" w:rsidRPr="009C5616" w:rsidRDefault="005F434B" w:rsidP="008B0250">
            <w:pPr>
              <w:pStyle w:val="TableText0"/>
              <w:keepNext/>
              <w:keepLines/>
              <w:rPr>
                <w:rFonts w:ascii="Arial" w:hAnsi="Arial" w:cs="Arial"/>
                <w:lang w:val="en-US"/>
              </w:rPr>
            </w:pPr>
            <w:r>
              <w:rPr>
                <w:rFonts w:ascii="Arial" w:hAnsi="Arial" w:cs="Arial"/>
                <w:lang w:val="en-US"/>
              </w:rPr>
              <w:t xml:space="preserve">2. </w:t>
            </w:r>
            <w:r w:rsidR="008B0250" w:rsidRPr="00B54434">
              <w:rPr>
                <w:rFonts w:ascii="Arial" w:hAnsi="Arial" w:cs="Arial"/>
                <w:lang w:val="en-US"/>
              </w:rPr>
              <w:t>SFTP (22)</w:t>
            </w:r>
          </w:p>
        </w:tc>
      </w:tr>
      <w:tr w:rsidR="008B0250" w:rsidRPr="00712180" w14:paraId="44FEFB2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C77671D" w14:textId="77777777" w:rsidR="008B0250" w:rsidRDefault="008B0250" w:rsidP="008B0250">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BBB8C37" w14:textId="493B125D" w:rsidR="008B0250" w:rsidRPr="00F967EB" w:rsidRDefault="00000000" w:rsidP="008B0250">
            <w:pPr>
              <w:pStyle w:val="TableText0"/>
              <w:keepNext/>
              <w:keepLines/>
              <w:rPr>
                <w:rFonts w:ascii="Arial" w:hAnsi="Arial" w:cs="Arial"/>
                <w:lang w:val="en-US"/>
              </w:rPr>
            </w:pPr>
            <w:sdt>
              <w:sdtPr>
                <w:rPr>
                  <w:rFonts w:ascii="Arial" w:hAnsi="Arial" w:cs="Arial"/>
                  <w:lang w:val="en-US"/>
                </w:rPr>
                <w:alias w:val="DC connection"/>
                <w:tag w:val="DC connection"/>
                <w:id w:val="1426930068"/>
                <w:placeholder>
                  <w:docPart w:val="9DFC1A3C11A640F9B7E96080EEA51953"/>
                </w:placeholder>
                <w:dropDownList>
                  <w:listItem w:displayText="Select" w:value="Select"/>
                  <w:listItem w:displayText="Internal" w:value="Internal"/>
                  <w:listItem w:displayText="External" w:value="External"/>
                </w:dropDownList>
              </w:sdtPr>
              <w:sdtContent>
                <w:r w:rsidR="008B0250">
                  <w:rPr>
                    <w:rFonts w:ascii="Arial" w:hAnsi="Arial" w:cs="Arial"/>
                    <w:lang w:val="en-US"/>
                  </w:rPr>
                  <w:t>Internal</w:t>
                </w:r>
              </w:sdtContent>
            </w:sdt>
          </w:p>
        </w:tc>
      </w:tr>
      <w:tr w:rsidR="008B0250" w:rsidRPr="006D2395" w14:paraId="6EF0C29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4F6444A" w14:textId="77777777" w:rsidR="008B0250" w:rsidRDefault="008B0250" w:rsidP="008B0250">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6A6900A" w14:textId="77777777" w:rsidR="008B0250" w:rsidRPr="00F967EB" w:rsidRDefault="00000000" w:rsidP="008B0250">
            <w:pPr>
              <w:pStyle w:val="TableText0"/>
              <w:keepNext/>
              <w:keepLines/>
              <w:rPr>
                <w:rFonts w:ascii="Arial" w:hAnsi="Arial" w:cs="Arial"/>
                <w:lang w:val="en-US"/>
              </w:rPr>
            </w:pPr>
            <w:sdt>
              <w:sdtPr>
                <w:rPr>
                  <w:rFonts w:ascii="Arial" w:hAnsi="Arial" w:cs="Arial"/>
                  <w:lang w:val="en-US"/>
                </w:rPr>
                <w:id w:val="1144771590"/>
                <w:placeholder>
                  <w:docPart w:val="2D8185D77DCC4EB9A2500F418985D238"/>
                </w:placeholder>
                <w:dropDownList>
                  <w:listItem w:displayText="Select" w:value="Select"/>
                  <w:listItem w:displayText="Inbound" w:value="Inbound"/>
                  <w:listItem w:displayText="Outbound" w:value="Outbound"/>
                  <w:listItem w:displayText="Inbound and Outbound" w:value="Inbound and Outbound"/>
                </w:dropDownList>
              </w:sdtPr>
              <w:sdtContent>
                <w:r w:rsidR="008B0250">
                  <w:rPr>
                    <w:rFonts w:ascii="Arial" w:hAnsi="Arial" w:cs="Arial"/>
                    <w:lang w:val="en-US"/>
                  </w:rPr>
                  <w:t>Inbound</w:t>
                </w:r>
              </w:sdtContent>
            </w:sdt>
          </w:p>
        </w:tc>
      </w:tr>
      <w:tr w:rsidR="008B0250" w:rsidRPr="00A540D4" w14:paraId="0D6EBA8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5654D75" w14:textId="77777777" w:rsidR="008B0250" w:rsidRDefault="008B0250" w:rsidP="008B0250">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C67BBC8" w14:textId="6404A9DF" w:rsidR="008B0250" w:rsidRDefault="005F434B" w:rsidP="008B0250">
            <w:pPr>
              <w:pStyle w:val="TableText0"/>
              <w:keepNext/>
              <w:keepLines/>
              <w:rPr>
                <w:rFonts w:ascii="Arial" w:hAnsi="Arial" w:cs="Arial"/>
                <w:lang w:val="en-US"/>
              </w:rPr>
            </w:pPr>
            <w:r>
              <w:rPr>
                <w:rFonts w:ascii="Arial" w:hAnsi="Arial" w:cs="Arial"/>
                <w:lang w:val="en-US"/>
              </w:rPr>
              <w:t xml:space="preserve">1. </w:t>
            </w:r>
            <w:r w:rsidR="008B0250" w:rsidRPr="00F967EB">
              <w:rPr>
                <w:rFonts w:ascii="Arial" w:hAnsi="Arial" w:cs="Arial"/>
                <w:lang w:val="en-US"/>
              </w:rPr>
              <w:t xml:space="preserve"> </w:t>
            </w:r>
            <w:sdt>
              <w:sdtPr>
                <w:rPr>
                  <w:rFonts w:ascii="Arial" w:hAnsi="Arial" w:cs="Arial"/>
                  <w:lang w:val="en-US"/>
                </w:rPr>
                <w:alias w:val="Direct connection"/>
                <w:tag w:val="Direct connection"/>
                <w:id w:val="1101449724"/>
                <w:placeholder>
                  <w:docPart w:val="D602CD46231F464FABE2C7A4279C1116"/>
                </w:placeholder>
                <w:dropDownList>
                  <w:listItem w:displayText="Select" w:value="Select"/>
                  <w:listItem w:displayText="Yes" w:value="Yes"/>
                  <w:listItem w:displayText="No" w:value="No"/>
                </w:dropDownList>
              </w:sdtPr>
              <w:sdtContent>
                <w:r>
                  <w:rPr>
                    <w:rFonts w:ascii="Arial" w:hAnsi="Arial" w:cs="Arial"/>
                    <w:lang w:val="en-US"/>
                  </w:rPr>
                  <w:t>No</w:t>
                </w:r>
              </w:sdtContent>
            </w:sdt>
            <w:r w:rsidR="008B0250">
              <w:rPr>
                <w:rFonts w:ascii="Arial" w:hAnsi="Arial" w:cs="Arial"/>
                <w:lang w:val="en-US"/>
              </w:rPr>
              <w:t xml:space="preserve">  </w:t>
            </w:r>
          </w:p>
          <w:p w14:paraId="062DB8B0" w14:textId="77777777" w:rsidR="005F434B" w:rsidRDefault="005F434B" w:rsidP="008B0250">
            <w:pPr>
              <w:pStyle w:val="TableText0"/>
              <w:keepNext/>
              <w:keepLines/>
              <w:rPr>
                <w:rFonts w:ascii="Arial" w:hAnsi="Arial" w:cs="Arial"/>
                <w:lang w:val="en-US"/>
              </w:rPr>
            </w:pPr>
            <w:r>
              <w:rPr>
                <w:rFonts w:ascii="Arial" w:hAnsi="Arial" w:cs="Arial"/>
                <w:lang w:val="en-US"/>
              </w:rPr>
              <w:t>Via: SSH via UCRA</w:t>
            </w:r>
          </w:p>
          <w:p w14:paraId="3A594311" w14:textId="5DD2540F" w:rsidR="005F434B" w:rsidRPr="00F967EB" w:rsidRDefault="005F434B" w:rsidP="008B0250">
            <w:pPr>
              <w:pStyle w:val="TableText0"/>
              <w:keepNext/>
              <w:keepLines/>
              <w:rPr>
                <w:rFonts w:ascii="Arial" w:hAnsi="Arial" w:cs="Arial"/>
                <w:lang w:val="en-US"/>
              </w:rPr>
            </w:pPr>
            <w:r>
              <w:rPr>
                <w:rFonts w:ascii="Arial" w:hAnsi="Arial" w:cs="Arial"/>
                <w:lang w:val="en-US"/>
              </w:rPr>
              <w:t xml:space="preserve">2. </w:t>
            </w:r>
            <w:sdt>
              <w:sdtPr>
                <w:rPr>
                  <w:rFonts w:ascii="Arial" w:hAnsi="Arial" w:cs="Arial"/>
                  <w:lang w:val="en-US"/>
                </w:rPr>
                <w:alias w:val="Direct connection"/>
                <w:tag w:val="Direct connection"/>
                <w:id w:val="1524128965"/>
                <w:placeholder>
                  <w:docPart w:val="B9911CB57ADB41D0B5F24CD4EAFB39E2"/>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8B0250" w:rsidRPr="00B931BB" w14:paraId="5E9564A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BF73864" w14:textId="77777777" w:rsidR="008B0250" w:rsidRDefault="008B0250" w:rsidP="008B0250">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63B42A0" w14:textId="77777777" w:rsidR="008B0250" w:rsidRPr="00F967EB" w:rsidRDefault="008B0250" w:rsidP="008B0250">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625973742"/>
                <w:placeholder>
                  <w:docPart w:val="D602CD46231F464FABE2C7A4279C1116"/>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A77B5FD" w14:textId="77777777" w:rsidR="008B0250" w:rsidRPr="00F967EB" w:rsidRDefault="008B0250" w:rsidP="008B0250">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335136353"/>
                <w:placeholder>
                  <w:docPart w:val="D602CD46231F464FABE2C7A4279C1116"/>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D8D77C9" w14:textId="77777777" w:rsidR="008B0250" w:rsidRPr="00F967EB" w:rsidRDefault="008B0250" w:rsidP="008B0250">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2096233396"/>
                <w:placeholder>
                  <w:docPart w:val="721BFD44F4F446399BB338DFF3D5235F"/>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73941CC" w14:textId="77777777" w:rsidR="008B0250" w:rsidRDefault="008B0250" w:rsidP="008B0250">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A9DF889" w14:textId="77777777" w:rsidR="008B0250" w:rsidRDefault="008B0250" w:rsidP="008B0250">
            <w:pPr>
              <w:pStyle w:val="TableText0"/>
              <w:keepNext/>
              <w:keepLines/>
              <w:rPr>
                <w:rFonts w:ascii="Arial" w:hAnsi="Arial" w:cs="Arial"/>
                <w:lang w:val="en-US"/>
              </w:rPr>
            </w:pPr>
          </w:p>
          <w:p w14:paraId="1954A046" w14:textId="77777777" w:rsidR="008B0250" w:rsidRPr="00F967EB" w:rsidRDefault="008B0250" w:rsidP="008B0250">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8B0250" w:rsidRPr="005220F1" w14:paraId="4C37C5A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44483D0" w14:textId="77777777" w:rsidR="008B0250" w:rsidRPr="00B81AA8" w:rsidRDefault="008B0250" w:rsidP="008B0250">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3818E2A" w14:textId="77777777" w:rsidR="008B0250" w:rsidRPr="00F967EB" w:rsidRDefault="008B0250" w:rsidP="008B0250">
            <w:pPr>
              <w:pStyle w:val="TableText0"/>
              <w:keepNext/>
              <w:keepLines/>
              <w:rPr>
                <w:rFonts w:ascii="Arial" w:hAnsi="Arial" w:cs="Arial"/>
                <w:lang w:val="en-US"/>
              </w:rPr>
            </w:pPr>
            <w:r w:rsidRPr="009566D3">
              <w:rPr>
                <w:rFonts w:ascii="Arial" w:hAnsi="Arial" w:cs="Arial"/>
              </w:rPr>
              <w:t>Not specified</w:t>
            </w:r>
          </w:p>
        </w:tc>
      </w:tr>
      <w:tr w:rsidR="008B0250" w:rsidRPr="00B81AA8" w14:paraId="101297A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2A6CD86" w14:textId="77777777" w:rsidR="008B0250" w:rsidRPr="00B81AA8" w:rsidRDefault="008B0250" w:rsidP="008B0250">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4273B17" w14:textId="77777777" w:rsidR="008B0250" w:rsidRPr="00F967EB" w:rsidRDefault="008B0250" w:rsidP="008B0250">
            <w:pPr>
              <w:pStyle w:val="TableText0"/>
              <w:keepNext/>
              <w:keepLines/>
              <w:rPr>
                <w:rFonts w:ascii="Arial" w:hAnsi="Arial" w:cs="Arial"/>
              </w:rPr>
            </w:pPr>
            <w:r w:rsidRPr="009566D3">
              <w:rPr>
                <w:rFonts w:ascii="Arial" w:hAnsi="Arial" w:cs="Arial"/>
              </w:rPr>
              <w:t>Not specified</w:t>
            </w:r>
          </w:p>
        </w:tc>
      </w:tr>
      <w:tr w:rsidR="008B0250" w:rsidRPr="00B81AA8" w14:paraId="4FB3737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451BC23" w14:textId="77777777" w:rsidR="008B0250" w:rsidRPr="00B81AA8" w:rsidRDefault="008B0250" w:rsidP="008B0250">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EAB60F5" w14:textId="77777777" w:rsidR="008B0250" w:rsidRPr="00F967EB" w:rsidRDefault="008B0250" w:rsidP="008B0250">
            <w:pPr>
              <w:pStyle w:val="TableText0"/>
              <w:keepNext/>
              <w:keepLines/>
              <w:rPr>
                <w:rFonts w:ascii="Arial" w:hAnsi="Arial" w:cs="Arial"/>
              </w:rPr>
            </w:pPr>
            <w:r w:rsidRPr="009566D3">
              <w:rPr>
                <w:rFonts w:ascii="Arial" w:hAnsi="Arial" w:cs="Arial"/>
              </w:rPr>
              <w:t>Not specified</w:t>
            </w:r>
          </w:p>
        </w:tc>
      </w:tr>
      <w:tr w:rsidR="008B0250" w:rsidRPr="00B81AA8" w14:paraId="2A4E26E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17B9E" w14:textId="77777777" w:rsidR="008B0250" w:rsidRPr="00B81AA8" w:rsidRDefault="008B0250" w:rsidP="008B0250">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0D018A4" w14:textId="77777777" w:rsidR="008B0250" w:rsidRPr="00F967EB" w:rsidRDefault="008B0250" w:rsidP="008B0250">
            <w:pPr>
              <w:pStyle w:val="TableText0"/>
              <w:keepNext/>
              <w:keepLines/>
              <w:rPr>
                <w:rFonts w:ascii="Arial" w:hAnsi="Arial" w:cs="Arial"/>
              </w:rPr>
            </w:pPr>
            <w:r w:rsidRPr="009566D3">
              <w:rPr>
                <w:rFonts w:ascii="Arial" w:hAnsi="Arial" w:cs="Arial"/>
              </w:rPr>
              <w:t>Not specified</w:t>
            </w:r>
          </w:p>
        </w:tc>
      </w:tr>
    </w:tbl>
    <w:p w14:paraId="32B024F8" w14:textId="77777777" w:rsidR="0093210F" w:rsidRDefault="0093210F" w:rsidP="0093210F">
      <w:pPr>
        <w:pStyle w:val="BodyText"/>
      </w:pPr>
    </w:p>
    <w:p w14:paraId="62804541" w14:textId="796967E3" w:rsidR="00B46BF3" w:rsidRDefault="00AB63FE" w:rsidP="00B46BF3">
      <w:pPr>
        <w:pStyle w:val="Heading5"/>
      </w:pPr>
      <w:r>
        <w:t>Entity SONAR database</w:t>
      </w:r>
    </w:p>
    <w:tbl>
      <w:tblPr>
        <w:tblW w:w="5344" w:type="pct"/>
        <w:tblLook w:val="0000" w:firstRow="0" w:lastRow="0" w:firstColumn="0" w:lastColumn="0" w:noHBand="0" w:noVBand="0"/>
      </w:tblPr>
      <w:tblGrid>
        <w:gridCol w:w="3033"/>
        <w:gridCol w:w="6362"/>
      </w:tblGrid>
      <w:tr w:rsidR="000205C6" w:rsidRPr="008044BD" w14:paraId="59DD793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38FEB0E" w14:textId="77777777" w:rsidR="000205C6" w:rsidRPr="00B81AA8" w:rsidRDefault="000205C6" w:rsidP="000205C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3395778" w14:textId="39743E4F" w:rsidR="000205C6" w:rsidRPr="009C5616" w:rsidRDefault="000205C6" w:rsidP="000205C6">
            <w:pPr>
              <w:pStyle w:val="TableText0"/>
              <w:keepNext/>
              <w:keepLines/>
              <w:rPr>
                <w:rFonts w:ascii="Arial" w:hAnsi="Arial" w:cs="Arial"/>
                <w:lang w:val="en-US"/>
              </w:rPr>
            </w:pPr>
            <w:r>
              <w:rPr>
                <w:rFonts w:ascii="Arial" w:hAnsi="Arial" w:cs="Arial"/>
              </w:rPr>
              <w:t>Reading</w:t>
            </w:r>
            <w:r w:rsidRPr="00155F17">
              <w:rPr>
                <w:rFonts w:ascii="Arial" w:hAnsi="Arial" w:cs="Arial"/>
              </w:rPr>
              <w:t xml:space="preserve"> </w:t>
            </w:r>
            <w:r>
              <w:rPr>
                <w:rFonts w:ascii="Arial" w:hAnsi="Arial" w:cs="Arial"/>
              </w:rPr>
              <w:t xml:space="preserve">templates from staging server, staging server is placed in the DXC Application Management from where is connects to Production, Acceptance and KATO </w:t>
            </w:r>
          </w:p>
        </w:tc>
      </w:tr>
      <w:tr w:rsidR="00623CF8" w:rsidRPr="00712180" w14:paraId="4B3C307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07F74DE" w14:textId="77777777" w:rsidR="00623CF8" w:rsidRPr="00B81AA8" w:rsidRDefault="00623CF8" w:rsidP="00623CF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8B4CD7D" w14:textId="2BFF4C9B" w:rsidR="00623CF8" w:rsidRPr="009C5616" w:rsidRDefault="00623CF8" w:rsidP="00623CF8">
            <w:pPr>
              <w:pStyle w:val="TableText0"/>
              <w:keepNext/>
              <w:keepLines/>
              <w:rPr>
                <w:rFonts w:ascii="Arial" w:hAnsi="Arial" w:cs="Arial"/>
                <w:lang w:val="en-US"/>
              </w:rPr>
            </w:pPr>
            <w:r>
              <w:rPr>
                <w:rFonts w:ascii="Arial" w:hAnsi="Arial" w:cs="Arial"/>
                <w:lang w:val="en-US"/>
              </w:rPr>
              <w:t>SFTP (22)</w:t>
            </w:r>
          </w:p>
        </w:tc>
      </w:tr>
      <w:tr w:rsidR="00623CF8" w:rsidRPr="00712180" w14:paraId="5B76AF8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F1D23D1" w14:textId="77777777" w:rsidR="00623CF8" w:rsidRDefault="00623CF8" w:rsidP="00623CF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7BF40527" w14:textId="77777777" w:rsidR="00623CF8" w:rsidRPr="00F967EB" w:rsidRDefault="00000000" w:rsidP="00623CF8">
            <w:pPr>
              <w:pStyle w:val="TableText0"/>
              <w:keepNext/>
              <w:keepLines/>
              <w:rPr>
                <w:rFonts w:ascii="Arial" w:hAnsi="Arial" w:cs="Arial"/>
                <w:lang w:val="en-US"/>
              </w:rPr>
            </w:pPr>
            <w:sdt>
              <w:sdtPr>
                <w:rPr>
                  <w:rFonts w:ascii="Arial" w:hAnsi="Arial" w:cs="Arial"/>
                  <w:lang w:val="en-US"/>
                </w:rPr>
                <w:alias w:val="DC connection"/>
                <w:tag w:val="DC connection"/>
                <w:id w:val="-166797197"/>
                <w:placeholder>
                  <w:docPart w:val="368F8AC78A294EE09D04E75FD5B1C6E7"/>
                </w:placeholder>
                <w:dropDownList>
                  <w:listItem w:displayText="Select" w:value="Select"/>
                  <w:listItem w:displayText="Internal" w:value="Internal"/>
                  <w:listItem w:displayText="External" w:value="External"/>
                </w:dropDownList>
              </w:sdtPr>
              <w:sdtContent>
                <w:r w:rsidR="00623CF8">
                  <w:rPr>
                    <w:rFonts w:ascii="Arial" w:hAnsi="Arial" w:cs="Arial"/>
                    <w:lang w:val="en-US"/>
                  </w:rPr>
                  <w:t>Internal</w:t>
                </w:r>
              </w:sdtContent>
            </w:sdt>
          </w:p>
        </w:tc>
      </w:tr>
      <w:tr w:rsidR="00623CF8" w:rsidRPr="006D2395" w14:paraId="5DD5DCF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33828A7" w14:textId="77777777" w:rsidR="00623CF8" w:rsidRDefault="00623CF8" w:rsidP="00623CF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C7C765E" w14:textId="2419F0A7" w:rsidR="00623CF8" w:rsidRPr="00F967EB" w:rsidRDefault="00000000" w:rsidP="00623CF8">
            <w:pPr>
              <w:pStyle w:val="TableText0"/>
              <w:keepNext/>
              <w:keepLines/>
              <w:rPr>
                <w:rFonts w:ascii="Arial" w:hAnsi="Arial" w:cs="Arial"/>
                <w:lang w:val="en-US"/>
              </w:rPr>
            </w:pPr>
            <w:sdt>
              <w:sdtPr>
                <w:rPr>
                  <w:rFonts w:ascii="Arial" w:hAnsi="Arial" w:cs="Arial"/>
                  <w:lang w:val="en-US"/>
                </w:rPr>
                <w:id w:val="161133758"/>
                <w:placeholder>
                  <w:docPart w:val="25D627975E174B81B057C01A37C91E07"/>
                </w:placeholder>
                <w:dropDownList>
                  <w:listItem w:displayText="Select" w:value="Select"/>
                  <w:listItem w:displayText="Inbound" w:value="Inbound"/>
                  <w:listItem w:displayText="Outbound" w:value="Outbound"/>
                  <w:listItem w:displayText="Inbound and Outbound" w:value="Inbound and Outbound"/>
                </w:dropDownList>
              </w:sdtPr>
              <w:sdtContent>
                <w:r w:rsidR="00623CF8">
                  <w:rPr>
                    <w:rFonts w:ascii="Arial" w:hAnsi="Arial" w:cs="Arial"/>
                    <w:lang w:val="en-US"/>
                  </w:rPr>
                  <w:t>Outbound</w:t>
                </w:r>
              </w:sdtContent>
            </w:sdt>
          </w:p>
        </w:tc>
      </w:tr>
      <w:tr w:rsidR="00623CF8" w:rsidRPr="00A540D4" w14:paraId="7CB2236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08B1AB7" w14:textId="77777777" w:rsidR="00623CF8" w:rsidRDefault="00623CF8" w:rsidP="00623CF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8D66EB" w14:textId="2708B399" w:rsidR="00623CF8" w:rsidRPr="00F967EB" w:rsidRDefault="00623CF8" w:rsidP="00623CF8">
            <w:pPr>
              <w:pStyle w:val="TableText0"/>
              <w:keepNext/>
              <w:keepLines/>
              <w:rPr>
                <w:rFonts w:ascii="Arial" w:hAnsi="Arial" w:cs="Arial"/>
                <w:lang w:val="en-US"/>
              </w:rPr>
            </w:pPr>
            <w:r>
              <w:rPr>
                <w:rFonts w:ascii="Arial" w:hAnsi="Arial" w:cs="Arial"/>
                <w:lang w:val="en-US"/>
              </w:rPr>
              <w:t xml:space="preserve"> </w:t>
            </w:r>
            <w:sdt>
              <w:sdtPr>
                <w:rPr>
                  <w:rFonts w:ascii="Arial" w:hAnsi="Arial" w:cs="Arial"/>
                  <w:lang w:val="en-US"/>
                </w:rPr>
                <w:alias w:val="Direct connection"/>
                <w:tag w:val="Direct connection"/>
                <w:id w:val="-1489694464"/>
                <w:placeholder>
                  <w:docPart w:val="5DFAE02DBDB84B7D8379A5C2BDCD44D3"/>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623CF8" w:rsidRPr="00B931BB" w14:paraId="52A7BA5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905250C" w14:textId="77777777" w:rsidR="00623CF8" w:rsidRDefault="00623CF8" w:rsidP="00623CF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56B164D" w14:textId="77777777" w:rsidR="00623CF8" w:rsidRPr="00F967EB" w:rsidRDefault="00623CF8" w:rsidP="00623CF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2010255361"/>
                <w:placeholder>
                  <w:docPart w:val="2454E09585214D02A985715BD1748D89"/>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84352C0" w14:textId="77777777" w:rsidR="00623CF8" w:rsidRPr="00F967EB" w:rsidRDefault="00623CF8" w:rsidP="00623CF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05930505"/>
                <w:placeholder>
                  <w:docPart w:val="2454E09585214D02A985715BD1748D89"/>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79CA743A" w14:textId="77777777" w:rsidR="00623CF8" w:rsidRPr="00F967EB" w:rsidRDefault="00623CF8" w:rsidP="00623CF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741248197"/>
                <w:placeholder>
                  <w:docPart w:val="EFBAA4C3EA4B461294FE25D9693D98D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D9C529" w14:textId="77777777" w:rsidR="00623CF8" w:rsidRDefault="00623CF8" w:rsidP="00623CF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B6DABE8" w14:textId="77777777" w:rsidR="00623CF8" w:rsidRDefault="00623CF8" w:rsidP="00623CF8">
            <w:pPr>
              <w:pStyle w:val="TableText0"/>
              <w:keepNext/>
              <w:keepLines/>
              <w:rPr>
                <w:rFonts w:ascii="Arial" w:hAnsi="Arial" w:cs="Arial"/>
                <w:lang w:val="en-US"/>
              </w:rPr>
            </w:pPr>
          </w:p>
          <w:p w14:paraId="4968C058" w14:textId="77777777" w:rsidR="00623CF8" w:rsidRPr="00F967EB" w:rsidRDefault="00623CF8" w:rsidP="00623CF8">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623CF8" w:rsidRPr="005220F1" w14:paraId="6B525AD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A5B684" w14:textId="77777777" w:rsidR="00623CF8" w:rsidRPr="00B81AA8" w:rsidRDefault="00623CF8" w:rsidP="00623CF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579DEC" w14:textId="77777777" w:rsidR="00623CF8" w:rsidRPr="00F967EB" w:rsidRDefault="00623CF8" w:rsidP="00623CF8">
            <w:pPr>
              <w:pStyle w:val="TableText0"/>
              <w:keepNext/>
              <w:keepLines/>
              <w:rPr>
                <w:rFonts w:ascii="Arial" w:hAnsi="Arial" w:cs="Arial"/>
                <w:lang w:val="en-US"/>
              </w:rPr>
            </w:pPr>
            <w:r w:rsidRPr="009566D3">
              <w:rPr>
                <w:rFonts w:ascii="Arial" w:hAnsi="Arial" w:cs="Arial"/>
              </w:rPr>
              <w:t>Not specified</w:t>
            </w:r>
          </w:p>
        </w:tc>
      </w:tr>
      <w:tr w:rsidR="00623CF8" w:rsidRPr="00B81AA8" w14:paraId="3096014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1750BD4" w14:textId="77777777" w:rsidR="00623CF8" w:rsidRPr="00B81AA8" w:rsidRDefault="00623CF8" w:rsidP="00623CF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253B6BC" w14:textId="77777777" w:rsidR="00623CF8" w:rsidRPr="00F967EB" w:rsidRDefault="00623CF8" w:rsidP="00623CF8">
            <w:pPr>
              <w:pStyle w:val="TableText0"/>
              <w:keepNext/>
              <w:keepLines/>
              <w:rPr>
                <w:rFonts w:ascii="Arial" w:hAnsi="Arial" w:cs="Arial"/>
              </w:rPr>
            </w:pPr>
            <w:r w:rsidRPr="009566D3">
              <w:rPr>
                <w:rFonts w:ascii="Arial" w:hAnsi="Arial" w:cs="Arial"/>
              </w:rPr>
              <w:t>Not specified</w:t>
            </w:r>
          </w:p>
        </w:tc>
      </w:tr>
      <w:tr w:rsidR="00623CF8" w:rsidRPr="00B81AA8" w14:paraId="04929A0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BC8087" w14:textId="77777777" w:rsidR="00623CF8" w:rsidRPr="00B81AA8" w:rsidRDefault="00623CF8" w:rsidP="00623CF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B9B6C33" w14:textId="77777777" w:rsidR="00623CF8" w:rsidRPr="00F967EB" w:rsidRDefault="00623CF8" w:rsidP="00623CF8">
            <w:pPr>
              <w:pStyle w:val="TableText0"/>
              <w:keepNext/>
              <w:keepLines/>
              <w:rPr>
                <w:rFonts w:ascii="Arial" w:hAnsi="Arial" w:cs="Arial"/>
              </w:rPr>
            </w:pPr>
            <w:r w:rsidRPr="009566D3">
              <w:rPr>
                <w:rFonts w:ascii="Arial" w:hAnsi="Arial" w:cs="Arial"/>
              </w:rPr>
              <w:t>Not specified</w:t>
            </w:r>
          </w:p>
        </w:tc>
      </w:tr>
      <w:tr w:rsidR="00623CF8" w:rsidRPr="00B81AA8" w14:paraId="0156F7D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AB1B1" w14:textId="77777777" w:rsidR="00623CF8" w:rsidRPr="00B81AA8" w:rsidRDefault="00623CF8" w:rsidP="00623CF8">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BEF95EA" w14:textId="77777777" w:rsidR="00623CF8" w:rsidRPr="00F967EB" w:rsidRDefault="00623CF8" w:rsidP="00623CF8">
            <w:pPr>
              <w:pStyle w:val="TableText0"/>
              <w:keepNext/>
              <w:keepLines/>
              <w:rPr>
                <w:rFonts w:ascii="Arial" w:hAnsi="Arial" w:cs="Arial"/>
              </w:rPr>
            </w:pPr>
            <w:r w:rsidRPr="009566D3">
              <w:rPr>
                <w:rFonts w:ascii="Arial" w:hAnsi="Arial" w:cs="Arial"/>
              </w:rPr>
              <w:t>Not specified</w:t>
            </w:r>
          </w:p>
        </w:tc>
      </w:tr>
    </w:tbl>
    <w:p w14:paraId="703E8BDE" w14:textId="77777777" w:rsidR="00AB63FE" w:rsidRDefault="00AB63FE" w:rsidP="00AB63FE">
      <w:pPr>
        <w:pStyle w:val="BodyText"/>
      </w:pPr>
    </w:p>
    <w:p w14:paraId="656E193B" w14:textId="77777777" w:rsidR="00623CF8" w:rsidRDefault="00623CF8" w:rsidP="00AB63FE">
      <w:pPr>
        <w:pStyle w:val="BodyText"/>
      </w:pPr>
    </w:p>
    <w:p w14:paraId="4272000F" w14:textId="77777777" w:rsidR="00623CF8" w:rsidRDefault="00623CF8" w:rsidP="00AB63FE">
      <w:pPr>
        <w:pStyle w:val="BodyText"/>
      </w:pPr>
    </w:p>
    <w:p w14:paraId="77D047A5" w14:textId="77777777" w:rsidR="00623CF8" w:rsidRDefault="00623CF8" w:rsidP="00AB63FE">
      <w:pPr>
        <w:pStyle w:val="BodyText"/>
      </w:pPr>
    </w:p>
    <w:p w14:paraId="70E41F23" w14:textId="77777777" w:rsidR="00623CF8" w:rsidRDefault="00623CF8" w:rsidP="00AB63FE">
      <w:pPr>
        <w:pStyle w:val="BodyText"/>
      </w:pPr>
    </w:p>
    <w:p w14:paraId="6DBCAD2C" w14:textId="7E9EF8CC" w:rsidR="00623CF8" w:rsidRDefault="00623CF8" w:rsidP="00623CF8">
      <w:pPr>
        <w:pStyle w:val="Heading5"/>
      </w:pPr>
      <w:r>
        <w:lastRenderedPageBreak/>
        <w:t>Entity SONAR PDF Converter</w:t>
      </w:r>
    </w:p>
    <w:tbl>
      <w:tblPr>
        <w:tblW w:w="5344" w:type="pct"/>
        <w:tblLook w:val="0000" w:firstRow="0" w:lastRow="0" w:firstColumn="0" w:lastColumn="0" w:noHBand="0" w:noVBand="0"/>
      </w:tblPr>
      <w:tblGrid>
        <w:gridCol w:w="3033"/>
        <w:gridCol w:w="6362"/>
      </w:tblGrid>
      <w:tr w:rsidR="00CD2AA4" w:rsidRPr="008044BD" w14:paraId="312FB6D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9F354" w14:textId="77777777" w:rsidR="00CD2AA4" w:rsidRPr="00B81AA8" w:rsidRDefault="00CD2AA4" w:rsidP="0096565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118D854" w14:textId="77777777" w:rsidR="00CD2AA4" w:rsidRPr="009C5616" w:rsidRDefault="00CD2AA4" w:rsidP="00965655">
            <w:pPr>
              <w:pStyle w:val="TableText0"/>
              <w:keepNext/>
              <w:keepLines/>
              <w:rPr>
                <w:rFonts w:ascii="Arial" w:hAnsi="Arial" w:cs="Arial"/>
                <w:lang w:val="en-US"/>
              </w:rPr>
            </w:pPr>
            <w:r>
              <w:rPr>
                <w:rFonts w:ascii="Arial" w:hAnsi="Arial" w:cs="Arial"/>
              </w:rPr>
              <w:t>Reading</w:t>
            </w:r>
            <w:r w:rsidRPr="00155F17">
              <w:rPr>
                <w:rFonts w:ascii="Arial" w:hAnsi="Arial" w:cs="Arial"/>
              </w:rPr>
              <w:t xml:space="preserve"> </w:t>
            </w:r>
            <w:r>
              <w:rPr>
                <w:rFonts w:ascii="Arial" w:hAnsi="Arial" w:cs="Arial"/>
              </w:rPr>
              <w:t xml:space="preserve">templates from staging server, staging server is placed in the DXC Application Management from where is connects to Production, Acceptance and KATO </w:t>
            </w:r>
          </w:p>
        </w:tc>
      </w:tr>
      <w:tr w:rsidR="00CD2AA4" w:rsidRPr="00712180" w14:paraId="7E53037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85B238" w14:textId="77777777" w:rsidR="00CD2AA4" w:rsidRPr="00B81AA8" w:rsidRDefault="00CD2AA4" w:rsidP="0096565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12CD19" w14:textId="77777777" w:rsidR="00CD2AA4" w:rsidRPr="009C5616" w:rsidRDefault="00CD2AA4" w:rsidP="00965655">
            <w:pPr>
              <w:pStyle w:val="TableText0"/>
              <w:keepNext/>
              <w:keepLines/>
              <w:rPr>
                <w:rFonts w:ascii="Arial" w:hAnsi="Arial" w:cs="Arial"/>
                <w:lang w:val="en-US"/>
              </w:rPr>
            </w:pPr>
            <w:r>
              <w:rPr>
                <w:rFonts w:ascii="Arial" w:hAnsi="Arial" w:cs="Arial"/>
                <w:lang w:val="en-US"/>
              </w:rPr>
              <w:t>SFTP (22)</w:t>
            </w:r>
          </w:p>
        </w:tc>
      </w:tr>
      <w:tr w:rsidR="00CD2AA4" w:rsidRPr="00712180" w14:paraId="0591DB2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A0557" w14:textId="77777777" w:rsidR="00CD2AA4" w:rsidRDefault="00CD2AA4" w:rsidP="0096565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86BAB27" w14:textId="77777777" w:rsidR="00CD2AA4" w:rsidRPr="00F967EB" w:rsidRDefault="00000000" w:rsidP="00965655">
            <w:pPr>
              <w:pStyle w:val="TableText0"/>
              <w:keepNext/>
              <w:keepLines/>
              <w:rPr>
                <w:rFonts w:ascii="Arial" w:hAnsi="Arial" w:cs="Arial"/>
                <w:lang w:val="en-US"/>
              </w:rPr>
            </w:pPr>
            <w:sdt>
              <w:sdtPr>
                <w:rPr>
                  <w:rFonts w:ascii="Arial" w:hAnsi="Arial" w:cs="Arial"/>
                  <w:lang w:val="en-US"/>
                </w:rPr>
                <w:alias w:val="DC connection"/>
                <w:tag w:val="DC connection"/>
                <w:id w:val="1059359390"/>
                <w:placeholder>
                  <w:docPart w:val="91A93D50F36F4A6AA5BFE04E6A8B4B4C"/>
                </w:placeholder>
                <w:dropDownList>
                  <w:listItem w:displayText="Select" w:value="Select"/>
                  <w:listItem w:displayText="Internal" w:value="Internal"/>
                  <w:listItem w:displayText="External" w:value="External"/>
                </w:dropDownList>
              </w:sdtPr>
              <w:sdtContent>
                <w:r w:rsidR="00CD2AA4">
                  <w:rPr>
                    <w:rFonts w:ascii="Arial" w:hAnsi="Arial" w:cs="Arial"/>
                    <w:lang w:val="en-US"/>
                  </w:rPr>
                  <w:t>Internal</w:t>
                </w:r>
              </w:sdtContent>
            </w:sdt>
          </w:p>
        </w:tc>
      </w:tr>
      <w:tr w:rsidR="00CD2AA4" w:rsidRPr="006D2395" w14:paraId="77342C0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79019F0" w14:textId="77777777" w:rsidR="00CD2AA4" w:rsidRDefault="00CD2AA4" w:rsidP="0096565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E3FF8AE" w14:textId="77777777" w:rsidR="00CD2AA4" w:rsidRPr="00F967EB" w:rsidRDefault="00000000" w:rsidP="00965655">
            <w:pPr>
              <w:pStyle w:val="TableText0"/>
              <w:keepNext/>
              <w:keepLines/>
              <w:rPr>
                <w:rFonts w:ascii="Arial" w:hAnsi="Arial" w:cs="Arial"/>
                <w:lang w:val="en-US"/>
              </w:rPr>
            </w:pPr>
            <w:sdt>
              <w:sdtPr>
                <w:rPr>
                  <w:rFonts w:ascii="Arial" w:hAnsi="Arial" w:cs="Arial"/>
                  <w:lang w:val="en-US"/>
                </w:rPr>
                <w:id w:val="533011064"/>
                <w:placeholder>
                  <w:docPart w:val="0BBFD8F00C9F47F6B987EDD21D358F9B"/>
                </w:placeholder>
                <w:dropDownList>
                  <w:listItem w:displayText="Select" w:value="Select"/>
                  <w:listItem w:displayText="Inbound" w:value="Inbound"/>
                  <w:listItem w:displayText="Outbound" w:value="Outbound"/>
                  <w:listItem w:displayText="Inbound and Outbound" w:value="Inbound and Outbound"/>
                </w:dropDownList>
              </w:sdtPr>
              <w:sdtContent>
                <w:r w:rsidR="00CD2AA4">
                  <w:rPr>
                    <w:rFonts w:ascii="Arial" w:hAnsi="Arial" w:cs="Arial"/>
                    <w:lang w:val="en-US"/>
                  </w:rPr>
                  <w:t>Outbound</w:t>
                </w:r>
              </w:sdtContent>
            </w:sdt>
          </w:p>
        </w:tc>
      </w:tr>
      <w:tr w:rsidR="00CD2AA4" w:rsidRPr="00A540D4" w14:paraId="3526B00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7895239" w14:textId="77777777" w:rsidR="00CD2AA4" w:rsidRDefault="00CD2AA4" w:rsidP="0096565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A24142C" w14:textId="77777777" w:rsidR="00CD2AA4" w:rsidRPr="00F967EB" w:rsidRDefault="00CD2AA4" w:rsidP="00965655">
            <w:pPr>
              <w:pStyle w:val="TableText0"/>
              <w:keepNext/>
              <w:keepLines/>
              <w:rPr>
                <w:rFonts w:ascii="Arial" w:hAnsi="Arial" w:cs="Arial"/>
                <w:lang w:val="en-US"/>
              </w:rPr>
            </w:pPr>
            <w:r>
              <w:rPr>
                <w:rFonts w:ascii="Arial" w:hAnsi="Arial" w:cs="Arial"/>
                <w:lang w:val="en-US"/>
              </w:rPr>
              <w:t xml:space="preserve"> </w:t>
            </w:r>
            <w:sdt>
              <w:sdtPr>
                <w:rPr>
                  <w:rFonts w:ascii="Arial" w:hAnsi="Arial" w:cs="Arial"/>
                  <w:lang w:val="en-US"/>
                </w:rPr>
                <w:alias w:val="Direct connection"/>
                <w:tag w:val="Direct connection"/>
                <w:id w:val="-1447926185"/>
                <w:placeholder>
                  <w:docPart w:val="58017E3BC45D47A0A258A88366AC3D88"/>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CD2AA4" w:rsidRPr="00B931BB" w14:paraId="743707B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83CDB49" w14:textId="77777777" w:rsidR="00CD2AA4" w:rsidRDefault="00CD2AA4" w:rsidP="0096565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B53CF6" w14:textId="77777777" w:rsidR="00CD2AA4" w:rsidRPr="00F967EB" w:rsidRDefault="00CD2AA4" w:rsidP="0096565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67956269"/>
                <w:placeholder>
                  <w:docPart w:val="CDAE82555C2B42618D79D85B2EB6C5F7"/>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0F0811B" w14:textId="77777777" w:rsidR="00CD2AA4" w:rsidRPr="00F967EB" w:rsidRDefault="00CD2AA4" w:rsidP="0096565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504719415"/>
                <w:placeholder>
                  <w:docPart w:val="CDAE82555C2B42618D79D85B2EB6C5F7"/>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595DD8D" w14:textId="77777777" w:rsidR="00CD2AA4" w:rsidRPr="00F967EB" w:rsidRDefault="00CD2AA4" w:rsidP="0096565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09658545"/>
                <w:placeholder>
                  <w:docPart w:val="46D60B67F5B1494888501C319F924ED0"/>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1611D8C" w14:textId="77777777" w:rsidR="00CD2AA4" w:rsidRDefault="00CD2AA4" w:rsidP="0096565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65B76DF5" w14:textId="77777777" w:rsidR="00CD2AA4" w:rsidRDefault="00CD2AA4" w:rsidP="00965655">
            <w:pPr>
              <w:pStyle w:val="TableText0"/>
              <w:keepNext/>
              <w:keepLines/>
              <w:rPr>
                <w:rFonts w:ascii="Arial" w:hAnsi="Arial" w:cs="Arial"/>
                <w:lang w:val="en-US"/>
              </w:rPr>
            </w:pPr>
          </w:p>
          <w:p w14:paraId="490231A3" w14:textId="77777777" w:rsidR="00CD2AA4" w:rsidRPr="00F967EB" w:rsidRDefault="00CD2AA4" w:rsidP="0096565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CD2AA4" w:rsidRPr="005220F1" w14:paraId="3248BE5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E2EE418" w14:textId="77777777" w:rsidR="00CD2AA4" w:rsidRPr="00B81AA8" w:rsidRDefault="00CD2AA4" w:rsidP="0096565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7F161FB" w14:textId="77777777" w:rsidR="00CD2AA4" w:rsidRPr="00F967EB" w:rsidRDefault="00CD2AA4" w:rsidP="00965655">
            <w:pPr>
              <w:pStyle w:val="TableText0"/>
              <w:keepNext/>
              <w:keepLines/>
              <w:rPr>
                <w:rFonts w:ascii="Arial" w:hAnsi="Arial" w:cs="Arial"/>
                <w:lang w:val="en-US"/>
              </w:rPr>
            </w:pPr>
            <w:r w:rsidRPr="009566D3">
              <w:rPr>
                <w:rFonts w:ascii="Arial" w:hAnsi="Arial" w:cs="Arial"/>
              </w:rPr>
              <w:t>Not specified</w:t>
            </w:r>
          </w:p>
        </w:tc>
      </w:tr>
      <w:tr w:rsidR="00CD2AA4" w:rsidRPr="00B81AA8" w14:paraId="0E52ABB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BBBCA02" w14:textId="77777777" w:rsidR="00CD2AA4" w:rsidRPr="00B81AA8" w:rsidRDefault="00CD2AA4" w:rsidP="0096565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41687F" w14:textId="77777777" w:rsidR="00CD2AA4" w:rsidRPr="00F967EB" w:rsidRDefault="00CD2AA4" w:rsidP="00965655">
            <w:pPr>
              <w:pStyle w:val="TableText0"/>
              <w:keepNext/>
              <w:keepLines/>
              <w:rPr>
                <w:rFonts w:ascii="Arial" w:hAnsi="Arial" w:cs="Arial"/>
              </w:rPr>
            </w:pPr>
            <w:r w:rsidRPr="009566D3">
              <w:rPr>
                <w:rFonts w:ascii="Arial" w:hAnsi="Arial" w:cs="Arial"/>
              </w:rPr>
              <w:t>Not specified</w:t>
            </w:r>
          </w:p>
        </w:tc>
      </w:tr>
      <w:tr w:rsidR="00CD2AA4" w:rsidRPr="00B81AA8" w14:paraId="4F7F122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491CA85" w14:textId="77777777" w:rsidR="00CD2AA4" w:rsidRPr="00B81AA8" w:rsidRDefault="00CD2AA4" w:rsidP="0096565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81317A6" w14:textId="77777777" w:rsidR="00CD2AA4" w:rsidRPr="00F967EB" w:rsidRDefault="00CD2AA4" w:rsidP="00965655">
            <w:pPr>
              <w:pStyle w:val="TableText0"/>
              <w:keepNext/>
              <w:keepLines/>
              <w:rPr>
                <w:rFonts w:ascii="Arial" w:hAnsi="Arial" w:cs="Arial"/>
              </w:rPr>
            </w:pPr>
            <w:r w:rsidRPr="009566D3">
              <w:rPr>
                <w:rFonts w:ascii="Arial" w:hAnsi="Arial" w:cs="Arial"/>
              </w:rPr>
              <w:t>Not specified</w:t>
            </w:r>
          </w:p>
        </w:tc>
      </w:tr>
      <w:tr w:rsidR="00CD2AA4" w:rsidRPr="00B81AA8" w14:paraId="51C0053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8E80349" w14:textId="77777777" w:rsidR="00CD2AA4" w:rsidRPr="00B81AA8" w:rsidRDefault="00CD2AA4" w:rsidP="0096565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7D2EC4C" w14:textId="77777777" w:rsidR="00CD2AA4" w:rsidRPr="00F967EB" w:rsidRDefault="00CD2AA4" w:rsidP="00965655">
            <w:pPr>
              <w:pStyle w:val="TableText0"/>
              <w:keepNext/>
              <w:keepLines/>
              <w:rPr>
                <w:rFonts w:ascii="Arial" w:hAnsi="Arial" w:cs="Arial"/>
              </w:rPr>
            </w:pPr>
            <w:r w:rsidRPr="009566D3">
              <w:rPr>
                <w:rFonts w:ascii="Arial" w:hAnsi="Arial" w:cs="Arial"/>
              </w:rPr>
              <w:t>Not specified</w:t>
            </w:r>
          </w:p>
        </w:tc>
      </w:tr>
    </w:tbl>
    <w:p w14:paraId="4167B20C" w14:textId="77777777" w:rsidR="00623CF8" w:rsidRDefault="00623CF8" w:rsidP="00623CF8">
      <w:pPr>
        <w:pStyle w:val="BodyText"/>
      </w:pPr>
    </w:p>
    <w:p w14:paraId="142A5AD3" w14:textId="4C0032BE" w:rsidR="00507E5F" w:rsidRDefault="00507E5F" w:rsidP="00507E5F">
      <w:pPr>
        <w:pStyle w:val="Heading5"/>
      </w:pPr>
      <w:r>
        <w:t xml:space="preserve">Entity </w:t>
      </w:r>
      <w:r w:rsidR="0086196A">
        <w:t>OBI</w:t>
      </w:r>
    </w:p>
    <w:tbl>
      <w:tblPr>
        <w:tblW w:w="5344" w:type="pct"/>
        <w:tblLook w:val="0000" w:firstRow="0" w:lastRow="0" w:firstColumn="0" w:lastColumn="0" w:noHBand="0" w:noVBand="0"/>
      </w:tblPr>
      <w:tblGrid>
        <w:gridCol w:w="3033"/>
        <w:gridCol w:w="6362"/>
      </w:tblGrid>
      <w:tr w:rsidR="00306632" w:rsidRPr="008044BD" w14:paraId="04979EC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A7276F" w14:textId="77777777" w:rsidR="00306632" w:rsidRPr="00B81AA8" w:rsidRDefault="00306632" w:rsidP="00306632">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0A0D1A7" w14:textId="75E5C3D8" w:rsidR="00306632" w:rsidRPr="009C5616" w:rsidRDefault="00306632" w:rsidP="00306632">
            <w:pPr>
              <w:pStyle w:val="TableText0"/>
              <w:keepNext/>
              <w:keepLines/>
              <w:rPr>
                <w:rFonts w:ascii="Arial" w:hAnsi="Arial" w:cs="Arial"/>
                <w:lang w:val="en-US"/>
              </w:rPr>
            </w:pPr>
            <w:r>
              <w:rPr>
                <w:rFonts w:ascii="Arial" w:hAnsi="Arial" w:cs="Arial"/>
              </w:rPr>
              <w:t>Connection from the OBI ETL server to SONAR staging</w:t>
            </w:r>
          </w:p>
        </w:tc>
      </w:tr>
      <w:tr w:rsidR="00306632" w:rsidRPr="00712180" w14:paraId="75D4509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7B21699" w14:textId="77777777" w:rsidR="00306632" w:rsidRPr="00B81AA8" w:rsidRDefault="00306632" w:rsidP="003066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619C62C" w14:textId="77777777" w:rsidR="00306632" w:rsidRPr="009C5616" w:rsidRDefault="00306632" w:rsidP="00306632">
            <w:pPr>
              <w:pStyle w:val="TableText0"/>
              <w:keepNext/>
              <w:keepLines/>
              <w:rPr>
                <w:rFonts w:ascii="Arial" w:hAnsi="Arial" w:cs="Arial"/>
                <w:lang w:val="en-US"/>
              </w:rPr>
            </w:pPr>
            <w:r>
              <w:rPr>
                <w:rFonts w:ascii="Arial" w:hAnsi="Arial" w:cs="Arial"/>
                <w:lang w:val="en-US"/>
              </w:rPr>
              <w:t>SFTP (22)</w:t>
            </w:r>
          </w:p>
        </w:tc>
      </w:tr>
      <w:tr w:rsidR="00306632" w:rsidRPr="00712180" w14:paraId="4F98398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D256D93" w14:textId="77777777" w:rsidR="00306632" w:rsidRDefault="00306632" w:rsidP="003066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FE998D0" w14:textId="77777777" w:rsidR="00306632" w:rsidRPr="00F967EB" w:rsidRDefault="00000000" w:rsidP="00306632">
            <w:pPr>
              <w:pStyle w:val="TableText0"/>
              <w:keepNext/>
              <w:keepLines/>
              <w:rPr>
                <w:rFonts w:ascii="Arial" w:hAnsi="Arial" w:cs="Arial"/>
                <w:lang w:val="en-US"/>
              </w:rPr>
            </w:pPr>
            <w:sdt>
              <w:sdtPr>
                <w:rPr>
                  <w:rFonts w:ascii="Arial" w:hAnsi="Arial" w:cs="Arial"/>
                  <w:lang w:val="en-US"/>
                </w:rPr>
                <w:alias w:val="DC connection"/>
                <w:tag w:val="DC connection"/>
                <w:id w:val="2013804222"/>
                <w:placeholder>
                  <w:docPart w:val="0E9806055CD14A2DA9179A8885EFCDB0"/>
                </w:placeholder>
                <w:dropDownList>
                  <w:listItem w:displayText="Select" w:value="Select"/>
                  <w:listItem w:displayText="Internal" w:value="Internal"/>
                  <w:listItem w:displayText="External" w:value="External"/>
                </w:dropDownList>
              </w:sdtPr>
              <w:sdtContent>
                <w:r w:rsidR="00306632">
                  <w:rPr>
                    <w:rFonts w:ascii="Arial" w:hAnsi="Arial" w:cs="Arial"/>
                    <w:lang w:val="en-US"/>
                  </w:rPr>
                  <w:t>Internal</w:t>
                </w:r>
              </w:sdtContent>
            </w:sdt>
          </w:p>
        </w:tc>
      </w:tr>
      <w:tr w:rsidR="00306632" w:rsidRPr="006D2395" w14:paraId="18839C1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DE2F0D1" w14:textId="77777777" w:rsidR="00306632" w:rsidRDefault="00306632" w:rsidP="003066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63D4B6F" w14:textId="66321662" w:rsidR="00306632" w:rsidRPr="00F967EB" w:rsidRDefault="00000000" w:rsidP="00306632">
            <w:pPr>
              <w:pStyle w:val="TableText0"/>
              <w:keepNext/>
              <w:keepLines/>
              <w:rPr>
                <w:rFonts w:ascii="Arial" w:hAnsi="Arial" w:cs="Arial"/>
                <w:lang w:val="en-US"/>
              </w:rPr>
            </w:pPr>
            <w:sdt>
              <w:sdtPr>
                <w:rPr>
                  <w:rFonts w:ascii="Arial" w:hAnsi="Arial" w:cs="Arial"/>
                  <w:lang w:val="en-US"/>
                </w:rPr>
                <w:id w:val="1624567839"/>
                <w:placeholder>
                  <w:docPart w:val="DC5B49C9A03D4BC68793D52DF974E081"/>
                </w:placeholder>
                <w:dropDownList>
                  <w:listItem w:displayText="Select" w:value="Select"/>
                  <w:listItem w:displayText="Inbound" w:value="Inbound"/>
                  <w:listItem w:displayText="Outbound" w:value="Outbound"/>
                  <w:listItem w:displayText="Inbound and Outbound" w:value="Inbound and Outbound"/>
                </w:dropDownList>
              </w:sdtPr>
              <w:sdtContent>
                <w:r w:rsidR="00306632">
                  <w:rPr>
                    <w:rFonts w:ascii="Arial" w:hAnsi="Arial" w:cs="Arial"/>
                    <w:lang w:val="en-US"/>
                  </w:rPr>
                  <w:t>Inbound</w:t>
                </w:r>
              </w:sdtContent>
            </w:sdt>
          </w:p>
        </w:tc>
      </w:tr>
      <w:tr w:rsidR="00306632" w:rsidRPr="00A540D4" w14:paraId="1DE0AF4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C07219A" w14:textId="77777777" w:rsidR="00306632" w:rsidRDefault="00306632" w:rsidP="003066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8A0DA3B" w14:textId="77777777" w:rsidR="00306632" w:rsidRPr="00F967EB" w:rsidRDefault="00306632" w:rsidP="00306632">
            <w:pPr>
              <w:pStyle w:val="TableText0"/>
              <w:keepNext/>
              <w:keepLines/>
              <w:rPr>
                <w:rFonts w:ascii="Arial" w:hAnsi="Arial" w:cs="Arial"/>
                <w:lang w:val="en-US"/>
              </w:rPr>
            </w:pPr>
            <w:r>
              <w:rPr>
                <w:rFonts w:ascii="Arial" w:hAnsi="Arial" w:cs="Arial"/>
                <w:lang w:val="en-US"/>
              </w:rPr>
              <w:t xml:space="preserve"> </w:t>
            </w:r>
            <w:sdt>
              <w:sdtPr>
                <w:rPr>
                  <w:rFonts w:ascii="Arial" w:hAnsi="Arial" w:cs="Arial"/>
                  <w:lang w:val="en-US"/>
                </w:rPr>
                <w:alias w:val="Direct connection"/>
                <w:tag w:val="Direct connection"/>
                <w:id w:val="1226956237"/>
                <w:placeholder>
                  <w:docPart w:val="6A8D06FB93A74703BC55E5A12D3CBDE5"/>
                </w:placeholder>
                <w:dropDownList>
                  <w:listItem w:displayText="Select" w:value="Select"/>
                  <w:listItem w:displayText="Yes" w:value="Yes"/>
                  <w:listItem w:displayText="No" w:value="No"/>
                </w:dropDownList>
              </w:sdtPr>
              <w:sdtContent>
                <w:r>
                  <w:rPr>
                    <w:rFonts w:ascii="Arial" w:hAnsi="Arial" w:cs="Arial"/>
                    <w:lang w:val="en-US"/>
                  </w:rPr>
                  <w:t>Yes</w:t>
                </w:r>
              </w:sdtContent>
            </w:sdt>
          </w:p>
        </w:tc>
      </w:tr>
      <w:tr w:rsidR="00306632" w:rsidRPr="00B931BB" w14:paraId="69BBCBC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FB0DFDA" w14:textId="77777777" w:rsidR="00306632" w:rsidRDefault="00306632" w:rsidP="003066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889CB7" w14:textId="77777777" w:rsidR="00306632" w:rsidRPr="00F967EB" w:rsidRDefault="00306632" w:rsidP="0030663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98719779"/>
                <w:placeholder>
                  <w:docPart w:val="773AB944188347A4BB149F7E65EBE55C"/>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6F0EF3F" w14:textId="77777777" w:rsidR="00306632" w:rsidRPr="00F967EB" w:rsidRDefault="00306632" w:rsidP="00306632">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711155290"/>
                <w:placeholder>
                  <w:docPart w:val="773AB944188347A4BB149F7E65EBE55C"/>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4172AC4" w14:textId="77777777" w:rsidR="00306632" w:rsidRPr="00F967EB" w:rsidRDefault="00306632" w:rsidP="00306632">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6161536"/>
                <w:placeholder>
                  <w:docPart w:val="67112A4064D848BB8C184D0BB438E8B7"/>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7D063BE" w14:textId="77777777" w:rsidR="00306632" w:rsidRDefault="00306632" w:rsidP="00306632">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08F2EE4" w14:textId="77777777" w:rsidR="00306632" w:rsidRDefault="00306632" w:rsidP="00306632">
            <w:pPr>
              <w:pStyle w:val="TableText0"/>
              <w:keepNext/>
              <w:keepLines/>
              <w:rPr>
                <w:rFonts w:ascii="Arial" w:hAnsi="Arial" w:cs="Arial"/>
                <w:lang w:val="en-US"/>
              </w:rPr>
            </w:pPr>
          </w:p>
          <w:p w14:paraId="1006A384" w14:textId="77777777" w:rsidR="00306632" w:rsidRPr="00F967EB" w:rsidRDefault="00306632" w:rsidP="00306632">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306632" w:rsidRPr="005220F1" w14:paraId="3CE09A9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84976C" w14:textId="77777777" w:rsidR="00306632" w:rsidRPr="00B81AA8" w:rsidRDefault="00306632" w:rsidP="003066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DB1E665" w14:textId="77777777" w:rsidR="00306632" w:rsidRPr="00F967EB" w:rsidRDefault="00306632" w:rsidP="00306632">
            <w:pPr>
              <w:pStyle w:val="TableText0"/>
              <w:keepNext/>
              <w:keepLines/>
              <w:rPr>
                <w:rFonts w:ascii="Arial" w:hAnsi="Arial" w:cs="Arial"/>
                <w:lang w:val="en-US"/>
              </w:rPr>
            </w:pPr>
            <w:r w:rsidRPr="009566D3">
              <w:rPr>
                <w:rFonts w:ascii="Arial" w:hAnsi="Arial" w:cs="Arial"/>
              </w:rPr>
              <w:t>Not specified</w:t>
            </w:r>
          </w:p>
        </w:tc>
      </w:tr>
      <w:tr w:rsidR="00306632" w:rsidRPr="00B81AA8" w14:paraId="42AD3BA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967968" w14:textId="77777777" w:rsidR="00306632" w:rsidRPr="00B81AA8" w:rsidRDefault="00306632" w:rsidP="003066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ABC3E42" w14:textId="77777777" w:rsidR="00306632" w:rsidRPr="00F967EB" w:rsidRDefault="00306632" w:rsidP="00306632">
            <w:pPr>
              <w:pStyle w:val="TableText0"/>
              <w:keepNext/>
              <w:keepLines/>
              <w:rPr>
                <w:rFonts w:ascii="Arial" w:hAnsi="Arial" w:cs="Arial"/>
              </w:rPr>
            </w:pPr>
            <w:r w:rsidRPr="009566D3">
              <w:rPr>
                <w:rFonts w:ascii="Arial" w:hAnsi="Arial" w:cs="Arial"/>
              </w:rPr>
              <w:t>Not specified</w:t>
            </w:r>
          </w:p>
        </w:tc>
      </w:tr>
      <w:tr w:rsidR="00306632" w:rsidRPr="00B81AA8" w14:paraId="4A4FB09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AD628B3" w14:textId="77777777" w:rsidR="00306632" w:rsidRPr="00B81AA8" w:rsidRDefault="00306632" w:rsidP="003066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4E402E3" w14:textId="77777777" w:rsidR="00306632" w:rsidRPr="00F967EB" w:rsidRDefault="00306632" w:rsidP="00306632">
            <w:pPr>
              <w:pStyle w:val="TableText0"/>
              <w:keepNext/>
              <w:keepLines/>
              <w:rPr>
                <w:rFonts w:ascii="Arial" w:hAnsi="Arial" w:cs="Arial"/>
              </w:rPr>
            </w:pPr>
            <w:r w:rsidRPr="009566D3">
              <w:rPr>
                <w:rFonts w:ascii="Arial" w:hAnsi="Arial" w:cs="Arial"/>
              </w:rPr>
              <w:t>Not specified</w:t>
            </w:r>
          </w:p>
        </w:tc>
      </w:tr>
      <w:tr w:rsidR="00306632" w:rsidRPr="00B81AA8" w14:paraId="5597A6E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E36101B" w14:textId="77777777" w:rsidR="00306632" w:rsidRPr="00B81AA8" w:rsidRDefault="00306632" w:rsidP="0030663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2B14BCB1" w14:textId="77777777" w:rsidR="00306632" w:rsidRPr="00F967EB" w:rsidRDefault="00306632" w:rsidP="00306632">
            <w:pPr>
              <w:pStyle w:val="TableText0"/>
              <w:keepNext/>
              <w:keepLines/>
              <w:rPr>
                <w:rFonts w:ascii="Arial" w:hAnsi="Arial" w:cs="Arial"/>
              </w:rPr>
            </w:pPr>
            <w:r w:rsidRPr="009566D3">
              <w:rPr>
                <w:rFonts w:ascii="Arial" w:hAnsi="Arial" w:cs="Arial"/>
              </w:rPr>
              <w:t>Not specified</w:t>
            </w:r>
          </w:p>
        </w:tc>
      </w:tr>
    </w:tbl>
    <w:p w14:paraId="3D1FDCEB" w14:textId="77777777" w:rsidR="0086196A" w:rsidRDefault="0086196A" w:rsidP="0086196A">
      <w:pPr>
        <w:pStyle w:val="BodyText"/>
      </w:pPr>
    </w:p>
    <w:p w14:paraId="30A8F650" w14:textId="77777777" w:rsidR="00306632" w:rsidRDefault="00306632" w:rsidP="0086196A">
      <w:pPr>
        <w:pStyle w:val="BodyText"/>
      </w:pPr>
    </w:p>
    <w:p w14:paraId="1D158C8D" w14:textId="77777777" w:rsidR="00306632" w:rsidRDefault="00306632" w:rsidP="0086196A">
      <w:pPr>
        <w:pStyle w:val="BodyText"/>
      </w:pPr>
    </w:p>
    <w:p w14:paraId="2A7621EB" w14:textId="77777777" w:rsidR="00306632" w:rsidRDefault="00306632" w:rsidP="0086196A">
      <w:pPr>
        <w:pStyle w:val="BodyText"/>
      </w:pPr>
    </w:p>
    <w:p w14:paraId="5F1F29B7" w14:textId="77777777" w:rsidR="00306632" w:rsidRDefault="00306632" w:rsidP="0086196A">
      <w:pPr>
        <w:pStyle w:val="BodyText"/>
      </w:pPr>
    </w:p>
    <w:p w14:paraId="73CBEC4A" w14:textId="77777777" w:rsidR="00306632" w:rsidRDefault="00306632" w:rsidP="0086196A">
      <w:pPr>
        <w:pStyle w:val="BodyText"/>
      </w:pPr>
    </w:p>
    <w:p w14:paraId="3BC19101" w14:textId="77777777" w:rsidR="00306632" w:rsidRDefault="00306632" w:rsidP="0086196A">
      <w:pPr>
        <w:pStyle w:val="BodyText"/>
      </w:pPr>
    </w:p>
    <w:p w14:paraId="3F7C2BBC" w14:textId="2039D172" w:rsidR="00306632" w:rsidRDefault="00306632" w:rsidP="00306632">
      <w:pPr>
        <w:pStyle w:val="Heading4"/>
      </w:pPr>
      <w:r>
        <w:lastRenderedPageBreak/>
        <w:t>SONAR IOD</w:t>
      </w:r>
    </w:p>
    <w:p w14:paraId="4D00D663" w14:textId="45995797" w:rsidR="00306632" w:rsidRDefault="00DD3497" w:rsidP="00306632">
      <w:pPr>
        <w:pStyle w:val="BodyText"/>
      </w:pPr>
      <w:r w:rsidRPr="00E053FD">
        <w:rPr>
          <w:noProof/>
          <w:lang w:val="nl-NL" w:eastAsia="nl-NL" w:bidi="ar-SA"/>
        </w:rPr>
        <w:drawing>
          <wp:inline distT="0" distB="0" distL="0" distR="0" wp14:anchorId="26C204C3" wp14:editId="7C3D7C8F">
            <wp:extent cx="3021178" cy="313284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1042" cy="3163812"/>
                    </a:xfrm>
                    <a:prstGeom prst="rect">
                      <a:avLst/>
                    </a:prstGeom>
                  </pic:spPr>
                </pic:pic>
              </a:graphicData>
            </a:graphic>
          </wp:inline>
        </w:drawing>
      </w:r>
    </w:p>
    <w:p w14:paraId="1381F5A2" w14:textId="3E7DBB2B" w:rsidR="00DD3497" w:rsidRDefault="00DD3497" w:rsidP="00DD3497">
      <w:pPr>
        <w:pStyle w:val="Heading5"/>
      </w:pPr>
      <w:r>
        <w:t>Entity UWV FB</w:t>
      </w:r>
    </w:p>
    <w:tbl>
      <w:tblPr>
        <w:tblW w:w="5344" w:type="pct"/>
        <w:tblLook w:val="0000" w:firstRow="0" w:lastRow="0" w:firstColumn="0" w:lastColumn="0" w:noHBand="0" w:noVBand="0"/>
      </w:tblPr>
      <w:tblGrid>
        <w:gridCol w:w="3033"/>
        <w:gridCol w:w="6362"/>
      </w:tblGrid>
      <w:tr w:rsidR="002B307C" w:rsidRPr="008044BD" w14:paraId="2D29094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EF351" w14:textId="77777777" w:rsidR="002B307C" w:rsidRPr="00B81AA8" w:rsidRDefault="002B307C" w:rsidP="002B307C">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D493953" w14:textId="3AC79CE6" w:rsidR="002B307C" w:rsidRPr="009C5616" w:rsidRDefault="002B307C" w:rsidP="002B307C">
            <w:pPr>
              <w:pStyle w:val="TableText0"/>
              <w:keepNext/>
              <w:keepLines/>
              <w:rPr>
                <w:rFonts w:ascii="Arial" w:hAnsi="Arial" w:cs="Arial"/>
                <w:lang w:val="en-US"/>
              </w:rPr>
            </w:pPr>
            <w:r>
              <w:rPr>
                <w:rFonts w:ascii="Arial" w:hAnsi="Arial" w:cs="Arial"/>
              </w:rPr>
              <w:t xml:space="preserve">UWV </w:t>
            </w:r>
            <w:r w:rsidRPr="007D4EB1">
              <w:rPr>
                <w:rFonts w:ascii="Arial" w:hAnsi="Arial" w:cs="Arial"/>
              </w:rPr>
              <w:t>Functional Support</w:t>
            </w:r>
            <w:r>
              <w:rPr>
                <w:rFonts w:ascii="Arial" w:hAnsi="Arial" w:cs="Arial"/>
              </w:rPr>
              <w:t xml:space="preserve"> </w:t>
            </w:r>
          </w:p>
        </w:tc>
      </w:tr>
      <w:tr w:rsidR="000326C4" w:rsidRPr="00712180" w14:paraId="3837EF9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A54F63B" w14:textId="77777777" w:rsidR="000326C4" w:rsidRPr="00B81AA8" w:rsidRDefault="000326C4" w:rsidP="000326C4">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16619258" w14:textId="520FEE9E" w:rsidR="000326C4" w:rsidRPr="009C5616" w:rsidRDefault="000326C4" w:rsidP="000326C4">
            <w:pPr>
              <w:pStyle w:val="TableText0"/>
              <w:keepNext/>
              <w:keepLines/>
              <w:rPr>
                <w:rFonts w:ascii="Arial" w:hAnsi="Arial" w:cs="Arial"/>
                <w:lang w:val="en-US"/>
              </w:rPr>
            </w:pPr>
            <w:r>
              <w:rPr>
                <w:rFonts w:ascii="Arial" w:hAnsi="Arial" w:cs="Arial"/>
                <w:lang w:val="nl-NL"/>
              </w:rPr>
              <w:t>HTTP</w:t>
            </w:r>
            <w:r w:rsidRPr="005B7387">
              <w:rPr>
                <w:rFonts w:ascii="Arial" w:hAnsi="Arial" w:cs="Arial"/>
                <w:lang w:val="nl-NL"/>
              </w:rPr>
              <w:t xml:space="preserve"> (</w:t>
            </w:r>
            <w:r>
              <w:rPr>
                <w:rFonts w:ascii="Arial" w:hAnsi="Arial" w:cs="Arial"/>
                <w:lang w:val="nl-NL"/>
              </w:rPr>
              <w:t>80</w:t>
            </w:r>
            <w:r w:rsidRPr="005B7387">
              <w:rPr>
                <w:rFonts w:ascii="Arial" w:hAnsi="Arial" w:cs="Arial"/>
                <w:lang w:val="nl-NL"/>
              </w:rPr>
              <w:t xml:space="preserve">) </w:t>
            </w:r>
          </w:p>
        </w:tc>
      </w:tr>
      <w:tr w:rsidR="000326C4" w:rsidRPr="00712180" w14:paraId="0D6104B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4F05C56" w14:textId="77777777" w:rsidR="000326C4" w:rsidRDefault="000326C4" w:rsidP="000326C4">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4132437" w14:textId="77777777" w:rsidR="000326C4" w:rsidRPr="00F967EB" w:rsidRDefault="00000000" w:rsidP="000326C4">
            <w:pPr>
              <w:pStyle w:val="TableText0"/>
              <w:keepNext/>
              <w:keepLines/>
              <w:rPr>
                <w:rFonts w:ascii="Arial" w:hAnsi="Arial" w:cs="Arial"/>
                <w:lang w:val="en-US"/>
              </w:rPr>
            </w:pPr>
            <w:sdt>
              <w:sdtPr>
                <w:rPr>
                  <w:rFonts w:ascii="Arial" w:hAnsi="Arial" w:cs="Arial"/>
                  <w:lang w:val="en-US"/>
                </w:rPr>
                <w:alias w:val="DC connection"/>
                <w:tag w:val="DC connection"/>
                <w:id w:val="1628899413"/>
                <w:placeholder>
                  <w:docPart w:val="2E2EDA4CC86B430899CA3A634D69B092"/>
                </w:placeholder>
                <w:dropDownList>
                  <w:listItem w:displayText="Select" w:value="Select"/>
                  <w:listItem w:displayText="Internal" w:value="Internal"/>
                  <w:listItem w:displayText="External" w:value="External"/>
                </w:dropDownList>
              </w:sdtPr>
              <w:sdtContent>
                <w:r w:rsidR="000326C4">
                  <w:rPr>
                    <w:rFonts w:ascii="Arial" w:hAnsi="Arial" w:cs="Arial"/>
                    <w:lang w:val="en-US"/>
                  </w:rPr>
                  <w:t>Internal</w:t>
                </w:r>
              </w:sdtContent>
            </w:sdt>
          </w:p>
        </w:tc>
      </w:tr>
      <w:tr w:rsidR="000326C4" w:rsidRPr="006D2395" w14:paraId="3FC99CD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DFE6C78" w14:textId="77777777" w:rsidR="000326C4" w:rsidRDefault="000326C4" w:rsidP="000326C4">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49413D6" w14:textId="77777777" w:rsidR="000326C4" w:rsidRPr="00F967EB" w:rsidRDefault="00000000" w:rsidP="000326C4">
            <w:pPr>
              <w:pStyle w:val="TableText0"/>
              <w:keepNext/>
              <w:keepLines/>
              <w:rPr>
                <w:rFonts w:ascii="Arial" w:hAnsi="Arial" w:cs="Arial"/>
                <w:lang w:val="en-US"/>
              </w:rPr>
            </w:pPr>
            <w:sdt>
              <w:sdtPr>
                <w:rPr>
                  <w:rFonts w:ascii="Arial" w:hAnsi="Arial" w:cs="Arial"/>
                  <w:lang w:val="en-US"/>
                </w:rPr>
                <w:id w:val="-384259663"/>
                <w:placeholder>
                  <w:docPart w:val="2A2F2C759B3B4976895A334C7C79E9BB"/>
                </w:placeholder>
                <w:dropDownList>
                  <w:listItem w:displayText="Select" w:value="Select"/>
                  <w:listItem w:displayText="Inbound" w:value="Inbound"/>
                  <w:listItem w:displayText="Outbound" w:value="Outbound"/>
                  <w:listItem w:displayText="Inbound and Outbound" w:value="Inbound and Outbound"/>
                </w:dropDownList>
              </w:sdtPr>
              <w:sdtContent>
                <w:r w:rsidR="000326C4">
                  <w:rPr>
                    <w:rFonts w:ascii="Arial" w:hAnsi="Arial" w:cs="Arial"/>
                    <w:lang w:val="en-US"/>
                  </w:rPr>
                  <w:t>Inbound</w:t>
                </w:r>
              </w:sdtContent>
            </w:sdt>
          </w:p>
        </w:tc>
      </w:tr>
      <w:tr w:rsidR="000326C4" w:rsidRPr="00A540D4" w14:paraId="51B5F10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36C87" w14:textId="77777777" w:rsidR="000326C4" w:rsidRDefault="000326C4" w:rsidP="000326C4">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16B75142" w14:textId="31833492" w:rsidR="000326C4" w:rsidRDefault="00000000" w:rsidP="000326C4">
            <w:pPr>
              <w:pStyle w:val="TableText0"/>
              <w:keepNext/>
              <w:keepLines/>
              <w:rPr>
                <w:rFonts w:ascii="Arial" w:hAnsi="Arial" w:cs="Arial"/>
                <w:lang w:val="en-US"/>
              </w:rPr>
            </w:pPr>
            <w:sdt>
              <w:sdtPr>
                <w:rPr>
                  <w:rFonts w:ascii="Arial" w:hAnsi="Arial" w:cs="Arial"/>
                  <w:lang w:val="en-US"/>
                </w:rPr>
                <w:alias w:val="Direct connection"/>
                <w:tag w:val="Direct connection"/>
                <w:id w:val="1545632874"/>
                <w:placeholder>
                  <w:docPart w:val="40DA31A08CCC41CE80DB182A9C47942D"/>
                </w:placeholder>
                <w:dropDownList>
                  <w:listItem w:displayText="Select" w:value="Select"/>
                  <w:listItem w:displayText="Yes" w:value="Yes"/>
                  <w:listItem w:displayText="No" w:value="No"/>
                </w:dropDownList>
              </w:sdtPr>
              <w:sdtContent>
                <w:r w:rsidR="000326C4">
                  <w:rPr>
                    <w:rFonts w:ascii="Arial" w:hAnsi="Arial" w:cs="Arial"/>
                    <w:lang w:val="en-US"/>
                  </w:rPr>
                  <w:t>No</w:t>
                </w:r>
              </w:sdtContent>
            </w:sdt>
            <w:r w:rsidR="000326C4">
              <w:rPr>
                <w:rFonts w:ascii="Arial" w:hAnsi="Arial" w:cs="Arial"/>
                <w:lang w:val="en-US"/>
              </w:rPr>
              <w:t xml:space="preserve">  </w:t>
            </w:r>
          </w:p>
          <w:p w14:paraId="6C77F9C5" w14:textId="06892E9D" w:rsidR="000326C4" w:rsidRPr="00F967EB" w:rsidRDefault="000326C4" w:rsidP="000326C4">
            <w:pPr>
              <w:pStyle w:val="TableText0"/>
              <w:keepNext/>
              <w:keepLines/>
              <w:rPr>
                <w:rFonts w:ascii="Arial" w:hAnsi="Arial" w:cs="Arial"/>
                <w:lang w:val="en-US"/>
              </w:rPr>
            </w:pPr>
            <w:r>
              <w:rPr>
                <w:rFonts w:ascii="Arial" w:hAnsi="Arial" w:cs="Arial"/>
                <w:lang w:val="en-US"/>
              </w:rPr>
              <w:t>Via: UCRA</w:t>
            </w:r>
          </w:p>
        </w:tc>
      </w:tr>
      <w:tr w:rsidR="000326C4" w:rsidRPr="00B931BB" w14:paraId="5273AD8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BEC7A20" w14:textId="77777777" w:rsidR="000326C4" w:rsidRDefault="000326C4" w:rsidP="000326C4">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15FCA2" w14:textId="77777777" w:rsidR="000326C4" w:rsidRPr="00F967EB" w:rsidRDefault="000326C4" w:rsidP="000326C4">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13874638"/>
                <w:placeholder>
                  <w:docPart w:val="40DA31A08CCC41CE80DB182A9C47942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889B8FB" w14:textId="77777777" w:rsidR="000326C4" w:rsidRPr="00F967EB" w:rsidRDefault="000326C4" w:rsidP="000326C4">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64779796"/>
                <w:placeholder>
                  <w:docPart w:val="40DA31A08CCC41CE80DB182A9C47942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68A3EC3" w14:textId="77777777" w:rsidR="000326C4" w:rsidRPr="00F967EB" w:rsidRDefault="000326C4" w:rsidP="000326C4">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43969717"/>
                <w:placeholder>
                  <w:docPart w:val="58573FFF2E0D4022B370A7A1EFE5ABF6"/>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096A6EA" w14:textId="77777777" w:rsidR="000326C4" w:rsidRDefault="000326C4" w:rsidP="000326C4">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E8E4450" w14:textId="77777777" w:rsidR="000326C4" w:rsidRDefault="000326C4" w:rsidP="000326C4">
            <w:pPr>
              <w:pStyle w:val="TableText0"/>
              <w:keepNext/>
              <w:keepLines/>
              <w:rPr>
                <w:rFonts w:ascii="Arial" w:hAnsi="Arial" w:cs="Arial"/>
                <w:lang w:val="en-US"/>
              </w:rPr>
            </w:pPr>
          </w:p>
          <w:p w14:paraId="02DF7AB9" w14:textId="77777777" w:rsidR="000326C4" w:rsidRPr="00F967EB" w:rsidRDefault="000326C4" w:rsidP="000326C4">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083BFD" w:rsidRPr="005220F1" w14:paraId="4DD466E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AD4CEDD" w14:textId="77777777" w:rsidR="00083BFD" w:rsidRPr="00B81AA8" w:rsidRDefault="00083BFD" w:rsidP="00083BF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110D552" w14:textId="0B29D6EB" w:rsidR="00083BFD" w:rsidRPr="00F967EB" w:rsidRDefault="00083BFD" w:rsidP="00083BFD">
            <w:pPr>
              <w:pStyle w:val="TableText0"/>
              <w:keepNext/>
              <w:keepLines/>
              <w:rPr>
                <w:rFonts w:ascii="Arial" w:hAnsi="Arial" w:cs="Arial"/>
                <w:lang w:val="en-US"/>
              </w:rPr>
            </w:pPr>
            <w:r w:rsidRPr="007D4EB1">
              <w:rPr>
                <w:rFonts w:ascii="Arial" w:hAnsi="Arial" w:cs="Arial"/>
              </w:rPr>
              <w:t>Less than 10 total assumed</w:t>
            </w:r>
          </w:p>
        </w:tc>
      </w:tr>
      <w:tr w:rsidR="00083BFD" w:rsidRPr="00B81AA8" w14:paraId="224C3A4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87BB980" w14:textId="77777777" w:rsidR="00083BFD" w:rsidRPr="00B81AA8" w:rsidRDefault="00083BFD" w:rsidP="00083BF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6D8855B0" w14:textId="77777777" w:rsidR="00083BFD" w:rsidRPr="00F967EB" w:rsidRDefault="00083BFD" w:rsidP="00083BFD">
            <w:pPr>
              <w:pStyle w:val="TableText0"/>
              <w:keepNext/>
              <w:keepLines/>
              <w:rPr>
                <w:rFonts w:ascii="Arial" w:hAnsi="Arial" w:cs="Arial"/>
              </w:rPr>
            </w:pPr>
            <w:r w:rsidRPr="009566D3">
              <w:rPr>
                <w:rFonts w:ascii="Arial" w:hAnsi="Arial" w:cs="Arial"/>
              </w:rPr>
              <w:t>Not specified</w:t>
            </w:r>
          </w:p>
        </w:tc>
      </w:tr>
      <w:tr w:rsidR="00083BFD" w:rsidRPr="00B81AA8" w14:paraId="3414388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635FB9" w14:textId="77777777" w:rsidR="00083BFD" w:rsidRPr="00B81AA8" w:rsidRDefault="00083BFD" w:rsidP="00083BF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C5C1812" w14:textId="77777777" w:rsidR="00083BFD" w:rsidRPr="00F967EB" w:rsidRDefault="00083BFD" w:rsidP="00083BFD">
            <w:pPr>
              <w:pStyle w:val="TableText0"/>
              <w:keepNext/>
              <w:keepLines/>
              <w:rPr>
                <w:rFonts w:ascii="Arial" w:hAnsi="Arial" w:cs="Arial"/>
              </w:rPr>
            </w:pPr>
            <w:r w:rsidRPr="009566D3">
              <w:rPr>
                <w:rFonts w:ascii="Arial" w:hAnsi="Arial" w:cs="Arial"/>
              </w:rPr>
              <w:t>Not specified</w:t>
            </w:r>
          </w:p>
        </w:tc>
      </w:tr>
      <w:tr w:rsidR="00083BFD" w:rsidRPr="00B81AA8" w14:paraId="0ED7D97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C9E359" w14:textId="77777777" w:rsidR="00083BFD" w:rsidRPr="00B81AA8" w:rsidRDefault="00083BFD" w:rsidP="00083BFD">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A237F50" w14:textId="2BA10284" w:rsidR="00083BFD" w:rsidRPr="00F967EB" w:rsidRDefault="00083BFD" w:rsidP="00083BFD">
            <w:pPr>
              <w:pStyle w:val="TableText0"/>
              <w:keepNext/>
              <w:keepLines/>
              <w:rPr>
                <w:rFonts w:ascii="Arial" w:hAnsi="Arial" w:cs="Arial"/>
              </w:rPr>
            </w:pPr>
            <w:r>
              <w:rPr>
                <w:rFonts w:ascii="Arial" w:hAnsi="Arial" w:cs="Arial"/>
              </w:rPr>
              <w:t>Low</w:t>
            </w:r>
          </w:p>
        </w:tc>
      </w:tr>
    </w:tbl>
    <w:p w14:paraId="35CD6C3B" w14:textId="77777777" w:rsidR="00DD3497" w:rsidRDefault="00DD3497" w:rsidP="00DD3497">
      <w:pPr>
        <w:pStyle w:val="BodyText"/>
      </w:pPr>
    </w:p>
    <w:p w14:paraId="6C4906FC" w14:textId="77777777" w:rsidR="00083BFD" w:rsidRDefault="00083BFD" w:rsidP="00DD3497">
      <w:pPr>
        <w:pStyle w:val="BodyText"/>
      </w:pPr>
    </w:p>
    <w:p w14:paraId="6B4DC727" w14:textId="77777777" w:rsidR="00083BFD" w:rsidRDefault="00083BFD" w:rsidP="00DD3497">
      <w:pPr>
        <w:pStyle w:val="BodyText"/>
      </w:pPr>
    </w:p>
    <w:p w14:paraId="3DBD63FB" w14:textId="77777777" w:rsidR="00083BFD" w:rsidRDefault="00083BFD" w:rsidP="00DD3497">
      <w:pPr>
        <w:pStyle w:val="BodyText"/>
      </w:pPr>
    </w:p>
    <w:p w14:paraId="6273B61F" w14:textId="77777777" w:rsidR="00083BFD" w:rsidRDefault="00083BFD" w:rsidP="00DD3497">
      <w:pPr>
        <w:pStyle w:val="BodyText"/>
      </w:pPr>
    </w:p>
    <w:p w14:paraId="2147D36F" w14:textId="77777777" w:rsidR="00083BFD" w:rsidRDefault="00083BFD" w:rsidP="00DD3497">
      <w:pPr>
        <w:pStyle w:val="BodyText"/>
      </w:pPr>
    </w:p>
    <w:p w14:paraId="6C80C101" w14:textId="77777777" w:rsidR="00083BFD" w:rsidRDefault="00083BFD" w:rsidP="00DD3497">
      <w:pPr>
        <w:pStyle w:val="BodyText"/>
      </w:pPr>
    </w:p>
    <w:p w14:paraId="34F9D92B" w14:textId="77777777" w:rsidR="00083BFD" w:rsidRDefault="00083BFD" w:rsidP="00DD3497">
      <w:pPr>
        <w:pStyle w:val="BodyText"/>
      </w:pPr>
    </w:p>
    <w:p w14:paraId="23245FEF" w14:textId="4266E6E8" w:rsidR="00083BFD" w:rsidRDefault="00083BFD" w:rsidP="00083BFD">
      <w:pPr>
        <w:pStyle w:val="Heading5"/>
      </w:pPr>
      <w:r>
        <w:lastRenderedPageBreak/>
        <w:t>Entity WCC</w:t>
      </w:r>
    </w:p>
    <w:tbl>
      <w:tblPr>
        <w:tblW w:w="5344" w:type="pct"/>
        <w:tblLook w:val="0000" w:firstRow="0" w:lastRow="0" w:firstColumn="0" w:lastColumn="0" w:noHBand="0" w:noVBand="0"/>
      </w:tblPr>
      <w:tblGrid>
        <w:gridCol w:w="3033"/>
        <w:gridCol w:w="6362"/>
      </w:tblGrid>
      <w:tr w:rsidR="00075496" w:rsidRPr="008044BD" w14:paraId="7F1A037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6275D5" w14:textId="77777777" w:rsidR="00075496" w:rsidRPr="00B81AA8" w:rsidRDefault="00075496" w:rsidP="00075496">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004F591B" w14:textId="7A27D51F" w:rsidR="00075496" w:rsidRPr="009C5616" w:rsidRDefault="00075496" w:rsidP="00075496">
            <w:pPr>
              <w:pStyle w:val="TableText0"/>
              <w:keepNext/>
              <w:keepLines/>
              <w:rPr>
                <w:rFonts w:ascii="Arial" w:hAnsi="Arial" w:cs="Arial"/>
                <w:lang w:val="en-US"/>
              </w:rPr>
            </w:pPr>
            <w:r>
              <w:rPr>
                <w:rFonts w:ascii="Arial" w:hAnsi="Arial" w:cs="Arial"/>
              </w:rPr>
              <w:t xml:space="preserve">SSO (Single Sign On) OID application, </w:t>
            </w:r>
            <w:r w:rsidRPr="00E87528">
              <w:rPr>
                <w:rFonts w:ascii="Arial" w:hAnsi="Arial" w:cs="Arial"/>
              </w:rPr>
              <w:t>applications that share user single sign-on with S</w:t>
            </w:r>
            <w:r>
              <w:rPr>
                <w:rFonts w:ascii="Arial" w:hAnsi="Arial" w:cs="Arial"/>
              </w:rPr>
              <w:t>ONAR</w:t>
            </w:r>
            <w:r w:rsidRPr="00E87528">
              <w:rPr>
                <w:rFonts w:ascii="Arial" w:hAnsi="Arial" w:cs="Arial"/>
              </w:rPr>
              <w:t xml:space="preserve"> are connecting read-only to the S</w:t>
            </w:r>
            <w:r>
              <w:rPr>
                <w:rFonts w:ascii="Arial" w:hAnsi="Arial" w:cs="Arial"/>
              </w:rPr>
              <w:t>ONAR</w:t>
            </w:r>
            <w:r w:rsidRPr="00E87528">
              <w:rPr>
                <w:rFonts w:ascii="Arial" w:hAnsi="Arial" w:cs="Arial"/>
              </w:rPr>
              <w:t xml:space="preserve"> OID user store for their S2S (system to system) accounts.</w:t>
            </w:r>
          </w:p>
        </w:tc>
      </w:tr>
      <w:tr w:rsidR="00256A68" w:rsidRPr="00712180" w14:paraId="751562C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405232A" w14:textId="77777777" w:rsidR="00256A68" w:rsidRPr="00B81AA8" w:rsidRDefault="00256A68" w:rsidP="00256A6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22C611" w14:textId="54F9B2E5" w:rsidR="00256A68" w:rsidRPr="009C5616" w:rsidRDefault="00256A68" w:rsidP="00256A68">
            <w:pPr>
              <w:pStyle w:val="TableText0"/>
              <w:keepNext/>
              <w:keepLines/>
              <w:rPr>
                <w:rFonts w:ascii="Arial" w:hAnsi="Arial" w:cs="Arial"/>
                <w:lang w:val="en-US"/>
              </w:rPr>
            </w:pPr>
            <w:r>
              <w:rPr>
                <w:rFonts w:ascii="Arial" w:hAnsi="Arial" w:cs="Arial"/>
                <w:lang w:val="nl-NL"/>
              </w:rPr>
              <w:t>LDAP</w:t>
            </w:r>
            <w:r w:rsidRPr="005B7387">
              <w:rPr>
                <w:rFonts w:ascii="Arial" w:hAnsi="Arial" w:cs="Arial"/>
                <w:lang w:val="nl-NL"/>
              </w:rPr>
              <w:t xml:space="preserve"> (</w:t>
            </w:r>
            <w:r>
              <w:rPr>
                <w:rFonts w:ascii="Arial" w:hAnsi="Arial" w:cs="Arial"/>
                <w:lang w:val="nl-NL"/>
              </w:rPr>
              <w:t>389, 3060</w:t>
            </w:r>
            <w:r w:rsidRPr="005B7387">
              <w:rPr>
                <w:rFonts w:ascii="Arial" w:hAnsi="Arial" w:cs="Arial"/>
                <w:lang w:val="nl-NL"/>
              </w:rPr>
              <w:t xml:space="preserve">) </w:t>
            </w:r>
          </w:p>
        </w:tc>
      </w:tr>
      <w:tr w:rsidR="00256A68" w:rsidRPr="00712180" w14:paraId="4243977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07B35A6" w14:textId="77777777" w:rsidR="00256A68" w:rsidRDefault="00256A68" w:rsidP="00256A6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1C5F48D" w14:textId="77777777" w:rsidR="00256A68" w:rsidRPr="00F967EB" w:rsidRDefault="00000000" w:rsidP="00256A68">
            <w:pPr>
              <w:pStyle w:val="TableText0"/>
              <w:keepNext/>
              <w:keepLines/>
              <w:rPr>
                <w:rFonts w:ascii="Arial" w:hAnsi="Arial" w:cs="Arial"/>
                <w:lang w:val="en-US"/>
              </w:rPr>
            </w:pPr>
            <w:sdt>
              <w:sdtPr>
                <w:rPr>
                  <w:rFonts w:ascii="Arial" w:hAnsi="Arial" w:cs="Arial"/>
                  <w:lang w:val="en-US"/>
                </w:rPr>
                <w:alias w:val="DC connection"/>
                <w:tag w:val="DC connection"/>
                <w:id w:val="207768078"/>
                <w:placeholder>
                  <w:docPart w:val="18D3B53C392E4F9F853F02E17AE42723"/>
                </w:placeholder>
                <w:dropDownList>
                  <w:listItem w:displayText="Select" w:value="Select"/>
                  <w:listItem w:displayText="Internal" w:value="Internal"/>
                  <w:listItem w:displayText="External" w:value="External"/>
                </w:dropDownList>
              </w:sdtPr>
              <w:sdtContent>
                <w:r w:rsidR="00256A68">
                  <w:rPr>
                    <w:rFonts w:ascii="Arial" w:hAnsi="Arial" w:cs="Arial"/>
                    <w:lang w:val="en-US"/>
                  </w:rPr>
                  <w:t>Internal</w:t>
                </w:r>
              </w:sdtContent>
            </w:sdt>
          </w:p>
        </w:tc>
      </w:tr>
      <w:tr w:rsidR="00256A68" w:rsidRPr="006D2395" w14:paraId="02D8327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617A78C" w14:textId="77777777" w:rsidR="00256A68" w:rsidRDefault="00256A68" w:rsidP="00256A6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483797B" w14:textId="77777777" w:rsidR="00256A68" w:rsidRPr="00F967EB" w:rsidRDefault="00000000" w:rsidP="00256A68">
            <w:pPr>
              <w:pStyle w:val="TableText0"/>
              <w:keepNext/>
              <w:keepLines/>
              <w:rPr>
                <w:rFonts w:ascii="Arial" w:hAnsi="Arial" w:cs="Arial"/>
                <w:lang w:val="en-US"/>
              </w:rPr>
            </w:pPr>
            <w:sdt>
              <w:sdtPr>
                <w:rPr>
                  <w:rFonts w:ascii="Arial" w:hAnsi="Arial" w:cs="Arial"/>
                  <w:lang w:val="en-US"/>
                </w:rPr>
                <w:id w:val="1160117925"/>
                <w:placeholder>
                  <w:docPart w:val="091F5889923448FFA9BE26C5F92AA21F"/>
                </w:placeholder>
                <w:dropDownList>
                  <w:listItem w:displayText="Select" w:value="Select"/>
                  <w:listItem w:displayText="Inbound" w:value="Inbound"/>
                  <w:listItem w:displayText="Outbound" w:value="Outbound"/>
                  <w:listItem w:displayText="Inbound and Outbound" w:value="Inbound and Outbound"/>
                </w:dropDownList>
              </w:sdtPr>
              <w:sdtContent>
                <w:r w:rsidR="00256A68">
                  <w:rPr>
                    <w:rFonts w:ascii="Arial" w:hAnsi="Arial" w:cs="Arial"/>
                    <w:lang w:val="en-US"/>
                  </w:rPr>
                  <w:t>Inbound</w:t>
                </w:r>
              </w:sdtContent>
            </w:sdt>
          </w:p>
        </w:tc>
      </w:tr>
      <w:tr w:rsidR="00256A68" w:rsidRPr="00A540D4" w14:paraId="25D568D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B13A27E" w14:textId="77777777" w:rsidR="00256A68" w:rsidRDefault="00256A68" w:rsidP="00256A6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CAD835" w14:textId="1A974CA2" w:rsidR="00256A68" w:rsidRPr="00F967EB" w:rsidRDefault="00000000" w:rsidP="00256A68">
            <w:pPr>
              <w:pStyle w:val="TableText0"/>
              <w:keepNext/>
              <w:keepLines/>
              <w:rPr>
                <w:rFonts w:ascii="Arial" w:hAnsi="Arial" w:cs="Arial"/>
                <w:lang w:val="en-US"/>
              </w:rPr>
            </w:pPr>
            <w:sdt>
              <w:sdtPr>
                <w:rPr>
                  <w:rFonts w:ascii="Arial" w:hAnsi="Arial" w:cs="Arial"/>
                  <w:lang w:val="en-US"/>
                </w:rPr>
                <w:alias w:val="Direct connection"/>
                <w:tag w:val="Direct connection"/>
                <w:id w:val="1795713225"/>
                <w:placeholder>
                  <w:docPart w:val="F3F331397DE14E2EADA2A89A3A35600B"/>
                </w:placeholder>
                <w:dropDownList>
                  <w:listItem w:displayText="Select" w:value="Select"/>
                  <w:listItem w:displayText="Yes" w:value="Yes"/>
                  <w:listItem w:displayText="No" w:value="No"/>
                </w:dropDownList>
              </w:sdtPr>
              <w:sdtContent>
                <w:r w:rsidR="00256A68">
                  <w:rPr>
                    <w:rFonts w:ascii="Arial" w:hAnsi="Arial" w:cs="Arial"/>
                    <w:lang w:val="en-US"/>
                  </w:rPr>
                  <w:t>Yes</w:t>
                </w:r>
              </w:sdtContent>
            </w:sdt>
            <w:r w:rsidR="00256A68">
              <w:rPr>
                <w:rFonts w:ascii="Arial" w:hAnsi="Arial" w:cs="Arial"/>
                <w:lang w:val="en-US"/>
              </w:rPr>
              <w:t xml:space="preserve">  </w:t>
            </w:r>
          </w:p>
        </w:tc>
      </w:tr>
      <w:tr w:rsidR="00256A68" w:rsidRPr="00B931BB" w14:paraId="5C02A09F"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7248037" w14:textId="77777777" w:rsidR="00256A68" w:rsidRDefault="00256A68" w:rsidP="00256A6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E576B9D" w14:textId="77777777" w:rsidR="00256A68" w:rsidRPr="00F967EB" w:rsidRDefault="00256A68" w:rsidP="00256A6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373120758"/>
                <w:placeholder>
                  <w:docPart w:val="F3F331397DE14E2EADA2A89A3A35600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AC83144" w14:textId="77777777" w:rsidR="00256A68" w:rsidRPr="00F967EB" w:rsidRDefault="00256A68" w:rsidP="00256A6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078673681"/>
                <w:placeholder>
                  <w:docPart w:val="F3F331397DE14E2EADA2A89A3A35600B"/>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0D16BF45" w14:textId="77777777" w:rsidR="00256A68" w:rsidRPr="00F967EB" w:rsidRDefault="00256A68" w:rsidP="00256A6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274667509"/>
                <w:placeholder>
                  <w:docPart w:val="2CDE8C9211C34DDFBA033397D3F0A5EB"/>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3CB46B12" w14:textId="77777777" w:rsidR="00256A68" w:rsidRDefault="00256A68" w:rsidP="00256A6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707C636F" w14:textId="77777777" w:rsidR="00256A68" w:rsidRDefault="00256A68" w:rsidP="00256A68">
            <w:pPr>
              <w:pStyle w:val="TableText0"/>
              <w:keepNext/>
              <w:keepLines/>
              <w:rPr>
                <w:rFonts w:ascii="Arial" w:hAnsi="Arial" w:cs="Arial"/>
                <w:lang w:val="en-US"/>
              </w:rPr>
            </w:pPr>
          </w:p>
          <w:p w14:paraId="6EFF879E" w14:textId="77777777" w:rsidR="00256A68" w:rsidRPr="00F967EB" w:rsidRDefault="00256A68" w:rsidP="00256A68">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B4602B" w:rsidRPr="005220F1" w14:paraId="70434FC3"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BD8E713" w14:textId="77777777" w:rsidR="00B4602B" w:rsidRPr="00B81AA8" w:rsidRDefault="00B4602B" w:rsidP="00B4602B">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B25B2A5" w14:textId="2B2889BD" w:rsidR="00B4602B" w:rsidRPr="00F967EB" w:rsidRDefault="00B4602B" w:rsidP="00B4602B">
            <w:pPr>
              <w:pStyle w:val="TableText0"/>
              <w:keepNext/>
              <w:keepLines/>
              <w:rPr>
                <w:rFonts w:ascii="Arial" w:hAnsi="Arial" w:cs="Arial"/>
                <w:lang w:val="en-US"/>
              </w:rPr>
            </w:pPr>
            <w:r w:rsidRPr="009566D3">
              <w:rPr>
                <w:rFonts w:ascii="Arial" w:hAnsi="Arial" w:cs="Arial"/>
              </w:rPr>
              <w:t>Not specified</w:t>
            </w:r>
          </w:p>
        </w:tc>
      </w:tr>
      <w:tr w:rsidR="00B4602B" w:rsidRPr="00B81AA8" w14:paraId="616E2AE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57D45D" w14:textId="77777777" w:rsidR="00B4602B" w:rsidRPr="00B81AA8" w:rsidRDefault="00B4602B" w:rsidP="00B4602B">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17ADC9D" w14:textId="77777777" w:rsidR="00B4602B" w:rsidRPr="00F967EB" w:rsidRDefault="00B4602B" w:rsidP="00B4602B">
            <w:pPr>
              <w:pStyle w:val="TableText0"/>
              <w:keepNext/>
              <w:keepLines/>
              <w:rPr>
                <w:rFonts w:ascii="Arial" w:hAnsi="Arial" w:cs="Arial"/>
              </w:rPr>
            </w:pPr>
            <w:r w:rsidRPr="009566D3">
              <w:rPr>
                <w:rFonts w:ascii="Arial" w:hAnsi="Arial" w:cs="Arial"/>
              </w:rPr>
              <w:t>Not specified</w:t>
            </w:r>
          </w:p>
        </w:tc>
      </w:tr>
      <w:tr w:rsidR="00B4602B" w:rsidRPr="00B81AA8" w14:paraId="71B19C5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A71D9A2" w14:textId="77777777" w:rsidR="00B4602B" w:rsidRPr="00B81AA8" w:rsidRDefault="00B4602B" w:rsidP="00B4602B">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B6F3BE" w14:textId="77777777" w:rsidR="00B4602B" w:rsidRPr="00F967EB" w:rsidRDefault="00B4602B" w:rsidP="00B4602B">
            <w:pPr>
              <w:pStyle w:val="TableText0"/>
              <w:keepNext/>
              <w:keepLines/>
              <w:rPr>
                <w:rFonts w:ascii="Arial" w:hAnsi="Arial" w:cs="Arial"/>
              </w:rPr>
            </w:pPr>
            <w:r w:rsidRPr="009566D3">
              <w:rPr>
                <w:rFonts w:ascii="Arial" w:hAnsi="Arial" w:cs="Arial"/>
              </w:rPr>
              <w:t>Not specified</w:t>
            </w:r>
          </w:p>
        </w:tc>
      </w:tr>
      <w:tr w:rsidR="00B4602B" w:rsidRPr="00B81AA8" w14:paraId="68DA1B7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5C760B0" w14:textId="77777777" w:rsidR="00B4602B" w:rsidRPr="00B81AA8" w:rsidRDefault="00B4602B" w:rsidP="00B4602B">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0CD52ADD" w14:textId="61CF9FEE" w:rsidR="00B4602B" w:rsidRPr="00F967EB" w:rsidRDefault="00B4602B" w:rsidP="00B4602B">
            <w:pPr>
              <w:pStyle w:val="TableText0"/>
              <w:keepNext/>
              <w:keepLines/>
              <w:rPr>
                <w:rFonts w:ascii="Arial" w:hAnsi="Arial" w:cs="Arial"/>
              </w:rPr>
            </w:pPr>
            <w:r w:rsidRPr="009566D3">
              <w:rPr>
                <w:rFonts w:ascii="Arial" w:hAnsi="Arial" w:cs="Arial"/>
              </w:rPr>
              <w:t>Not specified</w:t>
            </w:r>
          </w:p>
        </w:tc>
      </w:tr>
    </w:tbl>
    <w:p w14:paraId="3E459725" w14:textId="77777777" w:rsidR="00083BFD" w:rsidRDefault="00083BFD" w:rsidP="00083BFD">
      <w:pPr>
        <w:pStyle w:val="BodyText"/>
      </w:pPr>
    </w:p>
    <w:p w14:paraId="4C052881" w14:textId="77777777" w:rsidR="00B4602B" w:rsidRDefault="00B4602B" w:rsidP="00083BFD">
      <w:pPr>
        <w:pStyle w:val="BodyText"/>
      </w:pPr>
    </w:p>
    <w:p w14:paraId="12BCAF04" w14:textId="39AACFE6" w:rsidR="00B4602B" w:rsidRDefault="00B4602B" w:rsidP="00B4602B">
      <w:pPr>
        <w:pStyle w:val="Heading5"/>
      </w:pPr>
      <w:r>
        <w:t>Entity OBI</w:t>
      </w:r>
    </w:p>
    <w:tbl>
      <w:tblPr>
        <w:tblW w:w="5344" w:type="pct"/>
        <w:tblLook w:val="0000" w:firstRow="0" w:lastRow="0" w:firstColumn="0" w:lastColumn="0" w:noHBand="0" w:noVBand="0"/>
      </w:tblPr>
      <w:tblGrid>
        <w:gridCol w:w="3033"/>
        <w:gridCol w:w="6362"/>
      </w:tblGrid>
      <w:tr w:rsidR="00722428" w:rsidRPr="008044BD" w14:paraId="03F8A047"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B2E1597" w14:textId="77777777" w:rsidR="00722428" w:rsidRPr="00B81AA8" w:rsidRDefault="00722428" w:rsidP="0072242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1FF2344" w14:textId="36CD69C6" w:rsidR="00722428" w:rsidRPr="009C5616" w:rsidRDefault="00722428" w:rsidP="00722428">
            <w:pPr>
              <w:pStyle w:val="TableText0"/>
              <w:keepNext/>
              <w:keepLines/>
              <w:rPr>
                <w:rFonts w:ascii="Arial" w:hAnsi="Arial" w:cs="Arial"/>
                <w:lang w:val="en-US"/>
              </w:rPr>
            </w:pPr>
            <w:r>
              <w:rPr>
                <w:rFonts w:ascii="Arial" w:hAnsi="Arial" w:cs="Arial"/>
              </w:rPr>
              <w:t xml:space="preserve">SSO (Single Sign On) OID application, </w:t>
            </w:r>
            <w:r w:rsidRPr="00E87528">
              <w:rPr>
                <w:rFonts w:ascii="Arial" w:hAnsi="Arial" w:cs="Arial"/>
              </w:rPr>
              <w:t>applications that share user single sign-on with S</w:t>
            </w:r>
            <w:r>
              <w:rPr>
                <w:rFonts w:ascii="Arial" w:hAnsi="Arial" w:cs="Arial"/>
              </w:rPr>
              <w:t>ONAR</w:t>
            </w:r>
            <w:r w:rsidRPr="00E87528">
              <w:rPr>
                <w:rFonts w:ascii="Arial" w:hAnsi="Arial" w:cs="Arial"/>
              </w:rPr>
              <w:t xml:space="preserve"> are connecting read-only to the S</w:t>
            </w:r>
            <w:r>
              <w:rPr>
                <w:rFonts w:ascii="Arial" w:hAnsi="Arial" w:cs="Arial"/>
              </w:rPr>
              <w:t>ONAR</w:t>
            </w:r>
            <w:r w:rsidRPr="00E87528">
              <w:rPr>
                <w:rFonts w:ascii="Arial" w:hAnsi="Arial" w:cs="Arial"/>
              </w:rPr>
              <w:t xml:space="preserve"> OID user store for their S2S (system to system) accounts.</w:t>
            </w:r>
          </w:p>
        </w:tc>
      </w:tr>
      <w:tr w:rsidR="00722428" w:rsidRPr="00712180" w14:paraId="1273815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297C96" w14:textId="77777777" w:rsidR="00722428" w:rsidRPr="00B81AA8" w:rsidRDefault="00722428" w:rsidP="0072242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69D7A8E" w14:textId="77777777" w:rsidR="00722428" w:rsidRPr="009C5616" w:rsidRDefault="00722428" w:rsidP="00722428">
            <w:pPr>
              <w:pStyle w:val="TableText0"/>
              <w:keepNext/>
              <w:keepLines/>
              <w:rPr>
                <w:rFonts w:ascii="Arial" w:hAnsi="Arial" w:cs="Arial"/>
                <w:lang w:val="en-US"/>
              </w:rPr>
            </w:pPr>
            <w:r>
              <w:rPr>
                <w:rFonts w:ascii="Arial" w:hAnsi="Arial" w:cs="Arial"/>
                <w:lang w:val="nl-NL"/>
              </w:rPr>
              <w:t>LDAP</w:t>
            </w:r>
            <w:r w:rsidRPr="005B7387">
              <w:rPr>
                <w:rFonts w:ascii="Arial" w:hAnsi="Arial" w:cs="Arial"/>
                <w:lang w:val="nl-NL"/>
              </w:rPr>
              <w:t xml:space="preserve"> (</w:t>
            </w:r>
            <w:r>
              <w:rPr>
                <w:rFonts w:ascii="Arial" w:hAnsi="Arial" w:cs="Arial"/>
                <w:lang w:val="nl-NL"/>
              </w:rPr>
              <w:t>389, 3060</w:t>
            </w:r>
            <w:r w:rsidRPr="005B7387">
              <w:rPr>
                <w:rFonts w:ascii="Arial" w:hAnsi="Arial" w:cs="Arial"/>
                <w:lang w:val="nl-NL"/>
              </w:rPr>
              <w:t xml:space="preserve">) </w:t>
            </w:r>
          </w:p>
        </w:tc>
      </w:tr>
      <w:tr w:rsidR="00722428" w:rsidRPr="00712180" w14:paraId="772B545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4369649" w14:textId="77777777" w:rsidR="00722428" w:rsidRDefault="00722428" w:rsidP="00722428">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D3075FD" w14:textId="77777777" w:rsidR="00722428" w:rsidRPr="00F967EB" w:rsidRDefault="00000000" w:rsidP="00722428">
            <w:pPr>
              <w:pStyle w:val="TableText0"/>
              <w:keepNext/>
              <w:keepLines/>
              <w:rPr>
                <w:rFonts w:ascii="Arial" w:hAnsi="Arial" w:cs="Arial"/>
                <w:lang w:val="en-US"/>
              </w:rPr>
            </w:pPr>
            <w:sdt>
              <w:sdtPr>
                <w:rPr>
                  <w:rFonts w:ascii="Arial" w:hAnsi="Arial" w:cs="Arial"/>
                  <w:lang w:val="en-US"/>
                </w:rPr>
                <w:alias w:val="DC connection"/>
                <w:tag w:val="DC connection"/>
                <w:id w:val="-950093607"/>
                <w:placeholder>
                  <w:docPart w:val="3525E7F977DF4E28A7BCFADBD0955ECA"/>
                </w:placeholder>
                <w:dropDownList>
                  <w:listItem w:displayText="Select" w:value="Select"/>
                  <w:listItem w:displayText="Internal" w:value="Internal"/>
                  <w:listItem w:displayText="External" w:value="External"/>
                </w:dropDownList>
              </w:sdtPr>
              <w:sdtContent>
                <w:r w:rsidR="00722428">
                  <w:rPr>
                    <w:rFonts w:ascii="Arial" w:hAnsi="Arial" w:cs="Arial"/>
                    <w:lang w:val="en-US"/>
                  </w:rPr>
                  <w:t>Internal</w:t>
                </w:r>
              </w:sdtContent>
            </w:sdt>
          </w:p>
        </w:tc>
      </w:tr>
      <w:tr w:rsidR="00722428" w:rsidRPr="006D2395" w14:paraId="3E46074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44F3099" w14:textId="77777777" w:rsidR="00722428" w:rsidRDefault="00722428" w:rsidP="0072242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D0830D3" w14:textId="77777777" w:rsidR="00722428" w:rsidRPr="00F967EB" w:rsidRDefault="00000000" w:rsidP="00722428">
            <w:pPr>
              <w:pStyle w:val="TableText0"/>
              <w:keepNext/>
              <w:keepLines/>
              <w:rPr>
                <w:rFonts w:ascii="Arial" w:hAnsi="Arial" w:cs="Arial"/>
                <w:lang w:val="en-US"/>
              </w:rPr>
            </w:pPr>
            <w:sdt>
              <w:sdtPr>
                <w:rPr>
                  <w:rFonts w:ascii="Arial" w:hAnsi="Arial" w:cs="Arial"/>
                  <w:lang w:val="en-US"/>
                </w:rPr>
                <w:id w:val="-1227136505"/>
                <w:placeholder>
                  <w:docPart w:val="CFA4BFBC6CBF48E694B4211EAC984155"/>
                </w:placeholder>
                <w:dropDownList>
                  <w:listItem w:displayText="Select" w:value="Select"/>
                  <w:listItem w:displayText="Inbound" w:value="Inbound"/>
                  <w:listItem w:displayText="Outbound" w:value="Outbound"/>
                  <w:listItem w:displayText="Inbound and Outbound" w:value="Inbound and Outbound"/>
                </w:dropDownList>
              </w:sdtPr>
              <w:sdtContent>
                <w:r w:rsidR="00722428">
                  <w:rPr>
                    <w:rFonts w:ascii="Arial" w:hAnsi="Arial" w:cs="Arial"/>
                    <w:lang w:val="en-US"/>
                  </w:rPr>
                  <w:t>Inbound</w:t>
                </w:r>
              </w:sdtContent>
            </w:sdt>
          </w:p>
        </w:tc>
      </w:tr>
      <w:tr w:rsidR="00722428" w:rsidRPr="00A540D4" w14:paraId="5B18CD2E"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F926672" w14:textId="77777777" w:rsidR="00722428" w:rsidRDefault="00722428" w:rsidP="0072242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E70DE9B" w14:textId="68E9E7AF" w:rsidR="00722428" w:rsidRPr="00F967EB" w:rsidRDefault="00000000" w:rsidP="00722428">
            <w:pPr>
              <w:pStyle w:val="TableText0"/>
              <w:keepNext/>
              <w:keepLines/>
              <w:rPr>
                <w:rFonts w:ascii="Arial" w:hAnsi="Arial" w:cs="Arial"/>
                <w:lang w:val="en-US"/>
              </w:rPr>
            </w:pPr>
            <w:sdt>
              <w:sdtPr>
                <w:rPr>
                  <w:rFonts w:ascii="Arial" w:hAnsi="Arial" w:cs="Arial"/>
                  <w:lang w:val="en-US"/>
                </w:rPr>
                <w:alias w:val="Direct connection"/>
                <w:tag w:val="Direct connection"/>
                <w:id w:val="-106128067"/>
                <w:placeholder>
                  <w:docPart w:val="8FA2C9E1186143B7816B4117DBB4EEDD"/>
                </w:placeholder>
                <w:dropDownList>
                  <w:listItem w:displayText="Select" w:value="Select"/>
                  <w:listItem w:displayText="Yes" w:value="Yes"/>
                  <w:listItem w:displayText="No" w:value="No"/>
                </w:dropDownList>
              </w:sdtPr>
              <w:sdtContent>
                <w:r w:rsidR="00722428">
                  <w:rPr>
                    <w:rFonts w:ascii="Arial" w:hAnsi="Arial" w:cs="Arial"/>
                    <w:lang w:val="en-US"/>
                  </w:rPr>
                  <w:t>Yes</w:t>
                </w:r>
              </w:sdtContent>
            </w:sdt>
            <w:r w:rsidR="00722428">
              <w:rPr>
                <w:rFonts w:ascii="Arial" w:hAnsi="Arial" w:cs="Arial"/>
                <w:lang w:val="en-US"/>
              </w:rPr>
              <w:t xml:space="preserve">  </w:t>
            </w:r>
          </w:p>
        </w:tc>
      </w:tr>
      <w:tr w:rsidR="00722428" w:rsidRPr="00B931BB" w14:paraId="1309E6F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18434A0" w14:textId="77777777" w:rsidR="00722428" w:rsidRDefault="00722428" w:rsidP="0072242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7E3D2F1" w14:textId="77777777" w:rsidR="00722428" w:rsidRPr="00F967EB" w:rsidRDefault="00722428" w:rsidP="00722428">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734769384"/>
                <w:placeholder>
                  <w:docPart w:val="8FA2C9E1186143B7816B4117DBB4EEDD"/>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A2021D8" w14:textId="77777777" w:rsidR="00722428" w:rsidRPr="00F967EB" w:rsidRDefault="00722428" w:rsidP="00722428">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934489928"/>
                <w:placeholder>
                  <w:docPart w:val="8FA2C9E1186143B7816B4117DBB4EEDD"/>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DBF4172" w14:textId="77777777" w:rsidR="00722428" w:rsidRPr="00F967EB" w:rsidRDefault="00722428" w:rsidP="00722428">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821778708"/>
                <w:placeholder>
                  <w:docPart w:val="9B19E291AC9C407D9441305ED86F237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D3E946B" w14:textId="77777777" w:rsidR="00722428" w:rsidRDefault="00722428" w:rsidP="00722428">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44D0BD30" w14:textId="77777777" w:rsidR="00722428" w:rsidRDefault="00722428" w:rsidP="00722428">
            <w:pPr>
              <w:pStyle w:val="TableText0"/>
              <w:keepNext/>
              <w:keepLines/>
              <w:rPr>
                <w:rFonts w:ascii="Arial" w:hAnsi="Arial" w:cs="Arial"/>
                <w:lang w:val="en-US"/>
              </w:rPr>
            </w:pPr>
          </w:p>
          <w:p w14:paraId="16F6BEFE" w14:textId="77777777" w:rsidR="00722428" w:rsidRPr="00F967EB" w:rsidRDefault="00722428" w:rsidP="00722428">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722428" w:rsidRPr="005220F1" w14:paraId="2A7E5B8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DEEA9FB" w14:textId="77777777" w:rsidR="00722428" w:rsidRPr="00B81AA8" w:rsidRDefault="00722428" w:rsidP="0072242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47FC05FB" w14:textId="77777777" w:rsidR="00722428" w:rsidRPr="00F967EB" w:rsidRDefault="00722428" w:rsidP="00722428">
            <w:pPr>
              <w:pStyle w:val="TableText0"/>
              <w:keepNext/>
              <w:keepLines/>
              <w:rPr>
                <w:rFonts w:ascii="Arial" w:hAnsi="Arial" w:cs="Arial"/>
                <w:lang w:val="en-US"/>
              </w:rPr>
            </w:pPr>
            <w:r w:rsidRPr="009566D3">
              <w:rPr>
                <w:rFonts w:ascii="Arial" w:hAnsi="Arial" w:cs="Arial"/>
              </w:rPr>
              <w:t>Not specified</w:t>
            </w:r>
          </w:p>
        </w:tc>
      </w:tr>
      <w:tr w:rsidR="00722428" w:rsidRPr="00B81AA8" w14:paraId="515CC87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C893E3A" w14:textId="77777777" w:rsidR="00722428" w:rsidRPr="00B81AA8" w:rsidRDefault="00722428" w:rsidP="0072242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251328" w14:textId="77777777" w:rsidR="00722428" w:rsidRPr="00F967EB" w:rsidRDefault="00722428" w:rsidP="00722428">
            <w:pPr>
              <w:pStyle w:val="TableText0"/>
              <w:keepNext/>
              <w:keepLines/>
              <w:rPr>
                <w:rFonts w:ascii="Arial" w:hAnsi="Arial" w:cs="Arial"/>
              </w:rPr>
            </w:pPr>
            <w:r w:rsidRPr="009566D3">
              <w:rPr>
                <w:rFonts w:ascii="Arial" w:hAnsi="Arial" w:cs="Arial"/>
              </w:rPr>
              <w:t>Not specified</w:t>
            </w:r>
          </w:p>
        </w:tc>
      </w:tr>
      <w:tr w:rsidR="00722428" w:rsidRPr="00B81AA8" w14:paraId="20DE192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F824188" w14:textId="77777777" w:rsidR="00722428" w:rsidRPr="00B81AA8" w:rsidRDefault="00722428" w:rsidP="0072242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318FE3B" w14:textId="77777777" w:rsidR="00722428" w:rsidRPr="00F967EB" w:rsidRDefault="00722428" w:rsidP="00722428">
            <w:pPr>
              <w:pStyle w:val="TableText0"/>
              <w:keepNext/>
              <w:keepLines/>
              <w:rPr>
                <w:rFonts w:ascii="Arial" w:hAnsi="Arial" w:cs="Arial"/>
              </w:rPr>
            </w:pPr>
            <w:r w:rsidRPr="009566D3">
              <w:rPr>
                <w:rFonts w:ascii="Arial" w:hAnsi="Arial" w:cs="Arial"/>
              </w:rPr>
              <w:t>Not specified</w:t>
            </w:r>
          </w:p>
        </w:tc>
      </w:tr>
      <w:tr w:rsidR="00722428" w:rsidRPr="00B81AA8" w14:paraId="3B67C58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3774FBA" w14:textId="77777777" w:rsidR="00722428" w:rsidRPr="00B81AA8" w:rsidRDefault="00722428" w:rsidP="00722428">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133A374A" w14:textId="77777777" w:rsidR="00722428" w:rsidRPr="00F967EB" w:rsidRDefault="00722428" w:rsidP="00722428">
            <w:pPr>
              <w:pStyle w:val="TableText0"/>
              <w:keepNext/>
              <w:keepLines/>
              <w:rPr>
                <w:rFonts w:ascii="Arial" w:hAnsi="Arial" w:cs="Arial"/>
              </w:rPr>
            </w:pPr>
            <w:r w:rsidRPr="009566D3">
              <w:rPr>
                <w:rFonts w:ascii="Arial" w:hAnsi="Arial" w:cs="Arial"/>
              </w:rPr>
              <w:t>Not specified</w:t>
            </w:r>
          </w:p>
        </w:tc>
      </w:tr>
    </w:tbl>
    <w:p w14:paraId="53283509" w14:textId="77777777" w:rsidR="00B4602B" w:rsidRDefault="00B4602B" w:rsidP="00B4602B">
      <w:pPr>
        <w:pStyle w:val="BodyText"/>
      </w:pPr>
    </w:p>
    <w:p w14:paraId="7AA5892C" w14:textId="77777777" w:rsidR="00E02FAE" w:rsidRDefault="00E02FAE" w:rsidP="00B4602B">
      <w:pPr>
        <w:pStyle w:val="BodyText"/>
      </w:pPr>
    </w:p>
    <w:p w14:paraId="13C2E20C" w14:textId="77777777" w:rsidR="00E02FAE" w:rsidRDefault="00E02FAE" w:rsidP="00B4602B">
      <w:pPr>
        <w:pStyle w:val="BodyText"/>
      </w:pPr>
    </w:p>
    <w:p w14:paraId="7E2DCEC9" w14:textId="77777777" w:rsidR="00E02FAE" w:rsidRDefault="00E02FAE" w:rsidP="00B4602B">
      <w:pPr>
        <w:pStyle w:val="BodyText"/>
      </w:pPr>
    </w:p>
    <w:p w14:paraId="4C270E32" w14:textId="77777777" w:rsidR="00E02FAE" w:rsidRDefault="00E02FAE" w:rsidP="00B4602B">
      <w:pPr>
        <w:pStyle w:val="BodyText"/>
      </w:pPr>
    </w:p>
    <w:p w14:paraId="469B9570" w14:textId="44537A0E" w:rsidR="00E02FAE" w:rsidRDefault="00E02FAE" w:rsidP="00E02FAE">
      <w:pPr>
        <w:pStyle w:val="Heading5"/>
      </w:pPr>
      <w:r>
        <w:lastRenderedPageBreak/>
        <w:t>Entity SONAR Public Sector application</w:t>
      </w:r>
    </w:p>
    <w:tbl>
      <w:tblPr>
        <w:tblW w:w="5344" w:type="pct"/>
        <w:tblLook w:val="0000" w:firstRow="0" w:lastRow="0" w:firstColumn="0" w:lastColumn="0" w:noHBand="0" w:noVBand="0"/>
      </w:tblPr>
      <w:tblGrid>
        <w:gridCol w:w="3033"/>
        <w:gridCol w:w="6362"/>
      </w:tblGrid>
      <w:tr w:rsidR="00BA7445" w:rsidRPr="008044BD" w14:paraId="1FF8261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788CC26" w14:textId="77777777" w:rsidR="00BA7445" w:rsidRPr="00B81AA8" w:rsidRDefault="00BA7445" w:rsidP="00BA744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60CB13C" w14:textId="10F7253D" w:rsidR="00BA7445" w:rsidRPr="009C5616" w:rsidRDefault="00BA7445" w:rsidP="00BA7445">
            <w:pPr>
              <w:pStyle w:val="TableText0"/>
              <w:keepNext/>
              <w:keepLines/>
              <w:rPr>
                <w:rFonts w:ascii="Arial" w:hAnsi="Arial" w:cs="Arial"/>
                <w:lang w:val="en-US"/>
              </w:rPr>
            </w:pPr>
            <w:r w:rsidRPr="00763759">
              <w:rPr>
                <w:rFonts w:ascii="Arial" w:hAnsi="Arial" w:cs="Arial"/>
                <w:lang w:val="en-US"/>
              </w:rPr>
              <w:t>Access to config and status data</w:t>
            </w:r>
          </w:p>
        </w:tc>
      </w:tr>
      <w:tr w:rsidR="00BA7445" w:rsidRPr="00712180" w14:paraId="67A83EA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DD8F06F" w14:textId="77777777" w:rsidR="00BA7445" w:rsidRPr="00B81AA8" w:rsidRDefault="00BA7445" w:rsidP="00BA7445">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68C83C7" w14:textId="77777777" w:rsidR="00BA7445" w:rsidRPr="009C5616" w:rsidRDefault="00BA7445" w:rsidP="00BA7445">
            <w:pPr>
              <w:pStyle w:val="TableText0"/>
              <w:keepNext/>
              <w:keepLines/>
              <w:rPr>
                <w:rFonts w:ascii="Arial" w:hAnsi="Arial" w:cs="Arial"/>
                <w:lang w:val="en-US"/>
              </w:rPr>
            </w:pPr>
            <w:r>
              <w:rPr>
                <w:rFonts w:ascii="Arial" w:hAnsi="Arial" w:cs="Arial"/>
                <w:lang w:val="nl-NL"/>
              </w:rPr>
              <w:t>LDAP</w:t>
            </w:r>
            <w:r w:rsidRPr="005B7387">
              <w:rPr>
                <w:rFonts w:ascii="Arial" w:hAnsi="Arial" w:cs="Arial"/>
                <w:lang w:val="nl-NL"/>
              </w:rPr>
              <w:t xml:space="preserve"> (</w:t>
            </w:r>
            <w:r>
              <w:rPr>
                <w:rFonts w:ascii="Arial" w:hAnsi="Arial" w:cs="Arial"/>
                <w:lang w:val="nl-NL"/>
              </w:rPr>
              <w:t>389, 3060</w:t>
            </w:r>
            <w:r w:rsidRPr="005B7387">
              <w:rPr>
                <w:rFonts w:ascii="Arial" w:hAnsi="Arial" w:cs="Arial"/>
                <w:lang w:val="nl-NL"/>
              </w:rPr>
              <w:t xml:space="preserve">) </w:t>
            </w:r>
          </w:p>
        </w:tc>
      </w:tr>
      <w:tr w:rsidR="00BA7445" w:rsidRPr="00712180" w14:paraId="780C4F18"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C77C8C9" w14:textId="77777777" w:rsidR="00BA7445" w:rsidRDefault="00BA7445" w:rsidP="00BA7445">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5A5E8B21" w14:textId="77777777" w:rsidR="00BA7445" w:rsidRPr="00F967EB" w:rsidRDefault="00000000" w:rsidP="00BA7445">
            <w:pPr>
              <w:pStyle w:val="TableText0"/>
              <w:keepNext/>
              <w:keepLines/>
              <w:rPr>
                <w:rFonts w:ascii="Arial" w:hAnsi="Arial" w:cs="Arial"/>
                <w:lang w:val="en-US"/>
              </w:rPr>
            </w:pPr>
            <w:sdt>
              <w:sdtPr>
                <w:rPr>
                  <w:rFonts w:ascii="Arial" w:hAnsi="Arial" w:cs="Arial"/>
                  <w:lang w:val="en-US"/>
                </w:rPr>
                <w:alias w:val="DC connection"/>
                <w:tag w:val="DC connection"/>
                <w:id w:val="-1424720006"/>
                <w:placeholder>
                  <w:docPart w:val="BAC0E0F7F073442DB00FCC745E15785C"/>
                </w:placeholder>
                <w:dropDownList>
                  <w:listItem w:displayText="Select" w:value="Select"/>
                  <w:listItem w:displayText="Internal" w:value="Internal"/>
                  <w:listItem w:displayText="External" w:value="External"/>
                </w:dropDownList>
              </w:sdtPr>
              <w:sdtContent>
                <w:r w:rsidR="00BA7445">
                  <w:rPr>
                    <w:rFonts w:ascii="Arial" w:hAnsi="Arial" w:cs="Arial"/>
                    <w:lang w:val="en-US"/>
                  </w:rPr>
                  <w:t>Internal</w:t>
                </w:r>
              </w:sdtContent>
            </w:sdt>
          </w:p>
        </w:tc>
      </w:tr>
      <w:tr w:rsidR="00BA7445" w:rsidRPr="006D2395" w14:paraId="219D0D2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B435152" w14:textId="77777777" w:rsidR="00BA7445" w:rsidRDefault="00BA7445" w:rsidP="00BA7445">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93652C" w14:textId="77777777" w:rsidR="00BA7445" w:rsidRPr="00F967EB" w:rsidRDefault="00000000" w:rsidP="00BA7445">
            <w:pPr>
              <w:pStyle w:val="TableText0"/>
              <w:keepNext/>
              <w:keepLines/>
              <w:rPr>
                <w:rFonts w:ascii="Arial" w:hAnsi="Arial" w:cs="Arial"/>
                <w:lang w:val="en-US"/>
              </w:rPr>
            </w:pPr>
            <w:sdt>
              <w:sdtPr>
                <w:rPr>
                  <w:rFonts w:ascii="Arial" w:hAnsi="Arial" w:cs="Arial"/>
                  <w:lang w:val="en-US"/>
                </w:rPr>
                <w:id w:val="-963655051"/>
                <w:placeholder>
                  <w:docPart w:val="B8B8EB284A114C16A59FE2855F75B298"/>
                </w:placeholder>
                <w:dropDownList>
                  <w:listItem w:displayText="Select" w:value="Select"/>
                  <w:listItem w:displayText="Inbound" w:value="Inbound"/>
                  <w:listItem w:displayText="Outbound" w:value="Outbound"/>
                  <w:listItem w:displayText="Inbound and Outbound" w:value="Inbound and Outbound"/>
                </w:dropDownList>
              </w:sdtPr>
              <w:sdtContent>
                <w:r w:rsidR="00BA7445">
                  <w:rPr>
                    <w:rFonts w:ascii="Arial" w:hAnsi="Arial" w:cs="Arial"/>
                    <w:lang w:val="en-US"/>
                  </w:rPr>
                  <w:t>Inbound</w:t>
                </w:r>
              </w:sdtContent>
            </w:sdt>
          </w:p>
        </w:tc>
      </w:tr>
      <w:tr w:rsidR="00BA7445" w:rsidRPr="00A540D4" w14:paraId="2036372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210F0FB4" w14:textId="77777777" w:rsidR="00BA7445" w:rsidRDefault="00BA7445" w:rsidP="00BA7445">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9DA2124" w14:textId="77777777" w:rsidR="00BA7445" w:rsidRPr="00F967EB" w:rsidRDefault="00000000" w:rsidP="00BA7445">
            <w:pPr>
              <w:pStyle w:val="TableText0"/>
              <w:keepNext/>
              <w:keepLines/>
              <w:rPr>
                <w:rFonts w:ascii="Arial" w:hAnsi="Arial" w:cs="Arial"/>
                <w:lang w:val="en-US"/>
              </w:rPr>
            </w:pPr>
            <w:sdt>
              <w:sdtPr>
                <w:rPr>
                  <w:rFonts w:ascii="Arial" w:hAnsi="Arial" w:cs="Arial"/>
                  <w:lang w:val="en-US"/>
                </w:rPr>
                <w:alias w:val="Direct connection"/>
                <w:tag w:val="Direct connection"/>
                <w:id w:val="1126512437"/>
                <w:placeholder>
                  <w:docPart w:val="501EBA8FD14E4CC5839FB01433C70B1B"/>
                </w:placeholder>
                <w:dropDownList>
                  <w:listItem w:displayText="Select" w:value="Select"/>
                  <w:listItem w:displayText="Yes" w:value="Yes"/>
                  <w:listItem w:displayText="No" w:value="No"/>
                </w:dropDownList>
              </w:sdtPr>
              <w:sdtContent>
                <w:r w:rsidR="00BA7445">
                  <w:rPr>
                    <w:rFonts w:ascii="Arial" w:hAnsi="Arial" w:cs="Arial"/>
                    <w:lang w:val="en-US"/>
                  </w:rPr>
                  <w:t>Yes</w:t>
                </w:r>
              </w:sdtContent>
            </w:sdt>
            <w:r w:rsidR="00BA7445">
              <w:rPr>
                <w:rFonts w:ascii="Arial" w:hAnsi="Arial" w:cs="Arial"/>
                <w:lang w:val="en-US"/>
              </w:rPr>
              <w:t xml:space="preserve">  </w:t>
            </w:r>
          </w:p>
        </w:tc>
      </w:tr>
      <w:tr w:rsidR="00BA7445" w:rsidRPr="00B931BB" w14:paraId="252E482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AED8052" w14:textId="77777777" w:rsidR="00BA7445" w:rsidRDefault="00BA7445" w:rsidP="00BA7445">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4609E62" w14:textId="77777777" w:rsidR="00BA7445" w:rsidRPr="00F967EB" w:rsidRDefault="00BA7445" w:rsidP="00BA7445">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798801789"/>
                <w:placeholder>
                  <w:docPart w:val="501EBA8FD14E4CC5839FB01433C70B1B"/>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69A8F236" w14:textId="77777777" w:rsidR="00BA7445" w:rsidRPr="00F967EB" w:rsidRDefault="00BA7445" w:rsidP="00BA7445">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107028236"/>
                <w:placeholder>
                  <w:docPart w:val="501EBA8FD14E4CC5839FB01433C70B1B"/>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160EEF1" w14:textId="77777777" w:rsidR="00BA7445" w:rsidRPr="00F967EB" w:rsidRDefault="00BA7445" w:rsidP="00BA7445">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956705760"/>
                <w:placeholder>
                  <w:docPart w:val="3FF2E03D78584DB097CE7D27C32F55CC"/>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4EBB478D" w14:textId="77777777" w:rsidR="00BA7445" w:rsidRDefault="00BA7445" w:rsidP="00BA7445">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p w14:paraId="01B4C850" w14:textId="77777777" w:rsidR="00BA7445" w:rsidRDefault="00BA7445" w:rsidP="00BA7445">
            <w:pPr>
              <w:pStyle w:val="TableText0"/>
              <w:keepNext/>
              <w:keepLines/>
              <w:rPr>
                <w:rFonts w:ascii="Arial" w:hAnsi="Arial" w:cs="Arial"/>
                <w:lang w:val="en-US"/>
              </w:rPr>
            </w:pPr>
          </w:p>
          <w:p w14:paraId="0F75619C" w14:textId="77777777" w:rsidR="00BA7445" w:rsidRPr="00F967EB" w:rsidRDefault="00BA7445" w:rsidP="00BA7445">
            <w:pPr>
              <w:pStyle w:val="TableText0"/>
              <w:keepNext/>
              <w:keepLines/>
              <w:rPr>
                <w:rFonts w:ascii="Arial" w:hAnsi="Arial" w:cs="Arial"/>
                <w:lang w:val="en-US"/>
              </w:rPr>
            </w:pPr>
            <w:r>
              <w:rPr>
                <w:rFonts w:ascii="Arial" w:hAnsi="Arial" w:cs="Arial"/>
              </w:rPr>
              <w:t xml:space="preserve">From HLD: </w:t>
            </w:r>
            <w:r w:rsidRPr="007D4EB1">
              <w:rPr>
                <w:rFonts w:ascii="Arial" w:hAnsi="Arial" w:cs="Arial"/>
              </w:rPr>
              <w:t>Not specified</w:t>
            </w:r>
          </w:p>
        </w:tc>
      </w:tr>
      <w:tr w:rsidR="00BA7445" w:rsidRPr="005220F1" w14:paraId="1C77E57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B9316FF" w14:textId="77777777" w:rsidR="00BA7445" w:rsidRPr="00B81AA8" w:rsidRDefault="00BA7445" w:rsidP="00BA7445">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4E62720" w14:textId="77777777" w:rsidR="00BA7445" w:rsidRPr="00F967EB" w:rsidRDefault="00BA7445" w:rsidP="00BA7445">
            <w:pPr>
              <w:pStyle w:val="TableText0"/>
              <w:keepNext/>
              <w:keepLines/>
              <w:rPr>
                <w:rFonts w:ascii="Arial" w:hAnsi="Arial" w:cs="Arial"/>
                <w:lang w:val="en-US"/>
              </w:rPr>
            </w:pPr>
            <w:r w:rsidRPr="009566D3">
              <w:rPr>
                <w:rFonts w:ascii="Arial" w:hAnsi="Arial" w:cs="Arial"/>
              </w:rPr>
              <w:t>Not specified</w:t>
            </w:r>
          </w:p>
        </w:tc>
      </w:tr>
      <w:tr w:rsidR="00BA7445" w:rsidRPr="00B81AA8" w14:paraId="00EDFEB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EAA12B1" w14:textId="77777777" w:rsidR="00BA7445" w:rsidRPr="00B81AA8" w:rsidRDefault="00BA7445" w:rsidP="00BA7445">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D9BE6B2" w14:textId="77777777" w:rsidR="00BA7445" w:rsidRPr="00F967EB" w:rsidRDefault="00BA7445" w:rsidP="00BA7445">
            <w:pPr>
              <w:pStyle w:val="TableText0"/>
              <w:keepNext/>
              <w:keepLines/>
              <w:rPr>
                <w:rFonts w:ascii="Arial" w:hAnsi="Arial" w:cs="Arial"/>
              </w:rPr>
            </w:pPr>
            <w:r w:rsidRPr="009566D3">
              <w:rPr>
                <w:rFonts w:ascii="Arial" w:hAnsi="Arial" w:cs="Arial"/>
              </w:rPr>
              <w:t>Not specified</w:t>
            </w:r>
          </w:p>
        </w:tc>
      </w:tr>
      <w:tr w:rsidR="00BA7445" w:rsidRPr="00B81AA8" w14:paraId="0D6C4A9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550F02B" w14:textId="77777777" w:rsidR="00BA7445" w:rsidRPr="00B81AA8" w:rsidRDefault="00BA7445" w:rsidP="00BA7445">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D1A84FA" w14:textId="77777777" w:rsidR="00BA7445" w:rsidRPr="00F967EB" w:rsidRDefault="00BA7445" w:rsidP="00BA7445">
            <w:pPr>
              <w:pStyle w:val="TableText0"/>
              <w:keepNext/>
              <w:keepLines/>
              <w:rPr>
                <w:rFonts w:ascii="Arial" w:hAnsi="Arial" w:cs="Arial"/>
              </w:rPr>
            </w:pPr>
            <w:r w:rsidRPr="009566D3">
              <w:rPr>
                <w:rFonts w:ascii="Arial" w:hAnsi="Arial" w:cs="Arial"/>
              </w:rPr>
              <w:t>Not specified</w:t>
            </w:r>
          </w:p>
        </w:tc>
      </w:tr>
      <w:tr w:rsidR="00BA7445" w:rsidRPr="00B81AA8" w14:paraId="36C65AE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E75EEDA" w14:textId="77777777" w:rsidR="00BA7445" w:rsidRPr="00B81AA8" w:rsidRDefault="00BA7445" w:rsidP="00BA7445">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5D58E7ED" w14:textId="77777777" w:rsidR="00BA7445" w:rsidRPr="00F967EB" w:rsidRDefault="00BA7445" w:rsidP="00BA7445">
            <w:pPr>
              <w:pStyle w:val="TableText0"/>
              <w:keepNext/>
              <w:keepLines/>
              <w:rPr>
                <w:rFonts w:ascii="Arial" w:hAnsi="Arial" w:cs="Arial"/>
              </w:rPr>
            </w:pPr>
            <w:r w:rsidRPr="009566D3">
              <w:rPr>
                <w:rFonts w:ascii="Arial" w:hAnsi="Arial" w:cs="Arial"/>
              </w:rPr>
              <w:t>Not specified</w:t>
            </w:r>
          </w:p>
        </w:tc>
      </w:tr>
    </w:tbl>
    <w:p w14:paraId="74BF62EA" w14:textId="77777777" w:rsidR="00E02FAE" w:rsidRDefault="00E02FAE" w:rsidP="00E02FAE">
      <w:pPr>
        <w:pStyle w:val="BodyText"/>
        <w:rPr>
          <w:lang w:val="en-US"/>
        </w:rPr>
      </w:pPr>
    </w:p>
    <w:p w14:paraId="27E35DCB" w14:textId="134ED070" w:rsidR="00BA7445" w:rsidRDefault="00BA7445" w:rsidP="00BA7445">
      <w:pPr>
        <w:pStyle w:val="Heading5"/>
        <w:rPr>
          <w:lang w:val="en-US"/>
        </w:rPr>
      </w:pPr>
      <w:r>
        <w:rPr>
          <w:lang w:val="en-US"/>
        </w:rPr>
        <w:t xml:space="preserve">Entity </w:t>
      </w:r>
      <w:r w:rsidR="004E7C92">
        <w:rPr>
          <w:lang w:val="en-US"/>
        </w:rPr>
        <w:t>Generic OAM</w:t>
      </w:r>
    </w:p>
    <w:tbl>
      <w:tblPr>
        <w:tblW w:w="5344" w:type="pct"/>
        <w:tblLook w:val="0000" w:firstRow="0" w:lastRow="0" w:firstColumn="0" w:lastColumn="0" w:noHBand="0" w:noVBand="0"/>
      </w:tblPr>
      <w:tblGrid>
        <w:gridCol w:w="3033"/>
        <w:gridCol w:w="6362"/>
      </w:tblGrid>
      <w:tr w:rsidR="00E87E09" w:rsidRPr="008044BD" w14:paraId="0F67799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49BC8C8" w14:textId="77777777" w:rsidR="00E87E09" w:rsidRPr="00B81AA8" w:rsidRDefault="00E87E09" w:rsidP="00E87E09">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772850F" w14:textId="165425A9" w:rsidR="00E87E09" w:rsidRPr="009C5616" w:rsidRDefault="00E87E09" w:rsidP="00E87E09">
            <w:pPr>
              <w:pStyle w:val="TableText0"/>
              <w:keepNext/>
              <w:keepLines/>
              <w:rPr>
                <w:rFonts w:ascii="Arial" w:hAnsi="Arial" w:cs="Arial"/>
                <w:lang w:val="en-US"/>
              </w:rPr>
            </w:pPr>
            <w:r w:rsidRPr="00351D57">
              <w:rPr>
                <w:rFonts w:ascii="Arial" w:hAnsi="Arial" w:cs="Arial"/>
              </w:rPr>
              <w:t>User authentication providing single sign-on for Sonar users using Generic OAM. OAM is connecting to the OID instance of Sonar</w:t>
            </w:r>
          </w:p>
        </w:tc>
      </w:tr>
      <w:tr w:rsidR="00E87E09" w:rsidRPr="00712180" w14:paraId="220A086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FD02D" w14:textId="77777777" w:rsidR="00E87E09" w:rsidRPr="00B81AA8" w:rsidRDefault="00E87E09" w:rsidP="00E87E09">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6D204AB" w14:textId="77777777" w:rsidR="00E87E09" w:rsidRPr="009C5616" w:rsidRDefault="00E87E09" w:rsidP="00E87E09">
            <w:pPr>
              <w:pStyle w:val="TableText0"/>
              <w:keepNext/>
              <w:keepLines/>
              <w:rPr>
                <w:rFonts w:ascii="Arial" w:hAnsi="Arial" w:cs="Arial"/>
                <w:lang w:val="en-US"/>
              </w:rPr>
            </w:pPr>
            <w:r>
              <w:rPr>
                <w:rFonts w:ascii="Arial" w:hAnsi="Arial" w:cs="Arial"/>
                <w:lang w:val="nl-NL"/>
              </w:rPr>
              <w:t>LDAP</w:t>
            </w:r>
            <w:r w:rsidRPr="005B7387">
              <w:rPr>
                <w:rFonts w:ascii="Arial" w:hAnsi="Arial" w:cs="Arial"/>
                <w:lang w:val="nl-NL"/>
              </w:rPr>
              <w:t xml:space="preserve"> (</w:t>
            </w:r>
            <w:r>
              <w:rPr>
                <w:rFonts w:ascii="Arial" w:hAnsi="Arial" w:cs="Arial"/>
                <w:lang w:val="nl-NL"/>
              </w:rPr>
              <w:t>389, 3060</w:t>
            </w:r>
            <w:r w:rsidRPr="005B7387">
              <w:rPr>
                <w:rFonts w:ascii="Arial" w:hAnsi="Arial" w:cs="Arial"/>
                <w:lang w:val="nl-NL"/>
              </w:rPr>
              <w:t xml:space="preserve">) </w:t>
            </w:r>
          </w:p>
        </w:tc>
      </w:tr>
      <w:tr w:rsidR="00E87E09" w:rsidRPr="00712180" w14:paraId="7843A92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5F17A62" w14:textId="77777777" w:rsidR="00E87E09" w:rsidRDefault="00E87E09" w:rsidP="00E87E09">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4BF1046D" w14:textId="77777777" w:rsidR="00E87E09" w:rsidRPr="00F967EB" w:rsidRDefault="00000000" w:rsidP="00E87E09">
            <w:pPr>
              <w:pStyle w:val="TableText0"/>
              <w:keepNext/>
              <w:keepLines/>
              <w:rPr>
                <w:rFonts w:ascii="Arial" w:hAnsi="Arial" w:cs="Arial"/>
                <w:lang w:val="en-US"/>
              </w:rPr>
            </w:pPr>
            <w:sdt>
              <w:sdtPr>
                <w:rPr>
                  <w:rFonts w:ascii="Arial" w:hAnsi="Arial" w:cs="Arial"/>
                  <w:lang w:val="en-US"/>
                </w:rPr>
                <w:alias w:val="DC connection"/>
                <w:tag w:val="DC connection"/>
                <w:id w:val="-794670396"/>
                <w:placeholder>
                  <w:docPart w:val="27BE9000D7E94835BF738F1E3D7114EB"/>
                </w:placeholder>
                <w:dropDownList>
                  <w:listItem w:displayText="Select" w:value="Select"/>
                  <w:listItem w:displayText="Internal" w:value="Internal"/>
                  <w:listItem w:displayText="External" w:value="External"/>
                </w:dropDownList>
              </w:sdtPr>
              <w:sdtContent>
                <w:r w:rsidR="00E87E09">
                  <w:rPr>
                    <w:rFonts w:ascii="Arial" w:hAnsi="Arial" w:cs="Arial"/>
                    <w:lang w:val="en-US"/>
                  </w:rPr>
                  <w:t>Internal</w:t>
                </w:r>
              </w:sdtContent>
            </w:sdt>
          </w:p>
        </w:tc>
      </w:tr>
      <w:tr w:rsidR="00E87E09" w:rsidRPr="006D2395" w14:paraId="772C7BF0"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6BC4788" w14:textId="77777777" w:rsidR="00E87E09" w:rsidRDefault="00E87E09" w:rsidP="00E87E09">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010FFA8" w14:textId="77777777" w:rsidR="00E87E09" w:rsidRPr="00F967EB" w:rsidRDefault="00000000" w:rsidP="00E87E09">
            <w:pPr>
              <w:pStyle w:val="TableText0"/>
              <w:keepNext/>
              <w:keepLines/>
              <w:rPr>
                <w:rFonts w:ascii="Arial" w:hAnsi="Arial" w:cs="Arial"/>
                <w:lang w:val="en-US"/>
              </w:rPr>
            </w:pPr>
            <w:sdt>
              <w:sdtPr>
                <w:rPr>
                  <w:rFonts w:ascii="Arial" w:hAnsi="Arial" w:cs="Arial"/>
                  <w:lang w:val="en-US"/>
                </w:rPr>
                <w:id w:val="-1571647686"/>
                <w:placeholder>
                  <w:docPart w:val="CCE1931337A74D71AC37505D7E5EE4A8"/>
                </w:placeholder>
                <w:dropDownList>
                  <w:listItem w:displayText="Select" w:value="Select"/>
                  <w:listItem w:displayText="Inbound" w:value="Inbound"/>
                  <w:listItem w:displayText="Outbound" w:value="Outbound"/>
                  <w:listItem w:displayText="Inbound and Outbound" w:value="Inbound and Outbound"/>
                </w:dropDownList>
              </w:sdtPr>
              <w:sdtContent>
                <w:r w:rsidR="00E87E09">
                  <w:rPr>
                    <w:rFonts w:ascii="Arial" w:hAnsi="Arial" w:cs="Arial"/>
                    <w:lang w:val="en-US"/>
                  </w:rPr>
                  <w:t>Inbound</w:t>
                </w:r>
              </w:sdtContent>
            </w:sdt>
          </w:p>
        </w:tc>
      </w:tr>
      <w:tr w:rsidR="00E87E09" w:rsidRPr="00A540D4" w14:paraId="1FD6988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09B90F7" w14:textId="77777777" w:rsidR="00E87E09" w:rsidRDefault="00E87E09" w:rsidP="00E87E09">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B15010F" w14:textId="77777777" w:rsidR="00E87E09" w:rsidRPr="00F967EB" w:rsidRDefault="00000000" w:rsidP="00E87E09">
            <w:pPr>
              <w:pStyle w:val="TableText0"/>
              <w:keepNext/>
              <w:keepLines/>
              <w:rPr>
                <w:rFonts w:ascii="Arial" w:hAnsi="Arial" w:cs="Arial"/>
                <w:lang w:val="en-US"/>
              </w:rPr>
            </w:pPr>
            <w:sdt>
              <w:sdtPr>
                <w:rPr>
                  <w:rFonts w:ascii="Arial" w:hAnsi="Arial" w:cs="Arial"/>
                  <w:lang w:val="en-US"/>
                </w:rPr>
                <w:alias w:val="Direct connection"/>
                <w:tag w:val="Direct connection"/>
                <w:id w:val="-206266321"/>
                <w:placeholder>
                  <w:docPart w:val="C921171958E146319D584BDBF51169C0"/>
                </w:placeholder>
                <w:dropDownList>
                  <w:listItem w:displayText="Select" w:value="Select"/>
                  <w:listItem w:displayText="Yes" w:value="Yes"/>
                  <w:listItem w:displayText="No" w:value="No"/>
                </w:dropDownList>
              </w:sdtPr>
              <w:sdtContent>
                <w:r w:rsidR="00E87E09">
                  <w:rPr>
                    <w:rFonts w:ascii="Arial" w:hAnsi="Arial" w:cs="Arial"/>
                    <w:lang w:val="en-US"/>
                  </w:rPr>
                  <w:t>Yes</w:t>
                </w:r>
              </w:sdtContent>
            </w:sdt>
            <w:r w:rsidR="00E87E09">
              <w:rPr>
                <w:rFonts w:ascii="Arial" w:hAnsi="Arial" w:cs="Arial"/>
                <w:lang w:val="en-US"/>
              </w:rPr>
              <w:t xml:space="preserve">  </w:t>
            </w:r>
          </w:p>
        </w:tc>
      </w:tr>
      <w:tr w:rsidR="00E87E09" w:rsidRPr="00B931BB" w14:paraId="22B7D8BB"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6A676FF" w14:textId="77777777" w:rsidR="00E87E09" w:rsidRDefault="00E87E09" w:rsidP="00E87E09">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B2FC318" w14:textId="2A824A0B" w:rsidR="00E87E09" w:rsidRPr="00F967EB" w:rsidRDefault="00E87E09" w:rsidP="00E87E09">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1863666415"/>
                <w:placeholder>
                  <w:docPart w:val="C921171958E146319D584BDBF51169C0"/>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r>
              <w:rPr>
                <w:rFonts w:ascii="Arial" w:hAnsi="Arial" w:cs="Arial"/>
                <w:lang w:val="en-US"/>
              </w:rPr>
              <w:t xml:space="preserve"> Secure transport</w:t>
            </w:r>
          </w:p>
          <w:p w14:paraId="325C3ADF" w14:textId="77777777" w:rsidR="00E87E09" w:rsidRPr="00F967EB" w:rsidRDefault="00E87E09" w:rsidP="00E87E09">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1134177112"/>
                <w:placeholder>
                  <w:docPart w:val="C921171958E146319D584BDBF51169C0"/>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74B5DF9" w14:textId="77777777" w:rsidR="00E87E09" w:rsidRPr="00F967EB" w:rsidRDefault="00E87E09" w:rsidP="00E87E09">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876915283"/>
                <w:placeholder>
                  <w:docPart w:val="0363A4E820E24CADBACBFAE908B63F63"/>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2D80011F" w14:textId="3C501430" w:rsidR="00E87E09" w:rsidRPr="00F967EB" w:rsidRDefault="00E87E09" w:rsidP="00E87E09">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tc>
      </w:tr>
      <w:tr w:rsidR="00E87E09" w:rsidRPr="005220F1" w14:paraId="34BCBEFD"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20248F1" w14:textId="77777777" w:rsidR="00E87E09" w:rsidRPr="00B81AA8" w:rsidRDefault="00E87E09" w:rsidP="00E87E09">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CB4F236" w14:textId="5054AC16" w:rsidR="00E87E09" w:rsidRPr="00F967EB" w:rsidRDefault="00E87E09" w:rsidP="00E87E09">
            <w:pPr>
              <w:pStyle w:val="TableText0"/>
              <w:keepNext/>
              <w:keepLines/>
              <w:rPr>
                <w:rFonts w:ascii="Arial" w:hAnsi="Arial" w:cs="Arial"/>
                <w:lang w:val="en-US"/>
              </w:rPr>
            </w:pPr>
            <w:r>
              <w:rPr>
                <w:rFonts w:ascii="Arial" w:hAnsi="Arial" w:cs="Arial"/>
              </w:rPr>
              <w:t>1</w:t>
            </w:r>
          </w:p>
        </w:tc>
      </w:tr>
      <w:tr w:rsidR="00E87E09" w:rsidRPr="00B81AA8" w14:paraId="1FE9DC45"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7F7B153" w14:textId="77777777" w:rsidR="00E87E09" w:rsidRPr="00B81AA8" w:rsidRDefault="00E87E09" w:rsidP="00E87E09">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45A8696" w14:textId="77777777" w:rsidR="00E87E09" w:rsidRPr="00F967EB" w:rsidRDefault="00E87E09" w:rsidP="00E87E09">
            <w:pPr>
              <w:pStyle w:val="TableText0"/>
              <w:keepNext/>
              <w:keepLines/>
              <w:rPr>
                <w:rFonts w:ascii="Arial" w:hAnsi="Arial" w:cs="Arial"/>
              </w:rPr>
            </w:pPr>
            <w:r w:rsidRPr="009566D3">
              <w:rPr>
                <w:rFonts w:ascii="Arial" w:hAnsi="Arial" w:cs="Arial"/>
              </w:rPr>
              <w:t>Not specified</w:t>
            </w:r>
          </w:p>
        </w:tc>
      </w:tr>
      <w:tr w:rsidR="00E87E09" w:rsidRPr="00B81AA8" w14:paraId="2431884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9B40A3F" w14:textId="77777777" w:rsidR="00E87E09" w:rsidRPr="00B81AA8" w:rsidRDefault="00E87E09" w:rsidP="00E87E09">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3AFA0228" w14:textId="77777777" w:rsidR="00E87E09" w:rsidRPr="00F967EB" w:rsidRDefault="00E87E09" w:rsidP="00E87E09">
            <w:pPr>
              <w:pStyle w:val="TableText0"/>
              <w:keepNext/>
              <w:keepLines/>
              <w:rPr>
                <w:rFonts w:ascii="Arial" w:hAnsi="Arial" w:cs="Arial"/>
              </w:rPr>
            </w:pPr>
            <w:r w:rsidRPr="009566D3">
              <w:rPr>
                <w:rFonts w:ascii="Arial" w:hAnsi="Arial" w:cs="Arial"/>
              </w:rPr>
              <w:t>Not specified</w:t>
            </w:r>
          </w:p>
        </w:tc>
      </w:tr>
      <w:tr w:rsidR="00E87E09" w:rsidRPr="00B81AA8" w14:paraId="208E0416"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1B4509A5" w14:textId="77777777" w:rsidR="00E87E09" w:rsidRPr="00B81AA8" w:rsidRDefault="00E87E09" w:rsidP="00E87E09">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428FC539" w14:textId="09C3F404" w:rsidR="00E87E09" w:rsidRPr="00F967EB" w:rsidRDefault="00E87E09" w:rsidP="00E87E09">
            <w:pPr>
              <w:pStyle w:val="TableText0"/>
              <w:keepNext/>
              <w:keepLines/>
              <w:rPr>
                <w:rFonts w:ascii="Arial" w:hAnsi="Arial" w:cs="Arial"/>
              </w:rPr>
            </w:pPr>
            <w:r>
              <w:rPr>
                <w:rFonts w:ascii="Arial" w:hAnsi="Arial" w:cs="Arial"/>
              </w:rPr>
              <w:t>Low</w:t>
            </w:r>
          </w:p>
        </w:tc>
      </w:tr>
    </w:tbl>
    <w:p w14:paraId="218E39F2" w14:textId="77777777" w:rsidR="004E7C92" w:rsidRDefault="004E7C92" w:rsidP="004E7C92">
      <w:pPr>
        <w:pStyle w:val="BodyText"/>
        <w:rPr>
          <w:lang w:val="en-US"/>
        </w:rPr>
      </w:pPr>
    </w:p>
    <w:p w14:paraId="06E7D1A9" w14:textId="77777777" w:rsidR="00A13B36" w:rsidRDefault="00A13B36" w:rsidP="004E7C92">
      <w:pPr>
        <w:pStyle w:val="BodyText"/>
        <w:rPr>
          <w:lang w:val="en-US"/>
        </w:rPr>
      </w:pPr>
    </w:p>
    <w:p w14:paraId="1E7FF4AF" w14:textId="77777777" w:rsidR="00A13B36" w:rsidRDefault="00A13B36" w:rsidP="004E7C92">
      <w:pPr>
        <w:pStyle w:val="BodyText"/>
        <w:rPr>
          <w:lang w:val="en-US"/>
        </w:rPr>
      </w:pPr>
    </w:p>
    <w:p w14:paraId="20F7CF9A" w14:textId="77777777" w:rsidR="00A13B36" w:rsidRDefault="00A13B36" w:rsidP="004E7C92">
      <w:pPr>
        <w:pStyle w:val="BodyText"/>
        <w:rPr>
          <w:lang w:val="en-US"/>
        </w:rPr>
      </w:pPr>
    </w:p>
    <w:p w14:paraId="5C42181D" w14:textId="77777777" w:rsidR="00A13B36" w:rsidRDefault="00A13B36" w:rsidP="004E7C92">
      <w:pPr>
        <w:pStyle w:val="BodyText"/>
        <w:rPr>
          <w:lang w:val="en-US"/>
        </w:rPr>
      </w:pPr>
    </w:p>
    <w:p w14:paraId="40A34E7B" w14:textId="77777777" w:rsidR="00A13B36" w:rsidRDefault="00A13B36" w:rsidP="004E7C92">
      <w:pPr>
        <w:pStyle w:val="BodyText"/>
        <w:rPr>
          <w:lang w:val="en-US"/>
        </w:rPr>
      </w:pPr>
    </w:p>
    <w:p w14:paraId="1E9D4D1B" w14:textId="77777777" w:rsidR="00A13B36" w:rsidRDefault="00A13B36" w:rsidP="004E7C92">
      <w:pPr>
        <w:pStyle w:val="BodyText"/>
        <w:rPr>
          <w:lang w:val="en-US"/>
        </w:rPr>
      </w:pPr>
    </w:p>
    <w:p w14:paraId="1C042793" w14:textId="77777777" w:rsidR="00A13B36" w:rsidRDefault="00A13B36" w:rsidP="004E7C92">
      <w:pPr>
        <w:pStyle w:val="BodyText"/>
        <w:rPr>
          <w:lang w:val="en-US"/>
        </w:rPr>
      </w:pPr>
    </w:p>
    <w:p w14:paraId="10EBF266" w14:textId="0BC38562" w:rsidR="00A13B36" w:rsidRDefault="00A13B36" w:rsidP="00A13B36">
      <w:pPr>
        <w:pStyle w:val="Heading4"/>
        <w:rPr>
          <w:lang w:val="en-US"/>
        </w:rPr>
      </w:pPr>
      <w:r>
        <w:rPr>
          <w:lang w:val="en-US"/>
        </w:rPr>
        <w:lastRenderedPageBreak/>
        <w:t>Stand-alone file server</w:t>
      </w:r>
    </w:p>
    <w:p w14:paraId="56212CA9" w14:textId="01D7460B" w:rsidR="00A13B36" w:rsidRDefault="002216A6" w:rsidP="00A13B36">
      <w:pPr>
        <w:pStyle w:val="BodyText"/>
        <w:rPr>
          <w:lang w:val="en-US"/>
        </w:rPr>
      </w:pPr>
      <w:r w:rsidRPr="00655ACF">
        <w:rPr>
          <w:noProof/>
          <w:lang w:val="nl-NL" w:eastAsia="nl-NL" w:bidi="ar-SA"/>
        </w:rPr>
        <w:drawing>
          <wp:inline distT="0" distB="0" distL="0" distR="0" wp14:anchorId="3AA6C766" wp14:editId="2B3C5EC3">
            <wp:extent cx="1169903" cy="2399385"/>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83295" cy="2426850"/>
                    </a:xfrm>
                    <a:prstGeom prst="rect">
                      <a:avLst/>
                    </a:prstGeom>
                  </pic:spPr>
                </pic:pic>
              </a:graphicData>
            </a:graphic>
          </wp:inline>
        </w:drawing>
      </w:r>
    </w:p>
    <w:p w14:paraId="208B550B" w14:textId="35EA8857" w:rsidR="002216A6" w:rsidRDefault="002216A6" w:rsidP="002216A6">
      <w:pPr>
        <w:pStyle w:val="Heading5"/>
        <w:rPr>
          <w:lang w:val="en-US"/>
        </w:rPr>
      </w:pPr>
      <w:r>
        <w:rPr>
          <w:lang w:val="en-US"/>
        </w:rPr>
        <w:t>Entity UWV FB</w:t>
      </w:r>
    </w:p>
    <w:tbl>
      <w:tblPr>
        <w:tblW w:w="5344" w:type="pct"/>
        <w:tblLook w:val="0000" w:firstRow="0" w:lastRow="0" w:firstColumn="0" w:lastColumn="0" w:noHBand="0" w:noVBand="0"/>
      </w:tblPr>
      <w:tblGrid>
        <w:gridCol w:w="3033"/>
        <w:gridCol w:w="6362"/>
      </w:tblGrid>
      <w:tr w:rsidR="00F424B5" w:rsidRPr="008044BD" w14:paraId="4907680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5808B45" w14:textId="77777777" w:rsidR="00F424B5" w:rsidRPr="00B81AA8" w:rsidRDefault="00F424B5" w:rsidP="00F424B5">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F6B78D6" w14:textId="226BEAFF" w:rsidR="00F424B5" w:rsidRPr="009C5616" w:rsidRDefault="00F424B5" w:rsidP="00F424B5">
            <w:pPr>
              <w:pStyle w:val="TableText0"/>
              <w:keepNext/>
              <w:keepLines/>
              <w:rPr>
                <w:rFonts w:ascii="Arial" w:hAnsi="Arial" w:cs="Arial"/>
                <w:lang w:val="en-US"/>
              </w:rPr>
            </w:pPr>
            <w:r>
              <w:rPr>
                <w:rFonts w:ascii="Arial" w:hAnsi="Arial" w:cs="Arial"/>
              </w:rPr>
              <w:t xml:space="preserve">UWV </w:t>
            </w:r>
            <w:r w:rsidRPr="007D4EB1">
              <w:rPr>
                <w:rFonts w:ascii="Arial" w:hAnsi="Arial" w:cs="Arial"/>
              </w:rPr>
              <w:t>Functional Support</w:t>
            </w:r>
            <w:r>
              <w:rPr>
                <w:rFonts w:ascii="Arial" w:hAnsi="Arial" w:cs="Arial"/>
              </w:rPr>
              <w:t>, access to Word documents</w:t>
            </w:r>
          </w:p>
        </w:tc>
      </w:tr>
      <w:tr w:rsidR="00BC7532" w:rsidRPr="00712180" w14:paraId="543AEAE4"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3C2DEC65" w14:textId="77777777" w:rsidR="00BC7532" w:rsidRPr="00B81AA8" w:rsidRDefault="00BC7532" w:rsidP="00BC7532">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8D2A619" w14:textId="33A1599F" w:rsidR="00BC7532" w:rsidRPr="009C5616" w:rsidRDefault="00BC7532" w:rsidP="00BC7532">
            <w:pPr>
              <w:pStyle w:val="TableText0"/>
              <w:keepNext/>
              <w:keepLines/>
              <w:rPr>
                <w:rFonts w:ascii="Arial" w:hAnsi="Arial" w:cs="Arial"/>
                <w:lang w:val="en-US"/>
              </w:rPr>
            </w:pPr>
            <w:r>
              <w:rPr>
                <w:rFonts w:ascii="Arial" w:hAnsi="Arial" w:cs="Arial"/>
                <w:lang w:val="nl-NL"/>
              </w:rPr>
              <w:t>SMB v3</w:t>
            </w:r>
            <w:r w:rsidRPr="005B7387">
              <w:rPr>
                <w:rFonts w:ascii="Arial" w:hAnsi="Arial" w:cs="Arial"/>
                <w:lang w:val="nl-NL"/>
              </w:rPr>
              <w:t xml:space="preserve"> (</w:t>
            </w:r>
            <w:r>
              <w:rPr>
                <w:rFonts w:ascii="Arial" w:hAnsi="Arial" w:cs="Arial"/>
                <w:lang w:val="nl-NL"/>
              </w:rPr>
              <w:t>445)</w:t>
            </w:r>
            <w:r w:rsidRPr="005B7387">
              <w:rPr>
                <w:rFonts w:ascii="Arial" w:hAnsi="Arial" w:cs="Arial"/>
                <w:lang w:val="nl-NL"/>
              </w:rPr>
              <w:t xml:space="preserve"> </w:t>
            </w:r>
          </w:p>
        </w:tc>
      </w:tr>
      <w:tr w:rsidR="00BC7532" w:rsidRPr="00712180" w14:paraId="130CB91C"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7352168D" w14:textId="77777777" w:rsidR="00BC7532" w:rsidRDefault="00BC7532" w:rsidP="00BC7532">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F380461" w14:textId="77777777" w:rsidR="00BC7532" w:rsidRPr="00F967EB" w:rsidRDefault="00000000" w:rsidP="00BC7532">
            <w:pPr>
              <w:pStyle w:val="TableText0"/>
              <w:keepNext/>
              <w:keepLines/>
              <w:rPr>
                <w:rFonts w:ascii="Arial" w:hAnsi="Arial" w:cs="Arial"/>
                <w:lang w:val="en-US"/>
              </w:rPr>
            </w:pPr>
            <w:sdt>
              <w:sdtPr>
                <w:rPr>
                  <w:rFonts w:ascii="Arial" w:hAnsi="Arial" w:cs="Arial"/>
                  <w:lang w:val="en-US"/>
                </w:rPr>
                <w:alias w:val="DC connection"/>
                <w:tag w:val="DC connection"/>
                <w:id w:val="259729732"/>
                <w:placeholder>
                  <w:docPart w:val="825A7F23F4E84C5394A4FBD92DFC6EC4"/>
                </w:placeholder>
                <w:dropDownList>
                  <w:listItem w:displayText="Select" w:value="Select"/>
                  <w:listItem w:displayText="Internal" w:value="Internal"/>
                  <w:listItem w:displayText="External" w:value="External"/>
                </w:dropDownList>
              </w:sdtPr>
              <w:sdtContent>
                <w:r w:rsidR="00BC7532">
                  <w:rPr>
                    <w:rFonts w:ascii="Arial" w:hAnsi="Arial" w:cs="Arial"/>
                    <w:lang w:val="en-US"/>
                  </w:rPr>
                  <w:t>Internal</w:t>
                </w:r>
              </w:sdtContent>
            </w:sdt>
          </w:p>
        </w:tc>
      </w:tr>
      <w:tr w:rsidR="00BC7532" w:rsidRPr="006D2395" w14:paraId="4BB3BDE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6A261FAA" w14:textId="77777777" w:rsidR="00BC7532" w:rsidRDefault="00BC7532" w:rsidP="00BC75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5399BB50" w14:textId="77777777" w:rsidR="00BC7532" w:rsidRPr="00F967EB" w:rsidRDefault="00000000" w:rsidP="00BC7532">
            <w:pPr>
              <w:pStyle w:val="TableText0"/>
              <w:keepNext/>
              <w:keepLines/>
              <w:rPr>
                <w:rFonts w:ascii="Arial" w:hAnsi="Arial" w:cs="Arial"/>
                <w:lang w:val="en-US"/>
              </w:rPr>
            </w:pPr>
            <w:sdt>
              <w:sdtPr>
                <w:rPr>
                  <w:rFonts w:ascii="Arial" w:hAnsi="Arial" w:cs="Arial"/>
                  <w:lang w:val="en-US"/>
                </w:rPr>
                <w:id w:val="1858922327"/>
                <w:placeholder>
                  <w:docPart w:val="B07E2159B1F846FDAD640A1A579FDF33"/>
                </w:placeholder>
                <w:dropDownList>
                  <w:listItem w:displayText="Select" w:value="Select"/>
                  <w:listItem w:displayText="Inbound" w:value="Inbound"/>
                  <w:listItem w:displayText="Outbound" w:value="Outbound"/>
                  <w:listItem w:displayText="Inbound and Outbound" w:value="Inbound and Outbound"/>
                </w:dropDownList>
              </w:sdtPr>
              <w:sdtContent>
                <w:r w:rsidR="00BC7532">
                  <w:rPr>
                    <w:rFonts w:ascii="Arial" w:hAnsi="Arial" w:cs="Arial"/>
                    <w:lang w:val="en-US"/>
                  </w:rPr>
                  <w:t>Inbound</w:t>
                </w:r>
              </w:sdtContent>
            </w:sdt>
          </w:p>
        </w:tc>
      </w:tr>
      <w:tr w:rsidR="00BC7532" w:rsidRPr="00A540D4" w14:paraId="53CC0B6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886E6D" w14:textId="77777777" w:rsidR="00BC7532" w:rsidRDefault="00BC7532" w:rsidP="00BC7532">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3B597F0B" w14:textId="77777777" w:rsidR="00BC7532" w:rsidRDefault="00000000" w:rsidP="00BC7532">
            <w:pPr>
              <w:pStyle w:val="TableText0"/>
              <w:keepNext/>
              <w:keepLines/>
              <w:rPr>
                <w:rFonts w:ascii="Arial" w:hAnsi="Arial" w:cs="Arial"/>
                <w:lang w:val="en-US"/>
              </w:rPr>
            </w:pPr>
            <w:sdt>
              <w:sdtPr>
                <w:rPr>
                  <w:rFonts w:ascii="Arial" w:hAnsi="Arial" w:cs="Arial"/>
                  <w:lang w:val="en-US"/>
                </w:rPr>
                <w:alias w:val="Direct connection"/>
                <w:tag w:val="Direct connection"/>
                <w:id w:val="1623417758"/>
                <w:placeholder>
                  <w:docPart w:val="A65ABE449A614D7AA6B86904F2787B74"/>
                </w:placeholder>
                <w:dropDownList>
                  <w:listItem w:displayText="Select" w:value="Select"/>
                  <w:listItem w:displayText="Yes" w:value="Yes"/>
                  <w:listItem w:displayText="No" w:value="No"/>
                </w:dropDownList>
              </w:sdtPr>
              <w:sdtContent>
                <w:r w:rsidR="00BC7532">
                  <w:rPr>
                    <w:rFonts w:ascii="Arial" w:hAnsi="Arial" w:cs="Arial"/>
                    <w:lang w:val="en-US"/>
                  </w:rPr>
                  <w:t>No</w:t>
                </w:r>
              </w:sdtContent>
            </w:sdt>
            <w:r w:rsidR="00BC7532">
              <w:rPr>
                <w:rFonts w:ascii="Arial" w:hAnsi="Arial" w:cs="Arial"/>
                <w:lang w:val="en-US"/>
              </w:rPr>
              <w:t xml:space="preserve">  </w:t>
            </w:r>
          </w:p>
          <w:p w14:paraId="120137F2" w14:textId="3A361FF7" w:rsidR="00BC7532" w:rsidRPr="00F967EB" w:rsidRDefault="00BC7532" w:rsidP="00BC7532">
            <w:pPr>
              <w:pStyle w:val="TableText0"/>
              <w:keepNext/>
              <w:keepLines/>
              <w:rPr>
                <w:rFonts w:ascii="Arial" w:hAnsi="Arial" w:cs="Arial"/>
                <w:lang w:val="en-US"/>
              </w:rPr>
            </w:pPr>
            <w:r>
              <w:rPr>
                <w:rFonts w:ascii="Arial" w:hAnsi="Arial" w:cs="Arial"/>
                <w:lang w:val="en-US"/>
              </w:rPr>
              <w:t>Via: UCRA</w:t>
            </w:r>
          </w:p>
        </w:tc>
      </w:tr>
      <w:tr w:rsidR="00BC7532" w:rsidRPr="00B931BB" w14:paraId="42B5A79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5DECCCE" w14:textId="77777777" w:rsidR="00BC7532" w:rsidRDefault="00BC7532" w:rsidP="00BC7532">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F63D8DF" w14:textId="77777777" w:rsidR="00BC7532" w:rsidRPr="00F967EB" w:rsidRDefault="00BC7532" w:rsidP="00BC7532">
            <w:pPr>
              <w:pStyle w:val="TableText0"/>
              <w:keepNext/>
              <w:keepLines/>
              <w:rPr>
                <w:rFonts w:ascii="Arial" w:hAnsi="Arial" w:cs="Arial"/>
                <w:lang w:val="en-US"/>
              </w:rPr>
            </w:pPr>
            <w:proofErr w:type="spellStart"/>
            <w:r w:rsidRPr="00F967EB">
              <w:rPr>
                <w:rFonts w:ascii="Arial" w:hAnsi="Arial" w:cs="Arial"/>
                <w:lang w:val="en-US"/>
              </w:rPr>
              <w:t>Authorisation</w:t>
            </w:r>
            <w:proofErr w:type="spellEnd"/>
            <w:r w:rsidRPr="00F967EB">
              <w:rPr>
                <w:rFonts w:ascii="Arial" w:hAnsi="Arial" w:cs="Arial"/>
                <w:lang w:val="en-US"/>
              </w:rPr>
              <w:t xml:space="preserve"> method or authentication method: </w:t>
            </w:r>
            <w:sdt>
              <w:sdtPr>
                <w:rPr>
                  <w:rFonts w:ascii="Arial" w:hAnsi="Arial" w:cs="Arial"/>
                  <w:lang w:val="en-US"/>
                </w:rPr>
                <w:alias w:val="Authorisation"/>
                <w:tag w:val="Authorisation"/>
                <w:id w:val="-3126331"/>
                <w:placeholder>
                  <w:docPart w:val="A65ABE449A614D7AA6B86904F2787B74"/>
                </w:placeholder>
                <w:dropDownList>
                  <w:listItem w:value="Choose an item."/>
                  <w:listItem w:displayText="Select" w:value="Select"/>
                  <w:listItem w:displayText="None required" w:value="None required"/>
                  <w:listItem w:displayText="RBAC (AD)" w:value="RBAC (AD)"/>
                  <w:listItem w:displayText="OAM" w:value="OAM"/>
                  <w:listItem w:displayText="S2S" w:value="S2S"/>
                  <w:listItem w:displayText="SAML" w:value="SAML"/>
                </w:dropDownList>
              </w:sdtPr>
              <w:sdtContent>
                <w:r>
                  <w:rPr>
                    <w:rFonts w:ascii="Arial" w:hAnsi="Arial" w:cs="Arial"/>
                    <w:lang w:val="en-US"/>
                  </w:rPr>
                  <w:t>RBAC (AD)</w:t>
                </w:r>
              </w:sdtContent>
            </w:sdt>
            <w:r w:rsidRPr="00F967EB">
              <w:rPr>
                <w:rFonts w:ascii="Arial" w:hAnsi="Arial" w:cs="Arial"/>
                <w:lang w:val="en-US"/>
              </w:rPr>
              <w:t xml:space="preserve"> (mandatory)</w:t>
            </w:r>
            <w:r>
              <w:rPr>
                <w:rFonts w:ascii="Arial" w:hAnsi="Arial" w:cs="Arial"/>
                <w:lang w:val="en-US"/>
              </w:rPr>
              <w:t xml:space="preserve"> Secure transport</w:t>
            </w:r>
          </w:p>
          <w:p w14:paraId="1483BB48" w14:textId="77777777" w:rsidR="00BC7532" w:rsidRPr="00F967EB" w:rsidRDefault="00BC7532" w:rsidP="00BC7532">
            <w:pPr>
              <w:pStyle w:val="TableText0"/>
              <w:keepNext/>
              <w:keepLines/>
              <w:rPr>
                <w:rFonts w:ascii="Arial" w:hAnsi="Arial" w:cs="Arial"/>
                <w:lang w:val="en-US"/>
              </w:rPr>
            </w:pPr>
            <w:r w:rsidRPr="00F967EB">
              <w:rPr>
                <w:rFonts w:ascii="Arial" w:hAnsi="Arial" w:cs="Arial"/>
                <w:lang w:val="en-US"/>
              </w:rPr>
              <w:t xml:space="preserve">Use certificates:  </w:t>
            </w:r>
            <w:sdt>
              <w:sdtPr>
                <w:rPr>
                  <w:rFonts w:ascii="Arial" w:hAnsi="Arial" w:cs="Arial"/>
                  <w:lang w:val="en-US"/>
                </w:rPr>
                <w:alias w:val="Certificates"/>
                <w:tag w:val="Certificates"/>
                <w:id w:val="276992672"/>
                <w:placeholder>
                  <w:docPart w:val="A65ABE449A614D7AA6B86904F2787B74"/>
                </w:placeholder>
                <w:dropDownList>
                  <w:listItem w:displayText="Select" w:value="Select"/>
                  <w:listItem w:displayText="No" w:value="No"/>
                  <w:listItem w:displayText="Yes (Internal CA)" w:value="Yes (Internal CA)"/>
                  <w:listItem w:displayText="Yes (External CA)" w:value="Yes (External CA)"/>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1CB46B96" w14:textId="77777777" w:rsidR="00BC7532" w:rsidRPr="00F967EB" w:rsidRDefault="00BC7532" w:rsidP="00BC7532">
            <w:pPr>
              <w:pStyle w:val="TableText0"/>
              <w:keepNext/>
              <w:keepLines/>
              <w:rPr>
                <w:rFonts w:ascii="Arial" w:hAnsi="Arial" w:cs="Arial"/>
                <w:lang w:val="en-US"/>
              </w:rPr>
            </w:pPr>
            <w:r w:rsidRPr="00F967EB">
              <w:rPr>
                <w:rFonts w:ascii="Arial" w:hAnsi="Arial" w:cs="Arial"/>
                <w:lang w:val="en-US"/>
              </w:rPr>
              <w:t xml:space="preserve">Service account:  </w:t>
            </w:r>
            <w:sdt>
              <w:sdtPr>
                <w:rPr>
                  <w:rFonts w:ascii="Arial" w:hAnsi="Arial" w:cs="Arial"/>
                  <w:lang w:val="en-US"/>
                </w:rPr>
                <w:alias w:val="Service account"/>
                <w:tag w:val="Service account"/>
                <w:id w:val="1561051142"/>
                <w:placeholder>
                  <w:docPart w:val="D65B1E1FD23B4882A6068B02D2F49E81"/>
                </w:placeholder>
                <w:dropDownList>
                  <w:listItem w:displayText="Select" w:value="Select"/>
                  <w:listItem w:displayText="Yes" w:value="Yes"/>
                  <w:listItem w:displayText="No" w:value="No"/>
                </w:dropDownList>
              </w:sdtPr>
              <w:sdtContent>
                <w:r w:rsidRPr="00F967EB">
                  <w:rPr>
                    <w:rFonts w:ascii="Arial" w:hAnsi="Arial" w:cs="Arial"/>
                    <w:lang w:val="en-US"/>
                  </w:rPr>
                  <w:t>Select</w:t>
                </w:r>
              </w:sdtContent>
            </w:sdt>
            <w:r w:rsidRPr="00F967EB">
              <w:rPr>
                <w:rFonts w:ascii="Arial" w:hAnsi="Arial" w:cs="Arial"/>
                <w:lang w:val="en-US"/>
              </w:rPr>
              <w:t xml:space="preserve"> (mandatory)</w:t>
            </w:r>
          </w:p>
          <w:p w14:paraId="50901655" w14:textId="77777777" w:rsidR="00BC7532" w:rsidRPr="00F967EB" w:rsidRDefault="00BC7532" w:rsidP="00BC7532">
            <w:pPr>
              <w:pStyle w:val="TableText0"/>
              <w:keepNext/>
              <w:keepLines/>
              <w:rPr>
                <w:rFonts w:ascii="Arial" w:hAnsi="Arial" w:cs="Arial"/>
                <w:lang w:val="en-US"/>
              </w:rPr>
            </w:pPr>
            <w:r w:rsidRPr="00F967EB">
              <w:rPr>
                <w:rFonts w:ascii="Arial" w:hAnsi="Arial" w:cs="Arial"/>
                <w:lang w:val="en-US"/>
              </w:rPr>
              <w:t xml:space="preserve">Other: </w:t>
            </w:r>
            <w:proofErr w:type="gramStart"/>
            <w:r w:rsidRPr="00F967EB">
              <w:rPr>
                <w:rFonts w:ascii="Arial" w:hAnsi="Arial" w:cs="Arial"/>
                <w:lang w:val="en-US"/>
              </w:rPr>
              <w:t>&lt;(</w:t>
            </w:r>
            <w:proofErr w:type="gramEnd"/>
            <w:r w:rsidRPr="00F967EB">
              <w:rPr>
                <w:rFonts w:ascii="Arial" w:hAnsi="Arial" w:cs="Arial"/>
                <w:lang w:val="en-US"/>
              </w:rPr>
              <w:t>only mention if applicable) other applicable security control related configuration&gt;</w:t>
            </w:r>
          </w:p>
        </w:tc>
      </w:tr>
      <w:tr w:rsidR="00BC7532" w:rsidRPr="005220F1" w14:paraId="72AFD64A"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DEB87ED" w14:textId="77777777" w:rsidR="00BC7532" w:rsidRPr="00B81AA8" w:rsidRDefault="00BC7532" w:rsidP="00BC7532">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5FCA65CA" w14:textId="24882D19" w:rsidR="00BC7532" w:rsidRPr="00F967EB" w:rsidRDefault="00BC7532" w:rsidP="00BC7532">
            <w:pPr>
              <w:pStyle w:val="TableText0"/>
              <w:keepNext/>
              <w:keepLines/>
              <w:rPr>
                <w:rFonts w:ascii="Arial" w:hAnsi="Arial" w:cs="Arial"/>
                <w:lang w:val="en-US"/>
              </w:rPr>
            </w:pPr>
            <w:r>
              <w:rPr>
                <w:rFonts w:ascii="Arial" w:hAnsi="Arial" w:cs="Arial"/>
              </w:rPr>
              <w:t>Less than 10</w:t>
            </w:r>
          </w:p>
        </w:tc>
      </w:tr>
      <w:tr w:rsidR="00BC7532" w:rsidRPr="00B81AA8" w14:paraId="446C1502"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5EBCC1E7" w14:textId="77777777" w:rsidR="00BC7532" w:rsidRPr="00B81AA8" w:rsidRDefault="00BC7532" w:rsidP="00BC7532">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A679FDA" w14:textId="77777777" w:rsidR="00BC7532" w:rsidRPr="00F967EB" w:rsidRDefault="00BC7532" w:rsidP="00BC7532">
            <w:pPr>
              <w:pStyle w:val="TableText0"/>
              <w:keepNext/>
              <w:keepLines/>
              <w:rPr>
                <w:rFonts w:ascii="Arial" w:hAnsi="Arial" w:cs="Arial"/>
              </w:rPr>
            </w:pPr>
            <w:r w:rsidRPr="009566D3">
              <w:rPr>
                <w:rFonts w:ascii="Arial" w:hAnsi="Arial" w:cs="Arial"/>
              </w:rPr>
              <w:t>Not specified</w:t>
            </w:r>
          </w:p>
        </w:tc>
      </w:tr>
      <w:tr w:rsidR="00BC7532" w:rsidRPr="00B81AA8" w14:paraId="49FB51B1"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016ECB04" w14:textId="77777777" w:rsidR="00BC7532" w:rsidRPr="00B81AA8" w:rsidRDefault="00BC7532" w:rsidP="00BC7532">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6F1167" w14:textId="77777777" w:rsidR="00BC7532" w:rsidRPr="00F967EB" w:rsidRDefault="00BC7532" w:rsidP="00BC7532">
            <w:pPr>
              <w:pStyle w:val="TableText0"/>
              <w:keepNext/>
              <w:keepLines/>
              <w:rPr>
                <w:rFonts w:ascii="Arial" w:hAnsi="Arial" w:cs="Arial"/>
              </w:rPr>
            </w:pPr>
            <w:r w:rsidRPr="009566D3">
              <w:rPr>
                <w:rFonts w:ascii="Arial" w:hAnsi="Arial" w:cs="Arial"/>
              </w:rPr>
              <w:t>Not specified</w:t>
            </w:r>
          </w:p>
        </w:tc>
      </w:tr>
      <w:tr w:rsidR="00BC7532" w:rsidRPr="00B81AA8" w14:paraId="229E4639" w14:textId="77777777" w:rsidTr="00965655">
        <w:tc>
          <w:tcPr>
            <w:tcW w:w="1614" w:type="pct"/>
            <w:tcBorders>
              <w:top w:val="single" w:sz="6" w:space="0" w:color="auto"/>
              <w:left w:val="single" w:sz="12" w:space="0" w:color="auto"/>
              <w:bottom w:val="single" w:sz="6" w:space="0" w:color="auto"/>
              <w:right w:val="single" w:sz="6" w:space="0" w:color="auto"/>
            </w:tcBorders>
            <w:shd w:val="clear" w:color="auto" w:fill="E6E6E6"/>
          </w:tcPr>
          <w:p w14:paraId="4979DE43" w14:textId="77777777" w:rsidR="00BC7532" w:rsidRPr="00B81AA8" w:rsidRDefault="00BC7532" w:rsidP="00BC7532">
            <w:pPr>
              <w:pStyle w:val="TableText0"/>
              <w:keepNext/>
              <w:keepLines/>
              <w:rPr>
                <w:rFonts w:ascii="Arial" w:hAnsi="Arial" w:cs="Arial"/>
                <w:sz w:val="24"/>
              </w:rPr>
            </w:pPr>
            <w:r w:rsidRPr="00B81AA8">
              <w:rPr>
                <w:rFonts w:ascii="Arial" w:hAnsi="Arial" w:cs="Arial"/>
                <w:b/>
              </w:rPr>
              <w:t xml:space="preserve">Volume of data </w:t>
            </w:r>
            <w:r>
              <w:rPr>
                <w:rFonts w:ascii="Arial" w:hAnsi="Arial" w:cs="Arial"/>
                <w:b/>
              </w:rPr>
              <w:t>in transit</w:t>
            </w:r>
          </w:p>
        </w:tc>
        <w:tc>
          <w:tcPr>
            <w:tcW w:w="3386" w:type="pct"/>
            <w:tcBorders>
              <w:top w:val="single" w:sz="6" w:space="0" w:color="auto"/>
              <w:left w:val="single" w:sz="6" w:space="0" w:color="auto"/>
              <w:bottom w:val="single" w:sz="6" w:space="0" w:color="auto"/>
              <w:right w:val="single" w:sz="12" w:space="0" w:color="auto"/>
            </w:tcBorders>
          </w:tcPr>
          <w:p w14:paraId="63508229" w14:textId="77777777" w:rsidR="00BC7532" w:rsidRPr="00F967EB" w:rsidRDefault="00BC7532" w:rsidP="00BC7532">
            <w:pPr>
              <w:pStyle w:val="TableText0"/>
              <w:keepNext/>
              <w:keepLines/>
              <w:rPr>
                <w:rFonts w:ascii="Arial" w:hAnsi="Arial" w:cs="Arial"/>
              </w:rPr>
            </w:pPr>
            <w:r>
              <w:rPr>
                <w:rFonts w:ascii="Arial" w:hAnsi="Arial" w:cs="Arial"/>
              </w:rPr>
              <w:t>Low</w:t>
            </w:r>
          </w:p>
        </w:tc>
      </w:tr>
    </w:tbl>
    <w:p w14:paraId="3FE67906" w14:textId="77777777" w:rsidR="002216A6" w:rsidRPr="002216A6" w:rsidRDefault="002216A6" w:rsidP="002216A6">
      <w:pPr>
        <w:pStyle w:val="BodyText"/>
        <w:rPr>
          <w:lang w:val="en-US"/>
        </w:rPr>
      </w:pPr>
    </w:p>
    <w:p w14:paraId="7B66517A" w14:textId="552F8A78" w:rsidR="00660071" w:rsidRDefault="00660071" w:rsidP="001445A1">
      <w:pPr>
        <w:pStyle w:val="Heading1"/>
        <w:rPr>
          <w:lang w:val="en-US"/>
        </w:rPr>
      </w:pPr>
      <w:bookmarkStart w:id="37" w:name="_Toc143504402"/>
      <w:bookmarkStart w:id="38" w:name="_Toc143504554"/>
      <w:bookmarkStart w:id="39" w:name="_Toc143504578"/>
      <w:bookmarkStart w:id="40" w:name="_Toc143515193"/>
      <w:bookmarkStart w:id="41" w:name="_Toc143515793"/>
      <w:bookmarkStart w:id="42" w:name="_Toc143516264"/>
      <w:bookmarkStart w:id="43" w:name="_Toc143524752"/>
      <w:bookmarkStart w:id="44" w:name="_Toc154055227"/>
      <w:bookmarkEnd w:id="37"/>
      <w:bookmarkEnd w:id="38"/>
      <w:bookmarkEnd w:id="39"/>
      <w:bookmarkEnd w:id="40"/>
      <w:bookmarkEnd w:id="41"/>
      <w:bookmarkEnd w:id="42"/>
      <w:bookmarkEnd w:id="43"/>
      <w:r>
        <w:rPr>
          <w:lang w:val="en-US"/>
        </w:rPr>
        <w:lastRenderedPageBreak/>
        <w:t>Functional Requirements</w:t>
      </w:r>
      <w:bookmarkEnd w:id="44"/>
    </w:p>
    <w:p w14:paraId="5C20AF5B" w14:textId="77777777" w:rsidR="009873FF" w:rsidRDefault="009873FF" w:rsidP="009873FF">
      <w:pPr>
        <w:pStyle w:val="ListParagraph"/>
        <w:numPr>
          <w:ilvl w:val="0"/>
          <w:numId w:val="78"/>
        </w:numPr>
      </w:pPr>
      <w:r>
        <w:t>Siebel eBusiness App Integration (</w:t>
      </w:r>
      <w:r w:rsidRPr="00C92EB9">
        <w:t xml:space="preserve">EAI) </w:t>
      </w:r>
      <w:r>
        <w:t>and Siebel Public Sector must</w:t>
      </w:r>
      <w:r w:rsidRPr="00C92EB9">
        <w:t xml:space="preserve"> be separated</w:t>
      </w:r>
      <w:r>
        <w:t>, each must have</w:t>
      </w:r>
      <w:r w:rsidRPr="00C92EB9">
        <w:t xml:space="preserve"> its own </w:t>
      </w:r>
      <w:r>
        <w:t>web</w:t>
      </w:r>
      <w:r w:rsidRPr="00C92EB9">
        <w:t xml:space="preserve"> servers and application </w:t>
      </w:r>
      <w:proofErr w:type="gramStart"/>
      <w:r w:rsidRPr="00C92EB9">
        <w:t>servers</w:t>
      </w:r>
      <w:proofErr w:type="gramEnd"/>
    </w:p>
    <w:p w14:paraId="6CF41909" w14:textId="77777777" w:rsidR="009873FF" w:rsidRPr="00E16115" w:rsidRDefault="009873FF" w:rsidP="009873FF">
      <w:pPr>
        <w:pStyle w:val="ListParagraph"/>
        <w:numPr>
          <w:ilvl w:val="0"/>
          <w:numId w:val="78"/>
        </w:numPr>
      </w:pPr>
      <w:r w:rsidRPr="00C92EB9">
        <w:t>In the Sonar</w:t>
      </w:r>
      <w:r>
        <w:t xml:space="preserve"> </w:t>
      </w:r>
      <w:r w:rsidRPr="00C92EB9">
        <w:t>(Production only) environment a</w:t>
      </w:r>
      <w:r>
        <w:t>n additional</w:t>
      </w:r>
      <w:r w:rsidRPr="00C92EB9">
        <w:t xml:space="preserve"> Windows File server is </w:t>
      </w:r>
      <w:r>
        <w:t>required</w:t>
      </w:r>
      <w:r w:rsidRPr="00C92EB9">
        <w:t xml:space="preserve"> to host customer data</w:t>
      </w:r>
      <w:r>
        <w:t xml:space="preserve"> (</w:t>
      </w:r>
      <w:r w:rsidRPr="00C92EB9">
        <w:t>The data involved are SONAR documents which could not be migrated properly to EA</w:t>
      </w:r>
      <w:r>
        <w:t>).</w:t>
      </w:r>
      <w:r w:rsidRPr="00C92EB9">
        <w:t xml:space="preserve"> UWV Sonar FB </w:t>
      </w:r>
      <w:r>
        <w:t xml:space="preserve">must be able to </w:t>
      </w:r>
      <w:r w:rsidRPr="00C92EB9">
        <w:t>access the data via a network share</w:t>
      </w:r>
      <w:r>
        <w:t>.</w:t>
      </w:r>
    </w:p>
    <w:p w14:paraId="2B20BD23" w14:textId="77777777" w:rsidR="0093210F" w:rsidRPr="009873FF" w:rsidRDefault="0093210F" w:rsidP="0093210F">
      <w:pPr>
        <w:pStyle w:val="BodyText"/>
      </w:pPr>
    </w:p>
    <w:p w14:paraId="37DD7AB9" w14:textId="77777777" w:rsidR="00613D22" w:rsidRPr="00613D22" w:rsidRDefault="00613D22" w:rsidP="00613D22">
      <w:pPr>
        <w:pStyle w:val="BodyText"/>
        <w:rPr>
          <w:lang w:val="en-US"/>
        </w:rPr>
      </w:pPr>
    </w:p>
    <w:p w14:paraId="73C7B067" w14:textId="79018724" w:rsidR="00BB07E1" w:rsidRDefault="00660071" w:rsidP="001445A1">
      <w:pPr>
        <w:pStyle w:val="Heading1"/>
        <w:rPr>
          <w:lang w:val="en-US"/>
        </w:rPr>
      </w:pPr>
      <w:bookmarkStart w:id="45" w:name="_Non-Functional_Requirements"/>
      <w:bookmarkStart w:id="46" w:name="_Toc154055228"/>
      <w:bookmarkEnd w:id="45"/>
      <w:r>
        <w:rPr>
          <w:lang w:val="en-US"/>
        </w:rPr>
        <w:lastRenderedPageBreak/>
        <w:t>Non-</w:t>
      </w:r>
      <w:r w:rsidR="00C32520" w:rsidRPr="00DD421C">
        <w:rPr>
          <w:lang w:val="en-US"/>
        </w:rPr>
        <w:t>Functional</w:t>
      </w:r>
      <w:r w:rsidR="00BB07E1" w:rsidRPr="00DD421C">
        <w:rPr>
          <w:lang w:val="en-US"/>
        </w:rPr>
        <w:t xml:space="preserve"> Requirements</w:t>
      </w:r>
      <w:bookmarkEnd w:id="46"/>
    </w:p>
    <w:p w14:paraId="03569E30" w14:textId="349888DF" w:rsidR="00B1295D" w:rsidRPr="00B1295D" w:rsidRDefault="00836908" w:rsidP="002B0C65">
      <w:pPr>
        <w:pStyle w:val="Heading2"/>
      </w:pPr>
      <w:bookmarkStart w:id="47" w:name="_Security_&amp;_Compliance"/>
      <w:bookmarkStart w:id="48" w:name="_Toc154055229"/>
      <w:bookmarkEnd w:id="47"/>
      <w:r>
        <w:t xml:space="preserve">Security </w:t>
      </w:r>
      <w:r w:rsidR="00836DE6">
        <w:t xml:space="preserve">&amp; Compliance </w:t>
      </w:r>
      <w:r w:rsidR="00CD738B">
        <w:t>c</w:t>
      </w:r>
      <w:r w:rsidR="00505957" w:rsidRPr="005B75E3">
        <w:t>lassifications</w:t>
      </w:r>
      <w:bookmarkEnd w:id="48"/>
    </w:p>
    <w:p w14:paraId="626DE7FE" w14:textId="3DAA909C" w:rsidR="00816661" w:rsidRDefault="00BB6EF4" w:rsidP="000B164A">
      <w:r>
        <w:t xml:space="preserve">Repository used </w:t>
      </w:r>
      <w:r w:rsidR="0087068D" w:rsidRPr="0087068D">
        <w:t>is</w:t>
      </w:r>
      <w:r w:rsidR="0087068D" w:rsidRPr="008A2E49">
        <w:t xml:space="preserve">: </w:t>
      </w:r>
      <w:r w:rsidR="00E822A5" w:rsidRPr="008A2E49">
        <w:t>“</w:t>
      </w:r>
      <w:r w:rsidR="00E822A5" w:rsidRPr="00524C99">
        <w:t xml:space="preserve">2020 UWV-brede Risico Applicatie </w:t>
      </w:r>
      <w:proofErr w:type="spellStart"/>
      <w:r w:rsidR="00E822A5" w:rsidRPr="00524C99">
        <w:t>Lijst</w:t>
      </w:r>
      <w:proofErr w:type="spellEnd"/>
      <w:r w:rsidR="00E822A5" w:rsidRPr="00524C99">
        <w:t xml:space="preserve"> v1.</w:t>
      </w:r>
      <w:commentRangeStart w:id="49"/>
      <w:commentRangeStart w:id="50"/>
      <w:r w:rsidR="00E822A5" w:rsidRPr="00524C99">
        <w:t>0</w:t>
      </w:r>
      <w:commentRangeEnd w:id="49"/>
      <w:r w:rsidR="00782474">
        <w:rPr>
          <w:rStyle w:val="CommentReference"/>
        </w:rPr>
        <w:commentReference w:id="49"/>
      </w:r>
      <w:commentRangeEnd w:id="50"/>
      <w:r w:rsidR="00375B70">
        <w:rPr>
          <w:rStyle w:val="CommentReference"/>
        </w:rPr>
        <w:commentReference w:id="50"/>
      </w:r>
      <w:r w:rsidR="00E822A5" w:rsidRPr="008A2E49">
        <w:t xml:space="preserve">” </w:t>
      </w:r>
    </w:p>
    <w:p w14:paraId="498F3B4D" w14:textId="19FB364C" w:rsidR="00BE4B32" w:rsidRDefault="00000000" w:rsidP="000B164A">
      <w:hyperlink r:id="rId41" w:history="1">
        <w:r w:rsidR="00816661">
          <w:rPr>
            <w:rStyle w:val="Hyperlink"/>
            <w:szCs w:val="20"/>
          </w:rPr>
          <w:t xml:space="preserve">BIV </w:t>
        </w:r>
        <w:proofErr w:type="spellStart"/>
        <w:r w:rsidR="00816661">
          <w:rPr>
            <w:rStyle w:val="Hyperlink"/>
            <w:szCs w:val="20"/>
          </w:rPr>
          <w:t>classificatie</w:t>
        </w:r>
        <w:proofErr w:type="spellEnd"/>
        <w:r w:rsidR="00816661">
          <w:rPr>
            <w:rStyle w:val="Hyperlink"/>
            <w:szCs w:val="20"/>
          </w:rPr>
          <w:t xml:space="preserve"> 2.0</w:t>
        </w:r>
      </w:hyperlink>
    </w:p>
    <w:p w14:paraId="6574B971" w14:textId="49FB2261" w:rsidR="0098055A" w:rsidRDefault="0098055A" w:rsidP="000B164A"/>
    <w:tbl>
      <w:tblPr>
        <w:tblStyle w:val="TableGrid"/>
        <w:tblW w:w="8635" w:type="dxa"/>
        <w:tblLook w:val="04A0" w:firstRow="1" w:lastRow="0" w:firstColumn="1" w:lastColumn="0" w:noHBand="0" w:noVBand="1"/>
      </w:tblPr>
      <w:tblGrid>
        <w:gridCol w:w="4405"/>
        <w:gridCol w:w="4230"/>
      </w:tblGrid>
      <w:tr w:rsidR="00750284" w:rsidRPr="00560D26" w14:paraId="20B252AA" w14:textId="77777777" w:rsidTr="005048F3">
        <w:tc>
          <w:tcPr>
            <w:tcW w:w="4405" w:type="dxa"/>
            <w:shd w:val="clear" w:color="auto" w:fill="D9D9D9" w:themeFill="background1" w:themeFillShade="D9"/>
          </w:tcPr>
          <w:p w14:paraId="6266A9A4" w14:textId="3CC58910" w:rsidR="00750284" w:rsidRPr="00D83D22" w:rsidRDefault="00750284" w:rsidP="00750284">
            <w:pPr>
              <w:pStyle w:val="BodyText"/>
              <w:rPr>
                <w:b/>
                <w:bCs/>
              </w:rPr>
            </w:pPr>
            <w:r w:rsidRPr="00D83D22">
              <w:rPr>
                <w:b/>
                <w:bCs/>
              </w:rPr>
              <w:t>Application</w:t>
            </w:r>
          </w:p>
        </w:tc>
        <w:tc>
          <w:tcPr>
            <w:tcW w:w="4230" w:type="dxa"/>
            <w:shd w:val="clear" w:color="auto" w:fill="auto"/>
          </w:tcPr>
          <w:p w14:paraId="1786E3CE" w14:textId="23F12C30" w:rsidR="00750284" w:rsidRPr="00235954" w:rsidRDefault="00750284" w:rsidP="00750284">
            <w:pPr>
              <w:pStyle w:val="BodyText"/>
              <w:rPr>
                <w:highlight w:val="yellow"/>
              </w:rPr>
            </w:pPr>
            <w:r w:rsidRPr="00C26A83">
              <w:t>SONAR</w:t>
            </w:r>
          </w:p>
        </w:tc>
      </w:tr>
      <w:tr w:rsidR="00750284" w:rsidRPr="00611598" w14:paraId="73082359" w14:textId="77777777" w:rsidTr="005048F3">
        <w:tc>
          <w:tcPr>
            <w:tcW w:w="4405" w:type="dxa"/>
            <w:shd w:val="clear" w:color="auto" w:fill="D9D9D9" w:themeFill="background1" w:themeFillShade="D9"/>
          </w:tcPr>
          <w:p w14:paraId="7419F85B" w14:textId="036694DB" w:rsidR="00750284" w:rsidRPr="005048F3" w:rsidRDefault="00750284" w:rsidP="00750284">
            <w:pPr>
              <w:pStyle w:val="BodyText"/>
              <w:rPr>
                <w:b/>
                <w:bCs/>
              </w:rPr>
            </w:pPr>
            <w:r w:rsidRPr="005048F3">
              <w:rPr>
                <w:b/>
                <w:bCs/>
              </w:rPr>
              <w:t>Owner</w:t>
            </w:r>
          </w:p>
        </w:tc>
        <w:tc>
          <w:tcPr>
            <w:tcW w:w="4230" w:type="dxa"/>
            <w:shd w:val="clear" w:color="auto" w:fill="auto"/>
          </w:tcPr>
          <w:p w14:paraId="2359A888" w14:textId="0BBF5438" w:rsidR="00750284" w:rsidRPr="005048F3" w:rsidRDefault="00E75237" w:rsidP="00750284">
            <w:pPr>
              <w:pStyle w:val="BodyText"/>
            </w:pPr>
            <w:r>
              <w:t>WB</w:t>
            </w:r>
          </w:p>
        </w:tc>
      </w:tr>
      <w:tr w:rsidR="00750284" w:rsidRPr="00611598" w14:paraId="00544A80" w14:textId="77777777" w:rsidTr="005048F3">
        <w:tc>
          <w:tcPr>
            <w:tcW w:w="4405" w:type="dxa"/>
            <w:shd w:val="clear" w:color="auto" w:fill="D9D9D9" w:themeFill="background1" w:themeFillShade="D9"/>
          </w:tcPr>
          <w:p w14:paraId="1A4106CB" w14:textId="0BEC2C60" w:rsidR="00750284" w:rsidRPr="00D83D22" w:rsidRDefault="00750284" w:rsidP="00750284">
            <w:pPr>
              <w:pStyle w:val="BodyText"/>
              <w:rPr>
                <w:b/>
                <w:bCs/>
              </w:rPr>
            </w:pPr>
            <w:r w:rsidRPr="00D83D22">
              <w:rPr>
                <w:b/>
                <w:bCs/>
              </w:rPr>
              <w:t>Availability (</w:t>
            </w:r>
            <w:proofErr w:type="spellStart"/>
            <w:r w:rsidRPr="00D83D22">
              <w:rPr>
                <w:b/>
                <w:bCs/>
              </w:rPr>
              <w:t>Beschikbaarheid</w:t>
            </w:r>
            <w:proofErr w:type="spellEnd"/>
            <w:r w:rsidRPr="00D83D22">
              <w:rPr>
                <w:b/>
                <w:bCs/>
              </w:rPr>
              <w:t>)</w:t>
            </w:r>
          </w:p>
        </w:tc>
        <w:sdt>
          <w:sdtPr>
            <w:rPr>
              <w:szCs w:val="22"/>
            </w:rPr>
            <w:alias w:val="Select"/>
            <w:tag w:val="Select"/>
            <w:id w:val="-1547982973"/>
            <w:placeholder>
              <w:docPart w:val="DD0F58B00C82411A9D8DB0CB9B0E37B3"/>
            </w:placeholder>
            <w:dropDownList>
              <w:listItem w:displayText="Select" w:value="Select"/>
              <w:listItem w:displayText="0(Laag)" w:value="0(Laag)"/>
              <w:listItem w:displayText="1(Medium)" w:value="1(Medium)"/>
              <w:listItem w:displayText="2(Hoog)" w:value="2(Hoog)"/>
              <w:listItem w:displayText="3(Kritiek)" w:value="3(Kritiek)"/>
            </w:dropDownList>
          </w:sdtPr>
          <w:sdtContent>
            <w:tc>
              <w:tcPr>
                <w:tcW w:w="4230" w:type="dxa"/>
                <w:shd w:val="clear" w:color="auto" w:fill="auto"/>
              </w:tcPr>
              <w:p w14:paraId="4BAE5E28" w14:textId="3B038760" w:rsidR="00750284" w:rsidRPr="00235954" w:rsidRDefault="00E75237" w:rsidP="00750284">
                <w:pPr>
                  <w:pStyle w:val="BodyText"/>
                  <w:rPr>
                    <w:highlight w:val="yellow"/>
                  </w:rPr>
                </w:pPr>
                <w:r>
                  <w:rPr>
                    <w:szCs w:val="22"/>
                  </w:rPr>
                  <w:t>3(Kritiek)</w:t>
                </w:r>
              </w:p>
            </w:tc>
          </w:sdtContent>
        </w:sdt>
      </w:tr>
      <w:tr w:rsidR="00750284" w:rsidRPr="00611598" w14:paraId="52E67975" w14:textId="77777777" w:rsidTr="005048F3">
        <w:tc>
          <w:tcPr>
            <w:tcW w:w="4405" w:type="dxa"/>
            <w:shd w:val="clear" w:color="auto" w:fill="D9D9D9" w:themeFill="background1" w:themeFillShade="D9"/>
          </w:tcPr>
          <w:p w14:paraId="3CBAC985" w14:textId="4BDAD137" w:rsidR="00750284" w:rsidRPr="00D83D22" w:rsidRDefault="00750284" w:rsidP="00750284">
            <w:pPr>
              <w:pStyle w:val="BodyText"/>
              <w:rPr>
                <w:b/>
                <w:bCs/>
              </w:rPr>
            </w:pPr>
            <w:r w:rsidRPr="00D83D22">
              <w:rPr>
                <w:b/>
                <w:bCs/>
              </w:rPr>
              <w:t>Integrity (</w:t>
            </w:r>
            <w:proofErr w:type="spellStart"/>
            <w:r w:rsidRPr="00D83D22">
              <w:rPr>
                <w:b/>
                <w:bCs/>
              </w:rPr>
              <w:t>Integriteit</w:t>
            </w:r>
            <w:proofErr w:type="spellEnd"/>
            <w:r w:rsidRPr="00D83D22">
              <w:rPr>
                <w:b/>
                <w:bCs/>
              </w:rPr>
              <w:t>)</w:t>
            </w:r>
          </w:p>
        </w:tc>
        <w:sdt>
          <w:sdtPr>
            <w:rPr>
              <w:szCs w:val="22"/>
            </w:rPr>
            <w:alias w:val="Select"/>
            <w:tag w:val="Select"/>
            <w:id w:val="-1758354972"/>
            <w:placeholder>
              <w:docPart w:val="8699DC2A30A74E6280EBA218F558EE13"/>
            </w:placeholder>
            <w:dropDownList>
              <w:listItem w:displayText="Select" w:value="Select"/>
              <w:listItem w:displayText="1(beschermd)" w:value="1(beschermd)"/>
              <w:listItem w:displayText="2(hoog)" w:value="2(hoog)"/>
            </w:dropDownList>
          </w:sdtPr>
          <w:sdtContent>
            <w:tc>
              <w:tcPr>
                <w:tcW w:w="4230" w:type="dxa"/>
                <w:shd w:val="clear" w:color="auto" w:fill="auto"/>
              </w:tcPr>
              <w:p w14:paraId="64D1D5EC" w14:textId="24D2F248" w:rsidR="00750284" w:rsidRPr="00235954" w:rsidRDefault="00E75237" w:rsidP="00750284">
                <w:pPr>
                  <w:pStyle w:val="BodyText"/>
                  <w:rPr>
                    <w:highlight w:val="yellow"/>
                  </w:rPr>
                </w:pPr>
                <w:r>
                  <w:rPr>
                    <w:szCs w:val="22"/>
                  </w:rPr>
                  <w:t>2(hoog)</w:t>
                </w:r>
              </w:p>
            </w:tc>
          </w:sdtContent>
        </w:sdt>
      </w:tr>
      <w:tr w:rsidR="00750284" w:rsidRPr="00611598" w14:paraId="08605B7C" w14:textId="77777777" w:rsidTr="005048F3">
        <w:tc>
          <w:tcPr>
            <w:tcW w:w="4405" w:type="dxa"/>
            <w:shd w:val="clear" w:color="auto" w:fill="D9D9D9" w:themeFill="background1" w:themeFillShade="D9"/>
          </w:tcPr>
          <w:p w14:paraId="6ECE5DEF" w14:textId="57164DE2" w:rsidR="00750284" w:rsidRPr="00D83D22" w:rsidRDefault="00750284" w:rsidP="00750284">
            <w:pPr>
              <w:pStyle w:val="BodyText"/>
              <w:rPr>
                <w:b/>
                <w:bCs/>
              </w:rPr>
            </w:pPr>
            <w:r w:rsidRPr="00D83D22">
              <w:rPr>
                <w:b/>
                <w:bCs/>
              </w:rPr>
              <w:t>Confidentiality (</w:t>
            </w:r>
            <w:proofErr w:type="spellStart"/>
            <w:r w:rsidRPr="00D83D22">
              <w:rPr>
                <w:b/>
                <w:bCs/>
              </w:rPr>
              <w:t>Vertrouwelijkheid</w:t>
            </w:r>
            <w:proofErr w:type="spellEnd"/>
            <w:r w:rsidRPr="00D83D22">
              <w:rPr>
                <w:b/>
                <w:bCs/>
              </w:rPr>
              <w:t>)</w:t>
            </w:r>
          </w:p>
        </w:tc>
        <w:sdt>
          <w:sdtPr>
            <w:rPr>
              <w:szCs w:val="22"/>
            </w:rPr>
            <w:alias w:val="Select"/>
            <w:tag w:val="Select"/>
            <w:id w:val="649029988"/>
            <w:placeholder>
              <w:docPart w:val="902739571E054495A148B70A72719E5D"/>
            </w:placeholder>
            <w:dropDownList>
              <w:listItem w:displayText="Select" w:value="Select"/>
              <w:listItem w:displayText="0(openbaar)" w:value="0(openbaar)"/>
              <w:listItem w:displayText="1(Bedrijfsvertrouwelijk)" w:value="1(Bedrijfsvertrouwelijk)"/>
              <w:listItem w:displayText="2(Vertrouwelijk)" w:value="2(Vertrouwelijk)"/>
              <w:listItem w:displayText="2+(Extra vertrouwelijk)" w:value="2+(Extra vertrouwelijk)"/>
              <w:listItem w:displayText="3(Strikt vertrouwelijk)" w:value="3(Strikt vertrouwelijk)"/>
            </w:dropDownList>
          </w:sdtPr>
          <w:sdtContent>
            <w:tc>
              <w:tcPr>
                <w:tcW w:w="4230" w:type="dxa"/>
                <w:shd w:val="clear" w:color="auto" w:fill="auto"/>
              </w:tcPr>
              <w:p w14:paraId="7DF69142" w14:textId="245FF9B2" w:rsidR="00750284" w:rsidRPr="00235954" w:rsidRDefault="00E75237" w:rsidP="00750284">
                <w:pPr>
                  <w:pStyle w:val="BodyText"/>
                  <w:rPr>
                    <w:highlight w:val="yellow"/>
                  </w:rPr>
                </w:pPr>
                <w:r>
                  <w:rPr>
                    <w:szCs w:val="22"/>
                  </w:rPr>
                  <w:t>2+(Extra vertrouwelijk)</w:t>
                </w:r>
              </w:p>
            </w:tc>
          </w:sdtContent>
        </w:sdt>
      </w:tr>
      <w:tr w:rsidR="008937E7" w:rsidRPr="00611598" w14:paraId="32680AB3" w14:textId="77777777" w:rsidTr="005048F3">
        <w:tc>
          <w:tcPr>
            <w:tcW w:w="4405" w:type="dxa"/>
            <w:shd w:val="clear" w:color="auto" w:fill="D9D9D9" w:themeFill="background1" w:themeFillShade="D9"/>
          </w:tcPr>
          <w:p w14:paraId="680667F9" w14:textId="46F72A3F" w:rsidR="008937E7" w:rsidRPr="00D83D22" w:rsidRDefault="008937E7" w:rsidP="008937E7">
            <w:pPr>
              <w:pStyle w:val="BodyText"/>
              <w:rPr>
                <w:b/>
                <w:bCs/>
              </w:rPr>
            </w:pPr>
            <w:r w:rsidRPr="00D83D22">
              <w:rPr>
                <w:b/>
                <w:bCs/>
              </w:rPr>
              <w:t>Type of information /Data Classification</w:t>
            </w:r>
          </w:p>
        </w:tc>
        <w:tc>
          <w:tcPr>
            <w:tcW w:w="4230" w:type="dxa"/>
            <w:shd w:val="clear" w:color="auto" w:fill="auto"/>
          </w:tcPr>
          <w:p w14:paraId="58CFAE8C" w14:textId="687A096E" w:rsidR="008937E7" w:rsidRPr="00235954" w:rsidRDefault="008937E7" w:rsidP="008937E7">
            <w:pPr>
              <w:pStyle w:val="BodyText"/>
              <w:rPr>
                <w:highlight w:val="yellow"/>
              </w:rPr>
            </w:pPr>
            <w:r w:rsidRPr="00C26A83">
              <w:t>Private information for customers or 3</w:t>
            </w:r>
            <w:r w:rsidRPr="00C26A83">
              <w:rPr>
                <w:vertAlign w:val="superscript"/>
              </w:rPr>
              <w:t>rd</w:t>
            </w:r>
            <w:r w:rsidRPr="00C26A83">
              <w:t xml:space="preserve"> </w:t>
            </w:r>
            <w:proofErr w:type="gramStart"/>
            <w:r w:rsidRPr="00C26A83">
              <w:t>party</w:t>
            </w:r>
            <w:proofErr w:type="gramEnd"/>
          </w:p>
        </w:tc>
      </w:tr>
    </w:tbl>
    <w:p w14:paraId="7389B41F" w14:textId="40EEB694" w:rsidR="00216D49" w:rsidRDefault="00216D49" w:rsidP="00726E8C">
      <w:pPr>
        <w:pStyle w:val="BodyText"/>
      </w:pPr>
    </w:p>
    <w:p w14:paraId="2FB013B4" w14:textId="217A1E99" w:rsidR="00726E8C" w:rsidRDefault="003F1E1F" w:rsidP="0052655E">
      <w:pPr>
        <w:pStyle w:val="Heading3"/>
        <w:ind w:hanging="815"/>
      </w:pPr>
      <w:bookmarkStart w:id="51" w:name="_Applicable_security_and"/>
      <w:bookmarkEnd w:id="51"/>
      <w:r>
        <w:t xml:space="preserve">Applicable </w:t>
      </w:r>
      <w:r w:rsidR="00325ECF">
        <w:t>security and compliance frameworks</w:t>
      </w:r>
    </w:p>
    <w:tbl>
      <w:tblPr>
        <w:tblStyle w:val="GridTable4"/>
        <w:tblW w:w="10060" w:type="dxa"/>
        <w:tblLook w:val="04A0" w:firstRow="1" w:lastRow="0" w:firstColumn="1" w:lastColumn="0" w:noHBand="0" w:noVBand="1"/>
      </w:tblPr>
      <w:tblGrid>
        <w:gridCol w:w="3136"/>
        <w:gridCol w:w="3076"/>
        <w:gridCol w:w="3848"/>
      </w:tblGrid>
      <w:tr w:rsidR="00F902C5" w14:paraId="649283ED" w14:textId="36D71672" w:rsidTr="00B33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tcBorders>
              <w:right w:val="single" w:sz="4" w:space="0" w:color="auto"/>
            </w:tcBorders>
            <w:shd w:val="clear" w:color="auto" w:fill="D9D9D9" w:themeFill="background1" w:themeFillShade="D9"/>
          </w:tcPr>
          <w:p w14:paraId="0E779D22" w14:textId="401B8916" w:rsidR="00F902C5" w:rsidRPr="003F1790" w:rsidRDefault="00F902C5" w:rsidP="00325ECF">
            <w:pPr>
              <w:pStyle w:val="BodyText"/>
              <w:rPr>
                <w:color w:val="000000" w:themeColor="text1"/>
                <w:szCs w:val="22"/>
              </w:rPr>
            </w:pPr>
            <w:r w:rsidRPr="003F1790">
              <w:rPr>
                <w:color w:val="000000" w:themeColor="text1"/>
                <w:szCs w:val="22"/>
              </w:rPr>
              <w:t>Security &amp; Compliance Framework</w:t>
            </w:r>
          </w:p>
        </w:tc>
        <w:tc>
          <w:tcPr>
            <w:tcW w:w="3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c>
          <w:tcPr>
            <w:tcW w:w="3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84DF77" w14:textId="00E37CFD" w:rsidR="00F902C5" w:rsidRPr="003F1790" w:rsidRDefault="00F902C5"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Pr>
                <w:color w:val="000000" w:themeColor="text1"/>
                <w:szCs w:val="22"/>
              </w:rPr>
              <w:t>Comments</w:t>
            </w:r>
          </w:p>
        </w:tc>
      </w:tr>
      <w:tr w:rsidR="00F902C5" w14:paraId="27FA6CB9" w14:textId="33648314"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63DBF815" w14:textId="4DC73E05" w:rsidR="00F902C5" w:rsidRPr="00067B08" w:rsidRDefault="00F902C5" w:rsidP="00325ECF">
            <w:pPr>
              <w:pStyle w:val="BodyText"/>
              <w:rPr>
                <w:szCs w:val="22"/>
              </w:rPr>
            </w:pPr>
            <w:r>
              <w:rPr>
                <w:szCs w:val="22"/>
              </w:rPr>
              <w:t>BIO</w:t>
            </w:r>
          </w:p>
        </w:tc>
        <w:sdt>
          <w:sdtPr>
            <w:rPr>
              <w:szCs w:val="22"/>
            </w:rPr>
            <w:alias w:val="Select"/>
            <w:tag w:val="Select"/>
            <w:id w:val="-1038273273"/>
            <w:placeholder>
              <w:docPart w:val="6F17B71CBCBC43C39FE1F407BADAC71F"/>
            </w:placeholder>
            <w:dropDownList>
              <w:listItem w:displayText="Select" w:value="Select"/>
              <w:listItem w:displayText="Yes (applicable)" w:value="Yes (applicable)"/>
              <w:listItem w:displayText="No (not applicable)" w:value="No (not applicable)"/>
            </w:dropDownList>
          </w:sdtPr>
          <w:sdtContent>
            <w:tc>
              <w:tcPr>
                <w:tcW w:w="3076" w:type="dxa"/>
                <w:tcBorders>
                  <w:top w:val="single" w:sz="4" w:space="0" w:color="auto"/>
                </w:tcBorders>
                <w:shd w:val="clear" w:color="auto" w:fill="auto"/>
              </w:tcPr>
              <w:p w14:paraId="08C9276E" w14:textId="390C84DB" w:rsidR="00F902C5" w:rsidRPr="007414F5" w:rsidRDefault="00655B8D"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 (applicable)</w:t>
                </w:r>
              </w:p>
            </w:tc>
          </w:sdtContent>
        </w:sdt>
        <w:tc>
          <w:tcPr>
            <w:tcW w:w="3848" w:type="dxa"/>
            <w:tcBorders>
              <w:top w:val="single" w:sz="4" w:space="0" w:color="auto"/>
            </w:tcBorders>
            <w:shd w:val="clear" w:color="auto" w:fill="auto"/>
          </w:tcPr>
          <w:p w14:paraId="32056730" w14:textId="26844A09" w:rsidR="00F902C5" w:rsidRPr="007414F5" w:rsidRDefault="00F902C5"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sidRPr="007414F5">
              <w:rPr>
                <w:szCs w:val="22"/>
              </w:rPr>
              <w:t xml:space="preserve">If </w:t>
            </w:r>
            <w:r w:rsidR="00CA7DE6">
              <w:rPr>
                <w:szCs w:val="22"/>
              </w:rPr>
              <w:t xml:space="preserve">Not </w:t>
            </w:r>
            <w:r w:rsidR="007414F5">
              <w:rPr>
                <w:szCs w:val="22"/>
              </w:rPr>
              <w:t>Applicable</w:t>
            </w:r>
            <w:r w:rsidR="00D20A78">
              <w:rPr>
                <w:szCs w:val="22"/>
              </w:rPr>
              <w:t xml:space="preserve"> (Not compliant)</w:t>
            </w:r>
            <w:r w:rsidR="00CA7DE6">
              <w:rPr>
                <w:szCs w:val="22"/>
              </w:rPr>
              <w:t xml:space="preserve"> </w:t>
            </w:r>
            <w:r w:rsidRPr="007414F5">
              <w:rPr>
                <w:szCs w:val="22"/>
              </w:rPr>
              <w:t>please explain</w:t>
            </w:r>
          </w:p>
        </w:tc>
      </w:tr>
      <w:tr w:rsidR="00F902C5" w14:paraId="23C4F144" w14:textId="31A53C00"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4D29ACCE" w14:textId="5D10917C" w:rsidR="00F902C5" w:rsidRPr="00A32239" w:rsidRDefault="00F902C5" w:rsidP="00067B08">
            <w:pPr>
              <w:pStyle w:val="BodyText"/>
              <w:rPr>
                <w:szCs w:val="22"/>
                <w:lang w:val="nl-NL"/>
              </w:rPr>
            </w:pPr>
            <w:proofErr w:type="gramStart"/>
            <w:r w:rsidRPr="00A32239">
              <w:rPr>
                <w:szCs w:val="22"/>
                <w:lang w:val="nl-NL"/>
              </w:rPr>
              <w:t>AVG /</w:t>
            </w:r>
            <w:proofErr w:type="gramEnd"/>
            <w:r w:rsidRPr="00A32239">
              <w:rPr>
                <w:szCs w:val="22"/>
                <w:lang w:val="nl-NL"/>
              </w:rPr>
              <w:t xml:space="preserve"> GDPR</w:t>
            </w:r>
          </w:p>
        </w:tc>
        <w:sdt>
          <w:sdtPr>
            <w:rPr>
              <w:szCs w:val="22"/>
            </w:rPr>
            <w:alias w:val="Select"/>
            <w:tag w:val="Select"/>
            <w:id w:val="-11140881"/>
            <w:placeholder>
              <w:docPart w:val="B41159FC2615417582BF5144319AA519"/>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52D72C22" w14:textId="42D08698" w:rsidR="00F902C5" w:rsidRPr="007414F5" w:rsidRDefault="00655B8D"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Yes (applicable)</w:t>
                </w:r>
              </w:p>
            </w:tc>
          </w:sdtContent>
        </w:sdt>
        <w:tc>
          <w:tcPr>
            <w:tcW w:w="3848" w:type="dxa"/>
          </w:tcPr>
          <w:p w14:paraId="2AFB94D5" w14:textId="4039C2AA" w:rsidR="00F902C5" w:rsidRPr="007414F5" w:rsidRDefault="00B33C40"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sidRPr="007414F5">
              <w:rPr>
                <w:szCs w:val="22"/>
              </w:rPr>
              <w:t xml:space="preserve">Only select </w:t>
            </w:r>
            <w:r w:rsidR="00C509E2" w:rsidRPr="007414F5">
              <w:rPr>
                <w:szCs w:val="22"/>
              </w:rPr>
              <w:t>No if</w:t>
            </w:r>
            <w:r w:rsidRPr="007414F5">
              <w:rPr>
                <w:szCs w:val="22"/>
              </w:rPr>
              <w:t xml:space="preserve"> no personal data is handled</w:t>
            </w:r>
            <w:r w:rsidR="00C509E2" w:rsidRPr="007414F5">
              <w:rPr>
                <w:szCs w:val="22"/>
              </w:rPr>
              <w:t>.</w:t>
            </w:r>
            <w:r w:rsidRPr="007414F5">
              <w:rPr>
                <w:szCs w:val="22"/>
              </w:rPr>
              <w:t xml:space="preserve"> GPDR is mandatory in all other cases</w:t>
            </w:r>
          </w:p>
        </w:tc>
      </w:tr>
      <w:tr w:rsidR="00F902C5" w14:paraId="08B802E0" w14:textId="1E3152C6"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55687A2B" w14:textId="61FFCF67" w:rsidR="00F902C5" w:rsidRPr="003F1790" w:rsidRDefault="00F902C5" w:rsidP="00067B08">
            <w:pPr>
              <w:pStyle w:val="BodyText"/>
              <w:rPr>
                <w:szCs w:val="22"/>
              </w:rPr>
            </w:pPr>
            <w:r w:rsidRPr="003F1790">
              <w:rPr>
                <w:szCs w:val="22"/>
              </w:rPr>
              <w:t>DIGID</w:t>
            </w:r>
          </w:p>
        </w:tc>
        <w:sdt>
          <w:sdtPr>
            <w:rPr>
              <w:szCs w:val="22"/>
            </w:rPr>
            <w:alias w:val="Select"/>
            <w:tag w:val="Select"/>
            <w:id w:val="-1771779481"/>
            <w:placeholder>
              <w:docPart w:val="957B5B97C0B24389A3AECBA0E51272FF"/>
            </w:placeholder>
            <w:dropDownList>
              <w:listItem w:displayText="Select" w:value="Select"/>
              <w:listItem w:displayText="Yes (applicable)" w:value="Yes (applicable)"/>
              <w:listItem w:displayText="No (not applicable)" w:value="No (not applicable)"/>
            </w:dropDownList>
          </w:sdtPr>
          <w:sdtContent>
            <w:tc>
              <w:tcPr>
                <w:tcW w:w="3076" w:type="dxa"/>
                <w:shd w:val="clear" w:color="auto" w:fill="auto"/>
              </w:tcPr>
              <w:p w14:paraId="2423B3DE" w14:textId="232C0885" w:rsidR="00F902C5" w:rsidRPr="007414F5" w:rsidRDefault="00655B8D"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 (not applicable)</w:t>
                </w:r>
              </w:p>
            </w:tc>
          </w:sdtContent>
        </w:sdt>
        <w:tc>
          <w:tcPr>
            <w:tcW w:w="3848" w:type="dxa"/>
            <w:shd w:val="clear" w:color="auto" w:fill="auto"/>
          </w:tcPr>
          <w:p w14:paraId="65413B76"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r w:rsidR="00F902C5" w14:paraId="618EEA0C" w14:textId="545BCB7F" w:rsidTr="00B33C40">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20D4483B" w14:textId="528C81DC" w:rsidR="00F902C5" w:rsidRPr="003F1790" w:rsidRDefault="00F902C5" w:rsidP="00067B08">
            <w:pPr>
              <w:pStyle w:val="BodyText"/>
              <w:rPr>
                <w:szCs w:val="22"/>
              </w:rPr>
            </w:pPr>
            <w:r w:rsidRPr="003F1790">
              <w:rPr>
                <w:szCs w:val="22"/>
              </w:rPr>
              <w:t>SUWI</w:t>
            </w:r>
          </w:p>
        </w:tc>
        <w:sdt>
          <w:sdtPr>
            <w:rPr>
              <w:szCs w:val="22"/>
            </w:rPr>
            <w:alias w:val="Select"/>
            <w:tag w:val="Select"/>
            <w:id w:val="-1361352244"/>
            <w:placeholder>
              <w:docPart w:val="799DACB09E1C422CA42F684C5669F402"/>
            </w:placeholder>
            <w:dropDownList>
              <w:listItem w:displayText="Select" w:value="Select"/>
              <w:listItem w:displayText="Yes" w:value="Yes"/>
              <w:listItem w:displayText="No" w:value="No"/>
            </w:dropDownList>
          </w:sdtPr>
          <w:sdtContent>
            <w:tc>
              <w:tcPr>
                <w:tcW w:w="3076" w:type="dxa"/>
                <w:shd w:val="clear" w:color="auto" w:fill="auto"/>
              </w:tcPr>
              <w:p w14:paraId="0AE3D5D4" w14:textId="6914D7FF" w:rsidR="00F902C5" w:rsidRPr="007414F5" w:rsidRDefault="00655B8D" w:rsidP="00067B08">
                <w:pPr>
                  <w:pStyle w:val="BodyText"/>
                  <w:cnfStyle w:val="000000000000" w:firstRow="0" w:lastRow="0" w:firstColumn="0" w:lastColumn="0" w:oddVBand="0" w:evenVBand="0" w:oddHBand="0" w:evenHBand="0" w:firstRowFirstColumn="0" w:firstRowLastColumn="0" w:lastRowFirstColumn="0" w:lastRowLastColumn="0"/>
                  <w:rPr>
                    <w:szCs w:val="22"/>
                  </w:rPr>
                </w:pPr>
                <w:r>
                  <w:rPr>
                    <w:szCs w:val="22"/>
                  </w:rPr>
                  <w:t>No</w:t>
                </w:r>
              </w:p>
            </w:tc>
          </w:sdtContent>
        </w:sdt>
        <w:tc>
          <w:tcPr>
            <w:tcW w:w="3848" w:type="dxa"/>
          </w:tcPr>
          <w:p w14:paraId="609AB488" w14:textId="77777777" w:rsidR="00F902C5" w:rsidRDefault="00F902C5"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p>
        </w:tc>
      </w:tr>
      <w:tr w:rsidR="00F902C5" w14:paraId="1363105B" w14:textId="49D17568" w:rsidTr="007414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6" w:type="dxa"/>
            <w:shd w:val="clear" w:color="auto" w:fill="auto"/>
          </w:tcPr>
          <w:p w14:paraId="13BAEA4B" w14:textId="7DC4235D" w:rsidR="00F902C5" w:rsidRPr="003F1790" w:rsidRDefault="00F902C5" w:rsidP="00067B08">
            <w:pPr>
              <w:pStyle w:val="BodyText"/>
              <w:rPr>
                <w:szCs w:val="22"/>
              </w:rPr>
            </w:pPr>
            <w:r w:rsidRPr="003F1790">
              <w:rPr>
                <w:szCs w:val="22"/>
              </w:rPr>
              <w:t>Additional frameworks</w:t>
            </w:r>
          </w:p>
        </w:tc>
        <w:tc>
          <w:tcPr>
            <w:tcW w:w="3076" w:type="dxa"/>
            <w:shd w:val="clear" w:color="auto" w:fill="auto"/>
          </w:tcPr>
          <w:p w14:paraId="04BAF559" w14:textId="6C14A0A7" w:rsidR="00F902C5" w:rsidRPr="007414F5" w:rsidRDefault="00655B8D" w:rsidP="00067B08">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Not applicable</w:t>
            </w:r>
          </w:p>
        </w:tc>
        <w:tc>
          <w:tcPr>
            <w:tcW w:w="3848" w:type="dxa"/>
            <w:shd w:val="clear" w:color="auto" w:fill="auto"/>
          </w:tcPr>
          <w:p w14:paraId="0391E41C" w14:textId="77777777" w:rsidR="00F902C5" w:rsidRDefault="00F902C5"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p>
        </w:tc>
      </w:tr>
    </w:tbl>
    <w:p w14:paraId="107E6D2E" w14:textId="77777777" w:rsidR="00B322C3" w:rsidRPr="00A7162C" w:rsidRDefault="00B322C3" w:rsidP="00A7162C">
      <w:pPr>
        <w:pStyle w:val="BodyText"/>
      </w:pPr>
    </w:p>
    <w:p w14:paraId="5ECEF613" w14:textId="4A737D76" w:rsidR="00AD61B5" w:rsidRDefault="004D4351" w:rsidP="00545ECA">
      <w:pPr>
        <w:pStyle w:val="Heading2"/>
        <w:ind w:right="180"/>
      </w:pPr>
      <w:bookmarkStart w:id="52" w:name="_Toc154055230"/>
      <w:r>
        <w:t xml:space="preserve">System </w:t>
      </w:r>
      <w:r w:rsidR="00373996">
        <w:t>and Software requirements</w:t>
      </w:r>
      <w:bookmarkEnd w:id="52"/>
    </w:p>
    <w:p w14:paraId="4284D58F" w14:textId="212F249A" w:rsidR="00A7162C" w:rsidRDefault="005F68D0" w:rsidP="00A7162C">
      <w:pPr>
        <w:pStyle w:val="Heading3"/>
        <w:ind w:left="180" w:hanging="180"/>
      </w:pPr>
      <w:bookmarkStart w:id="53" w:name="_Private_Cloud_system"/>
      <w:bookmarkEnd w:id="53"/>
      <w:r>
        <w:t>Private Cloud system</w:t>
      </w:r>
    </w:p>
    <w:p w14:paraId="74A9BE30" w14:textId="6BA01F33" w:rsidR="007872F4" w:rsidRDefault="00007A33" w:rsidP="004D47D6">
      <w:pPr>
        <w:pStyle w:val="Heading4"/>
        <w:tabs>
          <w:tab w:val="clear" w:pos="1260"/>
          <w:tab w:val="left" w:pos="900"/>
        </w:tabs>
        <w:ind w:left="-90" w:firstLine="90"/>
      </w:pPr>
      <w:r>
        <w:t>System (</w:t>
      </w:r>
      <w:r w:rsidR="007872F4">
        <w:t>O</w:t>
      </w:r>
      <w:r w:rsidR="003E7753">
        <w:t>perating system</w:t>
      </w:r>
      <w:r w:rsidR="00E9556E">
        <w:t xml:space="preserve"> (OS)</w:t>
      </w:r>
      <w:r>
        <w:t>)</w:t>
      </w:r>
    </w:p>
    <w:tbl>
      <w:tblPr>
        <w:tblW w:w="8270" w:type="dxa"/>
        <w:tblCellMar>
          <w:left w:w="0" w:type="dxa"/>
          <w:right w:w="0" w:type="dxa"/>
        </w:tblCellMar>
        <w:tblLook w:val="04A0" w:firstRow="1" w:lastRow="0" w:firstColumn="1" w:lastColumn="0" w:noHBand="0" w:noVBand="1"/>
      </w:tblPr>
      <w:tblGrid>
        <w:gridCol w:w="3320"/>
        <w:gridCol w:w="3510"/>
        <w:gridCol w:w="1440"/>
      </w:tblGrid>
      <w:tr w:rsidR="00314BCD" w:rsidRPr="001003AC" w14:paraId="4447C675"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83DAA32" w14:textId="08DCB5F6" w:rsidR="003C7ADA" w:rsidRDefault="003C7ADA" w:rsidP="00E66762">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4B844501" w14:textId="0FF4AA80" w:rsidR="00314BCD" w:rsidRPr="001003AC" w:rsidRDefault="00314BCD" w:rsidP="00E66762">
            <w:pPr>
              <w:rPr>
                <w:rFonts w:ascii="Calibri" w:eastAsiaTheme="minorHAnsi" w:hAnsi="Calibri"/>
                <w:b/>
                <w:bCs/>
                <w:color w:val="000000" w:themeColor="text1"/>
                <w:szCs w:val="22"/>
                <w:lang w:bidi="ar-SA"/>
              </w:rPr>
            </w:pPr>
            <w:r>
              <w:rPr>
                <w:b/>
                <w:bCs/>
                <w:color w:val="000000" w:themeColor="text1"/>
                <w:szCs w:val="22"/>
              </w:rPr>
              <w:t>Operating System</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C581999" w14:textId="77777777" w:rsidR="00314BCD" w:rsidRDefault="00314BCD" w:rsidP="00E66762">
            <w:pPr>
              <w:rPr>
                <w:b/>
                <w:bCs/>
                <w:color w:val="000000" w:themeColor="text1"/>
                <w:szCs w:val="22"/>
              </w:rPr>
            </w:pPr>
            <w:r>
              <w:rPr>
                <w:b/>
                <w:bCs/>
                <w:color w:val="000000" w:themeColor="text1"/>
                <w:szCs w:val="22"/>
              </w:rPr>
              <w:t>Version</w:t>
            </w:r>
          </w:p>
        </w:tc>
      </w:tr>
      <w:tr w:rsidR="00314BCD" w:rsidRPr="009C79B7" w14:paraId="477F079F" w14:textId="77777777" w:rsidTr="004C117C">
        <w:tc>
          <w:tcPr>
            <w:tcW w:w="3320" w:type="dxa"/>
            <w:tcBorders>
              <w:top w:val="nil"/>
              <w:left w:val="single" w:sz="8" w:space="0" w:color="666666"/>
              <w:bottom w:val="single" w:sz="8" w:space="0" w:color="666666"/>
              <w:right w:val="single" w:sz="8" w:space="0" w:color="666666"/>
            </w:tcBorders>
          </w:tcPr>
          <w:p w14:paraId="6A069780" w14:textId="21F40FBC" w:rsidR="00392E1A" w:rsidRPr="007414F5" w:rsidRDefault="007414F5" w:rsidP="00E66762">
            <w:pPr>
              <w:rPr>
                <w:color w:val="auto"/>
                <w:szCs w:val="22"/>
              </w:rPr>
            </w:pPr>
            <w:r w:rsidRPr="007414F5">
              <w:rPr>
                <w:color w:val="auto"/>
                <w:szCs w:val="22"/>
              </w:rPr>
              <w:t xml:space="preserve">&lt;example: </w:t>
            </w:r>
            <w:r w:rsidR="00392E1A" w:rsidRPr="007414F5">
              <w:rPr>
                <w:color w:val="auto"/>
                <w:szCs w:val="22"/>
              </w:rPr>
              <w:t>Database server 1</w:t>
            </w:r>
            <w:r w:rsidRPr="007414F5">
              <w:rPr>
                <w:color w:val="auto"/>
                <w:szCs w:val="22"/>
              </w:rPr>
              <w:t xml:space="preserve">&gt; </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0954854" w14:textId="1B6F1F9C" w:rsidR="00314BCD" w:rsidRPr="007414F5" w:rsidRDefault="007414F5" w:rsidP="00E66762">
            <w:pPr>
              <w:rPr>
                <w:color w:val="auto"/>
                <w:szCs w:val="22"/>
              </w:rPr>
            </w:pPr>
            <w:r w:rsidRPr="007414F5">
              <w:rPr>
                <w:color w:val="auto"/>
                <w:szCs w:val="22"/>
              </w:rPr>
              <w:t>&lt;</w:t>
            </w:r>
            <w:r w:rsidR="00392E1A" w:rsidRPr="007414F5">
              <w:rPr>
                <w:color w:val="auto"/>
                <w:szCs w:val="22"/>
              </w:rPr>
              <w:t>RHEL</w:t>
            </w:r>
            <w:r w:rsidRPr="007414F5">
              <w:rPr>
                <w:color w:val="auto"/>
                <w:szCs w:val="22"/>
              </w:rPr>
              <w:t>&gt;</w:t>
            </w:r>
          </w:p>
        </w:tc>
        <w:tc>
          <w:tcPr>
            <w:tcW w:w="1440" w:type="dxa"/>
            <w:tcBorders>
              <w:top w:val="nil"/>
              <w:left w:val="single" w:sz="8" w:space="0" w:color="666666"/>
              <w:bottom w:val="single" w:sz="8" w:space="0" w:color="666666"/>
              <w:right w:val="single" w:sz="8" w:space="0" w:color="666666"/>
            </w:tcBorders>
          </w:tcPr>
          <w:p w14:paraId="4A047F7A" w14:textId="50079C1E" w:rsidR="00314BCD" w:rsidRPr="007414F5" w:rsidRDefault="007414F5" w:rsidP="00E66762">
            <w:pPr>
              <w:rPr>
                <w:color w:val="auto"/>
                <w:szCs w:val="22"/>
              </w:rPr>
            </w:pPr>
            <w:r w:rsidRPr="007414F5">
              <w:rPr>
                <w:color w:val="auto"/>
                <w:szCs w:val="22"/>
              </w:rPr>
              <w:t>&lt;</w:t>
            </w:r>
            <w:r w:rsidR="00392E1A" w:rsidRPr="007414F5">
              <w:rPr>
                <w:color w:val="auto"/>
                <w:szCs w:val="22"/>
              </w:rPr>
              <w:t>8.5</w:t>
            </w:r>
            <w:r w:rsidRPr="007414F5">
              <w:rPr>
                <w:color w:val="auto"/>
                <w:szCs w:val="22"/>
              </w:rPr>
              <w:t>&gt;</w:t>
            </w:r>
          </w:p>
        </w:tc>
      </w:tr>
      <w:tr w:rsidR="00314BCD" w:rsidRPr="009C79B7" w14:paraId="2E7085B9" w14:textId="77777777" w:rsidTr="004C117C">
        <w:tc>
          <w:tcPr>
            <w:tcW w:w="3320" w:type="dxa"/>
            <w:tcBorders>
              <w:top w:val="nil"/>
              <w:left w:val="single" w:sz="8" w:space="0" w:color="666666"/>
              <w:bottom w:val="single" w:sz="8" w:space="0" w:color="666666"/>
              <w:right w:val="single" w:sz="8" w:space="0" w:color="666666"/>
            </w:tcBorders>
          </w:tcPr>
          <w:p w14:paraId="03D32D3E" w14:textId="77777777" w:rsidR="0060371C" w:rsidRPr="001D54FD" w:rsidRDefault="0060371C" w:rsidP="00E66762">
            <w:pPr>
              <w:rPr>
                <w:color w:val="auto"/>
                <w:szCs w:val="22"/>
              </w:rPr>
            </w:pP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6F544A0E" w14:textId="5CFA27BC" w:rsidR="00314BCD" w:rsidRPr="001D54FD" w:rsidRDefault="00314BCD" w:rsidP="00E66762">
            <w:pPr>
              <w:rPr>
                <w:color w:val="auto"/>
                <w:szCs w:val="22"/>
              </w:rPr>
            </w:pPr>
          </w:p>
        </w:tc>
        <w:tc>
          <w:tcPr>
            <w:tcW w:w="1440" w:type="dxa"/>
            <w:tcBorders>
              <w:top w:val="nil"/>
              <w:left w:val="single" w:sz="8" w:space="0" w:color="666666"/>
              <w:bottom w:val="single" w:sz="8" w:space="0" w:color="666666"/>
              <w:right w:val="single" w:sz="8" w:space="0" w:color="666666"/>
            </w:tcBorders>
          </w:tcPr>
          <w:p w14:paraId="0FA9FF7D" w14:textId="77777777" w:rsidR="00314BCD" w:rsidRPr="001D54FD" w:rsidRDefault="00314BCD" w:rsidP="00E66762">
            <w:pPr>
              <w:rPr>
                <w:color w:val="auto"/>
                <w:szCs w:val="22"/>
              </w:rPr>
            </w:pPr>
          </w:p>
        </w:tc>
      </w:tr>
    </w:tbl>
    <w:p w14:paraId="40B6FCD2" w14:textId="78EB3D7E" w:rsidR="00BA0929" w:rsidRDefault="00BA0929" w:rsidP="00385139">
      <w:pPr>
        <w:pStyle w:val="Heading4"/>
        <w:ind w:left="900" w:hanging="900"/>
      </w:pPr>
      <w:bookmarkStart w:id="54" w:name="_System_capacity_forecast"/>
      <w:bookmarkEnd w:id="54"/>
      <w:r>
        <w:t>System capacity forecast (volumetrics)</w:t>
      </w:r>
    </w:p>
    <w:p w14:paraId="7B13230B" w14:textId="50515330" w:rsidR="00AD37AF" w:rsidRPr="00DF0DFF" w:rsidRDefault="00AD37AF" w:rsidP="00DF0DFF">
      <w:pPr>
        <w:pStyle w:val="BodyText"/>
        <w:rPr>
          <w:sz w:val="20"/>
        </w:rPr>
      </w:pPr>
    </w:p>
    <w:tbl>
      <w:tblPr>
        <w:tblW w:w="8270" w:type="dxa"/>
        <w:tblCellMar>
          <w:left w:w="0" w:type="dxa"/>
          <w:right w:w="0" w:type="dxa"/>
        </w:tblCellMar>
        <w:tblLook w:val="04A0" w:firstRow="1" w:lastRow="0" w:firstColumn="1" w:lastColumn="0" w:noHBand="0" w:noVBand="1"/>
      </w:tblPr>
      <w:tblGrid>
        <w:gridCol w:w="3320"/>
        <w:gridCol w:w="1170"/>
        <w:gridCol w:w="1170"/>
        <w:gridCol w:w="2610"/>
      </w:tblGrid>
      <w:tr w:rsidR="00BA0929" w14:paraId="0657CB44" w14:textId="77777777" w:rsidTr="007B1907">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70DEDB7" w14:textId="77777777" w:rsidR="00BA0929" w:rsidRDefault="00BA0929" w:rsidP="00F20DE8">
            <w:pPr>
              <w:rPr>
                <w:b/>
                <w:bCs/>
                <w:color w:val="000000" w:themeColor="text1"/>
                <w:szCs w:val="22"/>
              </w:rPr>
            </w:pPr>
            <w:r>
              <w:rPr>
                <w:b/>
                <w:bCs/>
                <w:color w:val="000000" w:themeColor="text1"/>
                <w:szCs w:val="22"/>
              </w:rPr>
              <w:t>Server(type)</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C654EC2" w14:textId="77777777" w:rsidR="00BA0929" w:rsidRPr="001003AC" w:rsidRDefault="00BA0929" w:rsidP="00F20DE8">
            <w:pPr>
              <w:rPr>
                <w:rFonts w:ascii="Calibri" w:eastAsiaTheme="minorHAnsi" w:hAnsi="Calibri"/>
                <w:b/>
                <w:bCs/>
                <w:color w:val="000000" w:themeColor="text1"/>
                <w:szCs w:val="22"/>
                <w:lang w:bidi="ar-SA"/>
              </w:rPr>
            </w:pPr>
            <w:r>
              <w:rPr>
                <w:b/>
                <w:bCs/>
                <w:color w:val="000000" w:themeColor="text1"/>
                <w:szCs w:val="22"/>
              </w:rPr>
              <w:t>vCPU</w:t>
            </w:r>
          </w:p>
        </w:tc>
        <w:tc>
          <w:tcPr>
            <w:tcW w:w="117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558B5B0A" w14:textId="77777777" w:rsidR="00BA0929" w:rsidRDefault="00BA0929" w:rsidP="00F20DE8">
            <w:pPr>
              <w:rPr>
                <w:b/>
                <w:bCs/>
                <w:color w:val="000000" w:themeColor="text1"/>
                <w:szCs w:val="22"/>
              </w:rPr>
            </w:pPr>
            <w:r>
              <w:rPr>
                <w:b/>
                <w:bCs/>
                <w:color w:val="000000" w:themeColor="text1"/>
                <w:szCs w:val="22"/>
              </w:rPr>
              <w:t>RAM (GB)</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C490DFA" w14:textId="77777777" w:rsidR="00BA0929" w:rsidRDefault="00BA0929" w:rsidP="00F20DE8">
            <w:pPr>
              <w:rPr>
                <w:b/>
                <w:bCs/>
                <w:color w:val="000000" w:themeColor="text1"/>
                <w:szCs w:val="22"/>
              </w:rPr>
            </w:pPr>
            <w:r>
              <w:rPr>
                <w:b/>
                <w:bCs/>
                <w:color w:val="000000" w:themeColor="text1"/>
                <w:szCs w:val="22"/>
              </w:rPr>
              <w:t>Data Storage (GB)</w:t>
            </w:r>
          </w:p>
          <w:p w14:paraId="5E30847E" w14:textId="43B517FA" w:rsidR="003069D1" w:rsidRPr="003069D1" w:rsidRDefault="003069D1" w:rsidP="00F20DE8">
            <w:pPr>
              <w:rPr>
                <w:bCs/>
                <w:color w:val="000000" w:themeColor="text1"/>
                <w:szCs w:val="22"/>
              </w:rPr>
            </w:pPr>
            <w:r w:rsidRPr="003069D1">
              <w:rPr>
                <w:bCs/>
                <w:color w:val="000000" w:themeColor="text1"/>
                <w:sz w:val="14"/>
                <w:szCs w:val="22"/>
              </w:rPr>
              <w:t>Data storage size for the OS is fixed</w:t>
            </w:r>
          </w:p>
        </w:tc>
      </w:tr>
      <w:tr w:rsidR="00BA0929" w:rsidRPr="00E52C01" w14:paraId="132A199D" w14:textId="77777777" w:rsidTr="007B1907">
        <w:tc>
          <w:tcPr>
            <w:tcW w:w="3320" w:type="dxa"/>
            <w:tcBorders>
              <w:top w:val="nil"/>
              <w:left w:val="single" w:sz="8" w:space="0" w:color="666666"/>
              <w:bottom w:val="single" w:sz="8" w:space="0" w:color="666666"/>
              <w:right w:val="single" w:sz="8" w:space="0" w:color="666666"/>
            </w:tcBorders>
          </w:tcPr>
          <w:p w14:paraId="711D9BFC" w14:textId="77777777" w:rsidR="00BA0929" w:rsidRPr="002B1A14" w:rsidRDefault="00BA0929" w:rsidP="00F20DE8">
            <w:pPr>
              <w:rPr>
                <w:color w:val="auto"/>
                <w:szCs w:val="22"/>
              </w:rPr>
            </w:pPr>
            <w:r w:rsidRPr="002B1A14">
              <w:rPr>
                <w:color w:val="auto"/>
                <w:szCs w:val="22"/>
              </w:rPr>
              <w:t>&lt;example: Database server 1&gt;</w:t>
            </w: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7F5F9CD" w14:textId="2B273959" w:rsidR="00BA0929" w:rsidRPr="002B1A14" w:rsidRDefault="00BA0929" w:rsidP="00F20DE8">
            <w:pPr>
              <w:rPr>
                <w:color w:val="auto"/>
                <w:szCs w:val="22"/>
              </w:rPr>
            </w:pPr>
          </w:p>
        </w:tc>
        <w:tc>
          <w:tcPr>
            <w:tcW w:w="1170" w:type="dxa"/>
            <w:tcBorders>
              <w:top w:val="nil"/>
              <w:left w:val="single" w:sz="8" w:space="0" w:color="666666"/>
              <w:bottom w:val="single" w:sz="8" w:space="0" w:color="666666"/>
              <w:right w:val="single" w:sz="8" w:space="0" w:color="666666"/>
            </w:tcBorders>
          </w:tcPr>
          <w:p w14:paraId="527CECA3" w14:textId="1ACFE240" w:rsidR="00BA0929" w:rsidRPr="002B1A14" w:rsidRDefault="00BA0929" w:rsidP="00F20DE8">
            <w:pPr>
              <w:rPr>
                <w:color w:val="auto"/>
                <w:szCs w:val="22"/>
              </w:rPr>
            </w:pPr>
          </w:p>
        </w:tc>
        <w:tc>
          <w:tcPr>
            <w:tcW w:w="2610" w:type="dxa"/>
            <w:tcBorders>
              <w:top w:val="nil"/>
              <w:left w:val="single" w:sz="8" w:space="0" w:color="666666"/>
              <w:bottom w:val="single" w:sz="8" w:space="0" w:color="666666"/>
              <w:right w:val="single" w:sz="8" w:space="0" w:color="666666"/>
            </w:tcBorders>
          </w:tcPr>
          <w:p w14:paraId="1D8F07C7" w14:textId="34277FB3" w:rsidR="00BA0929" w:rsidRPr="002B1A14" w:rsidRDefault="00BA0929" w:rsidP="00F20DE8">
            <w:pPr>
              <w:rPr>
                <w:color w:val="auto"/>
                <w:szCs w:val="22"/>
              </w:rPr>
            </w:pPr>
          </w:p>
        </w:tc>
      </w:tr>
      <w:tr w:rsidR="00BA0929" w:rsidRPr="00E52C01" w14:paraId="49A6FE58" w14:textId="77777777" w:rsidTr="007B1907">
        <w:tc>
          <w:tcPr>
            <w:tcW w:w="3320" w:type="dxa"/>
            <w:tcBorders>
              <w:top w:val="nil"/>
              <w:left w:val="single" w:sz="8" w:space="0" w:color="666666"/>
              <w:bottom w:val="single" w:sz="8" w:space="0" w:color="666666"/>
              <w:right w:val="single" w:sz="8" w:space="0" w:color="666666"/>
            </w:tcBorders>
          </w:tcPr>
          <w:p w14:paraId="512557FA"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20ACF7A6" w14:textId="77777777" w:rsidR="00BA0929" w:rsidRPr="00E52C01" w:rsidRDefault="00BA0929" w:rsidP="00F20DE8">
            <w:pPr>
              <w:rPr>
                <w:color w:val="auto"/>
                <w:szCs w:val="22"/>
                <w:highlight w:val="cyan"/>
              </w:rPr>
            </w:pPr>
          </w:p>
        </w:tc>
        <w:tc>
          <w:tcPr>
            <w:tcW w:w="1170" w:type="dxa"/>
            <w:tcBorders>
              <w:top w:val="nil"/>
              <w:left w:val="single" w:sz="8" w:space="0" w:color="666666"/>
              <w:bottom w:val="single" w:sz="8" w:space="0" w:color="666666"/>
              <w:right w:val="single" w:sz="8" w:space="0" w:color="666666"/>
            </w:tcBorders>
          </w:tcPr>
          <w:p w14:paraId="26A56F60" w14:textId="77777777" w:rsidR="00BA0929" w:rsidRPr="00E52C01" w:rsidRDefault="00BA0929" w:rsidP="00F20DE8">
            <w:pPr>
              <w:rPr>
                <w:color w:val="auto"/>
                <w:szCs w:val="22"/>
                <w:highlight w:val="cyan"/>
              </w:rPr>
            </w:pPr>
          </w:p>
        </w:tc>
        <w:tc>
          <w:tcPr>
            <w:tcW w:w="2610" w:type="dxa"/>
            <w:tcBorders>
              <w:top w:val="nil"/>
              <w:left w:val="single" w:sz="8" w:space="0" w:color="666666"/>
              <w:bottom w:val="single" w:sz="8" w:space="0" w:color="666666"/>
              <w:right w:val="single" w:sz="8" w:space="0" w:color="666666"/>
            </w:tcBorders>
          </w:tcPr>
          <w:p w14:paraId="33AE8813" w14:textId="77777777" w:rsidR="00BA0929" w:rsidRPr="00E52C01" w:rsidRDefault="00BA0929" w:rsidP="00F20DE8">
            <w:pPr>
              <w:rPr>
                <w:color w:val="auto"/>
                <w:szCs w:val="22"/>
                <w:highlight w:val="cyan"/>
              </w:rPr>
            </w:pPr>
          </w:p>
        </w:tc>
      </w:tr>
    </w:tbl>
    <w:p w14:paraId="272CB959" w14:textId="7DBDFDB0" w:rsidR="00F224FD" w:rsidRDefault="00F224FD" w:rsidP="00F224FD">
      <w:pPr>
        <w:pStyle w:val="Heading4"/>
        <w:ind w:left="900" w:hanging="900"/>
      </w:pPr>
      <w:r>
        <w:lastRenderedPageBreak/>
        <w:t>Availability</w:t>
      </w:r>
    </w:p>
    <w:tbl>
      <w:tblPr>
        <w:tblStyle w:val="TableGrid"/>
        <w:tblW w:w="8810" w:type="dxa"/>
        <w:tblLook w:val="04A0" w:firstRow="1" w:lastRow="0" w:firstColumn="1" w:lastColumn="0" w:noHBand="0" w:noVBand="1"/>
      </w:tblPr>
      <w:tblGrid>
        <w:gridCol w:w="1795"/>
        <w:gridCol w:w="2216"/>
        <w:gridCol w:w="2532"/>
        <w:gridCol w:w="2267"/>
      </w:tblGrid>
      <w:tr w:rsidR="00953996" w:rsidRPr="00560D26" w14:paraId="16ADE640" w14:textId="77777777" w:rsidTr="00953996">
        <w:tc>
          <w:tcPr>
            <w:tcW w:w="1795" w:type="dxa"/>
            <w:shd w:val="clear" w:color="auto" w:fill="D9D9D9" w:themeFill="background1" w:themeFillShade="D9"/>
          </w:tcPr>
          <w:p w14:paraId="7FDA44E2" w14:textId="77777777" w:rsidR="00953996" w:rsidRPr="00560D26" w:rsidRDefault="00953996" w:rsidP="00F20DE8">
            <w:pPr>
              <w:pStyle w:val="BodyText"/>
              <w:rPr>
                <w:b/>
                <w:bCs/>
              </w:rPr>
            </w:pPr>
            <w:r w:rsidRPr="00560D26">
              <w:rPr>
                <w:b/>
                <w:bCs/>
              </w:rPr>
              <w:t>Environment</w:t>
            </w:r>
          </w:p>
        </w:tc>
        <w:tc>
          <w:tcPr>
            <w:tcW w:w="2216" w:type="dxa"/>
            <w:shd w:val="clear" w:color="auto" w:fill="D9D9D9" w:themeFill="background1" w:themeFillShade="D9"/>
          </w:tcPr>
          <w:p w14:paraId="7E9156C0" w14:textId="700CD3C2" w:rsidR="00953996" w:rsidRDefault="00953996" w:rsidP="00F20DE8">
            <w:pPr>
              <w:pStyle w:val="BodyText"/>
              <w:rPr>
                <w:b/>
                <w:bCs/>
              </w:rPr>
            </w:pPr>
            <w:r>
              <w:rPr>
                <w:b/>
                <w:bCs/>
              </w:rPr>
              <w:t>Description</w:t>
            </w:r>
          </w:p>
        </w:tc>
        <w:tc>
          <w:tcPr>
            <w:tcW w:w="2532" w:type="dxa"/>
            <w:shd w:val="clear" w:color="auto" w:fill="D9D9D9" w:themeFill="background1" w:themeFillShade="D9"/>
          </w:tcPr>
          <w:p w14:paraId="73919D77" w14:textId="72674364" w:rsidR="00953996" w:rsidRDefault="00953996" w:rsidP="00F20DE8">
            <w:pPr>
              <w:pStyle w:val="BodyText"/>
              <w:rPr>
                <w:b/>
                <w:bCs/>
              </w:rPr>
            </w:pPr>
            <w:r>
              <w:rPr>
                <w:b/>
                <w:bCs/>
              </w:rPr>
              <w:t>DXC Application Target</w:t>
            </w:r>
          </w:p>
          <w:p w14:paraId="3452D8BD" w14:textId="77777777" w:rsidR="00953996" w:rsidRPr="00BC10AF" w:rsidRDefault="00953996" w:rsidP="00F20DE8">
            <w:pPr>
              <w:pStyle w:val="BodyText"/>
              <w:rPr>
                <w:sz w:val="16"/>
                <w:szCs w:val="16"/>
              </w:rPr>
            </w:pPr>
            <w:r w:rsidRPr="00BC10AF">
              <w:rPr>
                <w:sz w:val="16"/>
                <w:szCs w:val="16"/>
              </w:rPr>
              <w:t>(Availabilit</w:t>
            </w:r>
            <w:r>
              <w:rPr>
                <w:sz w:val="16"/>
                <w:szCs w:val="16"/>
              </w:rPr>
              <w:t>y (</w:t>
            </w:r>
            <w:r w:rsidRPr="00BC10AF">
              <w:rPr>
                <w:sz w:val="16"/>
                <w:szCs w:val="16"/>
              </w:rPr>
              <w:t>service hours</w:t>
            </w:r>
            <w:r>
              <w:rPr>
                <w:sz w:val="16"/>
                <w:szCs w:val="16"/>
              </w:rPr>
              <w:t>) =</w:t>
            </w:r>
            <w:r w:rsidRPr="00BC10AF">
              <w:rPr>
                <w:sz w:val="16"/>
                <w:szCs w:val="16"/>
              </w:rPr>
              <w:t xml:space="preserve"> SLA)</w:t>
            </w:r>
          </w:p>
        </w:tc>
        <w:tc>
          <w:tcPr>
            <w:tcW w:w="2267" w:type="dxa"/>
            <w:shd w:val="clear" w:color="auto" w:fill="D9D9D9" w:themeFill="background1" w:themeFillShade="D9"/>
          </w:tcPr>
          <w:p w14:paraId="6951A3E6" w14:textId="77777777" w:rsidR="00953996" w:rsidRDefault="00953996" w:rsidP="00F20DE8">
            <w:pPr>
              <w:pStyle w:val="BodyText"/>
              <w:rPr>
                <w:b/>
                <w:bCs/>
                <w:sz w:val="16"/>
                <w:szCs w:val="16"/>
              </w:rPr>
            </w:pPr>
            <w:r>
              <w:rPr>
                <w:b/>
                <w:bCs/>
              </w:rPr>
              <w:t xml:space="preserve">Infra Target* </w:t>
            </w:r>
            <w:r w:rsidRPr="00280B60">
              <w:rPr>
                <w:b/>
                <w:bCs/>
                <w:sz w:val="16"/>
                <w:szCs w:val="16"/>
              </w:rPr>
              <w:t>(only for Application target 98%)</w:t>
            </w:r>
          </w:p>
          <w:p w14:paraId="7C099534" w14:textId="77777777" w:rsidR="00953996" w:rsidRPr="00560D26" w:rsidRDefault="00953996" w:rsidP="00F20DE8">
            <w:pPr>
              <w:pStyle w:val="BodyText"/>
              <w:rPr>
                <w:b/>
                <w:bCs/>
              </w:rPr>
            </w:pPr>
            <w:r w:rsidRPr="00BC10AF">
              <w:rPr>
                <w:sz w:val="16"/>
                <w:szCs w:val="16"/>
              </w:rPr>
              <w:t xml:space="preserve">(Availability </w:t>
            </w:r>
            <w:r>
              <w:rPr>
                <w:sz w:val="16"/>
                <w:szCs w:val="16"/>
              </w:rPr>
              <w:t>(</w:t>
            </w:r>
            <w:r w:rsidRPr="00BC10AF">
              <w:rPr>
                <w:sz w:val="16"/>
                <w:szCs w:val="16"/>
              </w:rPr>
              <w:t>service hours</w:t>
            </w:r>
            <w:r>
              <w:rPr>
                <w:sz w:val="16"/>
                <w:szCs w:val="16"/>
              </w:rPr>
              <w:t>) =</w:t>
            </w:r>
            <w:r w:rsidRPr="00BC10AF">
              <w:rPr>
                <w:sz w:val="16"/>
                <w:szCs w:val="16"/>
              </w:rPr>
              <w:t xml:space="preserve"> SLA)</w:t>
            </w:r>
          </w:p>
        </w:tc>
      </w:tr>
      <w:tr w:rsidR="00A0797F" w:rsidRPr="00611598" w14:paraId="6B9A67B6" w14:textId="77777777" w:rsidTr="00953996">
        <w:sdt>
          <w:sdtPr>
            <w:alias w:val="Environment"/>
            <w:id w:val="-1140421223"/>
            <w:placeholder>
              <w:docPart w:val="20715224BBBE4F2F886DA7E2683716C1"/>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795" w:type="dxa"/>
              </w:tcPr>
              <w:p w14:paraId="2866F08E" w14:textId="2581DD5B" w:rsidR="00A0797F" w:rsidRPr="00BA135D" w:rsidRDefault="00A0797F" w:rsidP="00A0797F">
                <w:pPr>
                  <w:pStyle w:val="BodyText"/>
                </w:pPr>
                <w:r>
                  <w:t>Production</w:t>
                </w:r>
              </w:p>
            </w:tc>
          </w:sdtContent>
        </w:sdt>
        <w:tc>
          <w:tcPr>
            <w:tcW w:w="2216" w:type="dxa"/>
          </w:tcPr>
          <w:p w14:paraId="7474EE61" w14:textId="77777777" w:rsidR="00A0797F" w:rsidRPr="00BE2CFD" w:rsidRDefault="00A0797F" w:rsidP="00A0797F">
            <w:pPr>
              <w:pStyle w:val="BodyText"/>
              <w:rPr>
                <w:lang w:val="en-US"/>
              </w:rPr>
            </w:pPr>
            <w:r>
              <w:rPr>
                <w:lang w:val="en-US"/>
              </w:rPr>
              <w:t>SONAR</w:t>
            </w:r>
            <w:r w:rsidRPr="00BE2CFD">
              <w:rPr>
                <w:lang w:val="en-US"/>
              </w:rPr>
              <w:t xml:space="preserve"> OID </w:t>
            </w:r>
          </w:p>
          <w:p w14:paraId="44E9F819" w14:textId="77777777" w:rsidR="00A0797F" w:rsidRDefault="00A0797F" w:rsidP="00A0797F">
            <w:pPr>
              <w:pStyle w:val="BodyText"/>
            </w:pPr>
            <w:r>
              <w:t>SONAR file system</w:t>
            </w:r>
          </w:p>
          <w:p w14:paraId="74786FE4" w14:textId="5EDFB078" w:rsidR="00A0797F" w:rsidRDefault="00A0797F" w:rsidP="00A0797F">
            <w:pPr>
              <w:pStyle w:val="BodyText"/>
            </w:pPr>
            <w:r>
              <w:t xml:space="preserve">SONAR database </w:t>
            </w:r>
          </w:p>
        </w:tc>
        <w:sdt>
          <w:sdtPr>
            <w:alias w:val="Application Target"/>
            <w:tag w:val="Application Target"/>
            <w:id w:val="2119017470"/>
            <w:placeholder>
              <w:docPart w:val="1511381E207448049E51715CBE3D4D79"/>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2532" w:type="dxa"/>
                <w:shd w:val="clear" w:color="auto" w:fill="auto"/>
              </w:tcPr>
              <w:p w14:paraId="1027401F" w14:textId="5A051828" w:rsidR="00A0797F" w:rsidRPr="00BA135D" w:rsidRDefault="00A0797F" w:rsidP="00A0797F">
                <w:pPr>
                  <w:pStyle w:val="BodyText"/>
                </w:pPr>
                <w:r>
                  <w:t>98%  (5 x12 (Mo-Fr, 7-19h)) = TAB Basis</w:t>
                </w:r>
              </w:p>
            </w:tc>
          </w:sdtContent>
        </w:sdt>
        <w:sdt>
          <w:sdtPr>
            <w:alias w:val="Infra Target"/>
            <w:tag w:val="Infra Target"/>
            <w:id w:val="-1732067897"/>
            <w:placeholder>
              <w:docPart w:val="C87F83D001A6496AADFB64C3682210BE"/>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2267" w:type="dxa"/>
              </w:tcPr>
              <w:p w14:paraId="4CD39225" w14:textId="2B265889" w:rsidR="00A0797F" w:rsidRPr="00BA135D" w:rsidRDefault="007C17F6" w:rsidP="00A0797F">
                <w:pPr>
                  <w:pStyle w:val="BodyText"/>
                </w:pPr>
                <w:r>
                  <w:t>99,8% (7x24) = Gold</w:t>
                </w:r>
              </w:p>
            </w:tc>
          </w:sdtContent>
        </w:sdt>
      </w:tr>
      <w:tr w:rsidR="00A0797F" w:rsidRPr="00611598" w14:paraId="2BC26990" w14:textId="77777777" w:rsidTr="00953996">
        <w:sdt>
          <w:sdtPr>
            <w:alias w:val="Environment"/>
            <w:id w:val="-860589954"/>
            <w:placeholder>
              <w:docPart w:val="49C731CDF5F648B499524229B4B6FE8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795" w:type="dxa"/>
              </w:tcPr>
              <w:p w14:paraId="6876EF7C" w14:textId="71145533" w:rsidR="00A0797F" w:rsidRDefault="00A0797F" w:rsidP="00A0797F">
                <w:pPr>
                  <w:pStyle w:val="BodyText"/>
                </w:pPr>
                <w:r>
                  <w:t>Production</w:t>
                </w:r>
              </w:p>
            </w:tc>
          </w:sdtContent>
        </w:sdt>
        <w:tc>
          <w:tcPr>
            <w:tcW w:w="2216" w:type="dxa"/>
          </w:tcPr>
          <w:p w14:paraId="4681E02F" w14:textId="77777777" w:rsidR="00A0797F" w:rsidRDefault="00A0797F" w:rsidP="00A0797F">
            <w:pPr>
              <w:pStyle w:val="BodyText"/>
            </w:pPr>
            <w:r>
              <w:t>SONAR Public Sector</w:t>
            </w:r>
          </w:p>
          <w:p w14:paraId="7F8236D3" w14:textId="77777777" w:rsidR="00A0797F" w:rsidRDefault="00A0797F" w:rsidP="00A0797F">
            <w:pPr>
              <w:pStyle w:val="BodyText"/>
            </w:pPr>
            <w:r>
              <w:t>SONAR EAI</w:t>
            </w:r>
          </w:p>
          <w:p w14:paraId="417E2EFE" w14:textId="77777777" w:rsidR="00A0797F" w:rsidRDefault="00A0797F" w:rsidP="00A0797F">
            <w:pPr>
              <w:pStyle w:val="BodyText"/>
            </w:pPr>
            <w:r>
              <w:t>SONAR document / correspondence</w:t>
            </w:r>
          </w:p>
          <w:p w14:paraId="20DDA74F" w14:textId="77777777" w:rsidR="00A0797F" w:rsidRDefault="00A0797F" w:rsidP="00A0797F">
            <w:pPr>
              <w:pStyle w:val="BodyText"/>
            </w:pPr>
            <w:r>
              <w:t>SONAR Gateway</w:t>
            </w:r>
          </w:p>
          <w:p w14:paraId="72683DCA" w14:textId="77777777" w:rsidR="00A0797F" w:rsidRDefault="00A0797F" w:rsidP="00A0797F">
            <w:pPr>
              <w:pStyle w:val="BodyText"/>
            </w:pPr>
            <w:r>
              <w:t>SONAR PDF converter</w:t>
            </w:r>
          </w:p>
          <w:p w14:paraId="3E7CB995" w14:textId="24176226" w:rsidR="00A0797F" w:rsidRDefault="00A0797F" w:rsidP="00A0797F">
            <w:pPr>
              <w:pStyle w:val="BodyText"/>
            </w:pPr>
            <w:r>
              <w:t xml:space="preserve">SONAR logical standby database </w:t>
            </w:r>
          </w:p>
        </w:tc>
        <w:sdt>
          <w:sdtPr>
            <w:alias w:val="Application Target"/>
            <w:tag w:val="Application Target"/>
            <w:id w:val="-214422736"/>
            <w:placeholder>
              <w:docPart w:val="3DC93090FA494E3EAF4AB7B8B88275E1"/>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2532" w:type="dxa"/>
                <w:shd w:val="clear" w:color="auto" w:fill="auto"/>
              </w:tcPr>
              <w:p w14:paraId="35CE470F" w14:textId="192536DF" w:rsidR="00A0797F" w:rsidRDefault="00A0797F" w:rsidP="00A0797F">
                <w:pPr>
                  <w:pStyle w:val="BodyText"/>
                </w:pPr>
                <w:r>
                  <w:t>98%  (5 x12 (Mo-Fr, 7-19h)) = TAB Basis</w:t>
                </w:r>
              </w:p>
            </w:tc>
          </w:sdtContent>
        </w:sdt>
        <w:sdt>
          <w:sdtPr>
            <w:alias w:val="Infra Target"/>
            <w:tag w:val="Infra Target"/>
            <w:id w:val="757175221"/>
            <w:placeholder>
              <w:docPart w:val="E7B1C6E4B2654EA8873796BAB5654A38"/>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2267" w:type="dxa"/>
              </w:tcPr>
              <w:p w14:paraId="4588CA37" w14:textId="3FD228F8" w:rsidR="00A0797F" w:rsidRDefault="007C17F6" w:rsidP="00A0797F">
                <w:pPr>
                  <w:pStyle w:val="BodyText"/>
                </w:pPr>
                <w:r>
                  <w:t>99,5% (7x24) = Silver</w:t>
                </w:r>
              </w:p>
            </w:tc>
          </w:sdtContent>
        </w:sdt>
      </w:tr>
      <w:tr w:rsidR="00A0797F" w:rsidRPr="00611598" w14:paraId="5F326551" w14:textId="77777777" w:rsidTr="00953996">
        <w:sdt>
          <w:sdtPr>
            <w:alias w:val="Environment"/>
            <w:id w:val="132915547"/>
            <w:placeholder>
              <w:docPart w:val="7ACB8A13AE7E47B2BA57F2B960F96858"/>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795" w:type="dxa"/>
              </w:tcPr>
              <w:p w14:paraId="4E06B212" w14:textId="7737EEEC" w:rsidR="00A0797F" w:rsidRDefault="00A0797F" w:rsidP="00A0797F">
                <w:pPr>
                  <w:pStyle w:val="BodyText"/>
                </w:pPr>
                <w:r>
                  <w:t>Production</w:t>
                </w:r>
              </w:p>
            </w:tc>
          </w:sdtContent>
        </w:sdt>
        <w:tc>
          <w:tcPr>
            <w:tcW w:w="2216" w:type="dxa"/>
          </w:tcPr>
          <w:p w14:paraId="301D17B5" w14:textId="77777777" w:rsidR="00A0797F" w:rsidRDefault="00A0797F" w:rsidP="00A0797F">
            <w:pPr>
              <w:pStyle w:val="BodyText"/>
            </w:pPr>
            <w:r>
              <w:t>Stand-alone file server</w:t>
            </w:r>
          </w:p>
          <w:p w14:paraId="1C474123" w14:textId="672354AA" w:rsidR="00A0797F" w:rsidRDefault="00A0797F" w:rsidP="00A0797F">
            <w:pPr>
              <w:pStyle w:val="BodyText"/>
            </w:pPr>
            <w:r>
              <w:t>Staging server</w:t>
            </w:r>
          </w:p>
        </w:tc>
        <w:sdt>
          <w:sdtPr>
            <w:alias w:val="Application Target"/>
            <w:tag w:val="Application Target"/>
            <w:id w:val="-244954474"/>
            <w:placeholder>
              <w:docPart w:val="77C828604EC6441995BAC7B3CAD9DD99"/>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2532" w:type="dxa"/>
                <w:shd w:val="clear" w:color="auto" w:fill="auto"/>
              </w:tcPr>
              <w:p w14:paraId="71EA3DB8" w14:textId="56528318" w:rsidR="00A0797F" w:rsidRDefault="00A0797F" w:rsidP="00A0797F">
                <w:pPr>
                  <w:pStyle w:val="BodyText"/>
                </w:pPr>
                <w:r>
                  <w:t>98%  (5 x12 (Mo-Fr, 7-19h)) = TAB Basis</w:t>
                </w:r>
              </w:p>
            </w:tc>
          </w:sdtContent>
        </w:sdt>
        <w:sdt>
          <w:sdtPr>
            <w:alias w:val="Infra Target"/>
            <w:tag w:val="Infra Target"/>
            <w:id w:val="-264761696"/>
            <w:placeholder>
              <w:docPart w:val="C316F872885443FC9C9EADCD80F71A2A"/>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2267" w:type="dxa"/>
              </w:tcPr>
              <w:p w14:paraId="424EAC3D" w14:textId="03E426AC" w:rsidR="00A0797F" w:rsidRDefault="007C17F6" w:rsidP="00A0797F">
                <w:pPr>
                  <w:pStyle w:val="BodyText"/>
                </w:pPr>
                <w:r>
                  <w:t>98%  (7x24) = Bronze</w:t>
                </w:r>
              </w:p>
            </w:tc>
          </w:sdtContent>
        </w:sdt>
      </w:tr>
      <w:tr w:rsidR="00A0797F" w:rsidRPr="00611598" w14:paraId="4FD3C0B4" w14:textId="77777777" w:rsidTr="00953996">
        <w:sdt>
          <w:sdtPr>
            <w:alias w:val="Environment"/>
            <w:id w:val="84652304"/>
            <w:placeholder>
              <w:docPart w:val="8029F59ABD5044D88DB6D2A7E7B047C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Content>
            <w:tc>
              <w:tcPr>
                <w:tcW w:w="1795" w:type="dxa"/>
              </w:tcPr>
              <w:p w14:paraId="4237B6DB" w14:textId="68323AA1" w:rsidR="00A0797F" w:rsidRDefault="00A0797F" w:rsidP="00A0797F">
                <w:pPr>
                  <w:pStyle w:val="BodyText"/>
                </w:pPr>
                <w:r>
                  <w:t>Acceptance</w:t>
                </w:r>
              </w:p>
            </w:tc>
          </w:sdtContent>
        </w:sdt>
        <w:tc>
          <w:tcPr>
            <w:tcW w:w="2216" w:type="dxa"/>
          </w:tcPr>
          <w:p w14:paraId="2992FE29" w14:textId="5173FCC3" w:rsidR="00A0797F" w:rsidRDefault="00A0797F" w:rsidP="00A0797F">
            <w:pPr>
              <w:pStyle w:val="BodyText"/>
            </w:pPr>
            <w:r>
              <w:t>All Acceptance and Kanban servers</w:t>
            </w:r>
          </w:p>
        </w:tc>
        <w:sdt>
          <w:sdtPr>
            <w:alias w:val="Application Target"/>
            <w:tag w:val="Application Target"/>
            <w:id w:val="40096007"/>
            <w:placeholder>
              <w:docPart w:val="6C1F68CF0DDE4ED29E70D2F0A59BFE4F"/>
            </w:placeholder>
            <w:dropDownList>
              <w:listItem w:displayText="Select" w:value="Select"/>
              <w:listItem w:displayText="98%  (5 x12 (Mo-Fr, 7-19h)) = TAB Basis" w:value="98%  (5 x12 (Mo-Fr, 7-19h)) = TAB Basis"/>
              <w:listItem w:displayText="99,5% (7x24) = TAB Plus" w:value="99,5% (7x24) = TAB Plus"/>
              <w:listItem w:displayText="99,8% (7x24) = TAB Extra" w:value="99,8% (7x24) = TAB Extra"/>
            </w:dropDownList>
          </w:sdtPr>
          <w:sdtContent>
            <w:tc>
              <w:tcPr>
                <w:tcW w:w="2532" w:type="dxa"/>
                <w:shd w:val="clear" w:color="auto" w:fill="auto"/>
              </w:tcPr>
              <w:p w14:paraId="6E6EC4D3" w14:textId="53B4D483" w:rsidR="00A0797F" w:rsidRDefault="00A0797F" w:rsidP="00A0797F">
                <w:pPr>
                  <w:pStyle w:val="BodyText"/>
                </w:pPr>
                <w:r>
                  <w:t>98%  (5 x12 (Mo-Fr, 7-19h)) = TAB Basis</w:t>
                </w:r>
              </w:p>
            </w:tc>
          </w:sdtContent>
        </w:sdt>
        <w:sdt>
          <w:sdtPr>
            <w:alias w:val="Infra Target"/>
            <w:tag w:val="Infra Target"/>
            <w:id w:val="-250347350"/>
            <w:placeholder>
              <w:docPart w:val="524ED9216CB6413D967553467A99B72D"/>
            </w:placeholder>
            <w:dropDownList>
              <w:listItem w:displayText="Select" w:value="Select"/>
              <w:listItem w:displayText="98%  (7x24) = Bronze" w:value="98%  (7x24) = Bronze"/>
              <w:listItem w:displayText="99,5% (7x24) = Silver" w:value="99,5% (7x24) = Silver"/>
              <w:listItem w:displayText="99,8% (7x24) = Gold" w:value="99,8% (7x24) = Gold"/>
            </w:dropDownList>
          </w:sdtPr>
          <w:sdtContent>
            <w:tc>
              <w:tcPr>
                <w:tcW w:w="2267" w:type="dxa"/>
              </w:tcPr>
              <w:p w14:paraId="2A81C79E" w14:textId="07FAE6E7" w:rsidR="00A0797F" w:rsidRDefault="007C17F6" w:rsidP="00A0797F">
                <w:pPr>
                  <w:pStyle w:val="BodyText"/>
                </w:pPr>
                <w:r>
                  <w:t>98%  (7x24) = Bronze</w:t>
                </w:r>
              </w:p>
            </w:tc>
          </w:sdtContent>
        </w:sdt>
      </w:tr>
    </w:tbl>
    <w:p w14:paraId="731943D9" w14:textId="73354463" w:rsidR="00606046" w:rsidRPr="006F7E5F" w:rsidRDefault="00606046" w:rsidP="006F7E5F">
      <w:pPr>
        <w:pStyle w:val="BodyText"/>
        <w:rPr>
          <w:color w:val="FF0000"/>
          <w:sz w:val="20"/>
          <w:lang w:val="en-US"/>
        </w:rPr>
      </w:pPr>
      <w:r w:rsidRPr="00DF0DFF">
        <w:rPr>
          <w:color w:val="FF0000"/>
          <w:sz w:val="20"/>
          <w:lang w:val="en-US"/>
        </w:rPr>
        <w:t xml:space="preserve"> </w:t>
      </w:r>
    </w:p>
    <w:p w14:paraId="352A355A" w14:textId="2B41D200" w:rsidR="00D822D3" w:rsidRDefault="00D822D3" w:rsidP="00F20DE8">
      <w:pPr>
        <w:pStyle w:val="Heading4"/>
        <w:ind w:left="900" w:hanging="900"/>
      </w:pPr>
      <w:r>
        <w:t>Storage</w:t>
      </w:r>
      <w:r w:rsidR="00807841">
        <w:t xml:space="preserve"> replication</w:t>
      </w:r>
    </w:p>
    <w:tbl>
      <w:tblPr>
        <w:tblStyle w:val="TableGrid"/>
        <w:tblW w:w="8275" w:type="dxa"/>
        <w:tblLook w:val="04A0" w:firstRow="1" w:lastRow="0" w:firstColumn="1" w:lastColumn="0" w:noHBand="0" w:noVBand="1"/>
      </w:tblPr>
      <w:tblGrid>
        <w:gridCol w:w="3325"/>
        <w:gridCol w:w="4950"/>
      </w:tblGrid>
      <w:tr w:rsidR="00D822D3" w14:paraId="6017BB22" w14:textId="77777777" w:rsidTr="00027B0C">
        <w:tc>
          <w:tcPr>
            <w:tcW w:w="3325" w:type="dxa"/>
            <w:shd w:val="clear" w:color="auto" w:fill="D0CECE" w:themeFill="background2" w:themeFillShade="E6"/>
          </w:tcPr>
          <w:p w14:paraId="56B59EDE" w14:textId="77777777" w:rsidR="00D822D3" w:rsidRPr="00D337D3" w:rsidRDefault="00D822D3" w:rsidP="00F20DE8">
            <w:pPr>
              <w:pStyle w:val="BodyText"/>
              <w:rPr>
                <w:b/>
                <w:bCs/>
              </w:rPr>
            </w:pPr>
            <w:r w:rsidRPr="00D337D3">
              <w:rPr>
                <w:b/>
                <w:bCs/>
              </w:rPr>
              <w:t>Environment</w:t>
            </w:r>
          </w:p>
        </w:tc>
        <w:tc>
          <w:tcPr>
            <w:tcW w:w="4950" w:type="dxa"/>
            <w:shd w:val="clear" w:color="auto" w:fill="D0CECE" w:themeFill="background2" w:themeFillShade="E6"/>
          </w:tcPr>
          <w:p w14:paraId="109C87F0" w14:textId="31D378E3" w:rsidR="00D822D3" w:rsidRPr="00D337D3" w:rsidRDefault="00D822D3" w:rsidP="00F20DE8">
            <w:pPr>
              <w:pStyle w:val="BodyText"/>
              <w:rPr>
                <w:b/>
                <w:bCs/>
              </w:rPr>
            </w:pPr>
            <w:r>
              <w:rPr>
                <w:b/>
                <w:bCs/>
              </w:rPr>
              <w:t>Storage Replication</w:t>
            </w:r>
          </w:p>
        </w:tc>
      </w:tr>
      <w:tr w:rsidR="00D822D3" w14:paraId="607176B9" w14:textId="77777777" w:rsidTr="00027B0C">
        <w:sdt>
          <w:sdtPr>
            <w:alias w:val="Environment"/>
            <w:tag w:val="Environment"/>
            <w:id w:val="-1158452861"/>
            <w:placeholder>
              <w:docPart w:val="7AE138299FDE495E83FF77E026982719"/>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0972E2FE" w14:textId="60949538" w:rsidR="00D822D3" w:rsidRPr="00071D98" w:rsidRDefault="00D66E81" w:rsidP="00F20DE8">
                <w:pPr>
                  <w:pStyle w:val="BodyText"/>
                </w:pPr>
                <w:r>
                  <w:t>Production</w:t>
                </w:r>
              </w:p>
            </w:tc>
          </w:sdtContent>
        </w:sdt>
        <w:tc>
          <w:tcPr>
            <w:tcW w:w="4950" w:type="dxa"/>
          </w:tcPr>
          <w:sdt>
            <w:sdtPr>
              <w:alias w:val="Storage Replication"/>
              <w:tag w:val="Storage Replication"/>
              <w:id w:val="-62879172"/>
              <w:placeholder>
                <w:docPart w:val="24FA4BB83D7C48F6BC8ACF7A3E71BF42"/>
              </w:placeholder>
              <w:comboBox>
                <w:listItem w:displayText="Select" w:value="Select"/>
                <w:listItem w:displayText="Replicated storage" w:value="Replicated storage"/>
                <w:listItem w:displayText="Non-replicated storage" w:value="Non-replicated storage"/>
              </w:comboBox>
            </w:sdtPr>
            <w:sdtContent>
              <w:p w14:paraId="177AE35F" w14:textId="269D753B" w:rsidR="00D822D3" w:rsidRPr="00071D98" w:rsidRDefault="00D66E81" w:rsidP="00F20DE8">
                <w:pPr>
                  <w:pStyle w:val="BodyText"/>
                </w:pPr>
                <w:r>
                  <w:t>Replicated storage</w:t>
                </w:r>
              </w:p>
            </w:sdtContent>
          </w:sdt>
        </w:tc>
      </w:tr>
      <w:tr w:rsidR="00D66E81" w14:paraId="43FAB133" w14:textId="77777777" w:rsidTr="00027B0C">
        <w:sdt>
          <w:sdtPr>
            <w:alias w:val="Environment"/>
            <w:tag w:val="Environment"/>
            <w:id w:val="-568653264"/>
            <w:placeholder>
              <w:docPart w:val="7336879425A04806BCFF41A195AAB563"/>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Content>
            <w:tc>
              <w:tcPr>
                <w:tcW w:w="3325" w:type="dxa"/>
              </w:tcPr>
              <w:p w14:paraId="7BE46E6C" w14:textId="359E0CA4" w:rsidR="00D66E81" w:rsidRPr="00071D98" w:rsidRDefault="00D66E81" w:rsidP="00D66E81">
                <w:pPr>
                  <w:pStyle w:val="BodyText"/>
                </w:pPr>
                <w:r>
                  <w:t>Acceptance</w:t>
                </w:r>
              </w:p>
            </w:tc>
          </w:sdtContent>
        </w:sdt>
        <w:tc>
          <w:tcPr>
            <w:tcW w:w="4950" w:type="dxa"/>
          </w:tcPr>
          <w:sdt>
            <w:sdtPr>
              <w:alias w:val="Storage Replication"/>
              <w:tag w:val="Storage Replication"/>
              <w:id w:val="1749074224"/>
              <w:placeholder>
                <w:docPart w:val="31A2432363F545279CA0BC4E637149D0"/>
              </w:placeholder>
              <w:comboBox>
                <w:listItem w:displayText="Select" w:value="Select"/>
                <w:listItem w:displayText="Replicated storage" w:value="Replicated storage"/>
                <w:listItem w:displayText="Non-replicated storage" w:value="Non-replicated storage"/>
              </w:comboBox>
            </w:sdtPr>
            <w:sdtContent>
              <w:p w14:paraId="056D0F90" w14:textId="18C16FFD" w:rsidR="00D66E81" w:rsidRPr="00071D98" w:rsidRDefault="00D66E81" w:rsidP="00D66E81">
                <w:pPr>
                  <w:pStyle w:val="BodyText"/>
                </w:pPr>
                <w:r>
                  <w:t>Replicated storage</w:t>
                </w:r>
              </w:p>
            </w:sdtContent>
          </w:sdt>
        </w:tc>
      </w:tr>
    </w:tbl>
    <w:p w14:paraId="036CB99D" w14:textId="0DD023F4" w:rsidR="00D965CC" w:rsidRDefault="00D965CC" w:rsidP="00D822D3">
      <w:pPr>
        <w:pStyle w:val="BodyText"/>
        <w:rPr>
          <w:sz w:val="16"/>
          <w:szCs w:val="16"/>
        </w:rPr>
      </w:pPr>
    </w:p>
    <w:p w14:paraId="2FDF8F41" w14:textId="7F801002" w:rsidR="00C931AE" w:rsidRDefault="00C931AE" w:rsidP="00C931AE">
      <w:pPr>
        <w:pStyle w:val="Heading4"/>
        <w:ind w:left="900" w:hanging="900"/>
      </w:pPr>
      <w:r w:rsidRPr="00C931AE">
        <w:t>Scalability</w:t>
      </w:r>
    </w:p>
    <w:tbl>
      <w:tblPr>
        <w:tblW w:w="8270" w:type="dxa"/>
        <w:tblCellMar>
          <w:left w:w="0" w:type="dxa"/>
          <w:right w:w="0" w:type="dxa"/>
        </w:tblCellMar>
        <w:tblLook w:val="04A0" w:firstRow="1" w:lastRow="0" w:firstColumn="1" w:lastColumn="0" w:noHBand="0" w:noVBand="1"/>
      </w:tblPr>
      <w:tblGrid>
        <w:gridCol w:w="3320"/>
        <w:gridCol w:w="2340"/>
        <w:gridCol w:w="2610"/>
      </w:tblGrid>
      <w:tr w:rsidR="00C931AE" w14:paraId="3788A199" w14:textId="77777777" w:rsidTr="00F20DE8">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2E876D88" w14:textId="77777777" w:rsidR="00C931AE" w:rsidRDefault="00C931AE" w:rsidP="00F20DE8">
            <w:pPr>
              <w:rPr>
                <w:b/>
                <w:bCs/>
                <w:color w:val="000000" w:themeColor="text1"/>
                <w:szCs w:val="22"/>
              </w:rPr>
            </w:pPr>
            <w:r>
              <w:rPr>
                <w:b/>
                <w:bCs/>
                <w:color w:val="000000" w:themeColor="text1"/>
                <w:szCs w:val="22"/>
              </w:rPr>
              <w:t>Server(type)</w:t>
            </w:r>
          </w:p>
        </w:tc>
        <w:tc>
          <w:tcPr>
            <w:tcW w:w="23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1C81C7BC" w14:textId="77777777" w:rsidR="00C931AE" w:rsidRPr="001003AC" w:rsidRDefault="00C931AE" w:rsidP="00F20DE8">
            <w:pPr>
              <w:rPr>
                <w:rFonts w:ascii="Calibri" w:eastAsiaTheme="minorHAnsi" w:hAnsi="Calibri"/>
                <w:b/>
                <w:bCs/>
                <w:color w:val="000000" w:themeColor="text1"/>
                <w:szCs w:val="22"/>
                <w:lang w:bidi="ar-SA"/>
              </w:rPr>
            </w:pPr>
            <w:r>
              <w:rPr>
                <w:b/>
                <w:bCs/>
                <w:color w:val="000000" w:themeColor="text1"/>
                <w:szCs w:val="22"/>
              </w:rPr>
              <w:t>Scalability type</w:t>
            </w:r>
          </w:p>
        </w:tc>
        <w:tc>
          <w:tcPr>
            <w:tcW w:w="26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9D83C28" w14:textId="77777777" w:rsidR="00C931AE" w:rsidRDefault="00C931AE" w:rsidP="00F20DE8">
            <w:pPr>
              <w:rPr>
                <w:b/>
                <w:bCs/>
                <w:color w:val="000000" w:themeColor="text1"/>
                <w:szCs w:val="22"/>
              </w:rPr>
            </w:pPr>
            <w:r>
              <w:rPr>
                <w:b/>
                <w:bCs/>
                <w:color w:val="000000" w:themeColor="text1"/>
                <w:szCs w:val="22"/>
              </w:rPr>
              <w:t>Additional Comments</w:t>
            </w:r>
          </w:p>
        </w:tc>
      </w:tr>
      <w:tr w:rsidR="00C931AE" w:rsidRPr="00E52C01" w14:paraId="37F5A5F7" w14:textId="77777777" w:rsidTr="00F20DE8">
        <w:tc>
          <w:tcPr>
            <w:tcW w:w="3320" w:type="dxa"/>
            <w:tcBorders>
              <w:top w:val="nil"/>
              <w:left w:val="single" w:sz="8" w:space="0" w:color="666666"/>
              <w:bottom w:val="single" w:sz="8" w:space="0" w:color="666666"/>
              <w:right w:val="single" w:sz="8" w:space="0" w:color="666666"/>
            </w:tcBorders>
          </w:tcPr>
          <w:p w14:paraId="3F2A3883" w14:textId="47BCDDBF" w:rsidR="00C931AE" w:rsidRPr="002B1A14" w:rsidRDefault="00C931AE">
            <w:pPr>
              <w:rPr>
                <w:color w:val="auto"/>
                <w:szCs w:val="22"/>
              </w:rPr>
            </w:pPr>
            <w:r w:rsidRPr="002B1A14">
              <w:rPr>
                <w:color w:val="auto"/>
                <w:szCs w:val="22"/>
              </w:rPr>
              <w:t>&lt;example: server 1&gt;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51C6DA79" w14:textId="3393B4E4" w:rsidR="00C931AE" w:rsidRPr="002B1A14" w:rsidRDefault="00000000" w:rsidP="00F20DE8">
            <w:pPr>
              <w:rPr>
                <w:color w:val="auto"/>
                <w:szCs w:val="22"/>
              </w:rPr>
            </w:pPr>
            <w:sdt>
              <w:sdtPr>
                <w:rPr>
                  <w:color w:val="auto"/>
                  <w:szCs w:val="22"/>
                </w:rPr>
                <w:id w:val="-219297184"/>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PlaceholderText"/>
                  </w:rPr>
                  <w:t>Kies een item.</w:t>
                </w:r>
              </w:sdtContent>
            </w:sdt>
          </w:p>
        </w:tc>
        <w:tc>
          <w:tcPr>
            <w:tcW w:w="2610" w:type="dxa"/>
            <w:tcBorders>
              <w:top w:val="nil"/>
              <w:left w:val="single" w:sz="8" w:space="0" w:color="666666"/>
              <w:bottom w:val="single" w:sz="8" w:space="0" w:color="666666"/>
              <w:right w:val="single" w:sz="8" w:space="0" w:color="666666"/>
            </w:tcBorders>
          </w:tcPr>
          <w:p w14:paraId="54B8287A" w14:textId="6418C5D9" w:rsidR="00C931AE" w:rsidRPr="002B1A14" w:rsidRDefault="00C931AE" w:rsidP="00F20DE8">
            <w:pPr>
              <w:rPr>
                <w:color w:val="auto"/>
                <w:szCs w:val="22"/>
              </w:rPr>
            </w:pPr>
          </w:p>
        </w:tc>
      </w:tr>
      <w:tr w:rsidR="00C931AE" w:rsidRPr="00E52C01" w14:paraId="65CB9C81" w14:textId="77777777" w:rsidTr="00F20DE8">
        <w:tc>
          <w:tcPr>
            <w:tcW w:w="3320" w:type="dxa"/>
            <w:tcBorders>
              <w:top w:val="nil"/>
              <w:left w:val="single" w:sz="8" w:space="0" w:color="666666"/>
              <w:bottom w:val="single" w:sz="8" w:space="0" w:color="666666"/>
              <w:right w:val="single" w:sz="8" w:space="0" w:color="666666"/>
            </w:tcBorders>
          </w:tcPr>
          <w:p w14:paraId="65ECBFCE" w14:textId="17C06E60" w:rsidR="00C931AE" w:rsidRPr="002B1A14" w:rsidRDefault="00C931AE">
            <w:pPr>
              <w:rPr>
                <w:color w:val="auto"/>
                <w:szCs w:val="22"/>
              </w:rPr>
            </w:pPr>
            <w:r w:rsidRPr="002B1A14">
              <w:rPr>
                <w:color w:val="auto"/>
                <w:szCs w:val="22"/>
              </w:rPr>
              <w:t xml:space="preserve">&lt;example: server </w:t>
            </w:r>
            <w:r w:rsidR="006E0693">
              <w:rPr>
                <w:color w:val="auto"/>
                <w:szCs w:val="22"/>
              </w:rPr>
              <w:t>2</w:t>
            </w:r>
            <w:r w:rsidRPr="002B1A14">
              <w:rPr>
                <w:color w:val="auto"/>
                <w:szCs w:val="22"/>
              </w:rPr>
              <w:t>&gt;</w:t>
            </w:r>
          </w:p>
        </w:tc>
        <w:tc>
          <w:tcPr>
            <w:tcW w:w="234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6874230" w14:textId="4C571F88" w:rsidR="00C931AE" w:rsidRPr="002B1A14" w:rsidRDefault="00000000" w:rsidP="00F20DE8">
            <w:pPr>
              <w:rPr>
                <w:color w:val="auto"/>
                <w:szCs w:val="22"/>
              </w:rPr>
            </w:pPr>
            <w:sdt>
              <w:sdtPr>
                <w:rPr>
                  <w:color w:val="auto"/>
                  <w:szCs w:val="22"/>
                </w:rPr>
                <w:id w:val="346227536"/>
                <w:placeholder>
                  <w:docPart w:val="DefaultPlaceholder_-1854013439"/>
                </w:placeholder>
                <w:showingPlcHdr/>
                <w:comboBox>
                  <w:listItem w:value="Kies een item."/>
                  <w:listItem w:displayText="Horizontal" w:value="Horizontal"/>
                  <w:listItem w:displayText="Vertical" w:value="Vertical"/>
                </w:comboBox>
              </w:sdtPr>
              <w:sdtContent>
                <w:r w:rsidR="001300D3" w:rsidRPr="00794F27">
                  <w:rPr>
                    <w:rStyle w:val="PlaceholderText"/>
                  </w:rPr>
                  <w:t>Kies een item.</w:t>
                </w:r>
              </w:sdtContent>
            </w:sdt>
          </w:p>
        </w:tc>
        <w:tc>
          <w:tcPr>
            <w:tcW w:w="2610" w:type="dxa"/>
            <w:tcBorders>
              <w:top w:val="nil"/>
              <w:left w:val="single" w:sz="8" w:space="0" w:color="666666"/>
              <w:bottom w:val="single" w:sz="8" w:space="0" w:color="666666"/>
              <w:right w:val="single" w:sz="8" w:space="0" w:color="666666"/>
            </w:tcBorders>
          </w:tcPr>
          <w:p w14:paraId="4E030B0C" w14:textId="2090E31B" w:rsidR="00C931AE" w:rsidRPr="002B1A14" w:rsidRDefault="00C931AE" w:rsidP="00F20DE8">
            <w:pPr>
              <w:rPr>
                <w:color w:val="auto"/>
                <w:szCs w:val="22"/>
              </w:rPr>
            </w:pPr>
          </w:p>
        </w:tc>
      </w:tr>
    </w:tbl>
    <w:p w14:paraId="31F83303" w14:textId="78E919C5" w:rsidR="001F40A7" w:rsidRDefault="001F40A7" w:rsidP="001F40A7">
      <w:pPr>
        <w:pStyle w:val="BodyText"/>
      </w:pPr>
    </w:p>
    <w:p w14:paraId="6EB478E3" w14:textId="6D89C6D3" w:rsidR="00B12445" w:rsidRPr="00DF0DFF" w:rsidRDefault="001300D3" w:rsidP="00B12445">
      <w:pPr>
        <w:pStyle w:val="BodyText"/>
        <w:rPr>
          <w:color w:val="auto"/>
          <w:sz w:val="20"/>
        </w:rPr>
      </w:pPr>
      <w:r w:rsidRPr="00DF0DFF">
        <w:rPr>
          <w:color w:val="auto"/>
          <w:sz w:val="20"/>
        </w:rPr>
        <w:t xml:space="preserve">In case of </w:t>
      </w:r>
      <w:r w:rsidRPr="006F7E5F">
        <w:rPr>
          <w:color w:val="auto"/>
          <w:sz w:val="20"/>
        </w:rPr>
        <w:t>infra load balancer, specify requirements:</w:t>
      </w:r>
    </w:p>
    <w:p w14:paraId="1C8E9733" w14:textId="599D8835" w:rsidR="00B12445" w:rsidRDefault="00B12445" w:rsidP="00B12445">
      <w:pPr>
        <w:pStyle w:val="BodyText"/>
      </w:pPr>
      <w:r>
        <w:t>Load balancer infra requirements</w:t>
      </w:r>
    </w:p>
    <w:tbl>
      <w:tblPr>
        <w:tblStyle w:val="TableGrid"/>
        <w:tblW w:w="6759" w:type="dxa"/>
        <w:tblInd w:w="-5" w:type="dxa"/>
        <w:tblLook w:val="04A0" w:firstRow="1" w:lastRow="0" w:firstColumn="1" w:lastColumn="0" w:noHBand="0" w:noVBand="1"/>
      </w:tblPr>
      <w:tblGrid>
        <w:gridCol w:w="3756"/>
        <w:gridCol w:w="3003"/>
      </w:tblGrid>
      <w:tr w:rsidR="00B12445" w:rsidRPr="00AA1A70" w14:paraId="6016D7EB" w14:textId="77777777" w:rsidTr="00841C0D">
        <w:trPr>
          <w:trHeight w:val="255"/>
        </w:trPr>
        <w:tc>
          <w:tcPr>
            <w:tcW w:w="3756" w:type="dxa"/>
            <w:shd w:val="clear" w:color="auto" w:fill="D9D9D9" w:themeFill="background1" w:themeFillShade="D9"/>
            <w:noWrap/>
          </w:tcPr>
          <w:p w14:paraId="254B4763"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Layer</w:t>
            </w:r>
          </w:p>
        </w:tc>
        <w:sdt>
          <w:sdtPr>
            <w:rPr>
              <w:rFonts w:eastAsia="Times New Roman" w:cs="Arial"/>
              <w:color w:val="auto"/>
              <w:szCs w:val="22"/>
              <w:lang w:val="en-US" w:bidi="ar-SA"/>
            </w:rPr>
            <w:alias w:val="Application Protocol"/>
            <w:tag w:val="Application Protocol"/>
            <w:id w:val="-688992323"/>
            <w:placeholder>
              <w:docPart w:val="CF678DB3C315495B92182C4634A943B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Content>
            <w:tc>
              <w:tcPr>
                <w:tcW w:w="3003" w:type="dxa"/>
              </w:tcPr>
              <w:p w14:paraId="53FE5BDC"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HTTP (L7)</w:t>
                </w:r>
              </w:p>
            </w:tc>
          </w:sdtContent>
        </w:sdt>
      </w:tr>
      <w:tr w:rsidR="00B12445" w:rsidRPr="00AA1A70" w14:paraId="75C3FF7B" w14:textId="77777777" w:rsidTr="00841C0D">
        <w:trPr>
          <w:trHeight w:val="255"/>
        </w:trPr>
        <w:tc>
          <w:tcPr>
            <w:tcW w:w="3756" w:type="dxa"/>
            <w:shd w:val="clear" w:color="auto" w:fill="D9D9D9" w:themeFill="background1" w:themeFillShade="D9"/>
            <w:noWrap/>
          </w:tcPr>
          <w:p w14:paraId="676639C5"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Application Port(s)</w:t>
            </w:r>
          </w:p>
        </w:tc>
        <w:tc>
          <w:tcPr>
            <w:tcW w:w="3003" w:type="dxa"/>
          </w:tcPr>
          <w:p w14:paraId="57C32DE1"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80</w:t>
            </w:r>
          </w:p>
        </w:tc>
      </w:tr>
      <w:tr w:rsidR="00B12445" w:rsidRPr="00AA1A70" w14:paraId="126EB903" w14:textId="77777777" w:rsidTr="00841C0D">
        <w:trPr>
          <w:trHeight w:val="255"/>
        </w:trPr>
        <w:tc>
          <w:tcPr>
            <w:tcW w:w="3756" w:type="dxa"/>
            <w:shd w:val="clear" w:color="auto" w:fill="D9D9D9" w:themeFill="background1" w:themeFillShade="D9"/>
            <w:noWrap/>
          </w:tcPr>
          <w:p w14:paraId="7B2CFD5A"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Algorithm</w:t>
            </w:r>
          </w:p>
        </w:tc>
        <w:tc>
          <w:tcPr>
            <w:tcW w:w="3003" w:type="dxa"/>
          </w:tcPr>
          <w:p w14:paraId="080066A7" w14:textId="77777777" w:rsidR="00B12445" w:rsidRPr="00DF0DFF" w:rsidRDefault="00000000" w:rsidP="00841C0D">
            <w:pPr>
              <w:tabs>
                <w:tab w:val="right" w:pos="2607"/>
              </w:tabs>
              <w:rPr>
                <w:rFonts w:eastAsia="Times New Roman" w:cs="Arial"/>
                <w:color w:val="auto"/>
                <w:szCs w:val="22"/>
                <w:lang w:val="en-US" w:bidi="ar-SA"/>
              </w:rPr>
            </w:pPr>
            <w:sdt>
              <w:sdtPr>
                <w:rPr>
                  <w:rFonts w:eastAsia="Times New Roman" w:cs="Arial"/>
                  <w:color w:val="auto"/>
                  <w:szCs w:val="22"/>
                  <w:lang w:val="en-US" w:bidi="ar-SA"/>
                </w:rPr>
                <w:alias w:val="Algorithm"/>
                <w:tag w:val="Algorithm"/>
                <w:id w:val="-1337380518"/>
                <w:placeholder>
                  <w:docPart w:val="61C16DA4E5FB424AB1EDE62DCDFD9CA4"/>
                </w:placeholder>
                <w:dropDownList>
                  <w:listItem w:displayText="Select" w:value="Select"/>
                  <w:listItem w:displayText="Least Connections (default)" w:value="Least Connections (defaul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dropDownList>
              </w:sdtPr>
              <w:sdtContent>
                <w:r w:rsidR="00B12445" w:rsidRPr="00DF0DFF">
                  <w:rPr>
                    <w:rFonts w:eastAsia="Times New Roman" w:cs="Arial"/>
                    <w:color w:val="auto"/>
                    <w:szCs w:val="22"/>
                    <w:lang w:val="en-US" w:bidi="ar-SA"/>
                  </w:rPr>
                  <w:t>Least Connections (default)</w:t>
                </w:r>
              </w:sdtContent>
            </w:sdt>
            <w:r w:rsidR="00B12445" w:rsidRPr="00DF0DFF">
              <w:rPr>
                <w:rFonts w:eastAsia="Times New Roman" w:cs="Arial"/>
                <w:color w:val="auto"/>
                <w:szCs w:val="22"/>
                <w:lang w:val="en-US" w:bidi="ar-SA"/>
              </w:rPr>
              <w:tab/>
            </w:r>
          </w:p>
        </w:tc>
      </w:tr>
      <w:tr w:rsidR="00B12445" w:rsidRPr="00AA1A70" w14:paraId="56FBC35D" w14:textId="77777777" w:rsidTr="00841C0D">
        <w:trPr>
          <w:trHeight w:val="255"/>
        </w:trPr>
        <w:tc>
          <w:tcPr>
            <w:tcW w:w="3756" w:type="dxa"/>
            <w:shd w:val="clear" w:color="auto" w:fill="D9D9D9" w:themeFill="background1" w:themeFillShade="D9"/>
            <w:noWrap/>
          </w:tcPr>
          <w:p w14:paraId="3CBC5F3D"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Stickiness/Persistence</w:t>
            </w:r>
          </w:p>
        </w:tc>
        <w:sdt>
          <w:sdtPr>
            <w:rPr>
              <w:rFonts w:eastAsia="Times New Roman" w:cs="Arial"/>
              <w:color w:val="auto"/>
              <w:szCs w:val="22"/>
              <w:lang w:val="en-US" w:bidi="ar-SA"/>
            </w:rPr>
            <w:alias w:val="Stickiness"/>
            <w:tag w:val="Stickiness"/>
            <w:id w:val="-1753264169"/>
            <w:placeholder>
              <w:docPart w:val="6ADEA2E47A4D4B3FBF11B754193D532D"/>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Content>
            <w:tc>
              <w:tcPr>
                <w:tcW w:w="3003" w:type="dxa"/>
              </w:tcPr>
              <w:p w14:paraId="219E7503"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None</w:t>
                </w:r>
              </w:p>
            </w:tc>
          </w:sdtContent>
        </w:sdt>
      </w:tr>
      <w:tr w:rsidR="00B12445" w:rsidRPr="00AA1A70" w14:paraId="541C04A8" w14:textId="77777777" w:rsidTr="00841C0D">
        <w:trPr>
          <w:trHeight w:val="255"/>
        </w:trPr>
        <w:tc>
          <w:tcPr>
            <w:tcW w:w="3756" w:type="dxa"/>
            <w:shd w:val="clear" w:color="auto" w:fill="D9D9D9" w:themeFill="background1" w:themeFillShade="D9"/>
            <w:noWrap/>
          </w:tcPr>
          <w:p w14:paraId="1382A75F" w14:textId="77777777" w:rsidR="00B12445" w:rsidRPr="00AA1A70" w:rsidRDefault="00B12445" w:rsidP="00841C0D">
            <w:pPr>
              <w:rPr>
                <w:rFonts w:eastAsia="Times New Roman" w:cs="Arial"/>
                <w:b/>
                <w:bCs/>
                <w:szCs w:val="22"/>
                <w:lang w:val="en-US" w:bidi="ar-SA"/>
              </w:rPr>
            </w:pPr>
            <w:r w:rsidRPr="00AA1A70">
              <w:rPr>
                <w:rFonts w:eastAsia="Times New Roman" w:cs="Arial"/>
                <w:b/>
                <w:bCs/>
                <w:szCs w:val="22"/>
                <w:lang w:val="en-US" w:bidi="ar-SA"/>
              </w:rPr>
              <w:t>Health monitor type</w:t>
            </w:r>
          </w:p>
        </w:tc>
        <w:sdt>
          <w:sdtPr>
            <w:rPr>
              <w:rFonts w:eastAsia="Times New Roman" w:cs="Arial"/>
              <w:color w:val="auto"/>
              <w:szCs w:val="22"/>
              <w:lang w:val="en-US" w:bidi="ar-SA"/>
            </w:rPr>
            <w:alias w:val="Health monitor"/>
            <w:tag w:val="Health monitor"/>
            <w:id w:val="979035807"/>
            <w:placeholder>
              <w:docPart w:val="F054061DA3EB45A1AD788E93FC528C51"/>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Content>
            <w:tc>
              <w:tcPr>
                <w:tcW w:w="3003" w:type="dxa"/>
              </w:tcPr>
              <w:p w14:paraId="165BA029" w14:textId="77777777" w:rsidR="00B12445" w:rsidRPr="00DF0DFF" w:rsidRDefault="00B12445" w:rsidP="00841C0D">
                <w:pPr>
                  <w:rPr>
                    <w:rFonts w:eastAsia="Times New Roman" w:cs="Arial"/>
                    <w:color w:val="auto"/>
                    <w:szCs w:val="22"/>
                    <w:lang w:val="en-US" w:bidi="ar-SA"/>
                  </w:rPr>
                </w:pPr>
                <w:r w:rsidRPr="00DF0DFF">
                  <w:rPr>
                    <w:rFonts w:eastAsia="Times New Roman" w:cs="Arial"/>
                    <w:color w:val="auto"/>
                    <w:szCs w:val="22"/>
                    <w:lang w:val="en-US" w:bidi="ar-SA"/>
                  </w:rPr>
                  <w:t>System-HTTP</w:t>
                </w:r>
              </w:p>
            </w:tc>
          </w:sdtContent>
        </w:sdt>
      </w:tr>
    </w:tbl>
    <w:p w14:paraId="57EEA11D" w14:textId="77777777" w:rsidR="001300D3" w:rsidRPr="006F7E5F" w:rsidRDefault="001300D3">
      <w:pPr>
        <w:spacing w:after="160" w:line="259" w:lineRule="auto"/>
        <w:rPr>
          <w:sz w:val="20"/>
        </w:rPr>
      </w:pPr>
      <w:r w:rsidRPr="006F7E5F">
        <w:rPr>
          <w:sz w:val="20"/>
        </w:rPr>
        <w:lastRenderedPageBreak/>
        <w:t xml:space="preserve">Please note: the default algorithm is: Least connections. Do not deviate from this, unless </w:t>
      </w:r>
      <w:proofErr w:type="spellStart"/>
      <w:r w:rsidRPr="006F7E5F">
        <w:rPr>
          <w:sz w:val="20"/>
        </w:rPr>
        <w:t>theres</w:t>
      </w:r>
      <w:proofErr w:type="spellEnd"/>
      <w:r w:rsidRPr="006F7E5F">
        <w:rPr>
          <w:sz w:val="20"/>
        </w:rPr>
        <w:t xml:space="preserve"> is a specific reason.</w:t>
      </w:r>
    </w:p>
    <w:p w14:paraId="79200236" w14:textId="56EBE141" w:rsidR="001F40A7" w:rsidRDefault="001F40A7">
      <w:pPr>
        <w:spacing w:after="160" w:line="259" w:lineRule="auto"/>
      </w:pPr>
      <w:r>
        <w:br w:type="page"/>
      </w:r>
    </w:p>
    <w:p w14:paraId="75352AE5" w14:textId="68009128" w:rsidR="002B7235" w:rsidRDefault="002B7235" w:rsidP="00F20DE8">
      <w:pPr>
        <w:pStyle w:val="Heading4"/>
        <w:ind w:left="900" w:hanging="900"/>
      </w:pPr>
      <w:r>
        <w:lastRenderedPageBreak/>
        <w:t>Software (Licenses)</w:t>
      </w:r>
    </w:p>
    <w:tbl>
      <w:tblPr>
        <w:tblW w:w="8270" w:type="dxa"/>
        <w:tblCellMar>
          <w:left w:w="0" w:type="dxa"/>
          <w:right w:w="0" w:type="dxa"/>
        </w:tblCellMar>
        <w:tblLook w:val="04A0" w:firstRow="1" w:lastRow="0" w:firstColumn="1" w:lastColumn="0" w:noHBand="0" w:noVBand="1"/>
      </w:tblPr>
      <w:tblGrid>
        <w:gridCol w:w="3320"/>
        <w:gridCol w:w="3510"/>
        <w:gridCol w:w="1440"/>
      </w:tblGrid>
      <w:tr w:rsidR="00C95CA2" w:rsidRPr="001003AC" w14:paraId="1815DC14" w14:textId="77777777" w:rsidTr="004C117C">
        <w:trPr>
          <w:tblHeader/>
        </w:trPr>
        <w:tc>
          <w:tcPr>
            <w:tcW w:w="33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DFCA56F" w14:textId="708FC976" w:rsidR="00C95CA2" w:rsidRDefault="00C95CA2" w:rsidP="00F20DE8">
            <w:pPr>
              <w:rPr>
                <w:b/>
                <w:bCs/>
                <w:color w:val="000000" w:themeColor="text1"/>
                <w:szCs w:val="22"/>
              </w:rPr>
            </w:pPr>
            <w:r>
              <w:rPr>
                <w:b/>
                <w:bCs/>
                <w:color w:val="000000" w:themeColor="text1"/>
                <w:szCs w:val="22"/>
              </w:rPr>
              <w:t>Server(type)</w:t>
            </w:r>
          </w:p>
        </w:tc>
        <w:tc>
          <w:tcPr>
            <w:tcW w:w="35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70637B66" w14:textId="77777777" w:rsidR="00C95CA2" w:rsidRPr="001003AC" w:rsidRDefault="00C95CA2" w:rsidP="00F20DE8">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44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3381DD5C" w14:textId="77777777" w:rsidR="00C95CA2" w:rsidRDefault="00C95CA2" w:rsidP="00F20DE8">
            <w:pPr>
              <w:rPr>
                <w:b/>
                <w:bCs/>
                <w:color w:val="000000" w:themeColor="text1"/>
                <w:szCs w:val="22"/>
              </w:rPr>
            </w:pPr>
            <w:r>
              <w:rPr>
                <w:b/>
                <w:bCs/>
                <w:color w:val="000000" w:themeColor="text1"/>
                <w:szCs w:val="22"/>
              </w:rPr>
              <w:t>Version</w:t>
            </w:r>
          </w:p>
        </w:tc>
      </w:tr>
      <w:tr w:rsidR="00C95CA2" w:rsidRPr="009C79B7" w14:paraId="76736EB1" w14:textId="77777777" w:rsidTr="004C117C">
        <w:tc>
          <w:tcPr>
            <w:tcW w:w="3320" w:type="dxa"/>
            <w:tcBorders>
              <w:top w:val="nil"/>
              <w:left w:val="single" w:sz="8" w:space="0" w:color="666666"/>
              <w:bottom w:val="single" w:sz="8" w:space="0" w:color="666666"/>
              <w:right w:val="single" w:sz="8" w:space="0" w:color="666666"/>
            </w:tcBorders>
          </w:tcPr>
          <w:p w14:paraId="19A8B3F3" w14:textId="77777777" w:rsidR="00C95CA2" w:rsidRPr="00EE7BEE" w:rsidRDefault="00C95CA2" w:rsidP="00F20DE8">
            <w:pPr>
              <w:rPr>
                <w:color w:val="auto"/>
                <w:szCs w:val="22"/>
              </w:rPr>
            </w:pPr>
            <w:r w:rsidRPr="00EE7BEE">
              <w:rPr>
                <w:color w:val="auto"/>
                <w:szCs w:val="22"/>
              </w:rPr>
              <w:t>&lt;</w:t>
            </w:r>
            <w:proofErr w:type="spellStart"/>
            <w:proofErr w:type="gramStart"/>
            <w:r w:rsidRPr="00EE7BEE">
              <w:rPr>
                <w:color w:val="auto"/>
                <w:szCs w:val="22"/>
              </w:rPr>
              <w:t>example:Database</w:t>
            </w:r>
            <w:proofErr w:type="spellEnd"/>
            <w:proofErr w:type="gramEnd"/>
            <w:r w:rsidRPr="00EE7BEE">
              <w:rPr>
                <w:color w:val="auto"/>
                <w:szCs w:val="22"/>
              </w:rPr>
              <w:t xml:space="preserv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80C2C18" w14:textId="77777777" w:rsidR="00C95CA2" w:rsidRPr="00EE7BEE" w:rsidRDefault="00C95CA2" w:rsidP="00F20DE8">
            <w:pPr>
              <w:rPr>
                <w:color w:val="auto"/>
                <w:szCs w:val="22"/>
              </w:rPr>
            </w:pPr>
            <w:r w:rsidRPr="00EE7BEE">
              <w:rPr>
                <w:color w:val="auto"/>
                <w:szCs w:val="22"/>
              </w:rPr>
              <w:t>&lt;Oracle Database server&gt;</w:t>
            </w:r>
          </w:p>
        </w:tc>
        <w:tc>
          <w:tcPr>
            <w:tcW w:w="1440" w:type="dxa"/>
            <w:tcBorders>
              <w:top w:val="nil"/>
              <w:left w:val="single" w:sz="8" w:space="0" w:color="666666"/>
              <w:bottom w:val="single" w:sz="8" w:space="0" w:color="666666"/>
              <w:right w:val="single" w:sz="8" w:space="0" w:color="666666"/>
            </w:tcBorders>
          </w:tcPr>
          <w:p w14:paraId="0604851D" w14:textId="77777777" w:rsidR="00C95CA2" w:rsidRPr="00EE7BEE" w:rsidRDefault="00C95CA2" w:rsidP="00F20DE8">
            <w:pPr>
              <w:rPr>
                <w:color w:val="auto"/>
                <w:szCs w:val="22"/>
              </w:rPr>
            </w:pPr>
            <w:r w:rsidRPr="00EE7BEE">
              <w:rPr>
                <w:color w:val="auto"/>
                <w:szCs w:val="22"/>
              </w:rPr>
              <w:t>&lt;19c&gt;</w:t>
            </w:r>
          </w:p>
        </w:tc>
      </w:tr>
      <w:tr w:rsidR="00C95CA2" w:rsidRPr="009C79B7" w14:paraId="21A2D203" w14:textId="77777777" w:rsidTr="004C117C">
        <w:tc>
          <w:tcPr>
            <w:tcW w:w="3320" w:type="dxa"/>
            <w:tcBorders>
              <w:top w:val="nil"/>
              <w:left w:val="single" w:sz="8" w:space="0" w:color="666666"/>
              <w:bottom w:val="single" w:sz="8" w:space="0" w:color="666666"/>
              <w:right w:val="single" w:sz="8" w:space="0" w:color="666666"/>
            </w:tcBorders>
          </w:tcPr>
          <w:p w14:paraId="456A6F3E" w14:textId="77777777" w:rsidR="00C95CA2" w:rsidRPr="00EE7BEE" w:rsidRDefault="00C95CA2" w:rsidP="00F20DE8">
            <w:pPr>
              <w:rPr>
                <w:color w:val="auto"/>
                <w:szCs w:val="22"/>
              </w:rPr>
            </w:pPr>
            <w:r w:rsidRPr="00EE7BEE">
              <w:rPr>
                <w:color w:val="auto"/>
                <w:szCs w:val="22"/>
              </w:rPr>
              <w:t>&lt;</w:t>
            </w:r>
            <w:proofErr w:type="spellStart"/>
            <w:proofErr w:type="gramStart"/>
            <w:r w:rsidRPr="00EE7BEE">
              <w:rPr>
                <w:color w:val="auto"/>
                <w:szCs w:val="22"/>
              </w:rPr>
              <w:t>example:Database</w:t>
            </w:r>
            <w:proofErr w:type="spellEnd"/>
            <w:proofErr w:type="gramEnd"/>
            <w:r w:rsidRPr="00EE7BEE">
              <w:rPr>
                <w:color w:val="auto"/>
                <w:szCs w:val="22"/>
              </w:rPr>
              <w:t xml:space="preserve"> server 1&gt;</w:t>
            </w:r>
          </w:p>
        </w:tc>
        <w:tc>
          <w:tcPr>
            <w:tcW w:w="35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1F3A6994" w14:textId="77777777" w:rsidR="00C95CA2" w:rsidRPr="00EE7BEE" w:rsidRDefault="00C95CA2" w:rsidP="00F20DE8">
            <w:pPr>
              <w:rPr>
                <w:color w:val="auto"/>
                <w:szCs w:val="22"/>
              </w:rPr>
            </w:pPr>
            <w:r w:rsidRPr="00EE7BEE">
              <w:rPr>
                <w:color w:val="auto"/>
                <w:szCs w:val="22"/>
              </w:rPr>
              <w:t>&lt;Oracle Active Data Guard&gt;</w:t>
            </w:r>
          </w:p>
        </w:tc>
        <w:tc>
          <w:tcPr>
            <w:tcW w:w="1440" w:type="dxa"/>
            <w:tcBorders>
              <w:top w:val="nil"/>
              <w:left w:val="single" w:sz="8" w:space="0" w:color="666666"/>
              <w:bottom w:val="single" w:sz="8" w:space="0" w:color="666666"/>
              <w:right w:val="single" w:sz="8" w:space="0" w:color="666666"/>
            </w:tcBorders>
          </w:tcPr>
          <w:p w14:paraId="1EF11441" w14:textId="77777777" w:rsidR="00C95CA2" w:rsidRPr="00EE7BEE" w:rsidRDefault="00C95CA2" w:rsidP="00F20DE8">
            <w:pPr>
              <w:rPr>
                <w:color w:val="auto"/>
                <w:szCs w:val="22"/>
              </w:rPr>
            </w:pPr>
            <w:r w:rsidRPr="00EE7BEE">
              <w:rPr>
                <w:color w:val="auto"/>
                <w:szCs w:val="22"/>
              </w:rPr>
              <w:t>&lt;19c&gt;</w:t>
            </w:r>
          </w:p>
        </w:tc>
      </w:tr>
    </w:tbl>
    <w:p w14:paraId="563A0998" w14:textId="77777777" w:rsidR="006226A7" w:rsidRDefault="006226A7" w:rsidP="00CF4D0A">
      <w:pPr>
        <w:pStyle w:val="BodyText"/>
      </w:pPr>
    </w:p>
    <w:p w14:paraId="4513BDBF" w14:textId="16FBFBF9" w:rsidR="006226A7" w:rsidRDefault="006226A7" w:rsidP="006226A7">
      <w:pPr>
        <w:pStyle w:val="Heading4"/>
        <w:ind w:left="900" w:hanging="900"/>
      </w:pPr>
      <w:r>
        <w:t xml:space="preserve">System </w:t>
      </w:r>
      <w:r w:rsidR="00244C73">
        <w:t>management</w:t>
      </w:r>
    </w:p>
    <w:p w14:paraId="756C70EC" w14:textId="02EFE458" w:rsidR="00D0572B" w:rsidRPr="00DF0DFF" w:rsidRDefault="00D0572B" w:rsidP="00DF0DFF">
      <w:pPr>
        <w:pStyle w:val="BodyText"/>
        <w:rPr>
          <w:sz w:val="20"/>
        </w:rPr>
      </w:pPr>
      <w:r w:rsidRPr="00DF0DFF">
        <w:rPr>
          <w:sz w:val="20"/>
        </w:rPr>
        <w:t xml:space="preserve">If there are no specific system management, then state: “not </w:t>
      </w:r>
      <w:proofErr w:type="gramStart"/>
      <w:r w:rsidRPr="00DF0DFF">
        <w:rPr>
          <w:sz w:val="20"/>
        </w:rPr>
        <w:t>applicable”</w:t>
      </w:r>
      <w:proofErr w:type="gramEnd"/>
    </w:p>
    <w:p w14:paraId="08750D13" w14:textId="3BCD8862" w:rsidR="00E518CC" w:rsidRDefault="00E518CC">
      <w:pPr>
        <w:spacing w:after="160" w:line="259" w:lineRule="auto"/>
      </w:pPr>
      <w:r>
        <w:br w:type="page"/>
      </w:r>
    </w:p>
    <w:p w14:paraId="4517AB15" w14:textId="77777777" w:rsidR="006226A7" w:rsidRPr="006226A7" w:rsidRDefault="006226A7" w:rsidP="00DF0DFF">
      <w:pPr>
        <w:pStyle w:val="Heading4"/>
        <w:ind w:left="993" w:hanging="993"/>
      </w:pPr>
      <w:r w:rsidRPr="006226A7">
        <w:lastRenderedPageBreak/>
        <w:t xml:space="preserve">Additional application related infra </w:t>
      </w:r>
      <w:proofErr w:type="gramStart"/>
      <w:r w:rsidRPr="006226A7">
        <w:t>requirements</w:t>
      </w:r>
      <w:proofErr w:type="gramEnd"/>
    </w:p>
    <w:tbl>
      <w:tblPr>
        <w:tblStyle w:val="TableGrid"/>
        <w:tblW w:w="9175" w:type="dxa"/>
        <w:tblLook w:val="04A0" w:firstRow="1" w:lastRow="0" w:firstColumn="1" w:lastColumn="0" w:noHBand="0" w:noVBand="1"/>
      </w:tblPr>
      <w:tblGrid>
        <w:gridCol w:w="5935"/>
        <w:gridCol w:w="3240"/>
      </w:tblGrid>
      <w:tr w:rsidR="006226A7" w14:paraId="62514A14" w14:textId="77777777" w:rsidTr="00F20DE8">
        <w:tc>
          <w:tcPr>
            <w:tcW w:w="5935" w:type="dxa"/>
            <w:shd w:val="clear" w:color="auto" w:fill="D0CECE" w:themeFill="background2" w:themeFillShade="E6"/>
          </w:tcPr>
          <w:p w14:paraId="380B2763" w14:textId="77777777" w:rsidR="006226A7" w:rsidRPr="00D337D3" w:rsidRDefault="006226A7" w:rsidP="00F20DE8">
            <w:pPr>
              <w:pStyle w:val="BodyText"/>
              <w:rPr>
                <w:b/>
                <w:bCs/>
              </w:rPr>
            </w:pPr>
            <w:r>
              <w:rPr>
                <w:b/>
                <w:bCs/>
              </w:rPr>
              <w:t>Requirements</w:t>
            </w:r>
          </w:p>
        </w:tc>
        <w:tc>
          <w:tcPr>
            <w:tcW w:w="3240" w:type="dxa"/>
            <w:shd w:val="clear" w:color="auto" w:fill="D0CECE" w:themeFill="background2" w:themeFillShade="E6"/>
          </w:tcPr>
          <w:p w14:paraId="1EF2C3E1" w14:textId="77777777" w:rsidR="006226A7" w:rsidRPr="00D337D3" w:rsidRDefault="006226A7" w:rsidP="00F20DE8">
            <w:pPr>
              <w:pStyle w:val="BodyText"/>
              <w:rPr>
                <w:b/>
                <w:bCs/>
              </w:rPr>
            </w:pPr>
            <w:r>
              <w:rPr>
                <w:b/>
                <w:bCs/>
              </w:rPr>
              <w:t>Status</w:t>
            </w:r>
          </w:p>
        </w:tc>
      </w:tr>
      <w:tr w:rsidR="006226A7" w14:paraId="3F2063F7" w14:textId="77777777" w:rsidTr="00F20DE8">
        <w:tc>
          <w:tcPr>
            <w:tcW w:w="5935" w:type="dxa"/>
          </w:tcPr>
          <w:p w14:paraId="6393DC12" w14:textId="025F1AEE" w:rsidR="006226A7" w:rsidRPr="00DF0DFF" w:rsidRDefault="006226A7" w:rsidP="00F20DE8">
            <w:pPr>
              <w:pStyle w:val="BodyText"/>
              <w:rPr>
                <w:vertAlign w:val="superscript"/>
              </w:rPr>
            </w:pPr>
            <w:r>
              <w:t>Use STARTTLS option for UWV mail</w:t>
            </w:r>
            <w:r w:rsidR="006C7C9E">
              <w:rPr>
                <w:vertAlign w:val="superscript"/>
              </w:rPr>
              <w:t>1</w:t>
            </w:r>
          </w:p>
        </w:tc>
        <w:tc>
          <w:tcPr>
            <w:tcW w:w="3240" w:type="dxa"/>
          </w:tcPr>
          <w:sdt>
            <w:sdtPr>
              <w:alias w:val="STARTTLS"/>
              <w:tag w:val="STARTTLS"/>
              <w:id w:val="1737279927"/>
              <w:placeholder>
                <w:docPart w:val="12F0B7DED2A047BDA550492E3F0D418E"/>
              </w:placeholder>
              <w:comboBox>
                <w:listItem w:displayText="Select" w:value="Select"/>
                <w:listItem w:displayText="Yes" w:value="Yes"/>
                <w:listItem w:displayText="No" w:value="No"/>
                <w:listItem w:displayText="Not applicable" w:value="Not applicable"/>
              </w:comboBox>
            </w:sdtPr>
            <w:sdtContent>
              <w:p w14:paraId="3A6E9394" w14:textId="3F4D6115" w:rsidR="006226A7" w:rsidRPr="0070629F" w:rsidRDefault="00F765E5" w:rsidP="00F20DE8">
                <w:pPr>
                  <w:pStyle w:val="BodyText"/>
                </w:pPr>
                <w:r>
                  <w:t>No</w:t>
                </w:r>
              </w:p>
            </w:sdtContent>
          </w:sdt>
        </w:tc>
      </w:tr>
      <w:tr w:rsidR="006226A7" w14:paraId="01A4FFD7" w14:textId="77777777" w:rsidTr="00F20DE8">
        <w:tc>
          <w:tcPr>
            <w:tcW w:w="5935" w:type="dxa"/>
          </w:tcPr>
          <w:p w14:paraId="58A7D458" w14:textId="361B5D17" w:rsidR="006226A7" w:rsidRPr="00DF0DFF" w:rsidRDefault="006226A7" w:rsidP="00F20DE8">
            <w:pPr>
              <w:pStyle w:val="BodyText"/>
              <w:rPr>
                <w:vertAlign w:val="superscript"/>
              </w:rPr>
            </w:pPr>
            <w:r>
              <w:t>Is Microsoft DTC used for inflight transactions</w:t>
            </w:r>
            <w:r w:rsidR="006C7C9E">
              <w:rPr>
                <w:vertAlign w:val="superscript"/>
              </w:rPr>
              <w:t>2</w:t>
            </w:r>
          </w:p>
        </w:tc>
        <w:tc>
          <w:tcPr>
            <w:tcW w:w="3240" w:type="dxa"/>
          </w:tcPr>
          <w:sdt>
            <w:sdtPr>
              <w:alias w:val="inflight transaction"/>
              <w:tag w:val="STARTTLS"/>
              <w:id w:val="-720213481"/>
              <w:placeholder>
                <w:docPart w:val="662B6BCAEC0F4C5385995E3D37F92E98"/>
              </w:placeholder>
              <w:comboBox>
                <w:listItem w:displayText="Select" w:value="Select"/>
                <w:listItem w:displayText="Yes" w:value="Yes"/>
                <w:listItem w:displayText="No" w:value="No"/>
                <w:listItem w:displayText="Not applicable" w:value="Not applicable"/>
              </w:comboBox>
            </w:sdtPr>
            <w:sdtContent>
              <w:p w14:paraId="398A1719" w14:textId="01A28ABB" w:rsidR="006226A7" w:rsidRPr="0070629F" w:rsidRDefault="00F765E5" w:rsidP="00F20DE8">
                <w:pPr>
                  <w:pStyle w:val="BodyText"/>
                </w:pPr>
                <w:r>
                  <w:t>Not applicable</w:t>
                </w:r>
              </w:p>
            </w:sdtContent>
          </w:sdt>
        </w:tc>
      </w:tr>
      <w:tr w:rsidR="006226A7" w14:paraId="63B02A92" w14:textId="77777777" w:rsidTr="00F20DE8">
        <w:tc>
          <w:tcPr>
            <w:tcW w:w="5935" w:type="dxa"/>
          </w:tcPr>
          <w:p w14:paraId="02DE05FD" w14:textId="77777777" w:rsidR="006226A7" w:rsidRDefault="006226A7" w:rsidP="00F20DE8">
            <w:pPr>
              <w:pStyle w:val="BodyText"/>
            </w:pPr>
            <w:r>
              <w:t>Mention other relevant requirements</w:t>
            </w:r>
          </w:p>
        </w:tc>
        <w:tc>
          <w:tcPr>
            <w:tcW w:w="3240" w:type="dxa"/>
          </w:tcPr>
          <w:p w14:paraId="1A9866E5" w14:textId="0C8093F2" w:rsidR="006226A7" w:rsidRDefault="006226A7" w:rsidP="00F20DE8">
            <w:pPr>
              <w:pStyle w:val="BodyText"/>
              <w:rPr>
                <w:highlight w:val="yellow"/>
              </w:rPr>
            </w:pPr>
          </w:p>
        </w:tc>
      </w:tr>
    </w:tbl>
    <w:p w14:paraId="3DBA5A6D" w14:textId="77777777" w:rsidR="006C7C9E" w:rsidRPr="006F7E5F" w:rsidRDefault="006C7C9E" w:rsidP="006226A7">
      <w:pPr>
        <w:pStyle w:val="BodyText"/>
        <w:rPr>
          <w:sz w:val="20"/>
        </w:rPr>
      </w:pPr>
      <w:r w:rsidRPr="00DF0DFF">
        <w:rPr>
          <w:sz w:val="20"/>
        </w:rPr>
        <w:t xml:space="preserve">Please note: </w:t>
      </w:r>
    </w:p>
    <w:p w14:paraId="7B3B3125" w14:textId="56D29E22" w:rsidR="006C7C9E" w:rsidRPr="006F7E5F" w:rsidRDefault="006C7C9E" w:rsidP="00DF0DFF">
      <w:pPr>
        <w:pStyle w:val="BodyText"/>
        <w:ind w:left="720" w:hanging="720"/>
        <w:rPr>
          <w:rFonts w:cs="Arial"/>
          <w:sz w:val="20"/>
        </w:rPr>
      </w:pPr>
      <w:r>
        <w:rPr>
          <w:vertAlign w:val="superscript"/>
        </w:rPr>
        <w:t>1</w:t>
      </w:r>
      <w:r w:rsidRPr="006F7E5F">
        <w:rPr>
          <w:sz w:val="20"/>
          <w:vertAlign w:val="superscript"/>
        </w:rPr>
        <w:tab/>
      </w:r>
      <w:r w:rsidRPr="006F7E5F">
        <w:rPr>
          <w:rFonts w:cs="Arial"/>
          <w:sz w:val="20"/>
        </w:rPr>
        <w:t xml:space="preserve">UWV mail (The internal KPN </w:t>
      </w:r>
      <w:proofErr w:type="spellStart"/>
      <w:r w:rsidRPr="006F7E5F">
        <w:rPr>
          <w:rFonts w:cs="Arial"/>
          <w:sz w:val="20"/>
        </w:rPr>
        <w:t>mailrelay's</w:t>
      </w:r>
      <w:proofErr w:type="spellEnd"/>
      <w:r w:rsidRPr="006F7E5F">
        <w:rPr>
          <w:rFonts w:cs="Arial"/>
          <w:sz w:val="20"/>
        </w:rPr>
        <w:t xml:space="preserve"> for UWV (uwvmailrelay.voorzieningen.uwv.nl, </w:t>
      </w:r>
      <w:proofErr w:type="spellStart"/>
      <w:r w:rsidRPr="006F7E5F">
        <w:rPr>
          <w:rFonts w:cs="Arial"/>
          <w:sz w:val="20"/>
        </w:rPr>
        <w:t>prt</w:t>
      </w:r>
      <w:proofErr w:type="spellEnd"/>
      <w:r w:rsidRPr="006F7E5F">
        <w:rPr>
          <w:rFonts w:cs="Arial"/>
          <w:sz w:val="20"/>
        </w:rPr>
        <w:t xml:space="preserve"> 25) is equipped with the STARTTLS option. </w:t>
      </w:r>
    </w:p>
    <w:p w14:paraId="785E098A" w14:textId="78CF8871" w:rsidR="006226A7" w:rsidRPr="006F7E5F" w:rsidRDefault="006C7C9E" w:rsidP="00DF0DFF">
      <w:pPr>
        <w:pStyle w:val="BodyText"/>
        <w:ind w:left="720"/>
        <w:rPr>
          <w:rFonts w:cs="Arial"/>
          <w:sz w:val="20"/>
        </w:rPr>
      </w:pPr>
      <w:r w:rsidRPr="006F7E5F">
        <w:rPr>
          <w:rFonts w:cs="Arial"/>
          <w:sz w:val="20"/>
        </w:rPr>
        <w:t xml:space="preserve">This means that every application server can now send the SMTP messages encrypted if desired. STARTTLS is based on negotiation. TLS is not mandatory but is preferred. Mail clients that do not want or cannot use TLS can continue to send mail.  The TLS version used is TLS V1.2. To enable TLS, systems must be provided with </w:t>
      </w:r>
      <w:proofErr w:type="spellStart"/>
      <w:r w:rsidRPr="006F7E5F">
        <w:rPr>
          <w:rFonts w:cs="Arial"/>
          <w:sz w:val="20"/>
        </w:rPr>
        <w:t>Digicert's</w:t>
      </w:r>
      <w:proofErr w:type="spellEnd"/>
      <w:r w:rsidRPr="006F7E5F">
        <w:rPr>
          <w:rFonts w:cs="Arial"/>
          <w:sz w:val="20"/>
        </w:rPr>
        <w:t xml:space="preserve"> root and intermediate certificates. This is a public CA that appears in all common certificate stores.</w:t>
      </w:r>
    </w:p>
    <w:p w14:paraId="7A7112E4" w14:textId="14A1A73A" w:rsidR="00CF4D0A" w:rsidRPr="006F7E5F" w:rsidRDefault="006C7C9E" w:rsidP="006F7E5F">
      <w:pPr>
        <w:pStyle w:val="BodyText"/>
        <w:ind w:left="720" w:hanging="720"/>
        <w:rPr>
          <w:sz w:val="20"/>
        </w:rPr>
      </w:pPr>
      <w:r w:rsidRPr="006F7E5F">
        <w:rPr>
          <w:rFonts w:cs="Arial"/>
          <w:sz w:val="20"/>
          <w:vertAlign w:val="superscript"/>
        </w:rPr>
        <w:t>2</w:t>
      </w:r>
      <w:r w:rsidRPr="006F7E5F">
        <w:rPr>
          <w:rFonts w:cs="Arial"/>
          <w:sz w:val="20"/>
        </w:rPr>
        <w:tab/>
        <w:t>I</w:t>
      </w:r>
      <w:r w:rsidRPr="006F7E5F">
        <w:rPr>
          <w:sz w:val="20"/>
        </w:rPr>
        <w:t xml:space="preserve">n case SQL </w:t>
      </w:r>
      <w:r w:rsidRPr="00DF0DFF">
        <w:rPr>
          <w:color w:val="auto"/>
          <w:sz w:val="20"/>
        </w:rPr>
        <w:t>AOAG</w:t>
      </w:r>
      <w:r w:rsidRPr="006F7E5F">
        <w:rPr>
          <w:color w:val="auto"/>
          <w:sz w:val="20"/>
        </w:rPr>
        <w:t xml:space="preserve"> (Always </w:t>
      </w:r>
      <w:proofErr w:type="gramStart"/>
      <w:r w:rsidRPr="006F7E5F">
        <w:rPr>
          <w:color w:val="auto"/>
          <w:sz w:val="20"/>
        </w:rPr>
        <w:t>On</w:t>
      </w:r>
      <w:proofErr w:type="gramEnd"/>
      <w:r w:rsidRPr="006F7E5F">
        <w:rPr>
          <w:color w:val="auto"/>
          <w:sz w:val="20"/>
        </w:rPr>
        <w:t xml:space="preserve"> Availability Groups)</w:t>
      </w:r>
      <w:r w:rsidRPr="00DF0DFF">
        <w:rPr>
          <w:color w:val="auto"/>
          <w:sz w:val="20"/>
        </w:rPr>
        <w:t xml:space="preserve"> </w:t>
      </w:r>
      <w:r w:rsidRPr="006F7E5F">
        <w:rPr>
          <w:sz w:val="20"/>
        </w:rPr>
        <w:t xml:space="preserve">is used, </w:t>
      </w:r>
      <w:r w:rsidR="00CC7003" w:rsidRPr="006F7E5F">
        <w:rPr>
          <w:sz w:val="20"/>
        </w:rPr>
        <w:t xml:space="preserve">then MSDTC (Microsoft </w:t>
      </w:r>
      <w:proofErr w:type="spellStart"/>
      <w:r w:rsidR="00CC7003" w:rsidRPr="006F7E5F">
        <w:rPr>
          <w:sz w:val="20"/>
        </w:rPr>
        <w:t>Distribuited</w:t>
      </w:r>
      <w:proofErr w:type="spellEnd"/>
      <w:r w:rsidR="00CC7003" w:rsidRPr="006F7E5F">
        <w:rPr>
          <w:sz w:val="20"/>
        </w:rPr>
        <w:t xml:space="preserve"> Transaction Coordinator) </w:t>
      </w:r>
      <w:r w:rsidRPr="006F7E5F">
        <w:rPr>
          <w:sz w:val="20"/>
        </w:rPr>
        <w:t>needs to be configur</w:t>
      </w:r>
      <w:r w:rsidR="00CC7003" w:rsidRPr="006F7E5F">
        <w:rPr>
          <w:sz w:val="20"/>
        </w:rPr>
        <w:t>e</w:t>
      </w:r>
      <w:r w:rsidRPr="006F7E5F">
        <w:rPr>
          <w:sz w:val="20"/>
        </w:rPr>
        <w:t>d as a cluster service</w:t>
      </w:r>
      <w:r w:rsidR="00CC7003" w:rsidRPr="006F7E5F">
        <w:rPr>
          <w:sz w:val="20"/>
        </w:rPr>
        <w:t>)</w:t>
      </w:r>
    </w:p>
    <w:p w14:paraId="44B9C9C8" w14:textId="675A635A" w:rsidR="0071598E" w:rsidRDefault="0071598E" w:rsidP="0071598E">
      <w:pPr>
        <w:pStyle w:val="Heading4"/>
        <w:ind w:left="900" w:hanging="900"/>
      </w:pPr>
      <w:r>
        <w:t>DXC TAB requirements</w:t>
      </w:r>
    </w:p>
    <w:tbl>
      <w:tblPr>
        <w:tblStyle w:val="TableGrid"/>
        <w:tblW w:w="9776" w:type="dxa"/>
        <w:tblLook w:val="04A0" w:firstRow="1" w:lastRow="0" w:firstColumn="1" w:lastColumn="0" w:noHBand="0" w:noVBand="1"/>
      </w:tblPr>
      <w:tblGrid>
        <w:gridCol w:w="3397"/>
        <w:gridCol w:w="6379"/>
      </w:tblGrid>
      <w:tr w:rsidR="0071598E" w14:paraId="2019CC52" w14:textId="77777777" w:rsidTr="00F20DE8">
        <w:tc>
          <w:tcPr>
            <w:tcW w:w="3397" w:type="dxa"/>
            <w:shd w:val="clear" w:color="auto" w:fill="D0CECE" w:themeFill="background2" w:themeFillShade="E6"/>
          </w:tcPr>
          <w:p w14:paraId="4293AAFC" w14:textId="77777777" w:rsidR="0071598E" w:rsidRPr="00D337D3" w:rsidRDefault="0071598E" w:rsidP="00F20DE8">
            <w:pPr>
              <w:pStyle w:val="BodyText"/>
              <w:rPr>
                <w:b/>
                <w:bCs/>
              </w:rPr>
            </w:pPr>
            <w:r>
              <w:rPr>
                <w:b/>
                <w:bCs/>
              </w:rPr>
              <w:t>Category</w:t>
            </w:r>
          </w:p>
        </w:tc>
        <w:tc>
          <w:tcPr>
            <w:tcW w:w="6379" w:type="dxa"/>
            <w:shd w:val="clear" w:color="auto" w:fill="D0CECE" w:themeFill="background2" w:themeFillShade="E6"/>
          </w:tcPr>
          <w:p w14:paraId="36135E6A" w14:textId="77777777" w:rsidR="0071598E" w:rsidRPr="00D337D3" w:rsidRDefault="0071598E" w:rsidP="00F20DE8">
            <w:pPr>
              <w:pStyle w:val="BodyText"/>
              <w:rPr>
                <w:b/>
                <w:bCs/>
              </w:rPr>
            </w:pPr>
            <w:r>
              <w:rPr>
                <w:b/>
                <w:bCs/>
              </w:rPr>
              <w:t>Description</w:t>
            </w:r>
          </w:p>
        </w:tc>
      </w:tr>
      <w:tr w:rsidR="0071598E" w14:paraId="639906E7" w14:textId="77777777" w:rsidTr="00F20DE8">
        <w:tc>
          <w:tcPr>
            <w:tcW w:w="3397" w:type="dxa"/>
          </w:tcPr>
          <w:p w14:paraId="18C02807" w14:textId="789417EF" w:rsidR="0071598E" w:rsidRDefault="0071598E" w:rsidP="00A96414">
            <w:pPr>
              <w:pStyle w:val="BodyText"/>
              <w:numPr>
                <w:ilvl w:val="0"/>
                <w:numId w:val="66"/>
              </w:numPr>
            </w:pPr>
            <w:r>
              <w:t>Deployment method</w:t>
            </w:r>
          </w:p>
          <w:p w14:paraId="1ECC5DE6" w14:textId="7BAB459A" w:rsidR="0071598E" w:rsidRPr="00F16948" w:rsidRDefault="0071598E" w:rsidP="00DF0DFF">
            <w:pPr>
              <w:pStyle w:val="CommentText"/>
            </w:pPr>
          </w:p>
        </w:tc>
        <w:tc>
          <w:tcPr>
            <w:tcW w:w="6379" w:type="dxa"/>
            <w:shd w:val="clear" w:color="auto" w:fill="auto"/>
          </w:tcPr>
          <w:p w14:paraId="748F885F" w14:textId="77777777" w:rsidR="000F3089" w:rsidRDefault="00000000" w:rsidP="000F3089">
            <w:pPr>
              <w:pStyle w:val="BodyText"/>
            </w:pPr>
            <w:sdt>
              <w:sdtPr>
                <w:id w:val="-1957320804"/>
                <w:placeholder>
                  <w:docPart w:val="DefaultPlaceholder_-1854013439"/>
                </w:placeholder>
                <w:comboBox>
                  <w:listItem w:value="Kies een item."/>
                  <w:listItem w:displayText="XLdeploy (default method)" w:value="XLdeploy (default method)"/>
                  <w:listItem w:displayText="manual deployment" w:value="manual deployment"/>
                  <w:listItem w:displayText="AzureDevOps" w:value="AzureDevOps"/>
                  <w:listItem w:displayText="other (specify)" w:value="other (specify)"/>
                </w:comboBox>
              </w:sdtPr>
              <w:sdtContent>
                <w:r w:rsidR="000F3089">
                  <w:t>other (specify)</w:t>
                </w:r>
              </w:sdtContent>
            </w:sdt>
            <w:r w:rsidR="000F3089">
              <w:t xml:space="preserve"> </w:t>
            </w:r>
          </w:p>
          <w:p w14:paraId="40B48091" w14:textId="7519A9AF" w:rsidR="000F3089" w:rsidRDefault="000F3089" w:rsidP="000F3089">
            <w:pPr>
              <w:pStyle w:val="BodyText"/>
            </w:pPr>
            <w:proofErr w:type="spellStart"/>
            <w:r>
              <w:t>Xldeploy</w:t>
            </w:r>
            <w:proofErr w:type="spellEnd"/>
            <w:r>
              <w:t xml:space="preserve"> is not applicable instead TAB deployment server (see HLD Werk.nl) is </w:t>
            </w:r>
            <w:proofErr w:type="gramStart"/>
            <w:r>
              <w:t>used</w:t>
            </w:r>
            <w:proofErr w:type="gramEnd"/>
          </w:p>
          <w:p w14:paraId="727091DF" w14:textId="67B50D8B" w:rsidR="00CC7003" w:rsidRPr="004573FE" w:rsidRDefault="000F3089" w:rsidP="000F3089">
            <w:pPr>
              <w:pStyle w:val="BodyText"/>
            </w:pPr>
            <w:r>
              <w:t xml:space="preserve">TAB NFS (see HLD Werk.nl) connections are required for applications that require shared storage (such as </w:t>
            </w:r>
            <w:proofErr w:type="spellStart"/>
            <w:r>
              <w:t>Weblogic</w:t>
            </w:r>
            <w:proofErr w:type="spellEnd"/>
            <w:r>
              <w:t>)</w:t>
            </w:r>
          </w:p>
        </w:tc>
      </w:tr>
      <w:tr w:rsidR="0071598E" w14:paraId="728E4DD5" w14:textId="77777777" w:rsidTr="00F20DE8">
        <w:tc>
          <w:tcPr>
            <w:tcW w:w="3397" w:type="dxa"/>
          </w:tcPr>
          <w:p w14:paraId="00AAC588" w14:textId="39CFC640" w:rsidR="0071598E" w:rsidRDefault="0071598E" w:rsidP="00A96414">
            <w:pPr>
              <w:pStyle w:val="BodyText"/>
              <w:numPr>
                <w:ilvl w:val="0"/>
                <w:numId w:val="66"/>
              </w:numPr>
            </w:pPr>
            <w:r>
              <w:t>Deployment permissions</w:t>
            </w:r>
          </w:p>
        </w:tc>
        <w:tc>
          <w:tcPr>
            <w:tcW w:w="6379" w:type="dxa"/>
            <w:shd w:val="clear" w:color="auto" w:fill="auto"/>
          </w:tcPr>
          <w:p w14:paraId="32689E51" w14:textId="77777777" w:rsidR="0071598E" w:rsidRPr="004573FE" w:rsidRDefault="0071598E" w:rsidP="00F20DE8">
            <w:pPr>
              <w:pStyle w:val="BodyText"/>
            </w:pPr>
          </w:p>
        </w:tc>
      </w:tr>
      <w:tr w:rsidR="0071598E" w14:paraId="4186A017" w14:textId="77777777" w:rsidTr="00F20DE8">
        <w:tc>
          <w:tcPr>
            <w:tcW w:w="3397" w:type="dxa"/>
          </w:tcPr>
          <w:p w14:paraId="584CE9DD" w14:textId="5132DBA8" w:rsidR="0071598E" w:rsidRDefault="0071598E" w:rsidP="00A96414">
            <w:pPr>
              <w:pStyle w:val="BodyText"/>
              <w:numPr>
                <w:ilvl w:val="0"/>
                <w:numId w:val="66"/>
              </w:numPr>
            </w:pPr>
            <w:r>
              <w:t>Application Monitoring</w:t>
            </w:r>
          </w:p>
        </w:tc>
        <w:tc>
          <w:tcPr>
            <w:tcW w:w="6379" w:type="dxa"/>
            <w:shd w:val="clear" w:color="auto" w:fill="auto"/>
          </w:tcPr>
          <w:p w14:paraId="19B4A0B9" w14:textId="77777777" w:rsidR="0071598E" w:rsidRPr="004573FE" w:rsidRDefault="0071598E" w:rsidP="00F20DE8">
            <w:pPr>
              <w:pStyle w:val="BodyText"/>
            </w:pPr>
          </w:p>
        </w:tc>
      </w:tr>
      <w:tr w:rsidR="0071598E" w14:paraId="752E5D56" w14:textId="77777777" w:rsidTr="00F20DE8">
        <w:tc>
          <w:tcPr>
            <w:tcW w:w="3397" w:type="dxa"/>
          </w:tcPr>
          <w:p w14:paraId="4BE17723" w14:textId="57A5D8F4" w:rsidR="0071598E" w:rsidRPr="00071D98" w:rsidRDefault="0071598E" w:rsidP="00A96414">
            <w:pPr>
              <w:pStyle w:val="BodyText"/>
              <w:numPr>
                <w:ilvl w:val="0"/>
                <w:numId w:val="66"/>
              </w:numPr>
            </w:pPr>
            <w:r>
              <w:t>Other TAB applicable requirement</w:t>
            </w:r>
          </w:p>
        </w:tc>
        <w:tc>
          <w:tcPr>
            <w:tcW w:w="6379" w:type="dxa"/>
            <w:shd w:val="clear" w:color="auto" w:fill="auto"/>
          </w:tcPr>
          <w:p w14:paraId="6FB904BE" w14:textId="77777777" w:rsidR="004E289E" w:rsidRDefault="004E289E" w:rsidP="004E289E">
            <w:pPr>
              <w:pStyle w:val="BodyText"/>
            </w:pPr>
            <w:r w:rsidRPr="00852E22">
              <w:t xml:space="preserve">Not specified at this </w:t>
            </w:r>
            <w:proofErr w:type="gramStart"/>
            <w:r w:rsidRPr="00852E22">
              <w:t>moment</w:t>
            </w:r>
            <w:r>
              <w:t xml:space="preserve"> .</w:t>
            </w:r>
            <w:proofErr w:type="gramEnd"/>
          </w:p>
          <w:p w14:paraId="27F7E330" w14:textId="77777777" w:rsidR="004E289E" w:rsidRDefault="004E289E" w:rsidP="004E289E">
            <w:pPr>
              <w:pStyle w:val="BodyText"/>
            </w:pPr>
            <w:r>
              <w:t xml:space="preserve">If applicable (for example </w:t>
            </w:r>
            <w:proofErr w:type="spellStart"/>
            <w:r>
              <w:t>sitescope</w:t>
            </w:r>
            <w:proofErr w:type="spellEnd"/>
            <w:r>
              <w:t xml:space="preserve"> application monitoring), the i</w:t>
            </w:r>
            <w:r w:rsidRPr="00852E22">
              <w:t>nformation must come from DXC TAB after KT sessions are completed and the required App info is available</w:t>
            </w:r>
            <w:r>
              <w:t>.</w:t>
            </w:r>
          </w:p>
          <w:p w14:paraId="23A467C9" w14:textId="6BD36D25" w:rsidR="0071598E" w:rsidRPr="004573FE" w:rsidRDefault="004E289E" w:rsidP="004E289E">
            <w:pPr>
              <w:pStyle w:val="BodyText"/>
            </w:pPr>
            <w:r>
              <w:t>This will be documented in HLD 1.1</w:t>
            </w:r>
          </w:p>
        </w:tc>
      </w:tr>
    </w:tbl>
    <w:p w14:paraId="73D16FC5" w14:textId="188774F4" w:rsidR="00CF4D0A" w:rsidRDefault="00CF4D0A" w:rsidP="00BA0929">
      <w:pPr>
        <w:pStyle w:val="BodyText"/>
      </w:pPr>
    </w:p>
    <w:p w14:paraId="3A5DF086" w14:textId="0745CA7F" w:rsidR="00B1530B" w:rsidRDefault="007415BE" w:rsidP="007C0437">
      <w:pPr>
        <w:pStyle w:val="Heading2"/>
      </w:pPr>
      <w:bookmarkStart w:id="55" w:name="_Toc154055231"/>
      <w:r>
        <w:t>Performance</w:t>
      </w:r>
      <w:r w:rsidR="007C0437">
        <w:t xml:space="preserve"> requirements</w:t>
      </w:r>
      <w:bookmarkEnd w:id="55"/>
    </w:p>
    <w:p w14:paraId="7131842B" w14:textId="77777777" w:rsidR="00F74115" w:rsidRPr="00C92EB9" w:rsidRDefault="00F74115" w:rsidP="00F74115">
      <w:pPr>
        <w:pStyle w:val="ListParagraph"/>
        <w:numPr>
          <w:ilvl w:val="0"/>
          <w:numId w:val="79"/>
        </w:numPr>
      </w:pPr>
      <w:r w:rsidRPr="00C92EB9">
        <w:t>The server sizing is based on the sizing</w:t>
      </w:r>
      <w:r>
        <w:t xml:space="preserve"> before the transition. </w:t>
      </w:r>
      <w:r w:rsidRPr="00C92EB9">
        <w:t>Performance tests after setting up the</w:t>
      </w:r>
      <w:r>
        <w:t xml:space="preserve"> Acceptance</w:t>
      </w:r>
      <w:r w:rsidRPr="00C92EB9">
        <w:t xml:space="preserve"> </w:t>
      </w:r>
      <w:r>
        <w:t>environment</w:t>
      </w:r>
      <w:r w:rsidRPr="00C92EB9">
        <w:t xml:space="preserve"> should indicate whether the infrastructure must be up- or downscaled.</w:t>
      </w:r>
    </w:p>
    <w:p w14:paraId="1B760E41" w14:textId="7424126E" w:rsidR="00436FDB" w:rsidRDefault="00F74115" w:rsidP="00436FDB">
      <w:pPr>
        <w:pStyle w:val="ListParagraph"/>
        <w:numPr>
          <w:ilvl w:val="0"/>
          <w:numId w:val="79"/>
        </w:numPr>
      </w:pPr>
      <w:r w:rsidRPr="00C92EB9">
        <w:t xml:space="preserve">The </w:t>
      </w:r>
      <w:r>
        <w:t>additional</w:t>
      </w:r>
      <w:r w:rsidRPr="00C92EB9">
        <w:t xml:space="preserve"> File server in Production is configured </w:t>
      </w:r>
      <w:r>
        <w:t>based on the current usage, no growth is expected.</w:t>
      </w:r>
    </w:p>
    <w:p w14:paraId="11C24DFB" w14:textId="77777777" w:rsidR="00F74115" w:rsidRDefault="00F74115" w:rsidP="00F74115"/>
    <w:p w14:paraId="38E8D1A1" w14:textId="77777777" w:rsidR="00F74115" w:rsidRDefault="00F74115" w:rsidP="00F74115"/>
    <w:p w14:paraId="71987765" w14:textId="77777777" w:rsidR="00F74115" w:rsidRDefault="00F74115" w:rsidP="00F74115"/>
    <w:p w14:paraId="2B65A78B" w14:textId="77777777" w:rsidR="00F74115" w:rsidRPr="00436FDB" w:rsidRDefault="00F74115" w:rsidP="00F74115"/>
    <w:p w14:paraId="1E951D28" w14:textId="77777777" w:rsidR="00436FDB" w:rsidRPr="00436FDB" w:rsidRDefault="00436FDB" w:rsidP="00436FDB">
      <w:pPr>
        <w:pStyle w:val="BodyText"/>
      </w:pPr>
    </w:p>
    <w:p w14:paraId="06AD8B71" w14:textId="50E0D140" w:rsidR="00D7423E" w:rsidRDefault="00BF19AB" w:rsidP="00CB7060">
      <w:pPr>
        <w:pStyle w:val="Heading2"/>
      </w:pPr>
      <w:bookmarkStart w:id="56" w:name="_Toc154055232"/>
      <w:r>
        <w:lastRenderedPageBreak/>
        <w:t>Security</w:t>
      </w:r>
      <w:r w:rsidR="001A2738">
        <w:t xml:space="preserve"> requirements</w:t>
      </w:r>
      <w:bookmarkEnd w:id="56"/>
    </w:p>
    <w:p w14:paraId="51ABB8B7" w14:textId="77777777" w:rsidR="001D2490" w:rsidRDefault="001D2490" w:rsidP="001D2490">
      <w:pPr>
        <w:pStyle w:val="ListParagraph"/>
        <w:numPr>
          <w:ilvl w:val="0"/>
          <w:numId w:val="80"/>
        </w:numPr>
      </w:pPr>
      <w:r w:rsidRPr="00C92EB9">
        <w:t>S</w:t>
      </w:r>
      <w:r>
        <w:t>ONAR</w:t>
      </w:r>
      <w:r w:rsidRPr="00C92EB9">
        <w:t xml:space="preserve"> end-users must be authenticated with Generic OAM</w:t>
      </w:r>
      <w:r>
        <w:t xml:space="preserve"> (Generic OAM is configured to use S</w:t>
      </w:r>
      <w:r w:rsidRPr="00C92EB9">
        <w:t xml:space="preserve">onar OID as </w:t>
      </w:r>
      <w:r>
        <w:t>identity provider for Sonar)</w:t>
      </w:r>
      <w:r w:rsidRPr="00C92EB9">
        <w:t>.</w:t>
      </w:r>
    </w:p>
    <w:p w14:paraId="43DA25D0" w14:textId="77777777" w:rsidR="001D2490" w:rsidRPr="00D557E5" w:rsidRDefault="001D2490" w:rsidP="001D2490">
      <w:pPr>
        <w:pStyle w:val="TableText0"/>
        <w:keepNext/>
        <w:keepLines/>
        <w:numPr>
          <w:ilvl w:val="0"/>
          <w:numId w:val="80"/>
        </w:numPr>
        <w:rPr>
          <w:rFonts w:ascii="Arial" w:eastAsia="PMingLiU" w:hAnsi="Arial"/>
          <w:bCs w:val="0"/>
          <w:color w:val="000000"/>
          <w:sz w:val="22"/>
          <w:szCs w:val="20"/>
          <w:lang w:bidi="ar-DZ"/>
        </w:rPr>
      </w:pPr>
      <w:r>
        <w:rPr>
          <w:rFonts w:ascii="Arial" w:eastAsia="PMingLiU" w:hAnsi="Arial"/>
          <w:bCs w:val="0"/>
          <w:color w:val="000000"/>
          <w:sz w:val="22"/>
          <w:szCs w:val="20"/>
          <w:lang w:bidi="ar-DZ"/>
        </w:rPr>
        <w:t>Only use</w:t>
      </w:r>
      <w:r w:rsidRPr="00D557E5">
        <w:rPr>
          <w:rFonts w:ascii="Arial" w:eastAsia="PMingLiU" w:hAnsi="Arial"/>
          <w:bCs w:val="0"/>
          <w:color w:val="000000"/>
          <w:sz w:val="22"/>
          <w:szCs w:val="20"/>
          <w:lang w:bidi="ar-DZ"/>
        </w:rPr>
        <w:t xml:space="preserve"> SSL ciphers (</w:t>
      </w:r>
      <w:proofErr w:type="spellStart"/>
      <w:r w:rsidRPr="00D557E5">
        <w:rPr>
          <w:rFonts w:ascii="Arial" w:eastAsia="PMingLiU" w:hAnsi="Arial"/>
          <w:bCs w:val="0"/>
          <w:color w:val="000000"/>
          <w:sz w:val="22"/>
          <w:szCs w:val="20"/>
          <w:lang w:bidi="ar-DZ"/>
        </w:rPr>
        <w:t>certficates</w:t>
      </w:r>
      <w:proofErr w:type="spellEnd"/>
      <w:r w:rsidRPr="00D557E5">
        <w:rPr>
          <w:rFonts w:ascii="Arial" w:eastAsia="PMingLiU" w:hAnsi="Arial"/>
          <w:bCs w:val="0"/>
          <w:color w:val="000000"/>
          <w:sz w:val="22"/>
          <w:szCs w:val="20"/>
          <w:lang w:bidi="ar-DZ"/>
        </w:rPr>
        <w:t xml:space="preserve">) that are supported by RUEI (applicable for SONAR and </w:t>
      </w:r>
      <w:r>
        <w:rPr>
          <w:rFonts w:ascii="Arial" w:eastAsia="PMingLiU" w:hAnsi="Arial"/>
          <w:bCs w:val="0"/>
          <w:color w:val="000000"/>
          <w:sz w:val="22"/>
          <w:szCs w:val="20"/>
          <w:lang w:bidi="ar-DZ"/>
        </w:rPr>
        <w:t xml:space="preserve">Generic </w:t>
      </w:r>
      <w:r w:rsidRPr="00D557E5">
        <w:rPr>
          <w:rFonts w:ascii="Arial" w:eastAsia="PMingLiU" w:hAnsi="Arial"/>
          <w:bCs w:val="0"/>
          <w:color w:val="000000"/>
          <w:sz w:val="22"/>
          <w:szCs w:val="20"/>
          <w:lang w:bidi="ar-DZ"/>
        </w:rPr>
        <w:t xml:space="preserve">OAM). Forward secrecy will not work for </w:t>
      </w:r>
      <w:proofErr w:type="gramStart"/>
      <w:r w:rsidRPr="00D557E5">
        <w:rPr>
          <w:rFonts w:ascii="Arial" w:eastAsia="PMingLiU" w:hAnsi="Arial"/>
          <w:bCs w:val="0"/>
          <w:color w:val="000000"/>
          <w:sz w:val="22"/>
          <w:szCs w:val="20"/>
          <w:lang w:bidi="ar-DZ"/>
        </w:rPr>
        <w:t>RUEI</w:t>
      </w:r>
      <w:proofErr w:type="gramEnd"/>
    </w:p>
    <w:p w14:paraId="22E97488" w14:textId="77777777" w:rsidR="001D2490" w:rsidRDefault="001D2490" w:rsidP="001D2490">
      <w:pPr>
        <w:pStyle w:val="ListParagraph"/>
        <w:numPr>
          <w:ilvl w:val="0"/>
          <w:numId w:val="80"/>
        </w:numPr>
      </w:pPr>
      <w:r>
        <w:t xml:space="preserve">For the stand-alone </w:t>
      </w:r>
      <w:r w:rsidRPr="00C92EB9">
        <w:t>File se</w:t>
      </w:r>
      <w:r>
        <w:t>r</w:t>
      </w:r>
      <w:r w:rsidRPr="00C92EB9">
        <w:t>ver,</w:t>
      </w:r>
      <w:r>
        <w:t xml:space="preserve"> the following must be enabled:</w:t>
      </w:r>
    </w:p>
    <w:p w14:paraId="71284252" w14:textId="77777777" w:rsidR="001D2490" w:rsidRDefault="001D2490" w:rsidP="001D2490">
      <w:pPr>
        <w:pStyle w:val="ListParagraph"/>
        <w:numPr>
          <w:ilvl w:val="1"/>
          <w:numId w:val="80"/>
        </w:numPr>
      </w:pPr>
      <w:r w:rsidRPr="00C92EB9">
        <w:t xml:space="preserve">File share auditing (Failure and Success) </w:t>
      </w:r>
    </w:p>
    <w:p w14:paraId="3085377B" w14:textId="77777777" w:rsidR="001D2490" w:rsidRDefault="001D2490" w:rsidP="001D2490">
      <w:pPr>
        <w:pStyle w:val="ListParagraph"/>
        <w:numPr>
          <w:ilvl w:val="1"/>
          <w:numId w:val="80"/>
        </w:numPr>
      </w:pPr>
      <w:r>
        <w:t>E</w:t>
      </w:r>
      <w:r w:rsidRPr="00C92EB9">
        <w:t>ncryption for SMB</w:t>
      </w:r>
      <w:r>
        <w:t xml:space="preserve"> (version 3) t</w:t>
      </w:r>
      <w:r w:rsidRPr="00C92EB9">
        <w:t>raffic</w:t>
      </w:r>
    </w:p>
    <w:p w14:paraId="01AE2E8C" w14:textId="77777777" w:rsidR="001D2490" w:rsidRPr="00C92EB9" w:rsidRDefault="001D2490" w:rsidP="001D2490">
      <w:pPr>
        <w:pStyle w:val="ListParagraph"/>
        <w:numPr>
          <w:ilvl w:val="0"/>
          <w:numId w:val="80"/>
        </w:numPr>
      </w:pPr>
      <w:r>
        <w:t xml:space="preserve">UWV FB needs additional permissions on the Sonar DB, at least read / </w:t>
      </w:r>
      <w:proofErr w:type="gramStart"/>
      <w:r>
        <w:t>write</w:t>
      </w:r>
      <w:proofErr w:type="gramEnd"/>
    </w:p>
    <w:p w14:paraId="5BC86E0C" w14:textId="64F3DEEA" w:rsidR="00436FDB" w:rsidRDefault="00436FDB" w:rsidP="00436FDB">
      <w:pPr>
        <w:pStyle w:val="BodyText"/>
      </w:pPr>
    </w:p>
    <w:p w14:paraId="7ABBA2D1" w14:textId="77777777" w:rsidR="00436FDB" w:rsidRPr="00436FDB" w:rsidRDefault="00436FDB" w:rsidP="00436FDB">
      <w:pPr>
        <w:pStyle w:val="BodyText"/>
      </w:pPr>
    </w:p>
    <w:p w14:paraId="11E5ECEF" w14:textId="2FB19EB5" w:rsidR="004B5EAE" w:rsidRDefault="004B5EAE" w:rsidP="0052655E">
      <w:pPr>
        <w:pStyle w:val="Heading3"/>
        <w:ind w:left="630"/>
      </w:pPr>
      <w:r>
        <w:t>System logging</w:t>
      </w:r>
      <w:r w:rsidR="00961D6D">
        <w:t xml:space="preserve"> ret</w:t>
      </w:r>
      <w:r w:rsidR="004C69A5">
        <w:t>ention time</w:t>
      </w:r>
    </w:p>
    <w:p w14:paraId="581BF9B1" w14:textId="77777777" w:rsidR="00A27E2C" w:rsidRDefault="00A27E2C" w:rsidP="00A27E2C">
      <w:pPr>
        <w:pStyle w:val="BodyText"/>
      </w:pPr>
      <w:r>
        <w:t xml:space="preserve">No specific system logging requirements are </w:t>
      </w:r>
      <w:proofErr w:type="gramStart"/>
      <w:r>
        <w:t>applicable</w:t>
      </w:r>
      <w:proofErr w:type="gramEnd"/>
    </w:p>
    <w:p w14:paraId="5A64624D" w14:textId="1C9A701B" w:rsidR="00A27E2C" w:rsidRPr="00A27E2C" w:rsidRDefault="00A27E2C" w:rsidP="00A27E2C">
      <w:pPr>
        <w:pStyle w:val="BodyText"/>
      </w:pPr>
      <w:r w:rsidRPr="00D44E68">
        <w:t xml:space="preserve">Detailed </w:t>
      </w:r>
      <w:r>
        <w:t xml:space="preserve">Standard </w:t>
      </w:r>
      <w:r w:rsidRPr="00D44E68">
        <w:t>Security requirements are documented in Appendix D</w:t>
      </w:r>
      <w:r>
        <w:t xml:space="preserve"> </w:t>
      </w:r>
    </w:p>
    <w:p w14:paraId="645822BB" w14:textId="1EE46A06" w:rsidR="004D677F" w:rsidRDefault="004D677F" w:rsidP="004D677F">
      <w:pPr>
        <w:pStyle w:val="CommentText"/>
      </w:pPr>
      <w:r>
        <w:t xml:space="preserve">The standard </w:t>
      </w:r>
      <w:r w:rsidRPr="00BA135D">
        <w:t>system log retention</w:t>
      </w:r>
      <w:r>
        <w:t>: 1 year</w:t>
      </w:r>
    </w:p>
    <w:p w14:paraId="0D8244DC" w14:textId="4C37CDCD" w:rsidR="004D677F" w:rsidRDefault="004D677F" w:rsidP="004D677F">
      <w:pPr>
        <w:pStyle w:val="CommentText"/>
      </w:pPr>
      <w:r>
        <w:t xml:space="preserve">Please </w:t>
      </w:r>
      <w:r w:rsidRPr="00BA135D">
        <w:t>specify if</w:t>
      </w:r>
      <w:r>
        <w:t xml:space="preserve"> there is a deviation from standard, for example retention for: 5, 7 or 10 years.</w:t>
      </w:r>
    </w:p>
    <w:p w14:paraId="59985FB2" w14:textId="09ED079A" w:rsidR="004D677F" w:rsidRDefault="004D677F" w:rsidP="004D677F">
      <w:pPr>
        <w:pStyle w:val="CommentText"/>
      </w:pPr>
      <w:r>
        <w:t>otherwise mention “standard”</w:t>
      </w:r>
    </w:p>
    <w:p w14:paraId="3285584E" w14:textId="110824BC" w:rsidR="00F34802" w:rsidRPr="00B33E82" w:rsidRDefault="00F34802" w:rsidP="00B33E82">
      <w:pPr>
        <w:pStyle w:val="BodyText"/>
      </w:pPr>
    </w:p>
    <w:p w14:paraId="20E03C6B" w14:textId="23F180B0" w:rsidR="00D17E86" w:rsidRDefault="00F75085" w:rsidP="00CB7060">
      <w:pPr>
        <w:pStyle w:val="Heading2"/>
      </w:pPr>
      <w:bookmarkStart w:id="57" w:name="_Toc154055233"/>
      <w:r>
        <w:t>Backup and Recovery</w:t>
      </w:r>
      <w:bookmarkEnd w:id="57"/>
    </w:p>
    <w:tbl>
      <w:tblPr>
        <w:tblStyle w:val="TableGrid"/>
        <w:tblW w:w="9895" w:type="dxa"/>
        <w:tblLook w:val="04A0" w:firstRow="1" w:lastRow="0" w:firstColumn="1" w:lastColumn="0" w:noHBand="0" w:noVBand="1"/>
      </w:tblPr>
      <w:tblGrid>
        <w:gridCol w:w="2065"/>
        <w:gridCol w:w="2970"/>
        <w:gridCol w:w="4860"/>
      </w:tblGrid>
      <w:tr w:rsidR="00CD47E5" w14:paraId="30A197C4" w14:textId="29C34499" w:rsidTr="006B63F7">
        <w:tc>
          <w:tcPr>
            <w:tcW w:w="2065" w:type="dxa"/>
            <w:shd w:val="clear" w:color="auto" w:fill="D0CECE" w:themeFill="background2" w:themeFillShade="E6"/>
          </w:tcPr>
          <w:p w14:paraId="2570F49D" w14:textId="7DE88A71" w:rsidR="00CD47E5" w:rsidRPr="00D337D3" w:rsidRDefault="004D677F" w:rsidP="00200322">
            <w:pPr>
              <w:pStyle w:val="BodyText"/>
              <w:rPr>
                <w:b/>
                <w:bCs/>
              </w:rPr>
            </w:pPr>
            <w:r>
              <w:rPr>
                <w:lang w:val="en-US"/>
              </w:rPr>
              <w:t xml:space="preserve"> </w:t>
            </w:r>
          </w:p>
        </w:tc>
        <w:tc>
          <w:tcPr>
            <w:tcW w:w="2970" w:type="dxa"/>
            <w:shd w:val="clear" w:color="auto" w:fill="D0CECE" w:themeFill="background2" w:themeFillShade="E6"/>
          </w:tcPr>
          <w:p w14:paraId="7964F1EA" w14:textId="1CC9121A" w:rsidR="00CD47E5" w:rsidRPr="00D337D3" w:rsidRDefault="00252138" w:rsidP="00200322">
            <w:pPr>
              <w:pStyle w:val="BodyText"/>
              <w:rPr>
                <w:b/>
                <w:bCs/>
              </w:rPr>
            </w:pPr>
            <w:r>
              <w:rPr>
                <w:b/>
                <w:bCs/>
              </w:rPr>
              <w:t>Default</w:t>
            </w:r>
          </w:p>
        </w:tc>
        <w:tc>
          <w:tcPr>
            <w:tcW w:w="4860" w:type="dxa"/>
            <w:shd w:val="clear" w:color="auto" w:fill="D0CECE" w:themeFill="background2" w:themeFillShade="E6"/>
          </w:tcPr>
          <w:p w14:paraId="432B5B21" w14:textId="69D90C07" w:rsidR="00CD47E5" w:rsidRDefault="007F6B6A" w:rsidP="00200322">
            <w:pPr>
              <w:pStyle w:val="BodyText"/>
              <w:rPr>
                <w:b/>
                <w:bCs/>
              </w:rPr>
            </w:pPr>
            <w:r>
              <w:rPr>
                <w:b/>
                <w:bCs/>
              </w:rPr>
              <w:t>Deviation (when applicable)</w:t>
            </w:r>
          </w:p>
        </w:tc>
      </w:tr>
      <w:tr w:rsidR="006B63F7" w14:paraId="4E14FB1B" w14:textId="5AFBFD77" w:rsidTr="006B63F7">
        <w:tc>
          <w:tcPr>
            <w:tcW w:w="2065" w:type="dxa"/>
          </w:tcPr>
          <w:p w14:paraId="42481A7C" w14:textId="58D714DE" w:rsidR="006B63F7" w:rsidRPr="00071D98" w:rsidRDefault="006B63F7" w:rsidP="006B63F7">
            <w:pPr>
              <w:pStyle w:val="BodyText"/>
            </w:pPr>
            <w:r>
              <w:t xml:space="preserve">Backup </w:t>
            </w:r>
          </w:p>
        </w:tc>
        <w:tc>
          <w:tcPr>
            <w:tcW w:w="2970" w:type="dxa"/>
          </w:tcPr>
          <w:sdt>
            <w:sdtPr>
              <w:alias w:val="backup standard"/>
              <w:tag w:val="backup standard"/>
              <w:id w:val="350235326"/>
              <w:placeholder>
                <w:docPart w:val="0305C1676669486D85A205E290B2EDB9"/>
              </w:placeholder>
              <w:comboBox>
                <w:listItem w:displayText="Select" w:value="Select"/>
                <w:listItem w:displayText="standard backup" w:value="standard backup"/>
                <w:listItem w:displayText="deviating backup" w:value="deviating backup"/>
              </w:comboBox>
            </w:sdtPr>
            <w:sdtContent>
              <w:p w14:paraId="632CF08B" w14:textId="198B1A49" w:rsidR="006B63F7" w:rsidRPr="004573FE" w:rsidRDefault="007A509E" w:rsidP="006B63F7">
                <w:pPr>
                  <w:pStyle w:val="BodyText"/>
                </w:pPr>
                <w:r>
                  <w:t>Select</w:t>
                </w:r>
              </w:p>
            </w:sdtContent>
          </w:sdt>
        </w:tc>
        <w:tc>
          <w:tcPr>
            <w:tcW w:w="4860" w:type="dxa"/>
          </w:tcPr>
          <w:p w14:paraId="1037AD94" w14:textId="01D1671E" w:rsidR="006B63F7" w:rsidRPr="004573FE" w:rsidRDefault="006B63F7" w:rsidP="006B63F7">
            <w:pPr>
              <w:pStyle w:val="BodyText"/>
            </w:pPr>
            <w:r w:rsidRPr="004573FE">
              <w:t xml:space="preserve">Specify deviation (see instruction for </w:t>
            </w:r>
            <w:r w:rsidR="00890822" w:rsidRPr="004573FE">
              <w:t>backup standards</w:t>
            </w:r>
            <w:r w:rsidRPr="004573FE">
              <w:t>)</w:t>
            </w:r>
          </w:p>
        </w:tc>
      </w:tr>
      <w:tr w:rsidR="006B63F7" w14:paraId="65A31124" w14:textId="77752E25" w:rsidTr="006B63F7">
        <w:tc>
          <w:tcPr>
            <w:tcW w:w="2065" w:type="dxa"/>
          </w:tcPr>
          <w:p w14:paraId="15F22941" w14:textId="731A2D0E" w:rsidR="006B63F7" w:rsidRPr="00071D98" w:rsidRDefault="006B63F7" w:rsidP="006B63F7">
            <w:pPr>
              <w:pStyle w:val="BodyText"/>
            </w:pPr>
            <w:r>
              <w:t>Restore</w:t>
            </w:r>
          </w:p>
        </w:tc>
        <w:tc>
          <w:tcPr>
            <w:tcW w:w="2970" w:type="dxa"/>
          </w:tcPr>
          <w:sdt>
            <w:sdtPr>
              <w:alias w:val="restore standard"/>
              <w:tag w:val="restore standard"/>
              <w:id w:val="-779483619"/>
              <w:placeholder>
                <w:docPart w:val="1967154465B94E05833003CE4A1F414E"/>
              </w:placeholder>
              <w:comboBox>
                <w:listItem w:displayText="Select" w:value="Select"/>
                <w:listItem w:displayText="no specific restore order" w:value="no specific restore order"/>
                <w:listItem w:displayText="restore order required" w:value="restore order required"/>
              </w:comboBox>
            </w:sdtPr>
            <w:sdtContent>
              <w:p w14:paraId="0625726A" w14:textId="323EAFF2" w:rsidR="006B63F7" w:rsidRPr="004573FE" w:rsidRDefault="00FA5732" w:rsidP="006B63F7">
                <w:pPr>
                  <w:pStyle w:val="BodyText"/>
                </w:pPr>
                <w:r w:rsidRPr="004573FE">
                  <w:t>no specific restore order</w:t>
                </w:r>
              </w:p>
            </w:sdtContent>
          </w:sdt>
        </w:tc>
        <w:tc>
          <w:tcPr>
            <w:tcW w:w="4860" w:type="dxa"/>
          </w:tcPr>
          <w:p w14:paraId="6578264B" w14:textId="4CAD163E" w:rsidR="006B63F7" w:rsidRPr="004573FE" w:rsidRDefault="0072626A" w:rsidP="006B63F7">
            <w:pPr>
              <w:pStyle w:val="BodyText"/>
            </w:pPr>
            <w:r w:rsidRPr="004573FE">
              <w:t>Specify restore order when applicable</w:t>
            </w:r>
          </w:p>
        </w:tc>
      </w:tr>
      <w:tr w:rsidR="0072626A" w14:paraId="1906583F" w14:textId="77777777" w:rsidTr="006B63F7">
        <w:tc>
          <w:tcPr>
            <w:tcW w:w="2065" w:type="dxa"/>
          </w:tcPr>
          <w:p w14:paraId="66DE8666" w14:textId="2565F22F" w:rsidR="0072626A" w:rsidRPr="00071D98" w:rsidRDefault="0072626A" w:rsidP="0072626A">
            <w:pPr>
              <w:pStyle w:val="BodyText"/>
            </w:pPr>
            <w:r>
              <w:t>Dependency</w:t>
            </w:r>
          </w:p>
        </w:tc>
        <w:tc>
          <w:tcPr>
            <w:tcW w:w="2970" w:type="dxa"/>
          </w:tcPr>
          <w:sdt>
            <w:sdtPr>
              <w:alias w:val="restore standard"/>
              <w:tag w:val="restore standard"/>
              <w:id w:val="622503741"/>
              <w:placeholder>
                <w:docPart w:val="BA38EFC35BD34002A439F98E02A32B84"/>
              </w:placeholder>
              <w:comboBox>
                <w:listItem w:displayText="Select" w:value="Select"/>
                <w:listItem w:displayText="no dependencies" w:value="no dependencies"/>
                <w:listItem w:displayText="depends on another backup" w:value="depends on another backup"/>
              </w:comboBox>
            </w:sdtPr>
            <w:sdtContent>
              <w:p w14:paraId="01D6F6E3" w14:textId="02F7DAA2" w:rsidR="0072626A" w:rsidRPr="004573FE" w:rsidRDefault="00FA5732" w:rsidP="0072626A">
                <w:pPr>
                  <w:pStyle w:val="BodyText"/>
                </w:pPr>
                <w:r w:rsidRPr="004573FE">
                  <w:t>no dependencies</w:t>
                </w:r>
              </w:p>
            </w:sdtContent>
          </w:sdt>
        </w:tc>
        <w:tc>
          <w:tcPr>
            <w:tcW w:w="4860" w:type="dxa"/>
          </w:tcPr>
          <w:p w14:paraId="2ECA114C" w14:textId="0D40525B" w:rsidR="0072626A" w:rsidRPr="004573FE" w:rsidRDefault="0072626A" w:rsidP="0072626A">
            <w:pPr>
              <w:pStyle w:val="BodyText"/>
            </w:pPr>
            <w:r w:rsidRPr="004573FE">
              <w:t>Specify</w:t>
            </w:r>
            <w:r w:rsidR="00B27B70" w:rsidRPr="004573FE">
              <w:t xml:space="preserve"> dependency when applicable </w:t>
            </w:r>
            <w:proofErr w:type="gramStart"/>
            <w:r w:rsidR="00B27B70" w:rsidRPr="004573FE">
              <w:t>( for</w:t>
            </w:r>
            <w:proofErr w:type="gramEnd"/>
            <w:r w:rsidR="00B27B70" w:rsidRPr="004573FE">
              <w:t xml:space="preserve"> example backup with the same time stamp is required to avoid data inconsistency)</w:t>
            </w:r>
          </w:p>
        </w:tc>
      </w:tr>
    </w:tbl>
    <w:p w14:paraId="6096C171" w14:textId="7FEEAE23" w:rsidR="00436FDB" w:rsidRDefault="00436FDB" w:rsidP="00610960">
      <w:pPr>
        <w:rPr>
          <w:rFonts w:cs="Arial"/>
          <w:lang w:val="en-US"/>
        </w:rPr>
      </w:pPr>
    </w:p>
    <w:p w14:paraId="029B6AE1" w14:textId="77777777" w:rsidR="00436FDB" w:rsidRDefault="00436FDB">
      <w:pPr>
        <w:spacing w:after="160" w:line="259" w:lineRule="auto"/>
        <w:rPr>
          <w:rFonts w:cs="Arial"/>
          <w:lang w:val="en-US"/>
        </w:rPr>
      </w:pPr>
      <w:r>
        <w:rPr>
          <w:rFonts w:cs="Arial"/>
          <w:lang w:val="en-US"/>
        </w:rPr>
        <w:br w:type="page"/>
      </w:r>
    </w:p>
    <w:p w14:paraId="4F94B8FD" w14:textId="461C1364" w:rsidR="002073DA" w:rsidRDefault="002073DA" w:rsidP="00CB7060">
      <w:pPr>
        <w:pStyle w:val="Heading2"/>
      </w:pPr>
      <w:bookmarkStart w:id="58" w:name="_Toc154055234"/>
      <w:r>
        <w:lastRenderedPageBreak/>
        <w:t>Disaster Recovery</w:t>
      </w:r>
      <w:bookmarkEnd w:id="58"/>
    </w:p>
    <w:p w14:paraId="78FFA965" w14:textId="77777777" w:rsidR="00A50CFE" w:rsidRDefault="00A50CFE" w:rsidP="00A50CFE">
      <w:pPr>
        <w:pStyle w:val="BodyText"/>
      </w:pPr>
      <w:bookmarkStart w:id="59" w:name="_Appendix_B:_Document"/>
      <w:bookmarkEnd w:id="3"/>
      <w:bookmarkEnd w:id="59"/>
      <w:r>
        <w:t>No specific disaster recovery requirements applicable.</w:t>
      </w:r>
    </w:p>
    <w:p w14:paraId="32EAC5EA" w14:textId="791A1760" w:rsidR="00934FE2" w:rsidRPr="00241685" w:rsidRDefault="00934FE2" w:rsidP="00241685">
      <w:pPr>
        <w:pStyle w:val="BodyText"/>
      </w:pPr>
    </w:p>
    <w:p w14:paraId="2FAC9FA6" w14:textId="71E88DD8" w:rsidR="00934FE2" w:rsidRPr="00D35112" w:rsidRDefault="00241685" w:rsidP="00241685">
      <w:pPr>
        <w:pStyle w:val="Heading1"/>
        <w:numPr>
          <w:ilvl w:val="0"/>
          <w:numId w:val="0"/>
        </w:numPr>
        <w:rPr>
          <w:lang w:val="nl-NL"/>
        </w:rPr>
      </w:pPr>
      <w:bookmarkStart w:id="60" w:name="_Toc154055235"/>
      <w:r>
        <w:rPr>
          <w:lang w:val="nl-NL"/>
        </w:rPr>
        <w:lastRenderedPageBreak/>
        <w:t>Appendix</w:t>
      </w:r>
      <w:r w:rsidR="00934FE2" w:rsidRPr="00D35112">
        <w:rPr>
          <w:lang w:val="nl-NL"/>
        </w:rPr>
        <w:t>: Legenda</w:t>
      </w:r>
      <w:r w:rsidRPr="00241685">
        <w:rPr>
          <w:lang w:val="nl-NL"/>
        </w:rPr>
        <w:t xml:space="preserve"> </w:t>
      </w:r>
      <w:r>
        <w:rPr>
          <w:lang w:val="nl-NL"/>
        </w:rPr>
        <w:t>Context</w:t>
      </w:r>
      <w:r w:rsidRPr="00D35112">
        <w:rPr>
          <w:lang w:val="nl-NL"/>
        </w:rPr>
        <w:t xml:space="preserve"> Di</w:t>
      </w:r>
      <w:r>
        <w:rPr>
          <w:lang w:val="nl-NL"/>
        </w:rPr>
        <w:t>agram</w:t>
      </w:r>
      <w:bookmarkStart w:id="61" w:name="_Legenda_Context_Diagram"/>
      <w:bookmarkEnd w:id="60"/>
      <w:bookmarkEnd w:id="61"/>
    </w:p>
    <w:p w14:paraId="0C757FFF" w14:textId="77777777" w:rsidR="00934FE2" w:rsidRPr="006C1A7E" w:rsidRDefault="00934FE2" w:rsidP="00934FE2">
      <w:pPr>
        <w:pStyle w:val="BodyText"/>
        <w:rPr>
          <w:color w:val="auto"/>
          <w:highlight w:val="yellow"/>
          <w:lang w:val="nl-NL"/>
        </w:rPr>
      </w:pPr>
    </w:p>
    <w:p w14:paraId="12BC0134" w14:textId="77777777" w:rsidR="00934FE2" w:rsidRDefault="00934FE2" w:rsidP="00934FE2">
      <w:pPr>
        <w:pStyle w:val="BodyText"/>
        <w:rPr>
          <w:color w:val="auto"/>
          <w:highlight w:val="yellow"/>
        </w:rPr>
      </w:pPr>
      <w:r>
        <w:rPr>
          <w:noProof/>
          <w:lang w:val="nl-NL" w:eastAsia="nl-NL" w:bidi="ar-SA"/>
        </w:rPr>
        <w:drawing>
          <wp:inline distT="0" distB="0" distL="0" distR="0" wp14:anchorId="5186D7C5" wp14:editId="3D107D07">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5D990DB9" w14:textId="2E7D5241" w:rsidR="00E200C0" w:rsidRDefault="00E200C0">
      <w:pPr>
        <w:spacing w:after="160" w:line="259" w:lineRule="auto"/>
        <w:rPr>
          <w:rFonts w:asciiTheme="minorHAnsi" w:eastAsiaTheme="minorHAnsi" w:hAnsiTheme="minorHAnsi" w:cstheme="minorBidi"/>
          <w:color w:val="auto"/>
          <w:szCs w:val="22"/>
          <w:lang w:val="nl-NL" w:bidi="ar-SA"/>
        </w:rPr>
      </w:pPr>
      <w:r>
        <w:rPr>
          <w:rFonts w:asciiTheme="minorHAnsi" w:eastAsiaTheme="minorHAnsi" w:hAnsiTheme="minorHAnsi" w:cstheme="minorBidi"/>
          <w:color w:val="auto"/>
          <w:szCs w:val="22"/>
          <w:lang w:val="nl-NL" w:bidi="ar-SA"/>
        </w:rPr>
        <w:br w:type="page"/>
      </w:r>
    </w:p>
    <w:p w14:paraId="50C00FB6" w14:textId="51B1FAD9" w:rsidR="00E200C0" w:rsidRPr="005B0102" w:rsidRDefault="00241685" w:rsidP="00E200C0">
      <w:pPr>
        <w:pStyle w:val="Heading1"/>
        <w:numPr>
          <w:ilvl w:val="0"/>
          <w:numId w:val="0"/>
        </w:numPr>
        <w:rPr>
          <w:lang w:val="en-US"/>
        </w:rPr>
      </w:pPr>
      <w:bookmarkStart w:id="62" w:name="_Toc154055236"/>
      <w:r>
        <w:rPr>
          <w:lang w:val="en-US"/>
        </w:rPr>
        <w:lastRenderedPageBreak/>
        <w:t>Appendix</w:t>
      </w:r>
      <w:r w:rsidR="00E200C0" w:rsidRPr="005B0102">
        <w:rPr>
          <w:lang w:val="en-US"/>
        </w:rPr>
        <w:t xml:space="preserve">: </w:t>
      </w:r>
      <w:proofErr w:type="spellStart"/>
      <w:r w:rsidR="004758EC">
        <w:rPr>
          <w:lang w:val="en-US"/>
        </w:rPr>
        <w:t>MCPaaS</w:t>
      </w:r>
      <w:proofErr w:type="spellEnd"/>
      <w:r w:rsidR="004758EC">
        <w:rPr>
          <w:lang w:val="en-US"/>
        </w:rPr>
        <w:t xml:space="preserve"> –</w:t>
      </w:r>
      <w:r w:rsidR="00CB65E5">
        <w:rPr>
          <w:lang w:val="en-US"/>
        </w:rPr>
        <w:t xml:space="preserve"> C</w:t>
      </w:r>
      <w:r w:rsidR="004758EC">
        <w:rPr>
          <w:lang w:val="en-US"/>
        </w:rPr>
        <w:t>apac</w:t>
      </w:r>
      <w:r w:rsidR="00CB65E5">
        <w:rPr>
          <w:lang w:val="en-US"/>
        </w:rPr>
        <w:t xml:space="preserve">ity allocation </w:t>
      </w:r>
      <w:r w:rsidR="00BE13BB">
        <w:rPr>
          <w:lang w:val="en-US"/>
        </w:rPr>
        <w:t>details</w:t>
      </w:r>
      <w:bookmarkEnd w:id="62"/>
    </w:p>
    <w:p w14:paraId="36FED95A" w14:textId="77777777" w:rsidR="00914270" w:rsidRDefault="00914270" w:rsidP="00EE771D">
      <w:pPr>
        <w:pStyle w:val="BodyText"/>
        <w:rPr>
          <w:b/>
          <w:bCs/>
          <w:lang w:val="en-US"/>
        </w:rPr>
      </w:pPr>
    </w:p>
    <w:p w14:paraId="1576B2F5" w14:textId="1B23B91B" w:rsidR="00914270" w:rsidRDefault="00914270" w:rsidP="00EE771D">
      <w:pPr>
        <w:pStyle w:val="BodyText"/>
        <w:rPr>
          <w:b/>
          <w:bCs/>
          <w:lang w:val="en-US"/>
        </w:rPr>
      </w:pPr>
      <w:r w:rsidRPr="00914270">
        <w:rPr>
          <w:b/>
          <w:bCs/>
          <w:highlight w:val="yellow"/>
          <w:lang w:val="en-US"/>
        </w:rPr>
        <w:t>EXAMPLE</w:t>
      </w:r>
    </w:p>
    <w:p w14:paraId="0D820528" w14:textId="31683317" w:rsidR="00EE771D" w:rsidRPr="00023D34" w:rsidRDefault="00EE771D" w:rsidP="00EE771D">
      <w:pPr>
        <w:pStyle w:val="BodyText"/>
        <w:rPr>
          <w:b/>
          <w:bCs/>
          <w:lang w:val="en-US"/>
        </w:rPr>
      </w:pPr>
      <w:r w:rsidRPr="00023D34">
        <w:rPr>
          <w:b/>
          <w:bCs/>
          <w:lang w:val="en-US"/>
        </w:rPr>
        <w:t xml:space="preserve">Capacity allocation for </w:t>
      </w:r>
      <w:r w:rsidR="00B349E1" w:rsidRPr="00B349E1">
        <w:rPr>
          <w:b/>
          <w:bCs/>
          <w:highlight w:val="yellow"/>
          <w:lang w:val="en-US"/>
        </w:rPr>
        <w:t>&lt;</w:t>
      </w:r>
      <w:proofErr w:type="spellStart"/>
      <w:r w:rsidRPr="00B349E1">
        <w:rPr>
          <w:b/>
          <w:bCs/>
          <w:highlight w:val="yellow"/>
          <w:lang w:val="en-US"/>
        </w:rPr>
        <w:t>CompetentNL</w:t>
      </w:r>
      <w:proofErr w:type="spellEnd"/>
      <w:r w:rsidR="00B349E1" w:rsidRPr="00B349E1">
        <w:rPr>
          <w:b/>
          <w:bCs/>
          <w:highlight w:val="yellow"/>
          <w:lang w:val="en-US"/>
        </w:rPr>
        <w:t>&gt;</w:t>
      </w:r>
      <w:r>
        <w:rPr>
          <w:b/>
          <w:bCs/>
          <w:lang w:val="en-US"/>
        </w:rPr>
        <w:t xml:space="preserve"> </w:t>
      </w:r>
    </w:p>
    <w:p w14:paraId="0DC535FA" w14:textId="77777777" w:rsidR="00EE771D" w:rsidRDefault="00EE771D" w:rsidP="00EE771D">
      <w:pPr>
        <w:pStyle w:val="BodyText"/>
        <w:rPr>
          <w:lang w:val="en-US"/>
        </w:rPr>
      </w:pPr>
      <w:r>
        <w:rPr>
          <w:lang w:val="en-US"/>
        </w:rPr>
        <w:t xml:space="preserve">To manage the resource allocation and assure the project uses only appropriate or agreed resources on the cluster, the </w:t>
      </w:r>
      <w:proofErr w:type="gramStart"/>
      <w:r>
        <w:rPr>
          <w:lang w:val="en-US"/>
        </w:rPr>
        <w:t>quotas</w:t>
      </w:r>
      <w:proofErr w:type="gramEnd"/>
      <w:r>
        <w:rPr>
          <w:lang w:val="en-US"/>
        </w:rPr>
        <w:t xml:space="preserve"> and limits</w:t>
      </w:r>
      <w:r w:rsidRPr="00F71F78">
        <w:rPr>
          <w:lang w:val="en-US"/>
        </w:rPr>
        <w:t xml:space="preserve"> </w:t>
      </w:r>
      <w:r>
        <w:rPr>
          <w:lang w:val="en-US"/>
        </w:rPr>
        <w:t xml:space="preserve">to compute resources for the </w:t>
      </w:r>
      <w:proofErr w:type="spellStart"/>
      <w:r>
        <w:rPr>
          <w:lang w:val="en-US"/>
        </w:rPr>
        <w:t>CompetentNL</w:t>
      </w:r>
      <w:proofErr w:type="spellEnd"/>
      <w:r>
        <w:rPr>
          <w:lang w:val="en-US"/>
        </w:rPr>
        <w:t xml:space="preserve"> projects on the </w:t>
      </w:r>
      <w:proofErr w:type="spellStart"/>
      <w:r>
        <w:rPr>
          <w:lang w:val="en-US"/>
        </w:rPr>
        <w:t>MCPaaS</w:t>
      </w:r>
      <w:proofErr w:type="spellEnd"/>
      <w:r>
        <w:rPr>
          <w:lang w:val="en-US"/>
        </w:rPr>
        <w:t xml:space="preserve"> will be based on below details.</w:t>
      </w:r>
    </w:p>
    <w:p w14:paraId="61B466E0" w14:textId="77777777" w:rsidR="00EE771D" w:rsidRDefault="00EE771D" w:rsidP="00EE771D">
      <w:pPr>
        <w:pStyle w:val="BodyText"/>
        <w:rPr>
          <w:lang w:val="en-US"/>
        </w:rPr>
      </w:pPr>
    </w:p>
    <w:tbl>
      <w:tblPr>
        <w:tblStyle w:val="TableGrid"/>
        <w:tblW w:w="10693" w:type="dxa"/>
        <w:tblInd w:w="-365" w:type="dxa"/>
        <w:tblLook w:val="04A0" w:firstRow="1" w:lastRow="0" w:firstColumn="1" w:lastColumn="0" w:noHBand="0" w:noVBand="1"/>
      </w:tblPr>
      <w:tblGrid>
        <w:gridCol w:w="2430"/>
        <w:gridCol w:w="1476"/>
        <w:gridCol w:w="1158"/>
        <w:gridCol w:w="1478"/>
        <w:gridCol w:w="1078"/>
        <w:gridCol w:w="1744"/>
        <w:gridCol w:w="1329"/>
      </w:tblGrid>
      <w:tr w:rsidR="00EE771D" w:rsidRPr="00BE5DAF" w14:paraId="7F0D6925" w14:textId="77777777" w:rsidTr="00F20DE8">
        <w:trPr>
          <w:trHeight w:val="828"/>
        </w:trPr>
        <w:tc>
          <w:tcPr>
            <w:tcW w:w="2430" w:type="dxa"/>
            <w:hideMark/>
          </w:tcPr>
          <w:p w14:paraId="60DB7BE9" w14:textId="5F643C0C" w:rsidR="00EE771D" w:rsidRPr="00BE5DAF" w:rsidRDefault="00EE771D" w:rsidP="00F20DE8">
            <w:pPr>
              <w:pStyle w:val="BodyText"/>
              <w:rPr>
                <w:b/>
              </w:rPr>
            </w:pPr>
            <w:r w:rsidRPr="00BE5DAF">
              <w:rPr>
                <w:b/>
                <w:bCs/>
              </w:rPr>
              <w:t>Service</w:t>
            </w:r>
            <w:r w:rsidR="00333D2D">
              <w:rPr>
                <w:b/>
                <w:bCs/>
              </w:rPr>
              <w:t xml:space="preserve"> (pod)</w:t>
            </w:r>
          </w:p>
        </w:tc>
        <w:tc>
          <w:tcPr>
            <w:tcW w:w="1476" w:type="dxa"/>
            <w:hideMark/>
          </w:tcPr>
          <w:p w14:paraId="5F2D7FFF" w14:textId="77777777" w:rsidR="00EE771D" w:rsidRPr="00BE5DAF" w:rsidRDefault="00EE771D" w:rsidP="00F20DE8">
            <w:pPr>
              <w:pStyle w:val="BodyText"/>
              <w:rPr>
                <w:b/>
                <w:bCs/>
              </w:rPr>
            </w:pPr>
            <w:r w:rsidRPr="00BE5DAF">
              <w:rPr>
                <w:b/>
                <w:bCs/>
              </w:rPr>
              <w:t>Mem Reservation</w:t>
            </w:r>
          </w:p>
        </w:tc>
        <w:tc>
          <w:tcPr>
            <w:tcW w:w="1158" w:type="dxa"/>
            <w:hideMark/>
          </w:tcPr>
          <w:p w14:paraId="6F94381E" w14:textId="77777777" w:rsidR="00EE771D" w:rsidRPr="00BE5DAF" w:rsidRDefault="00EE771D" w:rsidP="00F20DE8">
            <w:pPr>
              <w:pStyle w:val="BodyText"/>
              <w:rPr>
                <w:b/>
                <w:bCs/>
              </w:rPr>
            </w:pPr>
            <w:r w:rsidRPr="00BE5DAF">
              <w:rPr>
                <w:b/>
                <w:bCs/>
              </w:rPr>
              <w:t>Mem Limit</w:t>
            </w:r>
          </w:p>
        </w:tc>
        <w:tc>
          <w:tcPr>
            <w:tcW w:w="1478" w:type="dxa"/>
            <w:hideMark/>
          </w:tcPr>
          <w:p w14:paraId="2439D8FA" w14:textId="77777777" w:rsidR="00EE771D" w:rsidRPr="00BE5DAF" w:rsidRDefault="00EE771D" w:rsidP="00F20DE8">
            <w:pPr>
              <w:pStyle w:val="BodyText"/>
              <w:rPr>
                <w:b/>
                <w:bCs/>
              </w:rPr>
            </w:pPr>
            <w:r w:rsidRPr="00BE5DAF">
              <w:rPr>
                <w:b/>
                <w:bCs/>
              </w:rPr>
              <w:t>CPU Reservation</w:t>
            </w:r>
          </w:p>
        </w:tc>
        <w:tc>
          <w:tcPr>
            <w:tcW w:w="1078" w:type="dxa"/>
            <w:hideMark/>
          </w:tcPr>
          <w:p w14:paraId="5A45AEE2" w14:textId="77777777" w:rsidR="00EE771D" w:rsidRPr="00BE5DAF" w:rsidRDefault="00EE771D" w:rsidP="00F20DE8">
            <w:pPr>
              <w:pStyle w:val="BodyText"/>
              <w:rPr>
                <w:b/>
                <w:bCs/>
              </w:rPr>
            </w:pPr>
            <w:r w:rsidRPr="00BE5DAF">
              <w:rPr>
                <w:b/>
                <w:bCs/>
              </w:rPr>
              <w:t>CPU Limit</w:t>
            </w:r>
          </w:p>
        </w:tc>
        <w:tc>
          <w:tcPr>
            <w:tcW w:w="1744" w:type="dxa"/>
            <w:hideMark/>
          </w:tcPr>
          <w:p w14:paraId="3E52F98E" w14:textId="77777777" w:rsidR="00EE771D" w:rsidRPr="00BE5DAF" w:rsidRDefault="00EE771D" w:rsidP="00F20DE8">
            <w:pPr>
              <w:pStyle w:val="BodyText"/>
              <w:rPr>
                <w:b/>
                <w:bCs/>
              </w:rPr>
            </w:pPr>
            <w:r w:rsidRPr="00BE5DAF">
              <w:rPr>
                <w:b/>
                <w:bCs/>
              </w:rPr>
              <w:t>Scale - nr of containers (</w:t>
            </w:r>
            <w:r>
              <w:rPr>
                <w:b/>
                <w:bCs/>
              </w:rPr>
              <w:t>Development</w:t>
            </w:r>
            <w:r w:rsidRPr="00BE5DAF">
              <w:rPr>
                <w:b/>
                <w:bCs/>
              </w:rPr>
              <w:t>)</w:t>
            </w:r>
          </w:p>
        </w:tc>
        <w:tc>
          <w:tcPr>
            <w:tcW w:w="1329" w:type="dxa"/>
            <w:hideMark/>
          </w:tcPr>
          <w:p w14:paraId="103C942E" w14:textId="77777777" w:rsidR="00EE771D" w:rsidRPr="00BE5DAF" w:rsidRDefault="00EE771D" w:rsidP="00F20DE8">
            <w:pPr>
              <w:pStyle w:val="BodyText"/>
              <w:rPr>
                <w:b/>
                <w:bCs/>
              </w:rPr>
            </w:pPr>
            <w:r w:rsidRPr="00BE5DAF">
              <w:rPr>
                <w:b/>
                <w:bCs/>
              </w:rPr>
              <w:t>Scale - nr of containers (Test)</w:t>
            </w:r>
          </w:p>
        </w:tc>
      </w:tr>
      <w:tr w:rsidR="00EE771D" w:rsidRPr="00BE5DAF" w14:paraId="69C649CA" w14:textId="77777777" w:rsidTr="00F20DE8">
        <w:trPr>
          <w:trHeight w:val="276"/>
        </w:trPr>
        <w:tc>
          <w:tcPr>
            <w:tcW w:w="2430" w:type="dxa"/>
            <w:noWrap/>
            <w:hideMark/>
          </w:tcPr>
          <w:p w14:paraId="4087B8BC" w14:textId="77777777" w:rsidR="00EE771D" w:rsidRPr="00BE5DAF" w:rsidRDefault="00EE771D" w:rsidP="00F20DE8">
            <w:pPr>
              <w:pStyle w:val="BodyText"/>
            </w:pPr>
            <w:r w:rsidRPr="00BE5DAF">
              <w:t>CNL-Backend</w:t>
            </w:r>
          </w:p>
        </w:tc>
        <w:tc>
          <w:tcPr>
            <w:tcW w:w="1476" w:type="dxa"/>
            <w:noWrap/>
            <w:hideMark/>
          </w:tcPr>
          <w:p w14:paraId="31C6EDB9" w14:textId="77777777" w:rsidR="00EE771D" w:rsidRPr="00BE5DAF" w:rsidRDefault="00EE771D" w:rsidP="00F20DE8">
            <w:pPr>
              <w:pStyle w:val="BodyText"/>
            </w:pPr>
            <w:r w:rsidRPr="00BE5DAF">
              <w:t>256M</w:t>
            </w:r>
          </w:p>
        </w:tc>
        <w:tc>
          <w:tcPr>
            <w:tcW w:w="1158" w:type="dxa"/>
            <w:noWrap/>
            <w:hideMark/>
          </w:tcPr>
          <w:p w14:paraId="379A9B7D" w14:textId="77777777" w:rsidR="00EE771D" w:rsidRPr="00BE5DAF" w:rsidRDefault="00EE771D" w:rsidP="00F20DE8">
            <w:pPr>
              <w:pStyle w:val="BodyText"/>
            </w:pPr>
            <w:r w:rsidRPr="00BE5DAF">
              <w:t>512M</w:t>
            </w:r>
          </w:p>
        </w:tc>
        <w:tc>
          <w:tcPr>
            <w:tcW w:w="1478" w:type="dxa"/>
            <w:noWrap/>
            <w:hideMark/>
          </w:tcPr>
          <w:p w14:paraId="414BD69D" w14:textId="77777777" w:rsidR="00EE771D" w:rsidRPr="00BE5DAF" w:rsidRDefault="00EE771D" w:rsidP="00F20DE8">
            <w:pPr>
              <w:pStyle w:val="BodyText"/>
            </w:pPr>
            <w:r w:rsidRPr="00BE5DAF">
              <w:t>0,1</w:t>
            </w:r>
          </w:p>
        </w:tc>
        <w:tc>
          <w:tcPr>
            <w:tcW w:w="1078" w:type="dxa"/>
            <w:noWrap/>
            <w:hideMark/>
          </w:tcPr>
          <w:p w14:paraId="15751476" w14:textId="77777777" w:rsidR="00EE771D" w:rsidRPr="00BE5DAF" w:rsidRDefault="00EE771D" w:rsidP="00F20DE8">
            <w:pPr>
              <w:pStyle w:val="BodyText"/>
            </w:pPr>
            <w:r w:rsidRPr="00BE5DAF">
              <w:t>0,3</w:t>
            </w:r>
          </w:p>
        </w:tc>
        <w:tc>
          <w:tcPr>
            <w:tcW w:w="1744" w:type="dxa"/>
            <w:noWrap/>
            <w:hideMark/>
          </w:tcPr>
          <w:p w14:paraId="479EBB06" w14:textId="77777777" w:rsidR="00EE771D" w:rsidRPr="00BE5DAF" w:rsidRDefault="00EE771D" w:rsidP="00F20DE8">
            <w:pPr>
              <w:pStyle w:val="BodyText"/>
            </w:pPr>
            <w:r w:rsidRPr="00BE5DAF">
              <w:t>1</w:t>
            </w:r>
          </w:p>
        </w:tc>
        <w:tc>
          <w:tcPr>
            <w:tcW w:w="1329" w:type="dxa"/>
            <w:noWrap/>
            <w:hideMark/>
          </w:tcPr>
          <w:p w14:paraId="2F79ABF3" w14:textId="77777777" w:rsidR="00EE771D" w:rsidRPr="00BE5DAF" w:rsidRDefault="00EE771D" w:rsidP="00F20DE8">
            <w:pPr>
              <w:pStyle w:val="BodyText"/>
            </w:pPr>
            <w:r w:rsidRPr="00BE5DAF">
              <w:t>1</w:t>
            </w:r>
          </w:p>
        </w:tc>
      </w:tr>
      <w:tr w:rsidR="00EE771D" w:rsidRPr="00BE5DAF" w14:paraId="0C9D4589" w14:textId="77777777" w:rsidTr="00F20DE8">
        <w:trPr>
          <w:trHeight w:val="276"/>
        </w:trPr>
        <w:tc>
          <w:tcPr>
            <w:tcW w:w="2430" w:type="dxa"/>
            <w:noWrap/>
            <w:hideMark/>
          </w:tcPr>
          <w:p w14:paraId="7709B348" w14:textId="77777777" w:rsidR="00EE771D" w:rsidRPr="00BE5DAF" w:rsidRDefault="00EE771D" w:rsidP="00F20DE8">
            <w:pPr>
              <w:pStyle w:val="BodyText"/>
            </w:pPr>
            <w:r w:rsidRPr="00BE5DAF">
              <w:t>CNL-Frontend</w:t>
            </w:r>
          </w:p>
        </w:tc>
        <w:tc>
          <w:tcPr>
            <w:tcW w:w="1476" w:type="dxa"/>
            <w:noWrap/>
            <w:hideMark/>
          </w:tcPr>
          <w:p w14:paraId="4A2FB662" w14:textId="77777777" w:rsidR="00EE771D" w:rsidRPr="00BE5DAF" w:rsidRDefault="00EE771D" w:rsidP="00F20DE8">
            <w:pPr>
              <w:pStyle w:val="BodyText"/>
            </w:pPr>
            <w:r w:rsidRPr="00BE5DAF">
              <w:t>128M</w:t>
            </w:r>
          </w:p>
        </w:tc>
        <w:tc>
          <w:tcPr>
            <w:tcW w:w="1158" w:type="dxa"/>
            <w:noWrap/>
            <w:hideMark/>
          </w:tcPr>
          <w:p w14:paraId="2374B6BA" w14:textId="77777777" w:rsidR="00EE771D" w:rsidRPr="00BE5DAF" w:rsidRDefault="00EE771D" w:rsidP="00F20DE8">
            <w:pPr>
              <w:pStyle w:val="BodyText"/>
            </w:pPr>
            <w:r w:rsidRPr="00BE5DAF">
              <w:t>256M</w:t>
            </w:r>
          </w:p>
        </w:tc>
        <w:tc>
          <w:tcPr>
            <w:tcW w:w="1478" w:type="dxa"/>
            <w:noWrap/>
            <w:hideMark/>
          </w:tcPr>
          <w:p w14:paraId="4F92D157" w14:textId="77777777" w:rsidR="00EE771D" w:rsidRPr="00BE5DAF" w:rsidRDefault="00EE771D" w:rsidP="00F20DE8">
            <w:pPr>
              <w:pStyle w:val="BodyText"/>
            </w:pPr>
            <w:r w:rsidRPr="00BE5DAF">
              <w:t>0,1</w:t>
            </w:r>
          </w:p>
        </w:tc>
        <w:tc>
          <w:tcPr>
            <w:tcW w:w="1078" w:type="dxa"/>
            <w:noWrap/>
            <w:hideMark/>
          </w:tcPr>
          <w:p w14:paraId="4E75D34B" w14:textId="77777777" w:rsidR="00EE771D" w:rsidRPr="00BE5DAF" w:rsidRDefault="00EE771D" w:rsidP="00F20DE8">
            <w:pPr>
              <w:pStyle w:val="BodyText"/>
            </w:pPr>
            <w:r w:rsidRPr="00BE5DAF">
              <w:t>0,5</w:t>
            </w:r>
          </w:p>
        </w:tc>
        <w:tc>
          <w:tcPr>
            <w:tcW w:w="1744" w:type="dxa"/>
            <w:noWrap/>
            <w:hideMark/>
          </w:tcPr>
          <w:p w14:paraId="1937B22D" w14:textId="77777777" w:rsidR="00EE771D" w:rsidRPr="00BE5DAF" w:rsidRDefault="00EE771D" w:rsidP="00F20DE8">
            <w:pPr>
              <w:pStyle w:val="BodyText"/>
            </w:pPr>
            <w:r w:rsidRPr="00BE5DAF">
              <w:t>1</w:t>
            </w:r>
          </w:p>
        </w:tc>
        <w:tc>
          <w:tcPr>
            <w:tcW w:w="1329" w:type="dxa"/>
            <w:noWrap/>
            <w:hideMark/>
          </w:tcPr>
          <w:p w14:paraId="08BB183B" w14:textId="77777777" w:rsidR="00EE771D" w:rsidRPr="00BE5DAF" w:rsidRDefault="00EE771D" w:rsidP="00F20DE8">
            <w:pPr>
              <w:pStyle w:val="BodyText"/>
            </w:pPr>
            <w:r w:rsidRPr="00BE5DAF">
              <w:t>1</w:t>
            </w:r>
          </w:p>
        </w:tc>
      </w:tr>
      <w:tr w:rsidR="00EE771D" w:rsidRPr="00BE5DAF" w14:paraId="62B37C5D" w14:textId="77777777" w:rsidTr="00F20DE8">
        <w:trPr>
          <w:trHeight w:val="276"/>
        </w:trPr>
        <w:tc>
          <w:tcPr>
            <w:tcW w:w="2430" w:type="dxa"/>
            <w:noWrap/>
            <w:hideMark/>
          </w:tcPr>
          <w:p w14:paraId="088151CB" w14:textId="77777777" w:rsidR="00EE771D" w:rsidRPr="00BE5DAF" w:rsidRDefault="00EE771D" w:rsidP="00F20DE8">
            <w:pPr>
              <w:pStyle w:val="BodyText"/>
            </w:pPr>
            <w:r w:rsidRPr="00BE5DAF">
              <w:t>CNL-</w:t>
            </w:r>
            <w:r>
              <w:t>IAM</w:t>
            </w:r>
          </w:p>
        </w:tc>
        <w:tc>
          <w:tcPr>
            <w:tcW w:w="1476" w:type="dxa"/>
            <w:noWrap/>
            <w:hideMark/>
          </w:tcPr>
          <w:p w14:paraId="642B94FD" w14:textId="77777777" w:rsidR="00EE771D" w:rsidRPr="00BE5DAF" w:rsidRDefault="00EE771D" w:rsidP="00F20DE8">
            <w:pPr>
              <w:pStyle w:val="BodyText"/>
            </w:pPr>
            <w:r w:rsidRPr="00BE5DAF">
              <w:t>256M</w:t>
            </w:r>
          </w:p>
        </w:tc>
        <w:tc>
          <w:tcPr>
            <w:tcW w:w="1158" w:type="dxa"/>
            <w:noWrap/>
            <w:hideMark/>
          </w:tcPr>
          <w:p w14:paraId="76FF893F" w14:textId="77777777" w:rsidR="00EE771D" w:rsidRPr="00BE5DAF" w:rsidRDefault="00EE771D" w:rsidP="00F20DE8">
            <w:pPr>
              <w:pStyle w:val="BodyText"/>
            </w:pPr>
            <w:r w:rsidRPr="00BE5DAF">
              <w:t>512M</w:t>
            </w:r>
          </w:p>
        </w:tc>
        <w:tc>
          <w:tcPr>
            <w:tcW w:w="1478" w:type="dxa"/>
            <w:noWrap/>
            <w:hideMark/>
          </w:tcPr>
          <w:p w14:paraId="44411FD6" w14:textId="77777777" w:rsidR="00EE771D" w:rsidRPr="00BE5DAF" w:rsidRDefault="00EE771D" w:rsidP="00F20DE8">
            <w:pPr>
              <w:pStyle w:val="BodyText"/>
            </w:pPr>
            <w:r w:rsidRPr="00BE5DAF">
              <w:t>0,1</w:t>
            </w:r>
          </w:p>
        </w:tc>
        <w:tc>
          <w:tcPr>
            <w:tcW w:w="1078" w:type="dxa"/>
            <w:noWrap/>
            <w:hideMark/>
          </w:tcPr>
          <w:p w14:paraId="116F2897" w14:textId="77777777" w:rsidR="00EE771D" w:rsidRPr="00BE5DAF" w:rsidRDefault="00EE771D" w:rsidP="00F20DE8">
            <w:pPr>
              <w:pStyle w:val="BodyText"/>
            </w:pPr>
            <w:r>
              <w:t>0.5</w:t>
            </w:r>
          </w:p>
        </w:tc>
        <w:tc>
          <w:tcPr>
            <w:tcW w:w="1744" w:type="dxa"/>
            <w:noWrap/>
            <w:hideMark/>
          </w:tcPr>
          <w:p w14:paraId="7074E625" w14:textId="77777777" w:rsidR="00EE771D" w:rsidRPr="00BE5DAF" w:rsidRDefault="00EE771D" w:rsidP="00F20DE8">
            <w:pPr>
              <w:pStyle w:val="BodyText"/>
            </w:pPr>
            <w:r w:rsidRPr="00BE5DAF">
              <w:t>1</w:t>
            </w:r>
          </w:p>
        </w:tc>
        <w:tc>
          <w:tcPr>
            <w:tcW w:w="1329" w:type="dxa"/>
            <w:noWrap/>
            <w:hideMark/>
          </w:tcPr>
          <w:p w14:paraId="4FAE099C" w14:textId="77777777" w:rsidR="00EE771D" w:rsidRPr="00BE5DAF" w:rsidRDefault="00EE771D" w:rsidP="00F20DE8">
            <w:pPr>
              <w:pStyle w:val="BodyText"/>
            </w:pPr>
            <w:r w:rsidRPr="00BE5DAF">
              <w:t>1</w:t>
            </w:r>
          </w:p>
        </w:tc>
      </w:tr>
      <w:tr w:rsidR="00EE771D" w:rsidRPr="00BE5DAF" w14:paraId="3413790B" w14:textId="77777777" w:rsidTr="00F20DE8">
        <w:trPr>
          <w:trHeight w:val="276"/>
        </w:trPr>
        <w:tc>
          <w:tcPr>
            <w:tcW w:w="2430" w:type="dxa"/>
            <w:noWrap/>
            <w:hideMark/>
          </w:tcPr>
          <w:p w14:paraId="1AB6DBB2" w14:textId="77777777" w:rsidR="00EE771D" w:rsidRPr="00BE5DAF" w:rsidRDefault="00EE771D" w:rsidP="00F20DE8">
            <w:pPr>
              <w:pStyle w:val="BodyText"/>
            </w:pPr>
            <w:r w:rsidRPr="00BE5DAF">
              <w:t>CNL-</w:t>
            </w:r>
            <w:proofErr w:type="spellStart"/>
            <w:r w:rsidRPr="00BE5DAF">
              <w:t>Dataloader</w:t>
            </w:r>
            <w:proofErr w:type="spellEnd"/>
          </w:p>
        </w:tc>
        <w:tc>
          <w:tcPr>
            <w:tcW w:w="1476" w:type="dxa"/>
            <w:noWrap/>
            <w:hideMark/>
          </w:tcPr>
          <w:p w14:paraId="74170252" w14:textId="77777777" w:rsidR="00EE771D" w:rsidRPr="00BE5DAF" w:rsidRDefault="00EE771D" w:rsidP="00F20DE8">
            <w:pPr>
              <w:pStyle w:val="BodyText"/>
            </w:pPr>
            <w:r w:rsidRPr="00BE5DAF">
              <w:t>256M</w:t>
            </w:r>
          </w:p>
        </w:tc>
        <w:tc>
          <w:tcPr>
            <w:tcW w:w="1158" w:type="dxa"/>
            <w:noWrap/>
            <w:hideMark/>
          </w:tcPr>
          <w:p w14:paraId="31C0E8A5" w14:textId="77777777" w:rsidR="00EE771D" w:rsidRPr="00BE5DAF" w:rsidRDefault="00EE771D" w:rsidP="00F20DE8">
            <w:pPr>
              <w:pStyle w:val="BodyText"/>
            </w:pPr>
            <w:r w:rsidRPr="00BE5DAF">
              <w:t>512M</w:t>
            </w:r>
          </w:p>
        </w:tc>
        <w:tc>
          <w:tcPr>
            <w:tcW w:w="1478" w:type="dxa"/>
            <w:noWrap/>
            <w:hideMark/>
          </w:tcPr>
          <w:p w14:paraId="50A9C84C" w14:textId="77777777" w:rsidR="00EE771D" w:rsidRPr="00BE5DAF" w:rsidRDefault="00EE771D" w:rsidP="00F20DE8">
            <w:pPr>
              <w:pStyle w:val="BodyText"/>
            </w:pPr>
            <w:r w:rsidRPr="00BE5DAF">
              <w:t>0,1</w:t>
            </w:r>
          </w:p>
        </w:tc>
        <w:tc>
          <w:tcPr>
            <w:tcW w:w="1078" w:type="dxa"/>
            <w:noWrap/>
            <w:hideMark/>
          </w:tcPr>
          <w:p w14:paraId="1C75FAF5" w14:textId="77777777" w:rsidR="00EE771D" w:rsidRPr="00BE5DAF" w:rsidRDefault="00EE771D" w:rsidP="00F20DE8">
            <w:pPr>
              <w:pStyle w:val="BodyText"/>
            </w:pPr>
            <w:r w:rsidRPr="00BE5DAF">
              <w:t>0,2</w:t>
            </w:r>
          </w:p>
        </w:tc>
        <w:tc>
          <w:tcPr>
            <w:tcW w:w="1744" w:type="dxa"/>
            <w:noWrap/>
            <w:hideMark/>
          </w:tcPr>
          <w:p w14:paraId="75293954" w14:textId="77777777" w:rsidR="00EE771D" w:rsidRPr="00BE5DAF" w:rsidRDefault="00EE771D" w:rsidP="00F20DE8">
            <w:pPr>
              <w:pStyle w:val="BodyText"/>
            </w:pPr>
            <w:r w:rsidRPr="00BE5DAF">
              <w:t>1</w:t>
            </w:r>
          </w:p>
        </w:tc>
        <w:tc>
          <w:tcPr>
            <w:tcW w:w="1329" w:type="dxa"/>
            <w:noWrap/>
            <w:hideMark/>
          </w:tcPr>
          <w:p w14:paraId="498951C9" w14:textId="77777777" w:rsidR="00EE771D" w:rsidRPr="00BE5DAF" w:rsidRDefault="00EE771D" w:rsidP="00F20DE8">
            <w:pPr>
              <w:pStyle w:val="BodyText"/>
            </w:pPr>
            <w:r w:rsidRPr="00BE5DAF">
              <w:t>1</w:t>
            </w:r>
          </w:p>
        </w:tc>
      </w:tr>
      <w:tr w:rsidR="00EE771D" w:rsidRPr="00BE5DAF" w14:paraId="76914006" w14:textId="77777777" w:rsidTr="00F20DE8">
        <w:trPr>
          <w:trHeight w:val="276"/>
        </w:trPr>
        <w:tc>
          <w:tcPr>
            <w:tcW w:w="2430" w:type="dxa"/>
            <w:noWrap/>
            <w:hideMark/>
          </w:tcPr>
          <w:p w14:paraId="6A17597C" w14:textId="77777777" w:rsidR="00EE771D" w:rsidRPr="00BE5DAF" w:rsidRDefault="00EE771D" w:rsidP="00F20DE8">
            <w:pPr>
              <w:pStyle w:val="BodyText"/>
            </w:pPr>
            <w:r w:rsidRPr="00BE5DAF">
              <w:t>CNL ActiveMQ</w:t>
            </w:r>
          </w:p>
        </w:tc>
        <w:tc>
          <w:tcPr>
            <w:tcW w:w="1476" w:type="dxa"/>
            <w:noWrap/>
            <w:hideMark/>
          </w:tcPr>
          <w:p w14:paraId="1CD0D69F" w14:textId="77777777" w:rsidR="00EE771D" w:rsidRPr="00BE5DAF" w:rsidRDefault="00EE771D" w:rsidP="00F20DE8">
            <w:pPr>
              <w:pStyle w:val="BodyText"/>
            </w:pPr>
            <w:r w:rsidRPr="00BE5DAF">
              <w:t>256M</w:t>
            </w:r>
          </w:p>
        </w:tc>
        <w:tc>
          <w:tcPr>
            <w:tcW w:w="1158" w:type="dxa"/>
            <w:noWrap/>
            <w:hideMark/>
          </w:tcPr>
          <w:p w14:paraId="12C64CCF" w14:textId="77777777" w:rsidR="00EE771D" w:rsidRPr="00BE5DAF" w:rsidRDefault="00EE771D" w:rsidP="00F20DE8">
            <w:pPr>
              <w:pStyle w:val="BodyText"/>
            </w:pPr>
            <w:r w:rsidRPr="00BE5DAF">
              <w:t>512M</w:t>
            </w:r>
          </w:p>
        </w:tc>
        <w:tc>
          <w:tcPr>
            <w:tcW w:w="1478" w:type="dxa"/>
            <w:noWrap/>
            <w:hideMark/>
          </w:tcPr>
          <w:p w14:paraId="5C7D59C5" w14:textId="77777777" w:rsidR="00EE771D" w:rsidRPr="00BE5DAF" w:rsidRDefault="00EE771D" w:rsidP="00F20DE8">
            <w:pPr>
              <w:pStyle w:val="BodyText"/>
            </w:pPr>
            <w:r w:rsidRPr="00BE5DAF">
              <w:t>0,1</w:t>
            </w:r>
          </w:p>
        </w:tc>
        <w:tc>
          <w:tcPr>
            <w:tcW w:w="1078" w:type="dxa"/>
            <w:noWrap/>
            <w:hideMark/>
          </w:tcPr>
          <w:p w14:paraId="4FE9B9BA" w14:textId="77777777" w:rsidR="00EE771D" w:rsidRPr="00BE5DAF" w:rsidRDefault="00EE771D" w:rsidP="00F20DE8">
            <w:pPr>
              <w:pStyle w:val="BodyText"/>
            </w:pPr>
            <w:r w:rsidRPr="00BE5DAF">
              <w:t>0,3</w:t>
            </w:r>
          </w:p>
        </w:tc>
        <w:tc>
          <w:tcPr>
            <w:tcW w:w="1744" w:type="dxa"/>
            <w:noWrap/>
            <w:hideMark/>
          </w:tcPr>
          <w:p w14:paraId="5486E245" w14:textId="77777777" w:rsidR="00EE771D" w:rsidRPr="00BE5DAF" w:rsidRDefault="00EE771D" w:rsidP="00F20DE8">
            <w:pPr>
              <w:pStyle w:val="BodyText"/>
            </w:pPr>
            <w:r w:rsidRPr="00BE5DAF">
              <w:t>1</w:t>
            </w:r>
          </w:p>
        </w:tc>
        <w:tc>
          <w:tcPr>
            <w:tcW w:w="1329" w:type="dxa"/>
            <w:noWrap/>
            <w:hideMark/>
          </w:tcPr>
          <w:p w14:paraId="55A358C4" w14:textId="77777777" w:rsidR="00EE771D" w:rsidRPr="00BE5DAF" w:rsidRDefault="00EE771D" w:rsidP="00F20DE8">
            <w:pPr>
              <w:pStyle w:val="BodyText"/>
            </w:pPr>
            <w:r w:rsidRPr="00BE5DAF">
              <w:t>1</w:t>
            </w:r>
          </w:p>
        </w:tc>
      </w:tr>
      <w:tr w:rsidR="00EE771D" w:rsidRPr="00BE5DAF" w14:paraId="614ECC16" w14:textId="77777777" w:rsidTr="00F20DE8">
        <w:trPr>
          <w:trHeight w:val="276"/>
        </w:trPr>
        <w:tc>
          <w:tcPr>
            <w:tcW w:w="2430" w:type="dxa"/>
            <w:noWrap/>
            <w:hideMark/>
          </w:tcPr>
          <w:p w14:paraId="3D522ACE" w14:textId="77777777" w:rsidR="00EE771D" w:rsidRPr="00BE5DAF" w:rsidRDefault="00EE771D" w:rsidP="00F20DE8">
            <w:pPr>
              <w:pStyle w:val="BodyText"/>
            </w:pPr>
            <w:r w:rsidRPr="00BE5DAF">
              <w:t>CNL-Config-server</w:t>
            </w:r>
          </w:p>
        </w:tc>
        <w:tc>
          <w:tcPr>
            <w:tcW w:w="1476" w:type="dxa"/>
            <w:noWrap/>
            <w:hideMark/>
          </w:tcPr>
          <w:p w14:paraId="1440E7CC" w14:textId="77777777" w:rsidR="00EE771D" w:rsidRPr="00BE5DAF" w:rsidRDefault="00EE771D" w:rsidP="00F20DE8">
            <w:pPr>
              <w:pStyle w:val="BodyText"/>
            </w:pPr>
            <w:r w:rsidRPr="00BE5DAF">
              <w:t>128M</w:t>
            </w:r>
          </w:p>
        </w:tc>
        <w:tc>
          <w:tcPr>
            <w:tcW w:w="1158" w:type="dxa"/>
            <w:noWrap/>
            <w:hideMark/>
          </w:tcPr>
          <w:p w14:paraId="1909311D" w14:textId="77777777" w:rsidR="00EE771D" w:rsidRPr="00BE5DAF" w:rsidRDefault="00EE771D" w:rsidP="00F20DE8">
            <w:pPr>
              <w:pStyle w:val="BodyText"/>
            </w:pPr>
            <w:r w:rsidRPr="00BE5DAF">
              <w:t>256M</w:t>
            </w:r>
          </w:p>
        </w:tc>
        <w:tc>
          <w:tcPr>
            <w:tcW w:w="1478" w:type="dxa"/>
            <w:noWrap/>
            <w:hideMark/>
          </w:tcPr>
          <w:p w14:paraId="10ADDB43" w14:textId="77777777" w:rsidR="00EE771D" w:rsidRPr="00BE5DAF" w:rsidRDefault="00EE771D" w:rsidP="00F20DE8">
            <w:pPr>
              <w:pStyle w:val="BodyText"/>
            </w:pPr>
            <w:r w:rsidRPr="00BE5DAF">
              <w:t>0,1</w:t>
            </w:r>
          </w:p>
        </w:tc>
        <w:tc>
          <w:tcPr>
            <w:tcW w:w="1078" w:type="dxa"/>
            <w:noWrap/>
            <w:hideMark/>
          </w:tcPr>
          <w:p w14:paraId="78C155E1" w14:textId="77777777" w:rsidR="00EE771D" w:rsidRPr="00BE5DAF" w:rsidRDefault="00EE771D" w:rsidP="00F20DE8">
            <w:pPr>
              <w:pStyle w:val="BodyText"/>
            </w:pPr>
            <w:r w:rsidRPr="00BE5DAF">
              <w:t>0,2</w:t>
            </w:r>
          </w:p>
        </w:tc>
        <w:tc>
          <w:tcPr>
            <w:tcW w:w="1744" w:type="dxa"/>
            <w:noWrap/>
            <w:hideMark/>
          </w:tcPr>
          <w:p w14:paraId="2C088FF3" w14:textId="77777777" w:rsidR="00EE771D" w:rsidRPr="00BE5DAF" w:rsidRDefault="00EE771D" w:rsidP="00F20DE8">
            <w:pPr>
              <w:pStyle w:val="BodyText"/>
            </w:pPr>
            <w:r w:rsidRPr="00BE5DAF">
              <w:t>1</w:t>
            </w:r>
          </w:p>
        </w:tc>
        <w:tc>
          <w:tcPr>
            <w:tcW w:w="1329" w:type="dxa"/>
            <w:noWrap/>
            <w:hideMark/>
          </w:tcPr>
          <w:p w14:paraId="5F8736D1" w14:textId="77777777" w:rsidR="00EE771D" w:rsidRPr="00BE5DAF" w:rsidRDefault="00EE771D" w:rsidP="00F20DE8">
            <w:pPr>
              <w:pStyle w:val="BodyText"/>
            </w:pPr>
            <w:r w:rsidRPr="00BE5DAF">
              <w:t>1</w:t>
            </w:r>
          </w:p>
        </w:tc>
      </w:tr>
      <w:tr w:rsidR="00EE771D" w:rsidRPr="00BE5DAF" w14:paraId="6F38DC6C" w14:textId="77777777" w:rsidTr="00F20DE8">
        <w:trPr>
          <w:trHeight w:val="276"/>
        </w:trPr>
        <w:tc>
          <w:tcPr>
            <w:tcW w:w="2430" w:type="dxa"/>
            <w:noWrap/>
            <w:hideMark/>
          </w:tcPr>
          <w:p w14:paraId="26F851DE" w14:textId="77777777" w:rsidR="00EE771D" w:rsidRPr="00BE5DAF" w:rsidRDefault="00EE771D" w:rsidP="00F20DE8">
            <w:pPr>
              <w:pStyle w:val="BodyText"/>
            </w:pPr>
            <w:r w:rsidRPr="00BE5DAF">
              <w:t>CNL-</w:t>
            </w:r>
            <w:proofErr w:type="spellStart"/>
            <w:r w:rsidRPr="00BE5DAF">
              <w:t>api</w:t>
            </w:r>
            <w:proofErr w:type="spellEnd"/>
          </w:p>
        </w:tc>
        <w:tc>
          <w:tcPr>
            <w:tcW w:w="1476" w:type="dxa"/>
            <w:noWrap/>
            <w:hideMark/>
          </w:tcPr>
          <w:p w14:paraId="1F697E61" w14:textId="77777777" w:rsidR="00EE771D" w:rsidRPr="00BE5DAF" w:rsidRDefault="00EE771D" w:rsidP="00F20DE8">
            <w:pPr>
              <w:pStyle w:val="BodyText"/>
            </w:pPr>
            <w:r w:rsidRPr="00BE5DAF">
              <w:t>256M</w:t>
            </w:r>
          </w:p>
        </w:tc>
        <w:tc>
          <w:tcPr>
            <w:tcW w:w="1158" w:type="dxa"/>
            <w:noWrap/>
            <w:hideMark/>
          </w:tcPr>
          <w:p w14:paraId="2D2202B7" w14:textId="77777777" w:rsidR="00EE771D" w:rsidRPr="00BE5DAF" w:rsidRDefault="00EE771D" w:rsidP="00F20DE8">
            <w:pPr>
              <w:pStyle w:val="BodyText"/>
            </w:pPr>
            <w:r w:rsidRPr="00BE5DAF">
              <w:t>512M</w:t>
            </w:r>
          </w:p>
        </w:tc>
        <w:tc>
          <w:tcPr>
            <w:tcW w:w="1478" w:type="dxa"/>
            <w:noWrap/>
            <w:hideMark/>
          </w:tcPr>
          <w:p w14:paraId="0CCEF828" w14:textId="77777777" w:rsidR="00EE771D" w:rsidRPr="00BE5DAF" w:rsidRDefault="00EE771D" w:rsidP="00F20DE8">
            <w:pPr>
              <w:pStyle w:val="BodyText"/>
            </w:pPr>
            <w:r w:rsidRPr="00BE5DAF">
              <w:t>0,1</w:t>
            </w:r>
          </w:p>
        </w:tc>
        <w:tc>
          <w:tcPr>
            <w:tcW w:w="1078" w:type="dxa"/>
            <w:noWrap/>
            <w:hideMark/>
          </w:tcPr>
          <w:p w14:paraId="7B12C98E" w14:textId="77777777" w:rsidR="00EE771D" w:rsidRPr="00BE5DAF" w:rsidRDefault="00EE771D" w:rsidP="00F20DE8">
            <w:pPr>
              <w:pStyle w:val="BodyText"/>
            </w:pPr>
            <w:r w:rsidRPr="00BE5DAF">
              <w:t>0,5</w:t>
            </w:r>
          </w:p>
        </w:tc>
        <w:tc>
          <w:tcPr>
            <w:tcW w:w="1744" w:type="dxa"/>
            <w:noWrap/>
            <w:hideMark/>
          </w:tcPr>
          <w:p w14:paraId="1ACB412D" w14:textId="77777777" w:rsidR="00EE771D" w:rsidRPr="00BE5DAF" w:rsidRDefault="00EE771D" w:rsidP="00F20DE8">
            <w:pPr>
              <w:pStyle w:val="BodyText"/>
            </w:pPr>
            <w:r w:rsidRPr="00BE5DAF">
              <w:t>1</w:t>
            </w:r>
          </w:p>
        </w:tc>
        <w:tc>
          <w:tcPr>
            <w:tcW w:w="1329" w:type="dxa"/>
            <w:noWrap/>
            <w:hideMark/>
          </w:tcPr>
          <w:p w14:paraId="0290271B" w14:textId="77777777" w:rsidR="00EE771D" w:rsidRPr="00BE5DAF" w:rsidRDefault="00EE771D" w:rsidP="00F20DE8">
            <w:pPr>
              <w:pStyle w:val="BodyText"/>
            </w:pPr>
            <w:r w:rsidRPr="00BE5DAF">
              <w:t>1</w:t>
            </w:r>
          </w:p>
        </w:tc>
      </w:tr>
      <w:tr w:rsidR="00EE771D" w:rsidRPr="00BE5DAF" w14:paraId="780B560F" w14:textId="77777777" w:rsidTr="00F20DE8">
        <w:trPr>
          <w:trHeight w:val="276"/>
        </w:trPr>
        <w:tc>
          <w:tcPr>
            <w:tcW w:w="2430" w:type="dxa"/>
            <w:noWrap/>
          </w:tcPr>
          <w:p w14:paraId="736CFC1E" w14:textId="77777777" w:rsidR="00EE771D" w:rsidRPr="00BE5DAF" w:rsidRDefault="00EE771D" w:rsidP="00F20DE8">
            <w:pPr>
              <w:pStyle w:val="BodyText"/>
            </w:pPr>
            <w:r>
              <w:rPr>
                <w:lang w:val="en-US"/>
              </w:rPr>
              <w:t>CNL-Synchronization</w:t>
            </w:r>
          </w:p>
        </w:tc>
        <w:tc>
          <w:tcPr>
            <w:tcW w:w="1476" w:type="dxa"/>
            <w:noWrap/>
          </w:tcPr>
          <w:p w14:paraId="3710F66C" w14:textId="77777777" w:rsidR="00EE771D" w:rsidRPr="00BE5DAF" w:rsidRDefault="00EE771D" w:rsidP="00F20DE8">
            <w:pPr>
              <w:pStyle w:val="BodyText"/>
            </w:pPr>
            <w:r w:rsidRPr="00BE5DAF">
              <w:t>128M</w:t>
            </w:r>
          </w:p>
        </w:tc>
        <w:tc>
          <w:tcPr>
            <w:tcW w:w="1158" w:type="dxa"/>
            <w:noWrap/>
          </w:tcPr>
          <w:p w14:paraId="20CA59E3" w14:textId="77777777" w:rsidR="00EE771D" w:rsidRPr="00BE5DAF" w:rsidRDefault="00EE771D" w:rsidP="00F20DE8">
            <w:pPr>
              <w:pStyle w:val="BodyText"/>
            </w:pPr>
            <w:r w:rsidRPr="00BE5DAF">
              <w:t>256M</w:t>
            </w:r>
          </w:p>
        </w:tc>
        <w:tc>
          <w:tcPr>
            <w:tcW w:w="1478" w:type="dxa"/>
            <w:noWrap/>
          </w:tcPr>
          <w:p w14:paraId="0DE72C57" w14:textId="77777777" w:rsidR="00EE771D" w:rsidRPr="00BE5DAF" w:rsidRDefault="00EE771D" w:rsidP="00F20DE8">
            <w:pPr>
              <w:pStyle w:val="BodyText"/>
            </w:pPr>
            <w:r w:rsidRPr="00BE5DAF">
              <w:t>0,1</w:t>
            </w:r>
          </w:p>
        </w:tc>
        <w:tc>
          <w:tcPr>
            <w:tcW w:w="1078" w:type="dxa"/>
            <w:noWrap/>
          </w:tcPr>
          <w:p w14:paraId="789CB508" w14:textId="77777777" w:rsidR="00EE771D" w:rsidRPr="00BE5DAF" w:rsidRDefault="00EE771D" w:rsidP="00F20DE8">
            <w:pPr>
              <w:pStyle w:val="BodyText"/>
            </w:pPr>
            <w:r>
              <w:t>0,3</w:t>
            </w:r>
          </w:p>
        </w:tc>
        <w:tc>
          <w:tcPr>
            <w:tcW w:w="1744" w:type="dxa"/>
            <w:noWrap/>
          </w:tcPr>
          <w:p w14:paraId="2ED9F349" w14:textId="77777777" w:rsidR="00EE771D" w:rsidRPr="00BE5DAF" w:rsidRDefault="00EE771D" w:rsidP="00F20DE8">
            <w:pPr>
              <w:pStyle w:val="BodyText"/>
            </w:pPr>
            <w:r>
              <w:t>1</w:t>
            </w:r>
          </w:p>
        </w:tc>
        <w:tc>
          <w:tcPr>
            <w:tcW w:w="1329" w:type="dxa"/>
            <w:noWrap/>
          </w:tcPr>
          <w:p w14:paraId="7A570943" w14:textId="77777777" w:rsidR="00EE771D" w:rsidRPr="00BE5DAF" w:rsidRDefault="00EE771D" w:rsidP="00F20DE8">
            <w:pPr>
              <w:pStyle w:val="BodyText"/>
            </w:pPr>
            <w:r>
              <w:t>1</w:t>
            </w:r>
          </w:p>
        </w:tc>
      </w:tr>
      <w:tr w:rsidR="00EE771D" w:rsidRPr="00BE5DAF" w14:paraId="5A9FF3FE" w14:textId="77777777" w:rsidTr="00F20DE8">
        <w:trPr>
          <w:trHeight w:val="276"/>
        </w:trPr>
        <w:tc>
          <w:tcPr>
            <w:tcW w:w="2430" w:type="dxa"/>
            <w:noWrap/>
          </w:tcPr>
          <w:p w14:paraId="65F16E11" w14:textId="77777777" w:rsidR="00EE771D" w:rsidRPr="00BE5DAF" w:rsidRDefault="00EE771D" w:rsidP="00F20DE8">
            <w:pPr>
              <w:pStyle w:val="BodyText"/>
            </w:pPr>
            <w:r>
              <w:rPr>
                <w:lang w:val="en-US"/>
              </w:rPr>
              <w:t>CNL-DB Management</w:t>
            </w:r>
          </w:p>
        </w:tc>
        <w:tc>
          <w:tcPr>
            <w:tcW w:w="1476" w:type="dxa"/>
            <w:noWrap/>
          </w:tcPr>
          <w:p w14:paraId="7A185C50" w14:textId="77777777" w:rsidR="00EE771D" w:rsidRPr="00BE5DAF" w:rsidRDefault="00EE771D" w:rsidP="00F20DE8">
            <w:pPr>
              <w:pStyle w:val="BodyText"/>
            </w:pPr>
            <w:r w:rsidRPr="00BE5DAF">
              <w:t>128M</w:t>
            </w:r>
          </w:p>
        </w:tc>
        <w:tc>
          <w:tcPr>
            <w:tcW w:w="1158" w:type="dxa"/>
            <w:noWrap/>
          </w:tcPr>
          <w:p w14:paraId="139A569C" w14:textId="77777777" w:rsidR="00EE771D" w:rsidRPr="00BE5DAF" w:rsidRDefault="00EE771D" w:rsidP="00F20DE8">
            <w:pPr>
              <w:pStyle w:val="BodyText"/>
            </w:pPr>
            <w:r w:rsidRPr="00BE5DAF">
              <w:t>256M</w:t>
            </w:r>
          </w:p>
        </w:tc>
        <w:tc>
          <w:tcPr>
            <w:tcW w:w="1478" w:type="dxa"/>
            <w:noWrap/>
          </w:tcPr>
          <w:p w14:paraId="22F967BB" w14:textId="77777777" w:rsidR="00EE771D" w:rsidRPr="00BE5DAF" w:rsidRDefault="00EE771D" w:rsidP="00F20DE8">
            <w:pPr>
              <w:pStyle w:val="BodyText"/>
            </w:pPr>
            <w:r w:rsidRPr="00BE5DAF">
              <w:t>0,1</w:t>
            </w:r>
          </w:p>
        </w:tc>
        <w:tc>
          <w:tcPr>
            <w:tcW w:w="1078" w:type="dxa"/>
            <w:noWrap/>
          </w:tcPr>
          <w:p w14:paraId="550D283B" w14:textId="77777777" w:rsidR="00EE771D" w:rsidRPr="00BE5DAF" w:rsidRDefault="00EE771D" w:rsidP="00F20DE8">
            <w:pPr>
              <w:pStyle w:val="BodyText"/>
            </w:pPr>
            <w:r w:rsidRPr="00BE5DAF">
              <w:t>0,2</w:t>
            </w:r>
          </w:p>
        </w:tc>
        <w:tc>
          <w:tcPr>
            <w:tcW w:w="1744" w:type="dxa"/>
            <w:noWrap/>
          </w:tcPr>
          <w:p w14:paraId="74CD3B38" w14:textId="77777777" w:rsidR="00EE771D" w:rsidRPr="00BE5DAF" w:rsidRDefault="00EE771D" w:rsidP="00F20DE8">
            <w:pPr>
              <w:pStyle w:val="BodyText"/>
            </w:pPr>
            <w:r>
              <w:t>1</w:t>
            </w:r>
          </w:p>
        </w:tc>
        <w:tc>
          <w:tcPr>
            <w:tcW w:w="1329" w:type="dxa"/>
            <w:noWrap/>
          </w:tcPr>
          <w:p w14:paraId="0065C0BE" w14:textId="77777777" w:rsidR="00EE771D" w:rsidRPr="00BE5DAF" w:rsidRDefault="00EE771D" w:rsidP="00F20DE8">
            <w:pPr>
              <w:pStyle w:val="BodyText"/>
            </w:pPr>
            <w:r>
              <w:t>1</w:t>
            </w:r>
          </w:p>
        </w:tc>
      </w:tr>
      <w:tr w:rsidR="00EE771D" w:rsidRPr="00BE5DAF" w14:paraId="6884625C" w14:textId="77777777" w:rsidTr="00F20DE8">
        <w:trPr>
          <w:trHeight w:val="276"/>
        </w:trPr>
        <w:tc>
          <w:tcPr>
            <w:tcW w:w="2430" w:type="dxa"/>
            <w:noWrap/>
            <w:hideMark/>
          </w:tcPr>
          <w:p w14:paraId="45602F3E" w14:textId="77777777" w:rsidR="00EE771D" w:rsidRPr="00BE5DAF" w:rsidRDefault="00EE771D" w:rsidP="00F20DE8">
            <w:pPr>
              <w:pStyle w:val="BodyText"/>
            </w:pPr>
            <w:r w:rsidRPr="00BE5DAF">
              <w:t>CNL-Search</w:t>
            </w:r>
          </w:p>
        </w:tc>
        <w:tc>
          <w:tcPr>
            <w:tcW w:w="1476" w:type="dxa"/>
            <w:noWrap/>
            <w:hideMark/>
          </w:tcPr>
          <w:p w14:paraId="160128D4" w14:textId="77777777" w:rsidR="00EE771D" w:rsidRPr="00BE5DAF" w:rsidRDefault="00EE771D" w:rsidP="00F20DE8">
            <w:pPr>
              <w:pStyle w:val="BodyText"/>
            </w:pPr>
            <w:r w:rsidRPr="00BE5DAF">
              <w:t>1024M</w:t>
            </w:r>
          </w:p>
        </w:tc>
        <w:tc>
          <w:tcPr>
            <w:tcW w:w="1158" w:type="dxa"/>
            <w:noWrap/>
            <w:hideMark/>
          </w:tcPr>
          <w:p w14:paraId="4588158C" w14:textId="77777777" w:rsidR="00EE771D" w:rsidRPr="00BE5DAF" w:rsidRDefault="00EE771D" w:rsidP="00F20DE8">
            <w:pPr>
              <w:pStyle w:val="BodyText"/>
            </w:pPr>
            <w:r>
              <w:t>3072M</w:t>
            </w:r>
          </w:p>
        </w:tc>
        <w:tc>
          <w:tcPr>
            <w:tcW w:w="1478" w:type="dxa"/>
            <w:noWrap/>
            <w:hideMark/>
          </w:tcPr>
          <w:p w14:paraId="10AF6F1C" w14:textId="77777777" w:rsidR="00EE771D" w:rsidRPr="00BE5DAF" w:rsidRDefault="00EE771D" w:rsidP="00F20DE8">
            <w:pPr>
              <w:pStyle w:val="BodyText"/>
            </w:pPr>
            <w:r w:rsidRPr="00BE5DAF">
              <w:t>0,1</w:t>
            </w:r>
          </w:p>
        </w:tc>
        <w:tc>
          <w:tcPr>
            <w:tcW w:w="1078" w:type="dxa"/>
            <w:noWrap/>
            <w:hideMark/>
          </w:tcPr>
          <w:p w14:paraId="35463115" w14:textId="77777777" w:rsidR="00EE771D" w:rsidRPr="00BE5DAF" w:rsidRDefault="00EE771D" w:rsidP="00F20DE8">
            <w:pPr>
              <w:pStyle w:val="BodyText"/>
            </w:pPr>
            <w:r w:rsidRPr="00BE5DAF">
              <w:t>1</w:t>
            </w:r>
          </w:p>
        </w:tc>
        <w:tc>
          <w:tcPr>
            <w:tcW w:w="1744" w:type="dxa"/>
            <w:noWrap/>
            <w:hideMark/>
          </w:tcPr>
          <w:p w14:paraId="60D5B709" w14:textId="77777777" w:rsidR="00EE771D" w:rsidRPr="00BE5DAF" w:rsidRDefault="00EE771D" w:rsidP="00F20DE8">
            <w:pPr>
              <w:pStyle w:val="BodyText"/>
            </w:pPr>
            <w:r w:rsidRPr="00BE5DAF">
              <w:t>1</w:t>
            </w:r>
          </w:p>
        </w:tc>
        <w:tc>
          <w:tcPr>
            <w:tcW w:w="1329" w:type="dxa"/>
            <w:noWrap/>
            <w:hideMark/>
          </w:tcPr>
          <w:p w14:paraId="01DBCE42" w14:textId="77777777" w:rsidR="00EE771D" w:rsidRPr="00BE5DAF" w:rsidRDefault="00EE771D" w:rsidP="00F20DE8">
            <w:pPr>
              <w:pStyle w:val="BodyText"/>
            </w:pPr>
            <w:r w:rsidRPr="00BE5DAF">
              <w:t>1</w:t>
            </w:r>
          </w:p>
        </w:tc>
      </w:tr>
    </w:tbl>
    <w:p w14:paraId="39BE5FF5" w14:textId="77777777" w:rsidR="00EE771D" w:rsidRDefault="00EE771D" w:rsidP="00EE771D">
      <w:pPr>
        <w:pStyle w:val="BodyText"/>
        <w:rPr>
          <w:lang w:val="en-US"/>
        </w:rPr>
      </w:pPr>
    </w:p>
    <w:p w14:paraId="57740023" w14:textId="7CC8F3B7" w:rsidR="00EE771D" w:rsidRDefault="00333D2D" w:rsidP="00EE771D">
      <w:pPr>
        <w:pStyle w:val="BodyText"/>
        <w:rPr>
          <w:i/>
          <w:iCs/>
          <w:lang w:val="en-US"/>
        </w:rPr>
      </w:pPr>
      <w:r>
        <w:rPr>
          <w:i/>
          <w:iCs/>
          <w:lang w:val="en-US"/>
        </w:rPr>
        <w:t xml:space="preserve">Total </w:t>
      </w:r>
      <w:r w:rsidR="00EE771D">
        <w:rPr>
          <w:i/>
          <w:iCs/>
          <w:lang w:val="en-US"/>
        </w:rPr>
        <w:t>Required resource allocation</w:t>
      </w:r>
    </w:p>
    <w:p w14:paraId="18361928" w14:textId="77777777" w:rsidR="00EE771D" w:rsidRPr="00677869" w:rsidRDefault="00EE771D" w:rsidP="00EE771D">
      <w:pPr>
        <w:pStyle w:val="BodyText"/>
        <w:rPr>
          <w:i/>
          <w:iCs/>
          <w:lang w:val="en-US"/>
        </w:rPr>
      </w:pPr>
      <w:r w:rsidRPr="00227B29">
        <w:rPr>
          <w:i/>
          <w:iCs/>
          <w:lang w:val="en-US"/>
        </w:rPr>
        <w:t xml:space="preserve">Note: </w:t>
      </w:r>
      <w:r w:rsidRPr="00227B29">
        <w:rPr>
          <w:i/>
          <w:iCs/>
          <w:highlight w:val="yellow"/>
          <w:lang w:val="en-US"/>
        </w:rPr>
        <w:t>Required resource allocation for Development and Test is an initial estimation</w:t>
      </w:r>
      <w:r w:rsidRPr="00227B29">
        <w:rPr>
          <w:i/>
          <w:iCs/>
          <w:lang w:val="en-US"/>
        </w:rPr>
        <w:t>. After initial tests on these environments resource allocation for all environments will be finalized and updated. Besides the resource allocation for Acceptance and Production are based on the experiences from Development and Test.</w:t>
      </w:r>
    </w:p>
    <w:tbl>
      <w:tblPr>
        <w:tblW w:w="7905" w:type="dxa"/>
        <w:tblLook w:val="04A0" w:firstRow="1" w:lastRow="0" w:firstColumn="1" w:lastColumn="0" w:noHBand="0" w:noVBand="1"/>
      </w:tblPr>
      <w:tblGrid>
        <w:gridCol w:w="2117"/>
        <w:gridCol w:w="1598"/>
        <w:gridCol w:w="1360"/>
        <w:gridCol w:w="1452"/>
        <w:gridCol w:w="1378"/>
      </w:tblGrid>
      <w:tr w:rsidR="00EE771D" w:rsidRPr="00C2168D" w14:paraId="42C71F8D"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vAlign w:val="center"/>
          </w:tcPr>
          <w:p w14:paraId="6E6FD038" w14:textId="77777777" w:rsidR="00EE771D" w:rsidRPr="00C2168D" w:rsidRDefault="00EE771D" w:rsidP="00F20DE8">
            <w:pPr>
              <w:jc w:val="center"/>
              <w:rPr>
                <w:rFonts w:ascii="Calibri" w:eastAsia="Times New Roman" w:hAnsi="Calibri" w:cs="Calibri"/>
                <w:sz w:val="20"/>
                <w:lang w:bidi="ar-SA"/>
              </w:rPr>
            </w:pPr>
            <w:r w:rsidRPr="0044756B">
              <w:rPr>
                <w:b/>
                <w:bCs/>
                <w:lang w:val="en-US"/>
              </w:rPr>
              <w:t>Size description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tcPr>
          <w:p w14:paraId="5293F97E" w14:textId="77777777" w:rsidR="00EE771D" w:rsidRPr="00C2168D" w:rsidRDefault="00EE771D" w:rsidP="00F20DE8">
            <w:pPr>
              <w:jc w:val="center"/>
              <w:rPr>
                <w:rFonts w:ascii="Calibri" w:eastAsia="Times New Roman" w:hAnsi="Calibri" w:cs="Calibri"/>
                <w:sz w:val="20"/>
                <w:lang w:bidi="ar-SA"/>
              </w:rPr>
            </w:pPr>
            <w:r>
              <w:rPr>
                <w:b/>
                <w:bCs/>
                <w:lang w:val="en-US"/>
              </w:rPr>
              <w:t>Development</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tcPr>
          <w:p w14:paraId="11D72813" w14:textId="77777777" w:rsidR="00EE771D" w:rsidRPr="00C2168D" w:rsidRDefault="00EE771D" w:rsidP="00F20DE8">
            <w:pPr>
              <w:jc w:val="center"/>
              <w:rPr>
                <w:rFonts w:ascii="Calibri" w:eastAsia="Times New Roman" w:hAnsi="Calibri" w:cs="Calibri"/>
                <w:sz w:val="20"/>
                <w:lang w:bidi="ar-SA"/>
              </w:rPr>
            </w:pPr>
            <w:r>
              <w:rPr>
                <w:b/>
                <w:bCs/>
                <w:lang w:val="en-US"/>
              </w:rPr>
              <w:t>Test</w:t>
            </w:r>
          </w:p>
        </w:tc>
        <w:tc>
          <w:tcPr>
            <w:tcW w:w="1452" w:type="dxa"/>
            <w:tcBorders>
              <w:top w:val="single" w:sz="8" w:space="0" w:color="auto"/>
              <w:left w:val="single" w:sz="4" w:space="0" w:color="auto"/>
              <w:bottom w:val="single" w:sz="4" w:space="0" w:color="auto"/>
              <w:right w:val="single" w:sz="8" w:space="0" w:color="auto"/>
            </w:tcBorders>
          </w:tcPr>
          <w:p w14:paraId="06291774" w14:textId="77777777" w:rsidR="00EE771D" w:rsidRDefault="00EE771D" w:rsidP="00F20DE8">
            <w:pPr>
              <w:jc w:val="center"/>
              <w:rPr>
                <w:b/>
                <w:bCs/>
                <w:lang w:val="en-US"/>
              </w:rPr>
            </w:pPr>
            <w:r>
              <w:rPr>
                <w:b/>
                <w:bCs/>
                <w:lang w:val="en-US"/>
              </w:rPr>
              <w:t>Acceptance</w:t>
            </w:r>
          </w:p>
        </w:tc>
        <w:tc>
          <w:tcPr>
            <w:tcW w:w="1378" w:type="dxa"/>
            <w:tcBorders>
              <w:top w:val="single" w:sz="8" w:space="0" w:color="auto"/>
              <w:left w:val="single" w:sz="4" w:space="0" w:color="auto"/>
              <w:bottom w:val="single" w:sz="4" w:space="0" w:color="auto"/>
              <w:right w:val="single" w:sz="8" w:space="0" w:color="auto"/>
            </w:tcBorders>
          </w:tcPr>
          <w:p w14:paraId="7175799B" w14:textId="77777777" w:rsidR="00EE771D" w:rsidRDefault="00EE771D" w:rsidP="00F20DE8">
            <w:pPr>
              <w:jc w:val="center"/>
              <w:rPr>
                <w:b/>
                <w:bCs/>
                <w:lang w:val="en-US"/>
              </w:rPr>
            </w:pPr>
            <w:r>
              <w:rPr>
                <w:b/>
                <w:bCs/>
                <w:lang w:val="en-US"/>
              </w:rPr>
              <w:t>Production</w:t>
            </w:r>
          </w:p>
        </w:tc>
      </w:tr>
      <w:tr w:rsidR="00EE771D" w:rsidRPr="00C2168D" w14:paraId="3169FCBB"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6C1241F5" w14:textId="77777777" w:rsidR="00EE771D" w:rsidRPr="004F3713" w:rsidRDefault="00EE771D" w:rsidP="00F20DE8">
            <w:pPr>
              <w:pStyle w:val="BodyText"/>
            </w:pPr>
            <w:r w:rsidRPr="004F3713">
              <w:t>Mem minimum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37936C3" w14:textId="77777777" w:rsidR="00EE771D" w:rsidRPr="004F3713" w:rsidRDefault="00EE771D" w:rsidP="00F20DE8">
            <w:pPr>
              <w:pStyle w:val="BodyText"/>
              <w:jc w:val="center"/>
            </w:pPr>
            <w:r>
              <w:t>2816M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C3699E7" w14:textId="77777777" w:rsidR="00EE771D" w:rsidRPr="004F3713" w:rsidRDefault="00EE771D" w:rsidP="00F20DE8">
            <w:pPr>
              <w:pStyle w:val="BodyText"/>
              <w:jc w:val="center"/>
            </w:pPr>
            <w:r>
              <w:t>2816M</w:t>
            </w:r>
          </w:p>
        </w:tc>
        <w:tc>
          <w:tcPr>
            <w:tcW w:w="2830" w:type="dxa"/>
            <w:gridSpan w:val="2"/>
            <w:vMerge w:val="restart"/>
            <w:tcBorders>
              <w:top w:val="single" w:sz="8" w:space="0" w:color="auto"/>
              <w:left w:val="single" w:sz="4" w:space="0" w:color="auto"/>
              <w:right w:val="single" w:sz="8" w:space="0" w:color="auto"/>
            </w:tcBorders>
          </w:tcPr>
          <w:p w14:paraId="45BAFC33" w14:textId="77777777" w:rsidR="00EE771D" w:rsidRPr="004F3713" w:rsidRDefault="00EE771D" w:rsidP="00F20DE8">
            <w:pPr>
              <w:pStyle w:val="BodyText"/>
              <w:jc w:val="center"/>
            </w:pPr>
            <w:r w:rsidRPr="005A1F7A">
              <w:rPr>
                <w:highlight w:val="yellow"/>
              </w:rPr>
              <w:t>TBD</w:t>
            </w:r>
          </w:p>
        </w:tc>
      </w:tr>
      <w:tr w:rsidR="00EE771D" w:rsidRPr="00C2168D" w14:paraId="6D55050E" w14:textId="77777777" w:rsidTr="00F20DE8">
        <w:trPr>
          <w:trHeight w:val="315"/>
        </w:trPr>
        <w:tc>
          <w:tcPr>
            <w:tcW w:w="2117" w:type="dxa"/>
            <w:tcBorders>
              <w:top w:val="nil"/>
              <w:left w:val="single" w:sz="8" w:space="0" w:color="auto"/>
              <w:bottom w:val="single" w:sz="8" w:space="0" w:color="auto"/>
              <w:right w:val="single" w:sz="4" w:space="0" w:color="auto"/>
            </w:tcBorders>
            <w:shd w:val="clear" w:color="auto" w:fill="auto"/>
            <w:noWrap/>
            <w:hideMark/>
          </w:tcPr>
          <w:p w14:paraId="4A11615B" w14:textId="77777777" w:rsidR="00EE771D" w:rsidRPr="004F3713" w:rsidRDefault="00EE771D" w:rsidP="00F20DE8">
            <w:pPr>
              <w:pStyle w:val="BodyText"/>
            </w:pPr>
            <w:r w:rsidRPr="004F3713">
              <w:t>Mem maximum run</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7D0CE95" w14:textId="77777777" w:rsidR="00EE771D" w:rsidRPr="004F3713" w:rsidRDefault="00EE771D" w:rsidP="00F20DE8">
            <w:pPr>
              <w:pStyle w:val="BodyText"/>
              <w:jc w:val="center"/>
            </w:pPr>
            <w:r>
              <w:t>6656M</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4091DA88" w14:textId="77777777" w:rsidR="00EE771D" w:rsidRPr="004F3713" w:rsidRDefault="00EE771D" w:rsidP="00F20DE8">
            <w:pPr>
              <w:pStyle w:val="BodyText"/>
              <w:jc w:val="center"/>
            </w:pPr>
            <w:r>
              <w:t>6656M</w:t>
            </w:r>
          </w:p>
        </w:tc>
        <w:tc>
          <w:tcPr>
            <w:tcW w:w="2830" w:type="dxa"/>
            <w:gridSpan w:val="2"/>
            <w:vMerge/>
            <w:tcBorders>
              <w:left w:val="single" w:sz="4" w:space="0" w:color="auto"/>
              <w:right w:val="single" w:sz="8" w:space="0" w:color="auto"/>
            </w:tcBorders>
          </w:tcPr>
          <w:p w14:paraId="36797A49" w14:textId="77777777" w:rsidR="00EE771D" w:rsidRPr="004F3713" w:rsidRDefault="00EE771D" w:rsidP="00F20DE8">
            <w:pPr>
              <w:pStyle w:val="BodyText"/>
              <w:jc w:val="center"/>
            </w:pPr>
          </w:p>
        </w:tc>
      </w:tr>
      <w:tr w:rsidR="00EE771D" w:rsidRPr="00C2168D" w14:paraId="35DA43DF" w14:textId="77777777" w:rsidTr="00F20DE8">
        <w:trPr>
          <w:trHeight w:val="315"/>
        </w:trPr>
        <w:tc>
          <w:tcPr>
            <w:tcW w:w="2117" w:type="dxa"/>
            <w:tcBorders>
              <w:top w:val="nil"/>
              <w:left w:val="single" w:sz="8" w:space="0" w:color="auto"/>
              <w:bottom w:val="single" w:sz="4" w:space="0" w:color="auto"/>
              <w:right w:val="single" w:sz="4" w:space="0" w:color="auto"/>
            </w:tcBorders>
            <w:shd w:val="clear" w:color="auto" w:fill="auto"/>
            <w:noWrap/>
            <w:hideMark/>
          </w:tcPr>
          <w:p w14:paraId="71AFCF50" w14:textId="77777777" w:rsidR="00EE771D" w:rsidRPr="004F3713" w:rsidRDefault="00EE771D" w:rsidP="00F20DE8">
            <w:pPr>
              <w:pStyle w:val="BodyText"/>
            </w:pPr>
            <w:r w:rsidRPr="004F3713">
              <w:t>CPU reservations</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00B11931" w14:textId="77777777" w:rsidR="00EE771D" w:rsidRPr="004F3713" w:rsidRDefault="00EE771D" w:rsidP="00F20DE8">
            <w:pPr>
              <w:pStyle w:val="BodyText"/>
              <w:jc w:val="center"/>
            </w:pPr>
            <w:r>
              <w:t>1</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25201A49" w14:textId="77777777" w:rsidR="00EE771D" w:rsidRPr="004F3713" w:rsidRDefault="00EE771D" w:rsidP="00F20DE8">
            <w:pPr>
              <w:pStyle w:val="BodyText"/>
              <w:jc w:val="center"/>
            </w:pPr>
            <w:r>
              <w:t>1</w:t>
            </w:r>
          </w:p>
        </w:tc>
        <w:tc>
          <w:tcPr>
            <w:tcW w:w="2830" w:type="dxa"/>
            <w:gridSpan w:val="2"/>
            <w:vMerge/>
            <w:tcBorders>
              <w:left w:val="single" w:sz="4" w:space="0" w:color="auto"/>
              <w:right w:val="single" w:sz="8" w:space="0" w:color="auto"/>
            </w:tcBorders>
          </w:tcPr>
          <w:p w14:paraId="5B9D1FD0" w14:textId="77777777" w:rsidR="00EE771D" w:rsidRPr="004F3713" w:rsidRDefault="00EE771D" w:rsidP="00F20DE8">
            <w:pPr>
              <w:pStyle w:val="BodyText"/>
              <w:jc w:val="center"/>
            </w:pPr>
          </w:p>
        </w:tc>
      </w:tr>
      <w:tr w:rsidR="00EE771D" w:rsidRPr="00C2168D" w14:paraId="49C43C34" w14:textId="77777777" w:rsidTr="00F20DE8">
        <w:trPr>
          <w:trHeight w:val="315"/>
        </w:trPr>
        <w:tc>
          <w:tcPr>
            <w:tcW w:w="2117" w:type="dxa"/>
            <w:tcBorders>
              <w:top w:val="single" w:sz="8" w:space="0" w:color="auto"/>
              <w:left w:val="single" w:sz="8" w:space="0" w:color="auto"/>
              <w:bottom w:val="single" w:sz="4" w:space="0" w:color="auto"/>
              <w:right w:val="single" w:sz="4" w:space="0" w:color="auto"/>
            </w:tcBorders>
            <w:shd w:val="clear" w:color="auto" w:fill="auto"/>
            <w:noWrap/>
            <w:hideMark/>
          </w:tcPr>
          <w:p w14:paraId="116A80F4" w14:textId="77777777" w:rsidR="00EE771D" w:rsidRPr="004F3713" w:rsidRDefault="00EE771D" w:rsidP="00F20DE8">
            <w:pPr>
              <w:pStyle w:val="BodyText"/>
            </w:pPr>
            <w:r w:rsidRPr="004F3713">
              <w:t>CPU reservations limit</w:t>
            </w:r>
          </w:p>
        </w:tc>
        <w:tc>
          <w:tcPr>
            <w:tcW w:w="159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3DE1DA4C" w14:textId="77777777" w:rsidR="00EE771D" w:rsidRPr="004F3713" w:rsidRDefault="00EE771D" w:rsidP="00F20DE8">
            <w:pPr>
              <w:pStyle w:val="BodyText"/>
              <w:jc w:val="center"/>
            </w:pPr>
            <w:r w:rsidRPr="004F3713">
              <w:t>4</w:t>
            </w:r>
          </w:p>
        </w:tc>
        <w:tc>
          <w:tcPr>
            <w:tcW w:w="1360"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C805E4B" w14:textId="77777777" w:rsidR="00EE771D" w:rsidRPr="004F3713" w:rsidRDefault="00EE771D" w:rsidP="00F20DE8">
            <w:pPr>
              <w:pStyle w:val="BodyText"/>
              <w:jc w:val="center"/>
            </w:pPr>
            <w:r w:rsidRPr="004F3713">
              <w:t>4</w:t>
            </w:r>
          </w:p>
        </w:tc>
        <w:tc>
          <w:tcPr>
            <w:tcW w:w="2830" w:type="dxa"/>
            <w:gridSpan w:val="2"/>
            <w:vMerge/>
            <w:tcBorders>
              <w:left w:val="single" w:sz="4" w:space="0" w:color="auto"/>
              <w:bottom w:val="single" w:sz="4" w:space="0" w:color="auto"/>
              <w:right w:val="single" w:sz="8" w:space="0" w:color="auto"/>
            </w:tcBorders>
          </w:tcPr>
          <w:p w14:paraId="03AE1E12" w14:textId="77777777" w:rsidR="00EE771D" w:rsidRPr="004F3713" w:rsidRDefault="00EE771D" w:rsidP="00F20DE8">
            <w:pPr>
              <w:pStyle w:val="BodyText"/>
              <w:jc w:val="center"/>
            </w:pPr>
          </w:p>
        </w:tc>
      </w:tr>
    </w:tbl>
    <w:p w14:paraId="0846826B" w14:textId="77777777" w:rsidR="00EE771D" w:rsidRDefault="00EE771D" w:rsidP="00EE771D">
      <w:pPr>
        <w:pStyle w:val="BodyText"/>
      </w:pPr>
    </w:p>
    <w:p w14:paraId="7D88299C" w14:textId="77777777" w:rsidR="00EE771D" w:rsidRPr="005B0102" w:rsidRDefault="00EE771D" w:rsidP="003441D8">
      <w:pPr>
        <w:spacing w:after="160" w:line="259" w:lineRule="auto"/>
        <w:rPr>
          <w:rFonts w:asciiTheme="minorHAnsi" w:eastAsiaTheme="minorHAnsi" w:hAnsiTheme="minorHAnsi" w:cstheme="minorBidi"/>
          <w:color w:val="auto"/>
          <w:szCs w:val="22"/>
          <w:lang w:val="en-US" w:bidi="ar-SA"/>
        </w:rPr>
      </w:pPr>
    </w:p>
    <w:sectPr w:rsidR="00EE771D" w:rsidRPr="005B0102" w:rsidSect="00680717">
      <w:footerReference w:type="default" r:id="rId43"/>
      <w:headerReference w:type="first" r:id="rId44"/>
      <w:footerReference w:type="first" r:id="rId45"/>
      <w:pgSz w:w="11906" w:h="16838" w:code="9"/>
      <w:pgMar w:top="1440" w:right="1646" w:bottom="1440" w:left="1440" w:header="720" w:footer="431" w:gutter="0"/>
      <w:cols w:space="533"/>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Capelle, Jan Jaap" w:date="2024-01-08T14:45:00Z" w:initials="CJJ">
    <w:p w14:paraId="326608F4" w14:textId="77777777" w:rsidR="001C504F" w:rsidRDefault="001C504F" w:rsidP="008A1511">
      <w:pPr>
        <w:pStyle w:val="CommentText"/>
      </w:pPr>
      <w:r>
        <w:rPr>
          <w:rStyle w:val="CommentReference"/>
        </w:rPr>
        <w:annotationRef/>
      </w:r>
      <w:r>
        <w:t>Waarom vraagtekens?</w:t>
      </w:r>
    </w:p>
  </w:comment>
  <w:comment w:id="36" w:author="Capelle, Jan Jaap" w:date="2024-01-08T14:44:00Z" w:initials="CJJ">
    <w:p w14:paraId="07CF1DC4" w14:textId="57A82EF8" w:rsidR="007E2CFA" w:rsidRDefault="007E2CFA" w:rsidP="00597A63">
      <w:pPr>
        <w:pStyle w:val="CommentText"/>
      </w:pPr>
      <w:r>
        <w:rPr>
          <w:rStyle w:val="CommentReference"/>
        </w:rPr>
        <w:annotationRef/>
      </w:r>
      <w:r>
        <w:t>invullen</w:t>
      </w:r>
    </w:p>
  </w:comment>
  <w:comment w:id="49" w:author="Macina, Giuliana (G.)" w:date="2023-12-19T16:25:00Z" w:initials="MG(">
    <w:p w14:paraId="16201B82" w14:textId="4D8A17A9" w:rsidR="00782474" w:rsidRDefault="00782474">
      <w:pPr>
        <w:pStyle w:val="CommentText"/>
      </w:pPr>
      <w:r>
        <w:rPr>
          <w:rStyle w:val="CommentReference"/>
        </w:rPr>
        <w:annotationRef/>
      </w:r>
      <w:r>
        <w:t>gebruik als mogelijk die meeste recente classificatie van 2022</w:t>
      </w:r>
    </w:p>
  </w:comment>
  <w:comment w:id="50" w:author="Buchter, Paul (P.)" w:date="2023-12-19T16:50:00Z" w:initials="PB">
    <w:p w14:paraId="2519D4F1" w14:textId="77777777" w:rsidR="00375B70" w:rsidRDefault="00375B70" w:rsidP="009A1DB2">
      <w:pPr>
        <w:pStyle w:val="CommentText"/>
      </w:pPr>
      <w:r>
        <w:rPr>
          <w:rStyle w:val="CommentReference"/>
        </w:rPr>
        <w:annotationRef/>
      </w:r>
      <w:r>
        <w:t>Klopt moet de meest recente zijn.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6608F4" w15:done="0"/>
  <w15:commentEx w15:paraId="07CF1DC4" w15:done="0"/>
  <w15:commentEx w15:paraId="16201B82" w15:done="0"/>
  <w15:commentEx w15:paraId="2519D4F1" w15:paraIdParent="16201B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4688FE" w16cex:dateUtc="2024-01-08T13:45:00Z"/>
  <w16cex:commentExtensible w16cex:durableId="294688BF" w16cex:dateUtc="2024-01-08T13:44:00Z"/>
  <w16cex:commentExtensible w16cex:durableId="2A34C118" w16cex:dateUtc="2023-12-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6608F4" w16cid:durableId="294688FE"/>
  <w16cid:commentId w16cid:paraId="07CF1DC4" w16cid:durableId="294688BF"/>
  <w16cid:commentId w16cid:paraId="16201B82" w16cid:durableId="29649841"/>
  <w16cid:commentId w16cid:paraId="2519D4F1" w16cid:durableId="2A34C1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23065" w14:textId="77777777" w:rsidR="00D06042" w:rsidRDefault="00D06042" w:rsidP="00CC1A55">
      <w:r>
        <w:separator/>
      </w:r>
    </w:p>
  </w:endnote>
  <w:endnote w:type="continuationSeparator" w:id="0">
    <w:p w14:paraId="5903E954" w14:textId="77777777" w:rsidR="00D06042" w:rsidRDefault="00D06042" w:rsidP="00CC1A55">
      <w:r>
        <w:continuationSeparator/>
      </w:r>
    </w:p>
  </w:endnote>
  <w:endnote w:type="continuationNotice" w:id="1">
    <w:p w14:paraId="5CA10118" w14:textId="77777777" w:rsidR="00D06042" w:rsidRDefault="00D060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045F31" w:rsidRDefault="00045F31" w:rsidP="000E4D73">
    <w:pPr>
      <w:spacing w:line="120" w:lineRule="exact"/>
      <w:rPr>
        <w:noProof/>
        <w:sz w:val="16"/>
        <w:lang w:bidi="ar-SA"/>
      </w:rPr>
    </w:pPr>
    <w:r>
      <w:rPr>
        <w:noProof/>
        <w:sz w:val="16"/>
        <w:lang w:bidi="ar-SA"/>
      </w:rPr>
      <w:t>/</w:t>
    </w:r>
  </w:p>
  <w:p w14:paraId="5078D175" w14:textId="77777777" w:rsidR="00045F31" w:rsidRDefault="00045F31" w:rsidP="000E4D73">
    <w:pPr>
      <w:spacing w:line="120" w:lineRule="exact"/>
      <w:rPr>
        <w:noProof/>
        <w:sz w:val="16"/>
        <w:lang w:bidi="ar-SA"/>
      </w:rPr>
    </w:pPr>
    <w:r>
      <w:rPr>
        <w:noProof/>
        <w:sz w:val="16"/>
        <w:lang w:bidi="ar-SA"/>
      </w:rPr>
      <w:t>Unpublished work © 2017 DXC Technology Company. All rights reserved.</w:t>
    </w:r>
  </w:p>
  <w:p w14:paraId="460864EC" w14:textId="77777777" w:rsidR="00045F31" w:rsidRDefault="00045F31" w:rsidP="000E4D73">
    <w:pPr>
      <w:spacing w:line="120" w:lineRule="exact"/>
      <w:rPr>
        <w:noProof/>
        <w:sz w:val="16"/>
        <w:lang w:bidi="ar-SA"/>
      </w:rPr>
    </w:pPr>
    <w:r>
      <w:rPr>
        <w:noProof/>
        <w:sz w:val="16"/>
        <w:lang w:bidi="ar-SA"/>
      </w:rPr>
      <w:t>DXC Confidential Information</w:t>
    </w:r>
  </w:p>
  <w:p w14:paraId="4B148F65" w14:textId="77777777" w:rsidR="00045F31" w:rsidRDefault="00045F31" w:rsidP="000E4D73">
    <w:pPr>
      <w:spacing w:line="120" w:lineRule="exact"/>
      <w:rPr>
        <w:noProof/>
        <w:sz w:val="16"/>
        <w:lang w:bidi="ar-SA"/>
      </w:rPr>
    </w:pPr>
    <w:r>
      <w:rPr>
        <w:noProof/>
        <w:sz w:val="16"/>
        <w:lang w:bidi="ar-SA"/>
      </w:rPr>
      <w:t>Page 2 of 10</w:t>
    </w:r>
  </w:p>
  <w:p w14:paraId="6ECDF17A" w14:textId="77777777" w:rsidR="00045F31" w:rsidRDefault="00045F31" w:rsidP="000E4D73">
    <w:pPr>
      <w:spacing w:line="120" w:lineRule="exact"/>
      <w:rPr>
        <w:noProof/>
        <w:sz w:val="16"/>
        <w:lang w:bidi="ar-SA"/>
      </w:rPr>
    </w:pPr>
  </w:p>
  <w:p w14:paraId="6DB5C2B7" w14:textId="77777777" w:rsidR="00045F31" w:rsidRDefault="00045F31" w:rsidP="000E4D73">
    <w:pPr>
      <w:spacing w:line="120" w:lineRule="exact"/>
      <w:rPr>
        <w:noProof/>
        <w:sz w:val="16"/>
        <w:lang w:bidi="ar-SA"/>
      </w:rPr>
    </w:pPr>
  </w:p>
  <w:p w14:paraId="70FBC7CF" w14:textId="77777777" w:rsidR="00045F31" w:rsidRDefault="00045F31"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045F31" w:rsidRPr="00631A0A" w:rsidRDefault="00045F31" w:rsidP="00631A0A">
    <w:pPr>
      <w:pStyle w:val="footer0"/>
    </w:pPr>
    <w:r>
      <w:rPr>
        <w:noProof/>
        <w:lang w:val="nl-NL" w:eastAsia="nl-NL" w:bidi="ar-SA"/>
      </w:rPr>
      <w:drawing>
        <wp:inline distT="0" distB="0" distL="0" distR="0" wp14:anchorId="6FB1073D" wp14:editId="6A5D8F48">
          <wp:extent cx="609600" cy="52029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045F31" w:rsidRPr="00B67825" w:rsidRDefault="00045F31"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43649766" w:rsidR="00045F31" w:rsidRDefault="00045F31" w:rsidP="004301D0">
                          <w:pPr>
                            <w:pStyle w:val="footer0"/>
                            <w:jc w:val="right"/>
                          </w:pPr>
                          <w:r>
                            <w:t xml:space="preserve">Page </w:t>
                          </w:r>
                          <w:r>
                            <w:fldChar w:fldCharType="begin"/>
                          </w:r>
                          <w:r>
                            <w:instrText xml:space="preserve"> PAGE   \* MERGEFORMAT </w:instrText>
                          </w:r>
                          <w:r>
                            <w:fldChar w:fldCharType="separate"/>
                          </w:r>
                          <w:r w:rsidR="005615AD">
                            <w:rPr>
                              <w:noProof/>
                            </w:rPr>
                            <w:t>45</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el: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" filled="f" stroked="f" strokeweight="1pt">
              <v:textbox inset="0,0,0,0">
                <w:txbxContent>
                  <w:p w14:paraId="63879879" w14:textId="43649766" w:rsidR="00045F31" w:rsidRDefault="00045F31" w:rsidP="004301D0">
                    <w:pPr>
                      <w:pStyle w:val="footer0"/>
                      <w:jc w:val="right"/>
                    </w:pPr>
                    <w:r>
                      <w:t xml:space="preserve">Page </w:t>
                    </w:r>
                    <w:r>
                      <w:fldChar w:fldCharType="begin"/>
                    </w:r>
                    <w:r>
                      <w:instrText xml:space="preserve"> PAGE   \* MERGEFORMAT </w:instrText>
                    </w:r>
                    <w:r>
                      <w:fldChar w:fldCharType="separate"/>
                    </w:r>
                    <w:r w:rsidR="005615AD">
                      <w:rPr>
                        <w:noProof/>
                      </w:rPr>
                      <w:t>45</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491F5E90">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6C642" w14:textId="0E77756D" w:rsidR="00045F31" w:rsidRPr="002E015D" w:rsidRDefault="00045F31"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045F31" w:rsidRPr="00BB4243" w:rsidRDefault="00045F31"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045F31" w:rsidRDefault="00045F31"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0206C642" w14:textId="0E77756D" w:rsidR="00045F31" w:rsidRPr="002E015D" w:rsidRDefault="00045F31" w:rsidP="00273C1B">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3</w:t>
                    </w:r>
                    <w:r w:rsidRPr="002E015D">
                      <w:rPr>
                        <w:rFonts w:cs="Arial"/>
                        <w:b/>
                        <w:color w:val="000000" w:themeColor="text1"/>
                        <w:sz w:val="12"/>
                        <w:szCs w:val="12"/>
                      </w:rPr>
                      <w:t xml:space="preserve"> DXC Technology Netherlands</w:t>
                    </w:r>
                  </w:p>
                  <w:p w14:paraId="58F0865A" w14:textId="358C59E3" w:rsidR="00045F31" w:rsidRPr="00BB4243" w:rsidRDefault="00045F31"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045F31" w:rsidRDefault="00045F31"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045F31" w:rsidRPr="00CF7467" w:rsidRDefault="00045F31"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045F31" w:rsidRDefault="00045F31"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el: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045F31" w:rsidRDefault="00045F31"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045F31" w:rsidRPr="002E015D" w:rsidRDefault="00045F31"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045F31" w:rsidRPr="00BB4243" w:rsidRDefault="00045F31"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045F31" w:rsidRDefault="00045F31"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045F31" w:rsidRPr="002E015D" w:rsidRDefault="00045F31"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045F31" w:rsidRPr="00BB4243" w:rsidRDefault="00045F31"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045F31" w:rsidRDefault="00045F31"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249F4" w14:textId="77777777" w:rsidR="00D06042" w:rsidRDefault="00D06042" w:rsidP="00CC1A55">
      <w:r>
        <w:separator/>
      </w:r>
    </w:p>
  </w:footnote>
  <w:footnote w:type="continuationSeparator" w:id="0">
    <w:p w14:paraId="2CAE6737" w14:textId="77777777" w:rsidR="00D06042" w:rsidRDefault="00D06042" w:rsidP="00CC1A55">
      <w:r>
        <w:continuationSeparator/>
      </w:r>
    </w:p>
  </w:footnote>
  <w:footnote w:type="continuationNotice" w:id="1">
    <w:p w14:paraId="43985FB1" w14:textId="77777777" w:rsidR="00D06042" w:rsidRDefault="00D060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2B32D5A0" w:rsidR="00045F31" w:rsidRPr="00F65E4A" w:rsidRDefault="00045F31" w:rsidP="00F65E4A">
    <w:pPr>
      <w:pStyle w:val="header0"/>
    </w:pPr>
    <w:r>
      <w:t>Infrastructure Application Requirements</w:t>
    </w:r>
    <w:r>
      <w:tab/>
    </w:r>
    <w:r>
      <w:tab/>
    </w:r>
    <w:r>
      <w:tab/>
    </w:r>
    <w:r>
      <w:tab/>
    </w:r>
    <w:r>
      <w:tab/>
    </w:r>
    <w:r w:rsidR="006D00B1">
      <w:t>December</w:t>
    </w:r>
    <w:r>
      <w:t xml:space="preserve"> 2023</w:t>
    </w:r>
  </w:p>
  <w:p w14:paraId="34A2D156" w14:textId="77777777" w:rsidR="00045F31" w:rsidRPr="00B67825" w:rsidRDefault="00045F31"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045F31" w:rsidRDefault="00045F31"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22" name="Afbeelding 22"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045F31" w:rsidRPr="00F65E4A" w:rsidRDefault="00045F31"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045F31" w:rsidRPr="00B67825" w:rsidRDefault="00045F31"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6C27FB"/>
    <w:multiLevelType w:val="hybridMultilevel"/>
    <w:tmpl w:val="3C1A2E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2C6250C"/>
    <w:multiLevelType w:val="hybridMultilevel"/>
    <w:tmpl w:val="F51259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681C80"/>
    <w:multiLevelType w:val="hybridMultilevel"/>
    <w:tmpl w:val="17044F28"/>
    <w:lvl w:ilvl="0" w:tplc="20000001">
      <w:start w:val="1"/>
      <w:numFmt w:val="bullet"/>
      <w:lvlText w:val=""/>
      <w:lvlJc w:val="left"/>
      <w:pPr>
        <w:ind w:left="360" w:hanging="360"/>
      </w:pPr>
      <w:rPr>
        <w:rFonts w:ascii="Symbol" w:hAnsi="Symbol" w:hint="default"/>
      </w:rPr>
    </w:lvl>
    <w:lvl w:ilvl="1" w:tplc="2000000F">
      <w:start w:val="1"/>
      <w:numFmt w:val="decimal"/>
      <w:lvlText w:val="%2."/>
      <w:lvlJc w:val="left"/>
      <w:pPr>
        <w:ind w:left="1080" w:hanging="360"/>
      </w:pPr>
      <w:rPr>
        <w:rFonts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3"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89536F2"/>
    <w:multiLevelType w:val="hybridMultilevel"/>
    <w:tmpl w:val="55C016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F">
      <w:start w:val="1"/>
      <w:numFmt w:val="decimal"/>
      <w:lvlText w:val="%3."/>
      <w:lvlJc w:val="left"/>
      <w:pPr>
        <w:ind w:left="1800" w:hanging="360"/>
      </w:pPr>
      <w:rPr>
        <w:rFonts w:hint="default"/>
      </w:rPr>
    </w:lvl>
    <w:lvl w:ilvl="3" w:tplc="20000017">
      <w:start w:val="1"/>
      <w:numFmt w:val="lowerLetter"/>
      <w:lvlText w:val="%4)"/>
      <w:lvlJc w:val="left"/>
      <w:pPr>
        <w:ind w:left="2520" w:hanging="360"/>
      </w:pPr>
      <w:rPr>
        <w:rFonts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1949491A"/>
    <w:multiLevelType w:val="hybridMultilevel"/>
    <w:tmpl w:val="5D4CC90A"/>
    <w:lvl w:ilvl="0" w:tplc="2000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0" w:hanging="360"/>
      </w:pPr>
    </w:lvl>
    <w:lvl w:ilvl="2" w:tplc="2000001B" w:tentative="1">
      <w:start w:val="1"/>
      <w:numFmt w:val="lowerRoman"/>
      <w:lvlText w:val="%3."/>
      <w:lvlJc w:val="right"/>
      <w:pPr>
        <w:ind w:left="720" w:hanging="180"/>
      </w:pPr>
    </w:lvl>
    <w:lvl w:ilvl="3" w:tplc="2000000F" w:tentative="1">
      <w:start w:val="1"/>
      <w:numFmt w:val="decimal"/>
      <w:lvlText w:val="%4."/>
      <w:lvlJc w:val="left"/>
      <w:pPr>
        <w:ind w:left="1440" w:hanging="360"/>
      </w:pPr>
    </w:lvl>
    <w:lvl w:ilvl="4" w:tplc="20000019" w:tentative="1">
      <w:start w:val="1"/>
      <w:numFmt w:val="lowerLetter"/>
      <w:lvlText w:val="%5."/>
      <w:lvlJc w:val="left"/>
      <w:pPr>
        <w:ind w:left="2160" w:hanging="360"/>
      </w:pPr>
    </w:lvl>
    <w:lvl w:ilvl="5" w:tplc="2000001B" w:tentative="1">
      <w:start w:val="1"/>
      <w:numFmt w:val="lowerRoman"/>
      <w:lvlText w:val="%6."/>
      <w:lvlJc w:val="right"/>
      <w:pPr>
        <w:ind w:left="2880" w:hanging="180"/>
      </w:pPr>
    </w:lvl>
    <w:lvl w:ilvl="6" w:tplc="2000000F" w:tentative="1">
      <w:start w:val="1"/>
      <w:numFmt w:val="decimal"/>
      <w:lvlText w:val="%7."/>
      <w:lvlJc w:val="left"/>
      <w:pPr>
        <w:ind w:left="3600" w:hanging="360"/>
      </w:pPr>
    </w:lvl>
    <w:lvl w:ilvl="7" w:tplc="20000019" w:tentative="1">
      <w:start w:val="1"/>
      <w:numFmt w:val="lowerLetter"/>
      <w:lvlText w:val="%8."/>
      <w:lvlJc w:val="left"/>
      <w:pPr>
        <w:ind w:left="4320" w:hanging="360"/>
      </w:pPr>
    </w:lvl>
    <w:lvl w:ilvl="8" w:tplc="2000001B" w:tentative="1">
      <w:start w:val="1"/>
      <w:numFmt w:val="lowerRoman"/>
      <w:lvlText w:val="%9."/>
      <w:lvlJc w:val="right"/>
      <w:pPr>
        <w:ind w:left="5040" w:hanging="180"/>
      </w:pPr>
    </w:lvl>
  </w:abstractNum>
  <w:abstractNum w:abstractNumId="26"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23CE4319"/>
    <w:multiLevelType w:val="multilevel"/>
    <w:tmpl w:val="7CA0685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2"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2F2D0DA3"/>
    <w:multiLevelType w:val="hybridMultilevel"/>
    <w:tmpl w:val="58FC1F84"/>
    <w:lvl w:ilvl="0" w:tplc="5C606910">
      <w:start w:val="1"/>
      <w:numFmt w:val="decimal"/>
      <w:lvlText w:val="%1."/>
      <w:lvlJc w:val="left"/>
      <w:pPr>
        <w:tabs>
          <w:tab w:val="num" w:pos="720"/>
        </w:tabs>
        <w:ind w:left="720" w:hanging="360"/>
      </w:pPr>
      <w:rPr>
        <w:rFonts w:hint="default"/>
        <w:b w:val="0"/>
        <w:bCs w:val="0"/>
      </w:rPr>
    </w:lvl>
    <w:lvl w:ilvl="1" w:tplc="04130019">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7"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3126376E"/>
    <w:multiLevelType w:val="hybridMultilevel"/>
    <w:tmpl w:val="8F7CF2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6EB06E7"/>
    <w:multiLevelType w:val="hybridMultilevel"/>
    <w:tmpl w:val="F3B06F9A"/>
    <w:lvl w:ilvl="0" w:tplc="20000001">
      <w:start w:val="1"/>
      <w:numFmt w:val="bullet"/>
      <w:lvlText w:val=""/>
      <w:lvlJc w:val="left"/>
      <w:pPr>
        <w:ind w:left="360" w:hanging="360"/>
      </w:pPr>
      <w:rPr>
        <w:rFonts w:ascii="Symbol" w:hAnsi="Symbol" w:hint="default"/>
      </w:rPr>
    </w:lvl>
    <w:lvl w:ilvl="1" w:tplc="20000019" w:tentative="1">
      <w:start w:val="1"/>
      <w:numFmt w:val="lowerLetter"/>
      <w:lvlText w:val="%2."/>
      <w:lvlJc w:val="left"/>
      <w:pPr>
        <w:ind w:left="0" w:hanging="360"/>
      </w:pPr>
    </w:lvl>
    <w:lvl w:ilvl="2" w:tplc="2000001B" w:tentative="1">
      <w:start w:val="1"/>
      <w:numFmt w:val="lowerRoman"/>
      <w:lvlText w:val="%3."/>
      <w:lvlJc w:val="right"/>
      <w:pPr>
        <w:ind w:left="720" w:hanging="180"/>
      </w:pPr>
    </w:lvl>
    <w:lvl w:ilvl="3" w:tplc="2000000F" w:tentative="1">
      <w:start w:val="1"/>
      <w:numFmt w:val="decimal"/>
      <w:lvlText w:val="%4."/>
      <w:lvlJc w:val="left"/>
      <w:pPr>
        <w:ind w:left="1440" w:hanging="360"/>
      </w:pPr>
    </w:lvl>
    <w:lvl w:ilvl="4" w:tplc="20000019" w:tentative="1">
      <w:start w:val="1"/>
      <w:numFmt w:val="lowerLetter"/>
      <w:lvlText w:val="%5."/>
      <w:lvlJc w:val="left"/>
      <w:pPr>
        <w:ind w:left="2160" w:hanging="360"/>
      </w:pPr>
    </w:lvl>
    <w:lvl w:ilvl="5" w:tplc="2000001B" w:tentative="1">
      <w:start w:val="1"/>
      <w:numFmt w:val="lowerRoman"/>
      <w:lvlText w:val="%6."/>
      <w:lvlJc w:val="right"/>
      <w:pPr>
        <w:ind w:left="2880" w:hanging="180"/>
      </w:pPr>
    </w:lvl>
    <w:lvl w:ilvl="6" w:tplc="2000000F" w:tentative="1">
      <w:start w:val="1"/>
      <w:numFmt w:val="decimal"/>
      <w:lvlText w:val="%7."/>
      <w:lvlJc w:val="left"/>
      <w:pPr>
        <w:ind w:left="3600" w:hanging="360"/>
      </w:pPr>
    </w:lvl>
    <w:lvl w:ilvl="7" w:tplc="20000019" w:tentative="1">
      <w:start w:val="1"/>
      <w:numFmt w:val="lowerLetter"/>
      <w:lvlText w:val="%8."/>
      <w:lvlJc w:val="left"/>
      <w:pPr>
        <w:ind w:left="4320" w:hanging="360"/>
      </w:pPr>
    </w:lvl>
    <w:lvl w:ilvl="8" w:tplc="2000001B" w:tentative="1">
      <w:start w:val="1"/>
      <w:numFmt w:val="lowerRoman"/>
      <w:lvlText w:val="%9."/>
      <w:lvlJc w:val="right"/>
      <w:pPr>
        <w:ind w:left="5040" w:hanging="180"/>
      </w:pPr>
    </w:lvl>
  </w:abstractNum>
  <w:abstractNum w:abstractNumId="41" w15:restartNumberingAfterBreak="0">
    <w:nsid w:val="3C9F4FD8"/>
    <w:multiLevelType w:val="hybridMultilevel"/>
    <w:tmpl w:val="EDC2AAE6"/>
    <w:lvl w:ilvl="0" w:tplc="BD9A4AC6">
      <w:start w:val="1"/>
      <w:numFmt w:val="bullet"/>
      <w:lvlText w:val="-"/>
      <w:lvlJc w:val="left"/>
      <w:pPr>
        <w:ind w:left="1080" w:hanging="360"/>
      </w:pPr>
      <w:rPr>
        <w:rFonts w:ascii="Arial" w:eastAsia="PMingLiU" w:hAnsi="Arial" w:cs="Arial" w:hint="default"/>
      </w:rPr>
    </w:lvl>
    <w:lvl w:ilvl="1" w:tplc="04130001">
      <w:start w:val="1"/>
      <w:numFmt w:val="bullet"/>
      <w:lvlText w:val=""/>
      <w:lvlJc w:val="left"/>
      <w:pPr>
        <w:ind w:left="1800" w:hanging="360"/>
      </w:pPr>
      <w:rPr>
        <w:rFonts w:ascii="Symbol" w:hAnsi="Symbol"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42"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4" w15:restartNumberingAfterBreak="0">
    <w:nsid w:val="43241167"/>
    <w:multiLevelType w:val="hybridMultilevel"/>
    <w:tmpl w:val="7A1012F8"/>
    <w:lvl w:ilvl="0" w:tplc="C5280378">
      <w:start w:val="4"/>
      <w:numFmt w:val="decimal"/>
      <w:lvlText w:val="%1."/>
      <w:lvlJc w:val="left"/>
      <w:pPr>
        <w:ind w:left="180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8"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4BBA75D7"/>
    <w:multiLevelType w:val="hybridMultilevel"/>
    <w:tmpl w:val="F30214F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0"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51" w15:restartNumberingAfterBreak="0">
    <w:nsid w:val="4DDF1B8B"/>
    <w:multiLevelType w:val="hybridMultilevel"/>
    <w:tmpl w:val="57221430"/>
    <w:lvl w:ilvl="0" w:tplc="0413000F">
      <w:start w:val="1"/>
      <w:numFmt w:val="decimal"/>
      <w:lvlText w:val="%1."/>
      <w:lvlJc w:val="left"/>
      <w:pPr>
        <w:ind w:left="720" w:hanging="360"/>
      </w:pPr>
      <w:rPr>
        <w:rFonts w:hint="default"/>
        <w:sz w:val="2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3"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7743B38"/>
    <w:multiLevelType w:val="hybridMultilevel"/>
    <w:tmpl w:val="1C80D7E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5" w15:restartNumberingAfterBreak="0">
    <w:nsid w:val="5C351492"/>
    <w:multiLevelType w:val="hybridMultilevel"/>
    <w:tmpl w:val="AB3C90F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0F">
      <w:start w:val="1"/>
      <w:numFmt w:val="decimal"/>
      <w:lvlText w:val="%3."/>
      <w:lvlJc w:val="left"/>
      <w:pPr>
        <w:ind w:left="2160" w:hanging="180"/>
      </w:pPr>
    </w:lvl>
    <w:lvl w:ilvl="3" w:tplc="F6662A9C">
      <w:start w:val="1"/>
      <w:numFmt w:val="decimal"/>
      <w:lvlText w:val="%4)"/>
      <w:lvlJc w:val="left"/>
      <w:pPr>
        <w:ind w:left="2880" w:hanging="360"/>
      </w:pPr>
      <w:rPr>
        <w:rFonts w:hint="default"/>
      </w:r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6"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8"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E831CD3"/>
    <w:multiLevelType w:val="hybridMultilevel"/>
    <w:tmpl w:val="F498002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1"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646664CD"/>
    <w:multiLevelType w:val="hybridMultilevel"/>
    <w:tmpl w:val="5E648F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3"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5"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0"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2" w15:restartNumberingAfterBreak="0">
    <w:nsid w:val="727F5348"/>
    <w:multiLevelType w:val="hybridMultilevel"/>
    <w:tmpl w:val="9F9471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872" w:hanging="360"/>
      </w:pPr>
      <w:rPr>
        <w:rFonts w:ascii="Courier New" w:hAnsi="Courier New" w:cs="Courier New" w:hint="default"/>
      </w:rPr>
    </w:lvl>
    <w:lvl w:ilvl="2" w:tplc="04090005" w:tentative="1">
      <w:start w:val="1"/>
      <w:numFmt w:val="bullet"/>
      <w:lvlText w:val=""/>
      <w:lvlJc w:val="left"/>
      <w:pPr>
        <w:ind w:left="1592" w:hanging="360"/>
      </w:pPr>
      <w:rPr>
        <w:rFonts w:ascii="Wingdings" w:hAnsi="Wingdings" w:hint="default"/>
      </w:rPr>
    </w:lvl>
    <w:lvl w:ilvl="3" w:tplc="04090001" w:tentative="1">
      <w:start w:val="1"/>
      <w:numFmt w:val="bullet"/>
      <w:lvlText w:val=""/>
      <w:lvlJc w:val="left"/>
      <w:pPr>
        <w:ind w:left="2312" w:hanging="360"/>
      </w:pPr>
      <w:rPr>
        <w:rFonts w:ascii="Symbol" w:hAnsi="Symbol" w:hint="default"/>
      </w:rPr>
    </w:lvl>
    <w:lvl w:ilvl="4" w:tplc="04090003" w:tentative="1">
      <w:start w:val="1"/>
      <w:numFmt w:val="bullet"/>
      <w:lvlText w:val="o"/>
      <w:lvlJc w:val="left"/>
      <w:pPr>
        <w:ind w:left="3032" w:hanging="360"/>
      </w:pPr>
      <w:rPr>
        <w:rFonts w:ascii="Courier New" w:hAnsi="Courier New" w:cs="Courier New" w:hint="default"/>
      </w:rPr>
    </w:lvl>
    <w:lvl w:ilvl="5" w:tplc="04090005" w:tentative="1">
      <w:start w:val="1"/>
      <w:numFmt w:val="bullet"/>
      <w:lvlText w:val=""/>
      <w:lvlJc w:val="left"/>
      <w:pPr>
        <w:ind w:left="3752" w:hanging="360"/>
      </w:pPr>
      <w:rPr>
        <w:rFonts w:ascii="Wingdings" w:hAnsi="Wingdings" w:hint="default"/>
      </w:rPr>
    </w:lvl>
    <w:lvl w:ilvl="6" w:tplc="04090001" w:tentative="1">
      <w:start w:val="1"/>
      <w:numFmt w:val="bullet"/>
      <w:lvlText w:val=""/>
      <w:lvlJc w:val="left"/>
      <w:pPr>
        <w:ind w:left="4472" w:hanging="360"/>
      </w:pPr>
      <w:rPr>
        <w:rFonts w:ascii="Symbol" w:hAnsi="Symbol" w:hint="default"/>
      </w:rPr>
    </w:lvl>
    <w:lvl w:ilvl="7" w:tplc="04090003" w:tentative="1">
      <w:start w:val="1"/>
      <w:numFmt w:val="bullet"/>
      <w:lvlText w:val="o"/>
      <w:lvlJc w:val="left"/>
      <w:pPr>
        <w:ind w:left="5192" w:hanging="360"/>
      </w:pPr>
      <w:rPr>
        <w:rFonts w:ascii="Courier New" w:hAnsi="Courier New" w:cs="Courier New" w:hint="default"/>
      </w:rPr>
    </w:lvl>
    <w:lvl w:ilvl="8" w:tplc="04090005" w:tentative="1">
      <w:start w:val="1"/>
      <w:numFmt w:val="bullet"/>
      <w:lvlText w:val=""/>
      <w:lvlJc w:val="left"/>
      <w:pPr>
        <w:ind w:left="5912" w:hanging="360"/>
      </w:pPr>
      <w:rPr>
        <w:rFonts w:ascii="Wingdings" w:hAnsi="Wingdings" w:hint="default"/>
      </w:rPr>
    </w:lvl>
  </w:abstractNum>
  <w:abstractNum w:abstractNumId="73"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461758E"/>
    <w:multiLevelType w:val="hybridMultilevel"/>
    <w:tmpl w:val="46AA473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77"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431774499">
    <w:abstractNumId w:val="52"/>
  </w:num>
  <w:num w:numId="2" w16cid:durableId="1477183208">
    <w:abstractNumId w:val="35"/>
  </w:num>
  <w:num w:numId="3" w16cid:durableId="1777676652">
    <w:abstractNumId w:val="76"/>
  </w:num>
  <w:num w:numId="4" w16cid:durableId="48918857">
    <w:abstractNumId w:val="47"/>
  </w:num>
  <w:num w:numId="5" w16cid:durableId="1810628645">
    <w:abstractNumId w:val="71"/>
  </w:num>
  <w:num w:numId="6" w16cid:durableId="684674012">
    <w:abstractNumId w:val="43"/>
  </w:num>
  <w:num w:numId="7" w16cid:durableId="1940484889">
    <w:abstractNumId w:val="58"/>
  </w:num>
  <w:num w:numId="8" w16cid:durableId="2003240450">
    <w:abstractNumId w:val="66"/>
  </w:num>
  <w:num w:numId="9" w16cid:durableId="321665069">
    <w:abstractNumId w:val="20"/>
  </w:num>
  <w:num w:numId="10" w16cid:durableId="2028406697">
    <w:abstractNumId w:val="31"/>
  </w:num>
  <w:num w:numId="11" w16cid:durableId="53361890">
    <w:abstractNumId w:val="15"/>
  </w:num>
  <w:num w:numId="12" w16cid:durableId="1194150144">
    <w:abstractNumId w:val="9"/>
  </w:num>
  <w:num w:numId="13" w16cid:durableId="822157016">
    <w:abstractNumId w:val="7"/>
  </w:num>
  <w:num w:numId="14" w16cid:durableId="2126122131">
    <w:abstractNumId w:val="6"/>
  </w:num>
  <w:num w:numId="15" w16cid:durableId="126169827">
    <w:abstractNumId w:val="5"/>
  </w:num>
  <w:num w:numId="16" w16cid:durableId="1429617925">
    <w:abstractNumId w:val="4"/>
  </w:num>
  <w:num w:numId="17" w16cid:durableId="15932819">
    <w:abstractNumId w:val="8"/>
  </w:num>
  <w:num w:numId="18" w16cid:durableId="471144718">
    <w:abstractNumId w:val="3"/>
  </w:num>
  <w:num w:numId="19" w16cid:durableId="436875744">
    <w:abstractNumId w:val="2"/>
  </w:num>
  <w:num w:numId="20" w16cid:durableId="49352651">
    <w:abstractNumId w:val="1"/>
  </w:num>
  <w:num w:numId="21" w16cid:durableId="940533753">
    <w:abstractNumId w:val="0"/>
  </w:num>
  <w:num w:numId="22" w16cid:durableId="489098647">
    <w:abstractNumId w:val="22"/>
  </w:num>
  <w:num w:numId="23" w16cid:durableId="1526165572">
    <w:abstractNumId w:val="32"/>
  </w:num>
  <w:num w:numId="24" w16cid:durableId="2015839987">
    <w:abstractNumId w:val="10"/>
  </w:num>
  <w:num w:numId="25" w16cid:durableId="95711934">
    <w:abstractNumId w:val="45"/>
  </w:num>
  <w:num w:numId="26" w16cid:durableId="1697733242">
    <w:abstractNumId w:val="21"/>
  </w:num>
  <w:num w:numId="27" w16cid:durableId="456068551">
    <w:abstractNumId w:val="29"/>
  </w:num>
  <w:num w:numId="28" w16cid:durableId="1899977999">
    <w:abstractNumId w:val="17"/>
  </w:num>
  <w:num w:numId="29" w16cid:durableId="1137724194">
    <w:abstractNumId w:val="77"/>
  </w:num>
  <w:num w:numId="30" w16cid:durableId="676887580">
    <w:abstractNumId w:val="42"/>
  </w:num>
  <w:num w:numId="31" w16cid:durableId="1094278523">
    <w:abstractNumId w:val="61"/>
  </w:num>
  <w:num w:numId="32" w16cid:durableId="2070221986">
    <w:abstractNumId w:val="78"/>
  </w:num>
  <w:num w:numId="33" w16cid:durableId="483207087">
    <w:abstractNumId w:val="68"/>
  </w:num>
  <w:num w:numId="34" w16cid:durableId="666980768">
    <w:abstractNumId w:val="56"/>
  </w:num>
  <w:num w:numId="35" w16cid:durableId="1298995343">
    <w:abstractNumId w:val="53"/>
  </w:num>
  <w:num w:numId="36" w16cid:durableId="2039155729">
    <w:abstractNumId w:val="69"/>
  </w:num>
  <w:num w:numId="37" w16cid:durableId="334109843">
    <w:abstractNumId w:val="48"/>
  </w:num>
  <w:num w:numId="38" w16cid:durableId="578683715">
    <w:abstractNumId w:val="57"/>
  </w:num>
  <w:num w:numId="39" w16cid:durableId="258758848">
    <w:abstractNumId w:val="70"/>
  </w:num>
  <w:num w:numId="40" w16cid:durableId="1147697757">
    <w:abstractNumId w:val="73"/>
  </w:num>
  <w:num w:numId="41" w16cid:durableId="1672290832">
    <w:abstractNumId w:val="74"/>
  </w:num>
  <w:num w:numId="42" w16cid:durableId="35666055">
    <w:abstractNumId w:val="65"/>
  </w:num>
  <w:num w:numId="43" w16cid:durableId="1844857442">
    <w:abstractNumId w:val="63"/>
  </w:num>
  <w:num w:numId="44" w16cid:durableId="1306665394">
    <w:abstractNumId w:val="37"/>
  </w:num>
  <w:num w:numId="45" w16cid:durableId="589041433">
    <w:abstractNumId w:val="34"/>
  </w:num>
  <w:num w:numId="46" w16cid:durableId="700671246">
    <w:abstractNumId w:val="39"/>
  </w:num>
  <w:num w:numId="47" w16cid:durableId="838235309">
    <w:abstractNumId w:val="19"/>
  </w:num>
  <w:num w:numId="48" w16cid:durableId="1960262622">
    <w:abstractNumId w:val="18"/>
  </w:num>
  <w:num w:numId="49" w16cid:durableId="951401124">
    <w:abstractNumId w:val="26"/>
  </w:num>
  <w:num w:numId="50" w16cid:durableId="1603999804">
    <w:abstractNumId w:val="28"/>
  </w:num>
  <w:num w:numId="51" w16cid:durableId="1539968500">
    <w:abstractNumId w:val="23"/>
  </w:num>
  <w:num w:numId="52" w16cid:durableId="1910651198">
    <w:abstractNumId w:val="27"/>
  </w:num>
  <w:num w:numId="53" w16cid:durableId="2034115858">
    <w:abstractNumId w:val="59"/>
  </w:num>
  <w:num w:numId="54" w16cid:durableId="1640305505">
    <w:abstractNumId w:val="46"/>
  </w:num>
  <w:num w:numId="55" w16cid:durableId="1250233527">
    <w:abstractNumId w:val="12"/>
  </w:num>
  <w:num w:numId="56" w16cid:durableId="265118481">
    <w:abstractNumId w:val="33"/>
  </w:num>
  <w:num w:numId="57" w16cid:durableId="2062485570">
    <w:abstractNumId w:val="67"/>
  </w:num>
  <w:num w:numId="58" w16cid:durableId="373890237">
    <w:abstractNumId w:val="11"/>
  </w:num>
  <w:num w:numId="59" w16cid:durableId="547685947">
    <w:abstractNumId w:val="30"/>
  </w:num>
  <w:num w:numId="60" w16cid:durableId="255483085">
    <w:abstractNumId w:val="64"/>
  </w:num>
  <w:num w:numId="61" w16cid:durableId="1027214570">
    <w:abstractNumId w:val="50"/>
  </w:num>
  <w:num w:numId="62" w16cid:durableId="1725526478">
    <w:abstractNumId w:val="13"/>
  </w:num>
  <w:num w:numId="63" w16cid:durableId="391932441">
    <w:abstractNumId w:val="51"/>
  </w:num>
  <w:num w:numId="64" w16cid:durableId="1778787192">
    <w:abstractNumId w:val="41"/>
  </w:num>
  <w:num w:numId="65" w16cid:durableId="529882370">
    <w:abstractNumId w:val="55"/>
  </w:num>
  <w:num w:numId="66" w16cid:durableId="742065980">
    <w:abstractNumId w:val="62"/>
  </w:num>
  <w:num w:numId="67" w16cid:durableId="340471035">
    <w:abstractNumId w:val="72"/>
  </w:num>
  <w:num w:numId="68" w16cid:durableId="1120951138">
    <w:abstractNumId w:val="49"/>
  </w:num>
  <w:num w:numId="69" w16cid:durableId="173881739">
    <w:abstractNumId w:val="24"/>
  </w:num>
  <w:num w:numId="70" w16cid:durableId="924800399">
    <w:abstractNumId w:val="44"/>
  </w:num>
  <w:num w:numId="71" w16cid:durableId="73479423">
    <w:abstractNumId w:val="16"/>
  </w:num>
  <w:num w:numId="72" w16cid:durableId="1124664721">
    <w:abstractNumId w:val="40"/>
  </w:num>
  <w:num w:numId="73" w16cid:durableId="1274745209">
    <w:abstractNumId w:val="25"/>
  </w:num>
  <w:num w:numId="74" w16cid:durableId="234554912">
    <w:abstractNumId w:val="60"/>
  </w:num>
  <w:num w:numId="75" w16cid:durableId="516775652">
    <w:abstractNumId w:val="54"/>
  </w:num>
  <w:num w:numId="76" w16cid:durableId="631835961">
    <w:abstractNumId w:val="36"/>
  </w:num>
  <w:num w:numId="77" w16cid:durableId="14361713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570537370">
    <w:abstractNumId w:val="38"/>
  </w:num>
  <w:num w:numId="79" w16cid:durableId="1139958280">
    <w:abstractNumId w:val="14"/>
  </w:num>
  <w:num w:numId="80" w16cid:durableId="66731792">
    <w:abstractNumId w:val="75"/>
  </w:num>
  <w:numIdMacAtCleanup w:val="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pelle, Jan Jaap">
    <w15:presenceInfo w15:providerId="AD" w15:userId="S::j.capelle@dxc.com::a8e19894-65df-45ab-8415-d948e12e6d2e"/>
  </w15:person>
  <w15:person w15:author="Macina, Giuliana (G.)">
    <w15:presenceInfo w15:providerId="AD" w15:userId="S-1-5-21-2577068167-3765263781-1516057960-228400"/>
  </w15:person>
  <w15:person w15:author="Buchter, Paul (P.)">
    <w15:presenceInfo w15:providerId="AD" w15:userId="S::pbu041@uwv.nl::6cae3374-f046-4e76-a924-f9ba749be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29F"/>
    <w:rsid w:val="00000431"/>
    <w:rsid w:val="000006EB"/>
    <w:rsid w:val="00000B26"/>
    <w:rsid w:val="00000D34"/>
    <w:rsid w:val="00001087"/>
    <w:rsid w:val="000011E9"/>
    <w:rsid w:val="0000220F"/>
    <w:rsid w:val="00002C9A"/>
    <w:rsid w:val="00002D6D"/>
    <w:rsid w:val="00002F1F"/>
    <w:rsid w:val="00002F89"/>
    <w:rsid w:val="00003249"/>
    <w:rsid w:val="00003BE0"/>
    <w:rsid w:val="0000417A"/>
    <w:rsid w:val="00004282"/>
    <w:rsid w:val="00004D87"/>
    <w:rsid w:val="00004F06"/>
    <w:rsid w:val="00005A10"/>
    <w:rsid w:val="000063BC"/>
    <w:rsid w:val="00006BDC"/>
    <w:rsid w:val="00006D55"/>
    <w:rsid w:val="00006DFF"/>
    <w:rsid w:val="0000710B"/>
    <w:rsid w:val="00007A33"/>
    <w:rsid w:val="00007F15"/>
    <w:rsid w:val="000111F6"/>
    <w:rsid w:val="00012A75"/>
    <w:rsid w:val="00012BF8"/>
    <w:rsid w:val="00012EA2"/>
    <w:rsid w:val="00013094"/>
    <w:rsid w:val="0001309D"/>
    <w:rsid w:val="0001345A"/>
    <w:rsid w:val="000135A7"/>
    <w:rsid w:val="00013E39"/>
    <w:rsid w:val="00014255"/>
    <w:rsid w:val="00014B9B"/>
    <w:rsid w:val="00015A9E"/>
    <w:rsid w:val="00015B6E"/>
    <w:rsid w:val="000167CB"/>
    <w:rsid w:val="00016BC0"/>
    <w:rsid w:val="00016EF2"/>
    <w:rsid w:val="000172FD"/>
    <w:rsid w:val="0001763F"/>
    <w:rsid w:val="00017B4E"/>
    <w:rsid w:val="00020069"/>
    <w:rsid w:val="000205C6"/>
    <w:rsid w:val="000205FF"/>
    <w:rsid w:val="000212C1"/>
    <w:rsid w:val="00021B2D"/>
    <w:rsid w:val="00022473"/>
    <w:rsid w:val="000226FC"/>
    <w:rsid w:val="00023195"/>
    <w:rsid w:val="000232A0"/>
    <w:rsid w:val="00023818"/>
    <w:rsid w:val="0002421C"/>
    <w:rsid w:val="00024522"/>
    <w:rsid w:val="000246AC"/>
    <w:rsid w:val="0002471F"/>
    <w:rsid w:val="00024843"/>
    <w:rsid w:val="00024925"/>
    <w:rsid w:val="00024E8B"/>
    <w:rsid w:val="000250DC"/>
    <w:rsid w:val="00025408"/>
    <w:rsid w:val="000259B9"/>
    <w:rsid w:val="00025C69"/>
    <w:rsid w:val="0002645D"/>
    <w:rsid w:val="000265BD"/>
    <w:rsid w:val="000266C6"/>
    <w:rsid w:val="0002670A"/>
    <w:rsid w:val="00026A7A"/>
    <w:rsid w:val="00026D15"/>
    <w:rsid w:val="0002735B"/>
    <w:rsid w:val="00027B0C"/>
    <w:rsid w:val="00030149"/>
    <w:rsid w:val="00030262"/>
    <w:rsid w:val="000305A8"/>
    <w:rsid w:val="000310F9"/>
    <w:rsid w:val="000311A9"/>
    <w:rsid w:val="00031318"/>
    <w:rsid w:val="0003140C"/>
    <w:rsid w:val="000315A5"/>
    <w:rsid w:val="00031A87"/>
    <w:rsid w:val="00031D01"/>
    <w:rsid w:val="00031DB9"/>
    <w:rsid w:val="00031E91"/>
    <w:rsid w:val="000323CF"/>
    <w:rsid w:val="000325A9"/>
    <w:rsid w:val="000326C4"/>
    <w:rsid w:val="00032C55"/>
    <w:rsid w:val="000334E4"/>
    <w:rsid w:val="000337F3"/>
    <w:rsid w:val="000338A7"/>
    <w:rsid w:val="00033CBE"/>
    <w:rsid w:val="00033CE4"/>
    <w:rsid w:val="00033CFA"/>
    <w:rsid w:val="00033E5D"/>
    <w:rsid w:val="00033E7B"/>
    <w:rsid w:val="00034801"/>
    <w:rsid w:val="00035298"/>
    <w:rsid w:val="00035D68"/>
    <w:rsid w:val="0003673A"/>
    <w:rsid w:val="000370D7"/>
    <w:rsid w:val="00037394"/>
    <w:rsid w:val="00040617"/>
    <w:rsid w:val="00040C57"/>
    <w:rsid w:val="00040D96"/>
    <w:rsid w:val="0004150C"/>
    <w:rsid w:val="00041903"/>
    <w:rsid w:val="00041D75"/>
    <w:rsid w:val="00041E20"/>
    <w:rsid w:val="00042441"/>
    <w:rsid w:val="00042A03"/>
    <w:rsid w:val="00042A22"/>
    <w:rsid w:val="00042D43"/>
    <w:rsid w:val="00042EDC"/>
    <w:rsid w:val="000442AC"/>
    <w:rsid w:val="00044ABD"/>
    <w:rsid w:val="00044C32"/>
    <w:rsid w:val="00044E00"/>
    <w:rsid w:val="000451CD"/>
    <w:rsid w:val="000452F9"/>
    <w:rsid w:val="0004558B"/>
    <w:rsid w:val="000457F0"/>
    <w:rsid w:val="00045F31"/>
    <w:rsid w:val="00046B91"/>
    <w:rsid w:val="0004702A"/>
    <w:rsid w:val="000477E7"/>
    <w:rsid w:val="00047CC8"/>
    <w:rsid w:val="0005075E"/>
    <w:rsid w:val="00050F9C"/>
    <w:rsid w:val="00051A15"/>
    <w:rsid w:val="00051F0A"/>
    <w:rsid w:val="0005220A"/>
    <w:rsid w:val="00052579"/>
    <w:rsid w:val="00052C16"/>
    <w:rsid w:val="00052C45"/>
    <w:rsid w:val="00052D09"/>
    <w:rsid w:val="00052D75"/>
    <w:rsid w:val="00052E90"/>
    <w:rsid w:val="00053213"/>
    <w:rsid w:val="0005450E"/>
    <w:rsid w:val="00054F7E"/>
    <w:rsid w:val="0005507B"/>
    <w:rsid w:val="00055644"/>
    <w:rsid w:val="000561E7"/>
    <w:rsid w:val="00056317"/>
    <w:rsid w:val="000563BB"/>
    <w:rsid w:val="000564A0"/>
    <w:rsid w:val="0005666A"/>
    <w:rsid w:val="000566BF"/>
    <w:rsid w:val="00056887"/>
    <w:rsid w:val="00057CA6"/>
    <w:rsid w:val="00060945"/>
    <w:rsid w:val="00060973"/>
    <w:rsid w:val="000612A9"/>
    <w:rsid w:val="00061BA4"/>
    <w:rsid w:val="00062439"/>
    <w:rsid w:val="000646FE"/>
    <w:rsid w:val="00065CC2"/>
    <w:rsid w:val="0006618C"/>
    <w:rsid w:val="00066495"/>
    <w:rsid w:val="00066BFE"/>
    <w:rsid w:val="00066C50"/>
    <w:rsid w:val="00066C8A"/>
    <w:rsid w:val="00066F27"/>
    <w:rsid w:val="000678F5"/>
    <w:rsid w:val="00067B08"/>
    <w:rsid w:val="00070093"/>
    <w:rsid w:val="00071608"/>
    <w:rsid w:val="000718EA"/>
    <w:rsid w:val="00071B0D"/>
    <w:rsid w:val="00071D98"/>
    <w:rsid w:val="000721CC"/>
    <w:rsid w:val="000728C2"/>
    <w:rsid w:val="000730AD"/>
    <w:rsid w:val="00073483"/>
    <w:rsid w:val="00073837"/>
    <w:rsid w:val="000739E3"/>
    <w:rsid w:val="00074462"/>
    <w:rsid w:val="0007474E"/>
    <w:rsid w:val="00074AA8"/>
    <w:rsid w:val="0007547C"/>
    <w:rsid w:val="00075496"/>
    <w:rsid w:val="0007550D"/>
    <w:rsid w:val="000758FA"/>
    <w:rsid w:val="00075DFB"/>
    <w:rsid w:val="00076271"/>
    <w:rsid w:val="00076B22"/>
    <w:rsid w:val="0007749B"/>
    <w:rsid w:val="00077819"/>
    <w:rsid w:val="000778F6"/>
    <w:rsid w:val="00077BF8"/>
    <w:rsid w:val="00077E6F"/>
    <w:rsid w:val="00077F9B"/>
    <w:rsid w:val="00080094"/>
    <w:rsid w:val="000800F4"/>
    <w:rsid w:val="0008035F"/>
    <w:rsid w:val="00080B88"/>
    <w:rsid w:val="0008114D"/>
    <w:rsid w:val="000812B1"/>
    <w:rsid w:val="00081369"/>
    <w:rsid w:val="000818AA"/>
    <w:rsid w:val="00082860"/>
    <w:rsid w:val="00083571"/>
    <w:rsid w:val="0008375E"/>
    <w:rsid w:val="00083BFD"/>
    <w:rsid w:val="00083C76"/>
    <w:rsid w:val="00083CBF"/>
    <w:rsid w:val="00083D20"/>
    <w:rsid w:val="00084B15"/>
    <w:rsid w:val="00084BC3"/>
    <w:rsid w:val="000851E3"/>
    <w:rsid w:val="00085574"/>
    <w:rsid w:val="00085E23"/>
    <w:rsid w:val="000860A0"/>
    <w:rsid w:val="000865ED"/>
    <w:rsid w:val="00086FF5"/>
    <w:rsid w:val="00087036"/>
    <w:rsid w:val="00087AFB"/>
    <w:rsid w:val="00087BC1"/>
    <w:rsid w:val="000902AA"/>
    <w:rsid w:val="00090303"/>
    <w:rsid w:val="00090D1D"/>
    <w:rsid w:val="00090E2C"/>
    <w:rsid w:val="00091318"/>
    <w:rsid w:val="0009179D"/>
    <w:rsid w:val="00091945"/>
    <w:rsid w:val="00091EAD"/>
    <w:rsid w:val="00092276"/>
    <w:rsid w:val="00092667"/>
    <w:rsid w:val="00092767"/>
    <w:rsid w:val="00093171"/>
    <w:rsid w:val="00094571"/>
    <w:rsid w:val="00094C21"/>
    <w:rsid w:val="00094C8A"/>
    <w:rsid w:val="0009509D"/>
    <w:rsid w:val="000952CF"/>
    <w:rsid w:val="0009557F"/>
    <w:rsid w:val="00095E72"/>
    <w:rsid w:val="000960A1"/>
    <w:rsid w:val="00096497"/>
    <w:rsid w:val="000968D6"/>
    <w:rsid w:val="00096A81"/>
    <w:rsid w:val="00097191"/>
    <w:rsid w:val="000971E3"/>
    <w:rsid w:val="00097827"/>
    <w:rsid w:val="000979A9"/>
    <w:rsid w:val="000A09E7"/>
    <w:rsid w:val="000A1499"/>
    <w:rsid w:val="000A1960"/>
    <w:rsid w:val="000A1F5A"/>
    <w:rsid w:val="000A21F7"/>
    <w:rsid w:val="000A24A4"/>
    <w:rsid w:val="000A298F"/>
    <w:rsid w:val="000A32B8"/>
    <w:rsid w:val="000A3C42"/>
    <w:rsid w:val="000A46BD"/>
    <w:rsid w:val="000A48AB"/>
    <w:rsid w:val="000A4B54"/>
    <w:rsid w:val="000A5037"/>
    <w:rsid w:val="000A57E9"/>
    <w:rsid w:val="000A5AD0"/>
    <w:rsid w:val="000A5ECB"/>
    <w:rsid w:val="000A5F39"/>
    <w:rsid w:val="000A65A8"/>
    <w:rsid w:val="000A75BB"/>
    <w:rsid w:val="000A7FDF"/>
    <w:rsid w:val="000B007C"/>
    <w:rsid w:val="000B1226"/>
    <w:rsid w:val="000B1453"/>
    <w:rsid w:val="000B164A"/>
    <w:rsid w:val="000B19A8"/>
    <w:rsid w:val="000B26E8"/>
    <w:rsid w:val="000B3050"/>
    <w:rsid w:val="000B3284"/>
    <w:rsid w:val="000B331C"/>
    <w:rsid w:val="000B3CB8"/>
    <w:rsid w:val="000B471B"/>
    <w:rsid w:val="000B49A5"/>
    <w:rsid w:val="000B4AEE"/>
    <w:rsid w:val="000B4FC1"/>
    <w:rsid w:val="000B60FA"/>
    <w:rsid w:val="000B6EA6"/>
    <w:rsid w:val="000B79B7"/>
    <w:rsid w:val="000B7F2B"/>
    <w:rsid w:val="000C0070"/>
    <w:rsid w:val="000C04C3"/>
    <w:rsid w:val="000C052F"/>
    <w:rsid w:val="000C064F"/>
    <w:rsid w:val="000C0AD6"/>
    <w:rsid w:val="000C1681"/>
    <w:rsid w:val="000C1FB1"/>
    <w:rsid w:val="000C2BF6"/>
    <w:rsid w:val="000C2EBF"/>
    <w:rsid w:val="000C32B5"/>
    <w:rsid w:val="000C3678"/>
    <w:rsid w:val="000C4363"/>
    <w:rsid w:val="000C5167"/>
    <w:rsid w:val="000C5347"/>
    <w:rsid w:val="000C5B4D"/>
    <w:rsid w:val="000C5C47"/>
    <w:rsid w:val="000C5C59"/>
    <w:rsid w:val="000C6105"/>
    <w:rsid w:val="000C6107"/>
    <w:rsid w:val="000C6194"/>
    <w:rsid w:val="000C6374"/>
    <w:rsid w:val="000C67ED"/>
    <w:rsid w:val="000C6852"/>
    <w:rsid w:val="000C75C8"/>
    <w:rsid w:val="000C7606"/>
    <w:rsid w:val="000D02BF"/>
    <w:rsid w:val="000D0BD2"/>
    <w:rsid w:val="000D1302"/>
    <w:rsid w:val="000D1736"/>
    <w:rsid w:val="000D18B2"/>
    <w:rsid w:val="000D1CDF"/>
    <w:rsid w:val="000D1DB5"/>
    <w:rsid w:val="000D1E01"/>
    <w:rsid w:val="000D2188"/>
    <w:rsid w:val="000D21C2"/>
    <w:rsid w:val="000D25A8"/>
    <w:rsid w:val="000D29AE"/>
    <w:rsid w:val="000D2E8C"/>
    <w:rsid w:val="000D349A"/>
    <w:rsid w:val="000D35A9"/>
    <w:rsid w:val="000D3669"/>
    <w:rsid w:val="000D3C86"/>
    <w:rsid w:val="000D4898"/>
    <w:rsid w:val="000D4AF0"/>
    <w:rsid w:val="000D5865"/>
    <w:rsid w:val="000D5C1B"/>
    <w:rsid w:val="000D5C46"/>
    <w:rsid w:val="000D6C4B"/>
    <w:rsid w:val="000D6FCA"/>
    <w:rsid w:val="000D790E"/>
    <w:rsid w:val="000D7E92"/>
    <w:rsid w:val="000E04F9"/>
    <w:rsid w:val="000E07A4"/>
    <w:rsid w:val="000E0C9F"/>
    <w:rsid w:val="000E106A"/>
    <w:rsid w:val="000E10F6"/>
    <w:rsid w:val="000E121D"/>
    <w:rsid w:val="000E1EB4"/>
    <w:rsid w:val="000E1F80"/>
    <w:rsid w:val="000E2348"/>
    <w:rsid w:val="000E270C"/>
    <w:rsid w:val="000E2C4B"/>
    <w:rsid w:val="000E31AD"/>
    <w:rsid w:val="000E380A"/>
    <w:rsid w:val="000E3858"/>
    <w:rsid w:val="000E3E0C"/>
    <w:rsid w:val="000E4008"/>
    <w:rsid w:val="000E46CC"/>
    <w:rsid w:val="000E4858"/>
    <w:rsid w:val="000E4D73"/>
    <w:rsid w:val="000E51C5"/>
    <w:rsid w:val="000E5230"/>
    <w:rsid w:val="000E558A"/>
    <w:rsid w:val="000E5BEA"/>
    <w:rsid w:val="000E5FB4"/>
    <w:rsid w:val="000E629B"/>
    <w:rsid w:val="000E6A55"/>
    <w:rsid w:val="000E6ED5"/>
    <w:rsid w:val="000E7E44"/>
    <w:rsid w:val="000F041C"/>
    <w:rsid w:val="000F08E9"/>
    <w:rsid w:val="000F1036"/>
    <w:rsid w:val="000F109A"/>
    <w:rsid w:val="000F172D"/>
    <w:rsid w:val="000F1D68"/>
    <w:rsid w:val="000F1DE3"/>
    <w:rsid w:val="000F2B3E"/>
    <w:rsid w:val="000F2E3B"/>
    <w:rsid w:val="000F3089"/>
    <w:rsid w:val="000F318C"/>
    <w:rsid w:val="000F366A"/>
    <w:rsid w:val="000F4DB8"/>
    <w:rsid w:val="000F4F84"/>
    <w:rsid w:val="000F510F"/>
    <w:rsid w:val="000F51EA"/>
    <w:rsid w:val="000F5410"/>
    <w:rsid w:val="000F5597"/>
    <w:rsid w:val="000F5FC6"/>
    <w:rsid w:val="000F6924"/>
    <w:rsid w:val="000F6F83"/>
    <w:rsid w:val="000F732E"/>
    <w:rsid w:val="000F73C4"/>
    <w:rsid w:val="000F7830"/>
    <w:rsid w:val="000F7C22"/>
    <w:rsid w:val="00100196"/>
    <w:rsid w:val="001003AC"/>
    <w:rsid w:val="001007F9"/>
    <w:rsid w:val="0010083C"/>
    <w:rsid w:val="00100DDE"/>
    <w:rsid w:val="001012C9"/>
    <w:rsid w:val="00101950"/>
    <w:rsid w:val="001025FB"/>
    <w:rsid w:val="00102610"/>
    <w:rsid w:val="00102A29"/>
    <w:rsid w:val="00102B5F"/>
    <w:rsid w:val="00102F3A"/>
    <w:rsid w:val="00103119"/>
    <w:rsid w:val="00103499"/>
    <w:rsid w:val="00103B49"/>
    <w:rsid w:val="00104612"/>
    <w:rsid w:val="001047B0"/>
    <w:rsid w:val="00104DBD"/>
    <w:rsid w:val="00105B76"/>
    <w:rsid w:val="00105D08"/>
    <w:rsid w:val="001063D1"/>
    <w:rsid w:val="00106DC1"/>
    <w:rsid w:val="00107173"/>
    <w:rsid w:val="0010770A"/>
    <w:rsid w:val="00107D9C"/>
    <w:rsid w:val="00110418"/>
    <w:rsid w:val="001109C2"/>
    <w:rsid w:val="00110D5A"/>
    <w:rsid w:val="00110EEA"/>
    <w:rsid w:val="00110FF8"/>
    <w:rsid w:val="0011162D"/>
    <w:rsid w:val="00111D72"/>
    <w:rsid w:val="00112985"/>
    <w:rsid w:val="0011308B"/>
    <w:rsid w:val="001134F5"/>
    <w:rsid w:val="00114845"/>
    <w:rsid w:val="00114AA6"/>
    <w:rsid w:val="00114DD3"/>
    <w:rsid w:val="001155A9"/>
    <w:rsid w:val="00115B64"/>
    <w:rsid w:val="00115B6C"/>
    <w:rsid w:val="00116574"/>
    <w:rsid w:val="001166AD"/>
    <w:rsid w:val="00116E59"/>
    <w:rsid w:val="0011727F"/>
    <w:rsid w:val="001179C1"/>
    <w:rsid w:val="00120A38"/>
    <w:rsid w:val="00120AC6"/>
    <w:rsid w:val="00120F09"/>
    <w:rsid w:val="00121027"/>
    <w:rsid w:val="00121A5C"/>
    <w:rsid w:val="0012227C"/>
    <w:rsid w:val="00122293"/>
    <w:rsid w:val="001224E3"/>
    <w:rsid w:val="00122810"/>
    <w:rsid w:val="00122BD0"/>
    <w:rsid w:val="00122CDD"/>
    <w:rsid w:val="00123880"/>
    <w:rsid w:val="001239E1"/>
    <w:rsid w:val="00124061"/>
    <w:rsid w:val="00124958"/>
    <w:rsid w:val="00125426"/>
    <w:rsid w:val="00125459"/>
    <w:rsid w:val="00125530"/>
    <w:rsid w:val="00125605"/>
    <w:rsid w:val="001258D0"/>
    <w:rsid w:val="0012636B"/>
    <w:rsid w:val="001268C8"/>
    <w:rsid w:val="00126A33"/>
    <w:rsid w:val="00126FC9"/>
    <w:rsid w:val="00127742"/>
    <w:rsid w:val="001300D3"/>
    <w:rsid w:val="0013095F"/>
    <w:rsid w:val="00130AE9"/>
    <w:rsid w:val="00132850"/>
    <w:rsid w:val="0013316C"/>
    <w:rsid w:val="00133221"/>
    <w:rsid w:val="0013359D"/>
    <w:rsid w:val="00133795"/>
    <w:rsid w:val="00134301"/>
    <w:rsid w:val="00134422"/>
    <w:rsid w:val="001346AE"/>
    <w:rsid w:val="00134C2D"/>
    <w:rsid w:val="0013529E"/>
    <w:rsid w:val="001358DD"/>
    <w:rsid w:val="00136633"/>
    <w:rsid w:val="00137622"/>
    <w:rsid w:val="001377FB"/>
    <w:rsid w:val="00137C0F"/>
    <w:rsid w:val="001406E9"/>
    <w:rsid w:val="001409DE"/>
    <w:rsid w:val="00140A57"/>
    <w:rsid w:val="00141302"/>
    <w:rsid w:val="001416BD"/>
    <w:rsid w:val="00141FA8"/>
    <w:rsid w:val="0014245A"/>
    <w:rsid w:val="0014288F"/>
    <w:rsid w:val="001429F9"/>
    <w:rsid w:val="00142C3F"/>
    <w:rsid w:val="00142D69"/>
    <w:rsid w:val="0014312D"/>
    <w:rsid w:val="001437E7"/>
    <w:rsid w:val="00143B48"/>
    <w:rsid w:val="00144230"/>
    <w:rsid w:val="001445A1"/>
    <w:rsid w:val="00144F81"/>
    <w:rsid w:val="0014508F"/>
    <w:rsid w:val="001454FB"/>
    <w:rsid w:val="0014567B"/>
    <w:rsid w:val="00145FCB"/>
    <w:rsid w:val="0014604C"/>
    <w:rsid w:val="001463B2"/>
    <w:rsid w:val="00146A49"/>
    <w:rsid w:val="001478B7"/>
    <w:rsid w:val="00147A3A"/>
    <w:rsid w:val="001501BC"/>
    <w:rsid w:val="00150879"/>
    <w:rsid w:val="00151C79"/>
    <w:rsid w:val="00152019"/>
    <w:rsid w:val="0015230F"/>
    <w:rsid w:val="00152505"/>
    <w:rsid w:val="00152631"/>
    <w:rsid w:val="00152EF1"/>
    <w:rsid w:val="00152F0E"/>
    <w:rsid w:val="0015312B"/>
    <w:rsid w:val="00153A2A"/>
    <w:rsid w:val="0015443D"/>
    <w:rsid w:val="00154507"/>
    <w:rsid w:val="00154690"/>
    <w:rsid w:val="00154DE0"/>
    <w:rsid w:val="0015520E"/>
    <w:rsid w:val="001552A3"/>
    <w:rsid w:val="00155A38"/>
    <w:rsid w:val="00155DB0"/>
    <w:rsid w:val="00156069"/>
    <w:rsid w:val="001566C1"/>
    <w:rsid w:val="00156775"/>
    <w:rsid w:val="00156C72"/>
    <w:rsid w:val="0015703F"/>
    <w:rsid w:val="0015764E"/>
    <w:rsid w:val="00157871"/>
    <w:rsid w:val="001579E1"/>
    <w:rsid w:val="00157B34"/>
    <w:rsid w:val="00157F12"/>
    <w:rsid w:val="00157F2D"/>
    <w:rsid w:val="00160286"/>
    <w:rsid w:val="0016088F"/>
    <w:rsid w:val="00160B3B"/>
    <w:rsid w:val="001611B7"/>
    <w:rsid w:val="001611F8"/>
    <w:rsid w:val="00162182"/>
    <w:rsid w:val="00162502"/>
    <w:rsid w:val="00162504"/>
    <w:rsid w:val="0016322A"/>
    <w:rsid w:val="001634E4"/>
    <w:rsid w:val="001645A6"/>
    <w:rsid w:val="00164834"/>
    <w:rsid w:val="00164BCF"/>
    <w:rsid w:val="0016523A"/>
    <w:rsid w:val="00165277"/>
    <w:rsid w:val="001652B0"/>
    <w:rsid w:val="001653A5"/>
    <w:rsid w:val="001658D4"/>
    <w:rsid w:val="001662E4"/>
    <w:rsid w:val="001664C3"/>
    <w:rsid w:val="00166FE0"/>
    <w:rsid w:val="0016726C"/>
    <w:rsid w:val="0016729E"/>
    <w:rsid w:val="00167331"/>
    <w:rsid w:val="001673C7"/>
    <w:rsid w:val="0016776E"/>
    <w:rsid w:val="001679E3"/>
    <w:rsid w:val="00167BF7"/>
    <w:rsid w:val="0017012E"/>
    <w:rsid w:val="001702F1"/>
    <w:rsid w:val="00171A33"/>
    <w:rsid w:val="001723FB"/>
    <w:rsid w:val="001725D6"/>
    <w:rsid w:val="00172B11"/>
    <w:rsid w:val="00172EB1"/>
    <w:rsid w:val="00173264"/>
    <w:rsid w:val="00173464"/>
    <w:rsid w:val="0017419A"/>
    <w:rsid w:val="001742D6"/>
    <w:rsid w:val="001743B3"/>
    <w:rsid w:val="00174563"/>
    <w:rsid w:val="001749D2"/>
    <w:rsid w:val="00174AD1"/>
    <w:rsid w:val="00174AD8"/>
    <w:rsid w:val="00174BF1"/>
    <w:rsid w:val="001751FD"/>
    <w:rsid w:val="00175714"/>
    <w:rsid w:val="001760CD"/>
    <w:rsid w:val="0017625B"/>
    <w:rsid w:val="00176D2F"/>
    <w:rsid w:val="00176F81"/>
    <w:rsid w:val="00177AFE"/>
    <w:rsid w:val="00177E73"/>
    <w:rsid w:val="00177F90"/>
    <w:rsid w:val="00180069"/>
    <w:rsid w:val="001803FD"/>
    <w:rsid w:val="00180786"/>
    <w:rsid w:val="001807FC"/>
    <w:rsid w:val="00180A31"/>
    <w:rsid w:val="00180BC9"/>
    <w:rsid w:val="00180DEB"/>
    <w:rsid w:val="00180F26"/>
    <w:rsid w:val="001813EA"/>
    <w:rsid w:val="0018159D"/>
    <w:rsid w:val="00181607"/>
    <w:rsid w:val="0018188C"/>
    <w:rsid w:val="00181C71"/>
    <w:rsid w:val="001823F6"/>
    <w:rsid w:val="00182C4C"/>
    <w:rsid w:val="00183895"/>
    <w:rsid w:val="00183C44"/>
    <w:rsid w:val="00183E47"/>
    <w:rsid w:val="001851D9"/>
    <w:rsid w:val="00185C52"/>
    <w:rsid w:val="00186B41"/>
    <w:rsid w:val="00186DDE"/>
    <w:rsid w:val="00186E5E"/>
    <w:rsid w:val="00186ED2"/>
    <w:rsid w:val="001871DD"/>
    <w:rsid w:val="001871F2"/>
    <w:rsid w:val="001875F1"/>
    <w:rsid w:val="00190420"/>
    <w:rsid w:val="001906D2"/>
    <w:rsid w:val="001908B1"/>
    <w:rsid w:val="0019164C"/>
    <w:rsid w:val="001919FC"/>
    <w:rsid w:val="00191B3C"/>
    <w:rsid w:val="001925AC"/>
    <w:rsid w:val="0019263E"/>
    <w:rsid w:val="00192BC3"/>
    <w:rsid w:val="00192CAE"/>
    <w:rsid w:val="00192DDA"/>
    <w:rsid w:val="001930A2"/>
    <w:rsid w:val="00193189"/>
    <w:rsid w:val="00193FDB"/>
    <w:rsid w:val="00194802"/>
    <w:rsid w:val="00195172"/>
    <w:rsid w:val="00195E0E"/>
    <w:rsid w:val="00196693"/>
    <w:rsid w:val="00196B2D"/>
    <w:rsid w:val="00197335"/>
    <w:rsid w:val="0019779A"/>
    <w:rsid w:val="00197E83"/>
    <w:rsid w:val="001A02F0"/>
    <w:rsid w:val="001A0696"/>
    <w:rsid w:val="001A06F5"/>
    <w:rsid w:val="001A1FB0"/>
    <w:rsid w:val="001A2738"/>
    <w:rsid w:val="001A2B86"/>
    <w:rsid w:val="001A2CD5"/>
    <w:rsid w:val="001A3622"/>
    <w:rsid w:val="001A3B92"/>
    <w:rsid w:val="001A458D"/>
    <w:rsid w:val="001A558F"/>
    <w:rsid w:val="001A62D7"/>
    <w:rsid w:val="001A650C"/>
    <w:rsid w:val="001A65C3"/>
    <w:rsid w:val="001A6668"/>
    <w:rsid w:val="001A672F"/>
    <w:rsid w:val="001A6DA4"/>
    <w:rsid w:val="001A7756"/>
    <w:rsid w:val="001A78C6"/>
    <w:rsid w:val="001B09BF"/>
    <w:rsid w:val="001B0C77"/>
    <w:rsid w:val="001B1049"/>
    <w:rsid w:val="001B122F"/>
    <w:rsid w:val="001B164C"/>
    <w:rsid w:val="001B194A"/>
    <w:rsid w:val="001B1AF1"/>
    <w:rsid w:val="001B1D6D"/>
    <w:rsid w:val="001B1F32"/>
    <w:rsid w:val="001B2450"/>
    <w:rsid w:val="001B26F6"/>
    <w:rsid w:val="001B2754"/>
    <w:rsid w:val="001B2AB5"/>
    <w:rsid w:val="001B2FA5"/>
    <w:rsid w:val="001B34B9"/>
    <w:rsid w:val="001B3C02"/>
    <w:rsid w:val="001B42CB"/>
    <w:rsid w:val="001B46E1"/>
    <w:rsid w:val="001B4A0A"/>
    <w:rsid w:val="001B54AB"/>
    <w:rsid w:val="001B5695"/>
    <w:rsid w:val="001B6ED9"/>
    <w:rsid w:val="001C0D0D"/>
    <w:rsid w:val="001C174F"/>
    <w:rsid w:val="001C17A2"/>
    <w:rsid w:val="001C1BE8"/>
    <w:rsid w:val="001C20B4"/>
    <w:rsid w:val="001C286E"/>
    <w:rsid w:val="001C2D3D"/>
    <w:rsid w:val="001C2F05"/>
    <w:rsid w:val="001C31C2"/>
    <w:rsid w:val="001C33CC"/>
    <w:rsid w:val="001C34FD"/>
    <w:rsid w:val="001C3570"/>
    <w:rsid w:val="001C38D5"/>
    <w:rsid w:val="001C3C8D"/>
    <w:rsid w:val="001C438B"/>
    <w:rsid w:val="001C4B2E"/>
    <w:rsid w:val="001C4D96"/>
    <w:rsid w:val="001C504F"/>
    <w:rsid w:val="001C5164"/>
    <w:rsid w:val="001C59ED"/>
    <w:rsid w:val="001C6653"/>
    <w:rsid w:val="001C6C1D"/>
    <w:rsid w:val="001C72C1"/>
    <w:rsid w:val="001C7617"/>
    <w:rsid w:val="001C7FC1"/>
    <w:rsid w:val="001D014A"/>
    <w:rsid w:val="001D01C5"/>
    <w:rsid w:val="001D0C4D"/>
    <w:rsid w:val="001D129F"/>
    <w:rsid w:val="001D1AA3"/>
    <w:rsid w:val="001D1C0F"/>
    <w:rsid w:val="001D1E6D"/>
    <w:rsid w:val="001D229C"/>
    <w:rsid w:val="001D2490"/>
    <w:rsid w:val="001D29E4"/>
    <w:rsid w:val="001D2B0C"/>
    <w:rsid w:val="001D2B9C"/>
    <w:rsid w:val="001D3C77"/>
    <w:rsid w:val="001D467D"/>
    <w:rsid w:val="001D4A07"/>
    <w:rsid w:val="001D54FD"/>
    <w:rsid w:val="001D579D"/>
    <w:rsid w:val="001D6B34"/>
    <w:rsid w:val="001D7789"/>
    <w:rsid w:val="001D7A57"/>
    <w:rsid w:val="001E0065"/>
    <w:rsid w:val="001E020E"/>
    <w:rsid w:val="001E0A46"/>
    <w:rsid w:val="001E0BF3"/>
    <w:rsid w:val="001E1012"/>
    <w:rsid w:val="001E1097"/>
    <w:rsid w:val="001E2283"/>
    <w:rsid w:val="001E294F"/>
    <w:rsid w:val="001E2E3B"/>
    <w:rsid w:val="001E2E62"/>
    <w:rsid w:val="001E2EC2"/>
    <w:rsid w:val="001E2EF1"/>
    <w:rsid w:val="001E3CB2"/>
    <w:rsid w:val="001E4B4E"/>
    <w:rsid w:val="001E5097"/>
    <w:rsid w:val="001E548F"/>
    <w:rsid w:val="001E671A"/>
    <w:rsid w:val="001E6B86"/>
    <w:rsid w:val="001E6EAD"/>
    <w:rsid w:val="001E7715"/>
    <w:rsid w:val="001E7BB4"/>
    <w:rsid w:val="001E7D14"/>
    <w:rsid w:val="001E7E7D"/>
    <w:rsid w:val="001E7F2D"/>
    <w:rsid w:val="001F0057"/>
    <w:rsid w:val="001F0325"/>
    <w:rsid w:val="001F0A12"/>
    <w:rsid w:val="001F17EE"/>
    <w:rsid w:val="001F19F9"/>
    <w:rsid w:val="001F1FCB"/>
    <w:rsid w:val="001F23B0"/>
    <w:rsid w:val="001F2CC3"/>
    <w:rsid w:val="001F2E56"/>
    <w:rsid w:val="001F2F4F"/>
    <w:rsid w:val="001F3DC3"/>
    <w:rsid w:val="001F40A7"/>
    <w:rsid w:val="001F4957"/>
    <w:rsid w:val="001F4981"/>
    <w:rsid w:val="001F4A77"/>
    <w:rsid w:val="001F5704"/>
    <w:rsid w:val="001F5F54"/>
    <w:rsid w:val="001F66FD"/>
    <w:rsid w:val="001F671E"/>
    <w:rsid w:val="001F69B8"/>
    <w:rsid w:val="001F79E3"/>
    <w:rsid w:val="002001AC"/>
    <w:rsid w:val="00200322"/>
    <w:rsid w:val="00200358"/>
    <w:rsid w:val="0020058B"/>
    <w:rsid w:val="00200703"/>
    <w:rsid w:val="00200DA8"/>
    <w:rsid w:val="002019BB"/>
    <w:rsid w:val="00201D0E"/>
    <w:rsid w:val="00202090"/>
    <w:rsid w:val="002024F0"/>
    <w:rsid w:val="0020268E"/>
    <w:rsid w:val="00202B16"/>
    <w:rsid w:val="0020306F"/>
    <w:rsid w:val="002031A6"/>
    <w:rsid w:val="00203549"/>
    <w:rsid w:val="00203AB2"/>
    <w:rsid w:val="00203E23"/>
    <w:rsid w:val="00204AE6"/>
    <w:rsid w:val="0020518A"/>
    <w:rsid w:val="00205AC0"/>
    <w:rsid w:val="0020688E"/>
    <w:rsid w:val="00206B7A"/>
    <w:rsid w:val="00206BFD"/>
    <w:rsid w:val="00207231"/>
    <w:rsid w:val="002073DA"/>
    <w:rsid w:val="00207771"/>
    <w:rsid w:val="00207794"/>
    <w:rsid w:val="00207C5B"/>
    <w:rsid w:val="002106C7"/>
    <w:rsid w:val="00210BF6"/>
    <w:rsid w:val="00210EC6"/>
    <w:rsid w:val="002117E0"/>
    <w:rsid w:val="0021196E"/>
    <w:rsid w:val="0021282C"/>
    <w:rsid w:val="00212C4C"/>
    <w:rsid w:val="00213129"/>
    <w:rsid w:val="00213861"/>
    <w:rsid w:val="00214118"/>
    <w:rsid w:val="0021416A"/>
    <w:rsid w:val="002143B3"/>
    <w:rsid w:val="00214452"/>
    <w:rsid w:val="00214844"/>
    <w:rsid w:val="00214EB6"/>
    <w:rsid w:val="0021578B"/>
    <w:rsid w:val="00215975"/>
    <w:rsid w:val="00215AD3"/>
    <w:rsid w:val="00215B31"/>
    <w:rsid w:val="00215F31"/>
    <w:rsid w:val="0021645E"/>
    <w:rsid w:val="002165F9"/>
    <w:rsid w:val="00216C72"/>
    <w:rsid w:val="00216D49"/>
    <w:rsid w:val="0021712B"/>
    <w:rsid w:val="00217149"/>
    <w:rsid w:val="00217D59"/>
    <w:rsid w:val="002214A9"/>
    <w:rsid w:val="002216A6"/>
    <w:rsid w:val="00221A91"/>
    <w:rsid w:val="00221D73"/>
    <w:rsid w:val="002223F5"/>
    <w:rsid w:val="002224E3"/>
    <w:rsid w:val="00222584"/>
    <w:rsid w:val="0022395F"/>
    <w:rsid w:val="00223A50"/>
    <w:rsid w:val="00223C90"/>
    <w:rsid w:val="00223D66"/>
    <w:rsid w:val="0022423B"/>
    <w:rsid w:val="00224B80"/>
    <w:rsid w:val="00225130"/>
    <w:rsid w:val="0022534F"/>
    <w:rsid w:val="00225852"/>
    <w:rsid w:val="00226040"/>
    <w:rsid w:val="00226050"/>
    <w:rsid w:val="002260FE"/>
    <w:rsid w:val="0022661D"/>
    <w:rsid w:val="00226638"/>
    <w:rsid w:val="00227203"/>
    <w:rsid w:val="002277DD"/>
    <w:rsid w:val="00227B29"/>
    <w:rsid w:val="00230879"/>
    <w:rsid w:val="00230A18"/>
    <w:rsid w:val="00230A4C"/>
    <w:rsid w:val="002316C3"/>
    <w:rsid w:val="00231EAA"/>
    <w:rsid w:val="00232126"/>
    <w:rsid w:val="002321BC"/>
    <w:rsid w:val="0023229E"/>
    <w:rsid w:val="00232D96"/>
    <w:rsid w:val="00232E66"/>
    <w:rsid w:val="0023303B"/>
    <w:rsid w:val="002331CD"/>
    <w:rsid w:val="00233BB1"/>
    <w:rsid w:val="00233CC8"/>
    <w:rsid w:val="00234365"/>
    <w:rsid w:val="0023478F"/>
    <w:rsid w:val="00235150"/>
    <w:rsid w:val="00235954"/>
    <w:rsid w:val="00236031"/>
    <w:rsid w:val="0023671E"/>
    <w:rsid w:val="002367CA"/>
    <w:rsid w:val="00236D67"/>
    <w:rsid w:val="00236F18"/>
    <w:rsid w:val="00236FB3"/>
    <w:rsid w:val="0024002C"/>
    <w:rsid w:val="002407DC"/>
    <w:rsid w:val="00240BDE"/>
    <w:rsid w:val="00241685"/>
    <w:rsid w:val="002416B6"/>
    <w:rsid w:val="002416B8"/>
    <w:rsid w:val="0024177A"/>
    <w:rsid w:val="00241E93"/>
    <w:rsid w:val="0024243B"/>
    <w:rsid w:val="002424DD"/>
    <w:rsid w:val="002429A2"/>
    <w:rsid w:val="00242D36"/>
    <w:rsid w:val="00242FB0"/>
    <w:rsid w:val="0024319D"/>
    <w:rsid w:val="00243249"/>
    <w:rsid w:val="002438E4"/>
    <w:rsid w:val="0024397C"/>
    <w:rsid w:val="00243CBA"/>
    <w:rsid w:val="002441CC"/>
    <w:rsid w:val="00244378"/>
    <w:rsid w:val="002443CA"/>
    <w:rsid w:val="002446D9"/>
    <w:rsid w:val="00244C73"/>
    <w:rsid w:val="00244CD4"/>
    <w:rsid w:val="00244E9E"/>
    <w:rsid w:val="002457C2"/>
    <w:rsid w:val="00245BE3"/>
    <w:rsid w:val="00245CAD"/>
    <w:rsid w:val="00245D85"/>
    <w:rsid w:val="002461C2"/>
    <w:rsid w:val="00246710"/>
    <w:rsid w:val="0024698F"/>
    <w:rsid w:val="00246AA5"/>
    <w:rsid w:val="00246AD5"/>
    <w:rsid w:val="00246B5C"/>
    <w:rsid w:val="00250714"/>
    <w:rsid w:val="00250B0B"/>
    <w:rsid w:val="00250F93"/>
    <w:rsid w:val="00251B03"/>
    <w:rsid w:val="00251CE0"/>
    <w:rsid w:val="00252138"/>
    <w:rsid w:val="0025263F"/>
    <w:rsid w:val="00253428"/>
    <w:rsid w:val="0025347B"/>
    <w:rsid w:val="002539C6"/>
    <w:rsid w:val="00253A2A"/>
    <w:rsid w:val="00253E6E"/>
    <w:rsid w:val="00253FDF"/>
    <w:rsid w:val="002548FE"/>
    <w:rsid w:val="00254A3D"/>
    <w:rsid w:val="00254F8D"/>
    <w:rsid w:val="0025579D"/>
    <w:rsid w:val="00255E47"/>
    <w:rsid w:val="0025620C"/>
    <w:rsid w:val="002562C4"/>
    <w:rsid w:val="00256A68"/>
    <w:rsid w:val="00257238"/>
    <w:rsid w:val="00257420"/>
    <w:rsid w:val="00257969"/>
    <w:rsid w:val="002607B4"/>
    <w:rsid w:val="00260DDB"/>
    <w:rsid w:val="00261991"/>
    <w:rsid w:val="00261DAE"/>
    <w:rsid w:val="00262270"/>
    <w:rsid w:val="002623B6"/>
    <w:rsid w:val="0026353F"/>
    <w:rsid w:val="0026398D"/>
    <w:rsid w:val="002648E6"/>
    <w:rsid w:val="00264C04"/>
    <w:rsid w:val="00265002"/>
    <w:rsid w:val="00265514"/>
    <w:rsid w:val="002655D6"/>
    <w:rsid w:val="00265BF1"/>
    <w:rsid w:val="00266DF7"/>
    <w:rsid w:val="00267181"/>
    <w:rsid w:val="002673CB"/>
    <w:rsid w:val="00267A5E"/>
    <w:rsid w:val="00267B5B"/>
    <w:rsid w:val="00270E7A"/>
    <w:rsid w:val="00270E87"/>
    <w:rsid w:val="00270F46"/>
    <w:rsid w:val="002716D5"/>
    <w:rsid w:val="00271ADC"/>
    <w:rsid w:val="00271AF8"/>
    <w:rsid w:val="00271EAC"/>
    <w:rsid w:val="0027272F"/>
    <w:rsid w:val="002728F5"/>
    <w:rsid w:val="00272971"/>
    <w:rsid w:val="002731B3"/>
    <w:rsid w:val="002737FB"/>
    <w:rsid w:val="00273C1B"/>
    <w:rsid w:val="0027452C"/>
    <w:rsid w:val="002757D1"/>
    <w:rsid w:val="00275C92"/>
    <w:rsid w:val="00275D86"/>
    <w:rsid w:val="00275FD7"/>
    <w:rsid w:val="00276098"/>
    <w:rsid w:val="00276B43"/>
    <w:rsid w:val="00276E8D"/>
    <w:rsid w:val="00277194"/>
    <w:rsid w:val="002800D4"/>
    <w:rsid w:val="00280B60"/>
    <w:rsid w:val="00280DE9"/>
    <w:rsid w:val="0028134D"/>
    <w:rsid w:val="00282209"/>
    <w:rsid w:val="002828E3"/>
    <w:rsid w:val="00282EB3"/>
    <w:rsid w:val="00283478"/>
    <w:rsid w:val="002835A1"/>
    <w:rsid w:val="00284372"/>
    <w:rsid w:val="00284D10"/>
    <w:rsid w:val="00285BAF"/>
    <w:rsid w:val="0028699B"/>
    <w:rsid w:val="00286C21"/>
    <w:rsid w:val="00290078"/>
    <w:rsid w:val="00290165"/>
    <w:rsid w:val="00290B72"/>
    <w:rsid w:val="00290BEB"/>
    <w:rsid w:val="0029128A"/>
    <w:rsid w:val="00291354"/>
    <w:rsid w:val="00291FF4"/>
    <w:rsid w:val="002924A4"/>
    <w:rsid w:val="002928C8"/>
    <w:rsid w:val="0029315F"/>
    <w:rsid w:val="0029320D"/>
    <w:rsid w:val="0029330E"/>
    <w:rsid w:val="00293780"/>
    <w:rsid w:val="00293E41"/>
    <w:rsid w:val="0029526B"/>
    <w:rsid w:val="0029601E"/>
    <w:rsid w:val="002962E3"/>
    <w:rsid w:val="002965BD"/>
    <w:rsid w:val="00296A5E"/>
    <w:rsid w:val="00296FEE"/>
    <w:rsid w:val="002970BB"/>
    <w:rsid w:val="0029728E"/>
    <w:rsid w:val="002979E7"/>
    <w:rsid w:val="00297C55"/>
    <w:rsid w:val="002A048F"/>
    <w:rsid w:val="002A0503"/>
    <w:rsid w:val="002A162A"/>
    <w:rsid w:val="002A1653"/>
    <w:rsid w:val="002A18AE"/>
    <w:rsid w:val="002A1D09"/>
    <w:rsid w:val="002A1D9F"/>
    <w:rsid w:val="002A23C2"/>
    <w:rsid w:val="002A2BE8"/>
    <w:rsid w:val="002A2D32"/>
    <w:rsid w:val="002A2F57"/>
    <w:rsid w:val="002A2FD7"/>
    <w:rsid w:val="002A363E"/>
    <w:rsid w:val="002A3C48"/>
    <w:rsid w:val="002A3EA7"/>
    <w:rsid w:val="002A4872"/>
    <w:rsid w:val="002A4A04"/>
    <w:rsid w:val="002A504F"/>
    <w:rsid w:val="002A5992"/>
    <w:rsid w:val="002A615A"/>
    <w:rsid w:val="002A63D5"/>
    <w:rsid w:val="002A6DB1"/>
    <w:rsid w:val="002A6E42"/>
    <w:rsid w:val="002A6F20"/>
    <w:rsid w:val="002A7568"/>
    <w:rsid w:val="002A7C81"/>
    <w:rsid w:val="002A7FFB"/>
    <w:rsid w:val="002B0C65"/>
    <w:rsid w:val="002B10C7"/>
    <w:rsid w:val="002B129C"/>
    <w:rsid w:val="002B14D7"/>
    <w:rsid w:val="002B1813"/>
    <w:rsid w:val="002B1A14"/>
    <w:rsid w:val="002B1C88"/>
    <w:rsid w:val="002B2159"/>
    <w:rsid w:val="002B2A8E"/>
    <w:rsid w:val="002B307C"/>
    <w:rsid w:val="002B308B"/>
    <w:rsid w:val="002B30CC"/>
    <w:rsid w:val="002B311D"/>
    <w:rsid w:val="002B3CAB"/>
    <w:rsid w:val="002B3D0F"/>
    <w:rsid w:val="002B41D8"/>
    <w:rsid w:val="002B456B"/>
    <w:rsid w:val="002B4A97"/>
    <w:rsid w:val="002B5562"/>
    <w:rsid w:val="002B599A"/>
    <w:rsid w:val="002B59CE"/>
    <w:rsid w:val="002B7235"/>
    <w:rsid w:val="002B784C"/>
    <w:rsid w:val="002B7CAB"/>
    <w:rsid w:val="002C04B8"/>
    <w:rsid w:val="002C06AC"/>
    <w:rsid w:val="002C10E2"/>
    <w:rsid w:val="002C1183"/>
    <w:rsid w:val="002C1488"/>
    <w:rsid w:val="002C16A8"/>
    <w:rsid w:val="002C18DC"/>
    <w:rsid w:val="002C1D61"/>
    <w:rsid w:val="002C2110"/>
    <w:rsid w:val="002C3248"/>
    <w:rsid w:val="002C3B99"/>
    <w:rsid w:val="002C402D"/>
    <w:rsid w:val="002C40E9"/>
    <w:rsid w:val="002C4AD6"/>
    <w:rsid w:val="002C5319"/>
    <w:rsid w:val="002C54CD"/>
    <w:rsid w:val="002C5811"/>
    <w:rsid w:val="002C58CA"/>
    <w:rsid w:val="002C6029"/>
    <w:rsid w:val="002C61A5"/>
    <w:rsid w:val="002C6686"/>
    <w:rsid w:val="002C6EF0"/>
    <w:rsid w:val="002C7E23"/>
    <w:rsid w:val="002C7E74"/>
    <w:rsid w:val="002D01FB"/>
    <w:rsid w:val="002D02C8"/>
    <w:rsid w:val="002D08BD"/>
    <w:rsid w:val="002D15D1"/>
    <w:rsid w:val="002D1CDC"/>
    <w:rsid w:val="002D24DE"/>
    <w:rsid w:val="002D3029"/>
    <w:rsid w:val="002D3778"/>
    <w:rsid w:val="002D3917"/>
    <w:rsid w:val="002D39DF"/>
    <w:rsid w:val="002D4490"/>
    <w:rsid w:val="002D4A2F"/>
    <w:rsid w:val="002D51F3"/>
    <w:rsid w:val="002D551A"/>
    <w:rsid w:val="002D59CD"/>
    <w:rsid w:val="002D5B9E"/>
    <w:rsid w:val="002D60F5"/>
    <w:rsid w:val="002D65AA"/>
    <w:rsid w:val="002D6AE1"/>
    <w:rsid w:val="002D6BAD"/>
    <w:rsid w:val="002D6E84"/>
    <w:rsid w:val="002D764F"/>
    <w:rsid w:val="002D799B"/>
    <w:rsid w:val="002E08A3"/>
    <w:rsid w:val="002E1365"/>
    <w:rsid w:val="002E1A4F"/>
    <w:rsid w:val="002E1B2F"/>
    <w:rsid w:val="002E290A"/>
    <w:rsid w:val="002E2D0B"/>
    <w:rsid w:val="002E324C"/>
    <w:rsid w:val="002E34BA"/>
    <w:rsid w:val="002E3915"/>
    <w:rsid w:val="002E3D6E"/>
    <w:rsid w:val="002E488F"/>
    <w:rsid w:val="002E4932"/>
    <w:rsid w:val="002E5720"/>
    <w:rsid w:val="002E58AE"/>
    <w:rsid w:val="002E5A04"/>
    <w:rsid w:val="002E6098"/>
    <w:rsid w:val="002E6A6C"/>
    <w:rsid w:val="002E6A70"/>
    <w:rsid w:val="002E76D0"/>
    <w:rsid w:val="002E7FB3"/>
    <w:rsid w:val="002F08D9"/>
    <w:rsid w:val="002F0C0E"/>
    <w:rsid w:val="002F0D74"/>
    <w:rsid w:val="002F106D"/>
    <w:rsid w:val="002F1604"/>
    <w:rsid w:val="002F1CE4"/>
    <w:rsid w:val="002F3452"/>
    <w:rsid w:val="002F3B83"/>
    <w:rsid w:val="002F405A"/>
    <w:rsid w:val="002F4278"/>
    <w:rsid w:val="002F5018"/>
    <w:rsid w:val="002F5B34"/>
    <w:rsid w:val="002F5FE3"/>
    <w:rsid w:val="002F676B"/>
    <w:rsid w:val="002F6BA7"/>
    <w:rsid w:val="002F6BC5"/>
    <w:rsid w:val="002F6D44"/>
    <w:rsid w:val="002F705E"/>
    <w:rsid w:val="002F72C3"/>
    <w:rsid w:val="002F76C8"/>
    <w:rsid w:val="002F7BE6"/>
    <w:rsid w:val="002F7F92"/>
    <w:rsid w:val="00300694"/>
    <w:rsid w:val="00300F91"/>
    <w:rsid w:val="00301930"/>
    <w:rsid w:val="003019D7"/>
    <w:rsid w:val="003029BC"/>
    <w:rsid w:val="003034EC"/>
    <w:rsid w:val="00303B41"/>
    <w:rsid w:val="003051B3"/>
    <w:rsid w:val="00305A43"/>
    <w:rsid w:val="00305AC8"/>
    <w:rsid w:val="0030639D"/>
    <w:rsid w:val="00306632"/>
    <w:rsid w:val="003069D1"/>
    <w:rsid w:val="00307250"/>
    <w:rsid w:val="0030774F"/>
    <w:rsid w:val="00307982"/>
    <w:rsid w:val="00307BED"/>
    <w:rsid w:val="00310687"/>
    <w:rsid w:val="00310721"/>
    <w:rsid w:val="00310756"/>
    <w:rsid w:val="00310829"/>
    <w:rsid w:val="00310CF2"/>
    <w:rsid w:val="00310D4F"/>
    <w:rsid w:val="00310E40"/>
    <w:rsid w:val="00311051"/>
    <w:rsid w:val="003114FC"/>
    <w:rsid w:val="00311B8C"/>
    <w:rsid w:val="00311C1A"/>
    <w:rsid w:val="00311E12"/>
    <w:rsid w:val="00311E22"/>
    <w:rsid w:val="0031205B"/>
    <w:rsid w:val="0031220F"/>
    <w:rsid w:val="00312DB7"/>
    <w:rsid w:val="00312F2C"/>
    <w:rsid w:val="003135A3"/>
    <w:rsid w:val="00313BD0"/>
    <w:rsid w:val="00313C45"/>
    <w:rsid w:val="00313EF1"/>
    <w:rsid w:val="0031438E"/>
    <w:rsid w:val="00314BCD"/>
    <w:rsid w:val="00314CC6"/>
    <w:rsid w:val="00315530"/>
    <w:rsid w:val="00315737"/>
    <w:rsid w:val="00315741"/>
    <w:rsid w:val="003168DF"/>
    <w:rsid w:val="00316C28"/>
    <w:rsid w:val="0031781C"/>
    <w:rsid w:val="0031784E"/>
    <w:rsid w:val="00317E0F"/>
    <w:rsid w:val="003226E4"/>
    <w:rsid w:val="00323740"/>
    <w:rsid w:val="00323A98"/>
    <w:rsid w:val="00323F94"/>
    <w:rsid w:val="00324325"/>
    <w:rsid w:val="003243A7"/>
    <w:rsid w:val="0032467A"/>
    <w:rsid w:val="00325C6F"/>
    <w:rsid w:val="00325ECF"/>
    <w:rsid w:val="00326555"/>
    <w:rsid w:val="003267F5"/>
    <w:rsid w:val="00326864"/>
    <w:rsid w:val="00326DD4"/>
    <w:rsid w:val="00326FE9"/>
    <w:rsid w:val="003278D2"/>
    <w:rsid w:val="00330857"/>
    <w:rsid w:val="00331389"/>
    <w:rsid w:val="00332096"/>
    <w:rsid w:val="003327CD"/>
    <w:rsid w:val="003329DC"/>
    <w:rsid w:val="0033336F"/>
    <w:rsid w:val="00333A23"/>
    <w:rsid w:val="00333AA8"/>
    <w:rsid w:val="00333CE6"/>
    <w:rsid w:val="00333D2D"/>
    <w:rsid w:val="00333F8F"/>
    <w:rsid w:val="0033419D"/>
    <w:rsid w:val="00334203"/>
    <w:rsid w:val="00334970"/>
    <w:rsid w:val="00335155"/>
    <w:rsid w:val="0033564A"/>
    <w:rsid w:val="00335EAF"/>
    <w:rsid w:val="00336690"/>
    <w:rsid w:val="0033677A"/>
    <w:rsid w:val="00337050"/>
    <w:rsid w:val="003406FA"/>
    <w:rsid w:val="0034103D"/>
    <w:rsid w:val="00341B0C"/>
    <w:rsid w:val="0034349F"/>
    <w:rsid w:val="00343B03"/>
    <w:rsid w:val="00343C9E"/>
    <w:rsid w:val="003441D8"/>
    <w:rsid w:val="003453B5"/>
    <w:rsid w:val="00345C1F"/>
    <w:rsid w:val="00345F28"/>
    <w:rsid w:val="00346D17"/>
    <w:rsid w:val="00346EBC"/>
    <w:rsid w:val="00346EDA"/>
    <w:rsid w:val="00347000"/>
    <w:rsid w:val="00347346"/>
    <w:rsid w:val="00347600"/>
    <w:rsid w:val="00347EBF"/>
    <w:rsid w:val="003507C4"/>
    <w:rsid w:val="00351254"/>
    <w:rsid w:val="00351480"/>
    <w:rsid w:val="003518F1"/>
    <w:rsid w:val="00351CA4"/>
    <w:rsid w:val="0035251F"/>
    <w:rsid w:val="0035286D"/>
    <w:rsid w:val="00352B02"/>
    <w:rsid w:val="003537BC"/>
    <w:rsid w:val="00353A2D"/>
    <w:rsid w:val="00353EF1"/>
    <w:rsid w:val="00353F5B"/>
    <w:rsid w:val="00354102"/>
    <w:rsid w:val="003542D1"/>
    <w:rsid w:val="00354327"/>
    <w:rsid w:val="0035457F"/>
    <w:rsid w:val="003546A7"/>
    <w:rsid w:val="00354791"/>
    <w:rsid w:val="00354D06"/>
    <w:rsid w:val="00354EC6"/>
    <w:rsid w:val="00354FE9"/>
    <w:rsid w:val="0035599C"/>
    <w:rsid w:val="00355B08"/>
    <w:rsid w:val="0035674A"/>
    <w:rsid w:val="003606C4"/>
    <w:rsid w:val="0036108C"/>
    <w:rsid w:val="003614C0"/>
    <w:rsid w:val="003622D0"/>
    <w:rsid w:val="003627A6"/>
    <w:rsid w:val="00362C27"/>
    <w:rsid w:val="00362C8C"/>
    <w:rsid w:val="00362C9E"/>
    <w:rsid w:val="003630BB"/>
    <w:rsid w:val="00363112"/>
    <w:rsid w:val="00363D40"/>
    <w:rsid w:val="003641DC"/>
    <w:rsid w:val="00365133"/>
    <w:rsid w:val="00366932"/>
    <w:rsid w:val="00367101"/>
    <w:rsid w:val="00367235"/>
    <w:rsid w:val="003672C2"/>
    <w:rsid w:val="003675C5"/>
    <w:rsid w:val="0037075B"/>
    <w:rsid w:val="00370B75"/>
    <w:rsid w:val="00371794"/>
    <w:rsid w:val="003718E8"/>
    <w:rsid w:val="003723D2"/>
    <w:rsid w:val="003724EB"/>
    <w:rsid w:val="00373324"/>
    <w:rsid w:val="00373996"/>
    <w:rsid w:val="00373B3C"/>
    <w:rsid w:val="003753CA"/>
    <w:rsid w:val="00375B70"/>
    <w:rsid w:val="00375CA9"/>
    <w:rsid w:val="00376529"/>
    <w:rsid w:val="003765D8"/>
    <w:rsid w:val="00376883"/>
    <w:rsid w:val="00376E3D"/>
    <w:rsid w:val="0037722E"/>
    <w:rsid w:val="00377D8A"/>
    <w:rsid w:val="00380516"/>
    <w:rsid w:val="0038093E"/>
    <w:rsid w:val="00380FE7"/>
    <w:rsid w:val="003812B6"/>
    <w:rsid w:val="003812FA"/>
    <w:rsid w:val="0038144B"/>
    <w:rsid w:val="003817F6"/>
    <w:rsid w:val="00381C0A"/>
    <w:rsid w:val="0038235E"/>
    <w:rsid w:val="00382DDD"/>
    <w:rsid w:val="00383307"/>
    <w:rsid w:val="00383616"/>
    <w:rsid w:val="00383803"/>
    <w:rsid w:val="00383B98"/>
    <w:rsid w:val="00384482"/>
    <w:rsid w:val="00384929"/>
    <w:rsid w:val="00384975"/>
    <w:rsid w:val="00384ED1"/>
    <w:rsid w:val="00385139"/>
    <w:rsid w:val="003854BD"/>
    <w:rsid w:val="00386111"/>
    <w:rsid w:val="0038656B"/>
    <w:rsid w:val="00386B5C"/>
    <w:rsid w:val="00386E20"/>
    <w:rsid w:val="00390859"/>
    <w:rsid w:val="00391E92"/>
    <w:rsid w:val="00391ED5"/>
    <w:rsid w:val="00391F1B"/>
    <w:rsid w:val="00392D9C"/>
    <w:rsid w:val="00392E1A"/>
    <w:rsid w:val="003930A5"/>
    <w:rsid w:val="0039419F"/>
    <w:rsid w:val="003948F0"/>
    <w:rsid w:val="00394BDD"/>
    <w:rsid w:val="00395483"/>
    <w:rsid w:val="00395EA4"/>
    <w:rsid w:val="00396A5E"/>
    <w:rsid w:val="00396BD4"/>
    <w:rsid w:val="003973DA"/>
    <w:rsid w:val="00397C50"/>
    <w:rsid w:val="00397DC0"/>
    <w:rsid w:val="00397F84"/>
    <w:rsid w:val="003A0FB4"/>
    <w:rsid w:val="003A183E"/>
    <w:rsid w:val="003A184A"/>
    <w:rsid w:val="003A2441"/>
    <w:rsid w:val="003A24D6"/>
    <w:rsid w:val="003A2D5E"/>
    <w:rsid w:val="003A3B19"/>
    <w:rsid w:val="003A4040"/>
    <w:rsid w:val="003A4B97"/>
    <w:rsid w:val="003A5182"/>
    <w:rsid w:val="003A5417"/>
    <w:rsid w:val="003A58BC"/>
    <w:rsid w:val="003A6006"/>
    <w:rsid w:val="003A68F0"/>
    <w:rsid w:val="003A711F"/>
    <w:rsid w:val="003A7B93"/>
    <w:rsid w:val="003A7C17"/>
    <w:rsid w:val="003B0A15"/>
    <w:rsid w:val="003B0FC2"/>
    <w:rsid w:val="003B14C7"/>
    <w:rsid w:val="003B17FB"/>
    <w:rsid w:val="003B198B"/>
    <w:rsid w:val="003B1AA7"/>
    <w:rsid w:val="003B1DE0"/>
    <w:rsid w:val="003B1EFB"/>
    <w:rsid w:val="003B2358"/>
    <w:rsid w:val="003B29A0"/>
    <w:rsid w:val="003B2A7B"/>
    <w:rsid w:val="003B2B7A"/>
    <w:rsid w:val="003B2CF3"/>
    <w:rsid w:val="003B2D0E"/>
    <w:rsid w:val="003B3AA2"/>
    <w:rsid w:val="003B3C7E"/>
    <w:rsid w:val="003B3F29"/>
    <w:rsid w:val="003B4128"/>
    <w:rsid w:val="003B41C1"/>
    <w:rsid w:val="003B4379"/>
    <w:rsid w:val="003B4AFF"/>
    <w:rsid w:val="003B4C4B"/>
    <w:rsid w:val="003B4E1F"/>
    <w:rsid w:val="003B4EF7"/>
    <w:rsid w:val="003B528B"/>
    <w:rsid w:val="003B5966"/>
    <w:rsid w:val="003B5B45"/>
    <w:rsid w:val="003B60EB"/>
    <w:rsid w:val="003B65D8"/>
    <w:rsid w:val="003B6AD4"/>
    <w:rsid w:val="003B7091"/>
    <w:rsid w:val="003B74F3"/>
    <w:rsid w:val="003B7588"/>
    <w:rsid w:val="003B7E7F"/>
    <w:rsid w:val="003B7EC0"/>
    <w:rsid w:val="003C01CF"/>
    <w:rsid w:val="003C0958"/>
    <w:rsid w:val="003C0F72"/>
    <w:rsid w:val="003C1404"/>
    <w:rsid w:val="003C15ED"/>
    <w:rsid w:val="003C160A"/>
    <w:rsid w:val="003C19F7"/>
    <w:rsid w:val="003C1FD6"/>
    <w:rsid w:val="003C2949"/>
    <w:rsid w:val="003C2C6F"/>
    <w:rsid w:val="003C2CC5"/>
    <w:rsid w:val="003C2DC6"/>
    <w:rsid w:val="003C3516"/>
    <w:rsid w:val="003C3C8C"/>
    <w:rsid w:val="003C404A"/>
    <w:rsid w:val="003C50D3"/>
    <w:rsid w:val="003C52BC"/>
    <w:rsid w:val="003C5667"/>
    <w:rsid w:val="003C5676"/>
    <w:rsid w:val="003C5844"/>
    <w:rsid w:val="003C59CD"/>
    <w:rsid w:val="003C6078"/>
    <w:rsid w:val="003C6984"/>
    <w:rsid w:val="003C7643"/>
    <w:rsid w:val="003C7ADA"/>
    <w:rsid w:val="003C7D5B"/>
    <w:rsid w:val="003C7F0A"/>
    <w:rsid w:val="003D0AE0"/>
    <w:rsid w:val="003D1436"/>
    <w:rsid w:val="003D1877"/>
    <w:rsid w:val="003D1D13"/>
    <w:rsid w:val="003D2009"/>
    <w:rsid w:val="003D2BCB"/>
    <w:rsid w:val="003D2D36"/>
    <w:rsid w:val="003D2E68"/>
    <w:rsid w:val="003D317C"/>
    <w:rsid w:val="003D36FA"/>
    <w:rsid w:val="003D411B"/>
    <w:rsid w:val="003D439C"/>
    <w:rsid w:val="003D47C0"/>
    <w:rsid w:val="003D48EB"/>
    <w:rsid w:val="003D4E2D"/>
    <w:rsid w:val="003D5305"/>
    <w:rsid w:val="003D5654"/>
    <w:rsid w:val="003D5A43"/>
    <w:rsid w:val="003D631F"/>
    <w:rsid w:val="003D6CC4"/>
    <w:rsid w:val="003D70B8"/>
    <w:rsid w:val="003D71A1"/>
    <w:rsid w:val="003D71EE"/>
    <w:rsid w:val="003D7550"/>
    <w:rsid w:val="003D7738"/>
    <w:rsid w:val="003D7A6A"/>
    <w:rsid w:val="003D7BE0"/>
    <w:rsid w:val="003E0C68"/>
    <w:rsid w:val="003E0ED1"/>
    <w:rsid w:val="003E1267"/>
    <w:rsid w:val="003E12C1"/>
    <w:rsid w:val="003E17B5"/>
    <w:rsid w:val="003E1CE0"/>
    <w:rsid w:val="003E26C1"/>
    <w:rsid w:val="003E2E30"/>
    <w:rsid w:val="003E3043"/>
    <w:rsid w:val="003E35F3"/>
    <w:rsid w:val="003E3844"/>
    <w:rsid w:val="003E3EC5"/>
    <w:rsid w:val="003E40AA"/>
    <w:rsid w:val="003E42DB"/>
    <w:rsid w:val="003E4460"/>
    <w:rsid w:val="003E4690"/>
    <w:rsid w:val="003E544D"/>
    <w:rsid w:val="003E5549"/>
    <w:rsid w:val="003E5BEE"/>
    <w:rsid w:val="003E5CF9"/>
    <w:rsid w:val="003E5FC2"/>
    <w:rsid w:val="003E601C"/>
    <w:rsid w:val="003E6146"/>
    <w:rsid w:val="003E63CC"/>
    <w:rsid w:val="003E7171"/>
    <w:rsid w:val="003E72E6"/>
    <w:rsid w:val="003E7753"/>
    <w:rsid w:val="003E77AE"/>
    <w:rsid w:val="003E79CF"/>
    <w:rsid w:val="003F0DEC"/>
    <w:rsid w:val="003F1180"/>
    <w:rsid w:val="003F1722"/>
    <w:rsid w:val="003F1790"/>
    <w:rsid w:val="003F1861"/>
    <w:rsid w:val="003F18FA"/>
    <w:rsid w:val="003F1B20"/>
    <w:rsid w:val="003F1B38"/>
    <w:rsid w:val="003F1E1F"/>
    <w:rsid w:val="003F1F2E"/>
    <w:rsid w:val="003F270D"/>
    <w:rsid w:val="003F2DB4"/>
    <w:rsid w:val="003F322F"/>
    <w:rsid w:val="003F3E3E"/>
    <w:rsid w:val="003F428C"/>
    <w:rsid w:val="003F4920"/>
    <w:rsid w:val="003F4EC0"/>
    <w:rsid w:val="003F50C5"/>
    <w:rsid w:val="003F50FE"/>
    <w:rsid w:val="003F5422"/>
    <w:rsid w:val="003F553A"/>
    <w:rsid w:val="003F6797"/>
    <w:rsid w:val="003F683A"/>
    <w:rsid w:val="003F6F40"/>
    <w:rsid w:val="003F75BB"/>
    <w:rsid w:val="00400233"/>
    <w:rsid w:val="004002ED"/>
    <w:rsid w:val="00400A92"/>
    <w:rsid w:val="00400ECD"/>
    <w:rsid w:val="00400F3C"/>
    <w:rsid w:val="004011FC"/>
    <w:rsid w:val="004012EF"/>
    <w:rsid w:val="00401368"/>
    <w:rsid w:val="00402782"/>
    <w:rsid w:val="00402B3E"/>
    <w:rsid w:val="00403048"/>
    <w:rsid w:val="004032E2"/>
    <w:rsid w:val="0040359A"/>
    <w:rsid w:val="00403FA7"/>
    <w:rsid w:val="004042BE"/>
    <w:rsid w:val="00404605"/>
    <w:rsid w:val="00406499"/>
    <w:rsid w:val="004072F7"/>
    <w:rsid w:val="004074A6"/>
    <w:rsid w:val="004075D3"/>
    <w:rsid w:val="004106DC"/>
    <w:rsid w:val="00410C3B"/>
    <w:rsid w:val="00410D46"/>
    <w:rsid w:val="00410DD1"/>
    <w:rsid w:val="0041120C"/>
    <w:rsid w:val="004116F5"/>
    <w:rsid w:val="00411AE9"/>
    <w:rsid w:val="00411CDE"/>
    <w:rsid w:val="00411D08"/>
    <w:rsid w:val="004121CE"/>
    <w:rsid w:val="0041256E"/>
    <w:rsid w:val="004128EB"/>
    <w:rsid w:val="00412D3F"/>
    <w:rsid w:val="0041337C"/>
    <w:rsid w:val="004134FE"/>
    <w:rsid w:val="00413C76"/>
    <w:rsid w:val="00414FE8"/>
    <w:rsid w:val="00415477"/>
    <w:rsid w:val="0041570E"/>
    <w:rsid w:val="004158C2"/>
    <w:rsid w:val="004171D8"/>
    <w:rsid w:val="00417748"/>
    <w:rsid w:val="0041787A"/>
    <w:rsid w:val="0042007C"/>
    <w:rsid w:val="00420D70"/>
    <w:rsid w:val="00421275"/>
    <w:rsid w:val="004217D9"/>
    <w:rsid w:val="00421F4C"/>
    <w:rsid w:val="00422831"/>
    <w:rsid w:val="004229AB"/>
    <w:rsid w:val="004229E3"/>
    <w:rsid w:val="0042360A"/>
    <w:rsid w:val="00423714"/>
    <w:rsid w:val="0042373D"/>
    <w:rsid w:val="004241B9"/>
    <w:rsid w:val="0042447D"/>
    <w:rsid w:val="00424D20"/>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A27"/>
    <w:rsid w:val="00430D09"/>
    <w:rsid w:val="00430FBA"/>
    <w:rsid w:val="00431E3F"/>
    <w:rsid w:val="00431F70"/>
    <w:rsid w:val="0043288D"/>
    <w:rsid w:val="00432B88"/>
    <w:rsid w:val="00433786"/>
    <w:rsid w:val="00433DC1"/>
    <w:rsid w:val="004348FE"/>
    <w:rsid w:val="00434F89"/>
    <w:rsid w:val="00436365"/>
    <w:rsid w:val="00436A91"/>
    <w:rsid w:val="00436FDB"/>
    <w:rsid w:val="00437197"/>
    <w:rsid w:val="00437321"/>
    <w:rsid w:val="00437D89"/>
    <w:rsid w:val="00437DAD"/>
    <w:rsid w:val="00440113"/>
    <w:rsid w:val="0044046B"/>
    <w:rsid w:val="00440D37"/>
    <w:rsid w:val="0044123C"/>
    <w:rsid w:val="0044152E"/>
    <w:rsid w:val="00441DDE"/>
    <w:rsid w:val="004423B8"/>
    <w:rsid w:val="004425C0"/>
    <w:rsid w:val="004425DB"/>
    <w:rsid w:val="00442763"/>
    <w:rsid w:val="004427E3"/>
    <w:rsid w:val="00442AAE"/>
    <w:rsid w:val="00442CF4"/>
    <w:rsid w:val="00443324"/>
    <w:rsid w:val="0044368B"/>
    <w:rsid w:val="00443D76"/>
    <w:rsid w:val="00444EA8"/>
    <w:rsid w:val="00445D15"/>
    <w:rsid w:val="00445E19"/>
    <w:rsid w:val="00446382"/>
    <w:rsid w:val="004467B9"/>
    <w:rsid w:val="00446AFB"/>
    <w:rsid w:val="00447881"/>
    <w:rsid w:val="0044789C"/>
    <w:rsid w:val="004505BE"/>
    <w:rsid w:val="00450979"/>
    <w:rsid w:val="0045119D"/>
    <w:rsid w:val="00451933"/>
    <w:rsid w:val="004521C4"/>
    <w:rsid w:val="00452219"/>
    <w:rsid w:val="0045228D"/>
    <w:rsid w:val="004525FD"/>
    <w:rsid w:val="00452664"/>
    <w:rsid w:val="00452DF3"/>
    <w:rsid w:val="0045346C"/>
    <w:rsid w:val="004541F6"/>
    <w:rsid w:val="00454C8A"/>
    <w:rsid w:val="00454CAA"/>
    <w:rsid w:val="00455466"/>
    <w:rsid w:val="004555CA"/>
    <w:rsid w:val="004560B4"/>
    <w:rsid w:val="00456CE3"/>
    <w:rsid w:val="00457171"/>
    <w:rsid w:val="004571F9"/>
    <w:rsid w:val="004573FE"/>
    <w:rsid w:val="004601A7"/>
    <w:rsid w:val="004607F3"/>
    <w:rsid w:val="00460911"/>
    <w:rsid w:val="0046157C"/>
    <w:rsid w:val="00461D81"/>
    <w:rsid w:val="00461EF6"/>
    <w:rsid w:val="00461FA0"/>
    <w:rsid w:val="00462164"/>
    <w:rsid w:val="0046270F"/>
    <w:rsid w:val="00463145"/>
    <w:rsid w:val="004632E7"/>
    <w:rsid w:val="0046336C"/>
    <w:rsid w:val="00463437"/>
    <w:rsid w:val="00463B28"/>
    <w:rsid w:val="0046400E"/>
    <w:rsid w:val="00464183"/>
    <w:rsid w:val="00464FE4"/>
    <w:rsid w:val="004657C4"/>
    <w:rsid w:val="00465A0E"/>
    <w:rsid w:val="00465ECE"/>
    <w:rsid w:val="00466013"/>
    <w:rsid w:val="004660CD"/>
    <w:rsid w:val="00467234"/>
    <w:rsid w:val="00467448"/>
    <w:rsid w:val="00467F1D"/>
    <w:rsid w:val="00470587"/>
    <w:rsid w:val="00470D65"/>
    <w:rsid w:val="00471016"/>
    <w:rsid w:val="00471215"/>
    <w:rsid w:val="00471AAC"/>
    <w:rsid w:val="004726B9"/>
    <w:rsid w:val="00472BC4"/>
    <w:rsid w:val="0047343A"/>
    <w:rsid w:val="0047345C"/>
    <w:rsid w:val="0047375E"/>
    <w:rsid w:val="00473992"/>
    <w:rsid w:val="00474718"/>
    <w:rsid w:val="00474E41"/>
    <w:rsid w:val="0047567C"/>
    <w:rsid w:val="004758EC"/>
    <w:rsid w:val="00475C4E"/>
    <w:rsid w:val="00475C62"/>
    <w:rsid w:val="00475F3B"/>
    <w:rsid w:val="00475FCE"/>
    <w:rsid w:val="00475FED"/>
    <w:rsid w:val="004768BE"/>
    <w:rsid w:val="0047697A"/>
    <w:rsid w:val="00477839"/>
    <w:rsid w:val="0048002F"/>
    <w:rsid w:val="00480643"/>
    <w:rsid w:val="00481694"/>
    <w:rsid w:val="0048207B"/>
    <w:rsid w:val="00482413"/>
    <w:rsid w:val="00482CC4"/>
    <w:rsid w:val="0048388A"/>
    <w:rsid w:val="00483907"/>
    <w:rsid w:val="00483B9B"/>
    <w:rsid w:val="00483CB7"/>
    <w:rsid w:val="00483CE6"/>
    <w:rsid w:val="00484D93"/>
    <w:rsid w:val="00486851"/>
    <w:rsid w:val="00486A18"/>
    <w:rsid w:val="00486B42"/>
    <w:rsid w:val="00486B8E"/>
    <w:rsid w:val="00486E6E"/>
    <w:rsid w:val="00487A57"/>
    <w:rsid w:val="00487C3D"/>
    <w:rsid w:val="00490389"/>
    <w:rsid w:val="00490A82"/>
    <w:rsid w:val="00490DD4"/>
    <w:rsid w:val="00490E44"/>
    <w:rsid w:val="00490FC5"/>
    <w:rsid w:val="00491335"/>
    <w:rsid w:val="00491441"/>
    <w:rsid w:val="00491703"/>
    <w:rsid w:val="004918DA"/>
    <w:rsid w:val="004921F0"/>
    <w:rsid w:val="004924AE"/>
    <w:rsid w:val="00492C1B"/>
    <w:rsid w:val="004937F2"/>
    <w:rsid w:val="00493D6C"/>
    <w:rsid w:val="004940B5"/>
    <w:rsid w:val="00494C6C"/>
    <w:rsid w:val="0049538F"/>
    <w:rsid w:val="004953A4"/>
    <w:rsid w:val="00495DBD"/>
    <w:rsid w:val="0049617C"/>
    <w:rsid w:val="004961D3"/>
    <w:rsid w:val="004967D1"/>
    <w:rsid w:val="00497CE9"/>
    <w:rsid w:val="00497E69"/>
    <w:rsid w:val="004A0215"/>
    <w:rsid w:val="004A02A1"/>
    <w:rsid w:val="004A03A5"/>
    <w:rsid w:val="004A041D"/>
    <w:rsid w:val="004A1834"/>
    <w:rsid w:val="004A25E8"/>
    <w:rsid w:val="004A2B5E"/>
    <w:rsid w:val="004A2B71"/>
    <w:rsid w:val="004A3123"/>
    <w:rsid w:val="004A3385"/>
    <w:rsid w:val="004A3BA4"/>
    <w:rsid w:val="004A42CE"/>
    <w:rsid w:val="004A497A"/>
    <w:rsid w:val="004A49B8"/>
    <w:rsid w:val="004A4D8F"/>
    <w:rsid w:val="004A5C58"/>
    <w:rsid w:val="004A6359"/>
    <w:rsid w:val="004A7CE5"/>
    <w:rsid w:val="004A7D30"/>
    <w:rsid w:val="004B05CA"/>
    <w:rsid w:val="004B0610"/>
    <w:rsid w:val="004B095F"/>
    <w:rsid w:val="004B09B2"/>
    <w:rsid w:val="004B2144"/>
    <w:rsid w:val="004B266E"/>
    <w:rsid w:val="004B2E48"/>
    <w:rsid w:val="004B3A81"/>
    <w:rsid w:val="004B3CCD"/>
    <w:rsid w:val="004B3DA7"/>
    <w:rsid w:val="004B3F24"/>
    <w:rsid w:val="004B43BF"/>
    <w:rsid w:val="004B4528"/>
    <w:rsid w:val="004B4D4F"/>
    <w:rsid w:val="004B4E77"/>
    <w:rsid w:val="004B5ADB"/>
    <w:rsid w:val="004B5C52"/>
    <w:rsid w:val="004B5E3A"/>
    <w:rsid w:val="004B5EAE"/>
    <w:rsid w:val="004B6476"/>
    <w:rsid w:val="004B65FF"/>
    <w:rsid w:val="004B69AE"/>
    <w:rsid w:val="004B79BB"/>
    <w:rsid w:val="004B7FBD"/>
    <w:rsid w:val="004C01E9"/>
    <w:rsid w:val="004C09D7"/>
    <w:rsid w:val="004C0A4E"/>
    <w:rsid w:val="004C0B19"/>
    <w:rsid w:val="004C0D18"/>
    <w:rsid w:val="004C117C"/>
    <w:rsid w:val="004C1871"/>
    <w:rsid w:val="004C18F6"/>
    <w:rsid w:val="004C1D42"/>
    <w:rsid w:val="004C2056"/>
    <w:rsid w:val="004C24B1"/>
    <w:rsid w:val="004C3B70"/>
    <w:rsid w:val="004C452D"/>
    <w:rsid w:val="004C4B3D"/>
    <w:rsid w:val="004C4F1B"/>
    <w:rsid w:val="004C526E"/>
    <w:rsid w:val="004C5BA6"/>
    <w:rsid w:val="004C5E75"/>
    <w:rsid w:val="004C5F2D"/>
    <w:rsid w:val="004C69A5"/>
    <w:rsid w:val="004C6D05"/>
    <w:rsid w:val="004D0C02"/>
    <w:rsid w:val="004D12FC"/>
    <w:rsid w:val="004D1985"/>
    <w:rsid w:val="004D1B44"/>
    <w:rsid w:val="004D1B4A"/>
    <w:rsid w:val="004D2171"/>
    <w:rsid w:val="004D23DE"/>
    <w:rsid w:val="004D2691"/>
    <w:rsid w:val="004D385D"/>
    <w:rsid w:val="004D3AF3"/>
    <w:rsid w:val="004D3FAE"/>
    <w:rsid w:val="004D4266"/>
    <w:rsid w:val="004D4351"/>
    <w:rsid w:val="004D47D6"/>
    <w:rsid w:val="004D4A01"/>
    <w:rsid w:val="004D56EA"/>
    <w:rsid w:val="004D5949"/>
    <w:rsid w:val="004D5ADC"/>
    <w:rsid w:val="004D6266"/>
    <w:rsid w:val="004D6532"/>
    <w:rsid w:val="004D677F"/>
    <w:rsid w:val="004D7296"/>
    <w:rsid w:val="004D7A12"/>
    <w:rsid w:val="004D7BB6"/>
    <w:rsid w:val="004E0908"/>
    <w:rsid w:val="004E1443"/>
    <w:rsid w:val="004E156C"/>
    <w:rsid w:val="004E20E1"/>
    <w:rsid w:val="004E22F2"/>
    <w:rsid w:val="004E2880"/>
    <w:rsid w:val="004E289E"/>
    <w:rsid w:val="004E3E83"/>
    <w:rsid w:val="004E498C"/>
    <w:rsid w:val="004E4B9E"/>
    <w:rsid w:val="004E4D39"/>
    <w:rsid w:val="004E4EBD"/>
    <w:rsid w:val="004E557C"/>
    <w:rsid w:val="004E58FE"/>
    <w:rsid w:val="004E5AEE"/>
    <w:rsid w:val="004E646C"/>
    <w:rsid w:val="004E6481"/>
    <w:rsid w:val="004E6DDB"/>
    <w:rsid w:val="004E6E63"/>
    <w:rsid w:val="004E75C8"/>
    <w:rsid w:val="004E7783"/>
    <w:rsid w:val="004E7C92"/>
    <w:rsid w:val="004E7E05"/>
    <w:rsid w:val="004E7EA6"/>
    <w:rsid w:val="004F03BC"/>
    <w:rsid w:val="004F0DAC"/>
    <w:rsid w:val="004F0FDC"/>
    <w:rsid w:val="004F16D6"/>
    <w:rsid w:val="004F274C"/>
    <w:rsid w:val="004F3414"/>
    <w:rsid w:val="004F348E"/>
    <w:rsid w:val="004F34E1"/>
    <w:rsid w:val="004F35C3"/>
    <w:rsid w:val="004F3AFB"/>
    <w:rsid w:val="004F3BA3"/>
    <w:rsid w:val="004F3F13"/>
    <w:rsid w:val="004F401E"/>
    <w:rsid w:val="004F430D"/>
    <w:rsid w:val="004F4702"/>
    <w:rsid w:val="004F4891"/>
    <w:rsid w:val="004F49A4"/>
    <w:rsid w:val="004F4C64"/>
    <w:rsid w:val="004F5577"/>
    <w:rsid w:val="004F5D7E"/>
    <w:rsid w:val="004F7425"/>
    <w:rsid w:val="004F7666"/>
    <w:rsid w:val="004F7CD4"/>
    <w:rsid w:val="005007B4"/>
    <w:rsid w:val="00500BA5"/>
    <w:rsid w:val="005010C3"/>
    <w:rsid w:val="0050180F"/>
    <w:rsid w:val="00501B64"/>
    <w:rsid w:val="00501D59"/>
    <w:rsid w:val="0050213E"/>
    <w:rsid w:val="00502A2B"/>
    <w:rsid w:val="00502D5C"/>
    <w:rsid w:val="00503387"/>
    <w:rsid w:val="00503AA1"/>
    <w:rsid w:val="005048F3"/>
    <w:rsid w:val="00504D3F"/>
    <w:rsid w:val="00505017"/>
    <w:rsid w:val="005054D0"/>
    <w:rsid w:val="00505575"/>
    <w:rsid w:val="00505957"/>
    <w:rsid w:val="005059F0"/>
    <w:rsid w:val="00505C79"/>
    <w:rsid w:val="00505CBF"/>
    <w:rsid w:val="005073EA"/>
    <w:rsid w:val="00507814"/>
    <w:rsid w:val="00507E5F"/>
    <w:rsid w:val="00507F68"/>
    <w:rsid w:val="005103BF"/>
    <w:rsid w:val="0051048B"/>
    <w:rsid w:val="0051085D"/>
    <w:rsid w:val="00510BDB"/>
    <w:rsid w:val="0051126F"/>
    <w:rsid w:val="00511EA8"/>
    <w:rsid w:val="005124B1"/>
    <w:rsid w:val="00512503"/>
    <w:rsid w:val="00513004"/>
    <w:rsid w:val="00513A5B"/>
    <w:rsid w:val="00513ADF"/>
    <w:rsid w:val="00514F14"/>
    <w:rsid w:val="00515520"/>
    <w:rsid w:val="0051557F"/>
    <w:rsid w:val="00516152"/>
    <w:rsid w:val="005171DA"/>
    <w:rsid w:val="0052032E"/>
    <w:rsid w:val="005203D3"/>
    <w:rsid w:val="005206BE"/>
    <w:rsid w:val="00520C2E"/>
    <w:rsid w:val="00521320"/>
    <w:rsid w:val="00521540"/>
    <w:rsid w:val="00521BA7"/>
    <w:rsid w:val="00521E3D"/>
    <w:rsid w:val="00522174"/>
    <w:rsid w:val="00522C61"/>
    <w:rsid w:val="0052387D"/>
    <w:rsid w:val="00523FE6"/>
    <w:rsid w:val="00524C99"/>
    <w:rsid w:val="00525CE9"/>
    <w:rsid w:val="00525D84"/>
    <w:rsid w:val="0052630B"/>
    <w:rsid w:val="0052655E"/>
    <w:rsid w:val="0052659F"/>
    <w:rsid w:val="00527370"/>
    <w:rsid w:val="00527B2C"/>
    <w:rsid w:val="00527C66"/>
    <w:rsid w:val="0053055F"/>
    <w:rsid w:val="00530CC0"/>
    <w:rsid w:val="00532F2B"/>
    <w:rsid w:val="00532FFD"/>
    <w:rsid w:val="0053371E"/>
    <w:rsid w:val="00533820"/>
    <w:rsid w:val="00533832"/>
    <w:rsid w:val="005352F8"/>
    <w:rsid w:val="005364AA"/>
    <w:rsid w:val="0053692B"/>
    <w:rsid w:val="00536F56"/>
    <w:rsid w:val="00537965"/>
    <w:rsid w:val="00537990"/>
    <w:rsid w:val="00540545"/>
    <w:rsid w:val="005415D1"/>
    <w:rsid w:val="00541B7B"/>
    <w:rsid w:val="00542784"/>
    <w:rsid w:val="00542D46"/>
    <w:rsid w:val="00542DC8"/>
    <w:rsid w:val="00543B7C"/>
    <w:rsid w:val="00543BB0"/>
    <w:rsid w:val="0054419A"/>
    <w:rsid w:val="005441FB"/>
    <w:rsid w:val="0054425D"/>
    <w:rsid w:val="00544C00"/>
    <w:rsid w:val="00545470"/>
    <w:rsid w:val="005458D3"/>
    <w:rsid w:val="005458DA"/>
    <w:rsid w:val="00545A01"/>
    <w:rsid w:val="00545E61"/>
    <w:rsid w:val="00545ECA"/>
    <w:rsid w:val="00545F45"/>
    <w:rsid w:val="00545F8C"/>
    <w:rsid w:val="00546191"/>
    <w:rsid w:val="00546DA1"/>
    <w:rsid w:val="005473A0"/>
    <w:rsid w:val="005473C3"/>
    <w:rsid w:val="0055003D"/>
    <w:rsid w:val="00550DCB"/>
    <w:rsid w:val="00550FA5"/>
    <w:rsid w:val="00550FAD"/>
    <w:rsid w:val="00551118"/>
    <w:rsid w:val="00551200"/>
    <w:rsid w:val="00551296"/>
    <w:rsid w:val="00551810"/>
    <w:rsid w:val="00552351"/>
    <w:rsid w:val="00552730"/>
    <w:rsid w:val="00552813"/>
    <w:rsid w:val="00552954"/>
    <w:rsid w:val="005529DB"/>
    <w:rsid w:val="00552AE9"/>
    <w:rsid w:val="00554199"/>
    <w:rsid w:val="005543D0"/>
    <w:rsid w:val="00554520"/>
    <w:rsid w:val="00554795"/>
    <w:rsid w:val="005547A7"/>
    <w:rsid w:val="00554DA8"/>
    <w:rsid w:val="0055511B"/>
    <w:rsid w:val="0055556E"/>
    <w:rsid w:val="00555648"/>
    <w:rsid w:val="0055568D"/>
    <w:rsid w:val="00555A91"/>
    <w:rsid w:val="00555B14"/>
    <w:rsid w:val="00556646"/>
    <w:rsid w:val="00556CAA"/>
    <w:rsid w:val="00557C21"/>
    <w:rsid w:val="005603FC"/>
    <w:rsid w:val="0056061D"/>
    <w:rsid w:val="00560885"/>
    <w:rsid w:val="00560A33"/>
    <w:rsid w:val="00560C6F"/>
    <w:rsid w:val="00560E65"/>
    <w:rsid w:val="005615AD"/>
    <w:rsid w:val="005617DA"/>
    <w:rsid w:val="005621A7"/>
    <w:rsid w:val="0056286B"/>
    <w:rsid w:val="00562CE3"/>
    <w:rsid w:val="00562DA5"/>
    <w:rsid w:val="00562E62"/>
    <w:rsid w:val="005632A0"/>
    <w:rsid w:val="00564489"/>
    <w:rsid w:val="0056453B"/>
    <w:rsid w:val="0056497E"/>
    <w:rsid w:val="00564F77"/>
    <w:rsid w:val="0056501A"/>
    <w:rsid w:val="005657FC"/>
    <w:rsid w:val="0056608B"/>
    <w:rsid w:val="0056620F"/>
    <w:rsid w:val="00566BA9"/>
    <w:rsid w:val="00567064"/>
    <w:rsid w:val="00567692"/>
    <w:rsid w:val="00567C79"/>
    <w:rsid w:val="00567EE0"/>
    <w:rsid w:val="0057057F"/>
    <w:rsid w:val="00570AD3"/>
    <w:rsid w:val="00571212"/>
    <w:rsid w:val="0057184A"/>
    <w:rsid w:val="0057197E"/>
    <w:rsid w:val="005720AA"/>
    <w:rsid w:val="005724E7"/>
    <w:rsid w:val="00572A50"/>
    <w:rsid w:val="00573312"/>
    <w:rsid w:val="0057372F"/>
    <w:rsid w:val="00573DE9"/>
    <w:rsid w:val="00573F05"/>
    <w:rsid w:val="00574255"/>
    <w:rsid w:val="0057440A"/>
    <w:rsid w:val="00574758"/>
    <w:rsid w:val="00576B03"/>
    <w:rsid w:val="00576C6B"/>
    <w:rsid w:val="00577533"/>
    <w:rsid w:val="00577F65"/>
    <w:rsid w:val="005801B6"/>
    <w:rsid w:val="005803C8"/>
    <w:rsid w:val="0058173A"/>
    <w:rsid w:val="005817BB"/>
    <w:rsid w:val="00581C13"/>
    <w:rsid w:val="00582352"/>
    <w:rsid w:val="00582355"/>
    <w:rsid w:val="00582B80"/>
    <w:rsid w:val="00583190"/>
    <w:rsid w:val="00583B93"/>
    <w:rsid w:val="00584525"/>
    <w:rsid w:val="005845D8"/>
    <w:rsid w:val="005849FB"/>
    <w:rsid w:val="00584D33"/>
    <w:rsid w:val="005852DE"/>
    <w:rsid w:val="005853F2"/>
    <w:rsid w:val="00585481"/>
    <w:rsid w:val="0058671C"/>
    <w:rsid w:val="00587A9C"/>
    <w:rsid w:val="00587ED3"/>
    <w:rsid w:val="00590038"/>
    <w:rsid w:val="0059029E"/>
    <w:rsid w:val="0059131F"/>
    <w:rsid w:val="00592075"/>
    <w:rsid w:val="00592C49"/>
    <w:rsid w:val="00593662"/>
    <w:rsid w:val="00594052"/>
    <w:rsid w:val="005944EB"/>
    <w:rsid w:val="005955BA"/>
    <w:rsid w:val="00596220"/>
    <w:rsid w:val="00596586"/>
    <w:rsid w:val="00596AE2"/>
    <w:rsid w:val="005976D9"/>
    <w:rsid w:val="00597953"/>
    <w:rsid w:val="00597DB5"/>
    <w:rsid w:val="005A03A3"/>
    <w:rsid w:val="005A0431"/>
    <w:rsid w:val="005A0826"/>
    <w:rsid w:val="005A08FD"/>
    <w:rsid w:val="005A0919"/>
    <w:rsid w:val="005A0CAD"/>
    <w:rsid w:val="005A0D2A"/>
    <w:rsid w:val="005A0D57"/>
    <w:rsid w:val="005A1CD9"/>
    <w:rsid w:val="005A2142"/>
    <w:rsid w:val="005A28EA"/>
    <w:rsid w:val="005A3DB1"/>
    <w:rsid w:val="005A3F87"/>
    <w:rsid w:val="005A4B6D"/>
    <w:rsid w:val="005A4BAA"/>
    <w:rsid w:val="005A4F9C"/>
    <w:rsid w:val="005A513D"/>
    <w:rsid w:val="005A518B"/>
    <w:rsid w:val="005A5196"/>
    <w:rsid w:val="005A537F"/>
    <w:rsid w:val="005A57F2"/>
    <w:rsid w:val="005A5A28"/>
    <w:rsid w:val="005A5FA4"/>
    <w:rsid w:val="005A6344"/>
    <w:rsid w:val="005A6B69"/>
    <w:rsid w:val="005A6BF8"/>
    <w:rsid w:val="005A702A"/>
    <w:rsid w:val="005A7636"/>
    <w:rsid w:val="005A7C28"/>
    <w:rsid w:val="005B0102"/>
    <w:rsid w:val="005B04C8"/>
    <w:rsid w:val="005B0C87"/>
    <w:rsid w:val="005B0E8F"/>
    <w:rsid w:val="005B12B1"/>
    <w:rsid w:val="005B2139"/>
    <w:rsid w:val="005B244A"/>
    <w:rsid w:val="005B26B8"/>
    <w:rsid w:val="005B2AAC"/>
    <w:rsid w:val="005B3155"/>
    <w:rsid w:val="005B3664"/>
    <w:rsid w:val="005B3903"/>
    <w:rsid w:val="005B3C06"/>
    <w:rsid w:val="005B3D0B"/>
    <w:rsid w:val="005B4A93"/>
    <w:rsid w:val="005B5814"/>
    <w:rsid w:val="005B5CAE"/>
    <w:rsid w:val="005B5CE3"/>
    <w:rsid w:val="005B6222"/>
    <w:rsid w:val="005B6C2A"/>
    <w:rsid w:val="005B6E49"/>
    <w:rsid w:val="005B6E79"/>
    <w:rsid w:val="005B6E88"/>
    <w:rsid w:val="005B74DB"/>
    <w:rsid w:val="005B75E3"/>
    <w:rsid w:val="005B76D9"/>
    <w:rsid w:val="005B7CA3"/>
    <w:rsid w:val="005B7EC5"/>
    <w:rsid w:val="005B7FDA"/>
    <w:rsid w:val="005C0FCF"/>
    <w:rsid w:val="005C10CF"/>
    <w:rsid w:val="005C1C34"/>
    <w:rsid w:val="005C2465"/>
    <w:rsid w:val="005C37BC"/>
    <w:rsid w:val="005C43F0"/>
    <w:rsid w:val="005C4C6B"/>
    <w:rsid w:val="005C4C8A"/>
    <w:rsid w:val="005C5071"/>
    <w:rsid w:val="005C51EE"/>
    <w:rsid w:val="005C5427"/>
    <w:rsid w:val="005C5CBB"/>
    <w:rsid w:val="005C6179"/>
    <w:rsid w:val="005C6759"/>
    <w:rsid w:val="005C6E37"/>
    <w:rsid w:val="005C739E"/>
    <w:rsid w:val="005C75BC"/>
    <w:rsid w:val="005D029B"/>
    <w:rsid w:val="005D09B0"/>
    <w:rsid w:val="005D10E6"/>
    <w:rsid w:val="005D1264"/>
    <w:rsid w:val="005D1DD2"/>
    <w:rsid w:val="005D1EF5"/>
    <w:rsid w:val="005D38C2"/>
    <w:rsid w:val="005D39C0"/>
    <w:rsid w:val="005D3A7E"/>
    <w:rsid w:val="005D477D"/>
    <w:rsid w:val="005D55C1"/>
    <w:rsid w:val="005D58FB"/>
    <w:rsid w:val="005D5DB1"/>
    <w:rsid w:val="005D625A"/>
    <w:rsid w:val="005D6817"/>
    <w:rsid w:val="005D748D"/>
    <w:rsid w:val="005D783D"/>
    <w:rsid w:val="005D7E5E"/>
    <w:rsid w:val="005D7EE7"/>
    <w:rsid w:val="005E02DC"/>
    <w:rsid w:val="005E05BC"/>
    <w:rsid w:val="005E0B74"/>
    <w:rsid w:val="005E1398"/>
    <w:rsid w:val="005E14BF"/>
    <w:rsid w:val="005E1752"/>
    <w:rsid w:val="005E1AA7"/>
    <w:rsid w:val="005E1DCC"/>
    <w:rsid w:val="005E1E22"/>
    <w:rsid w:val="005E3487"/>
    <w:rsid w:val="005E3854"/>
    <w:rsid w:val="005E3EE2"/>
    <w:rsid w:val="005E42E2"/>
    <w:rsid w:val="005E4477"/>
    <w:rsid w:val="005E4A6D"/>
    <w:rsid w:val="005E59F2"/>
    <w:rsid w:val="005E5DDA"/>
    <w:rsid w:val="005E5E55"/>
    <w:rsid w:val="005E5EBB"/>
    <w:rsid w:val="005E6040"/>
    <w:rsid w:val="005E6830"/>
    <w:rsid w:val="005E6930"/>
    <w:rsid w:val="005E6C26"/>
    <w:rsid w:val="005E6CB2"/>
    <w:rsid w:val="005E6F18"/>
    <w:rsid w:val="005E71C6"/>
    <w:rsid w:val="005E71DC"/>
    <w:rsid w:val="005E7452"/>
    <w:rsid w:val="005F11DF"/>
    <w:rsid w:val="005F1950"/>
    <w:rsid w:val="005F2225"/>
    <w:rsid w:val="005F2A94"/>
    <w:rsid w:val="005F34B7"/>
    <w:rsid w:val="005F34E6"/>
    <w:rsid w:val="005F374A"/>
    <w:rsid w:val="005F3B53"/>
    <w:rsid w:val="005F434B"/>
    <w:rsid w:val="005F51F3"/>
    <w:rsid w:val="005F53E7"/>
    <w:rsid w:val="005F5550"/>
    <w:rsid w:val="005F58CF"/>
    <w:rsid w:val="005F640D"/>
    <w:rsid w:val="005F6814"/>
    <w:rsid w:val="005F68D0"/>
    <w:rsid w:val="005F6B2A"/>
    <w:rsid w:val="005F714D"/>
    <w:rsid w:val="005F7C07"/>
    <w:rsid w:val="00600962"/>
    <w:rsid w:val="00601399"/>
    <w:rsid w:val="00601467"/>
    <w:rsid w:val="00601699"/>
    <w:rsid w:val="00601E6E"/>
    <w:rsid w:val="00602A44"/>
    <w:rsid w:val="00602D23"/>
    <w:rsid w:val="0060371C"/>
    <w:rsid w:val="00604AA4"/>
    <w:rsid w:val="00604BBC"/>
    <w:rsid w:val="00606046"/>
    <w:rsid w:val="006060E6"/>
    <w:rsid w:val="00607216"/>
    <w:rsid w:val="0060725E"/>
    <w:rsid w:val="0060759C"/>
    <w:rsid w:val="0061060B"/>
    <w:rsid w:val="00610877"/>
    <w:rsid w:val="00610960"/>
    <w:rsid w:val="00610AEF"/>
    <w:rsid w:val="00610FCF"/>
    <w:rsid w:val="00611598"/>
    <w:rsid w:val="006116D0"/>
    <w:rsid w:val="00611A63"/>
    <w:rsid w:val="00611AAA"/>
    <w:rsid w:val="006128D1"/>
    <w:rsid w:val="00612C5A"/>
    <w:rsid w:val="00612F59"/>
    <w:rsid w:val="00612FD3"/>
    <w:rsid w:val="006134DE"/>
    <w:rsid w:val="00613D22"/>
    <w:rsid w:val="00614F37"/>
    <w:rsid w:val="006155AB"/>
    <w:rsid w:val="0061596E"/>
    <w:rsid w:val="00615CA3"/>
    <w:rsid w:val="00616219"/>
    <w:rsid w:val="0061641B"/>
    <w:rsid w:val="006169C4"/>
    <w:rsid w:val="00616C06"/>
    <w:rsid w:val="00617A52"/>
    <w:rsid w:val="00617F18"/>
    <w:rsid w:val="00620044"/>
    <w:rsid w:val="006201D9"/>
    <w:rsid w:val="006207B4"/>
    <w:rsid w:val="00620932"/>
    <w:rsid w:val="00621877"/>
    <w:rsid w:val="00621A76"/>
    <w:rsid w:val="00621B13"/>
    <w:rsid w:val="00621EBF"/>
    <w:rsid w:val="00622145"/>
    <w:rsid w:val="006222C5"/>
    <w:rsid w:val="006222E9"/>
    <w:rsid w:val="006226A7"/>
    <w:rsid w:val="00622831"/>
    <w:rsid w:val="00622B7D"/>
    <w:rsid w:val="006237A9"/>
    <w:rsid w:val="0062390D"/>
    <w:rsid w:val="0062396F"/>
    <w:rsid w:val="00623AB7"/>
    <w:rsid w:val="00623CF8"/>
    <w:rsid w:val="0062461F"/>
    <w:rsid w:val="00626664"/>
    <w:rsid w:val="006272E9"/>
    <w:rsid w:val="0062763D"/>
    <w:rsid w:val="00627982"/>
    <w:rsid w:val="00627A7E"/>
    <w:rsid w:val="00630015"/>
    <w:rsid w:val="00630126"/>
    <w:rsid w:val="006307F8"/>
    <w:rsid w:val="006308D2"/>
    <w:rsid w:val="00630ADB"/>
    <w:rsid w:val="00630BD6"/>
    <w:rsid w:val="00630C34"/>
    <w:rsid w:val="006315C2"/>
    <w:rsid w:val="00631A0A"/>
    <w:rsid w:val="00631A1B"/>
    <w:rsid w:val="00631CBE"/>
    <w:rsid w:val="006320A1"/>
    <w:rsid w:val="00632F79"/>
    <w:rsid w:val="006337F3"/>
    <w:rsid w:val="0063386A"/>
    <w:rsid w:val="0063456B"/>
    <w:rsid w:val="00634DCC"/>
    <w:rsid w:val="0063509E"/>
    <w:rsid w:val="00635763"/>
    <w:rsid w:val="00635795"/>
    <w:rsid w:val="006357A6"/>
    <w:rsid w:val="00635C4A"/>
    <w:rsid w:val="00635D66"/>
    <w:rsid w:val="00636142"/>
    <w:rsid w:val="00636374"/>
    <w:rsid w:val="006363FD"/>
    <w:rsid w:val="00636933"/>
    <w:rsid w:val="00636B1D"/>
    <w:rsid w:val="006370C3"/>
    <w:rsid w:val="00637550"/>
    <w:rsid w:val="006375C6"/>
    <w:rsid w:val="0064039C"/>
    <w:rsid w:val="00640661"/>
    <w:rsid w:val="00640C1B"/>
    <w:rsid w:val="00640E1D"/>
    <w:rsid w:val="0064203D"/>
    <w:rsid w:val="0064228B"/>
    <w:rsid w:val="006424FD"/>
    <w:rsid w:val="00642C3C"/>
    <w:rsid w:val="00643139"/>
    <w:rsid w:val="00643F4E"/>
    <w:rsid w:val="006445C8"/>
    <w:rsid w:val="00644637"/>
    <w:rsid w:val="00644CCD"/>
    <w:rsid w:val="00644F4F"/>
    <w:rsid w:val="00645690"/>
    <w:rsid w:val="0064637A"/>
    <w:rsid w:val="006467FE"/>
    <w:rsid w:val="00646D6C"/>
    <w:rsid w:val="0065033C"/>
    <w:rsid w:val="006503C9"/>
    <w:rsid w:val="00650A15"/>
    <w:rsid w:val="00650C12"/>
    <w:rsid w:val="006510FB"/>
    <w:rsid w:val="006511FF"/>
    <w:rsid w:val="00651618"/>
    <w:rsid w:val="00651AA0"/>
    <w:rsid w:val="00651BAA"/>
    <w:rsid w:val="0065209F"/>
    <w:rsid w:val="006520A0"/>
    <w:rsid w:val="006521E9"/>
    <w:rsid w:val="006522C6"/>
    <w:rsid w:val="006524B3"/>
    <w:rsid w:val="006526D0"/>
    <w:rsid w:val="00653924"/>
    <w:rsid w:val="006549D0"/>
    <w:rsid w:val="00654A50"/>
    <w:rsid w:val="006556F0"/>
    <w:rsid w:val="00655B8D"/>
    <w:rsid w:val="006567EB"/>
    <w:rsid w:val="00656B7E"/>
    <w:rsid w:val="00656FAA"/>
    <w:rsid w:val="006576D7"/>
    <w:rsid w:val="0065783B"/>
    <w:rsid w:val="00660071"/>
    <w:rsid w:val="00660450"/>
    <w:rsid w:val="0066121F"/>
    <w:rsid w:val="00661D3B"/>
    <w:rsid w:val="006625FD"/>
    <w:rsid w:val="0066285D"/>
    <w:rsid w:val="00662A46"/>
    <w:rsid w:val="00663664"/>
    <w:rsid w:val="00664098"/>
    <w:rsid w:val="006642F2"/>
    <w:rsid w:val="006647A5"/>
    <w:rsid w:val="006647BB"/>
    <w:rsid w:val="00664F3B"/>
    <w:rsid w:val="006658F3"/>
    <w:rsid w:val="00665C8C"/>
    <w:rsid w:val="00665FB3"/>
    <w:rsid w:val="00666729"/>
    <w:rsid w:val="00666904"/>
    <w:rsid w:val="00666F5D"/>
    <w:rsid w:val="00667016"/>
    <w:rsid w:val="006706BF"/>
    <w:rsid w:val="00670A64"/>
    <w:rsid w:val="00670DBC"/>
    <w:rsid w:val="00670E7E"/>
    <w:rsid w:val="0067155F"/>
    <w:rsid w:val="00671AED"/>
    <w:rsid w:val="00671F4A"/>
    <w:rsid w:val="00671FE7"/>
    <w:rsid w:val="0067251E"/>
    <w:rsid w:val="00672533"/>
    <w:rsid w:val="00672E0F"/>
    <w:rsid w:val="006735AC"/>
    <w:rsid w:val="0067361D"/>
    <w:rsid w:val="0067375F"/>
    <w:rsid w:val="006737DD"/>
    <w:rsid w:val="00674B02"/>
    <w:rsid w:val="00674F4D"/>
    <w:rsid w:val="006754CE"/>
    <w:rsid w:val="006755C2"/>
    <w:rsid w:val="00675D0A"/>
    <w:rsid w:val="00675DB1"/>
    <w:rsid w:val="00676646"/>
    <w:rsid w:val="00676B9E"/>
    <w:rsid w:val="00680717"/>
    <w:rsid w:val="00680CCB"/>
    <w:rsid w:val="0068120D"/>
    <w:rsid w:val="006815CD"/>
    <w:rsid w:val="00681CD7"/>
    <w:rsid w:val="006820C0"/>
    <w:rsid w:val="0068274B"/>
    <w:rsid w:val="00682A93"/>
    <w:rsid w:val="00683803"/>
    <w:rsid w:val="0068410D"/>
    <w:rsid w:val="00684573"/>
    <w:rsid w:val="00684E42"/>
    <w:rsid w:val="00685CA0"/>
    <w:rsid w:val="00685E87"/>
    <w:rsid w:val="00687195"/>
    <w:rsid w:val="00687486"/>
    <w:rsid w:val="006902A1"/>
    <w:rsid w:val="006903F9"/>
    <w:rsid w:val="006904C5"/>
    <w:rsid w:val="0069159B"/>
    <w:rsid w:val="006917E3"/>
    <w:rsid w:val="00692614"/>
    <w:rsid w:val="0069283C"/>
    <w:rsid w:val="00692A52"/>
    <w:rsid w:val="00692BB8"/>
    <w:rsid w:val="00692E31"/>
    <w:rsid w:val="00693095"/>
    <w:rsid w:val="0069399D"/>
    <w:rsid w:val="00693B00"/>
    <w:rsid w:val="0069457B"/>
    <w:rsid w:val="00694D54"/>
    <w:rsid w:val="00694EFC"/>
    <w:rsid w:val="00694FBB"/>
    <w:rsid w:val="0069555B"/>
    <w:rsid w:val="00696478"/>
    <w:rsid w:val="00696BDC"/>
    <w:rsid w:val="00696D03"/>
    <w:rsid w:val="0069750C"/>
    <w:rsid w:val="00697C83"/>
    <w:rsid w:val="00697EB6"/>
    <w:rsid w:val="00697F2B"/>
    <w:rsid w:val="006A07AB"/>
    <w:rsid w:val="006A082D"/>
    <w:rsid w:val="006A1609"/>
    <w:rsid w:val="006A16AF"/>
    <w:rsid w:val="006A1904"/>
    <w:rsid w:val="006A1F91"/>
    <w:rsid w:val="006A2AAA"/>
    <w:rsid w:val="006A2C88"/>
    <w:rsid w:val="006A2E7B"/>
    <w:rsid w:val="006A3715"/>
    <w:rsid w:val="006A3718"/>
    <w:rsid w:val="006A39B5"/>
    <w:rsid w:val="006A3B84"/>
    <w:rsid w:val="006A476B"/>
    <w:rsid w:val="006A476F"/>
    <w:rsid w:val="006A4871"/>
    <w:rsid w:val="006A4936"/>
    <w:rsid w:val="006A4AC9"/>
    <w:rsid w:val="006A4CF9"/>
    <w:rsid w:val="006A5583"/>
    <w:rsid w:val="006A576F"/>
    <w:rsid w:val="006A57BD"/>
    <w:rsid w:val="006A624F"/>
    <w:rsid w:val="006A646D"/>
    <w:rsid w:val="006A6608"/>
    <w:rsid w:val="006A697D"/>
    <w:rsid w:val="006A69DF"/>
    <w:rsid w:val="006A6FF8"/>
    <w:rsid w:val="006A7100"/>
    <w:rsid w:val="006A71B5"/>
    <w:rsid w:val="006A7FFD"/>
    <w:rsid w:val="006B03A7"/>
    <w:rsid w:val="006B0447"/>
    <w:rsid w:val="006B0505"/>
    <w:rsid w:val="006B08B8"/>
    <w:rsid w:val="006B1760"/>
    <w:rsid w:val="006B22AD"/>
    <w:rsid w:val="006B2574"/>
    <w:rsid w:val="006B3370"/>
    <w:rsid w:val="006B3759"/>
    <w:rsid w:val="006B4A66"/>
    <w:rsid w:val="006B4DCB"/>
    <w:rsid w:val="006B52B3"/>
    <w:rsid w:val="006B57F5"/>
    <w:rsid w:val="006B5B78"/>
    <w:rsid w:val="006B63F7"/>
    <w:rsid w:val="006B6A0C"/>
    <w:rsid w:val="006B7364"/>
    <w:rsid w:val="006C004C"/>
    <w:rsid w:val="006C016B"/>
    <w:rsid w:val="006C0B52"/>
    <w:rsid w:val="006C0CE8"/>
    <w:rsid w:val="006C0EC5"/>
    <w:rsid w:val="006C0FDE"/>
    <w:rsid w:val="006C11A1"/>
    <w:rsid w:val="006C11B3"/>
    <w:rsid w:val="006C14E8"/>
    <w:rsid w:val="006C1552"/>
    <w:rsid w:val="006C1A7E"/>
    <w:rsid w:val="006C1EFE"/>
    <w:rsid w:val="006C23A8"/>
    <w:rsid w:val="006C2413"/>
    <w:rsid w:val="006C2795"/>
    <w:rsid w:val="006C2A12"/>
    <w:rsid w:val="006C2B2A"/>
    <w:rsid w:val="006C3D5D"/>
    <w:rsid w:val="006C3E59"/>
    <w:rsid w:val="006C4035"/>
    <w:rsid w:val="006C4471"/>
    <w:rsid w:val="006C44AC"/>
    <w:rsid w:val="006C4762"/>
    <w:rsid w:val="006C4A51"/>
    <w:rsid w:val="006C4E1D"/>
    <w:rsid w:val="006C510D"/>
    <w:rsid w:val="006C57AF"/>
    <w:rsid w:val="006C5DC7"/>
    <w:rsid w:val="006C5E3F"/>
    <w:rsid w:val="006C60F9"/>
    <w:rsid w:val="006C61F2"/>
    <w:rsid w:val="006C62B2"/>
    <w:rsid w:val="006C682B"/>
    <w:rsid w:val="006C6AE7"/>
    <w:rsid w:val="006C6C9C"/>
    <w:rsid w:val="006C750C"/>
    <w:rsid w:val="006C7BA0"/>
    <w:rsid w:val="006C7C9E"/>
    <w:rsid w:val="006C7E33"/>
    <w:rsid w:val="006D00B1"/>
    <w:rsid w:val="006D0100"/>
    <w:rsid w:val="006D0B5E"/>
    <w:rsid w:val="006D1ED4"/>
    <w:rsid w:val="006D2395"/>
    <w:rsid w:val="006D2853"/>
    <w:rsid w:val="006D35A6"/>
    <w:rsid w:val="006D37D9"/>
    <w:rsid w:val="006D406C"/>
    <w:rsid w:val="006D437F"/>
    <w:rsid w:val="006D4922"/>
    <w:rsid w:val="006D5385"/>
    <w:rsid w:val="006D59FB"/>
    <w:rsid w:val="006D5D4C"/>
    <w:rsid w:val="006D6712"/>
    <w:rsid w:val="006D75F2"/>
    <w:rsid w:val="006D784C"/>
    <w:rsid w:val="006D7CEB"/>
    <w:rsid w:val="006E0693"/>
    <w:rsid w:val="006E0949"/>
    <w:rsid w:val="006E0B55"/>
    <w:rsid w:val="006E15A9"/>
    <w:rsid w:val="006E1608"/>
    <w:rsid w:val="006E1DF9"/>
    <w:rsid w:val="006E222D"/>
    <w:rsid w:val="006E3080"/>
    <w:rsid w:val="006E31DC"/>
    <w:rsid w:val="006E33B3"/>
    <w:rsid w:val="006E3795"/>
    <w:rsid w:val="006E3E5F"/>
    <w:rsid w:val="006E41B4"/>
    <w:rsid w:val="006E4705"/>
    <w:rsid w:val="006E4976"/>
    <w:rsid w:val="006E53FD"/>
    <w:rsid w:val="006E6C2D"/>
    <w:rsid w:val="006E6F84"/>
    <w:rsid w:val="006E7115"/>
    <w:rsid w:val="006E7508"/>
    <w:rsid w:val="006F004E"/>
    <w:rsid w:val="006F00E2"/>
    <w:rsid w:val="006F07D1"/>
    <w:rsid w:val="006F0875"/>
    <w:rsid w:val="006F0EDC"/>
    <w:rsid w:val="006F135D"/>
    <w:rsid w:val="006F17EF"/>
    <w:rsid w:val="006F219C"/>
    <w:rsid w:val="006F222C"/>
    <w:rsid w:val="006F2FC4"/>
    <w:rsid w:val="006F345A"/>
    <w:rsid w:val="006F371D"/>
    <w:rsid w:val="006F407A"/>
    <w:rsid w:val="006F4581"/>
    <w:rsid w:val="006F48FD"/>
    <w:rsid w:val="006F4BF9"/>
    <w:rsid w:val="006F4CF8"/>
    <w:rsid w:val="006F53FC"/>
    <w:rsid w:val="006F5481"/>
    <w:rsid w:val="006F660A"/>
    <w:rsid w:val="006F6CCD"/>
    <w:rsid w:val="006F70B0"/>
    <w:rsid w:val="006F72B8"/>
    <w:rsid w:val="006F73B2"/>
    <w:rsid w:val="006F75C9"/>
    <w:rsid w:val="006F7E5F"/>
    <w:rsid w:val="00700B60"/>
    <w:rsid w:val="00700BCB"/>
    <w:rsid w:val="0070127C"/>
    <w:rsid w:val="00701388"/>
    <w:rsid w:val="00701951"/>
    <w:rsid w:val="00701A84"/>
    <w:rsid w:val="007023FD"/>
    <w:rsid w:val="00702628"/>
    <w:rsid w:val="00702C4E"/>
    <w:rsid w:val="00703533"/>
    <w:rsid w:val="0070398B"/>
    <w:rsid w:val="00703A6A"/>
    <w:rsid w:val="00703DCB"/>
    <w:rsid w:val="0070429A"/>
    <w:rsid w:val="00705DC0"/>
    <w:rsid w:val="00706008"/>
    <w:rsid w:val="0070629F"/>
    <w:rsid w:val="00706F3D"/>
    <w:rsid w:val="007070B4"/>
    <w:rsid w:val="00707726"/>
    <w:rsid w:val="00707991"/>
    <w:rsid w:val="00707B10"/>
    <w:rsid w:val="00707CB7"/>
    <w:rsid w:val="00710292"/>
    <w:rsid w:val="007106CA"/>
    <w:rsid w:val="00710834"/>
    <w:rsid w:val="007109A2"/>
    <w:rsid w:val="00710A5E"/>
    <w:rsid w:val="00710B0B"/>
    <w:rsid w:val="00710C9A"/>
    <w:rsid w:val="00710DC4"/>
    <w:rsid w:val="00711101"/>
    <w:rsid w:val="0071147F"/>
    <w:rsid w:val="007114DE"/>
    <w:rsid w:val="007117C7"/>
    <w:rsid w:val="007117EE"/>
    <w:rsid w:val="00711A81"/>
    <w:rsid w:val="00711DD8"/>
    <w:rsid w:val="00712180"/>
    <w:rsid w:val="007121BB"/>
    <w:rsid w:val="0071220B"/>
    <w:rsid w:val="007124E0"/>
    <w:rsid w:val="00712981"/>
    <w:rsid w:val="00713005"/>
    <w:rsid w:val="007130FF"/>
    <w:rsid w:val="00713748"/>
    <w:rsid w:val="0071507A"/>
    <w:rsid w:val="007155C8"/>
    <w:rsid w:val="0071598E"/>
    <w:rsid w:val="00715B44"/>
    <w:rsid w:val="007167DF"/>
    <w:rsid w:val="00716C8E"/>
    <w:rsid w:val="00716E22"/>
    <w:rsid w:val="00717534"/>
    <w:rsid w:val="00717917"/>
    <w:rsid w:val="00717CF7"/>
    <w:rsid w:val="007200FA"/>
    <w:rsid w:val="00720799"/>
    <w:rsid w:val="00720EFD"/>
    <w:rsid w:val="00721630"/>
    <w:rsid w:val="00721C34"/>
    <w:rsid w:val="00721DE7"/>
    <w:rsid w:val="007222F6"/>
    <w:rsid w:val="0072239D"/>
    <w:rsid w:val="00722428"/>
    <w:rsid w:val="00722E23"/>
    <w:rsid w:val="00722F2A"/>
    <w:rsid w:val="007232A6"/>
    <w:rsid w:val="00723493"/>
    <w:rsid w:val="007237E9"/>
    <w:rsid w:val="00723F3F"/>
    <w:rsid w:val="00724391"/>
    <w:rsid w:val="007244D0"/>
    <w:rsid w:val="007244F6"/>
    <w:rsid w:val="007246A9"/>
    <w:rsid w:val="00724AB6"/>
    <w:rsid w:val="00724C68"/>
    <w:rsid w:val="00724C7C"/>
    <w:rsid w:val="0072570E"/>
    <w:rsid w:val="0072626A"/>
    <w:rsid w:val="00726E48"/>
    <w:rsid w:val="00726E8C"/>
    <w:rsid w:val="0072709C"/>
    <w:rsid w:val="007276CD"/>
    <w:rsid w:val="00731045"/>
    <w:rsid w:val="0073151B"/>
    <w:rsid w:val="0073209C"/>
    <w:rsid w:val="00732E6C"/>
    <w:rsid w:val="00733167"/>
    <w:rsid w:val="0073316E"/>
    <w:rsid w:val="007339F0"/>
    <w:rsid w:val="00733E62"/>
    <w:rsid w:val="00733F7F"/>
    <w:rsid w:val="0073463A"/>
    <w:rsid w:val="00734845"/>
    <w:rsid w:val="007348A2"/>
    <w:rsid w:val="007358B7"/>
    <w:rsid w:val="00735AEB"/>
    <w:rsid w:val="00735D35"/>
    <w:rsid w:val="0073645B"/>
    <w:rsid w:val="00736611"/>
    <w:rsid w:val="00736BA7"/>
    <w:rsid w:val="00736DF7"/>
    <w:rsid w:val="007372CE"/>
    <w:rsid w:val="0073794D"/>
    <w:rsid w:val="00740881"/>
    <w:rsid w:val="00740BD2"/>
    <w:rsid w:val="00740CD3"/>
    <w:rsid w:val="007414F5"/>
    <w:rsid w:val="00741535"/>
    <w:rsid w:val="007415BE"/>
    <w:rsid w:val="00741870"/>
    <w:rsid w:val="00741D40"/>
    <w:rsid w:val="0074250A"/>
    <w:rsid w:val="0074299D"/>
    <w:rsid w:val="00742A05"/>
    <w:rsid w:val="00742CF0"/>
    <w:rsid w:val="00743779"/>
    <w:rsid w:val="007439C3"/>
    <w:rsid w:val="00743BC3"/>
    <w:rsid w:val="00743F01"/>
    <w:rsid w:val="007442E8"/>
    <w:rsid w:val="00744A9F"/>
    <w:rsid w:val="007451C3"/>
    <w:rsid w:val="0074530D"/>
    <w:rsid w:val="0074568C"/>
    <w:rsid w:val="00745F86"/>
    <w:rsid w:val="00745FC5"/>
    <w:rsid w:val="007464AB"/>
    <w:rsid w:val="0074661F"/>
    <w:rsid w:val="00746FAB"/>
    <w:rsid w:val="007471B5"/>
    <w:rsid w:val="007473E7"/>
    <w:rsid w:val="00747707"/>
    <w:rsid w:val="00747C56"/>
    <w:rsid w:val="00747F51"/>
    <w:rsid w:val="00747F7E"/>
    <w:rsid w:val="00747F83"/>
    <w:rsid w:val="00750284"/>
    <w:rsid w:val="00751473"/>
    <w:rsid w:val="0075161B"/>
    <w:rsid w:val="00751E63"/>
    <w:rsid w:val="00752454"/>
    <w:rsid w:val="0075284C"/>
    <w:rsid w:val="007528B2"/>
    <w:rsid w:val="00752CED"/>
    <w:rsid w:val="00752FDE"/>
    <w:rsid w:val="0075331D"/>
    <w:rsid w:val="007534BF"/>
    <w:rsid w:val="0075408A"/>
    <w:rsid w:val="007549EE"/>
    <w:rsid w:val="00754C23"/>
    <w:rsid w:val="007556B6"/>
    <w:rsid w:val="007557C7"/>
    <w:rsid w:val="00756170"/>
    <w:rsid w:val="00756ADE"/>
    <w:rsid w:val="00756B52"/>
    <w:rsid w:val="00756C20"/>
    <w:rsid w:val="00756E15"/>
    <w:rsid w:val="0075712E"/>
    <w:rsid w:val="007573B3"/>
    <w:rsid w:val="00760427"/>
    <w:rsid w:val="007605E6"/>
    <w:rsid w:val="00760E8E"/>
    <w:rsid w:val="00760FE1"/>
    <w:rsid w:val="00761218"/>
    <w:rsid w:val="00761CDB"/>
    <w:rsid w:val="00762654"/>
    <w:rsid w:val="00762955"/>
    <w:rsid w:val="00762C67"/>
    <w:rsid w:val="00762C94"/>
    <w:rsid w:val="00763BC8"/>
    <w:rsid w:val="0076419C"/>
    <w:rsid w:val="00764281"/>
    <w:rsid w:val="00764D9B"/>
    <w:rsid w:val="007650F1"/>
    <w:rsid w:val="0076514C"/>
    <w:rsid w:val="007654F3"/>
    <w:rsid w:val="00765585"/>
    <w:rsid w:val="0076586E"/>
    <w:rsid w:val="00765D40"/>
    <w:rsid w:val="00765FF9"/>
    <w:rsid w:val="007668FD"/>
    <w:rsid w:val="00766B5E"/>
    <w:rsid w:val="00766C30"/>
    <w:rsid w:val="00767128"/>
    <w:rsid w:val="007672C6"/>
    <w:rsid w:val="00767C55"/>
    <w:rsid w:val="00767E3E"/>
    <w:rsid w:val="0077005C"/>
    <w:rsid w:val="00770524"/>
    <w:rsid w:val="0077067D"/>
    <w:rsid w:val="00770ADD"/>
    <w:rsid w:val="00770BE5"/>
    <w:rsid w:val="00770EE9"/>
    <w:rsid w:val="00772496"/>
    <w:rsid w:val="007724FC"/>
    <w:rsid w:val="0077364D"/>
    <w:rsid w:val="00773AF3"/>
    <w:rsid w:val="007745A3"/>
    <w:rsid w:val="00774913"/>
    <w:rsid w:val="00774AFD"/>
    <w:rsid w:val="00774BE6"/>
    <w:rsid w:val="0077544B"/>
    <w:rsid w:val="00776170"/>
    <w:rsid w:val="00776B2A"/>
    <w:rsid w:val="0077770F"/>
    <w:rsid w:val="00777768"/>
    <w:rsid w:val="00777C50"/>
    <w:rsid w:val="00777E3C"/>
    <w:rsid w:val="007819C1"/>
    <w:rsid w:val="00782474"/>
    <w:rsid w:val="007825EB"/>
    <w:rsid w:val="00782918"/>
    <w:rsid w:val="00782D1C"/>
    <w:rsid w:val="00782F30"/>
    <w:rsid w:val="00783077"/>
    <w:rsid w:val="0078339E"/>
    <w:rsid w:val="00783B5E"/>
    <w:rsid w:val="00783BB5"/>
    <w:rsid w:val="00784884"/>
    <w:rsid w:val="00784BD3"/>
    <w:rsid w:val="00784C15"/>
    <w:rsid w:val="00784C7E"/>
    <w:rsid w:val="00784CA0"/>
    <w:rsid w:val="00785BE4"/>
    <w:rsid w:val="007860D7"/>
    <w:rsid w:val="007863A3"/>
    <w:rsid w:val="007864CC"/>
    <w:rsid w:val="00786E47"/>
    <w:rsid w:val="007872F4"/>
    <w:rsid w:val="00787A9D"/>
    <w:rsid w:val="00787C35"/>
    <w:rsid w:val="00787C80"/>
    <w:rsid w:val="00790599"/>
    <w:rsid w:val="00790F54"/>
    <w:rsid w:val="00790F7B"/>
    <w:rsid w:val="00791A48"/>
    <w:rsid w:val="00791F19"/>
    <w:rsid w:val="0079249E"/>
    <w:rsid w:val="0079259A"/>
    <w:rsid w:val="00792D42"/>
    <w:rsid w:val="00792DE7"/>
    <w:rsid w:val="00792FBA"/>
    <w:rsid w:val="007932FA"/>
    <w:rsid w:val="00794BAD"/>
    <w:rsid w:val="00795A92"/>
    <w:rsid w:val="00796684"/>
    <w:rsid w:val="00796E2C"/>
    <w:rsid w:val="00796F3C"/>
    <w:rsid w:val="00797245"/>
    <w:rsid w:val="00797269"/>
    <w:rsid w:val="00797AB8"/>
    <w:rsid w:val="007A0497"/>
    <w:rsid w:val="007A05B7"/>
    <w:rsid w:val="007A095C"/>
    <w:rsid w:val="007A0D03"/>
    <w:rsid w:val="007A0D38"/>
    <w:rsid w:val="007A17AE"/>
    <w:rsid w:val="007A2098"/>
    <w:rsid w:val="007A2337"/>
    <w:rsid w:val="007A2C71"/>
    <w:rsid w:val="007A3AAB"/>
    <w:rsid w:val="007A3F10"/>
    <w:rsid w:val="007A4214"/>
    <w:rsid w:val="007A492B"/>
    <w:rsid w:val="007A4DB6"/>
    <w:rsid w:val="007A4DBA"/>
    <w:rsid w:val="007A509E"/>
    <w:rsid w:val="007A51BF"/>
    <w:rsid w:val="007A51EF"/>
    <w:rsid w:val="007A526A"/>
    <w:rsid w:val="007A563D"/>
    <w:rsid w:val="007A5686"/>
    <w:rsid w:val="007A5822"/>
    <w:rsid w:val="007A6390"/>
    <w:rsid w:val="007A63FB"/>
    <w:rsid w:val="007A654B"/>
    <w:rsid w:val="007A7105"/>
    <w:rsid w:val="007A7288"/>
    <w:rsid w:val="007A7892"/>
    <w:rsid w:val="007A7FB1"/>
    <w:rsid w:val="007B0F36"/>
    <w:rsid w:val="007B1168"/>
    <w:rsid w:val="007B12AC"/>
    <w:rsid w:val="007B1551"/>
    <w:rsid w:val="007B1907"/>
    <w:rsid w:val="007B1C13"/>
    <w:rsid w:val="007B1E87"/>
    <w:rsid w:val="007B210D"/>
    <w:rsid w:val="007B25C6"/>
    <w:rsid w:val="007B2C9F"/>
    <w:rsid w:val="007B34E6"/>
    <w:rsid w:val="007B3728"/>
    <w:rsid w:val="007B3D52"/>
    <w:rsid w:val="007B4325"/>
    <w:rsid w:val="007B4C48"/>
    <w:rsid w:val="007B4DA7"/>
    <w:rsid w:val="007B4DCB"/>
    <w:rsid w:val="007B6286"/>
    <w:rsid w:val="007B6D78"/>
    <w:rsid w:val="007B73BF"/>
    <w:rsid w:val="007C01AC"/>
    <w:rsid w:val="007C0437"/>
    <w:rsid w:val="007C0823"/>
    <w:rsid w:val="007C1301"/>
    <w:rsid w:val="007C14F4"/>
    <w:rsid w:val="007C17F6"/>
    <w:rsid w:val="007C182E"/>
    <w:rsid w:val="007C19BB"/>
    <w:rsid w:val="007C1B27"/>
    <w:rsid w:val="007C1B75"/>
    <w:rsid w:val="007C1BE5"/>
    <w:rsid w:val="007C1E45"/>
    <w:rsid w:val="007C28C0"/>
    <w:rsid w:val="007C34E4"/>
    <w:rsid w:val="007C3534"/>
    <w:rsid w:val="007C3757"/>
    <w:rsid w:val="007C37A5"/>
    <w:rsid w:val="007C39BC"/>
    <w:rsid w:val="007C4BCD"/>
    <w:rsid w:val="007C4E2A"/>
    <w:rsid w:val="007C4EFC"/>
    <w:rsid w:val="007C531A"/>
    <w:rsid w:val="007C56FD"/>
    <w:rsid w:val="007C6026"/>
    <w:rsid w:val="007C65B1"/>
    <w:rsid w:val="007C6643"/>
    <w:rsid w:val="007C6914"/>
    <w:rsid w:val="007C6AB4"/>
    <w:rsid w:val="007C6B18"/>
    <w:rsid w:val="007C6DB3"/>
    <w:rsid w:val="007C6DFC"/>
    <w:rsid w:val="007C7DB9"/>
    <w:rsid w:val="007D01CC"/>
    <w:rsid w:val="007D0785"/>
    <w:rsid w:val="007D08B7"/>
    <w:rsid w:val="007D0D97"/>
    <w:rsid w:val="007D1313"/>
    <w:rsid w:val="007D143D"/>
    <w:rsid w:val="007D1F63"/>
    <w:rsid w:val="007D272D"/>
    <w:rsid w:val="007D2A4A"/>
    <w:rsid w:val="007D2FBB"/>
    <w:rsid w:val="007D319A"/>
    <w:rsid w:val="007D3307"/>
    <w:rsid w:val="007D456D"/>
    <w:rsid w:val="007D4761"/>
    <w:rsid w:val="007D5428"/>
    <w:rsid w:val="007D54C2"/>
    <w:rsid w:val="007D57C1"/>
    <w:rsid w:val="007D5E2E"/>
    <w:rsid w:val="007D6654"/>
    <w:rsid w:val="007D7178"/>
    <w:rsid w:val="007D7450"/>
    <w:rsid w:val="007D7B77"/>
    <w:rsid w:val="007D7BF8"/>
    <w:rsid w:val="007D7C1A"/>
    <w:rsid w:val="007D7DB0"/>
    <w:rsid w:val="007E053D"/>
    <w:rsid w:val="007E0540"/>
    <w:rsid w:val="007E05B6"/>
    <w:rsid w:val="007E068B"/>
    <w:rsid w:val="007E09EA"/>
    <w:rsid w:val="007E0BCC"/>
    <w:rsid w:val="007E1587"/>
    <w:rsid w:val="007E17AC"/>
    <w:rsid w:val="007E1885"/>
    <w:rsid w:val="007E26DE"/>
    <w:rsid w:val="007E2703"/>
    <w:rsid w:val="007E28AA"/>
    <w:rsid w:val="007E2CFA"/>
    <w:rsid w:val="007E4485"/>
    <w:rsid w:val="007E48F8"/>
    <w:rsid w:val="007E4A8A"/>
    <w:rsid w:val="007E4C0E"/>
    <w:rsid w:val="007E4D0F"/>
    <w:rsid w:val="007E51D9"/>
    <w:rsid w:val="007E570E"/>
    <w:rsid w:val="007E6031"/>
    <w:rsid w:val="007E6D41"/>
    <w:rsid w:val="007F02CC"/>
    <w:rsid w:val="007F08E8"/>
    <w:rsid w:val="007F0A2F"/>
    <w:rsid w:val="007F0E94"/>
    <w:rsid w:val="007F1C80"/>
    <w:rsid w:val="007F1F51"/>
    <w:rsid w:val="007F270A"/>
    <w:rsid w:val="007F2F68"/>
    <w:rsid w:val="007F361A"/>
    <w:rsid w:val="007F463B"/>
    <w:rsid w:val="007F4E28"/>
    <w:rsid w:val="007F4E42"/>
    <w:rsid w:val="007F5166"/>
    <w:rsid w:val="007F54BC"/>
    <w:rsid w:val="007F562A"/>
    <w:rsid w:val="007F59EE"/>
    <w:rsid w:val="007F5AF6"/>
    <w:rsid w:val="007F5CA0"/>
    <w:rsid w:val="007F6B6A"/>
    <w:rsid w:val="007F6BC1"/>
    <w:rsid w:val="007F6C79"/>
    <w:rsid w:val="007F6E8A"/>
    <w:rsid w:val="007F71ED"/>
    <w:rsid w:val="007F7C5B"/>
    <w:rsid w:val="007F7D8A"/>
    <w:rsid w:val="00800204"/>
    <w:rsid w:val="00800216"/>
    <w:rsid w:val="00800A1A"/>
    <w:rsid w:val="00800BB0"/>
    <w:rsid w:val="00801E1C"/>
    <w:rsid w:val="00802089"/>
    <w:rsid w:val="008024D5"/>
    <w:rsid w:val="00802E51"/>
    <w:rsid w:val="008030D2"/>
    <w:rsid w:val="00803307"/>
    <w:rsid w:val="00803797"/>
    <w:rsid w:val="00803A25"/>
    <w:rsid w:val="00803F7D"/>
    <w:rsid w:val="00804053"/>
    <w:rsid w:val="00804256"/>
    <w:rsid w:val="0080447B"/>
    <w:rsid w:val="008046F7"/>
    <w:rsid w:val="00805282"/>
    <w:rsid w:val="008052C6"/>
    <w:rsid w:val="008056D6"/>
    <w:rsid w:val="00805711"/>
    <w:rsid w:val="00805752"/>
    <w:rsid w:val="008058E1"/>
    <w:rsid w:val="00805A69"/>
    <w:rsid w:val="00806202"/>
    <w:rsid w:val="008069B3"/>
    <w:rsid w:val="00806A6C"/>
    <w:rsid w:val="00806E28"/>
    <w:rsid w:val="00807841"/>
    <w:rsid w:val="0080797A"/>
    <w:rsid w:val="008079B4"/>
    <w:rsid w:val="00807AD8"/>
    <w:rsid w:val="00810FBE"/>
    <w:rsid w:val="00811B88"/>
    <w:rsid w:val="008126E6"/>
    <w:rsid w:val="008130B1"/>
    <w:rsid w:val="008131CD"/>
    <w:rsid w:val="008144C4"/>
    <w:rsid w:val="00814524"/>
    <w:rsid w:val="00814A15"/>
    <w:rsid w:val="0081505D"/>
    <w:rsid w:val="00815175"/>
    <w:rsid w:val="00815360"/>
    <w:rsid w:val="00815535"/>
    <w:rsid w:val="008158F7"/>
    <w:rsid w:val="008159D6"/>
    <w:rsid w:val="00815C06"/>
    <w:rsid w:val="008160C6"/>
    <w:rsid w:val="00816632"/>
    <w:rsid w:val="00816661"/>
    <w:rsid w:val="00816833"/>
    <w:rsid w:val="00816A08"/>
    <w:rsid w:val="00816F2E"/>
    <w:rsid w:val="0081732A"/>
    <w:rsid w:val="00817D0B"/>
    <w:rsid w:val="00817E79"/>
    <w:rsid w:val="008200AC"/>
    <w:rsid w:val="0082056B"/>
    <w:rsid w:val="0082079C"/>
    <w:rsid w:val="00820F5C"/>
    <w:rsid w:val="008210E2"/>
    <w:rsid w:val="00821113"/>
    <w:rsid w:val="008211FB"/>
    <w:rsid w:val="00821BD5"/>
    <w:rsid w:val="00822354"/>
    <w:rsid w:val="00822D5A"/>
    <w:rsid w:val="00823807"/>
    <w:rsid w:val="00823C71"/>
    <w:rsid w:val="0082405B"/>
    <w:rsid w:val="0082436D"/>
    <w:rsid w:val="0082475F"/>
    <w:rsid w:val="008248B1"/>
    <w:rsid w:val="0082492D"/>
    <w:rsid w:val="00824F4B"/>
    <w:rsid w:val="00825DB4"/>
    <w:rsid w:val="00826341"/>
    <w:rsid w:val="008274F7"/>
    <w:rsid w:val="00827FEF"/>
    <w:rsid w:val="0083018C"/>
    <w:rsid w:val="00830B89"/>
    <w:rsid w:val="00830EBE"/>
    <w:rsid w:val="00831105"/>
    <w:rsid w:val="0083158F"/>
    <w:rsid w:val="00831D0F"/>
    <w:rsid w:val="00832166"/>
    <w:rsid w:val="00832228"/>
    <w:rsid w:val="008322B2"/>
    <w:rsid w:val="0083282C"/>
    <w:rsid w:val="00832FC5"/>
    <w:rsid w:val="0083346C"/>
    <w:rsid w:val="00833714"/>
    <w:rsid w:val="00833756"/>
    <w:rsid w:val="00833A9B"/>
    <w:rsid w:val="00834272"/>
    <w:rsid w:val="0083439E"/>
    <w:rsid w:val="008349DF"/>
    <w:rsid w:val="00834FA8"/>
    <w:rsid w:val="0083558B"/>
    <w:rsid w:val="00836392"/>
    <w:rsid w:val="00836844"/>
    <w:rsid w:val="00836908"/>
    <w:rsid w:val="00836CB2"/>
    <w:rsid w:val="00836DE6"/>
    <w:rsid w:val="008370F3"/>
    <w:rsid w:val="00837936"/>
    <w:rsid w:val="00840212"/>
    <w:rsid w:val="00840228"/>
    <w:rsid w:val="0084038B"/>
    <w:rsid w:val="008406EC"/>
    <w:rsid w:val="00840B9A"/>
    <w:rsid w:val="00840F5F"/>
    <w:rsid w:val="008411F6"/>
    <w:rsid w:val="0084122E"/>
    <w:rsid w:val="00841576"/>
    <w:rsid w:val="00841A42"/>
    <w:rsid w:val="00841C0D"/>
    <w:rsid w:val="0084225D"/>
    <w:rsid w:val="00842481"/>
    <w:rsid w:val="008429AD"/>
    <w:rsid w:val="00842F0D"/>
    <w:rsid w:val="008436A2"/>
    <w:rsid w:val="00843BCD"/>
    <w:rsid w:val="00843CAF"/>
    <w:rsid w:val="0084408F"/>
    <w:rsid w:val="0084467F"/>
    <w:rsid w:val="00845095"/>
    <w:rsid w:val="008453DA"/>
    <w:rsid w:val="00845D9C"/>
    <w:rsid w:val="00845E15"/>
    <w:rsid w:val="00846859"/>
    <w:rsid w:val="00846E9D"/>
    <w:rsid w:val="008501A2"/>
    <w:rsid w:val="00850F8C"/>
    <w:rsid w:val="00851006"/>
    <w:rsid w:val="008538E0"/>
    <w:rsid w:val="00853B10"/>
    <w:rsid w:val="00854434"/>
    <w:rsid w:val="0085495B"/>
    <w:rsid w:val="00854ED0"/>
    <w:rsid w:val="00855DD4"/>
    <w:rsid w:val="0085627C"/>
    <w:rsid w:val="008568B7"/>
    <w:rsid w:val="00856B1B"/>
    <w:rsid w:val="00860A99"/>
    <w:rsid w:val="00860B45"/>
    <w:rsid w:val="00860E4B"/>
    <w:rsid w:val="00860F5F"/>
    <w:rsid w:val="008611C7"/>
    <w:rsid w:val="00861381"/>
    <w:rsid w:val="0086151B"/>
    <w:rsid w:val="0086180A"/>
    <w:rsid w:val="008618B1"/>
    <w:rsid w:val="0086196A"/>
    <w:rsid w:val="00861EA9"/>
    <w:rsid w:val="00862F64"/>
    <w:rsid w:val="00862FCA"/>
    <w:rsid w:val="00863251"/>
    <w:rsid w:val="008635C3"/>
    <w:rsid w:val="008637C5"/>
    <w:rsid w:val="00863B61"/>
    <w:rsid w:val="00863F04"/>
    <w:rsid w:val="00864088"/>
    <w:rsid w:val="008640E8"/>
    <w:rsid w:val="00864879"/>
    <w:rsid w:val="00864B32"/>
    <w:rsid w:val="00864E43"/>
    <w:rsid w:val="00865A69"/>
    <w:rsid w:val="0086639F"/>
    <w:rsid w:val="008668D6"/>
    <w:rsid w:val="008669B0"/>
    <w:rsid w:val="00866C81"/>
    <w:rsid w:val="00867603"/>
    <w:rsid w:val="00870297"/>
    <w:rsid w:val="0087068D"/>
    <w:rsid w:val="0087085D"/>
    <w:rsid w:val="008718B9"/>
    <w:rsid w:val="00871C19"/>
    <w:rsid w:val="008724CB"/>
    <w:rsid w:val="008726CA"/>
    <w:rsid w:val="00872E04"/>
    <w:rsid w:val="00873313"/>
    <w:rsid w:val="00873354"/>
    <w:rsid w:val="00873376"/>
    <w:rsid w:val="008734B3"/>
    <w:rsid w:val="00873918"/>
    <w:rsid w:val="00874120"/>
    <w:rsid w:val="0087421C"/>
    <w:rsid w:val="0087446F"/>
    <w:rsid w:val="008745AF"/>
    <w:rsid w:val="00874B58"/>
    <w:rsid w:val="00874B63"/>
    <w:rsid w:val="00874C6A"/>
    <w:rsid w:val="008757A1"/>
    <w:rsid w:val="00875989"/>
    <w:rsid w:val="00875C1B"/>
    <w:rsid w:val="00875F3B"/>
    <w:rsid w:val="0087669F"/>
    <w:rsid w:val="00876842"/>
    <w:rsid w:val="00876A60"/>
    <w:rsid w:val="00876B9A"/>
    <w:rsid w:val="00876FF4"/>
    <w:rsid w:val="008774B3"/>
    <w:rsid w:val="0087786A"/>
    <w:rsid w:val="008800F9"/>
    <w:rsid w:val="00880C33"/>
    <w:rsid w:val="00880E7E"/>
    <w:rsid w:val="00881550"/>
    <w:rsid w:val="008819A5"/>
    <w:rsid w:val="008819B0"/>
    <w:rsid w:val="008821C9"/>
    <w:rsid w:val="0088222B"/>
    <w:rsid w:val="00882C2C"/>
    <w:rsid w:val="00882C42"/>
    <w:rsid w:val="0088388A"/>
    <w:rsid w:val="00883901"/>
    <w:rsid w:val="0088428E"/>
    <w:rsid w:val="008842F7"/>
    <w:rsid w:val="0088458D"/>
    <w:rsid w:val="008845BE"/>
    <w:rsid w:val="00884A25"/>
    <w:rsid w:val="00884E74"/>
    <w:rsid w:val="00884F37"/>
    <w:rsid w:val="008851CF"/>
    <w:rsid w:val="008869C1"/>
    <w:rsid w:val="00886B37"/>
    <w:rsid w:val="0088700C"/>
    <w:rsid w:val="00887013"/>
    <w:rsid w:val="0088727D"/>
    <w:rsid w:val="00887C83"/>
    <w:rsid w:val="00890418"/>
    <w:rsid w:val="00890436"/>
    <w:rsid w:val="00890822"/>
    <w:rsid w:val="00890F4D"/>
    <w:rsid w:val="008913C7"/>
    <w:rsid w:val="008915C1"/>
    <w:rsid w:val="00891E58"/>
    <w:rsid w:val="008924A3"/>
    <w:rsid w:val="00892D60"/>
    <w:rsid w:val="008933C6"/>
    <w:rsid w:val="008937E7"/>
    <w:rsid w:val="0089458B"/>
    <w:rsid w:val="008948E4"/>
    <w:rsid w:val="00894B14"/>
    <w:rsid w:val="00894F62"/>
    <w:rsid w:val="00895A94"/>
    <w:rsid w:val="00895B4A"/>
    <w:rsid w:val="00896FFF"/>
    <w:rsid w:val="00897098"/>
    <w:rsid w:val="00897447"/>
    <w:rsid w:val="00897997"/>
    <w:rsid w:val="008A0371"/>
    <w:rsid w:val="008A0D22"/>
    <w:rsid w:val="008A0D89"/>
    <w:rsid w:val="008A10BA"/>
    <w:rsid w:val="008A1A35"/>
    <w:rsid w:val="008A1F0E"/>
    <w:rsid w:val="008A1F71"/>
    <w:rsid w:val="008A2E49"/>
    <w:rsid w:val="008A2EC8"/>
    <w:rsid w:val="008A39EC"/>
    <w:rsid w:val="008A3F4B"/>
    <w:rsid w:val="008A43E0"/>
    <w:rsid w:val="008A5464"/>
    <w:rsid w:val="008A6032"/>
    <w:rsid w:val="008A61A3"/>
    <w:rsid w:val="008A6366"/>
    <w:rsid w:val="008A71AA"/>
    <w:rsid w:val="008A72EA"/>
    <w:rsid w:val="008A74D6"/>
    <w:rsid w:val="008A7BEB"/>
    <w:rsid w:val="008A7D3A"/>
    <w:rsid w:val="008B010E"/>
    <w:rsid w:val="008B0250"/>
    <w:rsid w:val="008B06BF"/>
    <w:rsid w:val="008B0AB8"/>
    <w:rsid w:val="008B10E2"/>
    <w:rsid w:val="008B10E5"/>
    <w:rsid w:val="008B112D"/>
    <w:rsid w:val="008B12EC"/>
    <w:rsid w:val="008B14A0"/>
    <w:rsid w:val="008B1632"/>
    <w:rsid w:val="008B16E5"/>
    <w:rsid w:val="008B1A46"/>
    <w:rsid w:val="008B30C8"/>
    <w:rsid w:val="008B4568"/>
    <w:rsid w:val="008B48F4"/>
    <w:rsid w:val="008B52E8"/>
    <w:rsid w:val="008B5466"/>
    <w:rsid w:val="008B54EA"/>
    <w:rsid w:val="008B5933"/>
    <w:rsid w:val="008B66E2"/>
    <w:rsid w:val="008B6B98"/>
    <w:rsid w:val="008B7251"/>
    <w:rsid w:val="008B7617"/>
    <w:rsid w:val="008B77BB"/>
    <w:rsid w:val="008B7A78"/>
    <w:rsid w:val="008B7B0B"/>
    <w:rsid w:val="008B7C10"/>
    <w:rsid w:val="008B7FDC"/>
    <w:rsid w:val="008C0623"/>
    <w:rsid w:val="008C10BF"/>
    <w:rsid w:val="008C1297"/>
    <w:rsid w:val="008C1E59"/>
    <w:rsid w:val="008C2063"/>
    <w:rsid w:val="008C242D"/>
    <w:rsid w:val="008C28E9"/>
    <w:rsid w:val="008C2A84"/>
    <w:rsid w:val="008C2FFC"/>
    <w:rsid w:val="008C348F"/>
    <w:rsid w:val="008C3730"/>
    <w:rsid w:val="008C4FAA"/>
    <w:rsid w:val="008C542B"/>
    <w:rsid w:val="008C6246"/>
    <w:rsid w:val="008C6270"/>
    <w:rsid w:val="008C6723"/>
    <w:rsid w:val="008C6BBE"/>
    <w:rsid w:val="008C7493"/>
    <w:rsid w:val="008C76EC"/>
    <w:rsid w:val="008C7DC4"/>
    <w:rsid w:val="008D0268"/>
    <w:rsid w:val="008D030C"/>
    <w:rsid w:val="008D0832"/>
    <w:rsid w:val="008D08ED"/>
    <w:rsid w:val="008D0F34"/>
    <w:rsid w:val="008D1812"/>
    <w:rsid w:val="008D1878"/>
    <w:rsid w:val="008D190C"/>
    <w:rsid w:val="008D1A0C"/>
    <w:rsid w:val="008D1B02"/>
    <w:rsid w:val="008D1D89"/>
    <w:rsid w:val="008D1E88"/>
    <w:rsid w:val="008D1F09"/>
    <w:rsid w:val="008D25F8"/>
    <w:rsid w:val="008D286F"/>
    <w:rsid w:val="008D34F8"/>
    <w:rsid w:val="008D362A"/>
    <w:rsid w:val="008D37F8"/>
    <w:rsid w:val="008D41E8"/>
    <w:rsid w:val="008D44E2"/>
    <w:rsid w:val="008D4C3E"/>
    <w:rsid w:val="008D4F8F"/>
    <w:rsid w:val="008D5267"/>
    <w:rsid w:val="008D5916"/>
    <w:rsid w:val="008D5E94"/>
    <w:rsid w:val="008D6302"/>
    <w:rsid w:val="008D630B"/>
    <w:rsid w:val="008D689A"/>
    <w:rsid w:val="008D7A81"/>
    <w:rsid w:val="008D7D14"/>
    <w:rsid w:val="008E01DF"/>
    <w:rsid w:val="008E12E4"/>
    <w:rsid w:val="008E1B2D"/>
    <w:rsid w:val="008E1D2A"/>
    <w:rsid w:val="008E1FDF"/>
    <w:rsid w:val="008E229A"/>
    <w:rsid w:val="008E244B"/>
    <w:rsid w:val="008E2492"/>
    <w:rsid w:val="008E3677"/>
    <w:rsid w:val="008E3AA4"/>
    <w:rsid w:val="008E3C99"/>
    <w:rsid w:val="008E45C1"/>
    <w:rsid w:val="008E46D4"/>
    <w:rsid w:val="008E4D12"/>
    <w:rsid w:val="008E5689"/>
    <w:rsid w:val="008E5A99"/>
    <w:rsid w:val="008E5CA9"/>
    <w:rsid w:val="008E5F46"/>
    <w:rsid w:val="008E63BB"/>
    <w:rsid w:val="008E6874"/>
    <w:rsid w:val="008E7307"/>
    <w:rsid w:val="008E735B"/>
    <w:rsid w:val="008E7364"/>
    <w:rsid w:val="008E7CC7"/>
    <w:rsid w:val="008E7CCF"/>
    <w:rsid w:val="008F0330"/>
    <w:rsid w:val="008F0572"/>
    <w:rsid w:val="008F057B"/>
    <w:rsid w:val="008F0723"/>
    <w:rsid w:val="008F0A25"/>
    <w:rsid w:val="008F0CA7"/>
    <w:rsid w:val="008F1BAB"/>
    <w:rsid w:val="008F1D49"/>
    <w:rsid w:val="008F2019"/>
    <w:rsid w:val="008F2850"/>
    <w:rsid w:val="008F2C7C"/>
    <w:rsid w:val="008F2E2D"/>
    <w:rsid w:val="008F316B"/>
    <w:rsid w:val="008F3194"/>
    <w:rsid w:val="008F34DF"/>
    <w:rsid w:val="008F45CF"/>
    <w:rsid w:val="008F4CC7"/>
    <w:rsid w:val="008F4DA5"/>
    <w:rsid w:val="008F5079"/>
    <w:rsid w:val="008F5413"/>
    <w:rsid w:val="008F5442"/>
    <w:rsid w:val="008F57D3"/>
    <w:rsid w:val="008F5942"/>
    <w:rsid w:val="008F5C35"/>
    <w:rsid w:val="008F5E81"/>
    <w:rsid w:val="008F64E3"/>
    <w:rsid w:val="008F66A1"/>
    <w:rsid w:val="008F7AFA"/>
    <w:rsid w:val="00900135"/>
    <w:rsid w:val="009008D4"/>
    <w:rsid w:val="0090093A"/>
    <w:rsid w:val="00900E68"/>
    <w:rsid w:val="00901806"/>
    <w:rsid w:val="00901873"/>
    <w:rsid w:val="00901901"/>
    <w:rsid w:val="00902B50"/>
    <w:rsid w:val="00902E5C"/>
    <w:rsid w:val="00902E6F"/>
    <w:rsid w:val="0090307F"/>
    <w:rsid w:val="00903377"/>
    <w:rsid w:val="009035D3"/>
    <w:rsid w:val="009038DA"/>
    <w:rsid w:val="00903A7A"/>
    <w:rsid w:val="00903B02"/>
    <w:rsid w:val="00903D05"/>
    <w:rsid w:val="00904195"/>
    <w:rsid w:val="0090465E"/>
    <w:rsid w:val="009049D6"/>
    <w:rsid w:val="00905E8A"/>
    <w:rsid w:val="0090602B"/>
    <w:rsid w:val="009061E5"/>
    <w:rsid w:val="009064C6"/>
    <w:rsid w:val="00906F81"/>
    <w:rsid w:val="00907F3E"/>
    <w:rsid w:val="009101D9"/>
    <w:rsid w:val="009103EC"/>
    <w:rsid w:val="009104A6"/>
    <w:rsid w:val="0091050B"/>
    <w:rsid w:val="0091070B"/>
    <w:rsid w:val="00910C80"/>
    <w:rsid w:val="00911033"/>
    <w:rsid w:val="009116E5"/>
    <w:rsid w:val="00911B7F"/>
    <w:rsid w:val="00911C08"/>
    <w:rsid w:val="00911D45"/>
    <w:rsid w:val="009123EE"/>
    <w:rsid w:val="00912BBF"/>
    <w:rsid w:val="009138C3"/>
    <w:rsid w:val="00913D1C"/>
    <w:rsid w:val="00914270"/>
    <w:rsid w:val="00915473"/>
    <w:rsid w:val="009167A4"/>
    <w:rsid w:val="009169F5"/>
    <w:rsid w:val="00916EE8"/>
    <w:rsid w:val="00917120"/>
    <w:rsid w:val="009174C2"/>
    <w:rsid w:val="0091784B"/>
    <w:rsid w:val="00917AE0"/>
    <w:rsid w:val="00917FB8"/>
    <w:rsid w:val="00920712"/>
    <w:rsid w:val="009207EF"/>
    <w:rsid w:val="009208D2"/>
    <w:rsid w:val="00921060"/>
    <w:rsid w:val="0092109D"/>
    <w:rsid w:val="009210EC"/>
    <w:rsid w:val="00921541"/>
    <w:rsid w:val="009216D9"/>
    <w:rsid w:val="009219E4"/>
    <w:rsid w:val="00921D56"/>
    <w:rsid w:val="0092208D"/>
    <w:rsid w:val="00922422"/>
    <w:rsid w:val="00922A7E"/>
    <w:rsid w:val="00922B55"/>
    <w:rsid w:val="00922EB4"/>
    <w:rsid w:val="00923715"/>
    <w:rsid w:val="00923E57"/>
    <w:rsid w:val="00924100"/>
    <w:rsid w:val="0092458A"/>
    <w:rsid w:val="00924819"/>
    <w:rsid w:val="00924B46"/>
    <w:rsid w:val="00924C78"/>
    <w:rsid w:val="009254E1"/>
    <w:rsid w:val="009259DA"/>
    <w:rsid w:val="009263F3"/>
    <w:rsid w:val="0092648E"/>
    <w:rsid w:val="009265FE"/>
    <w:rsid w:val="009267A5"/>
    <w:rsid w:val="00926B40"/>
    <w:rsid w:val="00927365"/>
    <w:rsid w:val="009276F6"/>
    <w:rsid w:val="00927857"/>
    <w:rsid w:val="009305C4"/>
    <w:rsid w:val="00930976"/>
    <w:rsid w:val="00930B55"/>
    <w:rsid w:val="00931D07"/>
    <w:rsid w:val="00931F78"/>
    <w:rsid w:val="0093210F"/>
    <w:rsid w:val="0093226E"/>
    <w:rsid w:val="0093238D"/>
    <w:rsid w:val="009324CE"/>
    <w:rsid w:val="009325D6"/>
    <w:rsid w:val="009328A6"/>
    <w:rsid w:val="009329F7"/>
    <w:rsid w:val="00932D3C"/>
    <w:rsid w:val="0093320E"/>
    <w:rsid w:val="0093385C"/>
    <w:rsid w:val="00933BC1"/>
    <w:rsid w:val="00933F90"/>
    <w:rsid w:val="00934A54"/>
    <w:rsid w:val="00934B39"/>
    <w:rsid w:val="00934FE2"/>
    <w:rsid w:val="009356D7"/>
    <w:rsid w:val="0093597B"/>
    <w:rsid w:val="009359B8"/>
    <w:rsid w:val="0093662A"/>
    <w:rsid w:val="00936A59"/>
    <w:rsid w:val="00936B25"/>
    <w:rsid w:val="009374F2"/>
    <w:rsid w:val="009374FD"/>
    <w:rsid w:val="009376C5"/>
    <w:rsid w:val="00937985"/>
    <w:rsid w:val="00937D19"/>
    <w:rsid w:val="00937D7C"/>
    <w:rsid w:val="009404DC"/>
    <w:rsid w:val="009422FF"/>
    <w:rsid w:val="00942CA8"/>
    <w:rsid w:val="00943059"/>
    <w:rsid w:val="009436C0"/>
    <w:rsid w:val="00943EF5"/>
    <w:rsid w:val="00943F93"/>
    <w:rsid w:val="00944205"/>
    <w:rsid w:val="009442C2"/>
    <w:rsid w:val="00945061"/>
    <w:rsid w:val="0094508F"/>
    <w:rsid w:val="009459DA"/>
    <w:rsid w:val="009459E5"/>
    <w:rsid w:val="0094623D"/>
    <w:rsid w:val="00946780"/>
    <w:rsid w:val="00946F66"/>
    <w:rsid w:val="00947541"/>
    <w:rsid w:val="0094761B"/>
    <w:rsid w:val="0094766A"/>
    <w:rsid w:val="00947714"/>
    <w:rsid w:val="00950868"/>
    <w:rsid w:val="009508B3"/>
    <w:rsid w:val="00950DEC"/>
    <w:rsid w:val="009512A9"/>
    <w:rsid w:val="00951544"/>
    <w:rsid w:val="00951D37"/>
    <w:rsid w:val="00951EE1"/>
    <w:rsid w:val="00951F2B"/>
    <w:rsid w:val="00952072"/>
    <w:rsid w:val="009525B2"/>
    <w:rsid w:val="00952D99"/>
    <w:rsid w:val="009534D2"/>
    <w:rsid w:val="00953602"/>
    <w:rsid w:val="00953996"/>
    <w:rsid w:val="00953B6C"/>
    <w:rsid w:val="00953D81"/>
    <w:rsid w:val="00953DC8"/>
    <w:rsid w:val="009547BF"/>
    <w:rsid w:val="00954890"/>
    <w:rsid w:val="00954A35"/>
    <w:rsid w:val="00954CC2"/>
    <w:rsid w:val="0095526F"/>
    <w:rsid w:val="00955831"/>
    <w:rsid w:val="00955BA0"/>
    <w:rsid w:val="009562A9"/>
    <w:rsid w:val="00956F69"/>
    <w:rsid w:val="00957FD1"/>
    <w:rsid w:val="009609B3"/>
    <w:rsid w:val="00960B67"/>
    <w:rsid w:val="0096116A"/>
    <w:rsid w:val="009617B0"/>
    <w:rsid w:val="00961D6D"/>
    <w:rsid w:val="00963413"/>
    <w:rsid w:val="00963550"/>
    <w:rsid w:val="00963595"/>
    <w:rsid w:val="00963648"/>
    <w:rsid w:val="009638AF"/>
    <w:rsid w:val="009643BE"/>
    <w:rsid w:val="00964444"/>
    <w:rsid w:val="0096484E"/>
    <w:rsid w:val="00964A6C"/>
    <w:rsid w:val="00965488"/>
    <w:rsid w:val="00965D26"/>
    <w:rsid w:val="00966A4F"/>
    <w:rsid w:val="00966F03"/>
    <w:rsid w:val="009671B3"/>
    <w:rsid w:val="00967C2D"/>
    <w:rsid w:val="00967D65"/>
    <w:rsid w:val="009700DF"/>
    <w:rsid w:val="009706AB"/>
    <w:rsid w:val="0097074F"/>
    <w:rsid w:val="00970752"/>
    <w:rsid w:val="00970A4C"/>
    <w:rsid w:val="00971492"/>
    <w:rsid w:val="009715C6"/>
    <w:rsid w:val="00971DC5"/>
    <w:rsid w:val="0097266F"/>
    <w:rsid w:val="009728D8"/>
    <w:rsid w:val="009728F4"/>
    <w:rsid w:val="00972916"/>
    <w:rsid w:val="00973185"/>
    <w:rsid w:val="00973203"/>
    <w:rsid w:val="009733DC"/>
    <w:rsid w:val="0097461D"/>
    <w:rsid w:val="00974D67"/>
    <w:rsid w:val="00974DDA"/>
    <w:rsid w:val="00974EEB"/>
    <w:rsid w:val="00975097"/>
    <w:rsid w:val="00975141"/>
    <w:rsid w:val="00975336"/>
    <w:rsid w:val="00975DEC"/>
    <w:rsid w:val="00975E10"/>
    <w:rsid w:val="00976FE4"/>
    <w:rsid w:val="00977065"/>
    <w:rsid w:val="00977E0D"/>
    <w:rsid w:val="0098055A"/>
    <w:rsid w:val="00980AC0"/>
    <w:rsid w:val="00980C07"/>
    <w:rsid w:val="00980D4A"/>
    <w:rsid w:val="00980F69"/>
    <w:rsid w:val="00982ACB"/>
    <w:rsid w:val="009839E7"/>
    <w:rsid w:val="00983B26"/>
    <w:rsid w:val="009841B0"/>
    <w:rsid w:val="00984257"/>
    <w:rsid w:val="00984800"/>
    <w:rsid w:val="00984971"/>
    <w:rsid w:val="00984DBB"/>
    <w:rsid w:val="00985C9D"/>
    <w:rsid w:val="0098696C"/>
    <w:rsid w:val="009873FF"/>
    <w:rsid w:val="00987948"/>
    <w:rsid w:val="00987995"/>
    <w:rsid w:val="00987AD1"/>
    <w:rsid w:val="00987B2F"/>
    <w:rsid w:val="00987B4D"/>
    <w:rsid w:val="00990470"/>
    <w:rsid w:val="00990B92"/>
    <w:rsid w:val="009910BE"/>
    <w:rsid w:val="009918E7"/>
    <w:rsid w:val="00991D72"/>
    <w:rsid w:val="009929EA"/>
    <w:rsid w:val="0099364F"/>
    <w:rsid w:val="00993692"/>
    <w:rsid w:val="00993DFC"/>
    <w:rsid w:val="0099441B"/>
    <w:rsid w:val="00994DA4"/>
    <w:rsid w:val="00994E7A"/>
    <w:rsid w:val="00995053"/>
    <w:rsid w:val="00995B76"/>
    <w:rsid w:val="00996F1B"/>
    <w:rsid w:val="00996F85"/>
    <w:rsid w:val="00997062"/>
    <w:rsid w:val="0099749A"/>
    <w:rsid w:val="00997629"/>
    <w:rsid w:val="0099792A"/>
    <w:rsid w:val="00997BDE"/>
    <w:rsid w:val="009A089A"/>
    <w:rsid w:val="009A160B"/>
    <w:rsid w:val="009A2537"/>
    <w:rsid w:val="009A2658"/>
    <w:rsid w:val="009A2F32"/>
    <w:rsid w:val="009A304B"/>
    <w:rsid w:val="009A3716"/>
    <w:rsid w:val="009A406E"/>
    <w:rsid w:val="009A4ABB"/>
    <w:rsid w:val="009A4B11"/>
    <w:rsid w:val="009A54DF"/>
    <w:rsid w:val="009A591E"/>
    <w:rsid w:val="009A5977"/>
    <w:rsid w:val="009A5A77"/>
    <w:rsid w:val="009A5DC9"/>
    <w:rsid w:val="009A5FDE"/>
    <w:rsid w:val="009A6D1E"/>
    <w:rsid w:val="009A73B9"/>
    <w:rsid w:val="009A73CD"/>
    <w:rsid w:val="009A7776"/>
    <w:rsid w:val="009A7B79"/>
    <w:rsid w:val="009A7C7B"/>
    <w:rsid w:val="009B121A"/>
    <w:rsid w:val="009B1383"/>
    <w:rsid w:val="009B1551"/>
    <w:rsid w:val="009B156B"/>
    <w:rsid w:val="009B178D"/>
    <w:rsid w:val="009B1A95"/>
    <w:rsid w:val="009B22C6"/>
    <w:rsid w:val="009B22F5"/>
    <w:rsid w:val="009B22F7"/>
    <w:rsid w:val="009B2505"/>
    <w:rsid w:val="009B2713"/>
    <w:rsid w:val="009B2BA8"/>
    <w:rsid w:val="009B2F0C"/>
    <w:rsid w:val="009B3032"/>
    <w:rsid w:val="009B3CBA"/>
    <w:rsid w:val="009B5527"/>
    <w:rsid w:val="009B5787"/>
    <w:rsid w:val="009B6161"/>
    <w:rsid w:val="009B6373"/>
    <w:rsid w:val="009B659D"/>
    <w:rsid w:val="009B6DAA"/>
    <w:rsid w:val="009B70F0"/>
    <w:rsid w:val="009B7181"/>
    <w:rsid w:val="009B76FE"/>
    <w:rsid w:val="009B77B6"/>
    <w:rsid w:val="009B7A41"/>
    <w:rsid w:val="009B7B7C"/>
    <w:rsid w:val="009B7D67"/>
    <w:rsid w:val="009B7E0D"/>
    <w:rsid w:val="009C02AA"/>
    <w:rsid w:val="009C0B78"/>
    <w:rsid w:val="009C0DDC"/>
    <w:rsid w:val="009C0F0A"/>
    <w:rsid w:val="009C167B"/>
    <w:rsid w:val="009C1CF1"/>
    <w:rsid w:val="009C219B"/>
    <w:rsid w:val="009C2489"/>
    <w:rsid w:val="009C2AC8"/>
    <w:rsid w:val="009C2C20"/>
    <w:rsid w:val="009C2D2B"/>
    <w:rsid w:val="009C2E56"/>
    <w:rsid w:val="009C38FA"/>
    <w:rsid w:val="009C4633"/>
    <w:rsid w:val="009C4710"/>
    <w:rsid w:val="009C4A93"/>
    <w:rsid w:val="009C503F"/>
    <w:rsid w:val="009C5616"/>
    <w:rsid w:val="009C5AA4"/>
    <w:rsid w:val="009C5CBA"/>
    <w:rsid w:val="009C6CD1"/>
    <w:rsid w:val="009C7256"/>
    <w:rsid w:val="009C79B7"/>
    <w:rsid w:val="009C7BD5"/>
    <w:rsid w:val="009C7CAF"/>
    <w:rsid w:val="009D010C"/>
    <w:rsid w:val="009D044F"/>
    <w:rsid w:val="009D067D"/>
    <w:rsid w:val="009D2475"/>
    <w:rsid w:val="009D27B5"/>
    <w:rsid w:val="009D303F"/>
    <w:rsid w:val="009D3760"/>
    <w:rsid w:val="009D414C"/>
    <w:rsid w:val="009D41F1"/>
    <w:rsid w:val="009D4483"/>
    <w:rsid w:val="009D4BA1"/>
    <w:rsid w:val="009D5C39"/>
    <w:rsid w:val="009D5C54"/>
    <w:rsid w:val="009D6394"/>
    <w:rsid w:val="009D655C"/>
    <w:rsid w:val="009D6DE4"/>
    <w:rsid w:val="009D6E8B"/>
    <w:rsid w:val="009D7124"/>
    <w:rsid w:val="009E009B"/>
    <w:rsid w:val="009E0227"/>
    <w:rsid w:val="009E0CAE"/>
    <w:rsid w:val="009E1540"/>
    <w:rsid w:val="009E159B"/>
    <w:rsid w:val="009E1BA0"/>
    <w:rsid w:val="009E2315"/>
    <w:rsid w:val="009E2433"/>
    <w:rsid w:val="009E25FD"/>
    <w:rsid w:val="009E304A"/>
    <w:rsid w:val="009E33E2"/>
    <w:rsid w:val="009E479F"/>
    <w:rsid w:val="009E49AF"/>
    <w:rsid w:val="009E4D05"/>
    <w:rsid w:val="009E5291"/>
    <w:rsid w:val="009E57A8"/>
    <w:rsid w:val="009E5A11"/>
    <w:rsid w:val="009E66FC"/>
    <w:rsid w:val="009E6F5E"/>
    <w:rsid w:val="009E6F92"/>
    <w:rsid w:val="009E75D4"/>
    <w:rsid w:val="009F04BC"/>
    <w:rsid w:val="009F0611"/>
    <w:rsid w:val="009F08C4"/>
    <w:rsid w:val="009F1012"/>
    <w:rsid w:val="009F145E"/>
    <w:rsid w:val="009F148F"/>
    <w:rsid w:val="009F19E1"/>
    <w:rsid w:val="009F2307"/>
    <w:rsid w:val="009F2AC2"/>
    <w:rsid w:val="009F3076"/>
    <w:rsid w:val="009F3625"/>
    <w:rsid w:val="009F39EA"/>
    <w:rsid w:val="009F3ACB"/>
    <w:rsid w:val="009F3F7C"/>
    <w:rsid w:val="009F47BA"/>
    <w:rsid w:val="009F4D45"/>
    <w:rsid w:val="009F4EA2"/>
    <w:rsid w:val="009F4EF1"/>
    <w:rsid w:val="009F598A"/>
    <w:rsid w:val="009F5C80"/>
    <w:rsid w:val="009F5D8B"/>
    <w:rsid w:val="009F5EE9"/>
    <w:rsid w:val="009F67C5"/>
    <w:rsid w:val="009F693C"/>
    <w:rsid w:val="009F732C"/>
    <w:rsid w:val="009F7B9A"/>
    <w:rsid w:val="00A0074B"/>
    <w:rsid w:val="00A007A5"/>
    <w:rsid w:val="00A00F78"/>
    <w:rsid w:val="00A01614"/>
    <w:rsid w:val="00A01697"/>
    <w:rsid w:val="00A01A6A"/>
    <w:rsid w:val="00A01AE1"/>
    <w:rsid w:val="00A01C87"/>
    <w:rsid w:val="00A0219C"/>
    <w:rsid w:val="00A023E0"/>
    <w:rsid w:val="00A025D6"/>
    <w:rsid w:val="00A02936"/>
    <w:rsid w:val="00A02B6A"/>
    <w:rsid w:val="00A02D0F"/>
    <w:rsid w:val="00A02D24"/>
    <w:rsid w:val="00A03521"/>
    <w:rsid w:val="00A039FD"/>
    <w:rsid w:val="00A03AEA"/>
    <w:rsid w:val="00A03FF6"/>
    <w:rsid w:val="00A0400E"/>
    <w:rsid w:val="00A0402A"/>
    <w:rsid w:val="00A047D2"/>
    <w:rsid w:val="00A0486C"/>
    <w:rsid w:val="00A050F8"/>
    <w:rsid w:val="00A054C5"/>
    <w:rsid w:val="00A05E4B"/>
    <w:rsid w:val="00A05F61"/>
    <w:rsid w:val="00A063DC"/>
    <w:rsid w:val="00A069A7"/>
    <w:rsid w:val="00A06C06"/>
    <w:rsid w:val="00A076D1"/>
    <w:rsid w:val="00A0797F"/>
    <w:rsid w:val="00A07C50"/>
    <w:rsid w:val="00A1040B"/>
    <w:rsid w:val="00A10472"/>
    <w:rsid w:val="00A10756"/>
    <w:rsid w:val="00A1097E"/>
    <w:rsid w:val="00A11039"/>
    <w:rsid w:val="00A12101"/>
    <w:rsid w:val="00A12755"/>
    <w:rsid w:val="00A12A8A"/>
    <w:rsid w:val="00A12E04"/>
    <w:rsid w:val="00A12E84"/>
    <w:rsid w:val="00A13831"/>
    <w:rsid w:val="00A13AC4"/>
    <w:rsid w:val="00A13B36"/>
    <w:rsid w:val="00A14137"/>
    <w:rsid w:val="00A143DC"/>
    <w:rsid w:val="00A14638"/>
    <w:rsid w:val="00A14822"/>
    <w:rsid w:val="00A14841"/>
    <w:rsid w:val="00A14E58"/>
    <w:rsid w:val="00A1519A"/>
    <w:rsid w:val="00A15773"/>
    <w:rsid w:val="00A15CD8"/>
    <w:rsid w:val="00A16185"/>
    <w:rsid w:val="00A16AE1"/>
    <w:rsid w:val="00A16CAF"/>
    <w:rsid w:val="00A16F5E"/>
    <w:rsid w:val="00A1796C"/>
    <w:rsid w:val="00A17977"/>
    <w:rsid w:val="00A17CE4"/>
    <w:rsid w:val="00A17DE8"/>
    <w:rsid w:val="00A20342"/>
    <w:rsid w:val="00A208FB"/>
    <w:rsid w:val="00A20B23"/>
    <w:rsid w:val="00A20B32"/>
    <w:rsid w:val="00A22471"/>
    <w:rsid w:val="00A2317E"/>
    <w:rsid w:val="00A2341F"/>
    <w:rsid w:val="00A23432"/>
    <w:rsid w:val="00A2365A"/>
    <w:rsid w:val="00A2397E"/>
    <w:rsid w:val="00A23A2C"/>
    <w:rsid w:val="00A23A87"/>
    <w:rsid w:val="00A23BD5"/>
    <w:rsid w:val="00A23D49"/>
    <w:rsid w:val="00A240A8"/>
    <w:rsid w:val="00A24C87"/>
    <w:rsid w:val="00A24EFB"/>
    <w:rsid w:val="00A252D5"/>
    <w:rsid w:val="00A25384"/>
    <w:rsid w:val="00A25D8C"/>
    <w:rsid w:val="00A26052"/>
    <w:rsid w:val="00A2606C"/>
    <w:rsid w:val="00A265BC"/>
    <w:rsid w:val="00A266B2"/>
    <w:rsid w:val="00A26980"/>
    <w:rsid w:val="00A26E17"/>
    <w:rsid w:val="00A27690"/>
    <w:rsid w:val="00A27E2C"/>
    <w:rsid w:val="00A27EEE"/>
    <w:rsid w:val="00A30104"/>
    <w:rsid w:val="00A303B6"/>
    <w:rsid w:val="00A30E4F"/>
    <w:rsid w:val="00A3215D"/>
    <w:rsid w:val="00A32239"/>
    <w:rsid w:val="00A32555"/>
    <w:rsid w:val="00A32E19"/>
    <w:rsid w:val="00A3343C"/>
    <w:rsid w:val="00A33561"/>
    <w:rsid w:val="00A33699"/>
    <w:rsid w:val="00A33877"/>
    <w:rsid w:val="00A344AB"/>
    <w:rsid w:val="00A34620"/>
    <w:rsid w:val="00A357AC"/>
    <w:rsid w:val="00A36233"/>
    <w:rsid w:val="00A36C07"/>
    <w:rsid w:val="00A36F83"/>
    <w:rsid w:val="00A3726A"/>
    <w:rsid w:val="00A3731D"/>
    <w:rsid w:val="00A3738D"/>
    <w:rsid w:val="00A4063A"/>
    <w:rsid w:val="00A40A16"/>
    <w:rsid w:val="00A40B8B"/>
    <w:rsid w:val="00A41046"/>
    <w:rsid w:val="00A41155"/>
    <w:rsid w:val="00A41417"/>
    <w:rsid w:val="00A41CE3"/>
    <w:rsid w:val="00A425E6"/>
    <w:rsid w:val="00A425F9"/>
    <w:rsid w:val="00A43ED8"/>
    <w:rsid w:val="00A44673"/>
    <w:rsid w:val="00A44ACB"/>
    <w:rsid w:val="00A44C8B"/>
    <w:rsid w:val="00A45383"/>
    <w:rsid w:val="00A46070"/>
    <w:rsid w:val="00A469DC"/>
    <w:rsid w:val="00A472A0"/>
    <w:rsid w:val="00A4749D"/>
    <w:rsid w:val="00A47CD7"/>
    <w:rsid w:val="00A47CEC"/>
    <w:rsid w:val="00A47FA0"/>
    <w:rsid w:val="00A502E4"/>
    <w:rsid w:val="00A504B2"/>
    <w:rsid w:val="00A50CFE"/>
    <w:rsid w:val="00A510E8"/>
    <w:rsid w:val="00A51404"/>
    <w:rsid w:val="00A51738"/>
    <w:rsid w:val="00A51F90"/>
    <w:rsid w:val="00A523F1"/>
    <w:rsid w:val="00A529E2"/>
    <w:rsid w:val="00A534EE"/>
    <w:rsid w:val="00A535C8"/>
    <w:rsid w:val="00A540D4"/>
    <w:rsid w:val="00A543C7"/>
    <w:rsid w:val="00A544FD"/>
    <w:rsid w:val="00A545F0"/>
    <w:rsid w:val="00A5476F"/>
    <w:rsid w:val="00A5496F"/>
    <w:rsid w:val="00A54A30"/>
    <w:rsid w:val="00A54B0B"/>
    <w:rsid w:val="00A54C3B"/>
    <w:rsid w:val="00A54F43"/>
    <w:rsid w:val="00A55495"/>
    <w:rsid w:val="00A55534"/>
    <w:rsid w:val="00A56506"/>
    <w:rsid w:val="00A56619"/>
    <w:rsid w:val="00A568BE"/>
    <w:rsid w:val="00A56E12"/>
    <w:rsid w:val="00A57176"/>
    <w:rsid w:val="00A57516"/>
    <w:rsid w:val="00A5756F"/>
    <w:rsid w:val="00A57A6F"/>
    <w:rsid w:val="00A57EB1"/>
    <w:rsid w:val="00A6006F"/>
    <w:rsid w:val="00A60250"/>
    <w:rsid w:val="00A60A7C"/>
    <w:rsid w:val="00A619DC"/>
    <w:rsid w:val="00A61BE5"/>
    <w:rsid w:val="00A61C52"/>
    <w:rsid w:val="00A61CB3"/>
    <w:rsid w:val="00A61F3E"/>
    <w:rsid w:val="00A62A6F"/>
    <w:rsid w:val="00A62AFC"/>
    <w:rsid w:val="00A62F38"/>
    <w:rsid w:val="00A635AE"/>
    <w:rsid w:val="00A6364C"/>
    <w:rsid w:val="00A63F60"/>
    <w:rsid w:val="00A64163"/>
    <w:rsid w:val="00A64248"/>
    <w:rsid w:val="00A64878"/>
    <w:rsid w:val="00A64BDE"/>
    <w:rsid w:val="00A64C88"/>
    <w:rsid w:val="00A64CFC"/>
    <w:rsid w:val="00A651A6"/>
    <w:rsid w:val="00A6575E"/>
    <w:rsid w:val="00A659D2"/>
    <w:rsid w:val="00A65B02"/>
    <w:rsid w:val="00A65FD7"/>
    <w:rsid w:val="00A66690"/>
    <w:rsid w:val="00A67160"/>
    <w:rsid w:val="00A67BB0"/>
    <w:rsid w:val="00A7109E"/>
    <w:rsid w:val="00A713F2"/>
    <w:rsid w:val="00A7162C"/>
    <w:rsid w:val="00A716B8"/>
    <w:rsid w:val="00A71DF2"/>
    <w:rsid w:val="00A71E27"/>
    <w:rsid w:val="00A725AE"/>
    <w:rsid w:val="00A72C06"/>
    <w:rsid w:val="00A72D1D"/>
    <w:rsid w:val="00A73486"/>
    <w:rsid w:val="00A74280"/>
    <w:rsid w:val="00A74752"/>
    <w:rsid w:val="00A749B2"/>
    <w:rsid w:val="00A74A6A"/>
    <w:rsid w:val="00A74DBF"/>
    <w:rsid w:val="00A75172"/>
    <w:rsid w:val="00A75AAC"/>
    <w:rsid w:val="00A760F0"/>
    <w:rsid w:val="00A7631E"/>
    <w:rsid w:val="00A76C0B"/>
    <w:rsid w:val="00A76D3C"/>
    <w:rsid w:val="00A773E6"/>
    <w:rsid w:val="00A803CF"/>
    <w:rsid w:val="00A80D3E"/>
    <w:rsid w:val="00A80F09"/>
    <w:rsid w:val="00A812B9"/>
    <w:rsid w:val="00A81B8A"/>
    <w:rsid w:val="00A823BA"/>
    <w:rsid w:val="00A831F8"/>
    <w:rsid w:val="00A83DE6"/>
    <w:rsid w:val="00A84022"/>
    <w:rsid w:val="00A8423D"/>
    <w:rsid w:val="00A84353"/>
    <w:rsid w:val="00A844DC"/>
    <w:rsid w:val="00A84826"/>
    <w:rsid w:val="00A854D6"/>
    <w:rsid w:val="00A85CA3"/>
    <w:rsid w:val="00A85D2E"/>
    <w:rsid w:val="00A863AA"/>
    <w:rsid w:val="00A866DE"/>
    <w:rsid w:val="00A867E2"/>
    <w:rsid w:val="00A86AB3"/>
    <w:rsid w:val="00A86D95"/>
    <w:rsid w:val="00A872CE"/>
    <w:rsid w:val="00A87816"/>
    <w:rsid w:val="00A87863"/>
    <w:rsid w:val="00A87CE0"/>
    <w:rsid w:val="00A9117C"/>
    <w:rsid w:val="00A91606"/>
    <w:rsid w:val="00A924E0"/>
    <w:rsid w:val="00A92774"/>
    <w:rsid w:val="00A92982"/>
    <w:rsid w:val="00A92B5D"/>
    <w:rsid w:val="00A93523"/>
    <w:rsid w:val="00A93892"/>
    <w:rsid w:val="00A93AB1"/>
    <w:rsid w:val="00A93B48"/>
    <w:rsid w:val="00A94025"/>
    <w:rsid w:val="00A940F6"/>
    <w:rsid w:val="00A94ADE"/>
    <w:rsid w:val="00A9506F"/>
    <w:rsid w:val="00A9520F"/>
    <w:rsid w:val="00A953C7"/>
    <w:rsid w:val="00A953F5"/>
    <w:rsid w:val="00A96197"/>
    <w:rsid w:val="00A96414"/>
    <w:rsid w:val="00A96622"/>
    <w:rsid w:val="00A96E21"/>
    <w:rsid w:val="00A973CD"/>
    <w:rsid w:val="00A97668"/>
    <w:rsid w:val="00A97678"/>
    <w:rsid w:val="00A97CBE"/>
    <w:rsid w:val="00AA06C6"/>
    <w:rsid w:val="00AA0800"/>
    <w:rsid w:val="00AA08EA"/>
    <w:rsid w:val="00AA092D"/>
    <w:rsid w:val="00AA0C39"/>
    <w:rsid w:val="00AA0CAA"/>
    <w:rsid w:val="00AA0DE0"/>
    <w:rsid w:val="00AA0F91"/>
    <w:rsid w:val="00AA0FA7"/>
    <w:rsid w:val="00AA22FD"/>
    <w:rsid w:val="00AA253A"/>
    <w:rsid w:val="00AA3F06"/>
    <w:rsid w:val="00AA4871"/>
    <w:rsid w:val="00AA4B85"/>
    <w:rsid w:val="00AA5082"/>
    <w:rsid w:val="00AA5BEF"/>
    <w:rsid w:val="00AA5CFC"/>
    <w:rsid w:val="00AA6647"/>
    <w:rsid w:val="00AA6C17"/>
    <w:rsid w:val="00AA6E8A"/>
    <w:rsid w:val="00AA6FF4"/>
    <w:rsid w:val="00AA7051"/>
    <w:rsid w:val="00AA7748"/>
    <w:rsid w:val="00AA7EFE"/>
    <w:rsid w:val="00AA7FD1"/>
    <w:rsid w:val="00AB0150"/>
    <w:rsid w:val="00AB02B9"/>
    <w:rsid w:val="00AB04F8"/>
    <w:rsid w:val="00AB059D"/>
    <w:rsid w:val="00AB10DC"/>
    <w:rsid w:val="00AB14D7"/>
    <w:rsid w:val="00AB2324"/>
    <w:rsid w:val="00AB252A"/>
    <w:rsid w:val="00AB35A7"/>
    <w:rsid w:val="00AB36B4"/>
    <w:rsid w:val="00AB3972"/>
    <w:rsid w:val="00AB39FA"/>
    <w:rsid w:val="00AB45DD"/>
    <w:rsid w:val="00AB4B38"/>
    <w:rsid w:val="00AB4FCC"/>
    <w:rsid w:val="00AB50D9"/>
    <w:rsid w:val="00AB5B89"/>
    <w:rsid w:val="00AB63FE"/>
    <w:rsid w:val="00AB697B"/>
    <w:rsid w:val="00AB7431"/>
    <w:rsid w:val="00AC0387"/>
    <w:rsid w:val="00AC08FD"/>
    <w:rsid w:val="00AC0D28"/>
    <w:rsid w:val="00AC12AF"/>
    <w:rsid w:val="00AC1452"/>
    <w:rsid w:val="00AC16B5"/>
    <w:rsid w:val="00AC185B"/>
    <w:rsid w:val="00AC1C87"/>
    <w:rsid w:val="00AC1E5D"/>
    <w:rsid w:val="00AC2F18"/>
    <w:rsid w:val="00AC31B4"/>
    <w:rsid w:val="00AC3205"/>
    <w:rsid w:val="00AC3613"/>
    <w:rsid w:val="00AC3B65"/>
    <w:rsid w:val="00AC3EB7"/>
    <w:rsid w:val="00AC44FF"/>
    <w:rsid w:val="00AC478E"/>
    <w:rsid w:val="00AC5668"/>
    <w:rsid w:val="00AC6D15"/>
    <w:rsid w:val="00AC6F07"/>
    <w:rsid w:val="00AC70FB"/>
    <w:rsid w:val="00AC7F9A"/>
    <w:rsid w:val="00AD02F7"/>
    <w:rsid w:val="00AD03DF"/>
    <w:rsid w:val="00AD0EB4"/>
    <w:rsid w:val="00AD111E"/>
    <w:rsid w:val="00AD13CD"/>
    <w:rsid w:val="00AD1E7F"/>
    <w:rsid w:val="00AD2039"/>
    <w:rsid w:val="00AD23A8"/>
    <w:rsid w:val="00AD2A21"/>
    <w:rsid w:val="00AD37AF"/>
    <w:rsid w:val="00AD439A"/>
    <w:rsid w:val="00AD476C"/>
    <w:rsid w:val="00AD4BD5"/>
    <w:rsid w:val="00AD4E7B"/>
    <w:rsid w:val="00AD54FB"/>
    <w:rsid w:val="00AD5B0B"/>
    <w:rsid w:val="00AD607C"/>
    <w:rsid w:val="00AD61B5"/>
    <w:rsid w:val="00AD6DCE"/>
    <w:rsid w:val="00AD6F5B"/>
    <w:rsid w:val="00AD7301"/>
    <w:rsid w:val="00AD77E1"/>
    <w:rsid w:val="00AE0310"/>
    <w:rsid w:val="00AE0406"/>
    <w:rsid w:val="00AE0B96"/>
    <w:rsid w:val="00AE1335"/>
    <w:rsid w:val="00AE18C1"/>
    <w:rsid w:val="00AE1E3B"/>
    <w:rsid w:val="00AE2344"/>
    <w:rsid w:val="00AE242B"/>
    <w:rsid w:val="00AE2B14"/>
    <w:rsid w:val="00AE34DD"/>
    <w:rsid w:val="00AE37A9"/>
    <w:rsid w:val="00AE41CB"/>
    <w:rsid w:val="00AE52CC"/>
    <w:rsid w:val="00AE53D3"/>
    <w:rsid w:val="00AE5663"/>
    <w:rsid w:val="00AE5792"/>
    <w:rsid w:val="00AE6725"/>
    <w:rsid w:val="00AE73E9"/>
    <w:rsid w:val="00AE74C7"/>
    <w:rsid w:val="00AE762B"/>
    <w:rsid w:val="00AF039F"/>
    <w:rsid w:val="00AF06B7"/>
    <w:rsid w:val="00AF077D"/>
    <w:rsid w:val="00AF07C2"/>
    <w:rsid w:val="00AF12C3"/>
    <w:rsid w:val="00AF184C"/>
    <w:rsid w:val="00AF19F4"/>
    <w:rsid w:val="00AF1C70"/>
    <w:rsid w:val="00AF1EA5"/>
    <w:rsid w:val="00AF2631"/>
    <w:rsid w:val="00AF27CB"/>
    <w:rsid w:val="00AF2CC7"/>
    <w:rsid w:val="00AF3375"/>
    <w:rsid w:val="00AF4380"/>
    <w:rsid w:val="00AF4621"/>
    <w:rsid w:val="00AF5590"/>
    <w:rsid w:val="00AF5BA0"/>
    <w:rsid w:val="00AF63BD"/>
    <w:rsid w:val="00AF67FA"/>
    <w:rsid w:val="00AF6C2D"/>
    <w:rsid w:val="00AF6CE8"/>
    <w:rsid w:val="00AF6D4F"/>
    <w:rsid w:val="00AF6EA5"/>
    <w:rsid w:val="00AF725C"/>
    <w:rsid w:val="00AF75EA"/>
    <w:rsid w:val="00AF7719"/>
    <w:rsid w:val="00AF7F27"/>
    <w:rsid w:val="00B00ADB"/>
    <w:rsid w:val="00B00DCD"/>
    <w:rsid w:val="00B014EC"/>
    <w:rsid w:val="00B01A33"/>
    <w:rsid w:val="00B01AF1"/>
    <w:rsid w:val="00B01E81"/>
    <w:rsid w:val="00B022ED"/>
    <w:rsid w:val="00B0235B"/>
    <w:rsid w:val="00B02431"/>
    <w:rsid w:val="00B02646"/>
    <w:rsid w:val="00B027EF"/>
    <w:rsid w:val="00B0297B"/>
    <w:rsid w:val="00B02FAC"/>
    <w:rsid w:val="00B0353A"/>
    <w:rsid w:val="00B03F0A"/>
    <w:rsid w:val="00B0443D"/>
    <w:rsid w:val="00B04476"/>
    <w:rsid w:val="00B05229"/>
    <w:rsid w:val="00B05B20"/>
    <w:rsid w:val="00B06135"/>
    <w:rsid w:val="00B061C2"/>
    <w:rsid w:val="00B0697B"/>
    <w:rsid w:val="00B07405"/>
    <w:rsid w:val="00B077DF"/>
    <w:rsid w:val="00B07F9E"/>
    <w:rsid w:val="00B10D45"/>
    <w:rsid w:val="00B1222F"/>
    <w:rsid w:val="00B12445"/>
    <w:rsid w:val="00B1295D"/>
    <w:rsid w:val="00B131DF"/>
    <w:rsid w:val="00B147BB"/>
    <w:rsid w:val="00B15309"/>
    <w:rsid w:val="00B1530B"/>
    <w:rsid w:val="00B15C00"/>
    <w:rsid w:val="00B15F4C"/>
    <w:rsid w:val="00B16149"/>
    <w:rsid w:val="00B16346"/>
    <w:rsid w:val="00B16361"/>
    <w:rsid w:val="00B16504"/>
    <w:rsid w:val="00B2026C"/>
    <w:rsid w:val="00B21E81"/>
    <w:rsid w:val="00B21FFD"/>
    <w:rsid w:val="00B2212D"/>
    <w:rsid w:val="00B2256E"/>
    <w:rsid w:val="00B22660"/>
    <w:rsid w:val="00B22A82"/>
    <w:rsid w:val="00B23A44"/>
    <w:rsid w:val="00B2431E"/>
    <w:rsid w:val="00B24A48"/>
    <w:rsid w:val="00B24C12"/>
    <w:rsid w:val="00B25180"/>
    <w:rsid w:val="00B2586C"/>
    <w:rsid w:val="00B26099"/>
    <w:rsid w:val="00B26237"/>
    <w:rsid w:val="00B26436"/>
    <w:rsid w:val="00B2654C"/>
    <w:rsid w:val="00B26E3B"/>
    <w:rsid w:val="00B27877"/>
    <w:rsid w:val="00B27B0A"/>
    <w:rsid w:val="00B27B70"/>
    <w:rsid w:val="00B300C7"/>
    <w:rsid w:val="00B3059D"/>
    <w:rsid w:val="00B30695"/>
    <w:rsid w:val="00B30A0F"/>
    <w:rsid w:val="00B30B79"/>
    <w:rsid w:val="00B30C2C"/>
    <w:rsid w:val="00B318CE"/>
    <w:rsid w:val="00B31BE9"/>
    <w:rsid w:val="00B31D7D"/>
    <w:rsid w:val="00B32205"/>
    <w:rsid w:val="00B322C3"/>
    <w:rsid w:val="00B32376"/>
    <w:rsid w:val="00B332F9"/>
    <w:rsid w:val="00B33C40"/>
    <w:rsid w:val="00B33E82"/>
    <w:rsid w:val="00B3481C"/>
    <w:rsid w:val="00B348F5"/>
    <w:rsid w:val="00B349E1"/>
    <w:rsid w:val="00B34C1D"/>
    <w:rsid w:val="00B35270"/>
    <w:rsid w:val="00B352C2"/>
    <w:rsid w:val="00B35391"/>
    <w:rsid w:val="00B359BB"/>
    <w:rsid w:val="00B36050"/>
    <w:rsid w:val="00B36055"/>
    <w:rsid w:val="00B36AE6"/>
    <w:rsid w:val="00B36D5E"/>
    <w:rsid w:val="00B36EB4"/>
    <w:rsid w:val="00B36F81"/>
    <w:rsid w:val="00B379AA"/>
    <w:rsid w:val="00B37B6A"/>
    <w:rsid w:val="00B37C11"/>
    <w:rsid w:val="00B37EEC"/>
    <w:rsid w:val="00B4000B"/>
    <w:rsid w:val="00B402A3"/>
    <w:rsid w:val="00B404AE"/>
    <w:rsid w:val="00B40BC7"/>
    <w:rsid w:val="00B41244"/>
    <w:rsid w:val="00B41628"/>
    <w:rsid w:val="00B417A1"/>
    <w:rsid w:val="00B42691"/>
    <w:rsid w:val="00B42926"/>
    <w:rsid w:val="00B43063"/>
    <w:rsid w:val="00B431B4"/>
    <w:rsid w:val="00B43CC9"/>
    <w:rsid w:val="00B44853"/>
    <w:rsid w:val="00B44A3F"/>
    <w:rsid w:val="00B45305"/>
    <w:rsid w:val="00B45352"/>
    <w:rsid w:val="00B454CF"/>
    <w:rsid w:val="00B455BF"/>
    <w:rsid w:val="00B45892"/>
    <w:rsid w:val="00B45951"/>
    <w:rsid w:val="00B4602B"/>
    <w:rsid w:val="00B46734"/>
    <w:rsid w:val="00B46AC0"/>
    <w:rsid w:val="00B46BF3"/>
    <w:rsid w:val="00B46EA8"/>
    <w:rsid w:val="00B471BC"/>
    <w:rsid w:val="00B473A9"/>
    <w:rsid w:val="00B47A8C"/>
    <w:rsid w:val="00B510FB"/>
    <w:rsid w:val="00B51127"/>
    <w:rsid w:val="00B51378"/>
    <w:rsid w:val="00B514AA"/>
    <w:rsid w:val="00B51625"/>
    <w:rsid w:val="00B51BB5"/>
    <w:rsid w:val="00B51F3C"/>
    <w:rsid w:val="00B51F8E"/>
    <w:rsid w:val="00B5216E"/>
    <w:rsid w:val="00B52397"/>
    <w:rsid w:val="00B52898"/>
    <w:rsid w:val="00B52CA2"/>
    <w:rsid w:val="00B52D05"/>
    <w:rsid w:val="00B52D0B"/>
    <w:rsid w:val="00B53112"/>
    <w:rsid w:val="00B53240"/>
    <w:rsid w:val="00B53465"/>
    <w:rsid w:val="00B5477B"/>
    <w:rsid w:val="00B547B2"/>
    <w:rsid w:val="00B5498E"/>
    <w:rsid w:val="00B54E82"/>
    <w:rsid w:val="00B55D6F"/>
    <w:rsid w:val="00B56AEA"/>
    <w:rsid w:val="00B56D77"/>
    <w:rsid w:val="00B56F15"/>
    <w:rsid w:val="00B57677"/>
    <w:rsid w:val="00B578CB"/>
    <w:rsid w:val="00B57DE6"/>
    <w:rsid w:val="00B57E39"/>
    <w:rsid w:val="00B60341"/>
    <w:rsid w:val="00B60EC7"/>
    <w:rsid w:val="00B61233"/>
    <w:rsid w:val="00B6161C"/>
    <w:rsid w:val="00B61A5C"/>
    <w:rsid w:val="00B6224D"/>
    <w:rsid w:val="00B62633"/>
    <w:rsid w:val="00B6284B"/>
    <w:rsid w:val="00B62B49"/>
    <w:rsid w:val="00B62E72"/>
    <w:rsid w:val="00B63630"/>
    <w:rsid w:val="00B64424"/>
    <w:rsid w:val="00B64621"/>
    <w:rsid w:val="00B64D4E"/>
    <w:rsid w:val="00B650CE"/>
    <w:rsid w:val="00B6612A"/>
    <w:rsid w:val="00B661F4"/>
    <w:rsid w:val="00B6629D"/>
    <w:rsid w:val="00B66682"/>
    <w:rsid w:val="00B67255"/>
    <w:rsid w:val="00B67405"/>
    <w:rsid w:val="00B6768D"/>
    <w:rsid w:val="00B67825"/>
    <w:rsid w:val="00B70B51"/>
    <w:rsid w:val="00B70F3A"/>
    <w:rsid w:val="00B71017"/>
    <w:rsid w:val="00B7140D"/>
    <w:rsid w:val="00B721B5"/>
    <w:rsid w:val="00B72258"/>
    <w:rsid w:val="00B7285A"/>
    <w:rsid w:val="00B729A1"/>
    <w:rsid w:val="00B73219"/>
    <w:rsid w:val="00B73552"/>
    <w:rsid w:val="00B73892"/>
    <w:rsid w:val="00B7405E"/>
    <w:rsid w:val="00B74070"/>
    <w:rsid w:val="00B74513"/>
    <w:rsid w:val="00B747D9"/>
    <w:rsid w:val="00B74D1E"/>
    <w:rsid w:val="00B754C2"/>
    <w:rsid w:val="00B75FE6"/>
    <w:rsid w:val="00B770F3"/>
    <w:rsid w:val="00B77BE2"/>
    <w:rsid w:val="00B77BEB"/>
    <w:rsid w:val="00B77E76"/>
    <w:rsid w:val="00B77FD2"/>
    <w:rsid w:val="00B81072"/>
    <w:rsid w:val="00B81568"/>
    <w:rsid w:val="00B822D1"/>
    <w:rsid w:val="00B8255B"/>
    <w:rsid w:val="00B825AA"/>
    <w:rsid w:val="00B82BFC"/>
    <w:rsid w:val="00B82C2F"/>
    <w:rsid w:val="00B83209"/>
    <w:rsid w:val="00B834C6"/>
    <w:rsid w:val="00B836F8"/>
    <w:rsid w:val="00B843D7"/>
    <w:rsid w:val="00B84A3B"/>
    <w:rsid w:val="00B84C9F"/>
    <w:rsid w:val="00B84F89"/>
    <w:rsid w:val="00B85656"/>
    <w:rsid w:val="00B8640A"/>
    <w:rsid w:val="00B86CB4"/>
    <w:rsid w:val="00B8759B"/>
    <w:rsid w:val="00B876B9"/>
    <w:rsid w:val="00B877C7"/>
    <w:rsid w:val="00B9011F"/>
    <w:rsid w:val="00B90240"/>
    <w:rsid w:val="00B90626"/>
    <w:rsid w:val="00B9098D"/>
    <w:rsid w:val="00B910CF"/>
    <w:rsid w:val="00B91952"/>
    <w:rsid w:val="00B920EB"/>
    <w:rsid w:val="00B92626"/>
    <w:rsid w:val="00B92AD5"/>
    <w:rsid w:val="00B9337E"/>
    <w:rsid w:val="00B93705"/>
    <w:rsid w:val="00B93783"/>
    <w:rsid w:val="00B939EE"/>
    <w:rsid w:val="00B942E0"/>
    <w:rsid w:val="00B94831"/>
    <w:rsid w:val="00B94EA3"/>
    <w:rsid w:val="00B95641"/>
    <w:rsid w:val="00B957A7"/>
    <w:rsid w:val="00B959A7"/>
    <w:rsid w:val="00B95A7C"/>
    <w:rsid w:val="00B9634A"/>
    <w:rsid w:val="00B96459"/>
    <w:rsid w:val="00B96A66"/>
    <w:rsid w:val="00B97E7E"/>
    <w:rsid w:val="00B97FF3"/>
    <w:rsid w:val="00BA0322"/>
    <w:rsid w:val="00BA042F"/>
    <w:rsid w:val="00BA0549"/>
    <w:rsid w:val="00BA0617"/>
    <w:rsid w:val="00BA0929"/>
    <w:rsid w:val="00BA0B2F"/>
    <w:rsid w:val="00BA0F1C"/>
    <w:rsid w:val="00BA135D"/>
    <w:rsid w:val="00BA13B4"/>
    <w:rsid w:val="00BA23BB"/>
    <w:rsid w:val="00BA2518"/>
    <w:rsid w:val="00BA2659"/>
    <w:rsid w:val="00BA2B21"/>
    <w:rsid w:val="00BA31A2"/>
    <w:rsid w:val="00BA3351"/>
    <w:rsid w:val="00BA3A69"/>
    <w:rsid w:val="00BA42EE"/>
    <w:rsid w:val="00BA54F9"/>
    <w:rsid w:val="00BA556D"/>
    <w:rsid w:val="00BA59CE"/>
    <w:rsid w:val="00BA6039"/>
    <w:rsid w:val="00BA617E"/>
    <w:rsid w:val="00BA68C0"/>
    <w:rsid w:val="00BA7445"/>
    <w:rsid w:val="00BA7779"/>
    <w:rsid w:val="00BA7894"/>
    <w:rsid w:val="00BB002D"/>
    <w:rsid w:val="00BB0035"/>
    <w:rsid w:val="00BB03F9"/>
    <w:rsid w:val="00BB06DC"/>
    <w:rsid w:val="00BB0772"/>
    <w:rsid w:val="00BB07E1"/>
    <w:rsid w:val="00BB08A9"/>
    <w:rsid w:val="00BB2119"/>
    <w:rsid w:val="00BB281D"/>
    <w:rsid w:val="00BB2A53"/>
    <w:rsid w:val="00BB35EB"/>
    <w:rsid w:val="00BB3E85"/>
    <w:rsid w:val="00BB45E0"/>
    <w:rsid w:val="00BB48FB"/>
    <w:rsid w:val="00BB4CAC"/>
    <w:rsid w:val="00BB4D5D"/>
    <w:rsid w:val="00BB519D"/>
    <w:rsid w:val="00BB51F2"/>
    <w:rsid w:val="00BB59FC"/>
    <w:rsid w:val="00BB5B60"/>
    <w:rsid w:val="00BB5F28"/>
    <w:rsid w:val="00BB6141"/>
    <w:rsid w:val="00BB644F"/>
    <w:rsid w:val="00BB6478"/>
    <w:rsid w:val="00BB68DB"/>
    <w:rsid w:val="00BB6C57"/>
    <w:rsid w:val="00BB6E5A"/>
    <w:rsid w:val="00BB6EF4"/>
    <w:rsid w:val="00BB7244"/>
    <w:rsid w:val="00BB729E"/>
    <w:rsid w:val="00BB747A"/>
    <w:rsid w:val="00BB74DF"/>
    <w:rsid w:val="00BB7988"/>
    <w:rsid w:val="00BB7B97"/>
    <w:rsid w:val="00BC01DA"/>
    <w:rsid w:val="00BC0CBA"/>
    <w:rsid w:val="00BC10AF"/>
    <w:rsid w:val="00BC1BAC"/>
    <w:rsid w:val="00BC1DD9"/>
    <w:rsid w:val="00BC1F49"/>
    <w:rsid w:val="00BC20CB"/>
    <w:rsid w:val="00BC28FB"/>
    <w:rsid w:val="00BC2DF1"/>
    <w:rsid w:val="00BC3F06"/>
    <w:rsid w:val="00BC4204"/>
    <w:rsid w:val="00BC4B27"/>
    <w:rsid w:val="00BC4B89"/>
    <w:rsid w:val="00BC58CD"/>
    <w:rsid w:val="00BC5E2D"/>
    <w:rsid w:val="00BC6032"/>
    <w:rsid w:val="00BC66DA"/>
    <w:rsid w:val="00BC7532"/>
    <w:rsid w:val="00BD0129"/>
    <w:rsid w:val="00BD0951"/>
    <w:rsid w:val="00BD0A0C"/>
    <w:rsid w:val="00BD0B34"/>
    <w:rsid w:val="00BD107D"/>
    <w:rsid w:val="00BD115B"/>
    <w:rsid w:val="00BD12B8"/>
    <w:rsid w:val="00BD187D"/>
    <w:rsid w:val="00BD1C36"/>
    <w:rsid w:val="00BD2585"/>
    <w:rsid w:val="00BD28EE"/>
    <w:rsid w:val="00BD2C9C"/>
    <w:rsid w:val="00BD2E5D"/>
    <w:rsid w:val="00BD3AA2"/>
    <w:rsid w:val="00BD3C9D"/>
    <w:rsid w:val="00BD429A"/>
    <w:rsid w:val="00BD4406"/>
    <w:rsid w:val="00BD4616"/>
    <w:rsid w:val="00BD4C7F"/>
    <w:rsid w:val="00BD50D5"/>
    <w:rsid w:val="00BD59D5"/>
    <w:rsid w:val="00BD5BD3"/>
    <w:rsid w:val="00BD6CBE"/>
    <w:rsid w:val="00BD6D9D"/>
    <w:rsid w:val="00BD70C2"/>
    <w:rsid w:val="00BD796D"/>
    <w:rsid w:val="00BD7C60"/>
    <w:rsid w:val="00BE09EA"/>
    <w:rsid w:val="00BE13BB"/>
    <w:rsid w:val="00BE1B82"/>
    <w:rsid w:val="00BE1F8E"/>
    <w:rsid w:val="00BE327A"/>
    <w:rsid w:val="00BE33E4"/>
    <w:rsid w:val="00BE368A"/>
    <w:rsid w:val="00BE3740"/>
    <w:rsid w:val="00BE3AAF"/>
    <w:rsid w:val="00BE434D"/>
    <w:rsid w:val="00BE472A"/>
    <w:rsid w:val="00BE4B32"/>
    <w:rsid w:val="00BE5E1B"/>
    <w:rsid w:val="00BE5E78"/>
    <w:rsid w:val="00BE5FD0"/>
    <w:rsid w:val="00BE61B7"/>
    <w:rsid w:val="00BE62A7"/>
    <w:rsid w:val="00BE6343"/>
    <w:rsid w:val="00BE6536"/>
    <w:rsid w:val="00BE7B1C"/>
    <w:rsid w:val="00BE7D42"/>
    <w:rsid w:val="00BF01E9"/>
    <w:rsid w:val="00BF0541"/>
    <w:rsid w:val="00BF09DF"/>
    <w:rsid w:val="00BF0B65"/>
    <w:rsid w:val="00BF1075"/>
    <w:rsid w:val="00BF1291"/>
    <w:rsid w:val="00BF19AB"/>
    <w:rsid w:val="00BF1E1E"/>
    <w:rsid w:val="00BF2011"/>
    <w:rsid w:val="00BF22BA"/>
    <w:rsid w:val="00BF265C"/>
    <w:rsid w:val="00BF31B4"/>
    <w:rsid w:val="00BF3314"/>
    <w:rsid w:val="00BF335C"/>
    <w:rsid w:val="00BF3646"/>
    <w:rsid w:val="00BF374C"/>
    <w:rsid w:val="00BF3FE0"/>
    <w:rsid w:val="00BF4265"/>
    <w:rsid w:val="00BF42E3"/>
    <w:rsid w:val="00BF49EA"/>
    <w:rsid w:val="00BF4F1F"/>
    <w:rsid w:val="00BF521D"/>
    <w:rsid w:val="00BF5280"/>
    <w:rsid w:val="00BF5501"/>
    <w:rsid w:val="00BF5D1B"/>
    <w:rsid w:val="00BF5D29"/>
    <w:rsid w:val="00BF6159"/>
    <w:rsid w:val="00BF6675"/>
    <w:rsid w:val="00BF6A08"/>
    <w:rsid w:val="00BF72BF"/>
    <w:rsid w:val="00BF741D"/>
    <w:rsid w:val="00BF7FCE"/>
    <w:rsid w:val="00C003E6"/>
    <w:rsid w:val="00C00950"/>
    <w:rsid w:val="00C00971"/>
    <w:rsid w:val="00C010B3"/>
    <w:rsid w:val="00C01349"/>
    <w:rsid w:val="00C01662"/>
    <w:rsid w:val="00C02063"/>
    <w:rsid w:val="00C029C5"/>
    <w:rsid w:val="00C0327F"/>
    <w:rsid w:val="00C03D2B"/>
    <w:rsid w:val="00C04039"/>
    <w:rsid w:val="00C04C95"/>
    <w:rsid w:val="00C05283"/>
    <w:rsid w:val="00C058EB"/>
    <w:rsid w:val="00C0596A"/>
    <w:rsid w:val="00C06B9E"/>
    <w:rsid w:val="00C07641"/>
    <w:rsid w:val="00C07A1B"/>
    <w:rsid w:val="00C07E15"/>
    <w:rsid w:val="00C07EB8"/>
    <w:rsid w:val="00C07EE6"/>
    <w:rsid w:val="00C100FC"/>
    <w:rsid w:val="00C10208"/>
    <w:rsid w:val="00C11487"/>
    <w:rsid w:val="00C115EC"/>
    <w:rsid w:val="00C1161C"/>
    <w:rsid w:val="00C1174F"/>
    <w:rsid w:val="00C11EAA"/>
    <w:rsid w:val="00C1224C"/>
    <w:rsid w:val="00C1326F"/>
    <w:rsid w:val="00C1344D"/>
    <w:rsid w:val="00C14748"/>
    <w:rsid w:val="00C149ED"/>
    <w:rsid w:val="00C14C2B"/>
    <w:rsid w:val="00C14D47"/>
    <w:rsid w:val="00C14E1C"/>
    <w:rsid w:val="00C15000"/>
    <w:rsid w:val="00C15043"/>
    <w:rsid w:val="00C15366"/>
    <w:rsid w:val="00C15936"/>
    <w:rsid w:val="00C15A2C"/>
    <w:rsid w:val="00C15C47"/>
    <w:rsid w:val="00C1651B"/>
    <w:rsid w:val="00C168F7"/>
    <w:rsid w:val="00C16A26"/>
    <w:rsid w:val="00C16E34"/>
    <w:rsid w:val="00C17302"/>
    <w:rsid w:val="00C174A3"/>
    <w:rsid w:val="00C17AE0"/>
    <w:rsid w:val="00C17C59"/>
    <w:rsid w:val="00C20C4E"/>
    <w:rsid w:val="00C211E6"/>
    <w:rsid w:val="00C21309"/>
    <w:rsid w:val="00C218FE"/>
    <w:rsid w:val="00C21A4A"/>
    <w:rsid w:val="00C21E6B"/>
    <w:rsid w:val="00C2231C"/>
    <w:rsid w:val="00C2255A"/>
    <w:rsid w:val="00C23617"/>
    <w:rsid w:val="00C241A2"/>
    <w:rsid w:val="00C2507E"/>
    <w:rsid w:val="00C251C9"/>
    <w:rsid w:val="00C252DE"/>
    <w:rsid w:val="00C25C90"/>
    <w:rsid w:val="00C25E86"/>
    <w:rsid w:val="00C260EF"/>
    <w:rsid w:val="00C2612F"/>
    <w:rsid w:val="00C26971"/>
    <w:rsid w:val="00C26ADE"/>
    <w:rsid w:val="00C26D58"/>
    <w:rsid w:val="00C26DFE"/>
    <w:rsid w:val="00C26EB1"/>
    <w:rsid w:val="00C2778A"/>
    <w:rsid w:val="00C27AEC"/>
    <w:rsid w:val="00C30026"/>
    <w:rsid w:val="00C300DB"/>
    <w:rsid w:val="00C30717"/>
    <w:rsid w:val="00C31576"/>
    <w:rsid w:val="00C31732"/>
    <w:rsid w:val="00C31856"/>
    <w:rsid w:val="00C31E53"/>
    <w:rsid w:val="00C321FB"/>
    <w:rsid w:val="00C32520"/>
    <w:rsid w:val="00C335A9"/>
    <w:rsid w:val="00C3396D"/>
    <w:rsid w:val="00C33EA3"/>
    <w:rsid w:val="00C33F1C"/>
    <w:rsid w:val="00C34173"/>
    <w:rsid w:val="00C34207"/>
    <w:rsid w:val="00C34513"/>
    <w:rsid w:val="00C34CD7"/>
    <w:rsid w:val="00C35859"/>
    <w:rsid w:val="00C35DFA"/>
    <w:rsid w:val="00C35F94"/>
    <w:rsid w:val="00C3631B"/>
    <w:rsid w:val="00C36DF9"/>
    <w:rsid w:val="00C3708C"/>
    <w:rsid w:val="00C37333"/>
    <w:rsid w:val="00C3766B"/>
    <w:rsid w:val="00C3773B"/>
    <w:rsid w:val="00C377DE"/>
    <w:rsid w:val="00C4037D"/>
    <w:rsid w:val="00C4082B"/>
    <w:rsid w:val="00C41397"/>
    <w:rsid w:val="00C4172C"/>
    <w:rsid w:val="00C419A5"/>
    <w:rsid w:val="00C427C5"/>
    <w:rsid w:val="00C428D6"/>
    <w:rsid w:val="00C42A76"/>
    <w:rsid w:val="00C42DBB"/>
    <w:rsid w:val="00C44EF1"/>
    <w:rsid w:val="00C45168"/>
    <w:rsid w:val="00C45205"/>
    <w:rsid w:val="00C45A76"/>
    <w:rsid w:val="00C47094"/>
    <w:rsid w:val="00C47157"/>
    <w:rsid w:val="00C50076"/>
    <w:rsid w:val="00C501BB"/>
    <w:rsid w:val="00C5099F"/>
    <w:rsid w:val="00C509E2"/>
    <w:rsid w:val="00C50D32"/>
    <w:rsid w:val="00C51540"/>
    <w:rsid w:val="00C51621"/>
    <w:rsid w:val="00C51C47"/>
    <w:rsid w:val="00C51DF2"/>
    <w:rsid w:val="00C52976"/>
    <w:rsid w:val="00C52ADA"/>
    <w:rsid w:val="00C52C2A"/>
    <w:rsid w:val="00C52E4D"/>
    <w:rsid w:val="00C53775"/>
    <w:rsid w:val="00C5386B"/>
    <w:rsid w:val="00C53B88"/>
    <w:rsid w:val="00C53F39"/>
    <w:rsid w:val="00C548D4"/>
    <w:rsid w:val="00C554D6"/>
    <w:rsid w:val="00C55BFC"/>
    <w:rsid w:val="00C55CE4"/>
    <w:rsid w:val="00C56DC2"/>
    <w:rsid w:val="00C56EEB"/>
    <w:rsid w:val="00C57172"/>
    <w:rsid w:val="00C57519"/>
    <w:rsid w:val="00C576ED"/>
    <w:rsid w:val="00C578D7"/>
    <w:rsid w:val="00C579B6"/>
    <w:rsid w:val="00C579CE"/>
    <w:rsid w:val="00C57C76"/>
    <w:rsid w:val="00C60057"/>
    <w:rsid w:val="00C605C2"/>
    <w:rsid w:val="00C60F2C"/>
    <w:rsid w:val="00C622DD"/>
    <w:rsid w:val="00C62608"/>
    <w:rsid w:val="00C62942"/>
    <w:rsid w:val="00C62D8C"/>
    <w:rsid w:val="00C63376"/>
    <w:rsid w:val="00C633C7"/>
    <w:rsid w:val="00C63BBC"/>
    <w:rsid w:val="00C6449D"/>
    <w:rsid w:val="00C6465F"/>
    <w:rsid w:val="00C646FB"/>
    <w:rsid w:val="00C65958"/>
    <w:rsid w:val="00C65BFE"/>
    <w:rsid w:val="00C667A0"/>
    <w:rsid w:val="00C66C3D"/>
    <w:rsid w:val="00C70218"/>
    <w:rsid w:val="00C70708"/>
    <w:rsid w:val="00C7093A"/>
    <w:rsid w:val="00C70DDA"/>
    <w:rsid w:val="00C715B2"/>
    <w:rsid w:val="00C716AA"/>
    <w:rsid w:val="00C71D38"/>
    <w:rsid w:val="00C7213B"/>
    <w:rsid w:val="00C7279A"/>
    <w:rsid w:val="00C73153"/>
    <w:rsid w:val="00C731D9"/>
    <w:rsid w:val="00C73266"/>
    <w:rsid w:val="00C73290"/>
    <w:rsid w:val="00C74293"/>
    <w:rsid w:val="00C74375"/>
    <w:rsid w:val="00C745B5"/>
    <w:rsid w:val="00C745CA"/>
    <w:rsid w:val="00C746AE"/>
    <w:rsid w:val="00C7481B"/>
    <w:rsid w:val="00C75B64"/>
    <w:rsid w:val="00C75DEC"/>
    <w:rsid w:val="00C760E8"/>
    <w:rsid w:val="00C764E9"/>
    <w:rsid w:val="00C76932"/>
    <w:rsid w:val="00C76E53"/>
    <w:rsid w:val="00C76E69"/>
    <w:rsid w:val="00C77CD8"/>
    <w:rsid w:val="00C77EB7"/>
    <w:rsid w:val="00C80AB7"/>
    <w:rsid w:val="00C80AC0"/>
    <w:rsid w:val="00C80C3A"/>
    <w:rsid w:val="00C814F3"/>
    <w:rsid w:val="00C82076"/>
    <w:rsid w:val="00C83043"/>
    <w:rsid w:val="00C831FC"/>
    <w:rsid w:val="00C844D8"/>
    <w:rsid w:val="00C84CBD"/>
    <w:rsid w:val="00C85223"/>
    <w:rsid w:val="00C85837"/>
    <w:rsid w:val="00C86B93"/>
    <w:rsid w:val="00C871EF"/>
    <w:rsid w:val="00C87212"/>
    <w:rsid w:val="00C87F40"/>
    <w:rsid w:val="00C90059"/>
    <w:rsid w:val="00C90528"/>
    <w:rsid w:val="00C906E0"/>
    <w:rsid w:val="00C90B12"/>
    <w:rsid w:val="00C9144A"/>
    <w:rsid w:val="00C9148D"/>
    <w:rsid w:val="00C914D7"/>
    <w:rsid w:val="00C9182E"/>
    <w:rsid w:val="00C91B9F"/>
    <w:rsid w:val="00C92E5D"/>
    <w:rsid w:val="00C931AE"/>
    <w:rsid w:val="00C9330A"/>
    <w:rsid w:val="00C935FB"/>
    <w:rsid w:val="00C93AB6"/>
    <w:rsid w:val="00C93CC2"/>
    <w:rsid w:val="00C9434A"/>
    <w:rsid w:val="00C943F4"/>
    <w:rsid w:val="00C94CF7"/>
    <w:rsid w:val="00C9515A"/>
    <w:rsid w:val="00C9537A"/>
    <w:rsid w:val="00C95959"/>
    <w:rsid w:val="00C959EE"/>
    <w:rsid w:val="00C95BB1"/>
    <w:rsid w:val="00C95CA2"/>
    <w:rsid w:val="00C95D86"/>
    <w:rsid w:val="00C966DD"/>
    <w:rsid w:val="00C968D4"/>
    <w:rsid w:val="00C96988"/>
    <w:rsid w:val="00C96B1F"/>
    <w:rsid w:val="00C97EF8"/>
    <w:rsid w:val="00C97F9F"/>
    <w:rsid w:val="00CA0F80"/>
    <w:rsid w:val="00CA17F5"/>
    <w:rsid w:val="00CA29FC"/>
    <w:rsid w:val="00CA2BB2"/>
    <w:rsid w:val="00CA2C7A"/>
    <w:rsid w:val="00CA2D43"/>
    <w:rsid w:val="00CA2F95"/>
    <w:rsid w:val="00CA3737"/>
    <w:rsid w:val="00CA41A8"/>
    <w:rsid w:val="00CA41F5"/>
    <w:rsid w:val="00CA5085"/>
    <w:rsid w:val="00CA53C2"/>
    <w:rsid w:val="00CA56FC"/>
    <w:rsid w:val="00CA57D4"/>
    <w:rsid w:val="00CA586D"/>
    <w:rsid w:val="00CA5B4E"/>
    <w:rsid w:val="00CA5F13"/>
    <w:rsid w:val="00CA6012"/>
    <w:rsid w:val="00CA65D2"/>
    <w:rsid w:val="00CA684B"/>
    <w:rsid w:val="00CA7B2E"/>
    <w:rsid w:val="00CA7DE6"/>
    <w:rsid w:val="00CA7F0A"/>
    <w:rsid w:val="00CB00E0"/>
    <w:rsid w:val="00CB036D"/>
    <w:rsid w:val="00CB0584"/>
    <w:rsid w:val="00CB1242"/>
    <w:rsid w:val="00CB13FB"/>
    <w:rsid w:val="00CB18F0"/>
    <w:rsid w:val="00CB1AD7"/>
    <w:rsid w:val="00CB1FDF"/>
    <w:rsid w:val="00CB20C0"/>
    <w:rsid w:val="00CB26B6"/>
    <w:rsid w:val="00CB27A1"/>
    <w:rsid w:val="00CB2842"/>
    <w:rsid w:val="00CB2AAF"/>
    <w:rsid w:val="00CB2C90"/>
    <w:rsid w:val="00CB3612"/>
    <w:rsid w:val="00CB393F"/>
    <w:rsid w:val="00CB4046"/>
    <w:rsid w:val="00CB4154"/>
    <w:rsid w:val="00CB4651"/>
    <w:rsid w:val="00CB4880"/>
    <w:rsid w:val="00CB4B19"/>
    <w:rsid w:val="00CB4C01"/>
    <w:rsid w:val="00CB4E18"/>
    <w:rsid w:val="00CB5012"/>
    <w:rsid w:val="00CB57EF"/>
    <w:rsid w:val="00CB5D01"/>
    <w:rsid w:val="00CB6402"/>
    <w:rsid w:val="00CB65E5"/>
    <w:rsid w:val="00CB6EC9"/>
    <w:rsid w:val="00CB6FF4"/>
    <w:rsid w:val="00CB7060"/>
    <w:rsid w:val="00CB7EF1"/>
    <w:rsid w:val="00CC0097"/>
    <w:rsid w:val="00CC02F1"/>
    <w:rsid w:val="00CC0365"/>
    <w:rsid w:val="00CC08BF"/>
    <w:rsid w:val="00CC0A86"/>
    <w:rsid w:val="00CC17DA"/>
    <w:rsid w:val="00CC1A55"/>
    <w:rsid w:val="00CC1F6E"/>
    <w:rsid w:val="00CC2399"/>
    <w:rsid w:val="00CC2B89"/>
    <w:rsid w:val="00CC2C86"/>
    <w:rsid w:val="00CC2E63"/>
    <w:rsid w:val="00CC332D"/>
    <w:rsid w:val="00CC375B"/>
    <w:rsid w:val="00CC3A00"/>
    <w:rsid w:val="00CC3B47"/>
    <w:rsid w:val="00CC49DA"/>
    <w:rsid w:val="00CC4FED"/>
    <w:rsid w:val="00CC5B88"/>
    <w:rsid w:val="00CC6BCB"/>
    <w:rsid w:val="00CC7003"/>
    <w:rsid w:val="00CC7450"/>
    <w:rsid w:val="00CC75DB"/>
    <w:rsid w:val="00CC78B4"/>
    <w:rsid w:val="00CC7946"/>
    <w:rsid w:val="00CC7B8E"/>
    <w:rsid w:val="00CD016E"/>
    <w:rsid w:val="00CD070C"/>
    <w:rsid w:val="00CD08CB"/>
    <w:rsid w:val="00CD09B7"/>
    <w:rsid w:val="00CD0CB7"/>
    <w:rsid w:val="00CD119B"/>
    <w:rsid w:val="00CD1D19"/>
    <w:rsid w:val="00CD2396"/>
    <w:rsid w:val="00CD27C4"/>
    <w:rsid w:val="00CD2AA4"/>
    <w:rsid w:val="00CD2D5D"/>
    <w:rsid w:val="00CD37AE"/>
    <w:rsid w:val="00CD3C06"/>
    <w:rsid w:val="00CD4010"/>
    <w:rsid w:val="00CD47E5"/>
    <w:rsid w:val="00CD4DA8"/>
    <w:rsid w:val="00CD4DE5"/>
    <w:rsid w:val="00CD4F2D"/>
    <w:rsid w:val="00CD5415"/>
    <w:rsid w:val="00CD55B2"/>
    <w:rsid w:val="00CD580A"/>
    <w:rsid w:val="00CD5865"/>
    <w:rsid w:val="00CD5C67"/>
    <w:rsid w:val="00CD662A"/>
    <w:rsid w:val="00CD6A32"/>
    <w:rsid w:val="00CD6C8D"/>
    <w:rsid w:val="00CD7097"/>
    <w:rsid w:val="00CD70A8"/>
    <w:rsid w:val="00CD738B"/>
    <w:rsid w:val="00CD78D7"/>
    <w:rsid w:val="00CE03B6"/>
    <w:rsid w:val="00CE05B7"/>
    <w:rsid w:val="00CE072D"/>
    <w:rsid w:val="00CE0A18"/>
    <w:rsid w:val="00CE0F37"/>
    <w:rsid w:val="00CE1298"/>
    <w:rsid w:val="00CE199C"/>
    <w:rsid w:val="00CE1D4C"/>
    <w:rsid w:val="00CE1E2A"/>
    <w:rsid w:val="00CE252A"/>
    <w:rsid w:val="00CE29B2"/>
    <w:rsid w:val="00CE2CB6"/>
    <w:rsid w:val="00CE3D59"/>
    <w:rsid w:val="00CE49F6"/>
    <w:rsid w:val="00CE4CF4"/>
    <w:rsid w:val="00CE52C2"/>
    <w:rsid w:val="00CE5825"/>
    <w:rsid w:val="00CE6614"/>
    <w:rsid w:val="00CE6716"/>
    <w:rsid w:val="00CE6A60"/>
    <w:rsid w:val="00CE75A6"/>
    <w:rsid w:val="00CE7CD3"/>
    <w:rsid w:val="00CE7F18"/>
    <w:rsid w:val="00CF08B8"/>
    <w:rsid w:val="00CF0B49"/>
    <w:rsid w:val="00CF12FB"/>
    <w:rsid w:val="00CF18EF"/>
    <w:rsid w:val="00CF193D"/>
    <w:rsid w:val="00CF1A40"/>
    <w:rsid w:val="00CF1AEB"/>
    <w:rsid w:val="00CF2434"/>
    <w:rsid w:val="00CF278B"/>
    <w:rsid w:val="00CF27CB"/>
    <w:rsid w:val="00CF2A2D"/>
    <w:rsid w:val="00CF2A9E"/>
    <w:rsid w:val="00CF3B76"/>
    <w:rsid w:val="00CF4ADA"/>
    <w:rsid w:val="00CF4D0A"/>
    <w:rsid w:val="00CF5686"/>
    <w:rsid w:val="00CF5AA4"/>
    <w:rsid w:val="00CF5CFA"/>
    <w:rsid w:val="00CF6052"/>
    <w:rsid w:val="00CF6609"/>
    <w:rsid w:val="00CF6F0C"/>
    <w:rsid w:val="00CF7467"/>
    <w:rsid w:val="00CF770E"/>
    <w:rsid w:val="00D00C75"/>
    <w:rsid w:val="00D00D1C"/>
    <w:rsid w:val="00D01085"/>
    <w:rsid w:val="00D01449"/>
    <w:rsid w:val="00D019E1"/>
    <w:rsid w:val="00D01A90"/>
    <w:rsid w:val="00D01F47"/>
    <w:rsid w:val="00D02516"/>
    <w:rsid w:val="00D0291C"/>
    <w:rsid w:val="00D02C31"/>
    <w:rsid w:val="00D02FC5"/>
    <w:rsid w:val="00D0341E"/>
    <w:rsid w:val="00D03E65"/>
    <w:rsid w:val="00D03EA9"/>
    <w:rsid w:val="00D03F1A"/>
    <w:rsid w:val="00D04658"/>
    <w:rsid w:val="00D04960"/>
    <w:rsid w:val="00D04BC9"/>
    <w:rsid w:val="00D0519D"/>
    <w:rsid w:val="00D0572B"/>
    <w:rsid w:val="00D0588B"/>
    <w:rsid w:val="00D05A70"/>
    <w:rsid w:val="00D06042"/>
    <w:rsid w:val="00D0671B"/>
    <w:rsid w:val="00D069E9"/>
    <w:rsid w:val="00D102CD"/>
    <w:rsid w:val="00D10702"/>
    <w:rsid w:val="00D10C3A"/>
    <w:rsid w:val="00D1153A"/>
    <w:rsid w:val="00D115C6"/>
    <w:rsid w:val="00D11F1F"/>
    <w:rsid w:val="00D11FAC"/>
    <w:rsid w:val="00D120DC"/>
    <w:rsid w:val="00D13216"/>
    <w:rsid w:val="00D13403"/>
    <w:rsid w:val="00D13679"/>
    <w:rsid w:val="00D13C4E"/>
    <w:rsid w:val="00D140D4"/>
    <w:rsid w:val="00D140FA"/>
    <w:rsid w:val="00D14E33"/>
    <w:rsid w:val="00D15187"/>
    <w:rsid w:val="00D15527"/>
    <w:rsid w:val="00D15C55"/>
    <w:rsid w:val="00D15E34"/>
    <w:rsid w:val="00D161F6"/>
    <w:rsid w:val="00D1624D"/>
    <w:rsid w:val="00D16AC4"/>
    <w:rsid w:val="00D16DA7"/>
    <w:rsid w:val="00D172E4"/>
    <w:rsid w:val="00D17548"/>
    <w:rsid w:val="00D17BE0"/>
    <w:rsid w:val="00D17DEE"/>
    <w:rsid w:val="00D17E86"/>
    <w:rsid w:val="00D20A0D"/>
    <w:rsid w:val="00D20A78"/>
    <w:rsid w:val="00D20ACD"/>
    <w:rsid w:val="00D21C58"/>
    <w:rsid w:val="00D21D42"/>
    <w:rsid w:val="00D21DF7"/>
    <w:rsid w:val="00D2200B"/>
    <w:rsid w:val="00D22380"/>
    <w:rsid w:val="00D22644"/>
    <w:rsid w:val="00D22902"/>
    <w:rsid w:val="00D229A5"/>
    <w:rsid w:val="00D22B0E"/>
    <w:rsid w:val="00D22DBE"/>
    <w:rsid w:val="00D22DC9"/>
    <w:rsid w:val="00D233B9"/>
    <w:rsid w:val="00D2344A"/>
    <w:rsid w:val="00D243CB"/>
    <w:rsid w:val="00D2452C"/>
    <w:rsid w:val="00D2518C"/>
    <w:rsid w:val="00D258EF"/>
    <w:rsid w:val="00D259F3"/>
    <w:rsid w:val="00D25F5B"/>
    <w:rsid w:val="00D260AD"/>
    <w:rsid w:val="00D2635E"/>
    <w:rsid w:val="00D26865"/>
    <w:rsid w:val="00D26D14"/>
    <w:rsid w:val="00D272A2"/>
    <w:rsid w:val="00D27448"/>
    <w:rsid w:val="00D27946"/>
    <w:rsid w:val="00D27BE0"/>
    <w:rsid w:val="00D30040"/>
    <w:rsid w:val="00D30B84"/>
    <w:rsid w:val="00D31071"/>
    <w:rsid w:val="00D31084"/>
    <w:rsid w:val="00D31335"/>
    <w:rsid w:val="00D31352"/>
    <w:rsid w:val="00D316F4"/>
    <w:rsid w:val="00D32148"/>
    <w:rsid w:val="00D321A7"/>
    <w:rsid w:val="00D32AF2"/>
    <w:rsid w:val="00D32B4E"/>
    <w:rsid w:val="00D32ED2"/>
    <w:rsid w:val="00D331E7"/>
    <w:rsid w:val="00D33504"/>
    <w:rsid w:val="00D336DB"/>
    <w:rsid w:val="00D33BE0"/>
    <w:rsid w:val="00D3460F"/>
    <w:rsid w:val="00D347ED"/>
    <w:rsid w:val="00D34B10"/>
    <w:rsid w:val="00D35112"/>
    <w:rsid w:val="00D37939"/>
    <w:rsid w:val="00D40382"/>
    <w:rsid w:val="00D403D9"/>
    <w:rsid w:val="00D4059B"/>
    <w:rsid w:val="00D405AD"/>
    <w:rsid w:val="00D40627"/>
    <w:rsid w:val="00D40AA9"/>
    <w:rsid w:val="00D40C75"/>
    <w:rsid w:val="00D41337"/>
    <w:rsid w:val="00D42FC7"/>
    <w:rsid w:val="00D43883"/>
    <w:rsid w:val="00D43C04"/>
    <w:rsid w:val="00D44150"/>
    <w:rsid w:val="00D44810"/>
    <w:rsid w:val="00D448DD"/>
    <w:rsid w:val="00D44A56"/>
    <w:rsid w:val="00D44E68"/>
    <w:rsid w:val="00D45B91"/>
    <w:rsid w:val="00D45BB2"/>
    <w:rsid w:val="00D45EB3"/>
    <w:rsid w:val="00D46898"/>
    <w:rsid w:val="00D47298"/>
    <w:rsid w:val="00D4753C"/>
    <w:rsid w:val="00D47907"/>
    <w:rsid w:val="00D47B0A"/>
    <w:rsid w:val="00D47CB2"/>
    <w:rsid w:val="00D47ED7"/>
    <w:rsid w:val="00D5032E"/>
    <w:rsid w:val="00D50635"/>
    <w:rsid w:val="00D50A13"/>
    <w:rsid w:val="00D516B5"/>
    <w:rsid w:val="00D517B4"/>
    <w:rsid w:val="00D51A6C"/>
    <w:rsid w:val="00D51DE7"/>
    <w:rsid w:val="00D52009"/>
    <w:rsid w:val="00D52284"/>
    <w:rsid w:val="00D528B9"/>
    <w:rsid w:val="00D53437"/>
    <w:rsid w:val="00D5387A"/>
    <w:rsid w:val="00D53EB1"/>
    <w:rsid w:val="00D54B01"/>
    <w:rsid w:val="00D54C42"/>
    <w:rsid w:val="00D54CBE"/>
    <w:rsid w:val="00D54E6A"/>
    <w:rsid w:val="00D55453"/>
    <w:rsid w:val="00D55A50"/>
    <w:rsid w:val="00D55CC4"/>
    <w:rsid w:val="00D55F22"/>
    <w:rsid w:val="00D56123"/>
    <w:rsid w:val="00D56501"/>
    <w:rsid w:val="00D56FFE"/>
    <w:rsid w:val="00D57268"/>
    <w:rsid w:val="00D576CD"/>
    <w:rsid w:val="00D57AFF"/>
    <w:rsid w:val="00D57E8C"/>
    <w:rsid w:val="00D57EC0"/>
    <w:rsid w:val="00D60093"/>
    <w:rsid w:val="00D606C3"/>
    <w:rsid w:val="00D6077D"/>
    <w:rsid w:val="00D6080F"/>
    <w:rsid w:val="00D608D9"/>
    <w:rsid w:val="00D60937"/>
    <w:rsid w:val="00D60C31"/>
    <w:rsid w:val="00D61100"/>
    <w:rsid w:val="00D61B51"/>
    <w:rsid w:val="00D6205D"/>
    <w:rsid w:val="00D62311"/>
    <w:rsid w:val="00D62967"/>
    <w:rsid w:val="00D62F43"/>
    <w:rsid w:val="00D6313E"/>
    <w:rsid w:val="00D63F46"/>
    <w:rsid w:val="00D65815"/>
    <w:rsid w:val="00D6626D"/>
    <w:rsid w:val="00D668D3"/>
    <w:rsid w:val="00D66E81"/>
    <w:rsid w:val="00D67D6B"/>
    <w:rsid w:val="00D67E4E"/>
    <w:rsid w:val="00D67F3A"/>
    <w:rsid w:val="00D70A77"/>
    <w:rsid w:val="00D70C14"/>
    <w:rsid w:val="00D7103A"/>
    <w:rsid w:val="00D711CD"/>
    <w:rsid w:val="00D7129C"/>
    <w:rsid w:val="00D71506"/>
    <w:rsid w:val="00D71923"/>
    <w:rsid w:val="00D71B3B"/>
    <w:rsid w:val="00D71E0D"/>
    <w:rsid w:val="00D7295B"/>
    <w:rsid w:val="00D72A4B"/>
    <w:rsid w:val="00D733BA"/>
    <w:rsid w:val="00D7362D"/>
    <w:rsid w:val="00D736E0"/>
    <w:rsid w:val="00D73CC6"/>
    <w:rsid w:val="00D73DBA"/>
    <w:rsid w:val="00D7423E"/>
    <w:rsid w:val="00D74515"/>
    <w:rsid w:val="00D75993"/>
    <w:rsid w:val="00D769D7"/>
    <w:rsid w:val="00D76BF1"/>
    <w:rsid w:val="00D76EA9"/>
    <w:rsid w:val="00D77007"/>
    <w:rsid w:val="00D774E1"/>
    <w:rsid w:val="00D77529"/>
    <w:rsid w:val="00D77937"/>
    <w:rsid w:val="00D80155"/>
    <w:rsid w:val="00D8041F"/>
    <w:rsid w:val="00D80B09"/>
    <w:rsid w:val="00D81240"/>
    <w:rsid w:val="00D816D7"/>
    <w:rsid w:val="00D81708"/>
    <w:rsid w:val="00D8172C"/>
    <w:rsid w:val="00D819A2"/>
    <w:rsid w:val="00D822D3"/>
    <w:rsid w:val="00D82306"/>
    <w:rsid w:val="00D82762"/>
    <w:rsid w:val="00D828FC"/>
    <w:rsid w:val="00D82C8F"/>
    <w:rsid w:val="00D82CA0"/>
    <w:rsid w:val="00D8309F"/>
    <w:rsid w:val="00D834F3"/>
    <w:rsid w:val="00D836AC"/>
    <w:rsid w:val="00D83BD6"/>
    <w:rsid w:val="00D83D22"/>
    <w:rsid w:val="00D83E78"/>
    <w:rsid w:val="00D844EB"/>
    <w:rsid w:val="00D84E73"/>
    <w:rsid w:val="00D85288"/>
    <w:rsid w:val="00D8529F"/>
    <w:rsid w:val="00D856D9"/>
    <w:rsid w:val="00D86171"/>
    <w:rsid w:val="00D86AAC"/>
    <w:rsid w:val="00D87456"/>
    <w:rsid w:val="00D87E01"/>
    <w:rsid w:val="00D87E72"/>
    <w:rsid w:val="00D902F5"/>
    <w:rsid w:val="00D904F5"/>
    <w:rsid w:val="00D90600"/>
    <w:rsid w:val="00D90615"/>
    <w:rsid w:val="00D91835"/>
    <w:rsid w:val="00D91994"/>
    <w:rsid w:val="00D927FF"/>
    <w:rsid w:val="00D92833"/>
    <w:rsid w:val="00D92A1E"/>
    <w:rsid w:val="00D92BA0"/>
    <w:rsid w:val="00D935C6"/>
    <w:rsid w:val="00D93890"/>
    <w:rsid w:val="00D94827"/>
    <w:rsid w:val="00D9496F"/>
    <w:rsid w:val="00D94CFA"/>
    <w:rsid w:val="00D94E1B"/>
    <w:rsid w:val="00D94F48"/>
    <w:rsid w:val="00D95AA9"/>
    <w:rsid w:val="00D95E36"/>
    <w:rsid w:val="00D9609A"/>
    <w:rsid w:val="00D965A7"/>
    <w:rsid w:val="00D965CC"/>
    <w:rsid w:val="00D9694A"/>
    <w:rsid w:val="00D96FE6"/>
    <w:rsid w:val="00D96FF2"/>
    <w:rsid w:val="00D972B7"/>
    <w:rsid w:val="00D972D7"/>
    <w:rsid w:val="00D97B85"/>
    <w:rsid w:val="00D97F8D"/>
    <w:rsid w:val="00DA0E4F"/>
    <w:rsid w:val="00DA1DCB"/>
    <w:rsid w:val="00DA2057"/>
    <w:rsid w:val="00DA2473"/>
    <w:rsid w:val="00DA2CDF"/>
    <w:rsid w:val="00DA2DEA"/>
    <w:rsid w:val="00DA389A"/>
    <w:rsid w:val="00DA3B85"/>
    <w:rsid w:val="00DA4902"/>
    <w:rsid w:val="00DA490F"/>
    <w:rsid w:val="00DA4A68"/>
    <w:rsid w:val="00DA4E9B"/>
    <w:rsid w:val="00DA6346"/>
    <w:rsid w:val="00DA6514"/>
    <w:rsid w:val="00DA6D53"/>
    <w:rsid w:val="00DA7759"/>
    <w:rsid w:val="00DA7D0D"/>
    <w:rsid w:val="00DA7EC1"/>
    <w:rsid w:val="00DB0390"/>
    <w:rsid w:val="00DB090A"/>
    <w:rsid w:val="00DB09BA"/>
    <w:rsid w:val="00DB0D38"/>
    <w:rsid w:val="00DB0DC0"/>
    <w:rsid w:val="00DB0E7F"/>
    <w:rsid w:val="00DB1032"/>
    <w:rsid w:val="00DB12FE"/>
    <w:rsid w:val="00DB195F"/>
    <w:rsid w:val="00DB1AF5"/>
    <w:rsid w:val="00DB1FAD"/>
    <w:rsid w:val="00DB22A4"/>
    <w:rsid w:val="00DB2391"/>
    <w:rsid w:val="00DB25AC"/>
    <w:rsid w:val="00DB2E2A"/>
    <w:rsid w:val="00DB3731"/>
    <w:rsid w:val="00DB394A"/>
    <w:rsid w:val="00DB3BD4"/>
    <w:rsid w:val="00DB5473"/>
    <w:rsid w:val="00DB56A0"/>
    <w:rsid w:val="00DB593F"/>
    <w:rsid w:val="00DB5D03"/>
    <w:rsid w:val="00DB5DF8"/>
    <w:rsid w:val="00DB5E34"/>
    <w:rsid w:val="00DB643B"/>
    <w:rsid w:val="00DB64F2"/>
    <w:rsid w:val="00DB6A1C"/>
    <w:rsid w:val="00DB6BA1"/>
    <w:rsid w:val="00DB6C19"/>
    <w:rsid w:val="00DB7BB1"/>
    <w:rsid w:val="00DC09CF"/>
    <w:rsid w:val="00DC0FCB"/>
    <w:rsid w:val="00DC10CC"/>
    <w:rsid w:val="00DC1646"/>
    <w:rsid w:val="00DC1DC4"/>
    <w:rsid w:val="00DC1E05"/>
    <w:rsid w:val="00DC1E35"/>
    <w:rsid w:val="00DC1FFA"/>
    <w:rsid w:val="00DC25B3"/>
    <w:rsid w:val="00DC2621"/>
    <w:rsid w:val="00DC28FD"/>
    <w:rsid w:val="00DC2A56"/>
    <w:rsid w:val="00DC2DCF"/>
    <w:rsid w:val="00DC3D6A"/>
    <w:rsid w:val="00DC4C14"/>
    <w:rsid w:val="00DC5CE9"/>
    <w:rsid w:val="00DC5DBF"/>
    <w:rsid w:val="00DC62A9"/>
    <w:rsid w:val="00DC6666"/>
    <w:rsid w:val="00DC6779"/>
    <w:rsid w:val="00DC6808"/>
    <w:rsid w:val="00DC6A48"/>
    <w:rsid w:val="00DC71D2"/>
    <w:rsid w:val="00DC76B2"/>
    <w:rsid w:val="00DC7AF9"/>
    <w:rsid w:val="00DC7B9E"/>
    <w:rsid w:val="00DD0766"/>
    <w:rsid w:val="00DD0EF3"/>
    <w:rsid w:val="00DD14A7"/>
    <w:rsid w:val="00DD2618"/>
    <w:rsid w:val="00DD263A"/>
    <w:rsid w:val="00DD3020"/>
    <w:rsid w:val="00DD3497"/>
    <w:rsid w:val="00DD421C"/>
    <w:rsid w:val="00DD4367"/>
    <w:rsid w:val="00DD4810"/>
    <w:rsid w:val="00DD4992"/>
    <w:rsid w:val="00DD51A5"/>
    <w:rsid w:val="00DD5298"/>
    <w:rsid w:val="00DD6395"/>
    <w:rsid w:val="00DD6D31"/>
    <w:rsid w:val="00DD7108"/>
    <w:rsid w:val="00DD78C2"/>
    <w:rsid w:val="00DD7A2A"/>
    <w:rsid w:val="00DD7FF6"/>
    <w:rsid w:val="00DE07C1"/>
    <w:rsid w:val="00DE120B"/>
    <w:rsid w:val="00DE173E"/>
    <w:rsid w:val="00DE1D43"/>
    <w:rsid w:val="00DE2045"/>
    <w:rsid w:val="00DE257A"/>
    <w:rsid w:val="00DE2D47"/>
    <w:rsid w:val="00DE35EE"/>
    <w:rsid w:val="00DE4830"/>
    <w:rsid w:val="00DE4A4A"/>
    <w:rsid w:val="00DE4C5A"/>
    <w:rsid w:val="00DE5006"/>
    <w:rsid w:val="00DE5319"/>
    <w:rsid w:val="00DE60D1"/>
    <w:rsid w:val="00DE6123"/>
    <w:rsid w:val="00DE703A"/>
    <w:rsid w:val="00DF0DE2"/>
    <w:rsid w:val="00DF0DFF"/>
    <w:rsid w:val="00DF10BA"/>
    <w:rsid w:val="00DF14E3"/>
    <w:rsid w:val="00DF1662"/>
    <w:rsid w:val="00DF1B95"/>
    <w:rsid w:val="00DF1CF4"/>
    <w:rsid w:val="00DF2211"/>
    <w:rsid w:val="00DF22DA"/>
    <w:rsid w:val="00DF25D2"/>
    <w:rsid w:val="00DF2D3A"/>
    <w:rsid w:val="00DF2E2C"/>
    <w:rsid w:val="00DF3D97"/>
    <w:rsid w:val="00DF4730"/>
    <w:rsid w:val="00DF4ADC"/>
    <w:rsid w:val="00DF4EBD"/>
    <w:rsid w:val="00DF552E"/>
    <w:rsid w:val="00DF5B0B"/>
    <w:rsid w:val="00DF5F72"/>
    <w:rsid w:val="00DF5F86"/>
    <w:rsid w:val="00DF66FB"/>
    <w:rsid w:val="00DF67BD"/>
    <w:rsid w:val="00DF6899"/>
    <w:rsid w:val="00DF7644"/>
    <w:rsid w:val="00DF7F1E"/>
    <w:rsid w:val="00E00D09"/>
    <w:rsid w:val="00E00DB9"/>
    <w:rsid w:val="00E0107B"/>
    <w:rsid w:val="00E016F9"/>
    <w:rsid w:val="00E01DC2"/>
    <w:rsid w:val="00E0262E"/>
    <w:rsid w:val="00E02983"/>
    <w:rsid w:val="00E02E9C"/>
    <w:rsid w:val="00E02FAE"/>
    <w:rsid w:val="00E03827"/>
    <w:rsid w:val="00E0429F"/>
    <w:rsid w:val="00E042D2"/>
    <w:rsid w:val="00E047C1"/>
    <w:rsid w:val="00E04A10"/>
    <w:rsid w:val="00E04AE6"/>
    <w:rsid w:val="00E05349"/>
    <w:rsid w:val="00E05635"/>
    <w:rsid w:val="00E075AC"/>
    <w:rsid w:val="00E1015D"/>
    <w:rsid w:val="00E10662"/>
    <w:rsid w:val="00E10C4C"/>
    <w:rsid w:val="00E110BF"/>
    <w:rsid w:val="00E11719"/>
    <w:rsid w:val="00E11F38"/>
    <w:rsid w:val="00E122F6"/>
    <w:rsid w:val="00E125BB"/>
    <w:rsid w:val="00E1260D"/>
    <w:rsid w:val="00E12923"/>
    <w:rsid w:val="00E12A32"/>
    <w:rsid w:val="00E133D7"/>
    <w:rsid w:val="00E13539"/>
    <w:rsid w:val="00E144CE"/>
    <w:rsid w:val="00E1486D"/>
    <w:rsid w:val="00E1490E"/>
    <w:rsid w:val="00E14C9B"/>
    <w:rsid w:val="00E1504A"/>
    <w:rsid w:val="00E1541E"/>
    <w:rsid w:val="00E156C4"/>
    <w:rsid w:val="00E157E4"/>
    <w:rsid w:val="00E158BE"/>
    <w:rsid w:val="00E15A87"/>
    <w:rsid w:val="00E15A90"/>
    <w:rsid w:val="00E15D69"/>
    <w:rsid w:val="00E16115"/>
    <w:rsid w:val="00E16191"/>
    <w:rsid w:val="00E161BA"/>
    <w:rsid w:val="00E166B4"/>
    <w:rsid w:val="00E16FD7"/>
    <w:rsid w:val="00E17595"/>
    <w:rsid w:val="00E176A1"/>
    <w:rsid w:val="00E200C0"/>
    <w:rsid w:val="00E20719"/>
    <w:rsid w:val="00E20B80"/>
    <w:rsid w:val="00E217E0"/>
    <w:rsid w:val="00E221A4"/>
    <w:rsid w:val="00E22309"/>
    <w:rsid w:val="00E22601"/>
    <w:rsid w:val="00E232DD"/>
    <w:rsid w:val="00E23AE8"/>
    <w:rsid w:val="00E23F92"/>
    <w:rsid w:val="00E24017"/>
    <w:rsid w:val="00E2443B"/>
    <w:rsid w:val="00E24540"/>
    <w:rsid w:val="00E24614"/>
    <w:rsid w:val="00E249E6"/>
    <w:rsid w:val="00E2530E"/>
    <w:rsid w:val="00E253FF"/>
    <w:rsid w:val="00E2567D"/>
    <w:rsid w:val="00E26046"/>
    <w:rsid w:val="00E261E7"/>
    <w:rsid w:val="00E26B29"/>
    <w:rsid w:val="00E26D3E"/>
    <w:rsid w:val="00E270CF"/>
    <w:rsid w:val="00E30035"/>
    <w:rsid w:val="00E30169"/>
    <w:rsid w:val="00E30F76"/>
    <w:rsid w:val="00E31946"/>
    <w:rsid w:val="00E31DC7"/>
    <w:rsid w:val="00E31F87"/>
    <w:rsid w:val="00E32186"/>
    <w:rsid w:val="00E321BB"/>
    <w:rsid w:val="00E3233A"/>
    <w:rsid w:val="00E32954"/>
    <w:rsid w:val="00E32F78"/>
    <w:rsid w:val="00E32F8C"/>
    <w:rsid w:val="00E3304B"/>
    <w:rsid w:val="00E33250"/>
    <w:rsid w:val="00E333B0"/>
    <w:rsid w:val="00E33578"/>
    <w:rsid w:val="00E33825"/>
    <w:rsid w:val="00E33DEA"/>
    <w:rsid w:val="00E33E9B"/>
    <w:rsid w:val="00E33F99"/>
    <w:rsid w:val="00E34985"/>
    <w:rsid w:val="00E353A3"/>
    <w:rsid w:val="00E353DB"/>
    <w:rsid w:val="00E36887"/>
    <w:rsid w:val="00E36D26"/>
    <w:rsid w:val="00E405FB"/>
    <w:rsid w:val="00E4074A"/>
    <w:rsid w:val="00E408E3"/>
    <w:rsid w:val="00E40901"/>
    <w:rsid w:val="00E40EED"/>
    <w:rsid w:val="00E4122C"/>
    <w:rsid w:val="00E415C7"/>
    <w:rsid w:val="00E421BE"/>
    <w:rsid w:val="00E424FF"/>
    <w:rsid w:val="00E42982"/>
    <w:rsid w:val="00E42E40"/>
    <w:rsid w:val="00E42F8F"/>
    <w:rsid w:val="00E43D24"/>
    <w:rsid w:val="00E44C2F"/>
    <w:rsid w:val="00E450B8"/>
    <w:rsid w:val="00E45F75"/>
    <w:rsid w:val="00E465EB"/>
    <w:rsid w:val="00E469D8"/>
    <w:rsid w:val="00E47553"/>
    <w:rsid w:val="00E4756F"/>
    <w:rsid w:val="00E5077C"/>
    <w:rsid w:val="00E50840"/>
    <w:rsid w:val="00E50966"/>
    <w:rsid w:val="00E511E1"/>
    <w:rsid w:val="00E513AF"/>
    <w:rsid w:val="00E514A2"/>
    <w:rsid w:val="00E5162F"/>
    <w:rsid w:val="00E518CC"/>
    <w:rsid w:val="00E5198C"/>
    <w:rsid w:val="00E51C33"/>
    <w:rsid w:val="00E51FAA"/>
    <w:rsid w:val="00E5202D"/>
    <w:rsid w:val="00E52199"/>
    <w:rsid w:val="00E52917"/>
    <w:rsid w:val="00E52B1D"/>
    <w:rsid w:val="00E52C01"/>
    <w:rsid w:val="00E53278"/>
    <w:rsid w:val="00E5349D"/>
    <w:rsid w:val="00E5350F"/>
    <w:rsid w:val="00E535C7"/>
    <w:rsid w:val="00E53E80"/>
    <w:rsid w:val="00E54264"/>
    <w:rsid w:val="00E5438B"/>
    <w:rsid w:val="00E54683"/>
    <w:rsid w:val="00E54B2A"/>
    <w:rsid w:val="00E54DBE"/>
    <w:rsid w:val="00E54F58"/>
    <w:rsid w:val="00E5509F"/>
    <w:rsid w:val="00E551C8"/>
    <w:rsid w:val="00E55959"/>
    <w:rsid w:val="00E5601E"/>
    <w:rsid w:val="00E561F1"/>
    <w:rsid w:val="00E565EE"/>
    <w:rsid w:val="00E567C0"/>
    <w:rsid w:val="00E56C5F"/>
    <w:rsid w:val="00E57711"/>
    <w:rsid w:val="00E600E2"/>
    <w:rsid w:val="00E6093A"/>
    <w:rsid w:val="00E60AF5"/>
    <w:rsid w:val="00E60BCD"/>
    <w:rsid w:val="00E61093"/>
    <w:rsid w:val="00E61C25"/>
    <w:rsid w:val="00E622B1"/>
    <w:rsid w:val="00E62682"/>
    <w:rsid w:val="00E628B2"/>
    <w:rsid w:val="00E62A6D"/>
    <w:rsid w:val="00E62FE8"/>
    <w:rsid w:val="00E6327D"/>
    <w:rsid w:val="00E63706"/>
    <w:rsid w:val="00E63E3B"/>
    <w:rsid w:val="00E643A7"/>
    <w:rsid w:val="00E64BCF"/>
    <w:rsid w:val="00E65387"/>
    <w:rsid w:val="00E65473"/>
    <w:rsid w:val="00E6564B"/>
    <w:rsid w:val="00E65BD4"/>
    <w:rsid w:val="00E65E42"/>
    <w:rsid w:val="00E664A6"/>
    <w:rsid w:val="00E66762"/>
    <w:rsid w:val="00E66E19"/>
    <w:rsid w:val="00E66E68"/>
    <w:rsid w:val="00E66FCF"/>
    <w:rsid w:val="00E67139"/>
    <w:rsid w:val="00E67658"/>
    <w:rsid w:val="00E67D74"/>
    <w:rsid w:val="00E706AD"/>
    <w:rsid w:val="00E7080D"/>
    <w:rsid w:val="00E70CF2"/>
    <w:rsid w:val="00E71002"/>
    <w:rsid w:val="00E71563"/>
    <w:rsid w:val="00E71B00"/>
    <w:rsid w:val="00E71C5F"/>
    <w:rsid w:val="00E71ED1"/>
    <w:rsid w:val="00E72C6D"/>
    <w:rsid w:val="00E73628"/>
    <w:rsid w:val="00E73944"/>
    <w:rsid w:val="00E73D47"/>
    <w:rsid w:val="00E74BF5"/>
    <w:rsid w:val="00E75237"/>
    <w:rsid w:val="00E761AC"/>
    <w:rsid w:val="00E76360"/>
    <w:rsid w:val="00E76576"/>
    <w:rsid w:val="00E76A97"/>
    <w:rsid w:val="00E808CE"/>
    <w:rsid w:val="00E80B52"/>
    <w:rsid w:val="00E80C53"/>
    <w:rsid w:val="00E81E12"/>
    <w:rsid w:val="00E81F98"/>
    <w:rsid w:val="00E822A5"/>
    <w:rsid w:val="00E82411"/>
    <w:rsid w:val="00E8258E"/>
    <w:rsid w:val="00E825CE"/>
    <w:rsid w:val="00E831A0"/>
    <w:rsid w:val="00E83271"/>
    <w:rsid w:val="00E834D1"/>
    <w:rsid w:val="00E83944"/>
    <w:rsid w:val="00E83FDA"/>
    <w:rsid w:val="00E85A3D"/>
    <w:rsid w:val="00E85B8C"/>
    <w:rsid w:val="00E85D75"/>
    <w:rsid w:val="00E86090"/>
    <w:rsid w:val="00E867BB"/>
    <w:rsid w:val="00E86989"/>
    <w:rsid w:val="00E86EB1"/>
    <w:rsid w:val="00E874D6"/>
    <w:rsid w:val="00E87CC1"/>
    <w:rsid w:val="00E87DF2"/>
    <w:rsid w:val="00E87E09"/>
    <w:rsid w:val="00E87F58"/>
    <w:rsid w:val="00E90006"/>
    <w:rsid w:val="00E90022"/>
    <w:rsid w:val="00E900F6"/>
    <w:rsid w:val="00E90567"/>
    <w:rsid w:val="00E907DC"/>
    <w:rsid w:val="00E91083"/>
    <w:rsid w:val="00E91398"/>
    <w:rsid w:val="00E9178F"/>
    <w:rsid w:val="00E91F12"/>
    <w:rsid w:val="00E9240A"/>
    <w:rsid w:val="00E92C79"/>
    <w:rsid w:val="00E930C0"/>
    <w:rsid w:val="00E93BCC"/>
    <w:rsid w:val="00E94F49"/>
    <w:rsid w:val="00E9556E"/>
    <w:rsid w:val="00E95F30"/>
    <w:rsid w:val="00E963BA"/>
    <w:rsid w:val="00E965CC"/>
    <w:rsid w:val="00E96791"/>
    <w:rsid w:val="00E96CB9"/>
    <w:rsid w:val="00E97048"/>
    <w:rsid w:val="00E97BAE"/>
    <w:rsid w:val="00EA008F"/>
    <w:rsid w:val="00EA0168"/>
    <w:rsid w:val="00EA0278"/>
    <w:rsid w:val="00EA06CB"/>
    <w:rsid w:val="00EA0917"/>
    <w:rsid w:val="00EA0D7C"/>
    <w:rsid w:val="00EA0E7D"/>
    <w:rsid w:val="00EA10AA"/>
    <w:rsid w:val="00EA1166"/>
    <w:rsid w:val="00EA14BB"/>
    <w:rsid w:val="00EA1588"/>
    <w:rsid w:val="00EA1C3E"/>
    <w:rsid w:val="00EA1F2E"/>
    <w:rsid w:val="00EA1FCE"/>
    <w:rsid w:val="00EA3532"/>
    <w:rsid w:val="00EA3C52"/>
    <w:rsid w:val="00EA405C"/>
    <w:rsid w:val="00EA4200"/>
    <w:rsid w:val="00EA4586"/>
    <w:rsid w:val="00EA492A"/>
    <w:rsid w:val="00EA4ACC"/>
    <w:rsid w:val="00EA625E"/>
    <w:rsid w:val="00EA6B79"/>
    <w:rsid w:val="00EA733E"/>
    <w:rsid w:val="00EA73EF"/>
    <w:rsid w:val="00EB0366"/>
    <w:rsid w:val="00EB06F4"/>
    <w:rsid w:val="00EB0BB2"/>
    <w:rsid w:val="00EB140D"/>
    <w:rsid w:val="00EB14BB"/>
    <w:rsid w:val="00EB299C"/>
    <w:rsid w:val="00EB29C9"/>
    <w:rsid w:val="00EB337F"/>
    <w:rsid w:val="00EB39B2"/>
    <w:rsid w:val="00EB3B7E"/>
    <w:rsid w:val="00EB40C6"/>
    <w:rsid w:val="00EB46FB"/>
    <w:rsid w:val="00EB508B"/>
    <w:rsid w:val="00EB52EE"/>
    <w:rsid w:val="00EB543E"/>
    <w:rsid w:val="00EB5921"/>
    <w:rsid w:val="00EB5CB2"/>
    <w:rsid w:val="00EB5F10"/>
    <w:rsid w:val="00EB6431"/>
    <w:rsid w:val="00EB65C7"/>
    <w:rsid w:val="00EB7A77"/>
    <w:rsid w:val="00EB7E6A"/>
    <w:rsid w:val="00EC0262"/>
    <w:rsid w:val="00EC06E0"/>
    <w:rsid w:val="00EC1592"/>
    <w:rsid w:val="00EC17FF"/>
    <w:rsid w:val="00EC1A5D"/>
    <w:rsid w:val="00EC2092"/>
    <w:rsid w:val="00EC23B0"/>
    <w:rsid w:val="00EC2AEA"/>
    <w:rsid w:val="00EC2F5B"/>
    <w:rsid w:val="00EC2FF8"/>
    <w:rsid w:val="00EC3CAB"/>
    <w:rsid w:val="00EC3D8D"/>
    <w:rsid w:val="00EC44AB"/>
    <w:rsid w:val="00EC4895"/>
    <w:rsid w:val="00EC4F96"/>
    <w:rsid w:val="00EC5511"/>
    <w:rsid w:val="00EC56FD"/>
    <w:rsid w:val="00EC603B"/>
    <w:rsid w:val="00EC61A7"/>
    <w:rsid w:val="00EC68D4"/>
    <w:rsid w:val="00EC6ABE"/>
    <w:rsid w:val="00EC7598"/>
    <w:rsid w:val="00ED03B4"/>
    <w:rsid w:val="00ED0601"/>
    <w:rsid w:val="00ED08B9"/>
    <w:rsid w:val="00ED0C5E"/>
    <w:rsid w:val="00ED1575"/>
    <w:rsid w:val="00ED1DEC"/>
    <w:rsid w:val="00ED1ED9"/>
    <w:rsid w:val="00ED2742"/>
    <w:rsid w:val="00ED2DE8"/>
    <w:rsid w:val="00ED2F53"/>
    <w:rsid w:val="00ED31BA"/>
    <w:rsid w:val="00ED3594"/>
    <w:rsid w:val="00ED3D96"/>
    <w:rsid w:val="00ED42D2"/>
    <w:rsid w:val="00ED4996"/>
    <w:rsid w:val="00ED4CF0"/>
    <w:rsid w:val="00ED4DB1"/>
    <w:rsid w:val="00ED56F6"/>
    <w:rsid w:val="00ED59A3"/>
    <w:rsid w:val="00ED6481"/>
    <w:rsid w:val="00ED6CFB"/>
    <w:rsid w:val="00EE006A"/>
    <w:rsid w:val="00EE018A"/>
    <w:rsid w:val="00EE02F6"/>
    <w:rsid w:val="00EE03E7"/>
    <w:rsid w:val="00EE0590"/>
    <w:rsid w:val="00EE133D"/>
    <w:rsid w:val="00EE13FC"/>
    <w:rsid w:val="00EE1EEB"/>
    <w:rsid w:val="00EE29F6"/>
    <w:rsid w:val="00EE2D18"/>
    <w:rsid w:val="00EE2F48"/>
    <w:rsid w:val="00EE3897"/>
    <w:rsid w:val="00EE3C44"/>
    <w:rsid w:val="00EE4091"/>
    <w:rsid w:val="00EE48D8"/>
    <w:rsid w:val="00EE4C8A"/>
    <w:rsid w:val="00EE50A0"/>
    <w:rsid w:val="00EE5C84"/>
    <w:rsid w:val="00EE6176"/>
    <w:rsid w:val="00EE62C4"/>
    <w:rsid w:val="00EE6315"/>
    <w:rsid w:val="00EE6921"/>
    <w:rsid w:val="00EE771D"/>
    <w:rsid w:val="00EE7BEE"/>
    <w:rsid w:val="00EE7C33"/>
    <w:rsid w:val="00EF037D"/>
    <w:rsid w:val="00EF074C"/>
    <w:rsid w:val="00EF091C"/>
    <w:rsid w:val="00EF17B0"/>
    <w:rsid w:val="00EF1BC7"/>
    <w:rsid w:val="00EF2046"/>
    <w:rsid w:val="00EF232E"/>
    <w:rsid w:val="00EF2D29"/>
    <w:rsid w:val="00EF3980"/>
    <w:rsid w:val="00EF3ADD"/>
    <w:rsid w:val="00EF4A01"/>
    <w:rsid w:val="00EF4B3F"/>
    <w:rsid w:val="00EF4BF4"/>
    <w:rsid w:val="00EF5ACE"/>
    <w:rsid w:val="00EF605D"/>
    <w:rsid w:val="00EF7521"/>
    <w:rsid w:val="00EF75EA"/>
    <w:rsid w:val="00EF7634"/>
    <w:rsid w:val="00EF7F23"/>
    <w:rsid w:val="00F01094"/>
    <w:rsid w:val="00F01368"/>
    <w:rsid w:val="00F01B46"/>
    <w:rsid w:val="00F01D1B"/>
    <w:rsid w:val="00F01D7B"/>
    <w:rsid w:val="00F0288E"/>
    <w:rsid w:val="00F02959"/>
    <w:rsid w:val="00F029DF"/>
    <w:rsid w:val="00F02C43"/>
    <w:rsid w:val="00F03D89"/>
    <w:rsid w:val="00F0444D"/>
    <w:rsid w:val="00F044FB"/>
    <w:rsid w:val="00F048E4"/>
    <w:rsid w:val="00F05AB8"/>
    <w:rsid w:val="00F0637E"/>
    <w:rsid w:val="00F063E6"/>
    <w:rsid w:val="00F069C1"/>
    <w:rsid w:val="00F06CF8"/>
    <w:rsid w:val="00F06D00"/>
    <w:rsid w:val="00F06E2C"/>
    <w:rsid w:val="00F0725B"/>
    <w:rsid w:val="00F072F1"/>
    <w:rsid w:val="00F0735C"/>
    <w:rsid w:val="00F0745C"/>
    <w:rsid w:val="00F07499"/>
    <w:rsid w:val="00F0773E"/>
    <w:rsid w:val="00F07878"/>
    <w:rsid w:val="00F10170"/>
    <w:rsid w:val="00F10D79"/>
    <w:rsid w:val="00F11220"/>
    <w:rsid w:val="00F11322"/>
    <w:rsid w:val="00F11361"/>
    <w:rsid w:val="00F11D59"/>
    <w:rsid w:val="00F12394"/>
    <w:rsid w:val="00F12695"/>
    <w:rsid w:val="00F126B7"/>
    <w:rsid w:val="00F12EEC"/>
    <w:rsid w:val="00F13DDF"/>
    <w:rsid w:val="00F14614"/>
    <w:rsid w:val="00F14708"/>
    <w:rsid w:val="00F14A59"/>
    <w:rsid w:val="00F15145"/>
    <w:rsid w:val="00F15AC8"/>
    <w:rsid w:val="00F16137"/>
    <w:rsid w:val="00F1624B"/>
    <w:rsid w:val="00F16948"/>
    <w:rsid w:val="00F170CA"/>
    <w:rsid w:val="00F179F4"/>
    <w:rsid w:val="00F17F90"/>
    <w:rsid w:val="00F200F0"/>
    <w:rsid w:val="00F20275"/>
    <w:rsid w:val="00F20562"/>
    <w:rsid w:val="00F205F5"/>
    <w:rsid w:val="00F20D7B"/>
    <w:rsid w:val="00F20DE8"/>
    <w:rsid w:val="00F216EA"/>
    <w:rsid w:val="00F220AA"/>
    <w:rsid w:val="00F2231A"/>
    <w:rsid w:val="00F22390"/>
    <w:rsid w:val="00F224FD"/>
    <w:rsid w:val="00F22607"/>
    <w:rsid w:val="00F22D2D"/>
    <w:rsid w:val="00F23004"/>
    <w:rsid w:val="00F237B1"/>
    <w:rsid w:val="00F2415C"/>
    <w:rsid w:val="00F25237"/>
    <w:rsid w:val="00F26341"/>
    <w:rsid w:val="00F26F2F"/>
    <w:rsid w:val="00F27004"/>
    <w:rsid w:val="00F3018E"/>
    <w:rsid w:val="00F306D4"/>
    <w:rsid w:val="00F309BE"/>
    <w:rsid w:val="00F31110"/>
    <w:rsid w:val="00F311FA"/>
    <w:rsid w:val="00F3124E"/>
    <w:rsid w:val="00F31589"/>
    <w:rsid w:val="00F3186E"/>
    <w:rsid w:val="00F318FF"/>
    <w:rsid w:val="00F31C89"/>
    <w:rsid w:val="00F31EF9"/>
    <w:rsid w:val="00F32789"/>
    <w:rsid w:val="00F331FE"/>
    <w:rsid w:val="00F334BF"/>
    <w:rsid w:val="00F341D4"/>
    <w:rsid w:val="00F34410"/>
    <w:rsid w:val="00F34802"/>
    <w:rsid w:val="00F34B77"/>
    <w:rsid w:val="00F34DDE"/>
    <w:rsid w:val="00F357DC"/>
    <w:rsid w:val="00F35E39"/>
    <w:rsid w:val="00F362C1"/>
    <w:rsid w:val="00F3665F"/>
    <w:rsid w:val="00F36704"/>
    <w:rsid w:val="00F36780"/>
    <w:rsid w:val="00F36EF3"/>
    <w:rsid w:val="00F376D9"/>
    <w:rsid w:val="00F378CD"/>
    <w:rsid w:val="00F37A45"/>
    <w:rsid w:val="00F405A7"/>
    <w:rsid w:val="00F4075C"/>
    <w:rsid w:val="00F407BD"/>
    <w:rsid w:val="00F40F1C"/>
    <w:rsid w:val="00F41064"/>
    <w:rsid w:val="00F424B5"/>
    <w:rsid w:val="00F42D30"/>
    <w:rsid w:val="00F43B08"/>
    <w:rsid w:val="00F44AA9"/>
    <w:rsid w:val="00F44C8A"/>
    <w:rsid w:val="00F44F3B"/>
    <w:rsid w:val="00F452E4"/>
    <w:rsid w:val="00F454E2"/>
    <w:rsid w:val="00F455C3"/>
    <w:rsid w:val="00F45611"/>
    <w:rsid w:val="00F45AC2"/>
    <w:rsid w:val="00F45D4E"/>
    <w:rsid w:val="00F45FA1"/>
    <w:rsid w:val="00F46B7D"/>
    <w:rsid w:val="00F46C4C"/>
    <w:rsid w:val="00F46E29"/>
    <w:rsid w:val="00F47326"/>
    <w:rsid w:val="00F47462"/>
    <w:rsid w:val="00F501DD"/>
    <w:rsid w:val="00F50EB8"/>
    <w:rsid w:val="00F5129C"/>
    <w:rsid w:val="00F51F72"/>
    <w:rsid w:val="00F525D7"/>
    <w:rsid w:val="00F526D3"/>
    <w:rsid w:val="00F5324A"/>
    <w:rsid w:val="00F535CB"/>
    <w:rsid w:val="00F54380"/>
    <w:rsid w:val="00F545B3"/>
    <w:rsid w:val="00F5490B"/>
    <w:rsid w:val="00F549C8"/>
    <w:rsid w:val="00F54F3A"/>
    <w:rsid w:val="00F54F52"/>
    <w:rsid w:val="00F556BE"/>
    <w:rsid w:val="00F559D1"/>
    <w:rsid w:val="00F55A63"/>
    <w:rsid w:val="00F563BC"/>
    <w:rsid w:val="00F56441"/>
    <w:rsid w:val="00F564AD"/>
    <w:rsid w:val="00F564C7"/>
    <w:rsid w:val="00F56742"/>
    <w:rsid w:val="00F56E5C"/>
    <w:rsid w:val="00F5711B"/>
    <w:rsid w:val="00F5774E"/>
    <w:rsid w:val="00F57FE0"/>
    <w:rsid w:val="00F604A9"/>
    <w:rsid w:val="00F60EB8"/>
    <w:rsid w:val="00F6123C"/>
    <w:rsid w:val="00F61963"/>
    <w:rsid w:val="00F61EA7"/>
    <w:rsid w:val="00F620D7"/>
    <w:rsid w:val="00F62107"/>
    <w:rsid w:val="00F6220D"/>
    <w:rsid w:val="00F62CB7"/>
    <w:rsid w:val="00F630AD"/>
    <w:rsid w:val="00F63A56"/>
    <w:rsid w:val="00F63B2E"/>
    <w:rsid w:val="00F6467E"/>
    <w:rsid w:val="00F654FC"/>
    <w:rsid w:val="00F6559C"/>
    <w:rsid w:val="00F65A18"/>
    <w:rsid w:val="00F65E4A"/>
    <w:rsid w:val="00F65E6B"/>
    <w:rsid w:val="00F65FF6"/>
    <w:rsid w:val="00F66A8B"/>
    <w:rsid w:val="00F672BB"/>
    <w:rsid w:val="00F70290"/>
    <w:rsid w:val="00F70DB3"/>
    <w:rsid w:val="00F70EA2"/>
    <w:rsid w:val="00F71924"/>
    <w:rsid w:val="00F71D89"/>
    <w:rsid w:val="00F7272D"/>
    <w:rsid w:val="00F72737"/>
    <w:rsid w:val="00F72E04"/>
    <w:rsid w:val="00F73205"/>
    <w:rsid w:val="00F73238"/>
    <w:rsid w:val="00F73BC0"/>
    <w:rsid w:val="00F74115"/>
    <w:rsid w:val="00F7440F"/>
    <w:rsid w:val="00F747DE"/>
    <w:rsid w:val="00F74A8B"/>
    <w:rsid w:val="00F74AB9"/>
    <w:rsid w:val="00F74D28"/>
    <w:rsid w:val="00F75085"/>
    <w:rsid w:val="00F757FE"/>
    <w:rsid w:val="00F75B3E"/>
    <w:rsid w:val="00F75F4A"/>
    <w:rsid w:val="00F765E5"/>
    <w:rsid w:val="00F765F7"/>
    <w:rsid w:val="00F770FF"/>
    <w:rsid w:val="00F773D4"/>
    <w:rsid w:val="00F7790E"/>
    <w:rsid w:val="00F7795D"/>
    <w:rsid w:val="00F77A84"/>
    <w:rsid w:val="00F8063A"/>
    <w:rsid w:val="00F808D8"/>
    <w:rsid w:val="00F8103C"/>
    <w:rsid w:val="00F826FF"/>
    <w:rsid w:val="00F82AA7"/>
    <w:rsid w:val="00F82DD6"/>
    <w:rsid w:val="00F834F3"/>
    <w:rsid w:val="00F83D4A"/>
    <w:rsid w:val="00F83DA7"/>
    <w:rsid w:val="00F83FB6"/>
    <w:rsid w:val="00F8430E"/>
    <w:rsid w:val="00F8436E"/>
    <w:rsid w:val="00F84CE7"/>
    <w:rsid w:val="00F8506B"/>
    <w:rsid w:val="00F851DA"/>
    <w:rsid w:val="00F857C7"/>
    <w:rsid w:val="00F8593E"/>
    <w:rsid w:val="00F85C30"/>
    <w:rsid w:val="00F85EF3"/>
    <w:rsid w:val="00F860E9"/>
    <w:rsid w:val="00F86277"/>
    <w:rsid w:val="00F87191"/>
    <w:rsid w:val="00F8762D"/>
    <w:rsid w:val="00F877CF"/>
    <w:rsid w:val="00F877F9"/>
    <w:rsid w:val="00F87DC2"/>
    <w:rsid w:val="00F87EED"/>
    <w:rsid w:val="00F902C5"/>
    <w:rsid w:val="00F90592"/>
    <w:rsid w:val="00F908DC"/>
    <w:rsid w:val="00F90AA1"/>
    <w:rsid w:val="00F90BBF"/>
    <w:rsid w:val="00F90C77"/>
    <w:rsid w:val="00F90E04"/>
    <w:rsid w:val="00F91279"/>
    <w:rsid w:val="00F918E0"/>
    <w:rsid w:val="00F91936"/>
    <w:rsid w:val="00F91E96"/>
    <w:rsid w:val="00F92852"/>
    <w:rsid w:val="00F92916"/>
    <w:rsid w:val="00F92C41"/>
    <w:rsid w:val="00F92D86"/>
    <w:rsid w:val="00F93D0C"/>
    <w:rsid w:val="00F93DAF"/>
    <w:rsid w:val="00F94A44"/>
    <w:rsid w:val="00F95C1D"/>
    <w:rsid w:val="00F95E1D"/>
    <w:rsid w:val="00F9653C"/>
    <w:rsid w:val="00F967EB"/>
    <w:rsid w:val="00F96B60"/>
    <w:rsid w:val="00F96FC6"/>
    <w:rsid w:val="00F975A3"/>
    <w:rsid w:val="00F97AF7"/>
    <w:rsid w:val="00FA0512"/>
    <w:rsid w:val="00FA0C0D"/>
    <w:rsid w:val="00FA101E"/>
    <w:rsid w:val="00FA11D8"/>
    <w:rsid w:val="00FA1200"/>
    <w:rsid w:val="00FA14DD"/>
    <w:rsid w:val="00FA1661"/>
    <w:rsid w:val="00FA1AE3"/>
    <w:rsid w:val="00FA1E29"/>
    <w:rsid w:val="00FA2208"/>
    <w:rsid w:val="00FA27B3"/>
    <w:rsid w:val="00FA2A30"/>
    <w:rsid w:val="00FA3453"/>
    <w:rsid w:val="00FA3C93"/>
    <w:rsid w:val="00FA3CBD"/>
    <w:rsid w:val="00FA3EC8"/>
    <w:rsid w:val="00FA4269"/>
    <w:rsid w:val="00FA46BE"/>
    <w:rsid w:val="00FA46EB"/>
    <w:rsid w:val="00FA4AA4"/>
    <w:rsid w:val="00FA4B31"/>
    <w:rsid w:val="00FA4D8A"/>
    <w:rsid w:val="00FA5093"/>
    <w:rsid w:val="00FA5732"/>
    <w:rsid w:val="00FA581F"/>
    <w:rsid w:val="00FA5953"/>
    <w:rsid w:val="00FA631C"/>
    <w:rsid w:val="00FA68E6"/>
    <w:rsid w:val="00FA730A"/>
    <w:rsid w:val="00FA7B19"/>
    <w:rsid w:val="00FB0466"/>
    <w:rsid w:val="00FB048C"/>
    <w:rsid w:val="00FB0A41"/>
    <w:rsid w:val="00FB0E8E"/>
    <w:rsid w:val="00FB1082"/>
    <w:rsid w:val="00FB1494"/>
    <w:rsid w:val="00FB1617"/>
    <w:rsid w:val="00FB1774"/>
    <w:rsid w:val="00FB1842"/>
    <w:rsid w:val="00FB1DA1"/>
    <w:rsid w:val="00FB2435"/>
    <w:rsid w:val="00FB27EB"/>
    <w:rsid w:val="00FB3495"/>
    <w:rsid w:val="00FB3696"/>
    <w:rsid w:val="00FB370D"/>
    <w:rsid w:val="00FB449C"/>
    <w:rsid w:val="00FB693E"/>
    <w:rsid w:val="00FB7609"/>
    <w:rsid w:val="00FC040B"/>
    <w:rsid w:val="00FC043B"/>
    <w:rsid w:val="00FC0E07"/>
    <w:rsid w:val="00FC0E96"/>
    <w:rsid w:val="00FC0FDE"/>
    <w:rsid w:val="00FC125D"/>
    <w:rsid w:val="00FC1642"/>
    <w:rsid w:val="00FC169E"/>
    <w:rsid w:val="00FC1944"/>
    <w:rsid w:val="00FC2022"/>
    <w:rsid w:val="00FC376E"/>
    <w:rsid w:val="00FC3F40"/>
    <w:rsid w:val="00FC4FA9"/>
    <w:rsid w:val="00FC50D8"/>
    <w:rsid w:val="00FC50F5"/>
    <w:rsid w:val="00FC57C1"/>
    <w:rsid w:val="00FC5818"/>
    <w:rsid w:val="00FC5E33"/>
    <w:rsid w:val="00FC5FA8"/>
    <w:rsid w:val="00FC6648"/>
    <w:rsid w:val="00FC6792"/>
    <w:rsid w:val="00FC684E"/>
    <w:rsid w:val="00FC69EE"/>
    <w:rsid w:val="00FC6A9C"/>
    <w:rsid w:val="00FC7917"/>
    <w:rsid w:val="00FC7D54"/>
    <w:rsid w:val="00FD0260"/>
    <w:rsid w:val="00FD0C94"/>
    <w:rsid w:val="00FD0D1C"/>
    <w:rsid w:val="00FD1455"/>
    <w:rsid w:val="00FD2B93"/>
    <w:rsid w:val="00FD3049"/>
    <w:rsid w:val="00FD34F4"/>
    <w:rsid w:val="00FD48F2"/>
    <w:rsid w:val="00FD4C6A"/>
    <w:rsid w:val="00FD4E74"/>
    <w:rsid w:val="00FD4F43"/>
    <w:rsid w:val="00FD4F56"/>
    <w:rsid w:val="00FD542E"/>
    <w:rsid w:val="00FD5E4E"/>
    <w:rsid w:val="00FD5FB4"/>
    <w:rsid w:val="00FD6ABA"/>
    <w:rsid w:val="00FD71B5"/>
    <w:rsid w:val="00FD74A6"/>
    <w:rsid w:val="00FD78CA"/>
    <w:rsid w:val="00FE019B"/>
    <w:rsid w:val="00FE02EF"/>
    <w:rsid w:val="00FE03BE"/>
    <w:rsid w:val="00FE0866"/>
    <w:rsid w:val="00FE0EAC"/>
    <w:rsid w:val="00FE0F6E"/>
    <w:rsid w:val="00FE104D"/>
    <w:rsid w:val="00FE1762"/>
    <w:rsid w:val="00FE1D48"/>
    <w:rsid w:val="00FE224D"/>
    <w:rsid w:val="00FE2468"/>
    <w:rsid w:val="00FE2608"/>
    <w:rsid w:val="00FE2729"/>
    <w:rsid w:val="00FE3061"/>
    <w:rsid w:val="00FE3E4C"/>
    <w:rsid w:val="00FE46D6"/>
    <w:rsid w:val="00FE4919"/>
    <w:rsid w:val="00FE4981"/>
    <w:rsid w:val="00FE4A25"/>
    <w:rsid w:val="00FE50A6"/>
    <w:rsid w:val="00FE50B4"/>
    <w:rsid w:val="00FE5440"/>
    <w:rsid w:val="00FE5A25"/>
    <w:rsid w:val="00FE61A4"/>
    <w:rsid w:val="00FE7290"/>
    <w:rsid w:val="00FE734E"/>
    <w:rsid w:val="00FE761B"/>
    <w:rsid w:val="00FE7FD3"/>
    <w:rsid w:val="00FF0494"/>
    <w:rsid w:val="00FF0AA9"/>
    <w:rsid w:val="00FF12CF"/>
    <w:rsid w:val="00FF1A57"/>
    <w:rsid w:val="00FF2004"/>
    <w:rsid w:val="00FF2B7A"/>
    <w:rsid w:val="00FF2C6F"/>
    <w:rsid w:val="00FF37D0"/>
    <w:rsid w:val="00FF45F4"/>
    <w:rsid w:val="00FF4FC1"/>
    <w:rsid w:val="00FF50F9"/>
    <w:rsid w:val="00FF5244"/>
    <w:rsid w:val="00FF64C0"/>
    <w:rsid w:val="00FF64D2"/>
    <w:rsid w:val="00FF7B44"/>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E814AEDB-BEC4-4A91-B0E2-4A3B5E9E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ind w:left="1494"/>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1"/>
      </w:numPr>
      <w:tabs>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1"/>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1"/>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paragraph">
    <w:name w:val="paragraph"/>
    <w:basedOn w:val="Normal"/>
    <w:rsid w:val="003948F0"/>
    <w:pPr>
      <w:spacing w:before="100" w:beforeAutospacing="1" w:after="100" w:afterAutospacing="1"/>
    </w:pPr>
    <w:rPr>
      <w:rFonts w:ascii="Times New Roman" w:eastAsia="Times New Roman" w:hAnsi="Times New Roman"/>
      <w:color w:val="auto"/>
      <w:sz w:val="24"/>
      <w:szCs w:val="24"/>
      <w:lang w:val="en-US" w:bidi="ar-SA"/>
    </w:rPr>
  </w:style>
  <w:style w:type="character" w:customStyle="1" w:styleId="wacimagecontainer">
    <w:name w:val="wacimagecontainer"/>
    <w:basedOn w:val="DefaultParagraphFont"/>
    <w:rsid w:val="00E04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54173805">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28184827">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787696954">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18794180">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0717979">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51543679">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xcportalgbr.sharepoint.com/sites/UWVJCP/Delivery/Infrastructure/Forms/AllItems.aspx?RootFolder=%2Fsites%2FUWVJCP%2FDelivery%2FInfrastructure%2F00%5FInstructies%20en%20Templates%20%2D%20HLD%20en%20Requirements%20management&amp;FolderCTID=0x012000E2656A960112194C951E9D08878546D9&amp;View=%7B325BC795%2D92C8%2D49C8%2D9509%2D5F65CBCD32A3%7D" TargetMode="External"/><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https://dxcportalgbr.sharepoint.com/sites/UWVJCP/Delivery/Apps/Forms/AllItems.aspx?viewpath=%2Fsites%2FUWVJCP%2FDelivery%2FApps%2FForms%2FAllItems%2Easpx&amp;id=%2Fsites%2FUWVJCP%2FDelivery%2FApps%2FSONAR&amp;viewid=9441214e%2D4abc%2D470f%2D9ff7%2De0c9bdfdba0b" TargetMode="External"/><Relationship Id="rId34" Type="http://schemas.microsoft.com/office/2016/09/relationships/commentsIds" Target="commentsIds.xml"/><Relationship Id="rId42" Type="http://schemas.openxmlformats.org/officeDocument/2006/relationships/image" Target="media/image21.jp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comments" Target="comments.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mailto:jcp@uwv.nl" TargetMode="External"/><Relationship Id="rId31" Type="http://schemas.openxmlformats.org/officeDocument/2006/relationships/image" Target="media/image15.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8/08/relationships/commentsExtensible" Target="commentsExtensible.xml"/><Relationship Id="rId43" Type="http://schemas.openxmlformats.org/officeDocument/2006/relationships/footer" Target="footer3.xml"/><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footer" Target="footer2.xml"/><Relationship Id="rId25" Type="http://schemas.openxmlformats.org/officeDocument/2006/relationships/image" Target="media/image9.png"/><Relationship Id="rId33" Type="http://schemas.microsoft.com/office/2011/relationships/commentsExtended" Target="commentsExtended.xm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yperlink" Target="https://samenwerken.sharepoint.uwv.nl/sites/ict/pm/config/basl%20html/index.html" TargetMode="External"/><Relationship Id="rId41" Type="http://schemas.openxmlformats.org/officeDocument/2006/relationships/hyperlink" Target="https://samenwerken.sharepoint.uwv.nl/sites/DWU/ConcernICT/IBenP/CISO-Office/SiteAssets/SitePages/4.%25"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22.jpg"/></Relationships>
</file>

<file path=word/_rels/footer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05C1676669486D85A205E290B2EDB9"/>
        <w:category>
          <w:name w:val="General"/>
          <w:gallery w:val="placeholder"/>
        </w:category>
        <w:types>
          <w:type w:val="bbPlcHdr"/>
        </w:types>
        <w:behaviors>
          <w:behavior w:val="content"/>
        </w:behaviors>
        <w:guid w:val="{7377786D-9662-4888-9575-78DAE41F6AC3}"/>
      </w:docPartPr>
      <w:docPartBody>
        <w:p w:rsidR="00654D81" w:rsidRDefault="00357C52" w:rsidP="00357C52">
          <w:r w:rsidRPr="003A71FA">
            <w:rPr>
              <w:rStyle w:val="PlaceholderText"/>
            </w:rPr>
            <w:t>Choose an item.</w:t>
          </w:r>
        </w:p>
      </w:docPartBody>
    </w:docPart>
    <w:docPart>
      <w:docPartPr>
        <w:name w:val="1967154465B94E05833003CE4A1F414E"/>
        <w:category>
          <w:name w:val="General"/>
          <w:gallery w:val="placeholder"/>
        </w:category>
        <w:types>
          <w:type w:val="bbPlcHdr"/>
        </w:types>
        <w:behaviors>
          <w:behavior w:val="content"/>
        </w:behaviors>
        <w:guid w:val="{5AF5D9AA-20B0-4407-A761-EA7F4114C48F}"/>
      </w:docPartPr>
      <w:docPartBody>
        <w:p w:rsidR="00654D81" w:rsidRDefault="00357C52" w:rsidP="00357C52">
          <w:r w:rsidRPr="003A71FA">
            <w:rPr>
              <w:rStyle w:val="PlaceholderText"/>
            </w:rPr>
            <w:t>Choose an item.</w:t>
          </w:r>
        </w:p>
      </w:docPartBody>
    </w:docPart>
    <w:docPart>
      <w:docPartPr>
        <w:name w:val="BA38EFC35BD34002A439F98E02A32B84"/>
        <w:category>
          <w:name w:val="General"/>
          <w:gallery w:val="placeholder"/>
        </w:category>
        <w:types>
          <w:type w:val="bbPlcHdr"/>
        </w:types>
        <w:behaviors>
          <w:behavior w:val="content"/>
        </w:behaviors>
        <w:guid w:val="{B60A581C-0736-4F4F-BA79-5F1E31D54DC5}"/>
      </w:docPartPr>
      <w:docPartBody>
        <w:p w:rsidR="00654D81" w:rsidRDefault="00357C52" w:rsidP="00357C52">
          <w:r w:rsidRPr="003A71FA">
            <w:rPr>
              <w:rStyle w:val="PlaceholderText"/>
            </w:rPr>
            <w:t>Choose an item.</w:t>
          </w:r>
        </w:p>
      </w:docPartBody>
    </w:docPart>
    <w:docPart>
      <w:docPartPr>
        <w:name w:val="6F17B71CBCBC43C39FE1F407BADAC71F"/>
        <w:category>
          <w:name w:val="General"/>
          <w:gallery w:val="placeholder"/>
        </w:category>
        <w:types>
          <w:type w:val="bbPlcHdr"/>
        </w:types>
        <w:behaviors>
          <w:behavior w:val="content"/>
        </w:behaviors>
        <w:guid w:val="{EFA9C955-39CC-43ED-AB34-C03E94FEEE32}"/>
      </w:docPartPr>
      <w:docPartBody>
        <w:p w:rsidR="006D208B" w:rsidRDefault="008563F1" w:rsidP="008563F1">
          <w:pPr>
            <w:pStyle w:val="6F17B71CBCBC43C39FE1F407BADAC71F"/>
          </w:pPr>
          <w:r w:rsidRPr="00F87BE0">
            <w:rPr>
              <w:rStyle w:val="PlaceholderText"/>
            </w:rPr>
            <w:t>Choose an item.</w:t>
          </w:r>
        </w:p>
      </w:docPartBody>
    </w:docPart>
    <w:docPart>
      <w:docPartPr>
        <w:name w:val="B41159FC2615417582BF5144319AA519"/>
        <w:category>
          <w:name w:val="General"/>
          <w:gallery w:val="placeholder"/>
        </w:category>
        <w:types>
          <w:type w:val="bbPlcHdr"/>
        </w:types>
        <w:behaviors>
          <w:behavior w:val="content"/>
        </w:behaviors>
        <w:guid w:val="{74186EDC-2B4A-42B0-B90D-91A48EB35068}"/>
      </w:docPartPr>
      <w:docPartBody>
        <w:p w:rsidR="006D208B" w:rsidRDefault="008563F1" w:rsidP="008563F1">
          <w:pPr>
            <w:pStyle w:val="B41159FC2615417582BF5144319AA519"/>
          </w:pPr>
          <w:r w:rsidRPr="00F87BE0">
            <w:rPr>
              <w:rStyle w:val="PlaceholderText"/>
            </w:rPr>
            <w:t>Choose an item.</w:t>
          </w:r>
        </w:p>
      </w:docPartBody>
    </w:docPart>
    <w:docPart>
      <w:docPartPr>
        <w:name w:val="957B5B97C0B24389A3AECBA0E51272FF"/>
        <w:category>
          <w:name w:val="General"/>
          <w:gallery w:val="placeholder"/>
        </w:category>
        <w:types>
          <w:type w:val="bbPlcHdr"/>
        </w:types>
        <w:behaviors>
          <w:behavior w:val="content"/>
        </w:behaviors>
        <w:guid w:val="{E4347419-B4B0-49E8-971E-E7B82283C332}"/>
      </w:docPartPr>
      <w:docPartBody>
        <w:p w:rsidR="006D208B" w:rsidRDefault="008563F1" w:rsidP="008563F1">
          <w:pPr>
            <w:pStyle w:val="957B5B97C0B24389A3AECBA0E51272FF"/>
          </w:pPr>
          <w:r w:rsidRPr="00F87BE0">
            <w:rPr>
              <w:rStyle w:val="PlaceholderText"/>
            </w:rPr>
            <w:t>Choose an item.</w:t>
          </w:r>
        </w:p>
      </w:docPartBody>
    </w:docPart>
    <w:docPart>
      <w:docPartPr>
        <w:name w:val="799DACB09E1C422CA42F684C5669F402"/>
        <w:category>
          <w:name w:val="General"/>
          <w:gallery w:val="placeholder"/>
        </w:category>
        <w:types>
          <w:type w:val="bbPlcHdr"/>
        </w:types>
        <w:behaviors>
          <w:behavior w:val="content"/>
        </w:behaviors>
        <w:guid w:val="{272CB24E-7A0E-4771-8A15-02F92E82CF37}"/>
      </w:docPartPr>
      <w:docPartBody>
        <w:p w:rsidR="006D208B" w:rsidRDefault="008563F1" w:rsidP="008563F1">
          <w:pPr>
            <w:pStyle w:val="799DACB09E1C422CA42F684C5669F402"/>
          </w:pPr>
          <w:r w:rsidRPr="00F87BE0">
            <w:rPr>
              <w:rStyle w:val="PlaceholderText"/>
            </w:rPr>
            <w:t>Choose an item.</w:t>
          </w:r>
        </w:p>
      </w:docPartBody>
    </w:docPart>
    <w:docPart>
      <w:docPartPr>
        <w:name w:val="7AE138299FDE495E83FF77E026982719"/>
        <w:category>
          <w:name w:val="General"/>
          <w:gallery w:val="placeholder"/>
        </w:category>
        <w:types>
          <w:type w:val="bbPlcHdr"/>
        </w:types>
        <w:behaviors>
          <w:behavior w:val="content"/>
        </w:behaviors>
        <w:guid w:val="{C71D50C0-4889-43E5-8E0F-CF0E577202C0}"/>
      </w:docPartPr>
      <w:docPartBody>
        <w:p w:rsidR="00EA0978" w:rsidRDefault="00DC39C5" w:rsidP="00DC39C5">
          <w:pPr>
            <w:pStyle w:val="7AE138299FDE495E83FF77E026982719"/>
          </w:pPr>
          <w:r w:rsidRPr="003A71FA">
            <w:rPr>
              <w:rStyle w:val="PlaceholderText"/>
            </w:rPr>
            <w:t>Choose an item.</w:t>
          </w:r>
        </w:p>
      </w:docPartBody>
    </w:docPart>
    <w:docPart>
      <w:docPartPr>
        <w:name w:val="24FA4BB83D7C48F6BC8ACF7A3E71BF42"/>
        <w:category>
          <w:name w:val="General"/>
          <w:gallery w:val="placeholder"/>
        </w:category>
        <w:types>
          <w:type w:val="bbPlcHdr"/>
        </w:types>
        <w:behaviors>
          <w:behavior w:val="content"/>
        </w:behaviors>
        <w:guid w:val="{61C74AC5-28A8-4BA0-B05C-D2D55A7BAE26}"/>
      </w:docPartPr>
      <w:docPartBody>
        <w:p w:rsidR="00EA0978" w:rsidRDefault="00DC39C5" w:rsidP="00DC39C5">
          <w:pPr>
            <w:pStyle w:val="24FA4BB83D7C48F6BC8ACF7A3E71BF42"/>
          </w:pPr>
          <w:r w:rsidRPr="003A71FA">
            <w:rPr>
              <w:rStyle w:val="PlaceholderText"/>
            </w:rPr>
            <w:t>Choose an item.</w:t>
          </w:r>
        </w:p>
      </w:docPartBody>
    </w:docPart>
    <w:docPart>
      <w:docPartPr>
        <w:name w:val="12F0B7DED2A047BDA550492E3F0D418E"/>
        <w:category>
          <w:name w:val="General"/>
          <w:gallery w:val="placeholder"/>
        </w:category>
        <w:types>
          <w:type w:val="bbPlcHdr"/>
        </w:types>
        <w:behaviors>
          <w:behavior w:val="content"/>
        </w:behaviors>
        <w:guid w:val="{5E75730A-5072-4CBD-AD46-785C0C93C546}"/>
      </w:docPartPr>
      <w:docPartBody>
        <w:p w:rsidR="00EA0978" w:rsidRDefault="00DC39C5" w:rsidP="00DC39C5">
          <w:pPr>
            <w:pStyle w:val="12F0B7DED2A047BDA550492E3F0D418E"/>
          </w:pPr>
          <w:r w:rsidRPr="003A71FA">
            <w:rPr>
              <w:rStyle w:val="PlaceholderText"/>
            </w:rPr>
            <w:t>Choose an item.</w:t>
          </w:r>
        </w:p>
      </w:docPartBody>
    </w:docPart>
    <w:docPart>
      <w:docPartPr>
        <w:name w:val="662B6BCAEC0F4C5385995E3D37F92E98"/>
        <w:category>
          <w:name w:val="General"/>
          <w:gallery w:val="placeholder"/>
        </w:category>
        <w:types>
          <w:type w:val="bbPlcHdr"/>
        </w:types>
        <w:behaviors>
          <w:behavior w:val="content"/>
        </w:behaviors>
        <w:guid w:val="{0EC9CCF6-4227-473B-A78A-DC384FD582B4}"/>
      </w:docPartPr>
      <w:docPartBody>
        <w:p w:rsidR="00EA0978" w:rsidRDefault="00DC39C5" w:rsidP="00DC39C5">
          <w:pPr>
            <w:pStyle w:val="662B6BCAEC0F4C5385995E3D37F92E98"/>
          </w:pPr>
          <w:r w:rsidRPr="003A71FA">
            <w:rPr>
              <w:rStyle w:val="PlaceholderText"/>
            </w:rPr>
            <w:t>Choose an item.</w:t>
          </w:r>
        </w:p>
      </w:docPartBody>
    </w:docPart>
    <w:docPart>
      <w:docPartPr>
        <w:name w:val="CF678DB3C315495B92182C4634A943BC"/>
        <w:category>
          <w:name w:val="General"/>
          <w:gallery w:val="placeholder"/>
        </w:category>
        <w:types>
          <w:type w:val="bbPlcHdr"/>
        </w:types>
        <w:behaviors>
          <w:behavior w:val="content"/>
        </w:behaviors>
        <w:guid w:val="{AD6E1D6E-73CE-4FBB-B36E-BFF3B299CD5B}"/>
      </w:docPartPr>
      <w:docPartBody>
        <w:p w:rsidR="00F94C78" w:rsidRDefault="005E5990" w:rsidP="005E5990">
          <w:pPr>
            <w:pStyle w:val="CF678DB3C315495B92182C4634A943BC"/>
          </w:pPr>
          <w:r w:rsidRPr="00F87BE0">
            <w:rPr>
              <w:rStyle w:val="PlaceholderText"/>
            </w:rPr>
            <w:t>Choose an item.</w:t>
          </w:r>
        </w:p>
      </w:docPartBody>
    </w:docPart>
    <w:docPart>
      <w:docPartPr>
        <w:name w:val="61C16DA4E5FB424AB1EDE62DCDFD9CA4"/>
        <w:category>
          <w:name w:val="General"/>
          <w:gallery w:val="placeholder"/>
        </w:category>
        <w:types>
          <w:type w:val="bbPlcHdr"/>
        </w:types>
        <w:behaviors>
          <w:behavior w:val="content"/>
        </w:behaviors>
        <w:guid w:val="{DE7699FD-C0A5-48B9-88EE-B4DEFE6C99EB}"/>
      </w:docPartPr>
      <w:docPartBody>
        <w:p w:rsidR="00F94C78" w:rsidRDefault="005E5990" w:rsidP="005E5990">
          <w:pPr>
            <w:pStyle w:val="61C16DA4E5FB424AB1EDE62DCDFD9CA4"/>
          </w:pPr>
          <w:r w:rsidRPr="00F87BE0">
            <w:rPr>
              <w:rStyle w:val="PlaceholderText"/>
            </w:rPr>
            <w:t>Choose an item.</w:t>
          </w:r>
        </w:p>
      </w:docPartBody>
    </w:docPart>
    <w:docPart>
      <w:docPartPr>
        <w:name w:val="6ADEA2E47A4D4B3FBF11B754193D532D"/>
        <w:category>
          <w:name w:val="General"/>
          <w:gallery w:val="placeholder"/>
        </w:category>
        <w:types>
          <w:type w:val="bbPlcHdr"/>
        </w:types>
        <w:behaviors>
          <w:behavior w:val="content"/>
        </w:behaviors>
        <w:guid w:val="{38F8072D-3853-4119-80C5-CFFE6B26432D}"/>
      </w:docPartPr>
      <w:docPartBody>
        <w:p w:rsidR="00F94C78" w:rsidRDefault="005E5990" w:rsidP="005E5990">
          <w:pPr>
            <w:pStyle w:val="6ADEA2E47A4D4B3FBF11B754193D532D"/>
          </w:pPr>
          <w:r w:rsidRPr="00F87BE0">
            <w:rPr>
              <w:rStyle w:val="PlaceholderText"/>
            </w:rPr>
            <w:t>Choose an item.</w:t>
          </w:r>
        </w:p>
      </w:docPartBody>
    </w:docPart>
    <w:docPart>
      <w:docPartPr>
        <w:name w:val="F054061DA3EB45A1AD788E93FC528C51"/>
        <w:category>
          <w:name w:val="General"/>
          <w:gallery w:val="placeholder"/>
        </w:category>
        <w:types>
          <w:type w:val="bbPlcHdr"/>
        </w:types>
        <w:behaviors>
          <w:behavior w:val="content"/>
        </w:behaviors>
        <w:guid w:val="{C0CEBA8B-C472-4207-955A-DDE29FDD55B4}"/>
      </w:docPartPr>
      <w:docPartBody>
        <w:p w:rsidR="00F94C78" w:rsidRDefault="005E5990" w:rsidP="005E5990">
          <w:pPr>
            <w:pStyle w:val="F054061DA3EB45A1AD788E93FC528C51"/>
          </w:pPr>
          <w:r w:rsidRPr="00F87BE0">
            <w:rPr>
              <w:rStyle w:val="PlaceholderText"/>
            </w:rPr>
            <w:t>Choose an item.</w:t>
          </w:r>
        </w:p>
      </w:docPartBody>
    </w:docPart>
    <w:docPart>
      <w:docPartPr>
        <w:name w:val="DefaultPlaceholder_-1854013439"/>
        <w:category>
          <w:name w:val="Algemeen"/>
          <w:gallery w:val="placeholder"/>
        </w:category>
        <w:types>
          <w:type w:val="bbPlcHdr"/>
        </w:types>
        <w:behaviors>
          <w:behavior w:val="content"/>
        </w:behaviors>
        <w:guid w:val="{0C24EAD4-98B5-49CA-A373-DF4454E6D172}"/>
      </w:docPartPr>
      <w:docPartBody>
        <w:p w:rsidR="0039315C" w:rsidRDefault="0039315C">
          <w:r w:rsidRPr="00794F27">
            <w:rPr>
              <w:rStyle w:val="PlaceholderText"/>
            </w:rPr>
            <w:t>Kies een item.</w:t>
          </w:r>
        </w:p>
      </w:docPartBody>
    </w:docPart>
    <w:docPart>
      <w:docPartPr>
        <w:name w:val="49ACAC7428A942219C79F61ACA681C24"/>
        <w:category>
          <w:name w:val="Algemeen"/>
          <w:gallery w:val="placeholder"/>
        </w:category>
        <w:types>
          <w:type w:val="bbPlcHdr"/>
        </w:types>
        <w:behaviors>
          <w:behavior w:val="content"/>
        </w:behaviors>
        <w:guid w:val="{99848BAF-B169-4DE1-817B-06660578CF29}"/>
      </w:docPartPr>
      <w:docPartBody>
        <w:p w:rsidR="003F1F19" w:rsidRDefault="00DF5904" w:rsidP="00DF5904">
          <w:pPr>
            <w:pStyle w:val="49ACAC7428A942219C79F61ACA681C24"/>
          </w:pPr>
          <w:r w:rsidRPr="00F87BE0">
            <w:rPr>
              <w:rStyle w:val="PlaceholderText"/>
            </w:rPr>
            <w:t>Choose an item.</w:t>
          </w:r>
        </w:p>
      </w:docPartBody>
    </w:docPart>
    <w:docPart>
      <w:docPartPr>
        <w:name w:val="40BA0B1238CE47E986F2880BB187CF37"/>
        <w:category>
          <w:name w:val="Algemeen"/>
          <w:gallery w:val="placeholder"/>
        </w:category>
        <w:types>
          <w:type w:val="bbPlcHdr"/>
        </w:types>
        <w:behaviors>
          <w:behavior w:val="content"/>
        </w:behaviors>
        <w:guid w:val="{BAAE85C8-4A1C-4628-BE79-CB803483F1FC}"/>
      </w:docPartPr>
      <w:docPartBody>
        <w:p w:rsidR="003F1F19" w:rsidRDefault="00DF5904" w:rsidP="00DF5904">
          <w:pPr>
            <w:pStyle w:val="40BA0B1238CE47E986F2880BB187CF37"/>
          </w:pPr>
          <w:r w:rsidRPr="00F87BE0">
            <w:rPr>
              <w:rStyle w:val="PlaceholderText"/>
            </w:rPr>
            <w:t>Choose an item.</w:t>
          </w:r>
        </w:p>
      </w:docPartBody>
    </w:docPart>
    <w:docPart>
      <w:docPartPr>
        <w:name w:val="9418158EE5B440EBAB48D060BEB2EFBD"/>
        <w:category>
          <w:name w:val="Algemeen"/>
          <w:gallery w:val="placeholder"/>
        </w:category>
        <w:types>
          <w:type w:val="bbPlcHdr"/>
        </w:types>
        <w:behaviors>
          <w:behavior w:val="content"/>
        </w:behaviors>
        <w:guid w:val="{9EEB3513-E214-461D-997F-0C3DA602D704}"/>
      </w:docPartPr>
      <w:docPartBody>
        <w:p w:rsidR="003F1F19" w:rsidRDefault="00DF5904" w:rsidP="00DF5904">
          <w:pPr>
            <w:pStyle w:val="9418158EE5B440EBAB48D060BEB2EFBD"/>
          </w:pPr>
          <w:r w:rsidRPr="00F87BE0">
            <w:rPr>
              <w:rStyle w:val="PlaceholderText"/>
            </w:rPr>
            <w:t>Choose an item.</w:t>
          </w:r>
        </w:p>
      </w:docPartBody>
    </w:docPart>
    <w:docPart>
      <w:docPartPr>
        <w:name w:val="4157ABC6EC134108973F03A99EE7A189"/>
        <w:category>
          <w:name w:val="Algemeen"/>
          <w:gallery w:val="placeholder"/>
        </w:category>
        <w:types>
          <w:type w:val="bbPlcHdr"/>
        </w:types>
        <w:behaviors>
          <w:behavior w:val="content"/>
        </w:behaviors>
        <w:guid w:val="{D337ED66-2860-40A1-AD8A-8F2CC40D06D6}"/>
      </w:docPartPr>
      <w:docPartBody>
        <w:p w:rsidR="003F1F19" w:rsidRDefault="00DF5904" w:rsidP="00DF5904">
          <w:pPr>
            <w:pStyle w:val="4157ABC6EC134108973F03A99EE7A189"/>
          </w:pPr>
          <w:r w:rsidRPr="00F87BE0">
            <w:rPr>
              <w:rStyle w:val="PlaceholderText"/>
            </w:rPr>
            <w:t>Choose an item.</w:t>
          </w:r>
        </w:p>
      </w:docPartBody>
    </w:docPart>
    <w:docPart>
      <w:docPartPr>
        <w:name w:val="DB47182AF3614A67A04D4B5C5504F453"/>
        <w:category>
          <w:name w:val="Algemeen"/>
          <w:gallery w:val="placeholder"/>
        </w:category>
        <w:types>
          <w:type w:val="bbPlcHdr"/>
        </w:types>
        <w:behaviors>
          <w:behavior w:val="content"/>
        </w:behaviors>
        <w:guid w:val="{D4B1E06D-0E07-4276-99E8-80DC06AD1F8D}"/>
      </w:docPartPr>
      <w:docPartBody>
        <w:p w:rsidR="003F1F19" w:rsidRDefault="00DF5904" w:rsidP="00DF5904">
          <w:pPr>
            <w:pStyle w:val="DB47182AF3614A67A04D4B5C5504F453"/>
          </w:pPr>
          <w:r w:rsidRPr="00F87BE0">
            <w:rPr>
              <w:rStyle w:val="PlaceholderText"/>
            </w:rPr>
            <w:t>Choose an item.</w:t>
          </w:r>
        </w:p>
      </w:docPartBody>
    </w:docPart>
    <w:docPart>
      <w:docPartPr>
        <w:name w:val="7E5EF7F1C4884F959875347EA89AEB00"/>
        <w:category>
          <w:name w:val="Algemeen"/>
          <w:gallery w:val="placeholder"/>
        </w:category>
        <w:types>
          <w:type w:val="bbPlcHdr"/>
        </w:types>
        <w:behaviors>
          <w:behavior w:val="content"/>
        </w:behaviors>
        <w:guid w:val="{67D9E440-CA6B-41B4-8BA5-8118E56FFBD6}"/>
      </w:docPartPr>
      <w:docPartBody>
        <w:p w:rsidR="003F1F19" w:rsidRDefault="00DF5904" w:rsidP="00DF5904">
          <w:pPr>
            <w:pStyle w:val="7E5EF7F1C4884F959875347EA89AEB00"/>
          </w:pPr>
          <w:r w:rsidRPr="00F87BE0">
            <w:rPr>
              <w:rStyle w:val="PlaceholderText"/>
            </w:rPr>
            <w:t>Choose an item.</w:t>
          </w:r>
        </w:p>
      </w:docPartBody>
    </w:docPart>
    <w:docPart>
      <w:docPartPr>
        <w:name w:val="BBC1D6EE1314462CA9DA5EC5FC4CBF33"/>
        <w:category>
          <w:name w:val="Algemeen"/>
          <w:gallery w:val="placeholder"/>
        </w:category>
        <w:types>
          <w:type w:val="bbPlcHdr"/>
        </w:types>
        <w:behaviors>
          <w:behavior w:val="content"/>
        </w:behaviors>
        <w:guid w:val="{B86AC54C-F867-4DDD-8FFC-B350CB2749CE}"/>
      </w:docPartPr>
      <w:docPartBody>
        <w:p w:rsidR="003F1F19" w:rsidRDefault="00DF5904" w:rsidP="00DF5904">
          <w:pPr>
            <w:pStyle w:val="BBC1D6EE1314462CA9DA5EC5FC4CBF33"/>
          </w:pPr>
          <w:r w:rsidRPr="00F87BE0">
            <w:rPr>
              <w:rStyle w:val="PlaceholderText"/>
            </w:rPr>
            <w:t>Choose an item.</w:t>
          </w:r>
        </w:p>
      </w:docPartBody>
    </w:docPart>
    <w:docPart>
      <w:docPartPr>
        <w:name w:val="EB2A8BBD0E3F4D5AA44D952E3C27009B"/>
        <w:category>
          <w:name w:val="Algemeen"/>
          <w:gallery w:val="placeholder"/>
        </w:category>
        <w:types>
          <w:type w:val="bbPlcHdr"/>
        </w:types>
        <w:behaviors>
          <w:behavior w:val="content"/>
        </w:behaviors>
        <w:guid w:val="{A08F3C5B-207D-4654-9896-B0121ABD8EAA}"/>
      </w:docPartPr>
      <w:docPartBody>
        <w:p w:rsidR="003F1F19" w:rsidRDefault="00DF5904" w:rsidP="00DF5904">
          <w:pPr>
            <w:pStyle w:val="EB2A8BBD0E3F4D5AA44D952E3C27009B"/>
          </w:pPr>
          <w:r w:rsidRPr="00F87BE0">
            <w:rPr>
              <w:rStyle w:val="PlaceholderText"/>
            </w:rPr>
            <w:t>Choose an item.</w:t>
          </w:r>
        </w:p>
      </w:docPartBody>
    </w:docPart>
    <w:docPart>
      <w:docPartPr>
        <w:name w:val="4D97792F2883458C9BD0409E63897D9C"/>
        <w:category>
          <w:name w:val="Algemeen"/>
          <w:gallery w:val="placeholder"/>
        </w:category>
        <w:types>
          <w:type w:val="bbPlcHdr"/>
        </w:types>
        <w:behaviors>
          <w:behavior w:val="content"/>
        </w:behaviors>
        <w:guid w:val="{C0C7397C-1606-4D71-B553-90739188ADD0}"/>
      </w:docPartPr>
      <w:docPartBody>
        <w:p w:rsidR="003F1F19" w:rsidRDefault="00DF5904" w:rsidP="00DF5904">
          <w:pPr>
            <w:pStyle w:val="4D97792F2883458C9BD0409E63897D9C"/>
          </w:pPr>
          <w:r w:rsidRPr="00F87BE0">
            <w:rPr>
              <w:rStyle w:val="PlaceholderText"/>
            </w:rPr>
            <w:t>Choose an item.</w:t>
          </w:r>
        </w:p>
      </w:docPartBody>
    </w:docPart>
    <w:docPart>
      <w:docPartPr>
        <w:name w:val="021B31DB6A674BC487724F6B4647B4AE"/>
        <w:category>
          <w:name w:val="Algemeen"/>
          <w:gallery w:val="placeholder"/>
        </w:category>
        <w:types>
          <w:type w:val="bbPlcHdr"/>
        </w:types>
        <w:behaviors>
          <w:behavior w:val="content"/>
        </w:behaviors>
        <w:guid w:val="{1F75FDFA-8BDC-47C6-813B-BDD47FFDDBE4}"/>
      </w:docPartPr>
      <w:docPartBody>
        <w:p w:rsidR="003F1F19" w:rsidRDefault="00DF5904" w:rsidP="00DF5904">
          <w:pPr>
            <w:pStyle w:val="021B31DB6A674BC487724F6B4647B4AE"/>
          </w:pPr>
          <w:r w:rsidRPr="00F87BE0">
            <w:rPr>
              <w:rStyle w:val="PlaceholderText"/>
            </w:rPr>
            <w:t>Choose an item.</w:t>
          </w:r>
        </w:p>
      </w:docPartBody>
    </w:docPart>
    <w:docPart>
      <w:docPartPr>
        <w:name w:val="A9824E2391A940C6831249AE5A0D0214"/>
        <w:category>
          <w:name w:val="Algemeen"/>
          <w:gallery w:val="placeholder"/>
        </w:category>
        <w:types>
          <w:type w:val="bbPlcHdr"/>
        </w:types>
        <w:behaviors>
          <w:behavior w:val="content"/>
        </w:behaviors>
        <w:guid w:val="{EB7C249B-F802-493D-B5A9-15D0873323D7}"/>
      </w:docPartPr>
      <w:docPartBody>
        <w:p w:rsidR="003F1F19" w:rsidRDefault="00DF5904" w:rsidP="00DF5904">
          <w:pPr>
            <w:pStyle w:val="A9824E2391A940C6831249AE5A0D0214"/>
          </w:pPr>
          <w:r w:rsidRPr="00F87BE0">
            <w:rPr>
              <w:rStyle w:val="PlaceholderText"/>
            </w:rPr>
            <w:t>Choose an item.</w:t>
          </w:r>
        </w:p>
      </w:docPartBody>
    </w:docPart>
    <w:docPart>
      <w:docPartPr>
        <w:name w:val="D5A34012178A4782AD68BF2611F76615"/>
        <w:category>
          <w:name w:val="Algemeen"/>
          <w:gallery w:val="placeholder"/>
        </w:category>
        <w:types>
          <w:type w:val="bbPlcHdr"/>
        </w:types>
        <w:behaviors>
          <w:behavior w:val="content"/>
        </w:behaviors>
        <w:guid w:val="{CFE47181-98D6-46B5-981A-58758F46355C}"/>
      </w:docPartPr>
      <w:docPartBody>
        <w:p w:rsidR="003F1F19" w:rsidRDefault="00DF5904" w:rsidP="00DF5904">
          <w:pPr>
            <w:pStyle w:val="D5A34012178A4782AD68BF2611F76615"/>
          </w:pPr>
          <w:r w:rsidRPr="00F87BE0">
            <w:rPr>
              <w:rStyle w:val="PlaceholderText"/>
            </w:rPr>
            <w:t>Choose an item.</w:t>
          </w:r>
        </w:p>
      </w:docPartBody>
    </w:docPart>
    <w:docPart>
      <w:docPartPr>
        <w:name w:val="E1B2CB3EB49D45CF973BBA19C71B9BFC"/>
        <w:category>
          <w:name w:val="Algemeen"/>
          <w:gallery w:val="placeholder"/>
        </w:category>
        <w:types>
          <w:type w:val="bbPlcHdr"/>
        </w:types>
        <w:behaviors>
          <w:behavior w:val="content"/>
        </w:behaviors>
        <w:guid w:val="{45EF6B2F-0B57-4A73-85DE-AB55C3E363FC}"/>
      </w:docPartPr>
      <w:docPartBody>
        <w:p w:rsidR="003F1F19" w:rsidRDefault="00DF5904" w:rsidP="00DF5904">
          <w:pPr>
            <w:pStyle w:val="E1B2CB3EB49D45CF973BBA19C71B9BFC"/>
          </w:pPr>
          <w:r w:rsidRPr="00F87BE0">
            <w:rPr>
              <w:rStyle w:val="PlaceholderText"/>
            </w:rPr>
            <w:t>Choose an item.</w:t>
          </w:r>
        </w:p>
      </w:docPartBody>
    </w:docPart>
    <w:docPart>
      <w:docPartPr>
        <w:name w:val="BEEBA840375A4080BD3B8F29C877FD32"/>
        <w:category>
          <w:name w:val="Algemeen"/>
          <w:gallery w:val="placeholder"/>
        </w:category>
        <w:types>
          <w:type w:val="bbPlcHdr"/>
        </w:types>
        <w:behaviors>
          <w:behavior w:val="content"/>
        </w:behaviors>
        <w:guid w:val="{BF37EB5A-C3C6-4DD6-AF9E-4A8FB7C674E9}"/>
      </w:docPartPr>
      <w:docPartBody>
        <w:p w:rsidR="003F1F19" w:rsidRDefault="00DF5904" w:rsidP="00DF5904">
          <w:pPr>
            <w:pStyle w:val="BEEBA840375A4080BD3B8F29C877FD32"/>
          </w:pPr>
          <w:r w:rsidRPr="00F87BE0">
            <w:rPr>
              <w:rStyle w:val="PlaceholderText"/>
            </w:rPr>
            <w:t>Choose an item.</w:t>
          </w:r>
        </w:p>
      </w:docPartBody>
    </w:docPart>
    <w:docPart>
      <w:docPartPr>
        <w:name w:val="4968DE912C0243B7B2E61BA45D13824B"/>
        <w:category>
          <w:name w:val="Algemeen"/>
          <w:gallery w:val="placeholder"/>
        </w:category>
        <w:types>
          <w:type w:val="bbPlcHdr"/>
        </w:types>
        <w:behaviors>
          <w:behavior w:val="content"/>
        </w:behaviors>
        <w:guid w:val="{784329ED-5DA2-468D-8FC0-253AF180F18A}"/>
      </w:docPartPr>
      <w:docPartBody>
        <w:p w:rsidR="003F1F19" w:rsidRDefault="00DF5904" w:rsidP="00DF5904">
          <w:pPr>
            <w:pStyle w:val="4968DE912C0243B7B2E61BA45D13824B"/>
          </w:pPr>
          <w:r w:rsidRPr="00F87BE0">
            <w:rPr>
              <w:rStyle w:val="PlaceholderText"/>
            </w:rPr>
            <w:t>Choose an item.</w:t>
          </w:r>
        </w:p>
      </w:docPartBody>
    </w:docPart>
    <w:docPart>
      <w:docPartPr>
        <w:name w:val="B4E923C98C5A4018BCBF36ED1CC0EDB4"/>
        <w:category>
          <w:name w:val="Algemeen"/>
          <w:gallery w:val="placeholder"/>
        </w:category>
        <w:types>
          <w:type w:val="bbPlcHdr"/>
        </w:types>
        <w:behaviors>
          <w:behavior w:val="content"/>
        </w:behaviors>
        <w:guid w:val="{A738A987-FC5C-4540-8F5F-646F1DF1979F}"/>
      </w:docPartPr>
      <w:docPartBody>
        <w:p w:rsidR="003F1F19" w:rsidRDefault="00DF5904" w:rsidP="00DF5904">
          <w:pPr>
            <w:pStyle w:val="B4E923C98C5A4018BCBF36ED1CC0EDB4"/>
          </w:pPr>
          <w:r w:rsidRPr="00F87BE0">
            <w:rPr>
              <w:rStyle w:val="PlaceholderText"/>
            </w:rPr>
            <w:t>Choose an item.</w:t>
          </w:r>
        </w:p>
      </w:docPartBody>
    </w:docPart>
    <w:docPart>
      <w:docPartPr>
        <w:name w:val="BC55B86B65AD40959A7875EFCBF9CC19"/>
        <w:category>
          <w:name w:val="Algemeen"/>
          <w:gallery w:val="placeholder"/>
        </w:category>
        <w:types>
          <w:type w:val="bbPlcHdr"/>
        </w:types>
        <w:behaviors>
          <w:behavior w:val="content"/>
        </w:behaviors>
        <w:guid w:val="{5EB9E5A8-77FA-4492-82A6-C06C9548BEE3}"/>
      </w:docPartPr>
      <w:docPartBody>
        <w:p w:rsidR="003F1F19" w:rsidRDefault="00DF5904" w:rsidP="00DF5904">
          <w:pPr>
            <w:pStyle w:val="BC55B86B65AD40959A7875EFCBF9CC19"/>
          </w:pPr>
          <w:r w:rsidRPr="00F87BE0">
            <w:rPr>
              <w:rStyle w:val="PlaceholderText"/>
            </w:rPr>
            <w:t>Choose an item.</w:t>
          </w:r>
        </w:p>
      </w:docPartBody>
    </w:docPart>
    <w:docPart>
      <w:docPartPr>
        <w:name w:val="258673FE39324384B8E6712733EED526"/>
        <w:category>
          <w:name w:val="Algemeen"/>
          <w:gallery w:val="placeholder"/>
        </w:category>
        <w:types>
          <w:type w:val="bbPlcHdr"/>
        </w:types>
        <w:behaviors>
          <w:behavior w:val="content"/>
        </w:behaviors>
        <w:guid w:val="{0276B35A-3657-4518-97C6-57AD523DCDEE}"/>
      </w:docPartPr>
      <w:docPartBody>
        <w:p w:rsidR="003F1F19" w:rsidRDefault="00DF5904" w:rsidP="00DF5904">
          <w:pPr>
            <w:pStyle w:val="258673FE39324384B8E6712733EED526"/>
          </w:pPr>
          <w:r w:rsidRPr="00F87BE0">
            <w:rPr>
              <w:rStyle w:val="PlaceholderText"/>
            </w:rPr>
            <w:t>Choose an item.</w:t>
          </w:r>
        </w:p>
      </w:docPartBody>
    </w:docPart>
    <w:docPart>
      <w:docPartPr>
        <w:name w:val="0AEBFAC6ADFB4A7286EACE26AED866B4"/>
        <w:category>
          <w:name w:val="Algemeen"/>
          <w:gallery w:val="placeholder"/>
        </w:category>
        <w:types>
          <w:type w:val="bbPlcHdr"/>
        </w:types>
        <w:behaviors>
          <w:behavior w:val="content"/>
        </w:behaviors>
        <w:guid w:val="{AD1103F3-5FC7-481C-A06D-DD5AC77242EA}"/>
      </w:docPartPr>
      <w:docPartBody>
        <w:p w:rsidR="003F1F19" w:rsidRDefault="00DF5904" w:rsidP="00DF5904">
          <w:pPr>
            <w:pStyle w:val="0AEBFAC6ADFB4A7286EACE26AED866B4"/>
          </w:pPr>
          <w:r w:rsidRPr="00F87BE0">
            <w:rPr>
              <w:rStyle w:val="PlaceholderText"/>
            </w:rPr>
            <w:t>Choose an item.</w:t>
          </w:r>
        </w:p>
      </w:docPartBody>
    </w:docPart>
    <w:docPart>
      <w:docPartPr>
        <w:name w:val="CB740442870A40B4AE04F7BB748A8664"/>
        <w:category>
          <w:name w:val="Algemeen"/>
          <w:gallery w:val="placeholder"/>
        </w:category>
        <w:types>
          <w:type w:val="bbPlcHdr"/>
        </w:types>
        <w:behaviors>
          <w:behavior w:val="content"/>
        </w:behaviors>
        <w:guid w:val="{1601F329-7536-4B81-B447-BBD3390768FF}"/>
      </w:docPartPr>
      <w:docPartBody>
        <w:p w:rsidR="003F1F19" w:rsidRDefault="00DF5904" w:rsidP="00DF5904">
          <w:pPr>
            <w:pStyle w:val="CB740442870A40B4AE04F7BB748A8664"/>
          </w:pPr>
          <w:r w:rsidRPr="00F87BE0">
            <w:rPr>
              <w:rStyle w:val="PlaceholderText"/>
            </w:rPr>
            <w:t>Choose an item.</w:t>
          </w:r>
        </w:p>
      </w:docPartBody>
    </w:docPart>
    <w:docPart>
      <w:docPartPr>
        <w:name w:val="BE1C8B91C9E34A8C8CAAA524BC9D8784"/>
        <w:category>
          <w:name w:val="Algemeen"/>
          <w:gallery w:val="placeholder"/>
        </w:category>
        <w:types>
          <w:type w:val="bbPlcHdr"/>
        </w:types>
        <w:behaviors>
          <w:behavior w:val="content"/>
        </w:behaviors>
        <w:guid w:val="{1835AED0-298D-41A5-BA50-5F8A56803C47}"/>
      </w:docPartPr>
      <w:docPartBody>
        <w:p w:rsidR="003F1F19" w:rsidRDefault="00DF5904" w:rsidP="00DF5904">
          <w:pPr>
            <w:pStyle w:val="BE1C8B91C9E34A8C8CAAA524BC9D8784"/>
          </w:pPr>
          <w:r w:rsidRPr="00F87BE0">
            <w:rPr>
              <w:rStyle w:val="PlaceholderText"/>
            </w:rPr>
            <w:t>Choose an item.</w:t>
          </w:r>
        </w:p>
      </w:docPartBody>
    </w:docPart>
    <w:docPart>
      <w:docPartPr>
        <w:name w:val="32179DE7C6BB4BBF84447E7E8280F063"/>
        <w:category>
          <w:name w:val="Algemeen"/>
          <w:gallery w:val="placeholder"/>
        </w:category>
        <w:types>
          <w:type w:val="bbPlcHdr"/>
        </w:types>
        <w:behaviors>
          <w:behavior w:val="content"/>
        </w:behaviors>
        <w:guid w:val="{A7304425-0A6E-4502-8718-C4D4015B9E18}"/>
      </w:docPartPr>
      <w:docPartBody>
        <w:p w:rsidR="003F1F19" w:rsidRDefault="00DF5904" w:rsidP="00DF5904">
          <w:pPr>
            <w:pStyle w:val="32179DE7C6BB4BBF84447E7E8280F063"/>
          </w:pPr>
          <w:r w:rsidRPr="00F87BE0">
            <w:rPr>
              <w:rStyle w:val="PlaceholderText"/>
            </w:rPr>
            <w:t>Choose an item.</w:t>
          </w:r>
        </w:p>
      </w:docPartBody>
    </w:docPart>
    <w:docPart>
      <w:docPartPr>
        <w:name w:val="914700E2D02C4A88853603214F9C28FE"/>
        <w:category>
          <w:name w:val="Algemeen"/>
          <w:gallery w:val="placeholder"/>
        </w:category>
        <w:types>
          <w:type w:val="bbPlcHdr"/>
        </w:types>
        <w:behaviors>
          <w:behavior w:val="content"/>
        </w:behaviors>
        <w:guid w:val="{DAE7CE7F-B003-450B-85FF-E52AA38C4E9A}"/>
      </w:docPartPr>
      <w:docPartBody>
        <w:p w:rsidR="003F1F19" w:rsidRDefault="00DF5904" w:rsidP="00DF5904">
          <w:pPr>
            <w:pStyle w:val="914700E2D02C4A88853603214F9C28FE"/>
          </w:pPr>
          <w:r w:rsidRPr="00F87BE0">
            <w:rPr>
              <w:rStyle w:val="PlaceholderText"/>
            </w:rPr>
            <w:t>Choose an item.</w:t>
          </w:r>
        </w:p>
      </w:docPartBody>
    </w:docPart>
    <w:docPart>
      <w:docPartPr>
        <w:name w:val="18C86D900BE44AA9A74444B7A431DCD0"/>
        <w:category>
          <w:name w:val="Algemeen"/>
          <w:gallery w:val="placeholder"/>
        </w:category>
        <w:types>
          <w:type w:val="bbPlcHdr"/>
        </w:types>
        <w:behaviors>
          <w:behavior w:val="content"/>
        </w:behaviors>
        <w:guid w:val="{F027DF86-88E1-4359-840A-AD5FF7F3F07F}"/>
      </w:docPartPr>
      <w:docPartBody>
        <w:p w:rsidR="003F1F19" w:rsidRDefault="00DF5904" w:rsidP="00DF5904">
          <w:pPr>
            <w:pStyle w:val="18C86D900BE44AA9A74444B7A431DCD0"/>
          </w:pPr>
          <w:r w:rsidRPr="00F87BE0">
            <w:rPr>
              <w:rStyle w:val="PlaceholderText"/>
            </w:rPr>
            <w:t>Choose an item.</w:t>
          </w:r>
        </w:p>
      </w:docPartBody>
    </w:docPart>
    <w:docPart>
      <w:docPartPr>
        <w:name w:val="3B2ACE05DE6F42C38049B703061E34E2"/>
        <w:category>
          <w:name w:val="Algemeen"/>
          <w:gallery w:val="placeholder"/>
        </w:category>
        <w:types>
          <w:type w:val="bbPlcHdr"/>
        </w:types>
        <w:behaviors>
          <w:behavior w:val="content"/>
        </w:behaviors>
        <w:guid w:val="{D53D6918-E8B2-4EEE-8703-037A9150AC5A}"/>
      </w:docPartPr>
      <w:docPartBody>
        <w:p w:rsidR="003F1F19" w:rsidRDefault="00DF5904" w:rsidP="00DF5904">
          <w:pPr>
            <w:pStyle w:val="3B2ACE05DE6F42C38049B703061E34E2"/>
          </w:pPr>
          <w:r w:rsidRPr="00F87BE0">
            <w:rPr>
              <w:rStyle w:val="PlaceholderText"/>
            </w:rPr>
            <w:t>Choose an item.</w:t>
          </w:r>
        </w:p>
      </w:docPartBody>
    </w:docPart>
    <w:docPart>
      <w:docPartPr>
        <w:name w:val="1C6C03C7DDEC4930ACB3548404E7C62D"/>
        <w:category>
          <w:name w:val="Algemeen"/>
          <w:gallery w:val="placeholder"/>
        </w:category>
        <w:types>
          <w:type w:val="bbPlcHdr"/>
        </w:types>
        <w:behaviors>
          <w:behavior w:val="content"/>
        </w:behaviors>
        <w:guid w:val="{430B2E57-289C-4399-9FCD-B85A5E25201C}"/>
      </w:docPartPr>
      <w:docPartBody>
        <w:p w:rsidR="003F1F19" w:rsidRDefault="00DF5904" w:rsidP="00DF5904">
          <w:pPr>
            <w:pStyle w:val="1C6C03C7DDEC4930ACB3548404E7C62D"/>
          </w:pPr>
          <w:r w:rsidRPr="00F87BE0">
            <w:rPr>
              <w:rStyle w:val="PlaceholderText"/>
            </w:rPr>
            <w:t>Choose an item.</w:t>
          </w:r>
        </w:p>
      </w:docPartBody>
    </w:docPart>
    <w:docPart>
      <w:docPartPr>
        <w:name w:val="2AF5AA8EE2BF4B4AA2BF633DDFAC58AB"/>
        <w:category>
          <w:name w:val="Algemeen"/>
          <w:gallery w:val="placeholder"/>
        </w:category>
        <w:types>
          <w:type w:val="bbPlcHdr"/>
        </w:types>
        <w:behaviors>
          <w:behavior w:val="content"/>
        </w:behaviors>
        <w:guid w:val="{42D98168-1C7B-4DDB-B3FC-C528CB242780}"/>
      </w:docPartPr>
      <w:docPartBody>
        <w:p w:rsidR="003F1F19" w:rsidRDefault="00DF5904" w:rsidP="00DF5904">
          <w:pPr>
            <w:pStyle w:val="2AF5AA8EE2BF4B4AA2BF633DDFAC58AB"/>
          </w:pPr>
          <w:r w:rsidRPr="00F87BE0">
            <w:rPr>
              <w:rStyle w:val="PlaceholderText"/>
            </w:rPr>
            <w:t>Choose an item.</w:t>
          </w:r>
        </w:p>
      </w:docPartBody>
    </w:docPart>
    <w:docPart>
      <w:docPartPr>
        <w:name w:val="052F50C26DEE496CA8D0F558EA4904F4"/>
        <w:category>
          <w:name w:val="Algemeen"/>
          <w:gallery w:val="placeholder"/>
        </w:category>
        <w:types>
          <w:type w:val="bbPlcHdr"/>
        </w:types>
        <w:behaviors>
          <w:behavior w:val="content"/>
        </w:behaviors>
        <w:guid w:val="{F15A7DEC-8FA5-4C08-8BC9-3388D88AFD4B}"/>
      </w:docPartPr>
      <w:docPartBody>
        <w:p w:rsidR="003F1F19" w:rsidRDefault="00DF5904" w:rsidP="00DF5904">
          <w:pPr>
            <w:pStyle w:val="052F50C26DEE496CA8D0F558EA4904F4"/>
          </w:pPr>
          <w:r w:rsidRPr="00F87BE0">
            <w:rPr>
              <w:rStyle w:val="PlaceholderText"/>
            </w:rPr>
            <w:t>Choose an item.</w:t>
          </w:r>
        </w:p>
      </w:docPartBody>
    </w:docPart>
    <w:docPart>
      <w:docPartPr>
        <w:name w:val="526BFC83C5C243C680BD5CEC4DBAF086"/>
        <w:category>
          <w:name w:val="Algemeen"/>
          <w:gallery w:val="placeholder"/>
        </w:category>
        <w:types>
          <w:type w:val="bbPlcHdr"/>
        </w:types>
        <w:behaviors>
          <w:behavior w:val="content"/>
        </w:behaviors>
        <w:guid w:val="{C942E7AB-854A-45FA-A153-57918A12CC3E}"/>
      </w:docPartPr>
      <w:docPartBody>
        <w:p w:rsidR="003F1F19" w:rsidRDefault="00DF5904" w:rsidP="00DF5904">
          <w:pPr>
            <w:pStyle w:val="526BFC83C5C243C680BD5CEC4DBAF086"/>
          </w:pPr>
          <w:r w:rsidRPr="00F87BE0">
            <w:rPr>
              <w:rStyle w:val="PlaceholderText"/>
            </w:rPr>
            <w:t>Choose an item.</w:t>
          </w:r>
        </w:p>
      </w:docPartBody>
    </w:docPart>
    <w:docPart>
      <w:docPartPr>
        <w:name w:val="D5EDF9D7EE4A4B188DDF740E7F8B3B9C"/>
        <w:category>
          <w:name w:val="Algemeen"/>
          <w:gallery w:val="placeholder"/>
        </w:category>
        <w:types>
          <w:type w:val="bbPlcHdr"/>
        </w:types>
        <w:behaviors>
          <w:behavior w:val="content"/>
        </w:behaviors>
        <w:guid w:val="{63795C1C-8CF3-427A-88BA-8B81908BF5CE}"/>
      </w:docPartPr>
      <w:docPartBody>
        <w:p w:rsidR="003F1F19" w:rsidRDefault="00DF5904" w:rsidP="00DF5904">
          <w:pPr>
            <w:pStyle w:val="D5EDF9D7EE4A4B188DDF740E7F8B3B9C"/>
          </w:pPr>
          <w:r w:rsidRPr="00F87BE0">
            <w:rPr>
              <w:rStyle w:val="PlaceholderText"/>
            </w:rPr>
            <w:t>Choose an item.</w:t>
          </w:r>
        </w:p>
      </w:docPartBody>
    </w:docPart>
    <w:docPart>
      <w:docPartPr>
        <w:name w:val="0958C325CD88489189EB03EAF18F8B00"/>
        <w:category>
          <w:name w:val="Algemeen"/>
          <w:gallery w:val="placeholder"/>
        </w:category>
        <w:types>
          <w:type w:val="bbPlcHdr"/>
        </w:types>
        <w:behaviors>
          <w:behavior w:val="content"/>
        </w:behaviors>
        <w:guid w:val="{975C5DFA-814D-4BAA-BFD2-4021ED188A97}"/>
      </w:docPartPr>
      <w:docPartBody>
        <w:p w:rsidR="003F1F19" w:rsidRDefault="00DF5904" w:rsidP="00DF5904">
          <w:pPr>
            <w:pStyle w:val="0958C325CD88489189EB03EAF18F8B00"/>
          </w:pPr>
          <w:r w:rsidRPr="00F87BE0">
            <w:rPr>
              <w:rStyle w:val="PlaceholderText"/>
            </w:rPr>
            <w:t>Choose an item.</w:t>
          </w:r>
        </w:p>
      </w:docPartBody>
    </w:docPart>
    <w:docPart>
      <w:docPartPr>
        <w:name w:val="5A791C2293114503AB8D821F65C3CB85"/>
        <w:category>
          <w:name w:val="Algemeen"/>
          <w:gallery w:val="placeholder"/>
        </w:category>
        <w:types>
          <w:type w:val="bbPlcHdr"/>
        </w:types>
        <w:behaviors>
          <w:behavior w:val="content"/>
        </w:behaviors>
        <w:guid w:val="{6599AA80-2A18-4FC7-9D51-B14015E42971}"/>
      </w:docPartPr>
      <w:docPartBody>
        <w:p w:rsidR="003F1F19" w:rsidRDefault="00DF5904" w:rsidP="00DF5904">
          <w:pPr>
            <w:pStyle w:val="5A791C2293114503AB8D821F65C3CB85"/>
          </w:pPr>
          <w:r w:rsidRPr="00F87BE0">
            <w:rPr>
              <w:rStyle w:val="PlaceholderText"/>
            </w:rPr>
            <w:t>Choose an item.</w:t>
          </w:r>
        </w:p>
      </w:docPartBody>
    </w:docPart>
    <w:docPart>
      <w:docPartPr>
        <w:name w:val="5133AFA29B9E4900ACE57F3526E7BCA7"/>
        <w:category>
          <w:name w:val="Algemeen"/>
          <w:gallery w:val="placeholder"/>
        </w:category>
        <w:types>
          <w:type w:val="bbPlcHdr"/>
        </w:types>
        <w:behaviors>
          <w:behavior w:val="content"/>
        </w:behaviors>
        <w:guid w:val="{0449E9DE-8173-4A06-913F-38E4174DA703}"/>
      </w:docPartPr>
      <w:docPartBody>
        <w:p w:rsidR="003F1F19" w:rsidRDefault="00DF5904" w:rsidP="00DF5904">
          <w:pPr>
            <w:pStyle w:val="5133AFA29B9E4900ACE57F3526E7BCA7"/>
          </w:pPr>
          <w:r w:rsidRPr="00F87BE0">
            <w:rPr>
              <w:rStyle w:val="PlaceholderText"/>
            </w:rPr>
            <w:t>Choose an item.</w:t>
          </w:r>
        </w:p>
      </w:docPartBody>
    </w:docPart>
    <w:docPart>
      <w:docPartPr>
        <w:name w:val="BCB3C23C6BCE469881806B3015AE590F"/>
        <w:category>
          <w:name w:val="Algemeen"/>
          <w:gallery w:val="placeholder"/>
        </w:category>
        <w:types>
          <w:type w:val="bbPlcHdr"/>
        </w:types>
        <w:behaviors>
          <w:behavior w:val="content"/>
        </w:behaviors>
        <w:guid w:val="{788AE196-4D1F-419C-A701-B1C670721373}"/>
      </w:docPartPr>
      <w:docPartBody>
        <w:p w:rsidR="003F1F19" w:rsidRDefault="00DF5904" w:rsidP="00DF5904">
          <w:pPr>
            <w:pStyle w:val="BCB3C23C6BCE469881806B3015AE590F"/>
          </w:pPr>
          <w:r w:rsidRPr="00F87BE0">
            <w:rPr>
              <w:rStyle w:val="PlaceholderText"/>
            </w:rPr>
            <w:t>Choose an item.</w:t>
          </w:r>
        </w:p>
      </w:docPartBody>
    </w:docPart>
    <w:docPart>
      <w:docPartPr>
        <w:name w:val="9C91C1B903D349E58478E20AF1B253B4"/>
        <w:category>
          <w:name w:val="Algemeen"/>
          <w:gallery w:val="placeholder"/>
        </w:category>
        <w:types>
          <w:type w:val="bbPlcHdr"/>
        </w:types>
        <w:behaviors>
          <w:behavior w:val="content"/>
        </w:behaviors>
        <w:guid w:val="{91CBA145-0E2E-4FEE-AB5A-6799254D4ED2}"/>
      </w:docPartPr>
      <w:docPartBody>
        <w:p w:rsidR="003F1F19" w:rsidRDefault="00DF5904" w:rsidP="00DF5904">
          <w:pPr>
            <w:pStyle w:val="9C91C1B903D349E58478E20AF1B253B4"/>
          </w:pPr>
          <w:r w:rsidRPr="00F87BE0">
            <w:rPr>
              <w:rStyle w:val="PlaceholderText"/>
            </w:rPr>
            <w:t>Choose an item.</w:t>
          </w:r>
        </w:p>
      </w:docPartBody>
    </w:docPart>
    <w:docPart>
      <w:docPartPr>
        <w:name w:val="263193479E9C4DAAB4A697C76A43327D"/>
        <w:category>
          <w:name w:val="Algemeen"/>
          <w:gallery w:val="placeholder"/>
        </w:category>
        <w:types>
          <w:type w:val="bbPlcHdr"/>
        </w:types>
        <w:behaviors>
          <w:behavior w:val="content"/>
        </w:behaviors>
        <w:guid w:val="{420F10B5-A435-4BA0-A156-CE9BEB38FB70}"/>
      </w:docPartPr>
      <w:docPartBody>
        <w:p w:rsidR="003F1F19" w:rsidRDefault="00DF5904" w:rsidP="00DF5904">
          <w:pPr>
            <w:pStyle w:val="263193479E9C4DAAB4A697C76A43327D"/>
          </w:pPr>
          <w:r w:rsidRPr="00F87BE0">
            <w:rPr>
              <w:rStyle w:val="PlaceholderText"/>
            </w:rPr>
            <w:t>Choose an item.</w:t>
          </w:r>
        </w:p>
      </w:docPartBody>
    </w:docPart>
    <w:docPart>
      <w:docPartPr>
        <w:name w:val="B5389506FC754925BD5B8035C988E24D"/>
        <w:category>
          <w:name w:val="Algemeen"/>
          <w:gallery w:val="placeholder"/>
        </w:category>
        <w:types>
          <w:type w:val="bbPlcHdr"/>
        </w:types>
        <w:behaviors>
          <w:behavior w:val="content"/>
        </w:behaviors>
        <w:guid w:val="{377B4808-40C5-410E-A307-6C7EA74746EA}"/>
      </w:docPartPr>
      <w:docPartBody>
        <w:p w:rsidR="003F1F19" w:rsidRDefault="00DF5904" w:rsidP="00DF5904">
          <w:pPr>
            <w:pStyle w:val="B5389506FC754925BD5B8035C988E24D"/>
          </w:pPr>
          <w:r w:rsidRPr="00F87BE0">
            <w:rPr>
              <w:rStyle w:val="PlaceholderText"/>
            </w:rPr>
            <w:t>Choose an item.</w:t>
          </w:r>
        </w:p>
      </w:docPartBody>
    </w:docPart>
    <w:docPart>
      <w:docPartPr>
        <w:name w:val="AC7C49D939AD47589CC585DE4DE05F1D"/>
        <w:category>
          <w:name w:val="Algemeen"/>
          <w:gallery w:val="placeholder"/>
        </w:category>
        <w:types>
          <w:type w:val="bbPlcHdr"/>
        </w:types>
        <w:behaviors>
          <w:behavior w:val="content"/>
        </w:behaviors>
        <w:guid w:val="{FB10D3EB-500B-4C16-A57E-345E2D8C3B05}"/>
      </w:docPartPr>
      <w:docPartBody>
        <w:p w:rsidR="003F1F19" w:rsidRDefault="00DF5904" w:rsidP="00DF5904">
          <w:pPr>
            <w:pStyle w:val="AC7C49D939AD47589CC585DE4DE05F1D"/>
          </w:pPr>
          <w:r w:rsidRPr="00F87BE0">
            <w:rPr>
              <w:rStyle w:val="PlaceholderText"/>
            </w:rPr>
            <w:t>Choose an item.</w:t>
          </w:r>
        </w:p>
      </w:docPartBody>
    </w:docPart>
    <w:docPart>
      <w:docPartPr>
        <w:name w:val="74F183F7665F47BEA646C0F140B1DD2C"/>
        <w:category>
          <w:name w:val="Algemeen"/>
          <w:gallery w:val="placeholder"/>
        </w:category>
        <w:types>
          <w:type w:val="bbPlcHdr"/>
        </w:types>
        <w:behaviors>
          <w:behavior w:val="content"/>
        </w:behaviors>
        <w:guid w:val="{DBFF97C3-C169-4BCA-873A-D31C62D78837}"/>
      </w:docPartPr>
      <w:docPartBody>
        <w:p w:rsidR="003F1F19" w:rsidRDefault="00DF5904" w:rsidP="00DF5904">
          <w:pPr>
            <w:pStyle w:val="74F183F7665F47BEA646C0F140B1DD2C"/>
          </w:pPr>
          <w:r w:rsidRPr="00F87BE0">
            <w:rPr>
              <w:rStyle w:val="PlaceholderText"/>
            </w:rPr>
            <w:t>Choose an item.</w:t>
          </w:r>
        </w:p>
      </w:docPartBody>
    </w:docPart>
    <w:docPart>
      <w:docPartPr>
        <w:name w:val="EF980A87A64641E8B1909DEC0F8DF91D"/>
        <w:category>
          <w:name w:val="Algemeen"/>
          <w:gallery w:val="placeholder"/>
        </w:category>
        <w:types>
          <w:type w:val="bbPlcHdr"/>
        </w:types>
        <w:behaviors>
          <w:behavior w:val="content"/>
        </w:behaviors>
        <w:guid w:val="{7CBCD6CA-B4FA-4D49-80CB-45D05A334164}"/>
      </w:docPartPr>
      <w:docPartBody>
        <w:p w:rsidR="003F1F19" w:rsidRDefault="00DF5904" w:rsidP="00DF5904">
          <w:pPr>
            <w:pStyle w:val="EF980A87A64641E8B1909DEC0F8DF91D"/>
          </w:pPr>
          <w:r w:rsidRPr="00F87BE0">
            <w:rPr>
              <w:rStyle w:val="PlaceholderText"/>
            </w:rPr>
            <w:t>Choose an item.</w:t>
          </w:r>
        </w:p>
      </w:docPartBody>
    </w:docPart>
    <w:docPart>
      <w:docPartPr>
        <w:name w:val="3FDFA202B82F4ACFBBDB5D64BB630260"/>
        <w:category>
          <w:name w:val="Algemeen"/>
          <w:gallery w:val="placeholder"/>
        </w:category>
        <w:types>
          <w:type w:val="bbPlcHdr"/>
        </w:types>
        <w:behaviors>
          <w:behavior w:val="content"/>
        </w:behaviors>
        <w:guid w:val="{E96EF74B-05BE-4163-B148-B7C6BCD8140F}"/>
      </w:docPartPr>
      <w:docPartBody>
        <w:p w:rsidR="003F1F19" w:rsidRDefault="00DF5904" w:rsidP="00DF5904">
          <w:pPr>
            <w:pStyle w:val="3FDFA202B82F4ACFBBDB5D64BB630260"/>
          </w:pPr>
          <w:r w:rsidRPr="00F87BE0">
            <w:rPr>
              <w:rStyle w:val="PlaceholderText"/>
            </w:rPr>
            <w:t>Choose an item.</w:t>
          </w:r>
        </w:p>
      </w:docPartBody>
    </w:docPart>
    <w:docPart>
      <w:docPartPr>
        <w:name w:val="15E7E1BC12324904A8AB3822B3725884"/>
        <w:category>
          <w:name w:val="Algemeen"/>
          <w:gallery w:val="placeholder"/>
        </w:category>
        <w:types>
          <w:type w:val="bbPlcHdr"/>
        </w:types>
        <w:behaviors>
          <w:behavior w:val="content"/>
        </w:behaviors>
        <w:guid w:val="{476E643C-148F-4BBA-841B-48E2A98EF27D}"/>
      </w:docPartPr>
      <w:docPartBody>
        <w:p w:rsidR="003F1F19" w:rsidRDefault="00DF5904" w:rsidP="00DF5904">
          <w:pPr>
            <w:pStyle w:val="15E7E1BC12324904A8AB3822B3725884"/>
          </w:pPr>
          <w:r w:rsidRPr="00F87BE0">
            <w:rPr>
              <w:rStyle w:val="PlaceholderText"/>
            </w:rPr>
            <w:t>Choose an item.</w:t>
          </w:r>
        </w:p>
      </w:docPartBody>
    </w:docPart>
    <w:docPart>
      <w:docPartPr>
        <w:name w:val="3D6C45E8412F41F48FF6101A872A9EA2"/>
        <w:category>
          <w:name w:val="Algemeen"/>
          <w:gallery w:val="placeholder"/>
        </w:category>
        <w:types>
          <w:type w:val="bbPlcHdr"/>
        </w:types>
        <w:behaviors>
          <w:behavior w:val="content"/>
        </w:behaviors>
        <w:guid w:val="{85DDE4AB-4696-4D41-8B34-FD024EC994F6}"/>
      </w:docPartPr>
      <w:docPartBody>
        <w:p w:rsidR="003F1F19" w:rsidRDefault="00DF5904" w:rsidP="00DF5904">
          <w:pPr>
            <w:pStyle w:val="3D6C45E8412F41F48FF6101A872A9EA2"/>
          </w:pPr>
          <w:r w:rsidRPr="00F87BE0">
            <w:rPr>
              <w:rStyle w:val="PlaceholderText"/>
            </w:rPr>
            <w:t>Choose an item.</w:t>
          </w:r>
        </w:p>
      </w:docPartBody>
    </w:docPart>
    <w:docPart>
      <w:docPartPr>
        <w:name w:val="4B9566B9495E4455938A74F8CC113077"/>
        <w:category>
          <w:name w:val="Algemeen"/>
          <w:gallery w:val="placeholder"/>
        </w:category>
        <w:types>
          <w:type w:val="bbPlcHdr"/>
        </w:types>
        <w:behaviors>
          <w:behavior w:val="content"/>
        </w:behaviors>
        <w:guid w:val="{B8A3F7BF-B617-48B9-918C-32DB63901E4F}"/>
      </w:docPartPr>
      <w:docPartBody>
        <w:p w:rsidR="003F1F19" w:rsidRDefault="00DF5904" w:rsidP="00DF5904">
          <w:pPr>
            <w:pStyle w:val="4B9566B9495E4455938A74F8CC113077"/>
          </w:pPr>
          <w:r w:rsidRPr="00F87BE0">
            <w:rPr>
              <w:rStyle w:val="PlaceholderText"/>
            </w:rPr>
            <w:t>Choose an item.</w:t>
          </w:r>
        </w:p>
      </w:docPartBody>
    </w:docPart>
    <w:docPart>
      <w:docPartPr>
        <w:name w:val="F4095FC4FB4A44629A135FBB634A3128"/>
        <w:category>
          <w:name w:val="Algemeen"/>
          <w:gallery w:val="placeholder"/>
        </w:category>
        <w:types>
          <w:type w:val="bbPlcHdr"/>
        </w:types>
        <w:behaviors>
          <w:behavior w:val="content"/>
        </w:behaviors>
        <w:guid w:val="{B8B6DDCF-BCC8-4611-AEC8-327EEF6B27C7}"/>
      </w:docPartPr>
      <w:docPartBody>
        <w:p w:rsidR="003F1F19" w:rsidRDefault="00DF5904" w:rsidP="00DF5904">
          <w:pPr>
            <w:pStyle w:val="F4095FC4FB4A44629A135FBB634A3128"/>
          </w:pPr>
          <w:r w:rsidRPr="00F87BE0">
            <w:rPr>
              <w:rStyle w:val="PlaceholderText"/>
            </w:rPr>
            <w:t>Choose an item.</w:t>
          </w:r>
        </w:p>
      </w:docPartBody>
    </w:docPart>
    <w:docPart>
      <w:docPartPr>
        <w:name w:val="52307ABD1A0B4B99939BF723071C1710"/>
        <w:category>
          <w:name w:val="Algemeen"/>
          <w:gallery w:val="placeholder"/>
        </w:category>
        <w:types>
          <w:type w:val="bbPlcHdr"/>
        </w:types>
        <w:behaviors>
          <w:behavior w:val="content"/>
        </w:behaviors>
        <w:guid w:val="{52D637EC-D2D9-4940-ABE7-D82AF76AE560}"/>
      </w:docPartPr>
      <w:docPartBody>
        <w:p w:rsidR="003F1F19" w:rsidRDefault="00DF5904" w:rsidP="00DF5904">
          <w:pPr>
            <w:pStyle w:val="52307ABD1A0B4B99939BF723071C1710"/>
          </w:pPr>
          <w:r w:rsidRPr="00F87BE0">
            <w:rPr>
              <w:rStyle w:val="PlaceholderText"/>
            </w:rPr>
            <w:t>Choose an item.</w:t>
          </w:r>
        </w:p>
      </w:docPartBody>
    </w:docPart>
    <w:docPart>
      <w:docPartPr>
        <w:name w:val="56B6CCE90B96453085FC4590009D1CD7"/>
        <w:category>
          <w:name w:val="Algemeen"/>
          <w:gallery w:val="placeholder"/>
        </w:category>
        <w:types>
          <w:type w:val="bbPlcHdr"/>
        </w:types>
        <w:behaviors>
          <w:behavior w:val="content"/>
        </w:behaviors>
        <w:guid w:val="{92FDB4F8-D2B4-4945-AC11-B6E6693A653F}"/>
      </w:docPartPr>
      <w:docPartBody>
        <w:p w:rsidR="003F1F19" w:rsidRDefault="00DF5904" w:rsidP="00DF5904">
          <w:pPr>
            <w:pStyle w:val="56B6CCE90B96453085FC4590009D1CD7"/>
          </w:pPr>
          <w:r w:rsidRPr="00F87BE0">
            <w:rPr>
              <w:rStyle w:val="PlaceholderText"/>
            </w:rPr>
            <w:t>Choose an item.</w:t>
          </w:r>
        </w:p>
      </w:docPartBody>
    </w:docPart>
    <w:docPart>
      <w:docPartPr>
        <w:name w:val="B4F21DB120124CC3B51CAA107AE35672"/>
        <w:category>
          <w:name w:val="Algemeen"/>
          <w:gallery w:val="placeholder"/>
        </w:category>
        <w:types>
          <w:type w:val="bbPlcHdr"/>
        </w:types>
        <w:behaviors>
          <w:behavior w:val="content"/>
        </w:behaviors>
        <w:guid w:val="{A6413C7E-F142-44AB-AF23-601345EF9E10}"/>
      </w:docPartPr>
      <w:docPartBody>
        <w:p w:rsidR="003F1F19" w:rsidRDefault="00DF5904" w:rsidP="00DF5904">
          <w:pPr>
            <w:pStyle w:val="B4F21DB120124CC3B51CAA107AE35672"/>
          </w:pPr>
          <w:r w:rsidRPr="00F87BE0">
            <w:rPr>
              <w:rStyle w:val="PlaceholderText"/>
            </w:rPr>
            <w:t>Choose an item.</w:t>
          </w:r>
        </w:p>
      </w:docPartBody>
    </w:docPart>
    <w:docPart>
      <w:docPartPr>
        <w:name w:val="C98857B361B4413B9356D0ED56FFCFD5"/>
        <w:category>
          <w:name w:val="Algemeen"/>
          <w:gallery w:val="placeholder"/>
        </w:category>
        <w:types>
          <w:type w:val="bbPlcHdr"/>
        </w:types>
        <w:behaviors>
          <w:behavior w:val="content"/>
        </w:behaviors>
        <w:guid w:val="{36850426-A154-4A68-B912-A5A533439F18}"/>
      </w:docPartPr>
      <w:docPartBody>
        <w:p w:rsidR="003F1F19" w:rsidRDefault="00DF5904" w:rsidP="00DF5904">
          <w:pPr>
            <w:pStyle w:val="C98857B361B4413B9356D0ED56FFCFD5"/>
          </w:pPr>
          <w:r w:rsidRPr="00F87BE0">
            <w:rPr>
              <w:rStyle w:val="PlaceholderText"/>
            </w:rPr>
            <w:t>Choose an item.</w:t>
          </w:r>
        </w:p>
      </w:docPartBody>
    </w:docPart>
    <w:docPart>
      <w:docPartPr>
        <w:name w:val="AD7C78C1283C469386DFB3F52B83D98E"/>
        <w:category>
          <w:name w:val="Algemeen"/>
          <w:gallery w:val="placeholder"/>
        </w:category>
        <w:types>
          <w:type w:val="bbPlcHdr"/>
        </w:types>
        <w:behaviors>
          <w:behavior w:val="content"/>
        </w:behaviors>
        <w:guid w:val="{A4431A2C-7E33-478A-91A6-4C0BFFE94739}"/>
      </w:docPartPr>
      <w:docPartBody>
        <w:p w:rsidR="003F1F19" w:rsidRDefault="00DF5904" w:rsidP="00DF5904">
          <w:pPr>
            <w:pStyle w:val="AD7C78C1283C469386DFB3F52B83D98E"/>
          </w:pPr>
          <w:r w:rsidRPr="00F87BE0">
            <w:rPr>
              <w:rStyle w:val="PlaceholderText"/>
            </w:rPr>
            <w:t>Choose an item.</w:t>
          </w:r>
        </w:p>
      </w:docPartBody>
    </w:docPart>
    <w:docPart>
      <w:docPartPr>
        <w:name w:val="86B3900EB7704AF3B39AE7549FAA7013"/>
        <w:category>
          <w:name w:val="Algemeen"/>
          <w:gallery w:val="placeholder"/>
        </w:category>
        <w:types>
          <w:type w:val="bbPlcHdr"/>
        </w:types>
        <w:behaviors>
          <w:behavior w:val="content"/>
        </w:behaviors>
        <w:guid w:val="{16D2EAA6-D985-42EB-BA7E-60F0209AA24B}"/>
      </w:docPartPr>
      <w:docPartBody>
        <w:p w:rsidR="003F1F19" w:rsidRDefault="00DF5904" w:rsidP="00DF5904">
          <w:pPr>
            <w:pStyle w:val="86B3900EB7704AF3B39AE7549FAA7013"/>
          </w:pPr>
          <w:r w:rsidRPr="00F87BE0">
            <w:rPr>
              <w:rStyle w:val="PlaceholderText"/>
            </w:rPr>
            <w:t>Choose an item.</w:t>
          </w:r>
        </w:p>
      </w:docPartBody>
    </w:docPart>
    <w:docPart>
      <w:docPartPr>
        <w:name w:val="33490D846E3840DCAC47864B4B358C55"/>
        <w:category>
          <w:name w:val="Algemeen"/>
          <w:gallery w:val="placeholder"/>
        </w:category>
        <w:types>
          <w:type w:val="bbPlcHdr"/>
        </w:types>
        <w:behaviors>
          <w:behavior w:val="content"/>
        </w:behaviors>
        <w:guid w:val="{D31A2DDB-4916-421A-99AD-3F832B0239ED}"/>
      </w:docPartPr>
      <w:docPartBody>
        <w:p w:rsidR="003F1F19" w:rsidRDefault="00DF5904" w:rsidP="00DF5904">
          <w:pPr>
            <w:pStyle w:val="33490D846E3840DCAC47864B4B358C55"/>
          </w:pPr>
          <w:r w:rsidRPr="00F87BE0">
            <w:rPr>
              <w:rStyle w:val="PlaceholderText"/>
            </w:rPr>
            <w:t>Choose an item.</w:t>
          </w:r>
        </w:p>
      </w:docPartBody>
    </w:docPart>
    <w:docPart>
      <w:docPartPr>
        <w:name w:val="52FD7431F909487F921C47DFFF88AFFB"/>
        <w:category>
          <w:name w:val="Algemeen"/>
          <w:gallery w:val="placeholder"/>
        </w:category>
        <w:types>
          <w:type w:val="bbPlcHdr"/>
        </w:types>
        <w:behaviors>
          <w:behavior w:val="content"/>
        </w:behaviors>
        <w:guid w:val="{99E00655-6F50-4AAA-885F-94B20D97DC09}"/>
      </w:docPartPr>
      <w:docPartBody>
        <w:p w:rsidR="003F1F19" w:rsidRDefault="00DF5904" w:rsidP="00DF5904">
          <w:pPr>
            <w:pStyle w:val="52FD7431F909487F921C47DFFF88AFFB"/>
          </w:pPr>
          <w:r w:rsidRPr="00F87BE0">
            <w:rPr>
              <w:rStyle w:val="PlaceholderText"/>
            </w:rPr>
            <w:t>Choose an item.</w:t>
          </w:r>
        </w:p>
      </w:docPartBody>
    </w:docPart>
    <w:docPart>
      <w:docPartPr>
        <w:name w:val="954CF3B250FA43A7BF3D25AED1A9E61D"/>
        <w:category>
          <w:name w:val="Algemeen"/>
          <w:gallery w:val="placeholder"/>
        </w:category>
        <w:types>
          <w:type w:val="bbPlcHdr"/>
        </w:types>
        <w:behaviors>
          <w:behavior w:val="content"/>
        </w:behaviors>
        <w:guid w:val="{F98F5D18-B7EF-4830-924E-6BC5921D254C}"/>
      </w:docPartPr>
      <w:docPartBody>
        <w:p w:rsidR="003F1F19" w:rsidRDefault="00DF5904" w:rsidP="00DF5904">
          <w:pPr>
            <w:pStyle w:val="954CF3B250FA43A7BF3D25AED1A9E61D"/>
          </w:pPr>
          <w:r w:rsidRPr="00F87BE0">
            <w:rPr>
              <w:rStyle w:val="PlaceholderText"/>
            </w:rPr>
            <w:t>Choose an item.</w:t>
          </w:r>
        </w:p>
      </w:docPartBody>
    </w:docPart>
    <w:docPart>
      <w:docPartPr>
        <w:name w:val="55358047D5984457983E85335F284759"/>
        <w:category>
          <w:name w:val="Algemeen"/>
          <w:gallery w:val="placeholder"/>
        </w:category>
        <w:types>
          <w:type w:val="bbPlcHdr"/>
        </w:types>
        <w:behaviors>
          <w:behavior w:val="content"/>
        </w:behaviors>
        <w:guid w:val="{9E4CEAE3-D71A-4F76-8C5E-660B6547DF2E}"/>
      </w:docPartPr>
      <w:docPartBody>
        <w:p w:rsidR="003F1F19" w:rsidRDefault="00DF5904" w:rsidP="00DF5904">
          <w:pPr>
            <w:pStyle w:val="55358047D5984457983E85335F284759"/>
          </w:pPr>
          <w:r w:rsidRPr="00F87BE0">
            <w:rPr>
              <w:rStyle w:val="PlaceholderText"/>
            </w:rPr>
            <w:t>Choose an item.</w:t>
          </w:r>
        </w:p>
      </w:docPartBody>
    </w:docPart>
    <w:docPart>
      <w:docPartPr>
        <w:name w:val="E08959ADEA0E44F4947CE2D5A19ADC49"/>
        <w:category>
          <w:name w:val="Algemeen"/>
          <w:gallery w:val="placeholder"/>
        </w:category>
        <w:types>
          <w:type w:val="bbPlcHdr"/>
        </w:types>
        <w:behaviors>
          <w:behavior w:val="content"/>
        </w:behaviors>
        <w:guid w:val="{5474E153-5A66-47A9-92C2-AC623316106E}"/>
      </w:docPartPr>
      <w:docPartBody>
        <w:p w:rsidR="003F1F19" w:rsidRDefault="00DF5904" w:rsidP="00DF5904">
          <w:pPr>
            <w:pStyle w:val="E08959ADEA0E44F4947CE2D5A19ADC49"/>
          </w:pPr>
          <w:r w:rsidRPr="00F87BE0">
            <w:rPr>
              <w:rStyle w:val="PlaceholderText"/>
            </w:rPr>
            <w:t>Choose an item.</w:t>
          </w:r>
        </w:p>
      </w:docPartBody>
    </w:docPart>
    <w:docPart>
      <w:docPartPr>
        <w:name w:val="553948759B7B4500B82D203F60AA685C"/>
        <w:category>
          <w:name w:val="Algemeen"/>
          <w:gallery w:val="placeholder"/>
        </w:category>
        <w:types>
          <w:type w:val="bbPlcHdr"/>
        </w:types>
        <w:behaviors>
          <w:behavior w:val="content"/>
        </w:behaviors>
        <w:guid w:val="{AC2071B6-7EC8-4750-B741-D741BF142CC7}"/>
      </w:docPartPr>
      <w:docPartBody>
        <w:p w:rsidR="003F1F19" w:rsidRDefault="00DF5904" w:rsidP="00DF5904">
          <w:pPr>
            <w:pStyle w:val="553948759B7B4500B82D203F60AA685C"/>
          </w:pPr>
          <w:r w:rsidRPr="00F87BE0">
            <w:rPr>
              <w:rStyle w:val="PlaceholderText"/>
            </w:rPr>
            <w:t>Choose an item.</w:t>
          </w:r>
        </w:p>
      </w:docPartBody>
    </w:docPart>
    <w:docPart>
      <w:docPartPr>
        <w:name w:val="38D749E95DA74F029F428A814D48226F"/>
        <w:category>
          <w:name w:val="Algemeen"/>
          <w:gallery w:val="placeholder"/>
        </w:category>
        <w:types>
          <w:type w:val="bbPlcHdr"/>
        </w:types>
        <w:behaviors>
          <w:behavior w:val="content"/>
        </w:behaviors>
        <w:guid w:val="{F86C542B-298E-433A-B1F9-738CD9F279D7}"/>
      </w:docPartPr>
      <w:docPartBody>
        <w:p w:rsidR="003F1F19" w:rsidRDefault="00DF5904" w:rsidP="00DF5904">
          <w:pPr>
            <w:pStyle w:val="38D749E95DA74F029F428A814D48226F"/>
          </w:pPr>
          <w:r w:rsidRPr="00F87BE0">
            <w:rPr>
              <w:rStyle w:val="PlaceholderText"/>
            </w:rPr>
            <w:t>Choose an item.</w:t>
          </w:r>
        </w:p>
      </w:docPartBody>
    </w:docPart>
    <w:docPart>
      <w:docPartPr>
        <w:name w:val="E097ED391AA94D79BF700BDF10C2F3FC"/>
        <w:category>
          <w:name w:val="Algemeen"/>
          <w:gallery w:val="placeholder"/>
        </w:category>
        <w:types>
          <w:type w:val="bbPlcHdr"/>
        </w:types>
        <w:behaviors>
          <w:behavior w:val="content"/>
        </w:behaviors>
        <w:guid w:val="{53484A8D-F88F-459C-950D-AF91E95857FC}"/>
      </w:docPartPr>
      <w:docPartBody>
        <w:p w:rsidR="003F1F19" w:rsidRDefault="00DF5904" w:rsidP="00DF5904">
          <w:pPr>
            <w:pStyle w:val="E097ED391AA94D79BF700BDF10C2F3FC"/>
          </w:pPr>
          <w:r w:rsidRPr="00F87BE0">
            <w:rPr>
              <w:rStyle w:val="PlaceholderText"/>
            </w:rPr>
            <w:t>Choose an item.</w:t>
          </w:r>
        </w:p>
      </w:docPartBody>
    </w:docPart>
    <w:docPart>
      <w:docPartPr>
        <w:name w:val="E8ADFFFF8F6345B589A7217CA8838BCF"/>
        <w:category>
          <w:name w:val="Algemeen"/>
          <w:gallery w:val="placeholder"/>
        </w:category>
        <w:types>
          <w:type w:val="bbPlcHdr"/>
        </w:types>
        <w:behaviors>
          <w:behavior w:val="content"/>
        </w:behaviors>
        <w:guid w:val="{025823D3-0EAF-4F3A-B4D9-CBF2D6044B61}"/>
      </w:docPartPr>
      <w:docPartBody>
        <w:p w:rsidR="003F1F19" w:rsidRDefault="00DF5904" w:rsidP="00DF5904">
          <w:pPr>
            <w:pStyle w:val="E8ADFFFF8F6345B589A7217CA8838BCF"/>
          </w:pPr>
          <w:r w:rsidRPr="00F87BE0">
            <w:rPr>
              <w:rStyle w:val="PlaceholderText"/>
            </w:rPr>
            <w:t>Choose an item.</w:t>
          </w:r>
        </w:p>
      </w:docPartBody>
    </w:docPart>
    <w:docPart>
      <w:docPartPr>
        <w:name w:val="B1647C6CAD014769BC387C4EB7677A7F"/>
        <w:category>
          <w:name w:val="Algemeen"/>
          <w:gallery w:val="placeholder"/>
        </w:category>
        <w:types>
          <w:type w:val="bbPlcHdr"/>
        </w:types>
        <w:behaviors>
          <w:behavior w:val="content"/>
        </w:behaviors>
        <w:guid w:val="{66DDB46F-1A0B-41DD-A2C5-043B3A20CFEC}"/>
      </w:docPartPr>
      <w:docPartBody>
        <w:p w:rsidR="003F1F19" w:rsidRDefault="00DF5904" w:rsidP="00DF5904">
          <w:pPr>
            <w:pStyle w:val="B1647C6CAD014769BC387C4EB7677A7F"/>
          </w:pPr>
          <w:r w:rsidRPr="00F87BE0">
            <w:rPr>
              <w:rStyle w:val="PlaceholderText"/>
            </w:rPr>
            <w:t>Choose an item.</w:t>
          </w:r>
        </w:p>
      </w:docPartBody>
    </w:docPart>
    <w:docPart>
      <w:docPartPr>
        <w:name w:val="02929830C05F4469B50C35E457702A45"/>
        <w:category>
          <w:name w:val="Algemeen"/>
          <w:gallery w:val="placeholder"/>
        </w:category>
        <w:types>
          <w:type w:val="bbPlcHdr"/>
        </w:types>
        <w:behaviors>
          <w:behavior w:val="content"/>
        </w:behaviors>
        <w:guid w:val="{4B9D866D-E470-4B1E-8FFE-BC9987032DE2}"/>
      </w:docPartPr>
      <w:docPartBody>
        <w:p w:rsidR="003F1F19" w:rsidRDefault="00DF5904" w:rsidP="00DF5904">
          <w:pPr>
            <w:pStyle w:val="02929830C05F4469B50C35E457702A45"/>
          </w:pPr>
          <w:r w:rsidRPr="00F87BE0">
            <w:rPr>
              <w:rStyle w:val="PlaceholderText"/>
            </w:rPr>
            <w:t>Choose an item.</w:t>
          </w:r>
        </w:p>
      </w:docPartBody>
    </w:docPart>
    <w:docPart>
      <w:docPartPr>
        <w:name w:val="4312CE99EE58486CB6FB156C2CFC93E7"/>
        <w:category>
          <w:name w:val="Algemeen"/>
          <w:gallery w:val="placeholder"/>
        </w:category>
        <w:types>
          <w:type w:val="bbPlcHdr"/>
        </w:types>
        <w:behaviors>
          <w:behavior w:val="content"/>
        </w:behaviors>
        <w:guid w:val="{8968C16D-2BFE-46D1-A76B-4090F54D59D4}"/>
      </w:docPartPr>
      <w:docPartBody>
        <w:p w:rsidR="003F1F19" w:rsidRDefault="00DF5904" w:rsidP="00DF5904">
          <w:pPr>
            <w:pStyle w:val="4312CE99EE58486CB6FB156C2CFC93E7"/>
          </w:pPr>
          <w:r w:rsidRPr="00F87BE0">
            <w:rPr>
              <w:rStyle w:val="PlaceholderText"/>
            </w:rPr>
            <w:t>Choose an item.</w:t>
          </w:r>
        </w:p>
      </w:docPartBody>
    </w:docPart>
    <w:docPart>
      <w:docPartPr>
        <w:name w:val="090CABB93432456E8A0ECF91AB84418E"/>
        <w:category>
          <w:name w:val="Algemeen"/>
          <w:gallery w:val="placeholder"/>
        </w:category>
        <w:types>
          <w:type w:val="bbPlcHdr"/>
        </w:types>
        <w:behaviors>
          <w:behavior w:val="content"/>
        </w:behaviors>
        <w:guid w:val="{3A5509AE-5CFE-4CCB-86C6-F003E3AA32F6}"/>
      </w:docPartPr>
      <w:docPartBody>
        <w:p w:rsidR="003F1F19" w:rsidRDefault="00DF5904" w:rsidP="00DF5904">
          <w:pPr>
            <w:pStyle w:val="090CABB93432456E8A0ECF91AB84418E"/>
          </w:pPr>
          <w:r w:rsidRPr="00F87BE0">
            <w:rPr>
              <w:rStyle w:val="PlaceholderText"/>
            </w:rPr>
            <w:t>Choose an item.</w:t>
          </w:r>
        </w:p>
      </w:docPartBody>
    </w:docPart>
    <w:docPart>
      <w:docPartPr>
        <w:name w:val="ECA8C73DC2434851AB1CD4053E99148B"/>
        <w:category>
          <w:name w:val="Algemeen"/>
          <w:gallery w:val="placeholder"/>
        </w:category>
        <w:types>
          <w:type w:val="bbPlcHdr"/>
        </w:types>
        <w:behaviors>
          <w:behavior w:val="content"/>
        </w:behaviors>
        <w:guid w:val="{8CB65AA1-1453-4788-88F9-6A25C89786F5}"/>
      </w:docPartPr>
      <w:docPartBody>
        <w:p w:rsidR="003F1F19" w:rsidRDefault="00DF5904" w:rsidP="00DF5904">
          <w:pPr>
            <w:pStyle w:val="ECA8C73DC2434851AB1CD4053E99148B"/>
          </w:pPr>
          <w:r w:rsidRPr="00F87BE0">
            <w:rPr>
              <w:rStyle w:val="PlaceholderText"/>
            </w:rPr>
            <w:t>Choose an item.</w:t>
          </w:r>
        </w:p>
      </w:docPartBody>
    </w:docPart>
    <w:docPart>
      <w:docPartPr>
        <w:name w:val="54B668F946824700A3EE83989A934E3F"/>
        <w:category>
          <w:name w:val="Algemeen"/>
          <w:gallery w:val="placeholder"/>
        </w:category>
        <w:types>
          <w:type w:val="bbPlcHdr"/>
        </w:types>
        <w:behaviors>
          <w:behavior w:val="content"/>
        </w:behaviors>
        <w:guid w:val="{57504500-6D54-495C-B74C-9AF607137226}"/>
      </w:docPartPr>
      <w:docPartBody>
        <w:p w:rsidR="003F1F19" w:rsidRDefault="003F1F19" w:rsidP="003F1F19">
          <w:pPr>
            <w:pStyle w:val="54B668F946824700A3EE83989A934E3F"/>
          </w:pPr>
          <w:r w:rsidRPr="00F87BE0">
            <w:rPr>
              <w:rStyle w:val="PlaceholderText"/>
            </w:rPr>
            <w:t>Choose an item.</w:t>
          </w:r>
        </w:p>
      </w:docPartBody>
    </w:docPart>
    <w:docPart>
      <w:docPartPr>
        <w:name w:val="77D21420D25A4303A4C84486209E5DE1"/>
        <w:category>
          <w:name w:val="Algemeen"/>
          <w:gallery w:val="placeholder"/>
        </w:category>
        <w:types>
          <w:type w:val="bbPlcHdr"/>
        </w:types>
        <w:behaviors>
          <w:behavior w:val="content"/>
        </w:behaviors>
        <w:guid w:val="{5CF9A047-6DBB-48A3-974D-FAA60D18211F}"/>
      </w:docPartPr>
      <w:docPartBody>
        <w:p w:rsidR="003F1F19" w:rsidRDefault="003F1F19" w:rsidP="003F1F19">
          <w:pPr>
            <w:pStyle w:val="77D21420D25A4303A4C84486209E5DE1"/>
          </w:pPr>
          <w:r w:rsidRPr="00F87BE0">
            <w:rPr>
              <w:rStyle w:val="PlaceholderText"/>
            </w:rPr>
            <w:t>Choose an item.</w:t>
          </w:r>
        </w:p>
      </w:docPartBody>
    </w:docPart>
    <w:docPart>
      <w:docPartPr>
        <w:name w:val="EF3040AACBA74A9389492D23D13C1453"/>
        <w:category>
          <w:name w:val="Algemeen"/>
          <w:gallery w:val="placeholder"/>
        </w:category>
        <w:types>
          <w:type w:val="bbPlcHdr"/>
        </w:types>
        <w:behaviors>
          <w:behavior w:val="content"/>
        </w:behaviors>
        <w:guid w:val="{DAB741D1-1F0D-4C1A-828B-FEEB85C45E1F}"/>
      </w:docPartPr>
      <w:docPartBody>
        <w:p w:rsidR="003F1F19" w:rsidRDefault="003F1F19" w:rsidP="003F1F19">
          <w:pPr>
            <w:pStyle w:val="EF3040AACBA74A9389492D23D13C1453"/>
          </w:pPr>
          <w:r w:rsidRPr="00F87BE0">
            <w:rPr>
              <w:rStyle w:val="PlaceholderText"/>
            </w:rPr>
            <w:t>Choose an item.</w:t>
          </w:r>
        </w:p>
      </w:docPartBody>
    </w:docPart>
    <w:docPart>
      <w:docPartPr>
        <w:name w:val="D62229074A584658B9B472F3A783360E"/>
        <w:category>
          <w:name w:val="Algemeen"/>
          <w:gallery w:val="placeholder"/>
        </w:category>
        <w:types>
          <w:type w:val="bbPlcHdr"/>
        </w:types>
        <w:behaviors>
          <w:behavior w:val="content"/>
        </w:behaviors>
        <w:guid w:val="{88A648F4-1234-437E-AE67-A42CE5EA7218}"/>
      </w:docPartPr>
      <w:docPartBody>
        <w:p w:rsidR="003F1F19" w:rsidRDefault="003F1F19" w:rsidP="003F1F19">
          <w:pPr>
            <w:pStyle w:val="D62229074A584658B9B472F3A783360E"/>
          </w:pPr>
          <w:r w:rsidRPr="00F87BE0">
            <w:rPr>
              <w:rStyle w:val="PlaceholderText"/>
            </w:rPr>
            <w:t>Choose an item.</w:t>
          </w:r>
        </w:p>
      </w:docPartBody>
    </w:docPart>
    <w:docPart>
      <w:docPartPr>
        <w:name w:val="0C4ED052145F402EA4B987AE0767B7F1"/>
        <w:category>
          <w:name w:val="Algemeen"/>
          <w:gallery w:val="placeholder"/>
        </w:category>
        <w:types>
          <w:type w:val="bbPlcHdr"/>
        </w:types>
        <w:behaviors>
          <w:behavior w:val="content"/>
        </w:behaviors>
        <w:guid w:val="{CD6E7FF1-B641-4345-AE0F-D1A15DE4F5D0}"/>
      </w:docPartPr>
      <w:docPartBody>
        <w:p w:rsidR="003F1F19" w:rsidRDefault="003F1F19" w:rsidP="003F1F19">
          <w:pPr>
            <w:pStyle w:val="0C4ED052145F402EA4B987AE0767B7F1"/>
          </w:pPr>
          <w:r w:rsidRPr="00F87BE0">
            <w:rPr>
              <w:rStyle w:val="PlaceholderText"/>
            </w:rPr>
            <w:t>Choose an item.</w:t>
          </w:r>
        </w:p>
      </w:docPartBody>
    </w:docPart>
    <w:docPart>
      <w:docPartPr>
        <w:name w:val="0490346B77F14ABEB728F9F4A1A23736"/>
        <w:category>
          <w:name w:val="Algemeen"/>
          <w:gallery w:val="placeholder"/>
        </w:category>
        <w:types>
          <w:type w:val="bbPlcHdr"/>
        </w:types>
        <w:behaviors>
          <w:behavior w:val="content"/>
        </w:behaviors>
        <w:guid w:val="{EDEC8440-1320-4739-B6AF-A3D17414D64E}"/>
      </w:docPartPr>
      <w:docPartBody>
        <w:p w:rsidR="003F1F19" w:rsidRDefault="003F1F19" w:rsidP="003F1F19">
          <w:pPr>
            <w:pStyle w:val="0490346B77F14ABEB728F9F4A1A23736"/>
          </w:pPr>
          <w:r w:rsidRPr="00F87BE0">
            <w:rPr>
              <w:rStyle w:val="PlaceholderText"/>
            </w:rPr>
            <w:t>Choose an item.</w:t>
          </w:r>
        </w:p>
      </w:docPartBody>
    </w:docPart>
    <w:docPart>
      <w:docPartPr>
        <w:name w:val="5A27F85705D044CC817DE6B55BCF81AA"/>
        <w:category>
          <w:name w:val="Algemeen"/>
          <w:gallery w:val="placeholder"/>
        </w:category>
        <w:types>
          <w:type w:val="bbPlcHdr"/>
        </w:types>
        <w:behaviors>
          <w:behavior w:val="content"/>
        </w:behaviors>
        <w:guid w:val="{D4B8E865-4CA4-446F-91F9-05381C95305B}"/>
      </w:docPartPr>
      <w:docPartBody>
        <w:p w:rsidR="003F1F19" w:rsidRDefault="003F1F19" w:rsidP="003F1F19">
          <w:pPr>
            <w:pStyle w:val="5A27F85705D044CC817DE6B55BCF81AA"/>
          </w:pPr>
          <w:r w:rsidRPr="00F87BE0">
            <w:rPr>
              <w:rStyle w:val="PlaceholderText"/>
            </w:rPr>
            <w:t>Choose an item.</w:t>
          </w:r>
        </w:p>
      </w:docPartBody>
    </w:docPart>
    <w:docPart>
      <w:docPartPr>
        <w:name w:val="CE660F348E534C7C89E4F2696E47ED5D"/>
        <w:category>
          <w:name w:val="Algemeen"/>
          <w:gallery w:val="placeholder"/>
        </w:category>
        <w:types>
          <w:type w:val="bbPlcHdr"/>
        </w:types>
        <w:behaviors>
          <w:behavior w:val="content"/>
        </w:behaviors>
        <w:guid w:val="{89AAFA67-0CF6-4BDF-919F-2C3CED917E2F}"/>
      </w:docPartPr>
      <w:docPartBody>
        <w:p w:rsidR="003F1F19" w:rsidRDefault="003F1F19" w:rsidP="003F1F19">
          <w:pPr>
            <w:pStyle w:val="CE660F348E534C7C89E4F2696E47ED5D"/>
          </w:pPr>
          <w:r w:rsidRPr="00F87BE0">
            <w:rPr>
              <w:rStyle w:val="PlaceholderText"/>
            </w:rPr>
            <w:t>Choose an item.</w:t>
          </w:r>
        </w:p>
      </w:docPartBody>
    </w:docPart>
    <w:docPart>
      <w:docPartPr>
        <w:name w:val="8286489BF7FB4C00B065891E8AD10AD0"/>
        <w:category>
          <w:name w:val="Algemeen"/>
          <w:gallery w:val="placeholder"/>
        </w:category>
        <w:types>
          <w:type w:val="bbPlcHdr"/>
        </w:types>
        <w:behaviors>
          <w:behavior w:val="content"/>
        </w:behaviors>
        <w:guid w:val="{27AC54E0-642D-4E05-A194-9A5369130C50}"/>
      </w:docPartPr>
      <w:docPartBody>
        <w:p w:rsidR="003F1F19" w:rsidRDefault="003F1F19" w:rsidP="003F1F19">
          <w:pPr>
            <w:pStyle w:val="8286489BF7FB4C00B065891E8AD10AD0"/>
          </w:pPr>
          <w:r w:rsidRPr="00F87BE0">
            <w:rPr>
              <w:rStyle w:val="PlaceholderText"/>
            </w:rPr>
            <w:t>Choose an item.</w:t>
          </w:r>
        </w:p>
      </w:docPartBody>
    </w:docPart>
    <w:docPart>
      <w:docPartPr>
        <w:name w:val="0BA633886CC74D038C8C6132EC5D3FFE"/>
        <w:category>
          <w:name w:val="Algemeen"/>
          <w:gallery w:val="placeholder"/>
        </w:category>
        <w:types>
          <w:type w:val="bbPlcHdr"/>
        </w:types>
        <w:behaviors>
          <w:behavior w:val="content"/>
        </w:behaviors>
        <w:guid w:val="{C897638B-AA3F-4399-82FD-15C3938BF04B}"/>
      </w:docPartPr>
      <w:docPartBody>
        <w:p w:rsidR="003F1F19" w:rsidRDefault="003F1F19" w:rsidP="003F1F19">
          <w:pPr>
            <w:pStyle w:val="0BA633886CC74D038C8C6132EC5D3FFE"/>
          </w:pPr>
          <w:r w:rsidRPr="00F87BE0">
            <w:rPr>
              <w:rStyle w:val="PlaceholderText"/>
            </w:rPr>
            <w:t>Choose an item.</w:t>
          </w:r>
        </w:p>
      </w:docPartBody>
    </w:docPart>
    <w:docPart>
      <w:docPartPr>
        <w:name w:val="15A69B453A93479098B8AC73CBB6C996"/>
        <w:category>
          <w:name w:val="Algemeen"/>
          <w:gallery w:val="placeholder"/>
        </w:category>
        <w:types>
          <w:type w:val="bbPlcHdr"/>
        </w:types>
        <w:behaviors>
          <w:behavior w:val="content"/>
        </w:behaviors>
        <w:guid w:val="{98268D99-593C-4CF1-A291-F06E2F16D34A}"/>
      </w:docPartPr>
      <w:docPartBody>
        <w:p w:rsidR="003F1F19" w:rsidRDefault="003F1F19" w:rsidP="003F1F19">
          <w:pPr>
            <w:pStyle w:val="15A69B453A93479098B8AC73CBB6C996"/>
          </w:pPr>
          <w:r w:rsidRPr="00F87BE0">
            <w:rPr>
              <w:rStyle w:val="PlaceholderText"/>
            </w:rPr>
            <w:t>Choose an item.</w:t>
          </w:r>
        </w:p>
      </w:docPartBody>
    </w:docPart>
    <w:docPart>
      <w:docPartPr>
        <w:name w:val="CBCF586F3FC3494FA81C841C225F3978"/>
        <w:category>
          <w:name w:val="Algemeen"/>
          <w:gallery w:val="placeholder"/>
        </w:category>
        <w:types>
          <w:type w:val="bbPlcHdr"/>
        </w:types>
        <w:behaviors>
          <w:behavior w:val="content"/>
        </w:behaviors>
        <w:guid w:val="{42DCE774-5DFB-42C8-A94B-B109E9A6D262}"/>
      </w:docPartPr>
      <w:docPartBody>
        <w:p w:rsidR="003F1F19" w:rsidRDefault="003F1F19" w:rsidP="003F1F19">
          <w:pPr>
            <w:pStyle w:val="CBCF586F3FC3494FA81C841C225F3978"/>
          </w:pPr>
          <w:r w:rsidRPr="00F87BE0">
            <w:rPr>
              <w:rStyle w:val="PlaceholderText"/>
            </w:rPr>
            <w:t>Choose an item.</w:t>
          </w:r>
        </w:p>
      </w:docPartBody>
    </w:docPart>
    <w:docPart>
      <w:docPartPr>
        <w:name w:val="93A1BAEA5EDE490385A7FE569F115388"/>
        <w:category>
          <w:name w:val="Algemeen"/>
          <w:gallery w:val="placeholder"/>
        </w:category>
        <w:types>
          <w:type w:val="bbPlcHdr"/>
        </w:types>
        <w:behaviors>
          <w:behavior w:val="content"/>
        </w:behaviors>
        <w:guid w:val="{8B2E5553-25FB-4595-AFFF-E2024D239AB7}"/>
      </w:docPartPr>
      <w:docPartBody>
        <w:p w:rsidR="003F1F19" w:rsidRDefault="003F1F19" w:rsidP="003F1F19">
          <w:pPr>
            <w:pStyle w:val="93A1BAEA5EDE490385A7FE569F115388"/>
          </w:pPr>
          <w:r w:rsidRPr="00F87BE0">
            <w:rPr>
              <w:rStyle w:val="PlaceholderText"/>
            </w:rPr>
            <w:t>Choose an item.</w:t>
          </w:r>
        </w:p>
      </w:docPartBody>
    </w:docPart>
    <w:docPart>
      <w:docPartPr>
        <w:name w:val="B0216C43CF464CBF822491D061BBFF6B"/>
        <w:category>
          <w:name w:val="Algemeen"/>
          <w:gallery w:val="placeholder"/>
        </w:category>
        <w:types>
          <w:type w:val="bbPlcHdr"/>
        </w:types>
        <w:behaviors>
          <w:behavior w:val="content"/>
        </w:behaviors>
        <w:guid w:val="{631D1663-F6EC-46B3-9028-0B2E7DAE4FF9}"/>
      </w:docPartPr>
      <w:docPartBody>
        <w:p w:rsidR="003F1F19" w:rsidRDefault="003F1F19" w:rsidP="003F1F19">
          <w:pPr>
            <w:pStyle w:val="B0216C43CF464CBF822491D061BBFF6B"/>
          </w:pPr>
          <w:r w:rsidRPr="00F87BE0">
            <w:rPr>
              <w:rStyle w:val="PlaceholderText"/>
            </w:rPr>
            <w:t>Choose an item.</w:t>
          </w:r>
        </w:p>
      </w:docPartBody>
    </w:docPart>
    <w:docPart>
      <w:docPartPr>
        <w:name w:val="59063ECAE4CC421E87DCF77446D41793"/>
        <w:category>
          <w:name w:val="Algemeen"/>
          <w:gallery w:val="placeholder"/>
        </w:category>
        <w:types>
          <w:type w:val="bbPlcHdr"/>
        </w:types>
        <w:behaviors>
          <w:behavior w:val="content"/>
        </w:behaviors>
        <w:guid w:val="{639CC1F5-0941-467F-9A5B-56C0ADA1DC28}"/>
      </w:docPartPr>
      <w:docPartBody>
        <w:p w:rsidR="003F1F19" w:rsidRDefault="003F1F19" w:rsidP="003F1F19">
          <w:pPr>
            <w:pStyle w:val="59063ECAE4CC421E87DCF77446D41793"/>
          </w:pPr>
          <w:r w:rsidRPr="00F87BE0">
            <w:rPr>
              <w:rStyle w:val="PlaceholderText"/>
            </w:rPr>
            <w:t>Choose an item.</w:t>
          </w:r>
        </w:p>
      </w:docPartBody>
    </w:docPart>
    <w:docPart>
      <w:docPartPr>
        <w:name w:val="021ED64D90B44B18998542866276FF38"/>
        <w:category>
          <w:name w:val="Algemeen"/>
          <w:gallery w:val="placeholder"/>
        </w:category>
        <w:types>
          <w:type w:val="bbPlcHdr"/>
        </w:types>
        <w:behaviors>
          <w:behavior w:val="content"/>
        </w:behaviors>
        <w:guid w:val="{E67064C2-C4B3-435D-AEAD-00E70DB08891}"/>
      </w:docPartPr>
      <w:docPartBody>
        <w:p w:rsidR="003F1F19" w:rsidRDefault="003F1F19" w:rsidP="003F1F19">
          <w:pPr>
            <w:pStyle w:val="021ED64D90B44B18998542866276FF38"/>
          </w:pPr>
          <w:r w:rsidRPr="00F87BE0">
            <w:rPr>
              <w:rStyle w:val="PlaceholderText"/>
            </w:rPr>
            <w:t>Choose an item.</w:t>
          </w:r>
        </w:p>
      </w:docPartBody>
    </w:docPart>
    <w:docPart>
      <w:docPartPr>
        <w:name w:val="3372CA6D177C4AAA85286654C1C9800E"/>
        <w:category>
          <w:name w:val="Algemeen"/>
          <w:gallery w:val="placeholder"/>
        </w:category>
        <w:types>
          <w:type w:val="bbPlcHdr"/>
        </w:types>
        <w:behaviors>
          <w:behavior w:val="content"/>
        </w:behaviors>
        <w:guid w:val="{65F55D14-E844-4C7A-B4B9-40B27B115695}"/>
      </w:docPartPr>
      <w:docPartBody>
        <w:p w:rsidR="003F1F19" w:rsidRDefault="003F1F19" w:rsidP="003F1F19">
          <w:pPr>
            <w:pStyle w:val="3372CA6D177C4AAA85286654C1C9800E"/>
          </w:pPr>
          <w:r w:rsidRPr="00F87BE0">
            <w:rPr>
              <w:rStyle w:val="PlaceholderText"/>
            </w:rPr>
            <w:t>Choose an item.</w:t>
          </w:r>
        </w:p>
      </w:docPartBody>
    </w:docPart>
    <w:docPart>
      <w:docPartPr>
        <w:name w:val="A0674108EF2E43F5AC7A107961F1C110"/>
        <w:category>
          <w:name w:val="Algemeen"/>
          <w:gallery w:val="placeholder"/>
        </w:category>
        <w:types>
          <w:type w:val="bbPlcHdr"/>
        </w:types>
        <w:behaviors>
          <w:behavior w:val="content"/>
        </w:behaviors>
        <w:guid w:val="{63678F2A-C893-4BC9-8076-40831B80C6D3}"/>
      </w:docPartPr>
      <w:docPartBody>
        <w:p w:rsidR="003F1F19" w:rsidRDefault="003F1F19" w:rsidP="003F1F19">
          <w:pPr>
            <w:pStyle w:val="A0674108EF2E43F5AC7A107961F1C110"/>
          </w:pPr>
          <w:r w:rsidRPr="00F87BE0">
            <w:rPr>
              <w:rStyle w:val="PlaceholderText"/>
            </w:rPr>
            <w:t>Choose an item.</w:t>
          </w:r>
        </w:p>
      </w:docPartBody>
    </w:docPart>
    <w:docPart>
      <w:docPartPr>
        <w:name w:val="9EB51D93904F473996D3E42CE21061F3"/>
        <w:category>
          <w:name w:val="Algemeen"/>
          <w:gallery w:val="placeholder"/>
        </w:category>
        <w:types>
          <w:type w:val="bbPlcHdr"/>
        </w:types>
        <w:behaviors>
          <w:behavior w:val="content"/>
        </w:behaviors>
        <w:guid w:val="{C72EE0D4-5D9E-451C-B676-CEAD7EDCAED7}"/>
      </w:docPartPr>
      <w:docPartBody>
        <w:p w:rsidR="003F1F19" w:rsidRDefault="003F1F19" w:rsidP="003F1F19">
          <w:pPr>
            <w:pStyle w:val="9EB51D93904F473996D3E42CE21061F3"/>
          </w:pPr>
          <w:r w:rsidRPr="00F87BE0">
            <w:rPr>
              <w:rStyle w:val="PlaceholderText"/>
            </w:rPr>
            <w:t>Choose an item.</w:t>
          </w:r>
        </w:p>
      </w:docPartBody>
    </w:docPart>
    <w:docPart>
      <w:docPartPr>
        <w:name w:val="701895E80AD7484B8B2395D6B3EE796F"/>
        <w:category>
          <w:name w:val="Algemeen"/>
          <w:gallery w:val="placeholder"/>
        </w:category>
        <w:types>
          <w:type w:val="bbPlcHdr"/>
        </w:types>
        <w:behaviors>
          <w:behavior w:val="content"/>
        </w:behaviors>
        <w:guid w:val="{4E202AD9-2B97-49A2-904A-5E126BEDDBC4}"/>
      </w:docPartPr>
      <w:docPartBody>
        <w:p w:rsidR="003F1F19" w:rsidRDefault="003F1F19" w:rsidP="003F1F19">
          <w:pPr>
            <w:pStyle w:val="701895E80AD7484B8B2395D6B3EE796F"/>
          </w:pPr>
          <w:r w:rsidRPr="00F87BE0">
            <w:rPr>
              <w:rStyle w:val="PlaceholderText"/>
            </w:rPr>
            <w:t>Choose an item.</w:t>
          </w:r>
        </w:p>
      </w:docPartBody>
    </w:docPart>
    <w:docPart>
      <w:docPartPr>
        <w:name w:val="BA2A824F3CAE4101A26F5C12497AAA54"/>
        <w:category>
          <w:name w:val="Algemeen"/>
          <w:gallery w:val="placeholder"/>
        </w:category>
        <w:types>
          <w:type w:val="bbPlcHdr"/>
        </w:types>
        <w:behaviors>
          <w:behavior w:val="content"/>
        </w:behaviors>
        <w:guid w:val="{8282E720-8A79-45DF-AB2C-E8F41364E253}"/>
      </w:docPartPr>
      <w:docPartBody>
        <w:p w:rsidR="003F1F19" w:rsidRDefault="003F1F19" w:rsidP="003F1F19">
          <w:pPr>
            <w:pStyle w:val="BA2A824F3CAE4101A26F5C12497AAA54"/>
          </w:pPr>
          <w:r w:rsidRPr="00F87BE0">
            <w:rPr>
              <w:rStyle w:val="PlaceholderText"/>
            </w:rPr>
            <w:t>Choose an item.</w:t>
          </w:r>
        </w:p>
      </w:docPartBody>
    </w:docPart>
    <w:docPart>
      <w:docPartPr>
        <w:name w:val="DA95FD7B8FE44A628EDAC3F3FA557682"/>
        <w:category>
          <w:name w:val="Algemeen"/>
          <w:gallery w:val="placeholder"/>
        </w:category>
        <w:types>
          <w:type w:val="bbPlcHdr"/>
        </w:types>
        <w:behaviors>
          <w:behavior w:val="content"/>
        </w:behaviors>
        <w:guid w:val="{0DA5AD36-8851-421F-ACAE-EE02D5280D68}"/>
      </w:docPartPr>
      <w:docPartBody>
        <w:p w:rsidR="003F1F19" w:rsidRDefault="003F1F19" w:rsidP="003F1F19">
          <w:pPr>
            <w:pStyle w:val="DA95FD7B8FE44A628EDAC3F3FA557682"/>
          </w:pPr>
          <w:r w:rsidRPr="00F87BE0">
            <w:rPr>
              <w:rStyle w:val="PlaceholderText"/>
            </w:rPr>
            <w:t>Choose an item.</w:t>
          </w:r>
        </w:p>
      </w:docPartBody>
    </w:docPart>
    <w:docPart>
      <w:docPartPr>
        <w:name w:val="48B3C42E71564A44A34F0EB4DAD1F0D4"/>
        <w:category>
          <w:name w:val="Algemeen"/>
          <w:gallery w:val="placeholder"/>
        </w:category>
        <w:types>
          <w:type w:val="bbPlcHdr"/>
        </w:types>
        <w:behaviors>
          <w:behavior w:val="content"/>
        </w:behaviors>
        <w:guid w:val="{147D22F7-C649-46A7-BB6F-6EDE1F78ABC8}"/>
      </w:docPartPr>
      <w:docPartBody>
        <w:p w:rsidR="003F1F19" w:rsidRDefault="003F1F19" w:rsidP="003F1F19">
          <w:pPr>
            <w:pStyle w:val="48B3C42E71564A44A34F0EB4DAD1F0D4"/>
          </w:pPr>
          <w:r w:rsidRPr="00F87BE0">
            <w:rPr>
              <w:rStyle w:val="PlaceholderText"/>
            </w:rPr>
            <w:t>Choose an item.</w:t>
          </w:r>
        </w:p>
      </w:docPartBody>
    </w:docPart>
    <w:docPart>
      <w:docPartPr>
        <w:name w:val="7951A11AA491461D8EA6A2A9FB7E43D3"/>
        <w:category>
          <w:name w:val="Algemeen"/>
          <w:gallery w:val="placeholder"/>
        </w:category>
        <w:types>
          <w:type w:val="bbPlcHdr"/>
        </w:types>
        <w:behaviors>
          <w:behavior w:val="content"/>
        </w:behaviors>
        <w:guid w:val="{B733D058-4509-439E-8C68-5F8DFD1B53DB}"/>
      </w:docPartPr>
      <w:docPartBody>
        <w:p w:rsidR="003F1F19" w:rsidRDefault="003F1F19" w:rsidP="003F1F19">
          <w:pPr>
            <w:pStyle w:val="7951A11AA491461D8EA6A2A9FB7E43D3"/>
          </w:pPr>
          <w:r w:rsidRPr="00F87BE0">
            <w:rPr>
              <w:rStyle w:val="PlaceholderText"/>
            </w:rPr>
            <w:t>Choose an item.</w:t>
          </w:r>
        </w:p>
      </w:docPartBody>
    </w:docPart>
    <w:docPart>
      <w:docPartPr>
        <w:name w:val="1547829F713047B69B1ACBEE17196891"/>
        <w:category>
          <w:name w:val="Algemeen"/>
          <w:gallery w:val="placeholder"/>
        </w:category>
        <w:types>
          <w:type w:val="bbPlcHdr"/>
        </w:types>
        <w:behaviors>
          <w:behavior w:val="content"/>
        </w:behaviors>
        <w:guid w:val="{A82C51C1-C8C1-4C54-9B76-F6CEC6B8B1D6}"/>
      </w:docPartPr>
      <w:docPartBody>
        <w:p w:rsidR="003F1F19" w:rsidRDefault="003F1F19" w:rsidP="003F1F19">
          <w:pPr>
            <w:pStyle w:val="1547829F713047B69B1ACBEE17196891"/>
          </w:pPr>
          <w:r w:rsidRPr="00F87BE0">
            <w:rPr>
              <w:rStyle w:val="PlaceholderText"/>
            </w:rPr>
            <w:t>Choose an item.</w:t>
          </w:r>
        </w:p>
      </w:docPartBody>
    </w:docPart>
    <w:docPart>
      <w:docPartPr>
        <w:name w:val="2C600B035D2E46EAB2E8DC8E82D81E81"/>
        <w:category>
          <w:name w:val="Algemeen"/>
          <w:gallery w:val="placeholder"/>
        </w:category>
        <w:types>
          <w:type w:val="bbPlcHdr"/>
        </w:types>
        <w:behaviors>
          <w:behavior w:val="content"/>
        </w:behaviors>
        <w:guid w:val="{0FB1A095-BFDC-4FB9-9E4D-12BBDED68BFA}"/>
      </w:docPartPr>
      <w:docPartBody>
        <w:p w:rsidR="003F1F19" w:rsidRDefault="003F1F19" w:rsidP="003F1F19">
          <w:pPr>
            <w:pStyle w:val="2C600B035D2E46EAB2E8DC8E82D81E81"/>
          </w:pPr>
          <w:r w:rsidRPr="00F87BE0">
            <w:rPr>
              <w:rStyle w:val="PlaceholderText"/>
            </w:rPr>
            <w:t>Choose an item.</w:t>
          </w:r>
        </w:p>
      </w:docPartBody>
    </w:docPart>
    <w:docPart>
      <w:docPartPr>
        <w:name w:val="25DABAAAF93A4FAEA02D1BF6BE13FDB0"/>
        <w:category>
          <w:name w:val="Algemeen"/>
          <w:gallery w:val="placeholder"/>
        </w:category>
        <w:types>
          <w:type w:val="bbPlcHdr"/>
        </w:types>
        <w:behaviors>
          <w:behavior w:val="content"/>
        </w:behaviors>
        <w:guid w:val="{6D1A4D66-D950-4DBF-AF5A-A76896F5A506}"/>
      </w:docPartPr>
      <w:docPartBody>
        <w:p w:rsidR="003F1F19" w:rsidRDefault="003F1F19" w:rsidP="003F1F19">
          <w:pPr>
            <w:pStyle w:val="25DABAAAF93A4FAEA02D1BF6BE13FDB0"/>
          </w:pPr>
          <w:r w:rsidRPr="00F87BE0">
            <w:rPr>
              <w:rStyle w:val="PlaceholderText"/>
            </w:rPr>
            <w:t>Choose an item.</w:t>
          </w:r>
        </w:p>
      </w:docPartBody>
    </w:docPart>
    <w:docPart>
      <w:docPartPr>
        <w:name w:val="BC0E7D4E40FC4F5AB31A0CDF6D4EBF01"/>
        <w:category>
          <w:name w:val="Algemeen"/>
          <w:gallery w:val="placeholder"/>
        </w:category>
        <w:types>
          <w:type w:val="bbPlcHdr"/>
        </w:types>
        <w:behaviors>
          <w:behavior w:val="content"/>
        </w:behaviors>
        <w:guid w:val="{B9B7F2DB-AEDA-461A-A2D4-0EFE28574C23}"/>
      </w:docPartPr>
      <w:docPartBody>
        <w:p w:rsidR="003F1F19" w:rsidRDefault="003F1F19" w:rsidP="003F1F19">
          <w:pPr>
            <w:pStyle w:val="BC0E7D4E40FC4F5AB31A0CDF6D4EBF01"/>
          </w:pPr>
          <w:r w:rsidRPr="00F87BE0">
            <w:rPr>
              <w:rStyle w:val="PlaceholderText"/>
            </w:rPr>
            <w:t>Choose an item.</w:t>
          </w:r>
        </w:p>
      </w:docPartBody>
    </w:docPart>
    <w:docPart>
      <w:docPartPr>
        <w:name w:val="8FC798E246854A79B73F99C39883BF08"/>
        <w:category>
          <w:name w:val="Algemeen"/>
          <w:gallery w:val="placeholder"/>
        </w:category>
        <w:types>
          <w:type w:val="bbPlcHdr"/>
        </w:types>
        <w:behaviors>
          <w:behavior w:val="content"/>
        </w:behaviors>
        <w:guid w:val="{C11F02F2-91F6-4A8C-8B92-94AA783CDCAC}"/>
      </w:docPartPr>
      <w:docPartBody>
        <w:p w:rsidR="00EA01C4" w:rsidRDefault="003F1F19" w:rsidP="003F1F19">
          <w:pPr>
            <w:pStyle w:val="8FC798E246854A79B73F99C39883BF08"/>
          </w:pPr>
          <w:r w:rsidRPr="00F87BE0">
            <w:rPr>
              <w:rStyle w:val="PlaceholderText"/>
            </w:rPr>
            <w:t>Choose an item.</w:t>
          </w:r>
        </w:p>
      </w:docPartBody>
    </w:docPart>
    <w:docPart>
      <w:docPartPr>
        <w:name w:val="C738A75036F0473886AE85DABA4BF6D2"/>
        <w:category>
          <w:name w:val="Algemeen"/>
          <w:gallery w:val="placeholder"/>
        </w:category>
        <w:types>
          <w:type w:val="bbPlcHdr"/>
        </w:types>
        <w:behaviors>
          <w:behavior w:val="content"/>
        </w:behaviors>
        <w:guid w:val="{A7134A6A-4AFA-4180-856D-3A0B132EFB2A}"/>
      </w:docPartPr>
      <w:docPartBody>
        <w:p w:rsidR="00EA01C4" w:rsidRDefault="003F1F19" w:rsidP="003F1F19">
          <w:pPr>
            <w:pStyle w:val="C738A75036F0473886AE85DABA4BF6D2"/>
          </w:pPr>
          <w:r w:rsidRPr="00F87BE0">
            <w:rPr>
              <w:rStyle w:val="PlaceholderText"/>
            </w:rPr>
            <w:t>Choose an item.</w:t>
          </w:r>
        </w:p>
      </w:docPartBody>
    </w:docPart>
    <w:docPart>
      <w:docPartPr>
        <w:name w:val="63E8D57CD0484559AC053F0540FCDE0E"/>
        <w:category>
          <w:name w:val="Algemeen"/>
          <w:gallery w:val="placeholder"/>
        </w:category>
        <w:types>
          <w:type w:val="bbPlcHdr"/>
        </w:types>
        <w:behaviors>
          <w:behavior w:val="content"/>
        </w:behaviors>
        <w:guid w:val="{A33F7203-BB2A-45E4-A57D-9D16A85B5D6B}"/>
      </w:docPartPr>
      <w:docPartBody>
        <w:p w:rsidR="00EA01C4" w:rsidRDefault="003F1F19" w:rsidP="003F1F19">
          <w:pPr>
            <w:pStyle w:val="63E8D57CD0484559AC053F0540FCDE0E"/>
          </w:pPr>
          <w:r w:rsidRPr="00F87BE0">
            <w:rPr>
              <w:rStyle w:val="PlaceholderText"/>
            </w:rPr>
            <w:t>Choose an item.</w:t>
          </w:r>
        </w:p>
      </w:docPartBody>
    </w:docPart>
    <w:docPart>
      <w:docPartPr>
        <w:name w:val="BE355C9594C545E5BA78CDDD2323C9BB"/>
        <w:category>
          <w:name w:val="Algemeen"/>
          <w:gallery w:val="placeholder"/>
        </w:category>
        <w:types>
          <w:type w:val="bbPlcHdr"/>
        </w:types>
        <w:behaviors>
          <w:behavior w:val="content"/>
        </w:behaviors>
        <w:guid w:val="{97667D1E-585E-4839-B190-EDB88968E3B7}"/>
      </w:docPartPr>
      <w:docPartBody>
        <w:p w:rsidR="00EA01C4" w:rsidRDefault="003F1F19" w:rsidP="003F1F19">
          <w:pPr>
            <w:pStyle w:val="BE355C9594C545E5BA78CDDD2323C9BB"/>
          </w:pPr>
          <w:r w:rsidRPr="00F87BE0">
            <w:rPr>
              <w:rStyle w:val="PlaceholderText"/>
            </w:rPr>
            <w:t>Choose an item.</w:t>
          </w:r>
        </w:p>
      </w:docPartBody>
    </w:docPart>
    <w:docPart>
      <w:docPartPr>
        <w:name w:val="C2A2EACBF45641AF8B80E82A6DFA9BF6"/>
        <w:category>
          <w:name w:val="Algemeen"/>
          <w:gallery w:val="placeholder"/>
        </w:category>
        <w:types>
          <w:type w:val="bbPlcHdr"/>
        </w:types>
        <w:behaviors>
          <w:behavior w:val="content"/>
        </w:behaviors>
        <w:guid w:val="{6C78599B-6446-404C-B2E3-394500954AF4}"/>
      </w:docPartPr>
      <w:docPartBody>
        <w:p w:rsidR="00EA01C4" w:rsidRDefault="003F1F19" w:rsidP="003F1F19">
          <w:pPr>
            <w:pStyle w:val="C2A2EACBF45641AF8B80E82A6DFA9BF6"/>
          </w:pPr>
          <w:r w:rsidRPr="00F87BE0">
            <w:rPr>
              <w:rStyle w:val="PlaceholderText"/>
            </w:rPr>
            <w:t>Choose an item.</w:t>
          </w:r>
        </w:p>
      </w:docPartBody>
    </w:docPart>
    <w:docPart>
      <w:docPartPr>
        <w:name w:val="790D24990444476BB6A4D6C5ACC91844"/>
        <w:category>
          <w:name w:val="Algemeen"/>
          <w:gallery w:val="placeholder"/>
        </w:category>
        <w:types>
          <w:type w:val="bbPlcHdr"/>
        </w:types>
        <w:behaviors>
          <w:behavior w:val="content"/>
        </w:behaviors>
        <w:guid w:val="{F3F9CF65-D163-498B-9D51-BCF5D66A2E5D}"/>
      </w:docPartPr>
      <w:docPartBody>
        <w:p w:rsidR="00EA01C4" w:rsidRDefault="003F1F19" w:rsidP="003F1F19">
          <w:pPr>
            <w:pStyle w:val="790D24990444476BB6A4D6C5ACC91844"/>
          </w:pPr>
          <w:r w:rsidRPr="00F87BE0">
            <w:rPr>
              <w:rStyle w:val="PlaceholderText"/>
            </w:rPr>
            <w:t>Choose an item.</w:t>
          </w:r>
        </w:p>
      </w:docPartBody>
    </w:docPart>
    <w:docPart>
      <w:docPartPr>
        <w:name w:val="38CD349A0BF545708F41D21A87155122"/>
        <w:category>
          <w:name w:val="Algemeen"/>
          <w:gallery w:val="placeholder"/>
        </w:category>
        <w:types>
          <w:type w:val="bbPlcHdr"/>
        </w:types>
        <w:behaviors>
          <w:behavior w:val="content"/>
        </w:behaviors>
        <w:guid w:val="{948D0B26-E434-46D4-BC38-07EF884A4DB9}"/>
      </w:docPartPr>
      <w:docPartBody>
        <w:p w:rsidR="00EA01C4" w:rsidRDefault="003F1F19" w:rsidP="003F1F19">
          <w:pPr>
            <w:pStyle w:val="38CD349A0BF545708F41D21A87155122"/>
          </w:pPr>
          <w:r w:rsidRPr="00F87BE0">
            <w:rPr>
              <w:rStyle w:val="PlaceholderText"/>
            </w:rPr>
            <w:t>Choose an item.</w:t>
          </w:r>
        </w:p>
      </w:docPartBody>
    </w:docPart>
    <w:docPart>
      <w:docPartPr>
        <w:name w:val="6B9B1B1407914BC097E5A2EB81AEDD66"/>
        <w:category>
          <w:name w:val="Algemeen"/>
          <w:gallery w:val="placeholder"/>
        </w:category>
        <w:types>
          <w:type w:val="bbPlcHdr"/>
        </w:types>
        <w:behaviors>
          <w:behavior w:val="content"/>
        </w:behaviors>
        <w:guid w:val="{A1C5412B-39EB-4FCF-8E92-60711661BDD8}"/>
      </w:docPartPr>
      <w:docPartBody>
        <w:p w:rsidR="00EA01C4" w:rsidRDefault="003F1F19" w:rsidP="003F1F19">
          <w:pPr>
            <w:pStyle w:val="6B9B1B1407914BC097E5A2EB81AEDD66"/>
          </w:pPr>
          <w:r w:rsidRPr="00F87BE0">
            <w:rPr>
              <w:rStyle w:val="PlaceholderText"/>
            </w:rPr>
            <w:t>Choose an item.</w:t>
          </w:r>
        </w:p>
      </w:docPartBody>
    </w:docPart>
    <w:docPart>
      <w:docPartPr>
        <w:name w:val="DBF840520E4143FDBF6176D2FBE952EE"/>
        <w:category>
          <w:name w:val="Algemeen"/>
          <w:gallery w:val="placeholder"/>
        </w:category>
        <w:types>
          <w:type w:val="bbPlcHdr"/>
        </w:types>
        <w:behaviors>
          <w:behavior w:val="content"/>
        </w:behaviors>
        <w:guid w:val="{32EF5381-2792-459F-8727-8798009871E5}"/>
      </w:docPartPr>
      <w:docPartBody>
        <w:p w:rsidR="00EA01C4" w:rsidRDefault="003F1F19" w:rsidP="003F1F19">
          <w:pPr>
            <w:pStyle w:val="DBF840520E4143FDBF6176D2FBE952EE"/>
          </w:pPr>
          <w:r w:rsidRPr="00F87BE0">
            <w:rPr>
              <w:rStyle w:val="PlaceholderText"/>
            </w:rPr>
            <w:t>Choose an item.</w:t>
          </w:r>
        </w:p>
      </w:docPartBody>
    </w:docPart>
    <w:docPart>
      <w:docPartPr>
        <w:name w:val="91CC32844C5C495BB5BF80A85F967FEC"/>
        <w:category>
          <w:name w:val="Algemeen"/>
          <w:gallery w:val="placeholder"/>
        </w:category>
        <w:types>
          <w:type w:val="bbPlcHdr"/>
        </w:types>
        <w:behaviors>
          <w:behavior w:val="content"/>
        </w:behaviors>
        <w:guid w:val="{8F501FBC-D358-48C5-B4AA-B044C67E73A9}"/>
      </w:docPartPr>
      <w:docPartBody>
        <w:p w:rsidR="00EA01C4" w:rsidRDefault="003F1F19" w:rsidP="003F1F19">
          <w:pPr>
            <w:pStyle w:val="91CC32844C5C495BB5BF80A85F967FEC"/>
          </w:pPr>
          <w:r w:rsidRPr="00F87BE0">
            <w:rPr>
              <w:rStyle w:val="PlaceholderText"/>
            </w:rPr>
            <w:t>Choose an item.</w:t>
          </w:r>
        </w:p>
      </w:docPartBody>
    </w:docPart>
    <w:docPart>
      <w:docPartPr>
        <w:name w:val="6849A7AA845D4CBAB5699713B7F4AC96"/>
        <w:category>
          <w:name w:val="Algemeen"/>
          <w:gallery w:val="placeholder"/>
        </w:category>
        <w:types>
          <w:type w:val="bbPlcHdr"/>
        </w:types>
        <w:behaviors>
          <w:behavior w:val="content"/>
        </w:behaviors>
        <w:guid w:val="{51BF9A9A-095F-4D7B-8DE7-E9435F2BDCF0}"/>
      </w:docPartPr>
      <w:docPartBody>
        <w:p w:rsidR="00EA01C4" w:rsidRDefault="003F1F19" w:rsidP="003F1F19">
          <w:pPr>
            <w:pStyle w:val="6849A7AA845D4CBAB5699713B7F4AC96"/>
          </w:pPr>
          <w:r w:rsidRPr="00F87BE0">
            <w:rPr>
              <w:rStyle w:val="PlaceholderText"/>
            </w:rPr>
            <w:t>Choose an item.</w:t>
          </w:r>
        </w:p>
      </w:docPartBody>
    </w:docPart>
    <w:docPart>
      <w:docPartPr>
        <w:name w:val="45E9A1ACD66A4EC999A1CD9292AEAD68"/>
        <w:category>
          <w:name w:val="Algemeen"/>
          <w:gallery w:val="placeholder"/>
        </w:category>
        <w:types>
          <w:type w:val="bbPlcHdr"/>
        </w:types>
        <w:behaviors>
          <w:behavior w:val="content"/>
        </w:behaviors>
        <w:guid w:val="{A51BD1BE-EE59-4A13-9834-145E45926C25}"/>
      </w:docPartPr>
      <w:docPartBody>
        <w:p w:rsidR="00EA01C4" w:rsidRDefault="003F1F19" w:rsidP="003F1F19">
          <w:pPr>
            <w:pStyle w:val="45E9A1ACD66A4EC999A1CD9292AEAD68"/>
          </w:pPr>
          <w:r w:rsidRPr="00F87BE0">
            <w:rPr>
              <w:rStyle w:val="PlaceholderText"/>
            </w:rPr>
            <w:t>Choose an item.</w:t>
          </w:r>
        </w:p>
      </w:docPartBody>
    </w:docPart>
    <w:docPart>
      <w:docPartPr>
        <w:name w:val="9F76A7E63D904ACEB9813D95B3FB2889"/>
        <w:category>
          <w:name w:val="Algemeen"/>
          <w:gallery w:val="placeholder"/>
        </w:category>
        <w:types>
          <w:type w:val="bbPlcHdr"/>
        </w:types>
        <w:behaviors>
          <w:behavior w:val="content"/>
        </w:behaviors>
        <w:guid w:val="{48117A56-CB7A-4D31-9E52-ECF4AF04AD03}"/>
      </w:docPartPr>
      <w:docPartBody>
        <w:p w:rsidR="00EA01C4" w:rsidRDefault="003F1F19" w:rsidP="003F1F19">
          <w:pPr>
            <w:pStyle w:val="9F76A7E63D904ACEB9813D95B3FB2889"/>
          </w:pPr>
          <w:r w:rsidRPr="00F87BE0">
            <w:rPr>
              <w:rStyle w:val="PlaceholderText"/>
            </w:rPr>
            <w:t>Choose an item.</w:t>
          </w:r>
        </w:p>
      </w:docPartBody>
    </w:docPart>
    <w:docPart>
      <w:docPartPr>
        <w:name w:val="FF0C81971E0849D2BFFEB2FBD85859CD"/>
        <w:category>
          <w:name w:val="Algemeen"/>
          <w:gallery w:val="placeholder"/>
        </w:category>
        <w:types>
          <w:type w:val="bbPlcHdr"/>
        </w:types>
        <w:behaviors>
          <w:behavior w:val="content"/>
        </w:behaviors>
        <w:guid w:val="{0D9994C8-5521-403E-921F-FB5A6DA8ACED}"/>
      </w:docPartPr>
      <w:docPartBody>
        <w:p w:rsidR="00EA01C4" w:rsidRDefault="003F1F19" w:rsidP="003F1F19">
          <w:pPr>
            <w:pStyle w:val="FF0C81971E0849D2BFFEB2FBD85859CD"/>
          </w:pPr>
          <w:r w:rsidRPr="00F87BE0">
            <w:rPr>
              <w:rStyle w:val="PlaceholderText"/>
            </w:rPr>
            <w:t>Choose an item.</w:t>
          </w:r>
        </w:p>
      </w:docPartBody>
    </w:docPart>
    <w:docPart>
      <w:docPartPr>
        <w:name w:val="4AE116C25318426BBF44404C430DAC9F"/>
        <w:category>
          <w:name w:val="Algemeen"/>
          <w:gallery w:val="placeholder"/>
        </w:category>
        <w:types>
          <w:type w:val="bbPlcHdr"/>
        </w:types>
        <w:behaviors>
          <w:behavior w:val="content"/>
        </w:behaviors>
        <w:guid w:val="{97EFE5CA-9872-4649-894D-1E1ED3C766C7}"/>
      </w:docPartPr>
      <w:docPartBody>
        <w:p w:rsidR="00EA01C4" w:rsidRDefault="003F1F19" w:rsidP="003F1F19">
          <w:pPr>
            <w:pStyle w:val="4AE116C25318426BBF44404C430DAC9F"/>
          </w:pPr>
          <w:r w:rsidRPr="00F87BE0">
            <w:rPr>
              <w:rStyle w:val="PlaceholderText"/>
            </w:rPr>
            <w:t>Choose an item.</w:t>
          </w:r>
        </w:p>
      </w:docPartBody>
    </w:docPart>
    <w:docPart>
      <w:docPartPr>
        <w:name w:val="882A2F9D86C44D7698BC29DEC78FD0E1"/>
        <w:category>
          <w:name w:val="Algemeen"/>
          <w:gallery w:val="placeholder"/>
        </w:category>
        <w:types>
          <w:type w:val="bbPlcHdr"/>
        </w:types>
        <w:behaviors>
          <w:behavior w:val="content"/>
        </w:behaviors>
        <w:guid w:val="{DC525606-CEF5-424D-A25A-295D14FA7133}"/>
      </w:docPartPr>
      <w:docPartBody>
        <w:p w:rsidR="00EA01C4" w:rsidRDefault="003F1F19" w:rsidP="003F1F19">
          <w:pPr>
            <w:pStyle w:val="882A2F9D86C44D7698BC29DEC78FD0E1"/>
          </w:pPr>
          <w:r w:rsidRPr="00F87BE0">
            <w:rPr>
              <w:rStyle w:val="PlaceholderText"/>
            </w:rPr>
            <w:t>Choose an item.</w:t>
          </w:r>
        </w:p>
      </w:docPartBody>
    </w:docPart>
    <w:docPart>
      <w:docPartPr>
        <w:name w:val="2C501F783C104A46BE4CE4E96AFF037F"/>
        <w:category>
          <w:name w:val="Algemeen"/>
          <w:gallery w:val="placeholder"/>
        </w:category>
        <w:types>
          <w:type w:val="bbPlcHdr"/>
        </w:types>
        <w:behaviors>
          <w:behavior w:val="content"/>
        </w:behaviors>
        <w:guid w:val="{B1BAF02B-A55C-4B5E-A1D8-BD58F8B63A06}"/>
      </w:docPartPr>
      <w:docPartBody>
        <w:p w:rsidR="00EA01C4" w:rsidRDefault="003F1F19" w:rsidP="003F1F19">
          <w:pPr>
            <w:pStyle w:val="2C501F783C104A46BE4CE4E96AFF037F"/>
          </w:pPr>
          <w:r w:rsidRPr="00F87BE0">
            <w:rPr>
              <w:rStyle w:val="PlaceholderText"/>
            </w:rPr>
            <w:t>Choose an item.</w:t>
          </w:r>
        </w:p>
      </w:docPartBody>
    </w:docPart>
    <w:docPart>
      <w:docPartPr>
        <w:name w:val="2B0F0F6D00524EA0A5A4AF8744035878"/>
        <w:category>
          <w:name w:val="Algemeen"/>
          <w:gallery w:val="placeholder"/>
        </w:category>
        <w:types>
          <w:type w:val="bbPlcHdr"/>
        </w:types>
        <w:behaviors>
          <w:behavior w:val="content"/>
        </w:behaviors>
        <w:guid w:val="{33098F01-648D-4A14-9B23-D69E8DB28163}"/>
      </w:docPartPr>
      <w:docPartBody>
        <w:p w:rsidR="00EA01C4" w:rsidRDefault="003F1F19" w:rsidP="003F1F19">
          <w:pPr>
            <w:pStyle w:val="2B0F0F6D00524EA0A5A4AF8744035878"/>
          </w:pPr>
          <w:r w:rsidRPr="00F87BE0">
            <w:rPr>
              <w:rStyle w:val="PlaceholderText"/>
            </w:rPr>
            <w:t>Choose an item.</w:t>
          </w:r>
        </w:p>
      </w:docPartBody>
    </w:docPart>
    <w:docPart>
      <w:docPartPr>
        <w:name w:val="14A2DE0D89B54780B65B5EB137BCE72F"/>
        <w:category>
          <w:name w:val="Algemeen"/>
          <w:gallery w:val="placeholder"/>
        </w:category>
        <w:types>
          <w:type w:val="bbPlcHdr"/>
        </w:types>
        <w:behaviors>
          <w:behavior w:val="content"/>
        </w:behaviors>
        <w:guid w:val="{362CCA6E-ED85-4F42-AF3B-8C0428E8D646}"/>
      </w:docPartPr>
      <w:docPartBody>
        <w:p w:rsidR="00EA01C4" w:rsidRDefault="003F1F19" w:rsidP="003F1F19">
          <w:pPr>
            <w:pStyle w:val="14A2DE0D89B54780B65B5EB137BCE72F"/>
          </w:pPr>
          <w:r w:rsidRPr="00F87BE0">
            <w:rPr>
              <w:rStyle w:val="PlaceholderText"/>
            </w:rPr>
            <w:t>Choose an item.</w:t>
          </w:r>
        </w:p>
      </w:docPartBody>
    </w:docPart>
    <w:docPart>
      <w:docPartPr>
        <w:name w:val="18E3060D045F4203B38EC915207AC0CC"/>
        <w:category>
          <w:name w:val="Algemeen"/>
          <w:gallery w:val="placeholder"/>
        </w:category>
        <w:types>
          <w:type w:val="bbPlcHdr"/>
        </w:types>
        <w:behaviors>
          <w:behavior w:val="content"/>
        </w:behaviors>
        <w:guid w:val="{4D13391C-925E-46CD-99DE-B9660611A6A7}"/>
      </w:docPartPr>
      <w:docPartBody>
        <w:p w:rsidR="00EA01C4" w:rsidRDefault="003F1F19" w:rsidP="003F1F19">
          <w:pPr>
            <w:pStyle w:val="18E3060D045F4203B38EC915207AC0CC"/>
          </w:pPr>
          <w:r w:rsidRPr="00F87BE0">
            <w:rPr>
              <w:rStyle w:val="PlaceholderText"/>
            </w:rPr>
            <w:t>Choose an item.</w:t>
          </w:r>
        </w:p>
      </w:docPartBody>
    </w:docPart>
    <w:docPart>
      <w:docPartPr>
        <w:name w:val="9FF225C5696145779649D9D18AF89DB1"/>
        <w:category>
          <w:name w:val="Algemeen"/>
          <w:gallery w:val="placeholder"/>
        </w:category>
        <w:types>
          <w:type w:val="bbPlcHdr"/>
        </w:types>
        <w:behaviors>
          <w:behavior w:val="content"/>
        </w:behaviors>
        <w:guid w:val="{75B8E565-FBB7-421E-9A24-305396BC9083}"/>
      </w:docPartPr>
      <w:docPartBody>
        <w:p w:rsidR="00EA01C4" w:rsidRDefault="003F1F19" w:rsidP="003F1F19">
          <w:pPr>
            <w:pStyle w:val="9FF225C5696145779649D9D18AF89DB1"/>
          </w:pPr>
          <w:r w:rsidRPr="00F87BE0">
            <w:rPr>
              <w:rStyle w:val="PlaceholderText"/>
            </w:rPr>
            <w:t>Choose an item.</w:t>
          </w:r>
        </w:p>
      </w:docPartBody>
    </w:docPart>
    <w:docPart>
      <w:docPartPr>
        <w:name w:val="9C0CE4A1A6A04AF5AC63A916DA516534"/>
        <w:category>
          <w:name w:val="Algemeen"/>
          <w:gallery w:val="placeholder"/>
        </w:category>
        <w:types>
          <w:type w:val="bbPlcHdr"/>
        </w:types>
        <w:behaviors>
          <w:behavior w:val="content"/>
        </w:behaviors>
        <w:guid w:val="{6F8DB26C-F568-4C64-960A-797BD6A2AC06}"/>
      </w:docPartPr>
      <w:docPartBody>
        <w:p w:rsidR="00EA01C4" w:rsidRDefault="003F1F19" w:rsidP="003F1F19">
          <w:pPr>
            <w:pStyle w:val="9C0CE4A1A6A04AF5AC63A916DA516534"/>
          </w:pPr>
          <w:r w:rsidRPr="00F87BE0">
            <w:rPr>
              <w:rStyle w:val="PlaceholderText"/>
            </w:rPr>
            <w:t>Choose an item.</w:t>
          </w:r>
        </w:p>
      </w:docPartBody>
    </w:docPart>
    <w:docPart>
      <w:docPartPr>
        <w:name w:val="6A0D5B192C0D456CA69C4BCAA7986D61"/>
        <w:category>
          <w:name w:val="Algemeen"/>
          <w:gallery w:val="placeholder"/>
        </w:category>
        <w:types>
          <w:type w:val="bbPlcHdr"/>
        </w:types>
        <w:behaviors>
          <w:behavior w:val="content"/>
        </w:behaviors>
        <w:guid w:val="{0B54F3A8-CD2B-4F59-9898-48F081450BB4}"/>
      </w:docPartPr>
      <w:docPartBody>
        <w:p w:rsidR="00EA01C4" w:rsidRDefault="003F1F19" w:rsidP="003F1F19">
          <w:pPr>
            <w:pStyle w:val="6A0D5B192C0D456CA69C4BCAA7986D61"/>
          </w:pPr>
          <w:r w:rsidRPr="00F87BE0">
            <w:rPr>
              <w:rStyle w:val="PlaceholderText"/>
            </w:rPr>
            <w:t>Choose an item.</w:t>
          </w:r>
        </w:p>
      </w:docPartBody>
    </w:docPart>
    <w:docPart>
      <w:docPartPr>
        <w:name w:val="C2D955B27BC347B28B2CC26F4A89B0EE"/>
        <w:category>
          <w:name w:val="Algemeen"/>
          <w:gallery w:val="placeholder"/>
        </w:category>
        <w:types>
          <w:type w:val="bbPlcHdr"/>
        </w:types>
        <w:behaviors>
          <w:behavior w:val="content"/>
        </w:behaviors>
        <w:guid w:val="{5BCB2D41-85D9-4A11-A88D-DA72D5D93669}"/>
      </w:docPartPr>
      <w:docPartBody>
        <w:p w:rsidR="00EA01C4" w:rsidRDefault="003F1F19" w:rsidP="003F1F19">
          <w:pPr>
            <w:pStyle w:val="C2D955B27BC347B28B2CC26F4A89B0EE"/>
          </w:pPr>
          <w:r w:rsidRPr="00F87BE0">
            <w:rPr>
              <w:rStyle w:val="PlaceholderText"/>
            </w:rPr>
            <w:t>Choose an item.</w:t>
          </w:r>
        </w:p>
      </w:docPartBody>
    </w:docPart>
    <w:docPart>
      <w:docPartPr>
        <w:name w:val="3C4982A7A92D4040BD4F01C35483C5BD"/>
        <w:category>
          <w:name w:val="Algemeen"/>
          <w:gallery w:val="placeholder"/>
        </w:category>
        <w:types>
          <w:type w:val="bbPlcHdr"/>
        </w:types>
        <w:behaviors>
          <w:behavior w:val="content"/>
        </w:behaviors>
        <w:guid w:val="{48D3EDE8-B65F-4613-9CF9-8167884E3DDB}"/>
      </w:docPartPr>
      <w:docPartBody>
        <w:p w:rsidR="00EA01C4" w:rsidRDefault="003F1F19" w:rsidP="003F1F19">
          <w:pPr>
            <w:pStyle w:val="3C4982A7A92D4040BD4F01C35483C5BD"/>
          </w:pPr>
          <w:r w:rsidRPr="00F87BE0">
            <w:rPr>
              <w:rStyle w:val="PlaceholderText"/>
            </w:rPr>
            <w:t>Choose an item.</w:t>
          </w:r>
        </w:p>
      </w:docPartBody>
    </w:docPart>
    <w:docPart>
      <w:docPartPr>
        <w:name w:val="AE5362A45B304EA99721CBD1C81A39FA"/>
        <w:category>
          <w:name w:val="Algemeen"/>
          <w:gallery w:val="placeholder"/>
        </w:category>
        <w:types>
          <w:type w:val="bbPlcHdr"/>
        </w:types>
        <w:behaviors>
          <w:behavior w:val="content"/>
        </w:behaviors>
        <w:guid w:val="{0337A372-F4A9-4234-AAF0-C58FB2D14172}"/>
      </w:docPartPr>
      <w:docPartBody>
        <w:p w:rsidR="00EA01C4" w:rsidRDefault="003F1F19" w:rsidP="003F1F19">
          <w:pPr>
            <w:pStyle w:val="AE5362A45B304EA99721CBD1C81A39FA"/>
          </w:pPr>
          <w:r w:rsidRPr="00F87BE0">
            <w:rPr>
              <w:rStyle w:val="PlaceholderText"/>
            </w:rPr>
            <w:t>Choose an item.</w:t>
          </w:r>
        </w:p>
      </w:docPartBody>
    </w:docPart>
    <w:docPart>
      <w:docPartPr>
        <w:name w:val="ED6060FCE33B49DF92877F17CC7273FA"/>
        <w:category>
          <w:name w:val="Algemeen"/>
          <w:gallery w:val="placeholder"/>
        </w:category>
        <w:types>
          <w:type w:val="bbPlcHdr"/>
        </w:types>
        <w:behaviors>
          <w:behavior w:val="content"/>
        </w:behaviors>
        <w:guid w:val="{D0ECE93A-8439-4603-9764-15036AE12B2B}"/>
      </w:docPartPr>
      <w:docPartBody>
        <w:p w:rsidR="00EA01C4" w:rsidRDefault="003F1F19" w:rsidP="003F1F19">
          <w:pPr>
            <w:pStyle w:val="ED6060FCE33B49DF92877F17CC7273FA"/>
          </w:pPr>
          <w:r w:rsidRPr="00F87BE0">
            <w:rPr>
              <w:rStyle w:val="PlaceholderText"/>
            </w:rPr>
            <w:t>Choose an item.</w:t>
          </w:r>
        </w:p>
      </w:docPartBody>
    </w:docPart>
    <w:docPart>
      <w:docPartPr>
        <w:name w:val="2AC5010CE8EA4A7598E0B2900FB2C048"/>
        <w:category>
          <w:name w:val="Algemeen"/>
          <w:gallery w:val="placeholder"/>
        </w:category>
        <w:types>
          <w:type w:val="bbPlcHdr"/>
        </w:types>
        <w:behaviors>
          <w:behavior w:val="content"/>
        </w:behaviors>
        <w:guid w:val="{C7F60E0B-98AC-482E-92C0-50CE55DD6DC9}"/>
      </w:docPartPr>
      <w:docPartBody>
        <w:p w:rsidR="00EA01C4" w:rsidRDefault="003F1F19" w:rsidP="003F1F19">
          <w:pPr>
            <w:pStyle w:val="2AC5010CE8EA4A7598E0B2900FB2C048"/>
          </w:pPr>
          <w:r w:rsidRPr="00F87BE0">
            <w:rPr>
              <w:rStyle w:val="PlaceholderText"/>
            </w:rPr>
            <w:t>Choose an item.</w:t>
          </w:r>
        </w:p>
      </w:docPartBody>
    </w:docPart>
    <w:docPart>
      <w:docPartPr>
        <w:name w:val="BDC5C09B8E624CEB9DEA342D1DEE6052"/>
        <w:category>
          <w:name w:val="Algemeen"/>
          <w:gallery w:val="placeholder"/>
        </w:category>
        <w:types>
          <w:type w:val="bbPlcHdr"/>
        </w:types>
        <w:behaviors>
          <w:behavior w:val="content"/>
        </w:behaviors>
        <w:guid w:val="{FF14C034-28E6-4894-9680-0BDADCAD8E27}"/>
      </w:docPartPr>
      <w:docPartBody>
        <w:p w:rsidR="00EA01C4" w:rsidRDefault="003F1F19" w:rsidP="003F1F19">
          <w:pPr>
            <w:pStyle w:val="BDC5C09B8E624CEB9DEA342D1DEE6052"/>
          </w:pPr>
          <w:r w:rsidRPr="00F87BE0">
            <w:rPr>
              <w:rStyle w:val="PlaceholderText"/>
            </w:rPr>
            <w:t>Choose an item.</w:t>
          </w:r>
        </w:p>
      </w:docPartBody>
    </w:docPart>
    <w:docPart>
      <w:docPartPr>
        <w:name w:val="DD0A67A426504C25AC8215BCEA90766B"/>
        <w:category>
          <w:name w:val="Algemeen"/>
          <w:gallery w:val="placeholder"/>
        </w:category>
        <w:types>
          <w:type w:val="bbPlcHdr"/>
        </w:types>
        <w:behaviors>
          <w:behavior w:val="content"/>
        </w:behaviors>
        <w:guid w:val="{69A1DDE5-FB39-47EE-8C1D-45373D64FF50}"/>
      </w:docPartPr>
      <w:docPartBody>
        <w:p w:rsidR="00EA01C4" w:rsidRDefault="003F1F19" w:rsidP="003F1F19">
          <w:pPr>
            <w:pStyle w:val="DD0A67A426504C25AC8215BCEA90766B"/>
          </w:pPr>
          <w:r w:rsidRPr="00F87BE0">
            <w:rPr>
              <w:rStyle w:val="PlaceholderText"/>
            </w:rPr>
            <w:t>Choose an item.</w:t>
          </w:r>
        </w:p>
      </w:docPartBody>
    </w:docPart>
    <w:docPart>
      <w:docPartPr>
        <w:name w:val="268A15FC830C4ED7BCBBA4A1EBE076D1"/>
        <w:category>
          <w:name w:val="Algemeen"/>
          <w:gallery w:val="placeholder"/>
        </w:category>
        <w:types>
          <w:type w:val="bbPlcHdr"/>
        </w:types>
        <w:behaviors>
          <w:behavior w:val="content"/>
        </w:behaviors>
        <w:guid w:val="{9E12352A-DE41-461F-A96B-BCB4ECA49E04}"/>
      </w:docPartPr>
      <w:docPartBody>
        <w:p w:rsidR="00EA01C4" w:rsidRDefault="003F1F19" w:rsidP="003F1F19">
          <w:pPr>
            <w:pStyle w:val="268A15FC830C4ED7BCBBA4A1EBE076D1"/>
          </w:pPr>
          <w:r w:rsidRPr="00F87BE0">
            <w:rPr>
              <w:rStyle w:val="PlaceholderText"/>
            </w:rPr>
            <w:t>Choose an item.</w:t>
          </w:r>
        </w:p>
      </w:docPartBody>
    </w:docPart>
    <w:docPart>
      <w:docPartPr>
        <w:name w:val="5110072004744E3DAC27EE2063EA5745"/>
        <w:category>
          <w:name w:val="Algemeen"/>
          <w:gallery w:val="placeholder"/>
        </w:category>
        <w:types>
          <w:type w:val="bbPlcHdr"/>
        </w:types>
        <w:behaviors>
          <w:behavior w:val="content"/>
        </w:behaviors>
        <w:guid w:val="{17ADDE06-8EB7-4DA1-ABA0-3B06E3414FE1}"/>
      </w:docPartPr>
      <w:docPartBody>
        <w:p w:rsidR="00EA01C4" w:rsidRDefault="003F1F19" w:rsidP="003F1F19">
          <w:pPr>
            <w:pStyle w:val="5110072004744E3DAC27EE2063EA5745"/>
          </w:pPr>
          <w:r w:rsidRPr="00F87BE0">
            <w:rPr>
              <w:rStyle w:val="PlaceholderText"/>
            </w:rPr>
            <w:t>Choose an item.</w:t>
          </w:r>
        </w:p>
      </w:docPartBody>
    </w:docPart>
    <w:docPart>
      <w:docPartPr>
        <w:name w:val="1AD872116F284F7BA968FAF7559938CC"/>
        <w:category>
          <w:name w:val="Algemeen"/>
          <w:gallery w:val="placeholder"/>
        </w:category>
        <w:types>
          <w:type w:val="bbPlcHdr"/>
        </w:types>
        <w:behaviors>
          <w:behavior w:val="content"/>
        </w:behaviors>
        <w:guid w:val="{90817ACD-8EBA-4523-8E53-C7128B97F9BD}"/>
      </w:docPartPr>
      <w:docPartBody>
        <w:p w:rsidR="00EA01C4" w:rsidRDefault="003F1F19" w:rsidP="003F1F19">
          <w:pPr>
            <w:pStyle w:val="1AD872116F284F7BA968FAF7559938CC"/>
          </w:pPr>
          <w:r w:rsidRPr="00F87BE0">
            <w:rPr>
              <w:rStyle w:val="PlaceholderText"/>
            </w:rPr>
            <w:t>Choose an item.</w:t>
          </w:r>
        </w:p>
      </w:docPartBody>
    </w:docPart>
    <w:docPart>
      <w:docPartPr>
        <w:name w:val="A2373D645CCE41DBB228A584510D6E27"/>
        <w:category>
          <w:name w:val="Algemeen"/>
          <w:gallery w:val="placeholder"/>
        </w:category>
        <w:types>
          <w:type w:val="bbPlcHdr"/>
        </w:types>
        <w:behaviors>
          <w:behavior w:val="content"/>
        </w:behaviors>
        <w:guid w:val="{5F81C6DF-D704-4DDB-8C5D-ED292EDD5875}"/>
      </w:docPartPr>
      <w:docPartBody>
        <w:p w:rsidR="00EA01C4" w:rsidRDefault="003F1F19" w:rsidP="003F1F19">
          <w:pPr>
            <w:pStyle w:val="A2373D645CCE41DBB228A584510D6E27"/>
          </w:pPr>
          <w:r w:rsidRPr="00F87BE0">
            <w:rPr>
              <w:rStyle w:val="PlaceholderText"/>
            </w:rPr>
            <w:t>Choose an item.</w:t>
          </w:r>
        </w:p>
      </w:docPartBody>
    </w:docPart>
    <w:docPart>
      <w:docPartPr>
        <w:name w:val="ED1FABD90A504ED09E1C307E4A969EB7"/>
        <w:category>
          <w:name w:val="Algemeen"/>
          <w:gallery w:val="placeholder"/>
        </w:category>
        <w:types>
          <w:type w:val="bbPlcHdr"/>
        </w:types>
        <w:behaviors>
          <w:behavior w:val="content"/>
        </w:behaviors>
        <w:guid w:val="{5C338081-5715-4C77-AC76-E625411D3EFF}"/>
      </w:docPartPr>
      <w:docPartBody>
        <w:p w:rsidR="00EA01C4" w:rsidRDefault="003F1F19" w:rsidP="003F1F19">
          <w:pPr>
            <w:pStyle w:val="ED1FABD90A504ED09E1C307E4A969EB7"/>
          </w:pPr>
          <w:r w:rsidRPr="00F87BE0">
            <w:rPr>
              <w:rStyle w:val="PlaceholderText"/>
            </w:rPr>
            <w:t>Choose an item.</w:t>
          </w:r>
        </w:p>
      </w:docPartBody>
    </w:docPart>
    <w:docPart>
      <w:docPartPr>
        <w:name w:val="0D1BCF1AF0BB47FCA7BC318697F75F4F"/>
        <w:category>
          <w:name w:val="Algemeen"/>
          <w:gallery w:val="placeholder"/>
        </w:category>
        <w:types>
          <w:type w:val="bbPlcHdr"/>
        </w:types>
        <w:behaviors>
          <w:behavior w:val="content"/>
        </w:behaviors>
        <w:guid w:val="{DC3E3D3E-226C-410C-B49B-7180D7693643}"/>
      </w:docPartPr>
      <w:docPartBody>
        <w:p w:rsidR="00EA01C4" w:rsidRDefault="003F1F19" w:rsidP="003F1F19">
          <w:pPr>
            <w:pStyle w:val="0D1BCF1AF0BB47FCA7BC318697F75F4F"/>
          </w:pPr>
          <w:r w:rsidRPr="00F87BE0">
            <w:rPr>
              <w:rStyle w:val="PlaceholderText"/>
            </w:rPr>
            <w:t>Choose an item.</w:t>
          </w:r>
        </w:p>
      </w:docPartBody>
    </w:docPart>
    <w:docPart>
      <w:docPartPr>
        <w:name w:val="60029174A3864AA49B1EF0B43E9D3C7B"/>
        <w:category>
          <w:name w:val="Algemeen"/>
          <w:gallery w:val="placeholder"/>
        </w:category>
        <w:types>
          <w:type w:val="bbPlcHdr"/>
        </w:types>
        <w:behaviors>
          <w:behavior w:val="content"/>
        </w:behaviors>
        <w:guid w:val="{3E9F2D69-14FB-44A7-A032-FF77157AD1E0}"/>
      </w:docPartPr>
      <w:docPartBody>
        <w:p w:rsidR="00EA01C4" w:rsidRDefault="003F1F19" w:rsidP="003F1F19">
          <w:pPr>
            <w:pStyle w:val="60029174A3864AA49B1EF0B43E9D3C7B"/>
          </w:pPr>
          <w:r w:rsidRPr="00F87BE0">
            <w:rPr>
              <w:rStyle w:val="PlaceholderText"/>
            </w:rPr>
            <w:t>Choose an item.</w:t>
          </w:r>
        </w:p>
      </w:docPartBody>
    </w:docPart>
    <w:docPart>
      <w:docPartPr>
        <w:name w:val="EC9CD1DFCA8B424AA7D5198DFF9681D7"/>
        <w:category>
          <w:name w:val="Algemeen"/>
          <w:gallery w:val="placeholder"/>
        </w:category>
        <w:types>
          <w:type w:val="bbPlcHdr"/>
        </w:types>
        <w:behaviors>
          <w:behavior w:val="content"/>
        </w:behaviors>
        <w:guid w:val="{DC41DDAF-6AB2-4EC4-911C-7729FF3D88A5}"/>
      </w:docPartPr>
      <w:docPartBody>
        <w:p w:rsidR="00EA01C4" w:rsidRDefault="003F1F19" w:rsidP="003F1F19">
          <w:pPr>
            <w:pStyle w:val="EC9CD1DFCA8B424AA7D5198DFF9681D7"/>
          </w:pPr>
          <w:r w:rsidRPr="00F87BE0">
            <w:rPr>
              <w:rStyle w:val="PlaceholderText"/>
            </w:rPr>
            <w:t>Choose an item.</w:t>
          </w:r>
        </w:p>
      </w:docPartBody>
    </w:docPart>
    <w:docPart>
      <w:docPartPr>
        <w:name w:val="123CBE1C3C9940449ABE9AAFEA41B1A5"/>
        <w:category>
          <w:name w:val="Algemeen"/>
          <w:gallery w:val="placeholder"/>
        </w:category>
        <w:types>
          <w:type w:val="bbPlcHdr"/>
        </w:types>
        <w:behaviors>
          <w:behavior w:val="content"/>
        </w:behaviors>
        <w:guid w:val="{E2D7CC1B-2C05-464C-BACA-9DC362EB848F}"/>
      </w:docPartPr>
      <w:docPartBody>
        <w:p w:rsidR="00EA01C4" w:rsidRDefault="003F1F19" w:rsidP="003F1F19">
          <w:pPr>
            <w:pStyle w:val="123CBE1C3C9940449ABE9AAFEA41B1A5"/>
          </w:pPr>
          <w:r w:rsidRPr="00F87BE0">
            <w:rPr>
              <w:rStyle w:val="PlaceholderText"/>
            </w:rPr>
            <w:t>Choose an item.</w:t>
          </w:r>
        </w:p>
      </w:docPartBody>
    </w:docPart>
    <w:docPart>
      <w:docPartPr>
        <w:name w:val="689F2A4DD1454DACAB0127CC5E81C902"/>
        <w:category>
          <w:name w:val="Algemeen"/>
          <w:gallery w:val="placeholder"/>
        </w:category>
        <w:types>
          <w:type w:val="bbPlcHdr"/>
        </w:types>
        <w:behaviors>
          <w:behavior w:val="content"/>
        </w:behaviors>
        <w:guid w:val="{7C2ACC31-A0E9-451D-93C4-52D8BC0E880D}"/>
      </w:docPartPr>
      <w:docPartBody>
        <w:p w:rsidR="00EA01C4" w:rsidRDefault="003F1F19" w:rsidP="003F1F19">
          <w:pPr>
            <w:pStyle w:val="689F2A4DD1454DACAB0127CC5E81C902"/>
          </w:pPr>
          <w:r w:rsidRPr="00F87BE0">
            <w:rPr>
              <w:rStyle w:val="PlaceholderText"/>
            </w:rPr>
            <w:t>Choose an item.</w:t>
          </w:r>
        </w:p>
      </w:docPartBody>
    </w:docPart>
    <w:docPart>
      <w:docPartPr>
        <w:name w:val="CC8947886CBA4FFFAA180E3BB285AC74"/>
        <w:category>
          <w:name w:val="Algemeen"/>
          <w:gallery w:val="placeholder"/>
        </w:category>
        <w:types>
          <w:type w:val="bbPlcHdr"/>
        </w:types>
        <w:behaviors>
          <w:behavior w:val="content"/>
        </w:behaviors>
        <w:guid w:val="{4E3B7AAE-39BB-48BC-8E38-C637DF75341F}"/>
      </w:docPartPr>
      <w:docPartBody>
        <w:p w:rsidR="00EA01C4" w:rsidRDefault="003F1F19" w:rsidP="003F1F19">
          <w:pPr>
            <w:pStyle w:val="CC8947886CBA4FFFAA180E3BB285AC74"/>
          </w:pPr>
          <w:r w:rsidRPr="00F87BE0">
            <w:rPr>
              <w:rStyle w:val="PlaceholderText"/>
            </w:rPr>
            <w:t>Choose an item.</w:t>
          </w:r>
        </w:p>
      </w:docPartBody>
    </w:docPart>
    <w:docPart>
      <w:docPartPr>
        <w:name w:val="9750C0B978104EA3B8EA5D3D1078722D"/>
        <w:category>
          <w:name w:val="Algemeen"/>
          <w:gallery w:val="placeholder"/>
        </w:category>
        <w:types>
          <w:type w:val="bbPlcHdr"/>
        </w:types>
        <w:behaviors>
          <w:behavior w:val="content"/>
        </w:behaviors>
        <w:guid w:val="{13C1A473-C5CD-439D-BBB2-C7B21BD636B4}"/>
      </w:docPartPr>
      <w:docPartBody>
        <w:p w:rsidR="00EA01C4" w:rsidRDefault="003F1F19" w:rsidP="003F1F19">
          <w:pPr>
            <w:pStyle w:val="9750C0B978104EA3B8EA5D3D1078722D"/>
          </w:pPr>
          <w:r w:rsidRPr="00F87BE0">
            <w:rPr>
              <w:rStyle w:val="PlaceholderText"/>
            </w:rPr>
            <w:t>Choose an item.</w:t>
          </w:r>
        </w:p>
      </w:docPartBody>
    </w:docPart>
    <w:docPart>
      <w:docPartPr>
        <w:name w:val="5DD5556716584E768EA1E4889DC4B0E4"/>
        <w:category>
          <w:name w:val="Algemeen"/>
          <w:gallery w:val="placeholder"/>
        </w:category>
        <w:types>
          <w:type w:val="bbPlcHdr"/>
        </w:types>
        <w:behaviors>
          <w:behavior w:val="content"/>
        </w:behaviors>
        <w:guid w:val="{044C75E3-7462-4FE6-87D1-0C8ED9EB032B}"/>
      </w:docPartPr>
      <w:docPartBody>
        <w:p w:rsidR="00EA01C4" w:rsidRDefault="003F1F19" w:rsidP="003F1F19">
          <w:pPr>
            <w:pStyle w:val="5DD5556716584E768EA1E4889DC4B0E4"/>
          </w:pPr>
          <w:r w:rsidRPr="00F87BE0">
            <w:rPr>
              <w:rStyle w:val="PlaceholderText"/>
            </w:rPr>
            <w:t>Choose an item.</w:t>
          </w:r>
        </w:p>
      </w:docPartBody>
    </w:docPart>
    <w:docPart>
      <w:docPartPr>
        <w:name w:val="ED4972246A414DB99E4AB5AA0D865516"/>
        <w:category>
          <w:name w:val="Algemeen"/>
          <w:gallery w:val="placeholder"/>
        </w:category>
        <w:types>
          <w:type w:val="bbPlcHdr"/>
        </w:types>
        <w:behaviors>
          <w:behavior w:val="content"/>
        </w:behaviors>
        <w:guid w:val="{AAA617F0-3615-4160-AFA0-DA9CDFDE31C0}"/>
      </w:docPartPr>
      <w:docPartBody>
        <w:p w:rsidR="00EA01C4" w:rsidRDefault="003F1F19" w:rsidP="003F1F19">
          <w:pPr>
            <w:pStyle w:val="ED4972246A414DB99E4AB5AA0D865516"/>
          </w:pPr>
          <w:r w:rsidRPr="00F87BE0">
            <w:rPr>
              <w:rStyle w:val="PlaceholderText"/>
            </w:rPr>
            <w:t>Choose an item.</w:t>
          </w:r>
        </w:p>
      </w:docPartBody>
    </w:docPart>
    <w:docPart>
      <w:docPartPr>
        <w:name w:val="972AD14D27FF4EFF804195B4A8E78FB2"/>
        <w:category>
          <w:name w:val="Algemeen"/>
          <w:gallery w:val="placeholder"/>
        </w:category>
        <w:types>
          <w:type w:val="bbPlcHdr"/>
        </w:types>
        <w:behaviors>
          <w:behavior w:val="content"/>
        </w:behaviors>
        <w:guid w:val="{0C76E5E3-1448-4102-B25D-467FBBAE07DD}"/>
      </w:docPartPr>
      <w:docPartBody>
        <w:p w:rsidR="00EA01C4" w:rsidRDefault="003F1F19" w:rsidP="003F1F19">
          <w:pPr>
            <w:pStyle w:val="972AD14D27FF4EFF804195B4A8E78FB2"/>
          </w:pPr>
          <w:r w:rsidRPr="00F87BE0">
            <w:rPr>
              <w:rStyle w:val="PlaceholderText"/>
            </w:rPr>
            <w:t>Choose an item.</w:t>
          </w:r>
        </w:p>
      </w:docPartBody>
    </w:docPart>
    <w:docPart>
      <w:docPartPr>
        <w:name w:val="57937FF8450047C4A4BF0C9B44C62662"/>
        <w:category>
          <w:name w:val="Algemeen"/>
          <w:gallery w:val="placeholder"/>
        </w:category>
        <w:types>
          <w:type w:val="bbPlcHdr"/>
        </w:types>
        <w:behaviors>
          <w:behavior w:val="content"/>
        </w:behaviors>
        <w:guid w:val="{BE621F2F-5C3F-4AFE-8942-2E754A2410EB}"/>
      </w:docPartPr>
      <w:docPartBody>
        <w:p w:rsidR="00EA01C4" w:rsidRDefault="003F1F19" w:rsidP="003F1F19">
          <w:pPr>
            <w:pStyle w:val="57937FF8450047C4A4BF0C9B44C62662"/>
          </w:pPr>
          <w:r w:rsidRPr="00F87BE0">
            <w:rPr>
              <w:rStyle w:val="PlaceholderText"/>
            </w:rPr>
            <w:t>Choose an item.</w:t>
          </w:r>
        </w:p>
      </w:docPartBody>
    </w:docPart>
    <w:docPart>
      <w:docPartPr>
        <w:name w:val="16B717EDD3854850B7C370C73B9A1AAC"/>
        <w:category>
          <w:name w:val="Algemeen"/>
          <w:gallery w:val="placeholder"/>
        </w:category>
        <w:types>
          <w:type w:val="bbPlcHdr"/>
        </w:types>
        <w:behaviors>
          <w:behavior w:val="content"/>
        </w:behaviors>
        <w:guid w:val="{77DDDD4B-D2EA-4218-8C6E-AB7767B9B9F6}"/>
      </w:docPartPr>
      <w:docPartBody>
        <w:p w:rsidR="00EA01C4" w:rsidRDefault="003F1F19" w:rsidP="003F1F19">
          <w:pPr>
            <w:pStyle w:val="16B717EDD3854850B7C370C73B9A1AAC"/>
          </w:pPr>
          <w:r w:rsidRPr="00F87BE0">
            <w:rPr>
              <w:rStyle w:val="PlaceholderText"/>
            </w:rPr>
            <w:t>Choose an item.</w:t>
          </w:r>
        </w:p>
      </w:docPartBody>
    </w:docPart>
    <w:docPart>
      <w:docPartPr>
        <w:name w:val="36092B470F1D4BC7AB1FBE73EA9EBA18"/>
        <w:category>
          <w:name w:val="Algemeen"/>
          <w:gallery w:val="placeholder"/>
        </w:category>
        <w:types>
          <w:type w:val="bbPlcHdr"/>
        </w:types>
        <w:behaviors>
          <w:behavior w:val="content"/>
        </w:behaviors>
        <w:guid w:val="{6B9C45B7-34C4-48DB-9361-BB550ED8AC36}"/>
      </w:docPartPr>
      <w:docPartBody>
        <w:p w:rsidR="00EA01C4" w:rsidRDefault="003F1F19" w:rsidP="003F1F19">
          <w:pPr>
            <w:pStyle w:val="36092B470F1D4BC7AB1FBE73EA9EBA18"/>
          </w:pPr>
          <w:r w:rsidRPr="00F87BE0">
            <w:rPr>
              <w:rStyle w:val="PlaceholderText"/>
            </w:rPr>
            <w:t>Choose an item.</w:t>
          </w:r>
        </w:p>
      </w:docPartBody>
    </w:docPart>
    <w:docPart>
      <w:docPartPr>
        <w:name w:val="E591F5ACD6BC429D9E59F6F4B6C8E48B"/>
        <w:category>
          <w:name w:val="Algemeen"/>
          <w:gallery w:val="placeholder"/>
        </w:category>
        <w:types>
          <w:type w:val="bbPlcHdr"/>
        </w:types>
        <w:behaviors>
          <w:behavior w:val="content"/>
        </w:behaviors>
        <w:guid w:val="{859C3895-3EAA-4948-8418-E085A779487F}"/>
      </w:docPartPr>
      <w:docPartBody>
        <w:p w:rsidR="00EA01C4" w:rsidRDefault="003F1F19" w:rsidP="003F1F19">
          <w:pPr>
            <w:pStyle w:val="E591F5ACD6BC429D9E59F6F4B6C8E48B"/>
          </w:pPr>
          <w:r w:rsidRPr="00F87BE0">
            <w:rPr>
              <w:rStyle w:val="PlaceholderText"/>
            </w:rPr>
            <w:t>Choose an item.</w:t>
          </w:r>
        </w:p>
      </w:docPartBody>
    </w:docPart>
    <w:docPart>
      <w:docPartPr>
        <w:name w:val="879ABFB2D0FD487594898AE53F2FC9A5"/>
        <w:category>
          <w:name w:val="Algemeen"/>
          <w:gallery w:val="placeholder"/>
        </w:category>
        <w:types>
          <w:type w:val="bbPlcHdr"/>
        </w:types>
        <w:behaviors>
          <w:behavior w:val="content"/>
        </w:behaviors>
        <w:guid w:val="{012269A2-473A-4038-8405-CFC1C424112A}"/>
      </w:docPartPr>
      <w:docPartBody>
        <w:p w:rsidR="00EA01C4" w:rsidRDefault="003F1F19" w:rsidP="003F1F19">
          <w:pPr>
            <w:pStyle w:val="879ABFB2D0FD487594898AE53F2FC9A5"/>
          </w:pPr>
          <w:r w:rsidRPr="00F87BE0">
            <w:rPr>
              <w:rStyle w:val="PlaceholderText"/>
            </w:rPr>
            <w:t>Choose an item.</w:t>
          </w:r>
        </w:p>
      </w:docPartBody>
    </w:docPart>
    <w:docPart>
      <w:docPartPr>
        <w:name w:val="9AFC3B7056984E948D36575ED9CC0A83"/>
        <w:category>
          <w:name w:val="Algemeen"/>
          <w:gallery w:val="placeholder"/>
        </w:category>
        <w:types>
          <w:type w:val="bbPlcHdr"/>
        </w:types>
        <w:behaviors>
          <w:behavior w:val="content"/>
        </w:behaviors>
        <w:guid w:val="{55317258-FA31-440E-AA7F-ABDFF1CC7E64}"/>
      </w:docPartPr>
      <w:docPartBody>
        <w:p w:rsidR="00EA01C4" w:rsidRDefault="003F1F19" w:rsidP="003F1F19">
          <w:pPr>
            <w:pStyle w:val="9AFC3B7056984E948D36575ED9CC0A83"/>
          </w:pPr>
          <w:r w:rsidRPr="00F87BE0">
            <w:rPr>
              <w:rStyle w:val="PlaceholderText"/>
            </w:rPr>
            <w:t>Choose an item.</w:t>
          </w:r>
        </w:p>
      </w:docPartBody>
    </w:docPart>
    <w:docPart>
      <w:docPartPr>
        <w:name w:val="1FF3860B83F04FA1B166EE641314FA53"/>
        <w:category>
          <w:name w:val="Algemeen"/>
          <w:gallery w:val="placeholder"/>
        </w:category>
        <w:types>
          <w:type w:val="bbPlcHdr"/>
        </w:types>
        <w:behaviors>
          <w:behavior w:val="content"/>
        </w:behaviors>
        <w:guid w:val="{F1449D06-62BB-4548-B1CF-7421608E7067}"/>
      </w:docPartPr>
      <w:docPartBody>
        <w:p w:rsidR="00EA01C4" w:rsidRDefault="003F1F19" w:rsidP="003F1F19">
          <w:pPr>
            <w:pStyle w:val="1FF3860B83F04FA1B166EE641314FA53"/>
          </w:pPr>
          <w:r w:rsidRPr="00F87BE0">
            <w:rPr>
              <w:rStyle w:val="PlaceholderText"/>
            </w:rPr>
            <w:t>Choose an item.</w:t>
          </w:r>
        </w:p>
      </w:docPartBody>
    </w:docPart>
    <w:docPart>
      <w:docPartPr>
        <w:name w:val="570597E09749437EB3ECEB57F8E5A150"/>
        <w:category>
          <w:name w:val="Algemeen"/>
          <w:gallery w:val="placeholder"/>
        </w:category>
        <w:types>
          <w:type w:val="bbPlcHdr"/>
        </w:types>
        <w:behaviors>
          <w:behavior w:val="content"/>
        </w:behaviors>
        <w:guid w:val="{090CB88E-6AD9-4F1A-A6E1-97FC96D58F28}"/>
      </w:docPartPr>
      <w:docPartBody>
        <w:p w:rsidR="00EA01C4" w:rsidRDefault="003F1F19" w:rsidP="003F1F19">
          <w:pPr>
            <w:pStyle w:val="570597E09749437EB3ECEB57F8E5A150"/>
          </w:pPr>
          <w:r w:rsidRPr="00F87BE0">
            <w:rPr>
              <w:rStyle w:val="PlaceholderText"/>
            </w:rPr>
            <w:t>Choose an item.</w:t>
          </w:r>
        </w:p>
      </w:docPartBody>
    </w:docPart>
    <w:docPart>
      <w:docPartPr>
        <w:name w:val="DAEF2F3460B54AE391BA4D1B91063D4A"/>
        <w:category>
          <w:name w:val="Algemeen"/>
          <w:gallery w:val="placeholder"/>
        </w:category>
        <w:types>
          <w:type w:val="bbPlcHdr"/>
        </w:types>
        <w:behaviors>
          <w:behavior w:val="content"/>
        </w:behaviors>
        <w:guid w:val="{98CD8726-6E74-4C4A-9DDB-0556A6D581D5}"/>
      </w:docPartPr>
      <w:docPartBody>
        <w:p w:rsidR="00EA01C4" w:rsidRDefault="003F1F19" w:rsidP="003F1F19">
          <w:pPr>
            <w:pStyle w:val="DAEF2F3460B54AE391BA4D1B91063D4A"/>
          </w:pPr>
          <w:r w:rsidRPr="00F87BE0">
            <w:rPr>
              <w:rStyle w:val="PlaceholderText"/>
            </w:rPr>
            <w:t>Choose an item.</w:t>
          </w:r>
        </w:p>
      </w:docPartBody>
    </w:docPart>
    <w:docPart>
      <w:docPartPr>
        <w:name w:val="0CBA5A1B6E6441BC9B080A1BF042A5D6"/>
        <w:category>
          <w:name w:val="Algemeen"/>
          <w:gallery w:val="placeholder"/>
        </w:category>
        <w:types>
          <w:type w:val="bbPlcHdr"/>
        </w:types>
        <w:behaviors>
          <w:behavior w:val="content"/>
        </w:behaviors>
        <w:guid w:val="{39C20C62-4320-4782-9D2D-1979E3CF6EF8}"/>
      </w:docPartPr>
      <w:docPartBody>
        <w:p w:rsidR="00EA01C4" w:rsidRDefault="003F1F19" w:rsidP="003F1F19">
          <w:pPr>
            <w:pStyle w:val="0CBA5A1B6E6441BC9B080A1BF042A5D6"/>
          </w:pPr>
          <w:r w:rsidRPr="00F87BE0">
            <w:rPr>
              <w:rStyle w:val="PlaceholderText"/>
            </w:rPr>
            <w:t>Choose an item.</w:t>
          </w:r>
        </w:p>
      </w:docPartBody>
    </w:docPart>
    <w:docPart>
      <w:docPartPr>
        <w:name w:val="043FA1B871A94DCEBAAD070C1B08ACD6"/>
        <w:category>
          <w:name w:val="Algemeen"/>
          <w:gallery w:val="placeholder"/>
        </w:category>
        <w:types>
          <w:type w:val="bbPlcHdr"/>
        </w:types>
        <w:behaviors>
          <w:behavior w:val="content"/>
        </w:behaviors>
        <w:guid w:val="{5F18769C-7838-43A2-B8E9-B7CC7E3D5F57}"/>
      </w:docPartPr>
      <w:docPartBody>
        <w:p w:rsidR="00EA01C4" w:rsidRDefault="003F1F19" w:rsidP="003F1F19">
          <w:pPr>
            <w:pStyle w:val="043FA1B871A94DCEBAAD070C1B08ACD6"/>
          </w:pPr>
          <w:r w:rsidRPr="00F87BE0">
            <w:rPr>
              <w:rStyle w:val="PlaceholderText"/>
            </w:rPr>
            <w:t>Choose an item.</w:t>
          </w:r>
        </w:p>
      </w:docPartBody>
    </w:docPart>
    <w:docPart>
      <w:docPartPr>
        <w:name w:val="3BB7C8C66DEB4C719062DEC8FBAD1996"/>
        <w:category>
          <w:name w:val="Algemeen"/>
          <w:gallery w:val="placeholder"/>
        </w:category>
        <w:types>
          <w:type w:val="bbPlcHdr"/>
        </w:types>
        <w:behaviors>
          <w:behavior w:val="content"/>
        </w:behaviors>
        <w:guid w:val="{4E70CD5D-849C-4955-83E9-51A75B1C1636}"/>
      </w:docPartPr>
      <w:docPartBody>
        <w:p w:rsidR="00EA01C4" w:rsidRDefault="003F1F19" w:rsidP="003F1F19">
          <w:pPr>
            <w:pStyle w:val="3BB7C8C66DEB4C719062DEC8FBAD1996"/>
          </w:pPr>
          <w:r w:rsidRPr="00F87BE0">
            <w:rPr>
              <w:rStyle w:val="PlaceholderText"/>
            </w:rPr>
            <w:t>Choose an item.</w:t>
          </w:r>
        </w:p>
      </w:docPartBody>
    </w:docPart>
    <w:docPart>
      <w:docPartPr>
        <w:name w:val="5AAB316FC2254191AFD7188F8D2A653B"/>
        <w:category>
          <w:name w:val="Algemeen"/>
          <w:gallery w:val="placeholder"/>
        </w:category>
        <w:types>
          <w:type w:val="bbPlcHdr"/>
        </w:types>
        <w:behaviors>
          <w:behavior w:val="content"/>
        </w:behaviors>
        <w:guid w:val="{82553CCF-E383-4A28-9B3B-DE372C01D783}"/>
      </w:docPartPr>
      <w:docPartBody>
        <w:p w:rsidR="00EA01C4" w:rsidRDefault="003F1F19" w:rsidP="003F1F19">
          <w:pPr>
            <w:pStyle w:val="5AAB316FC2254191AFD7188F8D2A653B"/>
          </w:pPr>
          <w:r w:rsidRPr="00F87BE0">
            <w:rPr>
              <w:rStyle w:val="PlaceholderText"/>
            </w:rPr>
            <w:t>Choose an item.</w:t>
          </w:r>
        </w:p>
      </w:docPartBody>
    </w:docPart>
    <w:docPart>
      <w:docPartPr>
        <w:name w:val="AEB23572AEC54B5BB105977B9FC80FFA"/>
        <w:category>
          <w:name w:val="Algemeen"/>
          <w:gallery w:val="placeholder"/>
        </w:category>
        <w:types>
          <w:type w:val="bbPlcHdr"/>
        </w:types>
        <w:behaviors>
          <w:behavior w:val="content"/>
        </w:behaviors>
        <w:guid w:val="{0F270FA9-E259-4BF8-A608-382BB2416F2D}"/>
      </w:docPartPr>
      <w:docPartBody>
        <w:p w:rsidR="00EA01C4" w:rsidRDefault="003F1F19" w:rsidP="003F1F19">
          <w:pPr>
            <w:pStyle w:val="AEB23572AEC54B5BB105977B9FC80FFA"/>
          </w:pPr>
          <w:r w:rsidRPr="00F87BE0">
            <w:rPr>
              <w:rStyle w:val="PlaceholderText"/>
            </w:rPr>
            <w:t>Choose an item.</w:t>
          </w:r>
        </w:p>
      </w:docPartBody>
    </w:docPart>
    <w:docPart>
      <w:docPartPr>
        <w:name w:val="278082CBAC914B519478A2F22B2A6A73"/>
        <w:category>
          <w:name w:val="Algemeen"/>
          <w:gallery w:val="placeholder"/>
        </w:category>
        <w:types>
          <w:type w:val="bbPlcHdr"/>
        </w:types>
        <w:behaviors>
          <w:behavior w:val="content"/>
        </w:behaviors>
        <w:guid w:val="{12669FA5-242E-4360-802B-F4EDA80D28CF}"/>
      </w:docPartPr>
      <w:docPartBody>
        <w:p w:rsidR="00EA01C4" w:rsidRDefault="003F1F19" w:rsidP="003F1F19">
          <w:pPr>
            <w:pStyle w:val="278082CBAC914B519478A2F22B2A6A73"/>
          </w:pPr>
          <w:r w:rsidRPr="00F87BE0">
            <w:rPr>
              <w:rStyle w:val="PlaceholderText"/>
            </w:rPr>
            <w:t>Choose an item.</w:t>
          </w:r>
        </w:p>
      </w:docPartBody>
    </w:docPart>
    <w:docPart>
      <w:docPartPr>
        <w:name w:val="4E8A7FA9EB334A74A970C7456DD8019E"/>
        <w:category>
          <w:name w:val="Algemeen"/>
          <w:gallery w:val="placeholder"/>
        </w:category>
        <w:types>
          <w:type w:val="bbPlcHdr"/>
        </w:types>
        <w:behaviors>
          <w:behavior w:val="content"/>
        </w:behaviors>
        <w:guid w:val="{6BC56762-34B3-4EA2-BBF1-F1DB1582AA90}"/>
      </w:docPartPr>
      <w:docPartBody>
        <w:p w:rsidR="00EA01C4" w:rsidRDefault="003F1F19" w:rsidP="003F1F19">
          <w:pPr>
            <w:pStyle w:val="4E8A7FA9EB334A74A970C7456DD8019E"/>
          </w:pPr>
          <w:r w:rsidRPr="00F87BE0">
            <w:rPr>
              <w:rStyle w:val="PlaceholderText"/>
            </w:rPr>
            <w:t>Choose an item.</w:t>
          </w:r>
        </w:p>
      </w:docPartBody>
    </w:docPart>
    <w:docPart>
      <w:docPartPr>
        <w:name w:val="554E1738F8734877A6A07ECFB684DC12"/>
        <w:category>
          <w:name w:val="Algemeen"/>
          <w:gallery w:val="placeholder"/>
        </w:category>
        <w:types>
          <w:type w:val="bbPlcHdr"/>
        </w:types>
        <w:behaviors>
          <w:behavior w:val="content"/>
        </w:behaviors>
        <w:guid w:val="{8B2D13FE-CC66-4733-AA38-0543B5013310}"/>
      </w:docPartPr>
      <w:docPartBody>
        <w:p w:rsidR="00EA01C4" w:rsidRDefault="003F1F19" w:rsidP="003F1F19">
          <w:pPr>
            <w:pStyle w:val="554E1738F8734877A6A07ECFB684DC12"/>
          </w:pPr>
          <w:r w:rsidRPr="00F87BE0">
            <w:rPr>
              <w:rStyle w:val="PlaceholderText"/>
            </w:rPr>
            <w:t>Choose an item.</w:t>
          </w:r>
        </w:p>
      </w:docPartBody>
    </w:docPart>
    <w:docPart>
      <w:docPartPr>
        <w:name w:val="25530BF1C79544069635A7CB612273C4"/>
        <w:category>
          <w:name w:val="Algemeen"/>
          <w:gallery w:val="placeholder"/>
        </w:category>
        <w:types>
          <w:type w:val="bbPlcHdr"/>
        </w:types>
        <w:behaviors>
          <w:behavior w:val="content"/>
        </w:behaviors>
        <w:guid w:val="{2DFAD125-B083-4760-BDF7-74403B269F12}"/>
      </w:docPartPr>
      <w:docPartBody>
        <w:p w:rsidR="00EA01C4" w:rsidRDefault="003F1F19" w:rsidP="003F1F19">
          <w:pPr>
            <w:pStyle w:val="25530BF1C79544069635A7CB612273C4"/>
          </w:pPr>
          <w:r w:rsidRPr="00F87BE0">
            <w:rPr>
              <w:rStyle w:val="PlaceholderText"/>
            </w:rPr>
            <w:t>Choose an item.</w:t>
          </w:r>
        </w:p>
      </w:docPartBody>
    </w:docPart>
    <w:docPart>
      <w:docPartPr>
        <w:name w:val="24AE564AFE6F473897FAB0E021A8773E"/>
        <w:category>
          <w:name w:val="Algemeen"/>
          <w:gallery w:val="placeholder"/>
        </w:category>
        <w:types>
          <w:type w:val="bbPlcHdr"/>
        </w:types>
        <w:behaviors>
          <w:behavior w:val="content"/>
        </w:behaviors>
        <w:guid w:val="{9BFFBC17-8351-4F67-96E2-A0C76B79685F}"/>
      </w:docPartPr>
      <w:docPartBody>
        <w:p w:rsidR="00EA01C4" w:rsidRDefault="003F1F19" w:rsidP="003F1F19">
          <w:pPr>
            <w:pStyle w:val="24AE564AFE6F473897FAB0E021A8773E"/>
          </w:pPr>
          <w:r w:rsidRPr="00F87BE0">
            <w:rPr>
              <w:rStyle w:val="PlaceholderText"/>
            </w:rPr>
            <w:t>Choose an item.</w:t>
          </w:r>
        </w:p>
      </w:docPartBody>
    </w:docPart>
    <w:docPart>
      <w:docPartPr>
        <w:name w:val="F2F77887273E4BDDB70FEA7356061F88"/>
        <w:category>
          <w:name w:val="Algemeen"/>
          <w:gallery w:val="placeholder"/>
        </w:category>
        <w:types>
          <w:type w:val="bbPlcHdr"/>
        </w:types>
        <w:behaviors>
          <w:behavior w:val="content"/>
        </w:behaviors>
        <w:guid w:val="{2558119F-8E8D-47C9-AF77-20E24EC73507}"/>
      </w:docPartPr>
      <w:docPartBody>
        <w:p w:rsidR="00EA01C4" w:rsidRDefault="003F1F19" w:rsidP="003F1F19">
          <w:pPr>
            <w:pStyle w:val="F2F77887273E4BDDB70FEA7356061F88"/>
          </w:pPr>
          <w:r w:rsidRPr="00F87BE0">
            <w:rPr>
              <w:rStyle w:val="PlaceholderText"/>
            </w:rPr>
            <w:t>Choose an item.</w:t>
          </w:r>
        </w:p>
      </w:docPartBody>
    </w:docPart>
    <w:docPart>
      <w:docPartPr>
        <w:name w:val="3D599CA0788D48C4ACF5BF622CB043E7"/>
        <w:category>
          <w:name w:val="Algemeen"/>
          <w:gallery w:val="placeholder"/>
        </w:category>
        <w:types>
          <w:type w:val="bbPlcHdr"/>
        </w:types>
        <w:behaviors>
          <w:behavior w:val="content"/>
        </w:behaviors>
        <w:guid w:val="{CAE9BE5D-EB01-4ED5-B6EE-B3949017B95B}"/>
      </w:docPartPr>
      <w:docPartBody>
        <w:p w:rsidR="00EA01C4" w:rsidRDefault="003F1F19" w:rsidP="003F1F19">
          <w:pPr>
            <w:pStyle w:val="3D599CA0788D48C4ACF5BF622CB043E7"/>
          </w:pPr>
          <w:r w:rsidRPr="00F87BE0">
            <w:rPr>
              <w:rStyle w:val="PlaceholderText"/>
            </w:rPr>
            <w:t>Choose an item.</w:t>
          </w:r>
        </w:p>
      </w:docPartBody>
    </w:docPart>
    <w:docPart>
      <w:docPartPr>
        <w:name w:val="C91CA9D663154E419D9419FDC7363C65"/>
        <w:category>
          <w:name w:val="Algemeen"/>
          <w:gallery w:val="placeholder"/>
        </w:category>
        <w:types>
          <w:type w:val="bbPlcHdr"/>
        </w:types>
        <w:behaviors>
          <w:behavior w:val="content"/>
        </w:behaviors>
        <w:guid w:val="{F69B9BFD-FFC1-43B8-81FA-62A027D30B5A}"/>
      </w:docPartPr>
      <w:docPartBody>
        <w:p w:rsidR="00EA01C4" w:rsidRDefault="003F1F19" w:rsidP="003F1F19">
          <w:pPr>
            <w:pStyle w:val="C91CA9D663154E419D9419FDC7363C65"/>
          </w:pPr>
          <w:r w:rsidRPr="00F87BE0">
            <w:rPr>
              <w:rStyle w:val="PlaceholderText"/>
            </w:rPr>
            <w:t>Choose an item.</w:t>
          </w:r>
        </w:p>
      </w:docPartBody>
    </w:docPart>
    <w:docPart>
      <w:docPartPr>
        <w:name w:val="231260116D3541BBB6BFD62DEE2B35BD"/>
        <w:category>
          <w:name w:val="Algemeen"/>
          <w:gallery w:val="placeholder"/>
        </w:category>
        <w:types>
          <w:type w:val="bbPlcHdr"/>
        </w:types>
        <w:behaviors>
          <w:behavior w:val="content"/>
        </w:behaviors>
        <w:guid w:val="{2C04362F-8A91-4299-83C7-1AEE4B460B09}"/>
      </w:docPartPr>
      <w:docPartBody>
        <w:p w:rsidR="00EA01C4" w:rsidRDefault="003F1F19" w:rsidP="003F1F19">
          <w:pPr>
            <w:pStyle w:val="231260116D3541BBB6BFD62DEE2B35BD"/>
          </w:pPr>
          <w:r w:rsidRPr="00F87BE0">
            <w:rPr>
              <w:rStyle w:val="PlaceholderText"/>
            </w:rPr>
            <w:t>Choose an item.</w:t>
          </w:r>
        </w:p>
      </w:docPartBody>
    </w:docPart>
    <w:docPart>
      <w:docPartPr>
        <w:name w:val="A9FAAD235E974F18BB6291C8C837FDCF"/>
        <w:category>
          <w:name w:val="Algemeen"/>
          <w:gallery w:val="placeholder"/>
        </w:category>
        <w:types>
          <w:type w:val="bbPlcHdr"/>
        </w:types>
        <w:behaviors>
          <w:behavior w:val="content"/>
        </w:behaviors>
        <w:guid w:val="{EF92B7A6-E5FA-4E23-834C-E9EA1E88F3F8}"/>
      </w:docPartPr>
      <w:docPartBody>
        <w:p w:rsidR="00EA01C4" w:rsidRDefault="00EA01C4" w:rsidP="00EA01C4">
          <w:pPr>
            <w:pStyle w:val="A9FAAD235E974F18BB6291C8C837FDCF"/>
          </w:pPr>
          <w:r w:rsidRPr="00F87BE0">
            <w:rPr>
              <w:rStyle w:val="PlaceholderText"/>
            </w:rPr>
            <w:t>Choose an item.</w:t>
          </w:r>
        </w:p>
      </w:docPartBody>
    </w:docPart>
    <w:docPart>
      <w:docPartPr>
        <w:name w:val="8F39A82FF10E4A698FF432C9EF4706EC"/>
        <w:category>
          <w:name w:val="Algemeen"/>
          <w:gallery w:val="placeholder"/>
        </w:category>
        <w:types>
          <w:type w:val="bbPlcHdr"/>
        </w:types>
        <w:behaviors>
          <w:behavior w:val="content"/>
        </w:behaviors>
        <w:guid w:val="{8202153C-2A19-4C83-930C-06FFD43897E0}"/>
      </w:docPartPr>
      <w:docPartBody>
        <w:p w:rsidR="00EA01C4" w:rsidRDefault="00EA01C4" w:rsidP="00EA01C4">
          <w:pPr>
            <w:pStyle w:val="8F39A82FF10E4A698FF432C9EF4706EC"/>
          </w:pPr>
          <w:r w:rsidRPr="00F87BE0">
            <w:rPr>
              <w:rStyle w:val="PlaceholderText"/>
            </w:rPr>
            <w:t>Choose an item.</w:t>
          </w:r>
        </w:p>
      </w:docPartBody>
    </w:docPart>
    <w:docPart>
      <w:docPartPr>
        <w:name w:val="829A94412693452789A4183A1FFC5C4C"/>
        <w:category>
          <w:name w:val="Algemeen"/>
          <w:gallery w:val="placeholder"/>
        </w:category>
        <w:types>
          <w:type w:val="bbPlcHdr"/>
        </w:types>
        <w:behaviors>
          <w:behavior w:val="content"/>
        </w:behaviors>
        <w:guid w:val="{1003AA8F-6191-4ECF-B305-697FEED695CE}"/>
      </w:docPartPr>
      <w:docPartBody>
        <w:p w:rsidR="00EA01C4" w:rsidRDefault="00EA01C4" w:rsidP="00EA01C4">
          <w:pPr>
            <w:pStyle w:val="829A94412693452789A4183A1FFC5C4C"/>
          </w:pPr>
          <w:r w:rsidRPr="00F87BE0">
            <w:rPr>
              <w:rStyle w:val="PlaceholderText"/>
            </w:rPr>
            <w:t>Choose an item.</w:t>
          </w:r>
        </w:p>
      </w:docPartBody>
    </w:docPart>
    <w:docPart>
      <w:docPartPr>
        <w:name w:val="77272A97B6C94F56AA6D039EA8A52922"/>
        <w:category>
          <w:name w:val="Algemeen"/>
          <w:gallery w:val="placeholder"/>
        </w:category>
        <w:types>
          <w:type w:val="bbPlcHdr"/>
        </w:types>
        <w:behaviors>
          <w:behavior w:val="content"/>
        </w:behaviors>
        <w:guid w:val="{6D3CBFC9-258F-4E2D-90B7-984C17F8B3CF}"/>
      </w:docPartPr>
      <w:docPartBody>
        <w:p w:rsidR="00EA01C4" w:rsidRDefault="00EA01C4" w:rsidP="00EA01C4">
          <w:pPr>
            <w:pStyle w:val="77272A97B6C94F56AA6D039EA8A52922"/>
          </w:pPr>
          <w:r w:rsidRPr="00F87BE0">
            <w:rPr>
              <w:rStyle w:val="PlaceholderText"/>
            </w:rPr>
            <w:t>Choose an item.</w:t>
          </w:r>
        </w:p>
      </w:docPartBody>
    </w:docPart>
    <w:docPart>
      <w:docPartPr>
        <w:name w:val="38259766004E4445A06C099D18AA0879"/>
        <w:category>
          <w:name w:val="Algemeen"/>
          <w:gallery w:val="placeholder"/>
        </w:category>
        <w:types>
          <w:type w:val="bbPlcHdr"/>
        </w:types>
        <w:behaviors>
          <w:behavior w:val="content"/>
        </w:behaviors>
        <w:guid w:val="{A308550E-F7A2-4F80-8508-74B3A836E5AB}"/>
      </w:docPartPr>
      <w:docPartBody>
        <w:p w:rsidR="00EA01C4" w:rsidRDefault="00EA01C4" w:rsidP="00EA01C4">
          <w:pPr>
            <w:pStyle w:val="38259766004E4445A06C099D18AA0879"/>
          </w:pPr>
          <w:r w:rsidRPr="00F87BE0">
            <w:rPr>
              <w:rStyle w:val="PlaceholderText"/>
            </w:rPr>
            <w:t>Choose an item.</w:t>
          </w:r>
        </w:p>
      </w:docPartBody>
    </w:docPart>
    <w:docPart>
      <w:docPartPr>
        <w:name w:val="DF95C71F77E543D8A626B853488EDC15"/>
        <w:category>
          <w:name w:val="Algemeen"/>
          <w:gallery w:val="placeholder"/>
        </w:category>
        <w:types>
          <w:type w:val="bbPlcHdr"/>
        </w:types>
        <w:behaviors>
          <w:behavior w:val="content"/>
        </w:behaviors>
        <w:guid w:val="{9E7AE7CD-D2C3-4176-A46C-3E161FD2E31D}"/>
      </w:docPartPr>
      <w:docPartBody>
        <w:p w:rsidR="00EA01C4" w:rsidRDefault="00EA01C4" w:rsidP="00EA01C4">
          <w:pPr>
            <w:pStyle w:val="DF95C71F77E543D8A626B853488EDC15"/>
          </w:pPr>
          <w:r w:rsidRPr="00F87BE0">
            <w:rPr>
              <w:rStyle w:val="PlaceholderText"/>
            </w:rPr>
            <w:t>Choose an item.</w:t>
          </w:r>
        </w:p>
      </w:docPartBody>
    </w:docPart>
    <w:docPart>
      <w:docPartPr>
        <w:name w:val="98BF28DD61CD4D4C9D10C1CAC2EDA955"/>
        <w:category>
          <w:name w:val="Algemeen"/>
          <w:gallery w:val="placeholder"/>
        </w:category>
        <w:types>
          <w:type w:val="bbPlcHdr"/>
        </w:types>
        <w:behaviors>
          <w:behavior w:val="content"/>
        </w:behaviors>
        <w:guid w:val="{5060A22D-61EC-4BF0-927A-49E0AD938F0B}"/>
      </w:docPartPr>
      <w:docPartBody>
        <w:p w:rsidR="00EA01C4" w:rsidRDefault="00EA01C4" w:rsidP="00EA01C4">
          <w:pPr>
            <w:pStyle w:val="98BF28DD61CD4D4C9D10C1CAC2EDA955"/>
          </w:pPr>
          <w:r w:rsidRPr="00F87BE0">
            <w:rPr>
              <w:rStyle w:val="PlaceholderText"/>
            </w:rPr>
            <w:t>Choose an item.</w:t>
          </w:r>
        </w:p>
      </w:docPartBody>
    </w:docPart>
    <w:docPart>
      <w:docPartPr>
        <w:name w:val="69F217E4AA6A4B56A707583850AECD94"/>
        <w:category>
          <w:name w:val="Algemeen"/>
          <w:gallery w:val="placeholder"/>
        </w:category>
        <w:types>
          <w:type w:val="bbPlcHdr"/>
        </w:types>
        <w:behaviors>
          <w:behavior w:val="content"/>
        </w:behaviors>
        <w:guid w:val="{4D5ACE6D-F493-458F-A1FC-9808D2E4F604}"/>
      </w:docPartPr>
      <w:docPartBody>
        <w:p w:rsidR="00EA01C4" w:rsidRDefault="00EA01C4" w:rsidP="00EA01C4">
          <w:pPr>
            <w:pStyle w:val="69F217E4AA6A4B56A707583850AECD94"/>
          </w:pPr>
          <w:r w:rsidRPr="00F87BE0">
            <w:rPr>
              <w:rStyle w:val="PlaceholderText"/>
            </w:rPr>
            <w:t>Choose an item.</w:t>
          </w:r>
        </w:p>
      </w:docPartBody>
    </w:docPart>
    <w:docPart>
      <w:docPartPr>
        <w:name w:val="46E666B89F5E48E39A8E8CD64D8DF668"/>
        <w:category>
          <w:name w:val="Algemeen"/>
          <w:gallery w:val="placeholder"/>
        </w:category>
        <w:types>
          <w:type w:val="bbPlcHdr"/>
        </w:types>
        <w:behaviors>
          <w:behavior w:val="content"/>
        </w:behaviors>
        <w:guid w:val="{3EE3C77D-7896-446B-BFE7-BC91C9EC5AD4}"/>
      </w:docPartPr>
      <w:docPartBody>
        <w:p w:rsidR="00EA01C4" w:rsidRDefault="00EA01C4" w:rsidP="00EA01C4">
          <w:pPr>
            <w:pStyle w:val="46E666B89F5E48E39A8E8CD64D8DF668"/>
          </w:pPr>
          <w:r w:rsidRPr="00F87BE0">
            <w:rPr>
              <w:rStyle w:val="PlaceholderText"/>
            </w:rPr>
            <w:t>Choose an item.</w:t>
          </w:r>
        </w:p>
      </w:docPartBody>
    </w:docPart>
    <w:docPart>
      <w:docPartPr>
        <w:name w:val="79DF23F35C6B40FC884507CBCED7AB7F"/>
        <w:category>
          <w:name w:val="Algemeen"/>
          <w:gallery w:val="placeholder"/>
        </w:category>
        <w:types>
          <w:type w:val="bbPlcHdr"/>
        </w:types>
        <w:behaviors>
          <w:behavior w:val="content"/>
        </w:behaviors>
        <w:guid w:val="{4D498B8D-3A27-4C66-84D5-68E658A4487E}"/>
      </w:docPartPr>
      <w:docPartBody>
        <w:p w:rsidR="00EA01C4" w:rsidRDefault="00EA01C4" w:rsidP="00EA01C4">
          <w:pPr>
            <w:pStyle w:val="79DF23F35C6B40FC884507CBCED7AB7F"/>
          </w:pPr>
          <w:r w:rsidRPr="00F87BE0">
            <w:rPr>
              <w:rStyle w:val="PlaceholderText"/>
            </w:rPr>
            <w:t>Choose an item.</w:t>
          </w:r>
        </w:p>
      </w:docPartBody>
    </w:docPart>
    <w:docPart>
      <w:docPartPr>
        <w:name w:val="8B422FC23B424F9C93FB69AB527F1377"/>
        <w:category>
          <w:name w:val="Algemeen"/>
          <w:gallery w:val="placeholder"/>
        </w:category>
        <w:types>
          <w:type w:val="bbPlcHdr"/>
        </w:types>
        <w:behaviors>
          <w:behavior w:val="content"/>
        </w:behaviors>
        <w:guid w:val="{99144247-EEA7-44EC-9924-883873EA4848}"/>
      </w:docPartPr>
      <w:docPartBody>
        <w:p w:rsidR="00EA01C4" w:rsidRDefault="00EA01C4" w:rsidP="00EA01C4">
          <w:pPr>
            <w:pStyle w:val="8B422FC23B424F9C93FB69AB527F1377"/>
          </w:pPr>
          <w:r w:rsidRPr="00F87BE0">
            <w:rPr>
              <w:rStyle w:val="PlaceholderText"/>
            </w:rPr>
            <w:t>Choose an item.</w:t>
          </w:r>
        </w:p>
      </w:docPartBody>
    </w:docPart>
    <w:docPart>
      <w:docPartPr>
        <w:name w:val="88E3EB9AB1074422B14E764376E096A8"/>
        <w:category>
          <w:name w:val="Algemeen"/>
          <w:gallery w:val="placeholder"/>
        </w:category>
        <w:types>
          <w:type w:val="bbPlcHdr"/>
        </w:types>
        <w:behaviors>
          <w:behavior w:val="content"/>
        </w:behaviors>
        <w:guid w:val="{51710D99-2EF9-48B5-94B2-5BF48DAB522B}"/>
      </w:docPartPr>
      <w:docPartBody>
        <w:p w:rsidR="00EA01C4" w:rsidRDefault="00EA01C4" w:rsidP="00EA01C4">
          <w:pPr>
            <w:pStyle w:val="88E3EB9AB1074422B14E764376E096A8"/>
          </w:pPr>
          <w:r w:rsidRPr="00F87BE0">
            <w:rPr>
              <w:rStyle w:val="PlaceholderText"/>
            </w:rPr>
            <w:t>Choose an item.</w:t>
          </w:r>
        </w:p>
      </w:docPartBody>
    </w:docPart>
    <w:docPart>
      <w:docPartPr>
        <w:name w:val="103CB7149A454B6DA33F4220E4C82B08"/>
        <w:category>
          <w:name w:val="Algemeen"/>
          <w:gallery w:val="placeholder"/>
        </w:category>
        <w:types>
          <w:type w:val="bbPlcHdr"/>
        </w:types>
        <w:behaviors>
          <w:behavior w:val="content"/>
        </w:behaviors>
        <w:guid w:val="{3C5C8D63-8D82-4D75-AF02-6BC6AE137070}"/>
      </w:docPartPr>
      <w:docPartBody>
        <w:p w:rsidR="00EA01C4" w:rsidRDefault="00EA01C4" w:rsidP="00EA01C4">
          <w:pPr>
            <w:pStyle w:val="103CB7149A454B6DA33F4220E4C82B08"/>
          </w:pPr>
          <w:r w:rsidRPr="00F87BE0">
            <w:rPr>
              <w:rStyle w:val="PlaceholderText"/>
            </w:rPr>
            <w:t>Choose an item.</w:t>
          </w:r>
        </w:p>
      </w:docPartBody>
    </w:docPart>
    <w:docPart>
      <w:docPartPr>
        <w:name w:val="5541B9212BDE4E1680A0E826C49B2B9E"/>
        <w:category>
          <w:name w:val="Algemeen"/>
          <w:gallery w:val="placeholder"/>
        </w:category>
        <w:types>
          <w:type w:val="bbPlcHdr"/>
        </w:types>
        <w:behaviors>
          <w:behavior w:val="content"/>
        </w:behaviors>
        <w:guid w:val="{36DD4580-E682-4D5E-9600-07D007B11336}"/>
      </w:docPartPr>
      <w:docPartBody>
        <w:p w:rsidR="00EA01C4" w:rsidRDefault="00EA01C4" w:rsidP="00EA01C4">
          <w:pPr>
            <w:pStyle w:val="5541B9212BDE4E1680A0E826C49B2B9E"/>
          </w:pPr>
          <w:r w:rsidRPr="00F87BE0">
            <w:rPr>
              <w:rStyle w:val="PlaceholderText"/>
            </w:rPr>
            <w:t>Choose an item.</w:t>
          </w:r>
        </w:p>
      </w:docPartBody>
    </w:docPart>
    <w:docPart>
      <w:docPartPr>
        <w:name w:val="284CEB812CCD4C28B889BE0E5D097761"/>
        <w:category>
          <w:name w:val="Algemeen"/>
          <w:gallery w:val="placeholder"/>
        </w:category>
        <w:types>
          <w:type w:val="bbPlcHdr"/>
        </w:types>
        <w:behaviors>
          <w:behavior w:val="content"/>
        </w:behaviors>
        <w:guid w:val="{A4393B5F-2AD8-48FD-BCD0-A589CB4C0F2C}"/>
      </w:docPartPr>
      <w:docPartBody>
        <w:p w:rsidR="00EA01C4" w:rsidRDefault="00EA01C4" w:rsidP="00EA01C4">
          <w:pPr>
            <w:pStyle w:val="284CEB812CCD4C28B889BE0E5D097761"/>
          </w:pPr>
          <w:r w:rsidRPr="00F87BE0">
            <w:rPr>
              <w:rStyle w:val="PlaceholderText"/>
            </w:rPr>
            <w:t>Choose an item.</w:t>
          </w:r>
        </w:p>
      </w:docPartBody>
    </w:docPart>
    <w:docPart>
      <w:docPartPr>
        <w:name w:val="44F83D11C91A4F7F90816E4DF9E872E2"/>
        <w:category>
          <w:name w:val="Algemeen"/>
          <w:gallery w:val="placeholder"/>
        </w:category>
        <w:types>
          <w:type w:val="bbPlcHdr"/>
        </w:types>
        <w:behaviors>
          <w:behavior w:val="content"/>
        </w:behaviors>
        <w:guid w:val="{BC5FEA51-65AE-4418-BBA5-A3B7F6B073BD}"/>
      </w:docPartPr>
      <w:docPartBody>
        <w:p w:rsidR="00EA01C4" w:rsidRDefault="00EA01C4" w:rsidP="00EA01C4">
          <w:pPr>
            <w:pStyle w:val="44F83D11C91A4F7F90816E4DF9E872E2"/>
          </w:pPr>
          <w:r w:rsidRPr="00F87BE0">
            <w:rPr>
              <w:rStyle w:val="PlaceholderText"/>
            </w:rPr>
            <w:t>Choose an item.</w:t>
          </w:r>
        </w:p>
      </w:docPartBody>
    </w:docPart>
    <w:docPart>
      <w:docPartPr>
        <w:name w:val="07BB3BBE54954B6284FB8447373460DB"/>
        <w:category>
          <w:name w:val="Algemeen"/>
          <w:gallery w:val="placeholder"/>
        </w:category>
        <w:types>
          <w:type w:val="bbPlcHdr"/>
        </w:types>
        <w:behaviors>
          <w:behavior w:val="content"/>
        </w:behaviors>
        <w:guid w:val="{7434FB4E-7732-4AE5-BDD9-9F4D8FBB1A1B}"/>
      </w:docPartPr>
      <w:docPartBody>
        <w:p w:rsidR="00EA01C4" w:rsidRDefault="00EA01C4" w:rsidP="00EA01C4">
          <w:pPr>
            <w:pStyle w:val="07BB3BBE54954B6284FB8447373460DB"/>
          </w:pPr>
          <w:r w:rsidRPr="00F87BE0">
            <w:rPr>
              <w:rStyle w:val="PlaceholderText"/>
            </w:rPr>
            <w:t>Choose an item.</w:t>
          </w:r>
        </w:p>
      </w:docPartBody>
    </w:docPart>
    <w:docPart>
      <w:docPartPr>
        <w:name w:val="E00B0E1081214571924B5518C3FF2383"/>
        <w:category>
          <w:name w:val="Algemeen"/>
          <w:gallery w:val="placeholder"/>
        </w:category>
        <w:types>
          <w:type w:val="bbPlcHdr"/>
        </w:types>
        <w:behaviors>
          <w:behavior w:val="content"/>
        </w:behaviors>
        <w:guid w:val="{AD043DB6-8CCA-4E3C-9E06-4E4A7B118B86}"/>
      </w:docPartPr>
      <w:docPartBody>
        <w:p w:rsidR="00EA01C4" w:rsidRDefault="00EA01C4" w:rsidP="00EA01C4">
          <w:pPr>
            <w:pStyle w:val="E00B0E1081214571924B5518C3FF2383"/>
          </w:pPr>
          <w:r w:rsidRPr="00F87BE0">
            <w:rPr>
              <w:rStyle w:val="PlaceholderText"/>
            </w:rPr>
            <w:t>Choose an item.</w:t>
          </w:r>
        </w:p>
      </w:docPartBody>
    </w:docPart>
    <w:docPart>
      <w:docPartPr>
        <w:name w:val="6CC9814296684A4398A9FCB62597A117"/>
        <w:category>
          <w:name w:val="Algemeen"/>
          <w:gallery w:val="placeholder"/>
        </w:category>
        <w:types>
          <w:type w:val="bbPlcHdr"/>
        </w:types>
        <w:behaviors>
          <w:behavior w:val="content"/>
        </w:behaviors>
        <w:guid w:val="{7234801B-C66C-4343-BE47-9D313B8A2EBD}"/>
      </w:docPartPr>
      <w:docPartBody>
        <w:p w:rsidR="00EA01C4" w:rsidRDefault="00EA01C4" w:rsidP="00EA01C4">
          <w:pPr>
            <w:pStyle w:val="6CC9814296684A4398A9FCB62597A117"/>
          </w:pPr>
          <w:r w:rsidRPr="00F87BE0">
            <w:rPr>
              <w:rStyle w:val="PlaceholderText"/>
            </w:rPr>
            <w:t>Choose an item.</w:t>
          </w:r>
        </w:p>
      </w:docPartBody>
    </w:docPart>
    <w:docPart>
      <w:docPartPr>
        <w:name w:val="FDDF4184CA5E4DE082C92BFD27A0994A"/>
        <w:category>
          <w:name w:val="Algemeen"/>
          <w:gallery w:val="placeholder"/>
        </w:category>
        <w:types>
          <w:type w:val="bbPlcHdr"/>
        </w:types>
        <w:behaviors>
          <w:behavior w:val="content"/>
        </w:behaviors>
        <w:guid w:val="{D21F2EB2-F4AE-491B-B9B7-3F5080680171}"/>
      </w:docPartPr>
      <w:docPartBody>
        <w:p w:rsidR="00EA01C4" w:rsidRDefault="00EA01C4" w:rsidP="00EA01C4">
          <w:pPr>
            <w:pStyle w:val="FDDF4184CA5E4DE082C92BFD27A0994A"/>
          </w:pPr>
          <w:r w:rsidRPr="00F87BE0">
            <w:rPr>
              <w:rStyle w:val="PlaceholderText"/>
            </w:rPr>
            <w:t>Choose an item.</w:t>
          </w:r>
        </w:p>
      </w:docPartBody>
    </w:docPart>
    <w:docPart>
      <w:docPartPr>
        <w:name w:val="FBF6AF1F5F4C447B85E2175943548002"/>
        <w:category>
          <w:name w:val="Algemeen"/>
          <w:gallery w:val="placeholder"/>
        </w:category>
        <w:types>
          <w:type w:val="bbPlcHdr"/>
        </w:types>
        <w:behaviors>
          <w:behavior w:val="content"/>
        </w:behaviors>
        <w:guid w:val="{832A4BB9-DD9B-448A-BE78-4B025AFBD2F1}"/>
      </w:docPartPr>
      <w:docPartBody>
        <w:p w:rsidR="00EA01C4" w:rsidRDefault="00EA01C4" w:rsidP="00EA01C4">
          <w:pPr>
            <w:pStyle w:val="FBF6AF1F5F4C447B85E2175943548002"/>
          </w:pPr>
          <w:r w:rsidRPr="00F87BE0">
            <w:rPr>
              <w:rStyle w:val="PlaceholderText"/>
            </w:rPr>
            <w:t>Choose an item.</w:t>
          </w:r>
        </w:p>
      </w:docPartBody>
    </w:docPart>
    <w:docPart>
      <w:docPartPr>
        <w:name w:val="4707D7840FBA477EB1FFB71E3104BDE6"/>
        <w:category>
          <w:name w:val="Algemeen"/>
          <w:gallery w:val="placeholder"/>
        </w:category>
        <w:types>
          <w:type w:val="bbPlcHdr"/>
        </w:types>
        <w:behaviors>
          <w:behavior w:val="content"/>
        </w:behaviors>
        <w:guid w:val="{ABE50ED2-6C95-4907-AD90-9C3296A5A497}"/>
      </w:docPartPr>
      <w:docPartBody>
        <w:p w:rsidR="00EA01C4" w:rsidRDefault="00EA01C4" w:rsidP="00EA01C4">
          <w:pPr>
            <w:pStyle w:val="4707D7840FBA477EB1FFB71E3104BDE6"/>
          </w:pPr>
          <w:r w:rsidRPr="00F87BE0">
            <w:rPr>
              <w:rStyle w:val="PlaceholderText"/>
            </w:rPr>
            <w:t>Choose an item.</w:t>
          </w:r>
        </w:p>
      </w:docPartBody>
    </w:docPart>
    <w:docPart>
      <w:docPartPr>
        <w:name w:val="87136B543DF643C49EAAFCA68964A87C"/>
        <w:category>
          <w:name w:val="Algemeen"/>
          <w:gallery w:val="placeholder"/>
        </w:category>
        <w:types>
          <w:type w:val="bbPlcHdr"/>
        </w:types>
        <w:behaviors>
          <w:behavior w:val="content"/>
        </w:behaviors>
        <w:guid w:val="{193FEE14-0A6C-4F2E-8118-27FF3B3CD6FB}"/>
      </w:docPartPr>
      <w:docPartBody>
        <w:p w:rsidR="00EA01C4" w:rsidRDefault="00EA01C4" w:rsidP="00EA01C4">
          <w:pPr>
            <w:pStyle w:val="87136B543DF643C49EAAFCA68964A87C"/>
          </w:pPr>
          <w:r w:rsidRPr="00F87BE0">
            <w:rPr>
              <w:rStyle w:val="PlaceholderText"/>
            </w:rPr>
            <w:t>Choose an item.</w:t>
          </w:r>
        </w:p>
      </w:docPartBody>
    </w:docPart>
    <w:docPart>
      <w:docPartPr>
        <w:name w:val="EFC81DD2B22A4F599C97C93ADBC01A5D"/>
        <w:category>
          <w:name w:val="Algemeen"/>
          <w:gallery w:val="placeholder"/>
        </w:category>
        <w:types>
          <w:type w:val="bbPlcHdr"/>
        </w:types>
        <w:behaviors>
          <w:behavior w:val="content"/>
        </w:behaviors>
        <w:guid w:val="{384703AF-2047-4BFC-B401-D7A3F15DF3C8}"/>
      </w:docPartPr>
      <w:docPartBody>
        <w:p w:rsidR="00EA01C4" w:rsidRDefault="00EA01C4" w:rsidP="00EA01C4">
          <w:pPr>
            <w:pStyle w:val="EFC81DD2B22A4F599C97C93ADBC01A5D"/>
          </w:pPr>
          <w:r w:rsidRPr="00F87BE0">
            <w:rPr>
              <w:rStyle w:val="PlaceholderText"/>
            </w:rPr>
            <w:t>Choose an item.</w:t>
          </w:r>
        </w:p>
      </w:docPartBody>
    </w:docPart>
    <w:docPart>
      <w:docPartPr>
        <w:name w:val="CC3070F3F7584EDDB078EAB7DD25ACC9"/>
        <w:category>
          <w:name w:val="Algemeen"/>
          <w:gallery w:val="placeholder"/>
        </w:category>
        <w:types>
          <w:type w:val="bbPlcHdr"/>
        </w:types>
        <w:behaviors>
          <w:behavior w:val="content"/>
        </w:behaviors>
        <w:guid w:val="{734F7CC5-DFF2-4B4F-8664-80D98E4BDC8B}"/>
      </w:docPartPr>
      <w:docPartBody>
        <w:p w:rsidR="00EA01C4" w:rsidRDefault="00EA01C4" w:rsidP="00EA01C4">
          <w:pPr>
            <w:pStyle w:val="CC3070F3F7584EDDB078EAB7DD25ACC9"/>
          </w:pPr>
          <w:r w:rsidRPr="00F87BE0">
            <w:rPr>
              <w:rStyle w:val="PlaceholderText"/>
            </w:rPr>
            <w:t>Choose an item.</w:t>
          </w:r>
        </w:p>
      </w:docPartBody>
    </w:docPart>
    <w:docPart>
      <w:docPartPr>
        <w:name w:val="5AD8961A9EE74726AB063682E9728687"/>
        <w:category>
          <w:name w:val="Algemeen"/>
          <w:gallery w:val="placeholder"/>
        </w:category>
        <w:types>
          <w:type w:val="bbPlcHdr"/>
        </w:types>
        <w:behaviors>
          <w:behavior w:val="content"/>
        </w:behaviors>
        <w:guid w:val="{7BA2D5E7-CD4F-4B6D-BF55-AD5A0F756D84}"/>
      </w:docPartPr>
      <w:docPartBody>
        <w:p w:rsidR="00EA01C4" w:rsidRDefault="00EA01C4" w:rsidP="00EA01C4">
          <w:pPr>
            <w:pStyle w:val="5AD8961A9EE74726AB063682E9728687"/>
          </w:pPr>
          <w:r w:rsidRPr="00F87BE0">
            <w:rPr>
              <w:rStyle w:val="PlaceholderText"/>
            </w:rPr>
            <w:t>Choose an item.</w:t>
          </w:r>
        </w:p>
      </w:docPartBody>
    </w:docPart>
    <w:docPart>
      <w:docPartPr>
        <w:name w:val="D7EDE3ADB65F44CB8A082604E74E7CD9"/>
        <w:category>
          <w:name w:val="Algemeen"/>
          <w:gallery w:val="placeholder"/>
        </w:category>
        <w:types>
          <w:type w:val="bbPlcHdr"/>
        </w:types>
        <w:behaviors>
          <w:behavior w:val="content"/>
        </w:behaviors>
        <w:guid w:val="{7B2E391B-EF8F-4990-8BDC-42924EEF14D2}"/>
      </w:docPartPr>
      <w:docPartBody>
        <w:p w:rsidR="00EA01C4" w:rsidRDefault="00EA01C4" w:rsidP="00EA01C4">
          <w:pPr>
            <w:pStyle w:val="D7EDE3ADB65F44CB8A082604E74E7CD9"/>
          </w:pPr>
          <w:r w:rsidRPr="00F87BE0">
            <w:rPr>
              <w:rStyle w:val="PlaceholderText"/>
            </w:rPr>
            <w:t>Choose an item.</w:t>
          </w:r>
        </w:p>
      </w:docPartBody>
    </w:docPart>
    <w:docPart>
      <w:docPartPr>
        <w:name w:val="B4DDFCAB320A4C0485B1CB83BBE76123"/>
        <w:category>
          <w:name w:val="Algemeen"/>
          <w:gallery w:val="placeholder"/>
        </w:category>
        <w:types>
          <w:type w:val="bbPlcHdr"/>
        </w:types>
        <w:behaviors>
          <w:behavior w:val="content"/>
        </w:behaviors>
        <w:guid w:val="{8AF79AC1-4589-42E7-8D78-CA4AF6DAE26F}"/>
      </w:docPartPr>
      <w:docPartBody>
        <w:p w:rsidR="00EA01C4" w:rsidRDefault="00EA01C4" w:rsidP="00EA01C4">
          <w:pPr>
            <w:pStyle w:val="B4DDFCAB320A4C0485B1CB83BBE76123"/>
          </w:pPr>
          <w:r w:rsidRPr="00F87BE0">
            <w:rPr>
              <w:rStyle w:val="PlaceholderText"/>
            </w:rPr>
            <w:t>Choose an item.</w:t>
          </w:r>
        </w:p>
      </w:docPartBody>
    </w:docPart>
    <w:docPart>
      <w:docPartPr>
        <w:name w:val="6C75E91BE084408E8418FFA5C94BA934"/>
        <w:category>
          <w:name w:val="Algemeen"/>
          <w:gallery w:val="placeholder"/>
        </w:category>
        <w:types>
          <w:type w:val="bbPlcHdr"/>
        </w:types>
        <w:behaviors>
          <w:behavior w:val="content"/>
        </w:behaviors>
        <w:guid w:val="{C3271D16-B9A5-408F-AFF7-843DF6B689C3}"/>
      </w:docPartPr>
      <w:docPartBody>
        <w:p w:rsidR="00EA01C4" w:rsidRDefault="00EA01C4" w:rsidP="00EA01C4">
          <w:pPr>
            <w:pStyle w:val="6C75E91BE084408E8418FFA5C94BA934"/>
          </w:pPr>
          <w:r w:rsidRPr="00F87BE0">
            <w:rPr>
              <w:rStyle w:val="PlaceholderText"/>
            </w:rPr>
            <w:t>Choose an item.</w:t>
          </w:r>
        </w:p>
      </w:docPartBody>
    </w:docPart>
    <w:docPart>
      <w:docPartPr>
        <w:name w:val="9A692AD8EA62486CA53E83F24DA6766F"/>
        <w:category>
          <w:name w:val="Algemeen"/>
          <w:gallery w:val="placeholder"/>
        </w:category>
        <w:types>
          <w:type w:val="bbPlcHdr"/>
        </w:types>
        <w:behaviors>
          <w:behavior w:val="content"/>
        </w:behaviors>
        <w:guid w:val="{4C8DB8FB-2778-4B96-B2FD-4335A5621716}"/>
      </w:docPartPr>
      <w:docPartBody>
        <w:p w:rsidR="00EA01C4" w:rsidRDefault="00EA01C4" w:rsidP="00EA01C4">
          <w:pPr>
            <w:pStyle w:val="9A692AD8EA62486CA53E83F24DA6766F"/>
          </w:pPr>
          <w:r w:rsidRPr="00F87BE0">
            <w:rPr>
              <w:rStyle w:val="PlaceholderText"/>
            </w:rPr>
            <w:t>Choose an item.</w:t>
          </w:r>
        </w:p>
      </w:docPartBody>
    </w:docPart>
    <w:docPart>
      <w:docPartPr>
        <w:name w:val="E363DD937D8F47B1B306C568F13F1D18"/>
        <w:category>
          <w:name w:val="Algemeen"/>
          <w:gallery w:val="placeholder"/>
        </w:category>
        <w:types>
          <w:type w:val="bbPlcHdr"/>
        </w:types>
        <w:behaviors>
          <w:behavior w:val="content"/>
        </w:behaviors>
        <w:guid w:val="{7BA6C712-A2C7-4473-A2D1-73DD0509EFA4}"/>
      </w:docPartPr>
      <w:docPartBody>
        <w:p w:rsidR="00EA01C4" w:rsidRDefault="00EA01C4" w:rsidP="00EA01C4">
          <w:pPr>
            <w:pStyle w:val="E363DD937D8F47B1B306C568F13F1D18"/>
          </w:pPr>
          <w:r w:rsidRPr="00F87BE0">
            <w:rPr>
              <w:rStyle w:val="PlaceholderText"/>
            </w:rPr>
            <w:t>Choose an item.</w:t>
          </w:r>
        </w:p>
      </w:docPartBody>
    </w:docPart>
    <w:docPart>
      <w:docPartPr>
        <w:name w:val="E5E4A47EA3D3483D9BC3976DA7512A76"/>
        <w:category>
          <w:name w:val="Algemeen"/>
          <w:gallery w:val="placeholder"/>
        </w:category>
        <w:types>
          <w:type w:val="bbPlcHdr"/>
        </w:types>
        <w:behaviors>
          <w:behavior w:val="content"/>
        </w:behaviors>
        <w:guid w:val="{FE9D687F-8268-4289-80F5-E29979879654}"/>
      </w:docPartPr>
      <w:docPartBody>
        <w:p w:rsidR="00EA01C4" w:rsidRDefault="00EA01C4" w:rsidP="00EA01C4">
          <w:pPr>
            <w:pStyle w:val="E5E4A47EA3D3483D9BC3976DA7512A76"/>
          </w:pPr>
          <w:r w:rsidRPr="00F87BE0">
            <w:rPr>
              <w:rStyle w:val="PlaceholderText"/>
            </w:rPr>
            <w:t>Choose an item.</w:t>
          </w:r>
        </w:p>
      </w:docPartBody>
    </w:docPart>
    <w:docPart>
      <w:docPartPr>
        <w:name w:val="E564D6BF3B3C4AA5BBAD7E0594A9F31D"/>
        <w:category>
          <w:name w:val="Algemeen"/>
          <w:gallery w:val="placeholder"/>
        </w:category>
        <w:types>
          <w:type w:val="bbPlcHdr"/>
        </w:types>
        <w:behaviors>
          <w:behavior w:val="content"/>
        </w:behaviors>
        <w:guid w:val="{EBDBD37A-48A1-40F0-91E9-6547F98F8755}"/>
      </w:docPartPr>
      <w:docPartBody>
        <w:p w:rsidR="00EA01C4" w:rsidRDefault="00EA01C4" w:rsidP="00EA01C4">
          <w:pPr>
            <w:pStyle w:val="E564D6BF3B3C4AA5BBAD7E0594A9F31D"/>
          </w:pPr>
          <w:r w:rsidRPr="00F87BE0">
            <w:rPr>
              <w:rStyle w:val="PlaceholderText"/>
            </w:rPr>
            <w:t>Choose an item.</w:t>
          </w:r>
        </w:p>
      </w:docPartBody>
    </w:docPart>
    <w:docPart>
      <w:docPartPr>
        <w:name w:val="A6B801182BB04776A73063D3CFC3350F"/>
        <w:category>
          <w:name w:val="Algemeen"/>
          <w:gallery w:val="placeholder"/>
        </w:category>
        <w:types>
          <w:type w:val="bbPlcHdr"/>
        </w:types>
        <w:behaviors>
          <w:behavior w:val="content"/>
        </w:behaviors>
        <w:guid w:val="{8847F924-31AD-4233-AE61-170F2D2B5321}"/>
      </w:docPartPr>
      <w:docPartBody>
        <w:p w:rsidR="00EA01C4" w:rsidRDefault="00EA01C4" w:rsidP="00EA01C4">
          <w:pPr>
            <w:pStyle w:val="A6B801182BB04776A73063D3CFC3350F"/>
          </w:pPr>
          <w:r w:rsidRPr="00F87BE0">
            <w:rPr>
              <w:rStyle w:val="PlaceholderText"/>
            </w:rPr>
            <w:t>Choose an item.</w:t>
          </w:r>
        </w:p>
      </w:docPartBody>
    </w:docPart>
    <w:docPart>
      <w:docPartPr>
        <w:name w:val="85CB6FDC96D24D72A5E3460FBDDE137E"/>
        <w:category>
          <w:name w:val="Algemeen"/>
          <w:gallery w:val="placeholder"/>
        </w:category>
        <w:types>
          <w:type w:val="bbPlcHdr"/>
        </w:types>
        <w:behaviors>
          <w:behavior w:val="content"/>
        </w:behaviors>
        <w:guid w:val="{9F19FA21-A2FB-4E7E-BC07-AC7D312CB79C}"/>
      </w:docPartPr>
      <w:docPartBody>
        <w:p w:rsidR="00EA01C4" w:rsidRDefault="00EA01C4" w:rsidP="00EA01C4">
          <w:pPr>
            <w:pStyle w:val="85CB6FDC96D24D72A5E3460FBDDE137E"/>
          </w:pPr>
          <w:r w:rsidRPr="00F87BE0">
            <w:rPr>
              <w:rStyle w:val="PlaceholderText"/>
            </w:rPr>
            <w:t>Choose an item.</w:t>
          </w:r>
        </w:p>
      </w:docPartBody>
    </w:docPart>
    <w:docPart>
      <w:docPartPr>
        <w:name w:val="D75E7874829A4F47BF4B1512D2464AFD"/>
        <w:category>
          <w:name w:val="Algemeen"/>
          <w:gallery w:val="placeholder"/>
        </w:category>
        <w:types>
          <w:type w:val="bbPlcHdr"/>
        </w:types>
        <w:behaviors>
          <w:behavior w:val="content"/>
        </w:behaviors>
        <w:guid w:val="{7620DD54-1920-4E07-B6D5-17510CD5BF8A}"/>
      </w:docPartPr>
      <w:docPartBody>
        <w:p w:rsidR="00EA01C4" w:rsidRDefault="00EA01C4" w:rsidP="00EA01C4">
          <w:pPr>
            <w:pStyle w:val="D75E7874829A4F47BF4B1512D2464AFD"/>
          </w:pPr>
          <w:r w:rsidRPr="00F87BE0">
            <w:rPr>
              <w:rStyle w:val="PlaceholderText"/>
            </w:rPr>
            <w:t>Choose an item.</w:t>
          </w:r>
        </w:p>
      </w:docPartBody>
    </w:docPart>
    <w:docPart>
      <w:docPartPr>
        <w:name w:val="766E19ABEDE34885B8FD264D9D16570A"/>
        <w:category>
          <w:name w:val="Algemeen"/>
          <w:gallery w:val="placeholder"/>
        </w:category>
        <w:types>
          <w:type w:val="bbPlcHdr"/>
        </w:types>
        <w:behaviors>
          <w:behavior w:val="content"/>
        </w:behaviors>
        <w:guid w:val="{6FCCAAFB-8644-4896-BF61-B0DE84279E3A}"/>
      </w:docPartPr>
      <w:docPartBody>
        <w:p w:rsidR="00EA01C4" w:rsidRDefault="00EA01C4" w:rsidP="00EA01C4">
          <w:pPr>
            <w:pStyle w:val="766E19ABEDE34885B8FD264D9D16570A"/>
          </w:pPr>
          <w:r w:rsidRPr="00F87BE0">
            <w:rPr>
              <w:rStyle w:val="PlaceholderText"/>
            </w:rPr>
            <w:t>Choose an item.</w:t>
          </w:r>
        </w:p>
      </w:docPartBody>
    </w:docPart>
    <w:docPart>
      <w:docPartPr>
        <w:name w:val="56A0442C513B454E98ABCE15D82478C1"/>
        <w:category>
          <w:name w:val="Algemeen"/>
          <w:gallery w:val="placeholder"/>
        </w:category>
        <w:types>
          <w:type w:val="bbPlcHdr"/>
        </w:types>
        <w:behaviors>
          <w:behavior w:val="content"/>
        </w:behaviors>
        <w:guid w:val="{5AFCB824-88EE-4350-9400-3D11E3ADC415}"/>
      </w:docPartPr>
      <w:docPartBody>
        <w:p w:rsidR="00EA01C4" w:rsidRDefault="00EA01C4" w:rsidP="00EA01C4">
          <w:pPr>
            <w:pStyle w:val="56A0442C513B454E98ABCE15D82478C1"/>
          </w:pPr>
          <w:r w:rsidRPr="00F87BE0">
            <w:rPr>
              <w:rStyle w:val="PlaceholderText"/>
            </w:rPr>
            <w:t>Choose an item.</w:t>
          </w:r>
        </w:p>
      </w:docPartBody>
    </w:docPart>
    <w:docPart>
      <w:docPartPr>
        <w:name w:val="3DB527619F7E41D58F95289FF58621A9"/>
        <w:category>
          <w:name w:val="Algemeen"/>
          <w:gallery w:val="placeholder"/>
        </w:category>
        <w:types>
          <w:type w:val="bbPlcHdr"/>
        </w:types>
        <w:behaviors>
          <w:behavior w:val="content"/>
        </w:behaviors>
        <w:guid w:val="{0C569943-FB28-48A2-A233-F11CB54F6336}"/>
      </w:docPartPr>
      <w:docPartBody>
        <w:p w:rsidR="00EA01C4" w:rsidRDefault="00EA01C4" w:rsidP="00EA01C4">
          <w:pPr>
            <w:pStyle w:val="3DB527619F7E41D58F95289FF58621A9"/>
          </w:pPr>
          <w:r w:rsidRPr="00F87BE0">
            <w:rPr>
              <w:rStyle w:val="PlaceholderText"/>
            </w:rPr>
            <w:t>Choose an item.</w:t>
          </w:r>
        </w:p>
      </w:docPartBody>
    </w:docPart>
    <w:docPart>
      <w:docPartPr>
        <w:name w:val="D4A1C79660AA4FCDAB6B230C92A3DEE8"/>
        <w:category>
          <w:name w:val="Algemeen"/>
          <w:gallery w:val="placeholder"/>
        </w:category>
        <w:types>
          <w:type w:val="bbPlcHdr"/>
        </w:types>
        <w:behaviors>
          <w:behavior w:val="content"/>
        </w:behaviors>
        <w:guid w:val="{5106E4AD-A47B-4470-82D7-DB8B171D6196}"/>
      </w:docPartPr>
      <w:docPartBody>
        <w:p w:rsidR="00EA01C4" w:rsidRDefault="00EA01C4" w:rsidP="00EA01C4">
          <w:pPr>
            <w:pStyle w:val="D4A1C79660AA4FCDAB6B230C92A3DEE8"/>
          </w:pPr>
          <w:r w:rsidRPr="00F87BE0">
            <w:rPr>
              <w:rStyle w:val="PlaceholderText"/>
            </w:rPr>
            <w:t>Choose an item.</w:t>
          </w:r>
        </w:p>
      </w:docPartBody>
    </w:docPart>
    <w:docPart>
      <w:docPartPr>
        <w:name w:val="6CB4E0DD802F4AF5BD50D22FC8855B8D"/>
        <w:category>
          <w:name w:val="Algemeen"/>
          <w:gallery w:val="placeholder"/>
        </w:category>
        <w:types>
          <w:type w:val="bbPlcHdr"/>
        </w:types>
        <w:behaviors>
          <w:behavior w:val="content"/>
        </w:behaviors>
        <w:guid w:val="{2777B8B5-BF9C-4B73-809F-86F5A965AE32}"/>
      </w:docPartPr>
      <w:docPartBody>
        <w:p w:rsidR="00EA01C4" w:rsidRDefault="00EA01C4" w:rsidP="00EA01C4">
          <w:pPr>
            <w:pStyle w:val="6CB4E0DD802F4AF5BD50D22FC8855B8D"/>
          </w:pPr>
          <w:r w:rsidRPr="00F87BE0">
            <w:rPr>
              <w:rStyle w:val="PlaceholderText"/>
            </w:rPr>
            <w:t>Choose an item.</w:t>
          </w:r>
        </w:p>
      </w:docPartBody>
    </w:docPart>
    <w:docPart>
      <w:docPartPr>
        <w:name w:val="E7049A1C30EA42ADB0207CDCD6E7795C"/>
        <w:category>
          <w:name w:val="Algemeen"/>
          <w:gallery w:val="placeholder"/>
        </w:category>
        <w:types>
          <w:type w:val="bbPlcHdr"/>
        </w:types>
        <w:behaviors>
          <w:behavior w:val="content"/>
        </w:behaviors>
        <w:guid w:val="{E46A3E68-38C8-4079-9FF0-EC741C0DAD7B}"/>
      </w:docPartPr>
      <w:docPartBody>
        <w:p w:rsidR="00EA01C4" w:rsidRDefault="00EA01C4" w:rsidP="00EA01C4">
          <w:pPr>
            <w:pStyle w:val="E7049A1C30EA42ADB0207CDCD6E7795C"/>
          </w:pPr>
          <w:r w:rsidRPr="00F87BE0">
            <w:rPr>
              <w:rStyle w:val="PlaceholderText"/>
            </w:rPr>
            <w:t>Choose an item.</w:t>
          </w:r>
        </w:p>
      </w:docPartBody>
    </w:docPart>
    <w:docPart>
      <w:docPartPr>
        <w:name w:val="1351F7EDFA234F4FB70CD418070410A1"/>
        <w:category>
          <w:name w:val="Algemeen"/>
          <w:gallery w:val="placeholder"/>
        </w:category>
        <w:types>
          <w:type w:val="bbPlcHdr"/>
        </w:types>
        <w:behaviors>
          <w:behavior w:val="content"/>
        </w:behaviors>
        <w:guid w:val="{51696D78-CD66-4238-A7A6-97C93E426CC1}"/>
      </w:docPartPr>
      <w:docPartBody>
        <w:p w:rsidR="00EA01C4" w:rsidRDefault="00EA01C4" w:rsidP="00EA01C4">
          <w:pPr>
            <w:pStyle w:val="1351F7EDFA234F4FB70CD418070410A1"/>
          </w:pPr>
          <w:r w:rsidRPr="00F87BE0">
            <w:rPr>
              <w:rStyle w:val="PlaceholderText"/>
            </w:rPr>
            <w:t>Choose an item.</w:t>
          </w:r>
        </w:p>
      </w:docPartBody>
    </w:docPart>
    <w:docPart>
      <w:docPartPr>
        <w:name w:val="FEF908E86B70442492F313D8A4DA6CE8"/>
        <w:category>
          <w:name w:val="Algemeen"/>
          <w:gallery w:val="placeholder"/>
        </w:category>
        <w:types>
          <w:type w:val="bbPlcHdr"/>
        </w:types>
        <w:behaviors>
          <w:behavior w:val="content"/>
        </w:behaviors>
        <w:guid w:val="{4E9A90A3-F405-4704-ACF0-E5C29C734763}"/>
      </w:docPartPr>
      <w:docPartBody>
        <w:p w:rsidR="00EA01C4" w:rsidRDefault="00EA01C4" w:rsidP="00EA01C4">
          <w:pPr>
            <w:pStyle w:val="FEF908E86B70442492F313D8A4DA6CE8"/>
          </w:pPr>
          <w:r w:rsidRPr="00F87BE0">
            <w:rPr>
              <w:rStyle w:val="PlaceholderText"/>
            </w:rPr>
            <w:t>Choose an item.</w:t>
          </w:r>
        </w:p>
      </w:docPartBody>
    </w:docPart>
    <w:docPart>
      <w:docPartPr>
        <w:name w:val="7947762F40514027B3310FA50BC4DEEE"/>
        <w:category>
          <w:name w:val="Algemeen"/>
          <w:gallery w:val="placeholder"/>
        </w:category>
        <w:types>
          <w:type w:val="bbPlcHdr"/>
        </w:types>
        <w:behaviors>
          <w:behavior w:val="content"/>
        </w:behaviors>
        <w:guid w:val="{E228337E-F028-466A-80D7-22DBA4510F6A}"/>
      </w:docPartPr>
      <w:docPartBody>
        <w:p w:rsidR="00EA01C4" w:rsidRDefault="00EA01C4" w:rsidP="00EA01C4">
          <w:pPr>
            <w:pStyle w:val="7947762F40514027B3310FA50BC4DEEE"/>
          </w:pPr>
          <w:r w:rsidRPr="00F87BE0">
            <w:rPr>
              <w:rStyle w:val="PlaceholderText"/>
            </w:rPr>
            <w:t>Choose an item.</w:t>
          </w:r>
        </w:p>
      </w:docPartBody>
    </w:docPart>
    <w:docPart>
      <w:docPartPr>
        <w:name w:val="FFFCB22F49C74B63A8F9AE57295CAF5A"/>
        <w:category>
          <w:name w:val="Algemeen"/>
          <w:gallery w:val="placeholder"/>
        </w:category>
        <w:types>
          <w:type w:val="bbPlcHdr"/>
        </w:types>
        <w:behaviors>
          <w:behavior w:val="content"/>
        </w:behaviors>
        <w:guid w:val="{BCC2E8B7-85A6-48EB-A70F-2176216CD591}"/>
      </w:docPartPr>
      <w:docPartBody>
        <w:p w:rsidR="00EA01C4" w:rsidRDefault="00EA01C4" w:rsidP="00EA01C4">
          <w:pPr>
            <w:pStyle w:val="FFFCB22F49C74B63A8F9AE57295CAF5A"/>
          </w:pPr>
          <w:r w:rsidRPr="00F87BE0">
            <w:rPr>
              <w:rStyle w:val="PlaceholderText"/>
            </w:rPr>
            <w:t>Choose an item.</w:t>
          </w:r>
        </w:p>
      </w:docPartBody>
    </w:docPart>
    <w:docPart>
      <w:docPartPr>
        <w:name w:val="0FF0295DC3604680A77E8D9C658023D7"/>
        <w:category>
          <w:name w:val="Algemeen"/>
          <w:gallery w:val="placeholder"/>
        </w:category>
        <w:types>
          <w:type w:val="bbPlcHdr"/>
        </w:types>
        <w:behaviors>
          <w:behavior w:val="content"/>
        </w:behaviors>
        <w:guid w:val="{EEF305AE-4997-42CD-95D0-C53F728BAEDB}"/>
      </w:docPartPr>
      <w:docPartBody>
        <w:p w:rsidR="00EA01C4" w:rsidRDefault="00EA01C4" w:rsidP="00EA01C4">
          <w:pPr>
            <w:pStyle w:val="0FF0295DC3604680A77E8D9C658023D7"/>
          </w:pPr>
          <w:r w:rsidRPr="00F87BE0">
            <w:rPr>
              <w:rStyle w:val="PlaceholderText"/>
            </w:rPr>
            <w:t>Choose an item.</w:t>
          </w:r>
        </w:p>
      </w:docPartBody>
    </w:docPart>
    <w:docPart>
      <w:docPartPr>
        <w:name w:val="0752486FCCAA4238AB7B396AD06CDDA4"/>
        <w:category>
          <w:name w:val="Algemeen"/>
          <w:gallery w:val="placeholder"/>
        </w:category>
        <w:types>
          <w:type w:val="bbPlcHdr"/>
        </w:types>
        <w:behaviors>
          <w:behavior w:val="content"/>
        </w:behaviors>
        <w:guid w:val="{3DB305CA-BCD6-4D70-97BC-21C9BADCA434}"/>
      </w:docPartPr>
      <w:docPartBody>
        <w:p w:rsidR="00EA01C4" w:rsidRDefault="00EA01C4" w:rsidP="00EA01C4">
          <w:pPr>
            <w:pStyle w:val="0752486FCCAA4238AB7B396AD06CDDA4"/>
          </w:pPr>
          <w:r w:rsidRPr="00F87BE0">
            <w:rPr>
              <w:rStyle w:val="PlaceholderText"/>
            </w:rPr>
            <w:t>Choose an item.</w:t>
          </w:r>
        </w:p>
      </w:docPartBody>
    </w:docPart>
    <w:docPart>
      <w:docPartPr>
        <w:name w:val="D0D41BC485BE4CF0A1044F4A7EBE8B80"/>
        <w:category>
          <w:name w:val="Algemeen"/>
          <w:gallery w:val="placeholder"/>
        </w:category>
        <w:types>
          <w:type w:val="bbPlcHdr"/>
        </w:types>
        <w:behaviors>
          <w:behavior w:val="content"/>
        </w:behaviors>
        <w:guid w:val="{6352F867-589A-4606-83D0-7C7F7E7917AE}"/>
      </w:docPartPr>
      <w:docPartBody>
        <w:p w:rsidR="00EA01C4" w:rsidRDefault="00EA01C4" w:rsidP="00EA01C4">
          <w:pPr>
            <w:pStyle w:val="D0D41BC485BE4CF0A1044F4A7EBE8B80"/>
          </w:pPr>
          <w:r w:rsidRPr="00F87BE0">
            <w:rPr>
              <w:rStyle w:val="PlaceholderText"/>
            </w:rPr>
            <w:t>Choose an item.</w:t>
          </w:r>
        </w:p>
      </w:docPartBody>
    </w:docPart>
    <w:docPart>
      <w:docPartPr>
        <w:name w:val="64DC23FC65684531BE42FB83156548A0"/>
        <w:category>
          <w:name w:val="Algemeen"/>
          <w:gallery w:val="placeholder"/>
        </w:category>
        <w:types>
          <w:type w:val="bbPlcHdr"/>
        </w:types>
        <w:behaviors>
          <w:behavior w:val="content"/>
        </w:behaviors>
        <w:guid w:val="{E9DF1F4B-DBA2-4FF1-BF02-A06D656E3E62}"/>
      </w:docPartPr>
      <w:docPartBody>
        <w:p w:rsidR="00EA01C4" w:rsidRDefault="00EA01C4" w:rsidP="00EA01C4">
          <w:pPr>
            <w:pStyle w:val="64DC23FC65684531BE42FB83156548A0"/>
          </w:pPr>
          <w:r w:rsidRPr="00F87BE0">
            <w:rPr>
              <w:rStyle w:val="PlaceholderText"/>
            </w:rPr>
            <w:t>Choose an item.</w:t>
          </w:r>
        </w:p>
      </w:docPartBody>
    </w:docPart>
    <w:docPart>
      <w:docPartPr>
        <w:name w:val="5FAFC02BCE6B4FF79E9C456A1C450B44"/>
        <w:category>
          <w:name w:val="Algemeen"/>
          <w:gallery w:val="placeholder"/>
        </w:category>
        <w:types>
          <w:type w:val="bbPlcHdr"/>
        </w:types>
        <w:behaviors>
          <w:behavior w:val="content"/>
        </w:behaviors>
        <w:guid w:val="{F5404C05-A030-4452-8254-8A02696C3651}"/>
      </w:docPartPr>
      <w:docPartBody>
        <w:p w:rsidR="00EA01C4" w:rsidRDefault="00EA01C4" w:rsidP="00EA01C4">
          <w:pPr>
            <w:pStyle w:val="5FAFC02BCE6B4FF79E9C456A1C450B44"/>
          </w:pPr>
          <w:r w:rsidRPr="00F87BE0">
            <w:rPr>
              <w:rStyle w:val="PlaceholderText"/>
            </w:rPr>
            <w:t>Choose an item.</w:t>
          </w:r>
        </w:p>
      </w:docPartBody>
    </w:docPart>
    <w:docPart>
      <w:docPartPr>
        <w:name w:val="A38602C9FD3A40DE9F223910524DDC36"/>
        <w:category>
          <w:name w:val="Algemeen"/>
          <w:gallery w:val="placeholder"/>
        </w:category>
        <w:types>
          <w:type w:val="bbPlcHdr"/>
        </w:types>
        <w:behaviors>
          <w:behavior w:val="content"/>
        </w:behaviors>
        <w:guid w:val="{E161A0AC-47A1-4231-A873-3D4362592B45}"/>
      </w:docPartPr>
      <w:docPartBody>
        <w:p w:rsidR="00EA01C4" w:rsidRDefault="00EA01C4" w:rsidP="00EA01C4">
          <w:pPr>
            <w:pStyle w:val="A38602C9FD3A40DE9F223910524DDC36"/>
          </w:pPr>
          <w:r w:rsidRPr="00F87BE0">
            <w:rPr>
              <w:rStyle w:val="PlaceholderText"/>
            </w:rPr>
            <w:t>Choose an item.</w:t>
          </w:r>
        </w:p>
      </w:docPartBody>
    </w:docPart>
    <w:docPart>
      <w:docPartPr>
        <w:name w:val="66B7A303C1A641DE9B7D2C2982D44CBB"/>
        <w:category>
          <w:name w:val="Algemeen"/>
          <w:gallery w:val="placeholder"/>
        </w:category>
        <w:types>
          <w:type w:val="bbPlcHdr"/>
        </w:types>
        <w:behaviors>
          <w:behavior w:val="content"/>
        </w:behaviors>
        <w:guid w:val="{B5DFA0E9-C84B-4071-AAAA-7CAB7C5AF8AE}"/>
      </w:docPartPr>
      <w:docPartBody>
        <w:p w:rsidR="00EA01C4" w:rsidRDefault="00EA01C4" w:rsidP="00EA01C4">
          <w:pPr>
            <w:pStyle w:val="66B7A303C1A641DE9B7D2C2982D44CBB"/>
          </w:pPr>
          <w:r w:rsidRPr="00F87BE0">
            <w:rPr>
              <w:rStyle w:val="PlaceholderText"/>
            </w:rPr>
            <w:t>Choose an item.</w:t>
          </w:r>
        </w:p>
      </w:docPartBody>
    </w:docPart>
    <w:docPart>
      <w:docPartPr>
        <w:name w:val="8C2F5A5605B7419BB2082B5D7F10331D"/>
        <w:category>
          <w:name w:val="Algemeen"/>
          <w:gallery w:val="placeholder"/>
        </w:category>
        <w:types>
          <w:type w:val="bbPlcHdr"/>
        </w:types>
        <w:behaviors>
          <w:behavior w:val="content"/>
        </w:behaviors>
        <w:guid w:val="{63F9E83E-51B6-4B9F-957F-47DAEEB2B0C3}"/>
      </w:docPartPr>
      <w:docPartBody>
        <w:p w:rsidR="00EA01C4" w:rsidRDefault="00EA01C4" w:rsidP="00EA01C4">
          <w:pPr>
            <w:pStyle w:val="8C2F5A5605B7419BB2082B5D7F10331D"/>
          </w:pPr>
          <w:r w:rsidRPr="00F87BE0">
            <w:rPr>
              <w:rStyle w:val="PlaceholderText"/>
            </w:rPr>
            <w:t>Choose an item.</w:t>
          </w:r>
        </w:p>
      </w:docPartBody>
    </w:docPart>
    <w:docPart>
      <w:docPartPr>
        <w:name w:val="B401724A03B64B6FA2DC2A991AC0A9C6"/>
        <w:category>
          <w:name w:val="Algemeen"/>
          <w:gallery w:val="placeholder"/>
        </w:category>
        <w:types>
          <w:type w:val="bbPlcHdr"/>
        </w:types>
        <w:behaviors>
          <w:behavior w:val="content"/>
        </w:behaviors>
        <w:guid w:val="{4317C805-4D54-4FFE-9910-E908D1AD29E5}"/>
      </w:docPartPr>
      <w:docPartBody>
        <w:p w:rsidR="00EA01C4" w:rsidRDefault="00EA01C4" w:rsidP="00EA01C4">
          <w:pPr>
            <w:pStyle w:val="B401724A03B64B6FA2DC2A991AC0A9C6"/>
          </w:pPr>
          <w:r w:rsidRPr="00F87BE0">
            <w:rPr>
              <w:rStyle w:val="PlaceholderText"/>
            </w:rPr>
            <w:t>Choose an item.</w:t>
          </w:r>
        </w:p>
      </w:docPartBody>
    </w:docPart>
    <w:docPart>
      <w:docPartPr>
        <w:name w:val="BFEC07D7A0E843348D915C6325EBEC3A"/>
        <w:category>
          <w:name w:val="Algemeen"/>
          <w:gallery w:val="placeholder"/>
        </w:category>
        <w:types>
          <w:type w:val="bbPlcHdr"/>
        </w:types>
        <w:behaviors>
          <w:behavior w:val="content"/>
        </w:behaviors>
        <w:guid w:val="{AEBDBDFB-9D81-4F3C-B72E-95B75BBA80E5}"/>
      </w:docPartPr>
      <w:docPartBody>
        <w:p w:rsidR="00EA01C4" w:rsidRDefault="00EA01C4" w:rsidP="00EA01C4">
          <w:pPr>
            <w:pStyle w:val="BFEC07D7A0E843348D915C6325EBEC3A"/>
          </w:pPr>
          <w:r w:rsidRPr="00F87BE0">
            <w:rPr>
              <w:rStyle w:val="PlaceholderText"/>
            </w:rPr>
            <w:t>Choose an item.</w:t>
          </w:r>
        </w:p>
      </w:docPartBody>
    </w:docPart>
    <w:docPart>
      <w:docPartPr>
        <w:name w:val="89ACCD1CD87C410F80B5E11BB2ADB78D"/>
        <w:category>
          <w:name w:val="Algemeen"/>
          <w:gallery w:val="placeholder"/>
        </w:category>
        <w:types>
          <w:type w:val="bbPlcHdr"/>
        </w:types>
        <w:behaviors>
          <w:behavior w:val="content"/>
        </w:behaviors>
        <w:guid w:val="{61B9D68F-5F45-420E-A3F9-44FBE0137FB4}"/>
      </w:docPartPr>
      <w:docPartBody>
        <w:p w:rsidR="00EA01C4" w:rsidRDefault="00EA01C4" w:rsidP="00EA01C4">
          <w:pPr>
            <w:pStyle w:val="89ACCD1CD87C410F80B5E11BB2ADB78D"/>
          </w:pPr>
          <w:r w:rsidRPr="00F87BE0">
            <w:rPr>
              <w:rStyle w:val="PlaceholderText"/>
            </w:rPr>
            <w:t>Choose an item.</w:t>
          </w:r>
        </w:p>
      </w:docPartBody>
    </w:docPart>
    <w:docPart>
      <w:docPartPr>
        <w:name w:val="363E502923E54EC2A48EC4619F0042A6"/>
        <w:category>
          <w:name w:val="Algemeen"/>
          <w:gallery w:val="placeholder"/>
        </w:category>
        <w:types>
          <w:type w:val="bbPlcHdr"/>
        </w:types>
        <w:behaviors>
          <w:behavior w:val="content"/>
        </w:behaviors>
        <w:guid w:val="{E756BDD9-71E7-4077-9D55-67EB1E8CC4F8}"/>
      </w:docPartPr>
      <w:docPartBody>
        <w:p w:rsidR="00EA01C4" w:rsidRDefault="00EA01C4" w:rsidP="00EA01C4">
          <w:pPr>
            <w:pStyle w:val="363E502923E54EC2A48EC4619F0042A6"/>
          </w:pPr>
          <w:r w:rsidRPr="00F87BE0">
            <w:rPr>
              <w:rStyle w:val="PlaceholderText"/>
            </w:rPr>
            <w:t>Choose an item.</w:t>
          </w:r>
        </w:p>
      </w:docPartBody>
    </w:docPart>
    <w:docPart>
      <w:docPartPr>
        <w:name w:val="9D47584FF3CF4A6FA7D92D078F631A5D"/>
        <w:category>
          <w:name w:val="Algemeen"/>
          <w:gallery w:val="placeholder"/>
        </w:category>
        <w:types>
          <w:type w:val="bbPlcHdr"/>
        </w:types>
        <w:behaviors>
          <w:behavior w:val="content"/>
        </w:behaviors>
        <w:guid w:val="{18E6299A-080B-421A-A1AF-FB89A27501C5}"/>
      </w:docPartPr>
      <w:docPartBody>
        <w:p w:rsidR="00EA01C4" w:rsidRDefault="00EA01C4" w:rsidP="00EA01C4">
          <w:pPr>
            <w:pStyle w:val="9D47584FF3CF4A6FA7D92D078F631A5D"/>
          </w:pPr>
          <w:r w:rsidRPr="00F87BE0">
            <w:rPr>
              <w:rStyle w:val="PlaceholderText"/>
            </w:rPr>
            <w:t>Choose an item.</w:t>
          </w:r>
        </w:p>
      </w:docPartBody>
    </w:docPart>
    <w:docPart>
      <w:docPartPr>
        <w:name w:val="9174835AD655435E8E62F48183B9D6D9"/>
        <w:category>
          <w:name w:val="Algemeen"/>
          <w:gallery w:val="placeholder"/>
        </w:category>
        <w:types>
          <w:type w:val="bbPlcHdr"/>
        </w:types>
        <w:behaviors>
          <w:behavior w:val="content"/>
        </w:behaviors>
        <w:guid w:val="{6FAC26A1-EC5D-4322-A778-6FC27A94A65F}"/>
      </w:docPartPr>
      <w:docPartBody>
        <w:p w:rsidR="00EA01C4" w:rsidRDefault="00EA01C4" w:rsidP="00EA01C4">
          <w:pPr>
            <w:pStyle w:val="9174835AD655435E8E62F48183B9D6D9"/>
          </w:pPr>
          <w:r w:rsidRPr="00F87BE0">
            <w:rPr>
              <w:rStyle w:val="PlaceholderText"/>
            </w:rPr>
            <w:t>Choose an item.</w:t>
          </w:r>
        </w:p>
      </w:docPartBody>
    </w:docPart>
    <w:docPart>
      <w:docPartPr>
        <w:name w:val="F327DD4FD5934D09B59C98153053A321"/>
        <w:category>
          <w:name w:val="Algemeen"/>
          <w:gallery w:val="placeholder"/>
        </w:category>
        <w:types>
          <w:type w:val="bbPlcHdr"/>
        </w:types>
        <w:behaviors>
          <w:behavior w:val="content"/>
        </w:behaviors>
        <w:guid w:val="{73BDE859-E520-4E3E-8343-ECA55928EA13}"/>
      </w:docPartPr>
      <w:docPartBody>
        <w:p w:rsidR="00EA01C4" w:rsidRDefault="00EA01C4" w:rsidP="00EA01C4">
          <w:pPr>
            <w:pStyle w:val="F327DD4FD5934D09B59C98153053A321"/>
          </w:pPr>
          <w:r w:rsidRPr="00F87BE0">
            <w:rPr>
              <w:rStyle w:val="PlaceholderText"/>
            </w:rPr>
            <w:t>Choose an item.</w:t>
          </w:r>
        </w:p>
      </w:docPartBody>
    </w:docPart>
    <w:docPart>
      <w:docPartPr>
        <w:name w:val="8B203564D54744CAAF897B108A2E9907"/>
        <w:category>
          <w:name w:val="Algemeen"/>
          <w:gallery w:val="placeholder"/>
        </w:category>
        <w:types>
          <w:type w:val="bbPlcHdr"/>
        </w:types>
        <w:behaviors>
          <w:behavior w:val="content"/>
        </w:behaviors>
        <w:guid w:val="{12C4A17A-91D9-4E21-9DF5-CFB089304B92}"/>
      </w:docPartPr>
      <w:docPartBody>
        <w:p w:rsidR="00EA01C4" w:rsidRDefault="00EA01C4" w:rsidP="00EA01C4">
          <w:pPr>
            <w:pStyle w:val="8B203564D54744CAAF897B108A2E9907"/>
          </w:pPr>
          <w:r w:rsidRPr="00F87BE0">
            <w:rPr>
              <w:rStyle w:val="PlaceholderText"/>
            </w:rPr>
            <w:t>Choose an item.</w:t>
          </w:r>
        </w:p>
      </w:docPartBody>
    </w:docPart>
    <w:docPart>
      <w:docPartPr>
        <w:name w:val="DE38CD97807646A8B8AE130D4799CC69"/>
        <w:category>
          <w:name w:val="Algemeen"/>
          <w:gallery w:val="placeholder"/>
        </w:category>
        <w:types>
          <w:type w:val="bbPlcHdr"/>
        </w:types>
        <w:behaviors>
          <w:behavior w:val="content"/>
        </w:behaviors>
        <w:guid w:val="{8A370DF9-8B8D-499E-B623-9D56DA30B642}"/>
      </w:docPartPr>
      <w:docPartBody>
        <w:p w:rsidR="00EA01C4" w:rsidRDefault="00EA01C4" w:rsidP="00EA01C4">
          <w:pPr>
            <w:pStyle w:val="DE38CD97807646A8B8AE130D4799CC69"/>
          </w:pPr>
          <w:r w:rsidRPr="00F87BE0">
            <w:rPr>
              <w:rStyle w:val="PlaceholderText"/>
            </w:rPr>
            <w:t>Choose an item.</w:t>
          </w:r>
        </w:p>
      </w:docPartBody>
    </w:docPart>
    <w:docPart>
      <w:docPartPr>
        <w:name w:val="25316E165994489CA6AEA07C988553E2"/>
        <w:category>
          <w:name w:val="Algemeen"/>
          <w:gallery w:val="placeholder"/>
        </w:category>
        <w:types>
          <w:type w:val="bbPlcHdr"/>
        </w:types>
        <w:behaviors>
          <w:behavior w:val="content"/>
        </w:behaviors>
        <w:guid w:val="{5E305344-7422-4152-AB6C-0C18A1F492DA}"/>
      </w:docPartPr>
      <w:docPartBody>
        <w:p w:rsidR="00EA01C4" w:rsidRDefault="00EA01C4" w:rsidP="00EA01C4">
          <w:pPr>
            <w:pStyle w:val="25316E165994489CA6AEA07C988553E2"/>
          </w:pPr>
          <w:r w:rsidRPr="00F87BE0">
            <w:rPr>
              <w:rStyle w:val="PlaceholderText"/>
            </w:rPr>
            <w:t>Choose an item.</w:t>
          </w:r>
        </w:p>
      </w:docPartBody>
    </w:docPart>
    <w:docPart>
      <w:docPartPr>
        <w:name w:val="D3BD2627EA9E425BB1C1A1AB1058CFC7"/>
        <w:category>
          <w:name w:val="Algemeen"/>
          <w:gallery w:val="placeholder"/>
        </w:category>
        <w:types>
          <w:type w:val="bbPlcHdr"/>
        </w:types>
        <w:behaviors>
          <w:behavior w:val="content"/>
        </w:behaviors>
        <w:guid w:val="{5E6C3923-8BF4-4617-9872-B2FE4A19B10B}"/>
      </w:docPartPr>
      <w:docPartBody>
        <w:p w:rsidR="00EA01C4" w:rsidRDefault="00EA01C4" w:rsidP="00EA01C4">
          <w:pPr>
            <w:pStyle w:val="D3BD2627EA9E425BB1C1A1AB1058CFC7"/>
          </w:pPr>
          <w:r w:rsidRPr="00F87BE0">
            <w:rPr>
              <w:rStyle w:val="PlaceholderText"/>
            </w:rPr>
            <w:t>Choose an item.</w:t>
          </w:r>
        </w:p>
      </w:docPartBody>
    </w:docPart>
    <w:docPart>
      <w:docPartPr>
        <w:name w:val="41A88E822580485CB907F09ADFC4DB2F"/>
        <w:category>
          <w:name w:val="Algemeen"/>
          <w:gallery w:val="placeholder"/>
        </w:category>
        <w:types>
          <w:type w:val="bbPlcHdr"/>
        </w:types>
        <w:behaviors>
          <w:behavior w:val="content"/>
        </w:behaviors>
        <w:guid w:val="{E8E9C03F-FEDC-4C39-8931-EE2C61BC48A9}"/>
      </w:docPartPr>
      <w:docPartBody>
        <w:p w:rsidR="00EA01C4" w:rsidRDefault="00EA01C4" w:rsidP="00EA01C4">
          <w:pPr>
            <w:pStyle w:val="41A88E822580485CB907F09ADFC4DB2F"/>
          </w:pPr>
          <w:r w:rsidRPr="00F87BE0">
            <w:rPr>
              <w:rStyle w:val="PlaceholderText"/>
            </w:rPr>
            <w:t>Choose an item.</w:t>
          </w:r>
        </w:p>
      </w:docPartBody>
    </w:docPart>
    <w:docPart>
      <w:docPartPr>
        <w:name w:val="F2FD0EEAE2504CB2B3054316AD320F1E"/>
        <w:category>
          <w:name w:val="Algemeen"/>
          <w:gallery w:val="placeholder"/>
        </w:category>
        <w:types>
          <w:type w:val="bbPlcHdr"/>
        </w:types>
        <w:behaviors>
          <w:behavior w:val="content"/>
        </w:behaviors>
        <w:guid w:val="{1DF579BD-030B-4D24-9895-00813B57CABE}"/>
      </w:docPartPr>
      <w:docPartBody>
        <w:p w:rsidR="00EA01C4" w:rsidRDefault="00EA01C4" w:rsidP="00EA01C4">
          <w:pPr>
            <w:pStyle w:val="F2FD0EEAE2504CB2B3054316AD320F1E"/>
          </w:pPr>
          <w:r w:rsidRPr="00F87BE0">
            <w:rPr>
              <w:rStyle w:val="PlaceholderText"/>
            </w:rPr>
            <w:t>Choose an item.</w:t>
          </w:r>
        </w:p>
      </w:docPartBody>
    </w:docPart>
    <w:docPart>
      <w:docPartPr>
        <w:name w:val="E3F9C06B28E94FC8968E9C8BCB51A220"/>
        <w:category>
          <w:name w:val="Algemeen"/>
          <w:gallery w:val="placeholder"/>
        </w:category>
        <w:types>
          <w:type w:val="bbPlcHdr"/>
        </w:types>
        <w:behaviors>
          <w:behavior w:val="content"/>
        </w:behaviors>
        <w:guid w:val="{18D062FE-F3A4-4991-B7AC-FA5729149F6C}"/>
      </w:docPartPr>
      <w:docPartBody>
        <w:p w:rsidR="00EA01C4" w:rsidRDefault="00EA01C4" w:rsidP="00EA01C4">
          <w:pPr>
            <w:pStyle w:val="E3F9C06B28E94FC8968E9C8BCB51A220"/>
          </w:pPr>
          <w:r w:rsidRPr="00F87BE0">
            <w:rPr>
              <w:rStyle w:val="PlaceholderText"/>
            </w:rPr>
            <w:t>Choose an item.</w:t>
          </w:r>
        </w:p>
      </w:docPartBody>
    </w:docPart>
    <w:docPart>
      <w:docPartPr>
        <w:name w:val="1F02DC793E6E420294E66B13B51D3BB8"/>
        <w:category>
          <w:name w:val="Algemeen"/>
          <w:gallery w:val="placeholder"/>
        </w:category>
        <w:types>
          <w:type w:val="bbPlcHdr"/>
        </w:types>
        <w:behaviors>
          <w:behavior w:val="content"/>
        </w:behaviors>
        <w:guid w:val="{4A61C75A-2D2D-4597-945E-1EF636D148E7}"/>
      </w:docPartPr>
      <w:docPartBody>
        <w:p w:rsidR="00EA01C4" w:rsidRDefault="00EA01C4" w:rsidP="00EA01C4">
          <w:pPr>
            <w:pStyle w:val="1F02DC793E6E420294E66B13B51D3BB8"/>
          </w:pPr>
          <w:r w:rsidRPr="00F87BE0">
            <w:rPr>
              <w:rStyle w:val="PlaceholderText"/>
            </w:rPr>
            <w:t>Choose an item.</w:t>
          </w:r>
        </w:p>
      </w:docPartBody>
    </w:docPart>
    <w:docPart>
      <w:docPartPr>
        <w:name w:val="10D2A1AC74624883B975045EEA5204D5"/>
        <w:category>
          <w:name w:val="Algemeen"/>
          <w:gallery w:val="placeholder"/>
        </w:category>
        <w:types>
          <w:type w:val="bbPlcHdr"/>
        </w:types>
        <w:behaviors>
          <w:behavior w:val="content"/>
        </w:behaviors>
        <w:guid w:val="{27F36F13-214D-423B-9559-2A46806AE212}"/>
      </w:docPartPr>
      <w:docPartBody>
        <w:p w:rsidR="00EA01C4" w:rsidRDefault="00EA01C4" w:rsidP="00EA01C4">
          <w:pPr>
            <w:pStyle w:val="10D2A1AC74624883B975045EEA5204D5"/>
          </w:pPr>
          <w:r w:rsidRPr="00F87BE0">
            <w:rPr>
              <w:rStyle w:val="PlaceholderText"/>
            </w:rPr>
            <w:t>Choose an item.</w:t>
          </w:r>
        </w:p>
      </w:docPartBody>
    </w:docPart>
    <w:docPart>
      <w:docPartPr>
        <w:name w:val="F4FD778327A94AC59D0FB9A0785927BA"/>
        <w:category>
          <w:name w:val="Algemeen"/>
          <w:gallery w:val="placeholder"/>
        </w:category>
        <w:types>
          <w:type w:val="bbPlcHdr"/>
        </w:types>
        <w:behaviors>
          <w:behavior w:val="content"/>
        </w:behaviors>
        <w:guid w:val="{98256CFD-CC20-4BEA-84D1-8363C3EAFC39}"/>
      </w:docPartPr>
      <w:docPartBody>
        <w:p w:rsidR="00EA01C4" w:rsidRDefault="00EA01C4" w:rsidP="00EA01C4">
          <w:pPr>
            <w:pStyle w:val="F4FD778327A94AC59D0FB9A0785927BA"/>
          </w:pPr>
          <w:r w:rsidRPr="00F87BE0">
            <w:rPr>
              <w:rStyle w:val="PlaceholderText"/>
            </w:rPr>
            <w:t>Choose an item.</w:t>
          </w:r>
        </w:p>
      </w:docPartBody>
    </w:docPart>
    <w:docPart>
      <w:docPartPr>
        <w:name w:val="C0546BC195CF4D5991B2BF8CF748FE3E"/>
        <w:category>
          <w:name w:val="Algemeen"/>
          <w:gallery w:val="placeholder"/>
        </w:category>
        <w:types>
          <w:type w:val="bbPlcHdr"/>
        </w:types>
        <w:behaviors>
          <w:behavior w:val="content"/>
        </w:behaviors>
        <w:guid w:val="{1E1B4389-6208-4DCD-A9DB-643DF1ADA917}"/>
      </w:docPartPr>
      <w:docPartBody>
        <w:p w:rsidR="00EA01C4" w:rsidRDefault="00EA01C4" w:rsidP="00EA01C4">
          <w:pPr>
            <w:pStyle w:val="C0546BC195CF4D5991B2BF8CF748FE3E"/>
          </w:pPr>
          <w:r w:rsidRPr="00F87BE0">
            <w:rPr>
              <w:rStyle w:val="PlaceholderText"/>
            </w:rPr>
            <w:t>Choose an item.</w:t>
          </w:r>
        </w:p>
      </w:docPartBody>
    </w:docPart>
    <w:docPart>
      <w:docPartPr>
        <w:name w:val="F2C0D5E2AAEF42B8AF65CE05585D3A5A"/>
        <w:category>
          <w:name w:val="Algemeen"/>
          <w:gallery w:val="placeholder"/>
        </w:category>
        <w:types>
          <w:type w:val="bbPlcHdr"/>
        </w:types>
        <w:behaviors>
          <w:behavior w:val="content"/>
        </w:behaviors>
        <w:guid w:val="{AA1400FD-EFB9-417E-9CBE-454F56F6AE76}"/>
      </w:docPartPr>
      <w:docPartBody>
        <w:p w:rsidR="00EA01C4" w:rsidRDefault="00EA01C4" w:rsidP="00EA01C4">
          <w:pPr>
            <w:pStyle w:val="F2C0D5E2AAEF42B8AF65CE05585D3A5A"/>
          </w:pPr>
          <w:r w:rsidRPr="00F87BE0">
            <w:rPr>
              <w:rStyle w:val="PlaceholderText"/>
            </w:rPr>
            <w:t>Choose an item.</w:t>
          </w:r>
        </w:p>
      </w:docPartBody>
    </w:docPart>
    <w:docPart>
      <w:docPartPr>
        <w:name w:val="53AC7693193349EDACAB7BD087CBD959"/>
        <w:category>
          <w:name w:val="Algemeen"/>
          <w:gallery w:val="placeholder"/>
        </w:category>
        <w:types>
          <w:type w:val="bbPlcHdr"/>
        </w:types>
        <w:behaviors>
          <w:behavior w:val="content"/>
        </w:behaviors>
        <w:guid w:val="{143D132B-E6DB-4099-B382-CB73F785E148}"/>
      </w:docPartPr>
      <w:docPartBody>
        <w:p w:rsidR="00EA01C4" w:rsidRDefault="00EA01C4" w:rsidP="00EA01C4">
          <w:pPr>
            <w:pStyle w:val="53AC7693193349EDACAB7BD087CBD959"/>
          </w:pPr>
          <w:r w:rsidRPr="00F87BE0">
            <w:rPr>
              <w:rStyle w:val="PlaceholderText"/>
            </w:rPr>
            <w:t>Choose an item.</w:t>
          </w:r>
        </w:p>
      </w:docPartBody>
    </w:docPart>
    <w:docPart>
      <w:docPartPr>
        <w:name w:val="CD9A61B4A56743018BF419234FA30DEE"/>
        <w:category>
          <w:name w:val="Algemeen"/>
          <w:gallery w:val="placeholder"/>
        </w:category>
        <w:types>
          <w:type w:val="bbPlcHdr"/>
        </w:types>
        <w:behaviors>
          <w:behavior w:val="content"/>
        </w:behaviors>
        <w:guid w:val="{321BFD5D-9A6E-407A-86DB-B28D0F3EF700}"/>
      </w:docPartPr>
      <w:docPartBody>
        <w:p w:rsidR="00EA01C4" w:rsidRDefault="00EA01C4" w:rsidP="00EA01C4">
          <w:pPr>
            <w:pStyle w:val="CD9A61B4A56743018BF419234FA30DEE"/>
          </w:pPr>
          <w:r w:rsidRPr="00F87BE0">
            <w:rPr>
              <w:rStyle w:val="PlaceholderText"/>
            </w:rPr>
            <w:t>Choose an item.</w:t>
          </w:r>
        </w:p>
      </w:docPartBody>
    </w:docPart>
    <w:docPart>
      <w:docPartPr>
        <w:name w:val="14CDC9BA82BB4C268863D103C14E5E02"/>
        <w:category>
          <w:name w:val="Algemeen"/>
          <w:gallery w:val="placeholder"/>
        </w:category>
        <w:types>
          <w:type w:val="bbPlcHdr"/>
        </w:types>
        <w:behaviors>
          <w:behavior w:val="content"/>
        </w:behaviors>
        <w:guid w:val="{F7F41D6A-66F9-46AF-87AC-74D7D0343A97}"/>
      </w:docPartPr>
      <w:docPartBody>
        <w:p w:rsidR="00EA01C4" w:rsidRDefault="00EA01C4" w:rsidP="00EA01C4">
          <w:pPr>
            <w:pStyle w:val="14CDC9BA82BB4C268863D103C14E5E02"/>
          </w:pPr>
          <w:r w:rsidRPr="00F87BE0">
            <w:rPr>
              <w:rStyle w:val="PlaceholderText"/>
            </w:rPr>
            <w:t>Choose an item.</w:t>
          </w:r>
        </w:p>
      </w:docPartBody>
    </w:docPart>
    <w:docPart>
      <w:docPartPr>
        <w:name w:val="2B4426FAB3B348319AAA501BD10555F8"/>
        <w:category>
          <w:name w:val="Algemeen"/>
          <w:gallery w:val="placeholder"/>
        </w:category>
        <w:types>
          <w:type w:val="bbPlcHdr"/>
        </w:types>
        <w:behaviors>
          <w:behavior w:val="content"/>
        </w:behaviors>
        <w:guid w:val="{B7322006-AB5D-47AB-9812-3B6C8283EFA1}"/>
      </w:docPartPr>
      <w:docPartBody>
        <w:p w:rsidR="00EA01C4" w:rsidRDefault="00EA01C4" w:rsidP="00EA01C4">
          <w:pPr>
            <w:pStyle w:val="2B4426FAB3B348319AAA501BD10555F8"/>
          </w:pPr>
          <w:r w:rsidRPr="00F87BE0">
            <w:rPr>
              <w:rStyle w:val="PlaceholderText"/>
            </w:rPr>
            <w:t>Choose an item.</w:t>
          </w:r>
        </w:p>
      </w:docPartBody>
    </w:docPart>
    <w:docPart>
      <w:docPartPr>
        <w:name w:val="76D1B3B0B0BB4BE88C8AEAD22FC5A343"/>
        <w:category>
          <w:name w:val="Algemeen"/>
          <w:gallery w:val="placeholder"/>
        </w:category>
        <w:types>
          <w:type w:val="bbPlcHdr"/>
        </w:types>
        <w:behaviors>
          <w:behavior w:val="content"/>
        </w:behaviors>
        <w:guid w:val="{1A949758-32C6-4237-826E-12CF7A4DFF96}"/>
      </w:docPartPr>
      <w:docPartBody>
        <w:p w:rsidR="00EA01C4" w:rsidRDefault="00EA01C4" w:rsidP="00EA01C4">
          <w:pPr>
            <w:pStyle w:val="76D1B3B0B0BB4BE88C8AEAD22FC5A343"/>
          </w:pPr>
          <w:r w:rsidRPr="00F87BE0">
            <w:rPr>
              <w:rStyle w:val="PlaceholderText"/>
            </w:rPr>
            <w:t>Choose an item.</w:t>
          </w:r>
        </w:p>
      </w:docPartBody>
    </w:docPart>
    <w:docPart>
      <w:docPartPr>
        <w:name w:val="AC5E510F9BC9480681D4A7F9ED60A0C8"/>
        <w:category>
          <w:name w:val="Algemeen"/>
          <w:gallery w:val="placeholder"/>
        </w:category>
        <w:types>
          <w:type w:val="bbPlcHdr"/>
        </w:types>
        <w:behaviors>
          <w:behavior w:val="content"/>
        </w:behaviors>
        <w:guid w:val="{28868C6B-6FB6-426F-BD7C-804C1A279D6F}"/>
      </w:docPartPr>
      <w:docPartBody>
        <w:p w:rsidR="00EA01C4" w:rsidRDefault="00EA01C4" w:rsidP="00EA01C4">
          <w:pPr>
            <w:pStyle w:val="AC5E510F9BC9480681D4A7F9ED60A0C8"/>
          </w:pPr>
          <w:r w:rsidRPr="00F87BE0">
            <w:rPr>
              <w:rStyle w:val="PlaceholderText"/>
            </w:rPr>
            <w:t>Choose an item.</w:t>
          </w:r>
        </w:p>
      </w:docPartBody>
    </w:docPart>
    <w:docPart>
      <w:docPartPr>
        <w:name w:val="4ED7B69D9BC44CAEBC00AEE82FD3188C"/>
        <w:category>
          <w:name w:val="Algemeen"/>
          <w:gallery w:val="placeholder"/>
        </w:category>
        <w:types>
          <w:type w:val="bbPlcHdr"/>
        </w:types>
        <w:behaviors>
          <w:behavior w:val="content"/>
        </w:behaviors>
        <w:guid w:val="{9CBFE657-46BC-4828-B288-F182C3B8A109}"/>
      </w:docPartPr>
      <w:docPartBody>
        <w:p w:rsidR="00EA01C4" w:rsidRDefault="00EA01C4" w:rsidP="00EA01C4">
          <w:pPr>
            <w:pStyle w:val="4ED7B69D9BC44CAEBC00AEE82FD3188C"/>
          </w:pPr>
          <w:r w:rsidRPr="00F87BE0">
            <w:rPr>
              <w:rStyle w:val="PlaceholderText"/>
            </w:rPr>
            <w:t>Choose an item.</w:t>
          </w:r>
        </w:p>
      </w:docPartBody>
    </w:docPart>
    <w:docPart>
      <w:docPartPr>
        <w:name w:val="B14C91A936EC4BA3B4EC04391F65BE7C"/>
        <w:category>
          <w:name w:val="Algemeen"/>
          <w:gallery w:val="placeholder"/>
        </w:category>
        <w:types>
          <w:type w:val="bbPlcHdr"/>
        </w:types>
        <w:behaviors>
          <w:behavior w:val="content"/>
        </w:behaviors>
        <w:guid w:val="{91AB486C-211B-4709-9528-822D87AF9C0D}"/>
      </w:docPartPr>
      <w:docPartBody>
        <w:p w:rsidR="00EA01C4" w:rsidRDefault="00EA01C4" w:rsidP="00EA01C4">
          <w:pPr>
            <w:pStyle w:val="B14C91A936EC4BA3B4EC04391F65BE7C"/>
          </w:pPr>
          <w:r w:rsidRPr="00F87BE0">
            <w:rPr>
              <w:rStyle w:val="PlaceholderText"/>
            </w:rPr>
            <w:t>Choose an item.</w:t>
          </w:r>
        </w:p>
      </w:docPartBody>
    </w:docPart>
    <w:docPart>
      <w:docPartPr>
        <w:name w:val="952C1161CEB54AB09664795627551E5D"/>
        <w:category>
          <w:name w:val="Algemeen"/>
          <w:gallery w:val="placeholder"/>
        </w:category>
        <w:types>
          <w:type w:val="bbPlcHdr"/>
        </w:types>
        <w:behaviors>
          <w:behavior w:val="content"/>
        </w:behaviors>
        <w:guid w:val="{04170F46-5312-497B-82BE-F422F6A4A39F}"/>
      </w:docPartPr>
      <w:docPartBody>
        <w:p w:rsidR="00EA01C4" w:rsidRDefault="00EA01C4" w:rsidP="00EA01C4">
          <w:pPr>
            <w:pStyle w:val="952C1161CEB54AB09664795627551E5D"/>
          </w:pPr>
          <w:r w:rsidRPr="00F87BE0">
            <w:rPr>
              <w:rStyle w:val="PlaceholderText"/>
            </w:rPr>
            <w:t>Choose an item.</w:t>
          </w:r>
        </w:p>
      </w:docPartBody>
    </w:docPart>
    <w:docPart>
      <w:docPartPr>
        <w:name w:val="14EE50880EBD4DB78D41BD17987CEBDD"/>
        <w:category>
          <w:name w:val="Algemeen"/>
          <w:gallery w:val="placeholder"/>
        </w:category>
        <w:types>
          <w:type w:val="bbPlcHdr"/>
        </w:types>
        <w:behaviors>
          <w:behavior w:val="content"/>
        </w:behaviors>
        <w:guid w:val="{7AF0614F-7FF3-4E50-A2B0-42860B5AE8FB}"/>
      </w:docPartPr>
      <w:docPartBody>
        <w:p w:rsidR="00EA01C4" w:rsidRDefault="00EA01C4" w:rsidP="00EA01C4">
          <w:pPr>
            <w:pStyle w:val="14EE50880EBD4DB78D41BD17987CEBDD"/>
          </w:pPr>
          <w:r w:rsidRPr="00F87BE0">
            <w:rPr>
              <w:rStyle w:val="PlaceholderText"/>
            </w:rPr>
            <w:t>Choose an item.</w:t>
          </w:r>
        </w:p>
      </w:docPartBody>
    </w:docPart>
    <w:docPart>
      <w:docPartPr>
        <w:name w:val="6610BCC311DC465BB60181B10FE1B96D"/>
        <w:category>
          <w:name w:val="Algemeen"/>
          <w:gallery w:val="placeholder"/>
        </w:category>
        <w:types>
          <w:type w:val="bbPlcHdr"/>
        </w:types>
        <w:behaviors>
          <w:behavior w:val="content"/>
        </w:behaviors>
        <w:guid w:val="{E1606195-403D-4DB2-B075-190CE916D2A8}"/>
      </w:docPartPr>
      <w:docPartBody>
        <w:p w:rsidR="00EA01C4" w:rsidRDefault="00EA01C4" w:rsidP="00EA01C4">
          <w:pPr>
            <w:pStyle w:val="6610BCC311DC465BB60181B10FE1B96D"/>
          </w:pPr>
          <w:r w:rsidRPr="00F87BE0">
            <w:rPr>
              <w:rStyle w:val="PlaceholderText"/>
            </w:rPr>
            <w:t>Choose an item.</w:t>
          </w:r>
        </w:p>
      </w:docPartBody>
    </w:docPart>
    <w:docPart>
      <w:docPartPr>
        <w:name w:val="BF65831045BC4A3C933759CA011055BF"/>
        <w:category>
          <w:name w:val="Algemeen"/>
          <w:gallery w:val="placeholder"/>
        </w:category>
        <w:types>
          <w:type w:val="bbPlcHdr"/>
        </w:types>
        <w:behaviors>
          <w:behavior w:val="content"/>
        </w:behaviors>
        <w:guid w:val="{A67F84A8-2ACE-47BB-BD1B-225C91AB93FB}"/>
      </w:docPartPr>
      <w:docPartBody>
        <w:p w:rsidR="00EA01C4" w:rsidRDefault="00EA01C4" w:rsidP="00EA01C4">
          <w:pPr>
            <w:pStyle w:val="BF65831045BC4A3C933759CA011055BF"/>
          </w:pPr>
          <w:r w:rsidRPr="00F87BE0">
            <w:rPr>
              <w:rStyle w:val="PlaceholderText"/>
            </w:rPr>
            <w:t>Choose an item.</w:t>
          </w:r>
        </w:p>
      </w:docPartBody>
    </w:docPart>
    <w:docPart>
      <w:docPartPr>
        <w:name w:val="DCB42D47DC7D4AA494A4FCBE1A86C174"/>
        <w:category>
          <w:name w:val="Algemeen"/>
          <w:gallery w:val="placeholder"/>
        </w:category>
        <w:types>
          <w:type w:val="bbPlcHdr"/>
        </w:types>
        <w:behaviors>
          <w:behavior w:val="content"/>
        </w:behaviors>
        <w:guid w:val="{7F48F071-EC8A-4ECA-99CE-D6B3E1E42AF3}"/>
      </w:docPartPr>
      <w:docPartBody>
        <w:p w:rsidR="00EA01C4" w:rsidRDefault="00EA01C4" w:rsidP="00EA01C4">
          <w:pPr>
            <w:pStyle w:val="DCB42D47DC7D4AA494A4FCBE1A86C174"/>
          </w:pPr>
          <w:r w:rsidRPr="00F87BE0">
            <w:rPr>
              <w:rStyle w:val="PlaceholderText"/>
            </w:rPr>
            <w:t>Choose an item.</w:t>
          </w:r>
        </w:p>
      </w:docPartBody>
    </w:docPart>
    <w:docPart>
      <w:docPartPr>
        <w:name w:val="75F45BA35D0E4895B37D65B54607109D"/>
        <w:category>
          <w:name w:val="Algemeen"/>
          <w:gallery w:val="placeholder"/>
        </w:category>
        <w:types>
          <w:type w:val="bbPlcHdr"/>
        </w:types>
        <w:behaviors>
          <w:behavior w:val="content"/>
        </w:behaviors>
        <w:guid w:val="{9FC3F096-5224-4CA2-965A-77202119DE6A}"/>
      </w:docPartPr>
      <w:docPartBody>
        <w:p w:rsidR="00EA01C4" w:rsidRDefault="00EA01C4" w:rsidP="00EA01C4">
          <w:pPr>
            <w:pStyle w:val="75F45BA35D0E4895B37D65B54607109D"/>
          </w:pPr>
          <w:r w:rsidRPr="00F87BE0">
            <w:rPr>
              <w:rStyle w:val="PlaceholderText"/>
            </w:rPr>
            <w:t>Choose an item.</w:t>
          </w:r>
        </w:p>
      </w:docPartBody>
    </w:docPart>
    <w:docPart>
      <w:docPartPr>
        <w:name w:val="7F843692FFD24221A791A1966D97283D"/>
        <w:category>
          <w:name w:val="Algemeen"/>
          <w:gallery w:val="placeholder"/>
        </w:category>
        <w:types>
          <w:type w:val="bbPlcHdr"/>
        </w:types>
        <w:behaviors>
          <w:behavior w:val="content"/>
        </w:behaviors>
        <w:guid w:val="{AEA93C94-0FA2-4668-BCBD-F7D8EA01FB0A}"/>
      </w:docPartPr>
      <w:docPartBody>
        <w:p w:rsidR="00EA01C4" w:rsidRDefault="00EA01C4" w:rsidP="00EA01C4">
          <w:pPr>
            <w:pStyle w:val="7F843692FFD24221A791A1966D97283D"/>
          </w:pPr>
          <w:r w:rsidRPr="00F87BE0">
            <w:rPr>
              <w:rStyle w:val="PlaceholderText"/>
            </w:rPr>
            <w:t>Choose an item.</w:t>
          </w:r>
        </w:p>
      </w:docPartBody>
    </w:docPart>
    <w:docPart>
      <w:docPartPr>
        <w:name w:val="728BF7F1F7F44FE491E10BEF4CABBAC2"/>
        <w:category>
          <w:name w:val="Algemeen"/>
          <w:gallery w:val="placeholder"/>
        </w:category>
        <w:types>
          <w:type w:val="bbPlcHdr"/>
        </w:types>
        <w:behaviors>
          <w:behavior w:val="content"/>
        </w:behaviors>
        <w:guid w:val="{EFD649DA-FB0A-4F2D-B6C6-CA3F35B96104}"/>
      </w:docPartPr>
      <w:docPartBody>
        <w:p w:rsidR="00EA01C4" w:rsidRDefault="00EA01C4" w:rsidP="00EA01C4">
          <w:pPr>
            <w:pStyle w:val="728BF7F1F7F44FE491E10BEF4CABBAC2"/>
          </w:pPr>
          <w:r w:rsidRPr="00F87BE0">
            <w:rPr>
              <w:rStyle w:val="PlaceholderText"/>
            </w:rPr>
            <w:t>Choose an item.</w:t>
          </w:r>
        </w:p>
      </w:docPartBody>
    </w:docPart>
    <w:docPart>
      <w:docPartPr>
        <w:name w:val="DBFE31534A86475999E10F9DEB78D862"/>
        <w:category>
          <w:name w:val="Algemeen"/>
          <w:gallery w:val="placeholder"/>
        </w:category>
        <w:types>
          <w:type w:val="bbPlcHdr"/>
        </w:types>
        <w:behaviors>
          <w:behavior w:val="content"/>
        </w:behaviors>
        <w:guid w:val="{569DA457-2822-4C1F-9601-1FE15BF22357}"/>
      </w:docPartPr>
      <w:docPartBody>
        <w:p w:rsidR="00EA01C4" w:rsidRDefault="00EA01C4" w:rsidP="00EA01C4">
          <w:pPr>
            <w:pStyle w:val="DBFE31534A86475999E10F9DEB78D862"/>
          </w:pPr>
          <w:r w:rsidRPr="00F87BE0">
            <w:rPr>
              <w:rStyle w:val="PlaceholderText"/>
            </w:rPr>
            <w:t>Choose an item.</w:t>
          </w:r>
        </w:p>
      </w:docPartBody>
    </w:docPart>
    <w:docPart>
      <w:docPartPr>
        <w:name w:val="D317261DFEF8464ABC2EDC0539FD2252"/>
        <w:category>
          <w:name w:val="Algemeen"/>
          <w:gallery w:val="placeholder"/>
        </w:category>
        <w:types>
          <w:type w:val="bbPlcHdr"/>
        </w:types>
        <w:behaviors>
          <w:behavior w:val="content"/>
        </w:behaviors>
        <w:guid w:val="{6691C6C5-872E-4A8A-8C78-03382831FBBC}"/>
      </w:docPartPr>
      <w:docPartBody>
        <w:p w:rsidR="00EA01C4" w:rsidRDefault="00EA01C4" w:rsidP="00EA01C4">
          <w:pPr>
            <w:pStyle w:val="D317261DFEF8464ABC2EDC0539FD2252"/>
          </w:pPr>
          <w:r w:rsidRPr="00F87BE0">
            <w:rPr>
              <w:rStyle w:val="PlaceholderText"/>
            </w:rPr>
            <w:t>Choose an item.</w:t>
          </w:r>
        </w:p>
      </w:docPartBody>
    </w:docPart>
    <w:docPart>
      <w:docPartPr>
        <w:name w:val="1933EC575C52422BB0CA73F0A45AF288"/>
        <w:category>
          <w:name w:val="Algemeen"/>
          <w:gallery w:val="placeholder"/>
        </w:category>
        <w:types>
          <w:type w:val="bbPlcHdr"/>
        </w:types>
        <w:behaviors>
          <w:behavior w:val="content"/>
        </w:behaviors>
        <w:guid w:val="{4A49BAC7-2238-4F15-BE21-1B11F6D63135}"/>
      </w:docPartPr>
      <w:docPartBody>
        <w:p w:rsidR="00EA01C4" w:rsidRDefault="00EA01C4" w:rsidP="00EA01C4">
          <w:pPr>
            <w:pStyle w:val="1933EC575C52422BB0CA73F0A45AF288"/>
          </w:pPr>
          <w:r w:rsidRPr="00F87BE0">
            <w:rPr>
              <w:rStyle w:val="PlaceholderText"/>
            </w:rPr>
            <w:t>Choose an item.</w:t>
          </w:r>
        </w:p>
      </w:docPartBody>
    </w:docPart>
    <w:docPart>
      <w:docPartPr>
        <w:name w:val="A230FF6BB84D422EAF650B9CB11B7829"/>
        <w:category>
          <w:name w:val="Algemeen"/>
          <w:gallery w:val="placeholder"/>
        </w:category>
        <w:types>
          <w:type w:val="bbPlcHdr"/>
        </w:types>
        <w:behaviors>
          <w:behavior w:val="content"/>
        </w:behaviors>
        <w:guid w:val="{C56EA777-8A3C-4593-9866-7C8BAE9D5A83}"/>
      </w:docPartPr>
      <w:docPartBody>
        <w:p w:rsidR="00EA01C4" w:rsidRDefault="00EA01C4" w:rsidP="00EA01C4">
          <w:pPr>
            <w:pStyle w:val="A230FF6BB84D422EAF650B9CB11B7829"/>
          </w:pPr>
          <w:r w:rsidRPr="00F87BE0">
            <w:rPr>
              <w:rStyle w:val="PlaceholderText"/>
            </w:rPr>
            <w:t>Choose an item.</w:t>
          </w:r>
        </w:p>
      </w:docPartBody>
    </w:docPart>
    <w:docPart>
      <w:docPartPr>
        <w:name w:val="4CFCC779DED144F68CAC9647E26F4317"/>
        <w:category>
          <w:name w:val="Algemeen"/>
          <w:gallery w:val="placeholder"/>
        </w:category>
        <w:types>
          <w:type w:val="bbPlcHdr"/>
        </w:types>
        <w:behaviors>
          <w:behavior w:val="content"/>
        </w:behaviors>
        <w:guid w:val="{1FA483AD-86A1-4184-8790-ED0FD23F80EB}"/>
      </w:docPartPr>
      <w:docPartBody>
        <w:p w:rsidR="00EA01C4" w:rsidRDefault="00EA01C4" w:rsidP="00EA01C4">
          <w:pPr>
            <w:pStyle w:val="4CFCC779DED144F68CAC9647E26F4317"/>
          </w:pPr>
          <w:r w:rsidRPr="00F87BE0">
            <w:rPr>
              <w:rStyle w:val="PlaceholderText"/>
            </w:rPr>
            <w:t>Choose an item.</w:t>
          </w:r>
        </w:p>
      </w:docPartBody>
    </w:docPart>
    <w:docPart>
      <w:docPartPr>
        <w:name w:val="93BBB43EFB3A4D72BBDDC36302FE405F"/>
        <w:category>
          <w:name w:val="Algemeen"/>
          <w:gallery w:val="placeholder"/>
        </w:category>
        <w:types>
          <w:type w:val="bbPlcHdr"/>
        </w:types>
        <w:behaviors>
          <w:behavior w:val="content"/>
        </w:behaviors>
        <w:guid w:val="{C25E1420-3798-4D67-9B85-3AFA9DD4415F}"/>
      </w:docPartPr>
      <w:docPartBody>
        <w:p w:rsidR="00EA01C4" w:rsidRDefault="00EA01C4" w:rsidP="00EA01C4">
          <w:pPr>
            <w:pStyle w:val="93BBB43EFB3A4D72BBDDC36302FE405F"/>
          </w:pPr>
          <w:r w:rsidRPr="00F87BE0">
            <w:rPr>
              <w:rStyle w:val="PlaceholderText"/>
            </w:rPr>
            <w:t>Choose an item.</w:t>
          </w:r>
        </w:p>
      </w:docPartBody>
    </w:docPart>
    <w:docPart>
      <w:docPartPr>
        <w:name w:val="64FE095F7BAC4DE7A2EA1487A65D91C0"/>
        <w:category>
          <w:name w:val="Algemeen"/>
          <w:gallery w:val="placeholder"/>
        </w:category>
        <w:types>
          <w:type w:val="bbPlcHdr"/>
        </w:types>
        <w:behaviors>
          <w:behavior w:val="content"/>
        </w:behaviors>
        <w:guid w:val="{FD4C04A4-CAC1-4F40-A465-12A2836B2A22}"/>
      </w:docPartPr>
      <w:docPartBody>
        <w:p w:rsidR="00EA01C4" w:rsidRDefault="00EA01C4" w:rsidP="00EA01C4">
          <w:pPr>
            <w:pStyle w:val="64FE095F7BAC4DE7A2EA1487A65D91C0"/>
          </w:pPr>
          <w:r w:rsidRPr="00F87BE0">
            <w:rPr>
              <w:rStyle w:val="PlaceholderText"/>
            </w:rPr>
            <w:t>Choose an item.</w:t>
          </w:r>
        </w:p>
      </w:docPartBody>
    </w:docPart>
    <w:docPart>
      <w:docPartPr>
        <w:name w:val="97C99FC70BC84FB7BF65D42CFA8A95BC"/>
        <w:category>
          <w:name w:val="Algemeen"/>
          <w:gallery w:val="placeholder"/>
        </w:category>
        <w:types>
          <w:type w:val="bbPlcHdr"/>
        </w:types>
        <w:behaviors>
          <w:behavior w:val="content"/>
        </w:behaviors>
        <w:guid w:val="{6512C9D2-766F-42BE-B100-711ADA3C5693}"/>
      </w:docPartPr>
      <w:docPartBody>
        <w:p w:rsidR="00EA01C4" w:rsidRDefault="00EA01C4" w:rsidP="00EA01C4">
          <w:pPr>
            <w:pStyle w:val="97C99FC70BC84FB7BF65D42CFA8A95BC"/>
          </w:pPr>
          <w:r w:rsidRPr="00F87BE0">
            <w:rPr>
              <w:rStyle w:val="PlaceholderText"/>
            </w:rPr>
            <w:t>Choose an item.</w:t>
          </w:r>
        </w:p>
      </w:docPartBody>
    </w:docPart>
    <w:docPart>
      <w:docPartPr>
        <w:name w:val="D66C6288B1B34148A0BCF10571F6E366"/>
        <w:category>
          <w:name w:val="Algemeen"/>
          <w:gallery w:val="placeholder"/>
        </w:category>
        <w:types>
          <w:type w:val="bbPlcHdr"/>
        </w:types>
        <w:behaviors>
          <w:behavior w:val="content"/>
        </w:behaviors>
        <w:guid w:val="{928B0E52-E6F3-411D-8720-9B66FE1F2062}"/>
      </w:docPartPr>
      <w:docPartBody>
        <w:p w:rsidR="00EA01C4" w:rsidRDefault="00EA01C4" w:rsidP="00EA01C4">
          <w:pPr>
            <w:pStyle w:val="D66C6288B1B34148A0BCF10571F6E366"/>
          </w:pPr>
          <w:r w:rsidRPr="00F87BE0">
            <w:rPr>
              <w:rStyle w:val="PlaceholderText"/>
            </w:rPr>
            <w:t>Choose an item.</w:t>
          </w:r>
        </w:p>
      </w:docPartBody>
    </w:docPart>
    <w:docPart>
      <w:docPartPr>
        <w:name w:val="1C4B3BB82DD647A398C36A2E8104893F"/>
        <w:category>
          <w:name w:val="Algemeen"/>
          <w:gallery w:val="placeholder"/>
        </w:category>
        <w:types>
          <w:type w:val="bbPlcHdr"/>
        </w:types>
        <w:behaviors>
          <w:behavior w:val="content"/>
        </w:behaviors>
        <w:guid w:val="{6B08AC2D-ECE7-41FB-875B-7408507F0818}"/>
      </w:docPartPr>
      <w:docPartBody>
        <w:p w:rsidR="00EA01C4" w:rsidRDefault="00EA01C4" w:rsidP="00EA01C4">
          <w:pPr>
            <w:pStyle w:val="1C4B3BB82DD647A398C36A2E8104893F"/>
          </w:pPr>
          <w:r w:rsidRPr="00F87BE0">
            <w:rPr>
              <w:rStyle w:val="PlaceholderText"/>
            </w:rPr>
            <w:t>Choose an item.</w:t>
          </w:r>
        </w:p>
      </w:docPartBody>
    </w:docPart>
    <w:docPart>
      <w:docPartPr>
        <w:name w:val="2E5EF07C6BDB4455B63A7A1712F7E9F6"/>
        <w:category>
          <w:name w:val="Algemeen"/>
          <w:gallery w:val="placeholder"/>
        </w:category>
        <w:types>
          <w:type w:val="bbPlcHdr"/>
        </w:types>
        <w:behaviors>
          <w:behavior w:val="content"/>
        </w:behaviors>
        <w:guid w:val="{334FAFDC-EB8B-488D-8C69-6C6EB78019DD}"/>
      </w:docPartPr>
      <w:docPartBody>
        <w:p w:rsidR="00EA01C4" w:rsidRDefault="00EA01C4" w:rsidP="00EA01C4">
          <w:pPr>
            <w:pStyle w:val="2E5EF07C6BDB4455B63A7A1712F7E9F6"/>
          </w:pPr>
          <w:r w:rsidRPr="00F87BE0">
            <w:rPr>
              <w:rStyle w:val="PlaceholderText"/>
            </w:rPr>
            <w:t>Choose an item.</w:t>
          </w:r>
        </w:p>
      </w:docPartBody>
    </w:docPart>
    <w:docPart>
      <w:docPartPr>
        <w:name w:val="FFF6A9FCE0A14D358D6456BC077AE68D"/>
        <w:category>
          <w:name w:val="Algemeen"/>
          <w:gallery w:val="placeholder"/>
        </w:category>
        <w:types>
          <w:type w:val="bbPlcHdr"/>
        </w:types>
        <w:behaviors>
          <w:behavior w:val="content"/>
        </w:behaviors>
        <w:guid w:val="{B9380818-4E6E-440F-A573-3E5C2C9C7DDD}"/>
      </w:docPartPr>
      <w:docPartBody>
        <w:p w:rsidR="00EA01C4" w:rsidRDefault="00EA01C4" w:rsidP="00EA01C4">
          <w:pPr>
            <w:pStyle w:val="FFF6A9FCE0A14D358D6456BC077AE68D"/>
          </w:pPr>
          <w:r w:rsidRPr="00F87BE0">
            <w:rPr>
              <w:rStyle w:val="PlaceholderText"/>
            </w:rPr>
            <w:t>Choose an item.</w:t>
          </w:r>
        </w:p>
      </w:docPartBody>
    </w:docPart>
    <w:docPart>
      <w:docPartPr>
        <w:name w:val="9D3DAE9494924AD583B3BE1DDF85F069"/>
        <w:category>
          <w:name w:val="Algemeen"/>
          <w:gallery w:val="placeholder"/>
        </w:category>
        <w:types>
          <w:type w:val="bbPlcHdr"/>
        </w:types>
        <w:behaviors>
          <w:behavior w:val="content"/>
        </w:behaviors>
        <w:guid w:val="{E7F23B1D-6C9A-490E-A55D-08F1D4C30AFE}"/>
      </w:docPartPr>
      <w:docPartBody>
        <w:p w:rsidR="00EA01C4" w:rsidRDefault="00EA01C4" w:rsidP="00EA01C4">
          <w:pPr>
            <w:pStyle w:val="9D3DAE9494924AD583B3BE1DDF85F069"/>
          </w:pPr>
          <w:r w:rsidRPr="00F87BE0">
            <w:rPr>
              <w:rStyle w:val="PlaceholderText"/>
            </w:rPr>
            <w:t>Choose an item.</w:t>
          </w:r>
        </w:p>
      </w:docPartBody>
    </w:docPart>
    <w:docPart>
      <w:docPartPr>
        <w:name w:val="01ECC3DB28554AD89BB973FBA531A56A"/>
        <w:category>
          <w:name w:val="Algemeen"/>
          <w:gallery w:val="placeholder"/>
        </w:category>
        <w:types>
          <w:type w:val="bbPlcHdr"/>
        </w:types>
        <w:behaviors>
          <w:behavior w:val="content"/>
        </w:behaviors>
        <w:guid w:val="{0A7670E4-BA63-4B55-98EF-7AC6C6742CE0}"/>
      </w:docPartPr>
      <w:docPartBody>
        <w:p w:rsidR="00EA01C4" w:rsidRDefault="00EA01C4" w:rsidP="00EA01C4">
          <w:pPr>
            <w:pStyle w:val="01ECC3DB28554AD89BB973FBA531A56A"/>
          </w:pPr>
          <w:r w:rsidRPr="00F87BE0">
            <w:rPr>
              <w:rStyle w:val="PlaceholderText"/>
            </w:rPr>
            <w:t>Choose an item.</w:t>
          </w:r>
        </w:p>
      </w:docPartBody>
    </w:docPart>
    <w:docPart>
      <w:docPartPr>
        <w:name w:val="E49D2BC9068C4276A32457C1B3C56C9A"/>
        <w:category>
          <w:name w:val="Algemeen"/>
          <w:gallery w:val="placeholder"/>
        </w:category>
        <w:types>
          <w:type w:val="bbPlcHdr"/>
        </w:types>
        <w:behaviors>
          <w:behavior w:val="content"/>
        </w:behaviors>
        <w:guid w:val="{24227497-EAE7-49B7-AE26-EE480E0B6F06}"/>
      </w:docPartPr>
      <w:docPartBody>
        <w:p w:rsidR="00EA01C4" w:rsidRDefault="00EA01C4" w:rsidP="00EA01C4">
          <w:pPr>
            <w:pStyle w:val="E49D2BC9068C4276A32457C1B3C56C9A"/>
          </w:pPr>
          <w:r w:rsidRPr="00F87BE0">
            <w:rPr>
              <w:rStyle w:val="PlaceholderText"/>
            </w:rPr>
            <w:t>Choose an item.</w:t>
          </w:r>
        </w:p>
      </w:docPartBody>
    </w:docPart>
    <w:docPart>
      <w:docPartPr>
        <w:name w:val="1247E5C278024F12809643ABA59CD41C"/>
        <w:category>
          <w:name w:val="Algemeen"/>
          <w:gallery w:val="placeholder"/>
        </w:category>
        <w:types>
          <w:type w:val="bbPlcHdr"/>
        </w:types>
        <w:behaviors>
          <w:behavior w:val="content"/>
        </w:behaviors>
        <w:guid w:val="{EB7A0436-AD3C-4919-99C5-A07280667E92}"/>
      </w:docPartPr>
      <w:docPartBody>
        <w:p w:rsidR="00EA01C4" w:rsidRDefault="00EA01C4" w:rsidP="00EA01C4">
          <w:pPr>
            <w:pStyle w:val="1247E5C278024F12809643ABA59CD41C"/>
          </w:pPr>
          <w:r w:rsidRPr="00F87BE0">
            <w:rPr>
              <w:rStyle w:val="PlaceholderText"/>
            </w:rPr>
            <w:t>Choose an item.</w:t>
          </w:r>
        </w:p>
      </w:docPartBody>
    </w:docPart>
    <w:docPart>
      <w:docPartPr>
        <w:name w:val="92DC6F38AD04403991537390F281A708"/>
        <w:category>
          <w:name w:val="Algemeen"/>
          <w:gallery w:val="placeholder"/>
        </w:category>
        <w:types>
          <w:type w:val="bbPlcHdr"/>
        </w:types>
        <w:behaviors>
          <w:behavior w:val="content"/>
        </w:behaviors>
        <w:guid w:val="{D4992344-F0F4-4F9A-AE8E-3F9CD0B76159}"/>
      </w:docPartPr>
      <w:docPartBody>
        <w:p w:rsidR="00EA01C4" w:rsidRDefault="00EA01C4" w:rsidP="00EA01C4">
          <w:pPr>
            <w:pStyle w:val="92DC6F38AD04403991537390F281A708"/>
          </w:pPr>
          <w:r w:rsidRPr="00F87BE0">
            <w:rPr>
              <w:rStyle w:val="PlaceholderText"/>
            </w:rPr>
            <w:t>Choose an item.</w:t>
          </w:r>
        </w:p>
      </w:docPartBody>
    </w:docPart>
    <w:docPart>
      <w:docPartPr>
        <w:name w:val="6EC95765A7284162B44D90481814F0F6"/>
        <w:category>
          <w:name w:val="Algemeen"/>
          <w:gallery w:val="placeholder"/>
        </w:category>
        <w:types>
          <w:type w:val="bbPlcHdr"/>
        </w:types>
        <w:behaviors>
          <w:behavior w:val="content"/>
        </w:behaviors>
        <w:guid w:val="{099BCDB5-63F4-4899-87B4-239CA6E405DB}"/>
      </w:docPartPr>
      <w:docPartBody>
        <w:p w:rsidR="00EA01C4" w:rsidRDefault="00EA01C4" w:rsidP="00EA01C4">
          <w:pPr>
            <w:pStyle w:val="6EC95765A7284162B44D90481814F0F6"/>
          </w:pPr>
          <w:r w:rsidRPr="00F87BE0">
            <w:rPr>
              <w:rStyle w:val="PlaceholderText"/>
            </w:rPr>
            <w:t>Choose an item.</w:t>
          </w:r>
        </w:p>
      </w:docPartBody>
    </w:docPart>
    <w:docPart>
      <w:docPartPr>
        <w:name w:val="5AC736025EC84E08AC2CC7864244C3C1"/>
        <w:category>
          <w:name w:val="Algemeen"/>
          <w:gallery w:val="placeholder"/>
        </w:category>
        <w:types>
          <w:type w:val="bbPlcHdr"/>
        </w:types>
        <w:behaviors>
          <w:behavior w:val="content"/>
        </w:behaviors>
        <w:guid w:val="{8C4E47F3-EA76-4F96-A885-9E7E8EE6C2A5}"/>
      </w:docPartPr>
      <w:docPartBody>
        <w:p w:rsidR="00EA01C4" w:rsidRDefault="00EA01C4" w:rsidP="00EA01C4">
          <w:pPr>
            <w:pStyle w:val="5AC736025EC84E08AC2CC7864244C3C1"/>
          </w:pPr>
          <w:r w:rsidRPr="00F87BE0">
            <w:rPr>
              <w:rStyle w:val="PlaceholderText"/>
            </w:rPr>
            <w:t>Choose an item.</w:t>
          </w:r>
        </w:p>
      </w:docPartBody>
    </w:docPart>
    <w:docPart>
      <w:docPartPr>
        <w:name w:val="CF5FB36450674567B4FCB19EF5BFFDF3"/>
        <w:category>
          <w:name w:val="Algemeen"/>
          <w:gallery w:val="placeholder"/>
        </w:category>
        <w:types>
          <w:type w:val="bbPlcHdr"/>
        </w:types>
        <w:behaviors>
          <w:behavior w:val="content"/>
        </w:behaviors>
        <w:guid w:val="{CB196995-EC2C-498F-AEA1-3DE4FDC332CD}"/>
      </w:docPartPr>
      <w:docPartBody>
        <w:p w:rsidR="00EA01C4" w:rsidRDefault="00EA01C4" w:rsidP="00EA01C4">
          <w:pPr>
            <w:pStyle w:val="CF5FB36450674567B4FCB19EF5BFFDF3"/>
          </w:pPr>
          <w:r w:rsidRPr="00F87BE0">
            <w:rPr>
              <w:rStyle w:val="PlaceholderText"/>
            </w:rPr>
            <w:t>Choose an item.</w:t>
          </w:r>
        </w:p>
      </w:docPartBody>
    </w:docPart>
    <w:docPart>
      <w:docPartPr>
        <w:name w:val="B2A1232D56764319985D3947BB9B8367"/>
        <w:category>
          <w:name w:val="Algemeen"/>
          <w:gallery w:val="placeholder"/>
        </w:category>
        <w:types>
          <w:type w:val="bbPlcHdr"/>
        </w:types>
        <w:behaviors>
          <w:behavior w:val="content"/>
        </w:behaviors>
        <w:guid w:val="{A7FDFEE8-57B5-4428-88EB-CD5B1311FA08}"/>
      </w:docPartPr>
      <w:docPartBody>
        <w:p w:rsidR="00EA01C4" w:rsidRDefault="00EA01C4" w:rsidP="00EA01C4">
          <w:pPr>
            <w:pStyle w:val="B2A1232D56764319985D3947BB9B8367"/>
          </w:pPr>
          <w:r w:rsidRPr="00F87BE0">
            <w:rPr>
              <w:rStyle w:val="PlaceholderText"/>
            </w:rPr>
            <w:t>Choose an item.</w:t>
          </w:r>
        </w:p>
      </w:docPartBody>
    </w:docPart>
    <w:docPart>
      <w:docPartPr>
        <w:name w:val="2B6A8F287300447A987A8D80D0183825"/>
        <w:category>
          <w:name w:val="Algemeen"/>
          <w:gallery w:val="placeholder"/>
        </w:category>
        <w:types>
          <w:type w:val="bbPlcHdr"/>
        </w:types>
        <w:behaviors>
          <w:behavior w:val="content"/>
        </w:behaviors>
        <w:guid w:val="{8F0894A3-18D9-4BBE-AC20-5E179DBCED49}"/>
      </w:docPartPr>
      <w:docPartBody>
        <w:p w:rsidR="00EA01C4" w:rsidRDefault="00EA01C4" w:rsidP="00EA01C4">
          <w:pPr>
            <w:pStyle w:val="2B6A8F287300447A987A8D80D0183825"/>
          </w:pPr>
          <w:r w:rsidRPr="00F87BE0">
            <w:rPr>
              <w:rStyle w:val="PlaceholderText"/>
            </w:rPr>
            <w:t>Choose an item.</w:t>
          </w:r>
        </w:p>
      </w:docPartBody>
    </w:docPart>
    <w:docPart>
      <w:docPartPr>
        <w:name w:val="EFA47845330A4C23A5815502EF42194F"/>
        <w:category>
          <w:name w:val="Algemeen"/>
          <w:gallery w:val="placeholder"/>
        </w:category>
        <w:types>
          <w:type w:val="bbPlcHdr"/>
        </w:types>
        <w:behaviors>
          <w:behavior w:val="content"/>
        </w:behaviors>
        <w:guid w:val="{275F1BFD-4E06-4B7D-BFBD-97382458F200}"/>
      </w:docPartPr>
      <w:docPartBody>
        <w:p w:rsidR="00EA01C4" w:rsidRDefault="00EA01C4" w:rsidP="00EA01C4">
          <w:pPr>
            <w:pStyle w:val="EFA47845330A4C23A5815502EF42194F"/>
          </w:pPr>
          <w:r w:rsidRPr="00F87BE0">
            <w:rPr>
              <w:rStyle w:val="PlaceholderText"/>
            </w:rPr>
            <w:t>Choose an item.</w:t>
          </w:r>
        </w:p>
      </w:docPartBody>
    </w:docPart>
    <w:docPart>
      <w:docPartPr>
        <w:name w:val="801BEB179FC34546BCB076543DE475C0"/>
        <w:category>
          <w:name w:val="Algemeen"/>
          <w:gallery w:val="placeholder"/>
        </w:category>
        <w:types>
          <w:type w:val="bbPlcHdr"/>
        </w:types>
        <w:behaviors>
          <w:behavior w:val="content"/>
        </w:behaviors>
        <w:guid w:val="{122A79DD-377A-4FD5-BA26-4533E984F631}"/>
      </w:docPartPr>
      <w:docPartBody>
        <w:p w:rsidR="00EA01C4" w:rsidRDefault="00EA01C4" w:rsidP="00EA01C4">
          <w:pPr>
            <w:pStyle w:val="801BEB179FC34546BCB076543DE475C0"/>
          </w:pPr>
          <w:r w:rsidRPr="00F87BE0">
            <w:rPr>
              <w:rStyle w:val="PlaceholderText"/>
            </w:rPr>
            <w:t>Choose an item.</w:t>
          </w:r>
        </w:p>
      </w:docPartBody>
    </w:docPart>
    <w:docPart>
      <w:docPartPr>
        <w:name w:val="30CA3E6026B14674822458BCBCA437F5"/>
        <w:category>
          <w:name w:val="Algemeen"/>
          <w:gallery w:val="placeholder"/>
        </w:category>
        <w:types>
          <w:type w:val="bbPlcHdr"/>
        </w:types>
        <w:behaviors>
          <w:behavior w:val="content"/>
        </w:behaviors>
        <w:guid w:val="{558FD3C9-D174-4029-9036-8913C57990E0}"/>
      </w:docPartPr>
      <w:docPartBody>
        <w:p w:rsidR="00EA01C4" w:rsidRDefault="00EA01C4" w:rsidP="00EA01C4">
          <w:pPr>
            <w:pStyle w:val="30CA3E6026B14674822458BCBCA437F5"/>
          </w:pPr>
          <w:r w:rsidRPr="00F87BE0">
            <w:rPr>
              <w:rStyle w:val="PlaceholderText"/>
            </w:rPr>
            <w:t>Choose an item.</w:t>
          </w:r>
        </w:p>
      </w:docPartBody>
    </w:docPart>
    <w:docPart>
      <w:docPartPr>
        <w:name w:val="724F9C33F7564AEE80B9E8DCBF87A20D"/>
        <w:category>
          <w:name w:val="Algemeen"/>
          <w:gallery w:val="placeholder"/>
        </w:category>
        <w:types>
          <w:type w:val="bbPlcHdr"/>
        </w:types>
        <w:behaviors>
          <w:behavior w:val="content"/>
        </w:behaviors>
        <w:guid w:val="{36069DF0-2496-4B12-B9CB-2C108C5B101F}"/>
      </w:docPartPr>
      <w:docPartBody>
        <w:p w:rsidR="00EA01C4" w:rsidRDefault="00EA01C4" w:rsidP="00EA01C4">
          <w:pPr>
            <w:pStyle w:val="724F9C33F7564AEE80B9E8DCBF87A20D"/>
          </w:pPr>
          <w:r w:rsidRPr="00F87BE0">
            <w:rPr>
              <w:rStyle w:val="PlaceholderText"/>
            </w:rPr>
            <w:t>Choose an item.</w:t>
          </w:r>
        </w:p>
      </w:docPartBody>
    </w:docPart>
    <w:docPart>
      <w:docPartPr>
        <w:name w:val="54310F15FF9247D195D1289CF346996C"/>
        <w:category>
          <w:name w:val="Algemeen"/>
          <w:gallery w:val="placeholder"/>
        </w:category>
        <w:types>
          <w:type w:val="bbPlcHdr"/>
        </w:types>
        <w:behaviors>
          <w:behavior w:val="content"/>
        </w:behaviors>
        <w:guid w:val="{26B2D32D-D0C6-4C0F-B638-B523D81839E1}"/>
      </w:docPartPr>
      <w:docPartBody>
        <w:p w:rsidR="00EA01C4" w:rsidRDefault="00EA01C4" w:rsidP="00EA01C4">
          <w:pPr>
            <w:pStyle w:val="54310F15FF9247D195D1289CF346996C"/>
          </w:pPr>
          <w:r w:rsidRPr="00F87BE0">
            <w:rPr>
              <w:rStyle w:val="PlaceholderText"/>
            </w:rPr>
            <w:t>Choose an item.</w:t>
          </w:r>
        </w:p>
      </w:docPartBody>
    </w:docPart>
    <w:docPart>
      <w:docPartPr>
        <w:name w:val="9DFC1A3C11A640F9B7E96080EEA51953"/>
        <w:category>
          <w:name w:val="Algemeen"/>
          <w:gallery w:val="placeholder"/>
        </w:category>
        <w:types>
          <w:type w:val="bbPlcHdr"/>
        </w:types>
        <w:behaviors>
          <w:behavior w:val="content"/>
        </w:behaviors>
        <w:guid w:val="{0F603851-E0B3-4A16-A9F6-F4D762A0C99E}"/>
      </w:docPartPr>
      <w:docPartBody>
        <w:p w:rsidR="00EA01C4" w:rsidRDefault="00EA01C4" w:rsidP="00EA01C4">
          <w:pPr>
            <w:pStyle w:val="9DFC1A3C11A640F9B7E96080EEA51953"/>
          </w:pPr>
          <w:r w:rsidRPr="00F87BE0">
            <w:rPr>
              <w:rStyle w:val="PlaceholderText"/>
            </w:rPr>
            <w:t>Choose an item.</w:t>
          </w:r>
        </w:p>
      </w:docPartBody>
    </w:docPart>
    <w:docPart>
      <w:docPartPr>
        <w:name w:val="2D8185D77DCC4EB9A2500F418985D238"/>
        <w:category>
          <w:name w:val="Algemeen"/>
          <w:gallery w:val="placeholder"/>
        </w:category>
        <w:types>
          <w:type w:val="bbPlcHdr"/>
        </w:types>
        <w:behaviors>
          <w:behavior w:val="content"/>
        </w:behaviors>
        <w:guid w:val="{182E4E67-FCAD-4504-AF78-6083EB99DE3D}"/>
      </w:docPartPr>
      <w:docPartBody>
        <w:p w:rsidR="00EA01C4" w:rsidRDefault="00EA01C4" w:rsidP="00EA01C4">
          <w:pPr>
            <w:pStyle w:val="2D8185D77DCC4EB9A2500F418985D238"/>
          </w:pPr>
          <w:r w:rsidRPr="00F87BE0">
            <w:rPr>
              <w:rStyle w:val="PlaceholderText"/>
            </w:rPr>
            <w:t>Choose an item.</w:t>
          </w:r>
        </w:p>
      </w:docPartBody>
    </w:docPart>
    <w:docPart>
      <w:docPartPr>
        <w:name w:val="D602CD46231F464FABE2C7A4279C1116"/>
        <w:category>
          <w:name w:val="Algemeen"/>
          <w:gallery w:val="placeholder"/>
        </w:category>
        <w:types>
          <w:type w:val="bbPlcHdr"/>
        </w:types>
        <w:behaviors>
          <w:behavior w:val="content"/>
        </w:behaviors>
        <w:guid w:val="{0DA5D88A-6E6B-4FA2-9601-DF461BB96236}"/>
      </w:docPartPr>
      <w:docPartBody>
        <w:p w:rsidR="00EA01C4" w:rsidRDefault="00EA01C4" w:rsidP="00EA01C4">
          <w:pPr>
            <w:pStyle w:val="D602CD46231F464FABE2C7A4279C1116"/>
          </w:pPr>
          <w:r w:rsidRPr="00F87BE0">
            <w:rPr>
              <w:rStyle w:val="PlaceholderText"/>
            </w:rPr>
            <w:t>Choose an item.</w:t>
          </w:r>
        </w:p>
      </w:docPartBody>
    </w:docPart>
    <w:docPart>
      <w:docPartPr>
        <w:name w:val="721BFD44F4F446399BB338DFF3D5235F"/>
        <w:category>
          <w:name w:val="Algemeen"/>
          <w:gallery w:val="placeholder"/>
        </w:category>
        <w:types>
          <w:type w:val="bbPlcHdr"/>
        </w:types>
        <w:behaviors>
          <w:behavior w:val="content"/>
        </w:behaviors>
        <w:guid w:val="{C3627C69-B885-4828-A34C-A4C3AEAD92A3}"/>
      </w:docPartPr>
      <w:docPartBody>
        <w:p w:rsidR="00EA01C4" w:rsidRDefault="00EA01C4" w:rsidP="00EA01C4">
          <w:pPr>
            <w:pStyle w:val="721BFD44F4F446399BB338DFF3D5235F"/>
          </w:pPr>
          <w:r w:rsidRPr="00F87BE0">
            <w:rPr>
              <w:rStyle w:val="PlaceholderText"/>
            </w:rPr>
            <w:t>Choose an item.</w:t>
          </w:r>
        </w:p>
      </w:docPartBody>
    </w:docPart>
    <w:docPart>
      <w:docPartPr>
        <w:name w:val="B9911CB57ADB41D0B5F24CD4EAFB39E2"/>
        <w:category>
          <w:name w:val="Algemeen"/>
          <w:gallery w:val="placeholder"/>
        </w:category>
        <w:types>
          <w:type w:val="bbPlcHdr"/>
        </w:types>
        <w:behaviors>
          <w:behavior w:val="content"/>
        </w:behaviors>
        <w:guid w:val="{EA96BFFF-6AD4-4794-BFAC-CE4E9142210A}"/>
      </w:docPartPr>
      <w:docPartBody>
        <w:p w:rsidR="00EA01C4" w:rsidRDefault="00EA01C4" w:rsidP="00EA01C4">
          <w:pPr>
            <w:pStyle w:val="B9911CB57ADB41D0B5F24CD4EAFB39E2"/>
          </w:pPr>
          <w:r w:rsidRPr="00F87BE0">
            <w:rPr>
              <w:rStyle w:val="PlaceholderText"/>
            </w:rPr>
            <w:t>Choose an item.</w:t>
          </w:r>
        </w:p>
      </w:docPartBody>
    </w:docPart>
    <w:docPart>
      <w:docPartPr>
        <w:name w:val="368F8AC78A294EE09D04E75FD5B1C6E7"/>
        <w:category>
          <w:name w:val="Algemeen"/>
          <w:gallery w:val="placeholder"/>
        </w:category>
        <w:types>
          <w:type w:val="bbPlcHdr"/>
        </w:types>
        <w:behaviors>
          <w:behavior w:val="content"/>
        </w:behaviors>
        <w:guid w:val="{F501E4CC-C6AA-4273-AE42-95D363B25C99}"/>
      </w:docPartPr>
      <w:docPartBody>
        <w:p w:rsidR="00EA01C4" w:rsidRDefault="00EA01C4" w:rsidP="00EA01C4">
          <w:pPr>
            <w:pStyle w:val="368F8AC78A294EE09D04E75FD5B1C6E7"/>
          </w:pPr>
          <w:r w:rsidRPr="00F87BE0">
            <w:rPr>
              <w:rStyle w:val="PlaceholderText"/>
            </w:rPr>
            <w:t>Choose an item.</w:t>
          </w:r>
        </w:p>
      </w:docPartBody>
    </w:docPart>
    <w:docPart>
      <w:docPartPr>
        <w:name w:val="25D627975E174B81B057C01A37C91E07"/>
        <w:category>
          <w:name w:val="Algemeen"/>
          <w:gallery w:val="placeholder"/>
        </w:category>
        <w:types>
          <w:type w:val="bbPlcHdr"/>
        </w:types>
        <w:behaviors>
          <w:behavior w:val="content"/>
        </w:behaviors>
        <w:guid w:val="{D021C0D0-AE31-4459-A67C-483AAE1106E5}"/>
      </w:docPartPr>
      <w:docPartBody>
        <w:p w:rsidR="00EA01C4" w:rsidRDefault="00EA01C4" w:rsidP="00EA01C4">
          <w:pPr>
            <w:pStyle w:val="25D627975E174B81B057C01A37C91E07"/>
          </w:pPr>
          <w:r w:rsidRPr="00F87BE0">
            <w:rPr>
              <w:rStyle w:val="PlaceholderText"/>
            </w:rPr>
            <w:t>Choose an item.</w:t>
          </w:r>
        </w:p>
      </w:docPartBody>
    </w:docPart>
    <w:docPart>
      <w:docPartPr>
        <w:name w:val="2454E09585214D02A985715BD1748D89"/>
        <w:category>
          <w:name w:val="Algemeen"/>
          <w:gallery w:val="placeholder"/>
        </w:category>
        <w:types>
          <w:type w:val="bbPlcHdr"/>
        </w:types>
        <w:behaviors>
          <w:behavior w:val="content"/>
        </w:behaviors>
        <w:guid w:val="{C8EA9378-7DF0-4960-9184-D6AF3CF0D1F9}"/>
      </w:docPartPr>
      <w:docPartBody>
        <w:p w:rsidR="00EA01C4" w:rsidRDefault="00EA01C4" w:rsidP="00EA01C4">
          <w:pPr>
            <w:pStyle w:val="2454E09585214D02A985715BD1748D89"/>
          </w:pPr>
          <w:r w:rsidRPr="00F87BE0">
            <w:rPr>
              <w:rStyle w:val="PlaceholderText"/>
            </w:rPr>
            <w:t>Choose an item.</w:t>
          </w:r>
        </w:p>
      </w:docPartBody>
    </w:docPart>
    <w:docPart>
      <w:docPartPr>
        <w:name w:val="5DFAE02DBDB84B7D8379A5C2BDCD44D3"/>
        <w:category>
          <w:name w:val="Algemeen"/>
          <w:gallery w:val="placeholder"/>
        </w:category>
        <w:types>
          <w:type w:val="bbPlcHdr"/>
        </w:types>
        <w:behaviors>
          <w:behavior w:val="content"/>
        </w:behaviors>
        <w:guid w:val="{055C4D21-E2F5-474F-9F7D-23F042AD08CA}"/>
      </w:docPartPr>
      <w:docPartBody>
        <w:p w:rsidR="00EA01C4" w:rsidRDefault="00EA01C4" w:rsidP="00EA01C4">
          <w:pPr>
            <w:pStyle w:val="5DFAE02DBDB84B7D8379A5C2BDCD44D3"/>
          </w:pPr>
          <w:r w:rsidRPr="00F87BE0">
            <w:rPr>
              <w:rStyle w:val="PlaceholderText"/>
            </w:rPr>
            <w:t>Choose an item.</w:t>
          </w:r>
        </w:p>
      </w:docPartBody>
    </w:docPart>
    <w:docPart>
      <w:docPartPr>
        <w:name w:val="EFBAA4C3EA4B461294FE25D9693D98D1"/>
        <w:category>
          <w:name w:val="Algemeen"/>
          <w:gallery w:val="placeholder"/>
        </w:category>
        <w:types>
          <w:type w:val="bbPlcHdr"/>
        </w:types>
        <w:behaviors>
          <w:behavior w:val="content"/>
        </w:behaviors>
        <w:guid w:val="{47A948FD-D9C7-4E22-A16F-4FDC363E9F94}"/>
      </w:docPartPr>
      <w:docPartBody>
        <w:p w:rsidR="00EA01C4" w:rsidRDefault="00EA01C4" w:rsidP="00EA01C4">
          <w:pPr>
            <w:pStyle w:val="EFBAA4C3EA4B461294FE25D9693D98D1"/>
          </w:pPr>
          <w:r w:rsidRPr="00F87BE0">
            <w:rPr>
              <w:rStyle w:val="PlaceholderText"/>
            </w:rPr>
            <w:t>Choose an item.</w:t>
          </w:r>
        </w:p>
      </w:docPartBody>
    </w:docPart>
    <w:docPart>
      <w:docPartPr>
        <w:name w:val="91A93D50F36F4A6AA5BFE04E6A8B4B4C"/>
        <w:category>
          <w:name w:val="Algemeen"/>
          <w:gallery w:val="placeholder"/>
        </w:category>
        <w:types>
          <w:type w:val="bbPlcHdr"/>
        </w:types>
        <w:behaviors>
          <w:behavior w:val="content"/>
        </w:behaviors>
        <w:guid w:val="{733B46B6-82DC-4358-9D36-E2AD083F72D9}"/>
      </w:docPartPr>
      <w:docPartBody>
        <w:p w:rsidR="00EA01C4" w:rsidRDefault="00EA01C4" w:rsidP="00EA01C4">
          <w:pPr>
            <w:pStyle w:val="91A93D50F36F4A6AA5BFE04E6A8B4B4C"/>
          </w:pPr>
          <w:r w:rsidRPr="00F87BE0">
            <w:rPr>
              <w:rStyle w:val="PlaceholderText"/>
            </w:rPr>
            <w:t>Choose an item.</w:t>
          </w:r>
        </w:p>
      </w:docPartBody>
    </w:docPart>
    <w:docPart>
      <w:docPartPr>
        <w:name w:val="0BBFD8F00C9F47F6B987EDD21D358F9B"/>
        <w:category>
          <w:name w:val="Algemeen"/>
          <w:gallery w:val="placeholder"/>
        </w:category>
        <w:types>
          <w:type w:val="bbPlcHdr"/>
        </w:types>
        <w:behaviors>
          <w:behavior w:val="content"/>
        </w:behaviors>
        <w:guid w:val="{D3C608A2-5563-4F80-9CC3-119638C7C658}"/>
      </w:docPartPr>
      <w:docPartBody>
        <w:p w:rsidR="00EA01C4" w:rsidRDefault="00EA01C4" w:rsidP="00EA01C4">
          <w:pPr>
            <w:pStyle w:val="0BBFD8F00C9F47F6B987EDD21D358F9B"/>
          </w:pPr>
          <w:r w:rsidRPr="00F87BE0">
            <w:rPr>
              <w:rStyle w:val="PlaceholderText"/>
            </w:rPr>
            <w:t>Choose an item.</w:t>
          </w:r>
        </w:p>
      </w:docPartBody>
    </w:docPart>
    <w:docPart>
      <w:docPartPr>
        <w:name w:val="58017E3BC45D47A0A258A88366AC3D88"/>
        <w:category>
          <w:name w:val="Algemeen"/>
          <w:gallery w:val="placeholder"/>
        </w:category>
        <w:types>
          <w:type w:val="bbPlcHdr"/>
        </w:types>
        <w:behaviors>
          <w:behavior w:val="content"/>
        </w:behaviors>
        <w:guid w:val="{C800B48B-F63D-493B-B0B5-376496E2C79F}"/>
      </w:docPartPr>
      <w:docPartBody>
        <w:p w:rsidR="00EA01C4" w:rsidRDefault="00EA01C4" w:rsidP="00EA01C4">
          <w:pPr>
            <w:pStyle w:val="58017E3BC45D47A0A258A88366AC3D88"/>
          </w:pPr>
          <w:r w:rsidRPr="00F87BE0">
            <w:rPr>
              <w:rStyle w:val="PlaceholderText"/>
            </w:rPr>
            <w:t>Choose an item.</w:t>
          </w:r>
        </w:p>
      </w:docPartBody>
    </w:docPart>
    <w:docPart>
      <w:docPartPr>
        <w:name w:val="CDAE82555C2B42618D79D85B2EB6C5F7"/>
        <w:category>
          <w:name w:val="Algemeen"/>
          <w:gallery w:val="placeholder"/>
        </w:category>
        <w:types>
          <w:type w:val="bbPlcHdr"/>
        </w:types>
        <w:behaviors>
          <w:behavior w:val="content"/>
        </w:behaviors>
        <w:guid w:val="{52F9B22D-4B01-4390-A392-C604D081E33C}"/>
      </w:docPartPr>
      <w:docPartBody>
        <w:p w:rsidR="00EA01C4" w:rsidRDefault="00EA01C4" w:rsidP="00EA01C4">
          <w:pPr>
            <w:pStyle w:val="CDAE82555C2B42618D79D85B2EB6C5F7"/>
          </w:pPr>
          <w:r w:rsidRPr="00F87BE0">
            <w:rPr>
              <w:rStyle w:val="PlaceholderText"/>
            </w:rPr>
            <w:t>Choose an item.</w:t>
          </w:r>
        </w:p>
      </w:docPartBody>
    </w:docPart>
    <w:docPart>
      <w:docPartPr>
        <w:name w:val="46D60B67F5B1494888501C319F924ED0"/>
        <w:category>
          <w:name w:val="Algemeen"/>
          <w:gallery w:val="placeholder"/>
        </w:category>
        <w:types>
          <w:type w:val="bbPlcHdr"/>
        </w:types>
        <w:behaviors>
          <w:behavior w:val="content"/>
        </w:behaviors>
        <w:guid w:val="{31D19D61-4DB3-47E0-B45E-4C23F2C22027}"/>
      </w:docPartPr>
      <w:docPartBody>
        <w:p w:rsidR="00EA01C4" w:rsidRDefault="00EA01C4" w:rsidP="00EA01C4">
          <w:pPr>
            <w:pStyle w:val="46D60B67F5B1494888501C319F924ED0"/>
          </w:pPr>
          <w:r w:rsidRPr="00F87BE0">
            <w:rPr>
              <w:rStyle w:val="PlaceholderText"/>
            </w:rPr>
            <w:t>Choose an item.</w:t>
          </w:r>
        </w:p>
      </w:docPartBody>
    </w:docPart>
    <w:docPart>
      <w:docPartPr>
        <w:name w:val="0E9806055CD14A2DA9179A8885EFCDB0"/>
        <w:category>
          <w:name w:val="Algemeen"/>
          <w:gallery w:val="placeholder"/>
        </w:category>
        <w:types>
          <w:type w:val="bbPlcHdr"/>
        </w:types>
        <w:behaviors>
          <w:behavior w:val="content"/>
        </w:behaviors>
        <w:guid w:val="{0E9E8BA6-5C76-4F71-9862-7D40F7E9AD46}"/>
      </w:docPartPr>
      <w:docPartBody>
        <w:p w:rsidR="00EA01C4" w:rsidRDefault="00EA01C4" w:rsidP="00EA01C4">
          <w:pPr>
            <w:pStyle w:val="0E9806055CD14A2DA9179A8885EFCDB0"/>
          </w:pPr>
          <w:r w:rsidRPr="00F87BE0">
            <w:rPr>
              <w:rStyle w:val="PlaceholderText"/>
            </w:rPr>
            <w:t>Choose an item.</w:t>
          </w:r>
        </w:p>
      </w:docPartBody>
    </w:docPart>
    <w:docPart>
      <w:docPartPr>
        <w:name w:val="DC5B49C9A03D4BC68793D52DF974E081"/>
        <w:category>
          <w:name w:val="Algemeen"/>
          <w:gallery w:val="placeholder"/>
        </w:category>
        <w:types>
          <w:type w:val="bbPlcHdr"/>
        </w:types>
        <w:behaviors>
          <w:behavior w:val="content"/>
        </w:behaviors>
        <w:guid w:val="{A25CCD08-FA69-46B1-BAA3-DC672F5BA267}"/>
      </w:docPartPr>
      <w:docPartBody>
        <w:p w:rsidR="00EA01C4" w:rsidRDefault="00EA01C4" w:rsidP="00EA01C4">
          <w:pPr>
            <w:pStyle w:val="DC5B49C9A03D4BC68793D52DF974E081"/>
          </w:pPr>
          <w:r w:rsidRPr="00F87BE0">
            <w:rPr>
              <w:rStyle w:val="PlaceholderText"/>
            </w:rPr>
            <w:t>Choose an item.</w:t>
          </w:r>
        </w:p>
      </w:docPartBody>
    </w:docPart>
    <w:docPart>
      <w:docPartPr>
        <w:name w:val="6A8D06FB93A74703BC55E5A12D3CBDE5"/>
        <w:category>
          <w:name w:val="Algemeen"/>
          <w:gallery w:val="placeholder"/>
        </w:category>
        <w:types>
          <w:type w:val="bbPlcHdr"/>
        </w:types>
        <w:behaviors>
          <w:behavior w:val="content"/>
        </w:behaviors>
        <w:guid w:val="{D407A913-ACD6-42C6-AAAC-E778953C731F}"/>
      </w:docPartPr>
      <w:docPartBody>
        <w:p w:rsidR="00EA01C4" w:rsidRDefault="00EA01C4" w:rsidP="00EA01C4">
          <w:pPr>
            <w:pStyle w:val="6A8D06FB93A74703BC55E5A12D3CBDE5"/>
          </w:pPr>
          <w:r w:rsidRPr="00F87BE0">
            <w:rPr>
              <w:rStyle w:val="PlaceholderText"/>
            </w:rPr>
            <w:t>Choose an item.</w:t>
          </w:r>
        </w:p>
      </w:docPartBody>
    </w:docPart>
    <w:docPart>
      <w:docPartPr>
        <w:name w:val="773AB944188347A4BB149F7E65EBE55C"/>
        <w:category>
          <w:name w:val="Algemeen"/>
          <w:gallery w:val="placeholder"/>
        </w:category>
        <w:types>
          <w:type w:val="bbPlcHdr"/>
        </w:types>
        <w:behaviors>
          <w:behavior w:val="content"/>
        </w:behaviors>
        <w:guid w:val="{FB5CE3A1-1BEC-4BD5-A11C-AFEBCDD5A7DB}"/>
      </w:docPartPr>
      <w:docPartBody>
        <w:p w:rsidR="00EA01C4" w:rsidRDefault="00EA01C4" w:rsidP="00EA01C4">
          <w:pPr>
            <w:pStyle w:val="773AB944188347A4BB149F7E65EBE55C"/>
          </w:pPr>
          <w:r w:rsidRPr="00F87BE0">
            <w:rPr>
              <w:rStyle w:val="PlaceholderText"/>
            </w:rPr>
            <w:t>Choose an item.</w:t>
          </w:r>
        </w:p>
      </w:docPartBody>
    </w:docPart>
    <w:docPart>
      <w:docPartPr>
        <w:name w:val="67112A4064D848BB8C184D0BB438E8B7"/>
        <w:category>
          <w:name w:val="Algemeen"/>
          <w:gallery w:val="placeholder"/>
        </w:category>
        <w:types>
          <w:type w:val="bbPlcHdr"/>
        </w:types>
        <w:behaviors>
          <w:behavior w:val="content"/>
        </w:behaviors>
        <w:guid w:val="{E9AC0F0E-00DE-4577-8E85-BF5F6B09A94A}"/>
      </w:docPartPr>
      <w:docPartBody>
        <w:p w:rsidR="00EA01C4" w:rsidRDefault="00EA01C4" w:rsidP="00EA01C4">
          <w:pPr>
            <w:pStyle w:val="67112A4064D848BB8C184D0BB438E8B7"/>
          </w:pPr>
          <w:r w:rsidRPr="00F87BE0">
            <w:rPr>
              <w:rStyle w:val="PlaceholderText"/>
            </w:rPr>
            <w:t>Choose an item.</w:t>
          </w:r>
        </w:p>
      </w:docPartBody>
    </w:docPart>
    <w:docPart>
      <w:docPartPr>
        <w:name w:val="2E2EDA4CC86B430899CA3A634D69B092"/>
        <w:category>
          <w:name w:val="Algemeen"/>
          <w:gallery w:val="placeholder"/>
        </w:category>
        <w:types>
          <w:type w:val="bbPlcHdr"/>
        </w:types>
        <w:behaviors>
          <w:behavior w:val="content"/>
        </w:behaviors>
        <w:guid w:val="{504CF8D8-5634-4133-8B79-58D6AE7907D2}"/>
      </w:docPartPr>
      <w:docPartBody>
        <w:p w:rsidR="00EA01C4" w:rsidRDefault="00EA01C4" w:rsidP="00EA01C4">
          <w:pPr>
            <w:pStyle w:val="2E2EDA4CC86B430899CA3A634D69B092"/>
          </w:pPr>
          <w:r w:rsidRPr="00F87BE0">
            <w:rPr>
              <w:rStyle w:val="PlaceholderText"/>
            </w:rPr>
            <w:t>Choose an item.</w:t>
          </w:r>
        </w:p>
      </w:docPartBody>
    </w:docPart>
    <w:docPart>
      <w:docPartPr>
        <w:name w:val="2A2F2C759B3B4976895A334C7C79E9BB"/>
        <w:category>
          <w:name w:val="Algemeen"/>
          <w:gallery w:val="placeholder"/>
        </w:category>
        <w:types>
          <w:type w:val="bbPlcHdr"/>
        </w:types>
        <w:behaviors>
          <w:behavior w:val="content"/>
        </w:behaviors>
        <w:guid w:val="{12400421-D972-4449-9C62-7E987B361FA2}"/>
      </w:docPartPr>
      <w:docPartBody>
        <w:p w:rsidR="00EA01C4" w:rsidRDefault="00EA01C4" w:rsidP="00EA01C4">
          <w:pPr>
            <w:pStyle w:val="2A2F2C759B3B4976895A334C7C79E9BB"/>
          </w:pPr>
          <w:r w:rsidRPr="00F87BE0">
            <w:rPr>
              <w:rStyle w:val="PlaceholderText"/>
            </w:rPr>
            <w:t>Choose an item.</w:t>
          </w:r>
        </w:p>
      </w:docPartBody>
    </w:docPart>
    <w:docPart>
      <w:docPartPr>
        <w:name w:val="40DA31A08CCC41CE80DB182A9C47942D"/>
        <w:category>
          <w:name w:val="Algemeen"/>
          <w:gallery w:val="placeholder"/>
        </w:category>
        <w:types>
          <w:type w:val="bbPlcHdr"/>
        </w:types>
        <w:behaviors>
          <w:behavior w:val="content"/>
        </w:behaviors>
        <w:guid w:val="{9D070D4B-14CB-4D9E-91F9-1F40DA139FC5}"/>
      </w:docPartPr>
      <w:docPartBody>
        <w:p w:rsidR="00EA01C4" w:rsidRDefault="00EA01C4" w:rsidP="00EA01C4">
          <w:pPr>
            <w:pStyle w:val="40DA31A08CCC41CE80DB182A9C47942D"/>
          </w:pPr>
          <w:r w:rsidRPr="00F87BE0">
            <w:rPr>
              <w:rStyle w:val="PlaceholderText"/>
            </w:rPr>
            <w:t>Choose an item.</w:t>
          </w:r>
        </w:p>
      </w:docPartBody>
    </w:docPart>
    <w:docPart>
      <w:docPartPr>
        <w:name w:val="58573FFF2E0D4022B370A7A1EFE5ABF6"/>
        <w:category>
          <w:name w:val="Algemeen"/>
          <w:gallery w:val="placeholder"/>
        </w:category>
        <w:types>
          <w:type w:val="bbPlcHdr"/>
        </w:types>
        <w:behaviors>
          <w:behavior w:val="content"/>
        </w:behaviors>
        <w:guid w:val="{B6BCA06B-D40F-4E05-883B-875AE38C7A88}"/>
      </w:docPartPr>
      <w:docPartBody>
        <w:p w:rsidR="00EA01C4" w:rsidRDefault="00EA01C4" w:rsidP="00EA01C4">
          <w:pPr>
            <w:pStyle w:val="58573FFF2E0D4022B370A7A1EFE5ABF6"/>
          </w:pPr>
          <w:r w:rsidRPr="00F87BE0">
            <w:rPr>
              <w:rStyle w:val="PlaceholderText"/>
            </w:rPr>
            <w:t>Choose an item.</w:t>
          </w:r>
        </w:p>
      </w:docPartBody>
    </w:docPart>
    <w:docPart>
      <w:docPartPr>
        <w:name w:val="18D3B53C392E4F9F853F02E17AE42723"/>
        <w:category>
          <w:name w:val="Algemeen"/>
          <w:gallery w:val="placeholder"/>
        </w:category>
        <w:types>
          <w:type w:val="bbPlcHdr"/>
        </w:types>
        <w:behaviors>
          <w:behavior w:val="content"/>
        </w:behaviors>
        <w:guid w:val="{6CB0766F-6A5F-40FC-9301-4880F57ADF2E}"/>
      </w:docPartPr>
      <w:docPartBody>
        <w:p w:rsidR="00EA01C4" w:rsidRDefault="00EA01C4" w:rsidP="00EA01C4">
          <w:pPr>
            <w:pStyle w:val="18D3B53C392E4F9F853F02E17AE42723"/>
          </w:pPr>
          <w:r w:rsidRPr="00F87BE0">
            <w:rPr>
              <w:rStyle w:val="PlaceholderText"/>
            </w:rPr>
            <w:t>Choose an item.</w:t>
          </w:r>
        </w:p>
      </w:docPartBody>
    </w:docPart>
    <w:docPart>
      <w:docPartPr>
        <w:name w:val="091F5889923448FFA9BE26C5F92AA21F"/>
        <w:category>
          <w:name w:val="Algemeen"/>
          <w:gallery w:val="placeholder"/>
        </w:category>
        <w:types>
          <w:type w:val="bbPlcHdr"/>
        </w:types>
        <w:behaviors>
          <w:behavior w:val="content"/>
        </w:behaviors>
        <w:guid w:val="{8947B459-A28D-4369-A2CE-7E6515D2F125}"/>
      </w:docPartPr>
      <w:docPartBody>
        <w:p w:rsidR="00EA01C4" w:rsidRDefault="00EA01C4" w:rsidP="00EA01C4">
          <w:pPr>
            <w:pStyle w:val="091F5889923448FFA9BE26C5F92AA21F"/>
          </w:pPr>
          <w:r w:rsidRPr="00F87BE0">
            <w:rPr>
              <w:rStyle w:val="PlaceholderText"/>
            </w:rPr>
            <w:t>Choose an item.</w:t>
          </w:r>
        </w:p>
      </w:docPartBody>
    </w:docPart>
    <w:docPart>
      <w:docPartPr>
        <w:name w:val="F3F331397DE14E2EADA2A89A3A35600B"/>
        <w:category>
          <w:name w:val="Algemeen"/>
          <w:gallery w:val="placeholder"/>
        </w:category>
        <w:types>
          <w:type w:val="bbPlcHdr"/>
        </w:types>
        <w:behaviors>
          <w:behavior w:val="content"/>
        </w:behaviors>
        <w:guid w:val="{1880785B-B3D6-4581-BD7F-144278A6ADE4}"/>
      </w:docPartPr>
      <w:docPartBody>
        <w:p w:rsidR="00EA01C4" w:rsidRDefault="00EA01C4" w:rsidP="00EA01C4">
          <w:pPr>
            <w:pStyle w:val="F3F331397DE14E2EADA2A89A3A35600B"/>
          </w:pPr>
          <w:r w:rsidRPr="00F87BE0">
            <w:rPr>
              <w:rStyle w:val="PlaceholderText"/>
            </w:rPr>
            <w:t>Choose an item.</w:t>
          </w:r>
        </w:p>
      </w:docPartBody>
    </w:docPart>
    <w:docPart>
      <w:docPartPr>
        <w:name w:val="2CDE8C9211C34DDFBA033397D3F0A5EB"/>
        <w:category>
          <w:name w:val="Algemeen"/>
          <w:gallery w:val="placeholder"/>
        </w:category>
        <w:types>
          <w:type w:val="bbPlcHdr"/>
        </w:types>
        <w:behaviors>
          <w:behavior w:val="content"/>
        </w:behaviors>
        <w:guid w:val="{066BFB7C-7512-4A69-895E-16090BB64173}"/>
      </w:docPartPr>
      <w:docPartBody>
        <w:p w:rsidR="00EA01C4" w:rsidRDefault="00EA01C4" w:rsidP="00EA01C4">
          <w:pPr>
            <w:pStyle w:val="2CDE8C9211C34DDFBA033397D3F0A5EB"/>
          </w:pPr>
          <w:r w:rsidRPr="00F87BE0">
            <w:rPr>
              <w:rStyle w:val="PlaceholderText"/>
            </w:rPr>
            <w:t>Choose an item.</w:t>
          </w:r>
        </w:p>
      </w:docPartBody>
    </w:docPart>
    <w:docPart>
      <w:docPartPr>
        <w:name w:val="3525E7F977DF4E28A7BCFADBD0955ECA"/>
        <w:category>
          <w:name w:val="Algemeen"/>
          <w:gallery w:val="placeholder"/>
        </w:category>
        <w:types>
          <w:type w:val="bbPlcHdr"/>
        </w:types>
        <w:behaviors>
          <w:behavior w:val="content"/>
        </w:behaviors>
        <w:guid w:val="{778C3179-A552-48D2-91AE-7F42753B0E41}"/>
      </w:docPartPr>
      <w:docPartBody>
        <w:p w:rsidR="00EA01C4" w:rsidRDefault="00EA01C4" w:rsidP="00EA01C4">
          <w:pPr>
            <w:pStyle w:val="3525E7F977DF4E28A7BCFADBD0955ECA"/>
          </w:pPr>
          <w:r w:rsidRPr="00F87BE0">
            <w:rPr>
              <w:rStyle w:val="PlaceholderText"/>
            </w:rPr>
            <w:t>Choose an item.</w:t>
          </w:r>
        </w:p>
      </w:docPartBody>
    </w:docPart>
    <w:docPart>
      <w:docPartPr>
        <w:name w:val="CFA4BFBC6CBF48E694B4211EAC984155"/>
        <w:category>
          <w:name w:val="Algemeen"/>
          <w:gallery w:val="placeholder"/>
        </w:category>
        <w:types>
          <w:type w:val="bbPlcHdr"/>
        </w:types>
        <w:behaviors>
          <w:behavior w:val="content"/>
        </w:behaviors>
        <w:guid w:val="{9C06E945-32DB-45CA-BFD7-6173BDA6F5F7}"/>
      </w:docPartPr>
      <w:docPartBody>
        <w:p w:rsidR="00EA01C4" w:rsidRDefault="00EA01C4" w:rsidP="00EA01C4">
          <w:pPr>
            <w:pStyle w:val="CFA4BFBC6CBF48E694B4211EAC984155"/>
          </w:pPr>
          <w:r w:rsidRPr="00F87BE0">
            <w:rPr>
              <w:rStyle w:val="PlaceholderText"/>
            </w:rPr>
            <w:t>Choose an item.</w:t>
          </w:r>
        </w:p>
      </w:docPartBody>
    </w:docPart>
    <w:docPart>
      <w:docPartPr>
        <w:name w:val="8FA2C9E1186143B7816B4117DBB4EEDD"/>
        <w:category>
          <w:name w:val="Algemeen"/>
          <w:gallery w:val="placeholder"/>
        </w:category>
        <w:types>
          <w:type w:val="bbPlcHdr"/>
        </w:types>
        <w:behaviors>
          <w:behavior w:val="content"/>
        </w:behaviors>
        <w:guid w:val="{AF0BE148-F64A-4EED-87ED-6E719972D54B}"/>
      </w:docPartPr>
      <w:docPartBody>
        <w:p w:rsidR="00EA01C4" w:rsidRDefault="00EA01C4" w:rsidP="00EA01C4">
          <w:pPr>
            <w:pStyle w:val="8FA2C9E1186143B7816B4117DBB4EEDD"/>
          </w:pPr>
          <w:r w:rsidRPr="00F87BE0">
            <w:rPr>
              <w:rStyle w:val="PlaceholderText"/>
            </w:rPr>
            <w:t>Choose an item.</w:t>
          </w:r>
        </w:p>
      </w:docPartBody>
    </w:docPart>
    <w:docPart>
      <w:docPartPr>
        <w:name w:val="9B19E291AC9C407D9441305ED86F237C"/>
        <w:category>
          <w:name w:val="Algemeen"/>
          <w:gallery w:val="placeholder"/>
        </w:category>
        <w:types>
          <w:type w:val="bbPlcHdr"/>
        </w:types>
        <w:behaviors>
          <w:behavior w:val="content"/>
        </w:behaviors>
        <w:guid w:val="{6D821EE1-764A-4B45-B9A8-FB53C4765ABF}"/>
      </w:docPartPr>
      <w:docPartBody>
        <w:p w:rsidR="00EA01C4" w:rsidRDefault="00EA01C4" w:rsidP="00EA01C4">
          <w:pPr>
            <w:pStyle w:val="9B19E291AC9C407D9441305ED86F237C"/>
          </w:pPr>
          <w:r w:rsidRPr="00F87BE0">
            <w:rPr>
              <w:rStyle w:val="PlaceholderText"/>
            </w:rPr>
            <w:t>Choose an item.</w:t>
          </w:r>
        </w:p>
      </w:docPartBody>
    </w:docPart>
    <w:docPart>
      <w:docPartPr>
        <w:name w:val="BAC0E0F7F073442DB00FCC745E15785C"/>
        <w:category>
          <w:name w:val="Algemeen"/>
          <w:gallery w:val="placeholder"/>
        </w:category>
        <w:types>
          <w:type w:val="bbPlcHdr"/>
        </w:types>
        <w:behaviors>
          <w:behavior w:val="content"/>
        </w:behaviors>
        <w:guid w:val="{DB689BF8-E6F7-49F9-865C-EC0D3A4ABEF0}"/>
      </w:docPartPr>
      <w:docPartBody>
        <w:p w:rsidR="00EA01C4" w:rsidRDefault="00EA01C4" w:rsidP="00EA01C4">
          <w:pPr>
            <w:pStyle w:val="BAC0E0F7F073442DB00FCC745E15785C"/>
          </w:pPr>
          <w:r w:rsidRPr="00F87BE0">
            <w:rPr>
              <w:rStyle w:val="PlaceholderText"/>
            </w:rPr>
            <w:t>Choose an item.</w:t>
          </w:r>
        </w:p>
      </w:docPartBody>
    </w:docPart>
    <w:docPart>
      <w:docPartPr>
        <w:name w:val="B8B8EB284A114C16A59FE2855F75B298"/>
        <w:category>
          <w:name w:val="Algemeen"/>
          <w:gallery w:val="placeholder"/>
        </w:category>
        <w:types>
          <w:type w:val="bbPlcHdr"/>
        </w:types>
        <w:behaviors>
          <w:behavior w:val="content"/>
        </w:behaviors>
        <w:guid w:val="{AEE9750F-B7D4-4AE6-A2DC-4D6DD9C0C455}"/>
      </w:docPartPr>
      <w:docPartBody>
        <w:p w:rsidR="00EA01C4" w:rsidRDefault="00EA01C4" w:rsidP="00EA01C4">
          <w:pPr>
            <w:pStyle w:val="B8B8EB284A114C16A59FE2855F75B298"/>
          </w:pPr>
          <w:r w:rsidRPr="00F87BE0">
            <w:rPr>
              <w:rStyle w:val="PlaceholderText"/>
            </w:rPr>
            <w:t>Choose an item.</w:t>
          </w:r>
        </w:p>
      </w:docPartBody>
    </w:docPart>
    <w:docPart>
      <w:docPartPr>
        <w:name w:val="501EBA8FD14E4CC5839FB01433C70B1B"/>
        <w:category>
          <w:name w:val="Algemeen"/>
          <w:gallery w:val="placeholder"/>
        </w:category>
        <w:types>
          <w:type w:val="bbPlcHdr"/>
        </w:types>
        <w:behaviors>
          <w:behavior w:val="content"/>
        </w:behaviors>
        <w:guid w:val="{DA2D83C7-49A1-46C1-A19A-8EADA4003CC5}"/>
      </w:docPartPr>
      <w:docPartBody>
        <w:p w:rsidR="00EA01C4" w:rsidRDefault="00EA01C4" w:rsidP="00EA01C4">
          <w:pPr>
            <w:pStyle w:val="501EBA8FD14E4CC5839FB01433C70B1B"/>
          </w:pPr>
          <w:r w:rsidRPr="00F87BE0">
            <w:rPr>
              <w:rStyle w:val="PlaceholderText"/>
            </w:rPr>
            <w:t>Choose an item.</w:t>
          </w:r>
        </w:p>
      </w:docPartBody>
    </w:docPart>
    <w:docPart>
      <w:docPartPr>
        <w:name w:val="3FF2E03D78584DB097CE7D27C32F55CC"/>
        <w:category>
          <w:name w:val="Algemeen"/>
          <w:gallery w:val="placeholder"/>
        </w:category>
        <w:types>
          <w:type w:val="bbPlcHdr"/>
        </w:types>
        <w:behaviors>
          <w:behavior w:val="content"/>
        </w:behaviors>
        <w:guid w:val="{3652E328-E6EA-4BBC-B1F4-9D2DFBA75A42}"/>
      </w:docPartPr>
      <w:docPartBody>
        <w:p w:rsidR="00EA01C4" w:rsidRDefault="00EA01C4" w:rsidP="00EA01C4">
          <w:pPr>
            <w:pStyle w:val="3FF2E03D78584DB097CE7D27C32F55CC"/>
          </w:pPr>
          <w:r w:rsidRPr="00F87BE0">
            <w:rPr>
              <w:rStyle w:val="PlaceholderText"/>
            </w:rPr>
            <w:t>Choose an item.</w:t>
          </w:r>
        </w:p>
      </w:docPartBody>
    </w:docPart>
    <w:docPart>
      <w:docPartPr>
        <w:name w:val="27BE9000D7E94835BF738F1E3D7114EB"/>
        <w:category>
          <w:name w:val="Algemeen"/>
          <w:gallery w:val="placeholder"/>
        </w:category>
        <w:types>
          <w:type w:val="bbPlcHdr"/>
        </w:types>
        <w:behaviors>
          <w:behavior w:val="content"/>
        </w:behaviors>
        <w:guid w:val="{25F669E7-CE3E-41EF-9B49-90F15FF26BAA}"/>
      </w:docPartPr>
      <w:docPartBody>
        <w:p w:rsidR="00EA01C4" w:rsidRDefault="00EA01C4" w:rsidP="00EA01C4">
          <w:pPr>
            <w:pStyle w:val="27BE9000D7E94835BF738F1E3D7114EB"/>
          </w:pPr>
          <w:r w:rsidRPr="00F87BE0">
            <w:rPr>
              <w:rStyle w:val="PlaceholderText"/>
            </w:rPr>
            <w:t>Choose an item.</w:t>
          </w:r>
        </w:p>
      </w:docPartBody>
    </w:docPart>
    <w:docPart>
      <w:docPartPr>
        <w:name w:val="CCE1931337A74D71AC37505D7E5EE4A8"/>
        <w:category>
          <w:name w:val="Algemeen"/>
          <w:gallery w:val="placeholder"/>
        </w:category>
        <w:types>
          <w:type w:val="bbPlcHdr"/>
        </w:types>
        <w:behaviors>
          <w:behavior w:val="content"/>
        </w:behaviors>
        <w:guid w:val="{06E17418-E958-4257-BD34-B71B38B0A403}"/>
      </w:docPartPr>
      <w:docPartBody>
        <w:p w:rsidR="00EA01C4" w:rsidRDefault="00EA01C4" w:rsidP="00EA01C4">
          <w:pPr>
            <w:pStyle w:val="CCE1931337A74D71AC37505D7E5EE4A8"/>
          </w:pPr>
          <w:r w:rsidRPr="00F87BE0">
            <w:rPr>
              <w:rStyle w:val="PlaceholderText"/>
            </w:rPr>
            <w:t>Choose an item.</w:t>
          </w:r>
        </w:p>
      </w:docPartBody>
    </w:docPart>
    <w:docPart>
      <w:docPartPr>
        <w:name w:val="C921171958E146319D584BDBF51169C0"/>
        <w:category>
          <w:name w:val="Algemeen"/>
          <w:gallery w:val="placeholder"/>
        </w:category>
        <w:types>
          <w:type w:val="bbPlcHdr"/>
        </w:types>
        <w:behaviors>
          <w:behavior w:val="content"/>
        </w:behaviors>
        <w:guid w:val="{4CFEBFD6-167A-4F6E-A0E2-967BE8576546}"/>
      </w:docPartPr>
      <w:docPartBody>
        <w:p w:rsidR="00EA01C4" w:rsidRDefault="00EA01C4" w:rsidP="00EA01C4">
          <w:pPr>
            <w:pStyle w:val="C921171958E146319D584BDBF51169C0"/>
          </w:pPr>
          <w:r w:rsidRPr="00F87BE0">
            <w:rPr>
              <w:rStyle w:val="PlaceholderText"/>
            </w:rPr>
            <w:t>Choose an item.</w:t>
          </w:r>
        </w:p>
      </w:docPartBody>
    </w:docPart>
    <w:docPart>
      <w:docPartPr>
        <w:name w:val="0363A4E820E24CADBACBFAE908B63F63"/>
        <w:category>
          <w:name w:val="Algemeen"/>
          <w:gallery w:val="placeholder"/>
        </w:category>
        <w:types>
          <w:type w:val="bbPlcHdr"/>
        </w:types>
        <w:behaviors>
          <w:behavior w:val="content"/>
        </w:behaviors>
        <w:guid w:val="{38C1670C-0FB4-4C37-BDC0-CBECCDE1F533}"/>
      </w:docPartPr>
      <w:docPartBody>
        <w:p w:rsidR="00EA01C4" w:rsidRDefault="00EA01C4" w:rsidP="00EA01C4">
          <w:pPr>
            <w:pStyle w:val="0363A4E820E24CADBACBFAE908B63F63"/>
          </w:pPr>
          <w:r w:rsidRPr="00F87BE0">
            <w:rPr>
              <w:rStyle w:val="PlaceholderText"/>
            </w:rPr>
            <w:t>Choose an item.</w:t>
          </w:r>
        </w:p>
      </w:docPartBody>
    </w:docPart>
    <w:docPart>
      <w:docPartPr>
        <w:name w:val="825A7F23F4E84C5394A4FBD92DFC6EC4"/>
        <w:category>
          <w:name w:val="Algemeen"/>
          <w:gallery w:val="placeholder"/>
        </w:category>
        <w:types>
          <w:type w:val="bbPlcHdr"/>
        </w:types>
        <w:behaviors>
          <w:behavior w:val="content"/>
        </w:behaviors>
        <w:guid w:val="{18D17335-941A-4935-992E-DA8073E4B70A}"/>
      </w:docPartPr>
      <w:docPartBody>
        <w:p w:rsidR="00EA01C4" w:rsidRDefault="00EA01C4" w:rsidP="00EA01C4">
          <w:pPr>
            <w:pStyle w:val="825A7F23F4E84C5394A4FBD92DFC6EC4"/>
          </w:pPr>
          <w:r w:rsidRPr="00F87BE0">
            <w:rPr>
              <w:rStyle w:val="PlaceholderText"/>
            </w:rPr>
            <w:t>Choose an item.</w:t>
          </w:r>
        </w:p>
      </w:docPartBody>
    </w:docPart>
    <w:docPart>
      <w:docPartPr>
        <w:name w:val="B07E2159B1F846FDAD640A1A579FDF33"/>
        <w:category>
          <w:name w:val="Algemeen"/>
          <w:gallery w:val="placeholder"/>
        </w:category>
        <w:types>
          <w:type w:val="bbPlcHdr"/>
        </w:types>
        <w:behaviors>
          <w:behavior w:val="content"/>
        </w:behaviors>
        <w:guid w:val="{25B8C4B1-05DE-43A7-8CF5-0DADF087E43E}"/>
      </w:docPartPr>
      <w:docPartBody>
        <w:p w:rsidR="00EA01C4" w:rsidRDefault="00EA01C4" w:rsidP="00EA01C4">
          <w:pPr>
            <w:pStyle w:val="B07E2159B1F846FDAD640A1A579FDF33"/>
          </w:pPr>
          <w:r w:rsidRPr="00F87BE0">
            <w:rPr>
              <w:rStyle w:val="PlaceholderText"/>
            </w:rPr>
            <w:t>Choose an item.</w:t>
          </w:r>
        </w:p>
      </w:docPartBody>
    </w:docPart>
    <w:docPart>
      <w:docPartPr>
        <w:name w:val="A65ABE449A614D7AA6B86904F2787B74"/>
        <w:category>
          <w:name w:val="Algemeen"/>
          <w:gallery w:val="placeholder"/>
        </w:category>
        <w:types>
          <w:type w:val="bbPlcHdr"/>
        </w:types>
        <w:behaviors>
          <w:behavior w:val="content"/>
        </w:behaviors>
        <w:guid w:val="{C6F1531B-987F-43B0-BA08-34892ADBCDD1}"/>
      </w:docPartPr>
      <w:docPartBody>
        <w:p w:rsidR="00EA01C4" w:rsidRDefault="00EA01C4" w:rsidP="00EA01C4">
          <w:pPr>
            <w:pStyle w:val="A65ABE449A614D7AA6B86904F2787B74"/>
          </w:pPr>
          <w:r w:rsidRPr="00F87BE0">
            <w:rPr>
              <w:rStyle w:val="PlaceholderText"/>
            </w:rPr>
            <w:t>Choose an item.</w:t>
          </w:r>
        </w:p>
      </w:docPartBody>
    </w:docPart>
    <w:docPart>
      <w:docPartPr>
        <w:name w:val="D65B1E1FD23B4882A6068B02D2F49E81"/>
        <w:category>
          <w:name w:val="Algemeen"/>
          <w:gallery w:val="placeholder"/>
        </w:category>
        <w:types>
          <w:type w:val="bbPlcHdr"/>
        </w:types>
        <w:behaviors>
          <w:behavior w:val="content"/>
        </w:behaviors>
        <w:guid w:val="{EE980DAE-95C8-462C-9F18-4244013001C1}"/>
      </w:docPartPr>
      <w:docPartBody>
        <w:p w:rsidR="00EA01C4" w:rsidRDefault="00EA01C4" w:rsidP="00EA01C4">
          <w:pPr>
            <w:pStyle w:val="D65B1E1FD23B4882A6068B02D2F49E81"/>
          </w:pPr>
          <w:r w:rsidRPr="00F87BE0">
            <w:rPr>
              <w:rStyle w:val="PlaceholderText"/>
            </w:rPr>
            <w:t>Choose an item.</w:t>
          </w:r>
        </w:p>
      </w:docPartBody>
    </w:docPart>
    <w:docPart>
      <w:docPartPr>
        <w:name w:val="DD0F58B00C82411A9D8DB0CB9B0E37B3"/>
        <w:category>
          <w:name w:val="Algemeen"/>
          <w:gallery w:val="placeholder"/>
        </w:category>
        <w:types>
          <w:type w:val="bbPlcHdr"/>
        </w:types>
        <w:behaviors>
          <w:behavior w:val="content"/>
        </w:behaviors>
        <w:guid w:val="{392BD1CD-D49C-4FE1-BE9B-88400B0CE60C}"/>
      </w:docPartPr>
      <w:docPartBody>
        <w:p w:rsidR="00EA01C4" w:rsidRDefault="00EA01C4" w:rsidP="00EA01C4">
          <w:pPr>
            <w:pStyle w:val="DD0F58B00C82411A9D8DB0CB9B0E37B3"/>
          </w:pPr>
          <w:r w:rsidRPr="00F87BE0">
            <w:rPr>
              <w:rStyle w:val="PlaceholderText"/>
            </w:rPr>
            <w:t>Choose an item.</w:t>
          </w:r>
        </w:p>
      </w:docPartBody>
    </w:docPart>
    <w:docPart>
      <w:docPartPr>
        <w:name w:val="8699DC2A30A74E6280EBA218F558EE13"/>
        <w:category>
          <w:name w:val="Algemeen"/>
          <w:gallery w:val="placeholder"/>
        </w:category>
        <w:types>
          <w:type w:val="bbPlcHdr"/>
        </w:types>
        <w:behaviors>
          <w:behavior w:val="content"/>
        </w:behaviors>
        <w:guid w:val="{BAC258EC-BA4F-4AF1-9FF9-AF281764A55F}"/>
      </w:docPartPr>
      <w:docPartBody>
        <w:p w:rsidR="00EA01C4" w:rsidRDefault="00EA01C4" w:rsidP="00EA01C4">
          <w:pPr>
            <w:pStyle w:val="8699DC2A30A74E6280EBA218F558EE13"/>
          </w:pPr>
          <w:r w:rsidRPr="00F87BE0">
            <w:rPr>
              <w:rStyle w:val="PlaceholderText"/>
            </w:rPr>
            <w:t>Choose an item.</w:t>
          </w:r>
        </w:p>
      </w:docPartBody>
    </w:docPart>
    <w:docPart>
      <w:docPartPr>
        <w:name w:val="902739571E054495A148B70A72719E5D"/>
        <w:category>
          <w:name w:val="Algemeen"/>
          <w:gallery w:val="placeholder"/>
        </w:category>
        <w:types>
          <w:type w:val="bbPlcHdr"/>
        </w:types>
        <w:behaviors>
          <w:behavior w:val="content"/>
        </w:behaviors>
        <w:guid w:val="{73E6AC88-DF55-4FD4-91B0-29BEEDE1343E}"/>
      </w:docPartPr>
      <w:docPartBody>
        <w:p w:rsidR="00EA01C4" w:rsidRDefault="00EA01C4" w:rsidP="00EA01C4">
          <w:pPr>
            <w:pStyle w:val="902739571E054495A148B70A72719E5D"/>
          </w:pPr>
          <w:r w:rsidRPr="00F87BE0">
            <w:rPr>
              <w:rStyle w:val="PlaceholderText"/>
            </w:rPr>
            <w:t>Choose an item.</w:t>
          </w:r>
        </w:p>
      </w:docPartBody>
    </w:docPart>
    <w:docPart>
      <w:docPartPr>
        <w:name w:val="20715224BBBE4F2F886DA7E2683716C1"/>
        <w:category>
          <w:name w:val="Algemeen"/>
          <w:gallery w:val="placeholder"/>
        </w:category>
        <w:types>
          <w:type w:val="bbPlcHdr"/>
        </w:types>
        <w:behaviors>
          <w:behavior w:val="content"/>
        </w:behaviors>
        <w:guid w:val="{BEB2D46D-B434-4384-9185-E2E648434AFB}"/>
      </w:docPartPr>
      <w:docPartBody>
        <w:p w:rsidR="00EA01C4" w:rsidRDefault="00EA01C4" w:rsidP="00EA01C4">
          <w:pPr>
            <w:pStyle w:val="20715224BBBE4F2F886DA7E2683716C1"/>
          </w:pPr>
          <w:r w:rsidRPr="003A71FA">
            <w:rPr>
              <w:rStyle w:val="PlaceholderText"/>
            </w:rPr>
            <w:t>Choose an item.</w:t>
          </w:r>
        </w:p>
      </w:docPartBody>
    </w:docPart>
    <w:docPart>
      <w:docPartPr>
        <w:name w:val="1511381E207448049E51715CBE3D4D79"/>
        <w:category>
          <w:name w:val="Algemeen"/>
          <w:gallery w:val="placeholder"/>
        </w:category>
        <w:types>
          <w:type w:val="bbPlcHdr"/>
        </w:types>
        <w:behaviors>
          <w:behavior w:val="content"/>
        </w:behaviors>
        <w:guid w:val="{C3C4CEBA-0430-4D86-8B08-837D1EC5B937}"/>
      </w:docPartPr>
      <w:docPartBody>
        <w:p w:rsidR="00EA01C4" w:rsidRDefault="00EA01C4" w:rsidP="00EA01C4">
          <w:pPr>
            <w:pStyle w:val="1511381E207448049E51715CBE3D4D79"/>
          </w:pPr>
          <w:r w:rsidRPr="003A71FA">
            <w:rPr>
              <w:rStyle w:val="PlaceholderText"/>
            </w:rPr>
            <w:t>Choose an item.</w:t>
          </w:r>
        </w:p>
      </w:docPartBody>
    </w:docPart>
    <w:docPart>
      <w:docPartPr>
        <w:name w:val="C87F83D001A6496AADFB64C3682210BE"/>
        <w:category>
          <w:name w:val="Algemeen"/>
          <w:gallery w:val="placeholder"/>
        </w:category>
        <w:types>
          <w:type w:val="bbPlcHdr"/>
        </w:types>
        <w:behaviors>
          <w:behavior w:val="content"/>
        </w:behaviors>
        <w:guid w:val="{4E9C7F1F-E013-407A-A09D-FB421A6D2E7A}"/>
      </w:docPartPr>
      <w:docPartBody>
        <w:p w:rsidR="00EA01C4" w:rsidRDefault="00EA01C4" w:rsidP="00EA01C4">
          <w:pPr>
            <w:pStyle w:val="C87F83D001A6496AADFB64C3682210BE"/>
          </w:pPr>
          <w:r w:rsidRPr="003A71FA">
            <w:rPr>
              <w:rStyle w:val="PlaceholderText"/>
            </w:rPr>
            <w:t>Choose an item.</w:t>
          </w:r>
        </w:p>
      </w:docPartBody>
    </w:docPart>
    <w:docPart>
      <w:docPartPr>
        <w:name w:val="49C731CDF5F648B499524229B4B6FE87"/>
        <w:category>
          <w:name w:val="Algemeen"/>
          <w:gallery w:val="placeholder"/>
        </w:category>
        <w:types>
          <w:type w:val="bbPlcHdr"/>
        </w:types>
        <w:behaviors>
          <w:behavior w:val="content"/>
        </w:behaviors>
        <w:guid w:val="{A41B6A81-963A-4F7E-AA28-D90672E26CB6}"/>
      </w:docPartPr>
      <w:docPartBody>
        <w:p w:rsidR="00EA01C4" w:rsidRDefault="00EA01C4" w:rsidP="00EA01C4">
          <w:pPr>
            <w:pStyle w:val="49C731CDF5F648B499524229B4B6FE87"/>
          </w:pPr>
          <w:r w:rsidRPr="003A71FA">
            <w:rPr>
              <w:rStyle w:val="PlaceholderText"/>
            </w:rPr>
            <w:t>Choose an item.</w:t>
          </w:r>
        </w:p>
      </w:docPartBody>
    </w:docPart>
    <w:docPart>
      <w:docPartPr>
        <w:name w:val="3DC93090FA494E3EAF4AB7B8B88275E1"/>
        <w:category>
          <w:name w:val="Algemeen"/>
          <w:gallery w:val="placeholder"/>
        </w:category>
        <w:types>
          <w:type w:val="bbPlcHdr"/>
        </w:types>
        <w:behaviors>
          <w:behavior w:val="content"/>
        </w:behaviors>
        <w:guid w:val="{42C77D50-70FD-470C-A4B5-1AB47086354D}"/>
      </w:docPartPr>
      <w:docPartBody>
        <w:p w:rsidR="00EA01C4" w:rsidRDefault="00EA01C4" w:rsidP="00EA01C4">
          <w:pPr>
            <w:pStyle w:val="3DC93090FA494E3EAF4AB7B8B88275E1"/>
          </w:pPr>
          <w:r w:rsidRPr="003A71FA">
            <w:rPr>
              <w:rStyle w:val="PlaceholderText"/>
            </w:rPr>
            <w:t>Choose an item.</w:t>
          </w:r>
        </w:p>
      </w:docPartBody>
    </w:docPart>
    <w:docPart>
      <w:docPartPr>
        <w:name w:val="E7B1C6E4B2654EA8873796BAB5654A38"/>
        <w:category>
          <w:name w:val="Algemeen"/>
          <w:gallery w:val="placeholder"/>
        </w:category>
        <w:types>
          <w:type w:val="bbPlcHdr"/>
        </w:types>
        <w:behaviors>
          <w:behavior w:val="content"/>
        </w:behaviors>
        <w:guid w:val="{10D87029-F382-43B7-AC8F-8DBCB5C56277}"/>
      </w:docPartPr>
      <w:docPartBody>
        <w:p w:rsidR="00EA01C4" w:rsidRDefault="00EA01C4" w:rsidP="00EA01C4">
          <w:pPr>
            <w:pStyle w:val="E7B1C6E4B2654EA8873796BAB5654A38"/>
          </w:pPr>
          <w:r w:rsidRPr="003A71FA">
            <w:rPr>
              <w:rStyle w:val="PlaceholderText"/>
            </w:rPr>
            <w:t>Choose an item.</w:t>
          </w:r>
        </w:p>
      </w:docPartBody>
    </w:docPart>
    <w:docPart>
      <w:docPartPr>
        <w:name w:val="7ACB8A13AE7E47B2BA57F2B960F96858"/>
        <w:category>
          <w:name w:val="Algemeen"/>
          <w:gallery w:val="placeholder"/>
        </w:category>
        <w:types>
          <w:type w:val="bbPlcHdr"/>
        </w:types>
        <w:behaviors>
          <w:behavior w:val="content"/>
        </w:behaviors>
        <w:guid w:val="{C8BF4297-CD91-4AD5-8EA5-39ED97B0F932}"/>
      </w:docPartPr>
      <w:docPartBody>
        <w:p w:rsidR="00EA01C4" w:rsidRDefault="00EA01C4" w:rsidP="00EA01C4">
          <w:pPr>
            <w:pStyle w:val="7ACB8A13AE7E47B2BA57F2B960F96858"/>
          </w:pPr>
          <w:r w:rsidRPr="003A71FA">
            <w:rPr>
              <w:rStyle w:val="PlaceholderText"/>
            </w:rPr>
            <w:t>Choose an item.</w:t>
          </w:r>
        </w:p>
      </w:docPartBody>
    </w:docPart>
    <w:docPart>
      <w:docPartPr>
        <w:name w:val="77C828604EC6441995BAC7B3CAD9DD99"/>
        <w:category>
          <w:name w:val="Algemeen"/>
          <w:gallery w:val="placeholder"/>
        </w:category>
        <w:types>
          <w:type w:val="bbPlcHdr"/>
        </w:types>
        <w:behaviors>
          <w:behavior w:val="content"/>
        </w:behaviors>
        <w:guid w:val="{1CD134CE-2066-4C4B-957A-78B429D6E46A}"/>
      </w:docPartPr>
      <w:docPartBody>
        <w:p w:rsidR="00EA01C4" w:rsidRDefault="00EA01C4" w:rsidP="00EA01C4">
          <w:pPr>
            <w:pStyle w:val="77C828604EC6441995BAC7B3CAD9DD99"/>
          </w:pPr>
          <w:r w:rsidRPr="003A71FA">
            <w:rPr>
              <w:rStyle w:val="PlaceholderText"/>
            </w:rPr>
            <w:t>Choose an item.</w:t>
          </w:r>
        </w:p>
      </w:docPartBody>
    </w:docPart>
    <w:docPart>
      <w:docPartPr>
        <w:name w:val="C316F872885443FC9C9EADCD80F71A2A"/>
        <w:category>
          <w:name w:val="Algemeen"/>
          <w:gallery w:val="placeholder"/>
        </w:category>
        <w:types>
          <w:type w:val="bbPlcHdr"/>
        </w:types>
        <w:behaviors>
          <w:behavior w:val="content"/>
        </w:behaviors>
        <w:guid w:val="{62C6DFE2-4E65-4102-9A9E-35429041A541}"/>
      </w:docPartPr>
      <w:docPartBody>
        <w:p w:rsidR="00EA01C4" w:rsidRDefault="00EA01C4" w:rsidP="00EA01C4">
          <w:pPr>
            <w:pStyle w:val="C316F872885443FC9C9EADCD80F71A2A"/>
          </w:pPr>
          <w:r w:rsidRPr="003A71FA">
            <w:rPr>
              <w:rStyle w:val="PlaceholderText"/>
            </w:rPr>
            <w:t>Choose an item.</w:t>
          </w:r>
        </w:p>
      </w:docPartBody>
    </w:docPart>
    <w:docPart>
      <w:docPartPr>
        <w:name w:val="8029F59ABD5044D88DB6D2A7E7B047C2"/>
        <w:category>
          <w:name w:val="Algemeen"/>
          <w:gallery w:val="placeholder"/>
        </w:category>
        <w:types>
          <w:type w:val="bbPlcHdr"/>
        </w:types>
        <w:behaviors>
          <w:behavior w:val="content"/>
        </w:behaviors>
        <w:guid w:val="{FD1A6228-9EAA-4EF4-8196-A5C55DC25EB3}"/>
      </w:docPartPr>
      <w:docPartBody>
        <w:p w:rsidR="00EA01C4" w:rsidRDefault="00EA01C4" w:rsidP="00EA01C4">
          <w:pPr>
            <w:pStyle w:val="8029F59ABD5044D88DB6D2A7E7B047C2"/>
          </w:pPr>
          <w:r w:rsidRPr="003A71FA">
            <w:rPr>
              <w:rStyle w:val="PlaceholderText"/>
            </w:rPr>
            <w:t>Choose an item.</w:t>
          </w:r>
        </w:p>
      </w:docPartBody>
    </w:docPart>
    <w:docPart>
      <w:docPartPr>
        <w:name w:val="6C1F68CF0DDE4ED29E70D2F0A59BFE4F"/>
        <w:category>
          <w:name w:val="Algemeen"/>
          <w:gallery w:val="placeholder"/>
        </w:category>
        <w:types>
          <w:type w:val="bbPlcHdr"/>
        </w:types>
        <w:behaviors>
          <w:behavior w:val="content"/>
        </w:behaviors>
        <w:guid w:val="{48E44BE3-358B-4ABF-8A3F-E609246144B9}"/>
      </w:docPartPr>
      <w:docPartBody>
        <w:p w:rsidR="00EA01C4" w:rsidRDefault="00EA01C4" w:rsidP="00EA01C4">
          <w:pPr>
            <w:pStyle w:val="6C1F68CF0DDE4ED29E70D2F0A59BFE4F"/>
          </w:pPr>
          <w:r w:rsidRPr="003A71FA">
            <w:rPr>
              <w:rStyle w:val="PlaceholderText"/>
            </w:rPr>
            <w:t>Choose an item.</w:t>
          </w:r>
        </w:p>
      </w:docPartBody>
    </w:docPart>
    <w:docPart>
      <w:docPartPr>
        <w:name w:val="524ED9216CB6413D967553467A99B72D"/>
        <w:category>
          <w:name w:val="Algemeen"/>
          <w:gallery w:val="placeholder"/>
        </w:category>
        <w:types>
          <w:type w:val="bbPlcHdr"/>
        </w:types>
        <w:behaviors>
          <w:behavior w:val="content"/>
        </w:behaviors>
        <w:guid w:val="{9ADB0D2D-740E-45B0-A178-9B7DACA97CD0}"/>
      </w:docPartPr>
      <w:docPartBody>
        <w:p w:rsidR="00EA01C4" w:rsidRDefault="00EA01C4" w:rsidP="00EA01C4">
          <w:pPr>
            <w:pStyle w:val="524ED9216CB6413D967553467A99B72D"/>
          </w:pPr>
          <w:r w:rsidRPr="003A71FA">
            <w:rPr>
              <w:rStyle w:val="PlaceholderText"/>
            </w:rPr>
            <w:t>Choose an item.</w:t>
          </w:r>
        </w:p>
      </w:docPartBody>
    </w:docPart>
    <w:docPart>
      <w:docPartPr>
        <w:name w:val="31A2432363F545279CA0BC4E637149D0"/>
        <w:category>
          <w:name w:val="Algemeen"/>
          <w:gallery w:val="placeholder"/>
        </w:category>
        <w:types>
          <w:type w:val="bbPlcHdr"/>
        </w:types>
        <w:behaviors>
          <w:behavior w:val="content"/>
        </w:behaviors>
        <w:guid w:val="{FAC31155-8FF7-4BE8-AA3A-3260C67EDD8D}"/>
      </w:docPartPr>
      <w:docPartBody>
        <w:p w:rsidR="00EA01C4" w:rsidRDefault="00EA01C4" w:rsidP="00EA01C4">
          <w:pPr>
            <w:pStyle w:val="31A2432363F545279CA0BC4E637149D0"/>
          </w:pPr>
          <w:r w:rsidRPr="003A71FA">
            <w:rPr>
              <w:rStyle w:val="PlaceholderText"/>
            </w:rPr>
            <w:t>Choose an item.</w:t>
          </w:r>
        </w:p>
      </w:docPartBody>
    </w:docPart>
    <w:docPart>
      <w:docPartPr>
        <w:name w:val="7336879425A04806BCFF41A195AAB563"/>
        <w:category>
          <w:name w:val="Algemeen"/>
          <w:gallery w:val="placeholder"/>
        </w:category>
        <w:types>
          <w:type w:val="bbPlcHdr"/>
        </w:types>
        <w:behaviors>
          <w:behavior w:val="content"/>
        </w:behaviors>
        <w:guid w:val="{052A8B00-ABF8-4E54-A8C4-CF3A2B446D1E}"/>
      </w:docPartPr>
      <w:docPartBody>
        <w:p w:rsidR="00EA01C4" w:rsidRDefault="00EA01C4" w:rsidP="00EA01C4">
          <w:pPr>
            <w:pStyle w:val="7336879425A04806BCFF41A195AAB563"/>
          </w:pPr>
          <w:r w:rsidRPr="003A71FA">
            <w:rPr>
              <w:rStyle w:val="PlaceholderText"/>
            </w:rPr>
            <w:t>Choose an item.</w:t>
          </w:r>
        </w:p>
      </w:docPartBody>
    </w:docPart>
    <w:docPart>
      <w:docPartPr>
        <w:name w:val="17A7B4AA4B404C05A87443CB9DB546E9"/>
        <w:category>
          <w:name w:val="Algemeen"/>
          <w:gallery w:val="placeholder"/>
        </w:category>
        <w:types>
          <w:type w:val="bbPlcHdr"/>
        </w:types>
        <w:behaviors>
          <w:behavior w:val="content"/>
        </w:behaviors>
        <w:guid w:val="{51CBCC43-B010-470F-972B-412D78499158}"/>
      </w:docPartPr>
      <w:docPartBody>
        <w:p w:rsidR="00F61E51" w:rsidRDefault="0072495C" w:rsidP="0072495C">
          <w:pPr>
            <w:pStyle w:val="17A7B4AA4B404C05A87443CB9DB546E9"/>
          </w:pPr>
          <w:r w:rsidRPr="00F87BE0">
            <w:rPr>
              <w:rStyle w:val="PlaceholderText"/>
            </w:rPr>
            <w:t>Choose an item.</w:t>
          </w:r>
        </w:p>
      </w:docPartBody>
    </w:docPart>
    <w:docPart>
      <w:docPartPr>
        <w:name w:val="8D1EDA6041D24170806D1EBD3F961D6C"/>
        <w:category>
          <w:name w:val="Algemeen"/>
          <w:gallery w:val="placeholder"/>
        </w:category>
        <w:types>
          <w:type w:val="bbPlcHdr"/>
        </w:types>
        <w:behaviors>
          <w:behavior w:val="content"/>
        </w:behaviors>
        <w:guid w:val="{D16EB931-898A-4A36-BFA6-1135D82DA8CE}"/>
      </w:docPartPr>
      <w:docPartBody>
        <w:p w:rsidR="00F61E51" w:rsidRDefault="0072495C" w:rsidP="0072495C">
          <w:pPr>
            <w:pStyle w:val="8D1EDA6041D24170806D1EBD3F961D6C"/>
          </w:pPr>
          <w:r w:rsidRPr="00F87BE0">
            <w:rPr>
              <w:rStyle w:val="PlaceholderText"/>
            </w:rPr>
            <w:t>Choose an item.</w:t>
          </w:r>
        </w:p>
      </w:docPartBody>
    </w:docPart>
    <w:docPart>
      <w:docPartPr>
        <w:name w:val="AB8AAA408E8E489CA554E14014DA6719"/>
        <w:category>
          <w:name w:val="Algemeen"/>
          <w:gallery w:val="placeholder"/>
        </w:category>
        <w:types>
          <w:type w:val="bbPlcHdr"/>
        </w:types>
        <w:behaviors>
          <w:behavior w:val="content"/>
        </w:behaviors>
        <w:guid w:val="{EB16C54A-A731-4738-B1FA-17080B4CFD9E}"/>
      </w:docPartPr>
      <w:docPartBody>
        <w:p w:rsidR="00F61E51" w:rsidRDefault="0072495C" w:rsidP="0072495C">
          <w:pPr>
            <w:pStyle w:val="AB8AAA408E8E489CA554E14014DA6719"/>
          </w:pPr>
          <w:r w:rsidRPr="00F87BE0">
            <w:rPr>
              <w:rStyle w:val="PlaceholderText"/>
            </w:rPr>
            <w:t>Choose an item.</w:t>
          </w:r>
        </w:p>
      </w:docPartBody>
    </w:docPart>
    <w:docPart>
      <w:docPartPr>
        <w:name w:val="4F9E9C55BDD0402494B686F97CEF1FC1"/>
        <w:category>
          <w:name w:val="Algemeen"/>
          <w:gallery w:val="placeholder"/>
        </w:category>
        <w:types>
          <w:type w:val="bbPlcHdr"/>
        </w:types>
        <w:behaviors>
          <w:behavior w:val="content"/>
        </w:behaviors>
        <w:guid w:val="{57F6280D-F8EE-41F2-B79E-7AFD86E188E1}"/>
      </w:docPartPr>
      <w:docPartBody>
        <w:p w:rsidR="00F61E51" w:rsidRDefault="0072495C" w:rsidP="0072495C">
          <w:pPr>
            <w:pStyle w:val="4F9E9C55BDD0402494B686F97CEF1FC1"/>
          </w:pPr>
          <w:r w:rsidRPr="00F87BE0">
            <w:rPr>
              <w:rStyle w:val="PlaceholderText"/>
            </w:rPr>
            <w:t>Choose an item.</w:t>
          </w:r>
        </w:p>
      </w:docPartBody>
    </w:docPart>
    <w:docPart>
      <w:docPartPr>
        <w:name w:val="919B6040E8BC4732A72E42ACEC4AA1B9"/>
        <w:category>
          <w:name w:val="Algemeen"/>
          <w:gallery w:val="placeholder"/>
        </w:category>
        <w:types>
          <w:type w:val="bbPlcHdr"/>
        </w:types>
        <w:behaviors>
          <w:behavior w:val="content"/>
        </w:behaviors>
        <w:guid w:val="{D3C24C92-C86B-46EB-AB84-C3F7B6B14299}"/>
      </w:docPartPr>
      <w:docPartBody>
        <w:p w:rsidR="00F61E51" w:rsidRDefault="0072495C" w:rsidP="0072495C">
          <w:pPr>
            <w:pStyle w:val="919B6040E8BC4732A72E42ACEC4AA1B9"/>
          </w:pPr>
          <w:r w:rsidRPr="00F87BE0">
            <w:rPr>
              <w:rStyle w:val="PlaceholderText"/>
            </w:rPr>
            <w:t>Choose an item.</w:t>
          </w:r>
        </w:p>
      </w:docPartBody>
    </w:docPart>
    <w:docPart>
      <w:docPartPr>
        <w:name w:val="AF50F182783B4EE79B88697FE162FCA3"/>
        <w:category>
          <w:name w:val="Algemeen"/>
          <w:gallery w:val="placeholder"/>
        </w:category>
        <w:types>
          <w:type w:val="bbPlcHdr"/>
        </w:types>
        <w:behaviors>
          <w:behavior w:val="content"/>
        </w:behaviors>
        <w:guid w:val="{B1A663FD-7821-4CA3-910B-6867CFE12EAC}"/>
      </w:docPartPr>
      <w:docPartBody>
        <w:p w:rsidR="00F61E51" w:rsidRDefault="0072495C" w:rsidP="0072495C">
          <w:pPr>
            <w:pStyle w:val="AF50F182783B4EE79B88697FE162FCA3"/>
          </w:pPr>
          <w:r w:rsidRPr="00F87BE0">
            <w:rPr>
              <w:rStyle w:val="PlaceholderText"/>
            </w:rPr>
            <w:t>Choose an item.</w:t>
          </w:r>
        </w:p>
      </w:docPartBody>
    </w:docPart>
    <w:docPart>
      <w:docPartPr>
        <w:name w:val="FBCACB74FB5F428BBCD88740F5C13A6D"/>
        <w:category>
          <w:name w:val="Algemeen"/>
          <w:gallery w:val="placeholder"/>
        </w:category>
        <w:types>
          <w:type w:val="bbPlcHdr"/>
        </w:types>
        <w:behaviors>
          <w:behavior w:val="content"/>
        </w:behaviors>
        <w:guid w:val="{5C68580E-25F1-44F0-9150-0CC051A299C6}"/>
      </w:docPartPr>
      <w:docPartBody>
        <w:p w:rsidR="00F61E51" w:rsidRDefault="0072495C" w:rsidP="0072495C">
          <w:pPr>
            <w:pStyle w:val="FBCACB74FB5F428BBCD88740F5C13A6D"/>
          </w:pPr>
          <w:r w:rsidRPr="00F87BE0">
            <w:rPr>
              <w:rStyle w:val="PlaceholderText"/>
            </w:rPr>
            <w:t>Choose an item.</w:t>
          </w:r>
        </w:p>
      </w:docPartBody>
    </w:docPart>
    <w:docPart>
      <w:docPartPr>
        <w:name w:val="E08DA6F3A68F41F9974768FDC8461E91"/>
        <w:category>
          <w:name w:val="Algemeen"/>
          <w:gallery w:val="placeholder"/>
        </w:category>
        <w:types>
          <w:type w:val="bbPlcHdr"/>
        </w:types>
        <w:behaviors>
          <w:behavior w:val="content"/>
        </w:behaviors>
        <w:guid w:val="{AE6DB8F4-61DB-4327-983C-03DAF4F1067C}"/>
      </w:docPartPr>
      <w:docPartBody>
        <w:p w:rsidR="00F61E51" w:rsidRDefault="0072495C" w:rsidP="0072495C">
          <w:pPr>
            <w:pStyle w:val="E08DA6F3A68F41F9974768FDC8461E91"/>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20B0704020202020204"/>
    <w:charset w:val="00"/>
    <w:family w:val="auto"/>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altName w:val="Arial"/>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36"/>
    <w:rsid w:val="000A2CD1"/>
    <w:rsid w:val="000B6340"/>
    <w:rsid w:val="000E4266"/>
    <w:rsid w:val="0017697C"/>
    <w:rsid w:val="00190118"/>
    <w:rsid w:val="001A6CC8"/>
    <w:rsid w:val="00201B06"/>
    <w:rsid w:val="00215AE5"/>
    <w:rsid w:val="00227BEB"/>
    <w:rsid w:val="00245804"/>
    <w:rsid w:val="002835A1"/>
    <w:rsid w:val="002B640B"/>
    <w:rsid w:val="002E5242"/>
    <w:rsid w:val="003323A3"/>
    <w:rsid w:val="00344B81"/>
    <w:rsid w:val="003507A9"/>
    <w:rsid w:val="00353F15"/>
    <w:rsid w:val="00357C52"/>
    <w:rsid w:val="00381095"/>
    <w:rsid w:val="00382B7A"/>
    <w:rsid w:val="00383FD6"/>
    <w:rsid w:val="0039315C"/>
    <w:rsid w:val="003B7C87"/>
    <w:rsid w:val="003D1371"/>
    <w:rsid w:val="003D167D"/>
    <w:rsid w:val="003E4880"/>
    <w:rsid w:val="003F1F19"/>
    <w:rsid w:val="004A6996"/>
    <w:rsid w:val="004B11F8"/>
    <w:rsid w:val="004B5B2D"/>
    <w:rsid w:val="004E4E96"/>
    <w:rsid w:val="0055187A"/>
    <w:rsid w:val="0057398D"/>
    <w:rsid w:val="005843AC"/>
    <w:rsid w:val="005B7CB5"/>
    <w:rsid w:val="005C1A32"/>
    <w:rsid w:val="005C37BC"/>
    <w:rsid w:val="005C6BD6"/>
    <w:rsid w:val="005E5990"/>
    <w:rsid w:val="005E5EBB"/>
    <w:rsid w:val="005F5851"/>
    <w:rsid w:val="00601DE7"/>
    <w:rsid w:val="006416D0"/>
    <w:rsid w:val="00654D81"/>
    <w:rsid w:val="006C47D1"/>
    <w:rsid w:val="006D208B"/>
    <w:rsid w:val="00700E99"/>
    <w:rsid w:val="00715D81"/>
    <w:rsid w:val="00716480"/>
    <w:rsid w:val="0072495C"/>
    <w:rsid w:val="00746003"/>
    <w:rsid w:val="00762707"/>
    <w:rsid w:val="0077248E"/>
    <w:rsid w:val="0077724C"/>
    <w:rsid w:val="007904F1"/>
    <w:rsid w:val="007F0167"/>
    <w:rsid w:val="00840EFF"/>
    <w:rsid w:val="008563F1"/>
    <w:rsid w:val="0088546D"/>
    <w:rsid w:val="008A5141"/>
    <w:rsid w:val="008D2CFD"/>
    <w:rsid w:val="008E5367"/>
    <w:rsid w:val="009029A6"/>
    <w:rsid w:val="00934988"/>
    <w:rsid w:val="00937945"/>
    <w:rsid w:val="0096651E"/>
    <w:rsid w:val="0098583A"/>
    <w:rsid w:val="009B0447"/>
    <w:rsid w:val="009D218B"/>
    <w:rsid w:val="00A639C2"/>
    <w:rsid w:val="00AB0575"/>
    <w:rsid w:val="00AD28F9"/>
    <w:rsid w:val="00AF5565"/>
    <w:rsid w:val="00B153CC"/>
    <w:rsid w:val="00B47EDE"/>
    <w:rsid w:val="00B71F55"/>
    <w:rsid w:val="00B94EA3"/>
    <w:rsid w:val="00B96E7A"/>
    <w:rsid w:val="00B97744"/>
    <w:rsid w:val="00BE240B"/>
    <w:rsid w:val="00BE4BB8"/>
    <w:rsid w:val="00BE5CAA"/>
    <w:rsid w:val="00C71137"/>
    <w:rsid w:val="00C80F0B"/>
    <w:rsid w:val="00C96129"/>
    <w:rsid w:val="00CB017D"/>
    <w:rsid w:val="00CD2466"/>
    <w:rsid w:val="00D10262"/>
    <w:rsid w:val="00D2775D"/>
    <w:rsid w:val="00D37302"/>
    <w:rsid w:val="00D77F12"/>
    <w:rsid w:val="00D81951"/>
    <w:rsid w:val="00D84774"/>
    <w:rsid w:val="00D861C0"/>
    <w:rsid w:val="00DB1D7A"/>
    <w:rsid w:val="00DB64F2"/>
    <w:rsid w:val="00DC04BD"/>
    <w:rsid w:val="00DC39C5"/>
    <w:rsid w:val="00DD397B"/>
    <w:rsid w:val="00DE793B"/>
    <w:rsid w:val="00DF5904"/>
    <w:rsid w:val="00E0081B"/>
    <w:rsid w:val="00E07EFC"/>
    <w:rsid w:val="00E12613"/>
    <w:rsid w:val="00E14D4F"/>
    <w:rsid w:val="00E23ABE"/>
    <w:rsid w:val="00E4078E"/>
    <w:rsid w:val="00E4231F"/>
    <w:rsid w:val="00E5126D"/>
    <w:rsid w:val="00E71DCF"/>
    <w:rsid w:val="00EA01C4"/>
    <w:rsid w:val="00EA0978"/>
    <w:rsid w:val="00F40226"/>
    <w:rsid w:val="00F41BAB"/>
    <w:rsid w:val="00F61E51"/>
    <w:rsid w:val="00F7150E"/>
    <w:rsid w:val="00F93A8C"/>
    <w:rsid w:val="00F93E69"/>
    <w:rsid w:val="00F94C78"/>
    <w:rsid w:val="00FA559C"/>
    <w:rsid w:val="00FB6BF5"/>
    <w:rsid w:val="00FD1D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495C"/>
    <w:rPr>
      <w:color w:val="808080"/>
      <w:lang w:val="en-GB" w:bidi="ar-DZ"/>
    </w:rPr>
  </w:style>
  <w:style w:type="paragraph" w:customStyle="1" w:styleId="6F17B71CBCBC43C39FE1F407BADAC71F">
    <w:name w:val="6F17B71CBCBC43C39FE1F407BADAC71F"/>
    <w:rsid w:val="008563F1"/>
  </w:style>
  <w:style w:type="paragraph" w:customStyle="1" w:styleId="B41159FC2615417582BF5144319AA519">
    <w:name w:val="B41159FC2615417582BF5144319AA519"/>
    <w:rsid w:val="008563F1"/>
  </w:style>
  <w:style w:type="paragraph" w:customStyle="1" w:styleId="957B5B97C0B24389A3AECBA0E51272FF">
    <w:name w:val="957B5B97C0B24389A3AECBA0E51272FF"/>
    <w:rsid w:val="008563F1"/>
  </w:style>
  <w:style w:type="paragraph" w:customStyle="1" w:styleId="799DACB09E1C422CA42F684C5669F402">
    <w:name w:val="799DACB09E1C422CA42F684C5669F402"/>
    <w:rsid w:val="008563F1"/>
  </w:style>
  <w:style w:type="paragraph" w:customStyle="1" w:styleId="7AE138299FDE495E83FF77E026982719">
    <w:name w:val="7AE138299FDE495E83FF77E026982719"/>
    <w:rsid w:val="00DC39C5"/>
  </w:style>
  <w:style w:type="paragraph" w:customStyle="1" w:styleId="24FA4BB83D7C48F6BC8ACF7A3E71BF42">
    <w:name w:val="24FA4BB83D7C48F6BC8ACF7A3E71BF42"/>
    <w:rsid w:val="00DC39C5"/>
  </w:style>
  <w:style w:type="paragraph" w:customStyle="1" w:styleId="A9FAAD235E974F18BB6291C8C837FDCF">
    <w:name w:val="A9FAAD235E974F18BB6291C8C837FDCF"/>
    <w:rsid w:val="00EA01C4"/>
    <w:rPr>
      <w:kern w:val="2"/>
      <w:lang w:val="nl-NL" w:eastAsia="nl-NL"/>
      <w14:ligatures w14:val="standardContextual"/>
    </w:rPr>
  </w:style>
  <w:style w:type="paragraph" w:customStyle="1" w:styleId="8F39A82FF10E4A698FF432C9EF4706EC">
    <w:name w:val="8F39A82FF10E4A698FF432C9EF4706EC"/>
    <w:rsid w:val="00EA01C4"/>
    <w:rPr>
      <w:kern w:val="2"/>
      <w:lang w:val="nl-NL" w:eastAsia="nl-NL"/>
      <w14:ligatures w14:val="standardContextual"/>
    </w:rPr>
  </w:style>
  <w:style w:type="paragraph" w:customStyle="1" w:styleId="829A94412693452789A4183A1FFC5C4C">
    <w:name w:val="829A94412693452789A4183A1FFC5C4C"/>
    <w:rsid w:val="00EA01C4"/>
    <w:rPr>
      <w:kern w:val="2"/>
      <w:lang w:val="nl-NL" w:eastAsia="nl-NL"/>
      <w14:ligatures w14:val="standardContextual"/>
    </w:rPr>
  </w:style>
  <w:style w:type="paragraph" w:customStyle="1" w:styleId="12F0B7DED2A047BDA550492E3F0D418E">
    <w:name w:val="12F0B7DED2A047BDA550492E3F0D418E"/>
    <w:rsid w:val="00DC39C5"/>
  </w:style>
  <w:style w:type="paragraph" w:customStyle="1" w:styleId="662B6BCAEC0F4C5385995E3D37F92E98">
    <w:name w:val="662B6BCAEC0F4C5385995E3D37F92E98"/>
    <w:rsid w:val="00DC39C5"/>
  </w:style>
  <w:style w:type="paragraph" w:customStyle="1" w:styleId="77272A97B6C94F56AA6D039EA8A52922">
    <w:name w:val="77272A97B6C94F56AA6D039EA8A52922"/>
    <w:rsid w:val="00EA01C4"/>
    <w:rPr>
      <w:kern w:val="2"/>
      <w:lang w:val="nl-NL" w:eastAsia="nl-NL"/>
      <w14:ligatures w14:val="standardContextual"/>
    </w:rPr>
  </w:style>
  <w:style w:type="paragraph" w:customStyle="1" w:styleId="38259766004E4445A06C099D18AA0879">
    <w:name w:val="38259766004E4445A06C099D18AA0879"/>
    <w:rsid w:val="00EA01C4"/>
    <w:rPr>
      <w:kern w:val="2"/>
      <w:lang w:val="nl-NL" w:eastAsia="nl-NL"/>
      <w14:ligatures w14:val="standardContextual"/>
    </w:rPr>
  </w:style>
  <w:style w:type="paragraph" w:customStyle="1" w:styleId="DF95C71F77E543D8A626B853488EDC15">
    <w:name w:val="DF95C71F77E543D8A626B853488EDC15"/>
    <w:rsid w:val="00EA01C4"/>
    <w:rPr>
      <w:kern w:val="2"/>
      <w:lang w:val="nl-NL" w:eastAsia="nl-NL"/>
      <w14:ligatures w14:val="standardContextual"/>
    </w:rPr>
  </w:style>
  <w:style w:type="paragraph" w:customStyle="1" w:styleId="98BF28DD61CD4D4C9D10C1CAC2EDA955">
    <w:name w:val="98BF28DD61CD4D4C9D10C1CAC2EDA955"/>
    <w:rsid w:val="00EA01C4"/>
    <w:rPr>
      <w:kern w:val="2"/>
      <w:lang w:val="nl-NL" w:eastAsia="nl-NL"/>
      <w14:ligatures w14:val="standardContextual"/>
    </w:rPr>
  </w:style>
  <w:style w:type="paragraph" w:customStyle="1" w:styleId="69F217E4AA6A4B56A707583850AECD94">
    <w:name w:val="69F217E4AA6A4B56A707583850AECD94"/>
    <w:rsid w:val="00EA01C4"/>
    <w:rPr>
      <w:kern w:val="2"/>
      <w:lang w:val="nl-NL" w:eastAsia="nl-NL"/>
      <w14:ligatures w14:val="standardContextual"/>
    </w:rPr>
  </w:style>
  <w:style w:type="paragraph" w:customStyle="1" w:styleId="46E666B89F5E48E39A8E8CD64D8DF668">
    <w:name w:val="46E666B89F5E48E39A8E8CD64D8DF668"/>
    <w:rsid w:val="00EA01C4"/>
    <w:rPr>
      <w:kern w:val="2"/>
      <w:lang w:val="nl-NL" w:eastAsia="nl-NL"/>
      <w14:ligatures w14:val="standardContextual"/>
    </w:rPr>
  </w:style>
  <w:style w:type="paragraph" w:customStyle="1" w:styleId="79DF23F35C6B40FC884507CBCED7AB7F">
    <w:name w:val="79DF23F35C6B40FC884507CBCED7AB7F"/>
    <w:rsid w:val="00EA01C4"/>
    <w:rPr>
      <w:kern w:val="2"/>
      <w:lang w:val="nl-NL" w:eastAsia="nl-NL"/>
      <w14:ligatures w14:val="standardContextual"/>
    </w:rPr>
  </w:style>
  <w:style w:type="paragraph" w:customStyle="1" w:styleId="8B422FC23B424F9C93FB69AB527F1377">
    <w:name w:val="8B422FC23B424F9C93FB69AB527F1377"/>
    <w:rsid w:val="00EA01C4"/>
    <w:rPr>
      <w:kern w:val="2"/>
      <w:lang w:val="nl-NL" w:eastAsia="nl-NL"/>
      <w14:ligatures w14:val="standardContextual"/>
    </w:rPr>
  </w:style>
  <w:style w:type="paragraph" w:customStyle="1" w:styleId="CF678DB3C315495B92182C4634A943BC">
    <w:name w:val="CF678DB3C315495B92182C4634A943BC"/>
    <w:rsid w:val="005E5990"/>
  </w:style>
  <w:style w:type="paragraph" w:customStyle="1" w:styleId="61C16DA4E5FB424AB1EDE62DCDFD9CA4">
    <w:name w:val="61C16DA4E5FB424AB1EDE62DCDFD9CA4"/>
    <w:rsid w:val="005E5990"/>
  </w:style>
  <w:style w:type="paragraph" w:customStyle="1" w:styleId="6ADEA2E47A4D4B3FBF11B754193D532D">
    <w:name w:val="6ADEA2E47A4D4B3FBF11B754193D532D"/>
    <w:rsid w:val="005E5990"/>
  </w:style>
  <w:style w:type="paragraph" w:customStyle="1" w:styleId="F054061DA3EB45A1AD788E93FC528C51">
    <w:name w:val="F054061DA3EB45A1AD788E93FC528C51"/>
    <w:rsid w:val="005E5990"/>
  </w:style>
  <w:style w:type="paragraph" w:customStyle="1" w:styleId="88E3EB9AB1074422B14E764376E096A8">
    <w:name w:val="88E3EB9AB1074422B14E764376E096A8"/>
    <w:rsid w:val="00EA01C4"/>
    <w:rPr>
      <w:kern w:val="2"/>
      <w:lang w:val="nl-NL" w:eastAsia="nl-NL"/>
      <w14:ligatures w14:val="standardContextual"/>
    </w:rPr>
  </w:style>
  <w:style w:type="paragraph" w:customStyle="1" w:styleId="103CB7149A454B6DA33F4220E4C82B08">
    <w:name w:val="103CB7149A454B6DA33F4220E4C82B08"/>
    <w:rsid w:val="00EA01C4"/>
    <w:rPr>
      <w:kern w:val="2"/>
      <w:lang w:val="nl-NL" w:eastAsia="nl-NL"/>
      <w14:ligatures w14:val="standardContextual"/>
    </w:rPr>
  </w:style>
  <w:style w:type="paragraph" w:customStyle="1" w:styleId="5541B9212BDE4E1680A0E826C49B2B9E">
    <w:name w:val="5541B9212BDE4E1680A0E826C49B2B9E"/>
    <w:rsid w:val="00EA01C4"/>
    <w:rPr>
      <w:kern w:val="2"/>
      <w:lang w:val="nl-NL" w:eastAsia="nl-NL"/>
      <w14:ligatures w14:val="standardContextual"/>
    </w:rPr>
  </w:style>
  <w:style w:type="paragraph" w:customStyle="1" w:styleId="284CEB812CCD4C28B889BE0E5D097761">
    <w:name w:val="284CEB812CCD4C28B889BE0E5D097761"/>
    <w:rsid w:val="00EA01C4"/>
    <w:rPr>
      <w:kern w:val="2"/>
      <w:lang w:val="nl-NL" w:eastAsia="nl-NL"/>
      <w14:ligatures w14:val="standardContextual"/>
    </w:rPr>
  </w:style>
  <w:style w:type="paragraph" w:customStyle="1" w:styleId="44F83D11C91A4F7F90816E4DF9E872E2">
    <w:name w:val="44F83D11C91A4F7F90816E4DF9E872E2"/>
    <w:rsid w:val="00EA01C4"/>
    <w:rPr>
      <w:kern w:val="2"/>
      <w:lang w:val="nl-NL" w:eastAsia="nl-NL"/>
      <w14:ligatures w14:val="standardContextual"/>
    </w:rPr>
  </w:style>
  <w:style w:type="paragraph" w:customStyle="1" w:styleId="07BB3BBE54954B6284FB8447373460DB">
    <w:name w:val="07BB3BBE54954B6284FB8447373460DB"/>
    <w:rsid w:val="00EA01C4"/>
    <w:rPr>
      <w:kern w:val="2"/>
      <w:lang w:val="nl-NL" w:eastAsia="nl-NL"/>
      <w14:ligatures w14:val="standardContextual"/>
    </w:rPr>
  </w:style>
  <w:style w:type="paragraph" w:customStyle="1" w:styleId="E00B0E1081214571924B5518C3FF2383">
    <w:name w:val="E00B0E1081214571924B5518C3FF2383"/>
    <w:rsid w:val="00EA01C4"/>
    <w:rPr>
      <w:kern w:val="2"/>
      <w:lang w:val="nl-NL" w:eastAsia="nl-NL"/>
      <w14:ligatures w14:val="standardContextual"/>
    </w:rPr>
  </w:style>
  <w:style w:type="paragraph" w:customStyle="1" w:styleId="6CC9814296684A4398A9FCB62597A117">
    <w:name w:val="6CC9814296684A4398A9FCB62597A117"/>
    <w:rsid w:val="00EA01C4"/>
    <w:rPr>
      <w:kern w:val="2"/>
      <w:lang w:val="nl-NL" w:eastAsia="nl-NL"/>
      <w14:ligatures w14:val="standardContextual"/>
    </w:rPr>
  </w:style>
  <w:style w:type="paragraph" w:customStyle="1" w:styleId="FDDF4184CA5E4DE082C92BFD27A0994A">
    <w:name w:val="FDDF4184CA5E4DE082C92BFD27A0994A"/>
    <w:rsid w:val="00EA01C4"/>
    <w:rPr>
      <w:kern w:val="2"/>
      <w:lang w:val="nl-NL" w:eastAsia="nl-NL"/>
      <w14:ligatures w14:val="standardContextual"/>
    </w:rPr>
  </w:style>
  <w:style w:type="paragraph" w:customStyle="1" w:styleId="49ACAC7428A942219C79F61ACA681C24">
    <w:name w:val="49ACAC7428A942219C79F61ACA681C24"/>
    <w:rsid w:val="00DF5904"/>
    <w:rPr>
      <w:lang w:val="nl-NL" w:eastAsia="nl-NL"/>
    </w:rPr>
  </w:style>
  <w:style w:type="paragraph" w:customStyle="1" w:styleId="40BA0B1238CE47E986F2880BB187CF37">
    <w:name w:val="40BA0B1238CE47E986F2880BB187CF37"/>
    <w:rsid w:val="00DF5904"/>
    <w:rPr>
      <w:lang w:val="nl-NL" w:eastAsia="nl-NL"/>
    </w:rPr>
  </w:style>
  <w:style w:type="paragraph" w:customStyle="1" w:styleId="9418158EE5B440EBAB48D060BEB2EFBD">
    <w:name w:val="9418158EE5B440EBAB48D060BEB2EFBD"/>
    <w:rsid w:val="00DF5904"/>
    <w:rPr>
      <w:lang w:val="nl-NL" w:eastAsia="nl-NL"/>
    </w:rPr>
  </w:style>
  <w:style w:type="paragraph" w:customStyle="1" w:styleId="4157ABC6EC134108973F03A99EE7A189">
    <w:name w:val="4157ABC6EC134108973F03A99EE7A189"/>
    <w:rsid w:val="00DF5904"/>
    <w:rPr>
      <w:lang w:val="nl-NL" w:eastAsia="nl-NL"/>
    </w:rPr>
  </w:style>
  <w:style w:type="paragraph" w:customStyle="1" w:styleId="DB47182AF3614A67A04D4B5C5504F453">
    <w:name w:val="DB47182AF3614A67A04D4B5C5504F453"/>
    <w:rsid w:val="00DF5904"/>
    <w:rPr>
      <w:lang w:val="nl-NL" w:eastAsia="nl-NL"/>
    </w:rPr>
  </w:style>
  <w:style w:type="paragraph" w:customStyle="1" w:styleId="7E5EF7F1C4884F959875347EA89AEB00">
    <w:name w:val="7E5EF7F1C4884F959875347EA89AEB00"/>
    <w:rsid w:val="00DF5904"/>
    <w:rPr>
      <w:lang w:val="nl-NL" w:eastAsia="nl-NL"/>
    </w:rPr>
  </w:style>
  <w:style w:type="paragraph" w:customStyle="1" w:styleId="BBC1D6EE1314462CA9DA5EC5FC4CBF33">
    <w:name w:val="BBC1D6EE1314462CA9DA5EC5FC4CBF33"/>
    <w:rsid w:val="00DF5904"/>
    <w:rPr>
      <w:lang w:val="nl-NL" w:eastAsia="nl-NL"/>
    </w:rPr>
  </w:style>
  <w:style w:type="paragraph" w:customStyle="1" w:styleId="EB2A8BBD0E3F4D5AA44D952E3C27009B">
    <w:name w:val="EB2A8BBD0E3F4D5AA44D952E3C27009B"/>
    <w:rsid w:val="00DF5904"/>
    <w:rPr>
      <w:lang w:val="nl-NL" w:eastAsia="nl-NL"/>
    </w:rPr>
  </w:style>
  <w:style w:type="paragraph" w:customStyle="1" w:styleId="4D97792F2883458C9BD0409E63897D9C">
    <w:name w:val="4D97792F2883458C9BD0409E63897D9C"/>
    <w:rsid w:val="00DF5904"/>
    <w:rPr>
      <w:lang w:val="nl-NL" w:eastAsia="nl-NL"/>
    </w:rPr>
  </w:style>
  <w:style w:type="paragraph" w:customStyle="1" w:styleId="021B31DB6A674BC487724F6B4647B4AE">
    <w:name w:val="021B31DB6A674BC487724F6B4647B4AE"/>
    <w:rsid w:val="00DF5904"/>
    <w:rPr>
      <w:lang w:val="nl-NL" w:eastAsia="nl-NL"/>
    </w:rPr>
  </w:style>
  <w:style w:type="paragraph" w:customStyle="1" w:styleId="A9824E2391A940C6831249AE5A0D0214">
    <w:name w:val="A9824E2391A940C6831249AE5A0D0214"/>
    <w:rsid w:val="00DF5904"/>
    <w:rPr>
      <w:lang w:val="nl-NL" w:eastAsia="nl-NL"/>
    </w:rPr>
  </w:style>
  <w:style w:type="paragraph" w:customStyle="1" w:styleId="D5A34012178A4782AD68BF2611F76615">
    <w:name w:val="D5A34012178A4782AD68BF2611F76615"/>
    <w:rsid w:val="00DF5904"/>
    <w:rPr>
      <w:lang w:val="nl-NL" w:eastAsia="nl-NL"/>
    </w:rPr>
  </w:style>
  <w:style w:type="paragraph" w:customStyle="1" w:styleId="E1B2CB3EB49D45CF973BBA19C71B9BFC">
    <w:name w:val="E1B2CB3EB49D45CF973BBA19C71B9BFC"/>
    <w:rsid w:val="00DF5904"/>
    <w:rPr>
      <w:lang w:val="nl-NL" w:eastAsia="nl-NL"/>
    </w:rPr>
  </w:style>
  <w:style w:type="paragraph" w:customStyle="1" w:styleId="BEEBA840375A4080BD3B8F29C877FD32">
    <w:name w:val="BEEBA840375A4080BD3B8F29C877FD32"/>
    <w:rsid w:val="00DF5904"/>
    <w:rPr>
      <w:lang w:val="nl-NL" w:eastAsia="nl-NL"/>
    </w:rPr>
  </w:style>
  <w:style w:type="paragraph" w:customStyle="1" w:styleId="4968DE912C0243B7B2E61BA45D13824B">
    <w:name w:val="4968DE912C0243B7B2E61BA45D13824B"/>
    <w:rsid w:val="00DF5904"/>
    <w:rPr>
      <w:lang w:val="nl-NL" w:eastAsia="nl-NL"/>
    </w:rPr>
  </w:style>
  <w:style w:type="paragraph" w:customStyle="1" w:styleId="B4E923C98C5A4018BCBF36ED1CC0EDB4">
    <w:name w:val="B4E923C98C5A4018BCBF36ED1CC0EDB4"/>
    <w:rsid w:val="00DF5904"/>
    <w:rPr>
      <w:lang w:val="nl-NL" w:eastAsia="nl-NL"/>
    </w:rPr>
  </w:style>
  <w:style w:type="paragraph" w:customStyle="1" w:styleId="BC55B86B65AD40959A7875EFCBF9CC19">
    <w:name w:val="BC55B86B65AD40959A7875EFCBF9CC19"/>
    <w:rsid w:val="00DF5904"/>
    <w:rPr>
      <w:lang w:val="nl-NL" w:eastAsia="nl-NL"/>
    </w:rPr>
  </w:style>
  <w:style w:type="paragraph" w:customStyle="1" w:styleId="FBF6AF1F5F4C447B85E2175943548002">
    <w:name w:val="FBF6AF1F5F4C447B85E2175943548002"/>
    <w:rsid w:val="00EA01C4"/>
    <w:rPr>
      <w:kern w:val="2"/>
      <w:lang w:val="nl-NL" w:eastAsia="nl-NL"/>
      <w14:ligatures w14:val="standardContextual"/>
    </w:rPr>
  </w:style>
  <w:style w:type="paragraph" w:customStyle="1" w:styleId="258673FE39324384B8E6712733EED526">
    <w:name w:val="258673FE39324384B8E6712733EED526"/>
    <w:rsid w:val="00DF5904"/>
    <w:rPr>
      <w:lang w:val="nl-NL" w:eastAsia="nl-NL"/>
    </w:rPr>
  </w:style>
  <w:style w:type="paragraph" w:customStyle="1" w:styleId="0AEBFAC6ADFB4A7286EACE26AED866B4">
    <w:name w:val="0AEBFAC6ADFB4A7286EACE26AED866B4"/>
    <w:rsid w:val="00DF5904"/>
    <w:rPr>
      <w:lang w:val="nl-NL" w:eastAsia="nl-NL"/>
    </w:rPr>
  </w:style>
  <w:style w:type="paragraph" w:customStyle="1" w:styleId="CB740442870A40B4AE04F7BB748A8664">
    <w:name w:val="CB740442870A40B4AE04F7BB748A8664"/>
    <w:rsid w:val="00DF5904"/>
    <w:rPr>
      <w:lang w:val="nl-NL" w:eastAsia="nl-NL"/>
    </w:rPr>
  </w:style>
  <w:style w:type="paragraph" w:customStyle="1" w:styleId="BE1C8B91C9E34A8C8CAAA524BC9D8784">
    <w:name w:val="BE1C8B91C9E34A8C8CAAA524BC9D8784"/>
    <w:rsid w:val="00DF5904"/>
    <w:rPr>
      <w:lang w:val="nl-NL" w:eastAsia="nl-NL"/>
    </w:rPr>
  </w:style>
  <w:style w:type="paragraph" w:customStyle="1" w:styleId="32179DE7C6BB4BBF84447E7E8280F063">
    <w:name w:val="32179DE7C6BB4BBF84447E7E8280F063"/>
    <w:rsid w:val="00DF5904"/>
    <w:rPr>
      <w:lang w:val="nl-NL" w:eastAsia="nl-NL"/>
    </w:rPr>
  </w:style>
  <w:style w:type="paragraph" w:customStyle="1" w:styleId="914700E2D02C4A88853603214F9C28FE">
    <w:name w:val="914700E2D02C4A88853603214F9C28FE"/>
    <w:rsid w:val="00DF5904"/>
    <w:rPr>
      <w:lang w:val="nl-NL" w:eastAsia="nl-NL"/>
    </w:rPr>
  </w:style>
  <w:style w:type="paragraph" w:customStyle="1" w:styleId="18C86D900BE44AA9A74444B7A431DCD0">
    <w:name w:val="18C86D900BE44AA9A74444B7A431DCD0"/>
    <w:rsid w:val="00DF5904"/>
    <w:rPr>
      <w:lang w:val="nl-NL" w:eastAsia="nl-NL"/>
    </w:rPr>
  </w:style>
  <w:style w:type="paragraph" w:customStyle="1" w:styleId="3B2ACE05DE6F42C38049B703061E34E2">
    <w:name w:val="3B2ACE05DE6F42C38049B703061E34E2"/>
    <w:rsid w:val="00DF5904"/>
    <w:rPr>
      <w:lang w:val="nl-NL" w:eastAsia="nl-NL"/>
    </w:rPr>
  </w:style>
  <w:style w:type="paragraph" w:customStyle="1" w:styleId="1C6C03C7DDEC4930ACB3548404E7C62D">
    <w:name w:val="1C6C03C7DDEC4930ACB3548404E7C62D"/>
    <w:rsid w:val="00DF5904"/>
    <w:rPr>
      <w:lang w:val="nl-NL" w:eastAsia="nl-NL"/>
    </w:rPr>
  </w:style>
  <w:style w:type="paragraph" w:customStyle="1" w:styleId="2AF5AA8EE2BF4B4AA2BF633DDFAC58AB">
    <w:name w:val="2AF5AA8EE2BF4B4AA2BF633DDFAC58AB"/>
    <w:rsid w:val="00DF5904"/>
    <w:rPr>
      <w:lang w:val="nl-NL" w:eastAsia="nl-NL"/>
    </w:rPr>
  </w:style>
  <w:style w:type="paragraph" w:customStyle="1" w:styleId="052F50C26DEE496CA8D0F558EA4904F4">
    <w:name w:val="052F50C26DEE496CA8D0F558EA4904F4"/>
    <w:rsid w:val="00DF5904"/>
    <w:rPr>
      <w:lang w:val="nl-NL" w:eastAsia="nl-NL"/>
    </w:rPr>
  </w:style>
  <w:style w:type="paragraph" w:customStyle="1" w:styleId="526BFC83C5C243C680BD5CEC4DBAF086">
    <w:name w:val="526BFC83C5C243C680BD5CEC4DBAF086"/>
    <w:rsid w:val="00DF5904"/>
    <w:rPr>
      <w:lang w:val="nl-NL" w:eastAsia="nl-NL"/>
    </w:rPr>
  </w:style>
  <w:style w:type="paragraph" w:customStyle="1" w:styleId="D5EDF9D7EE4A4B188DDF740E7F8B3B9C">
    <w:name w:val="D5EDF9D7EE4A4B188DDF740E7F8B3B9C"/>
    <w:rsid w:val="00DF5904"/>
    <w:rPr>
      <w:lang w:val="nl-NL" w:eastAsia="nl-NL"/>
    </w:rPr>
  </w:style>
  <w:style w:type="paragraph" w:customStyle="1" w:styleId="0958C325CD88489189EB03EAF18F8B00">
    <w:name w:val="0958C325CD88489189EB03EAF18F8B00"/>
    <w:rsid w:val="00DF5904"/>
    <w:rPr>
      <w:lang w:val="nl-NL" w:eastAsia="nl-NL"/>
    </w:rPr>
  </w:style>
  <w:style w:type="paragraph" w:customStyle="1" w:styleId="5A791C2293114503AB8D821F65C3CB85">
    <w:name w:val="5A791C2293114503AB8D821F65C3CB85"/>
    <w:rsid w:val="00DF5904"/>
    <w:rPr>
      <w:lang w:val="nl-NL" w:eastAsia="nl-NL"/>
    </w:rPr>
  </w:style>
  <w:style w:type="paragraph" w:customStyle="1" w:styleId="5133AFA29B9E4900ACE57F3526E7BCA7">
    <w:name w:val="5133AFA29B9E4900ACE57F3526E7BCA7"/>
    <w:rsid w:val="00DF5904"/>
    <w:rPr>
      <w:lang w:val="nl-NL" w:eastAsia="nl-NL"/>
    </w:rPr>
  </w:style>
  <w:style w:type="paragraph" w:customStyle="1" w:styleId="BCB3C23C6BCE469881806B3015AE590F">
    <w:name w:val="BCB3C23C6BCE469881806B3015AE590F"/>
    <w:rsid w:val="00DF5904"/>
    <w:rPr>
      <w:lang w:val="nl-NL" w:eastAsia="nl-NL"/>
    </w:rPr>
  </w:style>
  <w:style w:type="paragraph" w:customStyle="1" w:styleId="9C91C1B903D349E58478E20AF1B253B4">
    <w:name w:val="9C91C1B903D349E58478E20AF1B253B4"/>
    <w:rsid w:val="00DF5904"/>
    <w:rPr>
      <w:lang w:val="nl-NL" w:eastAsia="nl-NL"/>
    </w:rPr>
  </w:style>
  <w:style w:type="paragraph" w:customStyle="1" w:styleId="263193479E9C4DAAB4A697C76A43327D">
    <w:name w:val="263193479E9C4DAAB4A697C76A43327D"/>
    <w:rsid w:val="00DF5904"/>
    <w:rPr>
      <w:lang w:val="nl-NL" w:eastAsia="nl-NL"/>
    </w:rPr>
  </w:style>
  <w:style w:type="paragraph" w:customStyle="1" w:styleId="B5389506FC754925BD5B8035C988E24D">
    <w:name w:val="B5389506FC754925BD5B8035C988E24D"/>
    <w:rsid w:val="00DF5904"/>
    <w:rPr>
      <w:lang w:val="nl-NL" w:eastAsia="nl-NL"/>
    </w:rPr>
  </w:style>
  <w:style w:type="paragraph" w:customStyle="1" w:styleId="AC7C49D939AD47589CC585DE4DE05F1D">
    <w:name w:val="AC7C49D939AD47589CC585DE4DE05F1D"/>
    <w:rsid w:val="00DF5904"/>
    <w:rPr>
      <w:lang w:val="nl-NL" w:eastAsia="nl-NL"/>
    </w:rPr>
  </w:style>
  <w:style w:type="paragraph" w:customStyle="1" w:styleId="74F183F7665F47BEA646C0F140B1DD2C">
    <w:name w:val="74F183F7665F47BEA646C0F140B1DD2C"/>
    <w:rsid w:val="00DF5904"/>
    <w:rPr>
      <w:lang w:val="nl-NL" w:eastAsia="nl-NL"/>
    </w:rPr>
  </w:style>
  <w:style w:type="paragraph" w:customStyle="1" w:styleId="EF980A87A64641E8B1909DEC0F8DF91D">
    <w:name w:val="EF980A87A64641E8B1909DEC0F8DF91D"/>
    <w:rsid w:val="00DF5904"/>
    <w:rPr>
      <w:lang w:val="nl-NL" w:eastAsia="nl-NL"/>
    </w:rPr>
  </w:style>
  <w:style w:type="paragraph" w:customStyle="1" w:styleId="3FDFA202B82F4ACFBBDB5D64BB630260">
    <w:name w:val="3FDFA202B82F4ACFBBDB5D64BB630260"/>
    <w:rsid w:val="00DF5904"/>
    <w:rPr>
      <w:lang w:val="nl-NL" w:eastAsia="nl-NL"/>
    </w:rPr>
  </w:style>
  <w:style w:type="paragraph" w:customStyle="1" w:styleId="15E7E1BC12324904A8AB3822B3725884">
    <w:name w:val="15E7E1BC12324904A8AB3822B3725884"/>
    <w:rsid w:val="00DF5904"/>
    <w:rPr>
      <w:lang w:val="nl-NL" w:eastAsia="nl-NL"/>
    </w:rPr>
  </w:style>
  <w:style w:type="paragraph" w:customStyle="1" w:styleId="3D6C45E8412F41F48FF6101A872A9EA2">
    <w:name w:val="3D6C45E8412F41F48FF6101A872A9EA2"/>
    <w:rsid w:val="00DF5904"/>
    <w:rPr>
      <w:lang w:val="nl-NL" w:eastAsia="nl-NL"/>
    </w:rPr>
  </w:style>
  <w:style w:type="paragraph" w:customStyle="1" w:styleId="4B9566B9495E4455938A74F8CC113077">
    <w:name w:val="4B9566B9495E4455938A74F8CC113077"/>
    <w:rsid w:val="00DF5904"/>
    <w:rPr>
      <w:lang w:val="nl-NL" w:eastAsia="nl-NL"/>
    </w:rPr>
  </w:style>
  <w:style w:type="paragraph" w:customStyle="1" w:styleId="F4095FC4FB4A44629A135FBB634A3128">
    <w:name w:val="F4095FC4FB4A44629A135FBB634A3128"/>
    <w:rsid w:val="00DF5904"/>
    <w:rPr>
      <w:lang w:val="nl-NL" w:eastAsia="nl-NL"/>
    </w:rPr>
  </w:style>
  <w:style w:type="paragraph" w:customStyle="1" w:styleId="52307ABD1A0B4B99939BF723071C1710">
    <w:name w:val="52307ABD1A0B4B99939BF723071C1710"/>
    <w:rsid w:val="00DF5904"/>
    <w:rPr>
      <w:lang w:val="nl-NL" w:eastAsia="nl-NL"/>
    </w:rPr>
  </w:style>
  <w:style w:type="paragraph" w:customStyle="1" w:styleId="56B6CCE90B96453085FC4590009D1CD7">
    <w:name w:val="56B6CCE90B96453085FC4590009D1CD7"/>
    <w:rsid w:val="00DF5904"/>
    <w:rPr>
      <w:lang w:val="nl-NL" w:eastAsia="nl-NL"/>
    </w:rPr>
  </w:style>
  <w:style w:type="paragraph" w:customStyle="1" w:styleId="B4F21DB120124CC3B51CAA107AE35672">
    <w:name w:val="B4F21DB120124CC3B51CAA107AE35672"/>
    <w:rsid w:val="00DF5904"/>
    <w:rPr>
      <w:lang w:val="nl-NL" w:eastAsia="nl-NL"/>
    </w:rPr>
  </w:style>
  <w:style w:type="paragraph" w:customStyle="1" w:styleId="C98857B361B4413B9356D0ED56FFCFD5">
    <w:name w:val="C98857B361B4413B9356D0ED56FFCFD5"/>
    <w:rsid w:val="00DF5904"/>
    <w:rPr>
      <w:lang w:val="nl-NL" w:eastAsia="nl-NL"/>
    </w:rPr>
  </w:style>
  <w:style w:type="paragraph" w:customStyle="1" w:styleId="AD7C78C1283C469386DFB3F52B83D98E">
    <w:name w:val="AD7C78C1283C469386DFB3F52B83D98E"/>
    <w:rsid w:val="00DF5904"/>
    <w:rPr>
      <w:lang w:val="nl-NL" w:eastAsia="nl-NL"/>
    </w:rPr>
  </w:style>
  <w:style w:type="paragraph" w:customStyle="1" w:styleId="86B3900EB7704AF3B39AE7549FAA7013">
    <w:name w:val="86B3900EB7704AF3B39AE7549FAA7013"/>
    <w:rsid w:val="00DF5904"/>
    <w:rPr>
      <w:lang w:val="nl-NL" w:eastAsia="nl-NL"/>
    </w:rPr>
  </w:style>
  <w:style w:type="paragraph" w:customStyle="1" w:styleId="33490D846E3840DCAC47864B4B358C55">
    <w:name w:val="33490D846E3840DCAC47864B4B358C55"/>
    <w:rsid w:val="00DF5904"/>
    <w:rPr>
      <w:lang w:val="nl-NL" w:eastAsia="nl-NL"/>
    </w:rPr>
  </w:style>
  <w:style w:type="paragraph" w:customStyle="1" w:styleId="52FD7431F909487F921C47DFFF88AFFB">
    <w:name w:val="52FD7431F909487F921C47DFFF88AFFB"/>
    <w:rsid w:val="00DF5904"/>
    <w:rPr>
      <w:lang w:val="nl-NL" w:eastAsia="nl-NL"/>
    </w:rPr>
  </w:style>
  <w:style w:type="paragraph" w:customStyle="1" w:styleId="954CF3B250FA43A7BF3D25AED1A9E61D">
    <w:name w:val="954CF3B250FA43A7BF3D25AED1A9E61D"/>
    <w:rsid w:val="00DF5904"/>
    <w:rPr>
      <w:lang w:val="nl-NL" w:eastAsia="nl-NL"/>
    </w:rPr>
  </w:style>
  <w:style w:type="paragraph" w:customStyle="1" w:styleId="55358047D5984457983E85335F284759">
    <w:name w:val="55358047D5984457983E85335F284759"/>
    <w:rsid w:val="00DF5904"/>
    <w:rPr>
      <w:lang w:val="nl-NL" w:eastAsia="nl-NL"/>
    </w:rPr>
  </w:style>
  <w:style w:type="paragraph" w:customStyle="1" w:styleId="E08959ADEA0E44F4947CE2D5A19ADC49">
    <w:name w:val="E08959ADEA0E44F4947CE2D5A19ADC49"/>
    <w:rsid w:val="00DF5904"/>
    <w:rPr>
      <w:lang w:val="nl-NL" w:eastAsia="nl-NL"/>
    </w:rPr>
  </w:style>
  <w:style w:type="paragraph" w:customStyle="1" w:styleId="553948759B7B4500B82D203F60AA685C">
    <w:name w:val="553948759B7B4500B82D203F60AA685C"/>
    <w:rsid w:val="00DF5904"/>
    <w:rPr>
      <w:lang w:val="nl-NL" w:eastAsia="nl-NL"/>
    </w:rPr>
  </w:style>
  <w:style w:type="paragraph" w:customStyle="1" w:styleId="38D749E95DA74F029F428A814D48226F">
    <w:name w:val="38D749E95DA74F029F428A814D48226F"/>
    <w:rsid w:val="00DF5904"/>
    <w:rPr>
      <w:lang w:val="nl-NL" w:eastAsia="nl-NL"/>
    </w:rPr>
  </w:style>
  <w:style w:type="paragraph" w:customStyle="1" w:styleId="E097ED391AA94D79BF700BDF10C2F3FC">
    <w:name w:val="E097ED391AA94D79BF700BDF10C2F3FC"/>
    <w:rsid w:val="00DF5904"/>
    <w:rPr>
      <w:lang w:val="nl-NL" w:eastAsia="nl-NL"/>
    </w:rPr>
  </w:style>
  <w:style w:type="paragraph" w:customStyle="1" w:styleId="E8ADFFFF8F6345B589A7217CA8838BCF">
    <w:name w:val="E8ADFFFF8F6345B589A7217CA8838BCF"/>
    <w:rsid w:val="00DF5904"/>
    <w:rPr>
      <w:lang w:val="nl-NL" w:eastAsia="nl-NL"/>
    </w:rPr>
  </w:style>
  <w:style w:type="paragraph" w:customStyle="1" w:styleId="B1647C6CAD014769BC387C4EB7677A7F">
    <w:name w:val="B1647C6CAD014769BC387C4EB7677A7F"/>
    <w:rsid w:val="00DF5904"/>
    <w:rPr>
      <w:lang w:val="nl-NL" w:eastAsia="nl-NL"/>
    </w:rPr>
  </w:style>
  <w:style w:type="paragraph" w:customStyle="1" w:styleId="02929830C05F4469B50C35E457702A45">
    <w:name w:val="02929830C05F4469B50C35E457702A45"/>
    <w:rsid w:val="00DF5904"/>
    <w:rPr>
      <w:lang w:val="nl-NL" w:eastAsia="nl-NL"/>
    </w:rPr>
  </w:style>
  <w:style w:type="paragraph" w:customStyle="1" w:styleId="4312CE99EE58486CB6FB156C2CFC93E7">
    <w:name w:val="4312CE99EE58486CB6FB156C2CFC93E7"/>
    <w:rsid w:val="00DF5904"/>
    <w:rPr>
      <w:lang w:val="nl-NL" w:eastAsia="nl-NL"/>
    </w:rPr>
  </w:style>
  <w:style w:type="paragraph" w:customStyle="1" w:styleId="090CABB93432456E8A0ECF91AB84418E">
    <w:name w:val="090CABB93432456E8A0ECF91AB84418E"/>
    <w:rsid w:val="00DF5904"/>
    <w:rPr>
      <w:lang w:val="nl-NL" w:eastAsia="nl-NL"/>
    </w:rPr>
  </w:style>
  <w:style w:type="paragraph" w:customStyle="1" w:styleId="ECA8C73DC2434851AB1CD4053E99148B">
    <w:name w:val="ECA8C73DC2434851AB1CD4053E99148B"/>
    <w:rsid w:val="00DF5904"/>
    <w:rPr>
      <w:lang w:val="nl-NL" w:eastAsia="nl-NL"/>
    </w:rPr>
  </w:style>
  <w:style w:type="paragraph" w:customStyle="1" w:styleId="54B668F946824700A3EE83989A934E3F">
    <w:name w:val="54B668F946824700A3EE83989A934E3F"/>
    <w:rsid w:val="003F1F19"/>
    <w:rPr>
      <w:lang w:val="nl-NL" w:eastAsia="nl-NL"/>
    </w:rPr>
  </w:style>
  <w:style w:type="paragraph" w:customStyle="1" w:styleId="77D21420D25A4303A4C84486209E5DE1">
    <w:name w:val="77D21420D25A4303A4C84486209E5DE1"/>
    <w:rsid w:val="003F1F19"/>
    <w:rPr>
      <w:lang w:val="nl-NL" w:eastAsia="nl-NL"/>
    </w:rPr>
  </w:style>
  <w:style w:type="paragraph" w:customStyle="1" w:styleId="EF3040AACBA74A9389492D23D13C1453">
    <w:name w:val="EF3040AACBA74A9389492D23D13C1453"/>
    <w:rsid w:val="003F1F19"/>
    <w:rPr>
      <w:lang w:val="nl-NL" w:eastAsia="nl-NL"/>
    </w:rPr>
  </w:style>
  <w:style w:type="paragraph" w:customStyle="1" w:styleId="D62229074A584658B9B472F3A783360E">
    <w:name w:val="D62229074A584658B9B472F3A783360E"/>
    <w:rsid w:val="003F1F19"/>
    <w:rPr>
      <w:lang w:val="nl-NL" w:eastAsia="nl-NL"/>
    </w:rPr>
  </w:style>
  <w:style w:type="paragraph" w:customStyle="1" w:styleId="0C4ED052145F402EA4B987AE0767B7F1">
    <w:name w:val="0C4ED052145F402EA4B987AE0767B7F1"/>
    <w:rsid w:val="003F1F19"/>
    <w:rPr>
      <w:lang w:val="nl-NL" w:eastAsia="nl-NL"/>
    </w:rPr>
  </w:style>
  <w:style w:type="paragraph" w:customStyle="1" w:styleId="0490346B77F14ABEB728F9F4A1A23736">
    <w:name w:val="0490346B77F14ABEB728F9F4A1A23736"/>
    <w:rsid w:val="003F1F19"/>
    <w:rPr>
      <w:lang w:val="nl-NL" w:eastAsia="nl-NL"/>
    </w:rPr>
  </w:style>
  <w:style w:type="paragraph" w:customStyle="1" w:styleId="5A27F85705D044CC817DE6B55BCF81AA">
    <w:name w:val="5A27F85705D044CC817DE6B55BCF81AA"/>
    <w:rsid w:val="003F1F19"/>
    <w:rPr>
      <w:lang w:val="nl-NL" w:eastAsia="nl-NL"/>
    </w:rPr>
  </w:style>
  <w:style w:type="paragraph" w:customStyle="1" w:styleId="CE660F348E534C7C89E4F2696E47ED5D">
    <w:name w:val="CE660F348E534C7C89E4F2696E47ED5D"/>
    <w:rsid w:val="003F1F19"/>
    <w:rPr>
      <w:lang w:val="nl-NL" w:eastAsia="nl-NL"/>
    </w:rPr>
  </w:style>
  <w:style w:type="paragraph" w:customStyle="1" w:styleId="8286489BF7FB4C00B065891E8AD10AD0">
    <w:name w:val="8286489BF7FB4C00B065891E8AD10AD0"/>
    <w:rsid w:val="003F1F19"/>
    <w:rPr>
      <w:lang w:val="nl-NL" w:eastAsia="nl-NL"/>
    </w:rPr>
  </w:style>
  <w:style w:type="paragraph" w:customStyle="1" w:styleId="0BA633886CC74D038C8C6132EC5D3FFE">
    <w:name w:val="0BA633886CC74D038C8C6132EC5D3FFE"/>
    <w:rsid w:val="003F1F19"/>
    <w:rPr>
      <w:lang w:val="nl-NL" w:eastAsia="nl-NL"/>
    </w:rPr>
  </w:style>
  <w:style w:type="paragraph" w:customStyle="1" w:styleId="15A69B453A93479098B8AC73CBB6C996">
    <w:name w:val="15A69B453A93479098B8AC73CBB6C996"/>
    <w:rsid w:val="003F1F19"/>
    <w:rPr>
      <w:lang w:val="nl-NL" w:eastAsia="nl-NL"/>
    </w:rPr>
  </w:style>
  <w:style w:type="paragraph" w:customStyle="1" w:styleId="CBCF586F3FC3494FA81C841C225F3978">
    <w:name w:val="CBCF586F3FC3494FA81C841C225F3978"/>
    <w:rsid w:val="003F1F19"/>
    <w:rPr>
      <w:lang w:val="nl-NL" w:eastAsia="nl-NL"/>
    </w:rPr>
  </w:style>
  <w:style w:type="paragraph" w:customStyle="1" w:styleId="93A1BAEA5EDE490385A7FE569F115388">
    <w:name w:val="93A1BAEA5EDE490385A7FE569F115388"/>
    <w:rsid w:val="003F1F19"/>
    <w:rPr>
      <w:lang w:val="nl-NL" w:eastAsia="nl-NL"/>
    </w:rPr>
  </w:style>
  <w:style w:type="paragraph" w:customStyle="1" w:styleId="B0216C43CF464CBF822491D061BBFF6B">
    <w:name w:val="B0216C43CF464CBF822491D061BBFF6B"/>
    <w:rsid w:val="003F1F19"/>
    <w:rPr>
      <w:lang w:val="nl-NL" w:eastAsia="nl-NL"/>
    </w:rPr>
  </w:style>
  <w:style w:type="paragraph" w:customStyle="1" w:styleId="59063ECAE4CC421E87DCF77446D41793">
    <w:name w:val="59063ECAE4CC421E87DCF77446D41793"/>
    <w:rsid w:val="003F1F19"/>
    <w:rPr>
      <w:lang w:val="nl-NL" w:eastAsia="nl-NL"/>
    </w:rPr>
  </w:style>
  <w:style w:type="paragraph" w:customStyle="1" w:styleId="021ED64D90B44B18998542866276FF38">
    <w:name w:val="021ED64D90B44B18998542866276FF38"/>
    <w:rsid w:val="003F1F19"/>
    <w:rPr>
      <w:lang w:val="nl-NL" w:eastAsia="nl-NL"/>
    </w:rPr>
  </w:style>
  <w:style w:type="paragraph" w:customStyle="1" w:styleId="4707D7840FBA477EB1FFB71E3104BDE6">
    <w:name w:val="4707D7840FBA477EB1FFB71E3104BDE6"/>
    <w:rsid w:val="00EA01C4"/>
    <w:rPr>
      <w:kern w:val="2"/>
      <w:lang w:val="nl-NL" w:eastAsia="nl-NL"/>
      <w14:ligatures w14:val="standardContextual"/>
    </w:rPr>
  </w:style>
  <w:style w:type="paragraph" w:customStyle="1" w:styleId="87136B543DF643C49EAAFCA68964A87C">
    <w:name w:val="87136B543DF643C49EAAFCA68964A87C"/>
    <w:rsid w:val="00EA01C4"/>
    <w:rPr>
      <w:kern w:val="2"/>
      <w:lang w:val="nl-NL" w:eastAsia="nl-NL"/>
      <w14:ligatures w14:val="standardContextual"/>
    </w:rPr>
  </w:style>
  <w:style w:type="paragraph" w:customStyle="1" w:styleId="EFC81DD2B22A4F599C97C93ADBC01A5D">
    <w:name w:val="EFC81DD2B22A4F599C97C93ADBC01A5D"/>
    <w:rsid w:val="00EA01C4"/>
    <w:rPr>
      <w:kern w:val="2"/>
      <w:lang w:val="nl-NL" w:eastAsia="nl-NL"/>
      <w14:ligatures w14:val="standardContextual"/>
    </w:rPr>
  </w:style>
  <w:style w:type="paragraph" w:customStyle="1" w:styleId="3372CA6D177C4AAA85286654C1C9800E">
    <w:name w:val="3372CA6D177C4AAA85286654C1C9800E"/>
    <w:rsid w:val="003F1F19"/>
    <w:rPr>
      <w:lang w:val="nl-NL" w:eastAsia="nl-NL"/>
    </w:rPr>
  </w:style>
  <w:style w:type="paragraph" w:customStyle="1" w:styleId="A0674108EF2E43F5AC7A107961F1C110">
    <w:name w:val="A0674108EF2E43F5AC7A107961F1C110"/>
    <w:rsid w:val="003F1F19"/>
    <w:rPr>
      <w:lang w:val="nl-NL" w:eastAsia="nl-NL"/>
    </w:rPr>
  </w:style>
  <w:style w:type="paragraph" w:customStyle="1" w:styleId="9EB51D93904F473996D3E42CE21061F3">
    <w:name w:val="9EB51D93904F473996D3E42CE21061F3"/>
    <w:rsid w:val="003F1F19"/>
    <w:rPr>
      <w:lang w:val="nl-NL" w:eastAsia="nl-NL"/>
    </w:rPr>
  </w:style>
  <w:style w:type="paragraph" w:customStyle="1" w:styleId="701895E80AD7484B8B2395D6B3EE796F">
    <w:name w:val="701895E80AD7484B8B2395D6B3EE796F"/>
    <w:rsid w:val="003F1F19"/>
    <w:rPr>
      <w:lang w:val="nl-NL" w:eastAsia="nl-NL"/>
    </w:rPr>
  </w:style>
  <w:style w:type="paragraph" w:customStyle="1" w:styleId="BA2A824F3CAE4101A26F5C12497AAA54">
    <w:name w:val="BA2A824F3CAE4101A26F5C12497AAA54"/>
    <w:rsid w:val="003F1F19"/>
    <w:rPr>
      <w:lang w:val="nl-NL" w:eastAsia="nl-NL"/>
    </w:rPr>
  </w:style>
  <w:style w:type="paragraph" w:customStyle="1" w:styleId="DA95FD7B8FE44A628EDAC3F3FA557682">
    <w:name w:val="DA95FD7B8FE44A628EDAC3F3FA557682"/>
    <w:rsid w:val="003F1F19"/>
    <w:rPr>
      <w:lang w:val="nl-NL" w:eastAsia="nl-NL"/>
    </w:rPr>
  </w:style>
  <w:style w:type="paragraph" w:customStyle="1" w:styleId="48B3C42E71564A44A34F0EB4DAD1F0D4">
    <w:name w:val="48B3C42E71564A44A34F0EB4DAD1F0D4"/>
    <w:rsid w:val="003F1F19"/>
    <w:rPr>
      <w:lang w:val="nl-NL" w:eastAsia="nl-NL"/>
    </w:rPr>
  </w:style>
  <w:style w:type="paragraph" w:customStyle="1" w:styleId="7951A11AA491461D8EA6A2A9FB7E43D3">
    <w:name w:val="7951A11AA491461D8EA6A2A9FB7E43D3"/>
    <w:rsid w:val="003F1F19"/>
    <w:rPr>
      <w:lang w:val="nl-NL" w:eastAsia="nl-NL"/>
    </w:rPr>
  </w:style>
  <w:style w:type="paragraph" w:customStyle="1" w:styleId="1547829F713047B69B1ACBEE17196891">
    <w:name w:val="1547829F713047B69B1ACBEE17196891"/>
    <w:rsid w:val="003F1F19"/>
    <w:rPr>
      <w:lang w:val="nl-NL" w:eastAsia="nl-NL"/>
    </w:rPr>
  </w:style>
  <w:style w:type="paragraph" w:customStyle="1" w:styleId="2C600B035D2E46EAB2E8DC8E82D81E81">
    <w:name w:val="2C600B035D2E46EAB2E8DC8E82D81E81"/>
    <w:rsid w:val="003F1F19"/>
    <w:rPr>
      <w:lang w:val="nl-NL" w:eastAsia="nl-NL"/>
    </w:rPr>
  </w:style>
  <w:style w:type="paragraph" w:customStyle="1" w:styleId="25DABAAAF93A4FAEA02D1BF6BE13FDB0">
    <w:name w:val="25DABAAAF93A4FAEA02D1BF6BE13FDB0"/>
    <w:rsid w:val="003F1F19"/>
    <w:rPr>
      <w:lang w:val="nl-NL" w:eastAsia="nl-NL"/>
    </w:rPr>
  </w:style>
  <w:style w:type="paragraph" w:customStyle="1" w:styleId="BC0E7D4E40FC4F5AB31A0CDF6D4EBF01">
    <w:name w:val="BC0E7D4E40FC4F5AB31A0CDF6D4EBF01"/>
    <w:rsid w:val="003F1F19"/>
    <w:rPr>
      <w:lang w:val="nl-NL" w:eastAsia="nl-NL"/>
    </w:rPr>
  </w:style>
  <w:style w:type="paragraph" w:customStyle="1" w:styleId="8FC798E246854A79B73F99C39883BF08">
    <w:name w:val="8FC798E246854A79B73F99C39883BF08"/>
    <w:rsid w:val="003F1F19"/>
    <w:rPr>
      <w:lang w:val="nl-NL" w:eastAsia="nl-NL"/>
    </w:rPr>
  </w:style>
  <w:style w:type="paragraph" w:customStyle="1" w:styleId="C738A75036F0473886AE85DABA4BF6D2">
    <w:name w:val="C738A75036F0473886AE85DABA4BF6D2"/>
    <w:rsid w:val="003F1F19"/>
    <w:rPr>
      <w:lang w:val="nl-NL" w:eastAsia="nl-NL"/>
    </w:rPr>
  </w:style>
  <w:style w:type="paragraph" w:customStyle="1" w:styleId="63E8D57CD0484559AC053F0540FCDE0E">
    <w:name w:val="63E8D57CD0484559AC053F0540FCDE0E"/>
    <w:rsid w:val="003F1F19"/>
    <w:rPr>
      <w:lang w:val="nl-NL" w:eastAsia="nl-NL"/>
    </w:rPr>
  </w:style>
  <w:style w:type="paragraph" w:customStyle="1" w:styleId="BE355C9594C545E5BA78CDDD2323C9BB">
    <w:name w:val="BE355C9594C545E5BA78CDDD2323C9BB"/>
    <w:rsid w:val="003F1F19"/>
    <w:rPr>
      <w:lang w:val="nl-NL" w:eastAsia="nl-NL"/>
    </w:rPr>
  </w:style>
  <w:style w:type="paragraph" w:customStyle="1" w:styleId="C2A2EACBF45641AF8B80E82A6DFA9BF6">
    <w:name w:val="C2A2EACBF45641AF8B80E82A6DFA9BF6"/>
    <w:rsid w:val="003F1F19"/>
    <w:rPr>
      <w:lang w:val="nl-NL" w:eastAsia="nl-NL"/>
    </w:rPr>
  </w:style>
  <w:style w:type="paragraph" w:customStyle="1" w:styleId="790D24990444476BB6A4D6C5ACC91844">
    <w:name w:val="790D24990444476BB6A4D6C5ACC91844"/>
    <w:rsid w:val="003F1F19"/>
    <w:rPr>
      <w:lang w:val="nl-NL" w:eastAsia="nl-NL"/>
    </w:rPr>
  </w:style>
  <w:style w:type="paragraph" w:customStyle="1" w:styleId="38CD349A0BF545708F41D21A87155122">
    <w:name w:val="38CD349A0BF545708F41D21A87155122"/>
    <w:rsid w:val="003F1F19"/>
    <w:rPr>
      <w:lang w:val="nl-NL" w:eastAsia="nl-NL"/>
    </w:rPr>
  </w:style>
  <w:style w:type="paragraph" w:customStyle="1" w:styleId="6B9B1B1407914BC097E5A2EB81AEDD66">
    <w:name w:val="6B9B1B1407914BC097E5A2EB81AEDD66"/>
    <w:rsid w:val="003F1F19"/>
    <w:rPr>
      <w:lang w:val="nl-NL" w:eastAsia="nl-NL"/>
    </w:rPr>
  </w:style>
  <w:style w:type="paragraph" w:customStyle="1" w:styleId="DBF840520E4143FDBF6176D2FBE952EE">
    <w:name w:val="DBF840520E4143FDBF6176D2FBE952EE"/>
    <w:rsid w:val="003F1F19"/>
    <w:rPr>
      <w:lang w:val="nl-NL" w:eastAsia="nl-NL"/>
    </w:rPr>
  </w:style>
  <w:style w:type="paragraph" w:customStyle="1" w:styleId="91CC32844C5C495BB5BF80A85F967FEC">
    <w:name w:val="91CC32844C5C495BB5BF80A85F967FEC"/>
    <w:rsid w:val="003F1F19"/>
    <w:rPr>
      <w:lang w:val="nl-NL" w:eastAsia="nl-NL"/>
    </w:rPr>
  </w:style>
  <w:style w:type="paragraph" w:customStyle="1" w:styleId="6849A7AA845D4CBAB5699713B7F4AC96">
    <w:name w:val="6849A7AA845D4CBAB5699713B7F4AC96"/>
    <w:rsid w:val="003F1F19"/>
    <w:rPr>
      <w:lang w:val="nl-NL" w:eastAsia="nl-NL"/>
    </w:rPr>
  </w:style>
  <w:style w:type="paragraph" w:customStyle="1" w:styleId="45E9A1ACD66A4EC999A1CD9292AEAD68">
    <w:name w:val="45E9A1ACD66A4EC999A1CD9292AEAD68"/>
    <w:rsid w:val="003F1F19"/>
    <w:rPr>
      <w:lang w:val="nl-NL" w:eastAsia="nl-NL"/>
    </w:rPr>
  </w:style>
  <w:style w:type="paragraph" w:customStyle="1" w:styleId="9F76A7E63D904ACEB9813D95B3FB2889">
    <w:name w:val="9F76A7E63D904ACEB9813D95B3FB2889"/>
    <w:rsid w:val="003F1F19"/>
    <w:rPr>
      <w:lang w:val="nl-NL" w:eastAsia="nl-NL"/>
    </w:rPr>
  </w:style>
  <w:style w:type="paragraph" w:customStyle="1" w:styleId="FF0C81971E0849D2BFFEB2FBD85859CD">
    <w:name w:val="FF0C81971E0849D2BFFEB2FBD85859CD"/>
    <w:rsid w:val="003F1F19"/>
    <w:rPr>
      <w:lang w:val="nl-NL" w:eastAsia="nl-NL"/>
    </w:rPr>
  </w:style>
  <w:style w:type="paragraph" w:customStyle="1" w:styleId="4AE116C25318426BBF44404C430DAC9F">
    <w:name w:val="4AE116C25318426BBF44404C430DAC9F"/>
    <w:rsid w:val="003F1F19"/>
    <w:rPr>
      <w:lang w:val="nl-NL" w:eastAsia="nl-NL"/>
    </w:rPr>
  </w:style>
  <w:style w:type="paragraph" w:customStyle="1" w:styleId="882A2F9D86C44D7698BC29DEC78FD0E1">
    <w:name w:val="882A2F9D86C44D7698BC29DEC78FD0E1"/>
    <w:rsid w:val="003F1F19"/>
    <w:rPr>
      <w:lang w:val="nl-NL" w:eastAsia="nl-NL"/>
    </w:rPr>
  </w:style>
  <w:style w:type="paragraph" w:customStyle="1" w:styleId="2C501F783C104A46BE4CE4E96AFF037F">
    <w:name w:val="2C501F783C104A46BE4CE4E96AFF037F"/>
    <w:rsid w:val="003F1F19"/>
    <w:rPr>
      <w:lang w:val="nl-NL" w:eastAsia="nl-NL"/>
    </w:rPr>
  </w:style>
  <w:style w:type="paragraph" w:customStyle="1" w:styleId="2B0F0F6D00524EA0A5A4AF8744035878">
    <w:name w:val="2B0F0F6D00524EA0A5A4AF8744035878"/>
    <w:rsid w:val="003F1F19"/>
    <w:rPr>
      <w:lang w:val="nl-NL" w:eastAsia="nl-NL"/>
    </w:rPr>
  </w:style>
  <w:style w:type="paragraph" w:customStyle="1" w:styleId="14A2DE0D89B54780B65B5EB137BCE72F">
    <w:name w:val="14A2DE0D89B54780B65B5EB137BCE72F"/>
    <w:rsid w:val="003F1F19"/>
    <w:rPr>
      <w:lang w:val="nl-NL" w:eastAsia="nl-NL"/>
    </w:rPr>
  </w:style>
  <w:style w:type="paragraph" w:customStyle="1" w:styleId="18E3060D045F4203B38EC915207AC0CC">
    <w:name w:val="18E3060D045F4203B38EC915207AC0CC"/>
    <w:rsid w:val="003F1F19"/>
    <w:rPr>
      <w:lang w:val="nl-NL" w:eastAsia="nl-NL"/>
    </w:rPr>
  </w:style>
  <w:style w:type="paragraph" w:customStyle="1" w:styleId="9FF225C5696145779649D9D18AF89DB1">
    <w:name w:val="9FF225C5696145779649D9D18AF89DB1"/>
    <w:rsid w:val="003F1F19"/>
    <w:rPr>
      <w:lang w:val="nl-NL" w:eastAsia="nl-NL"/>
    </w:rPr>
  </w:style>
  <w:style w:type="paragraph" w:customStyle="1" w:styleId="9C0CE4A1A6A04AF5AC63A916DA516534">
    <w:name w:val="9C0CE4A1A6A04AF5AC63A916DA516534"/>
    <w:rsid w:val="003F1F19"/>
    <w:rPr>
      <w:lang w:val="nl-NL" w:eastAsia="nl-NL"/>
    </w:rPr>
  </w:style>
  <w:style w:type="paragraph" w:customStyle="1" w:styleId="6A0D5B192C0D456CA69C4BCAA7986D61">
    <w:name w:val="6A0D5B192C0D456CA69C4BCAA7986D61"/>
    <w:rsid w:val="003F1F19"/>
    <w:rPr>
      <w:lang w:val="nl-NL" w:eastAsia="nl-NL"/>
    </w:rPr>
  </w:style>
  <w:style w:type="paragraph" w:customStyle="1" w:styleId="C2D955B27BC347B28B2CC26F4A89B0EE">
    <w:name w:val="C2D955B27BC347B28B2CC26F4A89B0EE"/>
    <w:rsid w:val="003F1F19"/>
    <w:rPr>
      <w:lang w:val="nl-NL" w:eastAsia="nl-NL"/>
    </w:rPr>
  </w:style>
  <w:style w:type="paragraph" w:customStyle="1" w:styleId="3C4982A7A92D4040BD4F01C35483C5BD">
    <w:name w:val="3C4982A7A92D4040BD4F01C35483C5BD"/>
    <w:rsid w:val="003F1F19"/>
    <w:rPr>
      <w:lang w:val="nl-NL" w:eastAsia="nl-NL"/>
    </w:rPr>
  </w:style>
  <w:style w:type="paragraph" w:customStyle="1" w:styleId="AE5362A45B304EA99721CBD1C81A39FA">
    <w:name w:val="AE5362A45B304EA99721CBD1C81A39FA"/>
    <w:rsid w:val="003F1F19"/>
    <w:rPr>
      <w:lang w:val="nl-NL" w:eastAsia="nl-NL"/>
    </w:rPr>
  </w:style>
  <w:style w:type="paragraph" w:customStyle="1" w:styleId="ED6060FCE33B49DF92877F17CC7273FA">
    <w:name w:val="ED6060FCE33B49DF92877F17CC7273FA"/>
    <w:rsid w:val="003F1F19"/>
    <w:rPr>
      <w:lang w:val="nl-NL" w:eastAsia="nl-NL"/>
    </w:rPr>
  </w:style>
  <w:style w:type="paragraph" w:customStyle="1" w:styleId="2AC5010CE8EA4A7598E0B2900FB2C048">
    <w:name w:val="2AC5010CE8EA4A7598E0B2900FB2C048"/>
    <w:rsid w:val="003F1F19"/>
    <w:rPr>
      <w:lang w:val="nl-NL" w:eastAsia="nl-NL"/>
    </w:rPr>
  </w:style>
  <w:style w:type="paragraph" w:customStyle="1" w:styleId="BDC5C09B8E624CEB9DEA342D1DEE6052">
    <w:name w:val="BDC5C09B8E624CEB9DEA342D1DEE6052"/>
    <w:rsid w:val="003F1F19"/>
    <w:rPr>
      <w:lang w:val="nl-NL" w:eastAsia="nl-NL"/>
    </w:rPr>
  </w:style>
  <w:style w:type="paragraph" w:customStyle="1" w:styleId="DD0A67A426504C25AC8215BCEA90766B">
    <w:name w:val="DD0A67A426504C25AC8215BCEA90766B"/>
    <w:rsid w:val="003F1F19"/>
    <w:rPr>
      <w:lang w:val="nl-NL" w:eastAsia="nl-NL"/>
    </w:rPr>
  </w:style>
  <w:style w:type="paragraph" w:customStyle="1" w:styleId="268A15FC830C4ED7BCBBA4A1EBE076D1">
    <w:name w:val="268A15FC830C4ED7BCBBA4A1EBE076D1"/>
    <w:rsid w:val="003F1F19"/>
    <w:rPr>
      <w:lang w:val="nl-NL" w:eastAsia="nl-NL"/>
    </w:rPr>
  </w:style>
  <w:style w:type="paragraph" w:customStyle="1" w:styleId="5110072004744E3DAC27EE2063EA5745">
    <w:name w:val="5110072004744E3DAC27EE2063EA5745"/>
    <w:rsid w:val="003F1F19"/>
    <w:rPr>
      <w:lang w:val="nl-NL" w:eastAsia="nl-NL"/>
    </w:rPr>
  </w:style>
  <w:style w:type="paragraph" w:customStyle="1" w:styleId="1AD872116F284F7BA968FAF7559938CC">
    <w:name w:val="1AD872116F284F7BA968FAF7559938CC"/>
    <w:rsid w:val="003F1F19"/>
    <w:rPr>
      <w:lang w:val="nl-NL" w:eastAsia="nl-NL"/>
    </w:rPr>
  </w:style>
  <w:style w:type="paragraph" w:customStyle="1" w:styleId="A2373D645CCE41DBB228A584510D6E27">
    <w:name w:val="A2373D645CCE41DBB228A584510D6E27"/>
    <w:rsid w:val="003F1F19"/>
    <w:rPr>
      <w:lang w:val="nl-NL" w:eastAsia="nl-NL"/>
    </w:rPr>
  </w:style>
  <w:style w:type="paragraph" w:customStyle="1" w:styleId="ED1FABD90A504ED09E1C307E4A969EB7">
    <w:name w:val="ED1FABD90A504ED09E1C307E4A969EB7"/>
    <w:rsid w:val="003F1F19"/>
    <w:rPr>
      <w:lang w:val="nl-NL" w:eastAsia="nl-NL"/>
    </w:rPr>
  </w:style>
  <w:style w:type="paragraph" w:customStyle="1" w:styleId="0D1BCF1AF0BB47FCA7BC318697F75F4F">
    <w:name w:val="0D1BCF1AF0BB47FCA7BC318697F75F4F"/>
    <w:rsid w:val="003F1F19"/>
    <w:rPr>
      <w:lang w:val="nl-NL" w:eastAsia="nl-NL"/>
    </w:rPr>
  </w:style>
  <w:style w:type="paragraph" w:customStyle="1" w:styleId="60029174A3864AA49B1EF0B43E9D3C7B">
    <w:name w:val="60029174A3864AA49B1EF0B43E9D3C7B"/>
    <w:rsid w:val="003F1F19"/>
    <w:rPr>
      <w:lang w:val="nl-NL" w:eastAsia="nl-NL"/>
    </w:rPr>
  </w:style>
  <w:style w:type="paragraph" w:customStyle="1" w:styleId="EC9CD1DFCA8B424AA7D5198DFF9681D7">
    <w:name w:val="EC9CD1DFCA8B424AA7D5198DFF9681D7"/>
    <w:rsid w:val="003F1F19"/>
    <w:rPr>
      <w:lang w:val="nl-NL" w:eastAsia="nl-NL"/>
    </w:rPr>
  </w:style>
  <w:style w:type="paragraph" w:customStyle="1" w:styleId="123CBE1C3C9940449ABE9AAFEA41B1A5">
    <w:name w:val="123CBE1C3C9940449ABE9AAFEA41B1A5"/>
    <w:rsid w:val="003F1F19"/>
    <w:rPr>
      <w:lang w:val="nl-NL" w:eastAsia="nl-NL"/>
    </w:rPr>
  </w:style>
  <w:style w:type="paragraph" w:customStyle="1" w:styleId="689F2A4DD1454DACAB0127CC5E81C902">
    <w:name w:val="689F2A4DD1454DACAB0127CC5E81C902"/>
    <w:rsid w:val="003F1F19"/>
    <w:rPr>
      <w:lang w:val="nl-NL" w:eastAsia="nl-NL"/>
    </w:rPr>
  </w:style>
  <w:style w:type="paragraph" w:customStyle="1" w:styleId="CC8947886CBA4FFFAA180E3BB285AC74">
    <w:name w:val="CC8947886CBA4FFFAA180E3BB285AC74"/>
    <w:rsid w:val="003F1F19"/>
    <w:rPr>
      <w:lang w:val="nl-NL" w:eastAsia="nl-NL"/>
    </w:rPr>
  </w:style>
  <w:style w:type="paragraph" w:customStyle="1" w:styleId="9750C0B978104EA3B8EA5D3D1078722D">
    <w:name w:val="9750C0B978104EA3B8EA5D3D1078722D"/>
    <w:rsid w:val="003F1F19"/>
    <w:rPr>
      <w:lang w:val="nl-NL" w:eastAsia="nl-NL"/>
    </w:rPr>
  </w:style>
  <w:style w:type="paragraph" w:customStyle="1" w:styleId="5DD5556716584E768EA1E4889DC4B0E4">
    <w:name w:val="5DD5556716584E768EA1E4889DC4B0E4"/>
    <w:rsid w:val="003F1F19"/>
    <w:rPr>
      <w:lang w:val="nl-NL" w:eastAsia="nl-NL"/>
    </w:rPr>
  </w:style>
  <w:style w:type="paragraph" w:customStyle="1" w:styleId="ED4972246A414DB99E4AB5AA0D865516">
    <w:name w:val="ED4972246A414DB99E4AB5AA0D865516"/>
    <w:rsid w:val="003F1F19"/>
    <w:rPr>
      <w:lang w:val="nl-NL" w:eastAsia="nl-NL"/>
    </w:rPr>
  </w:style>
  <w:style w:type="paragraph" w:customStyle="1" w:styleId="972AD14D27FF4EFF804195B4A8E78FB2">
    <w:name w:val="972AD14D27FF4EFF804195B4A8E78FB2"/>
    <w:rsid w:val="003F1F19"/>
    <w:rPr>
      <w:lang w:val="nl-NL" w:eastAsia="nl-NL"/>
    </w:rPr>
  </w:style>
  <w:style w:type="paragraph" w:customStyle="1" w:styleId="57937FF8450047C4A4BF0C9B44C62662">
    <w:name w:val="57937FF8450047C4A4BF0C9B44C62662"/>
    <w:rsid w:val="003F1F19"/>
    <w:rPr>
      <w:lang w:val="nl-NL" w:eastAsia="nl-NL"/>
    </w:rPr>
  </w:style>
  <w:style w:type="paragraph" w:customStyle="1" w:styleId="16B717EDD3854850B7C370C73B9A1AAC">
    <w:name w:val="16B717EDD3854850B7C370C73B9A1AAC"/>
    <w:rsid w:val="003F1F19"/>
    <w:rPr>
      <w:lang w:val="nl-NL" w:eastAsia="nl-NL"/>
    </w:rPr>
  </w:style>
  <w:style w:type="paragraph" w:customStyle="1" w:styleId="36092B470F1D4BC7AB1FBE73EA9EBA18">
    <w:name w:val="36092B470F1D4BC7AB1FBE73EA9EBA18"/>
    <w:rsid w:val="003F1F19"/>
    <w:rPr>
      <w:lang w:val="nl-NL" w:eastAsia="nl-NL"/>
    </w:rPr>
  </w:style>
  <w:style w:type="paragraph" w:customStyle="1" w:styleId="E591F5ACD6BC429D9E59F6F4B6C8E48B">
    <w:name w:val="E591F5ACD6BC429D9E59F6F4B6C8E48B"/>
    <w:rsid w:val="003F1F19"/>
    <w:rPr>
      <w:lang w:val="nl-NL" w:eastAsia="nl-NL"/>
    </w:rPr>
  </w:style>
  <w:style w:type="paragraph" w:customStyle="1" w:styleId="879ABFB2D0FD487594898AE53F2FC9A5">
    <w:name w:val="879ABFB2D0FD487594898AE53F2FC9A5"/>
    <w:rsid w:val="003F1F19"/>
    <w:rPr>
      <w:lang w:val="nl-NL" w:eastAsia="nl-NL"/>
    </w:rPr>
  </w:style>
  <w:style w:type="paragraph" w:customStyle="1" w:styleId="9AFC3B7056984E948D36575ED9CC0A83">
    <w:name w:val="9AFC3B7056984E948D36575ED9CC0A83"/>
    <w:rsid w:val="003F1F19"/>
    <w:rPr>
      <w:lang w:val="nl-NL" w:eastAsia="nl-NL"/>
    </w:rPr>
  </w:style>
  <w:style w:type="paragraph" w:customStyle="1" w:styleId="1FF3860B83F04FA1B166EE641314FA53">
    <w:name w:val="1FF3860B83F04FA1B166EE641314FA53"/>
    <w:rsid w:val="003F1F19"/>
    <w:rPr>
      <w:lang w:val="nl-NL" w:eastAsia="nl-NL"/>
    </w:rPr>
  </w:style>
  <w:style w:type="paragraph" w:customStyle="1" w:styleId="570597E09749437EB3ECEB57F8E5A150">
    <w:name w:val="570597E09749437EB3ECEB57F8E5A150"/>
    <w:rsid w:val="003F1F19"/>
    <w:rPr>
      <w:lang w:val="nl-NL" w:eastAsia="nl-NL"/>
    </w:rPr>
  </w:style>
  <w:style w:type="paragraph" w:customStyle="1" w:styleId="DAEF2F3460B54AE391BA4D1B91063D4A">
    <w:name w:val="DAEF2F3460B54AE391BA4D1B91063D4A"/>
    <w:rsid w:val="003F1F19"/>
    <w:rPr>
      <w:lang w:val="nl-NL" w:eastAsia="nl-NL"/>
    </w:rPr>
  </w:style>
  <w:style w:type="paragraph" w:customStyle="1" w:styleId="0CBA5A1B6E6441BC9B080A1BF042A5D6">
    <w:name w:val="0CBA5A1B6E6441BC9B080A1BF042A5D6"/>
    <w:rsid w:val="003F1F19"/>
    <w:rPr>
      <w:lang w:val="nl-NL" w:eastAsia="nl-NL"/>
    </w:rPr>
  </w:style>
  <w:style w:type="paragraph" w:customStyle="1" w:styleId="043FA1B871A94DCEBAAD070C1B08ACD6">
    <w:name w:val="043FA1B871A94DCEBAAD070C1B08ACD6"/>
    <w:rsid w:val="003F1F19"/>
    <w:rPr>
      <w:lang w:val="nl-NL" w:eastAsia="nl-NL"/>
    </w:rPr>
  </w:style>
  <w:style w:type="paragraph" w:customStyle="1" w:styleId="3BB7C8C66DEB4C719062DEC8FBAD1996">
    <w:name w:val="3BB7C8C66DEB4C719062DEC8FBAD1996"/>
    <w:rsid w:val="003F1F19"/>
    <w:rPr>
      <w:lang w:val="nl-NL" w:eastAsia="nl-NL"/>
    </w:rPr>
  </w:style>
  <w:style w:type="paragraph" w:customStyle="1" w:styleId="5AAB316FC2254191AFD7188F8D2A653B">
    <w:name w:val="5AAB316FC2254191AFD7188F8D2A653B"/>
    <w:rsid w:val="003F1F19"/>
    <w:rPr>
      <w:lang w:val="nl-NL" w:eastAsia="nl-NL"/>
    </w:rPr>
  </w:style>
  <w:style w:type="paragraph" w:customStyle="1" w:styleId="AEB23572AEC54B5BB105977B9FC80FFA">
    <w:name w:val="AEB23572AEC54B5BB105977B9FC80FFA"/>
    <w:rsid w:val="003F1F19"/>
    <w:rPr>
      <w:lang w:val="nl-NL" w:eastAsia="nl-NL"/>
    </w:rPr>
  </w:style>
  <w:style w:type="paragraph" w:customStyle="1" w:styleId="278082CBAC914B519478A2F22B2A6A73">
    <w:name w:val="278082CBAC914B519478A2F22B2A6A73"/>
    <w:rsid w:val="003F1F19"/>
    <w:rPr>
      <w:lang w:val="nl-NL" w:eastAsia="nl-NL"/>
    </w:rPr>
  </w:style>
  <w:style w:type="paragraph" w:customStyle="1" w:styleId="4E8A7FA9EB334A74A970C7456DD8019E">
    <w:name w:val="4E8A7FA9EB334A74A970C7456DD8019E"/>
    <w:rsid w:val="003F1F19"/>
    <w:rPr>
      <w:lang w:val="nl-NL" w:eastAsia="nl-NL"/>
    </w:rPr>
  </w:style>
  <w:style w:type="paragraph" w:customStyle="1" w:styleId="554E1738F8734877A6A07ECFB684DC12">
    <w:name w:val="554E1738F8734877A6A07ECFB684DC12"/>
    <w:rsid w:val="003F1F19"/>
    <w:rPr>
      <w:lang w:val="nl-NL" w:eastAsia="nl-NL"/>
    </w:rPr>
  </w:style>
  <w:style w:type="paragraph" w:customStyle="1" w:styleId="25530BF1C79544069635A7CB612273C4">
    <w:name w:val="25530BF1C79544069635A7CB612273C4"/>
    <w:rsid w:val="003F1F19"/>
    <w:rPr>
      <w:lang w:val="nl-NL" w:eastAsia="nl-NL"/>
    </w:rPr>
  </w:style>
  <w:style w:type="paragraph" w:customStyle="1" w:styleId="24AE564AFE6F473897FAB0E021A8773E">
    <w:name w:val="24AE564AFE6F473897FAB0E021A8773E"/>
    <w:rsid w:val="003F1F19"/>
    <w:rPr>
      <w:lang w:val="nl-NL" w:eastAsia="nl-NL"/>
    </w:rPr>
  </w:style>
  <w:style w:type="paragraph" w:customStyle="1" w:styleId="F2F77887273E4BDDB70FEA7356061F88">
    <w:name w:val="F2F77887273E4BDDB70FEA7356061F88"/>
    <w:rsid w:val="003F1F19"/>
    <w:rPr>
      <w:lang w:val="nl-NL" w:eastAsia="nl-NL"/>
    </w:rPr>
  </w:style>
  <w:style w:type="paragraph" w:customStyle="1" w:styleId="3D599CA0788D48C4ACF5BF622CB043E7">
    <w:name w:val="3D599CA0788D48C4ACF5BF622CB043E7"/>
    <w:rsid w:val="003F1F19"/>
    <w:rPr>
      <w:lang w:val="nl-NL" w:eastAsia="nl-NL"/>
    </w:rPr>
  </w:style>
  <w:style w:type="paragraph" w:customStyle="1" w:styleId="C91CA9D663154E419D9419FDC7363C65">
    <w:name w:val="C91CA9D663154E419D9419FDC7363C65"/>
    <w:rsid w:val="003F1F19"/>
    <w:rPr>
      <w:lang w:val="nl-NL" w:eastAsia="nl-NL"/>
    </w:rPr>
  </w:style>
  <w:style w:type="paragraph" w:customStyle="1" w:styleId="231260116D3541BBB6BFD62DEE2B35BD">
    <w:name w:val="231260116D3541BBB6BFD62DEE2B35BD"/>
    <w:rsid w:val="003F1F19"/>
    <w:rPr>
      <w:lang w:val="nl-NL" w:eastAsia="nl-NL"/>
    </w:rPr>
  </w:style>
  <w:style w:type="paragraph" w:customStyle="1" w:styleId="CC3070F3F7584EDDB078EAB7DD25ACC9">
    <w:name w:val="CC3070F3F7584EDDB078EAB7DD25ACC9"/>
    <w:rsid w:val="00EA01C4"/>
    <w:rPr>
      <w:kern w:val="2"/>
      <w:lang w:val="nl-NL" w:eastAsia="nl-NL"/>
      <w14:ligatures w14:val="standardContextual"/>
    </w:rPr>
  </w:style>
  <w:style w:type="paragraph" w:customStyle="1" w:styleId="5AD8961A9EE74726AB063682E9728687">
    <w:name w:val="5AD8961A9EE74726AB063682E9728687"/>
    <w:rsid w:val="00EA01C4"/>
    <w:rPr>
      <w:kern w:val="2"/>
      <w:lang w:val="nl-NL" w:eastAsia="nl-NL"/>
      <w14:ligatures w14:val="standardContextual"/>
    </w:rPr>
  </w:style>
  <w:style w:type="paragraph" w:customStyle="1" w:styleId="D7EDE3ADB65F44CB8A082604E74E7CD9">
    <w:name w:val="D7EDE3ADB65F44CB8A082604E74E7CD9"/>
    <w:rsid w:val="00EA01C4"/>
    <w:rPr>
      <w:kern w:val="2"/>
      <w:lang w:val="nl-NL" w:eastAsia="nl-NL"/>
      <w14:ligatures w14:val="standardContextual"/>
    </w:rPr>
  </w:style>
  <w:style w:type="paragraph" w:customStyle="1" w:styleId="B4DDFCAB320A4C0485B1CB83BBE76123">
    <w:name w:val="B4DDFCAB320A4C0485B1CB83BBE76123"/>
    <w:rsid w:val="00EA01C4"/>
    <w:rPr>
      <w:kern w:val="2"/>
      <w:lang w:val="nl-NL" w:eastAsia="nl-NL"/>
      <w14:ligatures w14:val="standardContextual"/>
    </w:rPr>
  </w:style>
  <w:style w:type="paragraph" w:customStyle="1" w:styleId="6C75E91BE084408E8418FFA5C94BA934">
    <w:name w:val="6C75E91BE084408E8418FFA5C94BA934"/>
    <w:rsid w:val="00EA01C4"/>
    <w:rPr>
      <w:kern w:val="2"/>
      <w:lang w:val="nl-NL" w:eastAsia="nl-NL"/>
      <w14:ligatures w14:val="standardContextual"/>
    </w:rPr>
  </w:style>
  <w:style w:type="paragraph" w:customStyle="1" w:styleId="9A692AD8EA62486CA53E83F24DA6766F">
    <w:name w:val="9A692AD8EA62486CA53E83F24DA6766F"/>
    <w:rsid w:val="00EA01C4"/>
    <w:rPr>
      <w:kern w:val="2"/>
      <w:lang w:val="nl-NL" w:eastAsia="nl-NL"/>
      <w14:ligatures w14:val="standardContextual"/>
    </w:rPr>
  </w:style>
  <w:style w:type="paragraph" w:customStyle="1" w:styleId="E363DD937D8F47B1B306C568F13F1D18">
    <w:name w:val="E363DD937D8F47B1B306C568F13F1D18"/>
    <w:rsid w:val="00EA01C4"/>
    <w:rPr>
      <w:kern w:val="2"/>
      <w:lang w:val="nl-NL" w:eastAsia="nl-NL"/>
      <w14:ligatures w14:val="standardContextual"/>
    </w:rPr>
  </w:style>
  <w:style w:type="paragraph" w:customStyle="1" w:styleId="E5E4A47EA3D3483D9BC3976DA7512A76">
    <w:name w:val="E5E4A47EA3D3483D9BC3976DA7512A76"/>
    <w:rsid w:val="00EA01C4"/>
    <w:rPr>
      <w:kern w:val="2"/>
      <w:lang w:val="nl-NL" w:eastAsia="nl-NL"/>
      <w14:ligatures w14:val="standardContextual"/>
    </w:rPr>
  </w:style>
  <w:style w:type="paragraph" w:customStyle="1" w:styleId="E564D6BF3B3C4AA5BBAD7E0594A9F31D">
    <w:name w:val="E564D6BF3B3C4AA5BBAD7E0594A9F31D"/>
    <w:rsid w:val="00EA01C4"/>
    <w:rPr>
      <w:kern w:val="2"/>
      <w:lang w:val="nl-NL" w:eastAsia="nl-NL"/>
      <w14:ligatures w14:val="standardContextual"/>
    </w:rPr>
  </w:style>
  <w:style w:type="paragraph" w:customStyle="1" w:styleId="A6B801182BB04776A73063D3CFC3350F">
    <w:name w:val="A6B801182BB04776A73063D3CFC3350F"/>
    <w:rsid w:val="00EA01C4"/>
    <w:rPr>
      <w:kern w:val="2"/>
      <w:lang w:val="nl-NL" w:eastAsia="nl-NL"/>
      <w14:ligatures w14:val="standardContextual"/>
    </w:rPr>
  </w:style>
  <w:style w:type="paragraph" w:customStyle="1" w:styleId="85CB6FDC96D24D72A5E3460FBDDE137E">
    <w:name w:val="85CB6FDC96D24D72A5E3460FBDDE137E"/>
    <w:rsid w:val="00EA01C4"/>
    <w:rPr>
      <w:kern w:val="2"/>
      <w:lang w:val="nl-NL" w:eastAsia="nl-NL"/>
      <w14:ligatures w14:val="standardContextual"/>
    </w:rPr>
  </w:style>
  <w:style w:type="paragraph" w:customStyle="1" w:styleId="D75E7874829A4F47BF4B1512D2464AFD">
    <w:name w:val="D75E7874829A4F47BF4B1512D2464AFD"/>
    <w:rsid w:val="00EA01C4"/>
    <w:rPr>
      <w:kern w:val="2"/>
      <w:lang w:val="nl-NL" w:eastAsia="nl-NL"/>
      <w14:ligatures w14:val="standardContextual"/>
    </w:rPr>
  </w:style>
  <w:style w:type="paragraph" w:customStyle="1" w:styleId="766E19ABEDE34885B8FD264D9D16570A">
    <w:name w:val="766E19ABEDE34885B8FD264D9D16570A"/>
    <w:rsid w:val="00EA01C4"/>
    <w:rPr>
      <w:kern w:val="2"/>
      <w:lang w:val="nl-NL" w:eastAsia="nl-NL"/>
      <w14:ligatures w14:val="standardContextual"/>
    </w:rPr>
  </w:style>
  <w:style w:type="paragraph" w:customStyle="1" w:styleId="56A0442C513B454E98ABCE15D82478C1">
    <w:name w:val="56A0442C513B454E98ABCE15D82478C1"/>
    <w:rsid w:val="00EA01C4"/>
    <w:rPr>
      <w:kern w:val="2"/>
      <w:lang w:val="nl-NL" w:eastAsia="nl-NL"/>
      <w14:ligatures w14:val="standardContextual"/>
    </w:rPr>
  </w:style>
  <w:style w:type="paragraph" w:customStyle="1" w:styleId="3DB527619F7E41D58F95289FF58621A9">
    <w:name w:val="3DB527619F7E41D58F95289FF58621A9"/>
    <w:rsid w:val="00EA01C4"/>
    <w:rPr>
      <w:kern w:val="2"/>
      <w:lang w:val="nl-NL" w:eastAsia="nl-NL"/>
      <w14:ligatures w14:val="standardContextual"/>
    </w:rPr>
  </w:style>
  <w:style w:type="paragraph" w:customStyle="1" w:styleId="D4A1C79660AA4FCDAB6B230C92A3DEE8">
    <w:name w:val="D4A1C79660AA4FCDAB6B230C92A3DEE8"/>
    <w:rsid w:val="00EA01C4"/>
    <w:rPr>
      <w:kern w:val="2"/>
      <w:lang w:val="nl-NL" w:eastAsia="nl-NL"/>
      <w14:ligatures w14:val="standardContextual"/>
    </w:rPr>
  </w:style>
  <w:style w:type="paragraph" w:customStyle="1" w:styleId="6CB4E0DD802F4AF5BD50D22FC8855B8D">
    <w:name w:val="6CB4E0DD802F4AF5BD50D22FC8855B8D"/>
    <w:rsid w:val="00EA01C4"/>
    <w:rPr>
      <w:kern w:val="2"/>
      <w:lang w:val="nl-NL" w:eastAsia="nl-NL"/>
      <w14:ligatures w14:val="standardContextual"/>
    </w:rPr>
  </w:style>
  <w:style w:type="paragraph" w:customStyle="1" w:styleId="E7049A1C30EA42ADB0207CDCD6E7795C">
    <w:name w:val="E7049A1C30EA42ADB0207CDCD6E7795C"/>
    <w:rsid w:val="00EA01C4"/>
    <w:rPr>
      <w:kern w:val="2"/>
      <w:lang w:val="nl-NL" w:eastAsia="nl-NL"/>
      <w14:ligatures w14:val="standardContextual"/>
    </w:rPr>
  </w:style>
  <w:style w:type="paragraph" w:customStyle="1" w:styleId="1351F7EDFA234F4FB70CD418070410A1">
    <w:name w:val="1351F7EDFA234F4FB70CD418070410A1"/>
    <w:rsid w:val="00EA01C4"/>
    <w:rPr>
      <w:kern w:val="2"/>
      <w:lang w:val="nl-NL" w:eastAsia="nl-NL"/>
      <w14:ligatures w14:val="standardContextual"/>
    </w:rPr>
  </w:style>
  <w:style w:type="paragraph" w:customStyle="1" w:styleId="FEF908E86B70442492F313D8A4DA6CE8">
    <w:name w:val="FEF908E86B70442492F313D8A4DA6CE8"/>
    <w:rsid w:val="00EA01C4"/>
    <w:rPr>
      <w:kern w:val="2"/>
      <w:lang w:val="nl-NL" w:eastAsia="nl-NL"/>
      <w14:ligatures w14:val="standardContextual"/>
    </w:rPr>
  </w:style>
  <w:style w:type="paragraph" w:customStyle="1" w:styleId="7947762F40514027B3310FA50BC4DEEE">
    <w:name w:val="7947762F40514027B3310FA50BC4DEEE"/>
    <w:rsid w:val="00EA01C4"/>
    <w:rPr>
      <w:kern w:val="2"/>
      <w:lang w:val="nl-NL" w:eastAsia="nl-NL"/>
      <w14:ligatures w14:val="standardContextual"/>
    </w:rPr>
  </w:style>
  <w:style w:type="paragraph" w:customStyle="1" w:styleId="FFFCB22F49C74B63A8F9AE57295CAF5A">
    <w:name w:val="FFFCB22F49C74B63A8F9AE57295CAF5A"/>
    <w:rsid w:val="00EA01C4"/>
    <w:rPr>
      <w:kern w:val="2"/>
      <w:lang w:val="nl-NL" w:eastAsia="nl-NL"/>
      <w14:ligatures w14:val="standardContextual"/>
    </w:rPr>
  </w:style>
  <w:style w:type="paragraph" w:customStyle="1" w:styleId="0FF0295DC3604680A77E8D9C658023D7">
    <w:name w:val="0FF0295DC3604680A77E8D9C658023D7"/>
    <w:rsid w:val="00EA01C4"/>
    <w:rPr>
      <w:kern w:val="2"/>
      <w:lang w:val="nl-NL" w:eastAsia="nl-NL"/>
      <w14:ligatures w14:val="standardContextual"/>
    </w:rPr>
  </w:style>
  <w:style w:type="paragraph" w:customStyle="1" w:styleId="0752486FCCAA4238AB7B396AD06CDDA4">
    <w:name w:val="0752486FCCAA4238AB7B396AD06CDDA4"/>
    <w:rsid w:val="00EA01C4"/>
    <w:rPr>
      <w:kern w:val="2"/>
      <w:lang w:val="nl-NL" w:eastAsia="nl-NL"/>
      <w14:ligatures w14:val="standardContextual"/>
    </w:rPr>
  </w:style>
  <w:style w:type="paragraph" w:customStyle="1" w:styleId="D0D41BC485BE4CF0A1044F4A7EBE8B80">
    <w:name w:val="D0D41BC485BE4CF0A1044F4A7EBE8B80"/>
    <w:rsid w:val="00EA01C4"/>
    <w:rPr>
      <w:kern w:val="2"/>
      <w:lang w:val="nl-NL" w:eastAsia="nl-NL"/>
      <w14:ligatures w14:val="standardContextual"/>
    </w:rPr>
  </w:style>
  <w:style w:type="paragraph" w:customStyle="1" w:styleId="64DC23FC65684531BE42FB83156548A0">
    <w:name w:val="64DC23FC65684531BE42FB83156548A0"/>
    <w:rsid w:val="00EA01C4"/>
    <w:rPr>
      <w:kern w:val="2"/>
      <w:lang w:val="nl-NL" w:eastAsia="nl-NL"/>
      <w14:ligatures w14:val="standardContextual"/>
    </w:rPr>
  </w:style>
  <w:style w:type="paragraph" w:customStyle="1" w:styleId="5FAFC02BCE6B4FF79E9C456A1C450B44">
    <w:name w:val="5FAFC02BCE6B4FF79E9C456A1C450B44"/>
    <w:rsid w:val="00EA01C4"/>
    <w:rPr>
      <w:kern w:val="2"/>
      <w:lang w:val="nl-NL" w:eastAsia="nl-NL"/>
      <w14:ligatures w14:val="standardContextual"/>
    </w:rPr>
  </w:style>
  <w:style w:type="paragraph" w:customStyle="1" w:styleId="A38602C9FD3A40DE9F223910524DDC36">
    <w:name w:val="A38602C9FD3A40DE9F223910524DDC36"/>
    <w:rsid w:val="00EA01C4"/>
    <w:rPr>
      <w:kern w:val="2"/>
      <w:lang w:val="nl-NL" w:eastAsia="nl-NL"/>
      <w14:ligatures w14:val="standardContextual"/>
    </w:rPr>
  </w:style>
  <w:style w:type="paragraph" w:customStyle="1" w:styleId="66B7A303C1A641DE9B7D2C2982D44CBB">
    <w:name w:val="66B7A303C1A641DE9B7D2C2982D44CBB"/>
    <w:rsid w:val="00EA01C4"/>
    <w:rPr>
      <w:kern w:val="2"/>
      <w:lang w:val="nl-NL" w:eastAsia="nl-NL"/>
      <w14:ligatures w14:val="standardContextual"/>
    </w:rPr>
  </w:style>
  <w:style w:type="paragraph" w:customStyle="1" w:styleId="8C2F5A5605B7419BB2082B5D7F10331D">
    <w:name w:val="8C2F5A5605B7419BB2082B5D7F10331D"/>
    <w:rsid w:val="00EA01C4"/>
    <w:rPr>
      <w:kern w:val="2"/>
      <w:lang w:val="nl-NL" w:eastAsia="nl-NL"/>
      <w14:ligatures w14:val="standardContextual"/>
    </w:rPr>
  </w:style>
  <w:style w:type="paragraph" w:customStyle="1" w:styleId="B401724A03B64B6FA2DC2A991AC0A9C6">
    <w:name w:val="B401724A03B64B6FA2DC2A991AC0A9C6"/>
    <w:rsid w:val="00EA01C4"/>
    <w:rPr>
      <w:kern w:val="2"/>
      <w:lang w:val="nl-NL" w:eastAsia="nl-NL"/>
      <w14:ligatures w14:val="standardContextual"/>
    </w:rPr>
  </w:style>
  <w:style w:type="paragraph" w:customStyle="1" w:styleId="BFEC07D7A0E843348D915C6325EBEC3A">
    <w:name w:val="BFEC07D7A0E843348D915C6325EBEC3A"/>
    <w:rsid w:val="00EA01C4"/>
    <w:rPr>
      <w:kern w:val="2"/>
      <w:lang w:val="nl-NL" w:eastAsia="nl-NL"/>
      <w14:ligatures w14:val="standardContextual"/>
    </w:rPr>
  </w:style>
  <w:style w:type="paragraph" w:customStyle="1" w:styleId="89ACCD1CD87C410F80B5E11BB2ADB78D">
    <w:name w:val="89ACCD1CD87C410F80B5E11BB2ADB78D"/>
    <w:rsid w:val="00EA01C4"/>
    <w:rPr>
      <w:kern w:val="2"/>
      <w:lang w:val="nl-NL" w:eastAsia="nl-NL"/>
      <w14:ligatures w14:val="standardContextual"/>
    </w:rPr>
  </w:style>
  <w:style w:type="paragraph" w:customStyle="1" w:styleId="363E502923E54EC2A48EC4619F0042A6">
    <w:name w:val="363E502923E54EC2A48EC4619F0042A6"/>
    <w:rsid w:val="00EA01C4"/>
    <w:rPr>
      <w:kern w:val="2"/>
      <w:lang w:val="nl-NL" w:eastAsia="nl-NL"/>
      <w14:ligatures w14:val="standardContextual"/>
    </w:rPr>
  </w:style>
  <w:style w:type="paragraph" w:customStyle="1" w:styleId="9D47584FF3CF4A6FA7D92D078F631A5D">
    <w:name w:val="9D47584FF3CF4A6FA7D92D078F631A5D"/>
    <w:rsid w:val="00EA01C4"/>
    <w:rPr>
      <w:kern w:val="2"/>
      <w:lang w:val="nl-NL" w:eastAsia="nl-NL"/>
      <w14:ligatures w14:val="standardContextual"/>
    </w:rPr>
  </w:style>
  <w:style w:type="paragraph" w:customStyle="1" w:styleId="9174835AD655435E8E62F48183B9D6D9">
    <w:name w:val="9174835AD655435E8E62F48183B9D6D9"/>
    <w:rsid w:val="00EA01C4"/>
    <w:rPr>
      <w:kern w:val="2"/>
      <w:lang w:val="nl-NL" w:eastAsia="nl-NL"/>
      <w14:ligatures w14:val="standardContextual"/>
    </w:rPr>
  </w:style>
  <w:style w:type="paragraph" w:customStyle="1" w:styleId="F327DD4FD5934D09B59C98153053A321">
    <w:name w:val="F327DD4FD5934D09B59C98153053A321"/>
    <w:rsid w:val="00EA01C4"/>
    <w:rPr>
      <w:kern w:val="2"/>
      <w:lang w:val="nl-NL" w:eastAsia="nl-NL"/>
      <w14:ligatures w14:val="standardContextual"/>
    </w:rPr>
  </w:style>
  <w:style w:type="paragraph" w:customStyle="1" w:styleId="8B203564D54744CAAF897B108A2E9907">
    <w:name w:val="8B203564D54744CAAF897B108A2E9907"/>
    <w:rsid w:val="00EA01C4"/>
    <w:rPr>
      <w:kern w:val="2"/>
      <w:lang w:val="nl-NL" w:eastAsia="nl-NL"/>
      <w14:ligatures w14:val="standardContextual"/>
    </w:rPr>
  </w:style>
  <w:style w:type="paragraph" w:customStyle="1" w:styleId="DE38CD97807646A8B8AE130D4799CC69">
    <w:name w:val="DE38CD97807646A8B8AE130D4799CC69"/>
    <w:rsid w:val="00EA01C4"/>
    <w:rPr>
      <w:kern w:val="2"/>
      <w:lang w:val="nl-NL" w:eastAsia="nl-NL"/>
      <w14:ligatures w14:val="standardContextual"/>
    </w:rPr>
  </w:style>
  <w:style w:type="paragraph" w:customStyle="1" w:styleId="25316E165994489CA6AEA07C988553E2">
    <w:name w:val="25316E165994489CA6AEA07C988553E2"/>
    <w:rsid w:val="00EA01C4"/>
    <w:rPr>
      <w:kern w:val="2"/>
      <w:lang w:val="nl-NL" w:eastAsia="nl-NL"/>
      <w14:ligatures w14:val="standardContextual"/>
    </w:rPr>
  </w:style>
  <w:style w:type="paragraph" w:customStyle="1" w:styleId="D3BD2627EA9E425BB1C1A1AB1058CFC7">
    <w:name w:val="D3BD2627EA9E425BB1C1A1AB1058CFC7"/>
    <w:rsid w:val="00EA01C4"/>
    <w:rPr>
      <w:kern w:val="2"/>
      <w:lang w:val="nl-NL" w:eastAsia="nl-NL"/>
      <w14:ligatures w14:val="standardContextual"/>
    </w:rPr>
  </w:style>
  <w:style w:type="paragraph" w:customStyle="1" w:styleId="41A88E822580485CB907F09ADFC4DB2F">
    <w:name w:val="41A88E822580485CB907F09ADFC4DB2F"/>
    <w:rsid w:val="00EA01C4"/>
    <w:rPr>
      <w:kern w:val="2"/>
      <w:lang w:val="nl-NL" w:eastAsia="nl-NL"/>
      <w14:ligatures w14:val="standardContextual"/>
    </w:rPr>
  </w:style>
  <w:style w:type="paragraph" w:customStyle="1" w:styleId="F2FD0EEAE2504CB2B3054316AD320F1E">
    <w:name w:val="F2FD0EEAE2504CB2B3054316AD320F1E"/>
    <w:rsid w:val="00EA01C4"/>
    <w:rPr>
      <w:kern w:val="2"/>
      <w:lang w:val="nl-NL" w:eastAsia="nl-NL"/>
      <w14:ligatures w14:val="standardContextual"/>
    </w:rPr>
  </w:style>
  <w:style w:type="paragraph" w:customStyle="1" w:styleId="E3F9C06B28E94FC8968E9C8BCB51A220">
    <w:name w:val="E3F9C06B28E94FC8968E9C8BCB51A220"/>
    <w:rsid w:val="00EA01C4"/>
    <w:rPr>
      <w:kern w:val="2"/>
      <w:lang w:val="nl-NL" w:eastAsia="nl-NL"/>
      <w14:ligatures w14:val="standardContextual"/>
    </w:rPr>
  </w:style>
  <w:style w:type="paragraph" w:customStyle="1" w:styleId="1F02DC793E6E420294E66B13B51D3BB8">
    <w:name w:val="1F02DC793E6E420294E66B13B51D3BB8"/>
    <w:rsid w:val="00EA01C4"/>
    <w:rPr>
      <w:kern w:val="2"/>
      <w:lang w:val="nl-NL" w:eastAsia="nl-NL"/>
      <w14:ligatures w14:val="standardContextual"/>
    </w:rPr>
  </w:style>
  <w:style w:type="paragraph" w:customStyle="1" w:styleId="10D2A1AC74624883B975045EEA5204D5">
    <w:name w:val="10D2A1AC74624883B975045EEA5204D5"/>
    <w:rsid w:val="00EA01C4"/>
    <w:rPr>
      <w:kern w:val="2"/>
      <w:lang w:val="nl-NL" w:eastAsia="nl-NL"/>
      <w14:ligatures w14:val="standardContextual"/>
    </w:rPr>
  </w:style>
  <w:style w:type="paragraph" w:customStyle="1" w:styleId="F4FD778327A94AC59D0FB9A0785927BA">
    <w:name w:val="F4FD778327A94AC59D0FB9A0785927BA"/>
    <w:rsid w:val="00EA01C4"/>
    <w:rPr>
      <w:kern w:val="2"/>
      <w:lang w:val="nl-NL" w:eastAsia="nl-NL"/>
      <w14:ligatures w14:val="standardContextual"/>
    </w:rPr>
  </w:style>
  <w:style w:type="paragraph" w:customStyle="1" w:styleId="C0546BC195CF4D5991B2BF8CF748FE3E">
    <w:name w:val="C0546BC195CF4D5991B2BF8CF748FE3E"/>
    <w:rsid w:val="00EA01C4"/>
    <w:rPr>
      <w:kern w:val="2"/>
      <w:lang w:val="nl-NL" w:eastAsia="nl-NL"/>
      <w14:ligatures w14:val="standardContextual"/>
    </w:rPr>
  </w:style>
  <w:style w:type="paragraph" w:customStyle="1" w:styleId="F2C0D5E2AAEF42B8AF65CE05585D3A5A">
    <w:name w:val="F2C0D5E2AAEF42B8AF65CE05585D3A5A"/>
    <w:rsid w:val="00EA01C4"/>
    <w:rPr>
      <w:kern w:val="2"/>
      <w:lang w:val="nl-NL" w:eastAsia="nl-NL"/>
      <w14:ligatures w14:val="standardContextual"/>
    </w:rPr>
  </w:style>
  <w:style w:type="paragraph" w:customStyle="1" w:styleId="53AC7693193349EDACAB7BD087CBD959">
    <w:name w:val="53AC7693193349EDACAB7BD087CBD959"/>
    <w:rsid w:val="00EA01C4"/>
    <w:rPr>
      <w:kern w:val="2"/>
      <w:lang w:val="nl-NL" w:eastAsia="nl-NL"/>
      <w14:ligatures w14:val="standardContextual"/>
    </w:rPr>
  </w:style>
  <w:style w:type="paragraph" w:customStyle="1" w:styleId="CD9A61B4A56743018BF419234FA30DEE">
    <w:name w:val="CD9A61B4A56743018BF419234FA30DEE"/>
    <w:rsid w:val="00EA01C4"/>
    <w:rPr>
      <w:kern w:val="2"/>
      <w:lang w:val="nl-NL" w:eastAsia="nl-NL"/>
      <w14:ligatures w14:val="standardContextual"/>
    </w:rPr>
  </w:style>
  <w:style w:type="paragraph" w:customStyle="1" w:styleId="14CDC9BA82BB4C268863D103C14E5E02">
    <w:name w:val="14CDC9BA82BB4C268863D103C14E5E02"/>
    <w:rsid w:val="00EA01C4"/>
    <w:rPr>
      <w:kern w:val="2"/>
      <w:lang w:val="nl-NL" w:eastAsia="nl-NL"/>
      <w14:ligatures w14:val="standardContextual"/>
    </w:rPr>
  </w:style>
  <w:style w:type="paragraph" w:customStyle="1" w:styleId="2B4426FAB3B348319AAA501BD10555F8">
    <w:name w:val="2B4426FAB3B348319AAA501BD10555F8"/>
    <w:rsid w:val="00EA01C4"/>
    <w:rPr>
      <w:kern w:val="2"/>
      <w:lang w:val="nl-NL" w:eastAsia="nl-NL"/>
      <w14:ligatures w14:val="standardContextual"/>
    </w:rPr>
  </w:style>
  <w:style w:type="paragraph" w:customStyle="1" w:styleId="76D1B3B0B0BB4BE88C8AEAD22FC5A343">
    <w:name w:val="76D1B3B0B0BB4BE88C8AEAD22FC5A343"/>
    <w:rsid w:val="00EA01C4"/>
    <w:rPr>
      <w:kern w:val="2"/>
      <w:lang w:val="nl-NL" w:eastAsia="nl-NL"/>
      <w14:ligatures w14:val="standardContextual"/>
    </w:rPr>
  </w:style>
  <w:style w:type="paragraph" w:customStyle="1" w:styleId="AC5E510F9BC9480681D4A7F9ED60A0C8">
    <w:name w:val="AC5E510F9BC9480681D4A7F9ED60A0C8"/>
    <w:rsid w:val="00EA01C4"/>
    <w:rPr>
      <w:kern w:val="2"/>
      <w:lang w:val="nl-NL" w:eastAsia="nl-NL"/>
      <w14:ligatures w14:val="standardContextual"/>
    </w:rPr>
  </w:style>
  <w:style w:type="paragraph" w:customStyle="1" w:styleId="4ED7B69D9BC44CAEBC00AEE82FD3188C">
    <w:name w:val="4ED7B69D9BC44CAEBC00AEE82FD3188C"/>
    <w:rsid w:val="00EA01C4"/>
    <w:rPr>
      <w:kern w:val="2"/>
      <w:lang w:val="nl-NL" w:eastAsia="nl-NL"/>
      <w14:ligatures w14:val="standardContextual"/>
    </w:rPr>
  </w:style>
  <w:style w:type="paragraph" w:customStyle="1" w:styleId="B14C91A936EC4BA3B4EC04391F65BE7C">
    <w:name w:val="B14C91A936EC4BA3B4EC04391F65BE7C"/>
    <w:rsid w:val="00EA01C4"/>
    <w:rPr>
      <w:kern w:val="2"/>
      <w:lang w:val="nl-NL" w:eastAsia="nl-NL"/>
      <w14:ligatures w14:val="standardContextual"/>
    </w:rPr>
  </w:style>
  <w:style w:type="paragraph" w:customStyle="1" w:styleId="952C1161CEB54AB09664795627551E5D">
    <w:name w:val="952C1161CEB54AB09664795627551E5D"/>
    <w:rsid w:val="00EA01C4"/>
    <w:rPr>
      <w:kern w:val="2"/>
      <w:lang w:val="nl-NL" w:eastAsia="nl-NL"/>
      <w14:ligatures w14:val="standardContextual"/>
    </w:rPr>
  </w:style>
  <w:style w:type="paragraph" w:customStyle="1" w:styleId="14EE50880EBD4DB78D41BD17987CEBDD">
    <w:name w:val="14EE50880EBD4DB78D41BD17987CEBDD"/>
    <w:rsid w:val="00EA01C4"/>
    <w:rPr>
      <w:kern w:val="2"/>
      <w:lang w:val="nl-NL" w:eastAsia="nl-NL"/>
      <w14:ligatures w14:val="standardContextual"/>
    </w:rPr>
  </w:style>
  <w:style w:type="paragraph" w:customStyle="1" w:styleId="6610BCC311DC465BB60181B10FE1B96D">
    <w:name w:val="6610BCC311DC465BB60181B10FE1B96D"/>
    <w:rsid w:val="00EA01C4"/>
    <w:rPr>
      <w:kern w:val="2"/>
      <w:lang w:val="nl-NL" w:eastAsia="nl-NL"/>
      <w14:ligatures w14:val="standardContextual"/>
    </w:rPr>
  </w:style>
  <w:style w:type="paragraph" w:customStyle="1" w:styleId="BF65831045BC4A3C933759CA011055BF">
    <w:name w:val="BF65831045BC4A3C933759CA011055BF"/>
    <w:rsid w:val="00EA01C4"/>
    <w:rPr>
      <w:kern w:val="2"/>
      <w:lang w:val="nl-NL" w:eastAsia="nl-NL"/>
      <w14:ligatures w14:val="standardContextual"/>
    </w:rPr>
  </w:style>
  <w:style w:type="paragraph" w:customStyle="1" w:styleId="DCB42D47DC7D4AA494A4FCBE1A86C174">
    <w:name w:val="DCB42D47DC7D4AA494A4FCBE1A86C174"/>
    <w:rsid w:val="00EA01C4"/>
    <w:rPr>
      <w:kern w:val="2"/>
      <w:lang w:val="nl-NL" w:eastAsia="nl-NL"/>
      <w14:ligatures w14:val="standardContextual"/>
    </w:rPr>
  </w:style>
  <w:style w:type="paragraph" w:customStyle="1" w:styleId="75F45BA35D0E4895B37D65B54607109D">
    <w:name w:val="75F45BA35D0E4895B37D65B54607109D"/>
    <w:rsid w:val="00EA01C4"/>
    <w:rPr>
      <w:kern w:val="2"/>
      <w:lang w:val="nl-NL" w:eastAsia="nl-NL"/>
      <w14:ligatures w14:val="standardContextual"/>
    </w:rPr>
  </w:style>
  <w:style w:type="paragraph" w:customStyle="1" w:styleId="7F843692FFD24221A791A1966D97283D">
    <w:name w:val="7F843692FFD24221A791A1966D97283D"/>
    <w:rsid w:val="00EA01C4"/>
    <w:rPr>
      <w:kern w:val="2"/>
      <w:lang w:val="nl-NL" w:eastAsia="nl-NL"/>
      <w14:ligatures w14:val="standardContextual"/>
    </w:rPr>
  </w:style>
  <w:style w:type="paragraph" w:customStyle="1" w:styleId="728BF7F1F7F44FE491E10BEF4CABBAC2">
    <w:name w:val="728BF7F1F7F44FE491E10BEF4CABBAC2"/>
    <w:rsid w:val="00EA01C4"/>
    <w:rPr>
      <w:kern w:val="2"/>
      <w:lang w:val="nl-NL" w:eastAsia="nl-NL"/>
      <w14:ligatures w14:val="standardContextual"/>
    </w:rPr>
  </w:style>
  <w:style w:type="paragraph" w:customStyle="1" w:styleId="DBFE31534A86475999E10F9DEB78D862">
    <w:name w:val="DBFE31534A86475999E10F9DEB78D862"/>
    <w:rsid w:val="00EA01C4"/>
    <w:rPr>
      <w:kern w:val="2"/>
      <w:lang w:val="nl-NL" w:eastAsia="nl-NL"/>
      <w14:ligatures w14:val="standardContextual"/>
    </w:rPr>
  </w:style>
  <w:style w:type="paragraph" w:customStyle="1" w:styleId="D317261DFEF8464ABC2EDC0539FD2252">
    <w:name w:val="D317261DFEF8464ABC2EDC0539FD2252"/>
    <w:rsid w:val="00EA01C4"/>
    <w:rPr>
      <w:kern w:val="2"/>
      <w:lang w:val="nl-NL" w:eastAsia="nl-NL"/>
      <w14:ligatures w14:val="standardContextual"/>
    </w:rPr>
  </w:style>
  <w:style w:type="paragraph" w:customStyle="1" w:styleId="1933EC575C52422BB0CA73F0A45AF288">
    <w:name w:val="1933EC575C52422BB0CA73F0A45AF288"/>
    <w:rsid w:val="00EA01C4"/>
    <w:rPr>
      <w:kern w:val="2"/>
      <w:lang w:val="nl-NL" w:eastAsia="nl-NL"/>
      <w14:ligatures w14:val="standardContextual"/>
    </w:rPr>
  </w:style>
  <w:style w:type="paragraph" w:customStyle="1" w:styleId="A230FF6BB84D422EAF650B9CB11B7829">
    <w:name w:val="A230FF6BB84D422EAF650B9CB11B7829"/>
    <w:rsid w:val="00EA01C4"/>
    <w:rPr>
      <w:kern w:val="2"/>
      <w:lang w:val="nl-NL" w:eastAsia="nl-NL"/>
      <w14:ligatures w14:val="standardContextual"/>
    </w:rPr>
  </w:style>
  <w:style w:type="paragraph" w:customStyle="1" w:styleId="4CFCC779DED144F68CAC9647E26F4317">
    <w:name w:val="4CFCC779DED144F68CAC9647E26F4317"/>
    <w:rsid w:val="00EA01C4"/>
    <w:rPr>
      <w:kern w:val="2"/>
      <w:lang w:val="nl-NL" w:eastAsia="nl-NL"/>
      <w14:ligatures w14:val="standardContextual"/>
    </w:rPr>
  </w:style>
  <w:style w:type="paragraph" w:customStyle="1" w:styleId="93BBB43EFB3A4D72BBDDC36302FE405F">
    <w:name w:val="93BBB43EFB3A4D72BBDDC36302FE405F"/>
    <w:rsid w:val="00EA01C4"/>
    <w:rPr>
      <w:kern w:val="2"/>
      <w:lang w:val="nl-NL" w:eastAsia="nl-NL"/>
      <w14:ligatures w14:val="standardContextual"/>
    </w:rPr>
  </w:style>
  <w:style w:type="paragraph" w:customStyle="1" w:styleId="64FE095F7BAC4DE7A2EA1487A65D91C0">
    <w:name w:val="64FE095F7BAC4DE7A2EA1487A65D91C0"/>
    <w:rsid w:val="00EA01C4"/>
    <w:rPr>
      <w:kern w:val="2"/>
      <w:lang w:val="nl-NL" w:eastAsia="nl-NL"/>
      <w14:ligatures w14:val="standardContextual"/>
    </w:rPr>
  </w:style>
  <w:style w:type="paragraph" w:customStyle="1" w:styleId="97C99FC70BC84FB7BF65D42CFA8A95BC">
    <w:name w:val="97C99FC70BC84FB7BF65D42CFA8A95BC"/>
    <w:rsid w:val="00EA01C4"/>
    <w:rPr>
      <w:kern w:val="2"/>
      <w:lang w:val="nl-NL" w:eastAsia="nl-NL"/>
      <w14:ligatures w14:val="standardContextual"/>
    </w:rPr>
  </w:style>
  <w:style w:type="paragraph" w:customStyle="1" w:styleId="D66C6288B1B34148A0BCF10571F6E366">
    <w:name w:val="D66C6288B1B34148A0BCF10571F6E366"/>
    <w:rsid w:val="00EA01C4"/>
    <w:rPr>
      <w:kern w:val="2"/>
      <w:lang w:val="nl-NL" w:eastAsia="nl-NL"/>
      <w14:ligatures w14:val="standardContextual"/>
    </w:rPr>
  </w:style>
  <w:style w:type="paragraph" w:customStyle="1" w:styleId="1C4B3BB82DD647A398C36A2E8104893F">
    <w:name w:val="1C4B3BB82DD647A398C36A2E8104893F"/>
    <w:rsid w:val="00EA01C4"/>
    <w:rPr>
      <w:kern w:val="2"/>
      <w:lang w:val="nl-NL" w:eastAsia="nl-NL"/>
      <w14:ligatures w14:val="standardContextual"/>
    </w:rPr>
  </w:style>
  <w:style w:type="paragraph" w:customStyle="1" w:styleId="2E5EF07C6BDB4455B63A7A1712F7E9F6">
    <w:name w:val="2E5EF07C6BDB4455B63A7A1712F7E9F6"/>
    <w:rsid w:val="00EA01C4"/>
    <w:rPr>
      <w:kern w:val="2"/>
      <w:lang w:val="nl-NL" w:eastAsia="nl-NL"/>
      <w14:ligatures w14:val="standardContextual"/>
    </w:rPr>
  </w:style>
  <w:style w:type="paragraph" w:customStyle="1" w:styleId="FFF6A9FCE0A14D358D6456BC077AE68D">
    <w:name w:val="FFF6A9FCE0A14D358D6456BC077AE68D"/>
    <w:rsid w:val="00EA01C4"/>
    <w:rPr>
      <w:kern w:val="2"/>
      <w:lang w:val="nl-NL" w:eastAsia="nl-NL"/>
      <w14:ligatures w14:val="standardContextual"/>
    </w:rPr>
  </w:style>
  <w:style w:type="paragraph" w:customStyle="1" w:styleId="9D3DAE9494924AD583B3BE1DDF85F069">
    <w:name w:val="9D3DAE9494924AD583B3BE1DDF85F069"/>
    <w:rsid w:val="00EA01C4"/>
    <w:rPr>
      <w:kern w:val="2"/>
      <w:lang w:val="nl-NL" w:eastAsia="nl-NL"/>
      <w14:ligatures w14:val="standardContextual"/>
    </w:rPr>
  </w:style>
  <w:style w:type="paragraph" w:customStyle="1" w:styleId="01ECC3DB28554AD89BB973FBA531A56A">
    <w:name w:val="01ECC3DB28554AD89BB973FBA531A56A"/>
    <w:rsid w:val="00EA01C4"/>
    <w:rPr>
      <w:kern w:val="2"/>
      <w:lang w:val="nl-NL" w:eastAsia="nl-NL"/>
      <w14:ligatures w14:val="standardContextual"/>
    </w:rPr>
  </w:style>
  <w:style w:type="paragraph" w:customStyle="1" w:styleId="E49D2BC9068C4276A32457C1B3C56C9A">
    <w:name w:val="E49D2BC9068C4276A32457C1B3C56C9A"/>
    <w:rsid w:val="00EA01C4"/>
    <w:rPr>
      <w:kern w:val="2"/>
      <w:lang w:val="nl-NL" w:eastAsia="nl-NL"/>
      <w14:ligatures w14:val="standardContextual"/>
    </w:rPr>
  </w:style>
  <w:style w:type="paragraph" w:customStyle="1" w:styleId="1247E5C278024F12809643ABA59CD41C">
    <w:name w:val="1247E5C278024F12809643ABA59CD41C"/>
    <w:rsid w:val="00EA01C4"/>
    <w:rPr>
      <w:kern w:val="2"/>
      <w:lang w:val="nl-NL" w:eastAsia="nl-NL"/>
      <w14:ligatures w14:val="standardContextual"/>
    </w:rPr>
  </w:style>
  <w:style w:type="paragraph" w:customStyle="1" w:styleId="92DC6F38AD04403991537390F281A708">
    <w:name w:val="92DC6F38AD04403991537390F281A708"/>
    <w:rsid w:val="00EA01C4"/>
    <w:rPr>
      <w:kern w:val="2"/>
      <w:lang w:val="nl-NL" w:eastAsia="nl-NL"/>
      <w14:ligatures w14:val="standardContextual"/>
    </w:rPr>
  </w:style>
  <w:style w:type="paragraph" w:customStyle="1" w:styleId="6EC95765A7284162B44D90481814F0F6">
    <w:name w:val="6EC95765A7284162B44D90481814F0F6"/>
    <w:rsid w:val="00EA01C4"/>
    <w:rPr>
      <w:kern w:val="2"/>
      <w:lang w:val="nl-NL" w:eastAsia="nl-NL"/>
      <w14:ligatures w14:val="standardContextual"/>
    </w:rPr>
  </w:style>
  <w:style w:type="paragraph" w:customStyle="1" w:styleId="5AC736025EC84E08AC2CC7864244C3C1">
    <w:name w:val="5AC736025EC84E08AC2CC7864244C3C1"/>
    <w:rsid w:val="00EA01C4"/>
    <w:rPr>
      <w:kern w:val="2"/>
      <w:lang w:val="nl-NL" w:eastAsia="nl-NL"/>
      <w14:ligatures w14:val="standardContextual"/>
    </w:rPr>
  </w:style>
  <w:style w:type="paragraph" w:customStyle="1" w:styleId="CF5FB36450674567B4FCB19EF5BFFDF3">
    <w:name w:val="CF5FB36450674567B4FCB19EF5BFFDF3"/>
    <w:rsid w:val="00EA01C4"/>
    <w:rPr>
      <w:kern w:val="2"/>
      <w:lang w:val="nl-NL" w:eastAsia="nl-NL"/>
      <w14:ligatures w14:val="standardContextual"/>
    </w:rPr>
  </w:style>
  <w:style w:type="paragraph" w:customStyle="1" w:styleId="B2A1232D56764319985D3947BB9B8367">
    <w:name w:val="B2A1232D56764319985D3947BB9B8367"/>
    <w:rsid w:val="00EA01C4"/>
    <w:rPr>
      <w:kern w:val="2"/>
      <w:lang w:val="nl-NL" w:eastAsia="nl-NL"/>
      <w14:ligatures w14:val="standardContextual"/>
    </w:rPr>
  </w:style>
  <w:style w:type="paragraph" w:customStyle="1" w:styleId="2B6A8F287300447A987A8D80D0183825">
    <w:name w:val="2B6A8F287300447A987A8D80D0183825"/>
    <w:rsid w:val="00EA01C4"/>
    <w:rPr>
      <w:kern w:val="2"/>
      <w:lang w:val="nl-NL" w:eastAsia="nl-NL"/>
      <w14:ligatures w14:val="standardContextual"/>
    </w:rPr>
  </w:style>
  <w:style w:type="paragraph" w:customStyle="1" w:styleId="EFA47845330A4C23A5815502EF42194F">
    <w:name w:val="EFA47845330A4C23A5815502EF42194F"/>
    <w:rsid w:val="00EA01C4"/>
    <w:rPr>
      <w:kern w:val="2"/>
      <w:lang w:val="nl-NL" w:eastAsia="nl-NL"/>
      <w14:ligatures w14:val="standardContextual"/>
    </w:rPr>
  </w:style>
  <w:style w:type="paragraph" w:customStyle="1" w:styleId="801BEB179FC34546BCB076543DE475C0">
    <w:name w:val="801BEB179FC34546BCB076543DE475C0"/>
    <w:rsid w:val="00EA01C4"/>
    <w:rPr>
      <w:kern w:val="2"/>
      <w:lang w:val="nl-NL" w:eastAsia="nl-NL"/>
      <w14:ligatures w14:val="standardContextual"/>
    </w:rPr>
  </w:style>
  <w:style w:type="paragraph" w:customStyle="1" w:styleId="30CA3E6026B14674822458BCBCA437F5">
    <w:name w:val="30CA3E6026B14674822458BCBCA437F5"/>
    <w:rsid w:val="00EA01C4"/>
    <w:rPr>
      <w:kern w:val="2"/>
      <w:lang w:val="nl-NL" w:eastAsia="nl-NL"/>
      <w14:ligatures w14:val="standardContextual"/>
    </w:rPr>
  </w:style>
  <w:style w:type="paragraph" w:customStyle="1" w:styleId="724F9C33F7564AEE80B9E8DCBF87A20D">
    <w:name w:val="724F9C33F7564AEE80B9E8DCBF87A20D"/>
    <w:rsid w:val="00EA01C4"/>
    <w:rPr>
      <w:kern w:val="2"/>
      <w:lang w:val="nl-NL" w:eastAsia="nl-NL"/>
      <w14:ligatures w14:val="standardContextual"/>
    </w:rPr>
  </w:style>
  <w:style w:type="paragraph" w:customStyle="1" w:styleId="54310F15FF9247D195D1289CF346996C">
    <w:name w:val="54310F15FF9247D195D1289CF346996C"/>
    <w:rsid w:val="00EA01C4"/>
    <w:rPr>
      <w:kern w:val="2"/>
      <w:lang w:val="nl-NL" w:eastAsia="nl-NL"/>
      <w14:ligatures w14:val="standardContextual"/>
    </w:rPr>
  </w:style>
  <w:style w:type="paragraph" w:customStyle="1" w:styleId="9DFC1A3C11A640F9B7E96080EEA51953">
    <w:name w:val="9DFC1A3C11A640F9B7E96080EEA51953"/>
    <w:rsid w:val="00EA01C4"/>
    <w:rPr>
      <w:kern w:val="2"/>
      <w:lang w:val="nl-NL" w:eastAsia="nl-NL"/>
      <w14:ligatures w14:val="standardContextual"/>
    </w:rPr>
  </w:style>
  <w:style w:type="paragraph" w:customStyle="1" w:styleId="2D8185D77DCC4EB9A2500F418985D238">
    <w:name w:val="2D8185D77DCC4EB9A2500F418985D238"/>
    <w:rsid w:val="00EA01C4"/>
    <w:rPr>
      <w:kern w:val="2"/>
      <w:lang w:val="nl-NL" w:eastAsia="nl-NL"/>
      <w14:ligatures w14:val="standardContextual"/>
    </w:rPr>
  </w:style>
  <w:style w:type="paragraph" w:customStyle="1" w:styleId="D602CD46231F464FABE2C7A4279C1116">
    <w:name w:val="D602CD46231F464FABE2C7A4279C1116"/>
    <w:rsid w:val="00EA01C4"/>
    <w:rPr>
      <w:kern w:val="2"/>
      <w:lang w:val="nl-NL" w:eastAsia="nl-NL"/>
      <w14:ligatures w14:val="standardContextual"/>
    </w:rPr>
  </w:style>
  <w:style w:type="paragraph" w:customStyle="1" w:styleId="721BFD44F4F446399BB338DFF3D5235F">
    <w:name w:val="721BFD44F4F446399BB338DFF3D5235F"/>
    <w:rsid w:val="00EA01C4"/>
    <w:rPr>
      <w:kern w:val="2"/>
      <w:lang w:val="nl-NL" w:eastAsia="nl-NL"/>
      <w14:ligatures w14:val="standardContextual"/>
    </w:rPr>
  </w:style>
  <w:style w:type="paragraph" w:customStyle="1" w:styleId="B9911CB57ADB41D0B5F24CD4EAFB39E2">
    <w:name w:val="B9911CB57ADB41D0B5F24CD4EAFB39E2"/>
    <w:rsid w:val="00EA01C4"/>
    <w:rPr>
      <w:kern w:val="2"/>
      <w:lang w:val="nl-NL" w:eastAsia="nl-NL"/>
      <w14:ligatures w14:val="standardContextual"/>
    </w:rPr>
  </w:style>
  <w:style w:type="paragraph" w:customStyle="1" w:styleId="368F8AC78A294EE09D04E75FD5B1C6E7">
    <w:name w:val="368F8AC78A294EE09D04E75FD5B1C6E7"/>
    <w:rsid w:val="00EA01C4"/>
    <w:rPr>
      <w:kern w:val="2"/>
      <w:lang w:val="nl-NL" w:eastAsia="nl-NL"/>
      <w14:ligatures w14:val="standardContextual"/>
    </w:rPr>
  </w:style>
  <w:style w:type="paragraph" w:customStyle="1" w:styleId="25D627975E174B81B057C01A37C91E07">
    <w:name w:val="25D627975E174B81B057C01A37C91E07"/>
    <w:rsid w:val="00EA01C4"/>
    <w:rPr>
      <w:kern w:val="2"/>
      <w:lang w:val="nl-NL" w:eastAsia="nl-NL"/>
      <w14:ligatures w14:val="standardContextual"/>
    </w:rPr>
  </w:style>
  <w:style w:type="paragraph" w:customStyle="1" w:styleId="2454E09585214D02A985715BD1748D89">
    <w:name w:val="2454E09585214D02A985715BD1748D89"/>
    <w:rsid w:val="00EA01C4"/>
    <w:rPr>
      <w:kern w:val="2"/>
      <w:lang w:val="nl-NL" w:eastAsia="nl-NL"/>
      <w14:ligatures w14:val="standardContextual"/>
    </w:rPr>
  </w:style>
  <w:style w:type="paragraph" w:customStyle="1" w:styleId="5DFAE02DBDB84B7D8379A5C2BDCD44D3">
    <w:name w:val="5DFAE02DBDB84B7D8379A5C2BDCD44D3"/>
    <w:rsid w:val="00EA01C4"/>
    <w:rPr>
      <w:kern w:val="2"/>
      <w:lang w:val="nl-NL" w:eastAsia="nl-NL"/>
      <w14:ligatures w14:val="standardContextual"/>
    </w:rPr>
  </w:style>
  <w:style w:type="paragraph" w:customStyle="1" w:styleId="EFBAA4C3EA4B461294FE25D9693D98D1">
    <w:name w:val="EFBAA4C3EA4B461294FE25D9693D98D1"/>
    <w:rsid w:val="00EA01C4"/>
    <w:rPr>
      <w:kern w:val="2"/>
      <w:lang w:val="nl-NL" w:eastAsia="nl-NL"/>
      <w14:ligatures w14:val="standardContextual"/>
    </w:rPr>
  </w:style>
  <w:style w:type="paragraph" w:customStyle="1" w:styleId="91A93D50F36F4A6AA5BFE04E6A8B4B4C">
    <w:name w:val="91A93D50F36F4A6AA5BFE04E6A8B4B4C"/>
    <w:rsid w:val="00EA01C4"/>
    <w:rPr>
      <w:kern w:val="2"/>
      <w:lang w:val="nl-NL" w:eastAsia="nl-NL"/>
      <w14:ligatures w14:val="standardContextual"/>
    </w:rPr>
  </w:style>
  <w:style w:type="paragraph" w:customStyle="1" w:styleId="0BBFD8F00C9F47F6B987EDD21D358F9B">
    <w:name w:val="0BBFD8F00C9F47F6B987EDD21D358F9B"/>
    <w:rsid w:val="00EA01C4"/>
    <w:rPr>
      <w:kern w:val="2"/>
      <w:lang w:val="nl-NL" w:eastAsia="nl-NL"/>
      <w14:ligatures w14:val="standardContextual"/>
    </w:rPr>
  </w:style>
  <w:style w:type="paragraph" w:customStyle="1" w:styleId="58017E3BC45D47A0A258A88366AC3D88">
    <w:name w:val="58017E3BC45D47A0A258A88366AC3D88"/>
    <w:rsid w:val="00EA01C4"/>
    <w:rPr>
      <w:kern w:val="2"/>
      <w:lang w:val="nl-NL" w:eastAsia="nl-NL"/>
      <w14:ligatures w14:val="standardContextual"/>
    </w:rPr>
  </w:style>
  <w:style w:type="paragraph" w:customStyle="1" w:styleId="CDAE82555C2B42618D79D85B2EB6C5F7">
    <w:name w:val="CDAE82555C2B42618D79D85B2EB6C5F7"/>
    <w:rsid w:val="00EA01C4"/>
    <w:rPr>
      <w:kern w:val="2"/>
      <w:lang w:val="nl-NL" w:eastAsia="nl-NL"/>
      <w14:ligatures w14:val="standardContextual"/>
    </w:rPr>
  </w:style>
  <w:style w:type="paragraph" w:customStyle="1" w:styleId="46D60B67F5B1494888501C319F924ED0">
    <w:name w:val="46D60B67F5B1494888501C319F924ED0"/>
    <w:rsid w:val="00EA01C4"/>
    <w:rPr>
      <w:kern w:val="2"/>
      <w:lang w:val="nl-NL" w:eastAsia="nl-NL"/>
      <w14:ligatures w14:val="standardContextual"/>
    </w:rPr>
  </w:style>
  <w:style w:type="paragraph" w:customStyle="1" w:styleId="0E9806055CD14A2DA9179A8885EFCDB0">
    <w:name w:val="0E9806055CD14A2DA9179A8885EFCDB0"/>
    <w:rsid w:val="00EA01C4"/>
    <w:rPr>
      <w:kern w:val="2"/>
      <w:lang w:val="nl-NL" w:eastAsia="nl-NL"/>
      <w14:ligatures w14:val="standardContextual"/>
    </w:rPr>
  </w:style>
  <w:style w:type="paragraph" w:customStyle="1" w:styleId="DC5B49C9A03D4BC68793D52DF974E081">
    <w:name w:val="DC5B49C9A03D4BC68793D52DF974E081"/>
    <w:rsid w:val="00EA01C4"/>
    <w:rPr>
      <w:kern w:val="2"/>
      <w:lang w:val="nl-NL" w:eastAsia="nl-NL"/>
      <w14:ligatures w14:val="standardContextual"/>
    </w:rPr>
  </w:style>
  <w:style w:type="paragraph" w:customStyle="1" w:styleId="6A8D06FB93A74703BC55E5A12D3CBDE5">
    <w:name w:val="6A8D06FB93A74703BC55E5A12D3CBDE5"/>
    <w:rsid w:val="00EA01C4"/>
    <w:rPr>
      <w:kern w:val="2"/>
      <w:lang w:val="nl-NL" w:eastAsia="nl-NL"/>
      <w14:ligatures w14:val="standardContextual"/>
    </w:rPr>
  </w:style>
  <w:style w:type="paragraph" w:customStyle="1" w:styleId="773AB944188347A4BB149F7E65EBE55C">
    <w:name w:val="773AB944188347A4BB149F7E65EBE55C"/>
    <w:rsid w:val="00EA01C4"/>
    <w:rPr>
      <w:kern w:val="2"/>
      <w:lang w:val="nl-NL" w:eastAsia="nl-NL"/>
      <w14:ligatures w14:val="standardContextual"/>
    </w:rPr>
  </w:style>
  <w:style w:type="paragraph" w:customStyle="1" w:styleId="67112A4064D848BB8C184D0BB438E8B7">
    <w:name w:val="67112A4064D848BB8C184D0BB438E8B7"/>
    <w:rsid w:val="00EA01C4"/>
    <w:rPr>
      <w:kern w:val="2"/>
      <w:lang w:val="nl-NL" w:eastAsia="nl-NL"/>
      <w14:ligatures w14:val="standardContextual"/>
    </w:rPr>
  </w:style>
  <w:style w:type="paragraph" w:customStyle="1" w:styleId="2E2EDA4CC86B430899CA3A634D69B092">
    <w:name w:val="2E2EDA4CC86B430899CA3A634D69B092"/>
    <w:rsid w:val="00EA01C4"/>
    <w:rPr>
      <w:kern w:val="2"/>
      <w:lang w:val="nl-NL" w:eastAsia="nl-NL"/>
      <w14:ligatures w14:val="standardContextual"/>
    </w:rPr>
  </w:style>
  <w:style w:type="paragraph" w:customStyle="1" w:styleId="2A2F2C759B3B4976895A334C7C79E9BB">
    <w:name w:val="2A2F2C759B3B4976895A334C7C79E9BB"/>
    <w:rsid w:val="00EA01C4"/>
    <w:rPr>
      <w:kern w:val="2"/>
      <w:lang w:val="nl-NL" w:eastAsia="nl-NL"/>
      <w14:ligatures w14:val="standardContextual"/>
    </w:rPr>
  </w:style>
  <w:style w:type="paragraph" w:customStyle="1" w:styleId="40DA31A08CCC41CE80DB182A9C47942D">
    <w:name w:val="40DA31A08CCC41CE80DB182A9C47942D"/>
    <w:rsid w:val="00EA01C4"/>
    <w:rPr>
      <w:kern w:val="2"/>
      <w:lang w:val="nl-NL" w:eastAsia="nl-NL"/>
      <w14:ligatures w14:val="standardContextual"/>
    </w:rPr>
  </w:style>
  <w:style w:type="paragraph" w:customStyle="1" w:styleId="58573FFF2E0D4022B370A7A1EFE5ABF6">
    <w:name w:val="58573FFF2E0D4022B370A7A1EFE5ABF6"/>
    <w:rsid w:val="00EA01C4"/>
    <w:rPr>
      <w:kern w:val="2"/>
      <w:lang w:val="nl-NL" w:eastAsia="nl-NL"/>
      <w14:ligatures w14:val="standardContextual"/>
    </w:rPr>
  </w:style>
  <w:style w:type="paragraph" w:customStyle="1" w:styleId="18D3B53C392E4F9F853F02E17AE42723">
    <w:name w:val="18D3B53C392E4F9F853F02E17AE42723"/>
    <w:rsid w:val="00EA01C4"/>
    <w:rPr>
      <w:kern w:val="2"/>
      <w:lang w:val="nl-NL" w:eastAsia="nl-NL"/>
      <w14:ligatures w14:val="standardContextual"/>
    </w:rPr>
  </w:style>
  <w:style w:type="paragraph" w:customStyle="1" w:styleId="091F5889923448FFA9BE26C5F92AA21F">
    <w:name w:val="091F5889923448FFA9BE26C5F92AA21F"/>
    <w:rsid w:val="00EA01C4"/>
    <w:rPr>
      <w:kern w:val="2"/>
      <w:lang w:val="nl-NL" w:eastAsia="nl-NL"/>
      <w14:ligatures w14:val="standardContextual"/>
    </w:rPr>
  </w:style>
  <w:style w:type="paragraph" w:customStyle="1" w:styleId="F3F331397DE14E2EADA2A89A3A35600B">
    <w:name w:val="F3F331397DE14E2EADA2A89A3A35600B"/>
    <w:rsid w:val="00EA01C4"/>
    <w:rPr>
      <w:kern w:val="2"/>
      <w:lang w:val="nl-NL" w:eastAsia="nl-NL"/>
      <w14:ligatures w14:val="standardContextual"/>
    </w:rPr>
  </w:style>
  <w:style w:type="paragraph" w:customStyle="1" w:styleId="2CDE8C9211C34DDFBA033397D3F0A5EB">
    <w:name w:val="2CDE8C9211C34DDFBA033397D3F0A5EB"/>
    <w:rsid w:val="00EA01C4"/>
    <w:rPr>
      <w:kern w:val="2"/>
      <w:lang w:val="nl-NL" w:eastAsia="nl-NL"/>
      <w14:ligatures w14:val="standardContextual"/>
    </w:rPr>
  </w:style>
  <w:style w:type="paragraph" w:customStyle="1" w:styleId="3525E7F977DF4E28A7BCFADBD0955ECA">
    <w:name w:val="3525E7F977DF4E28A7BCFADBD0955ECA"/>
    <w:rsid w:val="00EA01C4"/>
    <w:rPr>
      <w:kern w:val="2"/>
      <w:lang w:val="nl-NL" w:eastAsia="nl-NL"/>
      <w14:ligatures w14:val="standardContextual"/>
    </w:rPr>
  </w:style>
  <w:style w:type="paragraph" w:customStyle="1" w:styleId="CFA4BFBC6CBF48E694B4211EAC984155">
    <w:name w:val="CFA4BFBC6CBF48E694B4211EAC984155"/>
    <w:rsid w:val="00EA01C4"/>
    <w:rPr>
      <w:kern w:val="2"/>
      <w:lang w:val="nl-NL" w:eastAsia="nl-NL"/>
      <w14:ligatures w14:val="standardContextual"/>
    </w:rPr>
  </w:style>
  <w:style w:type="paragraph" w:customStyle="1" w:styleId="8FA2C9E1186143B7816B4117DBB4EEDD">
    <w:name w:val="8FA2C9E1186143B7816B4117DBB4EEDD"/>
    <w:rsid w:val="00EA01C4"/>
    <w:rPr>
      <w:kern w:val="2"/>
      <w:lang w:val="nl-NL" w:eastAsia="nl-NL"/>
      <w14:ligatures w14:val="standardContextual"/>
    </w:rPr>
  </w:style>
  <w:style w:type="paragraph" w:customStyle="1" w:styleId="9B19E291AC9C407D9441305ED86F237C">
    <w:name w:val="9B19E291AC9C407D9441305ED86F237C"/>
    <w:rsid w:val="00EA01C4"/>
    <w:rPr>
      <w:kern w:val="2"/>
      <w:lang w:val="nl-NL" w:eastAsia="nl-NL"/>
      <w14:ligatures w14:val="standardContextual"/>
    </w:rPr>
  </w:style>
  <w:style w:type="paragraph" w:customStyle="1" w:styleId="BAC0E0F7F073442DB00FCC745E15785C">
    <w:name w:val="BAC0E0F7F073442DB00FCC745E15785C"/>
    <w:rsid w:val="00EA01C4"/>
    <w:rPr>
      <w:kern w:val="2"/>
      <w:lang w:val="nl-NL" w:eastAsia="nl-NL"/>
      <w14:ligatures w14:val="standardContextual"/>
    </w:rPr>
  </w:style>
  <w:style w:type="paragraph" w:customStyle="1" w:styleId="B8B8EB284A114C16A59FE2855F75B298">
    <w:name w:val="B8B8EB284A114C16A59FE2855F75B298"/>
    <w:rsid w:val="00EA01C4"/>
    <w:rPr>
      <w:kern w:val="2"/>
      <w:lang w:val="nl-NL" w:eastAsia="nl-NL"/>
      <w14:ligatures w14:val="standardContextual"/>
    </w:rPr>
  </w:style>
  <w:style w:type="paragraph" w:customStyle="1" w:styleId="501EBA8FD14E4CC5839FB01433C70B1B">
    <w:name w:val="501EBA8FD14E4CC5839FB01433C70B1B"/>
    <w:rsid w:val="00EA01C4"/>
    <w:rPr>
      <w:kern w:val="2"/>
      <w:lang w:val="nl-NL" w:eastAsia="nl-NL"/>
      <w14:ligatures w14:val="standardContextual"/>
    </w:rPr>
  </w:style>
  <w:style w:type="paragraph" w:customStyle="1" w:styleId="3FF2E03D78584DB097CE7D27C32F55CC">
    <w:name w:val="3FF2E03D78584DB097CE7D27C32F55CC"/>
    <w:rsid w:val="00EA01C4"/>
    <w:rPr>
      <w:kern w:val="2"/>
      <w:lang w:val="nl-NL" w:eastAsia="nl-NL"/>
      <w14:ligatures w14:val="standardContextual"/>
    </w:rPr>
  </w:style>
  <w:style w:type="paragraph" w:customStyle="1" w:styleId="27BE9000D7E94835BF738F1E3D7114EB">
    <w:name w:val="27BE9000D7E94835BF738F1E3D7114EB"/>
    <w:rsid w:val="00EA01C4"/>
    <w:rPr>
      <w:kern w:val="2"/>
      <w:lang w:val="nl-NL" w:eastAsia="nl-NL"/>
      <w14:ligatures w14:val="standardContextual"/>
    </w:rPr>
  </w:style>
  <w:style w:type="paragraph" w:customStyle="1" w:styleId="CCE1931337A74D71AC37505D7E5EE4A8">
    <w:name w:val="CCE1931337A74D71AC37505D7E5EE4A8"/>
    <w:rsid w:val="00EA01C4"/>
    <w:rPr>
      <w:kern w:val="2"/>
      <w:lang w:val="nl-NL" w:eastAsia="nl-NL"/>
      <w14:ligatures w14:val="standardContextual"/>
    </w:rPr>
  </w:style>
  <w:style w:type="paragraph" w:customStyle="1" w:styleId="C921171958E146319D584BDBF51169C0">
    <w:name w:val="C921171958E146319D584BDBF51169C0"/>
    <w:rsid w:val="00EA01C4"/>
    <w:rPr>
      <w:kern w:val="2"/>
      <w:lang w:val="nl-NL" w:eastAsia="nl-NL"/>
      <w14:ligatures w14:val="standardContextual"/>
    </w:rPr>
  </w:style>
  <w:style w:type="paragraph" w:customStyle="1" w:styleId="0363A4E820E24CADBACBFAE908B63F63">
    <w:name w:val="0363A4E820E24CADBACBFAE908B63F63"/>
    <w:rsid w:val="00EA01C4"/>
    <w:rPr>
      <w:kern w:val="2"/>
      <w:lang w:val="nl-NL" w:eastAsia="nl-NL"/>
      <w14:ligatures w14:val="standardContextual"/>
    </w:rPr>
  </w:style>
  <w:style w:type="paragraph" w:customStyle="1" w:styleId="825A7F23F4E84C5394A4FBD92DFC6EC4">
    <w:name w:val="825A7F23F4E84C5394A4FBD92DFC6EC4"/>
    <w:rsid w:val="00EA01C4"/>
    <w:rPr>
      <w:kern w:val="2"/>
      <w:lang w:val="nl-NL" w:eastAsia="nl-NL"/>
      <w14:ligatures w14:val="standardContextual"/>
    </w:rPr>
  </w:style>
  <w:style w:type="paragraph" w:customStyle="1" w:styleId="B07E2159B1F846FDAD640A1A579FDF33">
    <w:name w:val="B07E2159B1F846FDAD640A1A579FDF33"/>
    <w:rsid w:val="00EA01C4"/>
    <w:rPr>
      <w:kern w:val="2"/>
      <w:lang w:val="nl-NL" w:eastAsia="nl-NL"/>
      <w14:ligatures w14:val="standardContextual"/>
    </w:rPr>
  </w:style>
  <w:style w:type="paragraph" w:customStyle="1" w:styleId="A65ABE449A614D7AA6B86904F2787B74">
    <w:name w:val="A65ABE449A614D7AA6B86904F2787B74"/>
    <w:rsid w:val="00EA01C4"/>
    <w:rPr>
      <w:kern w:val="2"/>
      <w:lang w:val="nl-NL" w:eastAsia="nl-NL"/>
      <w14:ligatures w14:val="standardContextual"/>
    </w:rPr>
  </w:style>
  <w:style w:type="paragraph" w:customStyle="1" w:styleId="D65B1E1FD23B4882A6068B02D2F49E81">
    <w:name w:val="D65B1E1FD23B4882A6068B02D2F49E81"/>
    <w:rsid w:val="00EA01C4"/>
    <w:rPr>
      <w:kern w:val="2"/>
      <w:lang w:val="nl-NL" w:eastAsia="nl-NL"/>
      <w14:ligatures w14:val="standardContextual"/>
    </w:rPr>
  </w:style>
  <w:style w:type="paragraph" w:customStyle="1" w:styleId="DD0F58B00C82411A9D8DB0CB9B0E37B3">
    <w:name w:val="DD0F58B00C82411A9D8DB0CB9B0E37B3"/>
    <w:rsid w:val="00EA01C4"/>
    <w:rPr>
      <w:kern w:val="2"/>
      <w:lang w:val="nl-NL" w:eastAsia="nl-NL"/>
      <w14:ligatures w14:val="standardContextual"/>
    </w:rPr>
  </w:style>
  <w:style w:type="paragraph" w:customStyle="1" w:styleId="8699DC2A30A74E6280EBA218F558EE13">
    <w:name w:val="8699DC2A30A74E6280EBA218F558EE13"/>
    <w:rsid w:val="00EA01C4"/>
    <w:rPr>
      <w:kern w:val="2"/>
      <w:lang w:val="nl-NL" w:eastAsia="nl-NL"/>
      <w14:ligatures w14:val="standardContextual"/>
    </w:rPr>
  </w:style>
  <w:style w:type="paragraph" w:customStyle="1" w:styleId="902739571E054495A148B70A72719E5D">
    <w:name w:val="902739571E054495A148B70A72719E5D"/>
    <w:rsid w:val="00EA01C4"/>
    <w:rPr>
      <w:kern w:val="2"/>
      <w:lang w:val="nl-NL" w:eastAsia="nl-NL"/>
      <w14:ligatures w14:val="standardContextual"/>
    </w:rPr>
  </w:style>
  <w:style w:type="paragraph" w:customStyle="1" w:styleId="20715224BBBE4F2F886DA7E2683716C1">
    <w:name w:val="20715224BBBE4F2F886DA7E2683716C1"/>
    <w:rsid w:val="00EA01C4"/>
    <w:rPr>
      <w:kern w:val="2"/>
      <w:lang w:val="nl-NL" w:eastAsia="nl-NL"/>
      <w14:ligatures w14:val="standardContextual"/>
    </w:rPr>
  </w:style>
  <w:style w:type="paragraph" w:customStyle="1" w:styleId="1511381E207448049E51715CBE3D4D79">
    <w:name w:val="1511381E207448049E51715CBE3D4D79"/>
    <w:rsid w:val="00EA01C4"/>
    <w:rPr>
      <w:kern w:val="2"/>
      <w:lang w:val="nl-NL" w:eastAsia="nl-NL"/>
      <w14:ligatures w14:val="standardContextual"/>
    </w:rPr>
  </w:style>
  <w:style w:type="paragraph" w:customStyle="1" w:styleId="C87F83D001A6496AADFB64C3682210BE">
    <w:name w:val="C87F83D001A6496AADFB64C3682210BE"/>
    <w:rsid w:val="00EA01C4"/>
    <w:rPr>
      <w:kern w:val="2"/>
      <w:lang w:val="nl-NL" w:eastAsia="nl-NL"/>
      <w14:ligatures w14:val="standardContextual"/>
    </w:rPr>
  </w:style>
  <w:style w:type="paragraph" w:customStyle="1" w:styleId="49C731CDF5F648B499524229B4B6FE87">
    <w:name w:val="49C731CDF5F648B499524229B4B6FE87"/>
    <w:rsid w:val="00EA01C4"/>
    <w:rPr>
      <w:kern w:val="2"/>
      <w:lang w:val="nl-NL" w:eastAsia="nl-NL"/>
      <w14:ligatures w14:val="standardContextual"/>
    </w:rPr>
  </w:style>
  <w:style w:type="paragraph" w:customStyle="1" w:styleId="3DC93090FA494E3EAF4AB7B8B88275E1">
    <w:name w:val="3DC93090FA494E3EAF4AB7B8B88275E1"/>
    <w:rsid w:val="00EA01C4"/>
    <w:rPr>
      <w:kern w:val="2"/>
      <w:lang w:val="nl-NL" w:eastAsia="nl-NL"/>
      <w14:ligatures w14:val="standardContextual"/>
    </w:rPr>
  </w:style>
  <w:style w:type="paragraph" w:customStyle="1" w:styleId="E7B1C6E4B2654EA8873796BAB5654A38">
    <w:name w:val="E7B1C6E4B2654EA8873796BAB5654A38"/>
    <w:rsid w:val="00EA01C4"/>
    <w:rPr>
      <w:kern w:val="2"/>
      <w:lang w:val="nl-NL" w:eastAsia="nl-NL"/>
      <w14:ligatures w14:val="standardContextual"/>
    </w:rPr>
  </w:style>
  <w:style w:type="paragraph" w:customStyle="1" w:styleId="7ACB8A13AE7E47B2BA57F2B960F96858">
    <w:name w:val="7ACB8A13AE7E47B2BA57F2B960F96858"/>
    <w:rsid w:val="00EA01C4"/>
    <w:rPr>
      <w:kern w:val="2"/>
      <w:lang w:val="nl-NL" w:eastAsia="nl-NL"/>
      <w14:ligatures w14:val="standardContextual"/>
    </w:rPr>
  </w:style>
  <w:style w:type="paragraph" w:customStyle="1" w:styleId="77C828604EC6441995BAC7B3CAD9DD99">
    <w:name w:val="77C828604EC6441995BAC7B3CAD9DD99"/>
    <w:rsid w:val="00EA01C4"/>
    <w:rPr>
      <w:kern w:val="2"/>
      <w:lang w:val="nl-NL" w:eastAsia="nl-NL"/>
      <w14:ligatures w14:val="standardContextual"/>
    </w:rPr>
  </w:style>
  <w:style w:type="paragraph" w:customStyle="1" w:styleId="C316F872885443FC9C9EADCD80F71A2A">
    <w:name w:val="C316F872885443FC9C9EADCD80F71A2A"/>
    <w:rsid w:val="00EA01C4"/>
    <w:rPr>
      <w:kern w:val="2"/>
      <w:lang w:val="nl-NL" w:eastAsia="nl-NL"/>
      <w14:ligatures w14:val="standardContextual"/>
    </w:rPr>
  </w:style>
  <w:style w:type="paragraph" w:customStyle="1" w:styleId="8029F59ABD5044D88DB6D2A7E7B047C2">
    <w:name w:val="8029F59ABD5044D88DB6D2A7E7B047C2"/>
    <w:rsid w:val="00EA01C4"/>
    <w:rPr>
      <w:kern w:val="2"/>
      <w:lang w:val="nl-NL" w:eastAsia="nl-NL"/>
      <w14:ligatures w14:val="standardContextual"/>
    </w:rPr>
  </w:style>
  <w:style w:type="paragraph" w:customStyle="1" w:styleId="6C1F68CF0DDE4ED29E70D2F0A59BFE4F">
    <w:name w:val="6C1F68CF0DDE4ED29E70D2F0A59BFE4F"/>
    <w:rsid w:val="00EA01C4"/>
    <w:rPr>
      <w:kern w:val="2"/>
      <w:lang w:val="nl-NL" w:eastAsia="nl-NL"/>
      <w14:ligatures w14:val="standardContextual"/>
    </w:rPr>
  </w:style>
  <w:style w:type="paragraph" w:customStyle="1" w:styleId="524ED9216CB6413D967553467A99B72D">
    <w:name w:val="524ED9216CB6413D967553467A99B72D"/>
    <w:rsid w:val="00EA01C4"/>
    <w:rPr>
      <w:kern w:val="2"/>
      <w:lang w:val="nl-NL" w:eastAsia="nl-NL"/>
      <w14:ligatures w14:val="standardContextual"/>
    </w:rPr>
  </w:style>
  <w:style w:type="paragraph" w:customStyle="1" w:styleId="31A2432363F545279CA0BC4E637149D0">
    <w:name w:val="31A2432363F545279CA0BC4E637149D0"/>
    <w:rsid w:val="00EA01C4"/>
    <w:rPr>
      <w:kern w:val="2"/>
      <w:lang w:val="nl-NL" w:eastAsia="nl-NL"/>
      <w14:ligatures w14:val="standardContextual"/>
    </w:rPr>
  </w:style>
  <w:style w:type="paragraph" w:customStyle="1" w:styleId="7336879425A04806BCFF41A195AAB563">
    <w:name w:val="7336879425A04806BCFF41A195AAB563"/>
    <w:rsid w:val="00EA01C4"/>
    <w:rPr>
      <w:kern w:val="2"/>
      <w:lang w:val="nl-NL" w:eastAsia="nl-NL"/>
      <w14:ligatures w14:val="standardContextual"/>
    </w:rPr>
  </w:style>
  <w:style w:type="paragraph" w:customStyle="1" w:styleId="17A7B4AA4B404C05A87443CB9DB546E9">
    <w:name w:val="17A7B4AA4B404C05A87443CB9DB546E9"/>
    <w:rsid w:val="0072495C"/>
    <w:rPr>
      <w:kern w:val="2"/>
      <w:lang w:val="nl-NL" w:eastAsia="nl-NL"/>
      <w14:ligatures w14:val="standardContextual"/>
    </w:rPr>
  </w:style>
  <w:style w:type="paragraph" w:customStyle="1" w:styleId="8D1EDA6041D24170806D1EBD3F961D6C">
    <w:name w:val="8D1EDA6041D24170806D1EBD3F961D6C"/>
    <w:rsid w:val="0072495C"/>
    <w:rPr>
      <w:kern w:val="2"/>
      <w:lang w:val="nl-NL" w:eastAsia="nl-NL"/>
      <w14:ligatures w14:val="standardContextual"/>
    </w:rPr>
  </w:style>
  <w:style w:type="paragraph" w:customStyle="1" w:styleId="AB8AAA408E8E489CA554E14014DA6719">
    <w:name w:val="AB8AAA408E8E489CA554E14014DA6719"/>
    <w:rsid w:val="0072495C"/>
    <w:rPr>
      <w:kern w:val="2"/>
      <w:lang w:val="nl-NL" w:eastAsia="nl-NL"/>
      <w14:ligatures w14:val="standardContextual"/>
    </w:rPr>
  </w:style>
  <w:style w:type="paragraph" w:customStyle="1" w:styleId="4F9E9C55BDD0402494B686F97CEF1FC1">
    <w:name w:val="4F9E9C55BDD0402494B686F97CEF1FC1"/>
    <w:rsid w:val="0072495C"/>
    <w:rPr>
      <w:kern w:val="2"/>
      <w:lang w:val="nl-NL" w:eastAsia="nl-NL"/>
      <w14:ligatures w14:val="standardContextual"/>
    </w:rPr>
  </w:style>
  <w:style w:type="paragraph" w:customStyle="1" w:styleId="919B6040E8BC4732A72E42ACEC4AA1B9">
    <w:name w:val="919B6040E8BC4732A72E42ACEC4AA1B9"/>
    <w:rsid w:val="0072495C"/>
    <w:rPr>
      <w:kern w:val="2"/>
      <w:lang w:val="nl-NL" w:eastAsia="nl-NL"/>
      <w14:ligatures w14:val="standardContextual"/>
    </w:rPr>
  </w:style>
  <w:style w:type="paragraph" w:customStyle="1" w:styleId="AF50F182783B4EE79B88697FE162FCA3">
    <w:name w:val="AF50F182783B4EE79B88697FE162FCA3"/>
    <w:rsid w:val="0072495C"/>
    <w:rPr>
      <w:kern w:val="2"/>
      <w:lang w:val="nl-NL" w:eastAsia="nl-NL"/>
      <w14:ligatures w14:val="standardContextual"/>
    </w:rPr>
  </w:style>
  <w:style w:type="paragraph" w:customStyle="1" w:styleId="FBCACB74FB5F428BBCD88740F5C13A6D">
    <w:name w:val="FBCACB74FB5F428BBCD88740F5C13A6D"/>
    <w:rsid w:val="0072495C"/>
    <w:rPr>
      <w:kern w:val="2"/>
      <w:lang w:val="nl-NL" w:eastAsia="nl-NL"/>
      <w14:ligatures w14:val="standardContextual"/>
    </w:rPr>
  </w:style>
  <w:style w:type="paragraph" w:customStyle="1" w:styleId="E08DA6F3A68F41F9974768FDC8461E91">
    <w:name w:val="E08DA6F3A68F41F9974768FDC8461E91"/>
    <w:rsid w:val="0072495C"/>
    <w:rPr>
      <w:kern w:val="2"/>
      <w:lang w:val="nl-NL" w:eastAsia="nl-N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BF6B3AF65770D4B9813A15DFA272FB3" ma:contentTypeVersion="22" ma:contentTypeDescription="Create a new document." ma:contentTypeScope="" ma:versionID="9609c753eecf9adf245ee97f093be07c">
  <xsd:schema xmlns:xsd="http://www.w3.org/2001/XMLSchema" xmlns:xs="http://www.w3.org/2001/XMLSchema" xmlns:p="http://schemas.microsoft.com/office/2006/metadata/properties" xmlns:ns1="http://schemas.microsoft.com/sharepoint/v3" xmlns:ns2="e494f5c5-2af9-4afd-babc-f715f9ccee05" xmlns:ns3="004c6b88-2a53-4668-b4c2-f4e646bc7372" xmlns:ns4="168e0357-5b39-4600-91c2-bfff6e896513" targetNamespace="http://schemas.microsoft.com/office/2006/metadata/properties" ma:root="true" ma:fieldsID="483753d1ee6be5bb8eb3e5a6bc8afcc8" ns1:_="" ns2:_="" ns3:_="" ns4:_="">
    <xsd:import namespace="http://schemas.microsoft.com/sharepoint/v3"/>
    <xsd:import namespace="e494f5c5-2af9-4afd-babc-f715f9ccee05"/>
    <xsd:import namespace="004c6b88-2a53-4668-b4c2-f4e646bc7372"/>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abeling"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Status" minOccurs="0"/>
                <xsd:element ref="ns2:MediaLengthInSeconds" minOccurs="0"/>
                <xsd:element ref="ns2:lcf76f155ced4ddcb4097134ff3c332f" minOccurs="0"/>
                <xsd:element ref="ns4:TaxCatchAll" minOccurs="0"/>
                <xsd:element ref="ns1:_ip_UnifiedCompliancePolicyProperties" minOccurs="0"/>
                <xsd:element ref="ns1:_ip_UnifiedCompliancePolicyUIAction" minOccurs="0"/>
                <xsd:element ref="ns2:MediaServiceObjectDetectorVersions" minOccurs="0"/>
                <xsd:element ref="ns2:Program"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5" nillable="true" ma:displayName="Unified Compliance Policy Properties" ma:hidden="true" ma:internalName="_ip_UnifiedCompliancePolicyProperties">
      <xsd:simpleType>
        <xsd:restriction base="dms:Note"/>
      </xsd:simpleType>
    </xsd:element>
    <xsd:element name="_ip_UnifiedCompliancePolicyUIAction" ma:index="2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94f5c5-2af9-4afd-babc-f715f9cce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abeling" ma:index="12" nillable="true" ma:displayName="Labeling" ma:description="https://dxcportal.sharepoint.com/sites/UWV-Account/DXC/Labeling/Forms/AllItems.aspx" ma:format="Dropdown" ma:internalName="Labeling">
      <xsd:simpleType>
        <xsd:restriction base="dms:Choice">
          <xsd:enumeration value="DXC Confidential"/>
          <xsd:enumeration value="DXC Internal Use Only"/>
          <xsd:enumeration value="Unmarked"/>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Status" ma:index="20" nillable="true" ma:displayName="Status" ma:format="Dropdown" ma:internalName="Status">
      <xsd:simpleType>
        <xsd:restriction base="dms:Choice">
          <xsd:enumeration value="Open"/>
          <xsd:enumeration value="Closed"/>
          <xsd:enumeration value="Cancelled"/>
        </xsd:restriction>
      </xsd:simpleType>
    </xsd:element>
    <xsd:element name="MediaLengthInSeconds" ma:index="21" nillable="true" ma:displayName="MediaLengthInSeconds" ma:hidden="true"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Program" ma:index="28" nillable="true" ma:displayName="Program" ma:format="Dropdown" ma:internalName="Program">
      <xsd:simpleType>
        <xsd:union memberTypes="dms:Text">
          <xsd:simpleType>
            <xsd:restriction base="dms:Choice">
              <xsd:enumeration value="GOH"/>
              <xsd:enumeration value="KOOS"/>
            </xsd:restriction>
          </xsd:simpleType>
        </xsd:union>
      </xsd:simpleType>
    </xsd:element>
    <xsd:element name="MediaServiceLocation" ma:index="29"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04c6b88-2a53-4668-b4c2-f4e646bc737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47a8b531-8110-40df-b7e0-2e9431573ed6}" ma:internalName="TaxCatchAll" ma:showField="CatchAllData" ma:web="a9ed9048-4178-4a72-ad15-f0bdd7b3523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494f5c5-2af9-4afd-babc-f715f9ccee05">
      <Terms xmlns="http://schemas.microsoft.com/office/infopath/2007/PartnerControls"/>
    </lcf76f155ced4ddcb4097134ff3c332f>
    <Program xmlns="e494f5c5-2af9-4afd-babc-f715f9ccee05" xsi:nil="true"/>
    <Status xmlns="e494f5c5-2af9-4afd-babc-f715f9ccee05" xsi:nil="true"/>
    <Labeling xmlns="e494f5c5-2af9-4afd-babc-f715f9ccee05" xsi:nil="true"/>
    <_ip_UnifiedCompliancePolicyProperties xmlns="http://schemas.microsoft.com/sharepoint/v3" xsi:nil="true"/>
    <TaxCatchAll xmlns="168e0357-5b39-4600-91c2-bfff6e896513" xsi:nil="true"/>
  </documentManagement>
</p:properties>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0B178C55-8E11-43BF-AFDD-EA0F37CA223B}">
  <ds:schemaRefs>
    <ds:schemaRef ds:uri="http://schemas.openxmlformats.org/officeDocument/2006/bibliography"/>
  </ds:schemaRefs>
</ds:datastoreItem>
</file>

<file path=customXml/itemProps3.xml><?xml version="1.0" encoding="utf-8"?>
<ds:datastoreItem xmlns:ds="http://schemas.openxmlformats.org/officeDocument/2006/customXml" ds:itemID="{3FE4F514-5969-41BC-B6A6-07AD72617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94f5c5-2af9-4afd-babc-f715f9ccee05"/>
    <ds:schemaRef ds:uri="004c6b88-2a53-4668-b4c2-f4e646bc7372"/>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http://schemas.microsoft.com/sharepoint/v3"/>
    <ds:schemaRef ds:uri="e494f5c5-2af9-4afd-babc-f715f9ccee05"/>
    <ds:schemaRef ds:uri="168e0357-5b39-4600-91c2-bfff6e896513"/>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Template>
  <TotalTime>4</TotalTime>
  <Pages>66</Pages>
  <Words>11068</Words>
  <Characters>63091</Characters>
  <Application>Microsoft Office Word</Application>
  <DocSecurity>0</DocSecurity>
  <Lines>525</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UWV REQUIREMENTS TEMPLATE</vt:lpstr>
      <vt:lpstr>UWV REQUIREMENTS TEMPLATE</vt:lpstr>
    </vt:vector>
  </TitlesOfParts>
  <Company>UWV</Company>
  <LinksUpToDate>false</LinksUpToDate>
  <CharactersWithSpaces>74011</CharactersWithSpaces>
  <SharedDoc>false</SharedDoc>
  <HLinks>
    <vt:vector size="138" baseType="variant">
      <vt:variant>
        <vt:i4>1048630</vt:i4>
      </vt:variant>
      <vt:variant>
        <vt:i4>116</vt:i4>
      </vt:variant>
      <vt:variant>
        <vt:i4>0</vt:i4>
      </vt:variant>
      <vt:variant>
        <vt:i4>5</vt:i4>
      </vt:variant>
      <vt:variant>
        <vt:lpwstr/>
      </vt:variant>
      <vt:variant>
        <vt:lpwstr>_Toc126918045</vt:lpwstr>
      </vt:variant>
      <vt:variant>
        <vt:i4>1048630</vt:i4>
      </vt:variant>
      <vt:variant>
        <vt:i4>110</vt:i4>
      </vt:variant>
      <vt:variant>
        <vt:i4>0</vt:i4>
      </vt:variant>
      <vt:variant>
        <vt:i4>5</vt:i4>
      </vt:variant>
      <vt:variant>
        <vt:lpwstr/>
      </vt:variant>
      <vt:variant>
        <vt:lpwstr>_Toc126918044</vt:lpwstr>
      </vt:variant>
      <vt:variant>
        <vt:i4>1048630</vt:i4>
      </vt:variant>
      <vt:variant>
        <vt:i4>104</vt:i4>
      </vt:variant>
      <vt:variant>
        <vt:i4>0</vt:i4>
      </vt:variant>
      <vt:variant>
        <vt:i4>5</vt:i4>
      </vt:variant>
      <vt:variant>
        <vt:lpwstr/>
      </vt:variant>
      <vt:variant>
        <vt:lpwstr>_Toc126918043</vt:lpwstr>
      </vt:variant>
      <vt:variant>
        <vt:i4>1048630</vt:i4>
      </vt:variant>
      <vt:variant>
        <vt:i4>98</vt:i4>
      </vt:variant>
      <vt:variant>
        <vt:i4>0</vt:i4>
      </vt:variant>
      <vt:variant>
        <vt:i4>5</vt:i4>
      </vt:variant>
      <vt:variant>
        <vt:lpwstr/>
      </vt:variant>
      <vt:variant>
        <vt:lpwstr>_Toc126918042</vt:lpwstr>
      </vt:variant>
      <vt:variant>
        <vt:i4>1048630</vt:i4>
      </vt:variant>
      <vt:variant>
        <vt:i4>92</vt:i4>
      </vt:variant>
      <vt:variant>
        <vt:i4>0</vt:i4>
      </vt:variant>
      <vt:variant>
        <vt:i4>5</vt:i4>
      </vt:variant>
      <vt:variant>
        <vt:lpwstr/>
      </vt:variant>
      <vt:variant>
        <vt:lpwstr>_Toc126918041</vt:lpwstr>
      </vt:variant>
      <vt:variant>
        <vt:i4>1048630</vt:i4>
      </vt:variant>
      <vt:variant>
        <vt:i4>86</vt:i4>
      </vt:variant>
      <vt:variant>
        <vt:i4>0</vt:i4>
      </vt:variant>
      <vt:variant>
        <vt:i4>5</vt:i4>
      </vt:variant>
      <vt:variant>
        <vt:lpwstr/>
      </vt:variant>
      <vt:variant>
        <vt:lpwstr>_Toc126918040</vt:lpwstr>
      </vt:variant>
      <vt:variant>
        <vt:i4>1507382</vt:i4>
      </vt:variant>
      <vt:variant>
        <vt:i4>80</vt:i4>
      </vt:variant>
      <vt:variant>
        <vt:i4>0</vt:i4>
      </vt:variant>
      <vt:variant>
        <vt:i4>5</vt:i4>
      </vt:variant>
      <vt:variant>
        <vt:lpwstr/>
      </vt:variant>
      <vt:variant>
        <vt:lpwstr>_Toc126918039</vt:lpwstr>
      </vt:variant>
      <vt:variant>
        <vt:i4>1507382</vt:i4>
      </vt:variant>
      <vt:variant>
        <vt:i4>74</vt:i4>
      </vt:variant>
      <vt:variant>
        <vt:i4>0</vt:i4>
      </vt:variant>
      <vt:variant>
        <vt:i4>5</vt:i4>
      </vt:variant>
      <vt:variant>
        <vt:lpwstr/>
      </vt:variant>
      <vt:variant>
        <vt:lpwstr>_Toc126918038</vt:lpwstr>
      </vt:variant>
      <vt:variant>
        <vt:i4>1507382</vt:i4>
      </vt:variant>
      <vt:variant>
        <vt:i4>68</vt:i4>
      </vt:variant>
      <vt:variant>
        <vt:i4>0</vt:i4>
      </vt:variant>
      <vt:variant>
        <vt:i4>5</vt:i4>
      </vt:variant>
      <vt:variant>
        <vt:lpwstr/>
      </vt:variant>
      <vt:variant>
        <vt:lpwstr>_Toc126918037</vt:lpwstr>
      </vt:variant>
      <vt:variant>
        <vt:i4>1507382</vt:i4>
      </vt:variant>
      <vt:variant>
        <vt:i4>62</vt:i4>
      </vt:variant>
      <vt:variant>
        <vt:i4>0</vt:i4>
      </vt:variant>
      <vt:variant>
        <vt:i4>5</vt:i4>
      </vt:variant>
      <vt:variant>
        <vt:lpwstr/>
      </vt:variant>
      <vt:variant>
        <vt:lpwstr>_Toc126918036</vt:lpwstr>
      </vt:variant>
      <vt:variant>
        <vt:i4>1507382</vt:i4>
      </vt:variant>
      <vt:variant>
        <vt:i4>56</vt:i4>
      </vt:variant>
      <vt:variant>
        <vt:i4>0</vt:i4>
      </vt:variant>
      <vt:variant>
        <vt:i4>5</vt:i4>
      </vt:variant>
      <vt:variant>
        <vt:lpwstr/>
      </vt:variant>
      <vt:variant>
        <vt:lpwstr>_Toc126918035</vt:lpwstr>
      </vt:variant>
      <vt:variant>
        <vt:i4>1507382</vt:i4>
      </vt:variant>
      <vt:variant>
        <vt:i4>50</vt:i4>
      </vt:variant>
      <vt:variant>
        <vt:i4>0</vt:i4>
      </vt:variant>
      <vt:variant>
        <vt:i4>5</vt:i4>
      </vt:variant>
      <vt:variant>
        <vt:lpwstr/>
      </vt:variant>
      <vt:variant>
        <vt:lpwstr>_Toc126918034</vt:lpwstr>
      </vt:variant>
      <vt:variant>
        <vt:i4>1507382</vt:i4>
      </vt:variant>
      <vt:variant>
        <vt:i4>44</vt:i4>
      </vt:variant>
      <vt:variant>
        <vt:i4>0</vt:i4>
      </vt:variant>
      <vt:variant>
        <vt:i4>5</vt:i4>
      </vt:variant>
      <vt:variant>
        <vt:lpwstr/>
      </vt:variant>
      <vt:variant>
        <vt:lpwstr>_Toc126918033</vt:lpwstr>
      </vt:variant>
      <vt:variant>
        <vt:i4>1507382</vt:i4>
      </vt:variant>
      <vt:variant>
        <vt:i4>38</vt:i4>
      </vt:variant>
      <vt:variant>
        <vt:i4>0</vt:i4>
      </vt:variant>
      <vt:variant>
        <vt:i4>5</vt:i4>
      </vt:variant>
      <vt:variant>
        <vt:lpwstr/>
      </vt:variant>
      <vt:variant>
        <vt:lpwstr>_Toc126918032</vt:lpwstr>
      </vt:variant>
      <vt:variant>
        <vt:i4>1507382</vt:i4>
      </vt:variant>
      <vt:variant>
        <vt:i4>32</vt:i4>
      </vt:variant>
      <vt:variant>
        <vt:i4>0</vt:i4>
      </vt:variant>
      <vt:variant>
        <vt:i4>5</vt:i4>
      </vt:variant>
      <vt:variant>
        <vt:lpwstr/>
      </vt:variant>
      <vt:variant>
        <vt:lpwstr>_Toc126918031</vt:lpwstr>
      </vt:variant>
      <vt:variant>
        <vt:i4>1507382</vt:i4>
      </vt:variant>
      <vt:variant>
        <vt:i4>26</vt:i4>
      </vt:variant>
      <vt:variant>
        <vt:i4>0</vt:i4>
      </vt:variant>
      <vt:variant>
        <vt:i4>5</vt:i4>
      </vt:variant>
      <vt:variant>
        <vt:lpwstr/>
      </vt:variant>
      <vt:variant>
        <vt:lpwstr>_Toc126918030</vt:lpwstr>
      </vt:variant>
      <vt:variant>
        <vt:i4>1441846</vt:i4>
      </vt:variant>
      <vt:variant>
        <vt:i4>20</vt:i4>
      </vt:variant>
      <vt:variant>
        <vt:i4>0</vt:i4>
      </vt:variant>
      <vt:variant>
        <vt:i4>5</vt:i4>
      </vt:variant>
      <vt:variant>
        <vt:lpwstr/>
      </vt:variant>
      <vt:variant>
        <vt:lpwstr>_Toc126918029</vt:lpwstr>
      </vt:variant>
      <vt:variant>
        <vt:i4>1441846</vt:i4>
      </vt:variant>
      <vt:variant>
        <vt:i4>14</vt:i4>
      </vt:variant>
      <vt:variant>
        <vt:i4>0</vt:i4>
      </vt:variant>
      <vt:variant>
        <vt:i4>5</vt:i4>
      </vt:variant>
      <vt:variant>
        <vt:lpwstr/>
      </vt:variant>
      <vt:variant>
        <vt:lpwstr>_Toc126918028</vt:lpwstr>
      </vt:variant>
      <vt:variant>
        <vt:i4>1441846</vt:i4>
      </vt:variant>
      <vt:variant>
        <vt:i4>8</vt:i4>
      </vt:variant>
      <vt:variant>
        <vt:i4>0</vt:i4>
      </vt:variant>
      <vt:variant>
        <vt:i4>5</vt:i4>
      </vt:variant>
      <vt:variant>
        <vt:lpwstr/>
      </vt:variant>
      <vt:variant>
        <vt:lpwstr>_Toc126918027</vt:lpwstr>
      </vt:variant>
      <vt:variant>
        <vt:i4>1441846</vt:i4>
      </vt:variant>
      <vt:variant>
        <vt:i4>2</vt:i4>
      </vt:variant>
      <vt:variant>
        <vt:i4>0</vt:i4>
      </vt:variant>
      <vt:variant>
        <vt:i4>5</vt:i4>
      </vt:variant>
      <vt:variant>
        <vt:lpwstr/>
      </vt:variant>
      <vt:variant>
        <vt:lpwstr>_Toc126918026</vt:lpwstr>
      </vt:variant>
      <vt:variant>
        <vt:i4>3211321</vt:i4>
      </vt:variant>
      <vt:variant>
        <vt:i4>6</vt:i4>
      </vt:variant>
      <vt:variant>
        <vt:i4>0</vt:i4>
      </vt:variant>
      <vt:variant>
        <vt:i4>5</vt:i4>
      </vt:variant>
      <vt:variant>
        <vt:lpwstr>https://dxcportalgbr.sharepoint.com/sites/UWVJCP/CTO/TR/Forms/AllItems.aspx</vt:lpwstr>
      </vt:variant>
      <vt:variant>
        <vt:lpwstr/>
      </vt:variant>
      <vt:variant>
        <vt:i4>655485</vt:i4>
      </vt:variant>
      <vt:variant>
        <vt:i4>3</vt:i4>
      </vt:variant>
      <vt:variant>
        <vt:i4>0</vt:i4>
      </vt:variant>
      <vt:variant>
        <vt:i4>5</vt:i4>
      </vt:variant>
      <vt:variant>
        <vt:lpwstr>https://digitalewerkplek.sharepoint.uwv.nl/documentcenter/Documenten/Bestuurszaken/Team IBP BZ/Beleidsdocument/UWV_BZ_BIV_Classificatie.docx</vt:lpwstr>
      </vt:variant>
      <vt:variant>
        <vt:lpwstr/>
      </vt:variant>
      <vt:variant>
        <vt:i4>3997756</vt:i4>
      </vt:variant>
      <vt:variant>
        <vt:i4>0</vt:i4>
      </vt:variant>
      <vt:variant>
        <vt:i4>0</vt:i4>
      </vt:variant>
      <vt:variant>
        <vt:i4>5</vt:i4>
      </vt:variant>
      <vt:variant>
        <vt:lpwstr>https://samenwerken.sharepoint.uwv.nl/sites/ict/pm/config/basl html/index.html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UWV REQUIREMENTS TEMPLATE</dc:title>
  <dc:subject>REQ gathering for the HLD factory</dc:subject>
  <dc:creator>Cheung, Luca</dc:creator>
  <cp:keywords/>
  <dc:description/>
  <cp:lastModifiedBy>Capelle, Jan Jaap</cp:lastModifiedBy>
  <cp:revision>4</cp:revision>
  <cp:lastPrinted>2021-04-14T08:14:00Z</cp:lastPrinted>
  <dcterms:created xsi:type="dcterms:W3CDTF">2023-12-22T10:41:00Z</dcterms:created>
  <dcterms:modified xsi:type="dcterms:W3CDTF">2024-01-08T13:45:00Z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0x010100B30CA212B10AAD4BBC6E765BEB5B24AE</vt:lpwstr>
  </property>
  <property fmtid="{D5CDD505-2E9C-101B-9397-08002B2CF9AE}" pid="14" name="Global Keywords">
    <vt:lpwstr/>
  </property>
  <property fmtid="{D5CDD505-2E9C-101B-9397-08002B2CF9AE}" pid="15" name="Special Project DocType">
    <vt:lpwstr/>
  </property>
  <property fmtid="{D5CDD505-2E9C-101B-9397-08002B2CF9AE}" pid="16" name="MediaServiceImageTags">
    <vt:lpwstr/>
  </property>
  <property fmtid="{D5CDD505-2E9C-101B-9397-08002B2CF9AE}" pid="17" name="Base Target">
    <vt:lpwstr>_self</vt:lpwstr>
  </property>
</Properties>
</file>